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37C6" w:rsidRDefault="00B637C6" w:rsidP="00B637C6">
      <w:pPr>
        <w:pStyle w:val="Heading1"/>
      </w:pPr>
      <w:r>
        <w:t>Obama Bad</w:t>
      </w:r>
    </w:p>
    <w:p w:rsidR="0033515F" w:rsidRPr="0033515F" w:rsidRDefault="0033515F" w:rsidP="0033515F">
      <w:pPr>
        <w:pStyle w:val="Heading2"/>
      </w:pPr>
      <w:r>
        <w:lastRenderedPageBreak/>
        <w:t>General Topic Areas</w:t>
      </w:r>
    </w:p>
    <w:p w:rsidR="00B637C6" w:rsidRDefault="00B637C6" w:rsidP="00B637C6">
      <w:pPr>
        <w:pStyle w:val="Heading3"/>
      </w:pPr>
      <w:r>
        <w:lastRenderedPageBreak/>
        <w:t xml:space="preserve">Link – </w:t>
      </w:r>
      <w:r w:rsidR="004559BE">
        <w:t>Ocean Policy</w:t>
      </w:r>
      <w:r w:rsidR="0033515F">
        <w:t xml:space="preserve"> – General </w:t>
      </w:r>
    </w:p>
    <w:p w:rsidR="0025694D" w:rsidRDefault="004559BE" w:rsidP="0025694D">
      <w:pPr>
        <w:pStyle w:val="Heading4"/>
      </w:pPr>
      <w:r>
        <w:t>Ocean policy drains capital – causes partisan fighting and spills over to other legislation</w:t>
      </w:r>
    </w:p>
    <w:p w:rsidR="0025694D" w:rsidRDefault="0025694D" w:rsidP="0025694D">
      <w:r>
        <w:t xml:space="preserve">David </w:t>
      </w:r>
      <w:proofErr w:type="spellStart"/>
      <w:r w:rsidRPr="0025694D">
        <w:rPr>
          <w:rStyle w:val="StyleStyleBold12pt"/>
        </w:rPr>
        <w:t>Helvarg</w:t>
      </w:r>
      <w:proofErr w:type="spellEnd"/>
      <w:r>
        <w:t xml:space="preserve">, award winning environmental journalist and Executive Director of Blue Frontier, </w:t>
      </w:r>
      <w:r w:rsidRPr="0025694D">
        <w:rPr>
          <w:rStyle w:val="StyleStyleBold12pt"/>
        </w:rPr>
        <w:t>2-14</w:t>
      </w:r>
      <w:r>
        <w:t xml:space="preserve">-2014 </w:t>
      </w:r>
      <w:hyperlink r:id="rId11" w:history="1">
        <w:r w:rsidR="00120AB5" w:rsidRPr="002A7B81">
          <w:rPr>
            <w:rStyle w:val="Hyperlink"/>
          </w:rPr>
          <w:t>http://thehill.com/blogs/congress-blog/energy-environment/198361-the-oceans-demand-our-attention</w:t>
        </w:r>
      </w:hyperlink>
      <w:r w:rsidR="00120AB5">
        <w:t xml:space="preserve"> DA: 6/4/14</w:t>
      </w:r>
    </w:p>
    <w:p w:rsidR="0025694D" w:rsidRPr="0025694D" w:rsidRDefault="0025694D" w:rsidP="0025694D"/>
    <w:p w:rsidR="0025694D" w:rsidRDefault="0025694D" w:rsidP="0025694D">
      <w:pPr>
        <w:rPr>
          <w:sz w:val="10"/>
        </w:rPr>
      </w:pPr>
      <w:r w:rsidRPr="00FD1C37">
        <w:rPr>
          <w:rStyle w:val="StyleBoldUnderline"/>
        </w:rPr>
        <w:t>The</w:t>
      </w:r>
      <w:r w:rsidRPr="004559BE">
        <w:rPr>
          <w:sz w:val="10"/>
        </w:rPr>
        <w:t xml:space="preserve"> </w:t>
      </w:r>
      <w:r w:rsidRPr="00FD1C37">
        <w:rPr>
          <w:rStyle w:val="StyleBoldUnderline"/>
        </w:rPr>
        <w:t>latest battle over the</w:t>
      </w:r>
      <w:r w:rsidRPr="004559BE">
        <w:rPr>
          <w:sz w:val="10"/>
        </w:rPr>
        <w:t xml:space="preserve"> future of America’s </w:t>
      </w:r>
      <w:r w:rsidRPr="00FD1C37">
        <w:rPr>
          <w:rStyle w:val="StyleBoldUnderline"/>
        </w:rPr>
        <w:t>ocean</w:t>
      </w:r>
      <w:r w:rsidRPr="004559BE">
        <w:rPr>
          <w:sz w:val="10"/>
        </w:rPr>
        <w:t xml:space="preserve"> frontier </w:t>
      </w:r>
      <w:r w:rsidRPr="00FD1C37">
        <w:rPr>
          <w:rStyle w:val="StyleBoldUnderline"/>
        </w:rPr>
        <w:t>is</w:t>
      </w:r>
      <w:r w:rsidRPr="004559BE">
        <w:rPr>
          <w:sz w:val="10"/>
        </w:rPr>
        <w:t xml:space="preserve"> being </w:t>
      </w:r>
      <w:r w:rsidRPr="00FD1C37">
        <w:rPr>
          <w:rStyle w:val="StyleBoldUnderline"/>
        </w:rPr>
        <w:t>fought</w:t>
      </w:r>
      <w:r w:rsidRPr="004559BE">
        <w:rPr>
          <w:sz w:val="10"/>
        </w:rPr>
        <w:t xml:space="preserve"> </w:t>
      </w:r>
      <w:r w:rsidRPr="00FD1C37">
        <w:rPr>
          <w:rStyle w:val="StyleBoldUnderline"/>
        </w:rPr>
        <w:t>out</w:t>
      </w:r>
      <w:r w:rsidRPr="004559BE">
        <w:rPr>
          <w:sz w:val="10"/>
        </w:rPr>
        <w:t xml:space="preserve"> </w:t>
      </w:r>
      <w:r w:rsidRPr="00FD1C37">
        <w:rPr>
          <w:rStyle w:val="StyleBoldUnderline"/>
        </w:rPr>
        <w:t>in</w:t>
      </w:r>
      <w:r w:rsidRPr="004559BE">
        <w:rPr>
          <w:sz w:val="10"/>
        </w:rPr>
        <w:t xml:space="preserve"> </w:t>
      </w:r>
      <w:r w:rsidRPr="00FD1C37">
        <w:rPr>
          <w:rStyle w:val="StyleBoldUnderline"/>
        </w:rPr>
        <w:t>a</w:t>
      </w:r>
      <w:r w:rsidRPr="004559BE">
        <w:rPr>
          <w:sz w:val="10"/>
        </w:rPr>
        <w:t xml:space="preserve"> </w:t>
      </w:r>
      <w:r w:rsidRPr="00FD1C37">
        <w:rPr>
          <w:rStyle w:val="Emphasis"/>
        </w:rPr>
        <w:t>seemingly unrelated bill in Congress</w:t>
      </w:r>
      <w:r w:rsidRPr="004559BE">
        <w:rPr>
          <w:sz w:val="10"/>
        </w:rPr>
        <w:t>.  Democratic Sen. Sheldon Whitehouse (R.I.) recently introduced his National Endowment for the Oceans rider to the Senate version of the Water Resources Development Act (WRDA), which funds the Army Corps of Engineers to work on dams, dredging and flood control. The Endowment would establish a permanent fund – based on offshore energy revenue – for scientific research and coastal restoration.</w:t>
      </w:r>
      <w:r w:rsidR="004559BE" w:rsidRPr="004559BE">
        <w:rPr>
          <w:sz w:val="10"/>
        </w:rPr>
        <w:t xml:space="preserve"> </w:t>
      </w:r>
      <w:r w:rsidRPr="00FD1C37">
        <w:rPr>
          <w:rStyle w:val="StyleBoldUnderline"/>
        </w:rPr>
        <w:t>On the House side</w:t>
      </w:r>
      <w:r w:rsidRPr="004559BE">
        <w:rPr>
          <w:sz w:val="10"/>
        </w:rPr>
        <w:t xml:space="preserve"> </w:t>
      </w:r>
      <w:r w:rsidRPr="00FD1C37">
        <w:rPr>
          <w:rStyle w:val="StyleBoldUnderline"/>
        </w:rPr>
        <w:t>Tea Party Republican</w:t>
      </w:r>
      <w:r w:rsidRPr="004559BE">
        <w:rPr>
          <w:sz w:val="10"/>
        </w:rPr>
        <w:t xml:space="preserve"> Rep. Bill </w:t>
      </w:r>
      <w:r w:rsidRPr="00FD1C37">
        <w:rPr>
          <w:rStyle w:val="StyleBoldUnderline"/>
        </w:rPr>
        <w:t>Flores</w:t>
      </w:r>
      <w:r w:rsidRPr="004559BE">
        <w:rPr>
          <w:sz w:val="10"/>
        </w:rPr>
        <w:t xml:space="preserve"> (Texas) </w:t>
      </w:r>
      <w:r w:rsidRPr="00FD1C37">
        <w:rPr>
          <w:rStyle w:val="StyleBoldUnderline"/>
        </w:rPr>
        <w:t>has a rider to cancel out any funding</w:t>
      </w:r>
      <w:r w:rsidRPr="004559BE">
        <w:rPr>
          <w:sz w:val="10"/>
        </w:rPr>
        <w:t xml:space="preserve"> that might allow the Army Corps to participate in the Obama administration’s National Ocean Policy, which he claims would empower the EPA to control the property of his drought-plagued constituents should any rain (generated by the ocean) land on their rooftops.</w:t>
      </w:r>
      <w:r w:rsidR="004559BE" w:rsidRPr="004559BE">
        <w:rPr>
          <w:sz w:val="10"/>
        </w:rPr>
        <w:t xml:space="preserve"> </w:t>
      </w:r>
      <w:r w:rsidRPr="00FD1C37">
        <w:rPr>
          <w:rStyle w:val="StyleBoldUnderline"/>
        </w:rPr>
        <w:t>One rider</w:t>
      </w:r>
      <w:r w:rsidRPr="004559BE">
        <w:rPr>
          <w:sz w:val="10"/>
        </w:rPr>
        <w:t xml:space="preserve"> </w:t>
      </w:r>
      <w:r w:rsidRPr="00FD1C37">
        <w:rPr>
          <w:rStyle w:val="StyleBoldUnderline"/>
        </w:rPr>
        <w:t>represents</w:t>
      </w:r>
      <w:r w:rsidRPr="004559BE">
        <w:rPr>
          <w:sz w:val="10"/>
        </w:rPr>
        <w:t xml:space="preserve"> a constructive addition and the other </w:t>
      </w:r>
      <w:r w:rsidRPr="00FD1C37">
        <w:rPr>
          <w:rStyle w:val="StyleBoldUnderline"/>
        </w:rPr>
        <w:t>a</w:t>
      </w:r>
      <w:r w:rsidRPr="004559BE">
        <w:rPr>
          <w:sz w:val="10"/>
        </w:rPr>
        <w:t xml:space="preserve"> </w:t>
      </w:r>
      <w:r w:rsidRPr="00FD1C37">
        <w:rPr>
          <w:rStyle w:val="Emphasis"/>
        </w:rPr>
        <w:t>paranoid partisan impediment</w:t>
      </w:r>
      <w:r w:rsidRPr="004559BE">
        <w:rPr>
          <w:sz w:val="10"/>
        </w:rPr>
        <w:t xml:space="preserve"> </w:t>
      </w:r>
      <w:r w:rsidRPr="00FD1C37">
        <w:rPr>
          <w:rStyle w:val="StyleBoldUnderline"/>
        </w:rPr>
        <w:t>to</w:t>
      </w:r>
      <w:r w:rsidRPr="004559BE">
        <w:rPr>
          <w:sz w:val="10"/>
        </w:rPr>
        <w:t xml:space="preserve"> an </w:t>
      </w:r>
      <w:r w:rsidRPr="00FD1C37">
        <w:rPr>
          <w:rStyle w:val="StyleBoldUnderline"/>
        </w:rPr>
        <w:t>ocean policy</w:t>
      </w:r>
      <w:r w:rsidRPr="004559BE">
        <w:rPr>
          <w:sz w:val="10"/>
        </w:rPr>
        <w:t xml:space="preserve"> aimed at coordinating federal agencies in ways that could reduce conflict, redundancy and government waste, “putting urban planning in the water column,” in the words of former Commandant of the Coast Guard Admiral Thad Allen.</w:t>
      </w:r>
      <w:r w:rsidR="004559BE" w:rsidRPr="004559BE">
        <w:rPr>
          <w:sz w:val="10"/>
        </w:rPr>
        <w:t xml:space="preserve"> </w:t>
      </w:r>
      <w:r w:rsidRPr="004559BE">
        <w:rPr>
          <w:sz w:val="10"/>
        </w:rPr>
        <w:t>Allen, who coordinated federal disaster response to Hurricane Katrina and the BP oil blow out understands the importance of working together when responding to a disaster.</w:t>
      </w:r>
      <w:r w:rsidR="004559BE" w:rsidRPr="004559BE">
        <w:rPr>
          <w:sz w:val="10"/>
        </w:rPr>
        <w:t xml:space="preserve"> </w:t>
      </w:r>
      <w:r w:rsidRPr="004559BE">
        <w:rPr>
          <w:sz w:val="10"/>
        </w:rPr>
        <w:t>And like it or not, overfishing, pollution, coastal sprawl and climate change have created an ongoing disaster in our public seas.</w:t>
      </w:r>
      <w:r w:rsidR="004559BE" w:rsidRPr="004559BE">
        <w:rPr>
          <w:sz w:val="10"/>
        </w:rPr>
        <w:t xml:space="preserve"> </w:t>
      </w:r>
      <w:r w:rsidRPr="004559BE">
        <w:rPr>
          <w:sz w:val="10"/>
        </w:rPr>
        <w:t xml:space="preserve">Unfortunately </w:t>
      </w:r>
      <w:r w:rsidRPr="00FD1C37">
        <w:rPr>
          <w:rStyle w:val="StyleBoldUnderline"/>
        </w:rPr>
        <w:t>progress towards</w:t>
      </w:r>
      <w:r w:rsidRPr="004559BE">
        <w:rPr>
          <w:sz w:val="10"/>
        </w:rPr>
        <w:t xml:space="preserve"> a major </w:t>
      </w:r>
      <w:r w:rsidRPr="00FD1C37">
        <w:rPr>
          <w:rStyle w:val="StyleBoldUnderline"/>
        </w:rPr>
        <w:t>reorganization</w:t>
      </w:r>
      <w:r w:rsidRPr="004559BE">
        <w:rPr>
          <w:sz w:val="10"/>
        </w:rPr>
        <w:t xml:space="preserve"> </w:t>
      </w:r>
      <w:r w:rsidRPr="00FD1C37">
        <w:rPr>
          <w:rStyle w:val="StyleBoldUnderline"/>
        </w:rPr>
        <w:t>of</w:t>
      </w:r>
      <w:r w:rsidRPr="004559BE">
        <w:rPr>
          <w:sz w:val="10"/>
        </w:rPr>
        <w:t xml:space="preserve"> how we as a nation manage and benefit from </w:t>
      </w:r>
      <w:r w:rsidRPr="00FD1C37">
        <w:rPr>
          <w:rStyle w:val="StyleBoldUnderline"/>
        </w:rPr>
        <w:t>our ocean</w:t>
      </w:r>
      <w:r w:rsidRPr="004559BE">
        <w:rPr>
          <w:sz w:val="10"/>
        </w:rPr>
        <w:t xml:space="preserve"> </w:t>
      </w:r>
      <w:r w:rsidRPr="00FD1C37">
        <w:rPr>
          <w:rStyle w:val="StyleBoldUnderline"/>
        </w:rPr>
        <w:t>continues to advance with all the deliberate speed of a sea hare (large marine snail).</w:t>
      </w:r>
      <w:r w:rsidR="004559BE" w:rsidRPr="004559BE">
        <w:rPr>
          <w:sz w:val="10"/>
        </w:rPr>
        <w:t xml:space="preserve"> </w:t>
      </w:r>
      <w:r w:rsidRPr="004559BE">
        <w:rPr>
          <w:sz w:val="10"/>
        </w:rPr>
        <w:t>In 2004 ocean conservationists held their first ‘Blue Vision Summit’ in Washington D.C.</w:t>
      </w:r>
      <w:r w:rsidR="004559BE" w:rsidRPr="004559BE">
        <w:rPr>
          <w:sz w:val="10"/>
        </w:rPr>
        <w:t xml:space="preserve"> </w:t>
      </w:r>
      <w:r w:rsidRPr="004559BE">
        <w:rPr>
          <w:sz w:val="10"/>
        </w:rPr>
        <w:t>It was there Rep. Sam Farr (D-Calif.) called for a “Big Ocean Bill,” to incorporate many of the recommendations of the 2003 Pew Oceans Commission and 2004 U.S. Commission on Ocean Policy, the first blue ribbon panels to examine the state of America’s blue frontier in over three decades. During his presidency, George W. Bush established major marine reserves in the Pacific, but otherwise ignored his own federal commission’s recommendations along with those of the Pew group headed by future Secretary of Defense (now retired), Leon Panetta.</w:t>
      </w:r>
      <w:r w:rsidR="004559BE" w:rsidRPr="004559BE">
        <w:rPr>
          <w:sz w:val="10"/>
        </w:rPr>
        <w:t xml:space="preserve"> </w:t>
      </w:r>
      <w:r w:rsidRPr="004559BE">
        <w:rPr>
          <w:sz w:val="10"/>
        </w:rPr>
        <w:t>As a result America’s seas continue to be poorly managed by 24 different federal agencies taking a piecemeal approach to their oversight under 144 separate laws.</w:t>
      </w:r>
      <w:r w:rsidR="004559BE" w:rsidRPr="004559BE">
        <w:rPr>
          <w:sz w:val="10"/>
        </w:rPr>
        <w:t xml:space="preserve"> </w:t>
      </w:r>
      <w:r w:rsidRPr="004559BE">
        <w:rPr>
          <w:sz w:val="10"/>
        </w:rPr>
        <w:t xml:space="preserve">In the fall of 2008, Oregon State marine ecologist Dr. Jane </w:t>
      </w:r>
      <w:proofErr w:type="spellStart"/>
      <w:r w:rsidRPr="004559BE">
        <w:rPr>
          <w:sz w:val="10"/>
        </w:rPr>
        <w:t>Lubchenco</w:t>
      </w:r>
      <w:proofErr w:type="spellEnd"/>
      <w:r w:rsidRPr="004559BE">
        <w:rPr>
          <w:sz w:val="10"/>
        </w:rPr>
        <w:t xml:space="preserve"> met with then President-elect Obama in Chicago. There, he offered her the job of running The National Oceanic and Atmospheric Administration (NOAA), and she suggested he promote an ocean policy based on the two commissions’ recommendations that he agreed to do.</w:t>
      </w:r>
      <w:r w:rsidR="004559BE" w:rsidRPr="004559BE">
        <w:rPr>
          <w:sz w:val="10"/>
        </w:rPr>
        <w:t xml:space="preserve"> </w:t>
      </w:r>
      <w:r w:rsidRPr="004559BE">
        <w:rPr>
          <w:sz w:val="10"/>
        </w:rPr>
        <w:t xml:space="preserve">By the time of the 2009 Blue Vision Summit it was clear </w:t>
      </w:r>
      <w:r w:rsidRPr="004559BE">
        <w:rPr>
          <w:rStyle w:val="StyleBoldUnderline"/>
        </w:rPr>
        <w:t>Congress had become</w:t>
      </w:r>
      <w:r w:rsidRPr="004559BE">
        <w:rPr>
          <w:sz w:val="10"/>
        </w:rPr>
        <w:t xml:space="preserve"> </w:t>
      </w:r>
      <w:r w:rsidRPr="004559BE">
        <w:rPr>
          <w:rStyle w:val="Emphasis"/>
        </w:rPr>
        <w:t>too polarized</w:t>
      </w:r>
      <w:r w:rsidRPr="004559BE">
        <w:rPr>
          <w:sz w:val="10"/>
        </w:rPr>
        <w:t xml:space="preserve"> t</w:t>
      </w:r>
      <w:r w:rsidRPr="004559BE">
        <w:rPr>
          <w:rStyle w:val="StyleBoldUnderline"/>
        </w:rPr>
        <w:t xml:space="preserve">o pass major ocean </w:t>
      </w:r>
      <w:r w:rsidRPr="004559BE">
        <w:rPr>
          <w:sz w:val="10"/>
        </w:rPr>
        <w:t xml:space="preserve">reform </w:t>
      </w:r>
      <w:r w:rsidRPr="004559BE">
        <w:rPr>
          <w:rStyle w:val="StyleBoldUnderline"/>
        </w:rPr>
        <w:t>legislation</w:t>
      </w:r>
      <w:r w:rsidRPr="004559BE">
        <w:rPr>
          <w:sz w:val="10"/>
        </w:rPr>
        <w:t xml:space="preserve"> at the level of the Clean Air and Clean Water Acts of the last century. Still, activists gathered there were thrilled to hear the new White House Council on Environmental Quality Chair, Nancy </w:t>
      </w:r>
      <w:proofErr w:type="spellStart"/>
      <w:r w:rsidRPr="004559BE">
        <w:rPr>
          <w:sz w:val="10"/>
        </w:rPr>
        <w:t>Sutley</w:t>
      </w:r>
      <w:proofErr w:type="spellEnd"/>
      <w:r w:rsidRPr="004559BE">
        <w:rPr>
          <w:sz w:val="10"/>
        </w:rPr>
        <w:t>, announce plans for a new National Ocean Policy initiative by the Obama administration. This was followed by a series of six public hearings over the next year held in different parts of the country.  Ocean conservationists were able to mobilize thousands of people and 80 percent of public comments favored moving forward with a policy of ecosystem-based regional planning for ocean uses.</w:t>
      </w:r>
    </w:p>
    <w:p w:rsidR="004D1247" w:rsidRDefault="00F74BD7" w:rsidP="004D1247">
      <w:pPr>
        <w:pStyle w:val="Heading4"/>
      </w:pPr>
      <w:r>
        <w:t>Oceans cause controversy – ideological divide and knee-jerk hostility</w:t>
      </w:r>
      <w:r w:rsidR="00343412">
        <w:t xml:space="preserve"> – only new evidence assumes the gridlocked Congress</w:t>
      </w:r>
    </w:p>
    <w:p w:rsidR="004D1247" w:rsidRDefault="004D1247" w:rsidP="004D1247">
      <w:r>
        <w:t xml:space="preserve"> Tom </w:t>
      </w:r>
      <w:r w:rsidRPr="004D1247">
        <w:rPr>
          <w:rStyle w:val="StyleStyleBold12pt"/>
        </w:rPr>
        <w:t>Allen</w:t>
      </w:r>
      <w:r>
        <w:t xml:space="preserve"> is the president and CEO of the Association of American Publishers and a board member of the Ocean Conservancy. He represented Maine’s 1st District in Congress for six terms. , 12-4-</w:t>
      </w:r>
      <w:r w:rsidRPr="004D1247">
        <w:rPr>
          <w:rStyle w:val="StyleStyleBold12pt"/>
        </w:rPr>
        <w:t>2013</w:t>
      </w:r>
      <w:r>
        <w:t xml:space="preserve"> “Challenges of a Changing Ocean: Can Congress Act in Time? | Commentary” </w:t>
      </w:r>
      <w:hyperlink r:id="rId12" w:history="1">
        <w:r w:rsidRPr="002A7B81">
          <w:rPr>
            <w:rStyle w:val="Hyperlink"/>
          </w:rPr>
          <w:t>http://www.rollcall.com/news/challenges_of_a_changing_ocean_can_congress_act_in_time_commentary-229390-1.html?pg=1</w:t>
        </w:r>
      </w:hyperlink>
      <w:r>
        <w:t xml:space="preserve"> DA: 6/6/14</w:t>
      </w:r>
    </w:p>
    <w:p w:rsidR="004D1247" w:rsidRPr="004D1247" w:rsidRDefault="004D1247" w:rsidP="004D1247"/>
    <w:p w:rsidR="004D1247" w:rsidRPr="00435D9A" w:rsidRDefault="004D1247" w:rsidP="004D1247">
      <w:pPr>
        <w:rPr>
          <w:sz w:val="10"/>
        </w:rPr>
      </w:pPr>
      <w:r w:rsidRPr="009169D6">
        <w:rPr>
          <w:rStyle w:val="StyleBoldUnderline"/>
        </w:rPr>
        <w:t>In a Congress marred</w:t>
      </w:r>
      <w:r w:rsidRPr="00435D9A">
        <w:rPr>
          <w:sz w:val="10"/>
        </w:rPr>
        <w:t xml:space="preserve"> </w:t>
      </w:r>
      <w:r w:rsidRPr="009169D6">
        <w:rPr>
          <w:rStyle w:val="StyleBoldUnderline"/>
        </w:rPr>
        <w:t>by</w:t>
      </w:r>
      <w:r w:rsidRPr="00435D9A">
        <w:rPr>
          <w:sz w:val="10"/>
        </w:rPr>
        <w:t xml:space="preserve"> </w:t>
      </w:r>
      <w:r w:rsidRPr="009169D6">
        <w:rPr>
          <w:rStyle w:val="Emphasis"/>
        </w:rPr>
        <w:t>gridlock and partisan brinkmanship</w:t>
      </w:r>
      <w:r w:rsidRPr="00435D9A">
        <w:rPr>
          <w:sz w:val="10"/>
        </w:rPr>
        <w:t xml:space="preserve">, a surprising </w:t>
      </w:r>
      <w:r w:rsidRPr="009169D6">
        <w:rPr>
          <w:rStyle w:val="StyleBoldUnderline"/>
        </w:rPr>
        <w:t>opportunity has emerged to</w:t>
      </w:r>
      <w:r w:rsidRPr="00435D9A">
        <w:rPr>
          <w:sz w:val="10"/>
        </w:rPr>
        <w:t xml:space="preserve"> </w:t>
      </w:r>
      <w:r w:rsidRPr="009169D6">
        <w:rPr>
          <w:rStyle w:val="StyleBoldUnderline"/>
        </w:rPr>
        <w:t>strengthen our nation’s ocean</w:t>
      </w:r>
      <w:r w:rsidRPr="00435D9A">
        <w:rPr>
          <w:sz w:val="10"/>
        </w:rPr>
        <w:t xml:space="preserve"> and coastal communities, businesses and environment. Congress should seize the moment and establish the long-recommended National Endowment for the Oceans, Coasts and Great Lakes.</w:t>
      </w:r>
      <w:r w:rsidR="00435D9A" w:rsidRPr="00435D9A">
        <w:rPr>
          <w:sz w:val="10"/>
        </w:rPr>
        <w:t xml:space="preserve"> </w:t>
      </w:r>
      <w:r w:rsidRPr="00435D9A">
        <w:rPr>
          <w:sz w:val="10"/>
        </w:rPr>
        <w:t>Unless Congress acts now, the opportunity will slip away.</w:t>
      </w:r>
      <w:r w:rsidR="00435D9A" w:rsidRPr="00435D9A">
        <w:rPr>
          <w:sz w:val="10"/>
        </w:rPr>
        <w:t xml:space="preserve"> </w:t>
      </w:r>
      <w:r w:rsidRPr="00435D9A">
        <w:rPr>
          <w:sz w:val="10"/>
        </w:rPr>
        <w:t xml:space="preserve">The House and Senate Water Resource Development Act (WRDA) bills currently in conference contain competing provisions — with competing visions — for the future of ocean and coastal management in America. </w:t>
      </w:r>
      <w:r w:rsidRPr="009169D6">
        <w:rPr>
          <w:rStyle w:val="StyleBoldUnderline"/>
        </w:rPr>
        <w:t>This</w:t>
      </w:r>
      <w:r w:rsidRPr="00435D9A">
        <w:rPr>
          <w:sz w:val="10"/>
        </w:rPr>
        <w:t xml:space="preserve"> legislative </w:t>
      </w:r>
      <w:r w:rsidRPr="009169D6">
        <w:rPr>
          <w:rStyle w:val="StyleBoldUnderline"/>
        </w:rPr>
        <w:t>conflict</w:t>
      </w:r>
      <w:r w:rsidRPr="00435D9A">
        <w:rPr>
          <w:sz w:val="10"/>
        </w:rPr>
        <w:t xml:space="preserve"> </w:t>
      </w:r>
      <w:r w:rsidRPr="009169D6">
        <w:rPr>
          <w:rStyle w:val="StyleBoldUnderline"/>
        </w:rPr>
        <w:t>is part of our country’s broader ideological struggle</w:t>
      </w:r>
      <w:r w:rsidRPr="00435D9A">
        <w:rPr>
          <w:sz w:val="10"/>
        </w:rPr>
        <w:t xml:space="preserve">, </w:t>
      </w:r>
      <w:r w:rsidRPr="009169D6">
        <w:rPr>
          <w:rStyle w:val="StyleBoldUnderline"/>
        </w:rPr>
        <w:t>but with this difference: On the ocean,</w:t>
      </w:r>
      <w:r w:rsidRPr="00435D9A">
        <w:rPr>
          <w:sz w:val="10"/>
        </w:rPr>
        <w:t xml:space="preserve"> </w:t>
      </w:r>
      <w:r w:rsidRPr="009169D6">
        <w:rPr>
          <w:rStyle w:val="StyleBoldUnderline"/>
        </w:rPr>
        <w:t>no</w:t>
      </w:r>
      <w:r w:rsidRPr="00435D9A">
        <w:rPr>
          <w:sz w:val="10"/>
        </w:rPr>
        <w:t xml:space="preserve"> state government, chamber of commerce or environmental </w:t>
      </w:r>
      <w:r w:rsidRPr="009169D6">
        <w:rPr>
          <w:rStyle w:val="StyleBoldUnderline"/>
        </w:rPr>
        <w:t>group can</w:t>
      </w:r>
      <w:r w:rsidRPr="00435D9A">
        <w:rPr>
          <w:sz w:val="10"/>
        </w:rPr>
        <w:t xml:space="preserve"> </w:t>
      </w:r>
      <w:r w:rsidRPr="009169D6">
        <w:rPr>
          <w:rStyle w:val="StyleBoldUnderline"/>
        </w:rPr>
        <w:t>exercise coordinated and effective leadership alone</w:t>
      </w:r>
      <w:r w:rsidRPr="00435D9A">
        <w:rPr>
          <w:sz w:val="10"/>
        </w:rPr>
        <w:t>.</w:t>
      </w:r>
      <w:r w:rsidR="00435D9A" w:rsidRPr="00435D9A">
        <w:rPr>
          <w:sz w:val="10"/>
        </w:rPr>
        <w:t xml:space="preserve"> </w:t>
      </w:r>
      <w:r w:rsidRPr="009169D6">
        <w:rPr>
          <w:rStyle w:val="StyleBoldUnderline"/>
        </w:rPr>
        <w:t>The Senate</w:t>
      </w:r>
      <w:r w:rsidRPr="00435D9A">
        <w:rPr>
          <w:sz w:val="10"/>
        </w:rPr>
        <w:t xml:space="preserve">-passed WRDA </w:t>
      </w:r>
      <w:r w:rsidRPr="009169D6">
        <w:rPr>
          <w:rStyle w:val="StyleBoldUnderline"/>
        </w:rPr>
        <w:t>bill</w:t>
      </w:r>
      <w:r w:rsidRPr="00435D9A">
        <w:rPr>
          <w:sz w:val="10"/>
        </w:rPr>
        <w:t xml:space="preserve"> includes an amendment from Sen. Sheldon Whitehouse, D-R.I., that provides for a National Endowment for the Oceans that passed with strong bipartisan support. The endowment would authorize grants to universities, states and local organizations for ocean research, mapping, monitoring, conservation and restoration projects — work that is critical to coastal economies that rely on a healthy ocean with well-managed resources. It </w:t>
      </w:r>
      <w:r w:rsidRPr="009169D6">
        <w:rPr>
          <w:rStyle w:val="StyleBoldUnderline"/>
        </w:rPr>
        <w:t>reflects the belief that the federal</w:t>
      </w:r>
      <w:r w:rsidRPr="00435D9A">
        <w:rPr>
          <w:sz w:val="10"/>
        </w:rPr>
        <w:t xml:space="preserve"> </w:t>
      </w:r>
      <w:r w:rsidRPr="009169D6">
        <w:rPr>
          <w:rStyle w:val="StyleBoldUnderline"/>
        </w:rPr>
        <w:t>government has an important role to play</w:t>
      </w:r>
      <w:r w:rsidRPr="00435D9A">
        <w:rPr>
          <w:sz w:val="10"/>
        </w:rPr>
        <w:t xml:space="preserve"> in strengthening coastal communities, helping ocean-dependent businesses and improving the health of our ocean environment.</w:t>
      </w:r>
      <w:r w:rsidR="00435D9A" w:rsidRPr="00435D9A">
        <w:rPr>
          <w:sz w:val="10"/>
        </w:rPr>
        <w:t xml:space="preserve"> </w:t>
      </w:r>
      <w:r w:rsidRPr="009169D6">
        <w:rPr>
          <w:rStyle w:val="StyleBoldUnderline"/>
        </w:rPr>
        <w:t>By contrast</w:t>
      </w:r>
      <w:r w:rsidRPr="00435D9A">
        <w:rPr>
          <w:sz w:val="10"/>
        </w:rPr>
        <w:t xml:space="preserve">, the WRDA bill passed by </w:t>
      </w:r>
      <w:r w:rsidRPr="009169D6">
        <w:rPr>
          <w:rStyle w:val="StyleBoldUnderline"/>
        </w:rPr>
        <w:t>the House</w:t>
      </w:r>
      <w:r w:rsidRPr="00435D9A">
        <w:rPr>
          <w:sz w:val="10"/>
        </w:rPr>
        <w:t xml:space="preserve"> of Representatives includes an amendment from Rep. Bill Flores, R-Texas, that would </w:t>
      </w:r>
      <w:r w:rsidRPr="009169D6">
        <w:rPr>
          <w:rStyle w:val="StyleBoldUnderline"/>
        </w:rPr>
        <w:t>undermine</w:t>
      </w:r>
      <w:r w:rsidRPr="00435D9A">
        <w:rPr>
          <w:sz w:val="10"/>
        </w:rPr>
        <w:t xml:space="preserve"> our National Ocean Policy, smart ocean planning and ecosystem approaches to ocean resource management. In an era when we need government to work better, smarter, and more effectively, the National Ocean Policy and </w:t>
      </w:r>
      <w:proofErr w:type="gramStart"/>
      <w:r w:rsidRPr="00435D9A">
        <w:rPr>
          <w:sz w:val="10"/>
        </w:rPr>
        <w:t xml:space="preserve">smart </w:t>
      </w:r>
      <w:r w:rsidRPr="009169D6">
        <w:rPr>
          <w:rStyle w:val="StyleBoldUnderline"/>
        </w:rPr>
        <w:t>ocean</w:t>
      </w:r>
      <w:proofErr w:type="gramEnd"/>
      <w:r w:rsidRPr="009169D6">
        <w:rPr>
          <w:rStyle w:val="StyleBoldUnderline"/>
        </w:rPr>
        <w:t xml:space="preserve"> planning</w:t>
      </w:r>
      <w:r w:rsidRPr="00435D9A">
        <w:rPr>
          <w:sz w:val="10"/>
        </w:rPr>
        <w:t xml:space="preserve"> are just common sense. They allow the local, state, tribal and federal entities responsible for ocean management to work across jurisdictional boundaries and proactively tackle challenges in a forward-looking way. To take those tools away would be bad for ocean health, bad for the ocean economy and bad for coastal communities.</w:t>
      </w:r>
      <w:r w:rsidR="00435D9A" w:rsidRPr="00435D9A">
        <w:rPr>
          <w:sz w:val="10"/>
        </w:rPr>
        <w:t xml:space="preserve"> </w:t>
      </w:r>
      <w:r w:rsidRPr="009169D6">
        <w:rPr>
          <w:rStyle w:val="StyleBoldUnderline"/>
        </w:rPr>
        <w:t>This legislative head-to-head dispute reflects the</w:t>
      </w:r>
      <w:r w:rsidRPr="00435D9A">
        <w:rPr>
          <w:sz w:val="10"/>
        </w:rPr>
        <w:t xml:space="preserve"> </w:t>
      </w:r>
      <w:r w:rsidRPr="009169D6">
        <w:rPr>
          <w:rStyle w:val="Emphasis"/>
        </w:rPr>
        <w:t>broader ideological struggle</w:t>
      </w:r>
      <w:r w:rsidRPr="00435D9A">
        <w:rPr>
          <w:sz w:val="10"/>
        </w:rPr>
        <w:t xml:space="preserve"> </w:t>
      </w:r>
      <w:r w:rsidRPr="009169D6">
        <w:rPr>
          <w:rStyle w:val="StyleBoldUnderline"/>
        </w:rPr>
        <w:t>that haunts the halls of</w:t>
      </w:r>
      <w:r w:rsidRPr="00435D9A">
        <w:rPr>
          <w:sz w:val="10"/>
        </w:rPr>
        <w:t xml:space="preserve"> </w:t>
      </w:r>
      <w:r w:rsidRPr="009169D6">
        <w:rPr>
          <w:rStyle w:val="StyleBoldUnderline"/>
        </w:rPr>
        <w:t>Congress today</w:t>
      </w:r>
      <w:r w:rsidRPr="00435D9A">
        <w:rPr>
          <w:sz w:val="10"/>
        </w:rPr>
        <w:t xml:space="preserve">. It’s </w:t>
      </w:r>
      <w:r w:rsidRPr="009169D6">
        <w:rPr>
          <w:rStyle w:val="StyleBoldUnderline"/>
        </w:rPr>
        <w:t>between</w:t>
      </w:r>
      <w:r w:rsidRPr="00435D9A">
        <w:rPr>
          <w:sz w:val="10"/>
        </w:rPr>
        <w:t xml:space="preserve"> </w:t>
      </w:r>
      <w:r w:rsidRPr="009169D6">
        <w:rPr>
          <w:rStyle w:val="StyleBoldUnderline"/>
        </w:rPr>
        <w:t>those who believe that the government can be a vehicle to serve the common good and those who believe that nearly all government action restricts personal freedom.</w:t>
      </w:r>
      <w:r w:rsidR="00435D9A" w:rsidRPr="00435D9A">
        <w:rPr>
          <w:sz w:val="10"/>
        </w:rPr>
        <w:t xml:space="preserve"> </w:t>
      </w:r>
      <w:r w:rsidRPr="00435D9A">
        <w:rPr>
          <w:sz w:val="10"/>
        </w:rPr>
        <w:t xml:space="preserve">We have for too long taken the ocean for granted. Its immense size and apparent resilience fooled us into thinking that humans could draw on it for limitless protein and use it as a garbage dump. But now the ocean and our coastal communities face serious challenges. Coral reefs are in steep decline. Many fisheries continue to struggle. Water quality problems and toxic algae blooms threaten beaches and clam diggers. Ocean acidification is worsening each year, threatening </w:t>
      </w:r>
      <w:proofErr w:type="spellStart"/>
      <w:r w:rsidRPr="00435D9A">
        <w:rPr>
          <w:sz w:val="10"/>
        </w:rPr>
        <w:t>multigeneration</w:t>
      </w:r>
      <w:proofErr w:type="spellEnd"/>
      <w:r w:rsidRPr="00435D9A">
        <w:rPr>
          <w:sz w:val="10"/>
        </w:rPr>
        <w:t xml:space="preserve"> family-owned shellfish farms. Trash litters the open ocean, occasionally exacerbated by tragic events such as the Japanese tsunami. And sea level rise is just over the horizon.</w:t>
      </w:r>
      <w:r w:rsidR="00435D9A" w:rsidRPr="00435D9A">
        <w:rPr>
          <w:sz w:val="10"/>
        </w:rPr>
        <w:t xml:space="preserve"> </w:t>
      </w:r>
      <w:r w:rsidRPr="00435D9A">
        <w:rPr>
          <w:sz w:val="10"/>
        </w:rPr>
        <w:t xml:space="preserve">The WRDA conferees and Congress should choose thoughtful long-term engagement to protect and enhance ocean quality over </w:t>
      </w:r>
      <w:r w:rsidRPr="00435D9A">
        <w:rPr>
          <w:rStyle w:val="StyleBoldUnderline"/>
        </w:rPr>
        <w:t xml:space="preserve">the all-too-common </w:t>
      </w:r>
      <w:r w:rsidRPr="00435D9A">
        <w:rPr>
          <w:rStyle w:val="Emphasis"/>
        </w:rPr>
        <w:t>knee-jerk hostility</w:t>
      </w:r>
      <w:r w:rsidRPr="00435D9A">
        <w:rPr>
          <w:rStyle w:val="StyleBoldUnderline"/>
        </w:rPr>
        <w:t xml:space="preserve"> toward any new government </w:t>
      </w:r>
      <w:r w:rsidRPr="00435D9A">
        <w:rPr>
          <w:rStyle w:val="StyleBoldUnderline"/>
        </w:rPr>
        <w:lastRenderedPageBreak/>
        <w:t>initiative</w:t>
      </w:r>
      <w:r w:rsidRPr="00435D9A">
        <w:rPr>
          <w:sz w:val="10"/>
        </w:rPr>
        <w:t xml:space="preserve">. </w:t>
      </w:r>
      <w:r w:rsidRPr="00435D9A">
        <w:rPr>
          <w:rStyle w:val="StyleBoldUnderline"/>
        </w:rPr>
        <w:t>Ironically, ocean issues didn’t generate such partisan conflict until recently.</w:t>
      </w:r>
      <w:r w:rsidRPr="00435D9A">
        <w:rPr>
          <w:sz w:val="10"/>
        </w:rPr>
        <w:t xml:space="preserve"> As a founding member of the bipartisan House Oceans Caucus, I can say that </w:t>
      </w:r>
      <w:r w:rsidRPr="00435D9A">
        <w:rPr>
          <w:rStyle w:val="StyleBoldUnderline"/>
        </w:rPr>
        <w:t>working across the aisle</w:t>
      </w:r>
      <w:r w:rsidRPr="00435D9A">
        <w:rPr>
          <w:sz w:val="10"/>
        </w:rPr>
        <w:t xml:space="preserve"> on ocean issues </w:t>
      </w:r>
      <w:r w:rsidRPr="00435D9A">
        <w:rPr>
          <w:rStyle w:val="StyleBoldUnderline"/>
        </w:rPr>
        <w:t>used to be</w:t>
      </w:r>
      <w:r w:rsidRPr="00435D9A">
        <w:rPr>
          <w:sz w:val="10"/>
        </w:rPr>
        <w:t xml:space="preserve"> far more </w:t>
      </w:r>
      <w:r w:rsidRPr="00435D9A">
        <w:rPr>
          <w:rStyle w:val="StyleBoldUnderline"/>
        </w:rPr>
        <w:t>commonplace</w:t>
      </w:r>
      <w:r w:rsidRPr="00435D9A">
        <w:rPr>
          <w:sz w:val="10"/>
        </w:rPr>
        <w:t>. For example, the idea of a permanent ocean endowment was proposed back in 2004 by the U.S. Commission on Ocean Policy — a commission appointed entirely by President George W. Bush. When the commission first floated the idea of an ocean trust fund in a draft report and asked governors for comment, support was overwhelming and bipartisan. Of the 20 coastal governors who submitted comments on an ocean trust fund, 19 supported the idea — six Democrats and 13 Republicans. Only one Democratic governor expressed any opposition.</w:t>
      </w:r>
    </w:p>
    <w:p w:rsidR="00195435" w:rsidRDefault="009941BB" w:rsidP="00195435">
      <w:pPr>
        <w:pStyle w:val="Heading4"/>
      </w:pPr>
      <w:r>
        <w:t>Oceans costs PC – Obama push ensures opposition</w:t>
      </w:r>
    </w:p>
    <w:p w:rsidR="00195435" w:rsidRDefault="00195435" w:rsidP="00195435">
      <w:r>
        <w:t xml:space="preserve"> Pete </w:t>
      </w:r>
      <w:r w:rsidRPr="00195435">
        <w:rPr>
          <w:rStyle w:val="StyleStyleBold12pt"/>
        </w:rPr>
        <w:t>Stauffer</w:t>
      </w:r>
      <w:r>
        <w:t xml:space="preserve">  Senior Manager, Ocean Program at </w:t>
      </w:r>
      <w:proofErr w:type="spellStart"/>
      <w:r>
        <w:t>Surfrider</w:t>
      </w:r>
      <w:proofErr w:type="spellEnd"/>
      <w:r>
        <w:t xml:space="preserve"> Foundation  </w:t>
      </w:r>
      <w:r w:rsidRPr="00195435">
        <w:rPr>
          <w:rStyle w:val="StyleStyleBold12pt"/>
        </w:rPr>
        <w:t>6-1-</w:t>
      </w:r>
      <w:r>
        <w:t xml:space="preserve">2014 “Keep the Stoke Alive Comments More Sharing </w:t>
      </w:r>
      <w:proofErr w:type="spellStart"/>
      <w:r>
        <w:t>ServicesShare</w:t>
      </w:r>
      <w:proofErr w:type="spellEnd"/>
      <w:r>
        <w:t xml:space="preserve"> Texas Lawmaker Leads Attack on our National Ocean Policy”  </w:t>
      </w:r>
      <w:hyperlink r:id="rId13" w:history="1">
        <w:r w:rsidRPr="002A7B81">
          <w:rPr>
            <w:rStyle w:val="Hyperlink"/>
          </w:rPr>
          <w:t>http://www.surfrider.org/coastal-blog/entry/congress-takes-aim-at-our-national-ocean-policy</w:t>
        </w:r>
      </w:hyperlink>
      <w:r>
        <w:t xml:space="preserve"> DA: 6/6/14</w:t>
      </w:r>
    </w:p>
    <w:p w:rsidR="00195435" w:rsidRPr="00195435" w:rsidRDefault="00195435" w:rsidP="00195435"/>
    <w:p w:rsidR="00195435" w:rsidRPr="009941BB" w:rsidRDefault="00195435" w:rsidP="00195435">
      <w:pPr>
        <w:rPr>
          <w:sz w:val="12"/>
        </w:rPr>
      </w:pPr>
      <w:r w:rsidRPr="009941BB">
        <w:rPr>
          <w:sz w:val="12"/>
        </w:rPr>
        <w:t xml:space="preserve">Who is Congressmen Bill </w:t>
      </w:r>
      <w:r w:rsidRPr="00A67DA4">
        <w:rPr>
          <w:rStyle w:val="StyleBoldUnderline"/>
        </w:rPr>
        <w:t>Flores</w:t>
      </w:r>
      <w:r w:rsidRPr="009941BB">
        <w:rPr>
          <w:sz w:val="12"/>
        </w:rPr>
        <w:t xml:space="preserve"> and what does he have against the ocean? Last week, the Republican lawmaker from Bryan, Texas </w:t>
      </w:r>
      <w:r w:rsidRPr="00A67DA4">
        <w:rPr>
          <w:rStyle w:val="StyleBoldUnderline"/>
        </w:rPr>
        <w:t>led</w:t>
      </w:r>
      <w:r w:rsidRPr="009941BB">
        <w:rPr>
          <w:sz w:val="12"/>
        </w:rPr>
        <w:t xml:space="preserve"> </w:t>
      </w:r>
      <w:r w:rsidRPr="00A67DA4">
        <w:rPr>
          <w:rStyle w:val="Emphasis"/>
        </w:rPr>
        <w:t>yet another effort in Congress to undermine the</w:t>
      </w:r>
      <w:r w:rsidRPr="009941BB">
        <w:rPr>
          <w:sz w:val="12"/>
        </w:rPr>
        <w:t xml:space="preserve"> National </w:t>
      </w:r>
      <w:r w:rsidRPr="00A67DA4">
        <w:rPr>
          <w:rStyle w:val="StyleBoldUnderline"/>
        </w:rPr>
        <w:t>Ocean</w:t>
      </w:r>
      <w:r w:rsidRPr="009941BB">
        <w:rPr>
          <w:sz w:val="12"/>
        </w:rPr>
        <w:t xml:space="preserve"> Policy (NOP). By a mostly party line vote, </w:t>
      </w:r>
      <w:r w:rsidRPr="00A67DA4">
        <w:rPr>
          <w:rStyle w:val="StyleBoldUnderline"/>
        </w:rPr>
        <w:t>the</w:t>
      </w:r>
      <w:r w:rsidRPr="009941BB">
        <w:rPr>
          <w:sz w:val="12"/>
        </w:rPr>
        <w:t xml:space="preserve"> U.S. </w:t>
      </w:r>
      <w:r w:rsidRPr="00A67DA4">
        <w:rPr>
          <w:rStyle w:val="StyleBoldUnderline"/>
        </w:rPr>
        <w:t>House</w:t>
      </w:r>
      <w:r w:rsidRPr="009941BB">
        <w:rPr>
          <w:sz w:val="12"/>
        </w:rPr>
        <w:t xml:space="preserve"> </w:t>
      </w:r>
      <w:r w:rsidRPr="00A67DA4">
        <w:rPr>
          <w:rStyle w:val="StyleBoldUnderline"/>
        </w:rPr>
        <w:t>passed his amendment</w:t>
      </w:r>
      <w:r w:rsidRPr="009941BB">
        <w:rPr>
          <w:sz w:val="12"/>
        </w:rPr>
        <w:t xml:space="preserve"> to an appropriations bill (HR 4660) </w:t>
      </w:r>
      <w:r w:rsidRPr="00A67DA4">
        <w:rPr>
          <w:rStyle w:val="StyleBoldUnderline"/>
        </w:rPr>
        <w:t>to defund the National Ocean Policy</w:t>
      </w:r>
      <w:r w:rsidRPr="009941BB">
        <w:rPr>
          <w:sz w:val="12"/>
        </w:rPr>
        <w:t>. The measure will next be considered by the Senate.</w:t>
      </w:r>
      <w:r w:rsidR="009941BB" w:rsidRPr="009941BB">
        <w:rPr>
          <w:sz w:val="12"/>
        </w:rPr>
        <w:t xml:space="preserve"> </w:t>
      </w:r>
      <w:r w:rsidRPr="009941BB">
        <w:rPr>
          <w:sz w:val="12"/>
        </w:rPr>
        <w:t xml:space="preserve">Incredibly, this is Rep. Flores sixth attempt in the past two years to obstruct implementation of the National Ocean Policy through a legislative amendment. This raises an important question: </w:t>
      </w:r>
      <w:r w:rsidRPr="00A67DA4">
        <w:rPr>
          <w:rStyle w:val="StyleBoldUnderline"/>
        </w:rPr>
        <w:t>why is a lawmaker from a land-locked district taking such a keen interest</w:t>
      </w:r>
      <w:r w:rsidRPr="009941BB">
        <w:rPr>
          <w:sz w:val="12"/>
        </w:rPr>
        <w:t xml:space="preserve"> in ocean policy? </w:t>
      </w:r>
      <w:r w:rsidRPr="009941BB">
        <w:rPr>
          <w:rStyle w:val="Emphasis"/>
        </w:rPr>
        <w:t>The answer, not surprisingly, is politics.</w:t>
      </w:r>
      <w:r w:rsidR="009941BB">
        <w:rPr>
          <w:rStyle w:val="Emphasis"/>
        </w:rPr>
        <w:t xml:space="preserve"> </w:t>
      </w:r>
      <w:r w:rsidRPr="009941BB">
        <w:rPr>
          <w:sz w:val="12"/>
        </w:rPr>
        <w:t>When the National Ocean Policy was established by President Obama in 2010 it signaled a serious attempt to address the many shortcomings of our nation’s piecemeal approach to ocean management. Taking its cue from the recommendations of the U.S. Commission on Ocean Policy - a bipartisan body established by President George W. Bush -</w:t>
      </w:r>
      <w:r w:rsidR="009941BB" w:rsidRPr="009941BB">
        <w:rPr>
          <w:sz w:val="12"/>
        </w:rPr>
        <w:t xml:space="preserve"> </w:t>
      </w:r>
      <w:r w:rsidRPr="009941BB">
        <w:rPr>
          <w:sz w:val="12"/>
        </w:rPr>
        <w:t>the policy emphasizes improved collaboration across all levels of government to address priorities such as water quality, marine debris, and renewable energy</w:t>
      </w:r>
      <w:r w:rsidR="009941BB" w:rsidRPr="009941BB">
        <w:rPr>
          <w:sz w:val="12"/>
        </w:rPr>
        <w:t xml:space="preserve"> </w:t>
      </w:r>
      <w:r w:rsidRPr="009941BB">
        <w:rPr>
          <w:sz w:val="12"/>
        </w:rPr>
        <w:t xml:space="preserve">A cornerstone of the policy is the establishment of regional ocean </w:t>
      </w:r>
      <w:proofErr w:type="spellStart"/>
      <w:r w:rsidRPr="009941BB">
        <w:rPr>
          <w:sz w:val="12"/>
        </w:rPr>
        <w:t>parterships</w:t>
      </w:r>
      <w:proofErr w:type="spellEnd"/>
      <w:r w:rsidRPr="009941BB">
        <w:rPr>
          <w:sz w:val="12"/>
        </w:rPr>
        <w:t xml:space="preserve"> (ROPs) that empower states to work with federal agencies, stakeholders, tribes, and the public to plan for the future of the ocean.</w:t>
      </w:r>
      <w:r w:rsidR="009941BB" w:rsidRPr="009941BB">
        <w:rPr>
          <w:sz w:val="12"/>
        </w:rPr>
        <w:t xml:space="preserve"> </w:t>
      </w:r>
      <w:r w:rsidRPr="009941BB">
        <w:rPr>
          <w:sz w:val="12"/>
        </w:rPr>
        <w:t xml:space="preserve">In just three years, important progress has been made, despite </w:t>
      </w:r>
      <w:r w:rsidRPr="009941BB">
        <w:rPr>
          <w:rStyle w:val="StyleBoldUnderline"/>
        </w:rPr>
        <w:t>a glaring lack of support from Congress</w:t>
      </w:r>
      <w:r w:rsidRPr="009941BB">
        <w:rPr>
          <w:sz w:val="12"/>
        </w:rPr>
        <w:t xml:space="preserve">. An Implementation Plan has been released with hundreds of actions that </w:t>
      </w:r>
      <w:r w:rsidRPr="009941BB">
        <w:rPr>
          <w:rStyle w:val="StyleBoldUnderline"/>
        </w:rPr>
        <w:t>federal agencies are taking to protect marine ecosystems</w:t>
      </w:r>
      <w:r w:rsidRPr="009941BB">
        <w:rPr>
          <w:sz w:val="12"/>
        </w:rPr>
        <w:t xml:space="preserve"> and coastal economies. Collaborative projects are moving forward to restore habitats, advance ocean science, and engage stakeholders. And finally, the Northeast, Mid-Atlantic, and West Coast regions have begun ocean planning to </w:t>
      </w:r>
      <w:proofErr w:type="spellStart"/>
      <w:r w:rsidRPr="009941BB">
        <w:rPr>
          <w:sz w:val="12"/>
        </w:rPr>
        <w:t>enusure</w:t>
      </w:r>
      <w:proofErr w:type="spellEnd"/>
      <w:r w:rsidRPr="009941BB">
        <w:rPr>
          <w:sz w:val="12"/>
        </w:rPr>
        <w:t xml:space="preserve"> that future development will </w:t>
      </w:r>
      <w:proofErr w:type="spellStart"/>
      <w:r w:rsidRPr="009941BB">
        <w:rPr>
          <w:sz w:val="12"/>
        </w:rPr>
        <w:t>mimize</w:t>
      </w:r>
      <w:proofErr w:type="spellEnd"/>
      <w:r w:rsidRPr="009941BB">
        <w:rPr>
          <w:sz w:val="12"/>
        </w:rPr>
        <w:t xml:space="preserve"> impacts to the environment and existing users.</w:t>
      </w:r>
      <w:r w:rsidR="009941BB" w:rsidRPr="009941BB">
        <w:rPr>
          <w:sz w:val="12"/>
        </w:rPr>
        <w:t xml:space="preserve"> </w:t>
      </w:r>
      <w:r w:rsidRPr="009941BB">
        <w:rPr>
          <w:sz w:val="12"/>
        </w:rPr>
        <w:t xml:space="preserve">Of course, </w:t>
      </w:r>
      <w:r w:rsidRPr="009941BB">
        <w:rPr>
          <w:rStyle w:val="Emphasis"/>
        </w:rPr>
        <w:t>such success stories do not resonate well in Washington</w:t>
      </w:r>
      <w:r w:rsidRPr="009941BB">
        <w:rPr>
          <w:sz w:val="12"/>
        </w:rPr>
        <w:t xml:space="preserve"> D.C., </w:t>
      </w:r>
      <w:r w:rsidRPr="009941BB">
        <w:rPr>
          <w:rStyle w:val="Emphasis"/>
        </w:rPr>
        <w:t>where controversy rules the day and political parties instinctively oppose each other’s proposals</w:t>
      </w:r>
      <w:r w:rsidRPr="009941BB">
        <w:rPr>
          <w:sz w:val="12"/>
        </w:rPr>
        <w:t xml:space="preserve">. </w:t>
      </w:r>
      <w:r w:rsidRPr="009941BB">
        <w:rPr>
          <w:rStyle w:val="StyleBoldUnderline"/>
        </w:rPr>
        <w:t>As an initiative of</w:t>
      </w:r>
      <w:r w:rsidRPr="009941BB">
        <w:rPr>
          <w:sz w:val="12"/>
        </w:rPr>
        <w:t xml:space="preserve"> the </w:t>
      </w:r>
      <w:r w:rsidRPr="009941BB">
        <w:rPr>
          <w:rStyle w:val="StyleBoldUnderline"/>
        </w:rPr>
        <w:t>Obama</w:t>
      </w:r>
      <w:r w:rsidRPr="009941BB">
        <w:rPr>
          <w:sz w:val="12"/>
        </w:rPr>
        <w:t xml:space="preserve"> Presidency, </w:t>
      </w:r>
      <w:r w:rsidRPr="009941BB">
        <w:rPr>
          <w:rStyle w:val="StyleBoldUnderline"/>
        </w:rPr>
        <w:t xml:space="preserve">the policy has suffered from </w:t>
      </w:r>
      <w:r w:rsidRPr="009941BB">
        <w:rPr>
          <w:rStyle w:val="Emphasis"/>
        </w:rPr>
        <w:t>partisan attacks</w:t>
      </w:r>
      <w:r w:rsidRPr="009941BB">
        <w:rPr>
          <w:sz w:val="12"/>
        </w:rPr>
        <w:t>, despite the collaborative framework it is based upon. Yet, such political gamesmanship by our federal leaders is obscuring an important truth - the principles of the National Ocean Policy are taking hold in states and regions across the country, even without the meaningful support of Congress.</w:t>
      </w:r>
    </w:p>
    <w:p w:rsidR="005125AA" w:rsidRDefault="005125AA" w:rsidP="005125AA">
      <w:pPr>
        <w:pStyle w:val="Heading4"/>
      </w:pPr>
      <w:r>
        <w:t>Causes political fighting – no clear jurisdiction</w:t>
      </w:r>
    </w:p>
    <w:p w:rsidR="005125AA" w:rsidRDefault="005125AA" w:rsidP="005125AA">
      <w:r>
        <w:t xml:space="preserve">Christos </w:t>
      </w:r>
      <w:proofErr w:type="spellStart"/>
      <w:r w:rsidRPr="005125AA">
        <w:rPr>
          <w:rStyle w:val="StyleStyleBold12pt"/>
        </w:rPr>
        <w:t>Makridis</w:t>
      </w:r>
      <w:proofErr w:type="spellEnd"/>
      <w:r>
        <w:t xml:space="preserve">, </w:t>
      </w:r>
      <w:r w:rsidRPr="005125AA">
        <w:t xml:space="preserve">Research Fellow at the </w:t>
      </w:r>
      <w:proofErr w:type="spellStart"/>
      <w:r w:rsidRPr="005125AA">
        <w:t>Steyer</w:t>
      </w:r>
      <w:proofErr w:type="spellEnd"/>
      <w:r w:rsidRPr="005125AA">
        <w:t xml:space="preserve">-Taylor Center for Energy Policy and Finance at Stanford University and a  Ph.D. student at Stanford University's Department of Management Science and Engineering, “A Tale of Two Countries: Markets and </w:t>
      </w:r>
      <w:proofErr w:type="spellStart"/>
      <w:r w:rsidRPr="005125AA">
        <w:t>Transboundary</w:t>
      </w:r>
      <w:proofErr w:type="spellEnd"/>
      <w:r w:rsidRPr="005125AA">
        <w:t xml:space="preserve"> Water Governance between the</w:t>
      </w:r>
      <w:r>
        <w:t xml:space="preserve"> United States and Mexico”, 2-4-</w:t>
      </w:r>
      <w:r w:rsidRPr="005125AA">
        <w:rPr>
          <w:rStyle w:val="StyleStyleBold12pt"/>
        </w:rPr>
        <w:t>2013</w:t>
      </w:r>
      <w:r w:rsidRPr="005125AA">
        <w:t xml:space="preserve">, </w:t>
      </w:r>
      <w:hyperlink r:id="rId14" w:history="1">
        <w:r w:rsidRPr="002A7B81">
          <w:rPr>
            <w:rStyle w:val="Hyperlink"/>
          </w:rPr>
          <w:t>https://people.stanford.edu/cmakridi/sites/default/files/Makridis%20-%20Markets%20and%20Transboundary%20Water.pdf</w:t>
        </w:r>
      </w:hyperlink>
      <w:r>
        <w:t xml:space="preserve"> DA: 6/5/14</w:t>
      </w:r>
    </w:p>
    <w:p w:rsidR="005125AA" w:rsidRPr="005125AA" w:rsidRDefault="005125AA" w:rsidP="005125AA"/>
    <w:p w:rsidR="005125AA" w:rsidRDefault="005125AA" w:rsidP="005125AA">
      <w:pPr>
        <w:rPr>
          <w:sz w:val="12"/>
        </w:rPr>
      </w:pPr>
      <w:r w:rsidRPr="005125AA">
        <w:rPr>
          <w:sz w:val="12"/>
        </w:rPr>
        <w:t xml:space="preserve">Countries have long fought over access to water resources. </w:t>
      </w:r>
      <w:r w:rsidRPr="00EF3B54">
        <w:rPr>
          <w:rStyle w:val="StyleBoldUnderline"/>
        </w:rPr>
        <w:t xml:space="preserve">Water’s unique attributes as a </w:t>
      </w:r>
      <w:proofErr w:type="spellStart"/>
      <w:r w:rsidRPr="005125AA">
        <w:rPr>
          <w:rStyle w:val="Emphasis"/>
        </w:rPr>
        <w:t>quasi public</w:t>
      </w:r>
      <w:proofErr w:type="spellEnd"/>
      <w:r w:rsidRPr="005125AA">
        <w:rPr>
          <w:rStyle w:val="Emphasis"/>
        </w:rPr>
        <w:t xml:space="preserve"> and private good</w:t>
      </w:r>
      <w:r w:rsidRPr="00EF3B54">
        <w:rPr>
          <w:rStyle w:val="StyleBoldUnderline"/>
        </w:rPr>
        <w:t xml:space="preserve"> distinguish it from other economic goods and services</w:t>
      </w:r>
      <w:r w:rsidRPr="005125AA">
        <w:rPr>
          <w:sz w:val="12"/>
        </w:rPr>
        <w:t xml:space="preserve">.1 </w:t>
      </w:r>
      <w:proofErr w:type="gramStart"/>
      <w:r w:rsidRPr="005125AA">
        <w:rPr>
          <w:sz w:val="12"/>
        </w:rPr>
        <w:t>While</w:t>
      </w:r>
      <w:proofErr w:type="gramEnd"/>
      <w:r w:rsidRPr="005125AA">
        <w:rPr>
          <w:sz w:val="12"/>
        </w:rPr>
        <w:t xml:space="preserve"> national and international competition over water resources is not new, </w:t>
      </w:r>
      <w:r w:rsidRPr="00EF3B54">
        <w:rPr>
          <w:rStyle w:val="StyleBoldUnderline"/>
        </w:rPr>
        <w:t xml:space="preserve">many of the advances in industrial organization and applied microeconomics have not yet been integrated into the literature on </w:t>
      </w:r>
      <w:proofErr w:type="spellStart"/>
      <w:r w:rsidRPr="00EF3B54">
        <w:rPr>
          <w:rStyle w:val="StyleBoldUnderline"/>
        </w:rPr>
        <w:t>transboundary</w:t>
      </w:r>
      <w:proofErr w:type="spellEnd"/>
      <w:r w:rsidRPr="00EF3B54">
        <w:rPr>
          <w:rStyle w:val="StyleBoldUnderline"/>
        </w:rPr>
        <w:t xml:space="preserve"> governance and sustainability</w:t>
      </w:r>
      <w:r w:rsidRPr="005125AA">
        <w:rPr>
          <w:sz w:val="12"/>
        </w:rPr>
        <w:t xml:space="preserve">. In particular, there is sparse literature that applies market design elements of incentive compatibility among heterogeneous actors in the context of </w:t>
      </w:r>
      <w:proofErr w:type="spellStart"/>
      <w:r w:rsidRPr="005125AA">
        <w:rPr>
          <w:sz w:val="12"/>
        </w:rPr>
        <w:t>transboundary</w:t>
      </w:r>
      <w:proofErr w:type="spellEnd"/>
      <w:r w:rsidRPr="005125AA">
        <w:rPr>
          <w:sz w:val="12"/>
        </w:rPr>
        <w:t xml:space="preserve"> water governance. Recent events have accentuated the importance of developing mutually beneﬁcial policy rules for resolving water resources. First, environmental externalities associated with water use are increasing. For example, climate change is expected to make water resources much </w:t>
      </w:r>
      <w:proofErr w:type="gramStart"/>
      <w:r w:rsidRPr="005125AA">
        <w:rPr>
          <w:sz w:val="12"/>
        </w:rPr>
        <w:t>more scarce</w:t>
      </w:r>
      <w:proofErr w:type="gramEnd"/>
      <w:r w:rsidRPr="005125AA">
        <w:rPr>
          <w:sz w:val="12"/>
        </w:rPr>
        <w:t xml:space="preserve">, relative to their current scarcity (Backus et al, 2010). Likewise, </w:t>
      </w:r>
      <w:r w:rsidRPr="00EF3B54">
        <w:rPr>
          <w:rStyle w:val="StyleBoldUnderline"/>
        </w:rPr>
        <w:t>the recent 2010 Gulf Oil spill resulted in signiﬁcant economic and environmental damages both for many years to come</w:t>
      </w:r>
      <w:r w:rsidRPr="005125AA">
        <w:rPr>
          <w:sz w:val="12"/>
        </w:rPr>
        <w:t xml:space="preserve"> (i.e. temporally) and throughout the entire Gulf </w:t>
      </w:r>
      <w:r w:rsidRPr="00EF3B54">
        <w:rPr>
          <w:rStyle w:val="StyleBoldUnderline"/>
        </w:rPr>
        <w:t>region</w:t>
      </w:r>
      <w:r w:rsidRPr="005125AA">
        <w:rPr>
          <w:sz w:val="12"/>
        </w:rPr>
        <w:t xml:space="preserve"> (i.e. spatially) (National Commission, 2011). Second, conﬂict over water resources seems to be increasing. For example, recent disputes in the South China Sea (SCS) have captivated the international community’s attention with the prospects of con- </w:t>
      </w:r>
      <w:proofErr w:type="spellStart"/>
      <w:r w:rsidRPr="005125AA">
        <w:rPr>
          <w:sz w:val="12"/>
        </w:rPr>
        <w:t>ﬂict</w:t>
      </w:r>
      <w:proofErr w:type="spellEnd"/>
      <w:r w:rsidRPr="005125AA">
        <w:rPr>
          <w:sz w:val="12"/>
        </w:rPr>
        <w:t>. Sparked by competition over the SCS water resource, in part because of its large hydrocarbon reserves, China has contested the property rights of neighboring countries, including: Malaysia, Brunei, Philippines, Vietnam, and Taiwan (</w:t>
      </w:r>
      <w:proofErr w:type="spellStart"/>
      <w:r w:rsidRPr="005125AA">
        <w:rPr>
          <w:sz w:val="12"/>
        </w:rPr>
        <w:t>Makridis</w:t>
      </w:r>
      <w:proofErr w:type="spellEnd"/>
      <w:r w:rsidRPr="005125AA">
        <w:rPr>
          <w:sz w:val="12"/>
        </w:rPr>
        <w:t xml:space="preserve">, 2013). That </w:t>
      </w:r>
      <w:proofErr w:type="spellStart"/>
      <w:r w:rsidRPr="005125AA">
        <w:rPr>
          <w:sz w:val="12"/>
        </w:rPr>
        <w:t>transboundary</w:t>
      </w:r>
      <w:proofErr w:type="spellEnd"/>
      <w:r w:rsidRPr="00EF3B54">
        <w:rPr>
          <w:rStyle w:val="Emphasis"/>
        </w:rPr>
        <w:t xml:space="preserve"> governance of water resources is inherently political and contentious</w:t>
      </w:r>
      <w:r w:rsidRPr="005125AA">
        <w:rPr>
          <w:sz w:val="12"/>
        </w:rPr>
        <w:t xml:space="preserve"> underscores the importance of designing e</w:t>
      </w:r>
      <w:r w:rsidRPr="005125AA">
        <w:rPr>
          <w:rFonts w:ascii="Cambria Math" w:hAnsi="Cambria Math" w:cs="Cambria Math"/>
          <w:sz w:val="12"/>
        </w:rPr>
        <w:t>ﬀ</w:t>
      </w:r>
      <w:r w:rsidRPr="005125AA">
        <w:rPr>
          <w:sz w:val="12"/>
        </w:rPr>
        <w:t>ective markets and institutions capable of promoting e</w:t>
      </w:r>
      <w:r w:rsidRPr="005125AA">
        <w:rPr>
          <w:rFonts w:ascii="Cambria Math" w:hAnsi="Cambria Math" w:cs="Cambria Math"/>
          <w:sz w:val="12"/>
        </w:rPr>
        <w:t>ﬃ</w:t>
      </w:r>
      <w:r w:rsidRPr="005125AA">
        <w:rPr>
          <w:sz w:val="12"/>
        </w:rPr>
        <w:t>cient and equitable outcomes for involved parties.</w:t>
      </w:r>
    </w:p>
    <w:p w:rsidR="00317294" w:rsidRDefault="00A256D1" w:rsidP="00A256D1">
      <w:pPr>
        <w:pStyle w:val="Heading3"/>
      </w:pPr>
      <w:r>
        <w:lastRenderedPageBreak/>
        <w:t>Link – Ocean Policy – Exploration</w:t>
      </w:r>
    </w:p>
    <w:p w:rsidR="00A35A47" w:rsidRDefault="00A35A47" w:rsidP="00A35A47">
      <w:pPr>
        <w:pStyle w:val="Heading4"/>
      </w:pPr>
      <w:r>
        <w:t>Ocean exploration costs PC – no Congressional constituency and funding concerns stall debates</w:t>
      </w:r>
    </w:p>
    <w:p w:rsidR="00A35A47" w:rsidRDefault="00A35A47" w:rsidP="00A35A47">
      <w:r>
        <w:t xml:space="preserve">Michael </w:t>
      </w:r>
      <w:proofErr w:type="spellStart"/>
      <w:r w:rsidRPr="00A35A47">
        <w:rPr>
          <w:rStyle w:val="StyleStyleBold12pt"/>
        </w:rPr>
        <w:t>Conathan</w:t>
      </w:r>
      <w:proofErr w:type="spellEnd"/>
      <w:r>
        <w:t xml:space="preserve"> is the Director of Ocean Policy at the Center for American Progress 6-20-</w:t>
      </w:r>
      <w:r w:rsidRPr="00A35A47">
        <w:rPr>
          <w:rStyle w:val="StyleStyleBold12pt"/>
        </w:rPr>
        <w:t>2013</w:t>
      </w:r>
      <w:r>
        <w:t xml:space="preserve"> “Space Exploration Dollars Dwarf Ocean Spending” </w:t>
      </w:r>
      <w:hyperlink r:id="rId15" w:history="1">
        <w:r w:rsidRPr="002A7B81">
          <w:rPr>
            <w:rStyle w:val="Hyperlink"/>
          </w:rPr>
          <w:t>http://newswatch.nationalgeographic.com/2013/06/20/space-exploration-dollars-dwarf-ocean-spending/</w:t>
        </w:r>
      </w:hyperlink>
      <w:r>
        <w:t xml:space="preserve"> DA: 6/11/14</w:t>
      </w:r>
    </w:p>
    <w:p w:rsidR="00A35A47" w:rsidRPr="00A35A47" w:rsidRDefault="00A35A47" w:rsidP="00A35A47"/>
    <w:p w:rsidR="00A35A47" w:rsidRPr="00A35A47" w:rsidRDefault="00A35A47" w:rsidP="00A35A47">
      <w:pPr>
        <w:rPr>
          <w:rStyle w:val="StyleBoldUnderline"/>
        </w:rPr>
      </w:pPr>
      <w:r w:rsidRPr="00A35A47">
        <w:rPr>
          <w:sz w:val="8"/>
        </w:rPr>
        <w:t xml:space="preserve">“Star Trek” would have us believe that space is the final frontier, but with apologies to the armies of </w:t>
      </w:r>
      <w:proofErr w:type="spellStart"/>
      <w:r w:rsidRPr="00A35A47">
        <w:rPr>
          <w:sz w:val="8"/>
        </w:rPr>
        <w:t>Trekkies</w:t>
      </w:r>
      <w:proofErr w:type="spellEnd"/>
      <w:r w:rsidRPr="00A35A47">
        <w:rPr>
          <w:sz w:val="8"/>
        </w:rPr>
        <w:t xml:space="preserve">, their oracle might be a tad off base. Though we know little about outer space, we still have plenty of </w:t>
      </w:r>
      <w:r w:rsidRPr="00A35A47">
        <w:rPr>
          <w:rStyle w:val="StyleBoldUnderline"/>
        </w:rPr>
        <w:t>frontiers to explore here on our home planet</w:t>
      </w:r>
      <w:r w:rsidRPr="00A35A47">
        <w:rPr>
          <w:sz w:val="8"/>
        </w:rPr>
        <w:t>. And they’</w:t>
      </w:r>
      <w:r w:rsidRPr="00A35A47">
        <w:rPr>
          <w:rStyle w:val="StyleBoldUnderline"/>
        </w:rPr>
        <w:t>re losing the race of discovery.</w:t>
      </w:r>
      <w:r>
        <w:rPr>
          <w:rStyle w:val="StyleBoldUnderline"/>
        </w:rPr>
        <w:t xml:space="preserve"> </w:t>
      </w:r>
      <w:r w:rsidRPr="00A35A47">
        <w:rPr>
          <w:sz w:val="8"/>
        </w:rPr>
        <w:t xml:space="preserve">Hollywood giant James Cameron, director of mega-blockbusters such as “Titanic” and “Avatar,” brought this message to Capitol Hill last week, along with the single-seat submersible that he used to become the third human to journey to the deepest point of the world’s oceans—the Marianas Trench. By contrast, more than 500 people have journeyed into space—including Sen. Bill Nelson (D-FL), who sits on the committee before which Cameron testified—and 12 people have actually set foot on the surface of the moon. All it takes is a quick comparison of the budgets for NASA and the National Oceanic and Atmospheric Administration, or NOAA, to understand why space exploration is outpacing its ocean counterpart by such a wide margin. In fiscal year 2013 </w:t>
      </w:r>
      <w:r w:rsidRPr="00A35A47">
        <w:rPr>
          <w:rStyle w:val="StyleBoldUnderline"/>
        </w:rPr>
        <w:t>NASA’s</w:t>
      </w:r>
      <w:r w:rsidRPr="00A35A47">
        <w:rPr>
          <w:sz w:val="8"/>
        </w:rPr>
        <w:t xml:space="preserve"> annual </w:t>
      </w:r>
      <w:r w:rsidRPr="00A35A47">
        <w:rPr>
          <w:rStyle w:val="StyleBoldUnderline"/>
        </w:rPr>
        <w:t>exploration budget was</w:t>
      </w:r>
      <w:r w:rsidRPr="00A35A47">
        <w:rPr>
          <w:sz w:val="8"/>
        </w:rPr>
        <w:t xml:space="preserve"> roughly </w:t>
      </w:r>
      <w:r w:rsidRPr="00A35A47">
        <w:rPr>
          <w:rStyle w:val="StyleBoldUnderline"/>
        </w:rPr>
        <w:t>$3.8 billion</w:t>
      </w:r>
      <w:r w:rsidRPr="00A35A47">
        <w:rPr>
          <w:sz w:val="8"/>
        </w:rPr>
        <w:t xml:space="preserve">. That same year, </w:t>
      </w:r>
      <w:r w:rsidRPr="00A35A47">
        <w:rPr>
          <w:rStyle w:val="StyleBoldUnderline"/>
        </w:rPr>
        <w:t>total</w:t>
      </w:r>
      <w:r w:rsidRPr="00A35A47">
        <w:rPr>
          <w:sz w:val="8"/>
        </w:rPr>
        <w:t xml:space="preserve"> </w:t>
      </w:r>
      <w:r w:rsidRPr="00A35A47">
        <w:rPr>
          <w:rStyle w:val="StyleBoldUnderline"/>
        </w:rPr>
        <w:t>funding for</w:t>
      </w:r>
      <w:r w:rsidRPr="00A35A47">
        <w:rPr>
          <w:sz w:val="8"/>
        </w:rPr>
        <w:t xml:space="preserve"> everything </w:t>
      </w:r>
      <w:r w:rsidRPr="00A35A47">
        <w:rPr>
          <w:rStyle w:val="StyleBoldUnderline"/>
        </w:rPr>
        <w:t>NOAA</w:t>
      </w:r>
      <w:r w:rsidRPr="00A35A47">
        <w:rPr>
          <w:sz w:val="8"/>
        </w:rPr>
        <w:t xml:space="preserve"> does—fishery management, weather and climate forecasting, ocean research and management, among many other programs—was about $5 billion, and NOAA’s Office of </w:t>
      </w:r>
      <w:r w:rsidRPr="00A35A47">
        <w:rPr>
          <w:rStyle w:val="StyleBoldUnderline"/>
        </w:rPr>
        <w:t>Exploration</w:t>
      </w:r>
      <w:r w:rsidRPr="00A35A47">
        <w:rPr>
          <w:sz w:val="8"/>
        </w:rPr>
        <w:t xml:space="preserve"> and Research received </w:t>
      </w:r>
      <w:r w:rsidRPr="00A35A47">
        <w:rPr>
          <w:rStyle w:val="StyleBoldUnderline"/>
        </w:rPr>
        <w:t>just $23.</w:t>
      </w:r>
      <w:r w:rsidRPr="00A35A47">
        <w:rPr>
          <w:sz w:val="8"/>
        </w:rPr>
        <w:t>7</w:t>
      </w:r>
      <w:r w:rsidRPr="00A35A47">
        <w:rPr>
          <w:rStyle w:val="StyleBoldUnderline"/>
        </w:rPr>
        <w:t xml:space="preserve"> million</w:t>
      </w:r>
      <w:r w:rsidRPr="00A35A47">
        <w:rPr>
          <w:sz w:val="8"/>
        </w:rPr>
        <w:t xml:space="preserve">. Something is wrong with this picture. Space travel is certainly expensive. But as Cameron proved with his dive that cost approximately $8 million, deep-sea exploration is pricey as well. And that’s not the only similarity between space and ocean travel: Both are dark, cold, and completely inhospitable to human life. The single-seat submersible, </w:t>
      </w:r>
      <w:proofErr w:type="spellStart"/>
      <w:r w:rsidRPr="00A35A47">
        <w:rPr>
          <w:sz w:val="8"/>
        </w:rPr>
        <w:t>Deepsea</w:t>
      </w:r>
      <w:proofErr w:type="spellEnd"/>
      <w:r w:rsidRPr="00A35A47">
        <w:rPr>
          <w:sz w:val="8"/>
        </w:rPr>
        <w:t xml:space="preserve"> Challenger, which James Cameron piloted to the bottom of the Marianas </w:t>
      </w:r>
      <w:proofErr w:type="gramStart"/>
      <w:r w:rsidRPr="00A35A47">
        <w:rPr>
          <w:sz w:val="8"/>
        </w:rPr>
        <w:t>Trench</w:t>
      </w:r>
      <w:proofErr w:type="gramEnd"/>
      <w:r w:rsidRPr="00A35A47">
        <w:rPr>
          <w:sz w:val="8"/>
        </w:rPr>
        <w:t xml:space="preserve"> last year arrived at the Woods Hole Oceanographic Institution last week. (Photo by James S. Talbot)The single-seat submersible, </w:t>
      </w:r>
      <w:proofErr w:type="spellStart"/>
      <w:r w:rsidRPr="00A35A47">
        <w:rPr>
          <w:sz w:val="8"/>
        </w:rPr>
        <w:t>Deepsea</w:t>
      </w:r>
      <w:proofErr w:type="spellEnd"/>
      <w:r w:rsidRPr="00A35A47">
        <w:rPr>
          <w:sz w:val="8"/>
        </w:rPr>
        <w:t xml:space="preserve"> Challenger, which James Cameron piloted to the bottom of the Marianas </w:t>
      </w:r>
      <w:proofErr w:type="gramStart"/>
      <w:r w:rsidRPr="00A35A47">
        <w:rPr>
          <w:sz w:val="8"/>
        </w:rPr>
        <w:t>Trench</w:t>
      </w:r>
      <w:proofErr w:type="gramEnd"/>
      <w:r w:rsidRPr="00A35A47">
        <w:rPr>
          <w:sz w:val="8"/>
        </w:rPr>
        <w:t xml:space="preserve"> last year arrived at the Woods Hole Oceanographic Institution last week. (Photo by James S. Talbot) </w:t>
      </w:r>
      <w:r w:rsidRPr="00A35A47">
        <w:rPr>
          <w:rStyle w:val="StyleBoldUnderline"/>
        </w:rPr>
        <w:t>Yet space travel excites Americans’</w:t>
      </w:r>
      <w:r w:rsidRPr="00A35A47">
        <w:rPr>
          <w:sz w:val="8"/>
        </w:rPr>
        <w:t xml:space="preserve"> imaginations </w:t>
      </w:r>
      <w:r w:rsidRPr="00A35A47">
        <w:rPr>
          <w:rStyle w:val="StyleBoldUnderline"/>
        </w:rPr>
        <w:t>in a way ocean exploration never has</w:t>
      </w:r>
      <w:r w:rsidRPr="00A35A47">
        <w:rPr>
          <w:sz w:val="8"/>
        </w:rPr>
        <w:t>. To put this in terms Cameron may be familiar with, just think of how stories are told on screens both big and small: Space dominates, with “Star Trek,” “Star Wars,” “</w:t>
      </w:r>
      <w:proofErr w:type="spellStart"/>
      <w:r w:rsidRPr="00A35A47">
        <w:rPr>
          <w:sz w:val="8"/>
        </w:rPr>
        <w:t>Battlestar</w:t>
      </w:r>
      <w:proofErr w:type="spellEnd"/>
      <w:r w:rsidRPr="00A35A47">
        <w:rPr>
          <w:sz w:val="8"/>
        </w:rPr>
        <w:t xml:space="preserve"> </w:t>
      </w:r>
      <w:proofErr w:type="spellStart"/>
      <w:r w:rsidRPr="00A35A47">
        <w:rPr>
          <w:sz w:val="8"/>
        </w:rPr>
        <w:t>Galactica</w:t>
      </w:r>
      <w:proofErr w:type="spellEnd"/>
      <w:r w:rsidRPr="00A35A47">
        <w:rPr>
          <w:sz w:val="8"/>
        </w:rPr>
        <w:t xml:space="preserve">,” “Buck Rogers in the 25th Century,” and “2001 A Space Odyssey.” Then there are B-movies such as “Plan Nine </w:t>
      </w:r>
      <w:proofErr w:type="gramStart"/>
      <w:r w:rsidRPr="00A35A47">
        <w:rPr>
          <w:sz w:val="8"/>
        </w:rPr>
        <w:t>From</w:t>
      </w:r>
      <w:proofErr w:type="gramEnd"/>
      <w:r w:rsidRPr="00A35A47">
        <w:rPr>
          <w:sz w:val="8"/>
        </w:rPr>
        <w:t xml:space="preserve"> Outer Space” and everything ever mocked on “Mystery Science Theater 2000.” There are even parodies: “</w:t>
      </w:r>
      <w:proofErr w:type="spellStart"/>
      <w:r w:rsidRPr="00A35A47">
        <w:rPr>
          <w:sz w:val="8"/>
        </w:rPr>
        <w:t>Spaceballs</w:t>
      </w:r>
      <w:proofErr w:type="spellEnd"/>
      <w:r w:rsidRPr="00A35A47">
        <w:rPr>
          <w:sz w:val="8"/>
        </w:rPr>
        <w:t xml:space="preserve">,” “Galaxy Quest,” and “Mars Attacks!” And let’s not forget Cameron’s own contributions: “Aliens” and “Avatar.” When it comes to the ocean, we have “20,000 Leagues Under the Sea,” “Sponge Bob Square Pants,” </w:t>
      </w:r>
      <w:proofErr w:type="gramStart"/>
      <w:r w:rsidRPr="00A35A47">
        <w:rPr>
          <w:sz w:val="8"/>
        </w:rPr>
        <w:t>and</w:t>
      </w:r>
      <w:proofErr w:type="gramEnd"/>
      <w:r w:rsidRPr="00A35A47">
        <w:rPr>
          <w:sz w:val="8"/>
        </w:rPr>
        <w:t xml:space="preserve"> Cameron’s somewhat lesser-known film “The Abyss.” And that’s about it. This imbalance in pop culture is illustrative of what plays out in real life. We rejoiced along with the NASA mission-control room when the Mars rover landed on the red planet late last year. One particularly exuberant scientist, known as “Mohawk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w:t>
      </w:r>
      <w:proofErr w:type="gramStart"/>
      <w:r w:rsidRPr="00A35A47">
        <w:rPr>
          <w:sz w:val="8"/>
        </w:rPr>
        <w:t>myself</w:t>
      </w:r>
      <w:proofErr w:type="gramEnd"/>
      <w:r w:rsidRPr="00A35A47">
        <w:rPr>
          <w:sz w:val="8"/>
        </w:rPr>
        <w:t xml:space="preserve">. </w:t>
      </w:r>
      <w:r w:rsidRPr="00A35A47">
        <w:rPr>
          <w:rStyle w:val="StyleBoldUnderline"/>
        </w:rPr>
        <w:t>Part of this</w:t>
      </w:r>
      <w:r w:rsidRPr="00A35A47">
        <w:rPr>
          <w:sz w:val="8"/>
        </w:rPr>
        <w:t xml:space="preserve"> incongruity </w:t>
      </w:r>
      <w:r w:rsidRPr="00A35A47">
        <w:rPr>
          <w:rStyle w:val="StyleBoldUnderline"/>
        </w:rPr>
        <w:t>comes from access</w:t>
      </w:r>
      <w:r w:rsidRPr="00A35A47">
        <w:rPr>
          <w:sz w:val="8"/>
        </w:rPr>
        <w:t xml:space="preserve">. No matter where we live, we can go outside on a clear night, look up into the sky, and wonder about what’s out there. We’re presented with a spectacular vista of stars, planets, meteorites, and even the occasional comet or aurora. We have all been wishing on stars since we were children. </w:t>
      </w:r>
      <w:r w:rsidRPr="00A35A47">
        <w:rPr>
          <w:rStyle w:val="StyleBoldUnderline"/>
        </w:rPr>
        <w:t>Only the lucky few can gaze out at the ocean from their doorstep</w:t>
      </w:r>
      <w:r w:rsidRPr="00A35A47">
        <w:rPr>
          <w:sz w:val="8"/>
        </w:rPr>
        <w:t xml:space="preserve">, </w:t>
      </w:r>
      <w:r w:rsidRPr="00A35A47">
        <w:rPr>
          <w:rStyle w:val="StyleBoldUnderline"/>
        </w:rPr>
        <w:t>and even those who do cannot see all that lies beneath the waves.</w:t>
      </w:r>
      <w:r>
        <w:rPr>
          <w:rStyle w:val="StyleBoldUnderline"/>
        </w:rPr>
        <w:t xml:space="preserve"> </w:t>
      </w:r>
      <w:r w:rsidRPr="00A35A47">
        <w:rPr>
          <w:rStyle w:val="StyleBoldUnderline"/>
        </w:rPr>
        <w:t>As a result</w:t>
      </w:r>
      <w:r w:rsidRPr="00A35A47">
        <w:rPr>
          <w:sz w:val="8"/>
        </w:rPr>
        <w:t xml:space="preserve">, the </w:t>
      </w:r>
      <w:r w:rsidRPr="00A35A47">
        <w:rPr>
          <w:rStyle w:val="Emphasis"/>
        </w:rPr>
        <w:t>facts about ocean exploration are pretty bleak</w:t>
      </w:r>
      <w:r w:rsidRPr="00A35A47">
        <w:rPr>
          <w:sz w:val="8"/>
        </w:rPr>
        <w:t xml:space="preserve">. Humans have laid eyes on less than 5 percent of the ocean, and we have better maps of the surface of Mars than we do of America’s exclusive economic zone—the undersea territory reaching out 200 miles from our shores. Sure, space is sexy. But the oceans are too. To those intrigued by the quest for alien life, consider this: Scientists estimate that we still have not discovered 91 percent of the species that live in our oceans. And some of them look pretty outlandish. Go ahead and Google the </w:t>
      </w:r>
      <w:proofErr w:type="spellStart"/>
      <w:r w:rsidRPr="00A35A47">
        <w:rPr>
          <w:sz w:val="8"/>
        </w:rPr>
        <w:t>deepsea</w:t>
      </w:r>
      <w:proofErr w:type="spellEnd"/>
      <w:r w:rsidRPr="00A35A47">
        <w:rPr>
          <w:sz w:val="8"/>
        </w:rPr>
        <w:t xml:space="preserve"> </w:t>
      </w:r>
      <w:proofErr w:type="spellStart"/>
      <w:r w:rsidRPr="00A35A47">
        <w:rPr>
          <w:sz w:val="8"/>
        </w:rPr>
        <w:t>hatchetfish</w:t>
      </w:r>
      <w:proofErr w:type="spellEnd"/>
      <w:r w:rsidRPr="00A35A47">
        <w:rPr>
          <w:sz w:val="8"/>
        </w:rPr>
        <w:t xml:space="preserve">, frill shark, or </w:t>
      </w:r>
      <w:proofErr w:type="spellStart"/>
      <w:r w:rsidRPr="00A35A47">
        <w:rPr>
          <w:sz w:val="8"/>
        </w:rPr>
        <w:t>Bathynomus</w:t>
      </w:r>
      <w:proofErr w:type="spellEnd"/>
      <w:r w:rsidRPr="00A35A47">
        <w:rPr>
          <w:sz w:val="8"/>
        </w:rPr>
        <w:t xml:space="preserve"> </w:t>
      </w:r>
      <w:proofErr w:type="spellStart"/>
      <w:r w:rsidRPr="00A35A47">
        <w:rPr>
          <w:sz w:val="8"/>
        </w:rPr>
        <w:t>giganteus</w:t>
      </w:r>
      <w:proofErr w:type="spellEnd"/>
      <w:r w:rsidRPr="00A35A47">
        <w:rPr>
          <w:sz w:val="8"/>
        </w:rPr>
        <w:t xml:space="preserve">. </w:t>
      </w:r>
      <w:r w:rsidRPr="00A35A47">
        <w:rPr>
          <w:rStyle w:val="StyleBoldUnderline"/>
        </w:rPr>
        <w:t>In a time of</w:t>
      </w:r>
      <w:r w:rsidRPr="00A35A47">
        <w:rPr>
          <w:sz w:val="8"/>
        </w:rPr>
        <w:t xml:space="preserve"> </w:t>
      </w:r>
      <w:r w:rsidRPr="00A35A47">
        <w:rPr>
          <w:rStyle w:val="Emphasis"/>
        </w:rPr>
        <w:t>shrinking budgets</w:t>
      </w:r>
      <w:r w:rsidRPr="00A35A47">
        <w:rPr>
          <w:sz w:val="8"/>
        </w:rPr>
        <w:t xml:space="preserve"> </w:t>
      </w:r>
      <w:r w:rsidRPr="00A35A47">
        <w:rPr>
          <w:rStyle w:val="StyleBoldUnderline"/>
        </w:rPr>
        <w:t>and</w:t>
      </w:r>
      <w:r w:rsidRPr="00A35A47">
        <w:rPr>
          <w:sz w:val="8"/>
        </w:rPr>
        <w:t xml:space="preserve"> </w:t>
      </w:r>
      <w:r w:rsidRPr="00A35A47">
        <w:rPr>
          <w:rStyle w:val="Emphasis"/>
        </w:rPr>
        <w:t>increased scrutiny</w:t>
      </w:r>
      <w:r w:rsidRPr="00A35A47">
        <w:rPr>
          <w:sz w:val="8"/>
        </w:rPr>
        <w:t xml:space="preserve"> </w:t>
      </w:r>
      <w:r w:rsidRPr="00A35A47">
        <w:rPr>
          <w:rStyle w:val="StyleBoldUnderline"/>
        </w:rPr>
        <w:t>on the return for our investments</w:t>
      </w:r>
      <w:r w:rsidRPr="00A35A47">
        <w:rPr>
          <w:sz w:val="8"/>
        </w:rPr>
        <w:t xml:space="preserve">, we should be taking a long, hard look at how we are prioritizing our exploration dollars. If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 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 The deep seabed is a much more likely source of so-called rare-earth metals than distant asteroids. Earlier this year the United Nations published its first plan for management of mineral resources beneath the high seas that are outside the jurisdiction of any individual country. The United States has not been able to participate in negotiations around this policy because we are not among the 185 nations that have ratified the U.N. Convention on the Law of the Sea, which governs such activity. With or without the United States on board, the potential for economic development in the most remote places on the planet is vast and about to leap to the next level. Earlier this year Japan announced that it has discovered a massive supply of rare earth both within its exclusive economic zone and in international waters. This follows reports in 2011 that China sent at least one exploratory mission to the seabed beneath international waters in the Pacific Ocean. There is a real opportunity for our nation to lead in this area, but we must invest and join the rest of the world in creating the governance structure for these activities. Toward the end of last week’s hearing, Sen. Mark </w:t>
      </w:r>
      <w:proofErr w:type="spellStart"/>
      <w:r w:rsidRPr="00A35A47">
        <w:rPr>
          <w:rStyle w:val="StyleBoldUnderline"/>
        </w:rPr>
        <w:t>Begich</w:t>
      </w:r>
      <w:proofErr w:type="spellEnd"/>
      <w:r w:rsidRPr="00A35A47">
        <w:rPr>
          <w:sz w:val="8"/>
        </w:rPr>
        <w:t xml:space="preserve"> (D-AK), who chairs the Subcommittee on Oceans, Atmosphere, Fisheries, and Coast Guard, hypothetically </w:t>
      </w:r>
      <w:r w:rsidRPr="00A35A47">
        <w:rPr>
          <w:rStyle w:val="StyleBoldUnderline"/>
        </w:rPr>
        <w:t>asked where we would be</w:t>
      </w:r>
      <w:r w:rsidRPr="00A35A47">
        <w:rPr>
          <w:sz w:val="8"/>
        </w:rPr>
        <w:t xml:space="preserve"> today </w:t>
      </w:r>
      <w:r w:rsidRPr="00A35A47">
        <w:rPr>
          <w:rStyle w:val="StyleBoldUnderline"/>
        </w:rPr>
        <w:t xml:space="preserve">if we had spent </w:t>
      </w:r>
      <w:r w:rsidRPr="00A35A47">
        <w:rPr>
          <w:sz w:val="8"/>
        </w:rPr>
        <w:t xml:space="preserve">half as much </w:t>
      </w:r>
      <w:r w:rsidRPr="00A35A47">
        <w:rPr>
          <w:rStyle w:val="StyleBoldUnderline"/>
        </w:rPr>
        <w:t>money</w:t>
      </w:r>
      <w:r w:rsidRPr="00A35A47">
        <w:rPr>
          <w:sz w:val="8"/>
        </w:rPr>
        <w:t xml:space="preserve"> </w:t>
      </w:r>
      <w:r w:rsidRPr="00A35A47">
        <w:rPr>
          <w:rStyle w:val="StyleBoldUnderline"/>
        </w:rPr>
        <w:t>exploring</w:t>
      </w:r>
      <w:r w:rsidRPr="00A35A47">
        <w:rPr>
          <w:sz w:val="8"/>
        </w:rPr>
        <w:t xml:space="preserve"> </w:t>
      </w:r>
      <w:r w:rsidRPr="00A35A47">
        <w:rPr>
          <w:rStyle w:val="StyleBoldUnderline"/>
        </w:rPr>
        <w:t>the oceans</w:t>
      </w:r>
      <w:r w:rsidRPr="00A35A47">
        <w:rPr>
          <w:sz w:val="8"/>
        </w:rPr>
        <w:t xml:space="preserve"> as we have spent exploring space. </w:t>
      </w:r>
      <w:r w:rsidRPr="00A35A47">
        <w:rPr>
          <w:rStyle w:val="Emphasis"/>
        </w:rPr>
        <w:t>Given the current financial climate in Congress, we won’t find the answer to his question on Capitol Hill.</w:t>
      </w:r>
      <w:r>
        <w:rPr>
          <w:rStyle w:val="Emphasis"/>
        </w:rPr>
        <w:t xml:space="preserve"> </w:t>
      </w:r>
      <w:r w:rsidRPr="00A35A47">
        <w:rPr>
          <w:sz w:val="8"/>
        </w:rPr>
        <w:t xml:space="preserve">But there may be another way. Cameron is currently in preproduction on the second and third “Avatar” films. He says the former will be set on an ocean planet. No one except he and his fellow producers at 20th Century Fox really know how much the first installment of the movie series cost, but estimates peg it at approximately $250 million—or 10 times the total funding for NOAA’s Ocean Exploration program. Since the original “Avatar” grossed more than $2 billion at the box office worldwide, if NASA isn’t willing to hand over a bit of its riches to help their oceanic co-explorers, maybe Cameron and his studio partners can chip a percent or two off the gross from “Avatar 2” to help fill the gap. Come to think of it, </w:t>
      </w:r>
      <w:r w:rsidRPr="00A35A47">
        <w:rPr>
          <w:rStyle w:val="StyleBoldUnderline"/>
        </w:rPr>
        <w:t>if the key to exploring the oceans hinges</w:t>
      </w:r>
      <w:r w:rsidRPr="00A35A47">
        <w:rPr>
          <w:sz w:val="8"/>
        </w:rPr>
        <w:t xml:space="preserve"> either </w:t>
      </w:r>
      <w:r w:rsidRPr="00A35A47">
        <w:rPr>
          <w:rStyle w:val="StyleBoldUnderline"/>
        </w:rPr>
        <w:t>on</w:t>
      </w:r>
      <w:r w:rsidRPr="00A35A47">
        <w:rPr>
          <w:sz w:val="8"/>
        </w:rPr>
        <w:t xml:space="preserve"> Hollywood giving up profits or </w:t>
      </w:r>
      <w:r w:rsidRPr="00A35A47">
        <w:rPr>
          <w:rStyle w:val="StyleBoldUnderline"/>
        </w:rPr>
        <w:t>Congress increasing spending</w:t>
      </w:r>
      <w:r w:rsidRPr="00A35A47">
        <w:rPr>
          <w:sz w:val="8"/>
        </w:rPr>
        <w:t xml:space="preserve">, maybe </w:t>
      </w:r>
      <w:r w:rsidRPr="00A35A47">
        <w:rPr>
          <w:rStyle w:val="StyleBoldUnderline"/>
        </w:rPr>
        <w:t>we are more likely to mine asteroids after all.</w:t>
      </w:r>
    </w:p>
    <w:p w:rsidR="00A35A47" w:rsidRDefault="00A35A47" w:rsidP="00A256D1">
      <w:pPr>
        <w:pStyle w:val="Heading4"/>
      </w:pPr>
      <w:r>
        <w:t xml:space="preserve">Ocean exploration funding is a heavy lift – causes </w:t>
      </w:r>
      <w:r w:rsidR="00020FCB">
        <w:t>Congressional</w:t>
      </w:r>
      <w:r>
        <w:t xml:space="preserve"> controversy</w:t>
      </w:r>
    </w:p>
    <w:p w:rsidR="00A35A47" w:rsidRDefault="00A35A47" w:rsidP="00A35A47">
      <w:r>
        <w:t xml:space="preserve">Jeff </w:t>
      </w:r>
      <w:proofErr w:type="spellStart"/>
      <w:r w:rsidR="00DA095C" w:rsidRPr="00DA095C">
        <w:rPr>
          <w:rStyle w:val="StyleStyleBold12pt"/>
        </w:rPr>
        <w:t>Mervis</w:t>
      </w:r>
      <w:proofErr w:type="spellEnd"/>
      <w:r w:rsidR="00DA095C">
        <w:t xml:space="preserve"> </w:t>
      </w:r>
      <w:r>
        <w:t>reports on science policy in the Uni</w:t>
      </w:r>
      <w:r w:rsidR="00DA095C">
        <w:t xml:space="preserve">ted States and around the world. </w:t>
      </w:r>
      <w:r>
        <w:t>He's covered science policy for more than 30 years, including a stint at Nature, and joined Science in 1993.</w:t>
      </w:r>
    </w:p>
    <w:p w:rsidR="00A35A47" w:rsidRDefault="00A35A47" w:rsidP="00A35A47">
      <w:r>
        <w:t xml:space="preserve"> 3-25-</w:t>
      </w:r>
      <w:r w:rsidRPr="00DA095C">
        <w:rPr>
          <w:rStyle w:val="StyleStyleBold12pt"/>
        </w:rPr>
        <w:t>2013</w:t>
      </w:r>
      <w:r>
        <w:t xml:space="preserve"> “Congress Completes Work on 2013 Spending Bill” </w:t>
      </w:r>
      <w:hyperlink r:id="rId16" w:history="1">
        <w:r w:rsidRPr="002A7B81">
          <w:rPr>
            <w:rStyle w:val="Hyperlink"/>
          </w:rPr>
          <w:t>http://news.sciencemag.org/2013/03/congress-completes-work-2013-spending-bill</w:t>
        </w:r>
      </w:hyperlink>
      <w:r>
        <w:t xml:space="preserve"> DA: 6/11/14</w:t>
      </w:r>
    </w:p>
    <w:p w:rsidR="00A35A47" w:rsidRPr="00A35A47" w:rsidRDefault="00A35A47" w:rsidP="00A35A47"/>
    <w:p w:rsidR="00A35A47" w:rsidRPr="00020FCB" w:rsidRDefault="00A35A47" w:rsidP="00A35A47">
      <w:pPr>
        <w:rPr>
          <w:sz w:val="12"/>
        </w:rPr>
      </w:pPr>
      <w:r w:rsidRPr="00020FCB">
        <w:rPr>
          <w:sz w:val="12"/>
        </w:rPr>
        <w:t xml:space="preserve"> </w:t>
      </w:r>
      <w:r w:rsidRPr="00DA095C">
        <w:rPr>
          <w:rStyle w:val="StyleBoldUnderline"/>
        </w:rPr>
        <w:t>U.S. research agencies finally know what they have to spend</w:t>
      </w:r>
      <w:r w:rsidRPr="00020FCB">
        <w:rPr>
          <w:sz w:val="12"/>
        </w:rPr>
        <w:t xml:space="preserve"> for the rest of the 2013 fiscal year after Congress completed work on 20 March on a bill to fund the government through 30 September.</w:t>
      </w:r>
      <w:r w:rsidR="00020FCB" w:rsidRPr="00020FCB">
        <w:rPr>
          <w:sz w:val="12"/>
        </w:rPr>
        <w:t xml:space="preserve"> </w:t>
      </w:r>
      <w:r w:rsidRPr="00DA095C">
        <w:rPr>
          <w:rStyle w:val="StyleBoldUnderline"/>
        </w:rPr>
        <w:t>The</w:t>
      </w:r>
      <w:r w:rsidRPr="00020FCB">
        <w:rPr>
          <w:sz w:val="12"/>
        </w:rPr>
        <w:t xml:space="preserve"> </w:t>
      </w:r>
      <w:r w:rsidRPr="00DA095C">
        <w:rPr>
          <w:rStyle w:val="Emphasis"/>
        </w:rPr>
        <w:t>heavy lifting</w:t>
      </w:r>
      <w:r w:rsidRPr="00020FCB">
        <w:rPr>
          <w:sz w:val="12"/>
        </w:rPr>
        <w:t xml:space="preserve"> </w:t>
      </w:r>
      <w:r w:rsidRPr="00DA095C">
        <w:rPr>
          <w:rStyle w:val="StyleBoldUnderline"/>
        </w:rPr>
        <w:t>was completed</w:t>
      </w:r>
      <w:r w:rsidRPr="00020FCB">
        <w:rPr>
          <w:sz w:val="12"/>
        </w:rPr>
        <w:t xml:space="preserve"> by the Senate, and, on 21 March, the House of Representatives accepted the Senate's version. The so-called continuing resolution modifies some of the more onerous aspects of the automatic budget cuts known as the sequester that went into effect earlier this month. But the spending bill retains the overall $85 billion reduction in a trillion-dollar budget that covers discretionary spending (which covers most science agencies).</w:t>
      </w:r>
      <w:r w:rsidR="00020FCB" w:rsidRPr="00020FCB">
        <w:rPr>
          <w:sz w:val="12"/>
        </w:rPr>
        <w:t xml:space="preserve"> </w:t>
      </w:r>
      <w:r w:rsidRPr="00020FCB">
        <w:rPr>
          <w:sz w:val="12"/>
        </w:rPr>
        <w:t>The Senate bill provides a detailed spending road map for the National Science Foundation, NASA, the National Oceanic and Atmospheric Administration, and the National Institute of Standards and Technology that includes congressional preferences. But other research agencies, notably the National Institutes of Health, have received very little guidance beyond an overall amount they can spend.</w:t>
      </w:r>
      <w:r w:rsidR="00020FCB" w:rsidRPr="00020FCB">
        <w:rPr>
          <w:sz w:val="12"/>
        </w:rPr>
        <w:t xml:space="preserve"> </w:t>
      </w:r>
      <w:r w:rsidRPr="00DA095C">
        <w:rPr>
          <w:rStyle w:val="StyleBoldUnderline"/>
        </w:rPr>
        <w:t>Dickering over the</w:t>
      </w:r>
      <w:r w:rsidRPr="00020FCB">
        <w:rPr>
          <w:sz w:val="12"/>
        </w:rPr>
        <w:t xml:space="preserve"> National </w:t>
      </w:r>
      <w:proofErr w:type="spellStart"/>
      <w:r w:rsidRPr="00020FCB">
        <w:rPr>
          <w:sz w:val="12"/>
        </w:rPr>
        <w:t>Oceanoic</w:t>
      </w:r>
      <w:proofErr w:type="spellEnd"/>
      <w:r w:rsidRPr="00020FCB">
        <w:rPr>
          <w:sz w:val="12"/>
        </w:rPr>
        <w:t xml:space="preserve"> and Atmospheric Administration's (</w:t>
      </w:r>
      <w:r w:rsidRPr="00DA095C">
        <w:rPr>
          <w:rStyle w:val="StyleBoldUnderline"/>
        </w:rPr>
        <w:t>NOAA's</w:t>
      </w:r>
      <w:r w:rsidRPr="00020FCB">
        <w:rPr>
          <w:sz w:val="12"/>
        </w:rPr>
        <w:t xml:space="preserve">) 2013 </w:t>
      </w:r>
      <w:r w:rsidRPr="00DA095C">
        <w:rPr>
          <w:rStyle w:val="StyleBoldUnderline"/>
        </w:rPr>
        <w:t>budget</w:t>
      </w:r>
      <w:r w:rsidRPr="00020FCB">
        <w:rPr>
          <w:sz w:val="12"/>
        </w:rPr>
        <w:t xml:space="preserve"> </w:t>
      </w:r>
      <w:r w:rsidRPr="00DA095C">
        <w:rPr>
          <w:rStyle w:val="StyleBoldUnderline"/>
        </w:rPr>
        <w:t>caused</w:t>
      </w:r>
      <w:r w:rsidRPr="00020FCB">
        <w:rPr>
          <w:sz w:val="12"/>
        </w:rPr>
        <w:t xml:space="preserve"> </w:t>
      </w:r>
      <w:r w:rsidRPr="00DA095C">
        <w:rPr>
          <w:rStyle w:val="Emphasis"/>
        </w:rPr>
        <w:t xml:space="preserve">plenty of </w:t>
      </w:r>
      <w:proofErr w:type="spellStart"/>
      <w:r w:rsidRPr="00DA095C">
        <w:rPr>
          <w:rStyle w:val="Emphasis"/>
        </w:rPr>
        <w:t>sturm</w:t>
      </w:r>
      <w:proofErr w:type="spellEnd"/>
      <w:r w:rsidRPr="00DA095C">
        <w:rPr>
          <w:rStyle w:val="Emphasis"/>
        </w:rPr>
        <w:t xml:space="preserve"> and </w:t>
      </w:r>
      <w:proofErr w:type="spellStart"/>
      <w:r w:rsidRPr="00DA095C">
        <w:rPr>
          <w:rStyle w:val="Emphasis"/>
        </w:rPr>
        <w:t>drang</w:t>
      </w:r>
      <w:proofErr w:type="spellEnd"/>
      <w:r w:rsidRPr="00020FCB">
        <w:rPr>
          <w:sz w:val="12"/>
        </w:rPr>
        <w:t xml:space="preserve"> </w:t>
      </w:r>
      <w:r w:rsidRPr="00DA095C">
        <w:rPr>
          <w:rStyle w:val="StyleBoldUnderline"/>
        </w:rPr>
        <w:t>over the past year</w:t>
      </w:r>
      <w:r w:rsidRPr="00020FCB">
        <w:rPr>
          <w:sz w:val="12"/>
        </w:rPr>
        <w:t xml:space="preserve">. But the final outcome has agency advocates feeling somewhat serene. "NOAA did well given the constraints of a very tough budget situation—not perfect, but it could have been much, much worse," says Scott </w:t>
      </w:r>
      <w:proofErr w:type="spellStart"/>
      <w:r w:rsidRPr="00020FCB">
        <w:rPr>
          <w:sz w:val="12"/>
        </w:rPr>
        <w:t>Rayder</w:t>
      </w:r>
      <w:proofErr w:type="spellEnd"/>
      <w:r w:rsidRPr="00020FCB">
        <w:rPr>
          <w:sz w:val="12"/>
        </w:rPr>
        <w:t>, a former top NOAA aide who is now a senior adviser at the University Corporation for Atmospheric Research in Boulder, Colorado.</w:t>
      </w:r>
      <w:r w:rsidR="00020FCB" w:rsidRPr="00020FCB">
        <w:rPr>
          <w:sz w:val="12"/>
        </w:rPr>
        <w:t xml:space="preserve"> </w:t>
      </w:r>
      <w:r w:rsidRPr="00020FCB">
        <w:rPr>
          <w:sz w:val="12"/>
        </w:rPr>
        <w:t xml:space="preserve">The bottom line: Thanks to </w:t>
      </w:r>
      <w:proofErr w:type="spellStart"/>
      <w:r w:rsidRPr="00020FCB">
        <w:rPr>
          <w:sz w:val="12"/>
        </w:rPr>
        <w:t>Superstorm</w:t>
      </w:r>
      <w:proofErr w:type="spellEnd"/>
      <w:r w:rsidRPr="00020FCB">
        <w:rPr>
          <w:sz w:val="12"/>
        </w:rPr>
        <w:t xml:space="preserve"> Sandy, NOAA will have about $5.2 billion to spend in fiscal year 2013, some $300 million more than its 2012 total. All of that increase, however, comes from a </w:t>
      </w:r>
      <w:r w:rsidRPr="00020FCB">
        <w:rPr>
          <w:sz w:val="12"/>
        </w:rPr>
        <w:lastRenderedPageBreak/>
        <w:t xml:space="preserve">Sandy relief bill approved earlier this year that specifies how the agency must use the funds. The result is that some of NOAA's research accounts will still feel pain from the automatic cuts known as </w:t>
      </w:r>
      <w:proofErr w:type="gramStart"/>
      <w:r w:rsidRPr="00020FCB">
        <w:rPr>
          <w:sz w:val="12"/>
        </w:rPr>
        <w:t>the sequester</w:t>
      </w:r>
      <w:proofErr w:type="gramEnd"/>
      <w:r w:rsidRPr="00020FCB">
        <w:rPr>
          <w:sz w:val="12"/>
        </w:rPr>
        <w:t>.</w:t>
      </w:r>
      <w:r w:rsidR="00020FCB" w:rsidRPr="00020FCB">
        <w:rPr>
          <w:sz w:val="12"/>
        </w:rPr>
        <w:t xml:space="preserve"> </w:t>
      </w:r>
      <w:r w:rsidRPr="00020FCB">
        <w:rPr>
          <w:sz w:val="12"/>
        </w:rPr>
        <w:t>The math can be hard to follow. Overall, Congress gave NOAA $5.1 billion in its final 2013 spending bill, matching the president's request. At first glance, that total appears to be an increase. But the bill also requires a cut of nearly 2% to bring the agency's budget, in line with government-wide spending limits, reducing the total to about $5 billion. The sequester—about a 5% cut—further reduces the total to about $4.74 billion, some $150 million below NOAA's 2012 total of $4.89 billion.</w:t>
      </w:r>
      <w:r w:rsidR="00020FCB" w:rsidRPr="00020FCB">
        <w:rPr>
          <w:sz w:val="12"/>
        </w:rPr>
        <w:t xml:space="preserve"> </w:t>
      </w:r>
      <w:r w:rsidRPr="00020FCB">
        <w:rPr>
          <w:sz w:val="12"/>
        </w:rPr>
        <w:t xml:space="preserve">The Sandy relief bill finalized in February, however, added $476 million to NOAA's budget for a range </w:t>
      </w:r>
      <w:proofErr w:type="gramStart"/>
      <w:r w:rsidRPr="00020FCB">
        <w:rPr>
          <w:sz w:val="12"/>
        </w:rPr>
        <w:t>of</w:t>
      </w:r>
      <w:proofErr w:type="gramEnd"/>
      <w:r w:rsidRPr="00020FCB">
        <w:rPr>
          <w:sz w:val="12"/>
        </w:rPr>
        <w:t xml:space="preserve"> specific needs, such as repairing laboratories and "hurricane hunter" aircraft and new weather radars and satellites. The add-on put NOAA back into the black for 2013, despite </w:t>
      </w:r>
      <w:proofErr w:type="gramStart"/>
      <w:r w:rsidRPr="00020FCB">
        <w:rPr>
          <w:sz w:val="12"/>
        </w:rPr>
        <w:t>the sequester</w:t>
      </w:r>
      <w:proofErr w:type="gramEnd"/>
      <w:r w:rsidRPr="00020FCB">
        <w:rPr>
          <w:sz w:val="12"/>
        </w:rPr>
        <w:t>, and gives the agency greater spending flexibility for some programs.</w:t>
      </w:r>
      <w:r w:rsidR="00020FCB" w:rsidRPr="00020FCB">
        <w:rPr>
          <w:sz w:val="12"/>
        </w:rPr>
        <w:t xml:space="preserve"> </w:t>
      </w:r>
      <w:r w:rsidRPr="00020FCB">
        <w:rPr>
          <w:rStyle w:val="StyleBoldUnderline"/>
        </w:rPr>
        <w:t>Other programs</w:t>
      </w:r>
      <w:r w:rsidRPr="00020FCB">
        <w:rPr>
          <w:sz w:val="12"/>
        </w:rPr>
        <w:t xml:space="preserve">, however, will still </w:t>
      </w:r>
      <w:r w:rsidRPr="00020FCB">
        <w:rPr>
          <w:rStyle w:val="StyleBoldUnderline"/>
        </w:rPr>
        <w:t>feel pain</w:t>
      </w:r>
      <w:r w:rsidRPr="00020FCB">
        <w:rPr>
          <w:sz w:val="12"/>
        </w:rPr>
        <w:t xml:space="preserve">. </w:t>
      </w:r>
      <w:r w:rsidRPr="00020FCB">
        <w:rPr>
          <w:rStyle w:val="StyleBoldUnderline"/>
        </w:rPr>
        <w:t>The largest</w:t>
      </w:r>
      <w:r w:rsidRPr="00020FCB">
        <w:rPr>
          <w:sz w:val="12"/>
        </w:rPr>
        <w:t xml:space="preserve">, including its Office of </w:t>
      </w:r>
      <w:r w:rsidRPr="00020FCB">
        <w:rPr>
          <w:rStyle w:val="StyleBoldUnderline"/>
        </w:rPr>
        <w:t>Oceanic</w:t>
      </w:r>
      <w:r w:rsidRPr="00020FCB">
        <w:rPr>
          <w:sz w:val="12"/>
        </w:rPr>
        <w:t xml:space="preserve"> and Atmospheric </w:t>
      </w:r>
      <w:r w:rsidRPr="00020FCB">
        <w:rPr>
          <w:rStyle w:val="StyleBoldUnderline"/>
        </w:rPr>
        <w:t>Research</w:t>
      </w:r>
      <w:r w:rsidRPr="00020FCB">
        <w:rPr>
          <w:sz w:val="12"/>
        </w:rPr>
        <w:t xml:space="preserve"> and the National Marine Fisheries Service, are likely to end up with flat or slightly reduced budgets. </w:t>
      </w:r>
      <w:r w:rsidRPr="00020FCB">
        <w:rPr>
          <w:rStyle w:val="StyleBoldUnderline"/>
        </w:rPr>
        <w:t>And at least one research-related program will cease to exist</w:t>
      </w:r>
      <w:r w:rsidRPr="00020FCB">
        <w:rPr>
          <w:sz w:val="12"/>
        </w:rPr>
        <w:t>. Congress endorsed a controversial plan to shut down NOAA's National Undersea Research Program (NURP</w:t>
      </w:r>
      <w:proofErr w:type="gramStart"/>
      <w:r w:rsidRPr="00020FCB">
        <w:rPr>
          <w:sz w:val="12"/>
        </w:rPr>
        <w:t>) ,</w:t>
      </w:r>
      <w:proofErr w:type="gramEnd"/>
      <w:r w:rsidRPr="00020FCB">
        <w:rPr>
          <w:sz w:val="12"/>
        </w:rPr>
        <w:t xml:space="preserve"> a $4 million program that gives academic scientists access to research submersibles, and to fold it into the agency's broader ocean exploration program. But lawmakers also directed NOAA to take a close look at the NURP's regional partnerships with universities and other groups. Those "producing the most valuable scientific information," they agreed, should be allowed to compete for continuing funding. The agency will also have to tell Congress what it plans to do with NURP's small fleet of piloted and automated undersea craft. </w:t>
      </w:r>
    </w:p>
    <w:p w:rsidR="00A256D1" w:rsidRPr="00A256D1" w:rsidRDefault="00A256D1" w:rsidP="00A256D1">
      <w:pPr>
        <w:pStyle w:val="Heading4"/>
      </w:pPr>
      <w:r>
        <w:t>Ocean exploration funding controversial – past debates prove</w:t>
      </w:r>
    </w:p>
    <w:p w:rsidR="00A256D1" w:rsidRDefault="00A256D1" w:rsidP="00A256D1">
      <w:r w:rsidRPr="00A256D1">
        <w:rPr>
          <w:sz w:val="16"/>
          <w:szCs w:val="16"/>
        </w:rPr>
        <w:t>Linda</w:t>
      </w:r>
      <w:r>
        <w:t xml:space="preserve"> </w:t>
      </w:r>
      <w:r w:rsidRPr="00A256D1">
        <w:rPr>
          <w:rStyle w:val="StyleStyleBold12pt"/>
        </w:rPr>
        <w:t>Larson</w:t>
      </w:r>
      <w:r>
        <w:t xml:space="preserve"> </w:t>
      </w:r>
      <w:r w:rsidRPr="00A256D1">
        <w:rPr>
          <w:sz w:val="16"/>
          <w:szCs w:val="16"/>
        </w:rPr>
        <w:t xml:space="preserve">has over 25 years of environmental law and land use experience. Over the course of her career, she has managed numerous complex litigation matters. She has successfully resolved disputes ranging from site remediation to endangered species, and has particular experience with marine resources and sediments issues. Linda served as staff counsel to Senator Warren Magnuson on the U.S. Senate Appropriations Committee and as an attorney with the National Oceanic &amp; Atmospheric Administration. She practiced for many years with Heller </w:t>
      </w:r>
      <w:proofErr w:type="spellStart"/>
      <w:r w:rsidRPr="00A256D1">
        <w:rPr>
          <w:sz w:val="16"/>
          <w:szCs w:val="16"/>
        </w:rPr>
        <w:t>Ehrman</w:t>
      </w:r>
      <w:proofErr w:type="spellEnd"/>
      <w:r w:rsidRPr="00A256D1">
        <w:rPr>
          <w:sz w:val="16"/>
          <w:szCs w:val="16"/>
        </w:rPr>
        <w:t xml:space="preserve">, and chaired its </w:t>
      </w:r>
      <w:proofErr w:type="gramStart"/>
      <w:r w:rsidRPr="00A256D1">
        <w:rPr>
          <w:sz w:val="16"/>
          <w:szCs w:val="16"/>
        </w:rPr>
        <w:t>Northwest</w:t>
      </w:r>
      <w:proofErr w:type="gramEnd"/>
      <w:r w:rsidRPr="00A256D1">
        <w:rPr>
          <w:sz w:val="16"/>
          <w:szCs w:val="16"/>
        </w:rPr>
        <w:t xml:space="preserve"> environmental practice group</w:t>
      </w:r>
      <w:r>
        <w:t xml:space="preserve">. </w:t>
      </w:r>
      <w:proofErr w:type="gramStart"/>
      <w:r w:rsidRPr="00A256D1">
        <w:rPr>
          <w:rStyle w:val="StyleStyleBold12pt"/>
        </w:rPr>
        <w:t>and</w:t>
      </w:r>
      <w:proofErr w:type="gramEnd"/>
      <w:r>
        <w:t xml:space="preserve"> </w:t>
      </w:r>
      <w:r w:rsidRPr="00A256D1">
        <w:rPr>
          <w:sz w:val="16"/>
          <w:szCs w:val="16"/>
        </w:rPr>
        <w:t>Jessica</w:t>
      </w:r>
      <w:r>
        <w:t xml:space="preserve"> </w:t>
      </w:r>
      <w:r w:rsidRPr="00A256D1">
        <w:rPr>
          <w:rStyle w:val="StyleStyleBold12pt"/>
        </w:rPr>
        <w:t>Ferrell</w:t>
      </w:r>
      <w:r>
        <w:t xml:space="preserve"> </w:t>
      </w:r>
      <w:r w:rsidRPr="00A256D1">
        <w:rPr>
          <w:sz w:val="16"/>
          <w:szCs w:val="16"/>
        </w:rPr>
        <w:t>focuses on environmental and natural resource litigation. She represents public and private clients in cases arising under the Endangered Species Act, the Magnuson-Stevens Fishery Conservation and Management Act, NEPA, CERCLA, MTCA, the Clean Water Act, and other federal, state, and local environmental laws.</w:t>
      </w:r>
      <w:r>
        <w:t xml:space="preserve">   4-3-</w:t>
      </w:r>
      <w:r w:rsidRPr="00A256D1">
        <w:rPr>
          <w:rStyle w:val="StyleStyleBold12pt"/>
        </w:rPr>
        <w:t>2009</w:t>
      </w:r>
      <w:r>
        <w:t xml:space="preserve"> “Bounty for Land and Sea: Congress Passes Omnibus Public Lands Act” </w:t>
      </w:r>
      <w:hyperlink r:id="rId17" w:history="1">
        <w:r w:rsidRPr="002A7B81">
          <w:rPr>
            <w:rStyle w:val="Hyperlink"/>
          </w:rPr>
          <w:t>http://www.martenlaw.com/newsletter/20090403-omnibus-public-lands-act</w:t>
        </w:r>
      </w:hyperlink>
      <w:r>
        <w:t xml:space="preserve"> DA: 6/11/14</w:t>
      </w:r>
    </w:p>
    <w:p w:rsidR="00A256D1" w:rsidRPr="00A256D1" w:rsidRDefault="00A256D1" w:rsidP="00A256D1"/>
    <w:p w:rsidR="00A256D1" w:rsidRPr="00A256D1" w:rsidRDefault="00A256D1" w:rsidP="00A256D1">
      <w:pPr>
        <w:rPr>
          <w:sz w:val="8"/>
        </w:rPr>
      </w:pPr>
      <w:r w:rsidRPr="00A256D1">
        <w:rPr>
          <w:sz w:val="8"/>
        </w:rPr>
        <w:t xml:space="preserve">On March 30, 2009, </w:t>
      </w:r>
      <w:r w:rsidRPr="00A256D1">
        <w:rPr>
          <w:rStyle w:val="StyleBoldUnderline"/>
        </w:rPr>
        <w:t>after</w:t>
      </w:r>
      <w:r w:rsidRPr="00A256D1">
        <w:rPr>
          <w:sz w:val="8"/>
        </w:rPr>
        <w:t xml:space="preserve"> </w:t>
      </w:r>
      <w:r w:rsidRPr="00A256D1">
        <w:rPr>
          <w:rStyle w:val="Emphasis"/>
        </w:rPr>
        <w:t>lengthy</w:t>
      </w:r>
      <w:r w:rsidRPr="00A256D1">
        <w:rPr>
          <w:sz w:val="8"/>
        </w:rPr>
        <w:t xml:space="preserve"> </w:t>
      </w:r>
      <w:r w:rsidRPr="00A256D1">
        <w:rPr>
          <w:rStyle w:val="StyleBoldUnderline"/>
        </w:rPr>
        <w:t>and</w:t>
      </w:r>
      <w:r w:rsidRPr="00A256D1">
        <w:rPr>
          <w:sz w:val="8"/>
        </w:rPr>
        <w:t xml:space="preserve"> often </w:t>
      </w:r>
      <w:r w:rsidRPr="00A256D1">
        <w:rPr>
          <w:rStyle w:val="Emphasis"/>
        </w:rPr>
        <w:t>acrimonious debate</w:t>
      </w:r>
      <w:r w:rsidRPr="00A256D1">
        <w:rPr>
          <w:sz w:val="8"/>
        </w:rPr>
        <w:t xml:space="preserve"> </w:t>
      </w:r>
      <w:r w:rsidRPr="00A256D1">
        <w:rPr>
          <w:rStyle w:val="StyleBoldUnderline"/>
        </w:rPr>
        <w:t>in Congress</w:t>
      </w:r>
      <w:r w:rsidRPr="00A256D1">
        <w:rPr>
          <w:sz w:val="8"/>
        </w:rPr>
        <w:t xml:space="preserve">, President </w:t>
      </w:r>
      <w:r w:rsidRPr="00A256D1">
        <w:rPr>
          <w:rStyle w:val="StyleBoldUnderline"/>
        </w:rPr>
        <w:t>Obama</w:t>
      </w:r>
      <w:r w:rsidRPr="00A256D1">
        <w:rPr>
          <w:sz w:val="8"/>
        </w:rPr>
        <w:t xml:space="preserve"> </w:t>
      </w:r>
      <w:r w:rsidRPr="00A256D1">
        <w:rPr>
          <w:rStyle w:val="StyleBoldUnderline"/>
        </w:rPr>
        <w:t>signed</w:t>
      </w:r>
      <w:r w:rsidRPr="00A256D1">
        <w:rPr>
          <w:sz w:val="8"/>
        </w:rPr>
        <w:t xml:space="preserve"> into law the Omnibus Public Land Management Act of 2009 (the "Act"). The Act sets aside two million acres of wilderness – more than the combined acreage designated by the past three Congresses.[1] It also substantially </w:t>
      </w:r>
      <w:r w:rsidRPr="00A256D1">
        <w:rPr>
          <w:rStyle w:val="StyleBoldUnderline"/>
        </w:rPr>
        <w:t>increases federal funding for research into ocean science</w:t>
      </w:r>
      <w:r w:rsidRPr="00A256D1">
        <w:rPr>
          <w:sz w:val="8"/>
        </w:rPr>
        <w:t xml:space="preserve">, including an ambitious ocean and coastal mapping program and interdisciplinary research into the causes and management of ocean </w:t>
      </w:r>
      <w:proofErr w:type="spellStart"/>
      <w:r w:rsidRPr="00A256D1">
        <w:rPr>
          <w:sz w:val="8"/>
        </w:rPr>
        <w:t>acidification.The</w:t>
      </w:r>
      <w:proofErr w:type="spellEnd"/>
      <w:r w:rsidRPr="00A256D1">
        <w:rPr>
          <w:sz w:val="8"/>
        </w:rPr>
        <w:t xml:space="preserve"> Act affects a broad array of interests, including oil and gas developers in Wyoming, Alaska and other states; water purveyors nationwide (particularly in California); livestock producers, wildlife managers in the Rocky Mountain region, and state and regional regulators charged with protecting coastal and estuarine areas and watersheds. Wilderness Protection, New National Parks and Monuments The Act expands wilderness areas located in nine states – California, Oregon, Idaho, Colorado, New Mexico, Utah, Michigan, Virginia, and West Virginia. It will provide new or additional federal protection to, among other areas, the Sierra Nevada, White, Santa Rosa and San Jacinto Mountains in California; Mt. Hood, high desert wilderness, and the Wild and Scenic John Day River in Oregon; canyon country in northern New Mexico; the Monongahela National Forest in West Virginia; and the Rocky Mountain National Park and Indian Peaks Wilderness in Colorado. The Act will create some new areas and expand existing national parks, monuments, and historic sites. It also codifies the National Landscape Conservation System, which protects national icons and monuments managed by the Bureau of Land Management.[2] Climate Change and Water: Bureau of Reclamation Authorizations and Water Settlements In the Act, Congress found that: global climate change poses a significant challenge to the protection and use of the water resources of the United States due to an increased uncertainty with respect to the timing, form, and geographical distribution of precipitation, which may have a substantial effect on the supplies of water for agricultural, hydroelectric power, industrial, domestic supply, and environmental needs.[3] Recognizing that “States bear the primary responsibility and authority for managing the water resources of the United States,” the Senate still found that “the Federal Government should support the States, as well as regional, local, and tribal governments, by carrying out,” for example, national research activities and actions to increase the efficient use of water throughout the United States.[4] Toward this end, Title IX of the Act authorizes funding for local and regional water projects to improve water use efficiencies and update aging infrastructure. It provides for research on the effects of climate change on water, and authorizes projects to provide sustainable water supplies to rural communities. More specifically, Title IX authorizes the Bureau of Reclamation, along with other agencies, to establish a climate change adaptation program to address water shortages. It provides for the creation of a panel consisting of federal, state and local officials to address the effects of climate change on water resources and flood management. The Act would also require feasibility studies addressing water supplies in Idaho, Arizona and California, and explore water conservation and water supply enhancement projects in Oregon, California, New Mexico, and Colorado. Finally, Title IX attempts to address aging dams and associated infrastructure by, among other things, authorizing appropriations to carry out identified maintenance</w:t>
      </w:r>
      <w:proofErr w:type="gramStart"/>
      <w:r w:rsidRPr="00A256D1">
        <w:rPr>
          <w:sz w:val="8"/>
        </w:rPr>
        <w:t>.[</w:t>
      </w:r>
      <w:proofErr w:type="gramEnd"/>
      <w:r w:rsidRPr="00A256D1">
        <w:rPr>
          <w:sz w:val="8"/>
        </w:rPr>
        <w:t>5] In Title X, containing the San Joaquin River Restoration Settlement Act provision, the Act authorizes implementation of the settlement reached in Natural Resource Defense Council v. Orange Cove Irrigation District,[6] which created the San Joaquin River Restoration Program (the “SJRRP”). The SJRRP resulted from 18 years of federal litigation addressing competing water needs from and around the Sacramento-San Joaquin Delta. The Delta is the largest estuary on the West Coast, and supplies water to over 20 million people.[7] The case involved 14 conservation and fishing groups, 22 water contractors, and three federal agencies. It addressed various water disputes, including issues over water flows provided to endangered fish. The parties crafted the settlement to achieve two broad goals: (1) a restoration goal, to restore and maintain fish populations in certain areas of the San Joaquin river; and (2) a water management goal, to reduce or avoid water supply impacts to certain long-term water contractors that may result from flows provided for fish in the settlement</w:t>
      </w:r>
      <w:proofErr w:type="gramStart"/>
      <w:r w:rsidRPr="00A256D1">
        <w:rPr>
          <w:sz w:val="8"/>
        </w:rPr>
        <w:t>.[</w:t>
      </w:r>
      <w:proofErr w:type="gramEnd"/>
      <w:r w:rsidRPr="00A256D1">
        <w:rPr>
          <w:sz w:val="8"/>
        </w:rPr>
        <w:t xml:space="preserve">8] The parties executed a separate Memorandum of Understanding with the State of California to assist with implementing and funding the settlement. Still, the parties require federal funding. The Act provides for nearly $1 billion in federal funds and requires an aggregate commitment of at least $200 million from the State of California.[9] Oceans: Coastal Protection Grants, New Science Initiatives Led by NOAA Title XII is comprised of many </w:t>
      </w:r>
      <w:r w:rsidRPr="00A256D1">
        <w:rPr>
          <w:rStyle w:val="StyleBoldUnderline"/>
        </w:rPr>
        <w:t>separate acts</w:t>
      </w:r>
      <w:r w:rsidRPr="00A256D1">
        <w:rPr>
          <w:sz w:val="8"/>
        </w:rPr>
        <w:t xml:space="preserve"> </w:t>
      </w:r>
      <w:r w:rsidRPr="00A256D1">
        <w:rPr>
          <w:rStyle w:val="StyleBoldUnderline"/>
        </w:rPr>
        <w:t>creati</w:t>
      </w:r>
      <w:r w:rsidRPr="00A256D1">
        <w:rPr>
          <w:sz w:val="8"/>
        </w:rPr>
        <w:t xml:space="preserve">ng </w:t>
      </w:r>
      <w:r w:rsidRPr="00A256D1">
        <w:rPr>
          <w:rStyle w:val="StyleBoldUnderline"/>
        </w:rPr>
        <w:t>major new programs aimed at increasing scientific knowledge related to ocean,</w:t>
      </w:r>
      <w:r w:rsidRPr="00A256D1">
        <w:rPr>
          <w:sz w:val="8"/>
        </w:rPr>
        <w:t xml:space="preserve"> coastal and Great Lakes resources and preserving significant coastal and estuarine habitat: The NOAA Undersea Research Program Act and associated authority for </w:t>
      </w:r>
      <w:r w:rsidRPr="00A256D1">
        <w:rPr>
          <w:rStyle w:val="StyleBoldUnderline"/>
        </w:rPr>
        <w:t>ocean exploration</w:t>
      </w:r>
      <w:r w:rsidRPr="00A256D1">
        <w:rPr>
          <w:sz w:val="8"/>
        </w:rPr>
        <w:t xml:space="preserve"> establish new</w:t>
      </w:r>
      <w:r w:rsidRPr="00A256D1">
        <w:rPr>
          <w:rStyle w:val="StyleBoldUnderline"/>
        </w:rPr>
        <w:t xml:space="preserve"> research programs</w:t>
      </w:r>
      <w:r w:rsidRPr="00A256D1">
        <w:rPr>
          <w:sz w:val="8"/>
        </w:rPr>
        <w:t xml:space="preserve"> for the National Oceanic and Atmospheric Administration (NOAA) and authorize appropriations of over $500 million for the next seven years to implement those programs. Research is to be </w:t>
      </w:r>
      <w:r w:rsidRPr="00A256D1">
        <w:rPr>
          <w:rStyle w:val="StyleBoldUnderline"/>
        </w:rPr>
        <w:t>aimed at increasing scientific knowledge “essential for the informed management, use, and preservation of oceanic, marine, and coastal areas</w:t>
      </w:r>
      <w:r w:rsidRPr="00A256D1">
        <w:rPr>
          <w:sz w:val="8"/>
        </w:rPr>
        <w:t xml:space="preserve"> and the Great Lakes” and is to be conducted by NOAA in coordination with other federal agencies, educational entities, nongovernmental organizations, the private sector, and a network of regional research centers. The Ocean and Coastal Mapping Integration Act calls for the creation of an innovative nation mapping plan for the nation’s coasts, oceans and Great Lakes to be coordinated at the federal level by NOAA</w:t>
      </w:r>
      <w:proofErr w:type="gramStart"/>
      <w:r w:rsidRPr="00A256D1">
        <w:rPr>
          <w:sz w:val="8"/>
        </w:rPr>
        <w:t>.[</w:t>
      </w:r>
      <w:proofErr w:type="gramEnd"/>
      <w:r w:rsidRPr="00A256D1">
        <w:rPr>
          <w:sz w:val="8"/>
        </w:rPr>
        <w:t>11] NOAA may establish up to three ocean and coastal mapping centers, co-located at an institution of higher education that will serve as “hydrographic centers of excellence”.</w:t>
      </w:r>
    </w:p>
    <w:p w:rsidR="00A256D1" w:rsidRDefault="00A256D1" w:rsidP="00A256D1"/>
    <w:p w:rsidR="00A256D1" w:rsidRPr="00A256D1" w:rsidRDefault="00A256D1" w:rsidP="00A256D1"/>
    <w:p w:rsidR="005125AA" w:rsidRDefault="00A67DA4" w:rsidP="00A67DA4">
      <w:pPr>
        <w:pStyle w:val="Heading3"/>
      </w:pPr>
      <w:r>
        <w:lastRenderedPageBreak/>
        <w:t>Link – Ocean Policy – Funding</w:t>
      </w:r>
    </w:p>
    <w:p w:rsidR="00A67DA4" w:rsidRDefault="00A67DA4" w:rsidP="00A67DA4">
      <w:pPr>
        <w:pStyle w:val="Heading4"/>
      </w:pPr>
      <w:r>
        <w:t>Ocean spending costs PC – GOP opposition</w:t>
      </w:r>
    </w:p>
    <w:p w:rsidR="00A67DA4" w:rsidRPr="004D1247" w:rsidRDefault="00A67DA4" w:rsidP="00A67DA4">
      <w:r>
        <w:t xml:space="preserve">Juliet </w:t>
      </w:r>
      <w:proofErr w:type="spellStart"/>
      <w:r w:rsidRPr="004D1247">
        <w:rPr>
          <w:rStyle w:val="StyleStyleBold12pt"/>
        </w:rPr>
        <w:t>Eilperin</w:t>
      </w:r>
      <w:proofErr w:type="spellEnd"/>
      <w:r>
        <w:t xml:space="preserve">, Staff Writer at The Washington </w:t>
      </w:r>
      <w:proofErr w:type="gramStart"/>
      <w:r>
        <w:t>Post  10</w:t>
      </w:r>
      <w:proofErr w:type="gramEnd"/>
      <w:r>
        <w:t>-28-</w:t>
      </w:r>
      <w:r w:rsidRPr="004D1247">
        <w:rPr>
          <w:rStyle w:val="StyleStyleBold12pt"/>
        </w:rPr>
        <w:t>2012</w:t>
      </w:r>
      <w:r>
        <w:t xml:space="preserve"> “National ocean policy sparks partisan fight” </w:t>
      </w:r>
      <w:hyperlink r:id="rId18" w:history="1">
        <w:r w:rsidRPr="002A7B81">
          <w:rPr>
            <w:rStyle w:val="Hyperlink"/>
          </w:rPr>
          <w:t>http://www.washingtonpost.com/national/health-science/national-ocean-policy-sparks-partisan-fight/2012/10/28/af73e464-17a7-11e2-a55c-39408fbe6a4b_story.html</w:t>
        </w:r>
      </w:hyperlink>
      <w:r>
        <w:t xml:space="preserve"> DA: 6/6/14</w:t>
      </w:r>
    </w:p>
    <w:p w:rsidR="00A67DA4" w:rsidRDefault="00A67DA4" w:rsidP="00A67DA4">
      <w:r>
        <w:t>Partisan battles are engulfing the nation’s ocean policy, showing that polarization over environmental issues doesn’t stop at the water’s edge.</w:t>
      </w:r>
    </w:p>
    <w:p w:rsidR="00A67DA4" w:rsidRDefault="00A67DA4" w:rsidP="00A67DA4"/>
    <w:p w:rsidR="00A67DA4" w:rsidRPr="00A67DA4" w:rsidRDefault="00A67DA4" w:rsidP="00A67DA4">
      <w:pPr>
        <w:rPr>
          <w:sz w:val="10"/>
        </w:rPr>
      </w:pPr>
      <w:r w:rsidRPr="00A67DA4">
        <w:rPr>
          <w:sz w:val="10"/>
        </w:rPr>
        <w:t xml:space="preserve">For years, ocean policy was the preserve of wonks. But President </w:t>
      </w:r>
      <w:r w:rsidRPr="00F74BD7">
        <w:rPr>
          <w:rStyle w:val="StyleBoldUnderline"/>
        </w:rPr>
        <w:t>Obama created</w:t>
      </w:r>
      <w:r w:rsidRPr="00A67DA4">
        <w:rPr>
          <w:sz w:val="10"/>
        </w:rPr>
        <w:t xml:space="preserve"> the first </w:t>
      </w:r>
      <w:r w:rsidRPr="00F74BD7">
        <w:rPr>
          <w:rStyle w:val="StyleBoldUnderline"/>
        </w:rPr>
        <w:t>national ocean policy</w:t>
      </w:r>
      <w:r w:rsidRPr="00A67DA4">
        <w:rPr>
          <w:sz w:val="10"/>
        </w:rPr>
        <w:t xml:space="preserve">, with a tiny White House staff, and with that set off some fierce election-year fights. </w:t>
      </w:r>
      <w:r w:rsidRPr="003F6073">
        <w:rPr>
          <w:rStyle w:val="Emphasis"/>
        </w:rPr>
        <w:t>Conservative Republicans warn</w:t>
      </w:r>
      <w:r w:rsidRPr="00F74BD7">
        <w:rPr>
          <w:rStyle w:val="StyleBoldUnderline"/>
        </w:rPr>
        <w:t xml:space="preserve"> that the administration is determined to expand its regulatory reach</w:t>
      </w:r>
      <w:r w:rsidRPr="00A67DA4">
        <w:rPr>
          <w:sz w:val="10"/>
        </w:rPr>
        <w:t xml:space="preserve"> and curb the extraction of valuable energy </w:t>
      </w:r>
      <w:proofErr w:type="gramStart"/>
      <w:r w:rsidRPr="00A67DA4">
        <w:rPr>
          <w:sz w:val="10"/>
        </w:rPr>
        <w:t>resources,</w:t>
      </w:r>
      <w:proofErr w:type="gramEnd"/>
      <w:r w:rsidRPr="00A67DA4">
        <w:rPr>
          <w:sz w:val="10"/>
        </w:rPr>
        <w:t xml:space="preserve"> while many Democrats, and their environmentalist allies, argue that the policy will keep the ocean healthy and reduce conflicts over its use. The wrangling threatens to overshadow a fundamental issue — the country’s patchwork approach to managing offshore waters. Twenty-seven federal agencies, representing interests as diverse as farmers and shippers, have some role in governing the oceans. Obama’s July 2010 executive order set up a National Ocean Council, based at the White </w:t>
      </w:r>
      <w:proofErr w:type="gramStart"/>
      <w:r w:rsidRPr="00A67DA4">
        <w:rPr>
          <w:sz w:val="10"/>
        </w:rPr>
        <w:t>House, that</w:t>
      </w:r>
      <w:proofErr w:type="gramEnd"/>
      <w:r w:rsidRPr="00A67DA4">
        <w:rPr>
          <w:sz w:val="10"/>
        </w:rPr>
        <w:t xml:space="preserve"> is designed to reconcile the competing interests of different agencies and ocean users. The policy is already having an impact. The council, for example, is trying to broker a compromise among six federal agencies over the fate of defunct offshore oil rigs in the Gulf of Mexico. Recreational fishermen want the rigs, which attract fish, to stay, but some operators of commercial fishing trawlers consider them a hazard and want them removed. Still, activists invoking the ocean policy to press for federal limits on traditional maritime interests are having little success. The Center for Biological Diversity cited the policy as a reason to slow the speed of vessels traveling through national marine sanctuaries off the California coast. Federal officials denied the petition. During a House Natural Resources Committee hearing on ocean policy last year, the panel’s top Democrat, Rep. Edward J. Markey (Mass.), said that “opposing ocean planning is like opposing air traffic control: You can do it, but it will cause a mess or lead to dire consequences.” Rep. Steve Southerland II (R-Fla.), who is in a tight reelection race, retorted that the policy was “like air traffic control helping coordinate an air invasion on our freedoms.” An environmental group called Ocean Champions is spending hundreds of thousands of dollars to unseat him. The sharp rhetoric puzzles academics such as Boston University biologist Les Kaufman. He contributed to a recent study that showed that using ocean zoning to help design wind farms in Massachusetts Bay could prevent more than $1 million in losses to local fishery and whale-watching operators while allowing wind producers to reap $10 billion in added profits by placing the turbines in the best locations. Massachusetts adopted its own ocean policy, which was introduced by Mitt Romney, the Republican governor at the time, and later embraced by his Democratic successor, </w:t>
      </w:r>
      <w:proofErr w:type="spellStart"/>
      <w:r w:rsidRPr="00A67DA4">
        <w:rPr>
          <w:sz w:val="10"/>
        </w:rPr>
        <w:t>Deval</w:t>
      </w:r>
      <w:proofErr w:type="spellEnd"/>
      <w:r w:rsidRPr="00A67DA4">
        <w:rPr>
          <w:sz w:val="10"/>
        </w:rPr>
        <w:t xml:space="preserve"> L. Patrick. “The whole concept of national ocean policy is to maximize the benefit and minimize the damage. What’s not to love?” Kaufman said, adding that federal officials make decisions about offshore energy production, fisheries and shipping without proper coordination. Nearly a decade ago, two bipartisan commissions called upon the government to coordinate its decisions regarding federal waters, which extend from the roughly three-mile mark where state waters end to 200 miles from shore. When Romney moved to establish ocean zoning in 2005 in Massachusetts, he warned that without it there could be “a Wild West shootout, where projects were permitted on a ‘first come, first served’ basis.” </w:t>
      </w:r>
      <w:r w:rsidRPr="00F74BD7">
        <w:rPr>
          <w:rStyle w:val="StyleBoldUnderline"/>
        </w:rPr>
        <w:t>In Washington</w:t>
      </w:r>
      <w:r w:rsidRPr="00A67DA4">
        <w:rPr>
          <w:sz w:val="10"/>
        </w:rPr>
        <w:t xml:space="preserve">, however, </w:t>
      </w:r>
      <w:r w:rsidRPr="00F74BD7">
        <w:rPr>
          <w:rStyle w:val="StyleBoldUnderline"/>
        </w:rPr>
        <w:t>legislation</w:t>
      </w:r>
      <w:r w:rsidRPr="00A67DA4">
        <w:rPr>
          <w:sz w:val="10"/>
        </w:rPr>
        <w:t xml:space="preserve"> to create an ocean zoning process </w:t>
      </w:r>
      <w:r w:rsidRPr="00F74BD7">
        <w:rPr>
          <w:rStyle w:val="StyleBoldUnderline"/>
        </w:rPr>
        <w:t>failed</w:t>
      </w:r>
      <w:r w:rsidRPr="00A67DA4">
        <w:rPr>
          <w:sz w:val="10"/>
        </w:rPr>
        <w:t xml:space="preserve">. The policy set by Obama in 2010 calls for five regions of the country — the Mid-Atlantic, New England, the Caribbean, the West Coast and the Pacific — to set up regional bodies to offer input. White House Council for Environmental Quality spokeswoman Taryn </w:t>
      </w:r>
      <w:proofErr w:type="spellStart"/>
      <w:r w:rsidRPr="00A67DA4">
        <w:rPr>
          <w:sz w:val="10"/>
        </w:rPr>
        <w:t>Tuss</w:t>
      </w:r>
      <w:proofErr w:type="spellEnd"/>
      <w:r w:rsidRPr="00A67DA4">
        <w:rPr>
          <w:sz w:val="10"/>
        </w:rPr>
        <w:t xml:space="preserve"> said the policy does not give the federal government new authority or change congressional mandates. “It simply streamlines implementation of the more than 100 laws and regulations that already affect our oceans.” House Natural Resources Committee Chairman Doc Hastings (R-Wash.) said he is not opposed to a national ocean policy in theory. But he said he is concerned that the administration’s broad definition of what affects the ocean — including runoff from land — could open the door to regulating all inland activities, because “all water going downhill goes into the ocean. . . . That potential could be there.” </w:t>
      </w:r>
      <w:r w:rsidRPr="00F74BD7">
        <w:rPr>
          <w:rStyle w:val="StyleBoldUnderline"/>
        </w:rPr>
        <w:t>The House voted</w:t>
      </w:r>
      <w:r w:rsidRPr="00A67DA4">
        <w:rPr>
          <w:sz w:val="10"/>
        </w:rPr>
        <w:t xml:space="preserve"> in May </w:t>
      </w:r>
      <w:r w:rsidRPr="00F74BD7">
        <w:rPr>
          <w:rStyle w:val="StyleBoldUnderline"/>
        </w:rPr>
        <w:t xml:space="preserve">to block the federal government from spending money on implementing the policy, </w:t>
      </w:r>
      <w:r w:rsidRPr="00A67DA4">
        <w:rPr>
          <w:sz w:val="10"/>
        </w:rPr>
        <w:t xml:space="preserve">though the amendment has not passed the Senate. </w:t>
      </w:r>
      <w:r w:rsidRPr="00F74BD7">
        <w:rPr>
          <w:rStyle w:val="StyleBoldUnderline"/>
        </w:rPr>
        <w:t>Two influential groups</w:t>
      </w:r>
      <w:r w:rsidRPr="00A67DA4">
        <w:rPr>
          <w:sz w:val="10"/>
        </w:rPr>
        <w:t xml:space="preserve"> — </w:t>
      </w:r>
      <w:r w:rsidRPr="00F74BD7">
        <w:rPr>
          <w:rStyle w:val="StyleBoldUnderline"/>
        </w:rPr>
        <w:t>anglers and energy firms</w:t>
      </w:r>
      <w:r w:rsidRPr="00A67DA4">
        <w:rPr>
          <w:sz w:val="10"/>
        </w:rPr>
        <w:t xml:space="preserve"> — have </w:t>
      </w:r>
      <w:r w:rsidRPr="00F74BD7">
        <w:rPr>
          <w:rStyle w:val="StyleBoldUnderline"/>
        </w:rPr>
        <w:t>joined</w:t>
      </w:r>
      <w:r w:rsidRPr="00A67DA4">
        <w:rPr>
          <w:sz w:val="10"/>
        </w:rPr>
        <w:t xml:space="preserve"> </w:t>
      </w:r>
      <w:r w:rsidRPr="00F74BD7">
        <w:rPr>
          <w:rStyle w:val="StyleBoldUnderline"/>
        </w:rPr>
        <w:t>Republicans</w:t>
      </w:r>
      <w:r w:rsidRPr="00A67DA4">
        <w:rPr>
          <w:sz w:val="10"/>
        </w:rPr>
        <w:t xml:space="preserve"> </w:t>
      </w:r>
      <w:r w:rsidRPr="00F74BD7">
        <w:rPr>
          <w:rStyle w:val="StyleBoldUnderline"/>
        </w:rPr>
        <w:t>in questioning the administration’s approach.</w:t>
      </w:r>
      <w:r>
        <w:rPr>
          <w:rStyle w:val="StyleBoldUnderline"/>
        </w:rPr>
        <w:t xml:space="preserve"> </w:t>
      </w:r>
      <w:r w:rsidRPr="00A67DA4">
        <w:rPr>
          <w:sz w:val="10"/>
        </w:rPr>
        <w:t xml:space="preserve">In March, ESPN Outdoors published a piece arguing that the policy “could prohibit U.S. citizens from fishing some of the nation’s oceans, coastal areas, Great Lakes, and even inland waters.” The article, which convinced many recreational fishermen that their fishing rights were in jeopardy, should have been labeled an opinion piece, the editor said later. “Fishermen saw this as just another area where fishing was going to be </w:t>
      </w:r>
      <w:proofErr w:type="spellStart"/>
      <w:r w:rsidRPr="00A67DA4">
        <w:rPr>
          <w:sz w:val="10"/>
        </w:rPr>
        <w:t>racheted</w:t>
      </w:r>
      <w:proofErr w:type="spellEnd"/>
      <w:r w:rsidRPr="00A67DA4">
        <w:rPr>
          <w:sz w:val="10"/>
        </w:rPr>
        <w:t xml:space="preserve"> down,” said Michael Leonard, director of ocean resource policy for the American </w:t>
      </w:r>
      <w:proofErr w:type="spellStart"/>
      <w:r w:rsidRPr="00A67DA4">
        <w:rPr>
          <w:sz w:val="10"/>
        </w:rPr>
        <w:t>Sportfishing</w:t>
      </w:r>
      <w:proofErr w:type="spellEnd"/>
      <w:r w:rsidRPr="00A67DA4">
        <w:rPr>
          <w:sz w:val="10"/>
        </w:rPr>
        <w:t xml:space="preserve"> Association, whose 700 members include the nation’s major boat manufacturers, as well as fish and tackle retailers. Leonard added that the White House has solicited some input from anglers since launching the policy and that they will judge the policy once its final implementation plan is released, after the election. </w:t>
      </w:r>
      <w:r w:rsidRPr="00F74BD7">
        <w:rPr>
          <w:rStyle w:val="StyleBoldUnderline"/>
        </w:rPr>
        <w:t>The National Ocean Policy Coalition</w:t>
      </w:r>
      <w:r w:rsidRPr="00A67DA4">
        <w:rPr>
          <w:sz w:val="10"/>
        </w:rPr>
        <w:t xml:space="preserve"> — a group based in Houston that includes oil and gas firms as well as mining, farming and chemical interests — has </w:t>
      </w:r>
      <w:r w:rsidRPr="00F74BD7">
        <w:rPr>
          <w:rStyle w:val="StyleBoldUnderline"/>
        </w:rPr>
        <w:t>galvanized industry opposition to the policy</w:t>
      </w:r>
      <w:r w:rsidRPr="00A67DA4">
        <w:rPr>
          <w:sz w:val="10"/>
        </w:rPr>
        <w:t xml:space="preserve">. Its vice president works as an energy lobbyist at the law firm </w:t>
      </w:r>
      <w:proofErr w:type="spellStart"/>
      <w:r w:rsidRPr="00A67DA4">
        <w:rPr>
          <w:sz w:val="10"/>
        </w:rPr>
        <w:t>Arent</w:t>
      </w:r>
      <w:proofErr w:type="spellEnd"/>
      <w:r w:rsidRPr="00A67DA4">
        <w:rPr>
          <w:sz w:val="10"/>
        </w:rPr>
        <w:t xml:space="preserve"> Fox; its president and executive director work for the firm HBW Resources, which lobbies for energy and shipping interests. Brent Greenfield, the group’s executive director, said that the public has not had enough input into the development of the policy and that his group worries about “the potential economic impacts of the policy on commercial or recreational activity.” Sarah Cooksey, who is Delaware’s coastal-programs administrator and is slated to co-chair the Mid-Atlantic’s regional planning body, said the policy will streamline application of laws already on the books. “No government wants another layer of bureaucracy,” she said. In Southerland’s reelection race, Ocean Champions has labeled the congressman “Ocean Enemy #1” and sponsored TV ads against him. Jim Clements, a commercial fisherman in the Florida Panhandle district, has mounted billboards against Southerland on the grounds his stance hurts local businesses. Southerland declined to comment for this article. Ocean Champions President David Wilmot said that while most ocean policy fights are regional, this is “the first issue I’ve seen </w:t>
      </w:r>
      <w:r w:rsidRPr="00A67DA4">
        <w:rPr>
          <w:rStyle w:val="StyleBoldUnderline"/>
        </w:rPr>
        <w:t xml:space="preserve">that’s become </w:t>
      </w:r>
      <w:proofErr w:type="gramStart"/>
      <w:r w:rsidRPr="00A67DA4">
        <w:rPr>
          <w:rStyle w:val="StyleBoldUnderline"/>
        </w:rPr>
        <w:t>partisan</w:t>
      </w:r>
      <w:proofErr w:type="gramEnd"/>
      <w:r w:rsidRPr="00A67DA4">
        <w:rPr>
          <w:rStyle w:val="StyleBoldUnderline"/>
        </w:rPr>
        <w:t>. I do not think it will be the last</w:t>
      </w:r>
      <w:r w:rsidRPr="00A67DA4">
        <w:rPr>
          <w:sz w:val="10"/>
        </w:rPr>
        <w:t>.”</w:t>
      </w:r>
    </w:p>
    <w:p w:rsidR="00A67DA4" w:rsidRDefault="000C4087" w:rsidP="000C4087">
      <w:pPr>
        <w:pStyle w:val="Heading4"/>
      </w:pPr>
      <w:r>
        <w:t>Maritime funding causes huge fights – acrimonious battles with House GOP</w:t>
      </w:r>
    </w:p>
    <w:p w:rsidR="000C4087" w:rsidRDefault="000C4087" w:rsidP="000C4087">
      <w:r>
        <w:t xml:space="preserve">Larry </w:t>
      </w:r>
      <w:proofErr w:type="spellStart"/>
      <w:r w:rsidRPr="000C4087">
        <w:rPr>
          <w:rStyle w:val="StyleStyleBold12pt"/>
        </w:rPr>
        <w:t>Kiern</w:t>
      </w:r>
      <w:proofErr w:type="spellEnd"/>
      <w:r>
        <w:t xml:space="preserve"> is a partner in Winston &amp; Strawn's Washington, D.C. office who concentrates his practice in litigation, arbitration, maritime, environmental, legislative, and regulatory matters 2-15-</w:t>
      </w:r>
      <w:r w:rsidRPr="000C4087">
        <w:rPr>
          <w:rStyle w:val="StyleStyleBold12pt"/>
        </w:rPr>
        <w:t>2013</w:t>
      </w:r>
      <w:r>
        <w:t xml:space="preserve"> Congress Decides Maritime Issues Amid Fiscal Policy Debate </w:t>
      </w:r>
      <w:hyperlink r:id="rId19" w:history="1">
        <w:r w:rsidRPr="002A7B81">
          <w:rPr>
            <w:rStyle w:val="Hyperlink"/>
          </w:rPr>
          <w:t>http://www.maritime-executive.com/magazine/Congress-Decides-Maritime-Issues-Amid-Fiscal-Policy-Debate</w:t>
        </w:r>
      </w:hyperlink>
      <w:r>
        <w:t xml:space="preserve"> DA: 6/7/14</w:t>
      </w:r>
    </w:p>
    <w:p w:rsidR="000C4087" w:rsidRPr="000C4087" w:rsidRDefault="000C4087" w:rsidP="000C4087"/>
    <w:p w:rsidR="000C4087" w:rsidRPr="000C4087" w:rsidRDefault="000C4087" w:rsidP="000C4087">
      <w:pPr>
        <w:rPr>
          <w:sz w:val="8"/>
        </w:rPr>
      </w:pPr>
      <w:r w:rsidRPr="000C4087">
        <w:rPr>
          <w:sz w:val="8"/>
        </w:rPr>
        <w:t xml:space="preserve"> From the outset, </w:t>
      </w:r>
      <w:r w:rsidRPr="000C4087">
        <w:rPr>
          <w:rStyle w:val="StyleBoldUnderline"/>
        </w:rPr>
        <w:t>the</w:t>
      </w:r>
      <w:r w:rsidRPr="000C4087">
        <w:rPr>
          <w:sz w:val="8"/>
        </w:rPr>
        <w:t xml:space="preserve"> newly convened 113th </w:t>
      </w:r>
      <w:r w:rsidRPr="000C4087">
        <w:rPr>
          <w:rStyle w:val="StyleBoldUnderline"/>
        </w:rPr>
        <w:t>Congress</w:t>
      </w:r>
      <w:r w:rsidRPr="000C4087">
        <w:rPr>
          <w:sz w:val="8"/>
        </w:rPr>
        <w:t xml:space="preserve"> </w:t>
      </w:r>
      <w:r w:rsidRPr="000C4087">
        <w:rPr>
          <w:rStyle w:val="StyleBoldUnderline"/>
        </w:rPr>
        <w:t>featured threats of</w:t>
      </w:r>
      <w:r w:rsidRPr="000C4087">
        <w:rPr>
          <w:sz w:val="8"/>
        </w:rPr>
        <w:t xml:space="preserve"> a “partial” government </w:t>
      </w:r>
      <w:r w:rsidRPr="000C4087">
        <w:rPr>
          <w:rStyle w:val="StyleBoldUnderline"/>
        </w:rPr>
        <w:t>shutdown</w:t>
      </w:r>
      <w:r w:rsidRPr="000C4087">
        <w:rPr>
          <w:sz w:val="8"/>
        </w:rPr>
        <w:t xml:space="preserve"> </w:t>
      </w:r>
      <w:r w:rsidRPr="000C4087">
        <w:rPr>
          <w:rStyle w:val="StyleBoldUnderline"/>
        </w:rPr>
        <w:t>in order to force</w:t>
      </w:r>
      <w:r w:rsidRPr="000C4087">
        <w:rPr>
          <w:sz w:val="8"/>
        </w:rPr>
        <w:t xml:space="preserve"> more </w:t>
      </w:r>
      <w:r w:rsidRPr="000C4087">
        <w:rPr>
          <w:rStyle w:val="StyleBoldUnderline"/>
        </w:rPr>
        <w:t>spending cuts</w:t>
      </w:r>
      <w:r w:rsidRPr="000C4087">
        <w:rPr>
          <w:sz w:val="8"/>
        </w:rPr>
        <w:t xml:space="preserve">. Prominent </w:t>
      </w:r>
      <w:r w:rsidRPr="000C4087">
        <w:rPr>
          <w:rStyle w:val="StyleBoldUnderline"/>
        </w:rPr>
        <w:t>House Republican leaders</w:t>
      </w:r>
      <w:r w:rsidRPr="000C4087">
        <w:rPr>
          <w:sz w:val="8"/>
        </w:rPr>
        <w:t xml:space="preserve"> initially </w:t>
      </w:r>
      <w:r w:rsidRPr="000C4087">
        <w:rPr>
          <w:rStyle w:val="StyleBoldUnderline"/>
        </w:rPr>
        <w:t>asserted</w:t>
      </w:r>
      <w:r w:rsidRPr="000C4087">
        <w:rPr>
          <w:sz w:val="8"/>
        </w:rPr>
        <w:t xml:space="preserve"> that </w:t>
      </w:r>
      <w:r w:rsidRPr="000C4087">
        <w:rPr>
          <w:rStyle w:val="StyleBoldUnderline"/>
        </w:rPr>
        <w:t>they would refuse</w:t>
      </w:r>
      <w:r w:rsidRPr="000C4087">
        <w:rPr>
          <w:sz w:val="8"/>
        </w:rPr>
        <w:t xml:space="preserve"> </w:t>
      </w:r>
      <w:r w:rsidRPr="000C4087">
        <w:rPr>
          <w:rStyle w:val="StyleBoldUnderline"/>
        </w:rPr>
        <w:t>to</w:t>
      </w:r>
      <w:r w:rsidRPr="000C4087">
        <w:rPr>
          <w:sz w:val="8"/>
        </w:rPr>
        <w:t xml:space="preserve"> raise the national debt limit and thereby </w:t>
      </w:r>
      <w:r w:rsidRPr="000C4087">
        <w:rPr>
          <w:rStyle w:val="StyleBoldUnderline"/>
        </w:rPr>
        <w:t>trigger</w:t>
      </w:r>
      <w:r w:rsidRPr="000C4087">
        <w:rPr>
          <w:sz w:val="8"/>
        </w:rPr>
        <w:t xml:space="preserve"> a shutdown and mandatory </w:t>
      </w:r>
      <w:r w:rsidRPr="000C4087">
        <w:rPr>
          <w:rStyle w:val="StyleBoldUnderline"/>
        </w:rPr>
        <w:t>spending cuts</w:t>
      </w:r>
      <w:r w:rsidRPr="000C4087">
        <w:rPr>
          <w:sz w:val="8"/>
        </w:rPr>
        <w:t xml:space="preserve">. They have recently postponed that threat until mid-April. President Obama has asserted he will not bargain at all over the debt limit. Democratic congressional leaders decried the threat of a default as irresponsible. And Federal Reserve Chairman Ben Bernanke called on lawmakers to “take care of their job” and raise the debt ceiling, warning that default would damage the economy. Adding fuel to the fire, the President stated that additional tax increases must accompany spending cuts. Rejecting that, Republican Senate Minority Leader Mitch McConnell (R-KY) announced simply that there will be no additional tax revenues. So the first months of </w:t>
      </w:r>
      <w:r w:rsidRPr="000C4087">
        <w:rPr>
          <w:rStyle w:val="StyleBoldUnderline"/>
        </w:rPr>
        <w:t>the</w:t>
      </w:r>
      <w:r w:rsidRPr="000C4087">
        <w:rPr>
          <w:sz w:val="8"/>
        </w:rPr>
        <w:t xml:space="preserve"> new </w:t>
      </w:r>
      <w:r w:rsidRPr="000C4087">
        <w:rPr>
          <w:rStyle w:val="StyleBoldUnderline"/>
        </w:rPr>
        <w:t>Congress</w:t>
      </w:r>
      <w:r w:rsidRPr="000C4087">
        <w:rPr>
          <w:sz w:val="8"/>
        </w:rPr>
        <w:t xml:space="preserve"> </w:t>
      </w:r>
      <w:r w:rsidRPr="000C4087">
        <w:rPr>
          <w:rStyle w:val="StyleBoldUnderline"/>
        </w:rPr>
        <w:t>promise</w:t>
      </w:r>
      <w:r w:rsidRPr="000C4087">
        <w:rPr>
          <w:sz w:val="8"/>
        </w:rPr>
        <w:t xml:space="preserve"> </w:t>
      </w:r>
      <w:r w:rsidRPr="000C4087">
        <w:rPr>
          <w:rStyle w:val="StyleBoldUnderline"/>
        </w:rPr>
        <w:t>to replay</w:t>
      </w:r>
      <w:r w:rsidRPr="000C4087">
        <w:rPr>
          <w:sz w:val="8"/>
        </w:rPr>
        <w:t xml:space="preserve"> </w:t>
      </w:r>
      <w:r w:rsidRPr="000C4087">
        <w:rPr>
          <w:rStyle w:val="StyleBoldUnderline"/>
        </w:rPr>
        <w:t>the</w:t>
      </w:r>
      <w:r w:rsidRPr="000C4087">
        <w:rPr>
          <w:sz w:val="8"/>
        </w:rPr>
        <w:t xml:space="preserve"> </w:t>
      </w:r>
      <w:r w:rsidRPr="000C4087">
        <w:rPr>
          <w:rStyle w:val="Emphasis"/>
        </w:rPr>
        <w:t>acrimonious process</w:t>
      </w:r>
      <w:r w:rsidRPr="000C4087">
        <w:rPr>
          <w:sz w:val="8"/>
        </w:rPr>
        <w:t xml:space="preserve"> whereby Congress will eventually accept the inevitable increase to the nation’s borrowing authority while trying to cobble together majorities for additional spending cuts and tax increases. As a practical matter, the nation has already reached the limit of its borrowing authority, and another politically contrived crisis looms. Sadly, </w:t>
      </w:r>
      <w:r w:rsidRPr="000C4087">
        <w:rPr>
          <w:rStyle w:val="StyleBoldUnderline"/>
        </w:rPr>
        <w:t>this irresponsible political game of chicken</w:t>
      </w:r>
      <w:r w:rsidRPr="000C4087">
        <w:rPr>
          <w:sz w:val="8"/>
        </w:rPr>
        <w:t xml:space="preserve"> only </w:t>
      </w:r>
      <w:r w:rsidRPr="000C4087">
        <w:rPr>
          <w:rStyle w:val="StyleBoldUnderline"/>
        </w:rPr>
        <w:t>harms</w:t>
      </w:r>
      <w:r w:rsidRPr="000C4087">
        <w:rPr>
          <w:sz w:val="8"/>
        </w:rPr>
        <w:t xml:space="preserve"> the nation’s economy, including </w:t>
      </w:r>
      <w:r w:rsidRPr="000C4087">
        <w:rPr>
          <w:rStyle w:val="StyleBoldUnderline"/>
        </w:rPr>
        <w:t>its maritime industry</w:t>
      </w:r>
      <w:r w:rsidRPr="000C4087">
        <w:rPr>
          <w:sz w:val="8"/>
        </w:rPr>
        <w:t xml:space="preserve">. In the summer of 2011 this same kind of brinksmanship needlessly stalled the economic recovery and downgraded the nation’s financial rating. </w:t>
      </w:r>
      <w:r w:rsidRPr="000C4087">
        <w:rPr>
          <w:rStyle w:val="StyleBoldUnderline"/>
        </w:rPr>
        <w:t>When</w:t>
      </w:r>
      <w:r w:rsidRPr="000C4087">
        <w:rPr>
          <w:sz w:val="8"/>
        </w:rPr>
        <w:t xml:space="preserve"> </w:t>
      </w:r>
      <w:r w:rsidRPr="000C4087">
        <w:rPr>
          <w:rStyle w:val="StyleBoldUnderline"/>
        </w:rPr>
        <w:t>Congress</w:t>
      </w:r>
      <w:r w:rsidRPr="000C4087">
        <w:rPr>
          <w:sz w:val="8"/>
        </w:rPr>
        <w:t xml:space="preserve"> </w:t>
      </w:r>
      <w:r w:rsidRPr="000C4087">
        <w:rPr>
          <w:rStyle w:val="StyleBoldUnderline"/>
        </w:rPr>
        <w:t>proves</w:t>
      </w:r>
      <w:r w:rsidRPr="000C4087">
        <w:rPr>
          <w:sz w:val="8"/>
        </w:rPr>
        <w:t xml:space="preserve"> </w:t>
      </w:r>
      <w:r w:rsidRPr="000C4087">
        <w:rPr>
          <w:rStyle w:val="StyleBoldUnderline"/>
        </w:rPr>
        <w:t>unready</w:t>
      </w:r>
      <w:r w:rsidRPr="000C4087">
        <w:rPr>
          <w:sz w:val="8"/>
        </w:rPr>
        <w:t xml:space="preserve"> </w:t>
      </w:r>
      <w:r w:rsidRPr="000C4087">
        <w:rPr>
          <w:rStyle w:val="StyleBoldUnderline"/>
        </w:rPr>
        <w:t>to make hard decisions</w:t>
      </w:r>
      <w:r w:rsidRPr="000C4087">
        <w:rPr>
          <w:sz w:val="8"/>
        </w:rPr>
        <w:t xml:space="preserve">, </w:t>
      </w:r>
      <w:r w:rsidRPr="000C4087">
        <w:rPr>
          <w:rStyle w:val="StyleBoldUnderline"/>
        </w:rPr>
        <w:t xml:space="preserve">it does what most legislative bodies do: It postpones them. </w:t>
      </w:r>
      <w:r w:rsidRPr="000C4087">
        <w:rPr>
          <w:sz w:val="8"/>
        </w:rPr>
        <w:t xml:space="preserve">Thus chronic congressional calls for fiscal responsibility are accompanied by growing debt and deficits. There is a reason why legislators have proven unable to agree on additional spending cuts and tax hikes: Key constituencies oppose them. Congress’s recent decision to approve $60 billion of emergency funding for Hurricane Sandy relief while rejecting the proposal of House Republican budget hawks to pay for it with an across-the-board spending cut of less than two percent illustrates the challenge. Considering how the 2011 confrontation ended and the way spending cuts have been rhetorically linked to the debt limit increase by Speaker of the House John Boehner, the most likely outcome appears to be something akin to what we have just witnessed. When push comes to shove, Congress will likely not default on the national debt and the borrowing limit will be raised at the last minute, or even shortly thereafter. Whether or not such a measure will include additional spending cuts or tax increases remains doubtful because that will require offending core constituencies. So an increase in the debt limit may be accompanied by another face-saving congressional maneuver espousing fiscal responsibility, such as adoption of a budget, while actually producing the opposite effect. Cutting federal spending materially means assembling majorities that agree to cut specific programs upon which Americans rely. Key Maritime Issues Despite the fiscal cliff controversy, the lame duck session of the 112th Congress decided significant maritime issues. Congress and the President enacted three important laws: (1) the Coast Guard Authorization Act of 2013, (2) the National Defense Authorization Act of 2013, and (3) the American Taxpayers Relief Act of 2012. On December 20, President Obama signed the Coast Guard authorization into law. Omitted from the legislation was a House proposal that would have established a uniform national ballast water standard and prohibited states from setting stricter standards. Repeated House proposals to accomplish this have now failed, and in light of the decision this year by the Environmental Protection Agency (EPA) with respect to its Vessel General Permit to adopt the uniform ballast water standard set forth by the Coast Guard and the International Maritime Organization, it appears this decision is resolved at the federal level. </w:t>
      </w:r>
      <w:r w:rsidRPr="000C4087">
        <w:rPr>
          <w:rStyle w:val="StyleBoldUnderline"/>
        </w:rPr>
        <w:t>Congress</w:t>
      </w:r>
      <w:r w:rsidRPr="000C4087">
        <w:rPr>
          <w:sz w:val="8"/>
        </w:rPr>
        <w:t xml:space="preserve"> also </w:t>
      </w:r>
      <w:r w:rsidRPr="000C4087">
        <w:rPr>
          <w:rStyle w:val="StyleBoldUnderline"/>
        </w:rPr>
        <w:t xml:space="preserve">declined to adopt </w:t>
      </w:r>
      <w:r w:rsidRPr="000C4087">
        <w:rPr>
          <w:sz w:val="8"/>
        </w:rPr>
        <w:t xml:space="preserve">other </w:t>
      </w:r>
      <w:r w:rsidRPr="000C4087">
        <w:rPr>
          <w:rStyle w:val="StyleBoldUnderline"/>
        </w:rPr>
        <w:lastRenderedPageBreak/>
        <w:t>significant proposals</w:t>
      </w:r>
      <w:r w:rsidRPr="000C4087">
        <w:rPr>
          <w:sz w:val="8"/>
        </w:rPr>
        <w:t xml:space="preserve">. Notably, it failed to use the year-end flurry of legislation to correct its erroneous repeal of an important cargo preference provision inserted in the highway bill last June. As reported in our July/August 2012 column, the repeal hurts national security while off-shoring the jobs of American seafarers who would otherwise transport U.S. government cargoes. Representatives Jeff Landry (R-LA) and Elijah Cummings (D-MD) introduced the “Saving Essential American Sailors Act” to correct this legislative misstep. However, despite widespread bipartisan support, it was not included in any of the new legislation passed during the lame duck session.  </w:t>
      </w:r>
    </w:p>
    <w:p w:rsidR="0033515F" w:rsidRDefault="0033515F" w:rsidP="0033515F">
      <w:pPr>
        <w:pStyle w:val="Heading3"/>
      </w:pPr>
      <w:r>
        <w:lastRenderedPageBreak/>
        <w:t xml:space="preserve">Link – </w:t>
      </w:r>
      <w:r w:rsidR="00726844">
        <w:t xml:space="preserve">Ocean Policy – </w:t>
      </w:r>
      <w:r>
        <w:t>Federal Water Leases</w:t>
      </w:r>
    </w:p>
    <w:p w:rsidR="0033515F" w:rsidRPr="005709B7" w:rsidRDefault="0033515F" w:rsidP="0033515F">
      <w:pPr>
        <w:pStyle w:val="Heading4"/>
      </w:pPr>
      <w:r>
        <w:t>Federal water leases link – confusion over jurisdiction and environmental concerns</w:t>
      </w:r>
    </w:p>
    <w:p w:rsidR="0033515F" w:rsidRDefault="0033515F" w:rsidP="0033515F">
      <w:r>
        <w:t xml:space="preserve">Carolyn </w:t>
      </w:r>
      <w:proofErr w:type="spellStart"/>
      <w:r w:rsidRPr="00674990">
        <w:rPr>
          <w:rStyle w:val="StyleStyleBold12pt"/>
        </w:rPr>
        <w:t>Gramling</w:t>
      </w:r>
      <w:proofErr w:type="spellEnd"/>
      <w:r>
        <w:t>, staff writer for Science and is the editor of the News of the Week section. She has a doctoral degree in marine geochemistry from the Woods Hole Oceanographic Institution/Massachusetts Institute of Technology Joint Program for Oceanography, as well as bachelor’s degrees in geology and history 3-1-</w:t>
      </w:r>
      <w:r w:rsidRPr="00674990">
        <w:rPr>
          <w:rStyle w:val="StyleStyleBold12pt"/>
        </w:rPr>
        <w:t>2010</w:t>
      </w:r>
      <w:r>
        <w:t xml:space="preserve"> </w:t>
      </w:r>
      <w:hyperlink r:id="rId20" w:history="1">
        <w:r w:rsidRPr="002A7B81">
          <w:rPr>
            <w:rStyle w:val="Hyperlink"/>
          </w:rPr>
          <w:t>http://www.earthmagazine.org/article/sea-sprawl-blue-frontier-ocean-development</w:t>
        </w:r>
      </w:hyperlink>
      <w:r>
        <w:t xml:space="preserve"> DA: 6/4/14</w:t>
      </w:r>
    </w:p>
    <w:p w:rsidR="0033515F" w:rsidRPr="00674990" w:rsidRDefault="0033515F" w:rsidP="0033515F"/>
    <w:p w:rsidR="0033515F" w:rsidRPr="005709B7" w:rsidRDefault="0033515F" w:rsidP="0033515F">
      <w:pPr>
        <w:rPr>
          <w:sz w:val="12"/>
        </w:rPr>
      </w:pPr>
      <w:r w:rsidRPr="005709B7">
        <w:rPr>
          <w:sz w:val="12"/>
        </w:rPr>
        <w:t xml:space="preserve">The prospect of </w:t>
      </w:r>
      <w:r w:rsidRPr="00FE5722">
        <w:rPr>
          <w:rStyle w:val="StyleBoldUnderline"/>
        </w:rPr>
        <w:t>offshore aquaculture</w:t>
      </w:r>
      <w:r w:rsidRPr="005709B7">
        <w:rPr>
          <w:sz w:val="12"/>
        </w:rPr>
        <w:t xml:space="preserve"> in the deeper federal waters </w:t>
      </w:r>
      <w:r w:rsidRPr="00FE5722">
        <w:rPr>
          <w:rStyle w:val="StyleBoldUnderline"/>
        </w:rPr>
        <w:t>is appealing</w:t>
      </w:r>
      <w:r w:rsidRPr="005709B7">
        <w:rPr>
          <w:sz w:val="12"/>
        </w:rPr>
        <w:t xml:space="preserve"> for many reasons. Currently, the United States imports more than 80 percent of the seafood it consumes, a seafood deficit that amounts to more than $9 billion annually. And aquaculture is growing rapidly overseas: About half of the seafood imported by the United States originated in aquaculture farms, not in the wild. That trade imbalance has </w:t>
      </w:r>
      <w:proofErr w:type="gramStart"/>
      <w:r w:rsidRPr="005709B7">
        <w:rPr>
          <w:sz w:val="12"/>
        </w:rPr>
        <w:t>raised</w:t>
      </w:r>
      <w:proofErr w:type="gramEnd"/>
      <w:r w:rsidRPr="005709B7">
        <w:rPr>
          <w:sz w:val="12"/>
        </w:rPr>
        <w:t xml:space="preserve"> economic and food security concerns. In 2003, </w:t>
      </w:r>
      <w:r w:rsidRPr="005709B7">
        <w:rPr>
          <w:rStyle w:val="StyleBoldUnderline"/>
        </w:rPr>
        <w:t>the Gulf</w:t>
      </w:r>
      <w:r w:rsidRPr="005709B7">
        <w:rPr>
          <w:sz w:val="12"/>
        </w:rPr>
        <w:t xml:space="preserve"> of Mexico Fishery Management </w:t>
      </w:r>
      <w:r w:rsidRPr="005709B7">
        <w:rPr>
          <w:rStyle w:val="StyleBoldUnderline"/>
        </w:rPr>
        <w:t>Council</w:t>
      </w:r>
      <w:r w:rsidRPr="005709B7">
        <w:rPr>
          <w:sz w:val="12"/>
        </w:rPr>
        <w:t xml:space="preserve">, one of the eight regional councils established by the Magnuson-Stevens Act, </w:t>
      </w:r>
      <w:r w:rsidRPr="005709B7">
        <w:rPr>
          <w:rStyle w:val="StyleBoldUnderline"/>
        </w:rPr>
        <w:t>developed its own plan to lease parcels of federal waters i</w:t>
      </w:r>
      <w:r w:rsidRPr="005709B7">
        <w:rPr>
          <w:sz w:val="12"/>
        </w:rPr>
        <w:t xml:space="preserve">n the Gulf to large-scale commercial fish farms. “The general consensus of the Council was that this was an important area for development for the United States, from the standpoint of seafood supply,” says Joe Hendrix, a member of the Gulf Council and a </w:t>
      </w:r>
      <w:proofErr w:type="spellStart"/>
      <w:r w:rsidRPr="005709B7">
        <w:rPr>
          <w:sz w:val="12"/>
        </w:rPr>
        <w:t>mariculture</w:t>
      </w:r>
      <w:proofErr w:type="spellEnd"/>
      <w:r w:rsidRPr="005709B7">
        <w:rPr>
          <w:sz w:val="12"/>
        </w:rPr>
        <w:t xml:space="preserve"> consultant in Houston, Texas. Furthermore, he says, it makes sense for the regional councils to manage the industry. “This process will not be the same in the Northwest as the Gulf or New England. Most of the fish species we’re working with are subtropical — salmon farming is not the same as farming red drum.” </w:t>
      </w:r>
      <w:r w:rsidRPr="00FE5722">
        <w:rPr>
          <w:rStyle w:val="StyleBoldUnderline"/>
        </w:rPr>
        <w:t>The</w:t>
      </w:r>
      <w:r w:rsidRPr="005709B7">
        <w:rPr>
          <w:sz w:val="12"/>
        </w:rPr>
        <w:t xml:space="preserve"> Gulf Council’s </w:t>
      </w:r>
      <w:r w:rsidRPr="00FE5722">
        <w:rPr>
          <w:rStyle w:val="StyleBoldUnderline"/>
        </w:rPr>
        <w:t>plan</w:t>
      </w:r>
      <w:r w:rsidRPr="005709B7">
        <w:rPr>
          <w:sz w:val="12"/>
        </w:rPr>
        <w:t xml:space="preserve"> </w:t>
      </w:r>
      <w:r w:rsidRPr="00FE5722">
        <w:rPr>
          <w:rStyle w:val="StyleBoldUnderline"/>
        </w:rPr>
        <w:t>became</w:t>
      </w:r>
      <w:r w:rsidRPr="005709B7">
        <w:rPr>
          <w:sz w:val="12"/>
        </w:rPr>
        <w:t xml:space="preserve"> </w:t>
      </w:r>
      <w:r w:rsidRPr="00FE5722">
        <w:rPr>
          <w:rStyle w:val="Emphasis"/>
        </w:rPr>
        <w:t>mired in years of public hearings and protests</w:t>
      </w:r>
      <w:r w:rsidRPr="005709B7">
        <w:rPr>
          <w:sz w:val="12"/>
        </w:rPr>
        <w:t xml:space="preserve"> </w:t>
      </w:r>
      <w:r w:rsidRPr="00FE5722">
        <w:rPr>
          <w:rStyle w:val="StyleBoldUnderline"/>
        </w:rPr>
        <w:t>as environmental groups worried over potential flaws</w:t>
      </w:r>
      <w:r w:rsidRPr="005709B7">
        <w:rPr>
          <w:sz w:val="12"/>
        </w:rPr>
        <w:t xml:space="preserve"> in the plan </w:t>
      </w:r>
      <w:r w:rsidRPr="00FE5722">
        <w:rPr>
          <w:rStyle w:val="StyleBoldUnderline"/>
        </w:rPr>
        <w:t>and</w:t>
      </w:r>
      <w:r w:rsidRPr="005709B7">
        <w:rPr>
          <w:sz w:val="12"/>
        </w:rPr>
        <w:t xml:space="preserve"> </w:t>
      </w:r>
      <w:r w:rsidRPr="00FE5722">
        <w:rPr>
          <w:rStyle w:val="Emphasis"/>
        </w:rPr>
        <w:t>challenged the</w:t>
      </w:r>
      <w:r w:rsidRPr="005709B7">
        <w:rPr>
          <w:sz w:val="12"/>
        </w:rPr>
        <w:t xml:space="preserve"> council’s </w:t>
      </w:r>
      <w:r w:rsidRPr="00FE5722">
        <w:rPr>
          <w:rStyle w:val="Emphasis"/>
        </w:rPr>
        <w:t>authority to lease federal waters</w:t>
      </w:r>
      <w:r w:rsidRPr="005709B7">
        <w:rPr>
          <w:sz w:val="12"/>
        </w:rPr>
        <w:t>. “</w:t>
      </w:r>
      <w:r w:rsidRPr="00FE5722">
        <w:rPr>
          <w:rStyle w:val="StyleBoldUnderline"/>
        </w:rPr>
        <w:t>There were more public hearings than have ever been held for a plan before</w:t>
      </w:r>
      <w:r w:rsidRPr="005709B7">
        <w:rPr>
          <w:sz w:val="12"/>
        </w:rPr>
        <w:t xml:space="preserve">,” Hendrix says. Six years later, in January 2009, the Gulf Council approved the plan and sent it to the Secretary of Commerce for approval, a necessary step to become law. Meanwhile, </w:t>
      </w:r>
      <w:r w:rsidRPr="00FE5722">
        <w:rPr>
          <w:rStyle w:val="StyleBoldUnderline"/>
        </w:rPr>
        <w:t>lawmakers</w:t>
      </w:r>
      <w:r w:rsidRPr="005709B7">
        <w:rPr>
          <w:sz w:val="12"/>
        </w:rPr>
        <w:t xml:space="preserve">, including House Natural Resources Committee Chairman Nick Rahall, D-W.Va., </w:t>
      </w:r>
      <w:r w:rsidRPr="00FE5722">
        <w:rPr>
          <w:rStyle w:val="StyleBoldUnderline"/>
        </w:rPr>
        <w:t>urged the secretary to reject the plan</w:t>
      </w:r>
      <w:r w:rsidRPr="005709B7">
        <w:rPr>
          <w:sz w:val="12"/>
        </w:rPr>
        <w:t xml:space="preserve">, </w:t>
      </w:r>
      <w:r w:rsidRPr="00FE5722">
        <w:rPr>
          <w:rStyle w:val="StyleBoldUnderline"/>
        </w:rPr>
        <w:t>citing</w:t>
      </w:r>
      <w:r w:rsidRPr="005709B7">
        <w:rPr>
          <w:sz w:val="12"/>
        </w:rPr>
        <w:t xml:space="preserve"> both the </w:t>
      </w:r>
      <w:r w:rsidRPr="00FE5722">
        <w:rPr>
          <w:rStyle w:val="StyleBoldUnderline"/>
        </w:rPr>
        <w:t>confusion over proper authority</w:t>
      </w:r>
      <w:r w:rsidRPr="005709B7">
        <w:rPr>
          <w:sz w:val="12"/>
        </w:rPr>
        <w:t xml:space="preserve"> </w:t>
      </w:r>
      <w:r w:rsidRPr="00FE5722">
        <w:rPr>
          <w:rStyle w:val="StyleBoldUnderline"/>
        </w:rPr>
        <w:t>and environmental concerns</w:t>
      </w:r>
      <w:r w:rsidRPr="005709B7">
        <w:rPr>
          <w:sz w:val="12"/>
        </w:rPr>
        <w:t>. A regional plan, wrote Rep. Rahall in a February 2009 letter to the then-acting commerce secretary, would hardly be able to address how to allot ocean space to a growing list of industries.</w:t>
      </w:r>
    </w:p>
    <w:p w:rsidR="0033515F" w:rsidRDefault="0033515F" w:rsidP="0033515F"/>
    <w:p w:rsidR="0025694D" w:rsidRDefault="00674990" w:rsidP="00674990">
      <w:pPr>
        <w:pStyle w:val="Heading3"/>
      </w:pPr>
      <w:r>
        <w:lastRenderedPageBreak/>
        <w:t xml:space="preserve">Link – </w:t>
      </w:r>
      <w:r w:rsidR="00726844">
        <w:t xml:space="preserve">Ocean Policy – </w:t>
      </w:r>
      <w:r>
        <w:t>Regulation Streamlining</w:t>
      </w:r>
    </w:p>
    <w:p w:rsidR="004559BE" w:rsidRPr="004559BE" w:rsidRDefault="004559BE" w:rsidP="004559BE">
      <w:pPr>
        <w:pStyle w:val="Heading4"/>
      </w:pPr>
      <w:r>
        <w:t>Deregulation causes controversy – federalism issues and environmental concerns</w:t>
      </w:r>
    </w:p>
    <w:p w:rsidR="00674990" w:rsidRDefault="00674990" w:rsidP="00674990">
      <w:r>
        <w:t xml:space="preserve">Carolyn </w:t>
      </w:r>
      <w:proofErr w:type="spellStart"/>
      <w:r w:rsidRPr="00674990">
        <w:rPr>
          <w:rStyle w:val="StyleStyleBold12pt"/>
        </w:rPr>
        <w:t>Gramling</w:t>
      </w:r>
      <w:proofErr w:type="spellEnd"/>
      <w:r>
        <w:t>, staff writer for Science and is the editor of the News of the Week section. She has a doctoral degree in marine geochemistry from the Woods Hole Oceanographic Institution/Massachusetts Institute of Technology Joint Program for Oceanography, as well as bachelor’s degrees in geology and history 3-1-</w:t>
      </w:r>
      <w:r w:rsidRPr="00674990">
        <w:rPr>
          <w:rStyle w:val="StyleStyleBold12pt"/>
        </w:rPr>
        <w:t>2010</w:t>
      </w:r>
      <w:r>
        <w:t xml:space="preserve"> </w:t>
      </w:r>
      <w:hyperlink r:id="rId21" w:history="1">
        <w:r w:rsidRPr="002A7B81">
          <w:rPr>
            <w:rStyle w:val="Hyperlink"/>
          </w:rPr>
          <w:t>http://www.earthmagazine.org/article/sea-sprawl-blue-frontier-ocean-development</w:t>
        </w:r>
      </w:hyperlink>
      <w:r w:rsidR="00120AB5">
        <w:t xml:space="preserve"> DA: 6/4/14</w:t>
      </w:r>
    </w:p>
    <w:p w:rsidR="00674990" w:rsidRPr="00674990" w:rsidRDefault="00674990" w:rsidP="00674990"/>
    <w:p w:rsidR="00674990" w:rsidRDefault="00674990" w:rsidP="00674990">
      <w:pPr>
        <w:rPr>
          <w:sz w:val="10"/>
        </w:rPr>
      </w:pPr>
      <w:r w:rsidRPr="004559BE">
        <w:rPr>
          <w:sz w:val="10"/>
        </w:rPr>
        <w:t xml:space="preserve">U.S. </w:t>
      </w:r>
      <w:r w:rsidRPr="004559BE">
        <w:rPr>
          <w:rStyle w:val="StyleBoldUnderline"/>
        </w:rPr>
        <w:t>regulatory “fragmentation</w:t>
      </w:r>
      <w:r w:rsidRPr="004559BE">
        <w:rPr>
          <w:sz w:val="10"/>
        </w:rPr>
        <w:t xml:space="preserve">” </w:t>
      </w:r>
      <w:r w:rsidRPr="004559BE">
        <w:rPr>
          <w:rStyle w:val="StyleBoldUnderline"/>
        </w:rPr>
        <w:t>when it comes to</w:t>
      </w:r>
      <w:r w:rsidRPr="004559BE">
        <w:rPr>
          <w:sz w:val="10"/>
        </w:rPr>
        <w:t xml:space="preserve"> many </w:t>
      </w:r>
      <w:r w:rsidRPr="004559BE">
        <w:rPr>
          <w:rStyle w:val="StyleBoldUnderline"/>
        </w:rPr>
        <w:t>ocean</w:t>
      </w:r>
      <w:r w:rsidRPr="004559BE">
        <w:rPr>
          <w:sz w:val="10"/>
        </w:rPr>
        <w:t xml:space="preserve"> </w:t>
      </w:r>
      <w:r w:rsidRPr="004559BE">
        <w:rPr>
          <w:rStyle w:val="StyleBoldUnderline"/>
        </w:rPr>
        <w:t>issues</w:t>
      </w:r>
      <w:r w:rsidRPr="004559BE">
        <w:rPr>
          <w:sz w:val="10"/>
        </w:rPr>
        <w:t xml:space="preserve"> </w:t>
      </w:r>
      <w:r w:rsidRPr="004559BE">
        <w:rPr>
          <w:rStyle w:val="StyleBoldUnderline"/>
        </w:rPr>
        <w:t>makes the oceans a “regulatory orphan,</w:t>
      </w:r>
      <w:r w:rsidRPr="004559BE">
        <w:rPr>
          <w:sz w:val="10"/>
        </w:rPr>
        <w:t xml:space="preserve">” as Florida State University law professor Robin </w:t>
      </w:r>
      <w:proofErr w:type="spellStart"/>
      <w:r w:rsidRPr="004559BE">
        <w:rPr>
          <w:sz w:val="10"/>
        </w:rPr>
        <w:t>Kundis</w:t>
      </w:r>
      <w:proofErr w:type="spellEnd"/>
      <w:r w:rsidRPr="004559BE">
        <w:rPr>
          <w:sz w:val="10"/>
        </w:rPr>
        <w:t xml:space="preserve"> Craig wrote in the University of Colorado Law Review in 2008. Throughout the past decade, stakeholders and policymakers alike have increasingly called for more streamlined government plans for managing ocean-based industries, including offshore aquaculture. </w:t>
      </w:r>
      <w:r w:rsidRPr="004559BE">
        <w:rPr>
          <w:rStyle w:val="StyleBoldUnderline"/>
        </w:rPr>
        <w:t>The</w:t>
      </w:r>
      <w:r w:rsidRPr="004559BE">
        <w:rPr>
          <w:sz w:val="10"/>
        </w:rPr>
        <w:t xml:space="preserve"> </w:t>
      </w:r>
      <w:r w:rsidRPr="004559BE">
        <w:rPr>
          <w:rStyle w:val="StyleBoldUnderline"/>
        </w:rPr>
        <w:t>U.S. Commission on Ocean Policy</w:t>
      </w:r>
      <w:r w:rsidRPr="004559BE">
        <w:rPr>
          <w:sz w:val="10"/>
        </w:rPr>
        <w:t xml:space="preserve">, convened in 2000 by Congress to assess the health of the oceans, published a report in 2004 that </w:t>
      </w:r>
      <w:r w:rsidRPr="004559BE">
        <w:rPr>
          <w:rStyle w:val="StyleBoldUnderline"/>
        </w:rPr>
        <w:t>called for</w:t>
      </w:r>
      <w:r w:rsidRPr="004559BE">
        <w:rPr>
          <w:sz w:val="10"/>
        </w:rPr>
        <w:t xml:space="preserve"> the establishment of </w:t>
      </w:r>
      <w:r w:rsidRPr="004559BE">
        <w:rPr>
          <w:rStyle w:val="StyleBoldUnderline"/>
        </w:rPr>
        <w:t>a</w:t>
      </w:r>
      <w:r w:rsidRPr="004559BE">
        <w:rPr>
          <w:sz w:val="10"/>
        </w:rPr>
        <w:t xml:space="preserve"> national council on ocean </w:t>
      </w:r>
      <w:r w:rsidRPr="004559BE">
        <w:rPr>
          <w:rStyle w:val="StyleBoldUnderline"/>
        </w:rPr>
        <w:t>policy to coordinate</w:t>
      </w:r>
      <w:r w:rsidRPr="004559BE">
        <w:rPr>
          <w:sz w:val="10"/>
        </w:rPr>
        <w:t xml:space="preserve"> the various agencies’ </w:t>
      </w:r>
      <w:r w:rsidRPr="004559BE">
        <w:rPr>
          <w:rStyle w:val="StyleBoldUnderline"/>
        </w:rPr>
        <w:t>work</w:t>
      </w:r>
      <w:r w:rsidRPr="004559BE">
        <w:rPr>
          <w:sz w:val="10"/>
        </w:rPr>
        <w:t>. A similar report published in 2003 by the Pew Oceans Commission also called for a national oceans council, finding that the confusion over conflicting mandates between agencies made it difficult to regulate environmental concerns such as non-point-source pollution.</w:t>
      </w:r>
      <w:r w:rsidR="004559BE" w:rsidRPr="004559BE">
        <w:rPr>
          <w:sz w:val="10"/>
        </w:rPr>
        <w:t xml:space="preserve"> </w:t>
      </w:r>
      <w:r w:rsidRPr="004559BE">
        <w:rPr>
          <w:sz w:val="10"/>
        </w:rPr>
        <w:t>Shortly after the U.S. Commission’s report, an interdisciplinary group of scientists focused on offshore aquaculture, outlining a policy framework on the subject for NOAA. The group also recommended the creation of a new NOAA Office of Offshore Aquaculture to oversee leasing, environmental review and monitoring of the fledgling industry.</w:t>
      </w:r>
      <w:r w:rsidR="004559BE" w:rsidRPr="004559BE">
        <w:rPr>
          <w:sz w:val="10"/>
        </w:rPr>
        <w:t xml:space="preserve"> </w:t>
      </w:r>
      <w:r w:rsidRPr="004559BE">
        <w:rPr>
          <w:rStyle w:val="StyleBoldUnderline"/>
        </w:rPr>
        <w:t>But none of this has happened</w:t>
      </w:r>
      <w:r w:rsidRPr="004559BE">
        <w:rPr>
          <w:sz w:val="10"/>
        </w:rPr>
        <w:t xml:space="preserve"> yet. </w:t>
      </w:r>
      <w:r w:rsidRPr="004559BE">
        <w:rPr>
          <w:rStyle w:val="StyleBoldUnderline"/>
        </w:rPr>
        <w:t>A pair of</w:t>
      </w:r>
      <w:r w:rsidRPr="004559BE">
        <w:rPr>
          <w:sz w:val="10"/>
        </w:rPr>
        <w:t xml:space="preserve"> 2007 </w:t>
      </w:r>
      <w:r w:rsidRPr="004559BE">
        <w:rPr>
          <w:rStyle w:val="StyleBoldUnderline"/>
        </w:rPr>
        <w:t>House and Senate bills to</w:t>
      </w:r>
      <w:r w:rsidRPr="004559BE">
        <w:rPr>
          <w:sz w:val="10"/>
        </w:rPr>
        <w:t xml:space="preserve"> provide authority to the Department of Commerce (the department that includes NOAA) to </w:t>
      </w:r>
      <w:r w:rsidRPr="004559BE">
        <w:rPr>
          <w:rStyle w:val="StyleBoldUnderline"/>
        </w:rPr>
        <w:t>establish a regulatory system</w:t>
      </w:r>
      <w:r w:rsidRPr="004559BE">
        <w:rPr>
          <w:sz w:val="10"/>
        </w:rPr>
        <w:t xml:space="preserve"> for offshore aquaculture in the Exclusive Economic Zone </w:t>
      </w:r>
      <w:r w:rsidRPr="004559BE">
        <w:rPr>
          <w:rStyle w:val="Emphasis"/>
        </w:rPr>
        <w:t>didn’t even make it out of committee</w:t>
      </w:r>
      <w:r w:rsidRPr="004559BE">
        <w:rPr>
          <w:sz w:val="10"/>
        </w:rPr>
        <w:t>, in part because they lacked sufficient environmental safeguards, Leonard says. “</w:t>
      </w:r>
      <w:r w:rsidRPr="004559BE">
        <w:rPr>
          <w:rStyle w:val="StyleBoldUnderline"/>
        </w:rPr>
        <w:t>They were</w:t>
      </w:r>
      <w:r w:rsidRPr="004559BE">
        <w:rPr>
          <w:sz w:val="10"/>
        </w:rPr>
        <w:t xml:space="preserve"> </w:t>
      </w:r>
      <w:r w:rsidRPr="004559BE">
        <w:rPr>
          <w:rStyle w:val="Emphasis"/>
        </w:rPr>
        <w:t>widely criticized</w:t>
      </w:r>
      <w:r w:rsidRPr="004559BE">
        <w:rPr>
          <w:sz w:val="10"/>
        </w:rPr>
        <w:t xml:space="preserve"> </w:t>
      </w:r>
      <w:r w:rsidRPr="004559BE">
        <w:rPr>
          <w:rStyle w:val="StyleBoldUnderline"/>
        </w:rPr>
        <w:t>as fundamentally flawed</w:t>
      </w:r>
      <w:r w:rsidRPr="004559BE">
        <w:rPr>
          <w:sz w:val="10"/>
        </w:rPr>
        <w:t>,” he adds. For example, the bills left many environmental mitigation measures up to the discretion of the Secretary of Commerce, rather than establishing legally binding national standards. “Many of us were concerned that that kind of discretion opens the door for putting ocean ecosystems at risk,” Leonard says.</w:t>
      </w:r>
      <w:r w:rsidR="004559BE" w:rsidRPr="004559BE">
        <w:rPr>
          <w:sz w:val="10"/>
        </w:rPr>
        <w:t xml:space="preserve"> </w:t>
      </w:r>
      <w:r w:rsidRPr="004559BE">
        <w:rPr>
          <w:rStyle w:val="StyleBoldUnderline"/>
        </w:rPr>
        <w:t>As with</w:t>
      </w:r>
      <w:r w:rsidRPr="004559BE">
        <w:rPr>
          <w:sz w:val="10"/>
        </w:rPr>
        <w:t xml:space="preserve"> questions of </w:t>
      </w:r>
      <w:r w:rsidRPr="004559BE">
        <w:rPr>
          <w:rStyle w:val="StyleBoldUnderline"/>
        </w:rPr>
        <w:t>marine spatial planning in general,</w:t>
      </w:r>
      <w:r w:rsidRPr="004559BE">
        <w:rPr>
          <w:sz w:val="10"/>
        </w:rPr>
        <w:t xml:space="preserve"> </w:t>
      </w:r>
      <w:r w:rsidRPr="004559BE">
        <w:rPr>
          <w:rStyle w:val="StyleBoldUnderline"/>
        </w:rPr>
        <w:t xml:space="preserve">different interests </w:t>
      </w:r>
      <w:r w:rsidRPr="004559BE">
        <w:rPr>
          <w:rStyle w:val="Emphasis"/>
        </w:rPr>
        <w:t>still debate</w:t>
      </w:r>
      <w:r w:rsidRPr="004559BE">
        <w:rPr>
          <w:rStyle w:val="StyleBoldUnderline"/>
        </w:rPr>
        <w:t xml:space="preserve"> whether there should be a national</w:t>
      </w:r>
      <w:r w:rsidRPr="004559BE">
        <w:rPr>
          <w:sz w:val="10"/>
        </w:rPr>
        <w:t xml:space="preserve"> aquaculture </w:t>
      </w:r>
      <w:r w:rsidRPr="004559BE">
        <w:rPr>
          <w:rStyle w:val="StyleBoldUnderline"/>
        </w:rPr>
        <w:t>policy and regulation or regional policies</w:t>
      </w:r>
      <w:r w:rsidRPr="004559BE">
        <w:rPr>
          <w:sz w:val="10"/>
        </w:rPr>
        <w:t>. When it comes to fisheries in state waters, regional management has long taken precedence over national policy. NOAA’s National Marine Fisheries Service, under the Magnuson-Stevens Fishery Conservation and Management Act (first enacted in 1976 and later amended in 1996 and 2007), is responsible for managing commercial fishing operations, including regulatory requirements on permits and size limits. But most of the management decisions and fishing regulations are determined regionally by eight regional fishery management councils, each consisting of various stakeholders related to the fishing industry, as well as state and federal representatives.</w:t>
      </w:r>
    </w:p>
    <w:p w:rsidR="00DD78E0" w:rsidRDefault="00DD78E0" w:rsidP="00DD78E0">
      <w:pPr>
        <w:pStyle w:val="Heading3"/>
      </w:pPr>
      <w:r>
        <w:lastRenderedPageBreak/>
        <w:t>Link – Ocean Policy – Executive Orders</w:t>
      </w:r>
    </w:p>
    <w:p w:rsidR="00DD78E0" w:rsidRDefault="00DD78E0" w:rsidP="00DD78E0">
      <w:pPr>
        <w:pStyle w:val="Heading4"/>
      </w:pPr>
      <w:r>
        <w:t xml:space="preserve">Ocean XO links – GOP opposition to XO process, spending, environmental issues and </w:t>
      </w:r>
      <w:proofErr w:type="spellStart"/>
      <w:r>
        <w:t>states</w:t>
      </w:r>
      <w:proofErr w:type="spellEnd"/>
      <w:r>
        <w:t xml:space="preserve"> rights</w:t>
      </w:r>
    </w:p>
    <w:p w:rsidR="00DD78E0" w:rsidRDefault="00DD78E0" w:rsidP="00DD78E0">
      <w:r>
        <w:t xml:space="preserve"> Rebekah </w:t>
      </w:r>
      <w:proofErr w:type="spellStart"/>
      <w:r w:rsidRPr="00317294">
        <w:rPr>
          <w:rStyle w:val="StyleStyleBold12pt"/>
        </w:rPr>
        <w:t>Rast</w:t>
      </w:r>
      <w:proofErr w:type="spellEnd"/>
      <w:r>
        <w:t xml:space="preserve">  Media Outreach Director at Americans for Limited Government Communications Coordinator for Rep. Devin </w:t>
      </w:r>
      <w:proofErr w:type="spellStart"/>
      <w:r>
        <w:t>Nunes</w:t>
      </w:r>
      <w:proofErr w:type="spellEnd"/>
      <w:r>
        <w:t xml:space="preserve"> (R-CA) at U.S. House of Representatives 10-31-</w:t>
      </w:r>
      <w:r w:rsidRPr="00317294">
        <w:rPr>
          <w:rStyle w:val="StyleStyleBold12pt"/>
        </w:rPr>
        <w:t>2012</w:t>
      </w:r>
      <w:r>
        <w:t xml:space="preserve"> “Obama’s environmental policies extend to America’s oceans—and into the upcoming elections” </w:t>
      </w:r>
      <w:hyperlink r:id="rId22" w:history="1">
        <w:r w:rsidRPr="002A7B81">
          <w:rPr>
            <w:rStyle w:val="Hyperlink"/>
          </w:rPr>
          <w:t>http://netrightdaily.com/2012/10/obamas-environmental-policies-extend-to-americas-oceans-and-into-the-upcoming-elections/</w:t>
        </w:r>
      </w:hyperlink>
      <w:r>
        <w:t xml:space="preserve"> DA: 6/10/14</w:t>
      </w:r>
    </w:p>
    <w:p w:rsidR="00DD78E0" w:rsidRPr="00317294" w:rsidRDefault="00DD78E0" w:rsidP="00DD78E0"/>
    <w:p w:rsidR="00DD78E0" w:rsidRDefault="00DD78E0" w:rsidP="00DD78E0">
      <w:pPr>
        <w:rPr>
          <w:sz w:val="10"/>
        </w:rPr>
      </w:pPr>
      <w:r w:rsidRPr="00DD78E0">
        <w:rPr>
          <w:rStyle w:val="Emphasis"/>
        </w:rPr>
        <w:t>You can definitely see a partisan line</w:t>
      </w:r>
      <w:r w:rsidRPr="00DD78E0">
        <w:rPr>
          <w:sz w:val="10"/>
        </w:rPr>
        <w:t xml:space="preserve"> </w:t>
      </w:r>
      <w:r w:rsidRPr="00DD78E0">
        <w:rPr>
          <w:rStyle w:val="StyleBoldUnderline"/>
        </w:rPr>
        <w:t>when it comes to environmental policies</w:t>
      </w:r>
      <w:r w:rsidRPr="00DD78E0">
        <w:rPr>
          <w:sz w:val="10"/>
        </w:rPr>
        <w:t xml:space="preserve"> in this country. </w:t>
      </w:r>
      <w:r w:rsidRPr="00DD78E0">
        <w:rPr>
          <w:rStyle w:val="StyleBoldUnderline"/>
        </w:rPr>
        <w:t xml:space="preserve">One side thinks many related laws and regulations go too far; the other side thinks many of these laws don’t go far enough. </w:t>
      </w:r>
      <w:r w:rsidRPr="00DD78E0">
        <w:rPr>
          <w:sz w:val="10"/>
        </w:rPr>
        <w:t xml:space="preserve">However, it seems </w:t>
      </w:r>
      <w:r w:rsidRPr="00DD78E0">
        <w:rPr>
          <w:rStyle w:val="Emphasis"/>
        </w:rPr>
        <w:t>this partisan line also stretches</w:t>
      </w:r>
      <w:r w:rsidRPr="00DD78E0">
        <w:rPr>
          <w:sz w:val="10"/>
        </w:rPr>
        <w:t xml:space="preserve"> past the land of the U.S. and deep </w:t>
      </w:r>
      <w:r w:rsidRPr="00DD78E0">
        <w:rPr>
          <w:rStyle w:val="Emphasis"/>
        </w:rPr>
        <w:t xml:space="preserve">into </w:t>
      </w:r>
      <w:r w:rsidRPr="00DD78E0">
        <w:rPr>
          <w:sz w:val="10"/>
        </w:rPr>
        <w:t>its</w:t>
      </w:r>
      <w:r w:rsidRPr="00DD78E0">
        <w:rPr>
          <w:rStyle w:val="Emphasis"/>
        </w:rPr>
        <w:t xml:space="preserve"> oceans. </w:t>
      </w:r>
      <w:r w:rsidRPr="00DD78E0">
        <w:rPr>
          <w:sz w:val="10"/>
        </w:rPr>
        <w:t xml:space="preserve">In 2010, when President Obama passed his executive order “Stewardship of the Ocean, Our Coasts, and the Great Lakes,” he claimed it “strengthens ocean governance and coordination, establishes guiding principles for ocean management, and adopts a flexible framework for effective coastal and marine spatial planning to address conservation, economic activity, user conflict, and sustainable use of the ocean, our coasts and the Great Lakes.” Not everyone agrees with his claim and now this </w:t>
      </w:r>
      <w:r w:rsidRPr="00DD78E0">
        <w:rPr>
          <w:rStyle w:val="StyleBoldUnderline"/>
        </w:rPr>
        <w:t>oceans</w:t>
      </w:r>
      <w:r w:rsidRPr="00DD78E0">
        <w:rPr>
          <w:sz w:val="10"/>
        </w:rPr>
        <w:t xml:space="preserve"> and lakes power play has </w:t>
      </w:r>
      <w:r w:rsidRPr="00DD78E0">
        <w:rPr>
          <w:rStyle w:val="StyleBoldUnderline"/>
        </w:rPr>
        <w:t>sparked</w:t>
      </w:r>
      <w:r w:rsidRPr="00DD78E0">
        <w:rPr>
          <w:sz w:val="10"/>
        </w:rPr>
        <w:t xml:space="preserve"> </w:t>
      </w:r>
      <w:r w:rsidRPr="00DD78E0">
        <w:rPr>
          <w:rStyle w:val="Emphasis"/>
        </w:rPr>
        <w:t xml:space="preserve">quite a partisan fight </w:t>
      </w:r>
      <w:r w:rsidRPr="00DD78E0">
        <w:rPr>
          <w:rStyle w:val="StyleBoldUnderline"/>
        </w:rPr>
        <w:t xml:space="preserve">going into this election year. </w:t>
      </w:r>
      <w:r w:rsidRPr="00DD78E0">
        <w:rPr>
          <w:sz w:val="10"/>
        </w:rPr>
        <w:t xml:space="preserve">Many Republicans see this Executive Order as nothing more than an absurd power grab by the Obama administration. To control the country’s lakes, oceans and coastlands by issuing strict usage regulations and restrictions will only hurt such livelihoods as farming, fishing and logging. Many Democrats and environmental allies see this as a positive step forward that will protect the nation’s oceans and also limit the number of conflicts over how the waters are used. The Washington Post cites a recent study where Boston University biologist Les Kaufman was a contributor. The study shows “that using ocean zoning to help design wind farms in Massachusetts Bay could prevent more than $1 million in losses to local fishery and whale-watching operators while allowing wind producers to reap $10 billion in added profits by placing the turbines in the best locations.” Kaufman responds to the study saying, “The whole concept of national ocean policy is to maximize the benefit and minimize the damage. What’s not to love?” Meanwhile, Florida Republican Rep. Steve Southerland II, who is in a tight reelection race, says this ocean policy was “like air traffic control helping coordinate an air invasion on our freedoms,” as quoted by the Washington Post. Despite </w:t>
      </w:r>
      <w:r w:rsidRPr="00DD78E0">
        <w:rPr>
          <w:rStyle w:val="StyleBoldUnderline"/>
        </w:rPr>
        <w:t>it</w:t>
      </w:r>
      <w:r w:rsidRPr="00DD78E0">
        <w:rPr>
          <w:sz w:val="10"/>
        </w:rPr>
        <w:t xml:space="preserve">s </w:t>
      </w:r>
      <w:r w:rsidRPr="00DD78E0">
        <w:rPr>
          <w:rStyle w:val="StyleBoldUnderline"/>
        </w:rPr>
        <w:t>lack</w:t>
      </w:r>
      <w:r w:rsidRPr="00DD78E0">
        <w:rPr>
          <w:sz w:val="10"/>
        </w:rPr>
        <w:t xml:space="preserve"> of </w:t>
      </w:r>
      <w:r w:rsidRPr="00DD78E0">
        <w:rPr>
          <w:rStyle w:val="StyleBoldUnderline"/>
        </w:rPr>
        <w:t>support from many Republican members of Congress</w:t>
      </w:r>
      <w:r w:rsidRPr="00DD78E0">
        <w:rPr>
          <w:sz w:val="10"/>
        </w:rPr>
        <w:t xml:space="preserve">, </w:t>
      </w:r>
      <w:r w:rsidRPr="00DD78E0">
        <w:rPr>
          <w:rStyle w:val="Emphasis"/>
        </w:rPr>
        <w:t xml:space="preserve">it is the process by which this policy was put into place—through Executive Order – that is most </w:t>
      </w:r>
      <w:r w:rsidRPr="00DD78E0">
        <w:rPr>
          <w:sz w:val="10"/>
        </w:rPr>
        <w:t xml:space="preserve">puzzling and </w:t>
      </w:r>
      <w:r w:rsidRPr="00DD78E0">
        <w:rPr>
          <w:rStyle w:val="Emphasis"/>
        </w:rPr>
        <w:t>troublesome to some</w:t>
      </w:r>
      <w:r w:rsidRPr="00DD78E0">
        <w:rPr>
          <w:sz w:val="10"/>
        </w:rPr>
        <w:t xml:space="preserve">. In 2007, a similar bill was proposed in Congress, which at that time was controlled by Democrats in both chambers, called OCEANS-21. It would have established a comprehensive National Oceans Policy, very similar to what the president is working on today. The bill never became law. In spite of having an overwhelming partisan Democrat majority in his first two years in office, </w:t>
      </w:r>
      <w:r w:rsidRPr="00DD78E0">
        <w:rPr>
          <w:rStyle w:val="StyleBoldUnderline"/>
        </w:rPr>
        <w:t>Obama</w:t>
      </w:r>
      <w:r w:rsidRPr="00DD78E0">
        <w:rPr>
          <w:sz w:val="10"/>
        </w:rPr>
        <w:t xml:space="preserve"> chose to </w:t>
      </w:r>
      <w:r w:rsidRPr="00DD78E0">
        <w:rPr>
          <w:rStyle w:val="StyleBoldUnderline"/>
        </w:rPr>
        <w:t>ignore the will of Congress</w:t>
      </w:r>
      <w:r w:rsidRPr="00DD78E0">
        <w:rPr>
          <w:sz w:val="10"/>
        </w:rPr>
        <w:t xml:space="preserve"> altogether, by </w:t>
      </w:r>
      <w:r w:rsidRPr="00DD78E0">
        <w:rPr>
          <w:rStyle w:val="StyleBoldUnderline"/>
        </w:rPr>
        <w:t>mandating the policy into existence with</w:t>
      </w:r>
      <w:r w:rsidRPr="00DD78E0">
        <w:rPr>
          <w:sz w:val="10"/>
        </w:rPr>
        <w:t xml:space="preserve"> </w:t>
      </w:r>
      <w:proofErr w:type="spellStart"/>
      <w:r w:rsidRPr="00DD78E0">
        <w:rPr>
          <w:sz w:val="10"/>
        </w:rPr>
        <w:t>a</w:t>
      </w:r>
      <w:proofErr w:type="spellEnd"/>
      <w:r w:rsidRPr="00DD78E0">
        <w:rPr>
          <w:sz w:val="10"/>
        </w:rPr>
        <w:t xml:space="preserve"> overly </w:t>
      </w:r>
      <w:r w:rsidRPr="00DD78E0">
        <w:rPr>
          <w:rStyle w:val="StyleBoldUnderline"/>
        </w:rPr>
        <w:t>broad use of his powers</w:t>
      </w:r>
      <w:r w:rsidRPr="00DD78E0">
        <w:rPr>
          <w:sz w:val="10"/>
        </w:rPr>
        <w:t xml:space="preserve"> to issue an Executive Order—involving only a small team of White House staff. As Rep. Southerland compares this ocean policy to a rogue traffic control operation, all would agree that traffic control is a good operation to have. However, it is not an uncommon practice of government, when it is given a little jurisdiction, to take much more. </w:t>
      </w:r>
      <w:r w:rsidRPr="00DD78E0">
        <w:rPr>
          <w:rStyle w:val="StyleBoldUnderline"/>
        </w:rPr>
        <w:t>This is exactly what concerns</w:t>
      </w:r>
      <w:r w:rsidRPr="00DD78E0">
        <w:rPr>
          <w:sz w:val="10"/>
        </w:rPr>
        <w:t xml:space="preserve"> Rep. Doc Hastings (R-Wash.), </w:t>
      </w:r>
      <w:r w:rsidRPr="00DD78E0">
        <w:rPr>
          <w:rStyle w:val="StyleBoldUnderline"/>
        </w:rPr>
        <w:t>the House</w:t>
      </w:r>
      <w:r w:rsidRPr="00DD78E0">
        <w:rPr>
          <w:sz w:val="10"/>
        </w:rPr>
        <w:t xml:space="preserve"> Natural Resources </w:t>
      </w:r>
      <w:r w:rsidRPr="00DD78E0">
        <w:rPr>
          <w:rStyle w:val="StyleBoldUnderline"/>
        </w:rPr>
        <w:t>Committee Chairman</w:t>
      </w:r>
      <w:r w:rsidRPr="00DD78E0">
        <w:rPr>
          <w:sz w:val="10"/>
        </w:rPr>
        <w:t xml:space="preserve">. The Washington Post summarizes his thoughts as </w:t>
      </w:r>
      <w:r w:rsidRPr="00DD78E0">
        <w:rPr>
          <w:rStyle w:val="StyleBoldUnderline"/>
        </w:rPr>
        <w:t xml:space="preserve">not being opposed to a national ocean policy, per se, but concerned about the administration’s </w:t>
      </w:r>
      <w:r w:rsidRPr="00DD78E0">
        <w:rPr>
          <w:sz w:val="10"/>
        </w:rPr>
        <w:t xml:space="preserve">vague and broad </w:t>
      </w:r>
      <w:r w:rsidRPr="00DD78E0">
        <w:rPr>
          <w:rStyle w:val="StyleBoldUnderline"/>
        </w:rPr>
        <w:t>definition</w:t>
      </w:r>
      <w:r w:rsidRPr="00DD78E0">
        <w:rPr>
          <w:sz w:val="10"/>
        </w:rPr>
        <w:t xml:space="preserve"> of what “ocean” means exactly. If it includes runoff from land in its jurisdiction then it could open the door to regulating all inland activities, because “all water going downhill goes into the ocean… That potential could be there,” Rep. Hastings said. Out of concern for the thousands of American jobs that rely on America’s Great Lakes and oceans, </w:t>
      </w:r>
      <w:r w:rsidRPr="00DD78E0">
        <w:rPr>
          <w:rStyle w:val="StyleBoldUnderline"/>
        </w:rPr>
        <w:t>the</w:t>
      </w:r>
      <w:r w:rsidRPr="00DD78E0">
        <w:rPr>
          <w:sz w:val="10"/>
        </w:rPr>
        <w:t xml:space="preserve"> </w:t>
      </w:r>
      <w:r w:rsidRPr="00DD78E0">
        <w:rPr>
          <w:rStyle w:val="StyleBoldUnderline"/>
        </w:rPr>
        <w:t>House voted</w:t>
      </w:r>
      <w:r w:rsidRPr="00DD78E0">
        <w:rPr>
          <w:sz w:val="10"/>
        </w:rPr>
        <w:t xml:space="preserve"> in May </w:t>
      </w:r>
      <w:r w:rsidRPr="00DD78E0">
        <w:rPr>
          <w:rStyle w:val="StyleBoldUnderline"/>
        </w:rPr>
        <w:t>to block the federal government from spending money on implementing the policy</w:t>
      </w:r>
      <w:r w:rsidRPr="00DD78E0">
        <w:rPr>
          <w:sz w:val="10"/>
        </w:rPr>
        <w:t xml:space="preserve">, though the amendment has not passed the Senate. In an interview with Americans for Limited Government (ALG) earlier this year, Jim </w:t>
      </w:r>
      <w:proofErr w:type="spellStart"/>
      <w:r w:rsidRPr="00DD78E0">
        <w:rPr>
          <w:sz w:val="10"/>
        </w:rPr>
        <w:t>Donofrio</w:t>
      </w:r>
      <w:proofErr w:type="spellEnd"/>
      <w:r w:rsidRPr="00DD78E0">
        <w:rPr>
          <w:sz w:val="10"/>
        </w:rPr>
        <w:t>, executive director of the Recreational Fishing Alliance, took Chairman Hastings’ comments even farther and said that this ocean policy is nothing more than private property theft.  “</w:t>
      </w:r>
      <w:r w:rsidRPr="00DD78E0">
        <w:rPr>
          <w:rStyle w:val="StyleBoldUnderline"/>
        </w:rPr>
        <w:t>This is a government takeover of</w:t>
      </w:r>
      <w:r w:rsidRPr="00DD78E0">
        <w:rPr>
          <w:sz w:val="10"/>
        </w:rPr>
        <w:t xml:space="preserve"> every piece of </w:t>
      </w:r>
      <w:r w:rsidRPr="00DD78E0">
        <w:rPr>
          <w:rStyle w:val="StyleBoldUnderline"/>
        </w:rPr>
        <w:t>water</w:t>
      </w:r>
      <w:r w:rsidRPr="00DD78E0">
        <w:rPr>
          <w:sz w:val="10"/>
        </w:rPr>
        <w:t xml:space="preserve"> that drains into the Atlantic, Pacific and Gulf of Mexico,” he says.  “</w:t>
      </w:r>
      <w:r w:rsidRPr="00DD78E0">
        <w:rPr>
          <w:rStyle w:val="StyleBoldUnderline"/>
        </w:rPr>
        <w:t>This is taking state’s rights away, land rights and personal property rights</w:t>
      </w:r>
      <w:r w:rsidRPr="00DD78E0">
        <w:rPr>
          <w:sz w:val="10"/>
        </w:rPr>
        <w:t>.”</w:t>
      </w:r>
    </w:p>
    <w:p w:rsidR="00DD78E0" w:rsidRPr="00DD78E0" w:rsidRDefault="00DD78E0" w:rsidP="00DD78E0">
      <w:pPr>
        <w:pStyle w:val="Heading4"/>
      </w:pPr>
      <w:r>
        <w:t>XO ocean policy costs capital – even if the issue is popular, GOP opposes the process</w:t>
      </w:r>
    </w:p>
    <w:p w:rsidR="00DD78E0" w:rsidRDefault="00DD78E0" w:rsidP="00DD78E0">
      <w:r>
        <w:t xml:space="preserve">Michael </w:t>
      </w:r>
      <w:proofErr w:type="spellStart"/>
      <w:r w:rsidRPr="003F6073">
        <w:rPr>
          <w:rStyle w:val="StyleStyleBold12pt"/>
        </w:rPr>
        <w:t>Conathan</w:t>
      </w:r>
      <w:proofErr w:type="spellEnd"/>
      <w:r>
        <w:t xml:space="preserve"> is the Director of Ocean Policy at American Progress, received a master’s degree in marine affairs from the University of Rhode Island in 2005  4-13-</w:t>
      </w:r>
      <w:r w:rsidRPr="003F6073">
        <w:rPr>
          <w:rStyle w:val="StyleStyleBold12pt"/>
        </w:rPr>
        <w:t>2012</w:t>
      </w:r>
      <w:r>
        <w:t xml:space="preserve"> “Fish on Fridays: Sensible Ocean Policy Falling Victim to Political Games”  </w:t>
      </w:r>
      <w:hyperlink r:id="rId23" w:history="1">
        <w:r w:rsidRPr="002A7B81">
          <w:rPr>
            <w:rStyle w:val="Hyperlink"/>
          </w:rPr>
          <w:t>http://americanprogress.org/issues/green/news/2012/04/13/11433/fish-on-fridays-sensible-ocean-policy-falling-victim-to-political-games/</w:t>
        </w:r>
      </w:hyperlink>
      <w:r>
        <w:t xml:space="preserve"> DA: 6/10/14</w:t>
      </w:r>
    </w:p>
    <w:p w:rsidR="00DD78E0" w:rsidRPr="003F6073" w:rsidRDefault="00DD78E0" w:rsidP="00DD78E0"/>
    <w:p w:rsidR="00DD78E0" w:rsidRPr="00317294" w:rsidRDefault="00DD78E0" w:rsidP="00DD78E0">
      <w:pPr>
        <w:rPr>
          <w:rStyle w:val="StyleBoldUnderline"/>
        </w:rPr>
      </w:pPr>
      <w:r w:rsidRPr="003F6073">
        <w:rPr>
          <w:rStyle w:val="StyleBoldUnderline"/>
        </w:rPr>
        <w:t>Even in the bitterest partisan times</w:t>
      </w:r>
      <w:r w:rsidRPr="00317294">
        <w:rPr>
          <w:sz w:val="8"/>
        </w:rPr>
        <w:t xml:space="preserve">, </w:t>
      </w:r>
      <w:r w:rsidRPr="003F6073">
        <w:rPr>
          <w:rStyle w:val="StyleBoldUnderline"/>
        </w:rPr>
        <w:t>ocean issues tend to exist outside the traditional political boxing ring.</w:t>
      </w:r>
      <w:r w:rsidRPr="00317294">
        <w:rPr>
          <w:sz w:val="8"/>
        </w:rPr>
        <w:t xml:space="preserve"> They usually foster alliances based far more on geography than on party affiliation. </w:t>
      </w:r>
      <w:r w:rsidRPr="003F6073">
        <w:rPr>
          <w:rStyle w:val="StyleBoldUnderline"/>
        </w:rPr>
        <w:t>Members who represent coastal states</w:t>
      </w:r>
      <w:r w:rsidRPr="00317294">
        <w:rPr>
          <w:sz w:val="8"/>
        </w:rPr>
        <w:t xml:space="preserve"> and districts </w:t>
      </w:r>
      <w:r w:rsidRPr="003F6073">
        <w:rPr>
          <w:rStyle w:val="StyleBoldUnderline"/>
        </w:rPr>
        <w:t>usually recognize the value</w:t>
      </w:r>
      <w:r w:rsidRPr="00317294">
        <w:rPr>
          <w:sz w:val="8"/>
        </w:rPr>
        <w:t xml:space="preserve"> of sustaining and investing in our valuable ocean resources, </w:t>
      </w:r>
      <w:r w:rsidRPr="003F6073">
        <w:rPr>
          <w:rStyle w:val="StyleBoldUnderline"/>
        </w:rPr>
        <w:t>and</w:t>
      </w:r>
      <w:r w:rsidRPr="00317294">
        <w:rPr>
          <w:sz w:val="8"/>
        </w:rPr>
        <w:t xml:space="preserve"> they </w:t>
      </w:r>
      <w:r w:rsidRPr="003F6073">
        <w:rPr>
          <w:rStyle w:val="StyleBoldUnderline"/>
        </w:rPr>
        <w:t xml:space="preserve">prioritize them </w:t>
      </w:r>
      <w:r w:rsidRPr="00317294">
        <w:rPr>
          <w:sz w:val="8"/>
        </w:rPr>
        <w:t xml:space="preserve">more than their inland counterparts. </w:t>
      </w:r>
      <w:r w:rsidRPr="003F6073">
        <w:rPr>
          <w:rStyle w:val="Emphasis"/>
        </w:rPr>
        <w:t>But in recent months the escalation of rancor and polarization encompassed even the normally temperate issue of ocean policy.</w:t>
      </w:r>
      <w:r>
        <w:rPr>
          <w:rStyle w:val="Emphasis"/>
        </w:rPr>
        <w:t xml:space="preserve"> </w:t>
      </w:r>
      <w:r w:rsidRPr="003F6073">
        <w:rPr>
          <w:rStyle w:val="StyleBoldUnderline"/>
        </w:rPr>
        <w:t>Nowhere is this tone more prevalent that in the House</w:t>
      </w:r>
      <w:r w:rsidRPr="00317294">
        <w:rPr>
          <w:sz w:val="8"/>
        </w:rPr>
        <w:t xml:space="preserve"> Committee on Natural Resources, </w:t>
      </w:r>
      <w:r w:rsidRPr="003F6073">
        <w:rPr>
          <w:rStyle w:val="StyleBoldUnderline"/>
        </w:rPr>
        <w:t>where</w:t>
      </w:r>
      <w:r w:rsidRPr="00317294">
        <w:rPr>
          <w:sz w:val="8"/>
        </w:rPr>
        <w:t xml:space="preserve"> </w:t>
      </w:r>
      <w:r w:rsidRPr="003F6073">
        <w:rPr>
          <w:rStyle w:val="StyleBoldUnderline"/>
        </w:rPr>
        <w:t>Republicans</w:t>
      </w:r>
      <w:r w:rsidRPr="00317294">
        <w:rPr>
          <w:sz w:val="8"/>
        </w:rPr>
        <w:t xml:space="preserve"> have made President Barack </w:t>
      </w:r>
      <w:r w:rsidRPr="003F6073">
        <w:rPr>
          <w:rStyle w:val="StyleBoldUnderline"/>
        </w:rPr>
        <w:t>Obama’s</w:t>
      </w:r>
      <w:r w:rsidRPr="00317294">
        <w:rPr>
          <w:sz w:val="8"/>
        </w:rPr>
        <w:t xml:space="preserve"> National </w:t>
      </w:r>
      <w:r w:rsidRPr="003F6073">
        <w:rPr>
          <w:rStyle w:val="StyleBoldUnderline"/>
        </w:rPr>
        <w:t>Ocean Policy</w:t>
      </w:r>
      <w:r w:rsidRPr="00317294">
        <w:rPr>
          <w:sz w:val="8"/>
        </w:rPr>
        <w:t xml:space="preserve"> </w:t>
      </w:r>
      <w:r w:rsidRPr="003F6073">
        <w:rPr>
          <w:rStyle w:val="Emphasis"/>
        </w:rPr>
        <w:t>public enemy number one</w:t>
      </w:r>
      <w:r w:rsidRPr="00317294">
        <w:rPr>
          <w:sz w:val="8"/>
        </w:rPr>
        <w:t xml:space="preserve">. Ever since its roll-out, </w:t>
      </w:r>
      <w:r w:rsidRPr="003F6073">
        <w:rPr>
          <w:rStyle w:val="StyleBoldUnderline"/>
        </w:rPr>
        <w:t>the policy</w:t>
      </w:r>
      <w:r w:rsidRPr="00317294">
        <w:rPr>
          <w:sz w:val="8"/>
        </w:rPr>
        <w:t>—</w:t>
      </w:r>
      <w:r w:rsidRPr="00DD78E0">
        <w:rPr>
          <w:rStyle w:val="StyleBoldUnderline"/>
        </w:rPr>
        <w:t>implemented by an executive order</w:t>
      </w:r>
      <w:r w:rsidRPr="00317294">
        <w:rPr>
          <w:sz w:val="8"/>
        </w:rPr>
        <w:t xml:space="preserve"> in 2010 to provide a comprehensive set of guiding principles for the “stewardship of the ocean, our coasts, and the Great Lakes”—</w:t>
      </w:r>
      <w:r w:rsidRPr="003F6073">
        <w:rPr>
          <w:rStyle w:val="StyleBoldUnderline"/>
        </w:rPr>
        <w:t>has been taking fire from opponents</w:t>
      </w:r>
      <w:r w:rsidRPr="00317294">
        <w:rPr>
          <w:sz w:val="8"/>
        </w:rPr>
        <w:t xml:space="preserve"> who cite it as an overreach that would spawn “job-killing regulations,” according to Rep. Doc Hastings (R-WA) and would </w:t>
      </w:r>
      <w:r w:rsidRPr="00317294">
        <w:rPr>
          <w:sz w:val="8"/>
        </w:rPr>
        <w:lastRenderedPageBreak/>
        <w:t>mean the “death of all land-use planning” in this country, in the words of Rep. Tom McClintock (R-CA). Leaving aside the inherent contradiction espoused by Rep. McClintock—that the National Ocean Policy’s nefarious efforts to develop a framework for the great evil of ocean-use planning would in turn kill the wonderful benefits of land-use planning—</w:t>
      </w:r>
      <w:r w:rsidRPr="003F6073">
        <w:rPr>
          <w:rStyle w:val="StyleBoldUnderline"/>
        </w:rPr>
        <w:t xml:space="preserve">boiling these statements down to their roots leaves little more than </w:t>
      </w:r>
      <w:r w:rsidRPr="003F6073">
        <w:rPr>
          <w:rStyle w:val="Emphasis"/>
        </w:rPr>
        <w:t>bald political rhetoric</w:t>
      </w:r>
      <w:r w:rsidRPr="00317294">
        <w:rPr>
          <w:sz w:val="8"/>
        </w:rPr>
        <w:t xml:space="preserve">. In practice, the policy will improve scientific management and will help safeguard the commercial and recreational fishing industries—some of the most fundamental drivers of our ocean economy. Rep. Hastings, who chairs the Committee on Natural Resources, and Rep. McClintock both hail from coastal states, yet neither of the regions they represent in Congress actually touch the Pacific Ocean. Still, the rivers that run through their districts ultimately terminate in the sea, and new findings are proving regularly what we already knew—what enters those rivers flushes into the ocean and directly affects all facets of marine life, including our fisheries. Rep. Hastings has held multiple hearings about the National Ocean Policy in his committee this year, repeatedly questioning administration officials, scientists, industry members, and advocates about what he sees as an authoritarian overreach and a prime example of the regulatory stranglehold the Obama administration is putting on America’s economic growth. (In the interest of full disclosure, I testified before Rep. Hastings’s Committee on October 29, 2011.) On April 2 Rep. Hastings sent a letter to his colleagues in the House Appropriations Committee—the holders of the congressional purse strings—asking them to “prohibit the use of funds for the implementation of the National Ocean Policy.” On the whole, many fishing industry groups, including the regional fishery management councils tasked with developing fishery management plans, have expressed concern over the policy since its inception because they feared their voices would not be heard during the development of specific policy recommendations. Since the initial proposal was announced, the administration has taken steps to alleviate those concerns, including formally incorporating the councils in regional planning efforts. Despite these improvements, Rep. Hastings has been joined in his effort to defund the policy by a coalition of ocean and inland industry groups, including commercial and recreational fishing organizations. In their letter the groups call out potential benefits of a national ocean policy “designed to stimulate job creation and economic growth while conserving the natural resources and marine habitat of our oceans and coastal regions.” Then, in the next sentence, they contradict this desire by calling for a “pause in implementation” of President Obama’s ocean policy, which explicitly shares those goals. In this letter Rep. Hastings also says the policy is “especially alarming” because it “stretches far inland following rivers and their tributaries upstream for hundreds of miles.” But of course it stretches upstream! There is no impermeable layer dividing salt water from fresh. This is a fundamental reason why we need the policy in the first place. In fact, the policy is designed specifically to ensure adequate and efficient coordination between the agencies responsible for inland activities that affect ocean resources and the agencies that oversee the ocean activities themselves. The news this week provided specific examples of why such coordination is necessary. Pesticide use was found to affect Pacific salmon populations, and ocean acidification was proven to stunt oyster growth. These may seem like obvious conclusions to draw, but they both exemplify the difficulty in differentiating between oceans and lands. Similar to the estuarine boundary between salt water and fresh (how salty can fresh water be before it becomes seawater?) our jurisdictional boundaries are equally nebulous. President Obama famously (if incorrectly) noted this blurring of the lines during his 2011 State of the Union address when he famously poked fun at the government’s management of salmon. “The Interior Department handles salmon when they’re in freshwater, but the Commerce Department handles them in saltwater. And I hear it gets even more complicated once they’re smoked,” he quipped to polite laughter in the House chamber and rolling echoes of punditry in the days after the speech. The reality of salmon management is far more sensible. The Commerce Department’s National Oceanic and Atmospheric Administration </w:t>
      </w:r>
      <w:proofErr w:type="gramStart"/>
      <w:r w:rsidRPr="00317294">
        <w:rPr>
          <w:sz w:val="8"/>
        </w:rPr>
        <w:t>is</w:t>
      </w:r>
      <w:proofErr w:type="gramEnd"/>
      <w:r w:rsidRPr="00317294">
        <w:rPr>
          <w:sz w:val="8"/>
        </w:rPr>
        <w:t xml:space="preserve"> actually responsible for salmon species management throughout their range, though the Department of the Interior’s Fish and Wildlife Service does manage some salmon habitat programs. Yet the point remains that what happens upstream in salmon runs can have a dramatic effect on the survival of one of the most valuable fisheries in the country. Thus it makes a great deal of sense that we should coordinate efforts across federal agencies to manage issues that transcend traditional boundaries. For example: If pesticides make life more difficult for salmon, then the pesticide regulators should be talking to the fisheries biologists to figure out how to minimize that impact. This is precisely the kind of interagency collaboration the National Ocean Policy is designed to facilitate. Further, Hastings’s efforts to defund the policy’s recommendations not only would prevent government operations from becoming more efficient by collaborating across traditional agency boundaries but could also have devastating ramifications for the day-to-day programs that improve fishery management and make life better for fishermen. Cutting funding as Rep. Hastings has requested risks eliminating funding for many of the National Oceanic and Atmospheric Administration’s existing programs that fishermen rely on or that could greatly enhance the understanding of what factors other than fishing pressure are causing fish stocks to decline and prevent their rebuilding. Specifically, the National Ocean Policy’s Draft Implementation Plan calls for: Sustaining ocean observing systems that provide critical data for fishery stock assessments Conducting research on what stressors (habitat degradation, pollution, global climate change, etc.) affect fish stocks other than fishing mortality Prioritizing a National Shellfish Initiative to investigate potential ecosystem and economic benefits of shellfish aquaculture Identifying key ecosystem protection areas to enhance the quality of habitat that provides sanctuary and nurseries for the “more than half of all fish caught in US waters [that] depend on the estuaries and coastal wetlands at some point in their life cycles” Understanding and combatting hypoxia (lack of oxygen) caused by polluted runoff from rivers and streams that can lead to massive fish kills, harmful algal blooms, and other phenomena that adversely affect fish populations These programs are not new, and administration officials have been abundantly clear in their testimony before Congress and, in some cases, in the face of withering interrogation, that the National Ocean Policy does not create any new regulations for how we use our ocean space. Healthy oceans and coasts are among the strongest economic drivers and most valuable resources our nation possesses. </w:t>
      </w:r>
      <w:r w:rsidRPr="00317294">
        <w:rPr>
          <w:rStyle w:val="StyleBoldUnderline"/>
        </w:rPr>
        <w:t>The</w:t>
      </w:r>
      <w:r w:rsidRPr="00317294">
        <w:rPr>
          <w:sz w:val="8"/>
        </w:rPr>
        <w:t xml:space="preserve"> National </w:t>
      </w:r>
      <w:r w:rsidRPr="00317294">
        <w:rPr>
          <w:rStyle w:val="StyleBoldUnderline"/>
        </w:rPr>
        <w:t>Ocean Policy</w:t>
      </w:r>
      <w:r w:rsidRPr="00317294">
        <w:rPr>
          <w:sz w:val="8"/>
        </w:rPr>
        <w:t xml:space="preserve"> recognizes this fact and </w:t>
      </w:r>
      <w:r w:rsidRPr="00317294">
        <w:rPr>
          <w:rStyle w:val="StyleBoldUnderline"/>
        </w:rPr>
        <w:t>sets forth a proactive framework</w:t>
      </w:r>
      <w:r w:rsidRPr="00317294">
        <w:rPr>
          <w:sz w:val="8"/>
        </w:rPr>
        <w:t xml:space="preserve"> to streamline government involvement, eliminate duplication of effort, and ensure taxpayers get more value for their dollars—</w:t>
      </w:r>
      <w:r w:rsidRPr="00317294">
        <w:rPr>
          <w:rStyle w:val="StyleBoldUnderline"/>
        </w:rPr>
        <w:t>exactly what small government Republicans claim they want</w:t>
      </w:r>
      <w:r w:rsidRPr="00317294">
        <w:rPr>
          <w:sz w:val="8"/>
        </w:rPr>
        <w:t xml:space="preserve">. </w:t>
      </w:r>
      <w:r w:rsidRPr="00317294">
        <w:rPr>
          <w:rStyle w:val="StyleBoldUnderline"/>
        </w:rPr>
        <w:t>Maybe next time we should get</w:t>
      </w:r>
      <w:r w:rsidRPr="00317294">
        <w:rPr>
          <w:sz w:val="8"/>
        </w:rPr>
        <w:t xml:space="preserve"> Rep. Paul </w:t>
      </w:r>
      <w:r w:rsidRPr="00317294">
        <w:rPr>
          <w:rStyle w:val="StyleBoldUnderline"/>
        </w:rPr>
        <w:t>Ryan</w:t>
      </w:r>
      <w:r w:rsidRPr="00317294">
        <w:rPr>
          <w:sz w:val="8"/>
        </w:rPr>
        <w:t xml:space="preserve"> (R-WI) </w:t>
      </w:r>
      <w:r w:rsidRPr="00317294">
        <w:rPr>
          <w:rStyle w:val="StyleBoldUnderline"/>
        </w:rPr>
        <w:t>to propose it.</w:t>
      </w:r>
    </w:p>
    <w:p w:rsidR="00DD78E0" w:rsidRPr="00DD78E0" w:rsidRDefault="00DD78E0" w:rsidP="00DD78E0"/>
    <w:p w:rsidR="003F6073" w:rsidRDefault="003F6073" w:rsidP="003F6073">
      <w:pPr>
        <w:pStyle w:val="Heading3"/>
      </w:pPr>
      <w:r>
        <w:lastRenderedPageBreak/>
        <w:t>AT: Link Turn – General</w:t>
      </w:r>
    </w:p>
    <w:p w:rsidR="003F6073" w:rsidRDefault="003F6073" w:rsidP="003F6073">
      <w:pPr>
        <w:pStyle w:val="Heading4"/>
      </w:pPr>
      <w:r>
        <w:t xml:space="preserve">Err </w:t>
      </w:r>
      <w:proofErr w:type="spellStart"/>
      <w:r>
        <w:t>neg</w:t>
      </w:r>
      <w:proofErr w:type="spellEnd"/>
      <w:r>
        <w:t xml:space="preserve"> – even previously popular ocean policy costs PC and is controversial – GOP opposition to Obama and environmental issues</w:t>
      </w:r>
    </w:p>
    <w:p w:rsidR="003F6073" w:rsidRDefault="003F6073" w:rsidP="003F6073">
      <w:r>
        <w:t xml:space="preserve">Michael </w:t>
      </w:r>
      <w:proofErr w:type="spellStart"/>
      <w:r w:rsidRPr="003F6073">
        <w:rPr>
          <w:rStyle w:val="StyleStyleBold12pt"/>
        </w:rPr>
        <w:t>Conathan</w:t>
      </w:r>
      <w:proofErr w:type="spellEnd"/>
      <w:r>
        <w:t xml:space="preserve"> is the Director of Ocean Policy at American Progress, received a master’s degree in marine affairs from the University of Rhode Island in 2005  4-13-</w:t>
      </w:r>
      <w:r w:rsidRPr="003F6073">
        <w:rPr>
          <w:rStyle w:val="StyleStyleBold12pt"/>
        </w:rPr>
        <w:t>2012</w:t>
      </w:r>
      <w:r>
        <w:t xml:space="preserve"> “Fish on Fridays: Sensible Ocean Policy Falling Victim to Political Games”  </w:t>
      </w:r>
      <w:hyperlink r:id="rId24" w:history="1">
        <w:r w:rsidRPr="002A7B81">
          <w:rPr>
            <w:rStyle w:val="Hyperlink"/>
          </w:rPr>
          <w:t>http://americanprogress.org/issues/green/news/2012/04/13/11433/fish-on-fridays-sensible-ocean-policy-falling-victim-to-political-games/</w:t>
        </w:r>
      </w:hyperlink>
      <w:r>
        <w:t xml:space="preserve"> DA: 6/10/14</w:t>
      </w:r>
    </w:p>
    <w:p w:rsidR="003F6073" w:rsidRPr="003F6073" w:rsidRDefault="003F6073" w:rsidP="003F6073"/>
    <w:p w:rsidR="003F6073" w:rsidRPr="00317294" w:rsidRDefault="003F6073" w:rsidP="003F6073">
      <w:pPr>
        <w:rPr>
          <w:rStyle w:val="StyleBoldUnderline"/>
        </w:rPr>
      </w:pPr>
      <w:r w:rsidRPr="003F6073">
        <w:rPr>
          <w:rStyle w:val="StyleBoldUnderline"/>
        </w:rPr>
        <w:t>Even in the bitterest partisan times</w:t>
      </w:r>
      <w:r w:rsidRPr="00317294">
        <w:rPr>
          <w:sz w:val="8"/>
        </w:rPr>
        <w:t xml:space="preserve">, </w:t>
      </w:r>
      <w:r w:rsidRPr="003F6073">
        <w:rPr>
          <w:rStyle w:val="StyleBoldUnderline"/>
        </w:rPr>
        <w:t>ocean issues tend to exist outside the traditional political boxing ring.</w:t>
      </w:r>
      <w:r w:rsidRPr="00317294">
        <w:rPr>
          <w:sz w:val="8"/>
        </w:rPr>
        <w:t xml:space="preserve"> They usually foster alliances based far more on geography than on party affiliation. </w:t>
      </w:r>
      <w:r w:rsidRPr="003F6073">
        <w:rPr>
          <w:rStyle w:val="StyleBoldUnderline"/>
        </w:rPr>
        <w:t>Members who represent coastal states</w:t>
      </w:r>
      <w:r w:rsidRPr="00317294">
        <w:rPr>
          <w:sz w:val="8"/>
        </w:rPr>
        <w:t xml:space="preserve"> and districts </w:t>
      </w:r>
      <w:r w:rsidRPr="003F6073">
        <w:rPr>
          <w:rStyle w:val="StyleBoldUnderline"/>
        </w:rPr>
        <w:t>usually recognize the value</w:t>
      </w:r>
      <w:r w:rsidRPr="00317294">
        <w:rPr>
          <w:sz w:val="8"/>
        </w:rPr>
        <w:t xml:space="preserve"> of sustaining and investing in our valuable ocean resources, </w:t>
      </w:r>
      <w:r w:rsidRPr="003F6073">
        <w:rPr>
          <w:rStyle w:val="StyleBoldUnderline"/>
        </w:rPr>
        <w:t>and</w:t>
      </w:r>
      <w:r w:rsidRPr="00317294">
        <w:rPr>
          <w:sz w:val="8"/>
        </w:rPr>
        <w:t xml:space="preserve"> they </w:t>
      </w:r>
      <w:r w:rsidRPr="003F6073">
        <w:rPr>
          <w:rStyle w:val="StyleBoldUnderline"/>
        </w:rPr>
        <w:t xml:space="preserve">prioritize them </w:t>
      </w:r>
      <w:r w:rsidRPr="00317294">
        <w:rPr>
          <w:sz w:val="8"/>
        </w:rPr>
        <w:t xml:space="preserve">more than their inland counterparts. </w:t>
      </w:r>
      <w:r w:rsidRPr="003F6073">
        <w:rPr>
          <w:rStyle w:val="Emphasis"/>
        </w:rPr>
        <w:t>But in recent months the escalation of rancor and polarization encompassed even the normally temperate issue of ocean policy.</w:t>
      </w:r>
      <w:r w:rsidR="00317294">
        <w:rPr>
          <w:rStyle w:val="Emphasis"/>
        </w:rPr>
        <w:t xml:space="preserve"> </w:t>
      </w:r>
      <w:r w:rsidRPr="003F6073">
        <w:rPr>
          <w:rStyle w:val="StyleBoldUnderline"/>
        </w:rPr>
        <w:t>Nowhere is this tone more prevalent that in the House</w:t>
      </w:r>
      <w:r w:rsidRPr="00317294">
        <w:rPr>
          <w:sz w:val="8"/>
        </w:rPr>
        <w:t xml:space="preserve"> Committee on Natural Resources, </w:t>
      </w:r>
      <w:r w:rsidRPr="003F6073">
        <w:rPr>
          <w:rStyle w:val="StyleBoldUnderline"/>
        </w:rPr>
        <w:t>where</w:t>
      </w:r>
      <w:r w:rsidRPr="00317294">
        <w:rPr>
          <w:sz w:val="8"/>
        </w:rPr>
        <w:t xml:space="preserve"> </w:t>
      </w:r>
      <w:r w:rsidRPr="003F6073">
        <w:rPr>
          <w:rStyle w:val="StyleBoldUnderline"/>
        </w:rPr>
        <w:t>Republicans</w:t>
      </w:r>
      <w:r w:rsidRPr="00317294">
        <w:rPr>
          <w:sz w:val="8"/>
        </w:rPr>
        <w:t xml:space="preserve"> have made President Barack </w:t>
      </w:r>
      <w:r w:rsidRPr="003F6073">
        <w:rPr>
          <w:rStyle w:val="StyleBoldUnderline"/>
        </w:rPr>
        <w:t>Obama’s</w:t>
      </w:r>
      <w:r w:rsidRPr="00317294">
        <w:rPr>
          <w:sz w:val="8"/>
        </w:rPr>
        <w:t xml:space="preserve"> National </w:t>
      </w:r>
      <w:r w:rsidRPr="003F6073">
        <w:rPr>
          <w:rStyle w:val="StyleBoldUnderline"/>
        </w:rPr>
        <w:t>Ocean Policy</w:t>
      </w:r>
      <w:r w:rsidRPr="00317294">
        <w:rPr>
          <w:sz w:val="8"/>
        </w:rPr>
        <w:t xml:space="preserve"> </w:t>
      </w:r>
      <w:r w:rsidRPr="003F6073">
        <w:rPr>
          <w:rStyle w:val="Emphasis"/>
        </w:rPr>
        <w:t>public enemy number one</w:t>
      </w:r>
      <w:r w:rsidRPr="00317294">
        <w:rPr>
          <w:sz w:val="8"/>
        </w:rPr>
        <w:t>.</w:t>
      </w:r>
      <w:r w:rsidR="00317294" w:rsidRPr="00317294">
        <w:rPr>
          <w:sz w:val="8"/>
        </w:rPr>
        <w:t xml:space="preserve"> </w:t>
      </w:r>
      <w:r w:rsidRPr="00317294">
        <w:rPr>
          <w:sz w:val="8"/>
        </w:rPr>
        <w:t xml:space="preserve">Ever since its roll-out, </w:t>
      </w:r>
      <w:r w:rsidRPr="003F6073">
        <w:rPr>
          <w:rStyle w:val="StyleBoldUnderline"/>
        </w:rPr>
        <w:t>the policy</w:t>
      </w:r>
      <w:r w:rsidRPr="00317294">
        <w:rPr>
          <w:sz w:val="8"/>
        </w:rPr>
        <w:t>—implemented by an executive order in 2010 to provide a comprehensive set of guiding principles for the “stewardship of the ocean, our coasts, and the Great Lakes”—</w:t>
      </w:r>
      <w:r w:rsidRPr="003F6073">
        <w:rPr>
          <w:rStyle w:val="StyleBoldUnderline"/>
        </w:rPr>
        <w:t>has been taking fire from opponents</w:t>
      </w:r>
      <w:r w:rsidRPr="00317294">
        <w:rPr>
          <w:sz w:val="8"/>
        </w:rPr>
        <w:t xml:space="preserve"> who cite it as an overreach that would spawn “job-killing regulations,” according to Rep. Doc Hastings (R-WA) and would mean the “death of all land-use planning” in this country, in the words of Rep. Tom McClintock (R-CA).</w:t>
      </w:r>
      <w:r w:rsidR="00317294" w:rsidRPr="00317294">
        <w:rPr>
          <w:sz w:val="8"/>
        </w:rPr>
        <w:t xml:space="preserve"> </w:t>
      </w:r>
      <w:r w:rsidRPr="00317294">
        <w:rPr>
          <w:sz w:val="8"/>
        </w:rPr>
        <w:t>Leaving aside the inherent contradiction espoused by Rep. McClintock—that the National Ocean Policy’s nefarious efforts to develop a framework for the great evil of ocean-use planning would in turn kill the wonderful benefits of land-use planning—</w:t>
      </w:r>
      <w:r w:rsidRPr="003F6073">
        <w:rPr>
          <w:rStyle w:val="StyleBoldUnderline"/>
        </w:rPr>
        <w:t xml:space="preserve">boiling these statements down to their roots leaves little more than </w:t>
      </w:r>
      <w:r w:rsidRPr="003F6073">
        <w:rPr>
          <w:rStyle w:val="Emphasis"/>
        </w:rPr>
        <w:t>bald political rhetoric</w:t>
      </w:r>
      <w:r w:rsidRPr="00317294">
        <w:rPr>
          <w:sz w:val="8"/>
        </w:rPr>
        <w:t>. In practice, the policy will improve scientific management and will help safeguard the commercial and recreational fishing industries—some of the most fundamental drivers of our ocean economy.</w:t>
      </w:r>
      <w:r w:rsidR="00317294" w:rsidRPr="00317294">
        <w:rPr>
          <w:sz w:val="8"/>
        </w:rPr>
        <w:t xml:space="preserve"> </w:t>
      </w:r>
      <w:r w:rsidRPr="00317294">
        <w:rPr>
          <w:sz w:val="8"/>
        </w:rPr>
        <w:t>Rep. Hastings, who chairs the Committee on Natural Resources, and Rep. McClintock both hail from coastal states, yet neither of the regions they represent in Congress actually touch the Pacific Ocean. Still, the rivers that run through their districts ultimately terminate in the sea, and new findings are proving regularly what we already knew—what enters those rivers flushes into the ocean and directly affects all facets of marine life, including our fisheries.</w:t>
      </w:r>
      <w:r w:rsidR="00317294" w:rsidRPr="00317294">
        <w:rPr>
          <w:sz w:val="8"/>
        </w:rPr>
        <w:t xml:space="preserve"> </w:t>
      </w:r>
      <w:r w:rsidRPr="00317294">
        <w:rPr>
          <w:sz w:val="8"/>
        </w:rPr>
        <w:t>Rep. Hastings has held multiple hearings about the National Ocean Policy in his committee this year, repeatedly questioning administration officials, scientists, industry members, and advocates about what he sees as an authoritarian overreach and a prime example of the regulatory stranglehold the Obama administration is putting on America’s economic growth. (In the interest of full disclosure, I testified before Rep. Hastings’s Committee on October 29, 2011.)</w:t>
      </w:r>
      <w:r w:rsidR="00317294" w:rsidRPr="00317294">
        <w:rPr>
          <w:sz w:val="8"/>
        </w:rPr>
        <w:t xml:space="preserve"> </w:t>
      </w:r>
      <w:r w:rsidRPr="00317294">
        <w:rPr>
          <w:sz w:val="8"/>
        </w:rPr>
        <w:t>On April 2 Rep. Hastings sent a letter to his colleagues in the House Appropriations Committee—the holders of the congressional purse strings—asking them to “prohibit the use of funds for the implementation of the National Ocean Policy.”</w:t>
      </w:r>
      <w:r w:rsidR="00317294" w:rsidRPr="00317294">
        <w:rPr>
          <w:sz w:val="8"/>
        </w:rPr>
        <w:t xml:space="preserve"> </w:t>
      </w:r>
      <w:r w:rsidRPr="00317294">
        <w:rPr>
          <w:sz w:val="8"/>
        </w:rPr>
        <w:t>On the whole, many fishing industry groups, including the regional fishery management councils tasked with developing fishery management plans, have expressed concern over the policy since its inception because they feared their voices would not be heard during the development of specific policy recommendations. Since the initial proposal was announced, the administration has taken steps to alleviate those concerns, including formally incorporating the councils in regional planning efforts.</w:t>
      </w:r>
      <w:r w:rsidR="00317294" w:rsidRPr="00317294">
        <w:rPr>
          <w:sz w:val="8"/>
        </w:rPr>
        <w:t xml:space="preserve"> </w:t>
      </w:r>
      <w:r w:rsidRPr="00317294">
        <w:rPr>
          <w:sz w:val="8"/>
        </w:rPr>
        <w:t>Despite these improvements, Rep. Hastings has been joined in his effort to defund the policy by a coalition of ocean and inland industry groups, including commercial and recreational fishing organizations. In their letter the groups call out potential benefits of a national ocean policy “designed to stimulate job creation and economic growth while conserving the natural resources and marine habitat of our oceans and coastal regions.” Then, in the next sentence, they contradict this desire by calling for a “pause in implementation” of President Obama’s ocean policy, which explicitly shares those goals.</w:t>
      </w:r>
      <w:r w:rsidR="00317294" w:rsidRPr="00317294">
        <w:rPr>
          <w:sz w:val="8"/>
        </w:rPr>
        <w:t xml:space="preserve"> </w:t>
      </w:r>
      <w:r w:rsidRPr="00317294">
        <w:rPr>
          <w:sz w:val="8"/>
        </w:rPr>
        <w:t>In this letter Rep. Hastings also says the policy is “especially alarming” because it “stretches far inland following rivers and their tributaries upstream for hundreds of miles.”</w:t>
      </w:r>
      <w:r w:rsidR="00317294" w:rsidRPr="00317294">
        <w:rPr>
          <w:sz w:val="8"/>
        </w:rPr>
        <w:t xml:space="preserve"> </w:t>
      </w:r>
      <w:r w:rsidRPr="00317294">
        <w:rPr>
          <w:sz w:val="8"/>
        </w:rPr>
        <w:t>But of course it stretches upstream! There is no impermeable layer dividing salt water from fresh. This is a fundamental reason why we need the policy in the first place. In fact, the policy is designed specifically to ensure adequate and efficient coordination between the agencies responsible for inland activities that affect ocean resources and the agencies that oversee the ocean activities themselves.</w:t>
      </w:r>
      <w:r w:rsidR="00317294" w:rsidRPr="00317294">
        <w:rPr>
          <w:sz w:val="8"/>
        </w:rPr>
        <w:t xml:space="preserve"> </w:t>
      </w:r>
      <w:r w:rsidRPr="00317294">
        <w:rPr>
          <w:sz w:val="8"/>
        </w:rPr>
        <w:t>The news this week provided specific examples of why such coordination is necessary. Pesticide use was found to affect Pacific salmon populations, and ocean acidification was proven to stunt oyster growth. These may seem like obvious conclusions to draw, but they both exemplify the difficulty in differentiating between oceans and lands. Similar to the estuarine boundary between salt water and fresh (how salty can fresh water be before it becomes seawater?) our jurisdictional boundaries are equally nebulous.</w:t>
      </w:r>
      <w:r w:rsidR="00317294" w:rsidRPr="00317294">
        <w:rPr>
          <w:sz w:val="8"/>
        </w:rPr>
        <w:t xml:space="preserve"> </w:t>
      </w:r>
      <w:r w:rsidRPr="00317294">
        <w:rPr>
          <w:sz w:val="8"/>
        </w:rPr>
        <w:t>President Obama famously (if incorrectly) noted this blurring of the lines during his 2011 State of the Union address when he famously poked fun at the government’s management of salmon. “The Interior Department handles salmon when they’re in freshwater, but the Commerce Department handles them in saltwater. And I hear it gets even more complicated once they’re smoked,” he quipped to polite laughter in the House chamber and rolling echoes of punditry in the days after the speech.</w:t>
      </w:r>
      <w:r w:rsidR="00317294" w:rsidRPr="00317294">
        <w:rPr>
          <w:sz w:val="8"/>
        </w:rPr>
        <w:t xml:space="preserve"> </w:t>
      </w:r>
      <w:r w:rsidRPr="00317294">
        <w:rPr>
          <w:sz w:val="8"/>
        </w:rPr>
        <w:t xml:space="preserve">The reality of salmon management is far more sensible. The Commerce Department’s National Oceanic and Atmospheric Administration </w:t>
      </w:r>
      <w:proofErr w:type="gramStart"/>
      <w:r w:rsidRPr="00317294">
        <w:rPr>
          <w:sz w:val="8"/>
        </w:rPr>
        <w:t>is</w:t>
      </w:r>
      <w:proofErr w:type="gramEnd"/>
      <w:r w:rsidRPr="00317294">
        <w:rPr>
          <w:sz w:val="8"/>
        </w:rPr>
        <w:t xml:space="preserve"> actually responsible for salmon species management throughout their range, though the Department of the Interior’s Fish and Wildlife Service does manage some salmon habitat programs.</w:t>
      </w:r>
      <w:r w:rsidR="00317294" w:rsidRPr="00317294">
        <w:rPr>
          <w:sz w:val="8"/>
        </w:rPr>
        <w:t xml:space="preserve"> </w:t>
      </w:r>
      <w:r w:rsidRPr="00317294">
        <w:rPr>
          <w:sz w:val="8"/>
        </w:rPr>
        <w:t>Yet the point remains that what happens upstream in salmon runs can have a dramatic effect on the survival of one of the most valuable fisheries in the country. Thus it makes a great deal of sense that we should coordinate efforts across federal agencies to manage issues that transcend traditional boundaries. For example: If pesticides make life more difficult for salmon, then the pesticide regulators should be talking to the fisheries biologists to figure out how to minimize that impact. This is precisely the kind of interagency collaboration the National Ocean Policy is designed to facilitate.</w:t>
      </w:r>
      <w:r w:rsidR="00317294" w:rsidRPr="00317294">
        <w:rPr>
          <w:sz w:val="8"/>
        </w:rPr>
        <w:t xml:space="preserve"> </w:t>
      </w:r>
      <w:r w:rsidRPr="00317294">
        <w:rPr>
          <w:sz w:val="8"/>
        </w:rPr>
        <w:t>Further, Hastings’s efforts to defund the policy’s recommendations not only would prevent government operations from becoming more efficient by collaborating across traditional agency boundaries but could also have devastating ramifications for the day-to-day programs that improve fishery management and make life better for fishermen.</w:t>
      </w:r>
      <w:r w:rsidR="00317294" w:rsidRPr="00317294">
        <w:rPr>
          <w:sz w:val="8"/>
        </w:rPr>
        <w:t xml:space="preserve"> </w:t>
      </w:r>
      <w:r w:rsidRPr="00317294">
        <w:rPr>
          <w:sz w:val="8"/>
        </w:rPr>
        <w:t>Cutting funding as Rep. Hastings has requested risks eliminating funding for many of the National Oceanic and Atmospheric Administration’s existing programs that fishermen rely on or that could greatly enhance the understanding of what factors other than fishing pressure are causing fish stocks to decline and prevent their rebuilding.</w:t>
      </w:r>
      <w:r w:rsidR="00317294" w:rsidRPr="00317294">
        <w:rPr>
          <w:sz w:val="8"/>
        </w:rPr>
        <w:t xml:space="preserve"> </w:t>
      </w:r>
      <w:r w:rsidRPr="00317294">
        <w:rPr>
          <w:sz w:val="8"/>
        </w:rPr>
        <w:t>Specifically, the National Ocean Policy’s Draft Implementation Plan calls for:</w:t>
      </w:r>
      <w:r w:rsidR="00317294" w:rsidRPr="00317294">
        <w:rPr>
          <w:sz w:val="8"/>
        </w:rPr>
        <w:t xml:space="preserve"> </w:t>
      </w:r>
      <w:r w:rsidRPr="00317294">
        <w:rPr>
          <w:sz w:val="8"/>
        </w:rPr>
        <w:t>Sustaining ocean observing systems that provide critical data for fishery stock assessments</w:t>
      </w:r>
      <w:r w:rsidR="00317294" w:rsidRPr="00317294">
        <w:rPr>
          <w:sz w:val="8"/>
        </w:rPr>
        <w:t xml:space="preserve"> </w:t>
      </w:r>
      <w:r w:rsidRPr="00317294">
        <w:rPr>
          <w:sz w:val="8"/>
        </w:rPr>
        <w:t>Conducting research on what stressors (habitat degradation, pollution, global climate change, etc.) affect fish stocks other than fishing mortality</w:t>
      </w:r>
      <w:r w:rsidR="00317294" w:rsidRPr="00317294">
        <w:rPr>
          <w:sz w:val="8"/>
        </w:rPr>
        <w:t xml:space="preserve"> </w:t>
      </w:r>
      <w:r w:rsidRPr="00317294">
        <w:rPr>
          <w:sz w:val="8"/>
        </w:rPr>
        <w:t>Prioritizing a National Shellfish Initiative to investigate potential ecosystem and economic benefits of shellfish aquaculture</w:t>
      </w:r>
      <w:r w:rsidR="00317294" w:rsidRPr="00317294">
        <w:rPr>
          <w:sz w:val="8"/>
        </w:rPr>
        <w:t xml:space="preserve"> </w:t>
      </w:r>
      <w:r w:rsidRPr="00317294">
        <w:rPr>
          <w:sz w:val="8"/>
        </w:rPr>
        <w:t>Identifying key ecosystem protection areas to enhance the quality of habitat that provides sanctuary and nurseries for the “more than half of all fish caught in US waters [that] depend on the estuaries and coastal wetlands at some point in their life cycles”</w:t>
      </w:r>
      <w:r w:rsidR="00317294" w:rsidRPr="00317294">
        <w:rPr>
          <w:sz w:val="8"/>
        </w:rPr>
        <w:t xml:space="preserve"> </w:t>
      </w:r>
      <w:r w:rsidRPr="00317294">
        <w:rPr>
          <w:sz w:val="8"/>
        </w:rPr>
        <w:t>Understanding and combatting hypoxia (lack of oxygen) caused by polluted runoff from rivers and streams that can lead to massive fish kills, harmful algal blooms, and other phenomena that adversely affect fish populations</w:t>
      </w:r>
      <w:r w:rsidR="00317294" w:rsidRPr="00317294">
        <w:rPr>
          <w:sz w:val="8"/>
        </w:rPr>
        <w:t xml:space="preserve"> </w:t>
      </w:r>
      <w:r w:rsidRPr="00317294">
        <w:rPr>
          <w:sz w:val="8"/>
        </w:rPr>
        <w:t>These programs are not new, and administration officials have been abundantly clear in their testimony before Congress and, in some cases, in the face of withering interrogation, that the National Ocean Policy does not create any new regulations for how we use our ocean space.</w:t>
      </w:r>
      <w:r w:rsidR="00317294" w:rsidRPr="00317294">
        <w:rPr>
          <w:sz w:val="8"/>
        </w:rPr>
        <w:t xml:space="preserve"> </w:t>
      </w:r>
      <w:r w:rsidRPr="00317294">
        <w:rPr>
          <w:sz w:val="8"/>
        </w:rPr>
        <w:t xml:space="preserve">Healthy oceans and coasts are among the strongest economic drivers and most valuable resources our nation possesses. </w:t>
      </w:r>
      <w:r w:rsidRPr="00317294">
        <w:rPr>
          <w:rStyle w:val="StyleBoldUnderline"/>
        </w:rPr>
        <w:t>The</w:t>
      </w:r>
      <w:r w:rsidRPr="00317294">
        <w:rPr>
          <w:sz w:val="8"/>
        </w:rPr>
        <w:t xml:space="preserve"> National </w:t>
      </w:r>
      <w:r w:rsidRPr="00317294">
        <w:rPr>
          <w:rStyle w:val="StyleBoldUnderline"/>
        </w:rPr>
        <w:t>Ocean Policy</w:t>
      </w:r>
      <w:r w:rsidRPr="00317294">
        <w:rPr>
          <w:sz w:val="8"/>
        </w:rPr>
        <w:t xml:space="preserve"> recognizes this fact and </w:t>
      </w:r>
      <w:r w:rsidRPr="00317294">
        <w:rPr>
          <w:rStyle w:val="StyleBoldUnderline"/>
        </w:rPr>
        <w:t>sets forth a proactive framework</w:t>
      </w:r>
      <w:r w:rsidRPr="00317294">
        <w:rPr>
          <w:sz w:val="8"/>
        </w:rPr>
        <w:t xml:space="preserve"> to streamline government involvement, eliminate duplication of effort, and ensure taxpayers get more value for their dollars—</w:t>
      </w:r>
      <w:r w:rsidRPr="00317294">
        <w:rPr>
          <w:rStyle w:val="StyleBoldUnderline"/>
        </w:rPr>
        <w:t>exactly what small government Republicans claim they want</w:t>
      </w:r>
      <w:r w:rsidRPr="00317294">
        <w:rPr>
          <w:sz w:val="8"/>
        </w:rPr>
        <w:t xml:space="preserve">. </w:t>
      </w:r>
      <w:r w:rsidRPr="00317294">
        <w:rPr>
          <w:rStyle w:val="StyleBoldUnderline"/>
        </w:rPr>
        <w:t>Maybe next time we should get</w:t>
      </w:r>
      <w:r w:rsidRPr="00317294">
        <w:rPr>
          <w:sz w:val="8"/>
        </w:rPr>
        <w:t xml:space="preserve"> Rep. Paul </w:t>
      </w:r>
      <w:r w:rsidRPr="00317294">
        <w:rPr>
          <w:rStyle w:val="StyleBoldUnderline"/>
        </w:rPr>
        <w:t>Ryan</w:t>
      </w:r>
      <w:r w:rsidRPr="00317294">
        <w:rPr>
          <w:sz w:val="8"/>
        </w:rPr>
        <w:t xml:space="preserve"> (R-WI) </w:t>
      </w:r>
      <w:r w:rsidRPr="00317294">
        <w:rPr>
          <w:rStyle w:val="StyleBoldUnderline"/>
        </w:rPr>
        <w:t>to propose it.</w:t>
      </w:r>
    </w:p>
    <w:p w:rsidR="003F6073" w:rsidRDefault="00A44FED" w:rsidP="00DA7E0D">
      <w:pPr>
        <w:pStyle w:val="Heading4"/>
      </w:pPr>
      <w:r>
        <w:t>And – p</w:t>
      </w:r>
      <w:r w:rsidR="00DA7E0D">
        <w:t>oison pill additions require PC – even noncontroversial issues get drawn in to larger fights – recent House action proves</w:t>
      </w:r>
    </w:p>
    <w:p w:rsidR="00DA7E0D" w:rsidRDefault="00DA7E0D" w:rsidP="00DA7E0D">
      <w:r>
        <w:t xml:space="preserve"> </w:t>
      </w:r>
      <w:proofErr w:type="spellStart"/>
      <w:r>
        <w:t>Puneet</w:t>
      </w:r>
      <w:proofErr w:type="spellEnd"/>
      <w:r>
        <w:t xml:space="preserve"> </w:t>
      </w:r>
      <w:proofErr w:type="spellStart"/>
      <w:r w:rsidRPr="00DA7E0D">
        <w:rPr>
          <w:rStyle w:val="StyleStyleBold12pt"/>
        </w:rPr>
        <w:t>Kollipara</w:t>
      </w:r>
      <w:proofErr w:type="spellEnd"/>
      <w:r>
        <w:t xml:space="preserve"> Science, Environmental, Public Policy Journalist  </w:t>
      </w:r>
      <w:r w:rsidRPr="00DA7E0D">
        <w:rPr>
          <w:rStyle w:val="StyleStyleBold12pt"/>
        </w:rPr>
        <w:t>6-4</w:t>
      </w:r>
      <w:r>
        <w:t xml:space="preserve">-2014 “U.S. House Wants Limits on Climate, Marine Policy Programs” </w:t>
      </w:r>
      <w:hyperlink r:id="rId25" w:history="1">
        <w:r w:rsidRPr="002A7B81">
          <w:rPr>
            <w:rStyle w:val="Hyperlink"/>
          </w:rPr>
          <w:t>http://oceanleadership.org/u-s-house-wants-limits-climate-marine-policy-programs/</w:t>
        </w:r>
      </w:hyperlink>
      <w:r>
        <w:t xml:space="preserve"> DA: 6/10/14</w:t>
      </w:r>
    </w:p>
    <w:p w:rsidR="00DA7E0D" w:rsidRPr="00DA7E0D" w:rsidRDefault="00DA7E0D" w:rsidP="00DA7E0D"/>
    <w:p w:rsidR="00DA7E0D" w:rsidRPr="00A44FED" w:rsidRDefault="00DA7E0D" w:rsidP="00DA7E0D">
      <w:pPr>
        <w:rPr>
          <w:rStyle w:val="StyleBoldUnderline"/>
        </w:rPr>
      </w:pPr>
      <w:r w:rsidRPr="00A44FED">
        <w:rPr>
          <w:sz w:val="12"/>
        </w:rPr>
        <w:t xml:space="preserve">In a 321 to 87 vote, </w:t>
      </w:r>
      <w:r w:rsidRPr="00A44FED">
        <w:rPr>
          <w:rStyle w:val="StyleBoldUnderline"/>
        </w:rPr>
        <w:t>the Republican-controlled House</w:t>
      </w:r>
      <w:r w:rsidRPr="00A44FED">
        <w:rPr>
          <w:sz w:val="12"/>
        </w:rPr>
        <w:t xml:space="preserve"> on 30 May </w:t>
      </w:r>
      <w:r w:rsidRPr="00A44FED">
        <w:rPr>
          <w:rStyle w:val="StyleBoldUnderline"/>
        </w:rPr>
        <w:t>approved</w:t>
      </w:r>
      <w:r w:rsidRPr="00A44FED">
        <w:rPr>
          <w:sz w:val="12"/>
        </w:rPr>
        <w:t xml:space="preserve"> a $51 billion </w:t>
      </w:r>
      <w:r w:rsidRPr="00A44FED">
        <w:rPr>
          <w:rStyle w:val="StyleBoldUnderline"/>
        </w:rPr>
        <w:t>spending</w:t>
      </w:r>
      <w:r w:rsidRPr="00A44FED">
        <w:rPr>
          <w:sz w:val="12"/>
        </w:rPr>
        <w:t xml:space="preserve"> bill that would fund the departments of Commerce and Justice, and an array of other agencies including the National Science Foundation (NSF), in the 2015 fiscal year that begins 1 October.</w:t>
      </w:r>
      <w:r w:rsidR="00A44FED" w:rsidRPr="00A44FED">
        <w:rPr>
          <w:sz w:val="12"/>
        </w:rPr>
        <w:t xml:space="preserve"> </w:t>
      </w:r>
      <w:r w:rsidRPr="00A44FED">
        <w:rPr>
          <w:rStyle w:val="StyleBoldUnderline"/>
        </w:rPr>
        <w:t>During 2 days of debate</w:t>
      </w:r>
      <w:r w:rsidRPr="00A44FED">
        <w:rPr>
          <w:sz w:val="12"/>
        </w:rPr>
        <w:t xml:space="preserve"> on the bill, </w:t>
      </w:r>
      <w:r w:rsidRPr="00A44FED">
        <w:rPr>
          <w:rStyle w:val="Emphasis"/>
        </w:rPr>
        <w:t>House members offered scores of amendments</w:t>
      </w:r>
      <w:r w:rsidRPr="00A44FED">
        <w:rPr>
          <w:sz w:val="12"/>
        </w:rPr>
        <w:t>, many proposing to shift funding between programs or cut spending. NSF survived the free-for-all largely unscathed.</w:t>
      </w:r>
      <w:r w:rsidR="00A44FED" w:rsidRPr="00A44FED">
        <w:rPr>
          <w:sz w:val="12"/>
        </w:rPr>
        <w:t xml:space="preserve"> </w:t>
      </w:r>
      <w:r w:rsidRPr="00A44FED">
        <w:rPr>
          <w:sz w:val="12"/>
        </w:rPr>
        <w:t xml:space="preserve">But lawmakers adopted several amendments </w:t>
      </w:r>
      <w:r w:rsidRPr="00A44FED">
        <w:rPr>
          <w:rStyle w:val="StyleBoldUnderline"/>
        </w:rPr>
        <w:t>that targeted marine</w:t>
      </w:r>
      <w:r w:rsidRPr="00A44FED">
        <w:rPr>
          <w:sz w:val="12"/>
        </w:rPr>
        <w:t xml:space="preserve"> </w:t>
      </w:r>
      <w:r w:rsidRPr="00A44FED">
        <w:rPr>
          <w:rStyle w:val="StyleBoldUnderline"/>
        </w:rPr>
        <w:t>research and climate science</w:t>
      </w:r>
      <w:r w:rsidRPr="00A44FED">
        <w:rPr>
          <w:sz w:val="12"/>
        </w:rPr>
        <w:t xml:space="preserve"> </w:t>
      </w:r>
      <w:r w:rsidRPr="00A44FED">
        <w:rPr>
          <w:rStyle w:val="StyleBoldUnderline"/>
        </w:rPr>
        <w:t>programs</w:t>
      </w:r>
      <w:r w:rsidRPr="00A44FED">
        <w:rPr>
          <w:sz w:val="12"/>
        </w:rPr>
        <w:t>. The U.S. Senate, which this week begins work on its version of the spending bill, would have to agree to the amendments in order for them to become law (and in the past has stripped similar provisions from the legislation). For now, however, these amendments remain in the mix:</w:t>
      </w:r>
      <w:r w:rsidR="00A44FED" w:rsidRPr="00A44FED">
        <w:rPr>
          <w:sz w:val="12"/>
        </w:rPr>
        <w:t xml:space="preserve"> </w:t>
      </w:r>
      <w:r w:rsidRPr="00A44FED">
        <w:rPr>
          <w:sz w:val="12"/>
        </w:rPr>
        <w:t xml:space="preserve">Representative Bill </w:t>
      </w:r>
      <w:r w:rsidRPr="00A44FED">
        <w:rPr>
          <w:rStyle w:val="StyleBoldUnderline"/>
        </w:rPr>
        <w:t>Flores</w:t>
      </w:r>
      <w:r w:rsidRPr="00A44FED">
        <w:rPr>
          <w:sz w:val="12"/>
        </w:rPr>
        <w:t xml:space="preserve"> (R–TX) successfully </w:t>
      </w:r>
      <w:r w:rsidRPr="00A44FED">
        <w:rPr>
          <w:rStyle w:val="StyleBoldUnderline"/>
        </w:rPr>
        <w:t>added</w:t>
      </w:r>
      <w:r w:rsidRPr="00A44FED">
        <w:rPr>
          <w:sz w:val="12"/>
        </w:rPr>
        <w:t xml:space="preserve"> </w:t>
      </w:r>
      <w:r w:rsidRPr="00A44FED">
        <w:rPr>
          <w:rStyle w:val="StyleBoldUnderline"/>
        </w:rPr>
        <w:t>language</w:t>
      </w:r>
      <w:r w:rsidRPr="00A44FED">
        <w:rPr>
          <w:sz w:val="12"/>
        </w:rPr>
        <w:t xml:space="preserve"> </w:t>
      </w:r>
      <w:r w:rsidRPr="00A44FED">
        <w:rPr>
          <w:rStyle w:val="StyleBoldUnderline"/>
        </w:rPr>
        <w:t>barring the president from enforcing his National Ocean Policy,</w:t>
      </w:r>
      <w:r w:rsidRPr="00A44FED">
        <w:rPr>
          <w:sz w:val="12"/>
        </w:rPr>
        <w:t xml:space="preserve"> which has been a partisan football in recent years. The amendment, which is similar to past amendments adopted by the House but later stripped from final measures, was approved on a voice vote.</w:t>
      </w:r>
      <w:r w:rsidR="00A44FED" w:rsidRPr="00A44FED">
        <w:rPr>
          <w:sz w:val="12"/>
        </w:rPr>
        <w:t xml:space="preserve"> </w:t>
      </w:r>
      <w:r w:rsidRPr="00A44FED">
        <w:rPr>
          <w:sz w:val="12"/>
        </w:rPr>
        <w:t xml:space="preserve">In a 226 to 179 vote, </w:t>
      </w:r>
      <w:r w:rsidRPr="00A44FED">
        <w:rPr>
          <w:rStyle w:val="StyleBoldUnderline"/>
        </w:rPr>
        <w:t>the House adopted a proposal</w:t>
      </w:r>
      <w:r w:rsidRPr="00A44FED">
        <w:rPr>
          <w:sz w:val="12"/>
        </w:rPr>
        <w:t xml:space="preserve"> from Representative Mark Meadows (R–NC) </w:t>
      </w:r>
      <w:r w:rsidRPr="00A44FED">
        <w:rPr>
          <w:rStyle w:val="StyleBoldUnderline"/>
        </w:rPr>
        <w:t>to</w:t>
      </w:r>
      <w:r w:rsidRPr="00A44FED">
        <w:rPr>
          <w:sz w:val="12"/>
        </w:rPr>
        <w:t xml:space="preserve"> </w:t>
      </w:r>
      <w:r w:rsidRPr="00A44FED">
        <w:rPr>
          <w:rStyle w:val="StyleBoldUnderline"/>
        </w:rPr>
        <w:t>bar</w:t>
      </w:r>
      <w:r w:rsidRPr="00A44FED">
        <w:rPr>
          <w:sz w:val="12"/>
        </w:rPr>
        <w:t xml:space="preserve"> the United States from entering </w:t>
      </w:r>
      <w:r w:rsidRPr="00A44FED">
        <w:rPr>
          <w:rStyle w:val="StyleBoldUnderline"/>
        </w:rPr>
        <w:t>international trade agreements to cut climate</w:t>
      </w:r>
      <w:r w:rsidRPr="00A44FED">
        <w:rPr>
          <w:sz w:val="12"/>
        </w:rPr>
        <w:t xml:space="preserve">-warming greenhouse gas </w:t>
      </w:r>
      <w:r w:rsidRPr="00A44FED">
        <w:rPr>
          <w:rStyle w:val="StyleBoldUnderline"/>
        </w:rPr>
        <w:t>emissions</w:t>
      </w:r>
      <w:r w:rsidRPr="00A44FED">
        <w:rPr>
          <w:sz w:val="12"/>
        </w:rPr>
        <w:t>.</w:t>
      </w:r>
      <w:r w:rsidR="00A44FED" w:rsidRPr="00A44FED">
        <w:rPr>
          <w:sz w:val="12"/>
        </w:rPr>
        <w:t xml:space="preserve"> </w:t>
      </w:r>
      <w:r w:rsidRPr="00A44FED">
        <w:rPr>
          <w:rStyle w:val="StyleBoldUnderline"/>
        </w:rPr>
        <w:t>An amendment from</w:t>
      </w:r>
      <w:r w:rsidRPr="00A44FED">
        <w:rPr>
          <w:sz w:val="12"/>
        </w:rPr>
        <w:t xml:space="preserve"> Representative Scott </w:t>
      </w:r>
      <w:r w:rsidRPr="00A44FED">
        <w:rPr>
          <w:rStyle w:val="StyleBoldUnderline"/>
        </w:rPr>
        <w:t>Perry</w:t>
      </w:r>
      <w:r w:rsidRPr="00A44FED">
        <w:rPr>
          <w:sz w:val="12"/>
        </w:rPr>
        <w:t xml:space="preserve"> (R–PA), adopted on a voice vote, </w:t>
      </w:r>
      <w:r w:rsidRPr="00A44FED">
        <w:rPr>
          <w:rStyle w:val="StyleBoldUnderline"/>
        </w:rPr>
        <w:t>would bar spending</w:t>
      </w:r>
      <w:r w:rsidRPr="00A44FED">
        <w:rPr>
          <w:sz w:val="12"/>
        </w:rPr>
        <w:t xml:space="preserve"> money </w:t>
      </w:r>
      <w:r w:rsidRPr="00A44FED">
        <w:rPr>
          <w:rStyle w:val="StyleBoldUnderline"/>
        </w:rPr>
        <w:t>on</w:t>
      </w:r>
      <w:r w:rsidRPr="00A44FED">
        <w:rPr>
          <w:sz w:val="12"/>
        </w:rPr>
        <w:t xml:space="preserve"> a number of </w:t>
      </w:r>
      <w:r w:rsidRPr="00A44FED">
        <w:rPr>
          <w:rStyle w:val="StyleBoldUnderline"/>
        </w:rPr>
        <w:t xml:space="preserve">government </w:t>
      </w:r>
      <w:r w:rsidRPr="00A44FED">
        <w:rPr>
          <w:rStyle w:val="StyleBoldUnderline"/>
        </w:rPr>
        <w:lastRenderedPageBreak/>
        <w:t>climate assessments</w:t>
      </w:r>
      <w:r w:rsidRPr="00A44FED">
        <w:rPr>
          <w:sz w:val="12"/>
        </w:rPr>
        <w:t xml:space="preserve"> and reports, including the U.S. Global Change Research Program’s National Climate Assessment (NCA). The president has used the most recent NCA, released last month, to bolster his Climate Action Plan to cut U.S. greenhouse gas emissions.</w:t>
      </w:r>
      <w:r w:rsidR="00A44FED" w:rsidRPr="00A44FED">
        <w:rPr>
          <w:sz w:val="12"/>
        </w:rPr>
        <w:t xml:space="preserve"> </w:t>
      </w:r>
      <w:r w:rsidRPr="00A44FED">
        <w:rPr>
          <w:sz w:val="12"/>
        </w:rPr>
        <w:t>Several other amendments offered by Democrats to bolster funding for ocean acidification and climate research failed on voice votes.</w:t>
      </w:r>
      <w:r w:rsidR="00A44FED" w:rsidRPr="00A44FED">
        <w:rPr>
          <w:sz w:val="12"/>
        </w:rPr>
        <w:t xml:space="preserve"> </w:t>
      </w:r>
      <w:r w:rsidRPr="00A44FED">
        <w:rPr>
          <w:sz w:val="12"/>
        </w:rPr>
        <w:t xml:space="preserve">Advocates for strong action on climate change are hoping </w:t>
      </w:r>
      <w:r w:rsidRPr="00A44FED">
        <w:rPr>
          <w:rStyle w:val="StyleBoldUnderline"/>
        </w:rPr>
        <w:t>the Senate will hold firm against the climate-related funding restrictions and strip out the “</w:t>
      </w:r>
      <w:r w:rsidRPr="00A44FED">
        <w:rPr>
          <w:rStyle w:val="Emphasis"/>
        </w:rPr>
        <w:t>poison pills</w:t>
      </w:r>
      <w:r w:rsidRPr="00A44FED">
        <w:rPr>
          <w:sz w:val="12"/>
        </w:rPr>
        <w:t xml:space="preserve">,” says Michael Halpern of the Union of Concerned Scientists in Cambridge, Massachusetts. </w:t>
      </w:r>
      <w:r w:rsidRPr="00A44FED">
        <w:rPr>
          <w:rStyle w:val="StyleBoldUnderline"/>
        </w:rPr>
        <w:t>The White House</w:t>
      </w:r>
      <w:r w:rsidRPr="00A44FED">
        <w:rPr>
          <w:sz w:val="12"/>
        </w:rPr>
        <w:t xml:space="preserve"> has also </w:t>
      </w:r>
      <w:r w:rsidRPr="00A44FED">
        <w:rPr>
          <w:rStyle w:val="StyleBoldUnderline"/>
        </w:rPr>
        <w:t>indicated</w:t>
      </w:r>
      <w:r w:rsidRPr="00A44FED">
        <w:rPr>
          <w:sz w:val="12"/>
        </w:rPr>
        <w:t xml:space="preserve"> its </w:t>
      </w:r>
      <w:r w:rsidRPr="00A44FED">
        <w:rPr>
          <w:rStyle w:val="StyleBoldUnderline"/>
        </w:rPr>
        <w:t>opposition to climate research limits.</w:t>
      </w:r>
    </w:p>
    <w:p w:rsidR="00405E2F" w:rsidRDefault="00405E2F" w:rsidP="00405E2F">
      <w:pPr>
        <w:pStyle w:val="Heading2"/>
      </w:pPr>
      <w:r>
        <w:lastRenderedPageBreak/>
        <w:t>Development</w:t>
      </w:r>
    </w:p>
    <w:p w:rsidR="00405E2F" w:rsidRDefault="00405E2F" w:rsidP="00405E2F">
      <w:pPr>
        <w:pStyle w:val="Heading3"/>
      </w:pPr>
      <w:r>
        <w:lastRenderedPageBreak/>
        <w:t>Link – Aquaculture</w:t>
      </w:r>
    </w:p>
    <w:p w:rsidR="00405E2F" w:rsidRPr="00FE5722" w:rsidRDefault="00405E2F" w:rsidP="00405E2F">
      <w:pPr>
        <w:pStyle w:val="Heading4"/>
      </w:pPr>
      <w:r>
        <w:t>Aquaculture development contentious – definition and jurisdiction controversies</w:t>
      </w:r>
    </w:p>
    <w:p w:rsidR="00405E2F" w:rsidRDefault="00405E2F" w:rsidP="00405E2F">
      <w:r>
        <w:t xml:space="preserve">Carolyn </w:t>
      </w:r>
      <w:proofErr w:type="spellStart"/>
      <w:r w:rsidRPr="00674990">
        <w:rPr>
          <w:rStyle w:val="StyleStyleBold12pt"/>
        </w:rPr>
        <w:t>Gramling</w:t>
      </w:r>
      <w:proofErr w:type="spellEnd"/>
      <w:r>
        <w:t>, staff writer for Science and is the editor of the News of the Week section. She has a doctoral degree in marine geochemistry from the Woods Hole Oceanographic Institution/Massachusetts Institute of Technology Joint Program for Oceanography, as well as bachelor’s degrees in geology and history 3-1-</w:t>
      </w:r>
      <w:r w:rsidRPr="00674990">
        <w:rPr>
          <w:rStyle w:val="StyleStyleBold12pt"/>
        </w:rPr>
        <w:t>2010</w:t>
      </w:r>
      <w:r>
        <w:t xml:space="preserve"> </w:t>
      </w:r>
      <w:hyperlink r:id="rId26" w:history="1">
        <w:r w:rsidRPr="002A7B81">
          <w:rPr>
            <w:rStyle w:val="Hyperlink"/>
          </w:rPr>
          <w:t>http://www.earthmagazine.org/article/sea-sprawl-blue-frontier-ocean-development</w:t>
        </w:r>
      </w:hyperlink>
      <w:r>
        <w:t xml:space="preserve"> DA: 6/4/14</w:t>
      </w:r>
    </w:p>
    <w:p w:rsidR="00405E2F" w:rsidRPr="00674990" w:rsidRDefault="00405E2F" w:rsidP="00405E2F"/>
    <w:p w:rsidR="00405E2F" w:rsidRDefault="00405E2F" w:rsidP="00405E2F">
      <w:pPr>
        <w:rPr>
          <w:sz w:val="12"/>
        </w:rPr>
      </w:pPr>
      <w:r w:rsidRPr="00FE5722">
        <w:rPr>
          <w:rStyle w:val="StyleBoldUnderline"/>
        </w:rPr>
        <w:t>The</w:t>
      </w:r>
      <w:r w:rsidRPr="00FE5722">
        <w:rPr>
          <w:sz w:val="12"/>
        </w:rPr>
        <w:t xml:space="preserve"> Magnuson-Stevens </w:t>
      </w:r>
      <w:r w:rsidRPr="00FE5722">
        <w:rPr>
          <w:rStyle w:val="StyleBoldUnderline"/>
        </w:rPr>
        <w:t>Act</w:t>
      </w:r>
      <w:r w:rsidRPr="00FE5722">
        <w:rPr>
          <w:sz w:val="12"/>
        </w:rPr>
        <w:t xml:space="preserve">, which defines fishing as “harvesting,” also </w:t>
      </w:r>
      <w:r w:rsidRPr="00FE5722">
        <w:rPr>
          <w:rStyle w:val="StyleBoldUnderline"/>
        </w:rPr>
        <w:t>applies to offshore aquaculture</w:t>
      </w:r>
      <w:r w:rsidRPr="00FE5722">
        <w:rPr>
          <w:sz w:val="12"/>
        </w:rPr>
        <w:t xml:space="preserve">, </w:t>
      </w:r>
      <w:proofErr w:type="spellStart"/>
      <w:r w:rsidRPr="00FE5722">
        <w:rPr>
          <w:sz w:val="12"/>
        </w:rPr>
        <w:t>Bunsick</w:t>
      </w:r>
      <w:proofErr w:type="spellEnd"/>
      <w:r w:rsidRPr="00FE5722">
        <w:rPr>
          <w:sz w:val="12"/>
        </w:rPr>
        <w:t xml:space="preserve"> of NOAA says. </w:t>
      </w:r>
      <w:r w:rsidRPr="00FE5722">
        <w:rPr>
          <w:rStyle w:val="StyleBoldUnderline"/>
        </w:rPr>
        <w:t>That</w:t>
      </w:r>
      <w:r w:rsidRPr="00FE5722">
        <w:rPr>
          <w:sz w:val="12"/>
        </w:rPr>
        <w:t xml:space="preserve"> definition </w:t>
      </w:r>
      <w:r w:rsidRPr="00FE5722">
        <w:rPr>
          <w:rStyle w:val="StyleBoldUnderline"/>
        </w:rPr>
        <w:t>has been an ongoing source of</w:t>
      </w:r>
      <w:r w:rsidRPr="00FE5722">
        <w:rPr>
          <w:sz w:val="12"/>
        </w:rPr>
        <w:t xml:space="preserve"> </w:t>
      </w:r>
      <w:r w:rsidRPr="00FE5722">
        <w:rPr>
          <w:rStyle w:val="Emphasis"/>
        </w:rPr>
        <w:t>contention</w:t>
      </w:r>
      <w:r w:rsidRPr="00FE5722">
        <w:rPr>
          <w:sz w:val="12"/>
        </w:rPr>
        <w:t xml:space="preserve">: Many </w:t>
      </w:r>
      <w:r w:rsidRPr="00FE5722">
        <w:rPr>
          <w:rStyle w:val="StyleBoldUnderline"/>
        </w:rPr>
        <w:t>environmental</w:t>
      </w:r>
      <w:r w:rsidRPr="00FE5722">
        <w:rPr>
          <w:sz w:val="12"/>
        </w:rPr>
        <w:t xml:space="preserve"> </w:t>
      </w:r>
      <w:r w:rsidRPr="00FE5722">
        <w:rPr>
          <w:rStyle w:val="StyleBoldUnderline"/>
        </w:rPr>
        <w:t>groups</w:t>
      </w:r>
      <w:r w:rsidRPr="00FE5722">
        <w:rPr>
          <w:sz w:val="12"/>
        </w:rPr>
        <w:t xml:space="preserve"> </w:t>
      </w:r>
      <w:r w:rsidRPr="00FE5722">
        <w:rPr>
          <w:rStyle w:val="StyleBoldUnderline"/>
        </w:rPr>
        <w:t>contend</w:t>
      </w:r>
      <w:r w:rsidRPr="00FE5722">
        <w:rPr>
          <w:sz w:val="12"/>
        </w:rPr>
        <w:t xml:space="preserve"> that harvesting fish from </w:t>
      </w:r>
      <w:r w:rsidRPr="00FE5722">
        <w:rPr>
          <w:rStyle w:val="StyleBoldUnderline"/>
        </w:rPr>
        <w:t>offshore “farms” is vastly different from “fishing</w:t>
      </w:r>
      <w:r w:rsidRPr="00FE5722">
        <w:rPr>
          <w:sz w:val="12"/>
        </w:rPr>
        <w:t xml:space="preserve">” and should be subject to different regulatory requirements. Although aquaculture so far is not big business in the United States, </w:t>
      </w:r>
      <w:proofErr w:type="spellStart"/>
      <w:r w:rsidRPr="00FE5722">
        <w:rPr>
          <w:sz w:val="12"/>
        </w:rPr>
        <w:t>deepwater</w:t>
      </w:r>
      <w:proofErr w:type="spellEnd"/>
      <w:r w:rsidRPr="00FE5722">
        <w:rPr>
          <w:sz w:val="12"/>
        </w:rPr>
        <w:t xml:space="preserve"> fish farms could have significantly greater capacity, providing potentially tens of thousands more tons of seafood per year to increasingly health-conscious U.S. consumers. Stakeholders across the board find that prospect attractive, but </w:t>
      </w:r>
      <w:r w:rsidRPr="00FE5722">
        <w:rPr>
          <w:rStyle w:val="StyleBoldUnderline"/>
        </w:rPr>
        <w:t>despite</w:t>
      </w:r>
      <w:r w:rsidRPr="00FE5722">
        <w:rPr>
          <w:sz w:val="12"/>
        </w:rPr>
        <w:t xml:space="preserve"> a growing </w:t>
      </w:r>
      <w:r w:rsidRPr="00FE5722">
        <w:rPr>
          <w:rStyle w:val="StyleBoldUnderline"/>
        </w:rPr>
        <w:t>interest</w:t>
      </w:r>
      <w:r w:rsidRPr="00FE5722">
        <w:rPr>
          <w:sz w:val="12"/>
        </w:rPr>
        <w:t xml:space="preserve"> </w:t>
      </w:r>
      <w:r w:rsidRPr="00FE5722">
        <w:rPr>
          <w:rStyle w:val="StyleBoldUnderline"/>
        </w:rPr>
        <w:t>in</w:t>
      </w:r>
      <w:r w:rsidRPr="00FE5722">
        <w:rPr>
          <w:sz w:val="12"/>
        </w:rPr>
        <w:t xml:space="preserve"> offshore </w:t>
      </w:r>
      <w:r w:rsidRPr="00FE5722">
        <w:rPr>
          <w:rStyle w:val="StyleBoldUnderline"/>
        </w:rPr>
        <w:t>aquaculture</w:t>
      </w:r>
      <w:r w:rsidRPr="00FE5722">
        <w:rPr>
          <w:sz w:val="12"/>
        </w:rPr>
        <w:t xml:space="preserve">, </w:t>
      </w:r>
      <w:r w:rsidRPr="00FE5722">
        <w:rPr>
          <w:rStyle w:val="StyleBoldUnderline"/>
        </w:rPr>
        <w:t>there is currently no</w:t>
      </w:r>
      <w:r w:rsidRPr="00FE5722">
        <w:rPr>
          <w:sz w:val="12"/>
        </w:rPr>
        <w:t xml:space="preserve"> permitting </w:t>
      </w:r>
      <w:r w:rsidRPr="00FE5722">
        <w:rPr>
          <w:rStyle w:val="StyleBoldUnderline"/>
        </w:rPr>
        <w:t>system in place</w:t>
      </w:r>
      <w:r w:rsidRPr="00FE5722">
        <w:rPr>
          <w:sz w:val="12"/>
        </w:rPr>
        <w:t xml:space="preserve"> to lease ocean waters for that purpose — in large part </w:t>
      </w:r>
      <w:r w:rsidRPr="00FE5722">
        <w:rPr>
          <w:rStyle w:val="StyleBoldUnderline"/>
        </w:rPr>
        <w:t>because</w:t>
      </w:r>
      <w:r w:rsidRPr="00FE5722">
        <w:rPr>
          <w:sz w:val="12"/>
        </w:rPr>
        <w:t xml:space="preserve"> </w:t>
      </w:r>
      <w:r w:rsidRPr="00FE5722">
        <w:rPr>
          <w:rStyle w:val="Emphasis"/>
        </w:rPr>
        <w:t>it’s not clear who should do it.</w:t>
      </w:r>
      <w:r>
        <w:rPr>
          <w:rStyle w:val="Emphasis"/>
        </w:rPr>
        <w:t xml:space="preserve"> </w:t>
      </w:r>
      <w:r w:rsidRPr="00FE5722">
        <w:rPr>
          <w:sz w:val="12"/>
        </w:rPr>
        <w:t xml:space="preserve">At issue is not just a semantic dispute; </w:t>
      </w:r>
      <w:r w:rsidRPr="00FE5722">
        <w:rPr>
          <w:rStyle w:val="StyleBoldUnderline"/>
        </w:rPr>
        <w:t>tied up in that definition is who would ultimately manage those offshore aquaculture operations</w:t>
      </w:r>
      <w:r w:rsidRPr="00FE5722">
        <w:rPr>
          <w:sz w:val="12"/>
        </w:rPr>
        <w:t xml:space="preserve"> — NOAA’s National Marine Fisheries Service (via the regional councils, or not) or some other agency. </w:t>
      </w:r>
      <w:r w:rsidRPr="00FE5722">
        <w:rPr>
          <w:rStyle w:val="StyleBoldUnderline"/>
        </w:rPr>
        <w:t>Multiple agencies have jurisdiction</w:t>
      </w:r>
      <w:r w:rsidRPr="00FE5722">
        <w:rPr>
          <w:sz w:val="12"/>
        </w:rPr>
        <w:t xml:space="preserve"> over different aspects of offshore aquaculture operation: Because inland and </w:t>
      </w:r>
      <w:proofErr w:type="spellStart"/>
      <w:r w:rsidRPr="00FE5722">
        <w:rPr>
          <w:sz w:val="12"/>
        </w:rPr>
        <w:t>nearshore</w:t>
      </w:r>
      <w:proofErr w:type="spellEnd"/>
      <w:r w:rsidRPr="00FE5722">
        <w:rPr>
          <w:sz w:val="12"/>
        </w:rPr>
        <w:t xml:space="preserve"> aquaculture falls under the Department of Agriculture, USDA chairs the Joint Subcommittee on Aquaculture, formed in the 1980s after the National Aquaculture Act passed. The Army Corps of Engineers has the authority to issue permits for offshore aquaculture facilities under the Rivers and Harbors Act. The Environmental Protection Agency, under the Clean Water Act, issues permits for waste discharge into public waters (which would include waste produced by the fish). And the Food and Drug Administration has jurisdiction over regulating the sale of fish that have been treated for disease.</w:t>
      </w:r>
    </w:p>
    <w:p w:rsidR="00405E2F" w:rsidRPr="005709B7" w:rsidRDefault="00405E2F" w:rsidP="00405E2F">
      <w:pPr>
        <w:pStyle w:val="Heading4"/>
      </w:pPr>
      <w:r>
        <w:t>Aquaculture links – confusion over jurisdiction and environmental concerns</w:t>
      </w:r>
    </w:p>
    <w:p w:rsidR="00405E2F" w:rsidRDefault="00405E2F" w:rsidP="00405E2F">
      <w:r>
        <w:t xml:space="preserve">Carolyn </w:t>
      </w:r>
      <w:proofErr w:type="spellStart"/>
      <w:r w:rsidRPr="00674990">
        <w:rPr>
          <w:rStyle w:val="StyleStyleBold12pt"/>
        </w:rPr>
        <w:t>Gramling</w:t>
      </w:r>
      <w:proofErr w:type="spellEnd"/>
      <w:r>
        <w:t>, staff writer for Science and is the editor of the News of the Week section. She has a doctoral degree in marine geochemistry from the Woods Hole Oceanographic Institution/Massachusetts Institute of Technology Joint Program for Oceanography, as well as bachelor’s degrees in geology and history 3-1-</w:t>
      </w:r>
      <w:r w:rsidRPr="00674990">
        <w:rPr>
          <w:rStyle w:val="StyleStyleBold12pt"/>
        </w:rPr>
        <w:t>2010</w:t>
      </w:r>
      <w:r>
        <w:t xml:space="preserve"> </w:t>
      </w:r>
      <w:hyperlink r:id="rId27" w:history="1">
        <w:r w:rsidRPr="002A7B81">
          <w:rPr>
            <w:rStyle w:val="Hyperlink"/>
          </w:rPr>
          <w:t>http://www.earthmagazine.org/article/sea-sprawl-blue-frontier-ocean-development</w:t>
        </w:r>
      </w:hyperlink>
      <w:r>
        <w:t xml:space="preserve"> DA: 6/4/14</w:t>
      </w:r>
    </w:p>
    <w:p w:rsidR="00405E2F" w:rsidRPr="00674990" w:rsidRDefault="00405E2F" w:rsidP="00405E2F"/>
    <w:p w:rsidR="00405E2F" w:rsidRPr="005709B7" w:rsidRDefault="00405E2F" w:rsidP="00405E2F">
      <w:pPr>
        <w:rPr>
          <w:sz w:val="12"/>
        </w:rPr>
      </w:pPr>
      <w:r w:rsidRPr="005709B7">
        <w:rPr>
          <w:sz w:val="12"/>
        </w:rPr>
        <w:t xml:space="preserve">The prospect of </w:t>
      </w:r>
      <w:r w:rsidRPr="00FE5722">
        <w:rPr>
          <w:rStyle w:val="StyleBoldUnderline"/>
        </w:rPr>
        <w:t>offshore aquaculture</w:t>
      </w:r>
      <w:r w:rsidRPr="005709B7">
        <w:rPr>
          <w:sz w:val="12"/>
        </w:rPr>
        <w:t xml:space="preserve"> in the deeper federal waters </w:t>
      </w:r>
      <w:r w:rsidRPr="00FE5722">
        <w:rPr>
          <w:rStyle w:val="StyleBoldUnderline"/>
        </w:rPr>
        <w:t>is appealing</w:t>
      </w:r>
      <w:r w:rsidRPr="005709B7">
        <w:rPr>
          <w:sz w:val="12"/>
        </w:rPr>
        <w:t xml:space="preserve"> for many reasons. Currently, the United States imports more than 80 percent of the seafood it consumes, a seafood deficit that amounts to more than $9 billion annually. And aquaculture is growing rapidly overseas: About half of the seafood imported by the United States originated in aquaculture farms, not in the wild. That trade imbalance has </w:t>
      </w:r>
      <w:proofErr w:type="gramStart"/>
      <w:r w:rsidRPr="005709B7">
        <w:rPr>
          <w:sz w:val="12"/>
        </w:rPr>
        <w:t>raised</w:t>
      </w:r>
      <w:proofErr w:type="gramEnd"/>
      <w:r w:rsidRPr="005709B7">
        <w:rPr>
          <w:sz w:val="12"/>
        </w:rPr>
        <w:t xml:space="preserve"> economic and food security concerns. In 2003, </w:t>
      </w:r>
      <w:r w:rsidRPr="005709B7">
        <w:rPr>
          <w:rStyle w:val="StyleBoldUnderline"/>
        </w:rPr>
        <w:t>the Gulf</w:t>
      </w:r>
      <w:r w:rsidRPr="005709B7">
        <w:rPr>
          <w:sz w:val="12"/>
        </w:rPr>
        <w:t xml:space="preserve"> of Mexico Fishery Management </w:t>
      </w:r>
      <w:r w:rsidRPr="005709B7">
        <w:rPr>
          <w:rStyle w:val="StyleBoldUnderline"/>
        </w:rPr>
        <w:t>Council</w:t>
      </w:r>
      <w:r w:rsidRPr="005709B7">
        <w:rPr>
          <w:sz w:val="12"/>
        </w:rPr>
        <w:t xml:space="preserve">, one of the eight regional councils established by the Magnuson-Stevens Act, </w:t>
      </w:r>
      <w:r w:rsidRPr="005709B7">
        <w:rPr>
          <w:rStyle w:val="StyleBoldUnderline"/>
        </w:rPr>
        <w:t>developed its own plan to lease parcels of federal waters i</w:t>
      </w:r>
      <w:r w:rsidRPr="005709B7">
        <w:rPr>
          <w:sz w:val="12"/>
        </w:rPr>
        <w:t xml:space="preserve">n the Gulf to large-scale commercial fish farms. “The general consensus of the Council was that this was an important area for development for the United States, from the standpoint of seafood supply,” says Joe Hendrix, a member of the Gulf Council and a </w:t>
      </w:r>
      <w:proofErr w:type="spellStart"/>
      <w:r w:rsidRPr="005709B7">
        <w:rPr>
          <w:sz w:val="12"/>
        </w:rPr>
        <w:t>mariculture</w:t>
      </w:r>
      <w:proofErr w:type="spellEnd"/>
      <w:r w:rsidRPr="005709B7">
        <w:rPr>
          <w:sz w:val="12"/>
        </w:rPr>
        <w:t xml:space="preserve"> consultant in Houston, Texas. Furthermore, he says, it makes sense for the regional councils to manage the industry. “This process will not be the same in the Northwest as the Gulf or New England. Most of the fish species we’re working with are subtropical — salmon farming is not the same as farming red drum.” </w:t>
      </w:r>
      <w:r w:rsidRPr="00FE5722">
        <w:rPr>
          <w:rStyle w:val="StyleBoldUnderline"/>
        </w:rPr>
        <w:t>The</w:t>
      </w:r>
      <w:r w:rsidRPr="005709B7">
        <w:rPr>
          <w:sz w:val="12"/>
        </w:rPr>
        <w:t xml:space="preserve"> Gulf Council’s </w:t>
      </w:r>
      <w:r w:rsidRPr="00FE5722">
        <w:rPr>
          <w:rStyle w:val="StyleBoldUnderline"/>
        </w:rPr>
        <w:t>plan</w:t>
      </w:r>
      <w:r w:rsidRPr="005709B7">
        <w:rPr>
          <w:sz w:val="12"/>
        </w:rPr>
        <w:t xml:space="preserve"> </w:t>
      </w:r>
      <w:r w:rsidRPr="00FE5722">
        <w:rPr>
          <w:rStyle w:val="StyleBoldUnderline"/>
        </w:rPr>
        <w:t>became</w:t>
      </w:r>
      <w:r w:rsidRPr="005709B7">
        <w:rPr>
          <w:sz w:val="12"/>
        </w:rPr>
        <w:t xml:space="preserve"> </w:t>
      </w:r>
      <w:r w:rsidRPr="00FE5722">
        <w:rPr>
          <w:rStyle w:val="Emphasis"/>
        </w:rPr>
        <w:t>mired in years of public hearings and protests</w:t>
      </w:r>
      <w:r w:rsidRPr="005709B7">
        <w:rPr>
          <w:sz w:val="12"/>
        </w:rPr>
        <w:t xml:space="preserve"> </w:t>
      </w:r>
      <w:r w:rsidRPr="00FE5722">
        <w:rPr>
          <w:rStyle w:val="StyleBoldUnderline"/>
        </w:rPr>
        <w:t>as environmental groups worried over potential flaws</w:t>
      </w:r>
      <w:r w:rsidRPr="005709B7">
        <w:rPr>
          <w:sz w:val="12"/>
        </w:rPr>
        <w:t xml:space="preserve"> in the plan </w:t>
      </w:r>
      <w:r w:rsidRPr="00FE5722">
        <w:rPr>
          <w:rStyle w:val="StyleBoldUnderline"/>
        </w:rPr>
        <w:t>and</w:t>
      </w:r>
      <w:r w:rsidRPr="005709B7">
        <w:rPr>
          <w:sz w:val="12"/>
        </w:rPr>
        <w:t xml:space="preserve"> </w:t>
      </w:r>
      <w:r w:rsidRPr="00FE5722">
        <w:rPr>
          <w:rStyle w:val="Emphasis"/>
        </w:rPr>
        <w:t>challenged the</w:t>
      </w:r>
      <w:r w:rsidRPr="005709B7">
        <w:rPr>
          <w:sz w:val="12"/>
        </w:rPr>
        <w:t xml:space="preserve"> council’s </w:t>
      </w:r>
      <w:r w:rsidRPr="00FE5722">
        <w:rPr>
          <w:rStyle w:val="Emphasis"/>
        </w:rPr>
        <w:t>authority to lease federal waters</w:t>
      </w:r>
      <w:r w:rsidRPr="005709B7">
        <w:rPr>
          <w:sz w:val="12"/>
        </w:rPr>
        <w:t>. “</w:t>
      </w:r>
      <w:r w:rsidRPr="00FE5722">
        <w:rPr>
          <w:rStyle w:val="StyleBoldUnderline"/>
        </w:rPr>
        <w:t>There were more public hearings than have ever been held for a plan before</w:t>
      </w:r>
      <w:r w:rsidRPr="005709B7">
        <w:rPr>
          <w:sz w:val="12"/>
        </w:rPr>
        <w:t xml:space="preserve">,” Hendrix says. Six years later, in January 2009, the Gulf Council approved the plan and sent it to the Secretary of Commerce for approval, a necessary step to become law. Meanwhile, </w:t>
      </w:r>
      <w:r w:rsidRPr="00FE5722">
        <w:rPr>
          <w:rStyle w:val="StyleBoldUnderline"/>
        </w:rPr>
        <w:t>lawmakers</w:t>
      </w:r>
      <w:r w:rsidRPr="005709B7">
        <w:rPr>
          <w:sz w:val="12"/>
        </w:rPr>
        <w:t xml:space="preserve">, including House Natural Resources Committee Chairman Nick Rahall, D-W.Va., </w:t>
      </w:r>
      <w:r w:rsidRPr="00FE5722">
        <w:rPr>
          <w:rStyle w:val="StyleBoldUnderline"/>
        </w:rPr>
        <w:t>urged the secretary to reject the plan</w:t>
      </w:r>
      <w:r w:rsidRPr="005709B7">
        <w:rPr>
          <w:sz w:val="12"/>
        </w:rPr>
        <w:t xml:space="preserve">, </w:t>
      </w:r>
      <w:r w:rsidRPr="00FE5722">
        <w:rPr>
          <w:rStyle w:val="StyleBoldUnderline"/>
        </w:rPr>
        <w:t>citing</w:t>
      </w:r>
      <w:r w:rsidRPr="005709B7">
        <w:rPr>
          <w:sz w:val="12"/>
        </w:rPr>
        <w:t xml:space="preserve"> both the </w:t>
      </w:r>
      <w:r w:rsidRPr="00FE5722">
        <w:rPr>
          <w:rStyle w:val="StyleBoldUnderline"/>
        </w:rPr>
        <w:t>confusion over proper authority</w:t>
      </w:r>
      <w:r w:rsidRPr="005709B7">
        <w:rPr>
          <w:sz w:val="12"/>
        </w:rPr>
        <w:t xml:space="preserve"> </w:t>
      </w:r>
      <w:r w:rsidRPr="00FE5722">
        <w:rPr>
          <w:rStyle w:val="StyleBoldUnderline"/>
        </w:rPr>
        <w:t>and environmental concerns</w:t>
      </w:r>
      <w:r w:rsidRPr="005709B7">
        <w:rPr>
          <w:sz w:val="12"/>
        </w:rPr>
        <w:t>. A regional plan, wrote Rep. Rahall in a February 2009 letter to the then-acting commerce secretary, would hardly be able to address how to allot ocean space to a growing list of industries.</w:t>
      </w:r>
    </w:p>
    <w:p w:rsidR="00405E2F" w:rsidRPr="00FE5722" w:rsidRDefault="00405E2F" w:rsidP="00405E2F">
      <w:pPr>
        <w:rPr>
          <w:sz w:val="12"/>
        </w:rPr>
      </w:pPr>
    </w:p>
    <w:p w:rsidR="00405E2F" w:rsidRDefault="00405E2F" w:rsidP="00405E2F">
      <w:pPr>
        <w:pStyle w:val="Heading3"/>
      </w:pPr>
      <w:r>
        <w:lastRenderedPageBreak/>
        <w:t>Link – LOST</w:t>
      </w:r>
    </w:p>
    <w:p w:rsidR="00405E2F" w:rsidRPr="006C25B0" w:rsidRDefault="00405E2F" w:rsidP="00405E2F">
      <w:pPr>
        <w:pStyle w:val="Heading4"/>
      </w:pPr>
      <w:r>
        <w:t>LOST links – Obama pushes and lots of opposition</w:t>
      </w:r>
    </w:p>
    <w:p w:rsidR="00405E2F" w:rsidRDefault="00405E2F" w:rsidP="00405E2F">
      <w:r>
        <w:t xml:space="preserve">Joseph </w:t>
      </w:r>
      <w:r w:rsidRPr="00685927">
        <w:rPr>
          <w:rStyle w:val="StyleStyleBold12pt"/>
        </w:rPr>
        <w:t>Farah</w:t>
      </w:r>
      <w:r>
        <w:t xml:space="preserve"> Editor-in-chief at World News Daily, formerly six years as executive news editor at the Los Angeles Herald Examiner 6-10-</w:t>
      </w:r>
      <w:r w:rsidRPr="00685927">
        <w:rPr>
          <w:rStyle w:val="StyleStyleBold12pt"/>
        </w:rPr>
        <w:t>2012</w:t>
      </w:r>
      <w:r>
        <w:t xml:space="preserve"> “LOST appears lost for the year” </w:t>
      </w:r>
      <w:hyperlink r:id="rId28" w:history="1">
        <w:r w:rsidRPr="002A7B81">
          <w:rPr>
            <w:rStyle w:val="Hyperlink"/>
          </w:rPr>
          <w:t>http://www.wnd.com/2012/06/lost-appears-lost-for-the-year/?cat_orig=world</w:t>
        </w:r>
      </w:hyperlink>
      <w:r>
        <w:t xml:space="preserve"> DA: 6/5/14</w:t>
      </w:r>
    </w:p>
    <w:p w:rsidR="00405E2F" w:rsidRPr="00685927" w:rsidRDefault="00405E2F" w:rsidP="00405E2F"/>
    <w:p w:rsidR="00405E2F" w:rsidRPr="006C25B0" w:rsidRDefault="00405E2F" w:rsidP="00405E2F">
      <w:pPr>
        <w:rPr>
          <w:sz w:val="12"/>
        </w:rPr>
      </w:pPr>
      <w:r w:rsidRPr="006C25B0">
        <w:rPr>
          <w:sz w:val="12"/>
        </w:rPr>
        <w:t xml:space="preserve">While the </w:t>
      </w:r>
      <w:r w:rsidRPr="006C25B0">
        <w:rPr>
          <w:rStyle w:val="Emphasis"/>
        </w:rPr>
        <w:t>Obama</w:t>
      </w:r>
      <w:r w:rsidRPr="006C25B0">
        <w:rPr>
          <w:sz w:val="12"/>
        </w:rPr>
        <w:t xml:space="preserve"> administration </w:t>
      </w:r>
      <w:r w:rsidRPr="006C25B0">
        <w:rPr>
          <w:rStyle w:val="Emphasis"/>
        </w:rPr>
        <w:t xml:space="preserve">has been pressing hard for passage </w:t>
      </w:r>
      <w:r w:rsidRPr="006C25B0">
        <w:rPr>
          <w:sz w:val="12"/>
        </w:rPr>
        <w:t xml:space="preserve">of the Law of the Sea Treaty, </w:t>
      </w:r>
      <w:r w:rsidRPr="006C25B0">
        <w:rPr>
          <w:rStyle w:val="StyleBoldUnderline"/>
        </w:rPr>
        <w:t>its prospects</w:t>
      </w:r>
      <w:r w:rsidRPr="006C25B0">
        <w:rPr>
          <w:sz w:val="12"/>
        </w:rPr>
        <w:t xml:space="preserve"> this year </w:t>
      </w:r>
      <w:r w:rsidRPr="006C25B0">
        <w:rPr>
          <w:rStyle w:val="StyleBoldUnderline"/>
        </w:rPr>
        <w:t>appear dim</w:t>
      </w:r>
      <w:r w:rsidRPr="006C25B0">
        <w:rPr>
          <w:sz w:val="12"/>
        </w:rPr>
        <w:t xml:space="preserve">, according to a report in Joseph Farah’s G2 Bulletin. </w:t>
      </w:r>
      <w:r w:rsidRPr="006C25B0">
        <w:rPr>
          <w:rStyle w:val="StyleBoldUnderline"/>
        </w:rPr>
        <w:t>The U.S. Senate has been trying to pass</w:t>
      </w:r>
      <w:r w:rsidRPr="006C25B0">
        <w:rPr>
          <w:sz w:val="12"/>
        </w:rPr>
        <w:t xml:space="preserve"> the treaty </w:t>
      </w:r>
      <w:r w:rsidRPr="006C25B0">
        <w:rPr>
          <w:rStyle w:val="StyleBoldUnderline"/>
        </w:rPr>
        <w:t>since</w:t>
      </w:r>
      <w:r w:rsidRPr="006C25B0">
        <w:rPr>
          <w:sz w:val="12"/>
        </w:rPr>
        <w:t xml:space="preserve"> 19</w:t>
      </w:r>
      <w:r w:rsidRPr="006C25B0">
        <w:rPr>
          <w:rStyle w:val="StyleBoldUnderline"/>
        </w:rPr>
        <w:t>94</w:t>
      </w:r>
      <w:r w:rsidRPr="006C25B0">
        <w:rPr>
          <w:sz w:val="12"/>
        </w:rPr>
        <w:t xml:space="preserve">. For those who object to it, </w:t>
      </w:r>
      <w:r w:rsidRPr="006C25B0">
        <w:rPr>
          <w:rStyle w:val="StyleBoldUnderline"/>
        </w:rPr>
        <w:t>there remain serious security and sovereignty concerns.</w:t>
      </w:r>
      <w:r>
        <w:rPr>
          <w:rStyle w:val="StyleBoldUnderline"/>
        </w:rPr>
        <w:t xml:space="preserve"> </w:t>
      </w:r>
      <w:r w:rsidRPr="006C25B0">
        <w:rPr>
          <w:sz w:val="12"/>
        </w:rPr>
        <w:t xml:space="preserve">Also, there is an upcoming presidential election in which Barack Obama will want to avoid controversy surrounding the treaty as long as those concerns remain. </w:t>
      </w:r>
      <w:r w:rsidRPr="006C25B0">
        <w:rPr>
          <w:rStyle w:val="StyleBoldUnderline"/>
        </w:rPr>
        <w:t>The Senate needs 67 votes</w:t>
      </w:r>
      <w:r w:rsidRPr="006C25B0">
        <w:rPr>
          <w:sz w:val="12"/>
        </w:rPr>
        <w:t xml:space="preserve"> to agree to the treaty and even supporters believe </w:t>
      </w:r>
      <w:r w:rsidRPr="006C25B0">
        <w:rPr>
          <w:rStyle w:val="Emphasis"/>
        </w:rPr>
        <w:t>there is little prospect of obtaining that number.</w:t>
      </w:r>
      <w:r>
        <w:rPr>
          <w:rStyle w:val="Emphasis"/>
        </w:rPr>
        <w:t xml:space="preserve"> </w:t>
      </w:r>
      <w:r w:rsidRPr="006C25B0">
        <w:rPr>
          <w:sz w:val="12"/>
        </w:rPr>
        <w:t xml:space="preserve">Some 162 countries have signed up to the treaty since it was first introduced in 1982. However, President Ronald Reagan refused then to sign up to the treaty. President Bill Clinton did sign the treaty but even with changes the Senate didn’t provide an </w:t>
      </w:r>
      <w:proofErr w:type="gramStart"/>
      <w:r w:rsidRPr="006C25B0">
        <w:rPr>
          <w:sz w:val="12"/>
        </w:rPr>
        <w:t>advise</w:t>
      </w:r>
      <w:proofErr w:type="gramEnd"/>
      <w:r w:rsidRPr="006C25B0">
        <w:rPr>
          <w:sz w:val="12"/>
        </w:rPr>
        <w:t xml:space="preserve"> and consent vote on it. That’s because the concerns raised then by Reagan in refusing to sign the treaty remain. They include the fact that while the treaty would give the United States even greater access to oil, minerals and precious metals found on the ocean floor beyond the 200-mile territorial limit, the issue of revenue in which the U.S. would have to pay a royalty on the wealth it obtains from deep-sea mining and drilling remains. </w:t>
      </w:r>
      <w:r w:rsidRPr="006C25B0">
        <w:rPr>
          <w:rStyle w:val="StyleBoldUnderline"/>
        </w:rPr>
        <w:t>Critics</w:t>
      </w:r>
      <w:r w:rsidRPr="006C25B0">
        <w:rPr>
          <w:sz w:val="12"/>
        </w:rPr>
        <w:t xml:space="preserve"> of the treaty </w:t>
      </w:r>
      <w:r w:rsidRPr="006C25B0">
        <w:rPr>
          <w:rStyle w:val="StyleBoldUnderline"/>
        </w:rPr>
        <w:t>say</w:t>
      </w:r>
      <w:r w:rsidRPr="006C25B0">
        <w:rPr>
          <w:sz w:val="12"/>
        </w:rPr>
        <w:t xml:space="preserve"> that </w:t>
      </w:r>
      <w:r w:rsidRPr="006C25B0">
        <w:rPr>
          <w:rStyle w:val="StyleBoldUnderline"/>
        </w:rPr>
        <w:t>it would create</w:t>
      </w:r>
      <w:r w:rsidRPr="006C25B0">
        <w:rPr>
          <w:sz w:val="12"/>
        </w:rPr>
        <w:t xml:space="preserve"> what amounts to </w:t>
      </w:r>
      <w:r w:rsidRPr="006C25B0">
        <w:rPr>
          <w:rStyle w:val="StyleBoldUnderline"/>
        </w:rPr>
        <w:t>an international tax on the U.S.</w:t>
      </w:r>
      <w:r w:rsidRPr="006C25B0">
        <w:rPr>
          <w:sz w:val="12"/>
        </w:rPr>
        <w:t xml:space="preserve"> and offers a scheme to redistribute the nation’s wealth to the rest of the world without U.S. consent. In effect, it would </w:t>
      </w:r>
      <w:r w:rsidRPr="006C25B0">
        <w:rPr>
          <w:rStyle w:val="StyleBoldUnderline"/>
        </w:rPr>
        <w:t>give the U</w:t>
      </w:r>
      <w:r w:rsidRPr="006C25B0">
        <w:rPr>
          <w:sz w:val="12"/>
        </w:rPr>
        <w:t xml:space="preserve">nited </w:t>
      </w:r>
      <w:r w:rsidRPr="006C25B0">
        <w:rPr>
          <w:rStyle w:val="StyleBoldUnderline"/>
        </w:rPr>
        <w:t>N</w:t>
      </w:r>
      <w:r w:rsidRPr="006C25B0">
        <w:rPr>
          <w:sz w:val="12"/>
        </w:rPr>
        <w:t xml:space="preserve">ations </w:t>
      </w:r>
      <w:r w:rsidRPr="006C25B0">
        <w:rPr>
          <w:rStyle w:val="StyleBoldUnderline"/>
        </w:rPr>
        <w:t>taxing authority</w:t>
      </w:r>
      <w:r w:rsidRPr="006C25B0">
        <w:rPr>
          <w:sz w:val="12"/>
        </w:rPr>
        <w:t xml:space="preserve"> over sovereign countries. Any royalties collected from U.S. mining would have to go to the United Nations agency International Seabed Authority. Critics say there is no say over where the money then would go. Reagan at the time was concerned that monies would go to the Palestinian Liberation Organization. The treaty also would force the U.S. to share any deep sea technology that most countries do not now have. </w:t>
      </w:r>
      <w:r w:rsidRPr="006C25B0">
        <w:rPr>
          <w:rStyle w:val="StyleBoldUnderline"/>
        </w:rPr>
        <w:t>It also would place restrictions on the U.S. Navy</w:t>
      </w:r>
      <w:r w:rsidRPr="006C25B0">
        <w:rPr>
          <w:sz w:val="12"/>
        </w:rPr>
        <w:t xml:space="preserve"> by compelling what amounts to an environmental impact statement on the area where it might conduct exercises. This would be especially difficult if the U.S. Navy is attempting to keep open the shipping lanes for the Strait of Hormuz since its operations would require that prior to their undertaking there must be a statement on how such exercises will harm the environment where the ships are operating. Also, the treaty would not allow the U.S. Navy to stop and board questionable ships on the high seas, even if those ships are involved in piracy, slavery, suspect terrorists or transporting weapons of mass destruction.</w:t>
      </w:r>
    </w:p>
    <w:p w:rsidR="00405E2F" w:rsidRDefault="00405E2F" w:rsidP="00405E2F">
      <w:pPr>
        <w:pStyle w:val="Heading4"/>
      </w:pPr>
      <w:r>
        <w:t>LOST costs capital – GOP and lobby opposition is fierce</w:t>
      </w:r>
    </w:p>
    <w:p w:rsidR="00405E2F" w:rsidRDefault="00405E2F" w:rsidP="00405E2F">
      <w:r>
        <w:t xml:space="preserve">Dominic </w:t>
      </w:r>
      <w:proofErr w:type="spellStart"/>
      <w:r w:rsidRPr="00685927">
        <w:rPr>
          <w:rStyle w:val="StyleStyleBold12pt"/>
        </w:rPr>
        <w:t>Triney</w:t>
      </w:r>
      <w:proofErr w:type="spellEnd"/>
      <w:r>
        <w:t>, correspondent for The Atlantic and an associate professor of political science at Swarthmore College, 6-13-</w:t>
      </w:r>
      <w:r w:rsidRPr="00685927">
        <w:rPr>
          <w:rStyle w:val="StyleStyleBold12pt"/>
        </w:rPr>
        <w:t>2012</w:t>
      </w:r>
      <w:r>
        <w:t xml:space="preserve"> “The Rise of UN Derangement Syndrome”  </w:t>
      </w:r>
      <w:hyperlink r:id="rId29" w:history="1">
        <w:r w:rsidRPr="002A7B81">
          <w:rPr>
            <w:rStyle w:val="Hyperlink"/>
          </w:rPr>
          <w:t>http://www.theatlantic.com/international/archive/2012/06/the-rise-of-un-derangement-syndrome/258454/</w:t>
        </w:r>
      </w:hyperlink>
      <w:r>
        <w:t xml:space="preserve"> DA: 6/5/14</w:t>
      </w:r>
    </w:p>
    <w:p w:rsidR="00405E2F" w:rsidRDefault="00405E2F" w:rsidP="00405E2F"/>
    <w:p w:rsidR="00405E2F" w:rsidRPr="006C25B0" w:rsidRDefault="00405E2F" w:rsidP="00405E2F">
      <w:pPr>
        <w:rPr>
          <w:sz w:val="12"/>
        </w:rPr>
      </w:pPr>
      <w:r w:rsidRPr="006C25B0">
        <w:rPr>
          <w:rStyle w:val="StyleBoldUnderline"/>
        </w:rPr>
        <w:t>The debate over whether or not Congress should</w:t>
      </w:r>
      <w:r w:rsidRPr="006C25B0">
        <w:rPr>
          <w:sz w:val="12"/>
        </w:rPr>
        <w:t xml:space="preserve"> finally </w:t>
      </w:r>
      <w:r w:rsidRPr="006C25B0">
        <w:rPr>
          <w:rStyle w:val="StyleBoldUnderline"/>
        </w:rPr>
        <w:t>ratify</w:t>
      </w:r>
      <w:r w:rsidRPr="006C25B0">
        <w:rPr>
          <w:sz w:val="12"/>
        </w:rPr>
        <w:t xml:space="preserve"> the [</w:t>
      </w:r>
      <w:r w:rsidRPr="006C25B0">
        <w:rPr>
          <w:rStyle w:val="StyleBoldUnderline"/>
        </w:rPr>
        <w:t>LOST</w:t>
      </w:r>
      <w:proofErr w:type="gramStart"/>
      <w:r w:rsidRPr="006C25B0">
        <w:rPr>
          <w:sz w:val="12"/>
        </w:rPr>
        <w:t>]Law</w:t>
      </w:r>
      <w:proofErr w:type="gramEnd"/>
      <w:r w:rsidRPr="006C25B0">
        <w:rPr>
          <w:sz w:val="12"/>
        </w:rPr>
        <w:t xml:space="preserve"> of the Sea Treaty </w:t>
      </w:r>
      <w:r w:rsidRPr="006C25B0">
        <w:rPr>
          <w:rStyle w:val="StyleBoldUnderline"/>
        </w:rPr>
        <w:t>has</w:t>
      </w:r>
      <w:r w:rsidRPr="006C25B0">
        <w:rPr>
          <w:sz w:val="12"/>
        </w:rPr>
        <w:t xml:space="preserve"> </w:t>
      </w:r>
      <w:r w:rsidRPr="006C25B0">
        <w:rPr>
          <w:rStyle w:val="StyleBoldUnderline"/>
        </w:rPr>
        <w:t>triggered</w:t>
      </w:r>
      <w:r w:rsidRPr="006C25B0">
        <w:rPr>
          <w:sz w:val="12"/>
        </w:rPr>
        <w:t xml:space="preserve"> </w:t>
      </w:r>
      <w:r w:rsidRPr="006C25B0">
        <w:rPr>
          <w:rStyle w:val="StyleBoldUnderline"/>
        </w:rPr>
        <w:t>a full-blown outbreak of UN Derangement Syndrome</w:t>
      </w:r>
      <w:r w:rsidRPr="006C25B0">
        <w:rPr>
          <w:sz w:val="12"/>
        </w:rPr>
        <w:t xml:space="preserve">, the primary symptom of which is an </w:t>
      </w:r>
      <w:r w:rsidRPr="006C25B0">
        <w:rPr>
          <w:rStyle w:val="Emphasis"/>
        </w:rPr>
        <w:t>overblown fear of international organizations</w:t>
      </w:r>
      <w:r w:rsidRPr="006C25B0">
        <w:rPr>
          <w:sz w:val="12"/>
        </w:rPr>
        <w:t xml:space="preserve">. The United Nations' Law of the Sea </w:t>
      </w:r>
      <w:proofErr w:type="spellStart"/>
      <w:r w:rsidRPr="006C25B0">
        <w:rPr>
          <w:sz w:val="12"/>
        </w:rPr>
        <w:t>Treatyprovides</w:t>
      </w:r>
      <w:proofErr w:type="spellEnd"/>
      <w:r w:rsidRPr="006C25B0">
        <w:rPr>
          <w:sz w:val="12"/>
        </w:rPr>
        <w:t xml:space="preserve"> international rules for protecting the freedom of the seas, establishing national maritime zones, and accessing deep-sea </w:t>
      </w:r>
      <w:proofErr w:type="spellStart"/>
      <w:r w:rsidRPr="006C25B0">
        <w:rPr>
          <w:sz w:val="12"/>
        </w:rPr>
        <w:t>resources.For</w:t>
      </w:r>
      <w:proofErr w:type="spellEnd"/>
      <w:r w:rsidRPr="006C25B0">
        <w:rPr>
          <w:sz w:val="12"/>
        </w:rPr>
        <w:t xml:space="preserve"> the 160 countries that ratified the treaty, including such close U.S. allies as Britain, Germany, Canada, India, Australia, South Korea, and Japan, it's a largely uncontroversial pact that creates order and predictability over maritime issues. In the United States, however, </w:t>
      </w:r>
      <w:proofErr w:type="gramStart"/>
      <w:r w:rsidRPr="006C25B0">
        <w:rPr>
          <w:rStyle w:val="StyleBoldUnderline"/>
        </w:rPr>
        <w:t xml:space="preserve">a </w:t>
      </w:r>
      <w:r w:rsidRPr="006C25B0">
        <w:rPr>
          <w:rStyle w:val="Emphasis"/>
        </w:rPr>
        <w:t>small but motivated</w:t>
      </w:r>
      <w:r w:rsidRPr="006C25B0">
        <w:rPr>
          <w:rStyle w:val="StyleBoldUnderline"/>
        </w:rPr>
        <w:t xml:space="preserve"> lobby of unilateralists</w:t>
      </w:r>
      <w:r w:rsidRPr="006C25B0">
        <w:rPr>
          <w:sz w:val="12"/>
        </w:rPr>
        <w:t xml:space="preserve">, exhibiting the symptoms of UN Derangement Syndrome, </w:t>
      </w:r>
      <w:r w:rsidRPr="006C25B0">
        <w:rPr>
          <w:rStyle w:val="StyleBoldUnderline"/>
        </w:rPr>
        <w:t>oppose</w:t>
      </w:r>
      <w:proofErr w:type="gramEnd"/>
      <w:r w:rsidRPr="006C25B0">
        <w:rPr>
          <w:rStyle w:val="StyleBoldUnderline"/>
        </w:rPr>
        <w:t xml:space="preserve"> ratification</w:t>
      </w:r>
      <w:r w:rsidRPr="006C25B0">
        <w:rPr>
          <w:sz w:val="12"/>
        </w:rPr>
        <w:t xml:space="preserve">. The Law of the Sea Treaty is a kind of Rorschach test, in which, if the right sort of person looks closely enough, one can discern all the evils of the United Nations and international law. A bunch of dictators will ride roughshod over American interests. The United States will be constrained by weaker powers, like Gulliver pinned down by the Lilliputians. And Obama's real identity as a one-world government socialist will be exposed. Cliff Kincaid, the president of the group America's Survival, argued, "Our national survival is at stake. Our sovereignty is at risk and in danger. We need your immediate help to avert a catastrophe." This is what Richard Hofstadter called the "paranoid style in American politics": the fearful suspicions and conspiratorial fantasies found throughout American history, from Salem witches to Communists. Kincaid warned, "If we don't defeat this treaty, the battle against the New World Order will be lost." Worryingly, </w:t>
      </w:r>
      <w:r w:rsidRPr="006C25B0">
        <w:rPr>
          <w:rStyle w:val="StyleBoldUnderline"/>
        </w:rPr>
        <w:t>UN Derangement Syndrome has infected</w:t>
      </w:r>
      <w:r w:rsidRPr="006C25B0">
        <w:rPr>
          <w:sz w:val="12"/>
        </w:rPr>
        <w:t xml:space="preserve"> some </w:t>
      </w:r>
      <w:r w:rsidRPr="006C25B0">
        <w:rPr>
          <w:rStyle w:val="StyleBoldUnderline"/>
        </w:rPr>
        <w:t>wider elements of American conservatism</w:t>
      </w:r>
      <w:r w:rsidRPr="006C25B0">
        <w:rPr>
          <w:sz w:val="12"/>
        </w:rPr>
        <w:t xml:space="preserve">. Dick Morris argued that a plot to create "one world government" is "happening." Donald Rumsfeld wrote in his memoirs that the Law of the Sea: "would put all natural resources found in the </w:t>
      </w:r>
      <w:proofErr w:type="spellStart"/>
      <w:r w:rsidRPr="006C25B0">
        <w:rPr>
          <w:sz w:val="12"/>
        </w:rPr>
        <w:t>seabeds</w:t>
      </w:r>
      <w:proofErr w:type="spellEnd"/>
      <w:r w:rsidRPr="006C25B0">
        <w:rPr>
          <w:sz w:val="12"/>
        </w:rPr>
        <w:t xml:space="preserve"> of international waters ... into the hands of what was ominously called the International Seabed Authority." If the Senate ratifies the treaty, Stephen Groves wrote, the U.S. Treasury will be "raided for billions of dollars," which will then be "redistributed to the rest of the world by an international bureaucracy." </w:t>
      </w:r>
      <w:r w:rsidRPr="006C25B0">
        <w:rPr>
          <w:rStyle w:val="StyleBoldUnderline"/>
        </w:rPr>
        <w:t xml:space="preserve">Twenty-seven Republican senators signed a letter </w:t>
      </w:r>
      <w:r w:rsidRPr="006C25B0">
        <w:rPr>
          <w:rStyle w:val="Emphasis"/>
        </w:rPr>
        <w:t>opposing ratification</w:t>
      </w:r>
      <w:r w:rsidRPr="006C25B0">
        <w:rPr>
          <w:sz w:val="12"/>
        </w:rPr>
        <w:t xml:space="preserve"> of the treaty -- just seven votes short of enough to block passage. </w:t>
      </w:r>
      <w:r w:rsidRPr="006C25B0">
        <w:rPr>
          <w:rStyle w:val="StyleBoldUnderline"/>
        </w:rPr>
        <w:t>They say that the treaty would undermine U.S. "maritime security</w:t>
      </w:r>
      <w:r w:rsidRPr="006C25B0">
        <w:rPr>
          <w:sz w:val="12"/>
        </w:rPr>
        <w:t>," redistribute wealth "from developed to undeveloped nations," create "environmental regulation over virtually all sources of pollution," and surrender American sovereignty to a "supranational government."</w:t>
      </w:r>
    </w:p>
    <w:p w:rsidR="00405E2F" w:rsidRPr="00685927" w:rsidRDefault="00405E2F" w:rsidP="00405E2F"/>
    <w:p w:rsidR="00405E2F" w:rsidRDefault="00405E2F" w:rsidP="00405E2F">
      <w:pPr>
        <w:pStyle w:val="Heading3"/>
      </w:pPr>
      <w:r>
        <w:lastRenderedPageBreak/>
        <w:t>Link – Marine Spatial Planning</w:t>
      </w:r>
    </w:p>
    <w:p w:rsidR="00405E2F" w:rsidRPr="00270870" w:rsidRDefault="00405E2F" w:rsidP="00405E2F">
      <w:pPr>
        <w:pStyle w:val="Heading4"/>
      </w:pPr>
      <w:r>
        <w:t xml:space="preserve">Marine spatial planning causes massive controversy – GOP fear regulations and future spending </w:t>
      </w:r>
    </w:p>
    <w:p w:rsidR="00405E2F" w:rsidRDefault="00405E2F" w:rsidP="00405E2F">
      <w:r>
        <w:t xml:space="preserve">Rob </w:t>
      </w:r>
      <w:proofErr w:type="spellStart"/>
      <w:r w:rsidRPr="00FD1C37">
        <w:rPr>
          <w:rStyle w:val="StyleStyleBold12pt"/>
        </w:rPr>
        <w:t>Hotakainen</w:t>
      </w:r>
      <w:proofErr w:type="spellEnd"/>
      <w:r>
        <w:t xml:space="preserve">, Washington Correspondent at McClatchy </w:t>
      </w:r>
      <w:proofErr w:type="gramStart"/>
      <w:r>
        <w:t>Newspapers  10</w:t>
      </w:r>
      <w:proofErr w:type="gramEnd"/>
      <w:r>
        <w:t>-4-</w:t>
      </w:r>
      <w:r w:rsidRPr="00FD1C37">
        <w:rPr>
          <w:rStyle w:val="StyleStyleBold12pt"/>
        </w:rPr>
        <w:t>2011</w:t>
      </w:r>
      <w:r>
        <w:t xml:space="preserve"> </w:t>
      </w:r>
      <w:hyperlink r:id="rId30" w:history="1">
        <w:r w:rsidRPr="002A7B81">
          <w:rPr>
            <w:rStyle w:val="Hyperlink"/>
          </w:rPr>
          <w:t>http://www.mcclatchydc.com/2011/10/04/126154/congress-spars-over-ocean-zoning.html</w:t>
        </w:r>
      </w:hyperlink>
      <w:r>
        <w:t xml:space="preserve"> DA: 6/4/14</w:t>
      </w:r>
    </w:p>
    <w:p w:rsidR="00405E2F" w:rsidRPr="00FD1C37" w:rsidRDefault="00405E2F" w:rsidP="00405E2F"/>
    <w:p w:rsidR="00405E2F" w:rsidRPr="00270870" w:rsidRDefault="00405E2F" w:rsidP="00405E2F">
      <w:pPr>
        <w:rPr>
          <w:sz w:val="10"/>
        </w:rPr>
      </w:pPr>
      <w:r w:rsidRPr="00270870">
        <w:rPr>
          <w:rStyle w:val="StyleBoldUnderline"/>
        </w:rPr>
        <w:t>House members</w:t>
      </w:r>
      <w:r w:rsidRPr="00270870">
        <w:rPr>
          <w:sz w:val="10"/>
        </w:rPr>
        <w:t xml:space="preserve"> </w:t>
      </w:r>
      <w:r w:rsidRPr="00270870">
        <w:rPr>
          <w:rStyle w:val="Emphasis"/>
        </w:rPr>
        <w:t>clashed</w:t>
      </w:r>
      <w:r w:rsidRPr="00270870">
        <w:rPr>
          <w:sz w:val="10"/>
        </w:rPr>
        <w:t xml:space="preserve"> Tuesday </w:t>
      </w:r>
      <w:r w:rsidRPr="00270870">
        <w:rPr>
          <w:rStyle w:val="StyleBoldUnderline"/>
        </w:rPr>
        <w:t>over</w:t>
      </w:r>
      <w:r w:rsidRPr="00270870">
        <w:rPr>
          <w:sz w:val="10"/>
        </w:rPr>
        <w:t xml:space="preserve"> a White House plan that essentially calls for </w:t>
      </w:r>
      <w:r w:rsidRPr="00270870">
        <w:rPr>
          <w:rStyle w:val="StyleBoldUnderline"/>
        </w:rPr>
        <w:t>zoning the oceans</w:t>
      </w:r>
      <w:r w:rsidRPr="00270870">
        <w:rPr>
          <w:sz w:val="10"/>
        </w:rPr>
        <w:t xml:space="preserve">, with </w:t>
      </w:r>
      <w:r w:rsidRPr="00270870">
        <w:rPr>
          <w:rStyle w:val="StyleBoldUnderline"/>
        </w:rPr>
        <w:t>Republicans</w:t>
      </w:r>
      <w:r w:rsidRPr="00270870">
        <w:rPr>
          <w:sz w:val="10"/>
        </w:rPr>
        <w:t xml:space="preserve"> </w:t>
      </w:r>
      <w:r w:rsidRPr="00270870">
        <w:rPr>
          <w:rStyle w:val="StyleBoldUnderline"/>
        </w:rPr>
        <w:t>chargi</w:t>
      </w:r>
      <w:r w:rsidRPr="00270870">
        <w:rPr>
          <w:sz w:val="10"/>
        </w:rPr>
        <w:t xml:space="preserve">ng that </w:t>
      </w:r>
      <w:r w:rsidRPr="00270870">
        <w:rPr>
          <w:rStyle w:val="StyleBoldUnderline"/>
        </w:rPr>
        <w:t>it</w:t>
      </w:r>
      <w:r w:rsidRPr="00270870">
        <w:rPr>
          <w:sz w:val="10"/>
        </w:rPr>
        <w:t xml:space="preserve"> already has </w:t>
      </w:r>
      <w:r w:rsidRPr="00270870">
        <w:rPr>
          <w:rStyle w:val="StyleBoldUnderline"/>
        </w:rPr>
        <w:t>created</w:t>
      </w:r>
      <w:r w:rsidRPr="00270870">
        <w:rPr>
          <w:sz w:val="10"/>
        </w:rPr>
        <w:t xml:space="preserve"> more </w:t>
      </w:r>
      <w:r w:rsidRPr="00270870">
        <w:rPr>
          <w:rStyle w:val="StyleBoldUnderline"/>
        </w:rPr>
        <w:t>job-killing bureaucracy</w:t>
      </w:r>
      <w:r w:rsidRPr="00270870">
        <w:rPr>
          <w:sz w:val="10"/>
        </w:rPr>
        <w:t xml:space="preserve"> and Democrats saying it could give Americans more certainty on how they can use busy public waters. "It has the potential to stunt economic growth and the jobs associated with that growth," said Rep. Doc Hastings, R-Wash., chairman of the House Natural Resources Committee. Rep. Ed Markey of Massachusetts, the top-ranked Democrat on the panel, likened the idea — formally known as marine spatial planning — to making plans for air space. "Opposing ocean planning is like opposing air-traffic control," he said. </w:t>
      </w:r>
      <w:r w:rsidRPr="00270870">
        <w:rPr>
          <w:rStyle w:val="StyleBoldUnderline"/>
        </w:rPr>
        <w:t>Hastings</w:t>
      </w:r>
      <w:r w:rsidRPr="00270870">
        <w:rPr>
          <w:sz w:val="10"/>
        </w:rPr>
        <w:t xml:space="preserve">, who represents an agricultural district, </w:t>
      </w:r>
      <w:r w:rsidRPr="00270870">
        <w:rPr>
          <w:rStyle w:val="StyleBoldUnderline"/>
        </w:rPr>
        <w:t>said he feared that the ocean-planning process</w:t>
      </w:r>
      <w:r w:rsidRPr="00270870">
        <w:rPr>
          <w:sz w:val="10"/>
        </w:rPr>
        <w:t xml:space="preserve"> ultimately </w:t>
      </w:r>
      <w:r w:rsidRPr="00270870">
        <w:rPr>
          <w:rStyle w:val="StyleBoldUnderline"/>
        </w:rPr>
        <w:t>could lead to new regulations on lands adjacent to</w:t>
      </w:r>
      <w:r w:rsidRPr="00270870">
        <w:rPr>
          <w:sz w:val="10"/>
        </w:rPr>
        <w:t xml:space="preserve"> </w:t>
      </w:r>
      <w:r w:rsidRPr="00270870">
        <w:rPr>
          <w:rStyle w:val="StyleBoldUnderline"/>
        </w:rPr>
        <w:t>rivers and watersheds that drain into the ocean</w:t>
      </w:r>
      <w:r w:rsidRPr="00270870">
        <w:rPr>
          <w:sz w:val="10"/>
        </w:rPr>
        <w:t xml:space="preserve">. "For example," he said, "a farmer working hundreds of miles from the coastline could be at risk of a new layer of regulatory review based on the ocean." At a committee hearing Tuesday called by Hastings, </w:t>
      </w:r>
      <w:r w:rsidRPr="00270870">
        <w:rPr>
          <w:rStyle w:val="Emphasis"/>
        </w:rPr>
        <w:t>business groups assailed the proposal</w:t>
      </w:r>
      <w:r w:rsidRPr="00270870">
        <w:rPr>
          <w:sz w:val="10"/>
        </w:rPr>
        <w:t xml:space="preserve">, </w:t>
      </w:r>
      <w:r w:rsidRPr="00270870">
        <w:rPr>
          <w:rStyle w:val="StyleBoldUnderline"/>
        </w:rPr>
        <w:t>and</w:t>
      </w:r>
      <w:r w:rsidRPr="00270870">
        <w:rPr>
          <w:sz w:val="10"/>
        </w:rPr>
        <w:t xml:space="preserve"> an official with </w:t>
      </w:r>
      <w:r w:rsidRPr="00270870">
        <w:rPr>
          <w:rStyle w:val="StyleBoldUnderline"/>
        </w:rPr>
        <w:t>the</w:t>
      </w:r>
      <w:r w:rsidRPr="00270870">
        <w:rPr>
          <w:sz w:val="10"/>
        </w:rPr>
        <w:t xml:space="preserve"> U.S. </w:t>
      </w:r>
      <w:r w:rsidRPr="00270870">
        <w:rPr>
          <w:rStyle w:val="StyleBoldUnderline"/>
        </w:rPr>
        <w:t>Chamber of Commerce</w:t>
      </w:r>
      <w:r w:rsidRPr="00270870">
        <w:rPr>
          <w:sz w:val="10"/>
        </w:rPr>
        <w:t xml:space="preserve"> accused the White House of trying to promote the plan with little fanfare, even though it could have a big impact. "From my vantage point, the national ocean policy is the most significant issue affecting energy security, job creation and economic growth that no one has heard about," said Christopher </w:t>
      </w:r>
      <w:proofErr w:type="spellStart"/>
      <w:r w:rsidRPr="00270870">
        <w:rPr>
          <w:sz w:val="10"/>
        </w:rPr>
        <w:t>Guith</w:t>
      </w:r>
      <w:proofErr w:type="spellEnd"/>
      <w:r w:rsidRPr="00270870">
        <w:rPr>
          <w:sz w:val="10"/>
        </w:rPr>
        <w:t xml:space="preserve">, the chamber's vice president for policy. </w:t>
      </w:r>
      <w:r w:rsidRPr="00270870">
        <w:rPr>
          <w:rStyle w:val="StyleBoldUnderline"/>
        </w:rPr>
        <w:t>Urg</w:t>
      </w:r>
      <w:r w:rsidRPr="00270870">
        <w:rPr>
          <w:sz w:val="10"/>
        </w:rPr>
        <w:t xml:space="preserve">ing </w:t>
      </w:r>
      <w:r w:rsidRPr="00270870">
        <w:rPr>
          <w:rStyle w:val="StyleBoldUnderline"/>
        </w:rPr>
        <w:t>the White House to back away from the plan</w:t>
      </w:r>
      <w:r w:rsidRPr="00270870">
        <w:rPr>
          <w:sz w:val="10"/>
        </w:rPr>
        <w:t xml:space="preserve">, </w:t>
      </w:r>
      <w:proofErr w:type="spellStart"/>
      <w:r w:rsidRPr="00270870">
        <w:rPr>
          <w:sz w:val="10"/>
        </w:rPr>
        <w:t>Guith</w:t>
      </w:r>
      <w:proofErr w:type="spellEnd"/>
      <w:r w:rsidRPr="00270870">
        <w:rPr>
          <w:sz w:val="10"/>
        </w:rPr>
        <w:t xml:space="preserve"> said the proposal would have a "plethora of impacts on the country" and add "yet another maze of real or de facto regulation for businesses to attempt to navigate." "At a time of anemic economic growth and persistently high unemployment, the country is looking to its leaders to reverse these trends," </w:t>
      </w:r>
      <w:proofErr w:type="spellStart"/>
      <w:r w:rsidRPr="00270870">
        <w:rPr>
          <w:sz w:val="10"/>
        </w:rPr>
        <w:t>Guith</w:t>
      </w:r>
      <w:proofErr w:type="spellEnd"/>
      <w:r w:rsidRPr="00270870">
        <w:rPr>
          <w:sz w:val="10"/>
        </w:rPr>
        <w:t xml:space="preserve"> said. Rep. Sam Farr, D-Calif., said the U.S. must do better planning for its waters to reverse its "current destructive path." He called the current situation "a bureaucratic mess," noting that more than 140 federal laws and dozens of agencies have jurisdiction over ocean space. "The terrifying fact is ... that our ocean economy is at risk," Farr said. "Just this summer, a growing 83-mile dead zone in the Chesapeake Bay was described by scientists as the worst in history." Hastings said he called the oversight hearing because President Barack Obama acted without congressional approval when he created a task force to come up with new policies to manage the oceans and the nation's coastlines. And </w:t>
      </w:r>
      <w:r w:rsidRPr="00270870">
        <w:rPr>
          <w:rStyle w:val="StyleBoldUnderline"/>
        </w:rPr>
        <w:t>he said the president's new "tangled web of bureaucracy</w:t>
      </w:r>
      <w:r w:rsidRPr="00270870">
        <w:rPr>
          <w:sz w:val="10"/>
        </w:rPr>
        <w:t xml:space="preserve">" </w:t>
      </w:r>
      <w:r w:rsidRPr="00270870">
        <w:rPr>
          <w:rStyle w:val="StyleBoldUnderline"/>
        </w:rPr>
        <w:t>is sure to lead to White House requests for more federal spending.</w:t>
      </w:r>
      <w:r>
        <w:rPr>
          <w:rStyle w:val="StyleBoldUnderline"/>
        </w:rPr>
        <w:t xml:space="preserve"> </w:t>
      </w:r>
      <w:r w:rsidRPr="00270870">
        <w:rPr>
          <w:sz w:val="10"/>
        </w:rPr>
        <w:t xml:space="preserve">"With the stroke of the pen, President Obama created a new, huge, top-down bureaucracy that could override states and local authorities and change the way activities on the oceans, coasts and far inland will be managed," Hastings said. "The executive order creates 10 national policies, a 27-member national ocean council, an 18-member governance coordinating committee and nine regional planning bodies." But most alarming, Hastings said, is "the mandatory ocean zoning ordered to be imposed." "Disguised with the label of coastal marine spatial planning, ocean zoning could place huge sections of the ocean off-limits to activities not zoned as government-approved," Hastings said. He added that the scope of the president's plan "goes well beyond the oceans and includes the federalization of the Great Lakes, where states could be dictated to by a regional planning body on where certain economic activities are allowed." Barry </w:t>
      </w:r>
      <w:proofErr w:type="spellStart"/>
      <w:r w:rsidRPr="00270870">
        <w:rPr>
          <w:sz w:val="10"/>
        </w:rPr>
        <w:t>Rutenberg</w:t>
      </w:r>
      <w:proofErr w:type="spellEnd"/>
      <w:r w:rsidRPr="00270870">
        <w:rPr>
          <w:sz w:val="10"/>
        </w:rPr>
        <w:t xml:space="preserve">, chairman-elect of the National Association of Home Builders, said homebuilders already compete in one of the most highly regulated industries and that the already-battered industry cannot be "weighed down by additional regulatory burdens." </w:t>
      </w:r>
      <w:r w:rsidRPr="00270870">
        <w:rPr>
          <w:rStyle w:val="StyleBoldUnderline"/>
        </w:rPr>
        <w:t>He expressed concern that ocean planning would focus too heavily on climate change.</w:t>
      </w:r>
      <w:r>
        <w:rPr>
          <w:rStyle w:val="StyleBoldUnderline"/>
        </w:rPr>
        <w:t xml:space="preserve"> </w:t>
      </w:r>
      <w:r w:rsidRPr="00270870">
        <w:rPr>
          <w:rStyle w:val="StyleBoldUnderline"/>
        </w:rPr>
        <w:t>Markey accused opponents of using "scare tactics"</w:t>
      </w:r>
      <w:r w:rsidRPr="00270870">
        <w:rPr>
          <w:sz w:val="10"/>
        </w:rPr>
        <w:t xml:space="preserve"> by suggesting the plan would lead to fewer jobs. He said the word "plan" is not a dirty word and that making plans on how to best use ocean space would promote both commerce and comity, in some cases even allowing development to move more quickly because rules would already be in place.</w:t>
      </w:r>
    </w:p>
    <w:p w:rsidR="00405E2F" w:rsidRDefault="00405E2F" w:rsidP="00405E2F">
      <w:pPr>
        <w:pStyle w:val="Heading4"/>
      </w:pPr>
      <w:r>
        <w:t>Marine spatial planning links – federalism issues and environmental concerns</w:t>
      </w:r>
    </w:p>
    <w:p w:rsidR="00405E2F" w:rsidRDefault="00405E2F" w:rsidP="00405E2F">
      <w:r>
        <w:t xml:space="preserve">Carolyn </w:t>
      </w:r>
      <w:proofErr w:type="spellStart"/>
      <w:r w:rsidRPr="00674990">
        <w:rPr>
          <w:rStyle w:val="StyleStyleBold12pt"/>
        </w:rPr>
        <w:t>Gramling</w:t>
      </w:r>
      <w:proofErr w:type="spellEnd"/>
      <w:r>
        <w:t>, staff writer for Science and is the editor of the News of the Week section. She has a doctoral degree in marine geochemistry from the Woods Hole Oceanographic Institution/Massachusetts Institute of Technology Joint Program for Oceanography, as well as bachelor’s degrees in geology and history 3-1-</w:t>
      </w:r>
      <w:r w:rsidRPr="00674990">
        <w:rPr>
          <w:rStyle w:val="StyleStyleBold12pt"/>
        </w:rPr>
        <w:t>2010</w:t>
      </w:r>
      <w:r>
        <w:t xml:space="preserve"> </w:t>
      </w:r>
      <w:hyperlink r:id="rId31" w:history="1">
        <w:r w:rsidRPr="002A7B81">
          <w:rPr>
            <w:rStyle w:val="Hyperlink"/>
          </w:rPr>
          <w:t>http://www.earthmagazine.org/article/sea-sprawl-blue-frontier-ocean-development</w:t>
        </w:r>
      </w:hyperlink>
      <w:r>
        <w:t xml:space="preserve"> DA: 6/4/14</w:t>
      </w:r>
    </w:p>
    <w:p w:rsidR="00405E2F" w:rsidRPr="00674990" w:rsidRDefault="00405E2F" w:rsidP="00405E2F"/>
    <w:p w:rsidR="00405E2F" w:rsidRPr="004559BE" w:rsidRDefault="00405E2F" w:rsidP="00405E2F">
      <w:pPr>
        <w:rPr>
          <w:sz w:val="10"/>
        </w:rPr>
      </w:pPr>
      <w:r w:rsidRPr="004559BE">
        <w:rPr>
          <w:sz w:val="10"/>
        </w:rPr>
        <w:t xml:space="preserve">U.S. </w:t>
      </w:r>
      <w:r w:rsidRPr="004559BE">
        <w:rPr>
          <w:rStyle w:val="StyleBoldUnderline"/>
        </w:rPr>
        <w:t>regulatory “fragmentation</w:t>
      </w:r>
      <w:r w:rsidRPr="004559BE">
        <w:rPr>
          <w:sz w:val="10"/>
        </w:rPr>
        <w:t xml:space="preserve">” </w:t>
      </w:r>
      <w:r w:rsidRPr="004559BE">
        <w:rPr>
          <w:rStyle w:val="StyleBoldUnderline"/>
        </w:rPr>
        <w:t>when it comes to</w:t>
      </w:r>
      <w:r w:rsidRPr="004559BE">
        <w:rPr>
          <w:sz w:val="10"/>
        </w:rPr>
        <w:t xml:space="preserve"> many </w:t>
      </w:r>
      <w:r w:rsidRPr="004559BE">
        <w:rPr>
          <w:rStyle w:val="StyleBoldUnderline"/>
        </w:rPr>
        <w:t>ocean</w:t>
      </w:r>
      <w:r w:rsidRPr="004559BE">
        <w:rPr>
          <w:sz w:val="10"/>
        </w:rPr>
        <w:t xml:space="preserve"> </w:t>
      </w:r>
      <w:r w:rsidRPr="004559BE">
        <w:rPr>
          <w:rStyle w:val="StyleBoldUnderline"/>
        </w:rPr>
        <w:t>issues</w:t>
      </w:r>
      <w:r w:rsidRPr="004559BE">
        <w:rPr>
          <w:sz w:val="10"/>
        </w:rPr>
        <w:t xml:space="preserve"> </w:t>
      </w:r>
      <w:r w:rsidRPr="004559BE">
        <w:rPr>
          <w:rStyle w:val="StyleBoldUnderline"/>
        </w:rPr>
        <w:t>makes the oceans a “regulatory orphan,</w:t>
      </w:r>
      <w:r w:rsidRPr="004559BE">
        <w:rPr>
          <w:sz w:val="10"/>
        </w:rPr>
        <w:t xml:space="preserve">” as Florida State University law professor Robin </w:t>
      </w:r>
      <w:proofErr w:type="spellStart"/>
      <w:r w:rsidRPr="004559BE">
        <w:rPr>
          <w:sz w:val="10"/>
        </w:rPr>
        <w:t>Kundis</w:t>
      </w:r>
      <w:proofErr w:type="spellEnd"/>
      <w:r w:rsidRPr="004559BE">
        <w:rPr>
          <w:sz w:val="10"/>
        </w:rPr>
        <w:t xml:space="preserve"> Craig wrote in the University of Colorado Law Review in 2008. Throughout the past decade, stakeholders and policymakers alike have increasingly called for more streamlined government plans for managing ocean-based industries, including offshore aquaculture. </w:t>
      </w:r>
      <w:r w:rsidRPr="004559BE">
        <w:rPr>
          <w:rStyle w:val="StyleBoldUnderline"/>
        </w:rPr>
        <w:t>The</w:t>
      </w:r>
      <w:r w:rsidRPr="004559BE">
        <w:rPr>
          <w:sz w:val="10"/>
        </w:rPr>
        <w:t xml:space="preserve"> </w:t>
      </w:r>
      <w:r w:rsidRPr="004559BE">
        <w:rPr>
          <w:rStyle w:val="StyleBoldUnderline"/>
        </w:rPr>
        <w:t>U.S. Commission on Ocean Policy</w:t>
      </w:r>
      <w:r w:rsidRPr="004559BE">
        <w:rPr>
          <w:sz w:val="10"/>
        </w:rPr>
        <w:t xml:space="preserve">, convened in 2000 by Congress to assess the health of the oceans, published a report in 2004 that </w:t>
      </w:r>
      <w:r w:rsidRPr="004559BE">
        <w:rPr>
          <w:rStyle w:val="StyleBoldUnderline"/>
        </w:rPr>
        <w:t>called for</w:t>
      </w:r>
      <w:r w:rsidRPr="004559BE">
        <w:rPr>
          <w:sz w:val="10"/>
        </w:rPr>
        <w:t xml:space="preserve"> the establishment of </w:t>
      </w:r>
      <w:r w:rsidRPr="004559BE">
        <w:rPr>
          <w:rStyle w:val="StyleBoldUnderline"/>
        </w:rPr>
        <w:t>a</w:t>
      </w:r>
      <w:r w:rsidRPr="004559BE">
        <w:rPr>
          <w:sz w:val="10"/>
        </w:rPr>
        <w:t xml:space="preserve"> national council on ocean </w:t>
      </w:r>
      <w:r w:rsidRPr="004559BE">
        <w:rPr>
          <w:rStyle w:val="StyleBoldUnderline"/>
        </w:rPr>
        <w:t>policy to coordinate</w:t>
      </w:r>
      <w:r w:rsidRPr="004559BE">
        <w:rPr>
          <w:sz w:val="10"/>
        </w:rPr>
        <w:t xml:space="preserve"> the various agencies’ </w:t>
      </w:r>
      <w:r w:rsidRPr="004559BE">
        <w:rPr>
          <w:rStyle w:val="StyleBoldUnderline"/>
        </w:rPr>
        <w:t>work</w:t>
      </w:r>
      <w:r w:rsidRPr="004559BE">
        <w:rPr>
          <w:sz w:val="10"/>
        </w:rPr>
        <w:t xml:space="preserve">. A similar report published in 2003 by the Pew Oceans Commission also called for a national oceans council, finding that the confusion over conflicting mandates between agencies made it difficult to regulate environmental concerns such as non-point-source pollution. Shortly after the U.S. Commission’s report, an interdisciplinary group of scientists focused on offshore aquaculture, outlining a policy framework on the subject for NOAA. The group also recommended the creation of a new NOAA Office of Offshore Aquaculture to oversee leasing, environmental review and monitoring of the fledgling industry. </w:t>
      </w:r>
      <w:r w:rsidRPr="004559BE">
        <w:rPr>
          <w:rStyle w:val="StyleBoldUnderline"/>
        </w:rPr>
        <w:t>But none of this has happened</w:t>
      </w:r>
      <w:r w:rsidRPr="004559BE">
        <w:rPr>
          <w:sz w:val="10"/>
        </w:rPr>
        <w:t xml:space="preserve"> yet. </w:t>
      </w:r>
      <w:r w:rsidRPr="004559BE">
        <w:rPr>
          <w:rStyle w:val="StyleBoldUnderline"/>
        </w:rPr>
        <w:t>A pair of</w:t>
      </w:r>
      <w:r w:rsidRPr="004559BE">
        <w:rPr>
          <w:sz w:val="10"/>
        </w:rPr>
        <w:t xml:space="preserve"> 2007 </w:t>
      </w:r>
      <w:r w:rsidRPr="004559BE">
        <w:rPr>
          <w:rStyle w:val="StyleBoldUnderline"/>
        </w:rPr>
        <w:t>House and Senate bills to</w:t>
      </w:r>
      <w:r w:rsidRPr="004559BE">
        <w:rPr>
          <w:sz w:val="10"/>
        </w:rPr>
        <w:t xml:space="preserve"> provide authority to the Department of Commerce (the department that includes NOAA) to </w:t>
      </w:r>
      <w:r w:rsidRPr="004559BE">
        <w:rPr>
          <w:rStyle w:val="StyleBoldUnderline"/>
        </w:rPr>
        <w:t>establish a regulatory system</w:t>
      </w:r>
      <w:r w:rsidRPr="004559BE">
        <w:rPr>
          <w:sz w:val="10"/>
        </w:rPr>
        <w:t xml:space="preserve"> for offshore aquaculture in the Exclusive Economic Zone </w:t>
      </w:r>
      <w:r w:rsidRPr="004559BE">
        <w:rPr>
          <w:rStyle w:val="Emphasis"/>
        </w:rPr>
        <w:t>didn’t even make it out of committee</w:t>
      </w:r>
      <w:r w:rsidRPr="004559BE">
        <w:rPr>
          <w:sz w:val="10"/>
        </w:rPr>
        <w:t>, in part because they lacked sufficient environmental safeguards, Leonard says. “</w:t>
      </w:r>
      <w:r w:rsidRPr="004559BE">
        <w:rPr>
          <w:rStyle w:val="StyleBoldUnderline"/>
        </w:rPr>
        <w:t>They were</w:t>
      </w:r>
      <w:r w:rsidRPr="004559BE">
        <w:rPr>
          <w:sz w:val="10"/>
        </w:rPr>
        <w:t xml:space="preserve"> </w:t>
      </w:r>
      <w:r w:rsidRPr="004559BE">
        <w:rPr>
          <w:rStyle w:val="Emphasis"/>
        </w:rPr>
        <w:t>widely criticized</w:t>
      </w:r>
      <w:r w:rsidRPr="004559BE">
        <w:rPr>
          <w:sz w:val="10"/>
        </w:rPr>
        <w:t xml:space="preserve"> </w:t>
      </w:r>
      <w:r w:rsidRPr="004559BE">
        <w:rPr>
          <w:rStyle w:val="StyleBoldUnderline"/>
        </w:rPr>
        <w:t>as fundamentally flawed</w:t>
      </w:r>
      <w:r w:rsidRPr="004559BE">
        <w:rPr>
          <w:sz w:val="10"/>
        </w:rPr>
        <w:t xml:space="preserve">,” he adds. For example, the bills left many environmental mitigation measures up to the discretion of the Secretary of Commerce, rather than establishing legally binding national standards. “Many of us were concerned that that kind of discretion opens the door for putting ocean ecosystems at risk,” Leonard says. </w:t>
      </w:r>
      <w:r w:rsidRPr="004559BE">
        <w:rPr>
          <w:rStyle w:val="StyleBoldUnderline"/>
        </w:rPr>
        <w:t>As with</w:t>
      </w:r>
      <w:r w:rsidRPr="004559BE">
        <w:rPr>
          <w:sz w:val="10"/>
        </w:rPr>
        <w:t xml:space="preserve"> questions of </w:t>
      </w:r>
      <w:r w:rsidRPr="004559BE">
        <w:rPr>
          <w:rStyle w:val="StyleBoldUnderline"/>
        </w:rPr>
        <w:t>marine spatial planning in general,</w:t>
      </w:r>
      <w:r w:rsidRPr="004559BE">
        <w:rPr>
          <w:sz w:val="10"/>
        </w:rPr>
        <w:t xml:space="preserve"> </w:t>
      </w:r>
      <w:r w:rsidRPr="004559BE">
        <w:rPr>
          <w:rStyle w:val="StyleBoldUnderline"/>
        </w:rPr>
        <w:t xml:space="preserve">different interests </w:t>
      </w:r>
      <w:r w:rsidRPr="004559BE">
        <w:rPr>
          <w:rStyle w:val="Emphasis"/>
        </w:rPr>
        <w:t>still debate</w:t>
      </w:r>
      <w:r w:rsidRPr="004559BE">
        <w:rPr>
          <w:rStyle w:val="StyleBoldUnderline"/>
        </w:rPr>
        <w:t xml:space="preserve"> whether there should be a national</w:t>
      </w:r>
      <w:r w:rsidRPr="004559BE">
        <w:rPr>
          <w:sz w:val="10"/>
        </w:rPr>
        <w:t xml:space="preserve"> aquaculture </w:t>
      </w:r>
      <w:r w:rsidRPr="004559BE">
        <w:rPr>
          <w:rStyle w:val="StyleBoldUnderline"/>
        </w:rPr>
        <w:t>policy and regulation or regional policies</w:t>
      </w:r>
      <w:r w:rsidRPr="004559BE">
        <w:rPr>
          <w:sz w:val="10"/>
        </w:rPr>
        <w:t>. When it comes to fisheries in state waters, regional management has long taken precedence over national policy. NOAA’s National Marine Fisheries Service, under the Magnuson-Stevens Fishery Conservation and Management Act (first enacted in 1976 and later amended in 1996 and 2007), is responsible for managing commercial fishing operations, including regulatory requirements on permits and size limits. But most of the management decisions and fishing regulations are determined regionally by eight regional fishery management councils, each consisting of various stakeholders related to the fishing industry, as well as state and federal representatives.</w:t>
      </w:r>
    </w:p>
    <w:p w:rsidR="00405E2F" w:rsidRDefault="00405E2F" w:rsidP="00405E2F">
      <w:pPr>
        <w:pStyle w:val="Heading4"/>
      </w:pPr>
      <w:r>
        <w:lastRenderedPageBreak/>
        <w:t>Ocean zoning cause controversy – GOP House opposition</w:t>
      </w:r>
    </w:p>
    <w:p w:rsidR="00405E2F" w:rsidRDefault="00405E2F" w:rsidP="00405E2F">
      <w:r>
        <w:t xml:space="preserve">Zeke </w:t>
      </w:r>
      <w:r w:rsidRPr="0036302C">
        <w:rPr>
          <w:rStyle w:val="StyleStyleBold12pt"/>
        </w:rPr>
        <w:t>Grader</w:t>
      </w:r>
      <w:r>
        <w:t xml:space="preserve"> is Executive Director of the Pacific Coast Federation of Fishermen's Associations, December </w:t>
      </w:r>
      <w:r w:rsidRPr="0036302C">
        <w:rPr>
          <w:rStyle w:val="StyleStyleBold12pt"/>
        </w:rPr>
        <w:t>2010</w:t>
      </w:r>
      <w:r>
        <w:t xml:space="preserve"> “What Fisheries Might Expect in the New Congress” </w:t>
      </w:r>
      <w:hyperlink r:id="rId32" w:history="1">
        <w:r w:rsidRPr="002A7B81">
          <w:rPr>
            <w:rStyle w:val="Hyperlink"/>
          </w:rPr>
          <w:t>http://www.pcffa.org/fn-dec10.htm</w:t>
        </w:r>
      </w:hyperlink>
      <w:r>
        <w:t xml:space="preserve"> DA: 6/6/14</w:t>
      </w:r>
    </w:p>
    <w:p w:rsidR="00405E2F" w:rsidRPr="0036302C" w:rsidRDefault="00405E2F" w:rsidP="00405E2F"/>
    <w:p w:rsidR="00405E2F" w:rsidRPr="00AC58EA" w:rsidRDefault="00405E2F" w:rsidP="00405E2F">
      <w:pPr>
        <w:rPr>
          <w:sz w:val="12"/>
        </w:rPr>
      </w:pPr>
      <w:proofErr w:type="gramStart"/>
      <w:r w:rsidRPr="007A1BE0">
        <w:rPr>
          <w:rStyle w:val="StyleBoldUnderline"/>
        </w:rPr>
        <w:t>Marine Protected Areas</w:t>
      </w:r>
      <w:r w:rsidRPr="00AC58EA">
        <w:rPr>
          <w:sz w:val="12"/>
        </w:rPr>
        <w:t>/</w:t>
      </w:r>
      <w:r w:rsidRPr="00AC58EA">
        <w:rPr>
          <w:rStyle w:val="StyleBoldUnderline"/>
        </w:rPr>
        <w:t>Marine Zoning</w:t>
      </w:r>
      <w:r w:rsidRPr="00AC58EA">
        <w:rPr>
          <w:sz w:val="12"/>
        </w:rPr>
        <w:t>.</w:t>
      </w:r>
      <w:proofErr w:type="gramEnd"/>
      <w:r w:rsidRPr="00AC58EA">
        <w:rPr>
          <w:sz w:val="12"/>
        </w:rPr>
        <w:t xml:space="preserve"> Here there is good news. Keep in mind, marine protected areas can be a useful tool where there's a demonstrated need and good science is applied. Likewise, marine spatial planning could be helpful in the future to resolve space use conflicts between competing ocean uses. However, our concern has been with the misuse of the former and the unknown application of the latter. It </w:t>
      </w:r>
      <w:r w:rsidRPr="007A1BE0">
        <w:rPr>
          <w:rStyle w:val="StyleBoldUnderline"/>
        </w:rPr>
        <w:t>has been extremely difficult</w:t>
      </w:r>
      <w:r w:rsidRPr="00AC58EA">
        <w:rPr>
          <w:sz w:val="12"/>
        </w:rPr>
        <w:t xml:space="preserve"> </w:t>
      </w:r>
      <w:r w:rsidRPr="007A1BE0">
        <w:rPr>
          <w:rStyle w:val="StyleBoldUnderline"/>
        </w:rPr>
        <w:t>to bring any rationality into the debate</w:t>
      </w:r>
      <w:r w:rsidRPr="00AC58EA">
        <w:rPr>
          <w:sz w:val="12"/>
        </w:rPr>
        <w:t xml:space="preserve"> on the application and siting of marine protected areas. Instead they've become a cash cow for environmental groups, pocketing massive amounts of foundation grants to fund their campaigns, whether or not there is any need or the science to justify such closures. Some green groups have begun sounding like salesmen for monster pick-ups or Internet shills for male enhancement pills -- "bigger is better." Then there have been the academics sniffing-out grants from writing or testifying about the benefits of marine reserves -- whether or not the science is credible. Follow that up with politicians and bureaucrats falling in line to promote marine reserves to get their League of Conservation Voters green points -- either trying for a perfect score or to avoid a goose egg -- and you can kiss off any kind of measured, rational discussion. The announcement then (see below) that </w:t>
      </w:r>
      <w:r w:rsidRPr="007A1BE0">
        <w:rPr>
          <w:rStyle w:val="Emphasis"/>
        </w:rPr>
        <w:t>new national monuments would be carefully scrutinized by the new Congress</w:t>
      </w:r>
      <w:r w:rsidRPr="00AC58EA">
        <w:rPr>
          <w:sz w:val="12"/>
        </w:rPr>
        <w:t xml:space="preserve"> is welcome. </w:t>
      </w:r>
      <w:r w:rsidRPr="007A1BE0">
        <w:rPr>
          <w:rStyle w:val="StyleBoldUnderline"/>
        </w:rPr>
        <w:t>This</w:t>
      </w:r>
      <w:r w:rsidRPr="00AC58EA">
        <w:rPr>
          <w:sz w:val="12"/>
        </w:rPr>
        <w:t xml:space="preserve"> </w:t>
      </w:r>
      <w:r w:rsidRPr="007A1BE0">
        <w:rPr>
          <w:rStyle w:val="StyleBoldUnderline"/>
        </w:rPr>
        <w:t>should</w:t>
      </w:r>
      <w:r w:rsidRPr="00AC58EA">
        <w:rPr>
          <w:sz w:val="12"/>
        </w:rPr>
        <w:t xml:space="preserve"> help to slow </w:t>
      </w:r>
      <w:r w:rsidRPr="007A1BE0">
        <w:rPr>
          <w:rStyle w:val="StyleBoldUnderline"/>
        </w:rPr>
        <w:t>the process down</w:t>
      </w:r>
      <w:r w:rsidRPr="00AC58EA">
        <w:rPr>
          <w:sz w:val="12"/>
        </w:rPr>
        <w:t xml:space="preserve">. The one downside is that the new House is less likely to want to tackle pollution and water quality issues that have to be addressed -- not just fishing -- to make an effective marine protected area. Indeed, many of the already designated areas protect little, they're merely no fishing zones, sort of like Maginot Lines in the sea readily penetrated by pollution and oil spills. But then we haven't seen much from politicians or bureaucrats, to date, at either the federal or state level with the backbone to address water quality issues affecting MPAs. So what's the difference here? </w:t>
      </w:r>
      <w:r w:rsidRPr="007A1BE0">
        <w:rPr>
          <w:rStyle w:val="StyleBoldUnderline"/>
        </w:rPr>
        <w:t>The new House leadership will also</w:t>
      </w:r>
      <w:r w:rsidRPr="00AC58EA">
        <w:rPr>
          <w:sz w:val="12"/>
        </w:rPr>
        <w:t xml:space="preserve"> likely </w:t>
      </w:r>
      <w:r w:rsidRPr="007A1BE0">
        <w:rPr>
          <w:rStyle w:val="StyleBoldUnderline"/>
        </w:rPr>
        <w:t>slow down the rush to "marine spatial planning</w:t>
      </w:r>
      <w:r w:rsidRPr="00AC58EA">
        <w:rPr>
          <w:sz w:val="12"/>
        </w:rPr>
        <w:t xml:space="preserve">." A two-year slow down to allow for a more thoughtful, consensus driven, marine zoning policy to evolve would be welcome. The way we'd envision this happening is that </w:t>
      </w:r>
      <w:r w:rsidRPr="007A1BE0">
        <w:rPr>
          <w:rStyle w:val="StyleBoldUnderline"/>
        </w:rPr>
        <w:t>implementation</w:t>
      </w:r>
      <w:r w:rsidRPr="00AC58EA">
        <w:rPr>
          <w:sz w:val="12"/>
        </w:rPr>
        <w:t xml:space="preserve"> of spatial planning </w:t>
      </w:r>
      <w:r w:rsidRPr="007A1BE0">
        <w:rPr>
          <w:rStyle w:val="StyleBoldUnderline"/>
        </w:rPr>
        <w:t xml:space="preserve">getting held up in the House </w:t>
      </w:r>
      <w:r w:rsidRPr="00AC58EA">
        <w:rPr>
          <w:sz w:val="12"/>
        </w:rPr>
        <w:t xml:space="preserve">Resources </w:t>
      </w:r>
      <w:r w:rsidRPr="007A1BE0">
        <w:rPr>
          <w:rStyle w:val="StyleBoldUnderline"/>
        </w:rPr>
        <w:t>Committee</w:t>
      </w:r>
      <w:r w:rsidRPr="00AC58EA">
        <w:rPr>
          <w:sz w:val="12"/>
        </w:rPr>
        <w:t xml:space="preserve"> could then lead to off-the-Hill discussions among the various interest groups (fishing, conservation, maritime) to forge an acceptable policy. </w:t>
      </w:r>
      <w:r w:rsidRPr="007A1BE0">
        <w:rPr>
          <w:rStyle w:val="StyleBoldUnderline"/>
        </w:rPr>
        <w:t>In the House there is</w:t>
      </w:r>
      <w:r w:rsidRPr="00AC58EA">
        <w:rPr>
          <w:sz w:val="12"/>
        </w:rPr>
        <w:t xml:space="preserve">, or should be, concern from the fishing industry about the </w:t>
      </w:r>
      <w:r w:rsidRPr="00AC58EA">
        <w:rPr>
          <w:rStyle w:val="StyleBoldUnderline"/>
        </w:rPr>
        <w:t xml:space="preserve">leadership's closeness with Big Oil, Big Ag, Big Development, Big </w:t>
      </w:r>
      <w:proofErr w:type="spellStart"/>
      <w:r w:rsidRPr="00AC58EA">
        <w:rPr>
          <w:rStyle w:val="StyleBoldUnderline"/>
        </w:rPr>
        <w:t>Pharma</w:t>
      </w:r>
      <w:proofErr w:type="spellEnd"/>
      <w:r w:rsidRPr="00AC58EA">
        <w:rPr>
          <w:rStyle w:val="StyleBoldUnderline"/>
        </w:rPr>
        <w:t xml:space="preserve"> and Big Insurance</w:t>
      </w:r>
      <w:r w:rsidRPr="00AC58EA">
        <w:rPr>
          <w:sz w:val="12"/>
        </w:rPr>
        <w:t xml:space="preserve">. On the other hand, they don't owe Big Green anything. </w:t>
      </w:r>
    </w:p>
    <w:p w:rsidR="00405E2F" w:rsidRDefault="00405E2F" w:rsidP="00405E2F"/>
    <w:p w:rsidR="00405E2F" w:rsidRDefault="00405E2F" w:rsidP="00405E2F">
      <w:pPr>
        <w:pStyle w:val="Heading3"/>
      </w:pPr>
      <w:r>
        <w:lastRenderedPageBreak/>
        <w:t>Link – National Endowment for the Oceans</w:t>
      </w:r>
    </w:p>
    <w:p w:rsidR="00405E2F" w:rsidRDefault="00405E2F" w:rsidP="00405E2F">
      <w:pPr>
        <w:pStyle w:val="Heading4"/>
      </w:pPr>
      <w:r>
        <w:t>National Endowment for the Oceans drains capital – causes partisan fighting and spills over to other legislation</w:t>
      </w:r>
    </w:p>
    <w:p w:rsidR="00405E2F" w:rsidRDefault="00405E2F" w:rsidP="00405E2F">
      <w:r>
        <w:t xml:space="preserve">David </w:t>
      </w:r>
      <w:proofErr w:type="spellStart"/>
      <w:r w:rsidRPr="0025694D">
        <w:rPr>
          <w:rStyle w:val="StyleStyleBold12pt"/>
        </w:rPr>
        <w:t>Helvarg</w:t>
      </w:r>
      <w:proofErr w:type="spellEnd"/>
      <w:r>
        <w:t xml:space="preserve">, award winning environmental journalist and Executive Director of Blue Frontier, </w:t>
      </w:r>
      <w:r w:rsidRPr="0025694D">
        <w:rPr>
          <w:rStyle w:val="StyleStyleBold12pt"/>
        </w:rPr>
        <w:t>2-14</w:t>
      </w:r>
      <w:r>
        <w:t xml:space="preserve">-2014 </w:t>
      </w:r>
      <w:hyperlink r:id="rId33" w:history="1">
        <w:r w:rsidRPr="002A7B81">
          <w:rPr>
            <w:rStyle w:val="Hyperlink"/>
          </w:rPr>
          <w:t>http://thehill.com/blogs/congress-blog/energy-environment/198361-the-oceans-demand-our-attention</w:t>
        </w:r>
      </w:hyperlink>
      <w:r>
        <w:t xml:space="preserve"> DA: 6/4/14</w:t>
      </w:r>
    </w:p>
    <w:p w:rsidR="00405E2F" w:rsidRPr="0025694D" w:rsidRDefault="00405E2F" w:rsidP="00405E2F"/>
    <w:p w:rsidR="00405E2F" w:rsidRDefault="00405E2F" w:rsidP="00405E2F">
      <w:pPr>
        <w:rPr>
          <w:sz w:val="10"/>
        </w:rPr>
      </w:pPr>
      <w:r w:rsidRPr="00FD1C37">
        <w:rPr>
          <w:rStyle w:val="StyleBoldUnderline"/>
        </w:rPr>
        <w:t>The</w:t>
      </w:r>
      <w:r w:rsidRPr="004559BE">
        <w:rPr>
          <w:sz w:val="10"/>
        </w:rPr>
        <w:t xml:space="preserve"> </w:t>
      </w:r>
      <w:r w:rsidRPr="00FD1C37">
        <w:rPr>
          <w:rStyle w:val="StyleBoldUnderline"/>
        </w:rPr>
        <w:t>latest battle over the</w:t>
      </w:r>
      <w:r w:rsidRPr="004559BE">
        <w:rPr>
          <w:sz w:val="10"/>
        </w:rPr>
        <w:t xml:space="preserve"> future of America’s </w:t>
      </w:r>
      <w:r w:rsidRPr="00FD1C37">
        <w:rPr>
          <w:rStyle w:val="StyleBoldUnderline"/>
        </w:rPr>
        <w:t>ocean</w:t>
      </w:r>
      <w:r w:rsidRPr="004559BE">
        <w:rPr>
          <w:sz w:val="10"/>
        </w:rPr>
        <w:t xml:space="preserve"> frontier </w:t>
      </w:r>
      <w:r w:rsidRPr="00FD1C37">
        <w:rPr>
          <w:rStyle w:val="StyleBoldUnderline"/>
        </w:rPr>
        <w:t>is</w:t>
      </w:r>
      <w:r w:rsidRPr="004559BE">
        <w:rPr>
          <w:sz w:val="10"/>
        </w:rPr>
        <w:t xml:space="preserve"> being </w:t>
      </w:r>
      <w:r w:rsidRPr="00FD1C37">
        <w:rPr>
          <w:rStyle w:val="StyleBoldUnderline"/>
        </w:rPr>
        <w:t>fought</w:t>
      </w:r>
      <w:r w:rsidRPr="004559BE">
        <w:rPr>
          <w:sz w:val="10"/>
        </w:rPr>
        <w:t xml:space="preserve"> </w:t>
      </w:r>
      <w:r w:rsidRPr="00FD1C37">
        <w:rPr>
          <w:rStyle w:val="StyleBoldUnderline"/>
        </w:rPr>
        <w:t>out</w:t>
      </w:r>
      <w:r w:rsidRPr="004559BE">
        <w:rPr>
          <w:sz w:val="10"/>
        </w:rPr>
        <w:t xml:space="preserve"> </w:t>
      </w:r>
      <w:r w:rsidRPr="00FD1C37">
        <w:rPr>
          <w:rStyle w:val="StyleBoldUnderline"/>
        </w:rPr>
        <w:t>in</w:t>
      </w:r>
      <w:r w:rsidRPr="004559BE">
        <w:rPr>
          <w:sz w:val="10"/>
        </w:rPr>
        <w:t xml:space="preserve"> </w:t>
      </w:r>
      <w:r w:rsidRPr="00FD1C37">
        <w:rPr>
          <w:rStyle w:val="StyleBoldUnderline"/>
        </w:rPr>
        <w:t>a</w:t>
      </w:r>
      <w:r w:rsidRPr="004559BE">
        <w:rPr>
          <w:sz w:val="10"/>
        </w:rPr>
        <w:t xml:space="preserve"> </w:t>
      </w:r>
      <w:r w:rsidRPr="00FD1C37">
        <w:rPr>
          <w:rStyle w:val="Emphasis"/>
        </w:rPr>
        <w:t>seemingly unrelated bill in Congress</w:t>
      </w:r>
      <w:r w:rsidRPr="004559BE">
        <w:rPr>
          <w:sz w:val="10"/>
        </w:rPr>
        <w:t xml:space="preserve">.  </w:t>
      </w:r>
      <w:r w:rsidRPr="00917675">
        <w:rPr>
          <w:rStyle w:val="StyleBoldUnderline"/>
        </w:rPr>
        <w:t>Democratic Sen.</w:t>
      </w:r>
      <w:r w:rsidRPr="004559BE">
        <w:rPr>
          <w:sz w:val="10"/>
        </w:rPr>
        <w:t xml:space="preserve"> Sheldon Whitehouse (R.I.) recently </w:t>
      </w:r>
      <w:r w:rsidRPr="00917675">
        <w:rPr>
          <w:rStyle w:val="StyleBoldUnderline"/>
        </w:rPr>
        <w:t>introduced his National Endowment for the Oceans</w:t>
      </w:r>
      <w:r w:rsidRPr="004559BE">
        <w:rPr>
          <w:sz w:val="10"/>
        </w:rPr>
        <w:t xml:space="preserve"> rider to the Senate version of the Water Resources Development Act (WRDA), which funds the Army Corps of Engineers to work on dams, dredging and flood control. The Endowment would establish a permanent fund – based on offshore energy revenue – for scientific research and coastal restoration. </w:t>
      </w:r>
      <w:r w:rsidRPr="00FD1C37">
        <w:rPr>
          <w:rStyle w:val="StyleBoldUnderline"/>
        </w:rPr>
        <w:t>On the House side</w:t>
      </w:r>
      <w:r w:rsidRPr="004559BE">
        <w:rPr>
          <w:sz w:val="10"/>
        </w:rPr>
        <w:t xml:space="preserve"> </w:t>
      </w:r>
      <w:r w:rsidRPr="00FD1C37">
        <w:rPr>
          <w:rStyle w:val="StyleBoldUnderline"/>
        </w:rPr>
        <w:t>Tea Party Republican</w:t>
      </w:r>
      <w:r w:rsidRPr="004559BE">
        <w:rPr>
          <w:sz w:val="10"/>
        </w:rPr>
        <w:t xml:space="preserve"> Rep. Bill </w:t>
      </w:r>
      <w:r w:rsidRPr="00FD1C37">
        <w:rPr>
          <w:rStyle w:val="StyleBoldUnderline"/>
        </w:rPr>
        <w:t>Flores</w:t>
      </w:r>
      <w:r w:rsidRPr="004559BE">
        <w:rPr>
          <w:sz w:val="10"/>
        </w:rPr>
        <w:t xml:space="preserve"> (Texas) </w:t>
      </w:r>
      <w:r w:rsidRPr="00FD1C37">
        <w:rPr>
          <w:rStyle w:val="StyleBoldUnderline"/>
        </w:rPr>
        <w:t>has a rider to cancel out any funding</w:t>
      </w:r>
      <w:r w:rsidRPr="004559BE">
        <w:rPr>
          <w:sz w:val="10"/>
        </w:rPr>
        <w:t xml:space="preserve"> that might allow the Army Corps to participate in the Obama administration’s National Ocean Policy, which he claims would empower the EPA to control the property of his drought-plagued constituents should any rain (generated by the ocean) land on their rooftops. </w:t>
      </w:r>
      <w:r w:rsidRPr="00FD1C37">
        <w:rPr>
          <w:rStyle w:val="StyleBoldUnderline"/>
        </w:rPr>
        <w:t>One rider</w:t>
      </w:r>
      <w:r w:rsidRPr="004559BE">
        <w:rPr>
          <w:sz w:val="10"/>
        </w:rPr>
        <w:t xml:space="preserve"> </w:t>
      </w:r>
      <w:r w:rsidRPr="00FD1C37">
        <w:rPr>
          <w:rStyle w:val="StyleBoldUnderline"/>
        </w:rPr>
        <w:t>represents</w:t>
      </w:r>
      <w:r w:rsidRPr="004559BE">
        <w:rPr>
          <w:sz w:val="10"/>
        </w:rPr>
        <w:t xml:space="preserve"> a constructive addition and the other </w:t>
      </w:r>
      <w:r w:rsidRPr="00FD1C37">
        <w:rPr>
          <w:rStyle w:val="StyleBoldUnderline"/>
        </w:rPr>
        <w:t>a</w:t>
      </w:r>
      <w:r w:rsidRPr="004559BE">
        <w:rPr>
          <w:sz w:val="10"/>
        </w:rPr>
        <w:t xml:space="preserve"> </w:t>
      </w:r>
      <w:r w:rsidRPr="00FD1C37">
        <w:rPr>
          <w:rStyle w:val="Emphasis"/>
        </w:rPr>
        <w:t>paranoid partisan impediment</w:t>
      </w:r>
      <w:r w:rsidRPr="004559BE">
        <w:rPr>
          <w:sz w:val="10"/>
        </w:rPr>
        <w:t xml:space="preserve"> </w:t>
      </w:r>
      <w:r w:rsidRPr="00FD1C37">
        <w:rPr>
          <w:rStyle w:val="StyleBoldUnderline"/>
        </w:rPr>
        <w:t>to</w:t>
      </w:r>
      <w:r w:rsidRPr="004559BE">
        <w:rPr>
          <w:sz w:val="10"/>
        </w:rPr>
        <w:t xml:space="preserve"> an </w:t>
      </w:r>
      <w:r w:rsidRPr="00FD1C37">
        <w:rPr>
          <w:rStyle w:val="StyleBoldUnderline"/>
        </w:rPr>
        <w:t>ocean policy</w:t>
      </w:r>
      <w:r w:rsidRPr="004559BE">
        <w:rPr>
          <w:sz w:val="10"/>
        </w:rPr>
        <w:t xml:space="preserve"> aimed at coordinating federal agencies in ways that could reduce conflict, redundancy and government waste,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And like it or not, overfishing, pollution, coastal sprawl and climate change have created an ongoing disaster in our public seas. Unfortunately </w:t>
      </w:r>
      <w:r w:rsidRPr="00FD1C37">
        <w:rPr>
          <w:rStyle w:val="StyleBoldUnderline"/>
        </w:rPr>
        <w:t>progress towards</w:t>
      </w:r>
      <w:r w:rsidRPr="004559BE">
        <w:rPr>
          <w:sz w:val="10"/>
        </w:rPr>
        <w:t xml:space="preserve"> a major </w:t>
      </w:r>
      <w:r w:rsidRPr="00FD1C37">
        <w:rPr>
          <w:rStyle w:val="StyleBoldUnderline"/>
        </w:rPr>
        <w:t>reorganization</w:t>
      </w:r>
      <w:r w:rsidRPr="004559BE">
        <w:rPr>
          <w:sz w:val="10"/>
        </w:rPr>
        <w:t xml:space="preserve"> </w:t>
      </w:r>
      <w:r w:rsidRPr="00FD1C37">
        <w:rPr>
          <w:rStyle w:val="StyleBoldUnderline"/>
        </w:rPr>
        <w:t>of</w:t>
      </w:r>
      <w:r w:rsidRPr="004559BE">
        <w:rPr>
          <w:sz w:val="10"/>
        </w:rPr>
        <w:t xml:space="preserve"> how we as a nation manage and benefit from </w:t>
      </w:r>
      <w:r w:rsidRPr="00FD1C37">
        <w:rPr>
          <w:rStyle w:val="StyleBoldUnderline"/>
        </w:rPr>
        <w:t>our ocean</w:t>
      </w:r>
      <w:r w:rsidRPr="004559BE">
        <w:rPr>
          <w:sz w:val="10"/>
        </w:rPr>
        <w:t xml:space="preserve"> </w:t>
      </w:r>
      <w:r w:rsidRPr="00FD1C37">
        <w:rPr>
          <w:rStyle w:val="StyleBoldUnderline"/>
        </w:rPr>
        <w:t>continues to advance with all the deliberate speed of a sea hare (large marine snail).</w:t>
      </w:r>
      <w:r w:rsidRPr="004559BE">
        <w:rPr>
          <w:sz w:val="10"/>
        </w:rPr>
        <w:t xml:space="preserve"> In 2004 ocean conservationists held their first ‘Blue Vision Summit’ in Washington D.C. It was there Rep. Sam Farr (D-Calif.) called for a “Big Ocean Bill,” to incorporate many of the recommendations of the 2003 Pew Oceans Commission and 2004 U.S. Commission on Ocean Policy, the first blue ribbon panels to examine the state of America’s blue frontier in over three decades. During his presidency, George W. Bush established major marine reserves in the Pacific, but otherwise ignored his own federal commission’s recommendations along with those of the Pew group headed by future Secretary of Defense (now retired), Leon Panetta. As a result America’s seas continue to be poorly managed by 24 different federal agencies taking a piecemeal approach to their oversight under 144 separate laws. In the fall of 2008, Oregon State marine ecologist Dr. Jane </w:t>
      </w:r>
      <w:proofErr w:type="spellStart"/>
      <w:r w:rsidRPr="004559BE">
        <w:rPr>
          <w:sz w:val="10"/>
        </w:rPr>
        <w:t>Lubchenco</w:t>
      </w:r>
      <w:proofErr w:type="spellEnd"/>
      <w:r w:rsidRPr="004559BE">
        <w:rPr>
          <w:sz w:val="10"/>
        </w:rPr>
        <w:t xml:space="preserve"> met with then President-elect Obama in Chicago. There, he offered her the job of running The National Oceanic and Atmospheric Administration (NOAA), and she suggested he promote an ocean policy based on the two commissions’ recommendations that he agreed to do. By the time of the 2009 Blue Vision Summit it was clear </w:t>
      </w:r>
      <w:r w:rsidRPr="004559BE">
        <w:rPr>
          <w:rStyle w:val="StyleBoldUnderline"/>
        </w:rPr>
        <w:t>Congress had become</w:t>
      </w:r>
      <w:r w:rsidRPr="004559BE">
        <w:rPr>
          <w:sz w:val="10"/>
        </w:rPr>
        <w:t xml:space="preserve"> </w:t>
      </w:r>
      <w:r w:rsidRPr="004559BE">
        <w:rPr>
          <w:rStyle w:val="Emphasis"/>
        </w:rPr>
        <w:t>too polarized</w:t>
      </w:r>
      <w:r w:rsidRPr="004559BE">
        <w:rPr>
          <w:sz w:val="10"/>
        </w:rPr>
        <w:t xml:space="preserve"> t</w:t>
      </w:r>
      <w:r w:rsidRPr="004559BE">
        <w:rPr>
          <w:rStyle w:val="StyleBoldUnderline"/>
        </w:rPr>
        <w:t xml:space="preserve">o pass major ocean </w:t>
      </w:r>
      <w:r w:rsidRPr="004559BE">
        <w:rPr>
          <w:sz w:val="10"/>
        </w:rPr>
        <w:t xml:space="preserve">reform </w:t>
      </w:r>
      <w:r w:rsidRPr="004559BE">
        <w:rPr>
          <w:rStyle w:val="StyleBoldUnderline"/>
        </w:rPr>
        <w:t>legislation</w:t>
      </w:r>
      <w:r w:rsidRPr="004559BE">
        <w:rPr>
          <w:sz w:val="10"/>
        </w:rPr>
        <w:t xml:space="preserve"> at the level of the Clean Air and Clean Water Acts of the last century. Still, activists gathered there were thrilled to hear the new White House Council on Environmental Quality Chair, Nancy </w:t>
      </w:r>
      <w:proofErr w:type="spellStart"/>
      <w:r w:rsidRPr="004559BE">
        <w:rPr>
          <w:sz w:val="10"/>
        </w:rPr>
        <w:t>Sutley</w:t>
      </w:r>
      <w:proofErr w:type="spellEnd"/>
      <w:r w:rsidRPr="004559BE">
        <w:rPr>
          <w:sz w:val="10"/>
        </w:rPr>
        <w:t>, announce plans for a new National Ocean Policy initiative by the Obama administration. This was followed by a series of six public hearings over the next year held in different parts of the country.  Ocean conservationists were able to mobilize thousands of people and 80 percent of public comments favored moving forward with a policy of ecosystem-based regional planning for ocean uses.</w:t>
      </w:r>
    </w:p>
    <w:p w:rsidR="00405E2F" w:rsidRDefault="00405E2F" w:rsidP="00405E2F">
      <w:pPr>
        <w:pStyle w:val="Heading4"/>
      </w:pPr>
      <w:r>
        <w:t>National Endowment for the Oceans cause controversy – ideological divide and knee-jerk hostility – only new evidence assumes the gridlocked Congress</w:t>
      </w:r>
    </w:p>
    <w:p w:rsidR="00405E2F" w:rsidRDefault="00405E2F" w:rsidP="00405E2F">
      <w:r>
        <w:t xml:space="preserve"> Tom </w:t>
      </w:r>
      <w:r w:rsidRPr="004D1247">
        <w:rPr>
          <w:rStyle w:val="StyleStyleBold12pt"/>
        </w:rPr>
        <w:t>Allen</w:t>
      </w:r>
      <w:r>
        <w:t xml:space="preserve"> is the president and CEO of the Association of American Publishers and a board member of the Ocean Conservancy. He represented Maine’s 1st District in Congress for six terms. , 12-4-</w:t>
      </w:r>
      <w:r w:rsidRPr="004D1247">
        <w:rPr>
          <w:rStyle w:val="StyleStyleBold12pt"/>
        </w:rPr>
        <w:t>2013</w:t>
      </w:r>
      <w:r>
        <w:t xml:space="preserve"> “Challenges of a Changing Ocean: Can Congress Act in Time? | Commentary” </w:t>
      </w:r>
      <w:hyperlink r:id="rId34" w:history="1">
        <w:r w:rsidRPr="002A7B81">
          <w:rPr>
            <w:rStyle w:val="Hyperlink"/>
          </w:rPr>
          <w:t>http://www.rollcall.com/news/challenges_of_a_changing_ocean_can_congress_act_in_time_commentary-229390-1.html?pg=1</w:t>
        </w:r>
      </w:hyperlink>
      <w:r>
        <w:t xml:space="preserve"> DA: 6/6/14</w:t>
      </w:r>
    </w:p>
    <w:p w:rsidR="00405E2F" w:rsidRPr="004D1247" w:rsidRDefault="00405E2F" w:rsidP="00405E2F"/>
    <w:p w:rsidR="00405E2F" w:rsidRPr="00435D9A" w:rsidRDefault="00405E2F" w:rsidP="00405E2F">
      <w:pPr>
        <w:rPr>
          <w:sz w:val="10"/>
        </w:rPr>
      </w:pPr>
      <w:r w:rsidRPr="009169D6">
        <w:rPr>
          <w:rStyle w:val="StyleBoldUnderline"/>
        </w:rPr>
        <w:t>In a Congress marred</w:t>
      </w:r>
      <w:r w:rsidRPr="00435D9A">
        <w:rPr>
          <w:sz w:val="10"/>
        </w:rPr>
        <w:t xml:space="preserve"> </w:t>
      </w:r>
      <w:r w:rsidRPr="009169D6">
        <w:rPr>
          <w:rStyle w:val="StyleBoldUnderline"/>
        </w:rPr>
        <w:t>by</w:t>
      </w:r>
      <w:r w:rsidRPr="00435D9A">
        <w:rPr>
          <w:sz w:val="10"/>
        </w:rPr>
        <w:t xml:space="preserve"> </w:t>
      </w:r>
      <w:r w:rsidRPr="009169D6">
        <w:rPr>
          <w:rStyle w:val="Emphasis"/>
        </w:rPr>
        <w:t>gridlock and partisan brinkmanship</w:t>
      </w:r>
      <w:r w:rsidRPr="00435D9A">
        <w:rPr>
          <w:sz w:val="10"/>
        </w:rPr>
        <w:t xml:space="preserve">, a surprising </w:t>
      </w:r>
      <w:r w:rsidRPr="009169D6">
        <w:rPr>
          <w:rStyle w:val="StyleBoldUnderline"/>
        </w:rPr>
        <w:t>opportunity has emerged to</w:t>
      </w:r>
      <w:r w:rsidRPr="00435D9A">
        <w:rPr>
          <w:sz w:val="10"/>
        </w:rPr>
        <w:t xml:space="preserve"> </w:t>
      </w:r>
      <w:r w:rsidRPr="009169D6">
        <w:rPr>
          <w:rStyle w:val="StyleBoldUnderline"/>
        </w:rPr>
        <w:t>strengthen our nation’s ocean</w:t>
      </w:r>
      <w:r w:rsidRPr="00435D9A">
        <w:rPr>
          <w:sz w:val="10"/>
        </w:rPr>
        <w:t xml:space="preserve"> and coastal communities, businesses and environment. Congress should seize the moment and establish the long-recommended National Endowment for the Oceans, Coasts and Great Lakes. Unless Congress acts now, the opportunity will slip away. The House and Senate Water Resource Development Act (WRDA) bills currently in conference contain competing provisions — with competing visions — for the future of ocean and coastal management in America. </w:t>
      </w:r>
      <w:r w:rsidRPr="009169D6">
        <w:rPr>
          <w:rStyle w:val="StyleBoldUnderline"/>
        </w:rPr>
        <w:t>This</w:t>
      </w:r>
      <w:r w:rsidRPr="00435D9A">
        <w:rPr>
          <w:sz w:val="10"/>
        </w:rPr>
        <w:t xml:space="preserve"> legislative </w:t>
      </w:r>
      <w:r w:rsidRPr="009169D6">
        <w:rPr>
          <w:rStyle w:val="StyleBoldUnderline"/>
        </w:rPr>
        <w:t>conflict</w:t>
      </w:r>
      <w:r w:rsidRPr="00435D9A">
        <w:rPr>
          <w:sz w:val="10"/>
        </w:rPr>
        <w:t xml:space="preserve"> </w:t>
      </w:r>
      <w:r w:rsidRPr="009169D6">
        <w:rPr>
          <w:rStyle w:val="StyleBoldUnderline"/>
        </w:rPr>
        <w:t>is part of our country’s broader ideological struggle</w:t>
      </w:r>
      <w:r w:rsidRPr="00435D9A">
        <w:rPr>
          <w:sz w:val="10"/>
        </w:rPr>
        <w:t xml:space="preserve">, </w:t>
      </w:r>
      <w:r w:rsidRPr="009169D6">
        <w:rPr>
          <w:rStyle w:val="StyleBoldUnderline"/>
        </w:rPr>
        <w:t>but with this difference: On the ocean,</w:t>
      </w:r>
      <w:r w:rsidRPr="00435D9A">
        <w:rPr>
          <w:sz w:val="10"/>
        </w:rPr>
        <w:t xml:space="preserve"> </w:t>
      </w:r>
      <w:r w:rsidRPr="009169D6">
        <w:rPr>
          <w:rStyle w:val="StyleBoldUnderline"/>
        </w:rPr>
        <w:t>no</w:t>
      </w:r>
      <w:r w:rsidRPr="00435D9A">
        <w:rPr>
          <w:sz w:val="10"/>
        </w:rPr>
        <w:t xml:space="preserve"> state government, chamber of commerce or environmental </w:t>
      </w:r>
      <w:r w:rsidRPr="009169D6">
        <w:rPr>
          <w:rStyle w:val="StyleBoldUnderline"/>
        </w:rPr>
        <w:t>group can</w:t>
      </w:r>
      <w:r w:rsidRPr="00435D9A">
        <w:rPr>
          <w:sz w:val="10"/>
        </w:rPr>
        <w:t xml:space="preserve"> </w:t>
      </w:r>
      <w:r w:rsidRPr="009169D6">
        <w:rPr>
          <w:rStyle w:val="StyleBoldUnderline"/>
        </w:rPr>
        <w:t>exercise coordinated and effective leadership alone</w:t>
      </w:r>
      <w:r w:rsidRPr="00435D9A">
        <w:rPr>
          <w:sz w:val="10"/>
        </w:rPr>
        <w:t xml:space="preserve">. </w:t>
      </w:r>
      <w:r w:rsidRPr="009169D6">
        <w:rPr>
          <w:rStyle w:val="StyleBoldUnderline"/>
        </w:rPr>
        <w:t>The Senate</w:t>
      </w:r>
      <w:r w:rsidRPr="00435D9A">
        <w:rPr>
          <w:sz w:val="10"/>
        </w:rPr>
        <w:t xml:space="preserve">-passed WRDA </w:t>
      </w:r>
      <w:r w:rsidRPr="009169D6">
        <w:rPr>
          <w:rStyle w:val="StyleBoldUnderline"/>
        </w:rPr>
        <w:t>bill</w:t>
      </w:r>
      <w:r w:rsidRPr="00435D9A">
        <w:rPr>
          <w:sz w:val="10"/>
        </w:rPr>
        <w:t xml:space="preserve"> includes an amendment from Sen. Sheldon Whitehouse, D-R.I., that </w:t>
      </w:r>
      <w:r w:rsidRPr="00917675">
        <w:rPr>
          <w:rStyle w:val="StyleBoldUnderline"/>
        </w:rPr>
        <w:t>provides for a National Endowment for the Oceans</w:t>
      </w:r>
      <w:r w:rsidRPr="00435D9A">
        <w:rPr>
          <w:sz w:val="10"/>
        </w:rPr>
        <w:t xml:space="preserve"> that passed with strong bipartisan support. The endowment would authorize grants to universities, states and local organizations for ocean research, mapping, monitoring, conservation and restoration projects — work that is critical to coastal economies that rely on a healthy ocean with well-managed resources. It </w:t>
      </w:r>
      <w:r w:rsidRPr="009169D6">
        <w:rPr>
          <w:rStyle w:val="StyleBoldUnderline"/>
        </w:rPr>
        <w:t>reflects the belief that the federal</w:t>
      </w:r>
      <w:r w:rsidRPr="00435D9A">
        <w:rPr>
          <w:sz w:val="10"/>
        </w:rPr>
        <w:t xml:space="preserve"> </w:t>
      </w:r>
      <w:r w:rsidRPr="009169D6">
        <w:rPr>
          <w:rStyle w:val="StyleBoldUnderline"/>
        </w:rPr>
        <w:t>government has an important role to play</w:t>
      </w:r>
      <w:r w:rsidRPr="00435D9A">
        <w:rPr>
          <w:sz w:val="10"/>
        </w:rPr>
        <w:t xml:space="preserve"> in strengthening coastal communities, helping ocean-dependent businesses and improving the health of our ocean environment. </w:t>
      </w:r>
      <w:r w:rsidRPr="009169D6">
        <w:rPr>
          <w:rStyle w:val="StyleBoldUnderline"/>
        </w:rPr>
        <w:t>By contrast</w:t>
      </w:r>
      <w:r w:rsidRPr="00435D9A">
        <w:rPr>
          <w:sz w:val="10"/>
        </w:rPr>
        <w:t xml:space="preserve">, the WRDA bill passed by </w:t>
      </w:r>
      <w:r w:rsidRPr="009169D6">
        <w:rPr>
          <w:rStyle w:val="StyleBoldUnderline"/>
        </w:rPr>
        <w:t>the House</w:t>
      </w:r>
      <w:r w:rsidRPr="00435D9A">
        <w:rPr>
          <w:sz w:val="10"/>
        </w:rPr>
        <w:t xml:space="preserve"> of Representatives includes an amendment from Rep. Bill Flores, R-Texas, that would </w:t>
      </w:r>
      <w:r w:rsidRPr="009169D6">
        <w:rPr>
          <w:rStyle w:val="StyleBoldUnderline"/>
        </w:rPr>
        <w:t>undermine</w:t>
      </w:r>
      <w:r w:rsidRPr="00435D9A">
        <w:rPr>
          <w:sz w:val="10"/>
        </w:rPr>
        <w:t xml:space="preserve"> our National Ocean Policy, smart ocean planning and ecosystem approaches to ocean resource management. In an era when we need government to work better, smarter, and more effectively, the National Ocean Policy and </w:t>
      </w:r>
      <w:proofErr w:type="gramStart"/>
      <w:r w:rsidRPr="00435D9A">
        <w:rPr>
          <w:sz w:val="10"/>
        </w:rPr>
        <w:t xml:space="preserve">smart </w:t>
      </w:r>
      <w:r w:rsidRPr="009169D6">
        <w:rPr>
          <w:rStyle w:val="StyleBoldUnderline"/>
        </w:rPr>
        <w:t>ocean</w:t>
      </w:r>
      <w:proofErr w:type="gramEnd"/>
      <w:r w:rsidRPr="009169D6">
        <w:rPr>
          <w:rStyle w:val="StyleBoldUnderline"/>
        </w:rPr>
        <w:t xml:space="preserve"> planning</w:t>
      </w:r>
      <w:r w:rsidRPr="00435D9A">
        <w:rPr>
          <w:sz w:val="10"/>
        </w:rPr>
        <w:t xml:space="preserve"> are just common sense. They allow the local, state, tribal and federal entities responsible for ocean management to work across jurisdictional boundaries and proactively tackle challenges in a forward-looking way. To take those tools away would be bad for ocean health, bad for the ocean economy and bad for coastal communities. </w:t>
      </w:r>
      <w:r w:rsidRPr="009169D6">
        <w:rPr>
          <w:rStyle w:val="StyleBoldUnderline"/>
        </w:rPr>
        <w:t>This legislative head-to-head dispute reflects the</w:t>
      </w:r>
      <w:r w:rsidRPr="00435D9A">
        <w:rPr>
          <w:sz w:val="10"/>
        </w:rPr>
        <w:t xml:space="preserve"> </w:t>
      </w:r>
      <w:r w:rsidRPr="009169D6">
        <w:rPr>
          <w:rStyle w:val="Emphasis"/>
        </w:rPr>
        <w:t>broader ideological struggle</w:t>
      </w:r>
      <w:r w:rsidRPr="00435D9A">
        <w:rPr>
          <w:sz w:val="10"/>
        </w:rPr>
        <w:t xml:space="preserve"> </w:t>
      </w:r>
      <w:r w:rsidRPr="009169D6">
        <w:rPr>
          <w:rStyle w:val="StyleBoldUnderline"/>
        </w:rPr>
        <w:t>that haunts the halls of</w:t>
      </w:r>
      <w:r w:rsidRPr="00435D9A">
        <w:rPr>
          <w:sz w:val="10"/>
        </w:rPr>
        <w:t xml:space="preserve"> </w:t>
      </w:r>
      <w:r w:rsidRPr="009169D6">
        <w:rPr>
          <w:rStyle w:val="StyleBoldUnderline"/>
        </w:rPr>
        <w:t>Congress today</w:t>
      </w:r>
      <w:r w:rsidRPr="00435D9A">
        <w:rPr>
          <w:sz w:val="10"/>
        </w:rPr>
        <w:t xml:space="preserve">. It’s </w:t>
      </w:r>
      <w:r w:rsidRPr="009169D6">
        <w:rPr>
          <w:rStyle w:val="StyleBoldUnderline"/>
        </w:rPr>
        <w:t>between</w:t>
      </w:r>
      <w:r w:rsidRPr="00435D9A">
        <w:rPr>
          <w:sz w:val="10"/>
        </w:rPr>
        <w:t xml:space="preserve"> </w:t>
      </w:r>
      <w:r w:rsidRPr="009169D6">
        <w:rPr>
          <w:rStyle w:val="StyleBoldUnderline"/>
        </w:rPr>
        <w:t>those who believe that the government can be a vehicle to serve the common good and those who believe that nearly all government action restricts personal freedom.</w:t>
      </w:r>
      <w:r w:rsidRPr="00435D9A">
        <w:rPr>
          <w:sz w:val="10"/>
        </w:rPr>
        <w:t xml:space="preserve"> We have for too long taken the ocean for granted. Its immense size and apparent resilience fooled us into thinking that humans could draw on it for limitless protein and use it as a garbage dump. But now the ocean and our coastal communities face serious challenges. Coral reefs are in steep decline. Many fisheries continue to struggle. Water quality problems and toxic algae blooms threaten beaches and clam diggers. Ocean acidification is worsening each year, threatening </w:t>
      </w:r>
      <w:proofErr w:type="spellStart"/>
      <w:r w:rsidRPr="00435D9A">
        <w:rPr>
          <w:sz w:val="10"/>
        </w:rPr>
        <w:t>multigeneration</w:t>
      </w:r>
      <w:proofErr w:type="spellEnd"/>
      <w:r w:rsidRPr="00435D9A">
        <w:rPr>
          <w:sz w:val="10"/>
        </w:rPr>
        <w:t xml:space="preserve"> family-owned shellfish farms. Trash litters the open ocean, occasionally exacerbated by tragic events such as the Japanese tsunami. And sea level rise is just over </w:t>
      </w:r>
      <w:r w:rsidRPr="00435D9A">
        <w:rPr>
          <w:sz w:val="10"/>
        </w:rPr>
        <w:lastRenderedPageBreak/>
        <w:t xml:space="preserve">the horizon. The WRDA conferees and Congress should choose thoughtful long-term engagement to protect and enhance ocean quality over </w:t>
      </w:r>
      <w:r w:rsidRPr="00435D9A">
        <w:rPr>
          <w:rStyle w:val="StyleBoldUnderline"/>
        </w:rPr>
        <w:t xml:space="preserve">the all-too-common </w:t>
      </w:r>
      <w:r w:rsidRPr="00435D9A">
        <w:rPr>
          <w:rStyle w:val="Emphasis"/>
        </w:rPr>
        <w:t>knee-jerk hostility</w:t>
      </w:r>
      <w:r w:rsidRPr="00435D9A">
        <w:rPr>
          <w:rStyle w:val="StyleBoldUnderline"/>
        </w:rPr>
        <w:t xml:space="preserve"> toward any new government initiative</w:t>
      </w:r>
      <w:r w:rsidRPr="00435D9A">
        <w:rPr>
          <w:sz w:val="10"/>
        </w:rPr>
        <w:t xml:space="preserve">. </w:t>
      </w:r>
      <w:r w:rsidRPr="00435D9A">
        <w:rPr>
          <w:rStyle w:val="StyleBoldUnderline"/>
        </w:rPr>
        <w:t>Ironically, ocean issues didn’t generate such partisan conflict until recently.</w:t>
      </w:r>
      <w:r w:rsidRPr="00435D9A">
        <w:rPr>
          <w:sz w:val="10"/>
        </w:rPr>
        <w:t xml:space="preserve"> As a founding member of the bipartisan House Oceans Caucus, I can say that </w:t>
      </w:r>
      <w:r w:rsidRPr="00435D9A">
        <w:rPr>
          <w:rStyle w:val="StyleBoldUnderline"/>
        </w:rPr>
        <w:t>working across the aisle</w:t>
      </w:r>
      <w:r w:rsidRPr="00435D9A">
        <w:rPr>
          <w:sz w:val="10"/>
        </w:rPr>
        <w:t xml:space="preserve"> on ocean issues </w:t>
      </w:r>
      <w:r w:rsidRPr="00435D9A">
        <w:rPr>
          <w:rStyle w:val="StyleBoldUnderline"/>
        </w:rPr>
        <w:t>used to be</w:t>
      </w:r>
      <w:r w:rsidRPr="00435D9A">
        <w:rPr>
          <w:sz w:val="10"/>
        </w:rPr>
        <w:t xml:space="preserve"> far more </w:t>
      </w:r>
      <w:r w:rsidRPr="00435D9A">
        <w:rPr>
          <w:rStyle w:val="StyleBoldUnderline"/>
        </w:rPr>
        <w:t>commonplace</w:t>
      </w:r>
      <w:r w:rsidRPr="00435D9A">
        <w:rPr>
          <w:sz w:val="10"/>
        </w:rPr>
        <w:t>. For example, the idea of a permanent ocean endowment was proposed back in 2004 by the U.S. Commission on Ocean Policy — a commission appointed entirely by President George W. Bush. When the commission first floated the idea of an ocean trust fund in a draft report and asked governors for comment, support was overwhelming and bipartisan. Of the 20 coastal governors who submitted comments on an ocean trust fund, 19 supported the idea — six Democrats and 13 Republicans. Only one Democratic governor expressed any opposition.</w:t>
      </w:r>
    </w:p>
    <w:p w:rsidR="00405E2F" w:rsidRPr="00917675" w:rsidRDefault="00405E2F" w:rsidP="00405E2F"/>
    <w:p w:rsidR="00405E2F" w:rsidRDefault="00405E2F" w:rsidP="00405E2F">
      <w:pPr>
        <w:pStyle w:val="Heading3"/>
      </w:pPr>
      <w:r>
        <w:lastRenderedPageBreak/>
        <w:t>Link – National Ocean Policy (NOP)</w:t>
      </w:r>
    </w:p>
    <w:p w:rsidR="00405E2F" w:rsidRPr="00FD1C37" w:rsidRDefault="00405E2F" w:rsidP="00405E2F">
      <w:pPr>
        <w:pStyle w:val="Heading4"/>
      </w:pPr>
      <w:r>
        <w:t>NOP causes massive controversy – riders and opposition</w:t>
      </w:r>
    </w:p>
    <w:p w:rsidR="00405E2F" w:rsidRDefault="00405E2F" w:rsidP="00405E2F">
      <w:r>
        <w:t xml:space="preserve">Emily </w:t>
      </w:r>
      <w:proofErr w:type="spellStart"/>
      <w:r w:rsidRPr="0025694D">
        <w:rPr>
          <w:rStyle w:val="StyleStyleBold12pt"/>
        </w:rPr>
        <w:t>Woglom</w:t>
      </w:r>
      <w:proofErr w:type="spellEnd"/>
      <w:r>
        <w:t xml:space="preserve"> is Vice President, Conservation Policy and Programs, for Ocean Conservancy, previously Office of Management and Budget, </w:t>
      </w:r>
      <w:proofErr w:type="spellStart"/>
      <w:r>
        <w:t>Masters</w:t>
      </w:r>
      <w:proofErr w:type="spellEnd"/>
      <w:r>
        <w:t xml:space="preserve"> Degree from the Nicholas School of the Environment at Duke. 11-15-</w:t>
      </w:r>
      <w:r w:rsidRPr="0025694D">
        <w:rPr>
          <w:rStyle w:val="StyleStyleBold12pt"/>
        </w:rPr>
        <w:t>2013</w:t>
      </w:r>
      <w:r>
        <w:t xml:space="preserve"> </w:t>
      </w:r>
      <w:hyperlink r:id="rId35" w:history="1">
        <w:r w:rsidRPr="002A7B81">
          <w:rPr>
            <w:rStyle w:val="Hyperlink"/>
          </w:rPr>
          <w:t>http://blog.oceanconservancy.org/2013/11/15/the-most-important-congressional-action-on-the-ocean-youve-never-heard-of/</w:t>
        </w:r>
      </w:hyperlink>
      <w:r>
        <w:t xml:space="preserve"> DA: 6/4/14</w:t>
      </w:r>
    </w:p>
    <w:p w:rsidR="00405E2F" w:rsidRPr="00B637C6" w:rsidRDefault="00405E2F" w:rsidP="00405E2F"/>
    <w:p w:rsidR="00405E2F" w:rsidRDefault="00405E2F" w:rsidP="00405E2F">
      <w:pPr>
        <w:rPr>
          <w:sz w:val="8"/>
        </w:rPr>
      </w:pPr>
      <w:r w:rsidRPr="00FD1C37">
        <w:rPr>
          <w:sz w:val="8"/>
        </w:rPr>
        <w:t xml:space="preserve">Right now, </w:t>
      </w:r>
      <w:r w:rsidRPr="00FD1C37">
        <w:rPr>
          <w:rStyle w:val="StyleBoldUnderline"/>
        </w:rPr>
        <w:t>Congress</w:t>
      </w:r>
      <w:r w:rsidRPr="00FD1C37">
        <w:rPr>
          <w:sz w:val="8"/>
        </w:rPr>
        <w:t xml:space="preserve"> has a major opportunity to protect our ocean and coasts. It </w:t>
      </w:r>
      <w:r w:rsidRPr="00FD1C37">
        <w:rPr>
          <w:rStyle w:val="StyleBoldUnderline"/>
        </w:rPr>
        <w:t>can</w:t>
      </w:r>
      <w:r w:rsidRPr="00FD1C37">
        <w:rPr>
          <w:sz w:val="8"/>
        </w:rPr>
        <w:t xml:space="preserve"> create a National Endowment for the Oceans and </w:t>
      </w:r>
      <w:r w:rsidRPr="00FD1C37">
        <w:rPr>
          <w:rStyle w:val="StyleBoldUnderline"/>
        </w:rPr>
        <w:t>safeguard</w:t>
      </w:r>
      <w:r w:rsidRPr="00FD1C37">
        <w:rPr>
          <w:sz w:val="8"/>
        </w:rPr>
        <w:t xml:space="preserve"> </w:t>
      </w:r>
      <w:r w:rsidRPr="00FD1C37">
        <w:rPr>
          <w:rStyle w:val="StyleBoldUnderline"/>
        </w:rPr>
        <w:t>the</w:t>
      </w:r>
      <w:r w:rsidRPr="00FD1C37">
        <w:rPr>
          <w:sz w:val="8"/>
        </w:rPr>
        <w:t xml:space="preserve"> existing National </w:t>
      </w:r>
      <w:r w:rsidRPr="00FD1C37">
        <w:rPr>
          <w:rStyle w:val="StyleBoldUnderline"/>
        </w:rPr>
        <w:t>Ocean</w:t>
      </w:r>
      <w:r w:rsidRPr="00FD1C37">
        <w:rPr>
          <w:sz w:val="8"/>
        </w:rPr>
        <w:t xml:space="preserve"> Policy in one fell swoop. How? Well, it’s a tale of two bills. The House and the Senate both recently passed versions of a bill called the Water Resources Development Act (WRDA), but their versions are different. The Senate version would establish a National Endowment for the Oceans (NEO), which would expand scientific research, provide planning and resource management, restore habitat and much more. Conversely, </w:t>
      </w:r>
      <w:r w:rsidRPr="00FD1C37">
        <w:rPr>
          <w:rStyle w:val="StyleBoldUnderline"/>
        </w:rPr>
        <w:t>the House version</w:t>
      </w:r>
      <w:r w:rsidRPr="00FD1C37">
        <w:rPr>
          <w:sz w:val="8"/>
        </w:rPr>
        <w:t xml:space="preserve"> not only fails to establish this endowment, it </w:t>
      </w:r>
      <w:r w:rsidRPr="00FD1C37">
        <w:rPr>
          <w:rStyle w:val="StyleBoldUnderline"/>
        </w:rPr>
        <w:t>guts the</w:t>
      </w:r>
      <w:r w:rsidRPr="00FD1C37">
        <w:rPr>
          <w:sz w:val="8"/>
        </w:rPr>
        <w:t xml:space="preserve"> existing National Ocean Policy (</w:t>
      </w:r>
      <w:r w:rsidRPr="00FD1C37">
        <w:rPr>
          <w:rStyle w:val="StyleBoldUnderline"/>
        </w:rPr>
        <w:t>NOP</w:t>
      </w:r>
      <w:r w:rsidRPr="00FD1C37">
        <w:rPr>
          <w:sz w:val="8"/>
        </w:rPr>
        <w:t xml:space="preserve">) that ensures smart use of ocean resources. Soon, a committee made up of members of Congress from both chambers will come together in a “conference” to combine the two bills into a single final version. The ocean will either get a big win or suffer a big loss. What’s at stake? Following the recommendations of the bipartisan U.S. Commission on Ocean Policy, NEO would invest in our ocean’s future. The endowment authorizes grants to state, regional and tribal entities as well as academic institutions and nonprofit organizations to support ocean and Great Lakes research and restoration projects such as: Restoration of wetlands, coral reefs, sea grass beds and watersheds Mapping, monitoring, observation and modeling of ocean, coastal and Great Lakes systems Adaptation to the impacts of climate change and mitigation of coastal hazards, including infrastructure protection Research and monitoring of ocean acidification, hypoxia and harmful algal blooms Conservation of sensitive marine, coastal and Great Lakes species and their habitats Baseline data collection, ecosystem assessments and mapping for use in planning for new sustainable ocean uses and protecting ecosystem health Planning for sustainable coastal development To put the importance of this work into perspective, consider that scientists estimate that we’ve explored less than 5 percent of the ocean, that 91 percent of ocean species remain undiscovered, and that we have better maps of the surface of Mars than we do of the United States’ territorial ocean waters. Moreover, NEO’s investments would create jobs and support coastal economies. They would also ensure that present and future generations benefit from the ecological, economic, educational, social, cultural, spiritual, nutritional and recreational resources of our ocean, coasts and Great Lakes. Then, there’s the NOP. When it comes to making decisions that impact our ocean, every tool should be on the table for gathering and sharing information. The NOP is one of those vital, common-sense tools. It allows the entities responsible for ocean use planning to coordinate with each other, increasing efficiency and reducing redundancy. The NOP also pushes ocean and coastal management out to the regional level, putting ocean management decisions in the hands of on-the-ground people and businesses that will be impacted by ocean management decisions. In the words of Sen. Edward Markey, opposing the National Ocean Policy is like opposing air traffic control. </w:t>
      </w:r>
      <w:r w:rsidRPr="00FD1C37">
        <w:rPr>
          <w:rStyle w:val="StyleBoldUnderline"/>
        </w:rPr>
        <w:t>Attacks on the NOP have ranged from</w:t>
      </w:r>
      <w:r w:rsidRPr="00FD1C37">
        <w:rPr>
          <w:sz w:val="8"/>
        </w:rPr>
        <w:t xml:space="preserve"> </w:t>
      </w:r>
      <w:r w:rsidRPr="00FD1C37">
        <w:rPr>
          <w:rStyle w:val="Emphasis"/>
        </w:rPr>
        <w:t>hyperbolic</w:t>
      </w:r>
      <w:r w:rsidRPr="00FD1C37">
        <w:rPr>
          <w:sz w:val="8"/>
        </w:rPr>
        <w:t xml:space="preserve"> </w:t>
      </w:r>
      <w:r w:rsidRPr="00FD1C37">
        <w:rPr>
          <w:rStyle w:val="StyleBoldUnderline"/>
        </w:rPr>
        <w:t>to</w:t>
      </w:r>
      <w:r w:rsidRPr="00FD1C37">
        <w:rPr>
          <w:sz w:val="8"/>
        </w:rPr>
        <w:t xml:space="preserve"> </w:t>
      </w:r>
      <w:r w:rsidRPr="00FD1C37">
        <w:rPr>
          <w:rStyle w:val="Emphasis"/>
        </w:rPr>
        <w:t>hysterical</w:t>
      </w:r>
      <w:r w:rsidRPr="00FD1C37">
        <w:rPr>
          <w:sz w:val="8"/>
        </w:rPr>
        <w:t xml:space="preserve">, </w:t>
      </w:r>
      <w:r w:rsidRPr="00FD1C37">
        <w:rPr>
          <w:rStyle w:val="StyleBoldUnderline"/>
        </w:rPr>
        <w:t>with the latest one coming in the form of an amendment</w:t>
      </w:r>
      <w:r w:rsidRPr="00FD1C37">
        <w:rPr>
          <w:sz w:val="8"/>
        </w:rPr>
        <w:t xml:space="preserve"> to WRDA </w:t>
      </w:r>
      <w:r w:rsidRPr="00FD1C37">
        <w:rPr>
          <w:rStyle w:val="StyleBoldUnderline"/>
        </w:rPr>
        <w:t>offered by</w:t>
      </w:r>
      <w:r w:rsidRPr="00FD1C37">
        <w:rPr>
          <w:sz w:val="8"/>
        </w:rPr>
        <w:t xml:space="preserve"> Rep. Bill </w:t>
      </w:r>
      <w:r w:rsidRPr="00FD1C37">
        <w:rPr>
          <w:rStyle w:val="StyleBoldUnderline"/>
        </w:rPr>
        <w:t>Flores</w:t>
      </w:r>
      <w:r w:rsidRPr="00FD1C37">
        <w:rPr>
          <w:sz w:val="8"/>
        </w:rPr>
        <w:t xml:space="preserve">, who is not from a coastal district. </w:t>
      </w:r>
      <w:r w:rsidRPr="00FD1C37">
        <w:rPr>
          <w:rStyle w:val="StyleBoldUnderline"/>
        </w:rPr>
        <w:t>The</w:t>
      </w:r>
      <w:r w:rsidRPr="00FD1C37">
        <w:rPr>
          <w:sz w:val="8"/>
        </w:rPr>
        <w:t xml:space="preserve"> “Flores </w:t>
      </w:r>
      <w:r w:rsidRPr="00FD1C37">
        <w:rPr>
          <w:rStyle w:val="StyleBoldUnderline"/>
        </w:rPr>
        <w:t>rider</w:t>
      </w:r>
      <w:r w:rsidRPr="00FD1C37">
        <w:rPr>
          <w:sz w:val="8"/>
        </w:rPr>
        <w:t xml:space="preserve">” </w:t>
      </w:r>
      <w:r w:rsidRPr="00FD1C37">
        <w:rPr>
          <w:rStyle w:val="StyleBoldUnderline"/>
        </w:rPr>
        <w:t>attempts to block</w:t>
      </w:r>
      <w:r w:rsidRPr="00FD1C37">
        <w:rPr>
          <w:sz w:val="8"/>
        </w:rPr>
        <w:t xml:space="preserve"> </w:t>
      </w:r>
      <w:r w:rsidRPr="00FD1C37">
        <w:rPr>
          <w:rStyle w:val="StyleBoldUnderline"/>
        </w:rPr>
        <w:t>full implementation of the NOP</w:t>
      </w:r>
      <w:r w:rsidRPr="00FD1C37">
        <w:rPr>
          <w:sz w:val="8"/>
        </w:rPr>
        <w:t xml:space="preserve">. It would prohibit the U.S. Army Corps of Engineers, a key coastal and ocean management agency, from coordinating with coastal states, other federal agencies and the public as they engage in </w:t>
      </w:r>
      <w:proofErr w:type="gramStart"/>
      <w:r w:rsidRPr="00FD1C37">
        <w:rPr>
          <w:sz w:val="8"/>
        </w:rPr>
        <w:t>smart ocean</w:t>
      </w:r>
      <w:proofErr w:type="gramEnd"/>
      <w:r w:rsidRPr="00FD1C37">
        <w:rPr>
          <w:sz w:val="8"/>
        </w:rPr>
        <w:t xml:space="preserve"> planning.</w:t>
      </w:r>
    </w:p>
    <w:p w:rsidR="00405E2F" w:rsidRDefault="00405E2F" w:rsidP="00405E2F">
      <w:pPr>
        <w:pStyle w:val="Heading3"/>
      </w:pPr>
      <w:r>
        <w:lastRenderedPageBreak/>
        <w:t>Link – Ocean Nuclear Waste Disposal</w:t>
      </w:r>
    </w:p>
    <w:p w:rsidR="00405E2F" w:rsidRPr="0004503E" w:rsidRDefault="00405E2F" w:rsidP="00405E2F">
      <w:pPr>
        <w:pStyle w:val="Heading4"/>
      </w:pPr>
      <w:r>
        <w:t>Ocean nuclear waste disposal links – huge controversy</w:t>
      </w:r>
    </w:p>
    <w:p w:rsidR="00405E2F" w:rsidRDefault="00405E2F" w:rsidP="00405E2F">
      <w:r>
        <w:t xml:space="preserve">John Robert </w:t>
      </w:r>
      <w:proofErr w:type="spellStart"/>
      <w:r w:rsidRPr="0004503E">
        <w:rPr>
          <w:rStyle w:val="StyleStyleBold12pt"/>
        </w:rPr>
        <w:t>Emshwiller</w:t>
      </w:r>
      <w:proofErr w:type="spellEnd"/>
      <w:r>
        <w:t xml:space="preserve"> is a senior national correspondent for the Wall Street Journal. In 2002, he shared the Gerald Loeb Award for his coverage of the unfolding Enron scandal, 12-31-</w:t>
      </w:r>
      <w:r w:rsidRPr="0004503E">
        <w:rPr>
          <w:rStyle w:val="StyleStyleBold12pt"/>
        </w:rPr>
        <w:t>2013</w:t>
      </w:r>
      <w:r>
        <w:t xml:space="preserve"> “Nuclear Waste Sits on Ocean Floor” </w:t>
      </w:r>
      <w:hyperlink r:id="rId36" w:history="1">
        <w:r w:rsidRPr="002A7B81">
          <w:rPr>
            <w:rStyle w:val="Hyperlink"/>
          </w:rPr>
          <w:t>http://online.wsj.com/news/articles/SB10001424052702304773104579268563658319196</w:t>
        </w:r>
      </w:hyperlink>
      <w:r>
        <w:t xml:space="preserve"> DA: 6/8/14</w:t>
      </w:r>
    </w:p>
    <w:p w:rsidR="00405E2F" w:rsidRPr="0004503E" w:rsidRDefault="00405E2F" w:rsidP="00405E2F"/>
    <w:p w:rsidR="00405E2F" w:rsidRPr="0004503E" w:rsidRDefault="00405E2F" w:rsidP="00405E2F">
      <w:pPr>
        <w:rPr>
          <w:sz w:val="8"/>
        </w:rPr>
      </w:pPr>
      <w:r w:rsidRPr="0004503E">
        <w:rPr>
          <w:sz w:val="8"/>
        </w:rPr>
        <w:t xml:space="preserve">More than four decades after </w:t>
      </w:r>
      <w:r w:rsidRPr="0004503E">
        <w:rPr>
          <w:rStyle w:val="StyleBoldUnderline"/>
        </w:rPr>
        <w:t>the U.S. halted</w:t>
      </w:r>
      <w:r w:rsidRPr="0004503E">
        <w:rPr>
          <w:sz w:val="8"/>
        </w:rPr>
        <w:t xml:space="preserve"> a </w:t>
      </w:r>
      <w:r w:rsidRPr="0004503E">
        <w:rPr>
          <w:rStyle w:val="Emphasis"/>
        </w:rPr>
        <w:t>controversial</w:t>
      </w:r>
      <w:r w:rsidRPr="0004503E">
        <w:rPr>
          <w:sz w:val="8"/>
        </w:rPr>
        <w:t xml:space="preserve"> </w:t>
      </w:r>
      <w:r w:rsidRPr="0004503E">
        <w:rPr>
          <w:rStyle w:val="StyleBoldUnderline"/>
        </w:rPr>
        <w:t>ocean dumping</w:t>
      </w:r>
      <w:r w:rsidRPr="0004503E">
        <w:rPr>
          <w:sz w:val="8"/>
        </w:rPr>
        <w:t xml:space="preserve"> program, the country is facing a mostly forgotten Cold War legacy in its waters: tens of thousands of steel drums of atomic waste. From 1946 to 1970, federal records show, 55-gallon drums and other containers of nuclear waste were pitched into the Atlantic and Pacific at dozens of sites off California, Massachusetts and a handful of other states. Much of the trash came from government-related work, ranging from mildly contaminated lab coats to waste from the country's effort to build nuclear weapons. Federal officials have long maintained that, despite some leakage from containers, there isn't evidence of damage to the wider ocean environment or threats to public health through contamination of seafood. But a Wall Street Journal review of decades of federal and other records found unanswered questions about a dumping program once labeled "seriously substandard" by a senior Environmental Protection Agency official: • How many dump sites are there? Over the years, federal estimates have ranged from 29 to more than 60. • How much of various types of radioisotopes are in the waste containers? While some isotopes are short-lived, others remain radioactive for hundreds or thousands of years. • Has evidence of radioactive contamination in fish been adequately pursued? A 1983 California law calling for fish testing and annual reports on a major dump site off San Francisco produced just one state report, in 1991, even though that study found fish contamination and recommended follow-up research. • Where are all the containers—whose numbers </w:t>
      </w:r>
      <w:proofErr w:type="gramStart"/>
      <w:r w:rsidRPr="0004503E">
        <w:rPr>
          <w:sz w:val="8"/>
        </w:rPr>
        <w:t>top 110,000, by one federal count—</w:t>
      </w:r>
      <w:proofErr w:type="gramEnd"/>
      <w:r w:rsidRPr="0004503E">
        <w:rPr>
          <w:sz w:val="8"/>
        </w:rPr>
        <w:t xml:space="preserve">on the sea floor, even at known dump sites? For instance, an estimated 47,000 containers lie at the site near San Francisco. Though there were three designated dump areas for the containers, "many were not dropped on target," according to a 2010 report from the National Oceanic and Atmospheric Administration, which called the waste site a "potentially significant resource threat." Much of the site—about 50 miles west of San Francisco, near the </w:t>
      </w:r>
      <w:proofErr w:type="spellStart"/>
      <w:r w:rsidRPr="0004503E">
        <w:rPr>
          <w:sz w:val="8"/>
        </w:rPr>
        <w:t>Farallon</w:t>
      </w:r>
      <w:proofErr w:type="spellEnd"/>
      <w:r w:rsidRPr="0004503E">
        <w:rPr>
          <w:sz w:val="8"/>
        </w:rPr>
        <w:t xml:space="preserve"> Islands—is within a national marine sanctuary that the federal government describes as "a globally significant" ecosystem "that supports abundant wildlife and valuable fisheries." Only about 15% of an estimated 540 square miles of sea floor containing the barrels, at depths from 300 to over 6,000 feet, has been evaluated, the NOAA report said. In a recent response to questions, NOAA said it wants to further study the dump site but lacks the funds. Representatives of federal agencies recently contacted reiterated that the evidence collected over the years shows that the dump sites aren't posing any threat to the environment or the public. Concerned about the </w:t>
      </w:r>
      <w:proofErr w:type="spellStart"/>
      <w:r w:rsidRPr="0004503E">
        <w:rPr>
          <w:sz w:val="8"/>
        </w:rPr>
        <w:t>Farallon</w:t>
      </w:r>
      <w:proofErr w:type="spellEnd"/>
      <w:r w:rsidRPr="0004503E">
        <w:rPr>
          <w:sz w:val="8"/>
        </w:rPr>
        <w:t xml:space="preserve"> site, the California legislature passed the 1983 law calling for fish sampling in the area, where commercial fishing occurs. A spokeswoman for the California Department of Public Health said the law only required reports as funds were available, and they haven't been since 1991. Plus, she said, researchers "didn't find anything in the first survey." "I would beg to differ," Thomas </w:t>
      </w:r>
      <w:proofErr w:type="spellStart"/>
      <w:r w:rsidRPr="0004503E">
        <w:rPr>
          <w:sz w:val="8"/>
        </w:rPr>
        <w:t>Suchanek</w:t>
      </w:r>
      <w:proofErr w:type="spellEnd"/>
      <w:r w:rsidRPr="0004503E">
        <w:rPr>
          <w:sz w:val="8"/>
        </w:rPr>
        <w:t xml:space="preserve">, the principal investigator and lead author of the 1991 study, said recently. The study found americium, a radioactive decay product of plutonium, in some fish samples from the site as well as a comparison area about 60 miles away. The report calculated that plutonium in underwater sediment at the dump site was up to about 1,000 times normal background levels. Regularly eating such contaminated fish, about a pound a week, could expose a person to up to 18.5 </w:t>
      </w:r>
      <w:proofErr w:type="spellStart"/>
      <w:r w:rsidRPr="0004503E">
        <w:rPr>
          <w:sz w:val="8"/>
        </w:rPr>
        <w:t>millirems</w:t>
      </w:r>
      <w:proofErr w:type="spellEnd"/>
      <w:r w:rsidRPr="0004503E">
        <w:rPr>
          <w:sz w:val="8"/>
        </w:rPr>
        <w:t xml:space="preserve"> of additional radiation a year, the report said. A chest X-ray typically gives about 2 to 10 </w:t>
      </w:r>
      <w:proofErr w:type="spellStart"/>
      <w:r w:rsidRPr="0004503E">
        <w:rPr>
          <w:sz w:val="8"/>
        </w:rPr>
        <w:t>millirems</w:t>
      </w:r>
      <w:proofErr w:type="spellEnd"/>
      <w:r w:rsidRPr="0004503E">
        <w:rPr>
          <w:sz w:val="8"/>
        </w:rPr>
        <w:t xml:space="preserve">, while the average American gets about 300 </w:t>
      </w:r>
      <w:proofErr w:type="spellStart"/>
      <w:r w:rsidRPr="0004503E">
        <w:rPr>
          <w:sz w:val="8"/>
        </w:rPr>
        <w:t>millirems</w:t>
      </w:r>
      <w:proofErr w:type="spellEnd"/>
      <w:r w:rsidRPr="0004503E">
        <w:rPr>
          <w:sz w:val="8"/>
        </w:rPr>
        <w:t xml:space="preserve"> a year from natural background radiation. While an occasional meal of such fish wouldn't be a worry, "I wouldn't want to eat it as a steady diet," said Dr. </w:t>
      </w:r>
      <w:proofErr w:type="spellStart"/>
      <w:r w:rsidRPr="0004503E">
        <w:rPr>
          <w:sz w:val="8"/>
        </w:rPr>
        <w:t>Suchanek</w:t>
      </w:r>
      <w:proofErr w:type="spellEnd"/>
      <w:r w:rsidRPr="0004503E">
        <w:rPr>
          <w:sz w:val="8"/>
        </w:rPr>
        <w:t xml:space="preserve">. Current scientific thinking holds that even small doses of additional radiation can over time raise cancer risk by a small amount. The California health department, in a written response to questions from the Journal, said continued monitoring of the dump should be a federal responsibility. The agency also provided a 1990 document from a now-defunct state advisory board saying the fish tested "do not appear to have a significant level of radioactivity." A 2001 federal study of part of the </w:t>
      </w:r>
      <w:proofErr w:type="spellStart"/>
      <w:r w:rsidRPr="0004503E">
        <w:rPr>
          <w:sz w:val="8"/>
        </w:rPr>
        <w:t>Farallon</w:t>
      </w:r>
      <w:proofErr w:type="spellEnd"/>
      <w:r w:rsidRPr="0004503E">
        <w:rPr>
          <w:sz w:val="8"/>
        </w:rPr>
        <w:t xml:space="preserve"> dump site found indications of leakage from barrels, but only "very low levels" of radioactive contamination in sediment samples. The Food and Drug Administration said that in 1990 it found traces of plutonium in fish samples from the site but at levels well within safety standards. Questions about the sites stem partly from the government's approach to discarding the waste. Early on, waste drums were simply "taken out to a convenient location and put overboard," said a 1956 report from the now-defunct Atomic Energy Commission. "Little administrative or technical control of those operations was required or exercised." Estimates of the radioactivity amounts in the containers "could be off as much as a factor of 10," the document said, adding "little is known of the fate of radioisotopes added to the sea." Commercial fishermen have at times hauled up waste containers from various parts of Massachusetts Bay, home to a dump site. Frank </w:t>
      </w:r>
      <w:proofErr w:type="spellStart"/>
      <w:r w:rsidRPr="0004503E">
        <w:rPr>
          <w:sz w:val="8"/>
        </w:rPr>
        <w:t>Mirarchi</w:t>
      </w:r>
      <w:proofErr w:type="spellEnd"/>
      <w:r w:rsidRPr="0004503E">
        <w:rPr>
          <w:sz w:val="8"/>
        </w:rPr>
        <w:t xml:space="preserve">, a 70-year-old retired commercial fisherman, said his catches occasionally included nuclear junk containers. After one such discovery, Mr. </w:t>
      </w:r>
      <w:proofErr w:type="spellStart"/>
      <w:r w:rsidRPr="0004503E">
        <w:rPr>
          <w:sz w:val="8"/>
        </w:rPr>
        <w:t>Mirarchi</w:t>
      </w:r>
      <w:proofErr w:type="spellEnd"/>
      <w:r w:rsidRPr="0004503E">
        <w:rPr>
          <w:sz w:val="8"/>
        </w:rPr>
        <w:t xml:space="preserve"> said government officials checked him and his crew for radiation but didn't find problems. Early government survey efforts had difficulty finding the dumps. One 1980 report by an EPA official noted that in 11,000 underwater photos taken in the early 1960s during dump surveys in the Atlantic and Pacific, no photo captured a single waste drum. Years after it started, the federal government began having second thoughts about the ocean dumping, as did other countries over their own programs. A 1970 report from the federal Council on Environmental Quality recommended no further ocean dumping except as a last resort. That same year, ocean dumping off the U.S. coasts effectively ended. (In the 1990s, the U.S. signed on to an international compact banning the practice.) </w:t>
      </w:r>
      <w:r w:rsidRPr="0004503E">
        <w:rPr>
          <w:rStyle w:val="StyleBoldUnderline"/>
        </w:rPr>
        <w:t>Government and public interest in the fate of</w:t>
      </w:r>
      <w:r w:rsidRPr="0004503E">
        <w:rPr>
          <w:sz w:val="8"/>
        </w:rPr>
        <w:t xml:space="preserve"> that </w:t>
      </w:r>
      <w:r w:rsidRPr="0004503E">
        <w:rPr>
          <w:rStyle w:val="StyleBoldUnderline"/>
        </w:rPr>
        <w:t>offshore waste has waxed and waned over the decades</w:t>
      </w:r>
      <w:r w:rsidRPr="0004503E">
        <w:rPr>
          <w:sz w:val="8"/>
        </w:rPr>
        <w:t xml:space="preserve">. Perhaps </w:t>
      </w:r>
      <w:r w:rsidRPr="0004503E">
        <w:rPr>
          <w:rStyle w:val="Emphasis"/>
        </w:rPr>
        <w:t>the biggest flare-up came</w:t>
      </w:r>
      <w:r w:rsidRPr="0004503E">
        <w:rPr>
          <w:sz w:val="8"/>
        </w:rPr>
        <w:t xml:space="preserve"> in the late 1970s and early 1980s </w:t>
      </w:r>
      <w:r w:rsidRPr="0004503E">
        <w:rPr>
          <w:rStyle w:val="Emphasis"/>
        </w:rPr>
        <w:t>amid talk dumping might resume</w:t>
      </w:r>
      <w:r w:rsidRPr="0004503E">
        <w:rPr>
          <w:sz w:val="8"/>
        </w:rPr>
        <w:t xml:space="preserve"> in the U.S. </w:t>
      </w:r>
      <w:r w:rsidRPr="0004503E">
        <w:rPr>
          <w:rStyle w:val="StyleBoldUnderline"/>
        </w:rPr>
        <w:t>Environmentalists</w:t>
      </w:r>
      <w:r w:rsidRPr="0004503E">
        <w:rPr>
          <w:sz w:val="8"/>
        </w:rPr>
        <w:t xml:space="preserve"> </w:t>
      </w:r>
      <w:r w:rsidRPr="0004503E">
        <w:rPr>
          <w:rStyle w:val="StyleBoldUnderline"/>
        </w:rPr>
        <w:t>and</w:t>
      </w:r>
      <w:r w:rsidRPr="0004503E">
        <w:rPr>
          <w:sz w:val="8"/>
        </w:rPr>
        <w:t xml:space="preserve"> some </w:t>
      </w:r>
      <w:r w:rsidRPr="0004503E">
        <w:rPr>
          <w:rStyle w:val="StyleBoldUnderline"/>
        </w:rPr>
        <w:t>elected officials jumped into action.</w:t>
      </w:r>
      <w:r w:rsidRPr="0004503E">
        <w:rPr>
          <w:sz w:val="8"/>
        </w:rPr>
        <w:t xml:space="preserve"> A leading voice of alarm was W. Jackson Davis, a now-retired professor of biological and environmental sciences at the University of California, Santa Cruz, </w:t>
      </w:r>
      <w:r w:rsidRPr="0004503E">
        <w:rPr>
          <w:rStyle w:val="StyleBoldUnderline"/>
        </w:rPr>
        <w:t>who argued</w:t>
      </w:r>
      <w:r w:rsidRPr="0004503E">
        <w:rPr>
          <w:sz w:val="8"/>
        </w:rPr>
        <w:t xml:space="preserve"> in papers and hearings that evidence showed </w:t>
      </w:r>
      <w:r w:rsidRPr="0004503E">
        <w:rPr>
          <w:rStyle w:val="StyleBoldUnderline"/>
        </w:rPr>
        <w:t>environmental damage</w:t>
      </w:r>
      <w:r w:rsidRPr="0004503E">
        <w:rPr>
          <w:sz w:val="8"/>
        </w:rPr>
        <w:t xml:space="preserve"> and health threats </w:t>
      </w:r>
      <w:r w:rsidRPr="0004503E">
        <w:rPr>
          <w:rStyle w:val="StyleBoldUnderline"/>
        </w:rPr>
        <w:t>were already arising</w:t>
      </w:r>
      <w:r w:rsidRPr="0004503E">
        <w:rPr>
          <w:sz w:val="8"/>
        </w:rPr>
        <w:t xml:space="preserve"> at the dump sites. In a recent interview, Mr. Davis recalled that the more he learned about the subject, "the more appalled I became."</w:t>
      </w:r>
    </w:p>
    <w:p w:rsidR="00133F7A" w:rsidRDefault="00133F7A" w:rsidP="00133F7A">
      <w:pPr>
        <w:pStyle w:val="Heading2"/>
      </w:pPr>
      <w:r>
        <w:lastRenderedPageBreak/>
        <w:t>Disaster Relief</w:t>
      </w:r>
    </w:p>
    <w:p w:rsidR="00F93991" w:rsidRDefault="00F93991" w:rsidP="00F93991">
      <w:pPr>
        <w:pStyle w:val="Heading3"/>
      </w:pPr>
      <w:r>
        <w:lastRenderedPageBreak/>
        <w:t>Link – Disaster Relief – General</w:t>
      </w:r>
    </w:p>
    <w:p w:rsidR="00F93991" w:rsidRDefault="00F93991" w:rsidP="00F93991">
      <w:pPr>
        <w:pStyle w:val="Heading4"/>
      </w:pPr>
      <w:r>
        <w:t>Disaster relief links- strong opposition to more funding</w:t>
      </w:r>
    </w:p>
    <w:p w:rsidR="00F93991" w:rsidRPr="00F93991" w:rsidRDefault="00F93991" w:rsidP="00F93991">
      <w:r>
        <w:t xml:space="preserve">Raymond </w:t>
      </w:r>
      <w:r w:rsidRPr="00F93991">
        <w:rPr>
          <w:rStyle w:val="StyleStyleBold12pt"/>
        </w:rPr>
        <w:t>Hernandez</w:t>
      </w:r>
      <w:r>
        <w:t>, NYT contributor,</w:t>
      </w:r>
      <w:r w:rsidRPr="00F93991">
        <w:t xml:space="preserve"> “Cuomo to </w:t>
      </w:r>
      <w:proofErr w:type="gramStart"/>
      <w:r w:rsidRPr="00F93991">
        <w:t>Seek</w:t>
      </w:r>
      <w:proofErr w:type="gramEnd"/>
      <w:r w:rsidRPr="00F93991">
        <w:t xml:space="preserve"> $30 Billion in Aid for Storm Relief”, NYT, 11-12-</w:t>
      </w:r>
      <w:r w:rsidRPr="00F93991">
        <w:rPr>
          <w:rStyle w:val="StyleStyleBold12pt"/>
        </w:rPr>
        <w:t>2012</w:t>
      </w:r>
      <w:r w:rsidRPr="00F93991">
        <w:t xml:space="preserve">, </w:t>
      </w:r>
      <w:hyperlink r:id="rId37" w:history="1">
        <w:r w:rsidRPr="00F93991">
          <w:rPr>
            <w:rStyle w:val="Hyperlink"/>
          </w:rPr>
          <w:t>http://www.nytimes.com/2012/11/12/nyregion/cuomo-to-seek-30-billion-in-aid-for-storm-relief.html?_r=0</w:t>
        </w:r>
      </w:hyperlink>
      <w:r w:rsidRPr="00F93991">
        <w:t>, DA: 6/7/14</w:t>
      </w:r>
    </w:p>
    <w:p w:rsidR="00F93991" w:rsidRPr="00A457EC" w:rsidRDefault="00F93991" w:rsidP="00F93991">
      <w:pPr>
        <w:rPr>
          <w:sz w:val="16"/>
        </w:rPr>
      </w:pPr>
    </w:p>
    <w:p w:rsidR="00F93991" w:rsidRPr="001C3009" w:rsidRDefault="00F93991" w:rsidP="00F93991">
      <w:pPr>
        <w:rPr>
          <w:sz w:val="16"/>
        </w:rPr>
      </w:pPr>
      <w:r w:rsidRPr="001C3009">
        <w:rPr>
          <w:sz w:val="16"/>
        </w:rPr>
        <w:t xml:space="preserve">Mr. Cuomo’s request could be seen as a challenge to Mr. Obama to make good on his pledge, delivered during a high-profile visit to New Jersey, to provide federal support for the recovery effort. But </w:t>
      </w:r>
      <w:r w:rsidRPr="009F22F3">
        <w:rPr>
          <w:rStyle w:val="StyleBoldUnderline"/>
        </w:rPr>
        <w:t>it also could be</w:t>
      </w:r>
      <w:r w:rsidRPr="001C3009">
        <w:rPr>
          <w:sz w:val="16"/>
        </w:rPr>
        <w:t xml:space="preserve"> seen as </w:t>
      </w:r>
      <w:r w:rsidRPr="009F22F3">
        <w:rPr>
          <w:rStyle w:val="StyleBoldUnderline"/>
        </w:rPr>
        <w:t xml:space="preserve">a test </w:t>
      </w:r>
      <w:r w:rsidRPr="001C3009">
        <w:rPr>
          <w:sz w:val="16"/>
        </w:rPr>
        <w:t>of the governor’s ability</w:t>
      </w:r>
      <w:r w:rsidRPr="009F22F3">
        <w:rPr>
          <w:rStyle w:val="StyleBoldUnderline"/>
        </w:rPr>
        <w:t xml:space="preserve"> to extract billions</w:t>
      </w:r>
      <w:r w:rsidRPr="001C3009">
        <w:rPr>
          <w:sz w:val="16"/>
        </w:rPr>
        <w:t xml:space="preserve"> </w:t>
      </w:r>
      <w:r w:rsidRPr="00F93991">
        <w:rPr>
          <w:rStyle w:val="StyleBoldUnderline"/>
        </w:rPr>
        <w:t>of dollars of aid from Washington</w:t>
      </w:r>
      <w:r w:rsidRPr="001C3009">
        <w:rPr>
          <w:sz w:val="16"/>
        </w:rPr>
        <w:t xml:space="preserve"> </w:t>
      </w:r>
      <w:r w:rsidRPr="009F22F3">
        <w:rPr>
          <w:rStyle w:val="StyleBoldUnderline"/>
        </w:rPr>
        <w:t xml:space="preserve">at a </w:t>
      </w:r>
      <w:r w:rsidRPr="002D0D15">
        <w:rPr>
          <w:rStyle w:val="Emphasis"/>
        </w:rPr>
        <w:t>difficult time</w:t>
      </w:r>
      <w:r w:rsidRPr="009F22F3">
        <w:rPr>
          <w:rStyle w:val="StyleBoldUnderline"/>
        </w:rPr>
        <w:t>, with White House officials and Congressional leaders searching to find areas</w:t>
      </w:r>
      <w:r w:rsidRPr="001C3009">
        <w:rPr>
          <w:sz w:val="16"/>
        </w:rPr>
        <w:t xml:space="preserve"> of government </w:t>
      </w:r>
      <w:r w:rsidRPr="009F22F3">
        <w:rPr>
          <w:rStyle w:val="StyleBoldUnderline"/>
        </w:rPr>
        <w:t xml:space="preserve">to cut </w:t>
      </w:r>
      <w:r w:rsidRPr="001C3009">
        <w:rPr>
          <w:sz w:val="16"/>
        </w:rPr>
        <w:t>to avert a Jan. 1 fiscal crisis.  It is far from certain whether Mr. Cuomo will get what he is looking for despite the president’s reassurances. The amount the governor is apparently seeking would exceed the roughly $12 billion in FEMA disaster aid currently available in Washington without action from Congress, where</w:t>
      </w:r>
      <w:r w:rsidRPr="009F22F3">
        <w:rPr>
          <w:rStyle w:val="StyleBoldUnderline"/>
        </w:rPr>
        <w:t xml:space="preserve"> </w:t>
      </w:r>
      <w:r w:rsidRPr="002D0D15">
        <w:rPr>
          <w:rStyle w:val="Emphasis"/>
        </w:rPr>
        <w:t>there is likely to be strong opposition</w:t>
      </w:r>
      <w:r w:rsidRPr="009F22F3">
        <w:rPr>
          <w:rStyle w:val="StyleBoldUnderline"/>
        </w:rPr>
        <w:t xml:space="preserve"> to more spending</w:t>
      </w:r>
      <w:r w:rsidRPr="001C3009">
        <w:rPr>
          <w:sz w:val="16"/>
        </w:rPr>
        <w:t>.  Mr. Cuomo’s plan, which is still being drafted by his aides, rests in part on persuading the federal government to make an emergency appropriation in the coming weeks during a lame-duck session of Congress that begins on Tuesday.  New York will not be alone in seeking disaster relief from Washington. Members of Congress in both major parties from other storm-ravaged states — including New Jersey, Pennsylvania, New Hampshire, Virginia, Maryland, North Carolina and Virginia — will almost certainly be seeking federal assistance for their constituents.</w:t>
      </w:r>
    </w:p>
    <w:p w:rsidR="00F93991" w:rsidRPr="006869BF" w:rsidRDefault="00F93991" w:rsidP="00F93991">
      <w:pPr>
        <w:pStyle w:val="Heading4"/>
      </w:pPr>
      <w:r>
        <w:t xml:space="preserve">Disaster relief causes controversy - </w:t>
      </w:r>
    </w:p>
    <w:p w:rsidR="00F93991" w:rsidRPr="00F93991" w:rsidRDefault="00F93991" w:rsidP="00F93991">
      <w:r w:rsidRPr="00F93991">
        <w:rPr>
          <w:rStyle w:val="StyleStyleBold12pt"/>
        </w:rPr>
        <w:t>BAS News</w:t>
      </w:r>
      <w:r w:rsidRPr="00F93991">
        <w:t xml:space="preserve"> 11-12-</w:t>
      </w:r>
      <w:r w:rsidRPr="00F93991">
        <w:rPr>
          <w:rStyle w:val="StyleStyleBold12pt"/>
        </w:rPr>
        <w:t>2012</w:t>
      </w:r>
      <w:r w:rsidRPr="00F93991">
        <w:t xml:space="preserve">“New York to request $30 billion in additional disaster aid” </w:t>
      </w:r>
      <w:hyperlink r:id="rId38" w:history="1">
        <w:r w:rsidRPr="00F93991">
          <w:rPr>
            <w:rStyle w:val="Hyperlink"/>
          </w:rPr>
          <w:t>http://www.knickledger.com/2012/11/new-york-to-request-30-billion-in-additional-disaster-aid/</w:t>
        </w:r>
      </w:hyperlink>
      <w:r w:rsidRPr="00F93991">
        <w:t xml:space="preserve"> DA: 6/7/14</w:t>
      </w:r>
    </w:p>
    <w:p w:rsidR="00F93991" w:rsidRPr="00314227" w:rsidRDefault="00F93991" w:rsidP="00F93991"/>
    <w:p w:rsidR="00F93991" w:rsidRPr="001C3009" w:rsidRDefault="00F93991" w:rsidP="00F93991">
      <w:pPr>
        <w:rPr>
          <w:sz w:val="16"/>
        </w:rPr>
      </w:pPr>
      <w:r w:rsidRPr="001C3009">
        <w:rPr>
          <w:sz w:val="16"/>
        </w:rPr>
        <w:t xml:space="preserve">Faced with a staggering recovery from Hurricane Sandy, New York State is formulating a request for up to $30 billion in additional aid from the federal government. The New York Times reports that Governor Andrew M. Cuomo’s request will be separate from the $12 billion in aid already available from the Federal Emergency Management Agency, and includes the costs of rehabilitating infrastructure damaged or destroyed during the storm as well as the economic impact of long-lasting business closures.  </w:t>
      </w:r>
      <w:r w:rsidRPr="00F93991">
        <w:rPr>
          <w:rStyle w:val="StyleBoldUnderline"/>
        </w:rPr>
        <w:t xml:space="preserve">Because the additional $30 billion is not already appropriated, </w:t>
      </w:r>
      <w:r w:rsidRPr="001C3009">
        <w:rPr>
          <w:sz w:val="16"/>
        </w:rPr>
        <w:t xml:space="preserve">the </w:t>
      </w:r>
      <w:r w:rsidRPr="006869BF">
        <w:rPr>
          <w:rStyle w:val="StyleBoldUnderline"/>
        </w:rPr>
        <w:t>funding must be approved by Congress</w:t>
      </w:r>
      <w:r w:rsidRPr="001C3009">
        <w:rPr>
          <w:sz w:val="16"/>
        </w:rPr>
        <w:t xml:space="preserve">. However, the </w:t>
      </w:r>
      <w:r w:rsidRPr="006869BF">
        <w:rPr>
          <w:rStyle w:val="StyleBoldUnderline"/>
        </w:rPr>
        <w:t>Republican</w:t>
      </w:r>
      <w:r w:rsidRPr="001C3009">
        <w:rPr>
          <w:sz w:val="16"/>
        </w:rPr>
        <w:t xml:space="preserve">-led </w:t>
      </w:r>
      <w:r w:rsidRPr="006869BF">
        <w:rPr>
          <w:rStyle w:val="StyleBoldUnderline"/>
        </w:rPr>
        <w:t>House</w:t>
      </w:r>
      <w:r w:rsidRPr="001C3009">
        <w:rPr>
          <w:sz w:val="16"/>
        </w:rPr>
        <w:t xml:space="preserve"> of Representatives </w:t>
      </w:r>
      <w:r w:rsidRPr="006869BF">
        <w:rPr>
          <w:rStyle w:val="Emphasis"/>
        </w:rPr>
        <w:t>has consistently sought to</w:t>
      </w:r>
      <w:r w:rsidRPr="006869BF">
        <w:rPr>
          <w:rStyle w:val="StyleBoldUnderline"/>
        </w:rPr>
        <w:t xml:space="preserve"> reduce federal spending and </w:t>
      </w:r>
      <w:r w:rsidRPr="001C3009">
        <w:rPr>
          <w:sz w:val="16"/>
        </w:rPr>
        <w:t>Cuomo’s</w:t>
      </w:r>
      <w:r w:rsidRPr="006869BF">
        <w:rPr>
          <w:rStyle w:val="StyleBoldUnderline"/>
        </w:rPr>
        <w:t xml:space="preserve"> request may face </w:t>
      </w:r>
      <w:r w:rsidRPr="006869BF">
        <w:rPr>
          <w:rStyle w:val="Emphasis"/>
        </w:rPr>
        <w:t>opposition</w:t>
      </w:r>
      <w:r w:rsidRPr="006869BF">
        <w:rPr>
          <w:rStyle w:val="StyleBoldUnderline"/>
        </w:rPr>
        <w:t xml:space="preserve"> by</w:t>
      </w:r>
      <w:r w:rsidRPr="001C3009">
        <w:rPr>
          <w:sz w:val="16"/>
        </w:rPr>
        <w:t xml:space="preserve"> Republican </w:t>
      </w:r>
      <w:r w:rsidRPr="001C3009">
        <w:rPr>
          <w:rStyle w:val="StyleBoldUnderline"/>
        </w:rPr>
        <w:t>budget</w:t>
      </w:r>
      <w:r w:rsidRPr="001C3009">
        <w:rPr>
          <w:sz w:val="16"/>
        </w:rPr>
        <w:t xml:space="preserve"> </w:t>
      </w:r>
      <w:r w:rsidRPr="006869BF">
        <w:rPr>
          <w:rStyle w:val="StyleBoldUnderline"/>
        </w:rPr>
        <w:t>hawks</w:t>
      </w:r>
      <w:r w:rsidRPr="001C3009">
        <w:rPr>
          <w:sz w:val="16"/>
        </w:rPr>
        <w:t xml:space="preserve"> </w:t>
      </w:r>
      <w:r w:rsidRPr="001C3009">
        <w:rPr>
          <w:rStyle w:val="StyleBoldUnderline"/>
        </w:rPr>
        <w:t>committed to austerity</w:t>
      </w:r>
      <w:r w:rsidRPr="001C3009">
        <w:rPr>
          <w:sz w:val="16"/>
        </w:rPr>
        <w:t>. Republican Speaker of the House John Boehner is currently locked in negotiations with President Barack Obama over measures to raise revenue and trim federal budgets to avoid an automatic $1 trillion in cuts and the repeal of the Bush tax cuts on January 1</w:t>
      </w:r>
      <w:proofErr w:type="gramStart"/>
      <w:r w:rsidRPr="001C3009">
        <w:rPr>
          <w:sz w:val="16"/>
        </w:rPr>
        <w:t>,2013</w:t>
      </w:r>
      <w:proofErr w:type="gramEnd"/>
      <w:r w:rsidRPr="001C3009">
        <w:rPr>
          <w:sz w:val="16"/>
        </w:rPr>
        <w:t xml:space="preserve">.  While Obama appears to have a stronger position in these negotiations following his </w:t>
      </w:r>
      <w:proofErr w:type="gramStart"/>
      <w:r w:rsidRPr="001C3009">
        <w:rPr>
          <w:sz w:val="16"/>
        </w:rPr>
        <w:t>election day</w:t>
      </w:r>
      <w:proofErr w:type="gramEnd"/>
      <w:r w:rsidRPr="001C3009">
        <w:rPr>
          <w:sz w:val="16"/>
        </w:rPr>
        <w:t xml:space="preserve"> victory, Cuomo’s request will increase pressure on Obama and Congress to deliver additional funding. Other states along the Atlantic coast affected by Hurricane Sandy may also make requests for additional funding from Congress as well. Representatives from storm-ravaged districts will likely push for additional aid, and while this may make House leadership more amendable to providing relief funding</w:t>
      </w:r>
      <w:r w:rsidRPr="006869BF">
        <w:rPr>
          <w:rStyle w:val="StyleBoldUnderline"/>
        </w:rPr>
        <w:t xml:space="preserve">, it will </w:t>
      </w:r>
      <w:r w:rsidRPr="003F472E">
        <w:rPr>
          <w:rStyle w:val="Emphasis"/>
        </w:rPr>
        <w:t>likely complicate budgetary decisions</w:t>
      </w:r>
      <w:r w:rsidRPr="001C3009">
        <w:rPr>
          <w:sz w:val="16"/>
        </w:rPr>
        <w:t xml:space="preserve"> on the mix of tax increases and budget cuts enacted to avoid the fiscal cliff.</w:t>
      </w:r>
    </w:p>
    <w:p w:rsidR="00F93991" w:rsidRPr="00F93991" w:rsidRDefault="00F93991" w:rsidP="00F93991"/>
    <w:p w:rsidR="00133F7A" w:rsidRDefault="00133F7A" w:rsidP="00133F7A">
      <w:pPr>
        <w:pStyle w:val="Heading3"/>
      </w:pPr>
      <w:r>
        <w:lastRenderedPageBreak/>
        <w:t>Link – Disaster Relief – Fish</w:t>
      </w:r>
    </w:p>
    <w:p w:rsidR="00133F7A" w:rsidRPr="007A1BE0" w:rsidRDefault="00133F7A" w:rsidP="00133F7A">
      <w:pPr>
        <w:pStyle w:val="Heading4"/>
      </w:pPr>
      <w:r>
        <w:t>Disaster relief costs PC – no majority of supporters</w:t>
      </w:r>
    </w:p>
    <w:p w:rsidR="00133F7A" w:rsidRDefault="00133F7A" w:rsidP="00133F7A">
      <w:r>
        <w:t xml:space="preserve">Zeke </w:t>
      </w:r>
      <w:r w:rsidRPr="0036302C">
        <w:rPr>
          <w:rStyle w:val="StyleStyleBold12pt"/>
        </w:rPr>
        <w:t>Grader</w:t>
      </w:r>
      <w:r>
        <w:t xml:space="preserve"> is Executive Director of the Pacific Coast Federation of Fishermen's Associations, December </w:t>
      </w:r>
      <w:r w:rsidRPr="0036302C">
        <w:rPr>
          <w:rStyle w:val="StyleStyleBold12pt"/>
        </w:rPr>
        <w:t>2010</w:t>
      </w:r>
      <w:r>
        <w:t xml:space="preserve"> “What Fisheries Might Expect in the New Congress” </w:t>
      </w:r>
      <w:hyperlink r:id="rId39" w:history="1">
        <w:r w:rsidRPr="002A7B81">
          <w:rPr>
            <w:rStyle w:val="Hyperlink"/>
          </w:rPr>
          <w:t>http://www.pcffa.org/fn-dec10.htm</w:t>
        </w:r>
      </w:hyperlink>
      <w:r>
        <w:t xml:space="preserve"> DA: 6/6/14</w:t>
      </w:r>
    </w:p>
    <w:p w:rsidR="00133F7A" w:rsidRPr="0036302C" w:rsidRDefault="00133F7A" w:rsidP="00133F7A"/>
    <w:p w:rsidR="00133F7A" w:rsidRPr="007A1BE0" w:rsidRDefault="00133F7A" w:rsidP="00133F7A">
      <w:pPr>
        <w:rPr>
          <w:sz w:val="14"/>
        </w:rPr>
      </w:pPr>
      <w:proofErr w:type="gramStart"/>
      <w:r w:rsidRPr="007A1BE0">
        <w:rPr>
          <w:sz w:val="14"/>
        </w:rPr>
        <w:t>Disaster Relief.</w:t>
      </w:r>
      <w:proofErr w:type="gramEnd"/>
      <w:r w:rsidRPr="007A1BE0">
        <w:rPr>
          <w:sz w:val="14"/>
        </w:rPr>
        <w:t xml:space="preserve"> </w:t>
      </w:r>
      <w:r w:rsidRPr="007A1BE0">
        <w:rPr>
          <w:rStyle w:val="Emphasis"/>
        </w:rPr>
        <w:t>The chances of</w:t>
      </w:r>
      <w:r w:rsidRPr="007A1BE0">
        <w:rPr>
          <w:sz w:val="14"/>
        </w:rPr>
        <w:t xml:space="preserve"> fishermen getting </w:t>
      </w:r>
      <w:r w:rsidRPr="007A1BE0">
        <w:rPr>
          <w:rStyle w:val="Emphasis"/>
        </w:rPr>
        <w:t>any disaster relief</w:t>
      </w:r>
      <w:r w:rsidRPr="007A1BE0">
        <w:rPr>
          <w:sz w:val="14"/>
        </w:rPr>
        <w:t xml:space="preserve"> for this year -- </w:t>
      </w:r>
      <w:r w:rsidRPr="007A1BE0">
        <w:rPr>
          <w:rStyle w:val="StyleBoldUnderline"/>
        </w:rPr>
        <w:t>whether they're from New England, the Pacific</w:t>
      </w:r>
      <w:r w:rsidRPr="007A1BE0">
        <w:rPr>
          <w:sz w:val="14"/>
        </w:rPr>
        <w:t xml:space="preserve"> salmon fleet, </w:t>
      </w:r>
      <w:r w:rsidRPr="007A1BE0">
        <w:rPr>
          <w:rStyle w:val="StyleBoldUnderline"/>
        </w:rPr>
        <w:t>or</w:t>
      </w:r>
      <w:r w:rsidRPr="007A1BE0">
        <w:rPr>
          <w:sz w:val="14"/>
        </w:rPr>
        <w:t xml:space="preserve"> fishing </w:t>
      </w:r>
      <w:r w:rsidRPr="007A1BE0">
        <w:rPr>
          <w:rStyle w:val="StyleBoldUnderline"/>
        </w:rPr>
        <w:t>the Yukon</w:t>
      </w:r>
      <w:r w:rsidRPr="007A1BE0">
        <w:rPr>
          <w:sz w:val="14"/>
        </w:rPr>
        <w:t xml:space="preserve"> River -- </w:t>
      </w:r>
      <w:r w:rsidRPr="007A1BE0">
        <w:rPr>
          <w:rStyle w:val="Emphasis"/>
        </w:rPr>
        <w:t>are not good</w:t>
      </w:r>
      <w:r w:rsidRPr="007A1BE0">
        <w:rPr>
          <w:sz w:val="14"/>
        </w:rPr>
        <w:t xml:space="preserve">. The State of </w:t>
      </w:r>
      <w:r w:rsidRPr="007A1BE0">
        <w:rPr>
          <w:rStyle w:val="StyleBoldUnderline"/>
        </w:rPr>
        <w:t>Massachusetts</w:t>
      </w:r>
      <w:r w:rsidRPr="007A1BE0">
        <w:rPr>
          <w:sz w:val="14"/>
        </w:rPr>
        <w:t xml:space="preserve"> has </w:t>
      </w:r>
      <w:r w:rsidRPr="007A1BE0">
        <w:rPr>
          <w:rStyle w:val="StyleBoldUnderline"/>
        </w:rPr>
        <w:t>recently asked for $40 million</w:t>
      </w:r>
      <w:r w:rsidRPr="007A1BE0">
        <w:rPr>
          <w:sz w:val="14"/>
        </w:rPr>
        <w:t xml:space="preserve"> to help out their beleaguered fleet, and Pacific salmon fishermen are still hurting from a small 2010 season with few fish from the central Oregon coast extending south all along California. </w:t>
      </w:r>
      <w:r w:rsidRPr="007A1BE0">
        <w:rPr>
          <w:rStyle w:val="StyleBoldUnderline"/>
        </w:rPr>
        <w:t xml:space="preserve">Traditional champions </w:t>
      </w:r>
      <w:r w:rsidRPr="007A1BE0">
        <w:rPr>
          <w:sz w:val="14"/>
        </w:rPr>
        <w:t xml:space="preserve">for fishermen -- from former Speaker Nancy Pelosi, to Barney Frank, Frank Pallone and Mike Thompson -- </w:t>
      </w:r>
      <w:r w:rsidRPr="007A1BE0">
        <w:rPr>
          <w:rStyle w:val="StyleBoldUnderline"/>
        </w:rPr>
        <w:t>are now in the minority</w:t>
      </w:r>
      <w:r w:rsidRPr="007A1BE0">
        <w:rPr>
          <w:sz w:val="14"/>
        </w:rPr>
        <w:t xml:space="preserve">. </w:t>
      </w:r>
    </w:p>
    <w:p w:rsidR="00133F7A" w:rsidRPr="0036302C" w:rsidRDefault="00133F7A" w:rsidP="00133F7A"/>
    <w:p w:rsidR="00760E38" w:rsidRDefault="00760E38" w:rsidP="00760E38">
      <w:pPr>
        <w:pStyle w:val="Heading3"/>
      </w:pPr>
      <w:r>
        <w:lastRenderedPageBreak/>
        <w:t>Link – Debris Clean-Up</w:t>
      </w:r>
    </w:p>
    <w:p w:rsidR="00760E38" w:rsidRPr="00133F7A" w:rsidRDefault="00760E38" w:rsidP="00760E38">
      <w:pPr>
        <w:pStyle w:val="Heading4"/>
      </w:pPr>
      <w:r>
        <w:t>Debris clean-up costs PC – Obama pushes, spending causes intense opposition and pushes off other agenda items</w:t>
      </w:r>
    </w:p>
    <w:p w:rsidR="00760E38" w:rsidRDefault="00760E38" w:rsidP="00760E38">
      <w:r>
        <w:t xml:space="preserve">Joan </w:t>
      </w:r>
      <w:proofErr w:type="spellStart"/>
      <w:r w:rsidRPr="00C04F2E">
        <w:rPr>
          <w:rStyle w:val="StyleStyleBold12pt"/>
        </w:rPr>
        <w:t>Bondareff</w:t>
      </w:r>
      <w:proofErr w:type="spellEnd"/>
      <w:r>
        <w:t xml:space="preserve"> practicing lawyer focused on marine transportation, environmental, and legislative issues and Blank Rome. Prior to joining Blank Rome, Ms. </w:t>
      </w:r>
      <w:proofErr w:type="spellStart"/>
      <w:r>
        <w:t>Bondareff</w:t>
      </w:r>
      <w:proofErr w:type="spellEnd"/>
      <w:r>
        <w:t xml:space="preserve"> was chief counsel and acting deputy administrator of the Maritime Administration, U.S. Department of Transportation. She was also former majority counsel for the House Committee on Merchant Marine and Fisheries 6-18-2013 “United States: The Budget Outlook </w:t>
      </w:r>
      <w:proofErr w:type="gramStart"/>
      <w:r>
        <w:t>For Maritime Programs For</w:t>
      </w:r>
      <w:proofErr w:type="gramEnd"/>
      <w:r>
        <w:t xml:space="preserve"> FY2014” </w:t>
      </w:r>
      <w:hyperlink r:id="rId40" w:history="1">
        <w:r w:rsidRPr="002A7B81">
          <w:rPr>
            <w:rStyle w:val="Hyperlink"/>
          </w:rPr>
          <w:t>http://www.mondaq.com/unitedstates/x/245562/Marine+Shipping/The+Budget+Outlook+for+Maritime+Programs+for+FY2014</w:t>
        </w:r>
      </w:hyperlink>
      <w:r>
        <w:t xml:space="preserve"> DA: 6/7/14</w:t>
      </w:r>
    </w:p>
    <w:p w:rsidR="00760E38" w:rsidRPr="00133F7A" w:rsidRDefault="00760E38" w:rsidP="00760E38"/>
    <w:p w:rsidR="00760E38" w:rsidRDefault="00760E38" w:rsidP="00760E38">
      <w:pPr>
        <w:rPr>
          <w:rStyle w:val="StyleBoldUnderline"/>
        </w:rPr>
      </w:pPr>
      <w:r w:rsidRPr="00133F7A">
        <w:rPr>
          <w:rStyle w:val="StyleBoldUnderline"/>
        </w:rPr>
        <w:t>The President's budget request</w:t>
      </w:r>
      <w:r w:rsidRPr="00133F7A">
        <w:rPr>
          <w:sz w:val="10"/>
        </w:rPr>
        <w:t xml:space="preserve"> for FY2014, usually delivered in February of the year prior to the beginning of a fiscal year, was delivered late this year. The President's budget </w:t>
      </w:r>
      <w:r w:rsidRPr="00133F7A">
        <w:rPr>
          <w:rStyle w:val="StyleBoldUnderline"/>
        </w:rPr>
        <w:t>arrived</w:t>
      </w:r>
      <w:r w:rsidRPr="00133F7A">
        <w:rPr>
          <w:sz w:val="10"/>
        </w:rPr>
        <w:t xml:space="preserve"> in Congress </w:t>
      </w:r>
      <w:r w:rsidRPr="00133F7A">
        <w:rPr>
          <w:rStyle w:val="StyleBoldUnderline"/>
        </w:rPr>
        <w:t xml:space="preserve">in the midst of </w:t>
      </w:r>
      <w:r w:rsidRPr="00133F7A">
        <w:rPr>
          <w:sz w:val="10"/>
        </w:rPr>
        <w:t xml:space="preserve">two </w:t>
      </w:r>
      <w:r w:rsidRPr="00133F7A">
        <w:rPr>
          <w:rStyle w:val="Emphasis"/>
        </w:rPr>
        <w:t>very different views</w:t>
      </w:r>
      <w:r w:rsidRPr="00133F7A">
        <w:rPr>
          <w:sz w:val="10"/>
        </w:rPr>
        <w:t xml:space="preserve"> </w:t>
      </w:r>
      <w:r w:rsidRPr="00133F7A">
        <w:rPr>
          <w:rStyle w:val="StyleBoldUnderline"/>
        </w:rPr>
        <w:t>of the budget</w:t>
      </w:r>
      <w:r w:rsidRPr="00133F7A">
        <w:rPr>
          <w:sz w:val="10"/>
        </w:rPr>
        <w:t xml:space="preserve"> passed </w:t>
      </w:r>
      <w:r w:rsidRPr="00133F7A">
        <w:rPr>
          <w:rStyle w:val="StyleBoldUnderline"/>
        </w:rPr>
        <w:t>by the House</w:t>
      </w:r>
      <w:r w:rsidRPr="00133F7A">
        <w:rPr>
          <w:sz w:val="10"/>
        </w:rPr>
        <w:t xml:space="preserve"> of Representatives and the Senate in the form of budget resolutions. These resolutions, while non-binding, provide guidance to their respective appropriation committees. The House passed its budget resolution on March 14, 2013. The House resolution calls for cuts in high-speed and intercity rail projects and would balance the budget in approximately ten years. The Senate Budget Resolution, passed on March 23, 2013, includes $100 billion for infrastructure and job creation and is much closer to the President's vision for the budget. Prior to the release of his budget request, in the State of the Union Address on February 12, 2013, President Obama proposed a "Fix-It-First Program to put people to work as soon as possible on our most urgent [infrastructure] repairs, like the nearly 70,000 structurally deficient bridges across the country." He also proposed a Partnership to Rebuild America to attract private capital to upgrade infrastructure, including "modern ports to move our goods." The President amplified on these remarks in his FY2014 request for the Department of Transportation, which contains a new request for $50 billion to provide immediate transportation investments in key areas, including ports, to spur job growth and enhance our nation's infrastructure. Of this amount, $4 billion is to be allocated to a TIGER like grant program for infrastructure construction grants. For the Maritime Administration ("MARAD"), the President has requested a total of $365 million in budget authority, or 3.8% over the enacted 2013 level. The MARAD budget includes $208 million for the Maritime Security Program; $81 million for the U.S. Merchant Marine Academy; $25 million "for a new initiative aimed at mitigating the impact on sealift capacity and mariner jobs resulting from food aid program reform" (caused by last year's sudden cut to the cargo preference requirements for food aid shipments on U.S. flag ships from 75 to 50%); $2 million for a new Port Infrastructure Development Program; and $2.7 million for administrative costs of managing the Title XI loan guarantee program. The President's budget continues to zero out funding for new loan guarantees. In the meantime, Congress is considering legislation to restore the cargo preference cuts. (See H.R. 1678: Saving Essential American Sailors Act, introduced by Congressmen Elijah Cummings (D-MD) and Scott </w:t>
      </w:r>
      <w:proofErr w:type="spellStart"/>
      <w:r w:rsidRPr="00133F7A">
        <w:rPr>
          <w:sz w:val="10"/>
        </w:rPr>
        <w:t>Rigell</w:t>
      </w:r>
      <w:proofErr w:type="spellEnd"/>
      <w:r w:rsidRPr="00133F7A">
        <w:rPr>
          <w:sz w:val="10"/>
        </w:rPr>
        <w:t xml:space="preserve"> (R-VA).) For the Coast Guard, the President has requested a total of $9.79 billion, or 5.6% less than the FY2013 enacted level. This request includes $743 million for the continued purchase of surface assets, including funding for the seventh National Security Cutter, procurement of two Fast Response Cutters, and pre-acquisition activities for a new Coast Guard polar icebreaker for Arctic and Antarctic missions, expected to replace the POLAR STAR at the end of its life (projected to be 2022). Also funded under the DHS budget are FEMA and CBP. These agencies would receive $13.45 billion and $12.9 billion, respectively. As part of the FEMA budget, the President has proposed $2.1 billion for a new consolidated National Preparedness Grant Program, which merges all state and local and port security grants into one discretionary pot. Last year, Congress did not agree to this request for consolidating the grants into one block grant. We expect the CBP budget for border security will remain steady or increase if comprehensive immigration reform legislation is passed this year. For NOAA, </w:t>
      </w:r>
      <w:r w:rsidRPr="00133F7A">
        <w:rPr>
          <w:rStyle w:val="StyleBoldUnderline"/>
        </w:rPr>
        <w:t>the President</w:t>
      </w:r>
      <w:r w:rsidRPr="00133F7A">
        <w:rPr>
          <w:sz w:val="10"/>
        </w:rPr>
        <w:t xml:space="preserve"> has </w:t>
      </w:r>
      <w:r w:rsidRPr="00133F7A">
        <w:rPr>
          <w:rStyle w:val="StyleBoldUnderline"/>
        </w:rPr>
        <w:t>requested</w:t>
      </w:r>
      <w:r w:rsidRPr="00133F7A">
        <w:rPr>
          <w:sz w:val="10"/>
        </w:rPr>
        <w:t xml:space="preserve"> a total of $5.4 billion, an increase of $541 million over the 2012 spending plan. The budget includes $929 million for the National Marine Fisheries Service; $529 million for the National Ocean Service, of which </w:t>
      </w:r>
      <w:r w:rsidRPr="00133F7A">
        <w:rPr>
          <w:rStyle w:val="StyleBoldUnderline"/>
        </w:rPr>
        <w:t>the Marine Debris Program</w:t>
      </w:r>
      <w:r w:rsidRPr="00133F7A">
        <w:rPr>
          <w:sz w:val="10"/>
        </w:rPr>
        <w:t xml:space="preserve"> has increased by $1 million (total $6 million), and the Regional Ocean Partnership Grants, which have been increased by $1.5 million; a total of $2.186 million for the National Environmental Satellite, Data and Information Service, including $954 million for two new GOES weather satellites; and an increase of $21 million to support an additional 1,627 days-at-sea for NOAA's oceanographic research fleet. Summary The House and Senate are currently holding a series of hearings featuring Administration witnesses to delve into the President's budget requests. </w:t>
      </w:r>
      <w:r w:rsidRPr="00133F7A">
        <w:rPr>
          <w:rStyle w:val="StyleBoldUnderline"/>
        </w:rPr>
        <w:t>The House</w:t>
      </w:r>
      <w:r w:rsidRPr="00133F7A">
        <w:rPr>
          <w:sz w:val="10"/>
        </w:rPr>
        <w:t xml:space="preserve"> of Representatives </w:t>
      </w:r>
      <w:r w:rsidRPr="00133F7A">
        <w:rPr>
          <w:rStyle w:val="StyleBoldUnderline"/>
        </w:rPr>
        <w:t>is likely to pass</w:t>
      </w:r>
      <w:r w:rsidRPr="00133F7A">
        <w:rPr>
          <w:sz w:val="10"/>
        </w:rPr>
        <w:t xml:space="preserve"> appropriation </w:t>
      </w:r>
      <w:r w:rsidRPr="00133F7A">
        <w:rPr>
          <w:rStyle w:val="StyleBoldUnderline"/>
        </w:rPr>
        <w:t>bills</w:t>
      </w:r>
      <w:r w:rsidRPr="00133F7A">
        <w:rPr>
          <w:sz w:val="10"/>
        </w:rPr>
        <w:t xml:space="preserve"> that are </w:t>
      </w:r>
      <w:r w:rsidRPr="00133F7A">
        <w:rPr>
          <w:rStyle w:val="Emphasis"/>
        </w:rPr>
        <w:t>vastly different</w:t>
      </w:r>
      <w:r w:rsidRPr="00133F7A">
        <w:rPr>
          <w:sz w:val="10"/>
        </w:rPr>
        <w:t xml:space="preserve"> </w:t>
      </w:r>
      <w:r w:rsidRPr="00133F7A">
        <w:rPr>
          <w:rStyle w:val="StyleBoldUnderline"/>
        </w:rPr>
        <w:t>from the White House's request</w:t>
      </w:r>
      <w:r w:rsidRPr="00133F7A">
        <w:rPr>
          <w:sz w:val="10"/>
        </w:rPr>
        <w:t xml:space="preserve">. In fact, </w:t>
      </w:r>
      <w:r w:rsidRPr="00133F7A">
        <w:rPr>
          <w:rStyle w:val="StyleBoldUnderline"/>
        </w:rPr>
        <w:t>Members</w:t>
      </w:r>
      <w:r w:rsidRPr="00133F7A">
        <w:rPr>
          <w:sz w:val="10"/>
        </w:rPr>
        <w:t xml:space="preserve"> of the House Appropriations Committee, such as Congressman Frank Wolf (R-VA), Chair of the Commerce, Justice, Science Appropriation Subcommittee, </w:t>
      </w:r>
      <w:r w:rsidRPr="00133F7A">
        <w:rPr>
          <w:rStyle w:val="StyleBoldUnderline"/>
        </w:rPr>
        <w:t>have</w:t>
      </w:r>
      <w:r w:rsidRPr="00133F7A">
        <w:rPr>
          <w:sz w:val="10"/>
        </w:rPr>
        <w:t xml:space="preserve"> already </w:t>
      </w:r>
      <w:r w:rsidRPr="00133F7A">
        <w:rPr>
          <w:rStyle w:val="StyleBoldUnderline"/>
        </w:rPr>
        <w:t>questioned</w:t>
      </w:r>
      <w:r w:rsidRPr="00133F7A">
        <w:rPr>
          <w:sz w:val="10"/>
        </w:rPr>
        <w:t xml:space="preserve"> </w:t>
      </w:r>
      <w:r w:rsidRPr="00133F7A">
        <w:rPr>
          <w:rStyle w:val="StyleBoldUnderline"/>
        </w:rPr>
        <w:t>whether</w:t>
      </w:r>
      <w:r w:rsidRPr="00133F7A">
        <w:rPr>
          <w:sz w:val="10"/>
        </w:rPr>
        <w:t xml:space="preserve"> full </w:t>
      </w:r>
      <w:r w:rsidRPr="00133F7A">
        <w:rPr>
          <w:rStyle w:val="StyleBoldUnderline"/>
        </w:rPr>
        <w:t>funding can be provided for</w:t>
      </w:r>
      <w:r w:rsidRPr="00133F7A">
        <w:rPr>
          <w:sz w:val="10"/>
        </w:rPr>
        <w:t xml:space="preserve"> </w:t>
      </w:r>
      <w:r w:rsidRPr="00133F7A">
        <w:rPr>
          <w:rStyle w:val="StyleBoldUnderline"/>
        </w:rPr>
        <w:t>the</w:t>
      </w:r>
      <w:r w:rsidRPr="00133F7A">
        <w:rPr>
          <w:sz w:val="10"/>
        </w:rPr>
        <w:t xml:space="preserve"> Commerce/</w:t>
      </w:r>
      <w:r w:rsidRPr="00133F7A">
        <w:rPr>
          <w:rStyle w:val="StyleBoldUnderline"/>
        </w:rPr>
        <w:t>NOAA</w:t>
      </w:r>
      <w:r w:rsidRPr="00133F7A">
        <w:rPr>
          <w:sz w:val="10"/>
        </w:rPr>
        <w:t xml:space="preserve"> budgets. </w:t>
      </w:r>
      <w:r w:rsidRPr="00133F7A">
        <w:rPr>
          <w:rStyle w:val="StyleBoldUnderline"/>
        </w:rPr>
        <w:t>It also remains to be seen whether Congress can revert to regular order,</w:t>
      </w:r>
      <w:r w:rsidRPr="00133F7A">
        <w:rPr>
          <w:sz w:val="10"/>
        </w:rPr>
        <w:t xml:space="preserve"> i.e., by passing the individual appropriation bills to keep the government operational in 2014, or whether another CR will be adopted. Senate Appropriations Committee Chair Barbara Mikulski (D-MD) has a desire to return to regular order, but </w:t>
      </w:r>
      <w:r w:rsidRPr="00133F7A">
        <w:rPr>
          <w:rStyle w:val="StyleBoldUnderline"/>
        </w:rPr>
        <w:t xml:space="preserve">this is not likely to happen in the near term </w:t>
      </w:r>
      <w:r w:rsidRPr="00133F7A">
        <w:rPr>
          <w:sz w:val="10"/>
        </w:rPr>
        <w:t xml:space="preserve">except for defense agencies where bipartisan agreement is more likely to be reached. </w:t>
      </w:r>
      <w:r w:rsidRPr="00133F7A">
        <w:rPr>
          <w:rStyle w:val="StyleBoldUnderline"/>
        </w:rPr>
        <w:t xml:space="preserve">The government keeps limping along with cuts from </w:t>
      </w:r>
      <w:proofErr w:type="gramStart"/>
      <w:r w:rsidRPr="00133F7A">
        <w:rPr>
          <w:rStyle w:val="StyleBoldUnderline"/>
        </w:rPr>
        <w:t>sequester</w:t>
      </w:r>
      <w:r w:rsidRPr="00133F7A">
        <w:rPr>
          <w:sz w:val="10"/>
        </w:rPr>
        <w:t>,</w:t>
      </w:r>
      <w:proofErr w:type="gramEnd"/>
      <w:r w:rsidRPr="00133F7A">
        <w:rPr>
          <w:sz w:val="10"/>
        </w:rPr>
        <w:t xml:space="preserve"> </w:t>
      </w:r>
      <w:r w:rsidRPr="00133F7A">
        <w:rPr>
          <w:rStyle w:val="StyleBoldUnderline"/>
        </w:rPr>
        <w:t>delays in Congressional approval for spending plans, and uncertainties</w:t>
      </w:r>
      <w:r w:rsidRPr="00133F7A">
        <w:rPr>
          <w:sz w:val="10"/>
        </w:rPr>
        <w:t xml:space="preserve"> </w:t>
      </w:r>
      <w:r w:rsidRPr="00133F7A">
        <w:rPr>
          <w:rStyle w:val="StyleBoldUnderline"/>
        </w:rPr>
        <w:t>in the outcome</w:t>
      </w:r>
      <w:r w:rsidRPr="00133F7A">
        <w:rPr>
          <w:sz w:val="10"/>
        </w:rPr>
        <w:t xml:space="preserve"> for 2014. These challenges will also have a significant effect on their constituents as contracts and grants are delayed. </w:t>
      </w:r>
      <w:r w:rsidRPr="00133F7A">
        <w:rPr>
          <w:rStyle w:val="StyleBoldUnderline"/>
        </w:rPr>
        <w:t xml:space="preserve">The House and Senate will </w:t>
      </w:r>
      <w:r w:rsidRPr="00133F7A">
        <w:rPr>
          <w:sz w:val="10"/>
        </w:rPr>
        <w:t xml:space="preserve">once again </w:t>
      </w:r>
      <w:r w:rsidRPr="00133F7A">
        <w:rPr>
          <w:rStyle w:val="StyleBoldUnderline"/>
        </w:rPr>
        <w:t>have to debate their respective visions</w:t>
      </w:r>
      <w:r w:rsidRPr="00133F7A">
        <w:rPr>
          <w:sz w:val="10"/>
        </w:rPr>
        <w:t xml:space="preserve"> for the 2014 budget and come to some agreement on funding levels for 2014. In the meantime, Congress will have to raise the debt ceiling once again and decide whether to do so without a fight over offsetting budget cuts. </w:t>
      </w:r>
      <w:r w:rsidRPr="00133F7A">
        <w:rPr>
          <w:rStyle w:val="StyleBoldUnderline"/>
        </w:rPr>
        <w:t>Given the current revenue situation, a fight over the debt ceiling is expected to be postponed to the fall.</w:t>
      </w:r>
    </w:p>
    <w:p w:rsidR="00760E38" w:rsidRDefault="00760E38" w:rsidP="00760E38">
      <w:pPr>
        <w:pStyle w:val="Heading4"/>
      </w:pPr>
      <w:r>
        <w:t>Debris clean-up controversial – funding concerns, not enough people affected</w:t>
      </w:r>
    </w:p>
    <w:p w:rsidR="00760E38" w:rsidRDefault="00760E38" w:rsidP="00760E38">
      <w:r>
        <w:t xml:space="preserve">Annie </w:t>
      </w:r>
      <w:proofErr w:type="spellStart"/>
      <w:r w:rsidRPr="00A95E9C">
        <w:rPr>
          <w:rStyle w:val="StyleStyleBold12pt"/>
        </w:rPr>
        <w:t>Feidt</w:t>
      </w:r>
      <w:proofErr w:type="spellEnd"/>
      <w:r>
        <w:t xml:space="preserve"> is the Editor and Producer of Alaska News Nightly, and is also a frequent contributor to Alaska Public Radio1-30-</w:t>
      </w:r>
      <w:r w:rsidRPr="00A95E9C">
        <w:rPr>
          <w:rStyle w:val="StyleStyleBold12pt"/>
        </w:rPr>
        <w:t>2013</w:t>
      </w:r>
      <w:r>
        <w:t xml:space="preserve"> “Tsunami Debris Problem Gets Worse in Alaska, with Little Clean Up Funding In Sight”  </w:t>
      </w:r>
      <w:hyperlink r:id="rId41" w:history="1">
        <w:r w:rsidRPr="002A7B81">
          <w:rPr>
            <w:rStyle w:val="Hyperlink"/>
          </w:rPr>
          <w:t>http://www.alaskapublic.org/2013/01/30/tsunami-debris-problem-gets-worse-in-alaska-with-little-clean-up-funding-in-sight/</w:t>
        </w:r>
      </w:hyperlink>
      <w:r>
        <w:t xml:space="preserve"> DA: 6/8/14</w:t>
      </w:r>
    </w:p>
    <w:p w:rsidR="00760E38" w:rsidRPr="00A95E9C" w:rsidRDefault="00760E38" w:rsidP="00760E38"/>
    <w:p w:rsidR="00760E38" w:rsidRPr="00A95E9C" w:rsidRDefault="00760E38" w:rsidP="00760E38">
      <w:pPr>
        <w:rPr>
          <w:sz w:val="12"/>
        </w:rPr>
      </w:pPr>
      <w:r w:rsidRPr="00A95E9C">
        <w:rPr>
          <w:rStyle w:val="StyleBoldUnderline"/>
        </w:rPr>
        <w:t>Marine debris is not a new problem</w:t>
      </w:r>
      <w:r w:rsidRPr="00A95E9C">
        <w:rPr>
          <w:sz w:val="12"/>
        </w:rPr>
        <w:t xml:space="preserve"> in Alaska. But the Japanese tsunami magnified the problem. </w:t>
      </w:r>
      <w:proofErr w:type="spellStart"/>
      <w:r w:rsidRPr="00A95E9C">
        <w:rPr>
          <w:sz w:val="12"/>
        </w:rPr>
        <w:t>Pallister</w:t>
      </w:r>
      <w:proofErr w:type="spellEnd"/>
      <w:r w:rsidRPr="00A95E9C">
        <w:rPr>
          <w:sz w:val="12"/>
        </w:rPr>
        <w:t xml:space="preserve"> says the tsunami debris doesn’t have the visceral impact of the Exxon Valdez spill, with oiled animals and blackened coastlines. But he thinks in the long run, it could be a bigger environmental disaster: “In a lot of ways </w:t>
      </w:r>
      <w:proofErr w:type="spellStart"/>
      <w:proofErr w:type="gramStart"/>
      <w:r w:rsidRPr="00A95E9C">
        <w:rPr>
          <w:sz w:val="12"/>
        </w:rPr>
        <w:t>its</w:t>
      </w:r>
      <w:proofErr w:type="spellEnd"/>
      <w:proofErr w:type="gramEnd"/>
      <w:r w:rsidRPr="00A95E9C">
        <w:rPr>
          <w:sz w:val="12"/>
        </w:rPr>
        <w:t xml:space="preserve"> a lot worse than the oil spill. </w:t>
      </w:r>
      <w:proofErr w:type="gramStart"/>
      <w:r w:rsidRPr="00A95E9C">
        <w:rPr>
          <w:sz w:val="12"/>
        </w:rPr>
        <w:t>Both in the geographic scope of it and the chemicals that are coming with it.</w:t>
      </w:r>
      <w:proofErr w:type="gramEnd"/>
      <w:r w:rsidRPr="00A95E9C">
        <w:rPr>
          <w:sz w:val="12"/>
        </w:rPr>
        <w:t xml:space="preserve"> And who knows what the impacts are going to be</w:t>
      </w:r>
      <w:proofErr w:type="gramStart"/>
      <w:r w:rsidRPr="00A95E9C">
        <w:rPr>
          <w:sz w:val="12"/>
        </w:rPr>
        <w:t>?,</w:t>
      </w:r>
      <w:proofErr w:type="gramEnd"/>
      <w:r w:rsidRPr="00A95E9C">
        <w:rPr>
          <w:sz w:val="12"/>
        </w:rPr>
        <w:t xml:space="preserve">” </w:t>
      </w:r>
      <w:proofErr w:type="spellStart"/>
      <w:r w:rsidRPr="00A95E9C">
        <w:rPr>
          <w:sz w:val="12"/>
        </w:rPr>
        <w:t>Pallister</w:t>
      </w:r>
      <w:proofErr w:type="spellEnd"/>
      <w:r w:rsidRPr="00A95E9C">
        <w:rPr>
          <w:sz w:val="12"/>
        </w:rPr>
        <w:t xml:space="preserve"> said. Officially, the National Oceanic and Atmospheric Administration </w:t>
      </w:r>
      <w:proofErr w:type="gramStart"/>
      <w:r w:rsidRPr="00A95E9C">
        <w:rPr>
          <w:sz w:val="12"/>
        </w:rPr>
        <w:t>has</w:t>
      </w:r>
      <w:proofErr w:type="gramEnd"/>
      <w:r w:rsidRPr="00A95E9C">
        <w:rPr>
          <w:sz w:val="12"/>
        </w:rPr>
        <w:t xml:space="preserve"> recorded just five tsunami debris items in Alaska. But the agency will only confirm an object if it has a unique identifier that can be traced back to Japan. The state of Alaska does not use the same strict standard. Last summer the state paid for an aerial survey to inspect 2,500 miles of Alaska’s coastline. Elaine </w:t>
      </w:r>
      <w:proofErr w:type="spellStart"/>
      <w:r w:rsidRPr="00A95E9C">
        <w:rPr>
          <w:sz w:val="12"/>
        </w:rPr>
        <w:t>Busse</w:t>
      </w:r>
      <w:proofErr w:type="spellEnd"/>
      <w:r w:rsidRPr="00A95E9C">
        <w:rPr>
          <w:sz w:val="12"/>
        </w:rPr>
        <w:t xml:space="preserve"> Floyd is acting director of the division of environmental health. She says the survey identified tsunami debris all along the flight path from southern Southeast, up to Prince William Sound and out the Alaska Peninsula: “There was tsunami debris literally on every beach that was photographed. They took over 8,000 pictures and it was more widespread and in greater quantities than we even expected,” she said. </w:t>
      </w:r>
      <w:r w:rsidRPr="00A95E9C">
        <w:rPr>
          <w:rStyle w:val="StyleBoldUnderline"/>
        </w:rPr>
        <w:t xml:space="preserve">But so far there has been </w:t>
      </w:r>
      <w:r w:rsidRPr="00A95E9C">
        <w:rPr>
          <w:rStyle w:val="Emphasis"/>
        </w:rPr>
        <w:t>minimal funding</w:t>
      </w:r>
      <w:r w:rsidRPr="00A95E9C">
        <w:rPr>
          <w:sz w:val="12"/>
        </w:rPr>
        <w:t xml:space="preserve"> for cleaning up the debris. Governor Sean Parnell didn’t </w:t>
      </w:r>
      <w:proofErr w:type="gramStart"/>
      <w:r w:rsidRPr="00A95E9C">
        <w:rPr>
          <w:sz w:val="12"/>
        </w:rPr>
        <w:t>included</w:t>
      </w:r>
      <w:proofErr w:type="gramEnd"/>
      <w:r w:rsidRPr="00A95E9C">
        <w:rPr>
          <w:sz w:val="12"/>
        </w:rPr>
        <w:t xml:space="preserve"> any tsunami debris funding in his budget. NOAA is </w:t>
      </w:r>
      <w:r w:rsidRPr="00A95E9C">
        <w:rPr>
          <w:sz w:val="12"/>
        </w:rPr>
        <w:lastRenderedPageBreak/>
        <w:t xml:space="preserve">figuring out how to distribute a $5 million gift from Japan for cleaning up the debris. </w:t>
      </w:r>
      <w:r w:rsidRPr="00A95E9C">
        <w:rPr>
          <w:rStyle w:val="StyleBoldUnderline"/>
        </w:rPr>
        <w:t>And Alaska’s Congressional delegation is working</w:t>
      </w:r>
      <w:r w:rsidRPr="00A95E9C">
        <w:rPr>
          <w:sz w:val="12"/>
        </w:rPr>
        <w:t xml:space="preserve"> </w:t>
      </w:r>
      <w:r w:rsidRPr="00A95E9C">
        <w:rPr>
          <w:rStyle w:val="StyleBoldUnderline"/>
        </w:rPr>
        <w:t>to get federal funds.</w:t>
      </w:r>
      <w:r w:rsidRPr="00A95E9C">
        <w:rPr>
          <w:sz w:val="12"/>
        </w:rPr>
        <w:t xml:space="preserve"> </w:t>
      </w:r>
      <w:r w:rsidRPr="00A95E9C">
        <w:rPr>
          <w:rStyle w:val="Emphasis"/>
        </w:rPr>
        <w:t>But</w:t>
      </w:r>
      <w:r w:rsidRPr="00A95E9C">
        <w:rPr>
          <w:sz w:val="12"/>
        </w:rPr>
        <w:t xml:space="preserve"> tsunami </w:t>
      </w:r>
      <w:r w:rsidRPr="00A95E9C">
        <w:rPr>
          <w:rStyle w:val="Emphasis"/>
        </w:rPr>
        <w:t>debris clean up money was stripped</w:t>
      </w:r>
      <w:r w:rsidRPr="00A95E9C">
        <w:rPr>
          <w:sz w:val="12"/>
        </w:rPr>
        <w:t xml:space="preserve"> </w:t>
      </w:r>
      <w:r w:rsidRPr="00A95E9C">
        <w:rPr>
          <w:rStyle w:val="StyleBoldUnderline"/>
        </w:rPr>
        <w:t>from</w:t>
      </w:r>
      <w:r w:rsidRPr="00A95E9C">
        <w:rPr>
          <w:sz w:val="12"/>
        </w:rPr>
        <w:t xml:space="preserve"> a bill for Hurricane </w:t>
      </w:r>
      <w:r w:rsidRPr="00A95E9C">
        <w:rPr>
          <w:rStyle w:val="StyleBoldUnderline"/>
        </w:rPr>
        <w:t>Sandy</w:t>
      </w:r>
      <w:r w:rsidRPr="00A95E9C">
        <w:rPr>
          <w:sz w:val="12"/>
        </w:rPr>
        <w:t xml:space="preserve"> </w:t>
      </w:r>
      <w:r w:rsidRPr="00A95E9C">
        <w:rPr>
          <w:rStyle w:val="StyleBoldUnderline"/>
        </w:rPr>
        <w:t>relief</w:t>
      </w:r>
      <w:r w:rsidRPr="00A95E9C">
        <w:rPr>
          <w:sz w:val="12"/>
        </w:rPr>
        <w:t xml:space="preserve"> that passed this week. Back on the beach, as the </w:t>
      </w:r>
      <w:proofErr w:type="gramStart"/>
      <w:r w:rsidRPr="00A95E9C">
        <w:rPr>
          <w:sz w:val="12"/>
        </w:rPr>
        <w:t>waves</w:t>
      </w:r>
      <w:proofErr w:type="gramEnd"/>
      <w:r w:rsidRPr="00A95E9C">
        <w:rPr>
          <w:sz w:val="12"/>
        </w:rPr>
        <w:t xml:space="preserve"> crash in, Chris </w:t>
      </w:r>
      <w:proofErr w:type="spellStart"/>
      <w:r w:rsidRPr="00A95E9C">
        <w:rPr>
          <w:sz w:val="12"/>
        </w:rPr>
        <w:t>Pallister</w:t>
      </w:r>
      <w:proofErr w:type="spellEnd"/>
      <w:r w:rsidRPr="00A95E9C">
        <w:rPr>
          <w:sz w:val="12"/>
        </w:rPr>
        <w:t xml:space="preserve"> says the debris could have serious impacts on fisheries and subsistence resources. “I don’t know if it’s being taken seriously enough. </w:t>
      </w:r>
      <w:r w:rsidRPr="00A95E9C">
        <w:rPr>
          <w:rStyle w:val="StyleBoldUnderline"/>
        </w:rPr>
        <w:t>I don’t think a lot of people who are going to be impacted by it</w:t>
      </w:r>
      <w:r w:rsidRPr="00A95E9C">
        <w:rPr>
          <w:sz w:val="12"/>
        </w:rPr>
        <w:t xml:space="preserve"> know how bad it is right now. </w:t>
      </w:r>
      <w:r w:rsidRPr="00A95E9C">
        <w:rPr>
          <w:rStyle w:val="StyleBoldUnderline"/>
        </w:rPr>
        <w:t>And until that gets out,</w:t>
      </w:r>
      <w:r w:rsidRPr="00A95E9C">
        <w:rPr>
          <w:sz w:val="12"/>
        </w:rPr>
        <w:t xml:space="preserve"> maybe </w:t>
      </w:r>
      <w:r w:rsidRPr="00A95E9C">
        <w:rPr>
          <w:rStyle w:val="Emphasis"/>
        </w:rPr>
        <w:t>not much is going to happen</w:t>
      </w:r>
      <w:r w:rsidRPr="00A95E9C">
        <w:rPr>
          <w:sz w:val="12"/>
        </w:rPr>
        <w:t xml:space="preserve">,” he said. </w:t>
      </w:r>
      <w:proofErr w:type="spellStart"/>
      <w:r w:rsidRPr="00A95E9C">
        <w:rPr>
          <w:sz w:val="12"/>
        </w:rPr>
        <w:t>Pallister</w:t>
      </w:r>
      <w:proofErr w:type="spellEnd"/>
      <w:r w:rsidRPr="00A95E9C">
        <w:rPr>
          <w:sz w:val="12"/>
        </w:rPr>
        <w:t xml:space="preserve"> guesses </w:t>
      </w:r>
      <w:r w:rsidRPr="00A95E9C">
        <w:rPr>
          <w:rStyle w:val="StyleBoldUnderline"/>
        </w:rPr>
        <w:t>it will take</w:t>
      </w:r>
      <w:r w:rsidRPr="00A95E9C">
        <w:rPr>
          <w:sz w:val="12"/>
        </w:rPr>
        <w:t xml:space="preserve"> tens, or even </w:t>
      </w:r>
      <w:r w:rsidRPr="00A95E9C">
        <w:rPr>
          <w:rStyle w:val="StyleBoldUnderline"/>
        </w:rPr>
        <w:t xml:space="preserve">hundreds of millions of dollars </w:t>
      </w:r>
      <w:r w:rsidRPr="00A95E9C">
        <w:rPr>
          <w:sz w:val="12"/>
        </w:rPr>
        <w:t xml:space="preserve">to remove the tsunami debris in Alaska. On this day though, he has to leave all the trash on Montague Island behind. We take off in the helicopter and head north along the beach. </w:t>
      </w:r>
      <w:proofErr w:type="spellStart"/>
      <w:r w:rsidRPr="00A95E9C">
        <w:rPr>
          <w:sz w:val="12"/>
        </w:rPr>
        <w:t>Pallister</w:t>
      </w:r>
      <w:proofErr w:type="spellEnd"/>
      <w:r w:rsidRPr="00A95E9C">
        <w:rPr>
          <w:sz w:val="12"/>
        </w:rPr>
        <w:t xml:space="preserve"> looks out the window at all the debris below and says, “</w:t>
      </w:r>
      <w:proofErr w:type="gramStart"/>
      <w:r w:rsidRPr="00A95E9C">
        <w:rPr>
          <w:sz w:val="12"/>
        </w:rPr>
        <w:t>it</w:t>
      </w:r>
      <w:proofErr w:type="gramEnd"/>
      <w:r w:rsidRPr="00A95E9C">
        <w:rPr>
          <w:sz w:val="12"/>
        </w:rPr>
        <w:t xml:space="preserve"> just goes on and on and on.”</w:t>
      </w:r>
    </w:p>
    <w:p w:rsidR="00760E38" w:rsidRDefault="00760E38" w:rsidP="00760E38"/>
    <w:p w:rsidR="0025094D" w:rsidRDefault="0025094D" w:rsidP="0025094D">
      <w:pPr>
        <w:pStyle w:val="Heading3"/>
      </w:pPr>
      <w:r>
        <w:lastRenderedPageBreak/>
        <w:t xml:space="preserve">Link – </w:t>
      </w:r>
      <w:proofErr w:type="spellStart"/>
      <w:r>
        <w:t>Seach</w:t>
      </w:r>
      <w:proofErr w:type="spellEnd"/>
      <w:r>
        <w:t xml:space="preserve"> and Rescue – General</w:t>
      </w:r>
    </w:p>
    <w:p w:rsidR="0025094D" w:rsidRDefault="0025094D" w:rsidP="0025094D">
      <w:pPr>
        <w:pStyle w:val="Heading4"/>
      </w:pPr>
      <w:r>
        <w:t>Search and rescue funding causes controversy – seen as pork-barrel spending and opposition in Congress to environmental issues</w:t>
      </w:r>
    </w:p>
    <w:p w:rsidR="0025094D" w:rsidRDefault="0025094D" w:rsidP="0025094D">
      <w:r>
        <w:t xml:space="preserve">Colin </w:t>
      </w:r>
      <w:r w:rsidRPr="009F058C">
        <w:rPr>
          <w:rStyle w:val="StyleStyleBold12pt"/>
        </w:rPr>
        <w:t>Woodard</w:t>
      </w:r>
      <w:r>
        <w:t>, Correspondent of The Christian Science Monitor 5-2-</w:t>
      </w:r>
      <w:r w:rsidRPr="009F058C">
        <w:rPr>
          <w:rStyle w:val="StyleStyleBold12pt"/>
        </w:rPr>
        <w:t>2007</w:t>
      </w:r>
      <w:r>
        <w:t xml:space="preserve"> “US ocean observatories imperiled by 'earmark' crackdown” </w:t>
      </w:r>
      <w:hyperlink r:id="rId42" w:history="1">
        <w:r w:rsidRPr="002A7B81">
          <w:rPr>
            <w:rStyle w:val="Hyperlink"/>
          </w:rPr>
          <w:t>http://www.csmonitor.com/2007/0502/p02s01-uspo.html</w:t>
        </w:r>
      </w:hyperlink>
      <w:r>
        <w:t xml:space="preserve"> DA: 6/10/14</w:t>
      </w:r>
    </w:p>
    <w:p w:rsidR="0025094D" w:rsidRPr="009F058C" w:rsidRDefault="0025094D" w:rsidP="0025094D"/>
    <w:p w:rsidR="0025094D" w:rsidRPr="00FC2F8F" w:rsidRDefault="0025094D" w:rsidP="0025094D">
      <w:pPr>
        <w:rPr>
          <w:sz w:val="10"/>
        </w:rPr>
      </w:pPr>
      <w:r w:rsidRPr="00FC2F8F">
        <w:rPr>
          <w:sz w:val="10"/>
        </w:rPr>
        <w:t>For the past six years</w:t>
      </w:r>
      <w:r w:rsidRPr="00FC2F8F">
        <w:rPr>
          <w:rStyle w:val="StyleBoldUnderline"/>
        </w:rPr>
        <w:t>, a network</w:t>
      </w:r>
      <w:r w:rsidRPr="00FC2F8F">
        <w:rPr>
          <w:sz w:val="10"/>
        </w:rPr>
        <w:t xml:space="preserve"> of high-tech buoys and radar stations </w:t>
      </w:r>
      <w:r w:rsidRPr="00FC2F8F">
        <w:rPr>
          <w:rStyle w:val="StyleBoldUnderline"/>
        </w:rPr>
        <w:t>have been providing</w:t>
      </w:r>
      <w:r w:rsidRPr="00FC2F8F">
        <w:rPr>
          <w:sz w:val="10"/>
        </w:rPr>
        <w:t xml:space="preserve"> a rich stream of </w:t>
      </w:r>
      <w:r w:rsidRPr="00FC2F8F">
        <w:rPr>
          <w:rStyle w:val="StyleBoldUnderline"/>
        </w:rPr>
        <w:t>data about conditions in</w:t>
      </w:r>
      <w:r w:rsidRPr="00FC2F8F">
        <w:rPr>
          <w:sz w:val="10"/>
        </w:rPr>
        <w:t xml:space="preserve"> the Gulf of Maine to fishermen, mariners, scientists, and </w:t>
      </w:r>
      <w:r w:rsidRPr="00FC2F8F">
        <w:rPr>
          <w:rStyle w:val="StyleBoldUnderline"/>
        </w:rPr>
        <w:t>search and rescue</w:t>
      </w:r>
      <w:r w:rsidRPr="00FC2F8F">
        <w:rPr>
          <w:sz w:val="10"/>
        </w:rPr>
        <w:t xml:space="preserve"> personnel. It's a prototype for a national system </w:t>
      </w:r>
      <w:r w:rsidRPr="00FC2F8F">
        <w:rPr>
          <w:rStyle w:val="StyleBoldUnderline"/>
        </w:rPr>
        <w:t>that could help with ocean managemen</w:t>
      </w:r>
      <w:r w:rsidRPr="00FC2F8F">
        <w:rPr>
          <w:sz w:val="10"/>
        </w:rPr>
        <w:t xml:space="preserve">t </w:t>
      </w:r>
      <w:r w:rsidRPr="00FC2F8F">
        <w:rPr>
          <w:rStyle w:val="StyleBoldUnderline"/>
        </w:rPr>
        <w:t>and save the lives of mariners</w:t>
      </w:r>
      <w:r w:rsidRPr="00FC2F8F">
        <w:rPr>
          <w:sz w:val="10"/>
        </w:rPr>
        <w:t xml:space="preserve">. </w:t>
      </w:r>
      <w:r w:rsidRPr="00FC2F8F">
        <w:rPr>
          <w:rStyle w:val="StyleBoldUnderline"/>
        </w:rPr>
        <w:t>But the</w:t>
      </w:r>
      <w:r w:rsidRPr="00FC2F8F">
        <w:rPr>
          <w:sz w:val="10"/>
        </w:rPr>
        <w:t xml:space="preserve"> Gulf of Maine Ocean Observing </w:t>
      </w:r>
      <w:r w:rsidRPr="00FC2F8F">
        <w:rPr>
          <w:rStyle w:val="StyleBoldUnderline"/>
        </w:rPr>
        <w:t>System</w:t>
      </w:r>
      <w:r w:rsidRPr="00FC2F8F">
        <w:rPr>
          <w:sz w:val="10"/>
        </w:rPr>
        <w:t xml:space="preserve"> (</w:t>
      </w:r>
      <w:proofErr w:type="spellStart"/>
      <w:r w:rsidRPr="00FC2F8F">
        <w:rPr>
          <w:sz w:val="10"/>
        </w:rPr>
        <w:t>GoMoos</w:t>
      </w:r>
      <w:proofErr w:type="spellEnd"/>
      <w:r w:rsidRPr="00FC2F8F">
        <w:rPr>
          <w:sz w:val="10"/>
        </w:rPr>
        <w:t xml:space="preserve">) – </w:t>
      </w:r>
      <w:r w:rsidRPr="00FC2F8F">
        <w:rPr>
          <w:rStyle w:val="StyleBoldUnderline"/>
        </w:rPr>
        <w:t>and others like it across the country</w:t>
      </w:r>
      <w:r w:rsidRPr="00FC2F8F">
        <w:rPr>
          <w:sz w:val="10"/>
        </w:rPr>
        <w:t xml:space="preserve"> – may not be able to save themselves. Their </w:t>
      </w:r>
      <w:r w:rsidRPr="00FC2F8F">
        <w:rPr>
          <w:rStyle w:val="StyleBoldUnderline"/>
        </w:rPr>
        <w:t>federal funding is ending</w:t>
      </w:r>
      <w:r w:rsidRPr="00FC2F8F">
        <w:rPr>
          <w:sz w:val="10"/>
        </w:rPr>
        <w:t xml:space="preserve">, in part </w:t>
      </w:r>
      <w:r w:rsidRPr="00FC2F8F">
        <w:rPr>
          <w:rStyle w:val="StyleBoldUnderline"/>
        </w:rPr>
        <w:t>because</w:t>
      </w:r>
      <w:r w:rsidRPr="00FC2F8F">
        <w:rPr>
          <w:sz w:val="10"/>
        </w:rPr>
        <w:t xml:space="preserve"> of </w:t>
      </w:r>
      <w:r w:rsidRPr="00FC2F8F">
        <w:rPr>
          <w:rStyle w:val="StyleBoldUnderline"/>
        </w:rPr>
        <w:t>congressional reforms</w:t>
      </w:r>
      <w:r w:rsidRPr="00FC2F8F">
        <w:rPr>
          <w:sz w:val="10"/>
        </w:rPr>
        <w:t xml:space="preserve"> that have </w:t>
      </w:r>
      <w:r w:rsidRPr="00FC2F8F">
        <w:rPr>
          <w:rStyle w:val="StyleBoldUnderline"/>
        </w:rPr>
        <w:t xml:space="preserve">clamped down on </w:t>
      </w:r>
      <w:r w:rsidRPr="00FC2F8F">
        <w:rPr>
          <w:rStyle w:val="Emphasis"/>
        </w:rPr>
        <w:t>pork-barrel spending</w:t>
      </w:r>
      <w:r w:rsidRPr="00FC2F8F">
        <w:rPr>
          <w:sz w:val="10"/>
        </w:rPr>
        <w:t xml:space="preserve">. What makes the $4 million-a-year </w:t>
      </w:r>
      <w:proofErr w:type="spellStart"/>
      <w:r w:rsidRPr="00FC2F8F">
        <w:rPr>
          <w:sz w:val="10"/>
        </w:rPr>
        <w:t>GoMoos</w:t>
      </w:r>
      <w:proofErr w:type="spellEnd"/>
      <w:r w:rsidRPr="00FC2F8F">
        <w:rPr>
          <w:sz w:val="10"/>
        </w:rPr>
        <w:t xml:space="preserve"> stand out is that unlike many projects funded through a questionable process known as earmarks – think Alaska's "bridge to nowhere" – it enjoys wide support in and out of Congress and forms a part of the federal government's official ocean policy. "</w:t>
      </w:r>
      <w:proofErr w:type="spellStart"/>
      <w:r w:rsidRPr="00FC2F8F">
        <w:rPr>
          <w:sz w:val="10"/>
        </w:rPr>
        <w:t>GoMoos</w:t>
      </w:r>
      <w:proofErr w:type="spellEnd"/>
      <w:r w:rsidRPr="00FC2F8F">
        <w:rPr>
          <w:sz w:val="10"/>
        </w:rPr>
        <w:t xml:space="preserve"> has really been a groundbreaking model for the whole country," says Rick </w:t>
      </w:r>
      <w:proofErr w:type="spellStart"/>
      <w:r w:rsidRPr="00FC2F8F">
        <w:rPr>
          <w:sz w:val="10"/>
        </w:rPr>
        <w:t>Wahle</w:t>
      </w:r>
      <w:proofErr w:type="spellEnd"/>
      <w:r w:rsidRPr="00FC2F8F">
        <w:rPr>
          <w:sz w:val="10"/>
        </w:rPr>
        <w:t xml:space="preserve"> of the Bigelow Laboratory for Ocean Sciences in Boothbay Harbor, Maine. "And now the plug may be being pulled." Monitoring America's oceans The Portland-based network was supposed to serve as the prototype of an integrated national system of ocean-monitoring stations that would gather and process oceanographic information and release it free of charge to the public, much as the National Weather Service does with atmosphere data. Ten other regional ocean observing systems have been established across the United States and are in varying degrees of development. Gathering such information is seen as a crucial step toward better managing the nation's oceans, which extend up to 200 miles offshore. For example: Many of the nation's fisheries have been fished into near oblivion, their recovery undermined by the deterioration of wetlands, coral reefs, and estuaries that many species rely on. There's expert consensus that ocean politics should be revamped to take into account how marine ecosystems work and that a national ocean-observing system is needed to collect the data that scientists require to properly understand the system. The establishment of such a national system was one of the key 2004 recommendations of the US Commission on Ocean Policy, a body appointed by President Bush. The official report urged Congress to commit $650 million annually to build and maintain the system, which it said would have "invaluable economic, societal, and environmental benefits." One of those benefits has been improved </w:t>
      </w:r>
      <w:r w:rsidRPr="00FC2F8F">
        <w:rPr>
          <w:rStyle w:val="StyleBoldUnderline"/>
        </w:rPr>
        <w:t>search and rescue</w:t>
      </w:r>
      <w:r w:rsidRPr="00FC2F8F">
        <w:rPr>
          <w:sz w:val="10"/>
        </w:rPr>
        <w:t xml:space="preserve">. "We're </w:t>
      </w:r>
      <w:r w:rsidRPr="00FC2F8F">
        <w:rPr>
          <w:rStyle w:val="StyleBoldUnderline"/>
        </w:rPr>
        <w:t>often trying to predict</w:t>
      </w:r>
      <w:r w:rsidRPr="00FC2F8F">
        <w:rPr>
          <w:sz w:val="10"/>
        </w:rPr>
        <w:t xml:space="preserve"> where survivors will have drifted over the time it takes for us to get to them, so we rely on predictive models of </w:t>
      </w:r>
      <w:r w:rsidRPr="00FC2F8F">
        <w:rPr>
          <w:rStyle w:val="StyleBoldUnderline"/>
        </w:rPr>
        <w:t>wind and currents</w:t>
      </w:r>
      <w:r w:rsidRPr="00FC2F8F">
        <w:rPr>
          <w:sz w:val="10"/>
        </w:rPr>
        <w:t xml:space="preserve">," says Art Allen of the Coast Guard's search and rescue headquarters in Washington, D.C. "These systems allow our controllers to get the best available data at a push of a button, increasing the precision of our analysis and getting us there faster." Fishermen use data on deep-water temperatures and the abundance of microscopic floating plants to figure out where fish might be, while many of Maine's recreational boaters have grown accustomed to getting detailed information on offshore wind and seas. Scientists are also keenly interested in the data to figure out how to harvest marine life without destroying the ocean's ability to produce it. "These buoys are unique in that they collect temperature and current information not just at the surface, but at various intervals of depth," says Dr. </w:t>
      </w:r>
      <w:proofErr w:type="spellStart"/>
      <w:r w:rsidRPr="00FC2F8F">
        <w:rPr>
          <w:sz w:val="10"/>
        </w:rPr>
        <w:t>Wahle</w:t>
      </w:r>
      <w:proofErr w:type="spellEnd"/>
      <w:r w:rsidRPr="00FC2F8F">
        <w:rPr>
          <w:sz w:val="10"/>
        </w:rPr>
        <w:t xml:space="preserve">, who studies the lobsters that support Maine's signature fishery. "With bottom-dwelling creatures like lobsters, it's far more important to know what's going on deep beneath the ocean." Funding problems Now, </w:t>
      </w:r>
      <w:proofErr w:type="spellStart"/>
      <w:r w:rsidRPr="00FC2F8F">
        <w:rPr>
          <w:sz w:val="10"/>
        </w:rPr>
        <w:t>GoMoos</w:t>
      </w:r>
      <w:proofErr w:type="spellEnd"/>
      <w:r w:rsidRPr="00FC2F8F">
        <w:rPr>
          <w:sz w:val="10"/>
        </w:rPr>
        <w:t xml:space="preserve"> may be forced to shut down. "We may be pulling out some of our buoys, or we may be pulling all of them," says Tom </w:t>
      </w:r>
      <w:proofErr w:type="spellStart"/>
      <w:r w:rsidRPr="00FC2F8F">
        <w:rPr>
          <w:sz w:val="10"/>
        </w:rPr>
        <w:t>Shyka</w:t>
      </w:r>
      <w:proofErr w:type="spellEnd"/>
      <w:r w:rsidRPr="00FC2F8F">
        <w:rPr>
          <w:sz w:val="10"/>
        </w:rPr>
        <w:t xml:space="preserve">, </w:t>
      </w:r>
      <w:proofErr w:type="spellStart"/>
      <w:r w:rsidRPr="00FC2F8F">
        <w:rPr>
          <w:sz w:val="10"/>
        </w:rPr>
        <w:t>GoMoos</w:t>
      </w:r>
      <w:proofErr w:type="spellEnd"/>
      <w:r w:rsidRPr="00FC2F8F">
        <w:rPr>
          <w:sz w:val="10"/>
        </w:rPr>
        <w:t xml:space="preserve">' chief operating officer. "We're working on other funding opportunities to avoid that, but we're definitely in a period of uncertainty." Other </w:t>
      </w:r>
      <w:r w:rsidRPr="00FC2F8F">
        <w:rPr>
          <w:rStyle w:val="Emphasis"/>
        </w:rPr>
        <w:t>ocean-observing networks are facing the</w:t>
      </w:r>
      <w:r w:rsidRPr="00FC2F8F">
        <w:rPr>
          <w:sz w:val="10"/>
        </w:rPr>
        <w:t xml:space="preserve"> same </w:t>
      </w:r>
      <w:r w:rsidRPr="00FC2F8F">
        <w:rPr>
          <w:rStyle w:val="Emphasis"/>
        </w:rPr>
        <w:t>squeeze</w:t>
      </w:r>
      <w:r w:rsidRPr="00FC2F8F">
        <w:rPr>
          <w:sz w:val="10"/>
        </w:rPr>
        <w:t xml:space="preserve">. "We do not have enough money to sustain the system in the long term," says Madilyn Fletcher, director of The Carolinas Coastal Ocean Observing and Prediction System in Columbia, S.C., which has deferred maintenance on its buoys and may pull them if funds cannot be secured. </w:t>
      </w:r>
      <w:r w:rsidRPr="00FC2F8F">
        <w:rPr>
          <w:rStyle w:val="StyleBoldUnderline"/>
        </w:rPr>
        <w:t>The root problem:</w:t>
      </w:r>
      <w:r w:rsidRPr="00FC2F8F">
        <w:rPr>
          <w:sz w:val="10"/>
        </w:rPr>
        <w:t xml:space="preserve"> </w:t>
      </w:r>
      <w:r w:rsidRPr="00FC2F8F">
        <w:rPr>
          <w:rStyle w:val="Emphasis"/>
        </w:rPr>
        <w:t>Congress never passed legislation to fund the system</w:t>
      </w:r>
      <w:r w:rsidRPr="00FC2F8F">
        <w:rPr>
          <w:sz w:val="10"/>
        </w:rPr>
        <w:t xml:space="preserve">. In recent years, the Senate twice passed bills that would have formally established and fund the national system. </w:t>
      </w:r>
      <w:r w:rsidRPr="00FC2F8F">
        <w:rPr>
          <w:rStyle w:val="StyleBoldUnderline"/>
        </w:rPr>
        <w:t>House versions never came to the floor for a vote</w:t>
      </w:r>
      <w:r w:rsidRPr="00FC2F8F">
        <w:rPr>
          <w:sz w:val="10"/>
        </w:rPr>
        <w:t xml:space="preserve">, according to congressional sources from both parties, </w:t>
      </w:r>
      <w:r w:rsidRPr="00FC2F8F">
        <w:rPr>
          <w:rStyle w:val="StyleBoldUnderline"/>
        </w:rPr>
        <w:t>because of</w:t>
      </w:r>
      <w:r w:rsidRPr="00FC2F8F">
        <w:rPr>
          <w:sz w:val="10"/>
        </w:rPr>
        <w:t xml:space="preserve"> the </w:t>
      </w:r>
      <w:r w:rsidRPr="00FC2F8F">
        <w:rPr>
          <w:rStyle w:val="Emphasis"/>
        </w:rPr>
        <w:t>opposition</w:t>
      </w:r>
      <w:r w:rsidRPr="00FC2F8F">
        <w:rPr>
          <w:sz w:val="10"/>
        </w:rPr>
        <w:t xml:space="preserve"> of then- Rep. Richard Pombo (R) of California. As chair of the powerful natural resources committee, he often opposed spending </w:t>
      </w:r>
      <w:r w:rsidRPr="00FC2F8F">
        <w:rPr>
          <w:rStyle w:val="Emphasis"/>
        </w:rPr>
        <w:t>on environmental issues</w:t>
      </w:r>
      <w:r w:rsidRPr="00FC2F8F">
        <w:rPr>
          <w:sz w:val="10"/>
        </w:rPr>
        <w:t xml:space="preserve">. As a result, the ocean-observing systems relied on congressional earmarks to cover most of their operations, but these were stripped from this year's budget. "Given the scandalous results of the earmark process in recent years, something needed to be done," says Tom Schatz, president of Citizens </w:t>
      </w:r>
      <w:proofErr w:type="gramStart"/>
      <w:r w:rsidRPr="00FC2F8F">
        <w:rPr>
          <w:sz w:val="10"/>
        </w:rPr>
        <w:t>Against</w:t>
      </w:r>
      <w:proofErr w:type="gramEnd"/>
      <w:r w:rsidRPr="00FC2F8F">
        <w:rPr>
          <w:sz w:val="10"/>
        </w:rPr>
        <w:t xml:space="preserve"> Government Waste in Washington, which opposes earmarks. "</w:t>
      </w:r>
      <w:r w:rsidRPr="00FC2F8F">
        <w:rPr>
          <w:rStyle w:val="StyleBoldUnderline"/>
        </w:rPr>
        <w:t>It's an inequitable and noncompetitive way to allocate funds</w:t>
      </w:r>
      <w:r w:rsidRPr="00FC2F8F">
        <w:rPr>
          <w:sz w:val="10"/>
        </w:rPr>
        <w:t xml:space="preserve">. </w:t>
      </w:r>
      <w:r w:rsidRPr="00FC2F8F">
        <w:rPr>
          <w:rStyle w:val="StyleBoldUnderline"/>
        </w:rPr>
        <w:t>It's difficult to separate what is worthwhile from what might not be.</w:t>
      </w:r>
      <w:r w:rsidRPr="00FC2F8F">
        <w:rPr>
          <w:sz w:val="10"/>
        </w:rPr>
        <w:t>"</w:t>
      </w:r>
    </w:p>
    <w:p w:rsidR="0025094D" w:rsidRDefault="0025094D" w:rsidP="0025094D">
      <w:pPr>
        <w:pStyle w:val="Heading3"/>
      </w:pPr>
      <w:r>
        <w:lastRenderedPageBreak/>
        <w:t>Link –</w:t>
      </w:r>
      <w:r w:rsidR="00161281">
        <w:t xml:space="preserve"> </w:t>
      </w:r>
      <w:r w:rsidR="00424199">
        <w:t xml:space="preserve">Search and Rescue - </w:t>
      </w:r>
      <w:r>
        <w:t>MH370</w:t>
      </w:r>
    </w:p>
    <w:p w:rsidR="0025094D" w:rsidRPr="0025094D" w:rsidRDefault="00BA40D1" w:rsidP="0025094D">
      <w:pPr>
        <w:pStyle w:val="Heading4"/>
      </w:pPr>
      <w:r>
        <w:t>Navy MH370</w:t>
      </w:r>
      <w:r w:rsidR="0025094D">
        <w:t xml:space="preserve"> search causes controversy – most expensive search ever</w:t>
      </w:r>
    </w:p>
    <w:p w:rsidR="0025094D" w:rsidRDefault="0025094D" w:rsidP="0025094D">
      <w:r w:rsidRPr="0025094D">
        <w:rPr>
          <w:rStyle w:val="StyleStyleBold12pt"/>
        </w:rPr>
        <w:t>The Rakyat Post, 4-18</w:t>
      </w:r>
      <w:r>
        <w:t xml:space="preserve">-2014 </w:t>
      </w:r>
      <w:hyperlink r:id="rId43" w:history="1">
        <w:r w:rsidRPr="002A7B81">
          <w:rPr>
            <w:rStyle w:val="Hyperlink"/>
          </w:rPr>
          <w:t>http://www.therakyatpost.com/news/2014/04/18/mh370-search-cost-will-be-huge/</w:t>
        </w:r>
      </w:hyperlink>
      <w:r>
        <w:t xml:space="preserve"> DA: 6/12/14</w:t>
      </w:r>
    </w:p>
    <w:p w:rsidR="0025094D" w:rsidRPr="0025094D" w:rsidRDefault="0025094D" w:rsidP="0025094D"/>
    <w:p w:rsidR="0025094D" w:rsidRDefault="0025094D" w:rsidP="0025094D">
      <w:pPr>
        <w:rPr>
          <w:sz w:val="10"/>
        </w:rPr>
      </w:pPr>
      <w:r w:rsidRPr="0025094D">
        <w:rPr>
          <w:rStyle w:val="StyleBoldUnderline"/>
        </w:rPr>
        <w:t>The search for</w:t>
      </w:r>
      <w:r w:rsidRPr="0025094D">
        <w:rPr>
          <w:sz w:val="10"/>
        </w:rPr>
        <w:t xml:space="preserve"> missing Malaysia Airlines Flight </w:t>
      </w:r>
      <w:r w:rsidRPr="0025094D">
        <w:rPr>
          <w:rStyle w:val="StyleBoldUnderline"/>
        </w:rPr>
        <w:t>MH370</w:t>
      </w:r>
      <w:r w:rsidRPr="0025094D">
        <w:rPr>
          <w:sz w:val="10"/>
        </w:rPr>
        <w:t xml:space="preserve"> </w:t>
      </w:r>
      <w:r w:rsidRPr="0025094D">
        <w:rPr>
          <w:rStyle w:val="StyleBoldUnderline"/>
        </w:rPr>
        <w:t>is set to be</w:t>
      </w:r>
      <w:r w:rsidRPr="0025094D">
        <w:rPr>
          <w:sz w:val="10"/>
        </w:rPr>
        <w:t xml:space="preserve"> </w:t>
      </w:r>
      <w:r w:rsidRPr="0025094D">
        <w:rPr>
          <w:rStyle w:val="Emphasis"/>
        </w:rPr>
        <w:t>the most expensive in aviation history</w:t>
      </w:r>
      <w:r w:rsidRPr="0025094D">
        <w:rPr>
          <w:sz w:val="10"/>
        </w:rPr>
        <w:t xml:space="preserve">, </w:t>
      </w:r>
      <w:r w:rsidRPr="0025094D">
        <w:rPr>
          <w:rStyle w:val="StyleBoldUnderline"/>
        </w:rPr>
        <w:t xml:space="preserve">analysts say, </w:t>
      </w:r>
      <w:r w:rsidRPr="0025094D">
        <w:rPr>
          <w:sz w:val="10"/>
        </w:rPr>
        <w:t xml:space="preserve">as efforts to find the aircraft deep under the Indian Ocean show no signs of slowing. The Boeing 777 vanished on March 8 with 239 people on board, after veering dramatically off course en route from Kuala Lumpur to Beijing and is believed to have crashed in the sea off Australia. Australia, which is leading the search in a remote patch of water described as “unknown to man”, has not put a figure on spending, but Malaysia has warned that </w:t>
      </w:r>
      <w:r w:rsidRPr="0025094D">
        <w:rPr>
          <w:rStyle w:val="StyleBoldUnderline"/>
        </w:rPr>
        <w:t>costs will be “huge”.</w:t>
      </w:r>
      <w:r>
        <w:rPr>
          <w:rStyle w:val="StyleBoldUnderline"/>
        </w:rPr>
        <w:t xml:space="preserve"> </w:t>
      </w:r>
      <w:r w:rsidRPr="0025094D">
        <w:rPr>
          <w:sz w:val="10"/>
        </w:rPr>
        <w:t xml:space="preserve">“When we look at salvaging (wreckage) at a depth of 4.5km, no military out there has the capacity to do it,” AFP quoted Transport and </w:t>
      </w:r>
      <w:proofErr w:type="spellStart"/>
      <w:r w:rsidRPr="0025094D">
        <w:rPr>
          <w:sz w:val="10"/>
        </w:rPr>
        <w:t>Defence</w:t>
      </w:r>
      <w:proofErr w:type="spellEnd"/>
      <w:r w:rsidRPr="0025094D">
        <w:rPr>
          <w:sz w:val="10"/>
        </w:rPr>
        <w:t xml:space="preserve"> Minister </w:t>
      </w:r>
      <w:proofErr w:type="spellStart"/>
      <w:r w:rsidRPr="0025094D">
        <w:rPr>
          <w:sz w:val="10"/>
        </w:rPr>
        <w:t>Hishammuddin</w:t>
      </w:r>
      <w:proofErr w:type="spellEnd"/>
      <w:r w:rsidRPr="0025094D">
        <w:rPr>
          <w:sz w:val="10"/>
        </w:rPr>
        <w:t xml:space="preserve"> Hussein yesterday. “We have to look at contractors and the cost of that will be huge.” </w:t>
      </w:r>
      <w:proofErr w:type="spellStart"/>
      <w:r w:rsidRPr="0025094D">
        <w:rPr>
          <w:sz w:val="10"/>
        </w:rPr>
        <w:t>Ravikumar</w:t>
      </w:r>
      <w:proofErr w:type="spellEnd"/>
      <w:r w:rsidRPr="0025094D">
        <w:rPr>
          <w:sz w:val="10"/>
        </w:rPr>
        <w:t xml:space="preserve"> </w:t>
      </w:r>
      <w:proofErr w:type="spellStart"/>
      <w:r w:rsidRPr="0025094D">
        <w:rPr>
          <w:sz w:val="10"/>
        </w:rPr>
        <w:t>Madavaram</w:t>
      </w:r>
      <w:proofErr w:type="spellEnd"/>
      <w:r w:rsidRPr="0025094D">
        <w:rPr>
          <w:sz w:val="10"/>
        </w:rPr>
        <w:t xml:space="preserve">, an aviation expert at Frost &amp; Sullivan Asia Pacific, said Malaysia, Australia and China, which had the most nationals onboard the flight, were the biggest spenders and estimated the total cost up to now at about US$100 million (RM324 million). “It’s difficult to say how much the cost of this operation is … but, yes, this is definitely the biggest operation ever (in aviation history). “In terms of costs this will be the highest.” In the first month of the search, in which the South China Sea and Malacca Strait were also scoured by the US, Malaysia, Singapore and Vietnam, the Pentagon said the US military had committed US$7.3 million to efforts to find the plane. Meanwhile, the Indian Ocean search, in which assets have also been deployed by Australia, Britain, China, South Korea, Japan and New Zealand, has failed to find anything conclusive. </w:t>
      </w:r>
      <w:r w:rsidRPr="0025094D">
        <w:rPr>
          <w:rStyle w:val="StyleBoldUnderline"/>
        </w:rPr>
        <w:t>Hopes rest on a</w:t>
      </w:r>
      <w:r w:rsidRPr="0025094D">
        <w:rPr>
          <w:sz w:val="10"/>
        </w:rPr>
        <w:t xml:space="preserve"> torpedo-shaped US </w:t>
      </w:r>
      <w:r w:rsidRPr="0025094D">
        <w:rPr>
          <w:rStyle w:val="StyleBoldUnderline"/>
        </w:rPr>
        <w:t>Navy submersible</w:t>
      </w:r>
      <w:r w:rsidRPr="0025094D">
        <w:rPr>
          <w:sz w:val="10"/>
        </w:rPr>
        <w:t xml:space="preserve">, which is searching the ocean floor at depths of more than 4,500m in the vicinity of where four signals believed to have come from black box recorders were detected. David </w:t>
      </w:r>
      <w:proofErr w:type="spellStart"/>
      <w:r w:rsidRPr="0025094D">
        <w:rPr>
          <w:sz w:val="10"/>
        </w:rPr>
        <w:t>Gleave</w:t>
      </w:r>
      <w:proofErr w:type="spellEnd"/>
      <w:r w:rsidRPr="0025094D">
        <w:rPr>
          <w:sz w:val="10"/>
        </w:rPr>
        <w:t xml:space="preserve">, an aviation safety researcher at Britain’s </w:t>
      </w:r>
      <w:proofErr w:type="spellStart"/>
      <w:r w:rsidRPr="0025094D">
        <w:rPr>
          <w:sz w:val="10"/>
        </w:rPr>
        <w:t>Loughborough</w:t>
      </w:r>
      <w:proofErr w:type="spellEnd"/>
      <w:r w:rsidRPr="0025094D">
        <w:rPr>
          <w:sz w:val="10"/>
        </w:rPr>
        <w:t xml:space="preserve"> University, said </w:t>
      </w:r>
      <w:r w:rsidRPr="0025094D">
        <w:rPr>
          <w:rStyle w:val="StyleBoldUnderline"/>
        </w:rPr>
        <w:t>the costs “will be in the order of a hundred million dollars</w:t>
      </w:r>
      <w:r w:rsidRPr="0025094D">
        <w:rPr>
          <w:sz w:val="10"/>
        </w:rPr>
        <w:t xml:space="preserve"> by the time we’re finished, if we have found it (the plane) now”. But he said </w:t>
      </w:r>
      <w:r w:rsidRPr="0025094D">
        <w:rPr>
          <w:rStyle w:val="StyleBoldUnderline"/>
        </w:rPr>
        <w:t>the longer it took</w:t>
      </w:r>
      <w:r w:rsidRPr="0025094D">
        <w:rPr>
          <w:sz w:val="10"/>
        </w:rPr>
        <w:t xml:space="preserve"> to find any wreckage, </w:t>
      </w:r>
      <w:r w:rsidRPr="0025094D">
        <w:rPr>
          <w:rStyle w:val="StyleBoldUnderline"/>
        </w:rPr>
        <w:t>the more costs would mount</w:t>
      </w:r>
      <w:r w:rsidRPr="0025094D">
        <w:rPr>
          <w:sz w:val="10"/>
        </w:rPr>
        <w:t xml:space="preserve"> because scanning the vast ocean floor “will take a lot of money because you can only search about 50sq km a day”. Salvaging anything would also depend on how deep the ocean is at the crash point and how dispersed the wreckage, with weather and politics also complicating factors, he said. The fate of MH370 has drawn parallels with the hunt for Air France Flight447 which plunged into the Atlantic in 2009. The two-year operation to recover its black box, which involved assets from France, Brazil and the US, has been estimated to have cost 80-100 million euros, according to figures cited by France’s Investigation and Analysis Bureau (BEA). Australia’s Joint Agency Coordination Centre says its main focus is still on finding flight MH370. “It is one of the most difficult searches ever undertaken and could take some time,” JACC said in a statement</w:t>
      </w:r>
      <w:proofErr w:type="gramStart"/>
      <w:r w:rsidRPr="0025094D">
        <w:rPr>
          <w:sz w:val="10"/>
        </w:rPr>
        <w:t>..</w:t>
      </w:r>
      <w:proofErr w:type="gramEnd"/>
      <w:r w:rsidRPr="0025094D">
        <w:rPr>
          <w:sz w:val="10"/>
        </w:rPr>
        <w:t xml:space="preserve"> “The cost of the search is significant. The exact figure has not yet been calculated. “The cost is being shared by our international partners who have contributed their people and military and civilian assets to help with the search.” “As the search continues, all international partners are meeting their own costs. But governments and militaries will need to consider the broader cost implications of the search down the track,” said Kym Bergmann, editor of Asia-Pacific </w:t>
      </w:r>
      <w:proofErr w:type="spellStart"/>
      <w:r w:rsidRPr="0025094D">
        <w:rPr>
          <w:sz w:val="10"/>
        </w:rPr>
        <w:t>Defence</w:t>
      </w:r>
      <w:proofErr w:type="spellEnd"/>
      <w:r w:rsidRPr="0025094D">
        <w:rPr>
          <w:sz w:val="10"/>
        </w:rPr>
        <w:t xml:space="preserve"> Reporter. “I don’t think that the Australians will be getting any change at all out of </w:t>
      </w:r>
      <w:proofErr w:type="gramStart"/>
      <w:r w:rsidRPr="0025094D">
        <w:rPr>
          <w:sz w:val="10"/>
        </w:rPr>
        <w:t>A$</w:t>
      </w:r>
      <w:proofErr w:type="gramEnd"/>
      <w:r w:rsidRPr="0025094D">
        <w:rPr>
          <w:sz w:val="10"/>
        </w:rPr>
        <w:t xml:space="preserve">1 million a day.” Bergman said it would likely be the most expensive aviation search given how long it had already dragged on. “It must be starting to worry military planners,” he said, adding that any decision to scale back would cause heartache to the families involved. </w:t>
      </w:r>
      <w:proofErr w:type="spellStart"/>
      <w:r w:rsidRPr="0025094D">
        <w:rPr>
          <w:sz w:val="10"/>
        </w:rPr>
        <w:t>Madavaram</w:t>
      </w:r>
      <w:proofErr w:type="spellEnd"/>
      <w:r w:rsidRPr="0025094D">
        <w:rPr>
          <w:sz w:val="10"/>
        </w:rPr>
        <w:t xml:space="preserve">, who is based in Malaysia, agreed, saying at present it was still “politically insensitive” to cut spending. “I think </w:t>
      </w:r>
      <w:r w:rsidRPr="0025094D">
        <w:rPr>
          <w:rStyle w:val="StyleBoldUnderline"/>
        </w:rPr>
        <w:t>they will continue one or two months irrespective of the costs</w:t>
      </w:r>
      <w:r w:rsidRPr="0025094D">
        <w:rPr>
          <w:sz w:val="10"/>
        </w:rPr>
        <w:t>,” he said. “</w:t>
      </w:r>
      <w:r w:rsidRPr="0025094D">
        <w:rPr>
          <w:rStyle w:val="StyleBoldUnderline"/>
        </w:rPr>
        <w:t>But then if nothing is found</w:t>
      </w:r>
      <w:r w:rsidRPr="0025094D">
        <w:rPr>
          <w:sz w:val="10"/>
        </w:rPr>
        <w:t xml:space="preserve">, </w:t>
      </w:r>
      <w:r w:rsidRPr="0025094D">
        <w:rPr>
          <w:rStyle w:val="StyleBoldUnderline"/>
        </w:rPr>
        <w:t>it will become a wild goose chase</w:t>
      </w:r>
      <w:r w:rsidRPr="0025094D">
        <w:rPr>
          <w:sz w:val="10"/>
        </w:rPr>
        <w:t xml:space="preserve">, and </w:t>
      </w:r>
      <w:r w:rsidRPr="0025094D">
        <w:rPr>
          <w:rStyle w:val="Emphasis"/>
        </w:rPr>
        <w:t>people will start questioning it</w:t>
      </w:r>
      <w:r w:rsidRPr="0025094D">
        <w:rPr>
          <w:sz w:val="10"/>
        </w:rPr>
        <w:t>.”</w:t>
      </w:r>
    </w:p>
    <w:p w:rsidR="00313420" w:rsidRDefault="00313420" w:rsidP="00313420">
      <w:pPr>
        <w:pStyle w:val="Heading4"/>
      </w:pPr>
      <w:r>
        <w:t>Opposition to more MH370 searching – funding crack-downs</w:t>
      </w:r>
    </w:p>
    <w:p w:rsidR="00313420" w:rsidRDefault="00313420" w:rsidP="00313420">
      <w:r>
        <w:t xml:space="preserve">Matt </w:t>
      </w:r>
      <w:r w:rsidRPr="00017652">
        <w:rPr>
          <w:rStyle w:val="StyleStyleBold12pt"/>
        </w:rPr>
        <w:t>Siegel</w:t>
      </w:r>
      <w:r>
        <w:t>, Senior Political and General News Correspondent for Thomson Reuters based in Australia. 4-30-</w:t>
      </w:r>
      <w:r w:rsidRPr="00313420">
        <w:rPr>
          <w:rStyle w:val="StyleStyleBold12pt"/>
        </w:rPr>
        <w:t>2014</w:t>
      </w:r>
    </w:p>
    <w:p w:rsidR="00313420" w:rsidRDefault="00313420" w:rsidP="00313420">
      <w:r>
        <w:t>“United States the first country to scale back its spending on costly Flight MH370 search, source says”</w:t>
      </w:r>
    </w:p>
    <w:p w:rsidR="00313420" w:rsidRDefault="00313420" w:rsidP="00313420">
      <w:hyperlink r:id="rId44" w:history="1">
        <w:r w:rsidRPr="002A7B81">
          <w:rPr>
            <w:rStyle w:val="Hyperlink"/>
          </w:rPr>
          <w:t>http://news.nationalpost.com/2014/04/30/united-states-the-first-country-to-scale-back-its-spending-on-costly-flight-mh370-search-source-says/</w:t>
        </w:r>
      </w:hyperlink>
      <w:r>
        <w:t xml:space="preserve"> DA: 6/16/14</w:t>
      </w:r>
    </w:p>
    <w:p w:rsidR="00313420" w:rsidRDefault="00313420" w:rsidP="00313420"/>
    <w:p w:rsidR="00313420" w:rsidRPr="00313420" w:rsidRDefault="00313420" w:rsidP="0025094D">
      <w:pPr>
        <w:rPr>
          <w:sz w:val="12"/>
        </w:rPr>
      </w:pPr>
      <w:r w:rsidRPr="00313420">
        <w:rPr>
          <w:rStyle w:val="StyleBoldUnderline"/>
        </w:rPr>
        <w:t>With</w:t>
      </w:r>
      <w:r w:rsidRPr="00313420">
        <w:rPr>
          <w:sz w:val="12"/>
        </w:rPr>
        <w:t xml:space="preserve"> </w:t>
      </w:r>
      <w:r w:rsidRPr="00313420">
        <w:rPr>
          <w:rStyle w:val="StyleBoldUnderline"/>
        </w:rPr>
        <w:t>the search</w:t>
      </w:r>
      <w:r w:rsidRPr="00313420">
        <w:rPr>
          <w:sz w:val="12"/>
        </w:rPr>
        <w:t xml:space="preserve"> for missing Malaysia Airlines Flight MH370 </w:t>
      </w:r>
      <w:r w:rsidRPr="00313420">
        <w:rPr>
          <w:rStyle w:val="StyleBoldUnderline"/>
        </w:rPr>
        <w:t>entering a new, much longer phase,</w:t>
      </w:r>
      <w:r w:rsidRPr="00313420">
        <w:rPr>
          <w:sz w:val="12"/>
        </w:rPr>
        <w:t xml:space="preserve"> </w:t>
      </w:r>
      <w:r w:rsidRPr="00313420">
        <w:rPr>
          <w:rStyle w:val="StyleBoldUnderline"/>
        </w:rPr>
        <w:t>the countries involved must decide how much they are prepared to spend</w:t>
      </w:r>
      <w:r w:rsidRPr="00313420">
        <w:rPr>
          <w:sz w:val="12"/>
        </w:rPr>
        <w:t xml:space="preserve"> on the operation and what they stand to lose if they hold back. The search is already set to be </w:t>
      </w:r>
      <w:r w:rsidRPr="00313420">
        <w:rPr>
          <w:rStyle w:val="Emphasis"/>
        </w:rPr>
        <w:t>the most costly in aviation history</w:t>
      </w:r>
      <w:r w:rsidRPr="00313420">
        <w:rPr>
          <w:sz w:val="12"/>
        </w:rPr>
        <w:t xml:space="preserve"> </w:t>
      </w:r>
      <w:r w:rsidRPr="00313420">
        <w:rPr>
          <w:rStyle w:val="StyleBoldUnderline"/>
        </w:rPr>
        <w:t xml:space="preserve">and </w:t>
      </w:r>
      <w:r w:rsidRPr="00313420">
        <w:rPr>
          <w:rStyle w:val="Emphasis"/>
        </w:rPr>
        <w:t>spending will rise</w:t>
      </w:r>
      <w:r w:rsidRPr="00313420">
        <w:rPr>
          <w:rStyle w:val="StyleBoldUnderline"/>
        </w:rPr>
        <w:t xml:space="preserve"> significantly as underwater drones focus on a larger area</w:t>
      </w:r>
      <w:r w:rsidRPr="00313420">
        <w:rPr>
          <w:sz w:val="12"/>
        </w:rPr>
        <w:t xml:space="preserve"> of the seabed that Australian Prime Minister Tony Abbott said on Monday could take six to eight months to search. But </w:t>
      </w:r>
      <w:r w:rsidRPr="00313420">
        <w:rPr>
          <w:rStyle w:val="StyleBoldUnderline"/>
        </w:rPr>
        <w:t>despite</w:t>
      </w:r>
      <w:r w:rsidRPr="00313420">
        <w:rPr>
          <w:sz w:val="12"/>
        </w:rPr>
        <w:t xml:space="preserve"> U.S. President Barack </w:t>
      </w:r>
      <w:r w:rsidRPr="00313420">
        <w:rPr>
          <w:rStyle w:val="StyleBoldUnderline"/>
        </w:rPr>
        <w:t>Obama</w:t>
      </w:r>
      <w:r w:rsidRPr="00313420">
        <w:rPr>
          <w:sz w:val="12"/>
        </w:rPr>
        <w:t xml:space="preserve"> </w:t>
      </w:r>
      <w:r w:rsidRPr="00313420">
        <w:rPr>
          <w:rStyle w:val="StyleBoldUnderline"/>
        </w:rPr>
        <w:t>publicly promising to commit</w:t>
      </w:r>
      <w:r w:rsidRPr="00313420">
        <w:rPr>
          <w:sz w:val="12"/>
        </w:rPr>
        <w:t xml:space="preserve"> more </w:t>
      </w:r>
      <w:r w:rsidRPr="00313420">
        <w:rPr>
          <w:rStyle w:val="StyleBoldUnderline"/>
        </w:rPr>
        <w:t>assets</w:t>
      </w:r>
      <w:r w:rsidRPr="00313420">
        <w:rPr>
          <w:sz w:val="12"/>
        </w:rPr>
        <w:t xml:space="preserve">, </w:t>
      </w:r>
      <w:r w:rsidRPr="00313420">
        <w:rPr>
          <w:rStyle w:val="Emphasis"/>
        </w:rPr>
        <w:t>the U</w:t>
      </w:r>
      <w:r w:rsidRPr="00313420">
        <w:rPr>
          <w:sz w:val="12"/>
        </w:rPr>
        <w:t xml:space="preserve">nited </w:t>
      </w:r>
      <w:r w:rsidRPr="00313420">
        <w:rPr>
          <w:rStyle w:val="Emphasis"/>
        </w:rPr>
        <w:t>S</w:t>
      </w:r>
      <w:r w:rsidRPr="00313420">
        <w:rPr>
          <w:sz w:val="12"/>
        </w:rPr>
        <w:t xml:space="preserve">tates </w:t>
      </w:r>
      <w:r w:rsidRPr="00313420">
        <w:rPr>
          <w:rStyle w:val="Emphasis"/>
        </w:rPr>
        <w:t>appears keen to begin passing on the costs</w:t>
      </w:r>
      <w:r w:rsidRPr="00313420">
        <w:rPr>
          <w:sz w:val="12"/>
        </w:rPr>
        <w:t xml:space="preserve"> of providing sophisticated sonar equipment that will form the backbone of the expanded hunt. That means Australia, China and Malaysia – the </w:t>
      </w:r>
      <w:proofErr w:type="spellStart"/>
      <w:r w:rsidRPr="00313420">
        <w:rPr>
          <w:sz w:val="12"/>
        </w:rPr>
        <w:t>countries</w:t>
      </w:r>
      <w:proofErr w:type="spellEnd"/>
      <w:r w:rsidRPr="00313420">
        <w:rPr>
          <w:sz w:val="12"/>
        </w:rPr>
        <w:t xml:space="preserve"> most closely involved in the operation – look set to bear the financial and logistical burden of a potentially lengthy and expensive search. “</w:t>
      </w:r>
      <w:r w:rsidRPr="00313420">
        <w:rPr>
          <w:rStyle w:val="StyleBoldUnderline"/>
        </w:rPr>
        <w:t>We’re already at tens of millions. Is it worth hundreds of millions?” a senior U.S.</w:t>
      </w:r>
      <w:r w:rsidRPr="00313420">
        <w:rPr>
          <w:sz w:val="12"/>
        </w:rPr>
        <w:t xml:space="preserve"> </w:t>
      </w:r>
      <w:proofErr w:type="spellStart"/>
      <w:r w:rsidRPr="00313420">
        <w:rPr>
          <w:sz w:val="12"/>
        </w:rPr>
        <w:t>defence</w:t>
      </w:r>
      <w:proofErr w:type="spellEnd"/>
      <w:r w:rsidRPr="00313420">
        <w:rPr>
          <w:sz w:val="12"/>
        </w:rPr>
        <w:t xml:space="preserve"> </w:t>
      </w:r>
      <w:r w:rsidRPr="00313420">
        <w:rPr>
          <w:rStyle w:val="StyleBoldUnderline"/>
        </w:rPr>
        <w:t>official</w:t>
      </w:r>
      <w:r w:rsidRPr="00313420">
        <w:rPr>
          <w:sz w:val="12"/>
        </w:rPr>
        <w:t xml:space="preserve"> </w:t>
      </w:r>
      <w:r w:rsidRPr="00313420">
        <w:rPr>
          <w:rStyle w:val="StyleBoldUnderline"/>
        </w:rPr>
        <w:t>asked</w:t>
      </w:r>
      <w:r w:rsidRPr="00313420">
        <w:rPr>
          <w:sz w:val="12"/>
        </w:rPr>
        <w:t xml:space="preserve"> last week. “I don’t know. That’s for them to decide.” He made it clear that </w:t>
      </w:r>
      <w:r w:rsidRPr="00313420">
        <w:rPr>
          <w:rStyle w:val="Emphasis"/>
        </w:rPr>
        <w:t>Washington was intent on spending less from now on</w:t>
      </w:r>
      <w:r w:rsidRPr="00313420">
        <w:rPr>
          <w:sz w:val="12"/>
        </w:rPr>
        <w:t>, making it the first major donor country to scale back its financial commitment to the search. “</w:t>
      </w:r>
      <w:r w:rsidRPr="00313420">
        <w:rPr>
          <w:rStyle w:val="StyleBoldUnderline"/>
        </w:rPr>
        <w:t>We’re not going to pay to perpetually use the equipment</w:t>
      </w:r>
      <w:r w:rsidRPr="00313420">
        <w:rPr>
          <w:sz w:val="12"/>
        </w:rPr>
        <w:t xml:space="preserve"> on an indefinite basis. Basically from here on out – starting next week or so – they need to pick up the contract,” he said. At least $44 million was spent on the deployment of military ships and aircraft in the Indian Ocean and South China Sea in the first month of the search, about the same as was spent on the whole underwater search for Air France’s Flight AF447, which crashed into the Mid-Atlantic in 2009. The Malaysian jetliner carrying 239 people disappeared en route from Kuala Lumpur to Beijing more than seven weeks ago, and huge surface and underwater searches have failed to solve the mystery of what happened. That mystery has major implications for airline manufacturers such as Boeing, which builds the 777 model that crashed and is awaiting a verdict as to what went wrong. Malaysia is leading an investigation into the crash, but Australia has a key role in coordinating the hunt since the plane is believed to have crashed in its search and rescue zone. Abbott said finding any wreckage on the ocean surface was now highly unlikely and Australia would forge ahead with the upcoming phase of the search despite it likely costing </w:t>
      </w:r>
      <w:proofErr w:type="gramStart"/>
      <w:r w:rsidRPr="00313420">
        <w:rPr>
          <w:sz w:val="12"/>
        </w:rPr>
        <w:t>A$</w:t>
      </w:r>
      <w:proofErr w:type="gramEnd"/>
      <w:r w:rsidRPr="00313420">
        <w:rPr>
          <w:sz w:val="12"/>
        </w:rPr>
        <w:t>60-million. He added that while private companies under contract to Australia would soon be taking over from the military assets dispatched in the wake of the crash, he would be “seeking some appropriate co</w:t>
      </w:r>
      <w:r>
        <w:rPr>
          <w:sz w:val="12"/>
        </w:rPr>
        <w:t>ntribution from other nations.”</w:t>
      </w:r>
    </w:p>
    <w:p w:rsidR="00BA40D1" w:rsidRDefault="00BA40D1" w:rsidP="00BA40D1">
      <w:pPr>
        <w:pStyle w:val="Heading4"/>
      </w:pPr>
      <w:r>
        <w:lastRenderedPageBreak/>
        <w:t>MH370 search costs PC – no Congressional consensus on approach or spending money</w:t>
      </w:r>
    </w:p>
    <w:p w:rsidR="00BA40D1" w:rsidRDefault="00BA40D1" w:rsidP="00BA40D1">
      <w:r>
        <w:t xml:space="preserve">Stephen </w:t>
      </w:r>
      <w:r w:rsidRPr="00BA40D1">
        <w:rPr>
          <w:rStyle w:val="StyleStyleBold12pt"/>
        </w:rPr>
        <w:t>Trimble</w:t>
      </w:r>
      <w:r>
        <w:t xml:space="preserve">, Flight Global DC correspondent, </w:t>
      </w:r>
      <w:r w:rsidRPr="00BA40D1">
        <w:rPr>
          <w:rStyle w:val="StyleStyleBold12pt"/>
        </w:rPr>
        <w:t>3-24</w:t>
      </w:r>
      <w:r>
        <w:t xml:space="preserve">-2014 “MH370 disappearance spurs calls for action by US lawmakers” </w:t>
      </w:r>
      <w:hyperlink r:id="rId45" w:history="1">
        <w:r w:rsidRPr="002A7B81">
          <w:rPr>
            <w:rStyle w:val="Hyperlink"/>
          </w:rPr>
          <w:t>http://www.flightglobal.com/news/articles/mh370-disappearance-spurs-calls-for-action-by-us-lawmakers-397357/</w:t>
        </w:r>
      </w:hyperlink>
      <w:r>
        <w:t xml:space="preserve"> DA: 6/12/14</w:t>
      </w:r>
    </w:p>
    <w:p w:rsidR="00BA40D1" w:rsidRPr="00BA40D1" w:rsidRDefault="00BA40D1" w:rsidP="00BA40D1"/>
    <w:p w:rsidR="00BA40D1" w:rsidRDefault="00BA40D1" w:rsidP="00BA40D1">
      <w:pPr>
        <w:rPr>
          <w:sz w:val="12"/>
        </w:rPr>
      </w:pPr>
      <w:r w:rsidRPr="00BA40D1">
        <w:rPr>
          <w:sz w:val="12"/>
        </w:rPr>
        <w:t xml:space="preserve">A US </w:t>
      </w:r>
      <w:r w:rsidRPr="00BA40D1">
        <w:rPr>
          <w:rStyle w:val="StyleBoldUnderline"/>
        </w:rPr>
        <w:t>lawmaker</w:t>
      </w:r>
      <w:r w:rsidRPr="00BA40D1">
        <w:rPr>
          <w:sz w:val="12"/>
        </w:rPr>
        <w:t xml:space="preserve"> says he </w:t>
      </w:r>
      <w:r w:rsidRPr="00BA40D1">
        <w:rPr>
          <w:rStyle w:val="StyleBoldUnderline"/>
        </w:rPr>
        <w:t>expects</w:t>
      </w:r>
      <w:r w:rsidRPr="00BA40D1">
        <w:rPr>
          <w:sz w:val="12"/>
        </w:rPr>
        <w:t xml:space="preserve"> </w:t>
      </w:r>
      <w:r w:rsidRPr="00BA40D1">
        <w:rPr>
          <w:rStyle w:val="StyleBoldUnderline"/>
        </w:rPr>
        <w:t>Congress</w:t>
      </w:r>
      <w:r w:rsidRPr="00BA40D1">
        <w:rPr>
          <w:sz w:val="12"/>
        </w:rPr>
        <w:t xml:space="preserve"> </w:t>
      </w:r>
      <w:r w:rsidRPr="00BA40D1">
        <w:rPr>
          <w:rStyle w:val="StyleBoldUnderline"/>
        </w:rPr>
        <w:t>to hold hearings on</w:t>
      </w:r>
      <w:r w:rsidRPr="00BA40D1">
        <w:rPr>
          <w:sz w:val="12"/>
        </w:rPr>
        <w:t xml:space="preserve"> advancing technology that could have prevented </w:t>
      </w:r>
      <w:r w:rsidRPr="00BA40D1">
        <w:rPr>
          <w:rStyle w:val="StyleBoldUnderline"/>
        </w:rPr>
        <w:t>the Malaysia Airlines</w:t>
      </w:r>
      <w:r w:rsidRPr="00BA40D1">
        <w:rPr>
          <w:sz w:val="12"/>
        </w:rPr>
        <w:t xml:space="preserve"> Boeing 777-200ER going missing on 8 March. Malaysian officials confirmed on 24 March that new satellite data indicates that Flight MH370 crashed in the South Indian Ocean, implying the aircraft traversed thousands of miles untracked from its intended destination in Beijing. </w:t>
      </w:r>
      <w:r w:rsidRPr="00BA40D1">
        <w:rPr>
          <w:rStyle w:val="StyleBoldUnderline"/>
        </w:rPr>
        <w:t>The</w:t>
      </w:r>
      <w:r w:rsidRPr="00BA40D1">
        <w:rPr>
          <w:sz w:val="12"/>
        </w:rPr>
        <w:t xml:space="preserve"> US </w:t>
      </w:r>
      <w:r w:rsidRPr="00BA40D1">
        <w:rPr>
          <w:rStyle w:val="StyleBoldUnderline"/>
        </w:rPr>
        <w:t>Navy</w:t>
      </w:r>
      <w:r w:rsidRPr="00BA40D1">
        <w:rPr>
          <w:sz w:val="12"/>
        </w:rPr>
        <w:t xml:space="preserve"> has </w:t>
      </w:r>
      <w:r w:rsidRPr="00BA40D1">
        <w:rPr>
          <w:rStyle w:val="StyleBoldUnderline"/>
        </w:rPr>
        <w:t>budgeted</w:t>
      </w:r>
      <w:r w:rsidRPr="00BA40D1">
        <w:rPr>
          <w:sz w:val="12"/>
        </w:rPr>
        <w:t xml:space="preserve"> </w:t>
      </w:r>
      <w:r w:rsidRPr="00BA40D1">
        <w:rPr>
          <w:rStyle w:val="StyleBoldUnderline"/>
        </w:rPr>
        <w:t>$4 million to</w:t>
      </w:r>
      <w:r w:rsidRPr="00BA40D1">
        <w:rPr>
          <w:sz w:val="12"/>
        </w:rPr>
        <w:t xml:space="preserve"> devote </w:t>
      </w:r>
      <w:r w:rsidRPr="00BA40D1">
        <w:rPr>
          <w:rStyle w:val="StyleBoldUnderline"/>
        </w:rPr>
        <w:t>search</w:t>
      </w:r>
      <w:r w:rsidRPr="00BA40D1">
        <w:rPr>
          <w:sz w:val="12"/>
        </w:rPr>
        <w:t xml:space="preserve"> aircraft, including the Boeing P-8A Poseidon, and other equipment to the hunt for the wreckage. “</w:t>
      </w:r>
      <w:r w:rsidRPr="00BA40D1">
        <w:rPr>
          <w:rStyle w:val="Emphasis"/>
        </w:rPr>
        <w:t>There’s a role for Congress here particularly when you consider the expense</w:t>
      </w:r>
      <w:r w:rsidRPr="00BA40D1">
        <w:rPr>
          <w:sz w:val="12"/>
        </w:rPr>
        <w:t xml:space="preserve"> we’re going through to find this plane,” </w:t>
      </w:r>
      <w:r w:rsidRPr="00BA40D1">
        <w:rPr>
          <w:rStyle w:val="StyleBoldUnderline"/>
        </w:rPr>
        <w:t>says</w:t>
      </w:r>
      <w:r w:rsidRPr="00BA40D1">
        <w:rPr>
          <w:sz w:val="12"/>
        </w:rPr>
        <w:t xml:space="preserve"> Rep Adam </w:t>
      </w:r>
      <w:r w:rsidRPr="00BA40D1">
        <w:rPr>
          <w:rStyle w:val="StyleBoldUnderline"/>
        </w:rPr>
        <w:t>Schiff</w:t>
      </w:r>
      <w:r w:rsidRPr="00BA40D1">
        <w:rPr>
          <w:sz w:val="12"/>
        </w:rPr>
        <w:t xml:space="preserve">, </w:t>
      </w:r>
      <w:r w:rsidRPr="00BA40D1">
        <w:rPr>
          <w:rStyle w:val="StyleBoldUnderline"/>
        </w:rPr>
        <w:t>a Democrat</w:t>
      </w:r>
      <w:r w:rsidRPr="00BA40D1">
        <w:rPr>
          <w:sz w:val="12"/>
        </w:rPr>
        <w:t xml:space="preserve"> from California. “I’d like – </w:t>
      </w:r>
      <w:r w:rsidRPr="00BA40D1">
        <w:rPr>
          <w:rStyle w:val="StyleBoldUnderline"/>
        </w:rPr>
        <w:t>expect</w:t>
      </w:r>
      <w:r w:rsidRPr="00BA40D1">
        <w:rPr>
          <w:sz w:val="12"/>
        </w:rPr>
        <w:t xml:space="preserve"> – to have </w:t>
      </w:r>
      <w:r w:rsidRPr="00BA40D1">
        <w:rPr>
          <w:rStyle w:val="StyleBoldUnderline"/>
        </w:rPr>
        <w:t>the Congress hold hearings</w:t>
      </w:r>
      <w:r w:rsidRPr="00BA40D1">
        <w:rPr>
          <w:sz w:val="12"/>
        </w:rPr>
        <w:t xml:space="preserve"> with the NTSB and the FAA </w:t>
      </w:r>
      <w:r w:rsidRPr="00BA40D1">
        <w:rPr>
          <w:rStyle w:val="StyleBoldUnderline"/>
        </w:rPr>
        <w:t>to find out what is the state of tech</w:t>
      </w:r>
      <w:r w:rsidRPr="00BA40D1">
        <w:rPr>
          <w:sz w:val="12"/>
        </w:rPr>
        <w:t xml:space="preserve">nology, how quickly </w:t>
      </w:r>
      <w:proofErr w:type="gramStart"/>
      <w:r w:rsidRPr="00BA40D1">
        <w:rPr>
          <w:sz w:val="12"/>
        </w:rPr>
        <w:t>are we</w:t>
      </w:r>
      <w:proofErr w:type="gramEnd"/>
      <w:r w:rsidRPr="00BA40D1">
        <w:rPr>
          <w:sz w:val="12"/>
        </w:rPr>
        <w:t xml:space="preserve"> moving to satellite transmissions,” says Schiff, speaking on CNN’s State of the Union talk show on 23 March. The disappearance of the aircraft has shocked many who believed that modern airliners could not be lost with the existing state of communications and tracking technology. “It seems crazy, though, in this day that we can have a major civilian airliner vanish in thin air and we’re down to a 30-day ping to find it,” Schiff says. Rep Patrick Meehan, a Republican from Pennsylvania, noted on earlier episode of the CNN show on 23 March that systems that monitor air traffic are not present over large bodies of water. As a member of the House aviation subcommittee, Meehan illustrated that </w:t>
      </w:r>
      <w:r w:rsidRPr="00BA40D1">
        <w:rPr>
          <w:rStyle w:val="Emphasis"/>
        </w:rPr>
        <w:t xml:space="preserve">there remains no consensus </w:t>
      </w:r>
      <w:r w:rsidRPr="00BA40D1">
        <w:rPr>
          <w:sz w:val="12"/>
        </w:rPr>
        <w:t xml:space="preserve">on how to address the lack of tracking technology, </w:t>
      </w:r>
      <w:r w:rsidRPr="00BA40D1">
        <w:rPr>
          <w:rStyle w:val="StyleBoldUnderline"/>
        </w:rPr>
        <w:t xml:space="preserve">suggesting it </w:t>
      </w:r>
      <w:r w:rsidRPr="00BA40D1">
        <w:rPr>
          <w:sz w:val="12"/>
        </w:rPr>
        <w:t xml:space="preserve">could </w:t>
      </w:r>
      <w:r w:rsidRPr="00BA40D1">
        <w:rPr>
          <w:rStyle w:val="Emphasis"/>
        </w:rPr>
        <w:t>still</w:t>
      </w:r>
      <w:r w:rsidRPr="00BA40D1">
        <w:rPr>
          <w:sz w:val="12"/>
        </w:rPr>
        <w:t xml:space="preserve"> be </w:t>
      </w:r>
      <w:r w:rsidRPr="00BA40D1">
        <w:rPr>
          <w:rStyle w:val="Emphasis"/>
        </w:rPr>
        <w:t xml:space="preserve">too expensive </w:t>
      </w:r>
      <w:r w:rsidRPr="00BA40D1">
        <w:rPr>
          <w:rStyle w:val="StyleBoldUnderline"/>
        </w:rPr>
        <w:t>to invest in</w:t>
      </w:r>
      <w:r w:rsidRPr="00BA40D1">
        <w:rPr>
          <w:sz w:val="12"/>
        </w:rPr>
        <w:t xml:space="preserve"> fool-proof systems.</w:t>
      </w:r>
    </w:p>
    <w:p w:rsidR="00017652" w:rsidRDefault="00017652" w:rsidP="00017652"/>
    <w:p w:rsidR="00D30D43" w:rsidRDefault="00D30D43" w:rsidP="00D30D43">
      <w:pPr>
        <w:pStyle w:val="Heading3"/>
      </w:pPr>
      <w:r>
        <w:lastRenderedPageBreak/>
        <w:t>Link –</w:t>
      </w:r>
      <w:r w:rsidR="00161281">
        <w:t xml:space="preserve"> </w:t>
      </w:r>
      <w:r w:rsidR="00424199">
        <w:t xml:space="preserve">Search and Rescue - </w:t>
      </w:r>
      <w:r w:rsidR="00161281">
        <w:t>MH 370 – Orion Funding</w:t>
      </w:r>
    </w:p>
    <w:p w:rsidR="00161281" w:rsidRPr="00161281" w:rsidRDefault="00161281" w:rsidP="00161281">
      <w:pPr>
        <w:pStyle w:val="Heading4"/>
      </w:pPr>
      <w:r>
        <w:t>Orion deployment costs millions</w:t>
      </w:r>
    </w:p>
    <w:p w:rsidR="00D30D43" w:rsidRDefault="00161281" w:rsidP="00D30D43">
      <w:r>
        <w:t xml:space="preserve">Henry </w:t>
      </w:r>
      <w:r w:rsidRPr="00161281">
        <w:rPr>
          <w:rStyle w:val="StyleStyleBold12pt"/>
        </w:rPr>
        <w:t>Austin</w:t>
      </w:r>
      <w:r>
        <w:t xml:space="preserve"> joined NBC News as a contributor in June 2013, and covers domestic and foreign breaking stories for NBCNews.com. Austin joined NBC News after more than 10 years as a reporter. After starting at British press agency South West News Service, he moved to British newspapers The Sun and The People, before relocating to Canada to help set up press agency Hot News. There, he covered U.S. news stories for a variety of newspapers and magazines around the world. </w:t>
      </w:r>
      <w:r w:rsidRPr="00161281">
        <w:rPr>
          <w:rStyle w:val="StyleStyleBold12pt"/>
        </w:rPr>
        <w:t>5-6</w:t>
      </w:r>
      <w:r>
        <w:t xml:space="preserve">-2014 “Missing MH370: Only 'Handful' of Subs Capable of Hunting Jet” </w:t>
      </w:r>
      <w:hyperlink r:id="rId46" w:history="1">
        <w:r w:rsidRPr="002A7B81">
          <w:rPr>
            <w:rStyle w:val="Hyperlink"/>
          </w:rPr>
          <w:t>http://www.nbcnews.com/storyline/missing-jet/missing-mh370-only-handful-subs-capable-hunting-jet-n97901</w:t>
        </w:r>
      </w:hyperlink>
      <w:r>
        <w:t xml:space="preserve"> DA: 6/12/14</w:t>
      </w:r>
    </w:p>
    <w:p w:rsidR="00161281" w:rsidRPr="00D30D43" w:rsidRDefault="00161281" w:rsidP="00D30D43"/>
    <w:p w:rsidR="00D30D43" w:rsidRDefault="00D30D43" w:rsidP="00D30D43">
      <w:pPr>
        <w:rPr>
          <w:sz w:val="12"/>
        </w:rPr>
      </w:pPr>
      <w:r w:rsidRPr="00161281">
        <w:rPr>
          <w:rStyle w:val="StyleBoldUnderline"/>
        </w:rPr>
        <w:t xml:space="preserve">Only "a handful" of </w:t>
      </w:r>
      <w:r w:rsidRPr="00161281">
        <w:rPr>
          <w:sz w:val="12"/>
        </w:rPr>
        <w:t xml:space="preserve">submersible </w:t>
      </w:r>
      <w:r w:rsidRPr="00161281">
        <w:rPr>
          <w:rStyle w:val="StyleBoldUnderline"/>
        </w:rPr>
        <w:t>vehicles can search the depths</w:t>
      </w:r>
      <w:r w:rsidRPr="00161281">
        <w:rPr>
          <w:sz w:val="12"/>
        </w:rPr>
        <w:t xml:space="preserve"> of the southern Indian Ocean in the area that is believed to be the final resting place of missing Malaysia Airlines Flight MH370, experts said Tuesday.</w:t>
      </w:r>
      <w:r w:rsidR="00161281" w:rsidRPr="00161281">
        <w:rPr>
          <w:sz w:val="12"/>
        </w:rPr>
        <w:t xml:space="preserve"> </w:t>
      </w:r>
      <w:r w:rsidRPr="00161281">
        <w:rPr>
          <w:sz w:val="12"/>
        </w:rPr>
        <w:t>Officials announced Monday that all of the data compiled in the hunt for the Boeing 777 will be re-examined to make sure the right area is being scoured as</w:t>
      </w:r>
      <w:r w:rsidRPr="00161281">
        <w:rPr>
          <w:rStyle w:val="StyleBoldUnderline"/>
        </w:rPr>
        <w:t xml:space="preserve"> part of a new</w:t>
      </w:r>
      <w:r w:rsidRPr="00161281">
        <w:rPr>
          <w:sz w:val="12"/>
        </w:rPr>
        <w:t xml:space="preserve"> </w:t>
      </w:r>
      <w:r w:rsidRPr="00161281">
        <w:rPr>
          <w:rStyle w:val="Emphasis"/>
        </w:rPr>
        <w:t>$55 million phase of the operation</w:t>
      </w:r>
      <w:r w:rsidRPr="00161281">
        <w:rPr>
          <w:sz w:val="12"/>
        </w:rPr>
        <w:t>.</w:t>
      </w:r>
      <w:r w:rsidR="00161281" w:rsidRPr="00161281">
        <w:rPr>
          <w:sz w:val="12"/>
        </w:rPr>
        <w:t xml:space="preserve"> </w:t>
      </w:r>
      <w:r w:rsidRPr="00161281">
        <w:rPr>
          <w:sz w:val="12"/>
        </w:rPr>
        <w:t>Flight 370 search enters new phase</w:t>
      </w:r>
      <w:r w:rsidR="00161281" w:rsidRPr="00161281">
        <w:rPr>
          <w:sz w:val="12"/>
        </w:rPr>
        <w:t xml:space="preserve"> </w:t>
      </w:r>
      <w:r w:rsidRPr="00161281">
        <w:rPr>
          <w:sz w:val="12"/>
        </w:rPr>
        <w:t>TODAY</w:t>
      </w:r>
      <w:r w:rsidR="00161281" w:rsidRPr="00161281">
        <w:rPr>
          <w:sz w:val="12"/>
        </w:rPr>
        <w:t xml:space="preserve"> </w:t>
      </w:r>
      <w:r w:rsidRPr="00161281">
        <w:rPr>
          <w:sz w:val="12"/>
        </w:rPr>
        <w:t>Capt. John Noble, the former general manager of the International Salvage Union, told NBC News that it made sense to narrow down the search area as much as possible.</w:t>
      </w:r>
      <w:r w:rsidR="00161281" w:rsidRPr="00161281">
        <w:rPr>
          <w:sz w:val="12"/>
        </w:rPr>
        <w:t xml:space="preserve"> </w:t>
      </w:r>
      <w:r w:rsidRPr="00161281">
        <w:rPr>
          <w:sz w:val="12"/>
        </w:rPr>
        <w:t xml:space="preserve">“You'd be lucky if there </w:t>
      </w:r>
      <w:proofErr w:type="gramStart"/>
      <w:r w:rsidRPr="00161281">
        <w:rPr>
          <w:sz w:val="12"/>
        </w:rPr>
        <w:t>was</w:t>
      </w:r>
      <w:proofErr w:type="gramEnd"/>
      <w:r w:rsidRPr="00161281">
        <w:rPr>
          <w:sz w:val="12"/>
        </w:rPr>
        <w:t xml:space="preserve"> a handful of vehicles that can to go to the sort depths of the ocean that we are talking about here because they simply don't make them,” Noble said.</w:t>
      </w:r>
      <w:r w:rsidR="00161281" w:rsidRPr="00161281">
        <w:rPr>
          <w:sz w:val="12"/>
        </w:rPr>
        <w:t xml:space="preserve"> </w:t>
      </w:r>
      <w:r w:rsidRPr="00161281">
        <w:rPr>
          <w:sz w:val="12"/>
        </w:rPr>
        <w:t xml:space="preserve">Listen to Air Traffic Control Interaction </w:t>
      </w:r>
      <w:proofErr w:type="gramStart"/>
      <w:r w:rsidRPr="00161281">
        <w:rPr>
          <w:sz w:val="12"/>
        </w:rPr>
        <w:t>With Flight MH370</w:t>
      </w:r>
      <w:r w:rsidR="00161281" w:rsidRPr="00161281">
        <w:rPr>
          <w:sz w:val="12"/>
        </w:rPr>
        <w:t xml:space="preserve"> </w:t>
      </w:r>
      <w:r w:rsidRPr="00161281">
        <w:rPr>
          <w:sz w:val="12"/>
        </w:rPr>
        <w:t>NBC News</w:t>
      </w:r>
      <w:r w:rsidR="00161281" w:rsidRPr="00161281">
        <w:rPr>
          <w:sz w:val="12"/>
        </w:rPr>
        <w:t xml:space="preserve"> </w:t>
      </w:r>
      <w:r w:rsidRPr="00161281">
        <w:rPr>
          <w:sz w:val="12"/>
        </w:rPr>
        <w:t>A</w:t>
      </w:r>
      <w:proofErr w:type="gramEnd"/>
      <w:r w:rsidRPr="00161281">
        <w:rPr>
          <w:sz w:val="12"/>
        </w:rPr>
        <w:t xml:space="preserve"> U.S. </w:t>
      </w:r>
      <w:r w:rsidRPr="00161281">
        <w:rPr>
          <w:rStyle w:val="StyleBoldUnderline"/>
        </w:rPr>
        <w:t>Navy</w:t>
      </w:r>
      <w:r w:rsidRPr="00161281">
        <w:rPr>
          <w:sz w:val="12"/>
        </w:rPr>
        <w:t xml:space="preserve"> deep-tow search system called the </w:t>
      </w:r>
      <w:r w:rsidRPr="00161281">
        <w:rPr>
          <w:rStyle w:val="StyleBoldUnderline"/>
        </w:rPr>
        <w:t>Orion might be an option</w:t>
      </w:r>
      <w:r w:rsidRPr="00161281">
        <w:rPr>
          <w:sz w:val="12"/>
        </w:rPr>
        <w:t xml:space="preserve">, Noble said. It can search to a maximum depth of 20,000 feet of seawater, according the U.S. Navy Supervisor of Salvage and Diving. The Orion would operate in tandem with a remotely operated vehicle called </w:t>
      </w:r>
      <w:proofErr w:type="spellStart"/>
      <w:r w:rsidRPr="00161281">
        <w:rPr>
          <w:sz w:val="12"/>
        </w:rPr>
        <w:t>Curv</w:t>
      </w:r>
      <w:proofErr w:type="spellEnd"/>
      <w:r w:rsidRPr="00161281">
        <w:rPr>
          <w:sz w:val="12"/>
        </w:rPr>
        <w:t xml:space="preserve"> 21 which could salvage any wreckage.</w:t>
      </w:r>
      <w:r w:rsidR="00161281" w:rsidRPr="00161281">
        <w:rPr>
          <w:sz w:val="12"/>
        </w:rPr>
        <w:t xml:space="preserve"> </w:t>
      </w:r>
      <w:r w:rsidRPr="00161281">
        <w:rPr>
          <w:sz w:val="12"/>
        </w:rPr>
        <w:t xml:space="preserve">Most commercially owned remotely operated vehicles (ROV’s) aren’t designed to go to those depths because there simply isn’t the call for them, according to Dr. Simon </w:t>
      </w:r>
      <w:proofErr w:type="spellStart"/>
      <w:r w:rsidRPr="00161281">
        <w:rPr>
          <w:sz w:val="12"/>
        </w:rPr>
        <w:t>Boxall</w:t>
      </w:r>
      <w:proofErr w:type="spellEnd"/>
      <w:r w:rsidRPr="00161281">
        <w:rPr>
          <w:sz w:val="12"/>
        </w:rPr>
        <w:t xml:space="preserve"> at Britain’s University of Southampton. As a result, many of those built are used for government research projects.</w:t>
      </w:r>
      <w:r w:rsidR="00161281" w:rsidRPr="00161281">
        <w:rPr>
          <w:sz w:val="12"/>
        </w:rPr>
        <w:t xml:space="preserve"> </w:t>
      </w:r>
      <w:r w:rsidRPr="00161281">
        <w:rPr>
          <w:sz w:val="12"/>
        </w:rPr>
        <w:t>They have a distinct advantage over autonomous underwater vehicles like the Bluefin 21 sub which has been leading the search, because their cameras allow a live view of the seabed he said. The Bluefin’s data can only be downloaded and analyzed by researchers after it has resurfaced, he added.</w:t>
      </w:r>
      <w:r w:rsidR="00161281" w:rsidRPr="00161281">
        <w:rPr>
          <w:sz w:val="12"/>
        </w:rPr>
        <w:t xml:space="preserve"> </w:t>
      </w:r>
      <w:r w:rsidRPr="00161281">
        <w:rPr>
          <w:sz w:val="12"/>
        </w:rPr>
        <w:t>“An ROV will also have manipulators like claws built onto it,” he added. “So if you found a black box they would be capable of picking it up or they can attach cables to a wing so it can be brought to the surface.”</w:t>
      </w:r>
      <w:r w:rsidR="00161281" w:rsidRPr="00161281">
        <w:rPr>
          <w:sz w:val="12"/>
        </w:rPr>
        <w:t xml:space="preserve"> </w:t>
      </w:r>
      <w:r w:rsidRPr="00161281">
        <w:rPr>
          <w:rStyle w:val="StyleBoldUnderline"/>
        </w:rPr>
        <w:t>At</w:t>
      </w:r>
      <w:r w:rsidRPr="00161281">
        <w:rPr>
          <w:sz w:val="12"/>
        </w:rPr>
        <w:t xml:space="preserve"> around </w:t>
      </w:r>
      <w:r w:rsidRPr="00161281">
        <w:rPr>
          <w:rStyle w:val="Emphasis"/>
        </w:rPr>
        <w:t>$17,000 per day</w:t>
      </w:r>
      <w:r w:rsidRPr="00161281">
        <w:rPr>
          <w:sz w:val="12"/>
        </w:rPr>
        <w:t xml:space="preserve">, </w:t>
      </w:r>
      <w:proofErr w:type="gramStart"/>
      <w:r w:rsidRPr="00161281">
        <w:rPr>
          <w:rStyle w:val="StyleBoldUnderline"/>
        </w:rPr>
        <w:t>an ROV costs</w:t>
      </w:r>
      <w:proofErr w:type="gramEnd"/>
      <w:r w:rsidRPr="00161281">
        <w:rPr>
          <w:rStyle w:val="StyleBoldUnderline"/>
        </w:rPr>
        <w:t xml:space="preserve"> considerably more to run</w:t>
      </w:r>
      <w:r w:rsidRPr="00161281">
        <w:rPr>
          <w:sz w:val="12"/>
        </w:rPr>
        <w:t xml:space="preserve"> than the Bluefin, </w:t>
      </w:r>
      <w:proofErr w:type="spellStart"/>
      <w:r w:rsidRPr="00161281">
        <w:rPr>
          <w:sz w:val="12"/>
        </w:rPr>
        <w:t>Boxall</w:t>
      </w:r>
      <w:proofErr w:type="spellEnd"/>
      <w:r w:rsidRPr="00161281">
        <w:rPr>
          <w:sz w:val="12"/>
        </w:rPr>
        <w:t xml:space="preserve"> said.</w:t>
      </w:r>
      <w:r w:rsidR="00161281" w:rsidRPr="00161281">
        <w:rPr>
          <w:sz w:val="12"/>
        </w:rPr>
        <w:t xml:space="preserve"> </w:t>
      </w:r>
      <w:r w:rsidRPr="00161281">
        <w:rPr>
          <w:sz w:val="12"/>
        </w:rPr>
        <w:t xml:space="preserve">Image: Bluefin-21 LSIS Bradley </w:t>
      </w:r>
      <w:proofErr w:type="spellStart"/>
      <w:r w:rsidRPr="00161281">
        <w:rPr>
          <w:sz w:val="12"/>
        </w:rPr>
        <w:t>Darvill</w:t>
      </w:r>
      <w:proofErr w:type="spellEnd"/>
      <w:r w:rsidRPr="00161281">
        <w:rPr>
          <w:sz w:val="12"/>
        </w:rPr>
        <w:t xml:space="preserve"> / Australian </w:t>
      </w:r>
      <w:proofErr w:type="spellStart"/>
      <w:r w:rsidRPr="00161281">
        <w:rPr>
          <w:sz w:val="12"/>
        </w:rPr>
        <w:t>Defence</w:t>
      </w:r>
      <w:proofErr w:type="spellEnd"/>
      <w:r w:rsidRPr="00161281">
        <w:rPr>
          <w:sz w:val="12"/>
        </w:rPr>
        <w:t xml:space="preserve"> via EPA</w:t>
      </w:r>
      <w:r w:rsidR="00161281" w:rsidRPr="00161281">
        <w:rPr>
          <w:sz w:val="12"/>
        </w:rPr>
        <w:t xml:space="preserve"> </w:t>
      </w:r>
      <w:proofErr w:type="gramStart"/>
      <w:r w:rsidRPr="00161281">
        <w:rPr>
          <w:sz w:val="12"/>
        </w:rPr>
        <w:t>The</w:t>
      </w:r>
      <w:proofErr w:type="gramEnd"/>
      <w:r w:rsidRPr="00161281">
        <w:rPr>
          <w:sz w:val="12"/>
        </w:rPr>
        <w:t xml:space="preserve"> Bluefin-21 as it is craned over the side of Ocean Shield in the search for missing Malaysia Airlines Flight MH 370 in the southern Indian Ocean on April 16.</w:t>
      </w:r>
      <w:r w:rsidR="00161281" w:rsidRPr="00161281">
        <w:rPr>
          <w:sz w:val="12"/>
        </w:rPr>
        <w:t xml:space="preserve"> </w:t>
      </w:r>
      <w:r w:rsidRPr="00161281">
        <w:rPr>
          <w:rStyle w:val="StyleBoldUnderline"/>
        </w:rPr>
        <w:t>A substantial support vessel</w:t>
      </w:r>
      <w:r w:rsidRPr="00161281">
        <w:rPr>
          <w:sz w:val="12"/>
        </w:rPr>
        <w:t xml:space="preserve"> like the Australian Defense Vessel, Ocean Shield </w:t>
      </w:r>
      <w:r w:rsidRPr="00161281">
        <w:rPr>
          <w:rStyle w:val="StyleBoldUnderline"/>
        </w:rPr>
        <w:t>would also be required as a sea base for the team because of the rough seas,</w:t>
      </w:r>
      <w:r w:rsidRPr="00161281">
        <w:rPr>
          <w:sz w:val="12"/>
        </w:rPr>
        <w:t xml:space="preserve"> Capt. Noble said. Ocean Shield has been used to launch the unmanned Bluefin 21 submarine that has been scouring the ocean floor for the jet.</w:t>
      </w:r>
      <w:r w:rsidR="00161281" w:rsidRPr="00161281">
        <w:rPr>
          <w:sz w:val="12"/>
        </w:rPr>
        <w:t xml:space="preserve"> </w:t>
      </w:r>
      <w:r w:rsidRPr="00161281">
        <w:rPr>
          <w:sz w:val="12"/>
        </w:rPr>
        <w:t xml:space="preserve">“A similar vessel would cost the searchers </w:t>
      </w:r>
      <w:r w:rsidRPr="00161281">
        <w:rPr>
          <w:rStyle w:val="StyleBoldUnderline"/>
        </w:rPr>
        <w:t>almost $68,000 a day</w:t>
      </w:r>
      <w:r w:rsidRPr="00161281">
        <w:rPr>
          <w:sz w:val="12"/>
        </w:rPr>
        <w:t>,” he said. “</w:t>
      </w:r>
      <w:r w:rsidRPr="00161281">
        <w:rPr>
          <w:rStyle w:val="Emphasis"/>
        </w:rPr>
        <w:t>So you’re looking at a huge amount after just a few months.”</w:t>
      </w:r>
      <w:r w:rsidR="00161281">
        <w:rPr>
          <w:rStyle w:val="Emphasis"/>
        </w:rPr>
        <w:t xml:space="preserve"> </w:t>
      </w:r>
      <w:r w:rsidRPr="00161281">
        <w:rPr>
          <w:sz w:val="12"/>
        </w:rPr>
        <w:t xml:space="preserve">For </w:t>
      </w:r>
      <w:proofErr w:type="spellStart"/>
      <w:r w:rsidRPr="00161281">
        <w:rPr>
          <w:sz w:val="12"/>
        </w:rPr>
        <w:t>Boxall</w:t>
      </w:r>
      <w:proofErr w:type="spellEnd"/>
      <w:r w:rsidRPr="00161281">
        <w:rPr>
          <w:sz w:val="12"/>
        </w:rPr>
        <w:t xml:space="preserve"> however, it was a question of priorities as well as the time and money it would cost to use one of these vessels.</w:t>
      </w:r>
      <w:r w:rsidR="00161281" w:rsidRPr="00161281">
        <w:rPr>
          <w:sz w:val="12"/>
        </w:rPr>
        <w:t xml:space="preserve"> </w:t>
      </w:r>
      <w:r w:rsidRPr="00161281">
        <w:rPr>
          <w:rStyle w:val="StyleBoldUnderline"/>
        </w:rPr>
        <w:t>“It’s a hard thing to say</w:t>
      </w:r>
      <w:r w:rsidRPr="00161281">
        <w:rPr>
          <w:sz w:val="12"/>
        </w:rPr>
        <w:t xml:space="preserve"> but this is a search operation rather than a search and rescue operation so do you </w:t>
      </w:r>
      <w:r w:rsidRPr="00161281">
        <w:rPr>
          <w:rStyle w:val="StyleBoldUnderline"/>
        </w:rPr>
        <w:t>pull a research team off their project for a year to look for something that may never be found</w:t>
      </w:r>
      <w:r w:rsidRPr="00161281">
        <w:rPr>
          <w:sz w:val="12"/>
        </w:rPr>
        <w:t xml:space="preserve"> or do you let them continue with their important scientific research,” he said. </w:t>
      </w:r>
    </w:p>
    <w:p w:rsidR="00161281" w:rsidRDefault="00161281" w:rsidP="00161281">
      <w:pPr>
        <w:pStyle w:val="Heading4"/>
      </w:pPr>
      <w:r>
        <w:t>Maritime funding causes huge fights – acrimonious battles with House GOP</w:t>
      </w:r>
    </w:p>
    <w:p w:rsidR="00161281" w:rsidRDefault="00161281" w:rsidP="00161281">
      <w:r>
        <w:t xml:space="preserve">Larry </w:t>
      </w:r>
      <w:proofErr w:type="spellStart"/>
      <w:r w:rsidRPr="000C4087">
        <w:rPr>
          <w:rStyle w:val="StyleStyleBold12pt"/>
        </w:rPr>
        <w:t>Kiern</w:t>
      </w:r>
      <w:proofErr w:type="spellEnd"/>
      <w:r>
        <w:t xml:space="preserve"> is a partner in Winston &amp; Strawn's Washington, D.C. office who concentrates his practice in litigation, arbitration, maritime, environmental, legislative, and regulatory matters 2-15-</w:t>
      </w:r>
      <w:r w:rsidRPr="000C4087">
        <w:rPr>
          <w:rStyle w:val="StyleStyleBold12pt"/>
        </w:rPr>
        <w:t>2013</w:t>
      </w:r>
      <w:r>
        <w:t xml:space="preserve"> Congress Decides Maritime Issues Amid Fiscal Policy Debate </w:t>
      </w:r>
      <w:hyperlink r:id="rId47" w:history="1">
        <w:r w:rsidRPr="002A7B81">
          <w:rPr>
            <w:rStyle w:val="Hyperlink"/>
          </w:rPr>
          <w:t>http://www.maritime-executive.com/magazine/Congress-Decides-Maritime-Issues-Amid-Fiscal-Policy-Debate</w:t>
        </w:r>
      </w:hyperlink>
      <w:r>
        <w:t xml:space="preserve"> DA: 6/7/14</w:t>
      </w:r>
    </w:p>
    <w:p w:rsidR="00161281" w:rsidRPr="000C4087" w:rsidRDefault="00161281" w:rsidP="00161281"/>
    <w:p w:rsidR="00161281" w:rsidRPr="000C4087" w:rsidRDefault="00161281" w:rsidP="00161281">
      <w:pPr>
        <w:rPr>
          <w:sz w:val="8"/>
        </w:rPr>
      </w:pPr>
      <w:r w:rsidRPr="000C4087">
        <w:rPr>
          <w:sz w:val="8"/>
        </w:rPr>
        <w:t xml:space="preserve"> From the outset, </w:t>
      </w:r>
      <w:r w:rsidRPr="000C4087">
        <w:rPr>
          <w:rStyle w:val="StyleBoldUnderline"/>
        </w:rPr>
        <w:t>the</w:t>
      </w:r>
      <w:r w:rsidRPr="000C4087">
        <w:rPr>
          <w:sz w:val="8"/>
        </w:rPr>
        <w:t xml:space="preserve"> newly convened 113th </w:t>
      </w:r>
      <w:r w:rsidRPr="000C4087">
        <w:rPr>
          <w:rStyle w:val="StyleBoldUnderline"/>
        </w:rPr>
        <w:t>Congress</w:t>
      </w:r>
      <w:r w:rsidRPr="000C4087">
        <w:rPr>
          <w:sz w:val="8"/>
        </w:rPr>
        <w:t xml:space="preserve"> </w:t>
      </w:r>
      <w:r w:rsidRPr="000C4087">
        <w:rPr>
          <w:rStyle w:val="StyleBoldUnderline"/>
        </w:rPr>
        <w:t>featured threats of</w:t>
      </w:r>
      <w:r w:rsidRPr="000C4087">
        <w:rPr>
          <w:sz w:val="8"/>
        </w:rPr>
        <w:t xml:space="preserve"> a “partial” government </w:t>
      </w:r>
      <w:r w:rsidRPr="000C4087">
        <w:rPr>
          <w:rStyle w:val="StyleBoldUnderline"/>
        </w:rPr>
        <w:t>shutdown</w:t>
      </w:r>
      <w:r w:rsidRPr="000C4087">
        <w:rPr>
          <w:sz w:val="8"/>
        </w:rPr>
        <w:t xml:space="preserve"> </w:t>
      </w:r>
      <w:r w:rsidRPr="000C4087">
        <w:rPr>
          <w:rStyle w:val="StyleBoldUnderline"/>
        </w:rPr>
        <w:t xml:space="preserve">in order to </w:t>
      </w:r>
      <w:r w:rsidRPr="00DA54BD">
        <w:rPr>
          <w:rStyle w:val="Emphasis"/>
        </w:rPr>
        <w:t>force</w:t>
      </w:r>
      <w:r w:rsidRPr="000C4087">
        <w:rPr>
          <w:sz w:val="8"/>
        </w:rPr>
        <w:t xml:space="preserve"> more </w:t>
      </w:r>
      <w:r w:rsidRPr="00DA54BD">
        <w:rPr>
          <w:rStyle w:val="Emphasis"/>
        </w:rPr>
        <w:t>spending cuts</w:t>
      </w:r>
      <w:r w:rsidRPr="000C4087">
        <w:rPr>
          <w:sz w:val="8"/>
        </w:rPr>
        <w:t xml:space="preserve">. Prominent </w:t>
      </w:r>
      <w:r w:rsidRPr="000C4087">
        <w:rPr>
          <w:rStyle w:val="StyleBoldUnderline"/>
        </w:rPr>
        <w:t>House Republican leaders</w:t>
      </w:r>
      <w:r w:rsidRPr="000C4087">
        <w:rPr>
          <w:sz w:val="8"/>
        </w:rPr>
        <w:t xml:space="preserve"> initially </w:t>
      </w:r>
      <w:r w:rsidRPr="000C4087">
        <w:rPr>
          <w:rStyle w:val="StyleBoldUnderline"/>
        </w:rPr>
        <w:t>asserted</w:t>
      </w:r>
      <w:r w:rsidRPr="000C4087">
        <w:rPr>
          <w:sz w:val="8"/>
        </w:rPr>
        <w:t xml:space="preserve"> that </w:t>
      </w:r>
      <w:r w:rsidRPr="000C4087">
        <w:rPr>
          <w:rStyle w:val="StyleBoldUnderline"/>
        </w:rPr>
        <w:t>they would refuse</w:t>
      </w:r>
      <w:r w:rsidRPr="000C4087">
        <w:rPr>
          <w:sz w:val="8"/>
        </w:rPr>
        <w:t xml:space="preserve"> </w:t>
      </w:r>
      <w:r w:rsidRPr="000C4087">
        <w:rPr>
          <w:rStyle w:val="StyleBoldUnderline"/>
        </w:rPr>
        <w:t>to</w:t>
      </w:r>
      <w:r w:rsidRPr="000C4087">
        <w:rPr>
          <w:sz w:val="8"/>
        </w:rPr>
        <w:t xml:space="preserve"> raise the national debt limit and thereby </w:t>
      </w:r>
      <w:r w:rsidRPr="000C4087">
        <w:rPr>
          <w:rStyle w:val="StyleBoldUnderline"/>
        </w:rPr>
        <w:t>trigger</w:t>
      </w:r>
      <w:r w:rsidRPr="000C4087">
        <w:rPr>
          <w:sz w:val="8"/>
        </w:rPr>
        <w:t xml:space="preserve"> a shutdown and mandatory </w:t>
      </w:r>
      <w:r w:rsidRPr="000C4087">
        <w:rPr>
          <w:rStyle w:val="StyleBoldUnderline"/>
        </w:rPr>
        <w:t>spending cuts</w:t>
      </w:r>
      <w:r w:rsidRPr="000C4087">
        <w:rPr>
          <w:sz w:val="8"/>
        </w:rPr>
        <w:t xml:space="preserve">. They have recently postponed that threat until mid-April. President Obama has asserted he will not bargain at all over the debt limit. Democratic congressional leaders decried the threat of a default as irresponsible. And Federal Reserve Chairman Ben Bernanke called on lawmakers to “take care of their job” and raise the debt ceiling, warning that default would damage the economy. Adding fuel to the fire, the President stated that additional tax increases must accompany spending cuts. Rejecting that, Republican Senate Minority Leader Mitch McConnell (R-KY) announced simply that there will be no additional tax revenues. So the first months of </w:t>
      </w:r>
      <w:r w:rsidRPr="000C4087">
        <w:rPr>
          <w:rStyle w:val="StyleBoldUnderline"/>
        </w:rPr>
        <w:t>the</w:t>
      </w:r>
      <w:r w:rsidRPr="000C4087">
        <w:rPr>
          <w:sz w:val="8"/>
        </w:rPr>
        <w:t xml:space="preserve"> new </w:t>
      </w:r>
      <w:r w:rsidRPr="000C4087">
        <w:rPr>
          <w:rStyle w:val="StyleBoldUnderline"/>
        </w:rPr>
        <w:t>Congress</w:t>
      </w:r>
      <w:r w:rsidRPr="000C4087">
        <w:rPr>
          <w:sz w:val="8"/>
        </w:rPr>
        <w:t xml:space="preserve"> </w:t>
      </w:r>
      <w:r w:rsidRPr="000C4087">
        <w:rPr>
          <w:rStyle w:val="StyleBoldUnderline"/>
        </w:rPr>
        <w:t>promise</w:t>
      </w:r>
      <w:r w:rsidRPr="000C4087">
        <w:rPr>
          <w:sz w:val="8"/>
        </w:rPr>
        <w:t xml:space="preserve"> </w:t>
      </w:r>
      <w:r w:rsidRPr="000C4087">
        <w:rPr>
          <w:rStyle w:val="StyleBoldUnderline"/>
        </w:rPr>
        <w:t>to replay</w:t>
      </w:r>
      <w:r w:rsidRPr="000C4087">
        <w:rPr>
          <w:sz w:val="8"/>
        </w:rPr>
        <w:t xml:space="preserve"> </w:t>
      </w:r>
      <w:r w:rsidRPr="000C4087">
        <w:rPr>
          <w:rStyle w:val="StyleBoldUnderline"/>
        </w:rPr>
        <w:t>the</w:t>
      </w:r>
      <w:r w:rsidRPr="000C4087">
        <w:rPr>
          <w:sz w:val="8"/>
        </w:rPr>
        <w:t xml:space="preserve"> </w:t>
      </w:r>
      <w:r w:rsidRPr="000C4087">
        <w:rPr>
          <w:rStyle w:val="Emphasis"/>
        </w:rPr>
        <w:t>acrimonious process</w:t>
      </w:r>
      <w:r w:rsidRPr="000C4087">
        <w:rPr>
          <w:sz w:val="8"/>
        </w:rPr>
        <w:t xml:space="preserve"> whereby Congress will eventually accept the inevitable increase to the nation’s borrowing authority while trying to cobble together majorities for additional spending cuts and tax increases. As a practical matter, the nation has already reached the limit of its borrowing authority, and another politically contrived crisis looms. Sadly, </w:t>
      </w:r>
      <w:r w:rsidRPr="000C4087">
        <w:rPr>
          <w:rStyle w:val="StyleBoldUnderline"/>
        </w:rPr>
        <w:t>this irresponsible political game of chicken</w:t>
      </w:r>
      <w:r w:rsidRPr="000C4087">
        <w:rPr>
          <w:sz w:val="8"/>
        </w:rPr>
        <w:t xml:space="preserve"> only </w:t>
      </w:r>
      <w:r w:rsidRPr="000C4087">
        <w:rPr>
          <w:rStyle w:val="StyleBoldUnderline"/>
        </w:rPr>
        <w:t>harms</w:t>
      </w:r>
      <w:r w:rsidRPr="000C4087">
        <w:rPr>
          <w:sz w:val="8"/>
        </w:rPr>
        <w:t xml:space="preserve"> the nation’s economy, including </w:t>
      </w:r>
      <w:r w:rsidRPr="000C4087">
        <w:rPr>
          <w:rStyle w:val="StyleBoldUnderline"/>
        </w:rPr>
        <w:t>its maritime industry</w:t>
      </w:r>
      <w:r w:rsidRPr="000C4087">
        <w:rPr>
          <w:sz w:val="8"/>
        </w:rPr>
        <w:t xml:space="preserve">. In the summer of 2011 this same kind of brinksmanship needlessly stalled the economic recovery and downgraded the nation’s financial rating. </w:t>
      </w:r>
      <w:r w:rsidRPr="000C4087">
        <w:rPr>
          <w:rStyle w:val="StyleBoldUnderline"/>
        </w:rPr>
        <w:t>When</w:t>
      </w:r>
      <w:r w:rsidRPr="000C4087">
        <w:rPr>
          <w:sz w:val="8"/>
        </w:rPr>
        <w:t xml:space="preserve"> </w:t>
      </w:r>
      <w:r w:rsidRPr="000C4087">
        <w:rPr>
          <w:rStyle w:val="StyleBoldUnderline"/>
        </w:rPr>
        <w:t>Congress</w:t>
      </w:r>
      <w:r w:rsidRPr="000C4087">
        <w:rPr>
          <w:sz w:val="8"/>
        </w:rPr>
        <w:t xml:space="preserve"> </w:t>
      </w:r>
      <w:r w:rsidRPr="000C4087">
        <w:rPr>
          <w:rStyle w:val="StyleBoldUnderline"/>
        </w:rPr>
        <w:t>proves</w:t>
      </w:r>
      <w:r w:rsidRPr="000C4087">
        <w:rPr>
          <w:sz w:val="8"/>
        </w:rPr>
        <w:t xml:space="preserve"> </w:t>
      </w:r>
      <w:r w:rsidRPr="000C4087">
        <w:rPr>
          <w:rStyle w:val="StyleBoldUnderline"/>
        </w:rPr>
        <w:t>unready</w:t>
      </w:r>
      <w:r w:rsidRPr="000C4087">
        <w:rPr>
          <w:sz w:val="8"/>
        </w:rPr>
        <w:t xml:space="preserve"> </w:t>
      </w:r>
      <w:r w:rsidRPr="000C4087">
        <w:rPr>
          <w:rStyle w:val="StyleBoldUnderline"/>
        </w:rPr>
        <w:t>to make hard decisions</w:t>
      </w:r>
      <w:r w:rsidRPr="000C4087">
        <w:rPr>
          <w:sz w:val="8"/>
        </w:rPr>
        <w:t xml:space="preserve">, </w:t>
      </w:r>
      <w:r w:rsidRPr="000C4087">
        <w:rPr>
          <w:rStyle w:val="StyleBoldUnderline"/>
        </w:rPr>
        <w:t xml:space="preserve">it does what most legislative bodies do: It postpones them. </w:t>
      </w:r>
      <w:r w:rsidRPr="000C4087">
        <w:rPr>
          <w:sz w:val="8"/>
        </w:rPr>
        <w:t xml:space="preserve">Thus chronic congressional calls for fiscal responsibility are accompanied by growing debt and deficits. There is a reason why legislators have proven unable to agree on additional spending cuts and tax hikes: Key constituencies oppose them. Congress’s recent decision to approve $60 billion of emergency funding for Hurricane Sandy relief while rejecting the proposal of House Republican budget hawks to pay for it with an across-the-board spending cut of less than two percent illustrates the challenge. Considering how the 2011 confrontation ended and the way spending cuts have been rhetorically linked to the debt limit increase by Speaker of the House John Boehner, the most likely outcome appears to be something akin to what we have just witnessed. When push comes to shove, Congress will likely not default on the national debt and the borrowing limit will be raised at the last minute, or even shortly thereafter. Whether or not such a measure will include additional spending cuts or tax increases remains doubtful because that will require offending core constituencies. So an increase in the debt limit may be accompanied by another face-saving congressional maneuver espousing fiscal responsibility, such as adoption of a budget, while actually producing the opposite effect. Cutting federal spending materially means assembling majorities that agree to cut specific programs upon which Americans rely. Key Maritime Issues Despite the fiscal cliff controversy, the lame duck session of the 112th Congress decided significant maritime issues. Congress and the President enacted three important laws: (1) the Coast Guard Authorization Act of 2013, (2) the National Defense Authorization Act of 2013, and (3) the American Taxpayers Relief Act of 2012. On December 20, President Obama signed the Coast Guard authorization into law. Omitted from the legislation was a House proposal that would have established a uniform national ballast water standard and prohibited states from setting stricter standards. Repeated House proposals to accomplish this have now failed, and in light of the decision this year by the Environmental Protection Agency (EPA) with respect to its Vessel General Permit to adopt the uniform ballast water standard set forth by the Coast Guard and the International Maritime Organization, it appears this decision is resolved at the federal level. </w:t>
      </w:r>
      <w:r w:rsidRPr="000C4087">
        <w:rPr>
          <w:rStyle w:val="StyleBoldUnderline"/>
        </w:rPr>
        <w:t>Congress</w:t>
      </w:r>
      <w:r w:rsidRPr="000C4087">
        <w:rPr>
          <w:sz w:val="8"/>
        </w:rPr>
        <w:t xml:space="preserve"> also </w:t>
      </w:r>
      <w:r w:rsidRPr="000C4087">
        <w:rPr>
          <w:rStyle w:val="StyleBoldUnderline"/>
        </w:rPr>
        <w:t xml:space="preserve">declined to adopt </w:t>
      </w:r>
      <w:r w:rsidRPr="000C4087">
        <w:rPr>
          <w:sz w:val="8"/>
        </w:rPr>
        <w:t xml:space="preserve">other </w:t>
      </w:r>
      <w:r w:rsidRPr="000C4087">
        <w:rPr>
          <w:rStyle w:val="StyleBoldUnderline"/>
        </w:rPr>
        <w:t>significant proposals</w:t>
      </w:r>
      <w:r w:rsidRPr="000C4087">
        <w:rPr>
          <w:sz w:val="8"/>
        </w:rPr>
        <w:t xml:space="preserve">. Notably, it failed to use the year-end flurry of legislation to correct its erroneous repeal of an important cargo preference provision inserted in the highway bill last June. As reported in our July/August 2012 column, the repeal hurts national security while off-shoring the jobs of American seafarers who would otherwise transport U.S. government cargoes. Representatives Jeff Landry (R-LA) and Elijah Cummings (D-MD) introduced the “Saving Essential American Sailors Act” to correct this legislative misstep. However, despite widespread bipartisan support, it was not included in any of the new legislation passed during the lame duck session.  </w:t>
      </w:r>
    </w:p>
    <w:p w:rsidR="00161281" w:rsidRDefault="00313420" w:rsidP="00313420">
      <w:pPr>
        <w:pStyle w:val="Heading3"/>
      </w:pPr>
      <w:r>
        <w:lastRenderedPageBreak/>
        <w:t>AT: No Link – MH370 General</w:t>
      </w:r>
    </w:p>
    <w:p w:rsidR="00313420" w:rsidRDefault="00313420" w:rsidP="00313420">
      <w:pPr>
        <w:pStyle w:val="Heading4"/>
      </w:pPr>
      <w:r>
        <w:t>Media guarantees the plan is high profile – over-cover every issue about MH370</w:t>
      </w:r>
    </w:p>
    <w:p w:rsidR="00313420" w:rsidRDefault="00313420" w:rsidP="00313420">
      <w:r>
        <w:t xml:space="preserve">Stephen </w:t>
      </w:r>
      <w:proofErr w:type="spellStart"/>
      <w:r w:rsidRPr="00313420">
        <w:rPr>
          <w:rStyle w:val="StyleStyleBold12pt"/>
        </w:rPr>
        <w:t>McDonell</w:t>
      </w:r>
      <w:proofErr w:type="spellEnd"/>
      <w:r>
        <w:t xml:space="preserve"> is the ABC's China correspondent and has been covering the investigation from the MH370 media </w:t>
      </w:r>
      <w:proofErr w:type="spellStart"/>
      <w:r>
        <w:t>centre</w:t>
      </w:r>
      <w:proofErr w:type="spellEnd"/>
      <w:r>
        <w:t xml:space="preserve"> in Kuala Lumpur 3-24-</w:t>
      </w:r>
      <w:r w:rsidRPr="00313420">
        <w:rPr>
          <w:rStyle w:val="StyleStyleBold12pt"/>
        </w:rPr>
        <w:t>2014</w:t>
      </w:r>
      <w:r>
        <w:t xml:space="preserve"> “It's about the media, not the plane” </w:t>
      </w:r>
      <w:hyperlink r:id="rId48" w:history="1">
        <w:r w:rsidRPr="002A7B81">
          <w:rPr>
            <w:rStyle w:val="Hyperlink"/>
          </w:rPr>
          <w:t>http://www.abc.net.au/news/2014-03-24/mcdonell-media-frenzy-descends-on-mh370-mystery/5340242</w:t>
        </w:r>
      </w:hyperlink>
      <w:r>
        <w:t xml:space="preserve"> DA: 6/16/14</w:t>
      </w:r>
    </w:p>
    <w:p w:rsidR="00313420" w:rsidRPr="00313420" w:rsidRDefault="00313420" w:rsidP="00313420"/>
    <w:p w:rsidR="00313420" w:rsidRPr="00AB0C74" w:rsidRDefault="00313420" w:rsidP="00313420">
      <w:pPr>
        <w:rPr>
          <w:sz w:val="10"/>
        </w:rPr>
      </w:pPr>
      <w:r w:rsidRPr="00313420">
        <w:rPr>
          <w:rStyle w:val="StyleBoldUnderline"/>
        </w:rPr>
        <w:t>With no new information</w:t>
      </w:r>
      <w:r w:rsidRPr="00AB0C74">
        <w:rPr>
          <w:sz w:val="10"/>
        </w:rPr>
        <w:t xml:space="preserve"> </w:t>
      </w:r>
      <w:r w:rsidRPr="00313420">
        <w:rPr>
          <w:rStyle w:val="StyleBoldUnderline"/>
        </w:rPr>
        <w:t>but a 24-hour news cycle to fill</w:t>
      </w:r>
      <w:r w:rsidRPr="00AB0C74">
        <w:rPr>
          <w:sz w:val="10"/>
        </w:rPr>
        <w:t xml:space="preserve">, </w:t>
      </w:r>
      <w:r w:rsidRPr="00313420">
        <w:rPr>
          <w:rStyle w:val="StyleBoldUnderline"/>
        </w:rPr>
        <w:t>reporters have made themselves the star of the</w:t>
      </w:r>
      <w:r w:rsidRPr="00AB0C74">
        <w:rPr>
          <w:sz w:val="10"/>
        </w:rPr>
        <w:t xml:space="preserve"> </w:t>
      </w:r>
      <w:r w:rsidRPr="00313420">
        <w:rPr>
          <w:rStyle w:val="StyleBoldUnderline"/>
        </w:rPr>
        <w:t>story</w:t>
      </w:r>
      <w:r w:rsidRPr="00AB0C74">
        <w:rPr>
          <w:sz w:val="10"/>
        </w:rPr>
        <w:t xml:space="preserve"> for the missing Malaysia Airlines passenger jet, writes Stephen </w:t>
      </w:r>
      <w:proofErr w:type="spellStart"/>
      <w:r w:rsidRPr="00AB0C74">
        <w:rPr>
          <w:sz w:val="10"/>
        </w:rPr>
        <w:t>McDonell</w:t>
      </w:r>
      <w:proofErr w:type="spellEnd"/>
      <w:r w:rsidRPr="00AB0C74">
        <w:rPr>
          <w:sz w:val="10"/>
        </w:rPr>
        <w:t>.</w:t>
      </w:r>
      <w:r w:rsidR="00AB0C74" w:rsidRPr="00AB0C74">
        <w:rPr>
          <w:sz w:val="10"/>
        </w:rPr>
        <w:t xml:space="preserve"> </w:t>
      </w:r>
      <w:r w:rsidRPr="00AB0C74">
        <w:rPr>
          <w:rStyle w:val="StyleBoldUnderline"/>
        </w:rPr>
        <w:t>The</w:t>
      </w:r>
      <w:r w:rsidRPr="00AB0C74">
        <w:rPr>
          <w:sz w:val="10"/>
        </w:rPr>
        <w:t xml:space="preserve"> drama around the missing Malaysia Airlines </w:t>
      </w:r>
      <w:r w:rsidRPr="00AB0C74">
        <w:rPr>
          <w:rStyle w:val="StyleBoldUnderline"/>
        </w:rPr>
        <w:t>passenger jet has</w:t>
      </w:r>
      <w:r w:rsidRPr="00AB0C74">
        <w:rPr>
          <w:sz w:val="10"/>
        </w:rPr>
        <w:t xml:space="preserve"> </w:t>
      </w:r>
      <w:r w:rsidRPr="00AB0C74">
        <w:rPr>
          <w:rStyle w:val="Emphasis"/>
        </w:rPr>
        <w:t>attracted enormous attention</w:t>
      </w:r>
      <w:r w:rsidRPr="00AB0C74">
        <w:rPr>
          <w:sz w:val="10"/>
        </w:rPr>
        <w:t xml:space="preserve">. </w:t>
      </w:r>
      <w:r w:rsidRPr="00AB0C74">
        <w:rPr>
          <w:rStyle w:val="StyleBoldUnderline"/>
        </w:rPr>
        <w:t>There has been almost around-the-clock coverage</w:t>
      </w:r>
      <w:r w:rsidRPr="00AB0C74">
        <w:rPr>
          <w:sz w:val="10"/>
        </w:rPr>
        <w:t xml:space="preserve"> of the search though </w:t>
      </w:r>
      <w:r w:rsidRPr="00AB0C74">
        <w:rPr>
          <w:rStyle w:val="StyleBoldUnderline"/>
        </w:rPr>
        <w:t>often with</w:t>
      </w:r>
      <w:r w:rsidRPr="00AB0C74">
        <w:rPr>
          <w:sz w:val="10"/>
        </w:rPr>
        <w:t xml:space="preserve"> </w:t>
      </w:r>
      <w:r w:rsidRPr="00AB0C74">
        <w:rPr>
          <w:rStyle w:val="StyleBoldUnderline"/>
        </w:rPr>
        <w:t>very little</w:t>
      </w:r>
      <w:r w:rsidRPr="00AB0C74">
        <w:rPr>
          <w:sz w:val="10"/>
        </w:rPr>
        <w:t xml:space="preserve"> solid information </w:t>
      </w:r>
      <w:r w:rsidRPr="00AB0C74">
        <w:rPr>
          <w:rStyle w:val="StyleBoldUnderline"/>
        </w:rPr>
        <w:t>to report on.</w:t>
      </w:r>
      <w:r w:rsidR="00AB0C74">
        <w:rPr>
          <w:rStyle w:val="StyleBoldUnderline"/>
        </w:rPr>
        <w:t xml:space="preserve"> </w:t>
      </w:r>
      <w:r w:rsidRPr="00AB0C74">
        <w:rPr>
          <w:sz w:val="10"/>
        </w:rPr>
        <w:t>That, however, has not stopped the world's media outlets going into considerable detail about all manner of theories as to the circumstances of the disappearance and potential reasons for it. And, when in doubt, make the reporter the story.</w:t>
      </w:r>
      <w:r w:rsidR="00AB0C74" w:rsidRPr="00AB0C74">
        <w:rPr>
          <w:sz w:val="10"/>
        </w:rPr>
        <w:t xml:space="preserve"> </w:t>
      </w:r>
      <w:r w:rsidRPr="00AB0C74">
        <w:rPr>
          <w:sz w:val="10"/>
        </w:rPr>
        <w:t xml:space="preserve">"Never forget that we are the story," Aaron Altman sarcastically quipped to Tom </w:t>
      </w:r>
      <w:proofErr w:type="spellStart"/>
      <w:r w:rsidRPr="00AB0C74">
        <w:rPr>
          <w:sz w:val="10"/>
        </w:rPr>
        <w:t>Grunick</w:t>
      </w:r>
      <w:proofErr w:type="spellEnd"/>
      <w:r w:rsidRPr="00AB0C74">
        <w:rPr>
          <w:sz w:val="10"/>
        </w:rPr>
        <w:t xml:space="preserve"> in Broadcast News. His nemesis had </w:t>
      </w:r>
      <w:proofErr w:type="spellStart"/>
      <w:r w:rsidRPr="00AB0C74">
        <w:rPr>
          <w:sz w:val="10"/>
        </w:rPr>
        <w:t>teared</w:t>
      </w:r>
      <w:proofErr w:type="spellEnd"/>
      <w:r w:rsidRPr="00AB0C74">
        <w:rPr>
          <w:sz w:val="10"/>
        </w:rPr>
        <w:t xml:space="preserve"> up in a cut-away of the reporter listening sensitively to a date rape victim. We learn later, of course, that this was acting.</w:t>
      </w:r>
      <w:r w:rsidR="00AB0C74" w:rsidRPr="00AB0C74">
        <w:rPr>
          <w:sz w:val="10"/>
        </w:rPr>
        <w:t xml:space="preserve"> </w:t>
      </w:r>
      <w:r w:rsidRPr="00AB0C74">
        <w:rPr>
          <w:sz w:val="10"/>
        </w:rPr>
        <w:t>The movie captured the moment in the 1980s when the big American TV Networks really dumbed down the news and made personalities out of their presenters.</w:t>
      </w:r>
      <w:r w:rsidR="00AB0C74" w:rsidRPr="00AB0C74">
        <w:rPr>
          <w:sz w:val="10"/>
        </w:rPr>
        <w:t xml:space="preserve"> </w:t>
      </w:r>
      <w:r w:rsidRPr="00AB0C74">
        <w:rPr>
          <w:sz w:val="10"/>
        </w:rPr>
        <w:t>Fast forward to now and the transformation has spread around the planet.</w:t>
      </w:r>
      <w:r w:rsidR="00AB0C74" w:rsidRPr="00AB0C74">
        <w:rPr>
          <w:sz w:val="10"/>
        </w:rPr>
        <w:t xml:space="preserve"> </w:t>
      </w:r>
      <w:r w:rsidRPr="00AB0C74">
        <w:rPr>
          <w:rStyle w:val="StyleBoldUnderline"/>
        </w:rPr>
        <w:t>The hunt</w:t>
      </w:r>
      <w:r w:rsidRPr="00AB0C74">
        <w:rPr>
          <w:sz w:val="10"/>
        </w:rPr>
        <w:t xml:space="preserve"> for the missing passenger jet </w:t>
      </w:r>
      <w:r w:rsidRPr="00AB0C74">
        <w:rPr>
          <w:rStyle w:val="StyleBoldUnderline"/>
        </w:rPr>
        <w:t>has</w:t>
      </w:r>
      <w:r w:rsidRPr="00AB0C74">
        <w:rPr>
          <w:sz w:val="10"/>
        </w:rPr>
        <w:t xml:space="preserve"> understandably </w:t>
      </w:r>
      <w:r w:rsidRPr="00AB0C74">
        <w:rPr>
          <w:rStyle w:val="StyleBoldUnderline"/>
        </w:rPr>
        <w:t>generated massive international interest</w:t>
      </w:r>
      <w:r w:rsidRPr="00AB0C74">
        <w:rPr>
          <w:sz w:val="10"/>
        </w:rPr>
        <w:t>.</w:t>
      </w:r>
      <w:r w:rsidR="00AB0C74" w:rsidRPr="00AB0C74">
        <w:rPr>
          <w:sz w:val="10"/>
        </w:rPr>
        <w:t xml:space="preserve"> </w:t>
      </w:r>
      <w:r w:rsidRPr="00AB0C74">
        <w:rPr>
          <w:rStyle w:val="StyleBoldUnderline"/>
        </w:rPr>
        <w:t>The problem</w:t>
      </w:r>
      <w:r w:rsidRPr="00AB0C74">
        <w:rPr>
          <w:sz w:val="10"/>
        </w:rPr>
        <w:t xml:space="preserve"> has been that </w:t>
      </w:r>
      <w:r w:rsidRPr="00AB0C74">
        <w:rPr>
          <w:rStyle w:val="StyleBoldUnderline"/>
        </w:rPr>
        <w:t>most days there has been nothing new to report</w:t>
      </w:r>
      <w:r w:rsidRPr="00AB0C74">
        <w:rPr>
          <w:sz w:val="10"/>
        </w:rPr>
        <w:t>, with the exception of a couple of major shifts like when it emerged that the aircraft had gone off on a completely different direction or when Australia announced a strong lead from satellite images.</w:t>
      </w:r>
      <w:r w:rsidR="00AB0C74" w:rsidRPr="00AB0C74">
        <w:rPr>
          <w:sz w:val="10"/>
        </w:rPr>
        <w:t xml:space="preserve"> </w:t>
      </w:r>
      <w:r w:rsidRPr="00AB0C74">
        <w:rPr>
          <w:sz w:val="10"/>
        </w:rPr>
        <w:t>This has been especially challenging for the likes of CNN, keen to broadcast 24 hours a day on a story with no news.</w:t>
      </w:r>
      <w:r w:rsidR="00AB0C74" w:rsidRPr="00AB0C74">
        <w:rPr>
          <w:sz w:val="10"/>
        </w:rPr>
        <w:t xml:space="preserve"> </w:t>
      </w:r>
      <w:r w:rsidRPr="00AB0C74">
        <w:rPr>
          <w:sz w:val="10"/>
        </w:rPr>
        <w:t>The ABC's China correspondent details how the world's media is covering the missing plane on Correspondents Report.</w:t>
      </w:r>
      <w:r w:rsidR="00AB0C74" w:rsidRPr="00AB0C74">
        <w:rPr>
          <w:sz w:val="10"/>
        </w:rPr>
        <w:t xml:space="preserve"> </w:t>
      </w:r>
      <w:r w:rsidRPr="00AB0C74">
        <w:rPr>
          <w:sz w:val="10"/>
        </w:rPr>
        <w:t>At one point I heard them promoting an item coming up looking at other great mysteries "like what happened to Marilyn Monroe and…"</w:t>
      </w:r>
      <w:r w:rsidR="00AB0C74" w:rsidRPr="00AB0C74">
        <w:rPr>
          <w:sz w:val="10"/>
        </w:rPr>
        <w:t xml:space="preserve"> </w:t>
      </w:r>
      <w:r w:rsidRPr="00AB0C74">
        <w:rPr>
          <w:sz w:val="10"/>
        </w:rPr>
        <w:t xml:space="preserve">Are you serious: Marilyn Monroe? </w:t>
      </w:r>
      <w:proofErr w:type="gramStart"/>
      <w:r w:rsidRPr="00AB0C74">
        <w:rPr>
          <w:sz w:val="10"/>
        </w:rPr>
        <w:t>World's great mysteries?</w:t>
      </w:r>
      <w:proofErr w:type="gramEnd"/>
      <w:r w:rsidRPr="00AB0C74">
        <w:rPr>
          <w:sz w:val="10"/>
        </w:rPr>
        <w:t xml:space="preserve"> Is there nothing else happening? Never forget that we are the story.</w:t>
      </w:r>
      <w:r w:rsidR="00AB0C74" w:rsidRPr="00AB0C74">
        <w:rPr>
          <w:sz w:val="10"/>
        </w:rPr>
        <w:t xml:space="preserve"> </w:t>
      </w:r>
      <w:r w:rsidRPr="00AB0C74">
        <w:rPr>
          <w:sz w:val="10"/>
        </w:rPr>
        <w:t>CNN studio presenter Bill Weir held up a photo of a child who was on board the missing flight. He referred to the child's age in the present tense because, Bill told us, he's not giving up hope that the child is still alive.</w:t>
      </w:r>
      <w:r w:rsidR="00AB0C74" w:rsidRPr="00AB0C74">
        <w:rPr>
          <w:sz w:val="10"/>
        </w:rPr>
        <w:t xml:space="preserve"> </w:t>
      </w:r>
      <w:r w:rsidRPr="00AB0C74">
        <w:rPr>
          <w:sz w:val="10"/>
        </w:rPr>
        <w:t>Gee thanks, Bill, we the viewers are now enriched with the knowledge that you're not giving up hope.</w:t>
      </w:r>
      <w:r w:rsidR="00AB0C74" w:rsidRPr="00AB0C74">
        <w:rPr>
          <w:sz w:val="10"/>
        </w:rPr>
        <w:t xml:space="preserve"> </w:t>
      </w:r>
      <w:r w:rsidRPr="00AB0C74">
        <w:rPr>
          <w:sz w:val="10"/>
        </w:rPr>
        <w:t>Richard Quest was interviewing the father of a passenger who was on board the Air France flight that crashed into the ocean prompting a search for the black box that took two years.</w:t>
      </w:r>
      <w:r w:rsidR="00AB0C74" w:rsidRPr="00AB0C74">
        <w:rPr>
          <w:sz w:val="10"/>
        </w:rPr>
        <w:t xml:space="preserve"> </w:t>
      </w:r>
      <w:r w:rsidRPr="00AB0C74">
        <w:rPr>
          <w:sz w:val="10"/>
        </w:rPr>
        <w:t>In asking how the families coped at the time, Richard added that he was covering this story back in 2009. He acknowledged that he, of course, was one step removed from the families in all this.</w:t>
      </w:r>
      <w:r w:rsidR="00AB0C74" w:rsidRPr="00AB0C74">
        <w:rPr>
          <w:sz w:val="10"/>
        </w:rPr>
        <w:t xml:space="preserve"> </w:t>
      </w:r>
      <w:r w:rsidRPr="00AB0C74">
        <w:rPr>
          <w:sz w:val="10"/>
        </w:rPr>
        <w:t>What? Are you implying that it's even remotely relevant how hard it was for you to cope with this in the studio from where you reported on this missing flight?</w:t>
      </w:r>
      <w:r w:rsidR="00AB0C74" w:rsidRPr="00AB0C74">
        <w:rPr>
          <w:sz w:val="10"/>
        </w:rPr>
        <w:t xml:space="preserve"> </w:t>
      </w:r>
      <w:r w:rsidRPr="00AB0C74">
        <w:rPr>
          <w:sz w:val="10"/>
        </w:rPr>
        <w:t xml:space="preserve">Yet the really cringe-worthy aspect to the coverage of this crisis has been the grandstanding of television networks here at the MH370 media </w:t>
      </w:r>
      <w:proofErr w:type="spellStart"/>
      <w:r w:rsidRPr="00AB0C74">
        <w:rPr>
          <w:sz w:val="10"/>
        </w:rPr>
        <w:t>centre</w:t>
      </w:r>
      <w:proofErr w:type="spellEnd"/>
      <w:r w:rsidRPr="00AB0C74">
        <w:rPr>
          <w:sz w:val="10"/>
        </w:rPr>
        <w:t>.</w:t>
      </w:r>
      <w:r w:rsidR="00AB0C74" w:rsidRPr="00AB0C74">
        <w:rPr>
          <w:sz w:val="10"/>
        </w:rPr>
        <w:t xml:space="preserve"> </w:t>
      </w:r>
      <w:r w:rsidRPr="00AB0C74">
        <w:rPr>
          <w:sz w:val="10"/>
        </w:rPr>
        <w:t>Although the press conferences are going out live across the world in who knows how many countries on who knows how many networks, here is how Sky News starts its questions in these briefings.</w:t>
      </w:r>
      <w:r w:rsidR="00AB0C74" w:rsidRPr="00AB0C74">
        <w:rPr>
          <w:sz w:val="10"/>
        </w:rPr>
        <w:t xml:space="preserve"> </w:t>
      </w:r>
      <w:r w:rsidRPr="00AB0C74">
        <w:rPr>
          <w:sz w:val="10"/>
        </w:rPr>
        <w:t>"You're live on Sky News London and our thoughts are very much with your countrymen at very difficult time."</w:t>
      </w:r>
      <w:r w:rsidR="00AB0C74" w:rsidRPr="00AB0C74">
        <w:rPr>
          <w:sz w:val="10"/>
        </w:rPr>
        <w:t xml:space="preserve"> </w:t>
      </w:r>
      <w:r w:rsidRPr="00AB0C74">
        <w:rPr>
          <w:sz w:val="10"/>
        </w:rPr>
        <w:t>The belief is clearly that the self-promotion of "you're live on Sky News London" is somehow less cold and self-serving if the thoughts of Sky News are with the transport minister's countrymen.</w:t>
      </w:r>
      <w:r w:rsidR="00AB0C74" w:rsidRPr="00AB0C74">
        <w:rPr>
          <w:sz w:val="10"/>
        </w:rPr>
        <w:t xml:space="preserve"> </w:t>
      </w:r>
      <w:r w:rsidRPr="00AB0C74">
        <w:rPr>
          <w:sz w:val="10"/>
        </w:rPr>
        <w:t xml:space="preserve">Britain's ITV has taken it upon </w:t>
      </w:r>
      <w:proofErr w:type="gramStart"/>
      <w:r w:rsidRPr="00AB0C74">
        <w:rPr>
          <w:sz w:val="10"/>
        </w:rPr>
        <w:t>themselves</w:t>
      </w:r>
      <w:proofErr w:type="gramEnd"/>
      <w:r w:rsidRPr="00AB0C74">
        <w:rPr>
          <w:sz w:val="10"/>
        </w:rPr>
        <w:t xml:space="preserve"> to demand an apology for the families. At the press conference immediately after Chinese relatives of the missing burst into the media </w:t>
      </w:r>
      <w:proofErr w:type="spellStart"/>
      <w:r w:rsidRPr="00AB0C74">
        <w:rPr>
          <w:sz w:val="10"/>
        </w:rPr>
        <w:t>centre</w:t>
      </w:r>
      <w:proofErr w:type="spellEnd"/>
      <w:r w:rsidRPr="00AB0C74">
        <w:rPr>
          <w:sz w:val="10"/>
        </w:rPr>
        <w:t xml:space="preserve"> to protest, they proudly re-asked the same question of the transport minister:</w:t>
      </w:r>
      <w:r w:rsidR="00AB0C74" w:rsidRPr="00AB0C74">
        <w:rPr>
          <w:sz w:val="10"/>
        </w:rPr>
        <w:t xml:space="preserve"> </w:t>
      </w:r>
      <w:r w:rsidRPr="00AB0C74">
        <w:rPr>
          <w:sz w:val="10"/>
        </w:rPr>
        <w:t xml:space="preserve">"We asked you on Monday if you thought the time was now to </w:t>
      </w:r>
      <w:proofErr w:type="spellStart"/>
      <w:r w:rsidRPr="00AB0C74">
        <w:rPr>
          <w:sz w:val="10"/>
        </w:rPr>
        <w:t>apologise</w:t>
      </w:r>
      <w:proofErr w:type="spellEnd"/>
      <w:r w:rsidRPr="00AB0C74">
        <w:rPr>
          <w:sz w:val="10"/>
        </w:rPr>
        <w:t xml:space="preserve"> to the families. After what we witnessed this afternoon, is the time not really now?"</w:t>
      </w:r>
      <w:r w:rsidR="00AB0C74" w:rsidRPr="00AB0C74">
        <w:rPr>
          <w:sz w:val="10"/>
        </w:rPr>
        <w:t xml:space="preserve"> </w:t>
      </w:r>
      <w:proofErr w:type="spellStart"/>
      <w:r w:rsidRPr="00AB0C74">
        <w:rPr>
          <w:sz w:val="10"/>
        </w:rPr>
        <w:t>Hishammuddin</w:t>
      </w:r>
      <w:proofErr w:type="spellEnd"/>
      <w:r w:rsidRPr="00AB0C74">
        <w:rPr>
          <w:sz w:val="10"/>
        </w:rPr>
        <w:t xml:space="preserve"> Hussein responded: "The time is still to look for the aircraft."</w:t>
      </w:r>
      <w:r w:rsidR="00AB0C74" w:rsidRPr="00AB0C74">
        <w:rPr>
          <w:sz w:val="10"/>
        </w:rPr>
        <w:t xml:space="preserve"> </w:t>
      </w:r>
      <w:r w:rsidRPr="00AB0C74">
        <w:rPr>
          <w:sz w:val="10"/>
        </w:rPr>
        <w:t>These are questions designed for TV reporters to be seen to be asking the tough questions for networks who think their audiences are stupid at a time when there is no news.</w:t>
      </w:r>
      <w:r w:rsidR="00AB0C74" w:rsidRPr="00AB0C74">
        <w:rPr>
          <w:sz w:val="10"/>
        </w:rPr>
        <w:t xml:space="preserve"> </w:t>
      </w:r>
      <w:r w:rsidRPr="00AB0C74">
        <w:rPr>
          <w:sz w:val="10"/>
        </w:rPr>
        <w:t xml:space="preserve">Here's France 24 going straight after the transport minister: "What consequences can these mistakes have on your administration? Can you confirm to us that you are Prime Minister </w:t>
      </w:r>
      <w:proofErr w:type="spellStart"/>
      <w:r w:rsidRPr="00AB0C74">
        <w:rPr>
          <w:sz w:val="10"/>
        </w:rPr>
        <w:t>Najib's</w:t>
      </w:r>
      <w:proofErr w:type="spellEnd"/>
      <w:r w:rsidRPr="00AB0C74">
        <w:rPr>
          <w:sz w:val="10"/>
        </w:rPr>
        <w:t xml:space="preserve"> cousin? Are you protected by him?"</w:t>
      </w:r>
      <w:r w:rsidR="00AB0C74" w:rsidRPr="00AB0C74">
        <w:rPr>
          <w:sz w:val="10"/>
        </w:rPr>
        <w:t xml:space="preserve"> </w:t>
      </w:r>
      <w:r w:rsidRPr="00AB0C74">
        <w:rPr>
          <w:sz w:val="10"/>
        </w:rPr>
        <w:t>Malaysian reporters thought this was pretty hilarious given that this family relationship is hardly a secret here.</w:t>
      </w:r>
      <w:r w:rsidR="00AB0C74" w:rsidRPr="00AB0C74">
        <w:rPr>
          <w:sz w:val="10"/>
        </w:rPr>
        <w:t xml:space="preserve"> </w:t>
      </w:r>
      <w:r w:rsidRPr="00AB0C74">
        <w:rPr>
          <w:sz w:val="10"/>
        </w:rPr>
        <w:t>The transport minister seemed to think it was reasonably funny too.</w:t>
      </w:r>
      <w:r w:rsidR="00AB0C74" w:rsidRPr="00AB0C74">
        <w:rPr>
          <w:sz w:val="10"/>
        </w:rPr>
        <w:t xml:space="preserve"> </w:t>
      </w:r>
      <w:r w:rsidRPr="00AB0C74">
        <w:rPr>
          <w:sz w:val="10"/>
        </w:rPr>
        <w:t>Over the laugher in the room he looked perplexed and asked: "Where are you from?"</w:t>
      </w:r>
      <w:r w:rsidR="00AB0C74" w:rsidRPr="00AB0C74">
        <w:rPr>
          <w:sz w:val="10"/>
        </w:rPr>
        <w:t xml:space="preserve"> </w:t>
      </w:r>
      <w:r w:rsidRPr="00AB0C74">
        <w:rPr>
          <w:sz w:val="10"/>
        </w:rPr>
        <w:t>France 24: "France".</w:t>
      </w:r>
      <w:r w:rsidR="00AB0C74" w:rsidRPr="00AB0C74">
        <w:rPr>
          <w:sz w:val="10"/>
        </w:rPr>
        <w:t xml:space="preserve"> </w:t>
      </w:r>
      <w:r w:rsidRPr="00AB0C74">
        <w:rPr>
          <w:sz w:val="10"/>
        </w:rPr>
        <w:t xml:space="preserve">Transport minister: "Yes, I can confirm here that </w:t>
      </w:r>
      <w:proofErr w:type="spellStart"/>
      <w:r w:rsidRPr="00AB0C74">
        <w:rPr>
          <w:sz w:val="10"/>
        </w:rPr>
        <w:t>Najib</w:t>
      </w:r>
      <w:proofErr w:type="spellEnd"/>
      <w:r w:rsidRPr="00AB0C74">
        <w:rPr>
          <w:sz w:val="10"/>
        </w:rPr>
        <w:t xml:space="preserve"> is my cousin. I don't know what I am supposed to be protected from."</w:t>
      </w:r>
      <w:r w:rsidR="00AB0C74" w:rsidRPr="00AB0C74">
        <w:rPr>
          <w:sz w:val="10"/>
        </w:rPr>
        <w:t xml:space="preserve"> </w:t>
      </w:r>
      <w:r w:rsidRPr="00AB0C74">
        <w:rPr>
          <w:sz w:val="10"/>
        </w:rPr>
        <w:t xml:space="preserve">The mock outrage, the theories, </w:t>
      </w:r>
      <w:proofErr w:type="gramStart"/>
      <w:r w:rsidRPr="00AB0C74">
        <w:rPr>
          <w:sz w:val="10"/>
        </w:rPr>
        <w:t>the</w:t>
      </w:r>
      <w:proofErr w:type="gramEnd"/>
      <w:r w:rsidRPr="00AB0C74">
        <w:rPr>
          <w:sz w:val="10"/>
        </w:rPr>
        <w:t xml:space="preserve"> false empathy - they can't lose.</w:t>
      </w:r>
      <w:r w:rsidR="00AB0C74" w:rsidRPr="00AB0C74">
        <w:rPr>
          <w:sz w:val="10"/>
        </w:rPr>
        <w:t xml:space="preserve"> </w:t>
      </w:r>
      <w:r w:rsidRPr="00AB0C74">
        <w:rPr>
          <w:sz w:val="10"/>
        </w:rPr>
        <w:t>The hard thing for all of us though has been to admit at various times that there has been simply nothing new to say.</w:t>
      </w:r>
      <w:r w:rsidR="00AB0C74" w:rsidRPr="00AB0C74">
        <w:rPr>
          <w:sz w:val="10"/>
        </w:rPr>
        <w:t xml:space="preserve"> </w:t>
      </w:r>
      <w:r w:rsidRPr="00AB0C74">
        <w:rPr>
          <w:sz w:val="10"/>
        </w:rPr>
        <w:t xml:space="preserve">Yet </w:t>
      </w:r>
      <w:r w:rsidRPr="00AB0C74">
        <w:rPr>
          <w:rStyle w:val="StyleBoldUnderline"/>
        </w:rPr>
        <w:t>the nature of these mass international stories has changed forever</w:t>
      </w:r>
      <w:r w:rsidRPr="00AB0C74">
        <w:rPr>
          <w:sz w:val="10"/>
        </w:rPr>
        <w:t xml:space="preserve">. </w:t>
      </w:r>
      <w:r w:rsidRPr="00AB0C74">
        <w:rPr>
          <w:rStyle w:val="Emphasis"/>
        </w:rPr>
        <w:t>Journalists will file a piece based on thin air.</w:t>
      </w:r>
      <w:r w:rsidR="00AB0C74">
        <w:rPr>
          <w:rStyle w:val="Emphasis"/>
        </w:rPr>
        <w:t xml:space="preserve"> </w:t>
      </w:r>
      <w:r w:rsidRPr="00AB0C74">
        <w:rPr>
          <w:sz w:val="10"/>
        </w:rPr>
        <w:t xml:space="preserve">And some of them, with nothing to write about, will even descend into the navel-gazing exercise of </w:t>
      </w:r>
      <w:proofErr w:type="spellStart"/>
      <w:r w:rsidRPr="00AB0C74">
        <w:rPr>
          <w:sz w:val="10"/>
        </w:rPr>
        <w:t>analysing</w:t>
      </w:r>
      <w:proofErr w:type="spellEnd"/>
      <w:r w:rsidRPr="00AB0C74">
        <w:rPr>
          <w:sz w:val="10"/>
        </w:rPr>
        <w:t xml:space="preserve"> how other media outlets are reporting.</w:t>
      </w:r>
    </w:p>
    <w:p w:rsidR="00161281" w:rsidRPr="00161281" w:rsidRDefault="00161281" w:rsidP="00161281"/>
    <w:p w:rsidR="00405E2F" w:rsidRDefault="00405E2F" w:rsidP="00405E2F">
      <w:pPr>
        <w:pStyle w:val="Heading2"/>
      </w:pPr>
      <w:r>
        <w:lastRenderedPageBreak/>
        <w:t>Energy</w:t>
      </w:r>
    </w:p>
    <w:p w:rsidR="00405E2F" w:rsidRDefault="00405E2F" w:rsidP="00405E2F">
      <w:pPr>
        <w:pStyle w:val="Heading3"/>
      </w:pPr>
      <w:r>
        <w:lastRenderedPageBreak/>
        <w:t>Link – Energy – General</w:t>
      </w:r>
    </w:p>
    <w:p w:rsidR="00405E2F" w:rsidRDefault="00405E2F" w:rsidP="00405E2F">
      <w:pPr>
        <w:pStyle w:val="Heading4"/>
      </w:pPr>
      <w:r>
        <w:t>Energy issues cost capital – triggers massive fights over competing goals, role of government, spending, picking winners and supply vs demand approaches</w:t>
      </w:r>
    </w:p>
    <w:p w:rsidR="00405E2F" w:rsidRDefault="00405E2F" w:rsidP="00405E2F">
      <w:r>
        <w:t xml:space="preserve">John </w:t>
      </w:r>
      <w:r w:rsidRPr="00177D06">
        <w:rPr>
          <w:rStyle w:val="StyleStyleBold12pt"/>
        </w:rPr>
        <w:t>Banks</w:t>
      </w:r>
      <w:r>
        <w:t>, nonresident fellow in foreign policy at the Brookings Institution's Energy Security Initiative; and adjunct professor for electricity markets at the Johns Hopkins School of Advanced International Studies, 8-14-</w:t>
      </w:r>
      <w:r w:rsidRPr="00177D06">
        <w:rPr>
          <w:rStyle w:val="StyleStyleBold12pt"/>
        </w:rPr>
        <w:t>2012</w:t>
      </w:r>
      <w:r>
        <w:t xml:space="preserve"> “Common Ground in Energy Policy” </w:t>
      </w:r>
      <w:hyperlink r:id="rId49" w:history="1">
        <w:r w:rsidRPr="002A7B81">
          <w:rPr>
            <w:rStyle w:val="Hyperlink"/>
          </w:rPr>
          <w:t>http://www.brookings.edu/research/opinions/2012/08/14-energy-politics-banks</w:t>
        </w:r>
      </w:hyperlink>
      <w:r>
        <w:t xml:space="preserve"> DA: 6/5/14</w:t>
      </w:r>
    </w:p>
    <w:p w:rsidR="00405E2F" w:rsidRDefault="00405E2F" w:rsidP="00405E2F"/>
    <w:p w:rsidR="00405E2F" w:rsidRDefault="00405E2F" w:rsidP="00405E2F">
      <w:pPr>
        <w:rPr>
          <w:sz w:val="16"/>
        </w:rPr>
      </w:pPr>
      <w:r>
        <w:rPr>
          <w:rStyle w:val="StyleBoldUnderline"/>
        </w:rPr>
        <w:t xml:space="preserve">A </w:t>
      </w:r>
      <w:r>
        <w:rPr>
          <w:rStyle w:val="Emphasis"/>
        </w:rPr>
        <w:t>divisive</w:t>
      </w:r>
      <w:r>
        <w:rPr>
          <w:rStyle w:val="StyleBoldUnderline"/>
        </w:rPr>
        <w:t xml:space="preserve"> energy policy debate is playing an </w:t>
      </w:r>
      <w:r>
        <w:rPr>
          <w:rStyle w:val="Emphasis"/>
        </w:rPr>
        <w:t xml:space="preserve">increasingly prominent role </w:t>
      </w:r>
      <w:r>
        <w:rPr>
          <w:rStyle w:val="StyleBoldUnderline"/>
        </w:rPr>
        <w:t>in the presidential</w:t>
      </w:r>
      <w:r>
        <w:rPr>
          <w:sz w:val="16"/>
        </w:rPr>
        <w:t xml:space="preserve"> election </w:t>
      </w:r>
      <w:r>
        <w:rPr>
          <w:rStyle w:val="StyleBoldUnderline"/>
        </w:rPr>
        <w:t xml:space="preserve">campaign reflecting </w:t>
      </w:r>
      <w:r>
        <w:rPr>
          <w:rStyle w:val="Emphasis"/>
        </w:rPr>
        <w:t>long-simmering themes</w:t>
      </w:r>
      <w:r>
        <w:rPr>
          <w:sz w:val="16"/>
        </w:rPr>
        <w:t xml:space="preserve"> that emerged in the 1970s. </w:t>
      </w:r>
      <w:r>
        <w:rPr>
          <w:rStyle w:val="StyleBoldUnderline"/>
        </w:rPr>
        <w:t>The first theme is the challenge of balancing</w:t>
      </w:r>
      <w:r>
        <w:rPr>
          <w:sz w:val="16"/>
        </w:rPr>
        <w:t xml:space="preserve"> three, often </w:t>
      </w:r>
      <w:r>
        <w:rPr>
          <w:rStyle w:val="StyleBoldUnderline"/>
        </w:rPr>
        <w:t>competing components of energy policy. There is a national security goal</w:t>
      </w:r>
      <w:r>
        <w:rPr>
          <w:sz w:val="16"/>
        </w:rPr>
        <w:t xml:space="preserve"> – reducing vulnerability to supply disruptions and price shocks linked to our overwhelming use of oil in transportation and dependence on oil imports. There are </w:t>
      </w:r>
      <w:r>
        <w:rPr>
          <w:rStyle w:val="StyleBoldUnderline"/>
        </w:rPr>
        <w:t xml:space="preserve">environmental goals </w:t>
      </w:r>
      <w:r>
        <w:rPr>
          <w:sz w:val="16"/>
        </w:rPr>
        <w:t xml:space="preserve">– reducing pollution and adverse health effects of energy use, as well as meeting the challenge of global climate change, namely reducing CO2 emissions from burning fossil fuels. And finally there are </w:t>
      </w:r>
      <w:r>
        <w:rPr>
          <w:rStyle w:val="StyleBoldUnderline"/>
        </w:rPr>
        <w:t xml:space="preserve">broader economic goals </w:t>
      </w:r>
      <w:r>
        <w:rPr>
          <w:sz w:val="16"/>
        </w:rPr>
        <w:t xml:space="preserve">embedded in energy policy – keeping prices low to bolster economic growth, creating jobs, promoting new industries or technologies, and raising revenue. </w:t>
      </w:r>
      <w:r>
        <w:rPr>
          <w:rStyle w:val="StyleBoldUnderline"/>
        </w:rPr>
        <w:t xml:space="preserve">Balancing and prioritizing these goals is </w:t>
      </w:r>
      <w:r>
        <w:rPr>
          <w:rStyle w:val="Emphasis"/>
        </w:rPr>
        <w:t>notoriously difficult</w:t>
      </w:r>
      <w:r>
        <w:rPr>
          <w:sz w:val="16"/>
        </w:rPr>
        <w:t xml:space="preserve">. For example, our abundant natural gas supplies are frequently touted as providing major economic benefits, but there are also environmental concerns. Moreover, goals change over time; in the 1970s we instituted policies to shift oil out of electricity generation and promoted coal use for national security and economic reasons, while now we are looking for ways to reduce coal use for environmental reasons. </w:t>
      </w:r>
      <w:r>
        <w:rPr>
          <w:rStyle w:val="StyleBoldUnderline"/>
        </w:rPr>
        <w:t xml:space="preserve">The second major theme is the </w:t>
      </w:r>
      <w:r>
        <w:rPr>
          <w:rStyle w:val="Emphasis"/>
        </w:rPr>
        <w:t>roiling debate</w:t>
      </w:r>
      <w:r>
        <w:rPr>
          <w:rStyle w:val="StyleBoldUnderline"/>
        </w:rPr>
        <w:t xml:space="preserve"> over the role of government</w:t>
      </w:r>
      <w:r>
        <w:rPr>
          <w:sz w:val="16"/>
        </w:rPr>
        <w:t xml:space="preserve">. While not limited to the energy sector, </w:t>
      </w:r>
      <w:r>
        <w:rPr>
          <w:rStyle w:val="StyleBoldUnderline"/>
        </w:rPr>
        <w:t xml:space="preserve">there are </w:t>
      </w:r>
      <w:r>
        <w:rPr>
          <w:rStyle w:val="Emphasis"/>
        </w:rPr>
        <w:t>nearly constant heated discussions over fundamental questions:</w:t>
      </w:r>
      <w:r>
        <w:rPr>
          <w:rStyle w:val="StyleBoldUnderline"/>
        </w:rPr>
        <w:t xml:space="preserve"> What is the right way – if any – for the government to influence or participate in the market</w:t>
      </w:r>
      <w:r>
        <w:rPr>
          <w:sz w:val="16"/>
        </w:rPr>
        <w:t xml:space="preserve">? </w:t>
      </w:r>
      <w:r>
        <w:rPr>
          <w:rStyle w:val="StyleBoldUnderline"/>
        </w:rPr>
        <w:t>What is the right mix of policy approaches</w:t>
      </w:r>
      <w:r>
        <w:rPr>
          <w:sz w:val="16"/>
        </w:rPr>
        <w:t xml:space="preserve">, i.e., market-based vs. command and control? In the last several years </w:t>
      </w:r>
      <w:r>
        <w:rPr>
          <w:rStyle w:val="StyleBoldUnderline"/>
        </w:rPr>
        <w:t xml:space="preserve">we have heard </w:t>
      </w:r>
      <w:r>
        <w:rPr>
          <w:rStyle w:val="Emphasis"/>
        </w:rPr>
        <w:t>much criticism</w:t>
      </w:r>
      <w:r>
        <w:rPr>
          <w:rStyle w:val="StyleBoldUnderline"/>
        </w:rPr>
        <w:t xml:space="preserve"> about the dangers (market distortions, waste of taxpayers’ money) of government “</w:t>
      </w:r>
      <w:r>
        <w:rPr>
          <w:rStyle w:val="Emphasis"/>
        </w:rPr>
        <w:t>picking winners</w:t>
      </w:r>
      <w:r>
        <w:rPr>
          <w:sz w:val="16"/>
        </w:rPr>
        <w:t xml:space="preserve">” in fuels, technologies, or sectors. And there is growing support for government to promote a “portfolio” approach; that our challenges are so complex that – as one utility CEO phrased it – we need “silver buckshot” not a “silver bullet”. In today’s policy discourse this is called an “all of the above” approach. </w:t>
      </w:r>
      <w:r>
        <w:rPr>
          <w:rStyle w:val="StyleBoldUnderline"/>
        </w:rPr>
        <w:t xml:space="preserve">The third theme is the </w:t>
      </w:r>
      <w:r>
        <w:rPr>
          <w:rStyle w:val="Emphasis"/>
        </w:rPr>
        <w:t>tension over supply-side and demand-side policy approaches</w:t>
      </w:r>
      <w:r>
        <w:rPr>
          <w:sz w:val="16"/>
        </w:rPr>
        <w:t xml:space="preserve">. After the 1970s, there was an increased focus on alternatives to fossil fuels, and on the demand side (efficiency and conservation). </w:t>
      </w:r>
      <w:r>
        <w:rPr>
          <w:rStyle w:val="StyleBoldUnderline"/>
        </w:rPr>
        <w:t xml:space="preserve">To this day we see a </w:t>
      </w:r>
      <w:r>
        <w:rPr>
          <w:rStyle w:val="Emphasis"/>
        </w:rPr>
        <w:t>tug-of-war over how to prioritize and balance</w:t>
      </w:r>
      <w:r>
        <w:rPr>
          <w:rStyle w:val="StyleBoldUnderline"/>
        </w:rPr>
        <w:t xml:space="preserve"> different supply-side solutions, as well as how to balance supply options vs. demand side options</w:t>
      </w:r>
      <w:r>
        <w:rPr>
          <w:sz w:val="16"/>
        </w:rPr>
        <w:t>.</w:t>
      </w:r>
    </w:p>
    <w:p w:rsidR="00405E2F" w:rsidRDefault="00405E2F" w:rsidP="00405E2F">
      <w:pPr>
        <w:pStyle w:val="Heading4"/>
      </w:pPr>
      <w:r>
        <w:t>Plan Drains PC regardless of bipartisan support – multiple reasons</w:t>
      </w:r>
    </w:p>
    <w:p w:rsidR="00405E2F" w:rsidRDefault="00405E2F" w:rsidP="00405E2F">
      <w:r>
        <w:t xml:space="preserve">Christine </w:t>
      </w:r>
      <w:proofErr w:type="spellStart"/>
      <w:r w:rsidRPr="00177D06">
        <w:rPr>
          <w:rStyle w:val="StyleStyleBold12pt"/>
        </w:rPr>
        <w:t>McEntee</w:t>
      </w:r>
      <w:proofErr w:type="spellEnd"/>
      <w:r>
        <w:t>, Executive Director and CEO, American Geophysical Union, National Journal Experts Blog, 8-15-</w:t>
      </w:r>
      <w:r w:rsidRPr="00177D06">
        <w:rPr>
          <w:rStyle w:val="StyleStyleBold12pt"/>
        </w:rPr>
        <w:t>2012</w:t>
      </w:r>
      <w:r>
        <w:t xml:space="preserve">, </w:t>
      </w:r>
      <w:hyperlink r:id="rId50" w:history="1">
        <w:r w:rsidRPr="002A7B81">
          <w:rPr>
            <w:rStyle w:val="Hyperlink"/>
          </w:rPr>
          <w:t>http://energy.nationaljournal.com/2012/08/finding-the-sweet-spot-biparti.php?comments=expandall#comments</w:t>
        </w:r>
      </w:hyperlink>
    </w:p>
    <w:p w:rsidR="00405E2F" w:rsidRDefault="00405E2F" w:rsidP="00405E2F"/>
    <w:p w:rsidR="00405E2F" w:rsidRDefault="00405E2F" w:rsidP="00405E2F">
      <w:pPr>
        <w:rPr>
          <w:rStyle w:val="StyleBoldUnderline"/>
        </w:rPr>
      </w:pPr>
      <w:r>
        <w:rPr>
          <w:sz w:val="16"/>
        </w:rPr>
        <w:t xml:space="preserve">As convenient as it would be to say that a single change could alleviate the </w:t>
      </w:r>
      <w:r>
        <w:rPr>
          <w:rStyle w:val="StyleBoldUnderline"/>
        </w:rPr>
        <w:t>gridlock</w:t>
      </w:r>
      <w:r>
        <w:rPr>
          <w:sz w:val="16"/>
        </w:rPr>
        <w:t xml:space="preserve"> we are experiencing, the </w:t>
      </w:r>
      <w:r>
        <w:rPr>
          <w:rStyle w:val="StyleBoldUnderline"/>
        </w:rPr>
        <w:t>reality is</w:t>
      </w:r>
      <w:r>
        <w:rPr>
          <w:sz w:val="16"/>
        </w:rPr>
        <w:t xml:space="preserve"> that there are </w:t>
      </w:r>
      <w:r>
        <w:rPr>
          <w:rStyle w:val="StyleBoldUnderline"/>
        </w:rPr>
        <w:t xml:space="preserve">a number of </w:t>
      </w:r>
      <w:r>
        <w:rPr>
          <w:rStyle w:val="Emphasis"/>
        </w:rPr>
        <w:t>critical obstacles</w:t>
      </w:r>
      <w:r>
        <w:rPr>
          <w:rStyle w:val="StyleBoldUnderline"/>
        </w:rPr>
        <w:t xml:space="preserve"> keeping us from passing energy</w:t>
      </w:r>
      <w:r>
        <w:rPr>
          <w:sz w:val="16"/>
        </w:rPr>
        <w:t xml:space="preserve"> and environmental </w:t>
      </w:r>
      <w:r>
        <w:rPr>
          <w:rStyle w:val="StyleBoldUnderline"/>
        </w:rPr>
        <w:t>legislation</w:t>
      </w:r>
      <w:r>
        <w:rPr>
          <w:sz w:val="16"/>
        </w:rPr>
        <w:t>.</w:t>
      </w:r>
      <w:r>
        <w:rPr>
          <w:sz w:val="12"/>
        </w:rPr>
        <w:t>¶</w:t>
      </w:r>
      <w:r>
        <w:rPr>
          <w:sz w:val="16"/>
        </w:rPr>
        <w:t xml:space="preserve"> We know that objective scientific knowledge is needed to inform good policy decisions – and that objective knowledge exists – but all too often </w:t>
      </w:r>
      <w:r>
        <w:rPr>
          <w:rStyle w:val="StyleBoldUnderline"/>
        </w:rPr>
        <w:t xml:space="preserve">we are allowing </w:t>
      </w:r>
      <w:r>
        <w:rPr>
          <w:rStyle w:val="Emphasis"/>
        </w:rPr>
        <w:t>politics and ideology</w:t>
      </w:r>
      <w:r>
        <w:rPr>
          <w:rStyle w:val="StyleBoldUnderline"/>
        </w:rPr>
        <w:t xml:space="preserve"> to take precedence</w:t>
      </w:r>
      <w:r>
        <w:rPr>
          <w:sz w:val="16"/>
        </w:rPr>
        <w:t xml:space="preserve"> over, or be pitted against, science. This not only risks the legitimacy of the science, but also the strength of the policy and its ability to protect the security, health and welfare of the American people, and support a healthy and thriving economy. The </w:t>
      </w:r>
      <w:r>
        <w:rPr>
          <w:rStyle w:val="StyleBoldUnderline"/>
        </w:rPr>
        <w:t>current rhetoric</w:t>
      </w:r>
      <w:r>
        <w:rPr>
          <w:sz w:val="16"/>
        </w:rPr>
        <w:t xml:space="preserve"> on climate change </w:t>
      </w:r>
      <w:r>
        <w:rPr>
          <w:rStyle w:val="StyleBoldUnderline"/>
        </w:rPr>
        <w:t>is a perfect example</w:t>
      </w:r>
      <w:r>
        <w:rPr>
          <w:sz w:val="16"/>
        </w:rPr>
        <w:t>.</w:t>
      </w:r>
      <w:r>
        <w:rPr>
          <w:sz w:val="12"/>
        </w:rPr>
        <w:t>¶</w:t>
      </w:r>
      <w:r>
        <w:rPr>
          <w:sz w:val="16"/>
        </w:rPr>
        <w:t xml:space="preserve"> </w:t>
      </w:r>
      <w:proofErr w:type="gramStart"/>
      <w:r>
        <w:rPr>
          <w:sz w:val="16"/>
        </w:rPr>
        <w:t>We</w:t>
      </w:r>
      <w:proofErr w:type="gramEnd"/>
      <w:r>
        <w:rPr>
          <w:sz w:val="16"/>
        </w:rPr>
        <w:t xml:space="preserve"> also know that </w:t>
      </w:r>
      <w:r>
        <w:rPr>
          <w:rStyle w:val="StyleBoldUnderline"/>
        </w:rPr>
        <w:t xml:space="preserve">the </w:t>
      </w:r>
      <w:r>
        <w:rPr>
          <w:rStyle w:val="Emphasis"/>
        </w:rPr>
        <w:t>biggest obstacles</w:t>
      </w:r>
      <w:r>
        <w:rPr>
          <w:rStyle w:val="StyleBoldUnderline"/>
        </w:rPr>
        <w:t xml:space="preserve"> to passage of energy</w:t>
      </w:r>
      <w:r>
        <w:rPr>
          <w:sz w:val="16"/>
        </w:rPr>
        <w:t xml:space="preserve"> and environmental </w:t>
      </w:r>
      <w:r>
        <w:rPr>
          <w:rStyle w:val="StyleBoldUnderline"/>
        </w:rPr>
        <w:t xml:space="preserve">legislation are </w:t>
      </w:r>
      <w:r>
        <w:rPr>
          <w:rStyle w:val="Emphasis"/>
        </w:rPr>
        <w:t>disagreements</w:t>
      </w:r>
      <w:r>
        <w:rPr>
          <w:rStyle w:val="StyleBoldUnderline"/>
        </w:rPr>
        <w:t xml:space="preserve"> about the extent to which the federal government</w:t>
      </w:r>
      <w:r>
        <w:rPr>
          <w:sz w:val="16"/>
        </w:rPr>
        <w:t xml:space="preserve"> can and </w:t>
      </w:r>
      <w:r>
        <w:rPr>
          <w:rStyle w:val="StyleBoldUnderline"/>
        </w:rPr>
        <w:t>should regulate</w:t>
      </w:r>
      <w:r>
        <w:rPr>
          <w:sz w:val="16"/>
        </w:rPr>
        <w:t xml:space="preserve"> business, </w:t>
      </w:r>
      <w:r>
        <w:rPr>
          <w:rStyle w:val="StyleBoldUnderline"/>
        </w:rPr>
        <w:t xml:space="preserve">and </w:t>
      </w:r>
      <w:r>
        <w:rPr>
          <w:rStyle w:val="Emphasis"/>
        </w:rPr>
        <w:t>reluctance</w:t>
      </w:r>
      <w:r>
        <w:rPr>
          <w:rStyle w:val="StyleBoldUnderline"/>
        </w:rPr>
        <w:t xml:space="preserve"> to launch new initiatives that will add to the deficit.</w:t>
      </w:r>
      <w:r>
        <w:rPr>
          <w:sz w:val="16"/>
        </w:rPr>
        <w:t xml:space="preserve"> The science tells us that small initiatives that require only nominal investments can't begin to address the environmental and energy </w:t>
      </w:r>
      <w:r>
        <w:rPr>
          <w:sz w:val="16"/>
        </w:rPr>
        <w:lastRenderedPageBreak/>
        <w:t xml:space="preserve">challenges we face; and </w:t>
      </w:r>
      <w:r>
        <w:rPr>
          <w:rStyle w:val="StyleBoldUnderline"/>
        </w:rPr>
        <w:t>legislation</w:t>
      </w:r>
      <w:r>
        <w:rPr>
          <w:sz w:val="16"/>
        </w:rPr>
        <w:t xml:space="preserve"> big enough to achieve significant results </w:t>
      </w:r>
      <w:r>
        <w:rPr>
          <w:rStyle w:val="StyleBoldUnderline"/>
        </w:rPr>
        <w:t xml:space="preserve">will </w:t>
      </w:r>
      <w:r>
        <w:rPr>
          <w:rStyle w:val="Emphasis"/>
        </w:rPr>
        <w:t>cost more than Congress is willing to spend</w:t>
      </w:r>
      <w:r>
        <w:rPr>
          <w:sz w:val="16"/>
        </w:rPr>
        <w:t>.</w:t>
      </w:r>
      <w:r>
        <w:rPr>
          <w:sz w:val="12"/>
        </w:rPr>
        <w:t>¶</w:t>
      </w:r>
      <w:r>
        <w:rPr>
          <w:sz w:val="16"/>
        </w:rPr>
        <w:t xml:space="preserve"> </w:t>
      </w:r>
      <w:r>
        <w:rPr>
          <w:rStyle w:val="StyleBoldUnderline"/>
        </w:rPr>
        <w:t>Environmental legislation is</w:t>
      </w:r>
      <w:r>
        <w:rPr>
          <w:sz w:val="16"/>
        </w:rPr>
        <w:t xml:space="preserve"> also </w:t>
      </w:r>
      <w:r>
        <w:rPr>
          <w:rStyle w:val="StyleBoldUnderline"/>
        </w:rPr>
        <w:t xml:space="preserve">held </w:t>
      </w:r>
      <w:r>
        <w:rPr>
          <w:rStyle w:val="Emphasis"/>
        </w:rPr>
        <w:t>prisoner to partisan gridlock</w:t>
      </w:r>
      <w:r>
        <w:rPr>
          <w:sz w:val="16"/>
        </w:rPr>
        <w:t>, with far less bipartisan support than many energy proposals. Even environmental legislation that saves many times its cost in medical and health care savings cannot advance in the current Congress. One recent example is the defeat of legislation to limit the release of airborne particulates proven to adversely affect the respiratory health of children and seniors.</w:t>
      </w:r>
      <w:r>
        <w:rPr>
          <w:sz w:val="12"/>
        </w:rPr>
        <w:t>¶</w:t>
      </w:r>
      <w:r>
        <w:rPr>
          <w:sz w:val="16"/>
        </w:rPr>
        <w:t xml:space="preserve"> </w:t>
      </w:r>
      <w:r>
        <w:rPr>
          <w:rStyle w:val="StyleBoldUnderline"/>
        </w:rPr>
        <w:t>Dissonance about the role of federal regulation</w:t>
      </w:r>
      <w:r>
        <w:rPr>
          <w:sz w:val="16"/>
        </w:rPr>
        <w:t xml:space="preserve">, its cost-effectiveness, and potential to impose costs on private sector that might adversely impact economic recovery </w:t>
      </w:r>
      <w:r>
        <w:rPr>
          <w:rStyle w:val="Emphasis"/>
        </w:rPr>
        <w:t>further complicate energy/environmental legislative calculus</w:t>
      </w:r>
      <w:r>
        <w:rPr>
          <w:sz w:val="16"/>
        </w:rPr>
        <w:t xml:space="preserve">. For these reasons, </w:t>
      </w:r>
      <w:r>
        <w:rPr>
          <w:rStyle w:val="StyleBoldUnderline"/>
        </w:rPr>
        <w:t xml:space="preserve">it is </w:t>
      </w:r>
      <w:r>
        <w:rPr>
          <w:rStyle w:val="Emphasis"/>
        </w:rPr>
        <w:t>difficult for Congress to pass</w:t>
      </w:r>
      <w:r>
        <w:rPr>
          <w:rStyle w:val="StyleBoldUnderline"/>
        </w:rPr>
        <w:t xml:space="preserve"> new energy</w:t>
      </w:r>
      <w:r>
        <w:rPr>
          <w:sz w:val="16"/>
        </w:rPr>
        <w:t xml:space="preserve"> and/or environmental </w:t>
      </w:r>
      <w:r>
        <w:rPr>
          <w:rStyle w:val="StyleBoldUnderline"/>
        </w:rPr>
        <w:t xml:space="preserve">initiatives, </w:t>
      </w:r>
      <w:r>
        <w:rPr>
          <w:rStyle w:val="Emphasis"/>
        </w:rPr>
        <w:t>even where there is wide bipartisan support</w:t>
      </w:r>
      <w:r>
        <w:rPr>
          <w:rStyle w:val="StyleBoldUnderline"/>
        </w:rPr>
        <w:t xml:space="preserve"> for a given bill.</w:t>
      </w:r>
    </w:p>
    <w:p w:rsidR="00405E2F" w:rsidRDefault="00405E2F" w:rsidP="00405E2F">
      <w:pPr>
        <w:rPr>
          <w:sz w:val="16"/>
        </w:rPr>
      </w:pPr>
    </w:p>
    <w:p w:rsidR="00405E2F" w:rsidRDefault="00405E2F" w:rsidP="00405E2F">
      <w:pPr>
        <w:pStyle w:val="Heading3"/>
      </w:pPr>
      <w:r>
        <w:lastRenderedPageBreak/>
        <w:t>Link – Energy – Poison Pill Additions</w:t>
      </w:r>
    </w:p>
    <w:p w:rsidR="00405E2F" w:rsidRDefault="00405E2F" w:rsidP="00405E2F">
      <w:pPr>
        <w:pStyle w:val="Heading4"/>
      </w:pPr>
      <w:r>
        <w:t>No turns – even non-controversial energy legislation requires PC to overcome poison pill riders</w:t>
      </w:r>
    </w:p>
    <w:p w:rsidR="00405E2F" w:rsidRDefault="00405E2F" w:rsidP="00405E2F">
      <w:r>
        <w:t xml:space="preserve">Jean </w:t>
      </w:r>
      <w:proofErr w:type="spellStart"/>
      <w:r w:rsidRPr="00177D06">
        <w:rPr>
          <w:rStyle w:val="StyleStyleBold12pt"/>
        </w:rPr>
        <w:t>Chemnick</w:t>
      </w:r>
      <w:proofErr w:type="spellEnd"/>
      <w:r>
        <w:t>, E&amp;E reporter, 2-1-</w:t>
      </w:r>
      <w:r w:rsidRPr="00177D06">
        <w:rPr>
          <w:rStyle w:val="StyleStyleBold12pt"/>
        </w:rPr>
        <w:t>2012</w:t>
      </w:r>
      <w:r>
        <w:t xml:space="preserve">, “Senate Tuesday group has bipartisan energy legislation in its sights” </w:t>
      </w:r>
      <w:hyperlink r:id="rId51" w:history="1">
        <w:r w:rsidRPr="002A7B81">
          <w:rPr>
            <w:rStyle w:val="Hyperlink"/>
          </w:rPr>
          <w:t>http://www.eenews.net/public/EEDaily/2012/02/01/1</w:t>
        </w:r>
      </w:hyperlink>
      <w:r>
        <w:t xml:space="preserve"> DA: 6/5/14</w:t>
      </w:r>
    </w:p>
    <w:p w:rsidR="00405E2F" w:rsidRDefault="00405E2F" w:rsidP="00405E2F"/>
    <w:p w:rsidR="00405E2F" w:rsidRPr="00423B05" w:rsidRDefault="00405E2F" w:rsidP="00405E2F">
      <w:pPr>
        <w:rPr>
          <w:sz w:val="16"/>
        </w:rPr>
      </w:pPr>
      <w:r w:rsidRPr="00423B05">
        <w:rPr>
          <w:rStyle w:val="StyleBoldUnderline"/>
        </w:rPr>
        <w:t>Kerry conceded</w:t>
      </w:r>
      <w:r w:rsidRPr="00423B05">
        <w:rPr>
          <w:sz w:val="16"/>
        </w:rPr>
        <w:t xml:space="preserve"> that it would be difficult to pass almost anything in an election year, "but </w:t>
      </w:r>
      <w:r w:rsidRPr="001C0FEB">
        <w:rPr>
          <w:rStyle w:val="StyleBoldUnderline"/>
        </w:rPr>
        <w:t xml:space="preserve">we're going to do stuff </w:t>
      </w:r>
      <w:r w:rsidRPr="00423B05">
        <w:rPr>
          <w:rStyle w:val="StyleBoldUnderline"/>
        </w:rPr>
        <w:t>that's not controversial."</w:t>
      </w:r>
      <w:r>
        <w:rPr>
          <w:rStyle w:val="StyleBoldUnderline"/>
        </w:rPr>
        <w:t xml:space="preserve"> </w:t>
      </w:r>
      <w:r w:rsidRPr="00423B05">
        <w:rPr>
          <w:sz w:val="16"/>
        </w:rPr>
        <w:t xml:space="preserve">Sen. Joe Lieberman (I-Conn.), who with Kerry introduced comprehensive climate change legislation in the last Congress, said supporters of action on global warming remain disappointed that it failed. "But if we get some energy independence, alternative energy, energy efficiency legislation adopted, I think we will thereby also diminish carbon pollution, which I think it's all about," he said. Sen. Lindsey Graham (R-S.C.), who worked with Kerry and Lieberman on the climate bill but was not ultimately a co-sponsor, said that he saw opportunities for bipartisan collaboration, especially on efficiency measures. "I think </w:t>
      </w:r>
      <w:proofErr w:type="gramStart"/>
      <w:r w:rsidRPr="00423B05">
        <w:rPr>
          <w:sz w:val="16"/>
        </w:rPr>
        <w:t>there's</w:t>
      </w:r>
      <w:proofErr w:type="gramEnd"/>
      <w:r w:rsidRPr="00423B05">
        <w:rPr>
          <w:sz w:val="16"/>
        </w:rPr>
        <w:t xml:space="preserve"> a market now for energy efficiency and a market for domestic energy production," he said. In particular, Graham singled out his Home Star bill, which would have provided incentives for residential efficiency retrofits that he sponsored last Congress with Sen. Mark Warner (D-Va.). "I think there would be bipartisan support for that," Graham added. But it is unclear whether Home Star would be a candidate for any proposed package this year. The Warner-Graham bill has not been reintroduced, and while a version passed the House in 2010, when the Democrats were in the majority, the Senate version was never approved by the Finance Committee. </w:t>
      </w:r>
      <w:r w:rsidRPr="00362832">
        <w:rPr>
          <w:rStyle w:val="StyleBoldUnderline"/>
        </w:rPr>
        <w:t>The bills the Energy</w:t>
      </w:r>
      <w:r w:rsidRPr="00423B05">
        <w:rPr>
          <w:sz w:val="16"/>
        </w:rPr>
        <w:t xml:space="preserve"> and Natural Resources </w:t>
      </w:r>
      <w:r w:rsidRPr="00362832">
        <w:rPr>
          <w:rStyle w:val="StyleBoldUnderline"/>
        </w:rPr>
        <w:t>Committee has approved</w:t>
      </w:r>
      <w:r w:rsidRPr="00423B05">
        <w:rPr>
          <w:sz w:val="16"/>
        </w:rPr>
        <w:t xml:space="preserve"> this Congress with bipartisan support </w:t>
      </w:r>
      <w:r w:rsidRPr="00362832">
        <w:rPr>
          <w:rStyle w:val="StyleBoldUnderline"/>
        </w:rPr>
        <w:t>include</w:t>
      </w:r>
      <w:r w:rsidRPr="00423B05">
        <w:rPr>
          <w:sz w:val="16"/>
        </w:rPr>
        <w:t xml:space="preserve"> an industrial energy efficiency bill co-sponsored by Sens. Jeanne </w:t>
      </w:r>
      <w:proofErr w:type="spellStart"/>
      <w:r w:rsidRPr="00423B05">
        <w:rPr>
          <w:sz w:val="16"/>
        </w:rPr>
        <w:t>Shaheen</w:t>
      </w:r>
      <w:proofErr w:type="spellEnd"/>
      <w:r w:rsidRPr="00423B05">
        <w:rPr>
          <w:sz w:val="16"/>
        </w:rPr>
        <w:t xml:space="preserve"> (D-N.H.) and Rob Portman (R-Ohio), a measure to establish a </w:t>
      </w:r>
      <w:r w:rsidRPr="00362832">
        <w:rPr>
          <w:rStyle w:val="StyleBoldUnderline"/>
        </w:rPr>
        <w:t>new carbon capture and sequestration program</w:t>
      </w:r>
      <w:r w:rsidRPr="00423B05">
        <w:rPr>
          <w:sz w:val="16"/>
        </w:rPr>
        <w:t xml:space="preserve"> at the Energy Department and bills to promote solar energy and geothermal. Aside from the goal of producing legislation, the Tuesday group also provides an opportunity for its members to talk about climate and energy issues. Energy Secretary Steven Chu addressed the senators in November. Daniel Weiss of the Center for American Progress Action Fund said that any of the </w:t>
      </w:r>
      <w:r w:rsidRPr="00423B05">
        <w:rPr>
          <w:rStyle w:val="StyleBoldUnderline"/>
        </w:rPr>
        <w:t>bills approved by the energy committee would have a good chance of making it to the floor</w:t>
      </w:r>
      <w:r w:rsidRPr="00423B05">
        <w:rPr>
          <w:sz w:val="16"/>
        </w:rPr>
        <w:t xml:space="preserve"> of the Senate. </w:t>
      </w:r>
      <w:r w:rsidRPr="00423B05">
        <w:rPr>
          <w:rStyle w:val="StyleBoldUnderline"/>
        </w:rPr>
        <w:t>But while</w:t>
      </w:r>
      <w:r w:rsidRPr="00423B05">
        <w:rPr>
          <w:sz w:val="16"/>
        </w:rPr>
        <w:t xml:space="preserve"> Kerry and his colleagues </w:t>
      </w:r>
      <w:r w:rsidRPr="00423B05">
        <w:rPr>
          <w:rStyle w:val="StyleBoldUnderline"/>
        </w:rPr>
        <w:t xml:space="preserve">may succeed in crafting a bill that would garner broad bipartisan support, Senate Republicans might </w:t>
      </w:r>
      <w:r w:rsidRPr="00423B05">
        <w:rPr>
          <w:rStyle w:val="Emphasis"/>
        </w:rPr>
        <w:t xml:space="preserve">move to attach amendments </w:t>
      </w:r>
      <w:r w:rsidRPr="00423B05">
        <w:rPr>
          <w:rStyle w:val="StyleBoldUnderline"/>
        </w:rPr>
        <w:t>to it that would roll back</w:t>
      </w:r>
      <w:r w:rsidRPr="00423B05">
        <w:rPr>
          <w:sz w:val="16"/>
        </w:rPr>
        <w:t xml:space="preserve"> U.S. </w:t>
      </w:r>
      <w:r w:rsidRPr="00423B05">
        <w:rPr>
          <w:rStyle w:val="StyleBoldUnderline"/>
        </w:rPr>
        <w:t>EPA pollution restrictions, approve the Keystone</w:t>
      </w:r>
      <w:r w:rsidRPr="00423B05">
        <w:rPr>
          <w:sz w:val="16"/>
        </w:rPr>
        <w:t xml:space="preserve"> XL pipeline </w:t>
      </w:r>
      <w:r w:rsidRPr="00423B05">
        <w:rPr>
          <w:rStyle w:val="StyleBoldUnderline"/>
        </w:rPr>
        <w:t>or open new areas</w:t>
      </w:r>
      <w:r w:rsidRPr="00423B05">
        <w:rPr>
          <w:sz w:val="16"/>
        </w:rPr>
        <w:t xml:space="preserve"> along the West Coast or in Alaska </w:t>
      </w:r>
      <w:r w:rsidRPr="00423B05">
        <w:rPr>
          <w:rStyle w:val="StyleBoldUnderline"/>
        </w:rPr>
        <w:t>to petroleum production</w:t>
      </w:r>
      <w:r w:rsidRPr="00423B05">
        <w:rPr>
          <w:sz w:val="16"/>
        </w:rPr>
        <w:t xml:space="preserve">, Weiss said. </w:t>
      </w:r>
      <w:r w:rsidRPr="00423B05">
        <w:rPr>
          <w:rStyle w:val="Emphasis"/>
        </w:rPr>
        <w:t>Similar attempts are likely</w:t>
      </w:r>
      <w:r w:rsidRPr="00423B05">
        <w:rPr>
          <w:rStyle w:val="StyleBoldUnderline"/>
        </w:rPr>
        <w:t xml:space="preserve"> in the Republican-controlled Hous</w:t>
      </w:r>
      <w:r w:rsidRPr="00423B05">
        <w:rPr>
          <w:sz w:val="16"/>
        </w:rPr>
        <w:t>e. "</w:t>
      </w:r>
      <w:r w:rsidRPr="00423B05">
        <w:rPr>
          <w:rStyle w:val="StyleBoldUnderline"/>
        </w:rPr>
        <w:t xml:space="preserve">The </w:t>
      </w:r>
      <w:r w:rsidRPr="00423B05">
        <w:rPr>
          <w:rStyle w:val="Emphasis"/>
        </w:rPr>
        <w:t>challenge would be to keep poison-pill amendments off of the bill without getting it pulled</w:t>
      </w:r>
      <w:r w:rsidRPr="00423B05">
        <w:rPr>
          <w:sz w:val="16"/>
        </w:rPr>
        <w:t>," he said.</w:t>
      </w:r>
    </w:p>
    <w:p w:rsidR="00405E2F" w:rsidRPr="004C43A9" w:rsidRDefault="00405E2F" w:rsidP="00405E2F"/>
    <w:p w:rsidR="00405E2F" w:rsidRDefault="00405E2F" w:rsidP="00405E2F">
      <w:pPr>
        <w:pStyle w:val="Heading3"/>
      </w:pPr>
      <w:r>
        <w:lastRenderedPageBreak/>
        <w:t>Link – Energy – Funding</w:t>
      </w:r>
    </w:p>
    <w:p w:rsidR="00405E2F" w:rsidRDefault="00405E2F" w:rsidP="00405E2F">
      <w:pPr>
        <w:pStyle w:val="Heading4"/>
      </w:pPr>
      <w:r>
        <w:t>Multiple reasons energy spending drains PC – even if it has bipartisan support</w:t>
      </w:r>
    </w:p>
    <w:p w:rsidR="00405E2F" w:rsidRPr="00177D06" w:rsidRDefault="00405E2F" w:rsidP="00405E2F">
      <w:r w:rsidRPr="00177D06">
        <w:t>Stephen</w:t>
      </w:r>
      <w:r>
        <w:t xml:space="preserve"> </w:t>
      </w:r>
      <w:proofErr w:type="spellStart"/>
      <w:r w:rsidRPr="00177D06">
        <w:rPr>
          <w:rStyle w:val="StyleStyleBold12pt"/>
        </w:rPr>
        <w:t>Barlas</w:t>
      </w:r>
      <w:proofErr w:type="spellEnd"/>
      <w:r w:rsidRPr="00177D06">
        <w:t>, columnist @ Financial Executive, 1</w:t>
      </w:r>
      <w:r>
        <w:t>-1-</w:t>
      </w:r>
      <w:r w:rsidRPr="00177D06">
        <w:rPr>
          <w:rStyle w:val="StyleStyleBold12pt"/>
        </w:rPr>
        <w:t>2012</w:t>
      </w:r>
      <w:r>
        <w:t xml:space="preserve"> “Does the US Really Need an Energy Policy?” </w:t>
      </w:r>
      <w:hyperlink r:id="rId52" w:history="1">
        <w:r w:rsidRPr="002A7B81">
          <w:rPr>
            <w:rStyle w:val="Hyperlink"/>
          </w:rPr>
          <w:t>http://mydigimag.rrd.com/article/Energy/927593/94198/article.html</w:t>
        </w:r>
      </w:hyperlink>
      <w:r>
        <w:t xml:space="preserve"> DA: 6/5/14</w:t>
      </w:r>
    </w:p>
    <w:p w:rsidR="00405E2F" w:rsidRDefault="00405E2F" w:rsidP="00405E2F">
      <w:pPr>
        <w:rPr>
          <w:rStyle w:val="StyleStyleBold12pt"/>
          <w:b w:val="0"/>
        </w:rPr>
      </w:pPr>
    </w:p>
    <w:p w:rsidR="00405E2F" w:rsidRDefault="00405E2F" w:rsidP="00405E2F">
      <w:pPr>
        <w:rPr>
          <w:rStyle w:val="StyleStyleBold12pt"/>
          <w:b w:val="0"/>
          <w:sz w:val="12"/>
        </w:rPr>
      </w:pPr>
      <w:r w:rsidRPr="00177D06">
        <w:rPr>
          <w:rStyle w:val="StyleStyleBold12pt"/>
          <w:b w:val="0"/>
          <w:sz w:val="12"/>
        </w:rPr>
        <w:t xml:space="preserve">But </w:t>
      </w:r>
      <w:r w:rsidRPr="00177D06">
        <w:rPr>
          <w:rStyle w:val="StyleBoldUnderline"/>
        </w:rPr>
        <w:t xml:space="preserve">it is </w:t>
      </w:r>
      <w:r w:rsidRPr="00177D06">
        <w:rPr>
          <w:rStyle w:val="Emphasis"/>
        </w:rPr>
        <w:t>highly unlikely</w:t>
      </w:r>
      <w:r w:rsidRPr="00177D06">
        <w:rPr>
          <w:rStyle w:val="StyleBoldUnderline"/>
        </w:rPr>
        <w:t xml:space="preserve"> that Obama's blueprint will lead to a firmer footing for U.S. energy security</w:t>
      </w:r>
      <w:r w:rsidRPr="00177D06">
        <w:rPr>
          <w:rStyle w:val="StyleStyleBold12pt"/>
          <w:b w:val="0"/>
          <w:sz w:val="12"/>
        </w:rPr>
        <w:t xml:space="preserve"> than past so-called blueprints from other presidents, or perhaps more importantly, whether a print is even necessary. Obama's policy is a loosely knit set of policies that focus on producing more oil at home and reducing dependence on foreign oil by developing cleaner alternative fuels and greater efficiency.¶ The Obama plan is not the result of any particular deep thinking or strategy. The President's Council of Advisors on Science and Technology (PCAST) called for the development of such a strategy in its November 2010 Report to the President on Accelerating the Pace of </w:t>
      </w:r>
      <w:proofErr w:type="spellStart"/>
      <w:r w:rsidRPr="00177D06">
        <w:rPr>
          <w:rStyle w:val="StyleStyleBold12pt"/>
          <w:b w:val="0"/>
          <w:sz w:val="12"/>
        </w:rPr>
        <w:t>Changein</w:t>
      </w:r>
      <w:proofErr w:type="spellEnd"/>
      <w:r w:rsidRPr="00177D06">
        <w:rPr>
          <w:rStyle w:val="StyleStyleBold12pt"/>
          <w:b w:val="0"/>
          <w:sz w:val="12"/>
        </w:rPr>
        <w:t xml:space="preserve"> Energy Technologies. Through an Integrated Federal Energy Policy.¶ PCAST called for a Quadrennial Technology Review (QTR) as the first step in preparing a Quadrennial Energy Review. DOE completed the QTR in November 2011, six months after Obama published his blueprint.¶ Steven E. </w:t>
      </w:r>
      <w:proofErr w:type="spellStart"/>
      <w:r w:rsidRPr="00177D06">
        <w:rPr>
          <w:rStyle w:val="StyleStyleBold12pt"/>
          <w:b w:val="0"/>
          <w:sz w:val="12"/>
        </w:rPr>
        <w:t>Koonin</w:t>
      </w:r>
      <w:proofErr w:type="spellEnd"/>
      <w:r w:rsidRPr="00177D06">
        <w:rPr>
          <w:rStyle w:val="StyleStyleBold12pt"/>
          <w:b w:val="0"/>
          <w:sz w:val="12"/>
        </w:rPr>
        <w:t xml:space="preserve">, former undersecretary of Energy for Science, says QTR is limited in scope and all DOE felt it could get done given budget and time. "Technology development absent an understanding and shaping of policy and market context in which it gets deployed is not </w:t>
      </w:r>
      <w:proofErr w:type="spellStart"/>
      <w:r w:rsidRPr="00177D06">
        <w:rPr>
          <w:rStyle w:val="StyleStyleBold12pt"/>
          <w:b w:val="0"/>
          <w:sz w:val="12"/>
        </w:rPr>
        <w:t>aproductive</w:t>
      </w:r>
      <w:proofErr w:type="spellEnd"/>
      <w:r w:rsidRPr="00177D06">
        <w:rPr>
          <w:rStyle w:val="StyleStyleBold12pt"/>
          <w:b w:val="0"/>
          <w:sz w:val="12"/>
        </w:rPr>
        <w:t xml:space="preserve"> exercise," he says. At this point there is no indication that DOE will even undertake the much more important QER, much less complete it any time soon.¶ </w:t>
      </w:r>
      <w:r w:rsidRPr="00177D06">
        <w:rPr>
          <w:rStyle w:val="StyleBoldUnderline"/>
        </w:rPr>
        <w:t xml:space="preserve">The larger reality is that </w:t>
      </w:r>
      <w:r w:rsidRPr="00177D06">
        <w:rPr>
          <w:rStyle w:val="Emphasis"/>
        </w:rPr>
        <w:t>any energy</w:t>
      </w:r>
      <w:r w:rsidRPr="00177D06">
        <w:rPr>
          <w:rStyle w:val="StyleStyleBold12pt"/>
          <w:b w:val="0"/>
          <w:sz w:val="12"/>
        </w:rPr>
        <w:t xml:space="preserve"> independence </w:t>
      </w:r>
      <w:r w:rsidRPr="00177D06">
        <w:rPr>
          <w:rStyle w:val="Emphasis"/>
        </w:rPr>
        <w:t>plan</w:t>
      </w:r>
      <w:r w:rsidRPr="00177D06">
        <w:rPr>
          <w:rStyle w:val="StyleBoldUnderline"/>
        </w:rPr>
        <w:t xml:space="preserve"> proposed by any U.S, president</w:t>
      </w:r>
      <w:r w:rsidRPr="00177D06">
        <w:rPr>
          <w:sz w:val="12"/>
        </w:rPr>
        <w:t>--whether based on a QER or not--</w:t>
      </w:r>
      <w:r w:rsidRPr="00177D06">
        <w:rPr>
          <w:rStyle w:val="StyleBoldUnderline"/>
        </w:rPr>
        <w:t>has as much a chance of coming to fruition as Washington's football Redskins have of getting into the Super Bowl</w:t>
      </w:r>
      <w:r w:rsidRPr="00177D06">
        <w:rPr>
          <w:rStyle w:val="StyleStyleBold12pt"/>
          <w:b w:val="0"/>
          <w:sz w:val="12"/>
        </w:rPr>
        <w:t xml:space="preserve">. But regardless of the rhetoric of president after president, maybe the U.S. doesn't even need an energy independence or energy security policy.¶ Natural Gas Making Inroads¶ </w:t>
      </w:r>
      <w:proofErr w:type="gramStart"/>
      <w:r w:rsidRPr="00177D06">
        <w:rPr>
          <w:rStyle w:val="StyleStyleBold12pt"/>
          <w:b w:val="0"/>
          <w:sz w:val="12"/>
        </w:rPr>
        <w:t>The</w:t>
      </w:r>
      <w:proofErr w:type="gramEnd"/>
      <w:r w:rsidRPr="00177D06">
        <w:rPr>
          <w:rStyle w:val="StyleStyleBold12pt"/>
          <w:b w:val="0"/>
          <w:sz w:val="12"/>
        </w:rPr>
        <w:t xml:space="preserve"> biggest energy input for industrial and commercial business users is natural gas. Natural gas prices are incredibly important, </w:t>
      </w:r>
      <w:proofErr w:type="spellStart"/>
      <w:r w:rsidRPr="00177D06">
        <w:rPr>
          <w:rStyle w:val="StyleStyleBold12pt"/>
          <w:b w:val="0"/>
          <w:sz w:val="12"/>
        </w:rPr>
        <w:t>bothbecause</w:t>
      </w:r>
      <w:proofErr w:type="spellEnd"/>
      <w:r w:rsidRPr="00177D06">
        <w:rPr>
          <w:rStyle w:val="StyleStyleBold12pt"/>
          <w:b w:val="0"/>
          <w:sz w:val="12"/>
        </w:rPr>
        <w:t xml:space="preserve"> the fuel is used directly to run industrial processes, heat facilities and commercial buildings and make products such as fertilizers, pharmaceuticals, plastics and other advanced materials. Thanks to the shale revolution, EIA forecasts natural gas prices will stay low for the foreseeable future, rising to $4.66 m/BTU in 2015 and $5.05 m/BTU in 2020.¶ That is good news for the owners of 15,000 to 17,000 industrial boilers in this country, most of which use natural gas (and many of those who still use coal are switching to natural gas). In addition, companies such as Dow Chemical Co. are restarting operations at facilities idled during the recession, Bayer AG is in talks with companies interested in building new ethane crackers at its two industrial parks in West Virginia and Chevron Phillips Chemical Co. and </w:t>
      </w:r>
      <w:proofErr w:type="spellStart"/>
      <w:r w:rsidRPr="00177D06">
        <w:rPr>
          <w:rStyle w:val="StyleStyleBold12pt"/>
          <w:b w:val="0"/>
          <w:sz w:val="12"/>
        </w:rPr>
        <w:t>LyondellBasellCo</w:t>
      </w:r>
      <w:proofErr w:type="spellEnd"/>
      <w:r w:rsidRPr="00177D06">
        <w:rPr>
          <w:rStyle w:val="StyleStyleBold12pt"/>
          <w:b w:val="0"/>
          <w:sz w:val="12"/>
        </w:rPr>
        <w:t xml:space="preserve">., are considering expanding operations in the United States.¶ Fracking has also had a much less remarked-upon effect on petroleum prices, which are important to businesses with transportation fleets. New oil sources are spurting from the </w:t>
      </w:r>
      <w:proofErr w:type="spellStart"/>
      <w:r w:rsidRPr="00177D06">
        <w:rPr>
          <w:rStyle w:val="StyleStyleBold12pt"/>
          <w:b w:val="0"/>
          <w:sz w:val="12"/>
        </w:rPr>
        <w:t>Bakken</w:t>
      </w:r>
      <w:proofErr w:type="spellEnd"/>
      <w:r w:rsidRPr="00177D06">
        <w:rPr>
          <w:rStyle w:val="StyleStyleBold12pt"/>
          <w:b w:val="0"/>
          <w:sz w:val="12"/>
        </w:rPr>
        <w:t xml:space="preserve"> (stretching from Canada to North Dakota and Montana) and Eagles Ford (South Texas) shale plays.¶ U.S. oil prices have fallen from $133.88 a barrel of Texas intermediate crude in June 2008 to around $86.07. EIA predicts oil prices will rise to $94.58/</w:t>
      </w:r>
      <w:proofErr w:type="spellStart"/>
      <w:r w:rsidRPr="00177D06">
        <w:rPr>
          <w:rStyle w:val="StyleStyleBold12pt"/>
          <w:b w:val="0"/>
          <w:sz w:val="12"/>
        </w:rPr>
        <w:t>bbl</w:t>
      </w:r>
      <w:proofErr w:type="spellEnd"/>
      <w:r w:rsidRPr="00177D06">
        <w:rPr>
          <w:rStyle w:val="StyleStyleBold12pt"/>
          <w:b w:val="0"/>
          <w:sz w:val="12"/>
        </w:rPr>
        <w:t xml:space="preserve"> in 2015 and $108.10/</w:t>
      </w:r>
      <w:proofErr w:type="spellStart"/>
      <w:r w:rsidRPr="00177D06">
        <w:rPr>
          <w:rStyle w:val="StyleStyleBold12pt"/>
          <w:b w:val="0"/>
          <w:sz w:val="12"/>
        </w:rPr>
        <w:t>bbl</w:t>
      </w:r>
      <w:proofErr w:type="spellEnd"/>
      <w:r w:rsidRPr="00177D06">
        <w:rPr>
          <w:rStyle w:val="StyleStyleBold12pt"/>
          <w:b w:val="0"/>
          <w:sz w:val="12"/>
        </w:rPr>
        <w:t xml:space="preserve"> in 2020.¶ </w:t>
      </w:r>
      <w:proofErr w:type="gramStart"/>
      <w:r w:rsidRPr="00177D06">
        <w:rPr>
          <w:rStyle w:val="StyleStyleBold12pt"/>
          <w:b w:val="0"/>
          <w:sz w:val="12"/>
        </w:rPr>
        <w:t>Beyond</w:t>
      </w:r>
      <w:proofErr w:type="gramEnd"/>
      <w:r w:rsidRPr="00177D06">
        <w:rPr>
          <w:rStyle w:val="StyleStyleBold12pt"/>
          <w:b w:val="0"/>
          <w:sz w:val="12"/>
        </w:rPr>
        <w:t xml:space="preserve"> the flood of natural gas washing over them, U.S. companies are also benefitting from three decades of investments--most of </w:t>
      </w:r>
      <w:proofErr w:type="spellStart"/>
      <w:r w:rsidRPr="00177D06">
        <w:rPr>
          <w:rStyle w:val="StyleStyleBold12pt"/>
          <w:b w:val="0"/>
          <w:sz w:val="12"/>
        </w:rPr>
        <w:t>whichwere</w:t>
      </w:r>
      <w:proofErr w:type="spellEnd"/>
      <w:r w:rsidRPr="00177D06">
        <w:rPr>
          <w:rStyle w:val="StyleStyleBold12pt"/>
          <w:b w:val="0"/>
          <w:sz w:val="12"/>
        </w:rPr>
        <w:t xml:space="preserve"> made without federal subsidies, or support--into facility energy efficiency. Ralph Cavanagh, co-director of the Energy Program at the Natural Resources Defense Council and a member of the Electricity Advisory Board at DOE, says the most important single solution for U.S. businesses worried about energy prices and access is aggressive energy efficiency.¶ "Energy independence is the wrong issue," Cavanagh says. "It is reducing the cost of energy services and improving energy security.¶ "U.S. business has done a tremendous job in energy efficiency </w:t>
      </w:r>
      <w:proofErr w:type="spellStart"/>
      <w:r w:rsidRPr="00177D06">
        <w:rPr>
          <w:rStyle w:val="StyleStyleBold12pt"/>
          <w:b w:val="0"/>
          <w:sz w:val="12"/>
        </w:rPr>
        <w:t>overthe</w:t>
      </w:r>
      <w:proofErr w:type="spellEnd"/>
      <w:r w:rsidRPr="00177D06">
        <w:rPr>
          <w:rStyle w:val="StyleStyleBold12pt"/>
          <w:b w:val="0"/>
          <w:sz w:val="12"/>
        </w:rPr>
        <w:t xml:space="preserve"> past three decades," he adds</w:t>
      </w:r>
      <w:proofErr w:type="gramStart"/>
      <w:r w:rsidRPr="00177D06">
        <w:rPr>
          <w:rStyle w:val="StyleStyleBold12pt"/>
          <w:b w:val="0"/>
          <w:sz w:val="12"/>
        </w:rPr>
        <w:t>. "</w:t>
      </w:r>
      <w:proofErr w:type="gramEnd"/>
      <w:r w:rsidRPr="00177D06">
        <w:rPr>
          <w:rStyle w:val="StyleStyleBold12pt"/>
          <w:b w:val="0"/>
          <w:sz w:val="12"/>
        </w:rPr>
        <w:t xml:space="preserve">It takes less than one-half of a unit of energy to create $1 of economic value than it did in 1973. Industry has done that by upgrading the efficiency of process </w:t>
      </w:r>
      <w:proofErr w:type="spellStart"/>
      <w:r w:rsidRPr="00177D06">
        <w:rPr>
          <w:rStyle w:val="StyleStyleBold12pt"/>
          <w:b w:val="0"/>
          <w:sz w:val="12"/>
        </w:rPr>
        <w:t>equipmentand</w:t>
      </w:r>
      <w:proofErr w:type="spellEnd"/>
      <w:r w:rsidRPr="00177D06">
        <w:rPr>
          <w:rStyle w:val="StyleStyleBold12pt"/>
          <w:b w:val="0"/>
          <w:sz w:val="12"/>
        </w:rPr>
        <w:t xml:space="preserve"> upgrading lighting."¶ </w:t>
      </w:r>
      <w:proofErr w:type="gramStart"/>
      <w:r w:rsidRPr="00177D06">
        <w:rPr>
          <w:rStyle w:val="StyleStyleBold12pt"/>
          <w:b w:val="0"/>
          <w:sz w:val="12"/>
        </w:rPr>
        <w:t>Others</w:t>
      </w:r>
      <w:proofErr w:type="gramEnd"/>
      <w:r w:rsidRPr="00177D06">
        <w:rPr>
          <w:rStyle w:val="StyleStyleBold12pt"/>
          <w:b w:val="0"/>
          <w:sz w:val="12"/>
        </w:rPr>
        <w:t xml:space="preserve"> may well argue that the U.S. needs, and has always needed, an energy policy, but one narrowly targeted. Kenneth B Medlock III, deputy director, Energy Forum at the James A Baker III Institute for Public Policy at Rice University, notes that DOE and the Gas Research Institute helped develop, with federal funding, the horizontal drilling (i.e. fracking) technology that Mitchell Energy and Development Corp. (now a part of Devon Energy Corp.) pioneered.¶ "Government ought to be focused on research and development," Med-lock notes. He also is a supporter of loan guarantees to promote investment activity in frontier technologies, and argues that as long as there are more good bets than bad bets in that kind of portfolio, </w:t>
      </w:r>
      <w:proofErr w:type="spellStart"/>
      <w:r w:rsidRPr="00177D06">
        <w:rPr>
          <w:rStyle w:val="StyleStyleBold12pt"/>
          <w:b w:val="0"/>
          <w:sz w:val="12"/>
        </w:rPr>
        <w:t>thefunds</w:t>
      </w:r>
      <w:proofErr w:type="spellEnd"/>
      <w:r w:rsidRPr="00177D06">
        <w:rPr>
          <w:rStyle w:val="StyleStyleBold12pt"/>
          <w:b w:val="0"/>
          <w:sz w:val="12"/>
        </w:rPr>
        <w:t xml:space="preserve"> committed in total are a good investment.¶ But </w:t>
      </w:r>
      <w:r w:rsidRPr="00177D06">
        <w:rPr>
          <w:rStyle w:val="StyleBoldUnderline"/>
        </w:rPr>
        <w:t xml:space="preserve">spectacular failures of energy companies such as </w:t>
      </w:r>
      <w:proofErr w:type="spellStart"/>
      <w:r w:rsidRPr="00177D06">
        <w:rPr>
          <w:rStyle w:val="StyleBoldUnderline"/>
        </w:rPr>
        <w:t>Solyndra</w:t>
      </w:r>
      <w:proofErr w:type="spellEnd"/>
      <w:r w:rsidRPr="00177D06">
        <w:rPr>
          <w:rStyle w:val="StyleStyleBold12pt"/>
          <w:b w:val="0"/>
          <w:sz w:val="12"/>
        </w:rPr>
        <w:t xml:space="preserve"> Corp., the Chapter 11 filing of </w:t>
      </w:r>
      <w:r w:rsidRPr="00177D06">
        <w:rPr>
          <w:rStyle w:val="StyleBoldUnderline"/>
        </w:rPr>
        <w:t xml:space="preserve">Beacon Power </w:t>
      </w:r>
      <w:r w:rsidRPr="00177D06">
        <w:rPr>
          <w:rStyle w:val="StyleStyleBold12pt"/>
          <w:b w:val="0"/>
          <w:sz w:val="12"/>
        </w:rPr>
        <w:t xml:space="preserve">Corp. </w:t>
      </w:r>
      <w:r w:rsidRPr="00177D06">
        <w:rPr>
          <w:rStyle w:val="StyleBoldUnderline"/>
        </w:rPr>
        <w:t>and other</w:t>
      </w:r>
      <w:r w:rsidRPr="00177D06">
        <w:rPr>
          <w:rStyle w:val="StyleStyleBold12pt"/>
          <w:b w:val="0"/>
          <w:sz w:val="12"/>
        </w:rPr>
        <w:t xml:space="preserve"> less publicized </w:t>
      </w:r>
      <w:r w:rsidRPr="00177D06">
        <w:rPr>
          <w:rStyle w:val="StyleBoldUnderline"/>
        </w:rPr>
        <w:t xml:space="preserve">busts reduce, if not </w:t>
      </w:r>
      <w:r w:rsidRPr="00177D06">
        <w:rPr>
          <w:rStyle w:val="Emphasis"/>
        </w:rPr>
        <w:t>kill, the prospect of any additional congressional funding</w:t>
      </w:r>
      <w:r w:rsidRPr="00177D06">
        <w:rPr>
          <w:rStyle w:val="StyleBoldUnderline"/>
        </w:rPr>
        <w:t xml:space="preserve"> for energy </w:t>
      </w:r>
      <w:r w:rsidRPr="00177D06">
        <w:rPr>
          <w:sz w:val="12"/>
        </w:rPr>
        <w:t>loan guarantees</w:t>
      </w:r>
      <w:r w:rsidRPr="00177D06">
        <w:rPr>
          <w:rStyle w:val="StyleBoldUnderline"/>
        </w:rPr>
        <w:t xml:space="preserve"> of </w:t>
      </w:r>
      <w:r w:rsidRPr="00177D06">
        <w:rPr>
          <w:rStyle w:val="Emphasis"/>
        </w:rPr>
        <w:t>any kind</w:t>
      </w:r>
      <w:r w:rsidRPr="00177D06">
        <w:rPr>
          <w:rStyle w:val="StyleBoldUnderline"/>
        </w:rPr>
        <w:t xml:space="preserve">. That is true </w:t>
      </w:r>
      <w:r w:rsidRPr="00177D06">
        <w:rPr>
          <w:rStyle w:val="Emphasis"/>
        </w:rPr>
        <w:t>even when legislation has bipartisan support,</w:t>
      </w:r>
      <w:r w:rsidRPr="00177D06">
        <w:rPr>
          <w:rStyle w:val="StyleStyleBold12pt"/>
          <w:b w:val="0"/>
          <w:sz w:val="12"/>
        </w:rPr>
        <w:t xml:space="preserve"> which is the case for </w:t>
      </w:r>
      <w:r w:rsidRPr="00177D06">
        <w:rPr>
          <w:rStyle w:val="StyleBoldUnderline"/>
        </w:rPr>
        <w:t xml:space="preserve">the Energy Savings </w:t>
      </w:r>
      <w:r w:rsidRPr="00177D06">
        <w:rPr>
          <w:rStyle w:val="StyleStyleBold12pt"/>
          <w:b w:val="0"/>
          <w:sz w:val="12"/>
        </w:rPr>
        <w:t xml:space="preserve">and Industrial Competitiveness </w:t>
      </w:r>
      <w:r w:rsidRPr="00177D06">
        <w:rPr>
          <w:rStyle w:val="StyleBoldUnderline"/>
        </w:rPr>
        <w:t xml:space="preserve">Act </w:t>
      </w:r>
      <w:r w:rsidRPr="00177D06">
        <w:rPr>
          <w:rStyle w:val="StyleStyleBold12pt"/>
          <w:b w:val="0"/>
          <w:sz w:val="12"/>
        </w:rPr>
        <w:t xml:space="preserve">of 2011 (S. 1000), which would, among other things, provide grants for a revolving loan program designed to develop energy-saving technologies for industrial and commercial use.¶ The bill </w:t>
      </w:r>
      <w:r w:rsidRPr="00177D06">
        <w:rPr>
          <w:rStyle w:val="StyleBoldUnderline"/>
        </w:rPr>
        <w:t>passed</w:t>
      </w:r>
      <w:r w:rsidRPr="00177D06">
        <w:rPr>
          <w:rStyle w:val="StyleStyleBold12pt"/>
          <w:b w:val="0"/>
          <w:sz w:val="12"/>
        </w:rPr>
        <w:t xml:space="preserve"> the Senate Energy </w:t>
      </w:r>
      <w:r w:rsidRPr="00177D06">
        <w:rPr>
          <w:rStyle w:val="StyleBoldUnderline"/>
        </w:rPr>
        <w:t>Committee</w:t>
      </w:r>
      <w:r w:rsidRPr="00177D06">
        <w:rPr>
          <w:rStyle w:val="StyleStyleBold12pt"/>
          <w:b w:val="0"/>
          <w:sz w:val="12"/>
        </w:rPr>
        <w:t xml:space="preserve"> by a vote of </w:t>
      </w:r>
      <w:r w:rsidRPr="00177D06">
        <w:rPr>
          <w:rStyle w:val="StyleBoldUnderline"/>
        </w:rPr>
        <w:t>18-</w:t>
      </w:r>
      <w:r w:rsidRPr="00177D06">
        <w:rPr>
          <w:rStyle w:val="StyleStyleBold12pt"/>
          <w:b w:val="0"/>
          <w:sz w:val="12"/>
        </w:rPr>
        <w:t xml:space="preserve">3 in July. </w:t>
      </w:r>
      <w:r w:rsidRPr="00177D06">
        <w:rPr>
          <w:rStyle w:val="StyleBoldUnderline"/>
        </w:rPr>
        <w:t>However</w:t>
      </w:r>
      <w:r w:rsidRPr="00177D06">
        <w:rPr>
          <w:rStyle w:val="StyleStyleBold12pt"/>
          <w:b w:val="0"/>
          <w:sz w:val="12"/>
        </w:rPr>
        <w:t xml:space="preserve">, the Congressional Budget Office has pegged the </w:t>
      </w:r>
      <w:r w:rsidRPr="00177D06">
        <w:rPr>
          <w:rStyle w:val="StyleBoldUnderline"/>
        </w:rPr>
        <w:t xml:space="preserve">cost </w:t>
      </w:r>
      <w:r w:rsidRPr="00177D06">
        <w:rPr>
          <w:rStyle w:val="StyleStyleBold12pt"/>
          <w:b w:val="0"/>
          <w:sz w:val="12"/>
        </w:rPr>
        <w:t xml:space="preserve">of the bill's provisions at $1.2 billion over five years. That </w:t>
      </w:r>
      <w:r w:rsidRPr="00177D06">
        <w:rPr>
          <w:rStyle w:val="StyleBoldUnderline"/>
        </w:rPr>
        <w:t xml:space="preserve">is a </w:t>
      </w:r>
      <w:r w:rsidRPr="00177D06">
        <w:rPr>
          <w:rStyle w:val="Emphasis"/>
        </w:rPr>
        <w:t>serious barrier to passage</w:t>
      </w:r>
      <w:r w:rsidRPr="00177D06">
        <w:rPr>
          <w:rStyle w:val="StyleBoldUnderline"/>
        </w:rPr>
        <w:t xml:space="preserve">. And </w:t>
      </w:r>
      <w:r w:rsidRPr="00177D06">
        <w:rPr>
          <w:rStyle w:val="StyleStyleBold12pt"/>
          <w:b w:val="0"/>
          <w:sz w:val="12"/>
        </w:rPr>
        <w:t xml:space="preserve">in any case, </w:t>
      </w:r>
      <w:r w:rsidRPr="00177D06">
        <w:rPr>
          <w:rStyle w:val="Emphasis"/>
        </w:rPr>
        <w:t>even if it did pass</w:t>
      </w:r>
      <w:r w:rsidRPr="00177D06">
        <w:rPr>
          <w:rStyle w:val="StyleBoldUnderline"/>
        </w:rPr>
        <w:t>, the bill would simply authorize funding.</w:t>
      </w:r>
      <w:r w:rsidRPr="00177D06">
        <w:rPr>
          <w:rStyle w:val="StyleBoldUnderline"/>
          <w:sz w:val="12"/>
        </w:rPr>
        <w:t xml:space="preserve">¶ </w:t>
      </w:r>
      <w:r w:rsidRPr="00177D06">
        <w:rPr>
          <w:rStyle w:val="StyleBoldUnderline"/>
        </w:rPr>
        <w:t xml:space="preserve">Congressional appropriations committees would have to approve the money as part of DOE's budget, which would be </w:t>
      </w:r>
      <w:r w:rsidRPr="00177D06">
        <w:rPr>
          <w:rStyle w:val="Emphasis"/>
        </w:rPr>
        <w:t>highly unlikely</w:t>
      </w:r>
      <w:r w:rsidRPr="00177D06">
        <w:rPr>
          <w:rStyle w:val="StyleBoldUnderline"/>
        </w:rPr>
        <w:t>,</w:t>
      </w:r>
      <w:r w:rsidRPr="00177D06">
        <w:rPr>
          <w:rStyle w:val="StyleStyleBold12pt"/>
          <w:b w:val="0"/>
          <w:sz w:val="12"/>
        </w:rPr>
        <w:t xml:space="preserve"> </w:t>
      </w:r>
      <w:proofErr w:type="spellStart"/>
      <w:r w:rsidRPr="00177D06">
        <w:rPr>
          <w:rStyle w:val="StyleStyleBold12pt"/>
          <w:b w:val="0"/>
          <w:sz w:val="12"/>
        </w:rPr>
        <w:t>Solyndra</w:t>
      </w:r>
      <w:proofErr w:type="spellEnd"/>
      <w:r w:rsidRPr="00177D06">
        <w:rPr>
          <w:rStyle w:val="StyleStyleBold12pt"/>
          <w:b w:val="0"/>
          <w:sz w:val="12"/>
        </w:rPr>
        <w:t xml:space="preserve"> aside, since </w:t>
      </w:r>
      <w:r w:rsidRPr="00177D06">
        <w:rPr>
          <w:rStyle w:val="StyleBoldUnderline"/>
        </w:rPr>
        <w:t>similar programs authorized by</w:t>
      </w:r>
      <w:r w:rsidRPr="00177D06">
        <w:rPr>
          <w:rStyle w:val="StyleStyleBold12pt"/>
          <w:b w:val="0"/>
          <w:sz w:val="12"/>
        </w:rPr>
        <w:t xml:space="preserve"> the </w:t>
      </w:r>
      <w:r w:rsidRPr="00177D06">
        <w:rPr>
          <w:rStyle w:val="StyleBoldUnderline"/>
        </w:rPr>
        <w:t xml:space="preserve">2005 and 2007 energy bills are </w:t>
      </w:r>
      <w:r w:rsidRPr="00177D06">
        <w:rPr>
          <w:rStyle w:val="Emphasis"/>
        </w:rPr>
        <w:t>still begging for appropriations</w:t>
      </w:r>
      <w:r w:rsidRPr="00177D06">
        <w:rPr>
          <w:rStyle w:val="StyleBoldUnderline"/>
        </w:rPr>
        <w:t>.</w:t>
      </w:r>
      <w:r w:rsidRPr="00177D06">
        <w:rPr>
          <w:rStyle w:val="StyleBoldUnderline"/>
          <w:sz w:val="12"/>
        </w:rPr>
        <w:t>¶</w:t>
      </w:r>
      <w:r w:rsidRPr="00177D06">
        <w:rPr>
          <w:rStyle w:val="StyleStyleBold12pt"/>
          <w:b w:val="0"/>
          <w:sz w:val="12"/>
        </w:rPr>
        <w:t xml:space="preserve"> </w:t>
      </w:r>
      <w:r w:rsidRPr="00177D06">
        <w:rPr>
          <w:rStyle w:val="StyleBoldUnderline"/>
        </w:rPr>
        <w:t xml:space="preserve">Besides impact on the </w:t>
      </w:r>
      <w:r w:rsidRPr="00177D06">
        <w:rPr>
          <w:rStyle w:val="StyleStyleBold12pt"/>
          <w:b w:val="0"/>
          <w:sz w:val="12"/>
        </w:rPr>
        <w:t xml:space="preserve">federal </w:t>
      </w:r>
      <w:r w:rsidRPr="00177D06">
        <w:rPr>
          <w:rStyle w:val="StyleBoldUnderline"/>
        </w:rPr>
        <w:t>deficit, politics</w:t>
      </w:r>
      <w:r w:rsidRPr="00177D06">
        <w:rPr>
          <w:rStyle w:val="StyleStyleBold12pt"/>
          <w:b w:val="0"/>
          <w:sz w:val="12"/>
        </w:rPr>
        <w:t xml:space="preserve">, too, </w:t>
      </w:r>
      <w:r w:rsidRPr="00177D06">
        <w:rPr>
          <w:rStyle w:val="StyleBoldUnderline"/>
        </w:rPr>
        <w:t>often impede progress on otherwise sensible policies</w:t>
      </w:r>
      <w:r w:rsidRPr="00177D06">
        <w:rPr>
          <w:rStyle w:val="StyleStyleBold12pt"/>
          <w:b w:val="0"/>
          <w:sz w:val="12"/>
        </w:rPr>
        <w:t xml:space="preserve">. Politics apparently have clogged up the proposed Keystone XL oil pipeline extension from </w:t>
      </w:r>
      <w:proofErr w:type="spellStart"/>
      <w:r w:rsidRPr="00177D06">
        <w:rPr>
          <w:rStyle w:val="StyleStyleBold12pt"/>
          <w:b w:val="0"/>
          <w:sz w:val="12"/>
        </w:rPr>
        <w:t>Canada.Environmentalists</w:t>
      </w:r>
      <w:proofErr w:type="spellEnd"/>
      <w:r w:rsidRPr="00177D06">
        <w:rPr>
          <w:rStyle w:val="StyleStyleBold12pt"/>
          <w:b w:val="0"/>
          <w:sz w:val="12"/>
        </w:rPr>
        <w:t xml:space="preserve">, a Democratic constituency, oppose the project, arguing it would create more greenhouse gas emissions than necessary and pose a potential drinking water danger for Nebraska residents because it passed over the Ogallala Aquifer.¶ That view is shared by Nebraska's Republican Gov. Dave </w:t>
      </w:r>
      <w:proofErr w:type="spellStart"/>
      <w:r w:rsidRPr="00177D06">
        <w:rPr>
          <w:rStyle w:val="StyleStyleBold12pt"/>
          <w:b w:val="0"/>
          <w:sz w:val="12"/>
        </w:rPr>
        <w:t>Heineman</w:t>
      </w:r>
      <w:proofErr w:type="spellEnd"/>
      <w:r w:rsidRPr="00177D06">
        <w:rPr>
          <w:rStyle w:val="StyleStyleBold12pt"/>
          <w:b w:val="0"/>
          <w:sz w:val="12"/>
        </w:rPr>
        <w:t>, whose views are opposite those of all the can presidential candidates, each of whom supported U.S. approval of Keystone XL.¶ Labor unions, another key Democratic constituency, support the project that TransCanada, the project sponsor, says will bring more than11 8,000 person-years of employment to workers in the states of Montana, South Dakota and Nebraska.¶ If the Keystone debate features Democrats versus Democrats and Republicans versus Republicans, efforts to substitute domestic natural gas for foreign petroleum features business versus business.</w:t>
      </w:r>
    </w:p>
    <w:p w:rsidR="00405E2F" w:rsidRPr="00760E38" w:rsidRDefault="00405E2F" w:rsidP="00405E2F">
      <w:pPr>
        <w:pStyle w:val="Heading3"/>
      </w:pPr>
      <w:r w:rsidRPr="00760E38">
        <w:lastRenderedPageBreak/>
        <w:t>Link – Energy – Loan Guarantees</w:t>
      </w:r>
    </w:p>
    <w:p w:rsidR="00405E2F" w:rsidRDefault="00405E2F" w:rsidP="00405E2F">
      <w:pPr>
        <w:pStyle w:val="Heading4"/>
      </w:pPr>
      <w:r>
        <w:t xml:space="preserve">New Energy loan guarantees drain capital – Obama must push through political minefield </w:t>
      </w:r>
    </w:p>
    <w:p w:rsidR="00405E2F" w:rsidRPr="00CE13EE" w:rsidRDefault="00405E2F" w:rsidP="00405E2F">
      <w:pPr>
        <w:rPr>
          <w:rStyle w:val="StyleStyleBold12pt"/>
        </w:rPr>
      </w:pPr>
      <w:r w:rsidRPr="00CE13EE">
        <w:rPr>
          <w:rStyle w:val="StyleStyleBold12pt"/>
        </w:rPr>
        <w:t>Howell 12</w:t>
      </w:r>
    </w:p>
    <w:p w:rsidR="00405E2F" w:rsidRDefault="00405E2F" w:rsidP="00405E2F">
      <w:r>
        <w:t xml:space="preserve">Katie Howell and Hannah </w:t>
      </w:r>
      <w:proofErr w:type="spellStart"/>
      <w:r>
        <w:t>Northey</w:t>
      </w:r>
      <w:proofErr w:type="spellEnd"/>
      <w:r>
        <w:t>, E&amp;E reporters, Environment and Energy Daily, 2/13/12, lexis</w:t>
      </w:r>
    </w:p>
    <w:p w:rsidR="00405E2F" w:rsidRDefault="00405E2F" w:rsidP="00405E2F"/>
    <w:p w:rsidR="00405E2F" w:rsidRPr="00CE13EE" w:rsidRDefault="00405E2F" w:rsidP="00405E2F">
      <w:pPr>
        <w:rPr>
          <w:sz w:val="12"/>
        </w:rPr>
      </w:pPr>
      <w:r w:rsidRPr="00760E38">
        <w:rPr>
          <w:rStyle w:val="StyleBoldUnderline"/>
        </w:rPr>
        <w:t xml:space="preserve">With </w:t>
      </w:r>
      <w:r w:rsidRPr="00760E38">
        <w:rPr>
          <w:rStyle w:val="Emphasis"/>
        </w:rPr>
        <w:t>fresh clout</w:t>
      </w:r>
      <w:r w:rsidRPr="00760E38">
        <w:rPr>
          <w:rStyle w:val="StyleBoldUnderline"/>
        </w:rPr>
        <w:t xml:space="preserve">, White House likely will continue clean energy spending push </w:t>
      </w:r>
      <w:proofErr w:type="gramStart"/>
      <w:r w:rsidRPr="00760E38">
        <w:rPr>
          <w:rStyle w:val="StyleBoldUnderline"/>
        </w:rPr>
        <w:t>All</w:t>
      </w:r>
      <w:proofErr w:type="gramEnd"/>
      <w:r w:rsidRPr="00760E38">
        <w:rPr>
          <w:rStyle w:val="StyleBoldUnderline"/>
        </w:rPr>
        <w:t xml:space="preserve"> indications suggest</w:t>
      </w:r>
      <w:r w:rsidRPr="00760E38">
        <w:rPr>
          <w:sz w:val="12"/>
        </w:rPr>
        <w:t xml:space="preserve"> President </w:t>
      </w:r>
      <w:r w:rsidRPr="00760E38">
        <w:rPr>
          <w:rStyle w:val="StyleBoldUnderline"/>
        </w:rPr>
        <w:t>Obama will continue</w:t>
      </w:r>
      <w:r w:rsidRPr="00760E38">
        <w:rPr>
          <w:sz w:val="12"/>
        </w:rPr>
        <w:t xml:space="preserve"> forging </w:t>
      </w:r>
      <w:r w:rsidRPr="00760E38">
        <w:rPr>
          <w:rStyle w:val="StyleBoldUnderline"/>
        </w:rPr>
        <w:t xml:space="preserve">ahead into the </w:t>
      </w:r>
      <w:r w:rsidRPr="00760E38">
        <w:rPr>
          <w:rStyle w:val="Emphasis"/>
        </w:rPr>
        <w:t>political minefield</w:t>
      </w:r>
      <w:r w:rsidRPr="00760E38">
        <w:rPr>
          <w:rStyle w:val="StyleBoldUnderline"/>
        </w:rPr>
        <w:t xml:space="preserve"> of</w:t>
      </w:r>
      <w:r w:rsidRPr="00760E38">
        <w:rPr>
          <w:sz w:val="12"/>
        </w:rPr>
        <w:t xml:space="preserve"> hefty </w:t>
      </w:r>
      <w:r w:rsidRPr="00760E38">
        <w:rPr>
          <w:rStyle w:val="StyleBoldUnderline"/>
        </w:rPr>
        <w:t>clean energy investments when he rolls out his</w:t>
      </w:r>
      <w:r w:rsidRPr="00760E38">
        <w:rPr>
          <w:sz w:val="12"/>
        </w:rPr>
        <w:t xml:space="preserve"> fiscal </w:t>
      </w:r>
      <w:r w:rsidRPr="00760E38">
        <w:rPr>
          <w:rStyle w:val="StyleBoldUnderline"/>
        </w:rPr>
        <w:t>2013 spending wish list</w:t>
      </w:r>
      <w:r w:rsidRPr="00760E38">
        <w:rPr>
          <w:sz w:val="12"/>
        </w:rPr>
        <w:t xml:space="preserve"> for the Energy Department and other federal agencies later this morning. </w:t>
      </w:r>
      <w:r w:rsidRPr="00760E38">
        <w:rPr>
          <w:rStyle w:val="StyleBoldUnderline"/>
        </w:rPr>
        <w:t xml:space="preserve">Despite </w:t>
      </w:r>
      <w:r w:rsidRPr="00760E38">
        <w:rPr>
          <w:sz w:val="12"/>
        </w:rPr>
        <w:t>an ongoing</w:t>
      </w:r>
      <w:r w:rsidRPr="00760E38">
        <w:rPr>
          <w:rStyle w:val="StyleBoldUnderline"/>
        </w:rPr>
        <w:t xml:space="preserve"> </w:t>
      </w:r>
      <w:r w:rsidRPr="00760E38">
        <w:rPr>
          <w:rStyle w:val="Emphasis"/>
        </w:rPr>
        <w:t xml:space="preserve">scandal </w:t>
      </w:r>
      <w:r w:rsidRPr="00760E38">
        <w:rPr>
          <w:rStyle w:val="StyleBoldUnderline"/>
        </w:rPr>
        <w:t xml:space="preserve">surrounding </w:t>
      </w:r>
      <w:r w:rsidRPr="00760E38">
        <w:rPr>
          <w:sz w:val="12"/>
        </w:rPr>
        <w:t xml:space="preserve">a DOE loan guarantee to the now-bankrupt solar firm </w:t>
      </w:r>
      <w:proofErr w:type="spellStart"/>
      <w:r w:rsidRPr="00760E38">
        <w:rPr>
          <w:rStyle w:val="StyleBoldUnderline"/>
        </w:rPr>
        <w:t>Solyndra</w:t>
      </w:r>
      <w:proofErr w:type="spellEnd"/>
      <w:r w:rsidRPr="00760E38">
        <w:rPr>
          <w:rStyle w:val="StyleBoldUnderline"/>
        </w:rPr>
        <w:t xml:space="preserve"> and a </w:t>
      </w:r>
      <w:r w:rsidRPr="00760E38">
        <w:rPr>
          <w:rStyle w:val="Emphasis"/>
        </w:rPr>
        <w:t>lackluster response from Congress</w:t>
      </w:r>
      <w:r w:rsidRPr="00760E38">
        <w:rPr>
          <w:rStyle w:val="StyleBoldUnderline"/>
        </w:rPr>
        <w:t xml:space="preserve"> over his previous efforts to boost clean energy spending, Obama</w:t>
      </w:r>
      <w:r w:rsidRPr="00760E38">
        <w:rPr>
          <w:sz w:val="12"/>
        </w:rPr>
        <w:t xml:space="preserve"> has hinted he </w:t>
      </w:r>
      <w:r w:rsidRPr="00760E38">
        <w:rPr>
          <w:rStyle w:val="StyleBoldUnderline"/>
        </w:rPr>
        <w:t>is not slacking off in his push to ramp up federal investment in the sector.</w:t>
      </w:r>
      <w:r w:rsidRPr="00760E38">
        <w:rPr>
          <w:sz w:val="12"/>
        </w:rPr>
        <w:t xml:space="preserve"> Indeed, Obama dedicated a significant portion of his State of the Union address last month to energy spending. "I will not cede the wind or solar or battery industry to China or Germany because we refuse to make the same commitment here," he said during the speech. "Some technologies don't pan out; some companies fail," he added in reference to </w:t>
      </w:r>
      <w:proofErr w:type="spellStart"/>
      <w:r w:rsidRPr="00760E38">
        <w:rPr>
          <w:sz w:val="12"/>
        </w:rPr>
        <w:t>Solyndra</w:t>
      </w:r>
      <w:proofErr w:type="spellEnd"/>
      <w:r w:rsidRPr="00760E38">
        <w:rPr>
          <w:sz w:val="12"/>
        </w:rPr>
        <w:t xml:space="preserve">. "But I will not walk away from the promise of clean energy." Over the past few months, the White House has carefully been making its case for strong clean energy investments. Last year, the administration began touting its early investments in hydraulic fracturing -- or fracking -- technology, which has helped drive a natural gas boom in the United States, as justification for current investments in new clean energy technologies (E&amp;E Daily, Feb. 14, 2011). And that approach went primetime this year when Obama made a direct link between the two in his State of the Union address. "By the way, it was public research dollars, over the course of 30 years, that helped develop the technologies to extract all this natural gas out of shale rock -- reminding us that government support is critical in helping businesses get new energy ideas off the ground," Obama said. </w:t>
      </w:r>
      <w:proofErr w:type="spellStart"/>
      <w:r w:rsidRPr="00760E38">
        <w:rPr>
          <w:sz w:val="12"/>
        </w:rPr>
        <w:t>Salo</w:t>
      </w:r>
      <w:proofErr w:type="spellEnd"/>
      <w:r w:rsidRPr="00760E38">
        <w:rPr>
          <w:sz w:val="12"/>
        </w:rPr>
        <w:t xml:space="preserve"> </w:t>
      </w:r>
      <w:proofErr w:type="spellStart"/>
      <w:r w:rsidRPr="00760E38">
        <w:rPr>
          <w:sz w:val="12"/>
        </w:rPr>
        <w:t>Zelermyer</w:t>
      </w:r>
      <w:proofErr w:type="spellEnd"/>
      <w:r w:rsidRPr="00760E38">
        <w:rPr>
          <w:sz w:val="12"/>
        </w:rPr>
        <w:t xml:space="preserve">, a former DOE lawyer during the George W. Bush administration who now works for </w:t>
      </w:r>
      <w:proofErr w:type="spellStart"/>
      <w:r w:rsidRPr="00760E38">
        <w:rPr>
          <w:sz w:val="12"/>
        </w:rPr>
        <w:t>Bracewell</w:t>
      </w:r>
      <w:proofErr w:type="spellEnd"/>
      <w:r w:rsidRPr="00760E38">
        <w:rPr>
          <w:sz w:val="12"/>
        </w:rPr>
        <w:t xml:space="preserve"> and Giuliani, said Obama's State of the Union remarks indicate </w:t>
      </w:r>
      <w:r w:rsidRPr="00760E38">
        <w:rPr>
          <w:rStyle w:val="StyleBoldUnderline"/>
        </w:rPr>
        <w:t>he is</w:t>
      </w:r>
      <w:r w:rsidRPr="00760E38">
        <w:rPr>
          <w:sz w:val="12"/>
        </w:rPr>
        <w:t xml:space="preserve"> still </w:t>
      </w:r>
      <w:r w:rsidRPr="00760E38">
        <w:rPr>
          <w:rStyle w:val="Emphasis"/>
        </w:rPr>
        <w:t>strongly pushing</w:t>
      </w:r>
      <w:r w:rsidRPr="00760E38">
        <w:rPr>
          <w:rStyle w:val="StyleBoldUnderline"/>
        </w:rPr>
        <w:t xml:space="preserve"> clean energy investments. </w:t>
      </w:r>
      <w:r w:rsidRPr="00760E38">
        <w:rPr>
          <w:sz w:val="12"/>
        </w:rPr>
        <w:t xml:space="preserve">"I think it seems clear based on the president's remarks in the State of the Union that he remains committed to -- one could argue -- doubling down on his bets on clean energy investments to the point that in the State of the Union he used the example of technological achievements that have led to fracking and shale gas recovery as a means of arguing that investments such as the ones made in </w:t>
      </w:r>
      <w:proofErr w:type="spellStart"/>
      <w:r w:rsidRPr="00760E38">
        <w:rPr>
          <w:sz w:val="12"/>
        </w:rPr>
        <w:t>Solyndra</w:t>
      </w:r>
      <w:proofErr w:type="spellEnd"/>
      <w:r w:rsidRPr="00760E38">
        <w:rPr>
          <w:sz w:val="12"/>
        </w:rPr>
        <w:t xml:space="preserve"> and other loan guarantee projects are entirely worth it for the public," </w:t>
      </w:r>
      <w:proofErr w:type="spellStart"/>
      <w:r w:rsidRPr="00760E38">
        <w:rPr>
          <w:sz w:val="12"/>
        </w:rPr>
        <w:t>Zelermyer</w:t>
      </w:r>
      <w:proofErr w:type="spellEnd"/>
      <w:r w:rsidRPr="00760E38">
        <w:rPr>
          <w:sz w:val="12"/>
        </w:rPr>
        <w:t xml:space="preserve"> said. On Friday, the White House circulated an independent review it requested on the loan guarantee program. That report said that while there was room for improvement in the program, DOE wasn't being too risky with taxpayers' money, a statement many Democrats immediately hailed as vindication (</w:t>
      </w:r>
      <w:proofErr w:type="spellStart"/>
      <w:r w:rsidRPr="00760E38">
        <w:rPr>
          <w:sz w:val="12"/>
        </w:rPr>
        <w:t>E&amp;ENews</w:t>
      </w:r>
      <w:proofErr w:type="spellEnd"/>
      <w:r w:rsidRPr="00760E38">
        <w:rPr>
          <w:sz w:val="12"/>
        </w:rPr>
        <w:t xml:space="preserve"> PM, Feb. 10). Still, </w:t>
      </w:r>
      <w:r w:rsidRPr="00760E38">
        <w:rPr>
          <w:rStyle w:val="StyleBoldUnderline"/>
        </w:rPr>
        <w:t xml:space="preserve">the White House is </w:t>
      </w:r>
      <w:r w:rsidRPr="00760E38">
        <w:rPr>
          <w:rStyle w:val="Emphasis"/>
        </w:rPr>
        <w:t>not likely to use its newfound political clout</w:t>
      </w:r>
      <w:r w:rsidRPr="00760E38">
        <w:rPr>
          <w:rStyle w:val="StyleBoldUnderline"/>
        </w:rPr>
        <w:t xml:space="preserve"> on clean energy investments to pour more money into the </w:t>
      </w:r>
      <w:r w:rsidRPr="00760E38">
        <w:rPr>
          <w:rStyle w:val="Emphasis"/>
        </w:rPr>
        <w:t>loan guarantee program</w:t>
      </w:r>
      <w:r w:rsidRPr="00760E38">
        <w:rPr>
          <w:sz w:val="12"/>
        </w:rPr>
        <w:t xml:space="preserve">, which got its most significant influx of cash from the 2009 stimulus law. Instead, observers say, Obama will likely request near-fiscal 2012 funding levels for DOE clean energy research and development programs. "While </w:t>
      </w:r>
      <w:r w:rsidRPr="00760E38">
        <w:rPr>
          <w:rStyle w:val="StyleBoldUnderline"/>
        </w:rPr>
        <w:t>I don't expect any grand new proposal for funding</w:t>
      </w:r>
      <w:r w:rsidRPr="00760E38">
        <w:rPr>
          <w:sz w:val="12"/>
        </w:rPr>
        <w:t xml:space="preserve"> -- certainly </w:t>
      </w:r>
      <w:r w:rsidRPr="00760E38">
        <w:rPr>
          <w:rStyle w:val="StyleBoldUnderline"/>
        </w:rPr>
        <w:t>for the</w:t>
      </w:r>
      <w:r w:rsidRPr="00760E38">
        <w:rPr>
          <w:sz w:val="12"/>
        </w:rPr>
        <w:t xml:space="preserve"> clean technology </w:t>
      </w:r>
      <w:r w:rsidRPr="00760E38">
        <w:rPr>
          <w:rStyle w:val="StyleBoldUnderline"/>
        </w:rPr>
        <w:t>loan guarantees, there may be some</w:t>
      </w:r>
      <w:r w:rsidRPr="00760E38">
        <w:rPr>
          <w:sz w:val="12"/>
        </w:rPr>
        <w:t xml:space="preserve"> sort of </w:t>
      </w:r>
      <w:r w:rsidRPr="00760E38">
        <w:rPr>
          <w:rStyle w:val="StyleBoldUnderline"/>
        </w:rPr>
        <w:t xml:space="preserve">minimal level </w:t>
      </w:r>
      <w:r w:rsidRPr="00760E38">
        <w:rPr>
          <w:sz w:val="12"/>
        </w:rPr>
        <w:t xml:space="preserve">to continue that program," </w:t>
      </w:r>
      <w:proofErr w:type="spellStart"/>
      <w:r w:rsidRPr="00760E38">
        <w:rPr>
          <w:sz w:val="12"/>
        </w:rPr>
        <w:t>Zelermyer</w:t>
      </w:r>
      <w:proofErr w:type="spellEnd"/>
      <w:r w:rsidRPr="00760E38">
        <w:rPr>
          <w:sz w:val="12"/>
        </w:rPr>
        <w:t xml:space="preserve"> said. "I would anticipate a request for funding for [the Advanced Research Projects Agency-Energy], [the Office of Energy Efficiency and Renewable Energy] and other research offices ... will be in line with what came out in the last budget request." But </w:t>
      </w:r>
      <w:r w:rsidRPr="00760E38">
        <w:rPr>
          <w:rStyle w:val="StyleBoldUnderline"/>
        </w:rPr>
        <w:t xml:space="preserve">the 2012 request </w:t>
      </w:r>
      <w:r w:rsidRPr="00760E38">
        <w:rPr>
          <w:rStyle w:val="Emphasis"/>
        </w:rPr>
        <w:t>didn't fare so well</w:t>
      </w:r>
      <w:r w:rsidRPr="00760E38">
        <w:rPr>
          <w:rStyle w:val="StyleBoldUnderline"/>
        </w:rPr>
        <w:t xml:space="preserve"> among fiscally minded Republicans in Congress</w:t>
      </w:r>
      <w:r w:rsidRPr="00760E38">
        <w:rPr>
          <w:sz w:val="12"/>
        </w:rPr>
        <w:t xml:space="preserve">. In fact, </w:t>
      </w:r>
      <w:r w:rsidRPr="00760E38">
        <w:rPr>
          <w:rStyle w:val="StyleBoldUnderline"/>
        </w:rPr>
        <w:t xml:space="preserve">lawmakers </w:t>
      </w:r>
      <w:r w:rsidRPr="00760E38">
        <w:rPr>
          <w:rStyle w:val="Emphasis"/>
        </w:rPr>
        <w:t>roughly halved the appropriation</w:t>
      </w:r>
      <w:r w:rsidRPr="00760E38">
        <w:rPr>
          <w:rStyle w:val="StyleBoldUnderline"/>
        </w:rPr>
        <w:t xml:space="preserve"> for DOE </w:t>
      </w:r>
      <w:r w:rsidRPr="00760E38">
        <w:rPr>
          <w:sz w:val="12"/>
        </w:rPr>
        <w:t xml:space="preserve">research and development </w:t>
      </w:r>
      <w:r w:rsidRPr="00760E38">
        <w:rPr>
          <w:rStyle w:val="StyleBoldUnderline"/>
        </w:rPr>
        <w:t>programs compared with the White House request.</w:t>
      </w:r>
      <w:r w:rsidRPr="00760E38">
        <w:rPr>
          <w:sz w:val="12"/>
        </w:rPr>
        <w:t xml:space="preserve"> For example, the White House requested $3.2 billion for the Office of Energy Efficiency and Renewable Energy, but Congress appropriated $1.8 billion. And the White House called for $550 million for the Advanced Research Projects Agency-Energy, but Congress appropriated $275 million. Other budget priorities </w:t>
      </w:r>
      <w:r w:rsidRPr="00760E38">
        <w:rPr>
          <w:rStyle w:val="StyleBoldUnderline"/>
        </w:rPr>
        <w:t xml:space="preserve">Republicans in Congress will get their </w:t>
      </w:r>
      <w:r w:rsidRPr="00760E38">
        <w:rPr>
          <w:sz w:val="12"/>
        </w:rPr>
        <w:t xml:space="preserve">first </w:t>
      </w:r>
      <w:r w:rsidRPr="00760E38">
        <w:rPr>
          <w:rStyle w:val="StyleBoldUnderline"/>
        </w:rPr>
        <w:t>chance</w:t>
      </w:r>
      <w:r w:rsidRPr="00760E38">
        <w:rPr>
          <w:sz w:val="12"/>
        </w:rPr>
        <w:t xml:space="preserve"> Thursday </w:t>
      </w:r>
      <w:r w:rsidRPr="00760E38">
        <w:rPr>
          <w:rStyle w:val="StyleBoldUnderline"/>
        </w:rPr>
        <w:t xml:space="preserve">to </w:t>
      </w:r>
      <w:r w:rsidRPr="00760E38">
        <w:rPr>
          <w:rStyle w:val="Emphasis"/>
        </w:rPr>
        <w:t>blast</w:t>
      </w:r>
      <w:r w:rsidRPr="00760E38">
        <w:rPr>
          <w:rStyle w:val="StyleBoldUnderline"/>
        </w:rPr>
        <w:t xml:space="preserve"> the proposed spending plan</w:t>
      </w:r>
      <w:r w:rsidRPr="00760E38">
        <w:rPr>
          <w:sz w:val="12"/>
        </w:rPr>
        <w:t xml:space="preserve"> during a Senate Energy and Natural Resources Committee hearing with Energy Secretary Steven Chu.</w:t>
      </w:r>
    </w:p>
    <w:p w:rsidR="00405E2F" w:rsidRPr="00760E38" w:rsidRDefault="00405E2F" w:rsidP="00405E2F"/>
    <w:p w:rsidR="00405E2F" w:rsidRDefault="00405E2F" w:rsidP="00405E2F">
      <w:pPr>
        <w:pStyle w:val="Heading3"/>
      </w:pPr>
      <w:r>
        <w:lastRenderedPageBreak/>
        <w:t>Link – Energy – Reduce Restrictions</w:t>
      </w:r>
    </w:p>
    <w:p w:rsidR="00405E2F" w:rsidRDefault="00405E2F" w:rsidP="00405E2F">
      <w:pPr>
        <w:pStyle w:val="Heading4"/>
      </w:pPr>
      <w:r>
        <w:t>Reducing energy restrictions requires PC – partisan gridlock, no support for Obama</w:t>
      </w:r>
    </w:p>
    <w:p w:rsidR="00405E2F" w:rsidRDefault="00405E2F" w:rsidP="00405E2F">
      <w:r>
        <w:t xml:space="preserve">Michael </w:t>
      </w:r>
      <w:r w:rsidRPr="001F1423">
        <w:rPr>
          <w:rStyle w:val="StyleStyleBold12pt"/>
        </w:rPr>
        <w:t>Whatley</w:t>
      </w:r>
      <w:r>
        <w:t xml:space="preserve"> is the executive vice president of Consumer Energy Alliance in Washington D.C, 10-30-</w:t>
      </w:r>
      <w:r w:rsidRPr="001F1423">
        <w:rPr>
          <w:rStyle w:val="StyleStyleBold12pt"/>
        </w:rPr>
        <w:t>2012</w:t>
      </w:r>
      <w:r>
        <w:t xml:space="preserve">, “Energy in the Next Four (Political) Years” </w:t>
      </w:r>
      <w:hyperlink r:id="rId53" w:history="1">
        <w:r w:rsidRPr="002A7B81">
          <w:rPr>
            <w:rStyle w:val="Hyperlink"/>
          </w:rPr>
          <w:t>http://www.rigzone.com/news/article.asp?hpf=1&amp;a_id=121729</w:t>
        </w:r>
      </w:hyperlink>
      <w:r>
        <w:t xml:space="preserve"> DA: 6/5/14</w:t>
      </w:r>
    </w:p>
    <w:p w:rsidR="00405E2F" w:rsidRDefault="00405E2F" w:rsidP="00405E2F">
      <w:pPr>
        <w:rPr>
          <w:sz w:val="14"/>
        </w:rPr>
      </w:pPr>
    </w:p>
    <w:p w:rsidR="00405E2F" w:rsidRPr="001F1423" w:rsidRDefault="00405E2F" w:rsidP="00405E2F">
      <w:pPr>
        <w:rPr>
          <w:sz w:val="14"/>
        </w:rPr>
      </w:pPr>
      <w:r w:rsidRPr="001F1423">
        <w:rPr>
          <w:rStyle w:val="StyleBoldUnderline"/>
        </w:rPr>
        <w:t>Should Republicans hold the House</w:t>
      </w:r>
      <w:r w:rsidRPr="001F1423">
        <w:rPr>
          <w:sz w:val="14"/>
        </w:rPr>
        <w:t xml:space="preserve">, </w:t>
      </w:r>
      <w:r w:rsidRPr="001F1423">
        <w:rPr>
          <w:rStyle w:val="StyleBoldUnderline"/>
        </w:rPr>
        <w:t>and Democrats hold the Senat</w:t>
      </w:r>
      <w:r w:rsidRPr="001F1423">
        <w:rPr>
          <w:sz w:val="14"/>
        </w:rPr>
        <w:t xml:space="preserve">e, </w:t>
      </w:r>
      <w:r w:rsidRPr="001F1423">
        <w:rPr>
          <w:rStyle w:val="StyleBoldUnderline"/>
        </w:rPr>
        <w:t xml:space="preserve">it will make it </w:t>
      </w:r>
      <w:r w:rsidRPr="001F1423">
        <w:rPr>
          <w:rStyle w:val="Emphasis"/>
        </w:rPr>
        <w:t>exceedingly difficult</w:t>
      </w:r>
      <w:r w:rsidRPr="001F1423">
        <w:rPr>
          <w:rStyle w:val="StyleBoldUnderline"/>
        </w:rPr>
        <w:t xml:space="preserve"> for any meaningful energy legislation to pass in the next two years</w:t>
      </w:r>
      <w:r w:rsidRPr="001F1423">
        <w:rPr>
          <w:sz w:val="14"/>
        </w:rPr>
        <w:t xml:space="preserve">, regardless of who wins the Presidency. Smaller legislative measures, including requisite funding for federal agencies, are likely, but a bipartisan movement to pass a comprehensive energy package is unlikely. For the Obama administration, </w:t>
      </w:r>
      <w:r w:rsidRPr="001F1423">
        <w:rPr>
          <w:rStyle w:val="Emphasis"/>
        </w:rPr>
        <w:t>partisan gridlock</w:t>
      </w:r>
      <w:r w:rsidRPr="001F1423">
        <w:rPr>
          <w:rStyle w:val="StyleBoldUnderline"/>
        </w:rPr>
        <w:t xml:space="preserve"> in Congress would require the President to push his energy agenda </w:t>
      </w:r>
      <w:r w:rsidRPr="001F1423">
        <w:rPr>
          <w:sz w:val="14"/>
        </w:rPr>
        <w:t xml:space="preserve">through regulation. Potential items of his docket include efforts to expand federal regulation over hydraulic fracturing and to create new incentives or mandates for alternative fuel consumption, such as a low carbon fuel standard. For a Romney administration, </w:t>
      </w:r>
      <w:r w:rsidRPr="001F1423">
        <w:rPr>
          <w:rStyle w:val="StyleBoldUnderline"/>
        </w:rPr>
        <w:t>any substantive changes to our current regulatory structure</w:t>
      </w:r>
      <w:r w:rsidRPr="001F1423">
        <w:rPr>
          <w:sz w:val="14"/>
        </w:rPr>
        <w:t xml:space="preserve">, especially as it relates to public lands, </w:t>
      </w:r>
      <w:r w:rsidRPr="001F1423">
        <w:rPr>
          <w:rStyle w:val="StyleBoldUnderline"/>
        </w:rPr>
        <w:t xml:space="preserve">would </w:t>
      </w:r>
      <w:r w:rsidRPr="001F1423">
        <w:rPr>
          <w:rStyle w:val="Emphasis"/>
        </w:rPr>
        <w:t>require Congressional approval,</w:t>
      </w:r>
      <w:r w:rsidRPr="001F1423">
        <w:rPr>
          <w:rStyle w:val="StyleBoldUnderline"/>
        </w:rPr>
        <w:t xml:space="preserve"> something that a </w:t>
      </w:r>
      <w:r w:rsidRPr="001F1423">
        <w:rPr>
          <w:rStyle w:val="Emphasis"/>
        </w:rPr>
        <w:t>bitterly divided Congress will be loath to provide</w:t>
      </w:r>
      <w:r w:rsidRPr="001F1423">
        <w:rPr>
          <w:sz w:val="14"/>
        </w:rPr>
        <w:t>. Similarly, incentives for renewable energy programs and tax credits would be up to the discretion of the Congress and its budgeting process. However, a Romney administration would likely expand leasing opportunities in the federal offshore and public lands for oil and natural gas development.</w:t>
      </w:r>
    </w:p>
    <w:p w:rsidR="00405E2F" w:rsidRDefault="00405E2F" w:rsidP="00405E2F">
      <w:pPr>
        <w:pStyle w:val="Heading4"/>
      </w:pPr>
      <w:r>
        <w:t xml:space="preserve">Multiple factors ensure plan spurs gridlock – regardless of </w:t>
      </w:r>
      <w:proofErr w:type="spellStart"/>
      <w:r>
        <w:t>bipart</w:t>
      </w:r>
      <w:proofErr w:type="spellEnd"/>
      <w:r>
        <w:t xml:space="preserve"> support</w:t>
      </w:r>
    </w:p>
    <w:p w:rsidR="00405E2F" w:rsidRPr="00177D06" w:rsidRDefault="00405E2F" w:rsidP="00405E2F">
      <w:r w:rsidRPr="00177D06">
        <w:t>Stephen</w:t>
      </w:r>
      <w:r>
        <w:t xml:space="preserve"> </w:t>
      </w:r>
      <w:proofErr w:type="spellStart"/>
      <w:r w:rsidRPr="00177D06">
        <w:rPr>
          <w:rStyle w:val="StyleStyleBold12pt"/>
        </w:rPr>
        <w:t>Barlas</w:t>
      </w:r>
      <w:proofErr w:type="spellEnd"/>
      <w:r w:rsidRPr="00177D06">
        <w:t>, columnist @ Financial Executive, 1</w:t>
      </w:r>
      <w:r>
        <w:t>-1-</w:t>
      </w:r>
      <w:r w:rsidRPr="00177D06">
        <w:rPr>
          <w:rStyle w:val="StyleStyleBold12pt"/>
        </w:rPr>
        <w:t>2012</w:t>
      </w:r>
      <w:r>
        <w:t xml:space="preserve"> “Does the US Really Need an Energy Policy?” </w:t>
      </w:r>
      <w:hyperlink r:id="rId54" w:history="1">
        <w:r w:rsidRPr="002A7B81">
          <w:rPr>
            <w:rStyle w:val="Hyperlink"/>
          </w:rPr>
          <w:t>http://mydigimag.rrd.com/article/Energy/927593/94198/article.html</w:t>
        </w:r>
      </w:hyperlink>
      <w:r>
        <w:t xml:space="preserve"> DA: 6/5/14</w:t>
      </w:r>
    </w:p>
    <w:p w:rsidR="00405E2F" w:rsidRDefault="00405E2F" w:rsidP="00405E2F">
      <w:pPr>
        <w:rPr>
          <w:rStyle w:val="StyleStyleBold12pt"/>
          <w:b w:val="0"/>
        </w:rPr>
      </w:pPr>
    </w:p>
    <w:p w:rsidR="00405E2F" w:rsidRDefault="00405E2F" w:rsidP="00405E2F">
      <w:pPr>
        <w:rPr>
          <w:rStyle w:val="StyleStyleBold12pt"/>
          <w:b w:val="0"/>
          <w:sz w:val="10"/>
        </w:rPr>
      </w:pPr>
      <w:r w:rsidRPr="001F1423">
        <w:rPr>
          <w:rStyle w:val="StyleStyleBold12pt"/>
          <w:b w:val="0"/>
          <w:sz w:val="10"/>
        </w:rPr>
        <w:t xml:space="preserve">But </w:t>
      </w:r>
      <w:r>
        <w:rPr>
          <w:rStyle w:val="StyleBoldUnderline"/>
        </w:rPr>
        <w:t xml:space="preserve">it is </w:t>
      </w:r>
      <w:r>
        <w:rPr>
          <w:rStyle w:val="Emphasis"/>
        </w:rPr>
        <w:t>highly unlikely</w:t>
      </w:r>
      <w:r>
        <w:rPr>
          <w:rStyle w:val="StyleBoldUnderline"/>
        </w:rPr>
        <w:t xml:space="preserve"> that Obama's blueprint will lead to a firmer footing for U.S. energy security</w:t>
      </w:r>
      <w:r w:rsidRPr="001F1423">
        <w:rPr>
          <w:rStyle w:val="StyleStyleBold12pt"/>
          <w:b w:val="0"/>
          <w:sz w:val="10"/>
        </w:rPr>
        <w:t xml:space="preserve"> than past so-called blueprints from other presidents, or perhaps more importantly, whether a print is even necessary. Obama's policy is a loosely knit set of policies that focus on producing more oil at home and reducing dependence on foreign oil by developing cleaner alternative fuels and greater efficiency.</w:t>
      </w:r>
      <w:r w:rsidRPr="001F1423">
        <w:rPr>
          <w:rStyle w:val="StyleStyleBold12pt"/>
          <w:b w:val="0"/>
          <w:sz w:val="12"/>
        </w:rPr>
        <w:t>¶</w:t>
      </w:r>
      <w:r w:rsidRPr="001F1423">
        <w:rPr>
          <w:rStyle w:val="StyleStyleBold12pt"/>
          <w:b w:val="0"/>
          <w:sz w:val="10"/>
        </w:rPr>
        <w:t xml:space="preserve"> The Obama plan is not the result of any particular deep thinking or strategy. The President's Council of Advisors on Science and Technology (PCAST) called for the development of such a strategy in its November 2010 Report to the President on Accelerating the Pace of </w:t>
      </w:r>
      <w:proofErr w:type="spellStart"/>
      <w:r w:rsidRPr="001F1423">
        <w:rPr>
          <w:rStyle w:val="StyleStyleBold12pt"/>
          <w:b w:val="0"/>
          <w:sz w:val="10"/>
        </w:rPr>
        <w:t>Changein</w:t>
      </w:r>
      <w:proofErr w:type="spellEnd"/>
      <w:r w:rsidRPr="001F1423">
        <w:rPr>
          <w:rStyle w:val="StyleStyleBold12pt"/>
          <w:b w:val="0"/>
          <w:sz w:val="10"/>
        </w:rPr>
        <w:t xml:space="preserve"> Energy Technologies. Through an Integrated Federal Energy Policy.</w:t>
      </w:r>
      <w:r w:rsidRPr="001F1423">
        <w:rPr>
          <w:rStyle w:val="StyleStyleBold12pt"/>
          <w:b w:val="0"/>
          <w:sz w:val="12"/>
        </w:rPr>
        <w:t>¶</w:t>
      </w:r>
      <w:r w:rsidRPr="001F1423">
        <w:rPr>
          <w:rStyle w:val="StyleStyleBold12pt"/>
          <w:b w:val="0"/>
          <w:sz w:val="10"/>
        </w:rPr>
        <w:t xml:space="preserve"> PCAST called for a Quadrennial Technology Review (QTR) as the first step in preparing a Quadrennial Energy Review. DOE completed the QTR in November 2011, six months after Obama published his blueprint.</w:t>
      </w:r>
      <w:r w:rsidRPr="001F1423">
        <w:rPr>
          <w:rStyle w:val="StyleStyleBold12pt"/>
          <w:b w:val="0"/>
          <w:sz w:val="12"/>
        </w:rPr>
        <w:t>¶</w:t>
      </w:r>
      <w:r w:rsidRPr="001F1423">
        <w:rPr>
          <w:rStyle w:val="StyleStyleBold12pt"/>
          <w:b w:val="0"/>
          <w:sz w:val="10"/>
        </w:rPr>
        <w:t xml:space="preserve"> Steven E. </w:t>
      </w:r>
      <w:proofErr w:type="spellStart"/>
      <w:r w:rsidRPr="001F1423">
        <w:rPr>
          <w:rStyle w:val="StyleStyleBold12pt"/>
          <w:b w:val="0"/>
          <w:sz w:val="10"/>
        </w:rPr>
        <w:t>Koonin</w:t>
      </w:r>
      <w:proofErr w:type="spellEnd"/>
      <w:r w:rsidRPr="001F1423">
        <w:rPr>
          <w:rStyle w:val="StyleStyleBold12pt"/>
          <w:b w:val="0"/>
          <w:sz w:val="10"/>
        </w:rPr>
        <w:t xml:space="preserve">, former undersecretary of Energy for Science, says QTR is limited in scope and all DOE felt it could get done given budget and time. "Technology development absent an understanding and shaping of policy and market context in which it gets deployed is not </w:t>
      </w:r>
      <w:proofErr w:type="spellStart"/>
      <w:r w:rsidRPr="001F1423">
        <w:rPr>
          <w:rStyle w:val="StyleStyleBold12pt"/>
          <w:b w:val="0"/>
          <w:sz w:val="10"/>
        </w:rPr>
        <w:t>aproductive</w:t>
      </w:r>
      <w:proofErr w:type="spellEnd"/>
      <w:r w:rsidRPr="001F1423">
        <w:rPr>
          <w:rStyle w:val="StyleStyleBold12pt"/>
          <w:b w:val="0"/>
          <w:sz w:val="10"/>
        </w:rPr>
        <w:t xml:space="preserve"> exercise," he says. At this point there is no indication that DOE will even undertake the much more important QER, much less complete it any time soon.</w:t>
      </w:r>
      <w:r w:rsidRPr="001F1423">
        <w:rPr>
          <w:rStyle w:val="StyleStyleBold12pt"/>
          <w:b w:val="0"/>
          <w:sz w:val="12"/>
        </w:rPr>
        <w:t>¶</w:t>
      </w:r>
      <w:r w:rsidRPr="001F1423">
        <w:rPr>
          <w:rStyle w:val="StyleStyleBold12pt"/>
          <w:b w:val="0"/>
          <w:sz w:val="10"/>
        </w:rPr>
        <w:t xml:space="preserve"> </w:t>
      </w:r>
      <w:r>
        <w:rPr>
          <w:rStyle w:val="StyleBoldUnderline"/>
        </w:rPr>
        <w:t xml:space="preserve">The larger reality is that </w:t>
      </w:r>
      <w:r>
        <w:rPr>
          <w:rStyle w:val="Emphasis"/>
        </w:rPr>
        <w:t>any energy</w:t>
      </w:r>
      <w:r w:rsidRPr="001F1423">
        <w:rPr>
          <w:rStyle w:val="StyleStyleBold12pt"/>
          <w:b w:val="0"/>
          <w:sz w:val="10"/>
        </w:rPr>
        <w:t xml:space="preserve"> independence </w:t>
      </w:r>
      <w:r>
        <w:rPr>
          <w:rStyle w:val="Emphasis"/>
        </w:rPr>
        <w:t>plan</w:t>
      </w:r>
      <w:r>
        <w:rPr>
          <w:rStyle w:val="StyleBoldUnderline"/>
        </w:rPr>
        <w:t xml:space="preserve"> proposed by any U.S, president</w:t>
      </w:r>
      <w:r>
        <w:rPr>
          <w:sz w:val="10"/>
        </w:rPr>
        <w:t>--whether based on a QER or not--</w:t>
      </w:r>
      <w:r>
        <w:rPr>
          <w:rStyle w:val="StyleBoldUnderline"/>
        </w:rPr>
        <w:t>has as much a chance of coming to fruition as Washington's football Redskins have of getting into the Super Bowl</w:t>
      </w:r>
      <w:r w:rsidRPr="001F1423">
        <w:rPr>
          <w:rStyle w:val="StyleStyleBold12pt"/>
          <w:b w:val="0"/>
          <w:sz w:val="10"/>
        </w:rPr>
        <w:t>. But regardless of the rhetoric of president after president, maybe the U.S. doesn't even need an energy independence or energy security policy.</w:t>
      </w:r>
      <w:r w:rsidRPr="001F1423">
        <w:rPr>
          <w:rStyle w:val="StyleStyleBold12pt"/>
          <w:b w:val="0"/>
          <w:sz w:val="12"/>
        </w:rPr>
        <w:t>¶</w:t>
      </w:r>
      <w:r w:rsidRPr="001F1423">
        <w:rPr>
          <w:rStyle w:val="StyleStyleBold12pt"/>
          <w:b w:val="0"/>
          <w:sz w:val="10"/>
        </w:rPr>
        <w:t xml:space="preserve"> Natural Gas Making Inroads</w:t>
      </w:r>
      <w:r w:rsidRPr="001F1423">
        <w:rPr>
          <w:rStyle w:val="StyleStyleBold12pt"/>
          <w:b w:val="0"/>
          <w:sz w:val="12"/>
        </w:rPr>
        <w:t>¶</w:t>
      </w:r>
      <w:r w:rsidRPr="001F1423">
        <w:rPr>
          <w:rStyle w:val="StyleStyleBold12pt"/>
          <w:b w:val="0"/>
          <w:sz w:val="10"/>
        </w:rPr>
        <w:t xml:space="preserve"> </w:t>
      </w:r>
      <w:proofErr w:type="gramStart"/>
      <w:r w:rsidRPr="001F1423">
        <w:rPr>
          <w:rStyle w:val="StyleStyleBold12pt"/>
          <w:b w:val="0"/>
          <w:sz w:val="10"/>
        </w:rPr>
        <w:t>The</w:t>
      </w:r>
      <w:proofErr w:type="gramEnd"/>
      <w:r w:rsidRPr="001F1423">
        <w:rPr>
          <w:rStyle w:val="StyleStyleBold12pt"/>
          <w:b w:val="0"/>
          <w:sz w:val="10"/>
        </w:rPr>
        <w:t xml:space="preserve"> biggest energy input for industrial and commercial business users is natural gas. Natural gas prices are incredibly important, </w:t>
      </w:r>
      <w:proofErr w:type="spellStart"/>
      <w:r w:rsidRPr="001F1423">
        <w:rPr>
          <w:rStyle w:val="StyleStyleBold12pt"/>
          <w:b w:val="0"/>
          <w:sz w:val="10"/>
        </w:rPr>
        <w:t>bothbecause</w:t>
      </w:r>
      <w:proofErr w:type="spellEnd"/>
      <w:r w:rsidRPr="001F1423">
        <w:rPr>
          <w:rStyle w:val="StyleStyleBold12pt"/>
          <w:b w:val="0"/>
          <w:sz w:val="10"/>
        </w:rPr>
        <w:t xml:space="preserve"> the fuel is used directly to run industrial processes, heat facilities and commercial buildings and make products such as fertilizers, pharmaceuticals, plastics and other advanced materials. Thanks to the shale revolution, EIA forecasts natural gas prices will stay low for the foreseeable future, rising to $4.66 m/BTU in 2015 and $5.05 m/BTU in 2020.</w:t>
      </w:r>
      <w:r w:rsidRPr="001F1423">
        <w:rPr>
          <w:rStyle w:val="StyleStyleBold12pt"/>
          <w:b w:val="0"/>
          <w:sz w:val="12"/>
        </w:rPr>
        <w:t>¶</w:t>
      </w:r>
      <w:r w:rsidRPr="001F1423">
        <w:rPr>
          <w:rStyle w:val="StyleStyleBold12pt"/>
          <w:b w:val="0"/>
          <w:sz w:val="10"/>
        </w:rPr>
        <w:t xml:space="preserve"> That is good news for the owners of 15,000 to 17,000 industrial boilers in this country, most of which use natural gas (and many of those who still use coal are switching to natural gas). In addition, companies such as Dow Chemical Co. are restarting operations at facilities idled during the recession, Bayer AG is in talks with companies interested in building new ethane crackers at its two industrial parks in West Virginia and Chevron Phillips Chemical Co. and </w:t>
      </w:r>
      <w:proofErr w:type="spellStart"/>
      <w:r w:rsidRPr="001F1423">
        <w:rPr>
          <w:rStyle w:val="StyleStyleBold12pt"/>
          <w:b w:val="0"/>
          <w:sz w:val="10"/>
        </w:rPr>
        <w:t>LyondellBasellCo</w:t>
      </w:r>
      <w:proofErr w:type="spellEnd"/>
      <w:r w:rsidRPr="001F1423">
        <w:rPr>
          <w:rStyle w:val="StyleStyleBold12pt"/>
          <w:b w:val="0"/>
          <w:sz w:val="10"/>
        </w:rPr>
        <w:t>., are considering expanding operations in the United States.</w:t>
      </w:r>
      <w:r w:rsidRPr="001F1423">
        <w:rPr>
          <w:rStyle w:val="StyleStyleBold12pt"/>
          <w:b w:val="0"/>
          <w:sz w:val="12"/>
        </w:rPr>
        <w:t>¶</w:t>
      </w:r>
      <w:r w:rsidRPr="001F1423">
        <w:rPr>
          <w:rStyle w:val="StyleStyleBold12pt"/>
          <w:b w:val="0"/>
          <w:sz w:val="10"/>
        </w:rPr>
        <w:t xml:space="preserve"> Fracking has also had a much less remarked-upon effect on petroleum prices, which are important to businesses with transportation fleets. New oil sources are spurting from the </w:t>
      </w:r>
      <w:proofErr w:type="spellStart"/>
      <w:r w:rsidRPr="001F1423">
        <w:rPr>
          <w:rStyle w:val="StyleStyleBold12pt"/>
          <w:b w:val="0"/>
          <w:sz w:val="10"/>
        </w:rPr>
        <w:t>Bakken</w:t>
      </w:r>
      <w:proofErr w:type="spellEnd"/>
      <w:r w:rsidRPr="001F1423">
        <w:rPr>
          <w:rStyle w:val="StyleStyleBold12pt"/>
          <w:b w:val="0"/>
          <w:sz w:val="10"/>
        </w:rPr>
        <w:t xml:space="preserve"> (stretching from Canada to North Dakota and Montana) and Eagles Ford (South Texas) shale plays.</w:t>
      </w:r>
      <w:r w:rsidRPr="001F1423">
        <w:rPr>
          <w:rStyle w:val="StyleStyleBold12pt"/>
          <w:b w:val="0"/>
          <w:sz w:val="12"/>
        </w:rPr>
        <w:t>¶</w:t>
      </w:r>
      <w:r w:rsidRPr="001F1423">
        <w:rPr>
          <w:rStyle w:val="StyleStyleBold12pt"/>
          <w:b w:val="0"/>
          <w:sz w:val="10"/>
        </w:rPr>
        <w:t xml:space="preserve"> U.S. oil prices have fallen from $133.88 a barrel of Texas intermediate crude in June 2008 to around $86.07. EIA predicts oil prices will rise to $94.58/</w:t>
      </w:r>
      <w:proofErr w:type="spellStart"/>
      <w:r w:rsidRPr="001F1423">
        <w:rPr>
          <w:rStyle w:val="StyleStyleBold12pt"/>
          <w:b w:val="0"/>
          <w:sz w:val="10"/>
        </w:rPr>
        <w:t>bbl</w:t>
      </w:r>
      <w:proofErr w:type="spellEnd"/>
      <w:r w:rsidRPr="001F1423">
        <w:rPr>
          <w:rStyle w:val="StyleStyleBold12pt"/>
          <w:b w:val="0"/>
          <w:sz w:val="10"/>
        </w:rPr>
        <w:t xml:space="preserve"> in 2015 and $108.10/</w:t>
      </w:r>
      <w:proofErr w:type="spellStart"/>
      <w:r w:rsidRPr="001F1423">
        <w:rPr>
          <w:rStyle w:val="StyleStyleBold12pt"/>
          <w:b w:val="0"/>
          <w:sz w:val="10"/>
        </w:rPr>
        <w:t>bbl</w:t>
      </w:r>
      <w:proofErr w:type="spellEnd"/>
      <w:r w:rsidRPr="001F1423">
        <w:rPr>
          <w:rStyle w:val="StyleStyleBold12pt"/>
          <w:b w:val="0"/>
          <w:sz w:val="10"/>
        </w:rPr>
        <w:t xml:space="preserve"> in 2020.</w:t>
      </w:r>
      <w:r w:rsidRPr="001F1423">
        <w:rPr>
          <w:rStyle w:val="StyleStyleBold12pt"/>
          <w:b w:val="0"/>
          <w:sz w:val="12"/>
        </w:rPr>
        <w:t>¶</w:t>
      </w:r>
      <w:r w:rsidRPr="001F1423">
        <w:rPr>
          <w:rStyle w:val="StyleStyleBold12pt"/>
          <w:b w:val="0"/>
          <w:sz w:val="10"/>
        </w:rPr>
        <w:t xml:space="preserve"> </w:t>
      </w:r>
      <w:proofErr w:type="gramStart"/>
      <w:r w:rsidRPr="001F1423">
        <w:rPr>
          <w:rStyle w:val="StyleStyleBold12pt"/>
          <w:b w:val="0"/>
          <w:sz w:val="10"/>
        </w:rPr>
        <w:t>Beyond</w:t>
      </w:r>
      <w:proofErr w:type="gramEnd"/>
      <w:r w:rsidRPr="001F1423">
        <w:rPr>
          <w:rStyle w:val="StyleStyleBold12pt"/>
          <w:b w:val="0"/>
          <w:sz w:val="10"/>
        </w:rPr>
        <w:t xml:space="preserve"> the flood of natural gas washing over them, U.S. companies are also benefitting from three decades of investments--most of </w:t>
      </w:r>
      <w:proofErr w:type="spellStart"/>
      <w:r w:rsidRPr="001F1423">
        <w:rPr>
          <w:rStyle w:val="StyleStyleBold12pt"/>
          <w:b w:val="0"/>
          <w:sz w:val="10"/>
        </w:rPr>
        <w:t>whichwere</w:t>
      </w:r>
      <w:proofErr w:type="spellEnd"/>
      <w:r w:rsidRPr="001F1423">
        <w:rPr>
          <w:rStyle w:val="StyleStyleBold12pt"/>
          <w:b w:val="0"/>
          <w:sz w:val="10"/>
        </w:rPr>
        <w:t xml:space="preserve"> made without federal subsidies, or support--into facility energy efficiency. Ralph Cavanagh, co-director of the Energy Program at the Natural Resources Defense Council and a member of the Electricity Advisory Board at DOE, says the most important single solution for U.S. businesses worried about energy prices and access is aggressive energy efficiency.</w:t>
      </w:r>
      <w:r w:rsidRPr="001F1423">
        <w:rPr>
          <w:rStyle w:val="StyleStyleBold12pt"/>
          <w:b w:val="0"/>
          <w:sz w:val="12"/>
        </w:rPr>
        <w:t>¶</w:t>
      </w:r>
      <w:r w:rsidRPr="001F1423">
        <w:rPr>
          <w:rStyle w:val="StyleStyleBold12pt"/>
          <w:b w:val="0"/>
          <w:sz w:val="10"/>
        </w:rPr>
        <w:t xml:space="preserve"> "Energy independence is the wrong issue," Cavanagh says. "It is reducing the cost of energy services and improving energy security.</w:t>
      </w:r>
      <w:r w:rsidRPr="001F1423">
        <w:rPr>
          <w:rStyle w:val="StyleStyleBold12pt"/>
          <w:b w:val="0"/>
          <w:sz w:val="12"/>
        </w:rPr>
        <w:t>¶</w:t>
      </w:r>
      <w:r w:rsidRPr="001F1423">
        <w:rPr>
          <w:rStyle w:val="StyleStyleBold12pt"/>
          <w:b w:val="0"/>
          <w:sz w:val="10"/>
        </w:rPr>
        <w:t xml:space="preserve"> "U.S. business has done a tremendous job in energy efficiency </w:t>
      </w:r>
      <w:proofErr w:type="spellStart"/>
      <w:r w:rsidRPr="001F1423">
        <w:rPr>
          <w:rStyle w:val="StyleStyleBold12pt"/>
          <w:b w:val="0"/>
          <w:sz w:val="10"/>
        </w:rPr>
        <w:t>overthe</w:t>
      </w:r>
      <w:proofErr w:type="spellEnd"/>
      <w:r w:rsidRPr="001F1423">
        <w:rPr>
          <w:rStyle w:val="StyleStyleBold12pt"/>
          <w:b w:val="0"/>
          <w:sz w:val="10"/>
        </w:rPr>
        <w:t xml:space="preserve"> past three decades," he adds</w:t>
      </w:r>
      <w:proofErr w:type="gramStart"/>
      <w:r w:rsidRPr="001F1423">
        <w:rPr>
          <w:rStyle w:val="StyleStyleBold12pt"/>
          <w:b w:val="0"/>
          <w:sz w:val="10"/>
        </w:rPr>
        <w:t>. "</w:t>
      </w:r>
      <w:proofErr w:type="gramEnd"/>
      <w:r w:rsidRPr="001F1423">
        <w:rPr>
          <w:rStyle w:val="StyleStyleBold12pt"/>
          <w:b w:val="0"/>
          <w:sz w:val="10"/>
        </w:rPr>
        <w:t xml:space="preserve">It takes less than one-half of a unit of energy to create $1 of economic value than it did in 1973. Industry has done that by upgrading the efficiency of process </w:t>
      </w:r>
      <w:proofErr w:type="spellStart"/>
      <w:r w:rsidRPr="001F1423">
        <w:rPr>
          <w:rStyle w:val="StyleStyleBold12pt"/>
          <w:b w:val="0"/>
          <w:sz w:val="10"/>
        </w:rPr>
        <w:t>equipmentand</w:t>
      </w:r>
      <w:proofErr w:type="spellEnd"/>
      <w:r w:rsidRPr="001F1423">
        <w:rPr>
          <w:rStyle w:val="StyleStyleBold12pt"/>
          <w:b w:val="0"/>
          <w:sz w:val="10"/>
        </w:rPr>
        <w:t xml:space="preserve"> upgrading lighting."</w:t>
      </w:r>
      <w:r w:rsidRPr="001F1423">
        <w:rPr>
          <w:rStyle w:val="StyleStyleBold12pt"/>
          <w:b w:val="0"/>
          <w:sz w:val="12"/>
        </w:rPr>
        <w:t>¶</w:t>
      </w:r>
      <w:r w:rsidRPr="001F1423">
        <w:rPr>
          <w:rStyle w:val="StyleStyleBold12pt"/>
          <w:b w:val="0"/>
          <w:sz w:val="10"/>
        </w:rPr>
        <w:t xml:space="preserve"> </w:t>
      </w:r>
      <w:proofErr w:type="gramStart"/>
      <w:r w:rsidRPr="001F1423">
        <w:rPr>
          <w:rStyle w:val="StyleStyleBold12pt"/>
          <w:b w:val="0"/>
          <w:sz w:val="10"/>
        </w:rPr>
        <w:t>Others</w:t>
      </w:r>
      <w:proofErr w:type="gramEnd"/>
      <w:r w:rsidRPr="001F1423">
        <w:rPr>
          <w:rStyle w:val="StyleStyleBold12pt"/>
          <w:b w:val="0"/>
          <w:sz w:val="10"/>
        </w:rPr>
        <w:t xml:space="preserve"> may well argue that the U.S. needs, and has always needed, an energy policy, but one narrowly targeted. Kenneth B Medlock III, deputy director, Energy Forum at the James A Baker III Institute for Public Policy at Rice University, notes that DOE and the Gas Research Institute helped develop, with federal funding, the horizontal drilling (i.e. fracking) technology that Mitchell Energy and Development Corp. (now a part of Devon Energy Corp.) pioneered.</w:t>
      </w:r>
      <w:r w:rsidRPr="001F1423">
        <w:rPr>
          <w:rStyle w:val="StyleStyleBold12pt"/>
          <w:b w:val="0"/>
          <w:sz w:val="12"/>
        </w:rPr>
        <w:t>¶</w:t>
      </w:r>
      <w:r w:rsidRPr="001F1423">
        <w:rPr>
          <w:rStyle w:val="StyleStyleBold12pt"/>
          <w:b w:val="0"/>
          <w:sz w:val="10"/>
        </w:rPr>
        <w:t xml:space="preserve"> "Government ought to be focused on research and development," Med-lock notes. He also is a supporter of loan guarantees to promote investment activity in frontier technologies, and argues that as long as there are more good bets than bad bets in that kind of portfolio, </w:t>
      </w:r>
      <w:proofErr w:type="spellStart"/>
      <w:r w:rsidRPr="001F1423">
        <w:rPr>
          <w:rStyle w:val="StyleStyleBold12pt"/>
          <w:b w:val="0"/>
          <w:sz w:val="10"/>
        </w:rPr>
        <w:t>thefunds</w:t>
      </w:r>
      <w:proofErr w:type="spellEnd"/>
      <w:r w:rsidRPr="001F1423">
        <w:rPr>
          <w:rStyle w:val="StyleStyleBold12pt"/>
          <w:b w:val="0"/>
          <w:sz w:val="10"/>
        </w:rPr>
        <w:t xml:space="preserve"> committed in total are a good investment.</w:t>
      </w:r>
      <w:r w:rsidRPr="001F1423">
        <w:rPr>
          <w:rStyle w:val="StyleStyleBold12pt"/>
          <w:b w:val="0"/>
          <w:sz w:val="12"/>
        </w:rPr>
        <w:t>¶</w:t>
      </w:r>
      <w:r w:rsidRPr="001F1423">
        <w:rPr>
          <w:rStyle w:val="StyleStyleBold12pt"/>
          <w:b w:val="0"/>
          <w:sz w:val="10"/>
        </w:rPr>
        <w:t xml:space="preserve"> But </w:t>
      </w:r>
      <w:r>
        <w:rPr>
          <w:rStyle w:val="StyleBoldUnderline"/>
        </w:rPr>
        <w:t xml:space="preserve">spectacular failures of energy companies such as </w:t>
      </w:r>
      <w:proofErr w:type="spellStart"/>
      <w:r>
        <w:rPr>
          <w:rStyle w:val="StyleBoldUnderline"/>
        </w:rPr>
        <w:t>Solyndra</w:t>
      </w:r>
      <w:proofErr w:type="spellEnd"/>
      <w:r w:rsidRPr="001F1423">
        <w:rPr>
          <w:rStyle w:val="StyleStyleBold12pt"/>
          <w:b w:val="0"/>
          <w:sz w:val="10"/>
        </w:rPr>
        <w:t xml:space="preserve"> Corp., the Chapter 11 filing of </w:t>
      </w:r>
      <w:r>
        <w:rPr>
          <w:rStyle w:val="StyleBoldUnderline"/>
        </w:rPr>
        <w:t xml:space="preserve">Beacon Power </w:t>
      </w:r>
      <w:r w:rsidRPr="001F1423">
        <w:rPr>
          <w:rStyle w:val="StyleStyleBold12pt"/>
          <w:b w:val="0"/>
          <w:sz w:val="10"/>
        </w:rPr>
        <w:t xml:space="preserve">Corp. </w:t>
      </w:r>
      <w:r>
        <w:rPr>
          <w:rStyle w:val="StyleBoldUnderline"/>
        </w:rPr>
        <w:t>and other</w:t>
      </w:r>
      <w:r w:rsidRPr="001F1423">
        <w:rPr>
          <w:rStyle w:val="StyleStyleBold12pt"/>
          <w:b w:val="0"/>
          <w:sz w:val="10"/>
        </w:rPr>
        <w:t xml:space="preserve"> less publicized </w:t>
      </w:r>
      <w:r>
        <w:rPr>
          <w:rStyle w:val="StyleBoldUnderline"/>
        </w:rPr>
        <w:t xml:space="preserve">busts reduce, if not </w:t>
      </w:r>
      <w:r>
        <w:rPr>
          <w:rStyle w:val="Emphasis"/>
        </w:rPr>
        <w:t xml:space="preserve">kill, the prospect </w:t>
      </w:r>
      <w:r>
        <w:rPr>
          <w:rStyle w:val="StyleBoldUnderline"/>
        </w:rPr>
        <w:t>of any additional congressional</w:t>
      </w:r>
      <w:r>
        <w:rPr>
          <w:sz w:val="10"/>
        </w:rPr>
        <w:t xml:space="preserve"> funding for </w:t>
      </w:r>
      <w:r>
        <w:rPr>
          <w:rStyle w:val="StyleBoldUnderline"/>
        </w:rPr>
        <w:t xml:space="preserve">energy </w:t>
      </w:r>
      <w:r>
        <w:rPr>
          <w:sz w:val="10"/>
        </w:rPr>
        <w:t>loan guarantees</w:t>
      </w:r>
      <w:r>
        <w:rPr>
          <w:rStyle w:val="StyleBoldUnderline"/>
        </w:rPr>
        <w:t xml:space="preserve"> of </w:t>
      </w:r>
      <w:r>
        <w:rPr>
          <w:rStyle w:val="Emphasis"/>
        </w:rPr>
        <w:t>any kind</w:t>
      </w:r>
      <w:r>
        <w:rPr>
          <w:rStyle w:val="StyleBoldUnderline"/>
        </w:rPr>
        <w:t xml:space="preserve">. That is true </w:t>
      </w:r>
      <w:r>
        <w:rPr>
          <w:rStyle w:val="Emphasis"/>
        </w:rPr>
        <w:t>even when legislation has bipartisan support,</w:t>
      </w:r>
      <w:r w:rsidRPr="001F1423">
        <w:rPr>
          <w:rStyle w:val="StyleStyleBold12pt"/>
          <w:b w:val="0"/>
          <w:sz w:val="10"/>
        </w:rPr>
        <w:t xml:space="preserve"> which is the case fo</w:t>
      </w:r>
      <w:r>
        <w:rPr>
          <w:sz w:val="10"/>
        </w:rPr>
        <w:t>r the Energy Savings and Industrial Competitiveness Act of 2011 (S. 1000), which would, among other things, provide grants for a revolving loan program designed to develop energy-saving technologies for industrial and commercial use.</w:t>
      </w:r>
      <w:r>
        <w:rPr>
          <w:sz w:val="12"/>
        </w:rPr>
        <w:t>¶</w:t>
      </w:r>
      <w:r>
        <w:rPr>
          <w:sz w:val="10"/>
        </w:rPr>
        <w:t xml:space="preserve"> The bill passed the Senate Energy Committee by a vote of 18-3 in July. However, the Congressional Budget Office has pegged the cost of the bill's provisions at $1.2 billion over five years. That is a serious barrier to passage. And in any case, even if it did pass, the bill would simply authorize funding.</w:t>
      </w:r>
      <w:r>
        <w:rPr>
          <w:sz w:val="12"/>
        </w:rPr>
        <w:t>¶</w:t>
      </w:r>
      <w:r>
        <w:rPr>
          <w:sz w:val="10"/>
        </w:rPr>
        <w:t xml:space="preserve"> Congressional appropriations committees would have to approve the money as part of DOE's budget, which would be highly unlikely, </w:t>
      </w:r>
      <w:proofErr w:type="spellStart"/>
      <w:r>
        <w:rPr>
          <w:sz w:val="10"/>
        </w:rPr>
        <w:t>Solyndra</w:t>
      </w:r>
      <w:proofErr w:type="spellEnd"/>
      <w:r>
        <w:rPr>
          <w:sz w:val="10"/>
        </w:rPr>
        <w:t xml:space="preserve"> aside, since similar programs authorized by the 2005 and 2007 energy bills are still begging for appropriations.</w:t>
      </w:r>
      <w:r>
        <w:rPr>
          <w:sz w:val="12"/>
        </w:rPr>
        <w:t>¶</w:t>
      </w:r>
      <w:r w:rsidRPr="001F1423">
        <w:rPr>
          <w:rStyle w:val="StyleStyleBold12pt"/>
          <w:b w:val="0"/>
          <w:sz w:val="10"/>
        </w:rPr>
        <w:t xml:space="preserve"> </w:t>
      </w:r>
      <w:r>
        <w:rPr>
          <w:rStyle w:val="StyleBoldUnderline"/>
        </w:rPr>
        <w:t xml:space="preserve">Besides impact on the </w:t>
      </w:r>
      <w:r w:rsidRPr="001F1423">
        <w:rPr>
          <w:rStyle w:val="StyleStyleBold12pt"/>
          <w:b w:val="0"/>
          <w:sz w:val="10"/>
        </w:rPr>
        <w:t xml:space="preserve">federal </w:t>
      </w:r>
      <w:r>
        <w:rPr>
          <w:rStyle w:val="StyleBoldUnderline"/>
        </w:rPr>
        <w:t>deficit, politics</w:t>
      </w:r>
      <w:r w:rsidRPr="001F1423">
        <w:rPr>
          <w:rStyle w:val="StyleStyleBold12pt"/>
          <w:b w:val="0"/>
          <w:sz w:val="10"/>
        </w:rPr>
        <w:t xml:space="preserve">, too, </w:t>
      </w:r>
      <w:r>
        <w:rPr>
          <w:rStyle w:val="StyleBoldUnderline"/>
        </w:rPr>
        <w:t>often impede progress on otherwise sensible policies</w:t>
      </w:r>
      <w:r w:rsidRPr="001F1423">
        <w:rPr>
          <w:rStyle w:val="StyleStyleBold12pt"/>
          <w:b w:val="0"/>
          <w:sz w:val="10"/>
        </w:rPr>
        <w:t xml:space="preserve">. </w:t>
      </w:r>
      <w:r>
        <w:rPr>
          <w:rStyle w:val="StyleBoldUnderline"/>
        </w:rPr>
        <w:t>Politics</w:t>
      </w:r>
      <w:r w:rsidRPr="001F1423">
        <w:rPr>
          <w:rStyle w:val="StyleStyleBold12pt"/>
          <w:b w:val="0"/>
          <w:sz w:val="10"/>
        </w:rPr>
        <w:t xml:space="preserve"> apparently </w:t>
      </w:r>
      <w:r>
        <w:rPr>
          <w:rStyle w:val="StyleBoldUnderline"/>
        </w:rPr>
        <w:t>have clogged up</w:t>
      </w:r>
      <w:r w:rsidRPr="001F1423">
        <w:rPr>
          <w:rStyle w:val="StyleStyleBold12pt"/>
          <w:b w:val="0"/>
          <w:sz w:val="10"/>
        </w:rPr>
        <w:t xml:space="preserve"> the proposed Keyst</w:t>
      </w:r>
      <w:r>
        <w:rPr>
          <w:sz w:val="10"/>
        </w:rPr>
        <w:t xml:space="preserve">one XL oil pipeline extension from </w:t>
      </w:r>
      <w:proofErr w:type="spellStart"/>
      <w:r>
        <w:rPr>
          <w:sz w:val="10"/>
        </w:rPr>
        <w:t>Canada.Environmentalists</w:t>
      </w:r>
      <w:proofErr w:type="spellEnd"/>
      <w:r>
        <w:rPr>
          <w:sz w:val="10"/>
        </w:rPr>
        <w:t>, a Democratic constituency, oppose the project, arguing it would create more greenhouse gas emissions than necessary and pose a potential drinking water danger for Nebraska residents because it passed over the Ogallala Aquifer.</w:t>
      </w:r>
      <w:r>
        <w:rPr>
          <w:sz w:val="12"/>
        </w:rPr>
        <w:t>¶</w:t>
      </w:r>
      <w:r>
        <w:rPr>
          <w:sz w:val="10"/>
        </w:rPr>
        <w:t xml:space="preserve"> That view is shared by Nebraska's Republican Gov. Dave </w:t>
      </w:r>
      <w:proofErr w:type="spellStart"/>
      <w:r>
        <w:rPr>
          <w:sz w:val="10"/>
        </w:rPr>
        <w:t>Heineman</w:t>
      </w:r>
      <w:proofErr w:type="spellEnd"/>
      <w:r>
        <w:rPr>
          <w:sz w:val="10"/>
        </w:rPr>
        <w:t>, whose views</w:t>
      </w:r>
      <w:r w:rsidRPr="001F1423">
        <w:rPr>
          <w:rStyle w:val="StyleStyleBold12pt"/>
          <w:b w:val="0"/>
          <w:sz w:val="10"/>
        </w:rPr>
        <w:t xml:space="preserve"> are opposite those of all the can presidential candidates, each of whom supported U.S. approval of Keystone XL.</w:t>
      </w:r>
      <w:r w:rsidRPr="00177D06">
        <w:rPr>
          <w:rStyle w:val="StyleStyleBold12pt"/>
          <w:b w:val="0"/>
          <w:sz w:val="12"/>
        </w:rPr>
        <w:t>¶</w:t>
      </w:r>
      <w:r w:rsidRPr="001F1423">
        <w:rPr>
          <w:rStyle w:val="StyleStyleBold12pt"/>
          <w:b w:val="0"/>
          <w:sz w:val="10"/>
        </w:rPr>
        <w:t xml:space="preserve"> Labor unions, another key Democratic constituency, support the project that TransCanada, the project sponsor, says will bring more than11 8,000 person-years of employment to workers in the states of Montana, South Dakota and Nebraska.</w:t>
      </w:r>
      <w:r w:rsidRPr="00177D06">
        <w:rPr>
          <w:rStyle w:val="StyleStyleBold12pt"/>
          <w:b w:val="0"/>
          <w:sz w:val="12"/>
        </w:rPr>
        <w:t>¶</w:t>
      </w:r>
      <w:r w:rsidRPr="001F1423">
        <w:rPr>
          <w:rStyle w:val="StyleStyleBold12pt"/>
          <w:b w:val="0"/>
          <w:sz w:val="10"/>
        </w:rPr>
        <w:t xml:space="preserve"> If the Keystone </w:t>
      </w:r>
      <w:r>
        <w:rPr>
          <w:rStyle w:val="StyleBoldUnderline"/>
        </w:rPr>
        <w:t>debate features Democrats versus Democrats and Republicans versus Republicans, efforts to substitute</w:t>
      </w:r>
      <w:r w:rsidRPr="001F1423">
        <w:rPr>
          <w:rStyle w:val="StyleStyleBold12pt"/>
          <w:b w:val="0"/>
          <w:sz w:val="10"/>
        </w:rPr>
        <w:t xml:space="preserve"> domestic natural gas for foreign petroleum </w:t>
      </w:r>
      <w:r>
        <w:rPr>
          <w:rStyle w:val="StyleBoldUnderline"/>
        </w:rPr>
        <w:t>features business versus business</w:t>
      </w:r>
      <w:r w:rsidRPr="001F1423">
        <w:rPr>
          <w:rStyle w:val="StyleStyleBold12pt"/>
          <w:b w:val="0"/>
          <w:sz w:val="10"/>
        </w:rPr>
        <w:t>.</w:t>
      </w:r>
    </w:p>
    <w:p w:rsidR="00405E2F" w:rsidRDefault="00405E2F" w:rsidP="00405E2F"/>
    <w:p w:rsidR="00405E2F" w:rsidRDefault="00405E2F" w:rsidP="00405E2F">
      <w:pPr>
        <w:pStyle w:val="Heading3"/>
      </w:pPr>
      <w:r>
        <w:lastRenderedPageBreak/>
        <w:t>Link – Energy – Reduce Environmental Restrictions</w:t>
      </w:r>
    </w:p>
    <w:p w:rsidR="00405E2F" w:rsidRDefault="00405E2F" w:rsidP="00405E2F">
      <w:pPr>
        <w:pStyle w:val="Heading4"/>
      </w:pPr>
      <w:r>
        <w:t>Reducing environmental restrictions triggers massive battle in congress and requires PC</w:t>
      </w:r>
    </w:p>
    <w:p w:rsidR="00405E2F" w:rsidRDefault="00405E2F" w:rsidP="00405E2F">
      <w:r>
        <w:t xml:space="preserve">Michael E. </w:t>
      </w:r>
      <w:r w:rsidRPr="001F1423">
        <w:rPr>
          <w:rStyle w:val="StyleStyleBold12pt"/>
        </w:rPr>
        <w:t xml:space="preserve">Kraft </w:t>
      </w:r>
      <w:r>
        <w:t xml:space="preserve">professor emeritus of political science and public affairs and Herbert Fisk Johnson Professor of Environmental Studies emeritus at the University of Wisconsin-Green Bay, “Environmental Policy and Politics in Transition” </w:t>
      </w:r>
      <w:r w:rsidRPr="001F1423">
        <w:rPr>
          <w:rStyle w:val="StyleStyleBold12pt"/>
        </w:rPr>
        <w:t>2012</w:t>
      </w:r>
      <w:r>
        <w:t xml:space="preserve"> p. 2-3 DA: 6/5/14</w:t>
      </w:r>
    </w:p>
    <w:p w:rsidR="00405E2F" w:rsidRDefault="00405E2F" w:rsidP="00405E2F"/>
    <w:p w:rsidR="00405E2F" w:rsidRPr="001F1423" w:rsidRDefault="00405E2F" w:rsidP="00405E2F">
      <w:pPr>
        <w:rPr>
          <w:sz w:val="16"/>
        </w:rPr>
      </w:pPr>
      <w:r w:rsidRPr="001F1423">
        <w:rPr>
          <w:sz w:val="16"/>
        </w:rPr>
        <w:t xml:space="preserve">Despite these notable pledges and actions, rising criticism of environmental programs also was evident throughout the 1990s and the first decade of the twenty-first century, both domestically and internationally. So too were a multiplicity of efforts to chart new policy directions. For example, intense opposition to environmental and natural resource policies arose in the 104th Congress (1995–1997), when the Republican Party took control of both the House and Senate for the first time in forty years. Ultimately, </w:t>
      </w:r>
      <w:r w:rsidRPr="001F1423">
        <w:rPr>
          <w:rStyle w:val="StyleBoldUnderline"/>
        </w:rPr>
        <w:t>much like the earlier efforts</w:t>
      </w:r>
      <w:r w:rsidRPr="001F1423">
        <w:rPr>
          <w:sz w:val="16"/>
        </w:rPr>
        <w:t xml:space="preserve"> in Ronald Reagan’s administration, that </w:t>
      </w:r>
      <w:r w:rsidRPr="001F1423">
        <w:rPr>
          <w:rStyle w:val="StyleBoldUnderline"/>
        </w:rPr>
        <w:t xml:space="preserve">antiregulatory campaign on Capitol Hill </w:t>
      </w:r>
      <w:r w:rsidRPr="001F1423">
        <w:rPr>
          <w:rStyle w:val="Emphasis"/>
        </w:rPr>
        <w:t>failed</w:t>
      </w:r>
      <w:r w:rsidRPr="001F1423">
        <w:rPr>
          <w:rStyle w:val="StyleBoldUnderline"/>
        </w:rPr>
        <w:t xml:space="preserve"> to gain</w:t>
      </w:r>
      <w:r w:rsidRPr="001F1423">
        <w:rPr>
          <w:sz w:val="16"/>
        </w:rPr>
        <w:t xml:space="preserve"> much public </w:t>
      </w:r>
      <w:r w:rsidRPr="001F1423">
        <w:rPr>
          <w:rStyle w:val="StyleBoldUnderline"/>
        </w:rPr>
        <w:t>support</w:t>
      </w:r>
      <w:r w:rsidRPr="001F1423">
        <w:rPr>
          <w:sz w:val="16"/>
        </w:rPr>
        <w:t xml:space="preserve"> at the time. 2 Nonetheless, </w:t>
      </w:r>
      <w:r w:rsidRPr="001F1423">
        <w:rPr>
          <w:rStyle w:val="Emphasis"/>
        </w:rPr>
        <w:t>pitched battles</w:t>
      </w:r>
      <w:r w:rsidRPr="001F1423">
        <w:rPr>
          <w:rStyle w:val="StyleBoldUnderline"/>
        </w:rPr>
        <w:t xml:space="preserve"> over environmental and energy policy continued in every Congress</w:t>
      </w:r>
      <w:r w:rsidRPr="001F1423">
        <w:rPr>
          <w:sz w:val="16"/>
        </w:rPr>
        <w:t xml:space="preserve"> through the 112th (2011–2013), </w:t>
      </w:r>
      <w:r w:rsidRPr="001F1423">
        <w:rPr>
          <w:rStyle w:val="StyleBoldUnderline"/>
        </w:rPr>
        <w:t>and</w:t>
      </w:r>
      <w:r w:rsidRPr="001F1423">
        <w:rPr>
          <w:sz w:val="16"/>
        </w:rPr>
        <w:t xml:space="preserve"> they </w:t>
      </w:r>
      <w:r w:rsidRPr="001F1423">
        <w:rPr>
          <w:rStyle w:val="StyleBoldUnderline"/>
        </w:rPr>
        <w:t>were equally evident in the executive branch</w:t>
      </w:r>
      <w:r w:rsidRPr="001F1423">
        <w:rPr>
          <w:sz w:val="16"/>
        </w:rPr>
        <w:t xml:space="preserve">, particularly in the Bush administration </w:t>
      </w:r>
      <w:r w:rsidRPr="001F1423">
        <w:rPr>
          <w:rStyle w:val="StyleBoldUnderline"/>
        </w:rPr>
        <w:t>as it sought to rewrite environmental rules and regulations to favor industry and to increase development of U.S.</w:t>
      </w:r>
      <w:r w:rsidRPr="001F1423">
        <w:rPr>
          <w:sz w:val="16"/>
        </w:rPr>
        <w:t xml:space="preserve"> oil and natural gas </w:t>
      </w:r>
      <w:r w:rsidRPr="001F1423">
        <w:rPr>
          <w:rStyle w:val="StyleBoldUnderline"/>
        </w:rPr>
        <w:t>supplies</w:t>
      </w:r>
      <w:r w:rsidRPr="001F1423">
        <w:rPr>
          <w:sz w:val="16"/>
        </w:rPr>
        <w:t xml:space="preserve"> on public lands (see Chapter 8). 3 Yet growing dissatisfaction with the effectiveness, efficiency, and equity of environmental policies was by no means confined to congressional conservatives and the Bush administration. It could be found among a broad array of interests, including the business community, environmental policy analysts, environmental justice groups, and state and local government officials. 4 Since 1992, </w:t>
      </w:r>
      <w:r w:rsidRPr="001F1423">
        <w:rPr>
          <w:rStyle w:val="StyleBoldUnderline"/>
        </w:rPr>
        <w:t>governments</w:t>
      </w:r>
      <w:r w:rsidRPr="001F1423">
        <w:rPr>
          <w:sz w:val="16"/>
        </w:rPr>
        <w:t xml:space="preserve"> at all levels </w:t>
      </w:r>
      <w:r w:rsidRPr="001F1423">
        <w:rPr>
          <w:rStyle w:val="StyleBoldUnderline"/>
        </w:rPr>
        <w:t>have struggled to redesign environmental policy</w:t>
      </w:r>
      <w:r w:rsidRPr="001F1423">
        <w:rPr>
          <w:sz w:val="16"/>
        </w:rPr>
        <w:t xml:space="preserve"> for the twenty-first century. Under Presidents Bill Clinton and George W. Bush, the U.S. Environmental Protection Agency (EPA) tried to “reinvent” environmental regulation through the use of collaborative decision making involving multiple stakeholders, public-private partnerships, market-based incentives, information disclosure, and enhanced flexibility in rulemaking and enforcement (see Chapters 8, 9, and 10). 5 Particularly during the Clinton administration, new emphases within the EPA and other federal agencies and departments on ecosystem management and sustainable development sought to foster comprehensive, integrated, and long-term strategies for environmental protection and natural resource management (see Chapter 8). 6 Many state and local governments have pursued similar goals with adoption of a wide range of innovative policies that promise to address some of the most important criticisms directed at contemporary environmental policy (see Chapters 2 and 11). The election of President Barack Obama in 2008 brought additional attention to innovative policy ideas, although less attention than many of Obama’s supporters had anticipated (see Chapter 4). Taken together, however, over the past two decades </w:t>
      </w:r>
      <w:r w:rsidRPr="001F1423">
        <w:rPr>
          <w:rStyle w:val="StyleBoldUnderline"/>
        </w:rPr>
        <w:t xml:space="preserve">we have seen a new sense of urgency emerge about climate change and other </w:t>
      </w:r>
      <w:r w:rsidRPr="001F1423">
        <w:rPr>
          <w:sz w:val="16"/>
        </w:rPr>
        <w:t xml:space="preserve">third generation </w:t>
      </w:r>
      <w:r w:rsidRPr="001F1423">
        <w:rPr>
          <w:rStyle w:val="StyleBoldUnderline"/>
        </w:rPr>
        <w:t>environmental, energy</w:t>
      </w:r>
      <w:r w:rsidRPr="001F1423">
        <w:rPr>
          <w:sz w:val="16"/>
        </w:rPr>
        <w:t xml:space="preserve">, and resource </w:t>
      </w:r>
      <w:r w:rsidRPr="001F1423">
        <w:rPr>
          <w:rStyle w:val="StyleBoldUnderline"/>
        </w:rPr>
        <w:t>problems and</w:t>
      </w:r>
      <w:r w:rsidRPr="001F1423">
        <w:rPr>
          <w:sz w:val="16"/>
        </w:rPr>
        <w:t xml:space="preserve">, at least in some quarters, </w:t>
      </w:r>
      <w:r w:rsidRPr="001F1423">
        <w:rPr>
          <w:rStyle w:val="StyleBoldUnderline"/>
        </w:rPr>
        <w:t>a determination to address those problems despite weak economic conditions</w:t>
      </w:r>
      <w:r w:rsidRPr="001F1423">
        <w:rPr>
          <w:sz w:val="16"/>
        </w:rPr>
        <w:t xml:space="preserve">. </w:t>
      </w:r>
      <w:r w:rsidRPr="001F1423">
        <w:rPr>
          <w:rStyle w:val="StyleBoldUnderline"/>
        </w:rPr>
        <w:t>The precise way</w:t>
      </w:r>
      <w:r w:rsidRPr="001F1423">
        <w:rPr>
          <w:sz w:val="16"/>
        </w:rPr>
        <w:t xml:space="preserve"> in which </w:t>
      </w:r>
      <w:r w:rsidRPr="001F1423">
        <w:rPr>
          <w:rStyle w:val="StyleBoldUnderline"/>
        </w:rPr>
        <w:t>Congress,</w:t>
      </w:r>
      <w:r w:rsidRPr="001F1423">
        <w:rPr>
          <w:sz w:val="16"/>
        </w:rPr>
        <w:t xml:space="preserve"> the states, and local governments </w:t>
      </w:r>
      <w:r w:rsidRPr="001F1423">
        <w:rPr>
          <w:rStyle w:val="StyleBoldUnderline"/>
        </w:rPr>
        <w:t>will change environmental policies</w:t>
      </w:r>
      <w:r w:rsidRPr="001F1423">
        <w:rPr>
          <w:sz w:val="16"/>
        </w:rPr>
        <w:t xml:space="preserve"> in the years to come </w:t>
      </w:r>
      <w:r w:rsidRPr="001F1423">
        <w:rPr>
          <w:rStyle w:val="StyleBoldUnderline"/>
        </w:rPr>
        <w:t>remains unclear</w:t>
      </w:r>
      <w:r w:rsidRPr="001F1423">
        <w:rPr>
          <w:sz w:val="16"/>
        </w:rPr>
        <w:t xml:space="preserve">. The partisan gridlock of recent years may give way to greater consensus on the need to act; yet </w:t>
      </w:r>
      <w:r w:rsidRPr="001F1423">
        <w:rPr>
          <w:rStyle w:val="StyleBoldUnderline"/>
        </w:rPr>
        <w:t xml:space="preserve">policy change </w:t>
      </w:r>
      <w:r w:rsidRPr="001F1423">
        <w:rPr>
          <w:rStyle w:val="Emphasis"/>
        </w:rPr>
        <w:t>rarely comes easily</w:t>
      </w:r>
      <w:r w:rsidRPr="001F1423">
        <w:rPr>
          <w:rStyle w:val="StyleBoldUnderline"/>
        </w:rPr>
        <w:t xml:space="preserve"> in the U.S. political system. Its success likely depends on several key conditions</w:t>
      </w:r>
      <w:r w:rsidRPr="001F1423">
        <w:rPr>
          <w:sz w:val="16"/>
        </w:rPr>
        <w:t xml:space="preserve">: public support for change, how the various policy actors stake out and defend their positions on the issues, the way the media cover these disputes, the relative influence of opposing interests, and the state of the economy. </w:t>
      </w:r>
      <w:r w:rsidRPr="001F1423">
        <w:rPr>
          <w:rStyle w:val="Emphasis"/>
        </w:rPr>
        <w:t>Political leadership</w:t>
      </w:r>
      <w:r w:rsidRPr="001F1423">
        <w:rPr>
          <w:sz w:val="16"/>
        </w:rPr>
        <w:t xml:space="preserve">, as always, </w:t>
      </w:r>
      <w:r w:rsidRPr="001F1423">
        <w:rPr>
          <w:rStyle w:val="StyleBoldUnderline"/>
        </w:rPr>
        <w:t xml:space="preserve">will play a role, especially in </w:t>
      </w:r>
      <w:r w:rsidRPr="001F1423">
        <w:rPr>
          <w:rStyle w:val="Emphasis"/>
        </w:rPr>
        <w:t>reconciling deep divisions</w:t>
      </w:r>
      <w:r w:rsidRPr="001F1423">
        <w:rPr>
          <w:rStyle w:val="StyleBoldUnderline"/>
        </w:rPr>
        <w:t xml:space="preserve"> between the major political parties on environmental protection</w:t>
      </w:r>
      <w:r w:rsidRPr="001F1423">
        <w:rPr>
          <w:sz w:val="16"/>
        </w:rPr>
        <w:t xml:space="preserve"> </w:t>
      </w:r>
      <w:r w:rsidRPr="001F1423">
        <w:rPr>
          <w:rStyle w:val="StyleBoldUnderline"/>
        </w:rPr>
        <w:t xml:space="preserve">and natural resource issues. </w:t>
      </w:r>
      <w:r w:rsidRPr="001F1423">
        <w:rPr>
          <w:rStyle w:val="Emphasis"/>
        </w:rPr>
        <w:t>Political conflict</w:t>
      </w:r>
      <w:r w:rsidRPr="001F1423">
        <w:rPr>
          <w:rStyle w:val="StyleBoldUnderline"/>
        </w:rPr>
        <w:t xml:space="preserve"> over the environment is not going to vanish any time soon</w:t>
      </w:r>
      <w:r w:rsidRPr="001F1423">
        <w:rPr>
          <w:sz w:val="16"/>
        </w:rPr>
        <w:t xml:space="preserve">. Indeed, </w:t>
      </w:r>
      <w:r w:rsidRPr="001F1423">
        <w:rPr>
          <w:rStyle w:val="StyleBoldUnderline"/>
        </w:rPr>
        <w:t>it may well</w:t>
      </w:r>
      <w:r w:rsidRPr="001F1423">
        <w:rPr>
          <w:rStyle w:val="Emphasis"/>
        </w:rPr>
        <w:t xml:space="preserve"> increase </w:t>
      </w:r>
      <w:r w:rsidRPr="001F1423">
        <w:rPr>
          <w:sz w:val="16"/>
        </w:rPr>
        <w:t xml:space="preserve">as the United States and other nations struggle to define how they will respond to the latest generation of environmental problems and how they will reconcile their preferred policy actions with other priorities. The Role of Government and Politics The </w:t>
      </w:r>
      <w:r w:rsidRPr="001F1423">
        <w:rPr>
          <w:rStyle w:val="Emphasis"/>
        </w:rPr>
        <w:t>high level of political conflict</w:t>
      </w:r>
      <w:r w:rsidRPr="001F1423">
        <w:rPr>
          <w:rStyle w:val="StyleBoldUnderline"/>
        </w:rPr>
        <w:t xml:space="preserve"> over environmental protection efforts</w:t>
      </w:r>
      <w:r w:rsidRPr="001F1423">
        <w:rPr>
          <w:sz w:val="16"/>
        </w:rPr>
        <w:t xml:space="preserve"> </w:t>
      </w:r>
      <w:r w:rsidRPr="001F1423">
        <w:rPr>
          <w:rStyle w:val="StyleBoldUnderline"/>
        </w:rPr>
        <w:t>recently underscores</w:t>
      </w:r>
      <w:r w:rsidRPr="001F1423">
        <w:rPr>
          <w:sz w:val="16"/>
        </w:rPr>
        <w:t xml:space="preserve"> the important role government plays in devising solutions to the nation’s and the world’s mounting environmental ills. Global climate change, population growth, the spread of toxic and hazardous chemicals, loss of biological diversity, and air and water pollution all require various actions by individuals and institutions at all levels of society and in both the public and private sectors. These actions range from scientific research and technological innovation to improved environmental education and significant changes in corporate and consumer behavior. As political scientists, we believe government has an indispensable role to play in environmental protection and improvement. The chapters in this volume thus focus on environmental policies and the government institutions and political processes that affect them. Our goal is to illuminate that role and to suggest needed changes and strategies.</w:t>
      </w:r>
    </w:p>
    <w:p w:rsidR="00405E2F" w:rsidRDefault="00405E2F" w:rsidP="00405E2F">
      <w:pPr>
        <w:pStyle w:val="Heading4"/>
      </w:pPr>
      <w:r>
        <w:lastRenderedPageBreak/>
        <w:t xml:space="preserve">Multiple Institutional fragmentations heighten the link </w:t>
      </w:r>
    </w:p>
    <w:p w:rsidR="00405E2F" w:rsidRDefault="00405E2F" w:rsidP="00405E2F">
      <w:r>
        <w:t xml:space="preserve">Michael E. </w:t>
      </w:r>
      <w:r w:rsidRPr="001F1423">
        <w:rPr>
          <w:rStyle w:val="StyleStyleBold12pt"/>
        </w:rPr>
        <w:t xml:space="preserve">Kraft </w:t>
      </w:r>
      <w:r>
        <w:t xml:space="preserve">professor emeritus of political science and public affairs and Herbert Fisk Johnson Professor of Environmental Studies emeritus at the University of Wisconsin-Green Bay, “Environmental Policy and Politics in Transition” </w:t>
      </w:r>
      <w:r w:rsidRPr="001F1423">
        <w:rPr>
          <w:rStyle w:val="StyleStyleBold12pt"/>
        </w:rPr>
        <w:t>2012</w:t>
      </w:r>
      <w:r>
        <w:t xml:space="preserve"> p. 5-6 DA: 6/5/14</w:t>
      </w:r>
    </w:p>
    <w:p w:rsidR="00405E2F" w:rsidRDefault="00405E2F" w:rsidP="00405E2F">
      <w:pPr>
        <w:rPr>
          <w:sz w:val="14"/>
        </w:rPr>
      </w:pPr>
    </w:p>
    <w:p w:rsidR="00405E2F" w:rsidRDefault="00405E2F" w:rsidP="00405E2F">
      <w:pPr>
        <w:rPr>
          <w:sz w:val="16"/>
        </w:rPr>
      </w:pPr>
      <w:r w:rsidRPr="001F1423">
        <w:rPr>
          <w:sz w:val="16"/>
        </w:rPr>
        <w:t xml:space="preserve">The constitutional requirements for policymaking were established well over two hundred years ago, and they remain much the same today. The U.S. political system is based on a division of authority among three branches of government and between the federal government and the states. Originally intended to limit government power and to protect individual liberty, today this </w:t>
      </w:r>
      <w:r w:rsidRPr="001F1423">
        <w:rPr>
          <w:rStyle w:val="StyleBoldUnderline"/>
        </w:rPr>
        <w:t>division of power</w:t>
      </w:r>
      <w:r w:rsidRPr="001F1423">
        <w:rPr>
          <w:sz w:val="16"/>
        </w:rPr>
        <w:t xml:space="preserve"> may </w:t>
      </w:r>
      <w:r w:rsidRPr="001F1423">
        <w:rPr>
          <w:rStyle w:val="StyleBoldUnderline"/>
        </w:rPr>
        <w:t>impede</w:t>
      </w:r>
      <w:r w:rsidRPr="001F1423">
        <w:rPr>
          <w:sz w:val="16"/>
        </w:rPr>
        <w:t xml:space="preserve"> the </w:t>
      </w:r>
      <w:r w:rsidRPr="001F1423">
        <w:rPr>
          <w:rStyle w:val="StyleBoldUnderline"/>
        </w:rPr>
        <w:t>ability</w:t>
      </w:r>
      <w:r w:rsidRPr="001F1423">
        <w:rPr>
          <w:sz w:val="16"/>
        </w:rPr>
        <w:t xml:space="preserve"> of government </w:t>
      </w:r>
      <w:r w:rsidRPr="001F1423">
        <w:rPr>
          <w:rStyle w:val="StyleBoldUnderline"/>
        </w:rPr>
        <w:t>to adopt</w:t>
      </w:r>
      <w:r w:rsidRPr="001F1423">
        <w:rPr>
          <w:sz w:val="16"/>
        </w:rPr>
        <w:t xml:space="preserve"> timely and coherent </w:t>
      </w:r>
      <w:r w:rsidRPr="001F1423">
        <w:rPr>
          <w:rStyle w:val="StyleBoldUnderline"/>
        </w:rPr>
        <w:t>environmental policy</w:t>
      </w:r>
      <w:r w:rsidRPr="001F1423">
        <w:rPr>
          <w:sz w:val="16"/>
        </w:rPr>
        <w:t xml:space="preserve">. Dedication to principles of federalism means that environmental policy responsibilities are distributed among the federal government, the fifty states, and thousands of local governments (see Chapter 2). </w:t>
      </w:r>
      <w:r w:rsidRPr="001F1423">
        <w:rPr>
          <w:rStyle w:val="StyleBoldUnderline"/>
        </w:rPr>
        <w:t>Responsibility for the environment is divided within the branches of the federal government</w:t>
      </w:r>
      <w:r w:rsidRPr="001F1423">
        <w:rPr>
          <w:sz w:val="16"/>
        </w:rPr>
        <w:t xml:space="preserve"> as well, </w:t>
      </w:r>
      <w:r w:rsidRPr="001F1423">
        <w:rPr>
          <w:rStyle w:val="StyleBoldUnderline"/>
        </w:rPr>
        <w:t xml:space="preserve">most notably in the U.S. Congress, with power shared between the House and Senate, and jurisdiction over environmental policies scattered among dozens of committees and subcommittees </w:t>
      </w:r>
      <w:r w:rsidRPr="001F1423">
        <w:rPr>
          <w:sz w:val="16"/>
        </w:rPr>
        <w:t xml:space="preserve">(Table 1-1). For example, </w:t>
      </w:r>
      <w:r w:rsidRPr="001F1423">
        <w:rPr>
          <w:rStyle w:val="StyleBoldUnderline"/>
        </w:rPr>
        <w:t>approximately twenty Senate and twenty-eight House committees have some jurisdiction</w:t>
      </w:r>
      <w:r w:rsidRPr="001F1423">
        <w:rPr>
          <w:sz w:val="16"/>
        </w:rPr>
        <w:t xml:space="preserve"> over EPA activities. 7 </w:t>
      </w:r>
      <w:r w:rsidRPr="001F1423">
        <w:rPr>
          <w:rStyle w:val="StyleBoldUnderline"/>
        </w:rPr>
        <w:t>The executive branch is also institutionally fragmented</w:t>
      </w:r>
      <w:r w:rsidRPr="001F1423">
        <w:rPr>
          <w:sz w:val="16"/>
        </w:rPr>
        <w:t xml:space="preserve">, with at least some responsibility for the environment and natural resources located in twelve cabinet departments and in the EPA, the Nuclear Regulatory Commission, and other agencies (Figure 1-1). Most environmental policies are concentrated in the EPA and in the Interior and Agriculture Departments; yet the Departments of Energy, Defense, Transportation, and State are increasingly important actors as well. Finally, the more than 100 federal trial and appellate courts play key roles in interpreting environmental legislation and adjudicating disputes over administrative and regulatory actions (see Chapter 6). </w:t>
      </w:r>
      <w:r w:rsidRPr="001F1423">
        <w:rPr>
          <w:rStyle w:val="StyleBoldUnderline"/>
        </w:rPr>
        <w:t>The implications</w:t>
      </w:r>
      <w:r w:rsidRPr="001F1423">
        <w:rPr>
          <w:sz w:val="16"/>
        </w:rPr>
        <w:t xml:space="preserve"> of this constitutional arrangement </w:t>
      </w:r>
      <w:r w:rsidRPr="001F1423">
        <w:rPr>
          <w:rStyle w:val="StyleBoldUnderline"/>
        </w:rPr>
        <w:t>for policymaking were evident</w:t>
      </w:r>
      <w:r w:rsidRPr="001F1423">
        <w:rPr>
          <w:sz w:val="16"/>
        </w:rPr>
        <w:t xml:space="preserve"> in the early 1980s </w:t>
      </w:r>
      <w:r w:rsidRPr="001F1423">
        <w:rPr>
          <w:rStyle w:val="StyleBoldUnderline"/>
        </w:rPr>
        <w:t>as Congress</w:t>
      </w:r>
      <w:r w:rsidRPr="001F1423">
        <w:rPr>
          <w:sz w:val="16"/>
        </w:rPr>
        <w:t xml:space="preserve"> and the courts checked and </w:t>
      </w:r>
      <w:r w:rsidRPr="001F1423">
        <w:rPr>
          <w:rStyle w:val="StyleBoldUnderline"/>
        </w:rPr>
        <w:t>balanced</w:t>
      </w:r>
      <w:r w:rsidRPr="001F1423">
        <w:rPr>
          <w:sz w:val="16"/>
        </w:rPr>
        <w:t xml:space="preserve"> the Reagan </w:t>
      </w:r>
      <w:r w:rsidRPr="001F1423">
        <w:rPr>
          <w:rStyle w:val="StyleBoldUnderline"/>
        </w:rPr>
        <w:t>administration’s efforts to reverse environmental policies</w:t>
      </w:r>
      <w:r w:rsidRPr="001F1423">
        <w:rPr>
          <w:sz w:val="16"/>
        </w:rPr>
        <w:t xml:space="preserve"> of the previous decade. </w:t>
      </w:r>
      <w:r w:rsidRPr="001F1423">
        <w:rPr>
          <w:rStyle w:val="StyleBoldUnderline"/>
        </w:rPr>
        <w:t>They were equally clear</w:t>
      </w:r>
      <w:r w:rsidRPr="001F1423">
        <w:rPr>
          <w:sz w:val="16"/>
        </w:rPr>
        <w:t xml:space="preserve"> during the 1990s </w:t>
      </w:r>
      <w:r w:rsidRPr="001F1423">
        <w:rPr>
          <w:rStyle w:val="StyleBoldUnderline"/>
        </w:rPr>
        <w:t>when the</w:t>
      </w:r>
      <w:r w:rsidRPr="001F1423">
        <w:rPr>
          <w:sz w:val="16"/>
        </w:rPr>
        <w:t xml:space="preserve"> Clinton </w:t>
      </w:r>
      <w:r w:rsidRPr="001F1423">
        <w:rPr>
          <w:rStyle w:val="StyleBoldUnderline"/>
        </w:rPr>
        <w:t>administration vigorously opposed actions in Congress to weaken environmental programs</w:t>
      </w:r>
      <w:r w:rsidRPr="001F1423">
        <w:rPr>
          <w:sz w:val="16"/>
        </w:rPr>
        <w:t xml:space="preserve">. </w:t>
      </w:r>
      <w:r w:rsidRPr="001F1423">
        <w:rPr>
          <w:rStyle w:val="StyleBoldUnderline"/>
        </w:rPr>
        <w:t>They could be seen again in the presidency of George W</w:t>
      </w:r>
      <w:r w:rsidRPr="001F1423">
        <w:rPr>
          <w:sz w:val="16"/>
        </w:rPr>
        <w:t xml:space="preserve">. Bush, </w:t>
      </w:r>
      <w:r w:rsidRPr="001F1423">
        <w:rPr>
          <w:rStyle w:val="StyleBoldUnderline"/>
        </w:rPr>
        <w:t>when Congress challenged the president’s</w:t>
      </w:r>
      <w:r w:rsidRPr="001F1423">
        <w:rPr>
          <w:sz w:val="16"/>
        </w:rPr>
        <w:t xml:space="preserve"> proposed national energy policy and many other </w:t>
      </w:r>
      <w:r w:rsidRPr="001F1423">
        <w:rPr>
          <w:rStyle w:val="StyleBoldUnderline"/>
        </w:rPr>
        <w:t>environmental initiatives</w:t>
      </w:r>
      <w:r w:rsidRPr="001F1423">
        <w:rPr>
          <w:sz w:val="16"/>
        </w:rPr>
        <w:t xml:space="preserve">, particularly when the Democrats regained both houses of Congress following the 2006 election. </w:t>
      </w:r>
      <w:r w:rsidRPr="001F1423">
        <w:rPr>
          <w:rStyle w:val="StyleBoldUnderline"/>
        </w:rPr>
        <w:t>They were just as evident in</w:t>
      </w:r>
      <w:r w:rsidRPr="001F1423">
        <w:rPr>
          <w:sz w:val="16"/>
        </w:rPr>
        <w:t xml:space="preserve"> Barack </w:t>
      </w:r>
      <w:r w:rsidRPr="001F1423">
        <w:rPr>
          <w:rStyle w:val="StyleBoldUnderline"/>
        </w:rPr>
        <w:t>Obama’s presidency</w:t>
      </w:r>
      <w:r w:rsidRPr="001F1423">
        <w:rPr>
          <w:sz w:val="16"/>
        </w:rPr>
        <w:t xml:space="preserve"> when the Republican House in 2011 took strong exception to the president’s budget recommendations and proposals for new rules and regulations in the agencies, especially the EPA’s efforts to reduce toxic pollution from coal-fired power plants and to restrict release of greenhouse gases linked to climate change. During the last two decades, the </w:t>
      </w:r>
      <w:r w:rsidRPr="001F1423">
        <w:rPr>
          <w:rStyle w:val="Emphasis"/>
        </w:rPr>
        <w:t>conflict between the two major parties</w:t>
      </w:r>
      <w:r w:rsidRPr="001F1423">
        <w:rPr>
          <w:rStyle w:val="StyleBoldUnderline"/>
        </w:rPr>
        <w:t xml:space="preserve"> on environmental issues had</w:t>
      </w:r>
      <w:r w:rsidRPr="001F1423">
        <w:rPr>
          <w:sz w:val="16"/>
        </w:rPr>
        <w:t xml:space="preserve"> one </w:t>
      </w:r>
      <w:r w:rsidRPr="001F1423">
        <w:rPr>
          <w:rStyle w:val="StyleBoldUnderline"/>
        </w:rPr>
        <w:t>striking effect</w:t>
      </w:r>
      <w:r w:rsidRPr="001F1423">
        <w:rPr>
          <w:sz w:val="16"/>
        </w:rPr>
        <w:t xml:space="preserve">. It shifted attention to the role of the states in environmental policy. As Barry </w:t>
      </w:r>
      <w:proofErr w:type="spellStart"/>
      <w:r w:rsidRPr="001F1423">
        <w:rPr>
          <w:sz w:val="16"/>
        </w:rPr>
        <w:t>Rabe</w:t>
      </w:r>
      <w:proofErr w:type="spellEnd"/>
      <w:r w:rsidRPr="001F1423">
        <w:rPr>
          <w:sz w:val="16"/>
        </w:rPr>
        <w:t xml:space="preserve"> discusses in Chapter 2, the states often have been at the center of the most innovative actions on environmental and energy policy, including climate change, when </w:t>
      </w:r>
      <w:r w:rsidRPr="001F1423">
        <w:rPr>
          <w:rStyle w:val="StyleBoldUnderline"/>
        </w:rPr>
        <w:t xml:space="preserve">the federal government remained mired in </w:t>
      </w:r>
      <w:r w:rsidRPr="001F1423">
        <w:rPr>
          <w:rStyle w:val="Emphasis"/>
        </w:rPr>
        <w:t>partisan disputes</w:t>
      </w:r>
      <w:r w:rsidRPr="001F1423">
        <w:rPr>
          <w:sz w:val="16"/>
        </w:rPr>
        <w:t xml:space="preserve">. By 2011, for example, well over half of the states had adopted some form of climate change policy, particularly to favor use of renewable energy sources, when </w:t>
      </w:r>
      <w:r w:rsidRPr="001F1423">
        <w:rPr>
          <w:rStyle w:val="StyleBoldUnderline"/>
        </w:rPr>
        <w:t>Congress and the White House could reach no agreement on what to do</w:t>
      </w:r>
      <w:r w:rsidRPr="001F1423">
        <w:rPr>
          <w:sz w:val="16"/>
        </w:rPr>
        <w:t xml:space="preserve">. 8 Generally after broad consultation and agreement among diverse interests, both within and outside of government, </w:t>
      </w:r>
      <w:r w:rsidRPr="001F1423">
        <w:rPr>
          <w:rStyle w:val="StyleBoldUnderline"/>
        </w:rPr>
        <w:t xml:space="preserve">divided authority typically produces </w:t>
      </w:r>
      <w:r w:rsidRPr="001F1423">
        <w:rPr>
          <w:rStyle w:val="Emphasis"/>
        </w:rPr>
        <w:t>slow</w:t>
      </w:r>
      <w:r w:rsidRPr="001F1423">
        <w:rPr>
          <w:sz w:val="16"/>
        </w:rPr>
        <w:t xml:space="preserve"> and incremental </w:t>
      </w:r>
      <w:r w:rsidRPr="001F1423">
        <w:rPr>
          <w:rStyle w:val="Emphasis"/>
        </w:rPr>
        <w:t>alterations</w:t>
      </w:r>
      <w:r w:rsidRPr="001F1423">
        <w:rPr>
          <w:rStyle w:val="StyleBoldUnderline"/>
        </w:rPr>
        <w:t xml:space="preserve"> in public policy. Such political interaction and accommodation of interests</w:t>
      </w:r>
      <w:r w:rsidRPr="001F1423">
        <w:rPr>
          <w:sz w:val="16"/>
        </w:rPr>
        <w:t xml:space="preserve"> enhance the overall legitimacy of the resulting public policies. Over time, however, the cumulative effect often </w:t>
      </w:r>
      <w:r w:rsidRPr="001F1423">
        <w:rPr>
          <w:rStyle w:val="StyleBoldUnderline"/>
        </w:rPr>
        <w:t>results in disjointed policies</w:t>
      </w:r>
      <w:r w:rsidRPr="001F1423">
        <w:rPr>
          <w:sz w:val="16"/>
        </w:rPr>
        <w:t xml:space="preserve"> that fall short of the ecological or holistic principles of policy design so often touted by environmental scientists, planners, and activists.</w:t>
      </w:r>
    </w:p>
    <w:p w:rsidR="00405E2F" w:rsidRDefault="00405E2F" w:rsidP="00405E2F">
      <w:pPr>
        <w:pStyle w:val="Heading4"/>
      </w:pPr>
      <w:r>
        <w:t>Attempts to reduce environmental regulations spur congressional deadlock</w:t>
      </w:r>
    </w:p>
    <w:p w:rsidR="00405E2F" w:rsidRPr="001F1423" w:rsidRDefault="00405E2F" w:rsidP="00405E2F">
      <w:r w:rsidRPr="001F1423">
        <w:rPr>
          <w:rStyle w:val="StyleStyleBold12pt"/>
        </w:rPr>
        <w:t>E&amp;E Daily</w:t>
      </w:r>
      <w:r w:rsidRPr="001F1423">
        <w:t>, 1-17-</w:t>
      </w:r>
      <w:r w:rsidRPr="001F1423">
        <w:rPr>
          <w:rStyle w:val="StyleStyleBold12pt"/>
        </w:rPr>
        <w:t>2012</w:t>
      </w:r>
      <w:r w:rsidRPr="001F1423">
        <w:t xml:space="preserve"> “Committees prep their agendas — but will anything really get done?” </w:t>
      </w:r>
      <w:hyperlink r:id="rId55" w:history="1">
        <w:r w:rsidRPr="002A7B81">
          <w:rPr>
            <w:rStyle w:val="Hyperlink"/>
          </w:rPr>
          <w:t>http://www.governorsbiofuelscoalition.org/?p=1217</w:t>
        </w:r>
      </w:hyperlink>
      <w:r>
        <w:t xml:space="preserve"> DA: 6/5/14</w:t>
      </w:r>
    </w:p>
    <w:p w:rsidR="00405E2F" w:rsidRDefault="00405E2F" w:rsidP="00405E2F"/>
    <w:p w:rsidR="00405E2F" w:rsidRPr="00707D2B" w:rsidRDefault="00405E2F" w:rsidP="00405E2F">
      <w:pPr>
        <w:rPr>
          <w:sz w:val="16"/>
        </w:rPr>
      </w:pPr>
      <w:r w:rsidRPr="00707D2B">
        <w:rPr>
          <w:sz w:val="16"/>
        </w:rPr>
        <w:t xml:space="preserve">House Science Chairman Ralph Hall (R-Texas) and Rep. Andy Harris, the Maryland </w:t>
      </w:r>
      <w:r w:rsidRPr="00707D2B">
        <w:rPr>
          <w:rStyle w:val="StyleBoldUnderline"/>
        </w:rPr>
        <w:t>Republican</w:t>
      </w:r>
      <w:r w:rsidRPr="00707D2B">
        <w:rPr>
          <w:sz w:val="16"/>
        </w:rPr>
        <w:t xml:space="preserve"> who chairs the Energy and Environment Subcommittee, </w:t>
      </w:r>
      <w:r w:rsidRPr="00707D2B">
        <w:rPr>
          <w:rStyle w:val="StyleBoldUnderline"/>
        </w:rPr>
        <w:t>made their biggest goal</w:t>
      </w:r>
      <w:r w:rsidRPr="00707D2B">
        <w:rPr>
          <w:sz w:val="16"/>
        </w:rPr>
        <w:t xml:space="preserve"> in 2011 </w:t>
      </w:r>
      <w:r w:rsidRPr="00707D2B">
        <w:rPr>
          <w:rStyle w:val="StyleBoldUnderline"/>
        </w:rPr>
        <w:t>to stand over EPA's shoulder on everything</w:t>
      </w:r>
      <w:r w:rsidRPr="00707D2B">
        <w:rPr>
          <w:sz w:val="16"/>
        </w:rPr>
        <w:t xml:space="preserve"> from new air pollution standards to chemical risk assessments. Their panel does not have jurisdiction over the actual regulations but </w:t>
      </w:r>
      <w:r w:rsidRPr="00707D2B">
        <w:rPr>
          <w:rStyle w:val="StyleBoldUnderline"/>
        </w:rPr>
        <w:t>expect Republicans to stay in</w:t>
      </w:r>
      <w:r w:rsidRPr="00707D2B">
        <w:rPr>
          <w:sz w:val="16"/>
        </w:rPr>
        <w:t xml:space="preserve"> the </w:t>
      </w:r>
      <w:r w:rsidRPr="00707D2B">
        <w:rPr>
          <w:rStyle w:val="StyleBoldUnderline"/>
        </w:rPr>
        <w:t>EPA oversight mode</w:t>
      </w:r>
      <w:r w:rsidRPr="00707D2B">
        <w:rPr>
          <w:sz w:val="16"/>
        </w:rPr>
        <w:t xml:space="preserve"> in 2012, </w:t>
      </w:r>
      <w:r w:rsidRPr="00707D2B">
        <w:rPr>
          <w:rStyle w:val="StyleBoldUnderline"/>
        </w:rPr>
        <w:t>when the agency could propose new rules for refineries, greenhouse gases</w:t>
      </w:r>
      <w:r w:rsidRPr="00707D2B">
        <w:rPr>
          <w:sz w:val="16"/>
        </w:rPr>
        <w:t xml:space="preserve"> from </w:t>
      </w:r>
      <w:r w:rsidRPr="00707D2B">
        <w:rPr>
          <w:rStyle w:val="StyleBoldUnderline"/>
        </w:rPr>
        <w:t>power plants</w:t>
      </w:r>
      <w:r w:rsidRPr="00707D2B">
        <w:rPr>
          <w:sz w:val="16"/>
        </w:rPr>
        <w:t xml:space="preserve"> and the </w:t>
      </w:r>
      <w:r w:rsidRPr="00707D2B">
        <w:rPr>
          <w:rStyle w:val="StyleBoldUnderline"/>
        </w:rPr>
        <w:t>hydraulic fracturing</w:t>
      </w:r>
      <w:r w:rsidRPr="00707D2B">
        <w:rPr>
          <w:sz w:val="16"/>
        </w:rPr>
        <w:t xml:space="preserve"> techniques used in </w:t>
      </w:r>
      <w:r w:rsidRPr="00707D2B">
        <w:rPr>
          <w:rStyle w:val="StyleBoldUnderline"/>
        </w:rPr>
        <w:t>oil and gas production</w:t>
      </w:r>
      <w:r w:rsidRPr="00707D2B">
        <w:rPr>
          <w:sz w:val="16"/>
        </w:rPr>
        <w:t xml:space="preserve">. Harris' subcommittee has already scheduled a Feb. 1 hearing called "Fractured Science" to examine EPA's research into possible groundwater contamination from drilling in </w:t>
      </w:r>
      <w:proofErr w:type="spellStart"/>
      <w:r w:rsidRPr="00707D2B">
        <w:rPr>
          <w:sz w:val="16"/>
        </w:rPr>
        <w:t>Pavillion</w:t>
      </w:r>
      <w:proofErr w:type="spellEnd"/>
      <w:r w:rsidRPr="00707D2B">
        <w:rPr>
          <w:sz w:val="16"/>
        </w:rPr>
        <w:t xml:space="preserve">, Wyo. Other highlights Lessons learned from 2011 </w:t>
      </w:r>
      <w:proofErr w:type="gramStart"/>
      <w:r w:rsidRPr="00707D2B">
        <w:rPr>
          <w:sz w:val="16"/>
        </w:rPr>
        <w:t>The</w:t>
      </w:r>
      <w:proofErr w:type="gramEnd"/>
      <w:r w:rsidRPr="00707D2B">
        <w:rPr>
          <w:sz w:val="16"/>
        </w:rPr>
        <w:t xml:space="preserve"> only bill to clear the committee's energy and environment panel last year was introduced by Harris to renew funding for research on algae blooms, which can cause oxygen-poor, fish-killing "dead zones" in water bodies such as the Chesapeake Bay -- a major issue in Harris' Maryland district. That bill is still waiting on the House floor, and </w:t>
      </w:r>
      <w:r w:rsidRPr="00707D2B">
        <w:rPr>
          <w:rStyle w:val="StyleBoldUnderline"/>
        </w:rPr>
        <w:t xml:space="preserve">not much else from </w:t>
      </w:r>
      <w:r w:rsidRPr="00707D2B">
        <w:rPr>
          <w:rStyle w:val="StyleBoldUnderline"/>
        </w:rPr>
        <w:lastRenderedPageBreak/>
        <w:t>the panel is expected to join it.</w:t>
      </w:r>
      <w:r w:rsidRPr="00707D2B">
        <w:rPr>
          <w:sz w:val="16"/>
        </w:rPr>
        <w:t xml:space="preserve"> According to Republican committee staff, the bill most likely to move this year is a renewal of the Environmental Research, Development, and Demonstration Authorization Act, a law governing EPA science activities that hasn't gotten a specific funding authorization since 1981. </w:t>
      </w:r>
      <w:r w:rsidRPr="00707D2B">
        <w:rPr>
          <w:rStyle w:val="StyleBoldUnderline"/>
        </w:rPr>
        <w:t xml:space="preserve">The politics surrounding the agency's new regulations make it a </w:t>
      </w:r>
      <w:r w:rsidRPr="00707D2B">
        <w:rPr>
          <w:rStyle w:val="Emphasis"/>
        </w:rPr>
        <w:t>likely candidate for deadlock</w:t>
      </w:r>
      <w:r w:rsidRPr="00707D2B">
        <w:rPr>
          <w:sz w:val="16"/>
        </w:rPr>
        <w:t xml:space="preserve">, but </w:t>
      </w:r>
      <w:r w:rsidRPr="00707D2B">
        <w:rPr>
          <w:rStyle w:val="StyleBoldUnderline"/>
        </w:rPr>
        <w:t>Democratic committee staff said this year's work would in any event lay foundations for future stabs at updating EPA's</w:t>
      </w:r>
      <w:r w:rsidRPr="00707D2B">
        <w:rPr>
          <w:sz w:val="16"/>
        </w:rPr>
        <w:t xml:space="preserve"> scientific integrity and peer review </w:t>
      </w:r>
      <w:r w:rsidRPr="00707D2B">
        <w:rPr>
          <w:rStyle w:val="StyleBoldUnderline"/>
        </w:rPr>
        <w:t>methods.</w:t>
      </w:r>
    </w:p>
    <w:p w:rsidR="00405E2F" w:rsidRDefault="00405E2F" w:rsidP="00405E2F">
      <w:pPr>
        <w:pStyle w:val="Heading3"/>
      </w:pPr>
      <w:r>
        <w:lastRenderedPageBreak/>
        <w:t>Link – Offshore Drilling</w:t>
      </w:r>
    </w:p>
    <w:p w:rsidR="00405E2F" w:rsidRPr="00D00681" w:rsidRDefault="00405E2F" w:rsidP="00405E2F">
      <w:pPr>
        <w:pStyle w:val="Heading4"/>
      </w:pPr>
      <w:r>
        <w:t>Expanding offshore drilling spurs partisan battle and committee gridlock</w:t>
      </w:r>
    </w:p>
    <w:p w:rsidR="00405E2F" w:rsidRPr="001F1423" w:rsidRDefault="00405E2F" w:rsidP="00405E2F">
      <w:r w:rsidRPr="001F1423">
        <w:rPr>
          <w:rStyle w:val="StyleStyleBold12pt"/>
        </w:rPr>
        <w:t>E&amp;E Daily</w:t>
      </w:r>
      <w:r w:rsidRPr="001F1423">
        <w:t>, 1-17-</w:t>
      </w:r>
      <w:r w:rsidRPr="001F1423">
        <w:rPr>
          <w:rStyle w:val="StyleStyleBold12pt"/>
        </w:rPr>
        <w:t>2012</w:t>
      </w:r>
      <w:r w:rsidRPr="001F1423">
        <w:t xml:space="preserve"> “Committees prep their agendas — but will anything really get done?” </w:t>
      </w:r>
      <w:hyperlink r:id="rId56" w:history="1">
        <w:r w:rsidRPr="002A7B81">
          <w:rPr>
            <w:rStyle w:val="Hyperlink"/>
          </w:rPr>
          <w:t>http://www.governorsbiofuelscoalition.org/?p=1217</w:t>
        </w:r>
      </w:hyperlink>
      <w:r>
        <w:t xml:space="preserve"> DA: 6/5/14</w:t>
      </w:r>
    </w:p>
    <w:p w:rsidR="00405E2F" w:rsidRDefault="00405E2F" w:rsidP="00405E2F"/>
    <w:p w:rsidR="00405E2F" w:rsidRPr="001F1423" w:rsidRDefault="00405E2F" w:rsidP="00405E2F">
      <w:pPr>
        <w:rPr>
          <w:sz w:val="16"/>
        </w:rPr>
      </w:pPr>
      <w:r w:rsidRPr="001F1423">
        <w:rPr>
          <w:sz w:val="16"/>
        </w:rPr>
        <w:t xml:space="preserve">Despite an impressive track record at clearing energy and public lands measures, </w:t>
      </w:r>
      <w:r w:rsidRPr="001F1423">
        <w:rPr>
          <w:rStyle w:val="StyleBoldUnderline"/>
        </w:rPr>
        <w:t>the Senate Energy</w:t>
      </w:r>
      <w:r w:rsidRPr="001F1423">
        <w:rPr>
          <w:sz w:val="16"/>
        </w:rPr>
        <w:t xml:space="preserve"> and Natural Resources </w:t>
      </w:r>
      <w:r w:rsidRPr="001F1423">
        <w:rPr>
          <w:rStyle w:val="StyleBoldUnderline"/>
        </w:rPr>
        <w:t>Committee didn't see a single measure debated on the Senate floor in 2011</w:t>
      </w:r>
      <w:r w:rsidRPr="001F1423">
        <w:rPr>
          <w:sz w:val="16"/>
        </w:rPr>
        <w:t xml:space="preserve">. Retiring committee Chairman Jeff Bingaman (D-N.M.) is likely to keep the pressure on Senate leaders to take those measures up in the full chamber as his time in the Senate comes to a close at the end of this year. And he'll also likely encourage discussions of his upcoming clean energy standard legislation. The measure isn't likely to gain much traction among Republicans in either chamber -- a fact Bingaman acknowledges -- but he says it will still be important to start debate on the issue. Other highlights Lessons </w:t>
      </w:r>
      <w:proofErr w:type="gramStart"/>
      <w:r w:rsidRPr="001F1423">
        <w:rPr>
          <w:sz w:val="16"/>
        </w:rPr>
        <w:t>learned</w:t>
      </w:r>
      <w:proofErr w:type="gramEnd"/>
      <w:r w:rsidRPr="001F1423">
        <w:rPr>
          <w:sz w:val="16"/>
        </w:rPr>
        <w:t xml:space="preserve"> from 2011 </w:t>
      </w:r>
      <w:r w:rsidRPr="001F1423">
        <w:rPr>
          <w:rStyle w:val="StyleBoldUnderline"/>
        </w:rPr>
        <w:t>The committee</w:t>
      </w:r>
      <w:r w:rsidRPr="001F1423">
        <w:rPr>
          <w:sz w:val="16"/>
        </w:rPr>
        <w:t xml:space="preserve"> last year kept up its famously bipartisan appearances, churning out an impressive 61 bills. But the panel still </w:t>
      </w:r>
      <w:r w:rsidRPr="001F1423">
        <w:rPr>
          <w:rStyle w:val="StyleBoldUnderline"/>
        </w:rPr>
        <w:t xml:space="preserve">suffered from </w:t>
      </w:r>
      <w:r w:rsidRPr="001F1423">
        <w:rPr>
          <w:rStyle w:val="Emphasis"/>
        </w:rPr>
        <w:t>bouts of partisanship</w:t>
      </w:r>
      <w:r w:rsidRPr="001F1423">
        <w:rPr>
          <w:rStyle w:val="StyleBoldUnderline"/>
        </w:rPr>
        <w:t xml:space="preserve"> that brought action on certain issues</w:t>
      </w:r>
      <w:r w:rsidRPr="001F1423">
        <w:rPr>
          <w:sz w:val="16"/>
        </w:rPr>
        <w:t xml:space="preserve"> -- like a response to the 2010 Gulf of Mexico oil spill -- </w:t>
      </w:r>
      <w:r w:rsidRPr="001F1423">
        <w:rPr>
          <w:rStyle w:val="StyleBoldUnderline"/>
        </w:rPr>
        <w:t xml:space="preserve">to a </w:t>
      </w:r>
      <w:r w:rsidRPr="001F1423">
        <w:rPr>
          <w:rStyle w:val="Emphasis"/>
        </w:rPr>
        <w:t>standstill.</w:t>
      </w:r>
      <w:r w:rsidRPr="001F1423">
        <w:rPr>
          <w:sz w:val="16"/>
        </w:rPr>
        <w:t xml:space="preserve"> The addition of several new tea party-backed GOP freshmen to the roster also caused some strife at committee meetings and in negotiations on seemingly noncontroversial bills. </w:t>
      </w:r>
      <w:r w:rsidRPr="001F1423">
        <w:rPr>
          <w:rStyle w:val="Emphasis"/>
        </w:rPr>
        <w:t>Head-butting</w:t>
      </w:r>
      <w:r w:rsidRPr="001F1423">
        <w:rPr>
          <w:rStyle w:val="StyleBoldUnderline"/>
        </w:rPr>
        <w:t xml:space="preserve"> isn't likely to go away on key issues</w:t>
      </w:r>
      <w:r w:rsidRPr="001F1423">
        <w:rPr>
          <w:sz w:val="16"/>
        </w:rPr>
        <w:t xml:space="preserve"> as election-year politics dominate discussions throughout the Capitol. CES: Bingaman has vowed to float legislation early this session that would create a federal clean energy standard requiring utilities to generate a certain percentage of their electricity from low-carbon sources in the coming decades. Once introduced, the measure is sure to get ample face time in the committee, but partisan roadblocks in the full Senate and a sure death in the House will likely prevent it from moving beyond the panel. Smaller bipartisan bills: The committee last year cleared dozens of smaller energy bills on a bipartisan basis -- many of them breakouts from a broad 2009 energy bill that stalled in the full Senate -- but none have seen floor time. Bingaman will likely push Senate leaders to move on some of those measures as he sees the clock ticking on his time in the Senate. Offshore drilling: </w:t>
      </w:r>
      <w:r w:rsidRPr="001F1423">
        <w:rPr>
          <w:rStyle w:val="StyleBoldUnderline"/>
        </w:rPr>
        <w:t xml:space="preserve">Efforts </w:t>
      </w:r>
      <w:r w:rsidRPr="001F1423">
        <w:rPr>
          <w:sz w:val="16"/>
        </w:rPr>
        <w:t xml:space="preserve">last year </w:t>
      </w:r>
      <w:r w:rsidRPr="001F1423">
        <w:rPr>
          <w:rStyle w:val="StyleBoldUnderline"/>
        </w:rPr>
        <w:t>to advance offshore drilling</w:t>
      </w:r>
      <w:r w:rsidRPr="001F1423">
        <w:rPr>
          <w:sz w:val="16"/>
        </w:rPr>
        <w:t xml:space="preserve"> safety language </w:t>
      </w:r>
      <w:r w:rsidRPr="001F1423">
        <w:rPr>
          <w:rStyle w:val="StyleBoldUnderline"/>
        </w:rPr>
        <w:t>stalled</w:t>
      </w:r>
      <w:r w:rsidRPr="001F1423">
        <w:rPr>
          <w:sz w:val="16"/>
        </w:rPr>
        <w:t xml:space="preserve"> after ranking member Lisa Murkowski (R-Alaska) and Sen. Mary Landrieu (D-La.) urged the inclusion of coastal revenue-sharing language in a bill responding to the 2010 oil spill in the Gulf of Mexico. Bingaman isn't likely to advance the legislation this session, but </w:t>
      </w:r>
      <w:r w:rsidRPr="001F1423">
        <w:rPr>
          <w:rStyle w:val="StyleBoldUnderline"/>
        </w:rPr>
        <w:t>the committee could take a look at other offshore drilling issues</w:t>
      </w:r>
      <w:r w:rsidRPr="001F1423">
        <w:rPr>
          <w:sz w:val="16"/>
        </w:rPr>
        <w:t xml:space="preserve">, such as Interior's five-year leasing plan. </w:t>
      </w:r>
      <w:r w:rsidRPr="001F1423">
        <w:rPr>
          <w:rStyle w:val="StyleBoldUnderline"/>
        </w:rPr>
        <w:t>Republicans and the oil industry want to see the areas</w:t>
      </w:r>
      <w:r w:rsidRPr="001F1423">
        <w:rPr>
          <w:sz w:val="16"/>
        </w:rPr>
        <w:t xml:space="preserve"> included in that plan </w:t>
      </w:r>
      <w:r w:rsidRPr="001F1423">
        <w:rPr>
          <w:rStyle w:val="StyleBoldUnderline"/>
        </w:rPr>
        <w:t>beefed up, while environmentalists and many Democrats say it already infringes on too many sensitive areas</w:t>
      </w:r>
      <w:r w:rsidRPr="001F1423">
        <w:rPr>
          <w:sz w:val="16"/>
        </w:rPr>
        <w:t>.</w:t>
      </w:r>
    </w:p>
    <w:p w:rsidR="00405E2F" w:rsidRDefault="00405E2F" w:rsidP="00405E2F">
      <w:pPr>
        <w:pStyle w:val="Heading4"/>
      </w:pPr>
      <w:r>
        <w:t>Offshore drilling sparks fierce opposition in committees and senate</w:t>
      </w:r>
    </w:p>
    <w:p w:rsidR="00405E2F" w:rsidRPr="001F1423" w:rsidRDefault="00405E2F" w:rsidP="00405E2F">
      <w:r w:rsidRPr="001F1423">
        <w:rPr>
          <w:rStyle w:val="StyleStyleBold12pt"/>
        </w:rPr>
        <w:t>E&amp;E Daily</w:t>
      </w:r>
      <w:r w:rsidRPr="001F1423">
        <w:t>, 1-17-</w:t>
      </w:r>
      <w:r w:rsidRPr="001F1423">
        <w:rPr>
          <w:rStyle w:val="StyleStyleBold12pt"/>
        </w:rPr>
        <w:t>2012</w:t>
      </w:r>
      <w:r w:rsidRPr="001F1423">
        <w:t xml:space="preserve"> “Committees prep their agendas — but will anything really get done?” </w:t>
      </w:r>
      <w:hyperlink r:id="rId57" w:history="1">
        <w:r w:rsidRPr="002A7B81">
          <w:rPr>
            <w:rStyle w:val="Hyperlink"/>
          </w:rPr>
          <w:t>http://www.governorsbiofuelscoalition.org/?p=1217</w:t>
        </w:r>
      </w:hyperlink>
      <w:r>
        <w:t xml:space="preserve"> DA: 6/5/14</w:t>
      </w:r>
    </w:p>
    <w:p w:rsidR="00405E2F" w:rsidRDefault="00405E2F" w:rsidP="00405E2F"/>
    <w:p w:rsidR="00405E2F" w:rsidRDefault="00405E2F" w:rsidP="00405E2F">
      <w:pPr>
        <w:rPr>
          <w:sz w:val="14"/>
        </w:rPr>
      </w:pPr>
      <w:r w:rsidRPr="001F1423">
        <w:rPr>
          <w:rStyle w:val="StyleBoldUnderline"/>
        </w:rPr>
        <w:t xml:space="preserve">The battles </w:t>
      </w:r>
      <w:r w:rsidRPr="001F1423">
        <w:rPr>
          <w:rStyle w:val="Emphasis"/>
        </w:rPr>
        <w:t>won't be pretty.</w:t>
      </w:r>
      <w:r w:rsidRPr="001F1423">
        <w:rPr>
          <w:sz w:val="14"/>
        </w:rPr>
        <w:t xml:space="preserve"> </w:t>
      </w:r>
      <w:r w:rsidRPr="001F1423">
        <w:rPr>
          <w:rStyle w:val="StyleBoldUnderline"/>
        </w:rPr>
        <w:t>But they</w:t>
      </w:r>
      <w:r w:rsidRPr="001F1423">
        <w:rPr>
          <w:sz w:val="14"/>
        </w:rPr>
        <w:t xml:space="preserve"> -- along with the campaigns, of course -- </w:t>
      </w:r>
      <w:r w:rsidRPr="001F1423">
        <w:rPr>
          <w:rStyle w:val="StyleBoldUnderline"/>
        </w:rPr>
        <w:t xml:space="preserve">will be what </w:t>
      </w:r>
      <w:proofErr w:type="gramStart"/>
      <w:r w:rsidRPr="001F1423">
        <w:rPr>
          <w:rStyle w:val="StyleBoldUnderline"/>
        </w:rPr>
        <w:t>occupies</w:t>
      </w:r>
      <w:proofErr w:type="gramEnd"/>
      <w:r w:rsidRPr="001F1423">
        <w:rPr>
          <w:rStyle w:val="StyleBoldUnderline"/>
        </w:rPr>
        <w:t xml:space="preserve"> Washington</w:t>
      </w:r>
      <w:r w:rsidRPr="001F1423">
        <w:rPr>
          <w:sz w:val="14"/>
        </w:rPr>
        <w:t xml:space="preserve"> during the next year. What follows is a look at the likely agendas for key congressional committees over the next several months: </w:t>
      </w:r>
      <w:proofErr w:type="spellStart"/>
      <w:r w:rsidRPr="001F1423">
        <w:rPr>
          <w:sz w:val="14"/>
        </w:rPr>
        <w:t>Cont</w:t>
      </w:r>
      <w:proofErr w:type="spellEnd"/>
      <w:r w:rsidRPr="001F1423">
        <w:rPr>
          <w:sz w:val="14"/>
        </w:rPr>
        <w:t xml:space="preserve">… </w:t>
      </w:r>
      <w:proofErr w:type="gramStart"/>
      <w:r w:rsidRPr="001F1423">
        <w:rPr>
          <w:sz w:val="14"/>
        </w:rPr>
        <w:t>HOUSE NATURAL RESOURCES The agenda for 2012 Rep. Doc Hastings (R-Wash.).</w:t>
      </w:r>
      <w:proofErr w:type="gramEnd"/>
      <w:r w:rsidRPr="001F1423">
        <w:rPr>
          <w:sz w:val="14"/>
        </w:rPr>
        <w:t xml:space="preserve"> </w:t>
      </w:r>
      <w:r w:rsidRPr="001F1423">
        <w:rPr>
          <w:rStyle w:val="StyleBoldUnderline"/>
        </w:rPr>
        <w:t>Energy development on the nation's lands and waters will continue to set the agenda for the Natural Resources Committee</w:t>
      </w:r>
      <w:r w:rsidRPr="001F1423">
        <w:rPr>
          <w:sz w:val="14"/>
        </w:rPr>
        <w:t xml:space="preserve"> in 2012. Expect to see plenty of Interior Secretary Ken Salazar and his agency heads on the witness stand as the committee </w:t>
      </w:r>
      <w:proofErr w:type="gramStart"/>
      <w:r w:rsidRPr="001F1423">
        <w:rPr>
          <w:sz w:val="14"/>
        </w:rPr>
        <w:t>continues</w:t>
      </w:r>
      <w:proofErr w:type="gramEnd"/>
      <w:r w:rsidRPr="001F1423">
        <w:rPr>
          <w:sz w:val="14"/>
        </w:rPr>
        <w:t xml:space="preserve"> its assault on the Obama administration's policies. "Republicans on the committee will continue to focus on creating new American jobs, reducing the debt and federal deficit, protecting access to our nation's natural resources and conducting oversight of the administration's policies and actions," said committee spokeswoman Jill Strait. Last year saw 115 hearings and markups of a dizzying number of bills. "I think 2012 will be equally as busy," Strait said. Other highlights Lessons learned from 2011 </w:t>
      </w:r>
      <w:proofErr w:type="gramStart"/>
      <w:r w:rsidRPr="001F1423">
        <w:rPr>
          <w:rStyle w:val="StyleBoldUnderline"/>
        </w:rPr>
        <w:t>The</w:t>
      </w:r>
      <w:proofErr w:type="gramEnd"/>
      <w:r w:rsidRPr="001F1423">
        <w:rPr>
          <w:rStyle w:val="StyleBoldUnderline"/>
        </w:rPr>
        <w:t xml:space="preserve"> last session</w:t>
      </w:r>
      <w:r w:rsidRPr="001F1423">
        <w:rPr>
          <w:sz w:val="14"/>
        </w:rPr>
        <w:t xml:space="preserve"> included 115 hearings and </w:t>
      </w:r>
      <w:r w:rsidRPr="001F1423">
        <w:rPr>
          <w:rStyle w:val="StyleBoldUnderline"/>
        </w:rPr>
        <w:t>saw the passage of several significant Republican-led bills promoting offshore drilling</w:t>
      </w:r>
      <w:r w:rsidRPr="001F1423">
        <w:rPr>
          <w:sz w:val="14"/>
        </w:rPr>
        <w:t xml:space="preserve">, renewable energy, copper mining, and hunting and fishing, among many others. </w:t>
      </w:r>
      <w:r w:rsidRPr="001F1423">
        <w:rPr>
          <w:rStyle w:val="StyleBoldUnderline"/>
        </w:rPr>
        <w:t xml:space="preserve">But </w:t>
      </w:r>
      <w:r w:rsidRPr="001F1423">
        <w:rPr>
          <w:sz w:val="14"/>
        </w:rPr>
        <w:t xml:space="preserve">while some of the bills passed the full House, </w:t>
      </w:r>
      <w:r w:rsidRPr="001F1423">
        <w:rPr>
          <w:rStyle w:val="StyleBoldUnderline"/>
        </w:rPr>
        <w:t>only a few small-scale proposals passed the Senate, Democrats point out</w:t>
      </w:r>
      <w:r w:rsidRPr="001F1423">
        <w:rPr>
          <w:sz w:val="14"/>
        </w:rPr>
        <w:t>. Regardless of who is to blame, lawmakers know they will need to work much harder to achieve bipartisan compromises this session, particularly in an election year. Cutting red tape: The committee's focus will largely mirror last year's agenda: job creation through increased energy development on public lands and waters. Expect early action on a trio of bills introduced late last year that would allow oil and gas leasing in the Atlantic and Pacific oceans, allow drilling in the Arctic National Wildlife Refuge and reinstate a scrapped George W. Bush administration plan to promote oil shale development in the West. The bills, which are designed to raise new revenues to shore up the Highway Trust Fund, will see action "in the coming weeks or months," according to a statement this month by House Speaker John Boehner (R-Ohio) (</w:t>
      </w:r>
      <w:proofErr w:type="spellStart"/>
      <w:r w:rsidRPr="001F1423">
        <w:rPr>
          <w:sz w:val="14"/>
        </w:rPr>
        <w:t>Greenwire</w:t>
      </w:r>
      <w:proofErr w:type="spellEnd"/>
      <w:r w:rsidRPr="001F1423">
        <w:rPr>
          <w:sz w:val="14"/>
        </w:rPr>
        <w:t xml:space="preserve">, Jan. 9). Renewables: The committee will continue seeking ways to streamline the federal permitting process. A committee aide said Chairman Doc Hastings (R-Wash.) plans to push for House passage of four bills his panel reported last July that would shorten National Environmental Policy Act reviews for low-impact renewable energy projects. A committee aide said the panel will explore other ways to unlock the vast potential to site wind, solar, hydro and other energy projects on public lands. Endangered species: In addition to NEPA, the committee will seek to overhaul the Endangered Species Act, a nearly 40-year-old law critics contend has stymied access to domestic resources. At its first hearing on the matter last month, Republicans on the committee blamed the frequency of citizens' lawsuits that many argue have hamstrung the Fish and Wildlife Service (E&amp;E Daily, Dec. 7, 2010). The committee will hold additional oversight hearings to examine the law's strengths and weaknesses and explore potential improvements. The committee may also review a landmark settlement between the Obama administration and environmentalists that will force the administration to issue final listing decisions on hundreds of species over the next five years. Oversight: The committee will continue its oversight of major Obama administration policies, including its five-year offshore leasing plan, a proposed rewrite of the Office of Surface Mining's stream buffer rule, national ocean planning and the folding of OSM into the Bureau of Land Management. The committee heard from Interior Secretary Ken </w:t>
      </w:r>
      <w:r w:rsidRPr="001F1423">
        <w:rPr>
          <w:sz w:val="14"/>
        </w:rPr>
        <w:lastRenderedPageBreak/>
        <w:t xml:space="preserve">Salazar shortly after he released the agency's five-year leasing plan, which calls for continued sales in the Gulf of Mexico and Alaska, but excluded the Atlantic and Pacific coasts, angering Republicans. Expect to see much more of Salazar on the witness stand as his agency finalizes the leasing plan and issues other decisions on Alaskan offshore drilling, hydraulic fracturing regulations and oil shale. Oceans: Hastings plans to continue his campaign against the administration's National Ocean Policy. Spurred by last week's release of a draft implementation plan, Hastings said he would hold additional hearings to vet the policy, which he warned could place portions of the ocean off-limits for recreation, fishing or development. Hastings held two hearings last year on the plan, targeting it as a "burdensome" federal effort that could destroy jobs and hinder economic growth. Marine advocates applauded the plan. Access: Republicans will continue attacking Obama policies they argue have unfairly locked up public lands. While no markup has been set, the committee will continue to push a bill to release tens of millions of acres of forests the Clinton administration placed off-limits to roads and timber harvests. The bill, which would also lift interim protections by the Bureau of Land Management, is the greatest threat to public lands in a generation, environmentalists have warned. Expect a continued focus on land management decisions, including the new Forest Service planning </w:t>
      </w:r>
      <w:proofErr w:type="gramStart"/>
      <w:r w:rsidRPr="001F1423">
        <w:rPr>
          <w:sz w:val="14"/>
        </w:rPr>
        <w:t>rule, that</w:t>
      </w:r>
      <w:proofErr w:type="gramEnd"/>
      <w:r w:rsidRPr="001F1423">
        <w:rPr>
          <w:sz w:val="14"/>
        </w:rPr>
        <w:t xml:space="preserve"> could affect access for motorized users like off-highway vehicles and snowmobiles. </w:t>
      </w:r>
      <w:r w:rsidRPr="001F1423">
        <w:rPr>
          <w:rStyle w:val="StyleBoldUnderline"/>
        </w:rPr>
        <w:t>Democratic defense: Committee Democrats</w:t>
      </w:r>
      <w:r w:rsidRPr="001F1423">
        <w:rPr>
          <w:sz w:val="14"/>
        </w:rPr>
        <w:t xml:space="preserve"> led by Rep. Ed Markey of Massachusetts </w:t>
      </w:r>
      <w:r w:rsidRPr="001F1423">
        <w:rPr>
          <w:rStyle w:val="StyleBoldUnderline"/>
        </w:rPr>
        <w:t xml:space="preserve">will continue to portray the majority as </w:t>
      </w:r>
      <w:r w:rsidRPr="001F1423">
        <w:rPr>
          <w:rStyle w:val="Emphasis"/>
        </w:rPr>
        <w:t>beholden to fossil fuel interests,</w:t>
      </w:r>
      <w:r w:rsidRPr="001F1423">
        <w:rPr>
          <w:rStyle w:val="StyleBoldUnderline"/>
        </w:rPr>
        <w:t xml:space="preserve"> pointing to its failure to consider the ranking member's proposal to implement offshore drilling reforms recommended by the</w:t>
      </w:r>
      <w:r w:rsidRPr="001F1423">
        <w:rPr>
          <w:sz w:val="14"/>
        </w:rPr>
        <w:t xml:space="preserve"> president's </w:t>
      </w:r>
      <w:r w:rsidRPr="001F1423">
        <w:rPr>
          <w:rStyle w:val="StyleBoldUnderline"/>
        </w:rPr>
        <w:t xml:space="preserve">BP spill commission. They will continue to point to deficit reduction measures that target </w:t>
      </w:r>
      <w:r w:rsidRPr="001F1423">
        <w:rPr>
          <w:sz w:val="14"/>
        </w:rPr>
        <w:t>oil industry tax breaks;</w:t>
      </w:r>
      <w:r w:rsidRPr="001F1423">
        <w:rPr>
          <w:rStyle w:val="StyleBoldUnderline"/>
        </w:rPr>
        <w:t xml:space="preserve"> leased, but undeveloped, public lands</w:t>
      </w:r>
      <w:r w:rsidRPr="001F1423">
        <w:rPr>
          <w:sz w:val="14"/>
        </w:rPr>
        <w:t xml:space="preserve">; and royalty-free mineral development. In addition, </w:t>
      </w:r>
      <w:r w:rsidRPr="001F1423">
        <w:rPr>
          <w:rStyle w:val="StyleBoldUnderline"/>
        </w:rPr>
        <w:t xml:space="preserve">committee Democrats say they will </w:t>
      </w:r>
      <w:r w:rsidRPr="001F1423">
        <w:rPr>
          <w:rStyle w:val="Emphasis"/>
        </w:rPr>
        <w:t>fight hard</w:t>
      </w:r>
      <w:r w:rsidRPr="001F1423">
        <w:rPr>
          <w:rStyle w:val="StyleBoldUnderline"/>
        </w:rPr>
        <w:t xml:space="preserve"> to stifle Republican attempts to allow oil and gas drilling </w:t>
      </w:r>
      <w:r w:rsidRPr="001F1423">
        <w:rPr>
          <w:sz w:val="14"/>
        </w:rPr>
        <w:t>in the Arctic National Wildlife Refuge, new uranium claims near the Grand Canyon and limit or reduce funding for land acquisition and conservation. The minority will also promote accelerated development of solar, wind and other clean energy on public lands.</w:t>
      </w:r>
    </w:p>
    <w:p w:rsidR="00405E2F" w:rsidRPr="001847A2" w:rsidRDefault="00405E2F" w:rsidP="00405E2F">
      <w:pPr>
        <w:pStyle w:val="Heading4"/>
      </w:pPr>
      <w:r>
        <w:t xml:space="preserve">Expanding offshore drilling only </w:t>
      </w:r>
      <w:r w:rsidRPr="00E9502E">
        <w:rPr>
          <w:i/>
          <w:u w:val="single"/>
        </w:rPr>
        <w:t xml:space="preserve">costs </w:t>
      </w:r>
      <w:r>
        <w:t xml:space="preserve">political capital – alienates </w:t>
      </w:r>
      <w:proofErr w:type="spellStart"/>
      <w:r>
        <w:t>dems</w:t>
      </w:r>
      <w:proofErr w:type="spellEnd"/>
      <w:r>
        <w:t xml:space="preserve"> and environmental lobby and GOP and industry complain no matter what</w:t>
      </w:r>
    </w:p>
    <w:p w:rsidR="00405E2F" w:rsidRDefault="00405E2F" w:rsidP="00405E2F">
      <w:r>
        <w:t xml:space="preserve">Margaret </w:t>
      </w:r>
      <w:proofErr w:type="spellStart"/>
      <w:r>
        <w:t>Kriz</w:t>
      </w:r>
      <w:proofErr w:type="spellEnd"/>
      <w:r>
        <w:t xml:space="preserve"> </w:t>
      </w:r>
      <w:r w:rsidRPr="001F1423">
        <w:rPr>
          <w:rStyle w:val="StyleStyleBold12pt"/>
        </w:rPr>
        <w:t>Hobson</w:t>
      </w:r>
      <w:r>
        <w:t>, E&amp;E reporter, 4-18-</w:t>
      </w:r>
      <w:r w:rsidRPr="001F1423">
        <w:rPr>
          <w:rStyle w:val="StyleStyleBold12pt"/>
        </w:rPr>
        <w:t>2012</w:t>
      </w:r>
      <w:r>
        <w:t xml:space="preserve"> “OFFSHORE DRILLING: Obama's development plans gain little political traction in years since Gulf spill”</w:t>
      </w:r>
    </w:p>
    <w:p w:rsidR="00405E2F" w:rsidRDefault="00405E2F" w:rsidP="00405E2F">
      <w:hyperlink r:id="rId58" w:history="1">
        <w:r w:rsidRPr="002A7B81">
          <w:rPr>
            <w:rStyle w:val="Hyperlink"/>
          </w:rPr>
          <w:t>http://www.eenews.net/public/energywire/2012/04/18/1</w:t>
        </w:r>
      </w:hyperlink>
      <w:r>
        <w:t xml:space="preserve"> DA: 6/5/14</w:t>
      </w:r>
    </w:p>
    <w:p w:rsidR="00405E2F" w:rsidRPr="009223CA" w:rsidRDefault="00405E2F" w:rsidP="00405E2F"/>
    <w:p w:rsidR="00405E2F" w:rsidRPr="001F1423" w:rsidRDefault="00405E2F" w:rsidP="00405E2F">
      <w:pPr>
        <w:rPr>
          <w:sz w:val="8"/>
        </w:rPr>
      </w:pPr>
      <w:r w:rsidRPr="001F1423">
        <w:rPr>
          <w:sz w:val="8"/>
        </w:rPr>
        <w:t xml:space="preserve">OFFSHORE DRILLING: </w:t>
      </w:r>
      <w:r w:rsidRPr="001F1423">
        <w:rPr>
          <w:rStyle w:val="StyleBoldUnderline"/>
        </w:rPr>
        <w:t xml:space="preserve">Obama's development plans </w:t>
      </w:r>
      <w:r w:rsidRPr="001F1423">
        <w:rPr>
          <w:rStyle w:val="Emphasis"/>
        </w:rPr>
        <w:t>gain little political traction</w:t>
      </w:r>
      <w:r w:rsidRPr="001F1423">
        <w:rPr>
          <w:sz w:val="8"/>
        </w:rPr>
        <w:t xml:space="preserve"> in years since Gulf spill President Obama is embracing the offshore oil and gas development policies he proposed in early 2010 but were sidelined in the shadow of the Deepwater Horizon oil spill. Two years after the BP PLC oil rig exploded, killing 11 people and causing the worst oil spill in U.S. history, </w:t>
      </w:r>
      <w:r w:rsidRPr="001F1423">
        <w:rPr>
          <w:rStyle w:val="StyleBoldUnderline"/>
        </w:rPr>
        <w:t>Obama's "all of the above" energy policy includes</w:t>
      </w:r>
      <w:r w:rsidRPr="001F1423">
        <w:rPr>
          <w:sz w:val="8"/>
        </w:rPr>
        <w:t xml:space="preserve"> </w:t>
      </w:r>
      <w:r w:rsidRPr="001F1423">
        <w:rPr>
          <w:rStyle w:val="StyleBoldUnderline"/>
        </w:rPr>
        <w:t>offshore</w:t>
      </w:r>
      <w:r w:rsidRPr="001F1423">
        <w:rPr>
          <w:sz w:val="8"/>
        </w:rPr>
        <w:t xml:space="preserve"> drilling provisions that are nearly identical to his </w:t>
      </w:r>
      <w:r w:rsidRPr="001F1423">
        <w:rPr>
          <w:rStyle w:val="StyleBoldUnderline"/>
        </w:rPr>
        <w:t>aggressive</w:t>
      </w:r>
      <w:r w:rsidRPr="001F1423">
        <w:rPr>
          <w:sz w:val="8"/>
        </w:rPr>
        <w:t xml:space="preserve"> March 2010 </w:t>
      </w:r>
      <w:r w:rsidRPr="001F1423">
        <w:rPr>
          <w:rStyle w:val="StyleBoldUnderline"/>
        </w:rPr>
        <w:t>drilling plan</w:t>
      </w:r>
      <w:r w:rsidRPr="001F1423">
        <w:rPr>
          <w:sz w:val="8"/>
        </w:rPr>
        <w:t xml:space="preserve">.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w:t>
      </w:r>
      <w:r w:rsidRPr="001F1423">
        <w:rPr>
          <w:rStyle w:val="StyleBoldUnderline"/>
        </w:rPr>
        <w:t xml:space="preserve">Obama's offshore oil development policies </w:t>
      </w:r>
      <w:r w:rsidRPr="001F1423">
        <w:rPr>
          <w:rStyle w:val="Emphasis"/>
        </w:rPr>
        <w:t>aren't winning him any political capital</w:t>
      </w:r>
      <w:r w:rsidRPr="001F1423">
        <w:rPr>
          <w:rStyle w:val="StyleBoldUnderline"/>
        </w:rPr>
        <w:t>.</w:t>
      </w:r>
      <w:r w:rsidRPr="001F1423">
        <w:rPr>
          <w:sz w:val="8"/>
        </w:rPr>
        <w:t xml:space="preserve"> </w:t>
      </w:r>
      <w:r w:rsidRPr="001F1423">
        <w:rPr>
          <w:rStyle w:val="StyleBoldUnderline"/>
        </w:rPr>
        <w:t>The environmental community hates the drilling proposals. The Republicans and oil industry officials complain</w:t>
      </w:r>
      <w:r w:rsidRPr="001F1423">
        <w:rPr>
          <w:sz w:val="8"/>
        </w:rPr>
        <w:t xml:space="preserve"> that the White House hasn't gone far enough. And independent voters are confused by the president's rhetoric. 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 </w:t>
      </w:r>
      <w:r w:rsidRPr="001F1423">
        <w:rPr>
          <w:rStyle w:val="StyleBoldUnderline"/>
        </w:rPr>
        <w:t>American voters are polarized on energy issues</w:t>
      </w:r>
      <w:r w:rsidRPr="001F1423">
        <w:rPr>
          <w:sz w:val="8"/>
        </w:rPr>
        <w:t xml:space="preserve">. The survey found that 47 percent of the public believes energy development is more important than environmental protection, while 41 percent of the public ranks protecting the environment as a bigger priority. In that political climate, Obama's offshore oil development policies are not likely to affect the nation's most conservative or liberal voters, noted Larry </w:t>
      </w:r>
      <w:proofErr w:type="spellStart"/>
      <w:r w:rsidRPr="001F1423">
        <w:rPr>
          <w:sz w:val="8"/>
        </w:rPr>
        <w:t>Sabato</w:t>
      </w:r>
      <w:proofErr w:type="spellEnd"/>
      <w:r w:rsidRPr="001F1423">
        <w:rPr>
          <w:sz w:val="8"/>
        </w:rPr>
        <w:t xml:space="preserve">, director of the University of Virginia's Center for Politics. "The environmentalists have no place to go except Obama, and </w:t>
      </w:r>
      <w:r w:rsidRPr="001F1423">
        <w:rPr>
          <w:rStyle w:val="StyleBoldUnderline"/>
        </w:rPr>
        <w:t>Obama isn't going to convince any conservatives or Republicans to back him" based on his oil and gas proposals</w:t>
      </w:r>
      <w:r w:rsidRPr="001F1423">
        <w:rPr>
          <w:sz w:val="8"/>
        </w:rPr>
        <w:t xml:space="preserve">, </w:t>
      </w:r>
      <w:proofErr w:type="spellStart"/>
      <w:r w:rsidRPr="001F1423">
        <w:rPr>
          <w:sz w:val="8"/>
        </w:rPr>
        <w:t>Sabato</w:t>
      </w:r>
      <w:proofErr w:type="spellEnd"/>
      <w:r w:rsidRPr="001F1423">
        <w:rPr>
          <w:sz w:val="8"/>
        </w:rPr>
        <w:t xml:space="preserve"> said. "He's obviously aiming at swing independents," </w:t>
      </w:r>
      <w:proofErr w:type="spellStart"/>
      <w:r w:rsidRPr="001F1423">
        <w:rPr>
          <w:sz w:val="8"/>
        </w:rPr>
        <w:t>Sabato</w:t>
      </w:r>
      <w:proofErr w:type="spellEnd"/>
      <w:r w:rsidRPr="001F1423">
        <w:rPr>
          <w:sz w:val="8"/>
        </w:rPr>
        <w:t xml:space="preserve"> added. "He's trying to show that he's pursuing a middle path, the one many independents like. Maybe it will work." Back to the original plan, minus 2 pieces Obama's all-of-the-above energy policy is in keeping with his pre-oil-spill offshore oil and gas development proposal. After the Deepwater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 Since the Republicans took control of the House in 2011, GOP leaders have advanced a series of bills that would go far beyond Obama's offshore oil drilling policies, essentially allowing development along all U.S. shores. But those measures have been thwarted by the Democrat-controlled Senate. The Republicans and industry officials long for the offshore oil and gas plan floated by former President George W. Bush during his last days in office. That proposal would have offered 31 federal lease sales and included regions off the Atlantic and Pacific coasts. By comparison, Obama's 2012 to 2017 leasing blueprint includes a dozen sites in Alaska and the Gulf of Mexico and excludes the West Coast and northern East Coast. American Petroleum Institute officials say that Obama's policies have kept 87 percent of federal offshore acreage off limits to oil and gas development. "We need more certainty in the process and knowledge that things are going to move forward at a much better pace so that companies can plan for and make investments in U.S. projects," argued Erik </w:t>
      </w:r>
      <w:proofErr w:type="spellStart"/>
      <w:r w:rsidRPr="001F1423">
        <w:rPr>
          <w:sz w:val="8"/>
        </w:rPr>
        <w:t>Milito</w:t>
      </w:r>
      <w:proofErr w:type="spellEnd"/>
      <w:r w:rsidRPr="001F1423">
        <w:rPr>
          <w:sz w:val="8"/>
        </w:rPr>
        <w:t xml:space="preserve">, API's group director for upstream and industry operations But White House officials take issue with API's explanation. Interior Department officials say that thanks to Obama administration policies, more than 75 percent of undiscovered technically recoverable offshore oil and natural gas resources will be open to exploration and development in the next five years. "Those who claim that the areas that will be offered constitute few total acres aren't paying attention to where the oil and gas resources are," Heather </w:t>
      </w:r>
      <w:proofErr w:type="spellStart"/>
      <w:r w:rsidRPr="001F1423">
        <w:rPr>
          <w:sz w:val="8"/>
        </w:rPr>
        <w:t>Zichal</w:t>
      </w:r>
      <w:proofErr w:type="spellEnd"/>
      <w:r w:rsidRPr="001F1423">
        <w:rPr>
          <w:sz w:val="8"/>
        </w:rPr>
        <w:t>, Obama's deputy assistant for energy and climate change, wrote in a White House blog. "[T]</w:t>
      </w:r>
      <w:proofErr w:type="spellStart"/>
      <w:r w:rsidRPr="001F1423">
        <w:rPr>
          <w:sz w:val="8"/>
        </w:rPr>
        <w:t>hat's</w:t>
      </w:r>
      <w:proofErr w:type="spellEnd"/>
      <w:r w:rsidRPr="001F1423">
        <w:rPr>
          <w:sz w:val="8"/>
        </w:rPr>
        <w:t xml:space="preserve"> where we are focusing our attention, in places like the Western Gulf and the Central Gulf, an offshore area which, according to our resource estimates, has nearly double the resource potential of any other." Meanwhile, </w:t>
      </w:r>
      <w:r w:rsidRPr="001F1423">
        <w:rPr>
          <w:rStyle w:val="StyleBoldUnderline"/>
        </w:rPr>
        <w:t>environmentalists are fighting the administration's return to Obama's pre-oil spill energy policies</w:t>
      </w:r>
      <w:r w:rsidRPr="001F1423">
        <w:rPr>
          <w:sz w:val="8"/>
        </w:rPr>
        <w:t>. Charging that the White House and Congress are ignoring the lessons of the BP oil spill, the green groups are focusing their opposition on the president's plans to advance oil and gas development along the Alaska shores and parts of the East Coast.</w:t>
      </w:r>
    </w:p>
    <w:p w:rsidR="00405E2F" w:rsidRDefault="00405E2F" w:rsidP="00405E2F">
      <w:pPr>
        <w:pStyle w:val="Heading4"/>
      </w:pPr>
      <w:r>
        <w:t>Plan unpopular - past votes prove</w:t>
      </w:r>
    </w:p>
    <w:p w:rsidR="00405E2F" w:rsidRDefault="00405E2F" w:rsidP="00405E2F">
      <w:r>
        <w:t xml:space="preserve">Darren </w:t>
      </w:r>
      <w:r w:rsidRPr="00557392">
        <w:rPr>
          <w:rStyle w:val="StyleStyleBold12pt"/>
        </w:rPr>
        <w:t>Goode</w:t>
      </w:r>
      <w:r>
        <w:t>, staff writer, Politico, 5-18-</w:t>
      </w:r>
      <w:r w:rsidRPr="00557392">
        <w:rPr>
          <w:rStyle w:val="StyleStyleBold12pt"/>
        </w:rPr>
        <w:t>2011</w:t>
      </w:r>
      <w:r>
        <w:t>, "</w:t>
      </w:r>
      <w:r w:rsidRPr="00781669">
        <w:t>Senate slams GOP drilling bill</w:t>
      </w:r>
      <w:r>
        <w:t xml:space="preserve">", </w:t>
      </w:r>
      <w:hyperlink r:id="rId59" w:history="1">
        <w:r w:rsidRPr="002A7B81">
          <w:rPr>
            <w:rStyle w:val="Hyperlink"/>
          </w:rPr>
          <w:t>http://www.politico.com/news/stories/0511/55241.html</w:t>
        </w:r>
      </w:hyperlink>
      <w:r>
        <w:t xml:space="preserve"> DA: 6/5/14</w:t>
      </w:r>
    </w:p>
    <w:p w:rsidR="00405E2F" w:rsidRDefault="00405E2F" w:rsidP="00405E2F"/>
    <w:p w:rsidR="00405E2F" w:rsidRPr="00557392" w:rsidRDefault="00405E2F" w:rsidP="00405E2F">
      <w:pPr>
        <w:rPr>
          <w:sz w:val="14"/>
        </w:rPr>
      </w:pPr>
      <w:r w:rsidRPr="00557392">
        <w:rPr>
          <w:rStyle w:val="StyleBoldUnderline"/>
        </w:rPr>
        <w:t>A Senate</w:t>
      </w:r>
      <w:r w:rsidRPr="00557392">
        <w:rPr>
          <w:sz w:val="14"/>
        </w:rPr>
        <w:t xml:space="preserve"> Republican </w:t>
      </w:r>
      <w:r w:rsidRPr="00557392">
        <w:rPr>
          <w:rStyle w:val="StyleBoldUnderline"/>
        </w:rPr>
        <w:t>offshore drilling bill died</w:t>
      </w:r>
      <w:r w:rsidRPr="00557392">
        <w:rPr>
          <w:sz w:val="14"/>
        </w:rPr>
        <w:t xml:space="preserve"> Wednesday </w:t>
      </w:r>
      <w:r w:rsidRPr="00557392">
        <w:rPr>
          <w:rStyle w:val="StyleBoldUnderline"/>
        </w:rPr>
        <w:t xml:space="preserve">due to </w:t>
      </w:r>
      <w:r w:rsidRPr="00557392">
        <w:rPr>
          <w:rStyle w:val="Emphasis"/>
        </w:rPr>
        <w:t>opposition from Democrats</w:t>
      </w:r>
      <w:r w:rsidRPr="00557392">
        <w:rPr>
          <w:sz w:val="14"/>
        </w:rPr>
        <w:t xml:space="preserve"> and criticism from within the GOP that the measure didn't go far enough in enabling new production. </w:t>
      </w:r>
      <w:r w:rsidRPr="00557392">
        <w:rPr>
          <w:rStyle w:val="StyleBoldUnderline"/>
        </w:rPr>
        <w:t>The 42-57 vote left sponsors well short of the needed 60</w:t>
      </w:r>
      <w:r w:rsidRPr="00557392">
        <w:rPr>
          <w:sz w:val="14"/>
        </w:rPr>
        <w:t xml:space="preserve"> for the motion to proceed to pass. </w:t>
      </w:r>
      <w:r w:rsidRPr="00557392">
        <w:rPr>
          <w:rStyle w:val="StyleBoldUnderline"/>
        </w:rPr>
        <w:t>Five Republicans voted no</w:t>
      </w:r>
      <w:r w:rsidRPr="00557392">
        <w:rPr>
          <w:sz w:val="14"/>
        </w:rPr>
        <w:t xml:space="preserve"> — Sens. Jim DeMint, Mike Lee, Richard Shelby, Olympia </w:t>
      </w:r>
      <w:proofErr w:type="spellStart"/>
      <w:r w:rsidRPr="00557392">
        <w:rPr>
          <w:sz w:val="14"/>
        </w:rPr>
        <w:t>Snowe</w:t>
      </w:r>
      <w:proofErr w:type="spellEnd"/>
      <w:r w:rsidRPr="00557392">
        <w:rPr>
          <w:sz w:val="14"/>
        </w:rPr>
        <w:t xml:space="preserve"> and David Vitter. No Democrats voted yes; Finance Committee Chairman Max Baucus didn't vote.</w:t>
      </w:r>
    </w:p>
    <w:p w:rsidR="00405E2F" w:rsidRDefault="00405E2F" w:rsidP="00405E2F">
      <w:pPr>
        <w:pStyle w:val="Heading4"/>
      </w:pPr>
      <w:r>
        <w:lastRenderedPageBreak/>
        <w:t>Most contentious energy issue – drains capital and support</w:t>
      </w:r>
    </w:p>
    <w:p w:rsidR="00405E2F" w:rsidRPr="00557392" w:rsidRDefault="00405E2F" w:rsidP="00405E2F">
      <w:r w:rsidRPr="00557392">
        <w:t xml:space="preserve">Juliet </w:t>
      </w:r>
      <w:proofErr w:type="spellStart"/>
      <w:r w:rsidRPr="00557392">
        <w:rPr>
          <w:rStyle w:val="StyleStyleBold12pt"/>
        </w:rPr>
        <w:t>Eilperin</w:t>
      </w:r>
      <w:proofErr w:type="spellEnd"/>
      <w:r w:rsidRPr="00557392">
        <w:rPr>
          <w:rStyle w:val="StyleStyleBold12pt"/>
        </w:rPr>
        <w:t xml:space="preserve"> and</w:t>
      </w:r>
      <w:r w:rsidRPr="00557392">
        <w:t xml:space="preserve"> Anne E. </w:t>
      </w:r>
      <w:proofErr w:type="spellStart"/>
      <w:r w:rsidRPr="00557392">
        <w:rPr>
          <w:rStyle w:val="StyleStyleBold12pt"/>
        </w:rPr>
        <w:t>Kornblut</w:t>
      </w:r>
      <w:proofErr w:type="spellEnd"/>
      <w:r w:rsidRPr="00557392">
        <w:t xml:space="preserve">, Washington Post Staff Writer, </w:t>
      </w:r>
      <w:r>
        <w:t>4-1-</w:t>
      </w:r>
      <w:r w:rsidRPr="00557392">
        <w:rPr>
          <w:rStyle w:val="StyleStyleBold12pt"/>
        </w:rPr>
        <w:t>2010</w:t>
      </w:r>
      <w:r w:rsidRPr="00557392">
        <w:t xml:space="preserve">, </w:t>
      </w:r>
      <w:r>
        <w:t xml:space="preserve">“President Obama opens new areas to offshore drilling” </w:t>
      </w:r>
      <w:hyperlink r:id="rId60" w:history="1">
        <w:r w:rsidRPr="00557392">
          <w:rPr>
            <w:rStyle w:val="Hyperlink"/>
          </w:rPr>
          <w:t>http://www.washingtonpost.com/wp-dyn/content/article/2010/03/31/AR2010033100024.html?hpid=topnews</w:t>
        </w:r>
      </w:hyperlink>
      <w:r>
        <w:t xml:space="preserve"> DA: 6/5/14</w:t>
      </w:r>
    </w:p>
    <w:p w:rsidR="00405E2F" w:rsidRDefault="00405E2F" w:rsidP="00405E2F">
      <w:pPr>
        <w:rPr>
          <w:sz w:val="16"/>
        </w:rPr>
      </w:pPr>
    </w:p>
    <w:p w:rsidR="00405E2F" w:rsidRDefault="00405E2F" w:rsidP="00405E2F">
      <w:pPr>
        <w:rPr>
          <w:rStyle w:val="StyleBoldUnderline"/>
        </w:rPr>
      </w:pPr>
      <w:r w:rsidRPr="00E9502E">
        <w:rPr>
          <w:sz w:val="14"/>
        </w:rPr>
        <w:t xml:space="preserve">President </w:t>
      </w:r>
      <w:r w:rsidRPr="00E9502E">
        <w:rPr>
          <w:rStyle w:val="StyleBoldUnderline"/>
        </w:rPr>
        <w:t>Obama's decision</w:t>
      </w:r>
      <w:r w:rsidRPr="00E9502E">
        <w:rPr>
          <w:sz w:val="14"/>
        </w:rPr>
        <w:t xml:space="preserve">, announced Wednesday, </w:t>
      </w:r>
      <w:r w:rsidRPr="00E9502E">
        <w:rPr>
          <w:rStyle w:val="StyleBoldUnderline"/>
        </w:rPr>
        <w:t>to approve new</w:t>
      </w:r>
      <w:r w:rsidRPr="00E9502E">
        <w:rPr>
          <w:sz w:val="14"/>
        </w:rPr>
        <w:t xml:space="preserve"> oil and gas </w:t>
      </w:r>
      <w:r w:rsidRPr="00E9502E">
        <w:rPr>
          <w:rStyle w:val="StyleBoldUnderline"/>
        </w:rPr>
        <w:t>drilling off U.S. coasts</w:t>
      </w:r>
      <w:r w:rsidRPr="00E9502E">
        <w:rPr>
          <w:sz w:val="14"/>
        </w:rPr>
        <w:t xml:space="preserve"> for the first time in decades </w:t>
      </w:r>
      <w:r w:rsidRPr="00E9502E">
        <w:rPr>
          <w:rStyle w:val="StyleBoldUnderline"/>
        </w:rPr>
        <w:t>reflects a high-stakes calculation</w:t>
      </w:r>
      <w:r w:rsidRPr="00E9502E">
        <w:rPr>
          <w:sz w:val="14"/>
        </w:rPr>
        <w:t xml:space="preserve"> by the White House: </w:t>
      </w:r>
      <w:r w:rsidRPr="00E9502E">
        <w:rPr>
          <w:rStyle w:val="StyleBoldUnderline"/>
        </w:rPr>
        <w:t xml:space="preserve">Splitting the difference on the </w:t>
      </w:r>
      <w:r w:rsidRPr="00E9502E">
        <w:rPr>
          <w:rStyle w:val="Emphasis"/>
        </w:rPr>
        <w:t>most contentious</w:t>
      </w:r>
      <w:r w:rsidRPr="00E9502E">
        <w:rPr>
          <w:rStyle w:val="StyleBoldUnderline"/>
        </w:rPr>
        <w:t xml:space="preserve"> energy issues</w:t>
      </w:r>
      <w:r w:rsidRPr="00E9502E">
        <w:rPr>
          <w:sz w:val="14"/>
        </w:rPr>
        <w:t xml:space="preserve"> could help secure a bipartisan climate deal this year. In what could represent the biggest expansion of offshore energy exploration in half a century, Obama announced that he will open the door to drilling off Virginia's coast, in other parts of the mid- and south Atlantic, in the eastern Gulf of Mexico, and in waters off Alaska. At the same time, he declared off-limits the waters off the West Coast and in Alaska's Bristol Bay, canceled four scheduled lease sales in Alaska and called for more study before allowing new lease sales in the Chukchi and Beaufort seas. What Interior Secretary Ken Salazar called "a new direction" in energy policy amounted to an offshore political gerrymander in which the administration barred drilling near states where it remains unpopular -- California and New Jersey -- and allowed it in places where it has significant support, such as Virginia and parts of Alaska and the </w:t>
      </w:r>
      <w:proofErr w:type="gramStart"/>
      <w:r w:rsidRPr="00E9502E">
        <w:rPr>
          <w:sz w:val="14"/>
        </w:rPr>
        <w:t>Southeast.</w:t>
      </w:r>
      <w:proofErr w:type="gramEnd"/>
      <w:r w:rsidRPr="00E9502E">
        <w:rPr>
          <w:sz w:val="14"/>
        </w:rPr>
        <w:t xml:space="preserve"> Some conservative critics questioned whether the policy will have any real impact on energy production, while </w:t>
      </w:r>
      <w:r w:rsidRPr="00E9502E">
        <w:rPr>
          <w:rStyle w:val="StyleBoldUnderline"/>
        </w:rPr>
        <w:t>liberals decried the risks to the environment.</w:t>
      </w:r>
      <w:r w:rsidRPr="00E9502E">
        <w:rPr>
          <w:sz w:val="14"/>
        </w:rPr>
        <w:t xml:space="preserve"> But the White House's key audience -- undecided senators who will determine whether a climate bill succeeds on Capitol Hill this year -- suggested that the move had helped revive the legislation's prospects. A string of senators, including Alaska's Mark </w:t>
      </w:r>
      <w:proofErr w:type="spellStart"/>
      <w:r w:rsidRPr="00E9502E">
        <w:rPr>
          <w:sz w:val="14"/>
        </w:rPr>
        <w:t>Begich</w:t>
      </w:r>
      <w:proofErr w:type="spellEnd"/>
      <w:r w:rsidRPr="00E9502E">
        <w:rPr>
          <w:sz w:val="14"/>
        </w:rPr>
        <w:t xml:space="preserve"> (D) and Lisa Murkowski (R), Louisiana's Mary Landrieu (D), New Hampshire's Judd Gregg (R), and Virginia Democrats Mark Warner and James Webb, praised the strategy. They have urged the administration to use a climate bill to help boost domestic energy production, through expansion of oil and gas drilling and nuclear power, and </w:t>
      </w:r>
      <w:proofErr w:type="spellStart"/>
      <w:r w:rsidRPr="00E9502E">
        <w:rPr>
          <w:sz w:val="14"/>
        </w:rPr>
        <w:t>Begich</w:t>
      </w:r>
      <w:proofErr w:type="spellEnd"/>
      <w:r w:rsidRPr="00E9502E">
        <w:rPr>
          <w:sz w:val="14"/>
        </w:rPr>
        <w:t xml:space="preserve"> and Gregg said Wednesday's announcement made them more optimistic about a deal on the bill than they have been in months. Noting that Obama has also offered recent support for more nuclear production, Gregg said such moves show that the administration is "genuinely trying to approach the energy production issue in a multifaceted way and a realistic way, rather than listening to people on their left." Landrieu concurred, saying that Obama is "sending as clear a signal as possible that he is willing to compromise in a way that will bring forth a great energy and climate bill, and he wants Republicans to be a part of it." But coastal lawmakers such as Democratic Sens. Benjamin L. Cardin and Barbara A. Mikulski of Maryland joined environmentalists in blasting the change as unnecessary, and said it could jeopardize fisheries and tourist attractions. </w:t>
      </w:r>
      <w:r w:rsidRPr="00E9502E">
        <w:rPr>
          <w:rStyle w:val="StyleBoldUnderline"/>
        </w:rPr>
        <w:t>Wooing proponents of drilling "cuts both ways</w:t>
      </w:r>
      <w:r w:rsidRPr="00E9502E">
        <w:rPr>
          <w:sz w:val="14"/>
        </w:rPr>
        <w:t>," Cardin warned. "</w:t>
      </w:r>
      <w:r w:rsidRPr="00E9502E">
        <w:rPr>
          <w:rStyle w:val="StyleBoldUnderline"/>
        </w:rPr>
        <w:t xml:space="preserve">You can </w:t>
      </w:r>
      <w:r w:rsidRPr="00E9502E">
        <w:rPr>
          <w:rStyle w:val="Emphasis"/>
        </w:rPr>
        <w:t xml:space="preserve">lose support </w:t>
      </w:r>
      <w:r w:rsidRPr="00E9502E">
        <w:rPr>
          <w:rStyle w:val="StyleBoldUnderline"/>
        </w:rPr>
        <w:t>if you do things that have environmental risks."</w:t>
      </w:r>
    </w:p>
    <w:p w:rsidR="00405E2F" w:rsidRPr="00926B15" w:rsidRDefault="00405E2F" w:rsidP="00405E2F">
      <w:pPr>
        <w:pStyle w:val="Heading4"/>
      </w:pPr>
      <w:r>
        <w:t>Offshore drilling funding causes controversy – GOP budget conflicts</w:t>
      </w:r>
    </w:p>
    <w:p w:rsidR="00405E2F" w:rsidRDefault="00405E2F" w:rsidP="00405E2F">
      <w:r>
        <w:t xml:space="preserve">Jessica </w:t>
      </w:r>
      <w:r w:rsidRPr="00726844">
        <w:rPr>
          <w:rStyle w:val="StyleStyleBold12pt"/>
        </w:rPr>
        <w:t xml:space="preserve">Goad et al </w:t>
      </w:r>
      <w:proofErr w:type="gramStart"/>
      <w:r>
        <w:t>is</w:t>
      </w:r>
      <w:proofErr w:type="gramEnd"/>
      <w:r>
        <w:t xml:space="preserve"> the Manager of Research and Outreach for the Center for American Progress’s Public Lands Project. Michael </w:t>
      </w:r>
      <w:proofErr w:type="spellStart"/>
      <w:r>
        <w:t>Conathan</w:t>
      </w:r>
      <w:proofErr w:type="spellEnd"/>
      <w:r>
        <w:t xml:space="preserve"> is the Director of Ocean Policy at the Center. Christy </w:t>
      </w:r>
      <w:proofErr w:type="spellStart"/>
      <w:r>
        <w:t>Goldfuss</w:t>
      </w:r>
      <w:proofErr w:type="spellEnd"/>
      <w:r>
        <w:t xml:space="preserve"> is the Public Lands Project Director at the Center. 12-6-</w:t>
      </w:r>
      <w:r w:rsidRPr="00726844">
        <w:rPr>
          <w:rStyle w:val="StyleStyleBold12pt"/>
        </w:rPr>
        <w:t>2012</w:t>
      </w:r>
      <w:r>
        <w:t xml:space="preserve"> “7 Ways that Looming Budget Cuts to Public Lands and Oceans Will Affect All Americans” </w:t>
      </w:r>
      <w:hyperlink r:id="rId61" w:history="1">
        <w:r w:rsidRPr="002A7B81">
          <w:rPr>
            <w:rStyle w:val="Hyperlink"/>
          </w:rPr>
          <w:t>http://americanprogress.org/issues/green/report/2012/12/06/47053/7-ways-that-looming-budget-cuts-to-public-lands-and-oceans-will-affect-all-americans/</w:t>
        </w:r>
      </w:hyperlink>
      <w:r>
        <w:t xml:space="preserve"> DA: 6/10/14</w:t>
      </w:r>
    </w:p>
    <w:p w:rsidR="00405E2F" w:rsidRPr="00726844" w:rsidRDefault="00405E2F" w:rsidP="00405E2F"/>
    <w:p w:rsidR="00405E2F" w:rsidRPr="00926B15" w:rsidRDefault="00405E2F" w:rsidP="00405E2F">
      <w:pPr>
        <w:rPr>
          <w:sz w:val="10"/>
        </w:rPr>
      </w:pPr>
      <w:r w:rsidRPr="00926B15">
        <w:rPr>
          <w:sz w:val="10"/>
        </w:rPr>
        <w:t xml:space="preserve">On January 2, 2013 a set of large, </w:t>
      </w:r>
      <w:r w:rsidRPr="00726844">
        <w:rPr>
          <w:rStyle w:val="StyleBoldUnderline"/>
        </w:rPr>
        <w:t>across-the-board spending cuts to</w:t>
      </w:r>
      <w:r w:rsidRPr="00926B15">
        <w:rPr>
          <w:sz w:val="10"/>
        </w:rPr>
        <w:t xml:space="preserve"> nearly all </w:t>
      </w:r>
      <w:r w:rsidRPr="00726844">
        <w:rPr>
          <w:rStyle w:val="StyleBoldUnderline"/>
        </w:rPr>
        <w:t>federal agencies is set</w:t>
      </w:r>
      <w:r w:rsidRPr="00926B15">
        <w:rPr>
          <w:sz w:val="10"/>
        </w:rPr>
        <w:t xml:space="preserve"> to take place in accordance with the Budget Control Act 2011. These massive slashes—known as the “fiscal showdown” or “sequestration”—are </w:t>
      </w:r>
      <w:r w:rsidRPr="00726844">
        <w:rPr>
          <w:rStyle w:val="StyleBoldUnderline"/>
        </w:rPr>
        <w:t>a direct result of</w:t>
      </w:r>
      <w:r w:rsidRPr="00926B15">
        <w:rPr>
          <w:sz w:val="10"/>
        </w:rPr>
        <w:t xml:space="preserve"> </w:t>
      </w:r>
      <w:r w:rsidRPr="00726844">
        <w:rPr>
          <w:rStyle w:val="Emphasis"/>
        </w:rPr>
        <w:t>conservatives in Congress</w:t>
      </w:r>
      <w:r w:rsidRPr="00926B15">
        <w:rPr>
          <w:sz w:val="10"/>
        </w:rPr>
        <w:t xml:space="preserve"> </w:t>
      </w:r>
      <w:r w:rsidRPr="00726844">
        <w:rPr>
          <w:rStyle w:val="StyleBoldUnderline"/>
        </w:rPr>
        <w:t>holding the American economy hostage</w:t>
      </w:r>
      <w:r w:rsidRPr="00926B15">
        <w:rPr>
          <w:sz w:val="10"/>
        </w:rPr>
        <w:t xml:space="preserve"> </w:t>
      </w:r>
      <w:r w:rsidRPr="00726844">
        <w:rPr>
          <w:rStyle w:val="StyleBoldUnderline"/>
        </w:rPr>
        <w:t>in</w:t>
      </w:r>
      <w:r w:rsidRPr="00926B15">
        <w:rPr>
          <w:sz w:val="10"/>
        </w:rPr>
        <w:t xml:space="preserve"> order to safeguard tax breaks for the wealthiest Americans. While much has been written and said about what this would do to the economy, health care, national security, and other major domestic programs, one relatively unexplored issue is the effect it would have on some of America’s most treasured assets: our oceans and public lands. </w:t>
      </w:r>
      <w:r w:rsidRPr="00726844">
        <w:rPr>
          <w:rStyle w:val="StyleBoldUnderline"/>
        </w:rPr>
        <w:t>The</w:t>
      </w:r>
      <w:r w:rsidRPr="00926B15">
        <w:rPr>
          <w:sz w:val="10"/>
        </w:rPr>
        <w:t xml:space="preserve"> fiscal showdown is the </w:t>
      </w:r>
      <w:r w:rsidRPr="00726844">
        <w:rPr>
          <w:rStyle w:val="StyleBoldUnderline"/>
        </w:rPr>
        <w:t xml:space="preserve">latest in a series of </w:t>
      </w:r>
      <w:r w:rsidRPr="00726844">
        <w:rPr>
          <w:rStyle w:val="Emphasis"/>
        </w:rPr>
        <w:t>budget conflicts</w:t>
      </w:r>
      <w:r w:rsidRPr="00926B15">
        <w:rPr>
          <w:sz w:val="10"/>
        </w:rPr>
        <w:t xml:space="preserve"> </w:t>
      </w:r>
      <w:r w:rsidRPr="00726844">
        <w:rPr>
          <w:rStyle w:val="StyleBoldUnderline"/>
        </w:rPr>
        <w:t>that have come to a head</w:t>
      </w:r>
      <w:r w:rsidRPr="00926B15">
        <w:rPr>
          <w:sz w:val="10"/>
        </w:rPr>
        <w:t xml:space="preserve"> over the last year. Because the Joint Select Committee on Deficit Reduction—the “super committee”—was unable to come to an agreement on how to address the deficit, massive, automatic cuts to federal programs will take place unless Congress agrees by year’s end on an alternative set of budgetary measures to replace sequestration. If they fail to do so, federal spending will be automatically slashed by $1.2 trillion from 2013 through 2021, with approximately $109 billion in cuts coming in fiscal year 2013. Despite the fact that Speaker of the House John Boehner (R-OH) offered a plan with $800 billion in new revenue, he has not outlined any specific or realistic path to get there and wants to lower tax rates—a plan that heads in the wrong direction. As a result, the country is now in a precarious situation. Only an eleventh-hour deal will prevent cuts that former Secretary of Defense Robert Gates—who served under both President George W. Bush and President Barack Obama—has said would have a “catastrophic effect” on national security. Sequestration’s impacts could be equally calamitous for the management of federal programs that safeguard American lives, fuel our economy, and provide treasured sites for rest and recreation. Sequestration will have a big—and negative—impact on land and ocean management agencies. Here’s how it’ll affect all Americans: Less accurate weather forecasts Slower energy development Fewer </w:t>
      </w:r>
      <w:proofErr w:type="spellStart"/>
      <w:r w:rsidRPr="00926B15">
        <w:rPr>
          <w:sz w:val="10"/>
        </w:rPr>
        <w:t>wildland</w:t>
      </w:r>
      <w:proofErr w:type="spellEnd"/>
      <w:r w:rsidRPr="00926B15">
        <w:rPr>
          <w:sz w:val="10"/>
        </w:rPr>
        <w:t xml:space="preserve"> firefighters Closures of national parks Fewer places to hunt Less fish on your table Diminished maritime safety and security Congressional Republicans are beginning to wake up to the reality that our financial woes cannot be solved simply by slashing spending—additional sources of revenue must be part of the equation. Several conservatives have recently broken ranks from GOP taxation task-master, lobbyist Grover </w:t>
      </w:r>
      <w:proofErr w:type="spellStart"/>
      <w:r w:rsidRPr="00926B15">
        <w:rPr>
          <w:sz w:val="10"/>
        </w:rPr>
        <w:t>Norquist</w:t>
      </w:r>
      <w:proofErr w:type="spellEnd"/>
      <w:r w:rsidRPr="00926B15">
        <w:rPr>
          <w:sz w:val="10"/>
        </w:rPr>
        <w:t xml:space="preserve">, who is most known for the pledge he convinced many in Congress to sign promising to reject any tax increases. Sen. Bob Corker (R-TN) recently suggested that he is not “obligated” to honor the pledge he made with </w:t>
      </w:r>
      <w:proofErr w:type="spellStart"/>
      <w:r w:rsidRPr="00926B15">
        <w:rPr>
          <w:sz w:val="10"/>
        </w:rPr>
        <w:t>Norquist</w:t>
      </w:r>
      <w:proofErr w:type="spellEnd"/>
      <w:r w:rsidRPr="00926B15">
        <w:rPr>
          <w:sz w:val="10"/>
        </w:rPr>
        <w:t xml:space="preserve"> to oppose tax increases. This is good news for the American people who enjoy government services—everything from a strong military to the interstate highway system to public education—because it means that an honest conversation about addressing the deficit that includes both new revenues and cuts can move forward. But </w:t>
      </w:r>
      <w:r w:rsidRPr="00726844">
        <w:rPr>
          <w:rStyle w:val="StyleBoldUnderline"/>
        </w:rPr>
        <w:t>unless more conservatives join</w:t>
      </w:r>
      <w:r w:rsidRPr="00926B15">
        <w:rPr>
          <w:sz w:val="10"/>
        </w:rPr>
        <w:t xml:space="preserve"> this trend, sequestration will be inevitable, in which case </w:t>
      </w:r>
      <w:r w:rsidRPr="00726844">
        <w:rPr>
          <w:rStyle w:val="StyleBoldUnderline"/>
        </w:rPr>
        <w:t>we are going to have to start making do without</w:t>
      </w:r>
      <w:r w:rsidRPr="00926B15">
        <w:rPr>
          <w:sz w:val="10"/>
        </w:rPr>
        <w:t xml:space="preserve"> some of these </w:t>
      </w:r>
      <w:r w:rsidRPr="00726844">
        <w:rPr>
          <w:rStyle w:val="StyleBoldUnderline"/>
        </w:rPr>
        <w:t>vital services</w:t>
      </w:r>
      <w:r w:rsidRPr="00926B15">
        <w:rPr>
          <w:sz w:val="10"/>
        </w:rPr>
        <w:t xml:space="preserve"> we now consider fundamental to our daily lives. In this issue brief, we examine seven key areas where federal land and ocean management agencies, such as the Department of the Interior and the National Oceanic and Atmospheric Administration, make critical investments on which Americans have come to depend and what cutting these agencies might mean, including: Less accurate weather forecasts Slower energy development Fewer </w:t>
      </w:r>
      <w:proofErr w:type="spellStart"/>
      <w:r w:rsidRPr="00926B15">
        <w:rPr>
          <w:sz w:val="10"/>
        </w:rPr>
        <w:t>wildland</w:t>
      </w:r>
      <w:proofErr w:type="spellEnd"/>
      <w:r w:rsidRPr="00926B15">
        <w:rPr>
          <w:sz w:val="10"/>
        </w:rPr>
        <w:t xml:space="preserve"> firefighters Closures of national parks Fewer places to hunt Less fish on our tables Diminished maritime safety and security Overall, the Office of Management and Budget predicted in a recent report that sequestration will cut $2.603 billion in fiscal year 2013 alone from the agencies that manage the hundreds of millions of acres of lands and oceans that belong to U.S. taxpayers. There is no doubt Americans will feel the impacts of such massive cuts. In particular, we will see reductions in many services provided by land and ocean management agencies such as weather satellites, firefighters, American-made energy, and hunting and fishing opportunities. Additionally—and perhaps most obviously—the cuts will likely cause some level of closure, if not complete closure, at many of our parks, seashores, and other cherished places. Losing funding for these critical services and infrastructure also reduces their tremendous value as job creators and economic drivers. Americans depend on our public lands and ocean management agencies in three crucial areas: Providing safety and security (weather forecasting, park rangers, firefighters, the Coast Guard, etc.) Enhancing economic contributions (the Department of the Interior leveraged $385 billion in economic activity such as oil and gas, mining, timber, grazing, and recreation in 2011) Preserving America’s shared history, heritage, and recreation opportunities (national parks, forests, seashores, and historic landmarks) Voters recognize the value of these services and by nearly a 3-to-1 margin oppose reducing conservation funds to balance the budget. A poll conducted by the Nature Conservancy determined that 74 percent of voters say that, “even with federal budget problems, funding for conservation should not be cut.” And in the 2012 election, voters across 21 states approved ballot measures raising $767 million for new parks and conservation initiatives. As these statistics clearly show, many citizens are willing to pay a little more in order to fund conservation and related programs. In order to continue providing these necessary services to the American people, congressional </w:t>
      </w:r>
      <w:r w:rsidRPr="00926B15">
        <w:rPr>
          <w:rStyle w:val="StyleBoldUnderline"/>
        </w:rPr>
        <w:t>Republicans</w:t>
      </w:r>
      <w:r w:rsidRPr="00926B15">
        <w:rPr>
          <w:sz w:val="10"/>
        </w:rPr>
        <w:t xml:space="preserve"> must put forward a realistic plan that embraces both revenue increases and spending cuts. Such an approach would maintain as much funding as possible for these critical and valued government programs. The cost to administer our lands and ocean agencies is a sound investment for Americans due to the economic and societal benefits they provide. </w:t>
      </w:r>
      <w:r w:rsidRPr="00926B15">
        <w:rPr>
          <w:rStyle w:val="StyleBoldUnderline"/>
        </w:rPr>
        <w:t>Attempting</w:t>
      </w:r>
      <w:r w:rsidRPr="00926B15">
        <w:rPr>
          <w:sz w:val="10"/>
        </w:rPr>
        <w:t xml:space="preserve"> </w:t>
      </w:r>
      <w:r w:rsidRPr="00926B15">
        <w:rPr>
          <w:rStyle w:val="StyleBoldUnderline"/>
        </w:rPr>
        <w:t>to balance the budget</w:t>
      </w:r>
      <w:r w:rsidRPr="00926B15">
        <w:rPr>
          <w:sz w:val="10"/>
        </w:rPr>
        <w:t xml:space="preserve"> and avoid the fiscal showdown simply </w:t>
      </w:r>
      <w:r w:rsidRPr="00926B15">
        <w:rPr>
          <w:rStyle w:val="StyleBoldUnderline"/>
        </w:rPr>
        <w:t>by cutting spending</w:t>
      </w:r>
      <w:r w:rsidRPr="00926B15">
        <w:rPr>
          <w:sz w:val="10"/>
        </w:rPr>
        <w:t xml:space="preserve"> without a plan to increase revenue </w:t>
      </w:r>
      <w:r w:rsidRPr="00926B15">
        <w:rPr>
          <w:rStyle w:val="StyleBoldUnderline"/>
        </w:rPr>
        <w:t>means</w:t>
      </w:r>
      <w:r w:rsidRPr="00926B15">
        <w:rPr>
          <w:sz w:val="10"/>
        </w:rPr>
        <w:t xml:space="preserve"> we will be less prepared for the next Hurricane Sandy. It means we will be unable to control massive wildfires as quickly as we can today. And it means we will have fewer places to hunt, fish, and relax. </w:t>
      </w:r>
      <w:r w:rsidRPr="00926B15">
        <w:rPr>
          <w:rStyle w:val="StyleBoldUnderline"/>
        </w:rPr>
        <w:t xml:space="preserve">Impact on </w:t>
      </w:r>
      <w:r w:rsidRPr="00926B15">
        <w:rPr>
          <w:sz w:val="10"/>
        </w:rPr>
        <w:t>public lands and</w:t>
      </w:r>
      <w:r w:rsidRPr="00926B15">
        <w:rPr>
          <w:rStyle w:val="StyleBoldUnderline"/>
        </w:rPr>
        <w:t xml:space="preserve"> oceans</w:t>
      </w:r>
      <w:r>
        <w:rPr>
          <w:rStyle w:val="StyleBoldUnderline"/>
        </w:rPr>
        <w:t xml:space="preserve"> </w:t>
      </w:r>
      <w:r w:rsidRPr="00926B15">
        <w:rPr>
          <w:sz w:val="10"/>
        </w:rPr>
        <w:t xml:space="preserve">The White House Office of Management and Budget released a report in September determining that the “sequestration percentages for the non-defense function would be a reduction of 8.2 percent for discretionary appropriations and 7.6 percent for direct spending.” All of the cuts described in this issue brief are nondefense discretionary, except for one account in the Coast Guard that has a defense </w:t>
      </w:r>
      <w:r w:rsidRPr="00926B15">
        <w:rPr>
          <w:sz w:val="10"/>
        </w:rPr>
        <w:lastRenderedPageBreak/>
        <w:t xml:space="preserve">function and would receive a 9.4 percent cut totaling $50 million in fiscal year 2013. It is important to note that the Office of Management and Budget does not provide much specificity about how these cuts would be administered to individual programs within agencies. It lists them only in terms of high-level budget line items where appropriations are tracked. For example, the analysis shows that the National Park Service operations budget will lose $183 million, but it does not specify which services or which parks will bear the brunt of this reduction—those decisions are left to the agencies and departments themselves. It is therefore difficult to guess what sort of cuts the agencies might make—for example, which areas might close, which programs might end, how many jobs will be </w:t>
      </w:r>
      <w:proofErr w:type="gramStart"/>
      <w:r w:rsidRPr="00926B15">
        <w:rPr>
          <w:sz w:val="10"/>
        </w:rPr>
        <w:t>lost,</w:t>
      </w:r>
      <w:proofErr w:type="gramEnd"/>
      <w:r w:rsidRPr="00926B15">
        <w:rPr>
          <w:sz w:val="10"/>
        </w:rPr>
        <w:t xml:space="preserve"> and other details. Nevertheless, we can easily assume that cuts on such a massive scale will have a major impact on a number of fronts, and that Americans will feel them with regard to the services and values that the agencies provide. Less accurate weather forecasts One of the most important and evident investments that the federal government makes is in weather prediction. But sequestration could threaten the government’s ability to provide accurate weather forecasting by cutting the budget for the agency where weather prediction is housed. If this happens, Americans will get less precise daily weather reports and will suffer through less accurate natural disaster predictions for hurricanes, blizzards, droughts, tornadoes, and other weather events from the mundane to the catastrophic. The National Oceanic and Atmospheric Agency is the central agency for critical weather prediction resources. Its National Weather Service is the nation’s primary source of the data and analysis, forming the basis of everything from the forecasts you receive from meteorologists on the morning news to the National Hurricane Center’s storm-tracking capabilities to the long-term projections of global climate change. Even the Weather Channel’s forecasts come from this agency’s data. The United States is already falling behind other nations when it comes to forecasting capabilities. As accurate as the National Oceanic and Atmospheric Agency’s predictions of the track of Hurricane Sandy proved to be, European models predicted its landfall days before U.S. models did. As a result, when meteorologists sought to predict the arrival and intensity of the large storm that slammed into the New York/New Jersey area less than a week after Sandy, they frequently referenced the European model’s predictions to lend more credibility to their reports. Even though our domestic weather prediction capabilities trail the Europeans in many capacities, sequestration’s 8.2 percent cut would make them even worse. One specific example involves the ongoing effort to replace our nation’s aging weather monitoring satellites. The Government Accountability Office predicted that even at current spending levels, to buy replacement satellites, “there will likely be a gap in satellite data lasting 17 to 53 months”—the time it takes the old satellite to shut down and when its replacement can come online. During this time, the accuracy of advance warnings of impending weather disasters such as hurricanes and blizzards could decline by as much as 50 percent. The National Oceanic and Atmospheric Agency’s “Procurement, Acquisition, and Construction” account would face a $149 million reduction, according to the Office of Management and Budget’s projections. This would almost certainly extend the amount of time the country will have to get by with lower-quality storm predictions and warnings, potentially causing more damage and fatalities due to inaccurate weather prediction. Slower energy development </w:t>
      </w:r>
      <w:r w:rsidRPr="00926B15">
        <w:rPr>
          <w:rStyle w:val="StyleBoldUnderline"/>
        </w:rPr>
        <w:t>Energy development</w:t>
      </w:r>
      <w:r w:rsidRPr="00926B15">
        <w:rPr>
          <w:sz w:val="10"/>
        </w:rPr>
        <w:t xml:space="preserve"> is an important and legitimate use </w:t>
      </w:r>
      <w:r w:rsidRPr="00926B15">
        <w:rPr>
          <w:rStyle w:val="StyleBoldUnderline"/>
        </w:rPr>
        <w:t>of our</w:t>
      </w:r>
      <w:r w:rsidRPr="00926B15">
        <w:rPr>
          <w:sz w:val="10"/>
        </w:rPr>
        <w:t xml:space="preserve"> lands and </w:t>
      </w:r>
      <w:r w:rsidRPr="00926B15">
        <w:rPr>
          <w:rStyle w:val="StyleBoldUnderline"/>
        </w:rPr>
        <w:t>oceans</w:t>
      </w:r>
      <w:r w:rsidRPr="00926B15">
        <w:rPr>
          <w:sz w:val="10"/>
        </w:rPr>
        <w:t xml:space="preserve">. Both onshore lands and the Outer Continental Shelf (lands owned by the U.S. that are underwater offshore) provide substantial natural resources used for energy. In fact, 32 percent of the oil, 21 percent of the natural gas, and 43 percent of the coal produced in the United States comes from federal lands and waters. </w:t>
      </w:r>
      <w:r w:rsidRPr="00926B15">
        <w:rPr>
          <w:rStyle w:val="StyleBoldUnderline"/>
        </w:rPr>
        <w:t>Sequestration</w:t>
      </w:r>
      <w:r w:rsidRPr="00926B15">
        <w:rPr>
          <w:sz w:val="10"/>
        </w:rPr>
        <w:t xml:space="preserve">, however, could potentially </w:t>
      </w:r>
      <w:r w:rsidRPr="00926B15">
        <w:rPr>
          <w:rStyle w:val="StyleBoldUnderline"/>
        </w:rPr>
        <w:t>hinder</w:t>
      </w:r>
      <w:r w:rsidRPr="00926B15">
        <w:rPr>
          <w:sz w:val="10"/>
        </w:rPr>
        <w:t xml:space="preserve"> government agencies from </w:t>
      </w:r>
      <w:r w:rsidRPr="00926B15">
        <w:rPr>
          <w:rStyle w:val="StyleBoldUnderline"/>
        </w:rPr>
        <w:t>planning, studying, and permitting</w:t>
      </w:r>
      <w:r w:rsidRPr="00926B15">
        <w:rPr>
          <w:sz w:val="10"/>
        </w:rPr>
        <w:t xml:space="preserve"> this energy development by limiting their resources and available staff. Public lands and oceans also offer significant opportunities for renewable energy development. Recently, the Department of the Interior announced that it had approved 10,000 megawatts of solar, wind, and geothermal energy on public lands, more than all previous administrations combined. The agency is also making progress when it comes to offshore wind development. The Cape Wind project has received all its permits and is preparing to begin construction on the country’s first offshore wind farm, in Massachusetts’ Nantucket Sound. And after completing the first phase of its “Smart from the Start” initiative, which identifies areas off the Atlantic coast that will be offered to developers, the agency issued its first lease under the program in October. But all of this progress could be drastically slowed under sequestration. Land and </w:t>
      </w:r>
      <w:r w:rsidRPr="00926B15">
        <w:rPr>
          <w:rStyle w:val="StyleBoldUnderline"/>
        </w:rPr>
        <w:t>ocean management agencies</w:t>
      </w:r>
      <w:r w:rsidRPr="00926B15">
        <w:rPr>
          <w:sz w:val="10"/>
        </w:rPr>
        <w:t xml:space="preserve"> </w:t>
      </w:r>
      <w:r w:rsidRPr="00926B15">
        <w:rPr>
          <w:rStyle w:val="Emphasis"/>
        </w:rPr>
        <w:t>face cuts to the programs</w:t>
      </w:r>
      <w:r w:rsidRPr="00926B15">
        <w:rPr>
          <w:sz w:val="10"/>
        </w:rPr>
        <w:t xml:space="preserve"> that allow them to plan for, study, permit, and help build fossil fuel and renewable energy projects on an efficient timeline. This means projects will take longer to get approved and set up, delaying the process of energy development and in some cases potentially stopping it completely. The stalling of energy development from our own public lands and oceans will also mean a greater reliance on foreign energy sources—an outcome we’ve been trying to get away from for years. Specifically, the Department of the Interior’s Bureau of Land Management faces an $85 million cut to its “Management of Lands and Resources” account in fiscal year 2013 alone. Part of this account is devoted to energy and minerals management, including permit processing and environmental analyses of energy projects. The Department’s Fish and Wildlife Service also has funds that allow it to study the impacts of energy development on species and habitats, but the account that is in part devoted to this purpose—“Resource Management”—will be slashed by $105 million in 2013 under sequestration. These types of cuts could delay the environmental review process, making it more difficult for renewable energy projects on public lands to actually get off the ground. In terms of offshore energy development, </w:t>
      </w:r>
      <w:r w:rsidRPr="00926B15">
        <w:rPr>
          <w:rStyle w:val="StyleBoldUnderline"/>
        </w:rPr>
        <w:t>the Bureau of Ocean Energy Management will be cut</w:t>
      </w:r>
      <w:r w:rsidRPr="00926B15">
        <w:rPr>
          <w:sz w:val="10"/>
        </w:rPr>
        <w:t xml:space="preserve"> by $13 million in fiscal year 2013 if the sequester moves forward. </w:t>
      </w:r>
      <w:r w:rsidRPr="00926B15">
        <w:rPr>
          <w:rStyle w:val="StyleBoldUnderline"/>
        </w:rPr>
        <w:t>This agency manages</w:t>
      </w:r>
      <w:r w:rsidRPr="00926B15">
        <w:rPr>
          <w:sz w:val="10"/>
        </w:rPr>
        <w:t xml:space="preserve"> </w:t>
      </w:r>
      <w:r w:rsidRPr="00926B15">
        <w:rPr>
          <w:rStyle w:val="StyleBoldUnderline"/>
        </w:rPr>
        <w:t>exploration, science, leasing, permitting, and development of offshore energy resources</w:t>
      </w:r>
      <w:r w:rsidRPr="00926B15">
        <w:rPr>
          <w:sz w:val="10"/>
        </w:rPr>
        <w:t>, both fossil and renewable. Such a large cut to this agency’s budget could slow down the recent progress made on offshore wind energy development on the Outer Continental Shelf.</w:t>
      </w:r>
    </w:p>
    <w:p w:rsidR="00405E2F" w:rsidRDefault="00405E2F" w:rsidP="00405E2F">
      <w:pPr>
        <w:rPr>
          <w:rStyle w:val="StyleBoldUnderline"/>
        </w:rPr>
      </w:pPr>
    </w:p>
    <w:p w:rsidR="00405E2F" w:rsidRDefault="00405E2F" w:rsidP="00405E2F">
      <w:pPr>
        <w:rPr>
          <w:rStyle w:val="StyleBoldUnderline"/>
        </w:rPr>
      </w:pPr>
    </w:p>
    <w:p w:rsidR="00405E2F" w:rsidRDefault="00405E2F" w:rsidP="00405E2F">
      <w:pPr>
        <w:pStyle w:val="Heading3"/>
      </w:pPr>
      <w:r>
        <w:lastRenderedPageBreak/>
        <w:t>Link – Offshore Drilling – Arctic</w:t>
      </w:r>
    </w:p>
    <w:p w:rsidR="00405E2F" w:rsidRPr="0029293A" w:rsidRDefault="00405E2F" w:rsidP="00405E2F">
      <w:pPr>
        <w:pStyle w:val="Heading4"/>
      </w:pPr>
      <w:r>
        <w:t>Arctic drilling contentious – even bipartisan issues are politicized and cause partisan fights</w:t>
      </w:r>
    </w:p>
    <w:p w:rsidR="00405E2F" w:rsidRDefault="00405E2F" w:rsidP="00405E2F">
      <w:r w:rsidRPr="00CB635C">
        <w:rPr>
          <w:rStyle w:val="StyleStyleBold12pt"/>
        </w:rPr>
        <w:t>Arctic Power,</w:t>
      </w:r>
      <w:r>
        <w:t xml:space="preserve"> an Alaska-based lobbying firm, </w:t>
      </w:r>
      <w:r w:rsidRPr="00CB635C">
        <w:rPr>
          <w:rStyle w:val="StyleStyleBold12pt"/>
        </w:rPr>
        <w:t>2010</w:t>
      </w:r>
      <w:r>
        <w:t xml:space="preserve"> “Mid Term Elections Could Help Alaskan Energy” </w:t>
      </w:r>
      <w:hyperlink r:id="rId62" w:history="1">
        <w:r w:rsidRPr="002A7B81">
          <w:rPr>
            <w:rStyle w:val="Hyperlink"/>
          </w:rPr>
          <w:t>http://www.anwr.org/Politics/Mid-Term-Elections-Could-Help-Alaskan-Energy.php</w:t>
        </w:r>
      </w:hyperlink>
      <w:r>
        <w:t xml:space="preserve"> DA: 6/7/14 **edited for offensive language</w:t>
      </w:r>
    </w:p>
    <w:p w:rsidR="00405E2F" w:rsidRPr="00A33A6C" w:rsidRDefault="00405E2F" w:rsidP="00405E2F"/>
    <w:p w:rsidR="00405E2F" w:rsidRPr="0029293A" w:rsidRDefault="00405E2F" w:rsidP="00405E2F">
      <w:pPr>
        <w:rPr>
          <w:sz w:val="10"/>
        </w:rPr>
      </w:pPr>
      <w:r w:rsidRPr="0029293A">
        <w:rPr>
          <w:sz w:val="10"/>
        </w:rPr>
        <w:t xml:space="preserve">The US Mid-Term elections concluded with a large influx of Republican law makers signaling a change in US House committee chairmanships.  With the departure of Democrat lawmakers from the majority chairs, committees like the House Natural Resources Committee will switch to Republican control. Congressional Republicans, in general, have been more sympathetic to Alaskan energy issues than Congressional Democrats. </w:t>
      </w:r>
      <w:r w:rsidRPr="0029293A">
        <w:rPr>
          <w:rStyle w:val="StyleBoldUnderline"/>
        </w:rPr>
        <w:t>With</w:t>
      </w:r>
      <w:r w:rsidRPr="0029293A">
        <w:rPr>
          <w:sz w:val="10"/>
        </w:rPr>
        <w:t xml:space="preserve"> both issues of ANWR exploration and outer continental shelf (</w:t>
      </w:r>
      <w:r w:rsidRPr="0029293A">
        <w:rPr>
          <w:rStyle w:val="StyleBoldUnderline"/>
        </w:rPr>
        <w:t>OCS) exploration</w:t>
      </w:r>
      <w:r w:rsidRPr="0029293A">
        <w:rPr>
          <w:sz w:val="10"/>
        </w:rPr>
        <w:t xml:space="preserve">, Republicans in the House and Senate have made up the majority of “yes” votes throughout the history of debate on these issues. In Alaska, neither issue has been traditionally </w:t>
      </w:r>
      <w:proofErr w:type="gramStart"/>
      <w:r w:rsidRPr="0029293A">
        <w:rPr>
          <w:sz w:val="10"/>
        </w:rPr>
        <w:t>partisan</w:t>
      </w:r>
      <w:proofErr w:type="gramEnd"/>
      <w:r w:rsidRPr="0029293A">
        <w:rPr>
          <w:sz w:val="10"/>
        </w:rPr>
        <w:t xml:space="preserve"> with both winning strong near unanimous support from Republicans and Democrats alike. ANWR exploration in particular </w:t>
      </w:r>
      <w:r w:rsidRPr="0029293A">
        <w:rPr>
          <w:rStyle w:val="StyleBoldUnderline"/>
        </w:rPr>
        <w:t>has</w:t>
      </w:r>
      <w:r w:rsidRPr="0029293A">
        <w:rPr>
          <w:sz w:val="10"/>
        </w:rPr>
        <w:t xml:space="preserve"> </w:t>
      </w:r>
      <w:r w:rsidRPr="0029293A">
        <w:rPr>
          <w:rStyle w:val="StyleBoldUnderline"/>
        </w:rPr>
        <w:t>remained</w:t>
      </w:r>
      <w:r w:rsidRPr="0029293A">
        <w:rPr>
          <w:sz w:val="10"/>
        </w:rPr>
        <w:t xml:space="preserve"> an </w:t>
      </w:r>
      <w:r w:rsidRPr="0029293A">
        <w:rPr>
          <w:rStyle w:val="Emphasis"/>
        </w:rPr>
        <w:t>extremely contentious</w:t>
      </w:r>
      <w:r w:rsidRPr="0029293A">
        <w:rPr>
          <w:sz w:val="10"/>
        </w:rPr>
        <w:t xml:space="preserve"> </w:t>
      </w:r>
      <w:r w:rsidRPr="0029293A">
        <w:rPr>
          <w:rStyle w:val="StyleBoldUnderline"/>
        </w:rPr>
        <w:t>and</w:t>
      </w:r>
      <w:r w:rsidRPr="0029293A">
        <w:rPr>
          <w:sz w:val="10"/>
        </w:rPr>
        <w:t xml:space="preserve"> </w:t>
      </w:r>
      <w:r w:rsidRPr="0029293A">
        <w:rPr>
          <w:rStyle w:val="Emphasis"/>
        </w:rPr>
        <w:t>politicized</w:t>
      </w:r>
      <w:r w:rsidRPr="0029293A">
        <w:rPr>
          <w:sz w:val="10"/>
        </w:rPr>
        <w:t xml:space="preserve"> issue </w:t>
      </w:r>
      <w:r w:rsidRPr="0029293A">
        <w:rPr>
          <w:rStyle w:val="StyleBoldUnderline"/>
        </w:rPr>
        <w:t>on Capitol Hill</w:t>
      </w:r>
      <w:r w:rsidRPr="0029293A">
        <w:rPr>
          <w:sz w:val="10"/>
        </w:rPr>
        <w:t xml:space="preserve"> and it is hoped by many in Alaska the change in power will bring a greater chance for success. During the 110th Congress, soon to end, only one vote on ANWR ever took place despite there being 18 ANWR bills introduced. This record pales compared to the 5 or 6 votes that Congress has sometimes averaged on ANWR per Congressional term over the past 20 years. The issue of ANWR exploration however will still have a very difficult time of it during the 111th Congress due to the fact that the Senate still remains in Democrat control and the President still remains decidedly against the issue. As a </w:t>
      </w:r>
      <w:proofErr w:type="spellStart"/>
      <w:r w:rsidRPr="0029293A">
        <w:rPr>
          <w:sz w:val="10"/>
        </w:rPr>
        <w:t>stand alone</w:t>
      </w:r>
      <w:proofErr w:type="spellEnd"/>
      <w:r w:rsidRPr="0029293A">
        <w:rPr>
          <w:sz w:val="10"/>
        </w:rPr>
        <w:t xml:space="preserve"> issue, ANWR will stand a slim chance to pass in the Senate where a certain 60 votes will be required to overcome an expected partisan filibuster. However, the defensive position that ANWR and the State of Alaska </w:t>
      </w:r>
      <w:proofErr w:type="gramStart"/>
      <w:r w:rsidRPr="0029293A">
        <w:rPr>
          <w:sz w:val="10"/>
        </w:rPr>
        <w:t>has</w:t>
      </w:r>
      <w:proofErr w:type="gramEnd"/>
      <w:r w:rsidRPr="0029293A">
        <w:rPr>
          <w:sz w:val="10"/>
        </w:rPr>
        <w:t xml:space="preserve"> been forced to take over the past two years will clearly switch to an offensive position with regard to promoting energy exploration legislation. The new </w:t>
      </w:r>
      <w:proofErr w:type="spellStart"/>
      <w:r w:rsidRPr="0029293A">
        <w:rPr>
          <w:sz w:val="10"/>
        </w:rPr>
        <w:t>make up</w:t>
      </w:r>
      <w:proofErr w:type="spellEnd"/>
      <w:r w:rsidRPr="0029293A">
        <w:rPr>
          <w:sz w:val="10"/>
        </w:rPr>
        <w:t xml:space="preserve"> of the House on the other hand will clearly benefit Alaska’s views. Speaker-Elect Boehner has visited the Arctic oil fields in the past and is strongly supportive of State of Alaska exploration initiatives. The House over the past three decades has past ANWR legislation 12 times many votes of which Speaker-Elect Boehner has participated in. Of particular interest in the next few months will be the </w:t>
      </w:r>
      <w:proofErr w:type="spellStart"/>
      <w:r w:rsidRPr="0029293A">
        <w:rPr>
          <w:sz w:val="10"/>
        </w:rPr>
        <w:t>make up</w:t>
      </w:r>
      <w:proofErr w:type="spellEnd"/>
      <w:r w:rsidRPr="0029293A">
        <w:rPr>
          <w:sz w:val="10"/>
        </w:rPr>
        <w:t xml:space="preserve"> of the Senate Energy Committee and the House Natural Resources Committee. The Senate Energy Committee will still be controlled by Democrat Senator Jeff Bingaman of New Mexico with the expected Lisa Murkowski as Minority chair. </w:t>
      </w:r>
      <w:proofErr w:type="gramStart"/>
      <w:r w:rsidRPr="0029293A">
        <w:rPr>
          <w:sz w:val="10"/>
        </w:rPr>
        <w:t>The position of and seniority of Murkowski will be beneficial strategically for promotion and passage of Alaska energy legislation.</w:t>
      </w:r>
      <w:proofErr w:type="gramEnd"/>
      <w:r w:rsidRPr="0029293A">
        <w:rPr>
          <w:sz w:val="10"/>
        </w:rPr>
        <w:t xml:space="preserve"> Should this makeup be changed for any reason between now and January 6th, prospects will possibly not be as good. In the House, Rep. Doc Hastings will decide if he will continue with Natural Resources </w:t>
      </w:r>
      <w:proofErr w:type="spellStart"/>
      <w:r w:rsidRPr="0029293A">
        <w:rPr>
          <w:sz w:val="10"/>
        </w:rPr>
        <w:t>Cmte</w:t>
      </w:r>
      <w:proofErr w:type="spellEnd"/>
      <w:r w:rsidRPr="0029293A">
        <w:rPr>
          <w:sz w:val="10"/>
        </w:rPr>
        <w:t xml:space="preserve">. </w:t>
      </w:r>
      <w:proofErr w:type="gramStart"/>
      <w:r w:rsidRPr="0029293A">
        <w:rPr>
          <w:sz w:val="10"/>
        </w:rPr>
        <w:t>or</w:t>
      </w:r>
      <w:proofErr w:type="gramEnd"/>
      <w:r w:rsidRPr="0029293A">
        <w:rPr>
          <w:sz w:val="10"/>
        </w:rPr>
        <w:t xml:space="preserve"> move to the Rules Committee. His replacement, if it happens, would probably be Sam Bishop of Utah who will take the helm as the full committee chairman. Rep. Bishop, like Rep. Hastings, has been a strong supporter of ANWR and Alaska oil and gas legislation and will likely push pro development bills to the floor for vote. Much to the dismay of many Democrats and Republicans in Alaska, </w:t>
      </w:r>
      <w:r w:rsidRPr="0029293A">
        <w:rPr>
          <w:rStyle w:val="Emphasis"/>
        </w:rPr>
        <w:t>the partisan politicizing</w:t>
      </w:r>
      <w:r w:rsidRPr="0029293A">
        <w:rPr>
          <w:sz w:val="10"/>
        </w:rPr>
        <w:t xml:space="preserve"> </w:t>
      </w:r>
      <w:r w:rsidRPr="0029293A">
        <w:rPr>
          <w:rStyle w:val="StyleBoldUnderline"/>
        </w:rPr>
        <w:t>of issues</w:t>
      </w:r>
      <w:r w:rsidRPr="0029293A">
        <w:rPr>
          <w:sz w:val="10"/>
        </w:rPr>
        <w:t xml:space="preserve"> such as ANWR </w:t>
      </w:r>
      <w:r w:rsidRPr="0029293A">
        <w:rPr>
          <w:rStyle w:val="StyleBoldUnderline"/>
        </w:rPr>
        <w:t>in</w:t>
      </w:r>
      <w:r w:rsidRPr="0029293A">
        <w:rPr>
          <w:sz w:val="10"/>
        </w:rPr>
        <w:t xml:space="preserve"> the US </w:t>
      </w:r>
      <w:r w:rsidRPr="0029293A">
        <w:rPr>
          <w:rStyle w:val="StyleBoldUnderline"/>
        </w:rPr>
        <w:t>Congress</w:t>
      </w:r>
      <w:r w:rsidRPr="0029293A">
        <w:rPr>
          <w:sz w:val="10"/>
        </w:rPr>
        <w:t xml:space="preserve"> </w:t>
      </w:r>
      <w:r w:rsidRPr="0029293A">
        <w:rPr>
          <w:rStyle w:val="StyleBoldUnderline"/>
        </w:rPr>
        <w:t>has prevented much progress in</w:t>
      </w:r>
      <w:r w:rsidRPr="0029293A">
        <w:rPr>
          <w:sz w:val="10"/>
        </w:rPr>
        <w:t xml:space="preserve"> the State of </w:t>
      </w:r>
      <w:r w:rsidRPr="0029293A">
        <w:rPr>
          <w:rStyle w:val="StyleBoldUnderline"/>
        </w:rPr>
        <w:t>Alaska</w:t>
      </w:r>
      <w:r w:rsidRPr="0029293A">
        <w:rPr>
          <w:sz w:val="10"/>
        </w:rPr>
        <w:t xml:space="preserve">. Fully 60% of the State of Alaska is controlled by the Federal Government and Congress not by the State. </w:t>
      </w:r>
      <w:r w:rsidRPr="0029293A">
        <w:rPr>
          <w:rStyle w:val="StyleBoldUnderline"/>
        </w:rPr>
        <w:t xml:space="preserve">Near all of </w:t>
      </w:r>
      <w:r w:rsidRPr="0029293A">
        <w:rPr>
          <w:sz w:val="10"/>
        </w:rPr>
        <w:t xml:space="preserve">new prospect </w:t>
      </w:r>
      <w:r w:rsidRPr="0029293A">
        <w:rPr>
          <w:rStyle w:val="StyleBoldUnderline"/>
        </w:rPr>
        <w:t>land</w:t>
      </w:r>
      <w:r w:rsidRPr="0029293A">
        <w:rPr>
          <w:sz w:val="10"/>
        </w:rPr>
        <w:t xml:space="preserve"> on and </w:t>
      </w:r>
      <w:r w:rsidRPr="0029293A">
        <w:rPr>
          <w:rStyle w:val="StyleBoldUnderline"/>
        </w:rPr>
        <w:t>offshore is controlled by Congress</w:t>
      </w:r>
      <w:r w:rsidRPr="0029293A">
        <w:rPr>
          <w:sz w:val="10"/>
        </w:rPr>
        <w:t xml:space="preserve"> and the Dept. of Interior and with the flow level of the </w:t>
      </w:r>
      <w:proofErr w:type="spellStart"/>
      <w:r w:rsidRPr="0029293A">
        <w:rPr>
          <w:sz w:val="10"/>
        </w:rPr>
        <w:t>Trans Alaska</w:t>
      </w:r>
      <w:proofErr w:type="spellEnd"/>
      <w:r w:rsidRPr="0029293A">
        <w:rPr>
          <w:sz w:val="10"/>
        </w:rPr>
        <w:t xml:space="preserve"> Pipeline System TAPS nearing critically low levels the need to approve pro-development legislation on Capitol Hill could not be more immediate for the State. The Alaska State Legislature has near unanimously and consistently supported oil and gas exploration issues on and off shore in the Arctic without any partisanship.  </w:t>
      </w:r>
      <w:r w:rsidRPr="0029293A">
        <w:rPr>
          <w:rStyle w:val="StyleBoldUnderline"/>
        </w:rPr>
        <w:t xml:space="preserve">It has been extraordinarily frustrating to see how these issues have been </w:t>
      </w:r>
      <w:r w:rsidRPr="0029293A">
        <w:rPr>
          <w:rStyle w:val="Emphasis"/>
        </w:rPr>
        <w:t>turned into politicized poker chips</w:t>
      </w:r>
      <w:r w:rsidRPr="0029293A">
        <w:rPr>
          <w:rStyle w:val="StyleBoldUnderline"/>
        </w:rPr>
        <w:t xml:space="preserve"> on Capitol Hill</w:t>
      </w:r>
      <w:r w:rsidRPr="0029293A">
        <w:rPr>
          <w:sz w:val="10"/>
        </w:rPr>
        <w:t xml:space="preserve"> </w:t>
      </w:r>
      <w:r w:rsidRPr="0029293A">
        <w:rPr>
          <w:rStyle w:val="StyleBoldUnderline"/>
        </w:rPr>
        <w:t xml:space="preserve">greatly </w:t>
      </w:r>
      <w:r>
        <w:rPr>
          <w:rStyle w:val="StyleBoldUnderline"/>
        </w:rPr>
        <w:t>[slowing]</w:t>
      </w:r>
      <w:r w:rsidRPr="0029293A">
        <w:rPr>
          <w:rStyle w:val="StyleBoldUnderline"/>
        </w:rPr>
        <w:t xml:space="preserve"> </w:t>
      </w:r>
      <w:r w:rsidRPr="0029293A">
        <w:rPr>
          <w:sz w:val="10"/>
        </w:rPr>
        <w:t xml:space="preserve">positive growth and </w:t>
      </w:r>
      <w:r w:rsidRPr="0029293A">
        <w:rPr>
          <w:rStyle w:val="StyleBoldUnderline"/>
        </w:rPr>
        <w:t>change</w:t>
      </w:r>
      <w:r w:rsidRPr="0029293A">
        <w:rPr>
          <w:sz w:val="10"/>
        </w:rPr>
        <w:t xml:space="preserve"> </w:t>
      </w:r>
      <w:r w:rsidRPr="0029293A">
        <w:rPr>
          <w:rStyle w:val="StyleBoldUnderline"/>
        </w:rPr>
        <w:t>in</w:t>
      </w:r>
      <w:r w:rsidRPr="0029293A">
        <w:rPr>
          <w:sz w:val="10"/>
        </w:rPr>
        <w:t xml:space="preserve"> the State of </w:t>
      </w:r>
      <w:r w:rsidRPr="0029293A">
        <w:rPr>
          <w:rStyle w:val="StyleBoldUnderline"/>
        </w:rPr>
        <w:t>Alaska</w:t>
      </w:r>
      <w:r w:rsidRPr="0029293A">
        <w:rPr>
          <w:sz w:val="10"/>
        </w:rPr>
        <w:t xml:space="preserve">.  One third of the economy of the State of Alaska is based on oil, with 87% of the tax base coming from oil.  The future </w:t>
      </w:r>
      <w:r w:rsidRPr="0029293A">
        <w:rPr>
          <w:rStyle w:val="StyleBoldUnderline"/>
        </w:rPr>
        <w:t>exploration of OCS leases</w:t>
      </w:r>
      <w:r w:rsidRPr="0029293A">
        <w:rPr>
          <w:sz w:val="10"/>
        </w:rPr>
        <w:t xml:space="preserve">, ANWR and the National Petroleum Reserve-Alaska </w:t>
      </w:r>
      <w:r w:rsidRPr="0029293A">
        <w:rPr>
          <w:rStyle w:val="StyleBoldUnderline"/>
        </w:rPr>
        <w:t>will be dependent on</w:t>
      </w:r>
      <w:r w:rsidRPr="0029293A">
        <w:rPr>
          <w:sz w:val="10"/>
        </w:rPr>
        <w:t xml:space="preserve"> successful passage of </w:t>
      </w:r>
      <w:r w:rsidRPr="0029293A">
        <w:rPr>
          <w:rStyle w:val="StyleBoldUnderline"/>
        </w:rPr>
        <w:t>legislation in Congress</w:t>
      </w:r>
      <w:r w:rsidRPr="0029293A">
        <w:rPr>
          <w:sz w:val="10"/>
        </w:rPr>
        <w:t xml:space="preserve">.  </w:t>
      </w:r>
    </w:p>
    <w:p w:rsidR="00405E2F" w:rsidRPr="004E593F" w:rsidRDefault="00405E2F" w:rsidP="00405E2F">
      <w:pPr>
        <w:pStyle w:val="Heading4"/>
      </w:pPr>
      <w:r>
        <w:t>Arctic drilling costs PC – drawn into the climate change debate</w:t>
      </w:r>
    </w:p>
    <w:p w:rsidR="00405E2F" w:rsidRDefault="00405E2F" w:rsidP="00405E2F">
      <w:r>
        <w:t xml:space="preserve">Andrew </w:t>
      </w:r>
      <w:r w:rsidRPr="00A33A6C">
        <w:rPr>
          <w:rStyle w:val="StyleStyleBold12pt"/>
        </w:rPr>
        <w:t>Holland</w:t>
      </w:r>
      <w:r>
        <w:t xml:space="preserve"> is the senior fellow for energy and climate at the American Security Project, a non-partisan national security think tank 9-26-</w:t>
      </w:r>
      <w:r w:rsidRPr="00A33A6C">
        <w:rPr>
          <w:rStyle w:val="StyleStyleBold12pt"/>
        </w:rPr>
        <w:t>2013</w:t>
      </w:r>
      <w:r>
        <w:t xml:space="preserve"> “America is failing to meet challenges of a changing Arctic” </w:t>
      </w:r>
      <w:hyperlink r:id="rId63" w:history="1">
        <w:r w:rsidRPr="002A7B81">
          <w:rPr>
            <w:rStyle w:val="Hyperlink"/>
          </w:rPr>
          <w:t>http://www.alaskadispatch.com/article/20130926/america-failing-meet-challenges-changing-arctic</w:t>
        </w:r>
      </w:hyperlink>
      <w:r>
        <w:t xml:space="preserve"> DA: 6/7/14</w:t>
      </w:r>
    </w:p>
    <w:p w:rsidR="00405E2F" w:rsidRPr="00A33A6C" w:rsidRDefault="00405E2F" w:rsidP="00405E2F"/>
    <w:p w:rsidR="00405E2F" w:rsidRPr="0023280C" w:rsidRDefault="00405E2F" w:rsidP="00405E2F">
      <w:pPr>
        <w:rPr>
          <w:sz w:val="8"/>
        </w:rPr>
      </w:pPr>
      <w:r w:rsidRPr="004E593F">
        <w:rPr>
          <w:rStyle w:val="StyleBoldUnderline"/>
        </w:rPr>
        <w:t>America’s Arctic</w:t>
      </w:r>
      <w:r w:rsidRPr="004E593F">
        <w:rPr>
          <w:sz w:val="8"/>
        </w:rPr>
        <w:t xml:space="preserve">, roughly the northern third of Alaska, is our country’s last frontier. The harsh weather conditions, ice cover, and persistent darkness </w:t>
      </w:r>
      <w:r w:rsidRPr="004E593F">
        <w:rPr>
          <w:rStyle w:val="StyleBoldUnderline"/>
        </w:rPr>
        <w:t>have made it difficult</w:t>
      </w:r>
      <w:r w:rsidRPr="004E593F">
        <w:rPr>
          <w:sz w:val="8"/>
        </w:rPr>
        <w:t xml:space="preserve"> for us </w:t>
      </w:r>
      <w:r w:rsidRPr="004E593F">
        <w:rPr>
          <w:rStyle w:val="StyleBoldUnderline"/>
        </w:rPr>
        <w:t>to take advantage of the</w:t>
      </w:r>
      <w:r w:rsidRPr="004E593F">
        <w:rPr>
          <w:sz w:val="8"/>
        </w:rPr>
        <w:t xml:space="preserve"> vast </w:t>
      </w:r>
      <w:r w:rsidRPr="004E593F">
        <w:rPr>
          <w:rStyle w:val="StyleBoldUnderline"/>
        </w:rPr>
        <w:t>resources</w:t>
      </w:r>
      <w:r w:rsidRPr="004E593F">
        <w:rPr>
          <w:sz w:val="8"/>
        </w:rPr>
        <w:t xml:space="preserve"> and enormous opportunity of the region. Today, the Arctic is changing faster than any other region in the world. Sea ice is melting quicker and the open ocean is lasting longer than at any time in human history. Open water is darker colored than ice, so it collects more heat, leading to further melt in a downward spiral. In 2012, summer sea ice retreated to its lowest recorded extent. While 2013’s ice cover did not fall to the lows of 2012, it was still well below historical averages and maintains a downward trend. While scientists disagree on how soon it will happen, it now appears clear that the Arctic Ocean has passed a tipping point that will eventually lead to completely ice-free summers. The cause of the ice melt is clear -- global climate change caused by the emissions of fossil fuels. Although climate change will have devastating effects on certain regions, including </w:t>
      </w:r>
      <w:proofErr w:type="gramStart"/>
      <w:r w:rsidRPr="004E593F">
        <w:rPr>
          <w:sz w:val="8"/>
        </w:rPr>
        <w:t>to</w:t>
      </w:r>
      <w:proofErr w:type="gramEnd"/>
      <w:r w:rsidRPr="004E593F">
        <w:rPr>
          <w:sz w:val="8"/>
        </w:rPr>
        <w:t xml:space="preserve"> many of Alaska’s ecosystems and the people who rely on them, the retreat of sea ice presents two main opportunities that could benefit the people of Alaska: increased access to energy resources under the water’s surface and increased transportation through the Arctic Ocean. It is ironic that the unprecedented changes in the Arctic, which </w:t>
      </w:r>
      <w:proofErr w:type="gramStart"/>
      <w:r w:rsidRPr="004E593F">
        <w:rPr>
          <w:sz w:val="8"/>
        </w:rPr>
        <w:t>are</w:t>
      </w:r>
      <w:proofErr w:type="gramEnd"/>
      <w:r w:rsidRPr="004E593F">
        <w:rPr>
          <w:sz w:val="8"/>
        </w:rPr>
        <w:t xml:space="preserve"> caused by global climate change, could actually have the effect of making more energy resources are available -- the very same fossil fuel resources causing the warming. The U.S. Geological Survey estimates that 90 billion barrels of oil, or 13 percent, of the world’s undiscovered reserves are within the Arctic, fully one-third of those reserves are concentrated in Alaska’s territory or in the federally controlled waters of our "Exclusive Economic Zone" (which extends 200 nautical miles from the coast). The other major opportunity for Alaska is the opening of both the Northern Sea Route over Russia and the Northwest Passage through Canada to connect the Pacific and the Atlantic. Eventually, when summer sea ice is completely gone, ships will sail directly over the pole. However they go, they will have to pass Alaska’s coast on the Bering Strait. A changing Arctic provides a new opportunity for the United States and for Alaska. But we have to plan for them. We have to put in place the policies that will allow for the exploitation of these opportunities. Moreover, we need to act fast before other countries define the rules in the Arctic without our input. Unfortunately, today, the United States is failing to meet the challenges we face in a rapidly changing Arctic. In Alaska, there is insufficient infrastructure to ensure safe navigation north of the Bering Strait, with the closest deep-water harbor at Dutch Harbor, more than 700 miles south of Nome (which has a small harbor that can handle medium-draft ships) and 1,100 miles from much of the projected energy exploration activity in the Chukchi Sea. The nearest permanent Coast Guard presence is at Coast Guard Air Station Kodiak, and the commandant of the Coast Guard has characterized their operations in the Arctic as "only temporary and occasional." We should act now to establish heightened international standards for shipping in the Arctic through the International Maritime Organization (IMO). Without these standards, ships from around the world will pass through the Bering Strait without us being ensure their safety. This summer we saw that danger persists: The tanker </w:t>
      </w:r>
      <w:proofErr w:type="spellStart"/>
      <w:r w:rsidRPr="004E593F">
        <w:rPr>
          <w:sz w:val="8"/>
        </w:rPr>
        <w:t>Nordvik</w:t>
      </w:r>
      <w:proofErr w:type="spellEnd"/>
      <w:r w:rsidRPr="004E593F">
        <w:rPr>
          <w:sz w:val="8"/>
        </w:rPr>
        <w:t xml:space="preserve"> collided with an ice floe along Russia’s Northern Sea Route. Thankfully, no fuel was spilled, but we cannot trust solely to luck. The U.S. has thus far failed to push for strong standards at the IMO; meanwhile, earlier this summer, the Russian government hosted Koji </w:t>
      </w:r>
      <w:proofErr w:type="spellStart"/>
      <w:r w:rsidRPr="004E593F">
        <w:rPr>
          <w:sz w:val="8"/>
        </w:rPr>
        <w:t>Sekimizu</w:t>
      </w:r>
      <w:proofErr w:type="spellEnd"/>
      <w:r w:rsidRPr="004E593F">
        <w:rPr>
          <w:sz w:val="8"/>
        </w:rPr>
        <w:t xml:space="preserve">, the Secretary General of the IMO, on a 5-day Arctic sea tour aboard a Russian icebreaker, with numerous senior Russian government and business officials present. In the absence of American action, Russia will certainly set the standards. </w:t>
      </w:r>
      <w:r w:rsidRPr="004E593F">
        <w:rPr>
          <w:rStyle w:val="StyleBoldUnderline"/>
        </w:rPr>
        <w:t>The U</w:t>
      </w:r>
      <w:r w:rsidRPr="004E593F">
        <w:rPr>
          <w:sz w:val="8"/>
        </w:rPr>
        <w:t xml:space="preserve">nited </w:t>
      </w:r>
      <w:r w:rsidRPr="004E593F">
        <w:rPr>
          <w:rStyle w:val="StyleBoldUnderline"/>
        </w:rPr>
        <w:t>S</w:t>
      </w:r>
      <w:r w:rsidRPr="004E593F">
        <w:rPr>
          <w:sz w:val="8"/>
        </w:rPr>
        <w:t xml:space="preserve">tates </w:t>
      </w:r>
      <w:r w:rsidRPr="004E593F">
        <w:rPr>
          <w:rStyle w:val="StyleBoldUnderline"/>
        </w:rPr>
        <w:t>has not</w:t>
      </w:r>
      <w:r w:rsidRPr="004E593F">
        <w:rPr>
          <w:sz w:val="8"/>
        </w:rPr>
        <w:t xml:space="preserve"> fully </w:t>
      </w:r>
      <w:r w:rsidRPr="004E593F">
        <w:rPr>
          <w:rStyle w:val="StyleBoldUnderline"/>
        </w:rPr>
        <w:t>claimed</w:t>
      </w:r>
      <w:r w:rsidRPr="004E593F">
        <w:rPr>
          <w:sz w:val="8"/>
        </w:rPr>
        <w:t xml:space="preserve"> </w:t>
      </w:r>
      <w:r w:rsidRPr="004E593F">
        <w:rPr>
          <w:rStyle w:val="StyleBoldUnderline"/>
        </w:rPr>
        <w:t>territory in the Arctic</w:t>
      </w:r>
      <w:r w:rsidRPr="004E593F">
        <w:rPr>
          <w:sz w:val="8"/>
        </w:rPr>
        <w:t xml:space="preserve"> </w:t>
      </w:r>
      <w:r w:rsidRPr="004E593F">
        <w:rPr>
          <w:rStyle w:val="StyleBoldUnderline"/>
        </w:rPr>
        <w:t>to the fullest extent</w:t>
      </w:r>
      <w:r w:rsidRPr="004E593F">
        <w:rPr>
          <w:sz w:val="8"/>
        </w:rPr>
        <w:t xml:space="preserve"> of International Law </w:t>
      </w:r>
      <w:r w:rsidRPr="004E593F">
        <w:rPr>
          <w:rStyle w:val="StyleBoldUnderline"/>
        </w:rPr>
        <w:t>because</w:t>
      </w:r>
      <w:r w:rsidRPr="004E593F">
        <w:rPr>
          <w:sz w:val="8"/>
        </w:rPr>
        <w:t xml:space="preserve"> </w:t>
      </w:r>
      <w:r w:rsidRPr="004E593F">
        <w:rPr>
          <w:rStyle w:val="StyleBoldUnderline"/>
        </w:rPr>
        <w:t>the</w:t>
      </w:r>
      <w:r w:rsidRPr="004E593F">
        <w:rPr>
          <w:sz w:val="8"/>
        </w:rPr>
        <w:t xml:space="preserve"> U.S. </w:t>
      </w:r>
      <w:r w:rsidRPr="004E593F">
        <w:rPr>
          <w:rStyle w:val="StyleBoldUnderline"/>
        </w:rPr>
        <w:t>Congress refuses</w:t>
      </w:r>
      <w:r w:rsidRPr="004E593F">
        <w:rPr>
          <w:sz w:val="8"/>
        </w:rPr>
        <w:t xml:space="preserve"> to ratify the Law of the Sea Convention. The other four nations bordering the Arctic Ocean are submitting claims to extended Exclusive Economic Zones -- Russia has sought to bolster its claim by famously placing a flag on the ocean floor beneath the North Pole. They are party to decisions determining borders, while the U.S. is left out because some members of the U.S. Senate are afraid of the United Nations. We should ratify the Convention of the Law of the Sea so that we can have a role in determining borders within the Arctic. Finally, we need a military presence in order to maintain the security in our sea lanes and to provide for disaster response. Today, neither the U.S. Navy nor the U.S. Coast Guard have the infrastructure, the ships, or the political ambition to be able to sustain surface operations in the Arctic (the Navy regularly operates submarines beneath the surface on strategic patrols). The United States Coast Guard only has one medium ice-breaker in service today, the Healy. The heavy icebreaker Polar Star is undergoing sea trials for its return to service after an extensive retrofit, but she is over 36 years old, well beyond her intended 30-year service life. The Coast Guard’s proposed FY14 budget includes $2 million for plans for a new icebreaker, but purchasing one could cost over $800 million. In today’s federal budget environment, even the $2 million outlay is uncertain. In contrast, Russia’s defense commitment to the region is extensive; it controls the largest icebreaker fleet in the world, and is currently constructing what will be the world’s largest nuclear-powered icebreaker. Russia’s largest naval fleet is its Arctic fleet, headquartered in </w:t>
      </w:r>
      <w:proofErr w:type="spellStart"/>
      <w:r w:rsidRPr="004E593F">
        <w:rPr>
          <w:sz w:val="8"/>
        </w:rPr>
        <w:t>Severomorsk</w:t>
      </w:r>
      <w:proofErr w:type="spellEnd"/>
      <w:r w:rsidRPr="004E593F">
        <w:rPr>
          <w:sz w:val="8"/>
        </w:rPr>
        <w:t xml:space="preserve"> off of the Barents Sea, and President Putin has publicly committed to expanding their naval presence. Perhaps it is </w:t>
      </w:r>
      <w:r w:rsidRPr="004E593F">
        <w:rPr>
          <w:rStyle w:val="StyleBoldUnderline"/>
        </w:rPr>
        <w:t>because of the</w:t>
      </w:r>
      <w:r w:rsidRPr="004E593F">
        <w:rPr>
          <w:sz w:val="8"/>
        </w:rPr>
        <w:t xml:space="preserve"> </w:t>
      </w:r>
      <w:r w:rsidRPr="004E593F">
        <w:rPr>
          <w:rStyle w:val="Emphasis"/>
        </w:rPr>
        <w:t>political paralysis</w:t>
      </w:r>
      <w:r w:rsidRPr="004E593F">
        <w:rPr>
          <w:sz w:val="8"/>
        </w:rPr>
        <w:t xml:space="preserve"> </w:t>
      </w:r>
      <w:r w:rsidRPr="004E593F">
        <w:rPr>
          <w:rStyle w:val="StyleBoldUnderline"/>
        </w:rPr>
        <w:t>on climate policy</w:t>
      </w:r>
      <w:r w:rsidRPr="004E593F">
        <w:rPr>
          <w:sz w:val="8"/>
        </w:rPr>
        <w:t xml:space="preserve"> </w:t>
      </w:r>
      <w:r w:rsidRPr="004E593F">
        <w:rPr>
          <w:rStyle w:val="StyleBoldUnderline"/>
        </w:rPr>
        <w:t>in</w:t>
      </w:r>
      <w:r w:rsidRPr="004E593F">
        <w:rPr>
          <w:sz w:val="8"/>
        </w:rPr>
        <w:t xml:space="preserve"> Congress and in state governments that </w:t>
      </w:r>
      <w:r w:rsidRPr="004E593F">
        <w:rPr>
          <w:rStyle w:val="StyleBoldUnderline"/>
        </w:rPr>
        <w:t>it is impossible to have a rational debate</w:t>
      </w:r>
      <w:r w:rsidRPr="004E593F">
        <w:rPr>
          <w:sz w:val="8"/>
        </w:rPr>
        <w:t xml:space="preserve"> about the impacts of climate change. So long as a </w:t>
      </w:r>
      <w:r w:rsidRPr="004E593F">
        <w:rPr>
          <w:rStyle w:val="StyleBoldUnderline"/>
        </w:rPr>
        <w:t>large portion of our political system refuses to acknowledge the very existence</w:t>
      </w:r>
      <w:r w:rsidRPr="004E593F">
        <w:rPr>
          <w:sz w:val="8"/>
        </w:rPr>
        <w:t xml:space="preserve"> climate change -- even in the face of clear evidence across Alaska, </w:t>
      </w:r>
      <w:r w:rsidRPr="004E593F">
        <w:rPr>
          <w:rStyle w:val="StyleBoldUnderline"/>
        </w:rPr>
        <w:t xml:space="preserve">we will not be able to make the investments </w:t>
      </w:r>
      <w:r w:rsidRPr="004E593F">
        <w:rPr>
          <w:sz w:val="8"/>
        </w:rPr>
        <w:t xml:space="preserve">necessary </w:t>
      </w:r>
      <w:r w:rsidRPr="004E593F">
        <w:rPr>
          <w:rStyle w:val="StyleBoldUnderline"/>
        </w:rPr>
        <w:t xml:space="preserve">to take advantage of </w:t>
      </w:r>
      <w:r w:rsidRPr="004E593F">
        <w:rPr>
          <w:sz w:val="8"/>
        </w:rPr>
        <w:t xml:space="preserve">a changing </w:t>
      </w:r>
      <w:r w:rsidRPr="004E593F">
        <w:rPr>
          <w:rStyle w:val="StyleBoldUnderline"/>
        </w:rPr>
        <w:t>Arctic</w:t>
      </w:r>
      <w:r w:rsidRPr="004E593F">
        <w:rPr>
          <w:sz w:val="8"/>
        </w:rPr>
        <w:t>.</w:t>
      </w:r>
    </w:p>
    <w:p w:rsidR="00405E2F" w:rsidRDefault="00CE7F82" w:rsidP="00CE7F82">
      <w:pPr>
        <w:pStyle w:val="Heading3"/>
      </w:pPr>
      <w:r>
        <w:lastRenderedPageBreak/>
        <w:t>Link – Offshore Drilling – Feinstein</w:t>
      </w:r>
    </w:p>
    <w:p w:rsidR="00CE7F82" w:rsidRPr="00CE7F82" w:rsidRDefault="00CE7F82" w:rsidP="00CE7F82">
      <w:pPr>
        <w:pStyle w:val="Heading4"/>
      </w:pPr>
      <w:r>
        <w:t>Feinstein opposes offshore drilling – she’s highly influential</w:t>
      </w:r>
    </w:p>
    <w:p w:rsidR="00CE7F82" w:rsidRDefault="00CE7F82" w:rsidP="00CE7F82">
      <w:r>
        <w:t xml:space="preserve">Mike </w:t>
      </w:r>
      <w:proofErr w:type="spellStart"/>
      <w:r w:rsidRPr="0077644E">
        <w:rPr>
          <w:rStyle w:val="StyleStyleBold12pt"/>
        </w:rPr>
        <w:t>Dunmyer</w:t>
      </w:r>
      <w:proofErr w:type="spellEnd"/>
      <w:r>
        <w:t xml:space="preserve">, Executive Director Oceans Champions, </w:t>
      </w:r>
      <w:r w:rsidRPr="0077644E">
        <w:rPr>
          <w:rStyle w:val="StyleStyleBold12pt"/>
        </w:rPr>
        <w:t>2012</w:t>
      </w:r>
      <w:r>
        <w:t xml:space="preserve"> </w:t>
      </w:r>
      <w:r w:rsidRPr="0077644E">
        <w:rPr>
          <w:sz w:val="12"/>
          <w:szCs w:val="12"/>
        </w:rPr>
        <w:t xml:space="preserve">“Ocean Champions Endorses Senator Dianne Feinstein (D-CA)” </w:t>
      </w:r>
      <w:hyperlink r:id="rId64" w:history="1">
        <w:r w:rsidRPr="0077644E">
          <w:rPr>
            <w:rStyle w:val="Hyperlink"/>
            <w:sz w:val="12"/>
            <w:szCs w:val="12"/>
          </w:rPr>
          <w:t>http://www.google.com/url?sa=t&amp;rct=j&amp;q=&amp;esrc=s&amp;source=web&amp;cd=7&amp;ved=0CC0QFjAG&amp;url=http%3A%2F%2Fwww.oceanchampions.org%2Fpdfs%2FFeinsteinPR_000.pdf&amp;ei=ZB2fU_G4EoemyASN-ILIBQ&amp;usg=AFQjCNHdAhIOYBCJp9QjymuEIrXhe_lUMA&amp;sig2=vth0Al5RL12LZeJhEsqsaw&amp;bvm=bv.68911936,d.aWw&amp;cad=rja</w:t>
        </w:r>
      </w:hyperlink>
      <w:r>
        <w:t xml:space="preserve"> DA: 6/16/14</w:t>
      </w:r>
    </w:p>
    <w:p w:rsidR="00CE7F82" w:rsidRPr="0077644E" w:rsidRDefault="00CE7F82" w:rsidP="00CE7F82"/>
    <w:p w:rsidR="00CE7F82" w:rsidRPr="00CE7F82" w:rsidRDefault="00CE7F82" w:rsidP="00CE7F82">
      <w:pPr>
        <w:rPr>
          <w:sz w:val="12"/>
        </w:rPr>
      </w:pPr>
      <w:r w:rsidRPr="00CE7F82">
        <w:rPr>
          <w:sz w:val="12"/>
        </w:rPr>
        <w:t xml:space="preserve">Ocean Champions, which works to build political power for the oceans by helping to elect pro-ocean candidates to the U.S. Congress, proudly endorses Senator Dianne Feinstein (D-CA). “As a respected senior appropriator and Chair of an Appropriations Subcommittee, Senator </w:t>
      </w:r>
      <w:r w:rsidRPr="00CE7F82">
        <w:rPr>
          <w:rStyle w:val="Emphasis"/>
        </w:rPr>
        <w:t>Feinstein is very influential,”</w:t>
      </w:r>
      <w:r>
        <w:rPr>
          <w:rStyle w:val="Emphasis"/>
        </w:rPr>
        <w:t xml:space="preserve"> </w:t>
      </w:r>
      <w:r w:rsidRPr="00CE7F82">
        <w:rPr>
          <w:sz w:val="12"/>
        </w:rPr>
        <w:t xml:space="preserve">said David Wilmot, Ocean Champions’ President and Co-Founder. “We’re very pleased that she has often used that influence to help move important ocean legislation.” Since first being elected in 1992, Senator Feinstein has built a strong record on ocean health, and has provided vocal leadership on important issues, such as restoration of the San Francisco Bay and Lake Tahoe. Senator </w:t>
      </w:r>
      <w:r w:rsidRPr="00CE7F82">
        <w:rPr>
          <w:rStyle w:val="StyleBoldUnderline"/>
        </w:rPr>
        <w:t>Feinstein has sponsored and cosponsored a number of bills to prevent expansion of offshore drilling</w:t>
      </w:r>
      <w:r w:rsidRPr="00CE7F82">
        <w:rPr>
          <w:sz w:val="12"/>
        </w:rPr>
        <w:t xml:space="preserve">, while working to expand the boundaries of the Cordell Bank National Marine Sanctuary. The Senator has also thrown her weight behind legislation to help salmon and billfish, and helped pass the Shark Conservation Act of 2009. She is also passionate about addressing the growing problem of marine debris, epitomized by the discovery of the great Pacific garbage patch. "I'm deeply honored by the endorsement of Oceans Champions and look forward to continuing to work to promote healthy beaches and oceans," said Feinstein. Senator </w:t>
      </w:r>
      <w:r w:rsidRPr="00CE7F82">
        <w:rPr>
          <w:rStyle w:val="StyleBoldUnderline"/>
        </w:rPr>
        <w:t>Feinstein has established herself as a highly effective representative</w:t>
      </w:r>
      <w:r w:rsidRPr="00CE7F82">
        <w:rPr>
          <w:sz w:val="12"/>
        </w:rPr>
        <w:t xml:space="preserve"> for California residents. Today, we’re pleased to be able to recognize her for her leadership </w:t>
      </w:r>
      <w:r w:rsidRPr="00CE7F82">
        <w:rPr>
          <w:rStyle w:val="StyleBoldUnderline"/>
        </w:rPr>
        <w:t>on ocean issues.</w:t>
      </w:r>
    </w:p>
    <w:p w:rsidR="00CE7F82" w:rsidRDefault="00017652" w:rsidP="00017652">
      <w:pPr>
        <w:pStyle w:val="Heading3"/>
      </w:pPr>
      <w:r>
        <w:lastRenderedPageBreak/>
        <w:t>Link – Offshore Drilling – Leahy</w:t>
      </w:r>
    </w:p>
    <w:p w:rsidR="00017652" w:rsidRPr="00017652" w:rsidRDefault="00017652" w:rsidP="00017652">
      <w:pPr>
        <w:pStyle w:val="Heading4"/>
      </w:pPr>
      <w:r>
        <w:t>Leahy opposes offshore drilling – environmental concerns</w:t>
      </w:r>
    </w:p>
    <w:p w:rsidR="00017652" w:rsidRDefault="00017652" w:rsidP="00017652">
      <w:r>
        <w:t xml:space="preserve">Patrick </w:t>
      </w:r>
      <w:r w:rsidRPr="00017652">
        <w:rPr>
          <w:rStyle w:val="StyleStyleBold12pt"/>
        </w:rPr>
        <w:t>Leahy</w:t>
      </w:r>
      <w:r>
        <w:t xml:space="preserve">, Senator from Vermont, </w:t>
      </w:r>
      <w:proofErr w:type="gramStart"/>
      <w:r w:rsidRPr="00017652">
        <w:rPr>
          <w:rStyle w:val="StyleStyleBold12pt"/>
        </w:rPr>
        <w:t>2014</w:t>
      </w:r>
      <w:proofErr w:type="gramEnd"/>
      <w:r>
        <w:t xml:space="preserve"> “Energy Legislation” </w:t>
      </w:r>
      <w:hyperlink r:id="rId65" w:history="1">
        <w:r w:rsidRPr="002A7B81">
          <w:rPr>
            <w:rStyle w:val="Hyperlink"/>
          </w:rPr>
          <w:t>http://www.leahy.senate.gov/issues/energy-legislation</w:t>
        </w:r>
      </w:hyperlink>
      <w:r>
        <w:t xml:space="preserve"> DA: 6/16/14</w:t>
      </w:r>
    </w:p>
    <w:p w:rsidR="00017652" w:rsidRDefault="00017652" w:rsidP="00017652"/>
    <w:p w:rsidR="00017652" w:rsidRDefault="00017652" w:rsidP="00017652">
      <w:r>
        <w:t>Offshore Drilling</w:t>
      </w:r>
    </w:p>
    <w:p w:rsidR="00017652" w:rsidRDefault="00017652" w:rsidP="00017652"/>
    <w:p w:rsidR="00017652" w:rsidRPr="00017652" w:rsidRDefault="00017652" w:rsidP="00017652">
      <w:pPr>
        <w:rPr>
          <w:sz w:val="12"/>
        </w:rPr>
      </w:pPr>
      <w:r w:rsidRPr="00017652">
        <w:rPr>
          <w:rStyle w:val="StyleBoldUnderline"/>
        </w:rPr>
        <w:t>While</w:t>
      </w:r>
      <w:r w:rsidRPr="00017652">
        <w:rPr>
          <w:sz w:val="12"/>
        </w:rPr>
        <w:t xml:space="preserve"> Senator </w:t>
      </w:r>
      <w:r w:rsidRPr="00017652">
        <w:rPr>
          <w:rStyle w:val="StyleBoldUnderline"/>
        </w:rPr>
        <w:t>Leahy recognizes the need to harness domestic energy resources</w:t>
      </w:r>
      <w:r w:rsidRPr="00017652">
        <w:rPr>
          <w:sz w:val="12"/>
        </w:rPr>
        <w:t xml:space="preserve">, </w:t>
      </w:r>
      <w:r w:rsidRPr="00017652">
        <w:rPr>
          <w:rStyle w:val="StyleBoldUnderline"/>
        </w:rPr>
        <w:t>he does not support oil and gas exploration at the expense of</w:t>
      </w:r>
      <w:r w:rsidRPr="00017652">
        <w:rPr>
          <w:sz w:val="12"/>
        </w:rPr>
        <w:t xml:space="preserve"> supporting </w:t>
      </w:r>
      <w:r w:rsidRPr="00017652">
        <w:rPr>
          <w:rStyle w:val="StyleBoldUnderline"/>
        </w:rPr>
        <w:t>clean energy resources</w:t>
      </w:r>
      <w:r w:rsidRPr="00017652">
        <w:rPr>
          <w:sz w:val="12"/>
        </w:rPr>
        <w:t xml:space="preserve"> that will provide a long-term solution to our nation’s energy crisis. </w:t>
      </w:r>
      <w:r w:rsidRPr="00017652">
        <w:rPr>
          <w:rStyle w:val="StyleBoldUnderline"/>
        </w:rPr>
        <w:t>He believes</w:t>
      </w:r>
      <w:r w:rsidRPr="00017652">
        <w:rPr>
          <w:sz w:val="12"/>
        </w:rPr>
        <w:t xml:space="preserve"> oil and gas </w:t>
      </w:r>
      <w:r w:rsidRPr="00017652">
        <w:rPr>
          <w:rStyle w:val="StyleBoldUnderline"/>
        </w:rPr>
        <w:t>legislation</w:t>
      </w:r>
      <w:r w:rsidRPr="00017652">
        <w:rPr>
          <w:sz w:val="12"/>
        </w:rPr>
        <w:t xml:space="preserve"> </w:t>
      </w:r>
      <w:r w:rsidRPr="00017652">
        <w:rPr>
          <w:rStyle w:val="StyleBoldUnderline"/>
        </w:rPr>
        <w:t>must</w:t>
      </w:r>
      <w:r w:rsidRPr="00017652">
        <w:rPr>
          <w:sz w:val="12"/>
        </w:rPr>
        <w:t xml:space="preserve"> protect America’s environment and </w:t>
      </w:r>
      <w:r w:rsidRPr="00017652">
        <w:rPr>
          <w:rStyle w:val="StyleBoldUnderline"/>
        </w:rPr>
        <w:t>include strong safety and oversight</w:t>
      </w:r>
      <w:r w:rsidRPr="00017652">
        <w:rPr>
          <w:sz w:val="12"/>
        </w:rPr>
        <w:t xml:space="preserve"> provisions. As we have learned the hard way</w:t>
      </w:r>
      <w:r w:rsidRPr="00017652">
        <w:rPr>
          <w:rStyle w:val="StyleBoldUnderline"/>
        </w:rPr>
        <w:t>, offshore drilling presents tremendous environmental</w:t>
      </w:r>
      <w:r w:rsidRPr="00017652">
        <w:rPr>
          <w:sz w:val="12"/>
        </w:rPr>
        <w:t xml:space="preserve"> and economic </w:t>
      </w:r>
      <w:r w:rsidRPr="00017652">
        <w:rPr>
          <w:rStyle w:val="StyleBoldUnderline"/>
        </w:rPr>
        <w:t>harms</w:t>
      </w:r>
      <w:r w:rsidRPr="00017652">
        <w:rPr>
          <w:sz w:val="12"/>
        </w:rPr>
        <w:t xml:space="preserve"> when something goes wrong. Senator </w:t>
      </w:r>
      <w:r w:rsidRPr="00017652">
        <w:rPr>
          <w:rStyle w:val="Emphasis"/>
        </w:rPr>
        <w:t>Leahy will continue to fight</w:t>
      </w:r>
      <w:r w:rsidRPr="00017652">
        <w:rPr>
          <w:sz w:val="12"/>
        </w:rPr>
        <w:t xml:space="preserve"> to ensure the right oversight mechanisms are in place so if accidents do happen, those responsible pay for the cleanup. </w:t>
      </w:r>
      <w:r w:rsidRPr="00017652">
        <w:rPr>
          <w:rStyle w:val="StyleBoldUnderline"/>
        </w:rPr>
        <w:t>Measures to expand drilling</w:t>
      </w:r>
      <w:r w:rsidRPr="00017652">
        <w:rPr>
          <w:sz w:val="12"/>
        </w:rPr>
        <w:t xml:space="preserve"> by undermining new offshore drilling safety regulations imposed after the Deepwater Horizon oil spill </w:t>
      </w:r>
      <w:r w:rsidRPr="00017652">
        <w:rPr>
          <w:rStyle w:val="StyleBoldUnderline"/>
        </w:rPr>
        <w:t>are putting coastal residents at risk</w:t>
      </w:r>
      <w:r w:rsidRPr="00017652">
        <w:rPr>
          <w:sz w:val="12"/>
        </w:rPr>
        <w:t xml:space="preserve"> of another accident.</w:t>
      </w:r>
    </w:p>
    <w:p w:rsidR="00017652" w:rsidRPr="00017652" w:rsidRDefault="00017652" w:rsidP="00017652"/>
    <w:p w:rsidR="00405E2F" w:rsidRDefault="00405E2F" w:rsidP="00405E2F">
      <w:pPr>
        <w:pStyle w:val="Heading3"/>
      </w:pPr>
      <w:r>
        <w:lastRenderedPageBreak/>
        <w:t>Link – Offshore Nuclear</w:t>
      </w:r>
    </w:p>
    <w:p w:rsidR="00405E2F" w:rsidRPr="00F80462" w:rsidRDefault="00405E2F" w:rsidP="00405E2F">
      <w:pPr>
        <w:pStyle w:val="Heading4"/>
      </w:pPr>
      <w:r>
        <w:t>Offshore nuclear causes controversy – public and environmental concerns after Fukushima</w:t>
      </w:r>
    </w:p>
    <w:p w:rsidR="00405E2F" w:rsidRDefault="00405E2F" w:rsidP="00405E2F">
      <w:r>
        <w:t xml:space="preserve">Matt </w:t>
      </w:r>
      <w:r w:rsidRPr="00856DD1">
        <w:rPr>
          <w:rStyle w:val="StyleStyleBold12pt"/>
        </w:rPr>
        <w:t>Novak</w:t>
      </w:r>
      <w:r>
        <w:t xml:space="preserve"> is the author of the </w:t>
      </w:r>
      <w:proofErr w:type="spellStart"/>
      <w:r>
        <w:t>Paleofuture</w:t>
      </w:r>
      <w:proofErr w:type="spellEnd"/>
      <w:r>
        <w:t xml:space="preserve"> blog, which can now be found on Gizmodo. 2-26-</w:t>
      </w:r>
      <w:r w:rsidRPr="00856DD1">
        <w:rPr>
          <w:rStyle w:val="StyleStyleBold12pt"/>
        </w:rPr>
        <w:t>2013</w:t>
      </w:r>
      <w:r>
        <w:t xml:space="preserve"> “The American Plan to Build Nuclear Power Plants in the Ocean” </w:t>
      </w:r>
      <w:hyperlink r:id="rId66" w:history="1">
        <w:r w:rsidRPr="002A7B81">
          <w:rPr>
            <w:rStyle w:val="Hyperlink"/>
          </w:rPr>
          <w:t>http://www.smithsonianmag.com/history/the-american-plan-to-build-nuclear-power-plants-in-the-ocean-27801262/?no-ist</w:t>
        </w:r>
      </w:hyperlink>
      <w:r>
        <w:t xml:space="preserve"> DA: 6/8/14</w:t>
      </w:r>
    </w:p>
    <w:p w:rsidR="00405E2F" w:rsidRPr="00856DD1" w:rsidRDefault="00405E2F" w:rsidP="00405E2F"/>
    <w:p w:rsidR="00405E2F" w:rsidRDefault="00405E2F" w:rsidP="00405E2F">
      <w:pPr>
        <w:rPr>
          <w:sz w:val="8"/>
        </w:rPr>
      </w:pPr>
      <w:r w:rsidRPr="00856DD1">
        <w:rPr>
          <w:rStyle w:val="StyleBoldUnderline"/>
        </w:rPr>
        <w:t>A new nuclear power plant hasn’t been built in the U.S. in over 30 years</w:t>
      </w:r>
      <w:r w:rsidRPr="000B2241">
        <w:rPr>
          <w:sz w:val="8"/>
        </w:rPr>
        <w:t xml:space="preserve">. But in the 1970s nuclear power was still in many ways a low-emissions dream of the future. In 1975, nuclear power accounted for about 4 percent of the electrical energy generated in the United States. But some people at that time were predicting that by the dawn of the 21st century, nuclear power might supply over 50 percent of electrical energy needed in this country. </w:t>
      </w:r>
      <w:proofErr w:type="gramStart"/>
      <w:r w:rsidRPr="000B2241">
        <w:rPr>
          <w:sz w:val="8"/>
        </w:rPr>
        <w:t>(Nuclear power currently produces 19.2 percent of electricity in the U.S.)</w:t>
      </w:r>
      <w:proofErr w:type="gramEnd"/>
      <w:r w:rsidRPr="000B2241">
        <w:rPr>
          <w:sz w:val="8"/>
        </w:rPr>
        <w:t xml:space="preserve"> In the early 1970s, </w:t>
      </w:r>
      <w:r w:rsidRPr="00856DD1">
        <w:rPr>
          <w:rStyle w:val="StyleBoldUnderline"/>
        </w:rPr>
        <w:t>plans were set into motion which would have seen</w:t>
      </w:r>
      <w:r w:rsidRPr="000B2241">
        <w:rPr>
          <w:sz w:val="8"/>
        </w:rPr>
        <w:t xml:space="preserve"> eight to ten </w:t>
      </w:r>
      <w:r w:rsidRPr="00856DD1">
        <w:rPr>
          <w:rStyle w:val="StyleBoldUnderline"/>
        </w:rPr>
        <w:t>offshore nuclear power plants</w:t>
      </w:r>
      <w:r w:rsidRPr="000B2241">
        <w:rPr>
          <w:sz w:val="8"/>
        </w:rPr>
        <w:t xml:space="preserve"> built by 1999. Each power plant was envisioned to produce 1,150 megawatts of electricity, enough for a city of about 600,000 at the time. The plan was devised by Offshore Power Systems (OPS), a partnership between Tenneco and Westinghouse. In 1972, a New Jersey utility company contracted with OPS to build an offshore nuclear power plant in Jacksonville, Florida, and tow it to New Jersey. The $1.1 billion contract to build the plant was even signed at sea — aboard a yacht just off the New Jersey coast. The power plants would have been gigantic barges anchored a few miles off the American coastline, starting with Brigantine, New Jersey. Why build a power plant at sea? Nuclear power plants require a tremendous amount of water for cooling and moving nuclear power plants offshore provides easy access to water without raising the ire of potential protesters on land. Gordon P. Selfridge’s 1975 paper “Floating Nuclear Power Plants: A Fleet on the Horizon?” notes the concern over access to water: Since nuclear power plants have a tremendous impact on the surrounding community, problems and confrontations on land have contributed to the impending move offshore. Physically, the plants consume enormous amounts of water for cooling and steam production and emit low-level radiation. With reference to the “once-through” cooling water necessary for the plants’ operation, one study has projected that the demand for such coolant will encompass over fifty percent of the entire runoff from the continental United States in only twenty-five years unless the plants are moved offshore. The possible ecological impact of running half our river water through nuclear power plants has led many to conclude that such plants would be better built in the coastal zone. News reports from the time indicated that officials expressed a desire to have less of an impact on the environment, which is a more pleasant way to say that it’s probably not good to have half of the nation’s water running through nuclear power plants. Officials were concerned that states friendly to nuclear power (like New Jersey) were running out of vital riverfront property on which to build plants — at least without angering environmental groups. From the September 19, 1972, News Journal in Mansfield, Ohio: The stated reason for building the offshore power plant was to minimize its impact on the environment, but officials privately admitted that the move to the sea was motivated by the fact that New Jersey may be the first state in the United State to run out of riverfront property for power plants. “This is the only reason for putting this plant in the ocean,” said Edward C. Raney, a Cornell University biologist and a public service consultant. “It’s the only way to justify the expense of locating at sea.” </w:t>
      </w:r>
      <w:r w:rsidRPr="000B2241">
        <w:rPr>
          <w:rStyle w:val="StyleBoldUnderline"/>
        </w:rPr>
        <w:t>But the project met with</w:t>
      </w:r>
      <w:r w:rsidRPr="000B2241">
        <w:rPr>
          <w:sz w:val="8"/>
        </w:rPr>
        <w:t xml:space="preserve"> </w:t>
      </w:r>
      <w:r w:rsidRPr="000B2241">
        <w:rPr>
          <w:rStyle w:val="Emphasis"/>
        </w:rPr>
        <w:t xml:space="preserve">delay after delay, </w:t>
      </w:r>
      <w:r w:rsidRPr="000B2241">
        <w:rPr>
          <w:rStyle w:val="StyleBoldUnderline"/>
        </w:rPr>
        <w:t>most</w:t>
      </w:r>
      <w:r w:rsidRPr="000B2241">
        <w:rPr>
          <w:sz w:val="8"/>
        </w:rPr>
        <w:t xml:space="preserve"> </w:t>
      </w:r>
      <w:r w:rsidRPr="000B2241">
        <w:rPr>
          <w:rStyle w:val="Emphasis"/>
        </w:rPr>
        <w:t>stymied by growing public concern</w:t>
      </w:r>
      <w:r w:rsidRPr="000B2241">
        <w:rPr>
          <w:sz w:val="8"/>
        </w:rPr>
        <w:t xml:space="preserve"> </w:t>
      </w:r>
      <w:r w:rsidRPr="000B2241">
        <w:rPr>
          <w:rStyle w:val="StyleBoldUnderline"/>
        </w:rPr>
        <w:t>over the environmental impact and risk of accidents</w:t>
      </w:r>
      <w:r w:rsidRPr="000B2241">
        <w:rPr>
          <w:sz w:val="8"/>
        </w:rPr>
        <w:t xml:space="preserve"> with nuclear power plants. In 1976, then-candidate for President Jimmy Carter called for a moratorium on new nuclear power plants in the United States. Public opinion was already turning against nuclear power in the mid-1970s but the Three Mile Island accident in Pennsylvania on March 28, 1979, permanently altered the way that Americans perceived nuclear power. In 1982, a federal nuclear licensing board gave temporary approval for the OPS program to go through in New Jersey. But by then OPS was barely hobbling along. In 1975, Tenneco had withdrawn from the project leaving just Westinghouse at the helm. And by the early 1980s all of the utility companies with which OPS signed contract had long since cancelled their orders on account of the delays. Over the next decade OPS began liquidating everything and laying off most of their staff of 1,500 in Jacksonville. In 1990 Westinghouse sold what was then the world’s largest crane — 38 stories tall, and built for $15 million — to a Chinese shipbuilding company for a measly $3 million. Today, </w:t>
      </w:r>
      <w:r w:rsidRPr="000B2241">
        <w:rPr>
          <w:rStyle w:val="StyleBoldUnderline"/>
        </w:rPr>
        <w:t>environmentalists</w:t>
      </w:r>
      <w:r w:rsidRPr="000B2241">
        <w:rPr>
          <w:sz w:val="8"/>
        </w:rPr>
        <w:t xml:space="preserve"> who once shunned nuclear power are giving it a second look. But </w:t>
      </w:r>
      <w:r w:rsidRPr="000B2241">
        <w:rPr>
          <w:rStyle w:val="StyleBoldUnderline"/>
        </w:rPr>
        <w:t>with the nuclear meltdown in Fukushima</w:t>
      </w:r>
      <w:r w:rsidRPr="000B2241">
        <w:rPr>
          <w:sz w:val="8"/>
        </w:rPr>
        <w:t xml:space="preserve"> on March 11, 2011, the world </w:t>
      </w:r>
      <w:r w:rsidRPr="000B2241">
        <w:rPr>
          <w:rStyle w:val="StyleBoldUnderline"/>
        </w:rPr>
        <w:t>is</w:t>
      </w:r>
      <w:r w:rsidRPr="000B2241">
        <w:rPr>
          <w:sz w:val="8"/>
        </w:rPr>
        <w:t xml:space="preserve"> </w:t>
      </w:r>
      <w:r w:rsidRPr="000B2241">
        <w:rPr>
          <w:rStyle w:val="StyleBoldUnderline"/>
        </w:rPr>
        <w:t>again concerned about the very real potential for accidents — especially when it comes to</w:t>
      </w:r>
      <w:r w:rsidRPr="000B2241">
        <w:rPr>
          <w:sz w:val="8"/>
        </w:rPr>
        <w:t xml:space="preserve"> shared resources like </w:t>
      </w:r>
      <w:r w:rsidRPr="000B2241">
        <w:rPr>
          <w:rStyle w:val="StyleBoldUnderline"/>
        </w:rPr>
        <w:t>the ocean</w:t>
      </w:r>
      <w:r w:rsidRPr="000B2241">
        <w:rPr>
          <w:sz w:val="8"/>
        </w:rPr>
        <w:t>.</w:t>
      </w:r>
    </w:p>
    <w:p w:rsidR="00C74CF0" w:rsidRDefault="00C74CF0" w:rsidP="00C74CF0">
      <w:pPr>
        <w:pStyle w:val="Heading4"/>
      </w:pPr>
      <w:r>
        <w:t>Offshore nuclear uniquely links – bureaucracy and political backlash</w:t>
      </w:r>
    </w:p>
    <w:p w:rsidR="00C74CF0" w:rsidRDefault="00C74CF0" w:rsidP="00C74CF0">
      <w:r>
        <w:t xml:space="preserve">Thomas </w:t>
      </w:r>
      <w:proofErr w:type="spellStart"/>
      <w:r w:rsidRPr="001D7013">
        <w:rPr>
          <w:rStyle w:val="StyleStyleBold12pt"/>
        </w:rPr>
        <w:t>Wellock</w:t>
      </w:r>
      <w:proofErr w:type="spellEnd"/>
      <w:r>
        <w:t>, NRC Historian, 9-26-</w:t>
      </w:r>
      <w:r w:rsidRPr="001D7013">
        <w:rPr>
          <w:rStyle w:val="StyleStyleBold12pt"/>
        </w:rPr>
        <w:t>2013</w:t>
      </w:r>
      <w:r>
        <w:t xml:space="preserve"> “Waves of Uncertainty: The Demise of the Floating Reactor Concept (Part II)”, </w:t>
      </w:r>
      <w:hyperlink r:id="rId67" w:history="1">
        <w:r w:rsidRPr="00C87987">
          <w:rPr>
            <w:rStyle w:val="Hyperlink"/>
          </w:rPr>
          <w:t>http://public-blog.nrc-gateway.gov/2013/09/26/waves-of-uncertainty-the-demise-of-the-floating-reactor-concept-part-ii/</w:t>
        </w:r>
      </w:hyperlink>
      <w:r>
        <w:rPr>
          <w:rStyle w:val="Hyperlink"/>
        </w:rPr>
        <w:t xml:space="preserve"> DA: 6/12/14</w:t>
      </w:r>
    </w:p>
    <w:p w:rsidR="00C74CF0" w:rsidRDefault="00C74CF0" w:rsidP="00C74CF0"/>
    <w:p w:rsidR="00C74CF0" w:rsidRPr="00C74CF0" w:rsidRDefault="00C74CF0" w:rsidP="00405E2F">
      <w:pPr>
        <w:rPr>
          <w:sz w:val="10"/>
        </w:rPr>
      </w:pPr>
      <w:r w:rsidRPr="001D7013">
        <w:rPr>
          <w:sz w:val="10"/>
        </w:rPr>
        <w:t xml:space="preserve">Offshore Power Systems, apparently, did not appreciate that </w:t>
      </w:r>
      <w:r w:rsidRPr="001D7013">
        <w:rPr>
          <w:rStyle w:val="StyleBoldUnderline"/>
        </w:rPr>
        <w:t>putting land-based reactors out to sea was</w:t>
      </w:r>
      <w:r w:rsidRPr="001D7013">
        <w:rPr>
          <w:sz w:val="10"/>
        </w:rPr>
        <w:t xml:space="preserve"> </w:t>
      </w:r>
      <w:r w:rsidRPr="001D7013">
        <w:rPr>
          <w:rStyle w:val="Emphasis"/>
        </w:rPr>
        <w:t>bound to raise new</w:t>
      </w:r>
      <w:r w:rsidRPr="001D7013">
        <w:rPr>
          <w:sz w:val="10"/>
        </w:rPr>
        <w:t xml:space="preserve"> safety, environmental and regulatory </w:t>
      </w:r>
      <w:r w:rsidRPr="001D7013">
        <w:rPr>
          <w:rStyle w:val="Emphasis"/>
        </w:rPr>
        <w:t>questions</w:t>
      </w:r>
      <w:r w:rsidRPr="001D7013">
        <w:rPr>
          <w:sz w:val="10"/>
        </w:rPr>
        <w:t xml:space="preserve">. </w:t>
      </w:r>
      <w:r w:rsidRPr="001D7013">
        <w:rPr>
          <w:rStyle w:val="StyleBoldUnderline"/>
        </w:rPr>
        <w:t>Concerns</w:t>
      </w:r>
      <w:r w:rsidRPr="001D7013">
        <w:rPr>
          <w:sz w:val="10"/>
        </w:rPr>
        <w:t xml:space="preserve"> </w:t>
      </w:r>
      <w:r w:rsidRPr="001D7013">
        <w:rPr>
          <w:rStyle w:val="StyleBoldUnderline"/>
        </w:rPr>
        <w:t>about</w:t>
      </w:r>
      <w:r w:rsidRPr="001D7013">
        <w:rPr>
          <w:sz w:val="10"/>
        </w:rPr>
        <w:t xml:space="preserve"> ship </w:t>
      </w:r>
      <w:r w:rsidRPr="001D7013">
        <w:rPr>
          <w:rStyle w:val="StyleBoldUnderline"/>
        </w:rPr>
        <w:t>collisions</w:t>
      </w:r>
      <w:r w:rsidRPr="001D7013">
        <w:rPr>
          <w:sz w:val="10"/>
        </w:rPr>
        <w:t xml:space="preserve">, </w:t>
      </w:r>
      <w:r w:rsidRPr="001D7013">
        <w:rPr>
          <w:rStyle w:val="StyleBoldUnderline"/>
        </w:rPr>
        <w:t>off-shore fishing</w:t>
      </w:r>
      <w:r w:rsidRPr="001D7013">
        <w:rPr>
          <w:sz w:val="10"/>
        </w:rPr>
        <w:t xml:space="preserve"> grounds, </w:t>
      </w:r>
      <w:r w:rsidRPr="001D7013">
        <w:rPr>
          <w:rStyle w:val="StyleBoldUnderline"/>
        </w:rPr>
        <w:t>barge sinking</w:t>
      </w:r>
      <w:r w:rsidRPr="001D7013">
        <w:rPr>
          <w:sz w:val="10"/>
        </w:rPr>
        <w:t xml:space="preserve"> </w:t>
      </w:r>
      <w:r w:rsidRPr="001D7013">
        <w:rPr>
          <w:rStyle w:val="StyleBoldUnderline"/>
        </w:rPr>
        <w:t>and the</w:t>
      </w:r>
      <w:r w:rsidRPr="001D7013">
        <w:rPr>
          <w:sz w:val="10"/>
        </w:rPr>
        <w:t xml:space="preserve"> challenge of creating a </w:t>
      </w:r>
      <w:r w:rsidRPr="001D7013">
        <w:rPr>
          <w:rStyle w:val="StyleBoldUnderline"/>
        </w:rPr>
        <w:t>new regulatory process</w:t>
      </w:r>
      <w:r w:rsidRPr="001D7013">
        <w:rPr>
          <w:sz w:val="10"/>
        </w:rPr>
        <w:t xml:space="preserve"> for floating reactors </w:t>
      </w:r>
      <w:r w:rsidRPr="001D7013">
        <w:rPr>
          <w:rStyle w:val="StyleBoldUnderline"/>
        </w:rPr>
        <w:t>were</w:t>
      </w:r>
      <w:r w:rsidRPr="001D7013">
        <w:rPr>
          <w:sz w:val="10"/>
        </w:rPr>
        <w:t xml:space="preserve"> </w:t>
      </w:r>
      <w:r w:rsidRPr="001D7013">
        <w:rPr>
          <w:rStyle w:val="StyleBoldUnderline"/>
        </w:rPr>
        <w:t>just some of the</w:t>
      </w:r>
      <w:r w:rsidRPr="001D7013">
        <w:rPr>
          <w:sz w:val="10"/>
        </w:rPr>
        <w:t xml:space="preserve"> </w:t>
      </w:r>
      <w:r w:rsidRPr="001D7013">
        <w:rPr>
          <w:rStyle w:val="Emphasis"/>
        </w:rPr>
        <w:t>unique issues</w:t>
      </w:r>
      <w:r w:rsidRPr="001D7013">
        <w:rPr>
          <w:sz w:val="10"/>
        </w:rPr>
        <w:t xml:space="preserve"> facing regulators. Even the trade press raised concerns. Nuclear News worried about the “incredibly tangled mass of overlapping jurisdictions, state, national, and international law, inter-agency authority” that included new players such as the U.S. Coast Guard. </w:t>
      </w:r>
      <w:proofErr w:type="gramStart"/>
      <w:r w:rsidRPr="001D7013">
        <w:rPr>
          <w:sz w:val="10"/>
        </w:rPr>
        <w:t>Drawing from a 1978 GAO report.</w:t>
      </w:r>
      <w:proofErr w:type="gramEnd"/>
      <w:r w:rsidRPr="001D7013">
        <w:rPr>
          <w:sz w:val="10"/>
        </w:rPr>
        <w:t xml:space="preserve"> </w:t>
      </w:r>
      <w:proofErr w:type="gramStart"/>
      <w:r w:rsidRPr="001D7013">
        <w:rPr>
          <w:sz w:val="10"/>
        </w:rPr>
        <w:t>Drawing from a 1978 GAO report.</w:t>
      </w:r>
      <w:proofErr w:type="gramEnd"/>
      <w:r w:rsidRPr="001D7013">
        <w:rPr>
          <w:sz w:val="10"/>
        </w:rPr>
        <w:t xml:space="preserve"> Events conspired to worsen OPS’s prospects. The oil crisis that began in 1973 made construction financing expensive and slowed electricity consumption. Facing slack demand, PSEG postponed delivery of the first floating plant from 1981 to 1985 and later to 1988. Tenneco backed out of the OPS partnership in 1975. With the entire enterprise threatened, Westinghouse and the Florida Congressional delegation asked the federal government to purchase four plants. But, the prospect of “bailing out” OPS did not appeal to officials in the Ford Administration. The purchase proposal died. </w:t>
      </w:r>
      <w:r w:rsidRPr="001D7013">
        <w:rPr>
          <w:rStyle w:val="StyleBoldUnderline"/>
        </w:rPr>
        <w:t xml:space="preserve">Floating reactors did not solve regulatory or </w:t>
      </w:r>
      <w:r w:rsidRPr="001D7013">
        <w:rPr>
          <w:rStyle w:val="Emphasis"/>
        </w:rPr>
        <w:t>political problems</w:t>
      </w:r>
      <w:r w:rsidRPr="001D7013">
        <w:rPr>
          <w:sz w:val="10"/>
        </w:rPr>
        <w:t xml:space="preserve">. The production facility in Jacksonville needed an NRC manufacturing license. </w:t>
      </w:r>
      <w:r w:rsidRPr="001D7013">
        <w:rPr>
          <w:rStyle w:val="StyleBoldUnderline"/>
        </w:rPr>
        <w:t>There were so many</w:t>
      </w:r>
      <w:r w:rsidRPr="001D7013">
        <w:rPr>
          <w:sz w:val="10"/>
        </w:rPr>
        <w:t xml:space="preserve"> technical and regulatory </w:t>
      </w:r>
      <w:r w:rsidRPr="001D7013">
        <w:rPr>
          <w:rStyle w:val="StyleBoldUnderline"/>
        </w:rPr>
        <w:t>uncertainties</w:t>
      </w:r>
      <w:r w:rsidRPr="001D7013">
        <w:rPr>
          <w:sz w:val="10"/>
        </w:rPr>
        <w:t xml:space="preserve"> that the licensing review ran three years behind schedule. A 1978 report from the U.S. General Accounting Office criticized the NRC for what it believed was an incomplete safety review, particularly for not accounting for impacts on the ocean ecosystem during an accident where a melting reactor core broke through the bottom of the barge. Local and state </w:t>
      </w:r>
      <w:r w:rsidRPr="001D7013">
        <w:rPr>
          <w:rStyle w:val="Emphasis"/>
        </w:rPr>
        <w:t>opposition to the plant was intense</w:t>
      </w:r>
      <w:r w:rsidRPr="001D7013">
        <w:rPr>
          <w:sz w:val="10"/>
        </w:rPr>
        <w:t>. Nearby counties voted in non-binding referendums 2 to 1 against the Atlantic Generating Station, and the New Jersey legislature refused to introduce a bill to turn the offshore site over to PSEG. Westinghouse held out hope for a brighter future; PSEG didn’t. In late 1978, the utility announced it canceled its orders for all four of its floating plants. Slack demand, it noted, was “the only reason” for the cancellations. “We simply will not need these units” in the foreseeable future, a utility official admitted. Others blamed excessive regulation. In March 1979, John O’Leary, a Department of Energy deputy secretary, provided to the White House a “grim—even alarming report,” as one staffer said, that the NRC delays with the OPS license were symptomatic of a larger problem. “</w:t>
      </w:r>
      <w:r w:rsidRPr="001D7013">
        <w:rPr>
          <w:rStyle w:val="StyleBoldUnderline"/>
        </w:rPr>
        <w:t>It has become impossible to build energy plants in America</w:t>
      </w:r>
      <w:r w:rsidRPr="001D7013">
        <w:rPr>
          <w:sz w:val="10"/>
        </w:rPr>
        <w:t xml:space="preserve">” O’Leary said, </w:t>
      </w:r>
      <w:r w:rsidRPr="001D7013">
        <w:rPr>
          <w:rStyle w:val="StyleBoldUnderline"/>
        </w:rPr>
        <w:t>due to excessive</w:t>
      </w:r>
      <w:r w:rsidRPr="001D7013">
        <w:rPr>
          <w:sz w:val="10"/>
        </w:rPr>
        <w:t xml:space="preserve"> environmental </w:t>
      </w:r>
      <w:r w:rsidRPr="001D7013">
        <w:rPr>
          <w:rStyle w:val="StyleBoldUnderline"/>
        </w:rPr>
        <w:t>regulations</w:t>
      </w:r>
      <w:r w:rsidRPr="001D7013">
        <w:rPr>
          <w:sz w:val="10"/>
        </w:rPr>
        <w:t xml:space="preserve"> </w:t>
      </w:r>
      <w:r w:rsidRPr="001D7013">
        <w:rPr>
          <w:rStyle w:val="StyleBoldUnderline"/>
        </w:rPr>
        <w:t>and</w:t>
      </w:r>
      <w:r w:rsidRPr="001D7013">
        <w:rPr>
          <w:sz w:val="10"/>
        </w:rPr>
        <w:t xml:space="preserve"> an indecisive </w:t>
      </w:r>
      <w:r w:rsidRPr="001D7013">
        <w:rPr>
          <w:rStyle w:val="Emphasis"/>
        </w:rPr>
        <w:t>bureaucracy</w:t>
      </w:r>
      <w:r w:rsidRPr="001D7013">
        <w:rPr>
          <w:sz w:val="10"/>
        </w:rPr>
        <w:t xml:space="preserve">. Environmental laws, O’Leary complained, had </w:t>
      </w:r>
      <w:r w:rsidRPr="001D7013">
        <w:rPr>
          <w:rStyle w:val="StyleBoldUnderline"/>
        </w:rPr>
        <w:t>created “a chain of hurdles which effectively kill energy projects</w:t>
      </w:r>
      <w:r w:rsidRPr="001D7013">
        <w:rPr>
          <w:sz w:val="10"/>
        </w:rPr>
        <w:t xml:space="preserve">” and damage to the nation’s economy. He wanted presidential action. </w:t>
      </w:r>
      <w:proofErr w:type="gramStart"/>
      <w:r w:rsidRPr="001D7013">
        <w:rPr>
          <w:sz w:val="10"/>
        </w:rPr>
        <w:t>Drawing from a 1978 GAO report.</w:t>
      </w:r>
      <w:proofErr w:type="gramEnd"/>
      <w:r w:rsidRPr="001D7013">
        <w:rPr>
          <w:sz w:val="10"/>
        </w:rPr>
        <w:t xml:space="preserve"> </w:t>
      </w:r>
      <w:proofErr w:type="gramStart"/>
      <w:r w:rsidRPr="001D7013">
        <w:rPr>
          <w:sz w:val="10"/>
        </w:rPr>
        <w:t>Drawing from a 1978 GAO report.</w:t>
      </w:r>
      <w:proofErr w:type="gramEnd"/>
      <w:r w:rsidRPr="001D7013">
        <w:rPr>
          <w:sz w:val="10"/>
        </w:rPr>
        <w:t xml:space="preserve"> Events rendered O’Leary’s plea for action moot. Two and a half weeks later the Three Mile Island accident occurred, ending any hope of an imminent industry rebound. </w:t>
      </w:r>
      <w:r w:rsidRPr="001D7013">
        <w:rPr>
          <w:rStyle w:val="StyleBoldUnderline"/>
        </w:rPr>
        <w:t>The accident raised anew questions about a core melt accident</w:t>
      </w:r>
      <w:r w:rsidRPr="001D7013">
        <w:rPr>
          <w:sz w:val="10"/>
        </w:rPr>
        <w:t xml:space="preserve"> and further delayed the manufacturing license. The NRC did not issue a license until 1982. In 1984, Westinghouse formally abandoned the OPS enterprise, dismantled the Jacksonville facility, and sold its huge crane to China. </w:t>
      </w:r>
      <w:r w:rsidRPr="001D7013">
        <w:rPr>
          <w:rStyle w:val="StyleBoldUnderline"/>
        </w:rPr>
        <w:t>Going to sea</w:t>
      </w:r>
      <w:r w:rsidRPr="001D7013">
        <w:rPr>
          <w:sz w:val="10"/>
        </w:rPr>
        <w:t xml:space="preserve">, OPS discovered, </w:t>
      </w:r>
      <w:r w:rsidRPr="001D7013">
        <w:rPr>
          <w:rStyle w:val="StyleBoldUnderline"/>
        </w:rPr>
        <w:t xml:space="preserve">did not </w:t>
      </w:r>
      <w:r w:rsidRPr="001D7013">
        <w:rPr>
          <w:sz w:val="10"/>
        </w:rPr>
        <w:t xml:space="preserve">allow it to </w:t>
      </w:r>
      <w:r w:rsidRPr="001D7013">
        <w:rPr>
          <w:rStyle w:val="StyleBoldUnderline"/>
        </w:rPr>
        <w:t>escape the problems that beset nuclear power</w:t>
      </w:r>
      <w:r w:rsidRPr="001D7013">
        <w:rPr>
          <w:sz w:val="10"/>
        </w:rPr>
        <w:t xml:space="preserve">. </w:t>
      </w:r>
      <w:r w:rsidRPr="001D7013">
        <w:rPr>
          <w:rStyle w:val="StyleBoldUnderline"/>
        </w:rPr>
        <w:t xml:space="preserve">A novel technological solution could not overcome </w:t>
      </w:r>
      <w:r w:rsidRPr="001D7013">
        <w:rPr>
          <w:rStyle w:val="Emphasis"/>
        </w:rPr>
        <w:t>public distrust</w:t>
      </w:r>
      <w:r w:rsidRPr="001D7013">
        <w:rPr>
          <w:sz w:val="10"/>
        </w:rPr>
        <w:t xml:space="preserve"> and economic, technical and regulatory uncertainty. We shall see how Russia handles the challenges.</w:t>
      </w:r>
    </w:p>
    <w:p w:rsidR="00405E2F" w:rsidRDefault="00405E2F" w:rsidP="00405E2F">
      <w:pPr>
        <w:pStyle w:val="Heading4"/>
      </w:pPr>
      <w:r>
        <w:lastRenderedPageBreak/>
        <w:t xml:space="preserve">Despite congressional support for nuclear – plan requires massive PC to overcome GOP opposition to cooperation and </w:t>
      </w:r>
      <w:proofErr w:type="spellStart"/>
      <w:r>
        <w:t>dem</w:t>
      </w:r>
      <w:proofErr w:type="spellEnd"/>
      <w:r>
        <w:t xml:space="preserve"> opposition to nuclear</w:t>
      </w:r>
    </w:p>
    <w:p w:rsidR="00405E2F" w:rsidRDefault="00405E2F" w:rsidP="00405E2F">
      <w:pPr>
        <w:rPr>
          <w:rStyle w:val="StyleStyleBold12pt"/>
        </w:rPr>
      </w:pPr>
      <w:proofErr w:type="spellStart"/>
      <w:r>
        <w:rPr>
          <w:rStyle w:val="StyleStyleBold12pt"/>
        </w:rPr>
        <w:t>Trembath</w:t>
      </w:r>
      <w:proofErr w:type="spellEnd"/>
      <w:r>
        <w:rPr>
          <w:rStyle w:val="StyleStyleBold12pt"/>
        </w:rPr>
        <w:t>, 11</w:t>
      </w:r>
    </w:p>
    <w:p w:rsidR="00405E2F" w:rsidRPr="0006528D" w:rsidRDefault="00405E2F" w:rsidP="00405E2F">
      <w:pPr>
        <w:rPr>
          <w:rStyle w:val="StyleStyleBold12pt"/>
          <w:b w:val="0"/>
        </w:rPr>
      </w:pPr>
      <w:r w:rsidRPr="0006528D">
        <w:rPr>
          <w:rStyle w:val="StyleStyleBold12pt"/>
          <w:b w:val="0"/>
        </w:rPr>
        <w:t>Alex, Policy Fellow @ Americans For Energy Leadership</w:t>
      </w:r>
      <w:proofErr w:type="gramStart"/>
      <w:r w:rsidRPr="0006528D">
        <w:rPr>
          <w:rStyle w:val="StyleStyleBold12pt"/>
          <w:b w:val="0"/>
        </w:rPr>
        <w:t>,  2</w:t>
      </w:r>
      <w:proofErr w:type="gramEnd"/>
      <w:r w:rsidRPr="0006528D">
        <w:rPr>
          <w:rStyle w:val="StyleStyleBold12pt"/>
          <w:b w:val="0"/>
        </w:rPr>
        <w:t>/4, http://leadenergy.org/2011/02/the-nuclear-option-in-a-post-partisan-approach-on-energy/</w:t>
      </w:r>
    </w:p>
    <w:p w:rsidR="00405E2F" w:rsidRDefault="00405E2F" w:rsidP="00405E2F">
      <w:pPr>
        <w:rPr>
          <w:sz w:val="16"/>
        </w:rPr>
      </w:pPr>
    </w:p>
    <w:p w:rsidR="00405E2F" w:rsidRPr="000B2241" w:rsidRDefault="00405E2F" w:rsidP="00405E2F">
      <w:pPr>
        <w:rPr>
          <w:sz w:val="16"/>
        </w:rPr>
      </w:pPr>
      <w:r w:rsidRPr="000B2241">
        <w:rPr>
          <w:rStyle w:val="StyleBoldUnderline"/>
        </w:rPr>
        <w:t xml:space="preserve">The </w:t>
      </w:r>
      <w:r w:rsidRPr="000B2241">
        <w:rPr>
          <w:rStyle w:val="Emphasis"/>
        </w:rPr>
        <w:t>extreme reluctance</w:t>
      </w:r>
      <w:r w:rsidRPr="000B2241">
        <w:rPr>
          <w:rStyle w:val="StyleBoldUnderline"/>
        </w:rPr>
        <w:t xml:space="preserve"> of Republicans to cooperate with Democrats over the last two years is only the first step, as any legislation will have to </w:t>
      </w:r>
      <w:r w:rsidRPr="000B2241">
        <w:rPr>
          <w:rStyle w:val="Emphasis"/>
        </w:rPr>
        <w:t>overcome Democrats’ traditional opposition</w:t>
      </w:r>
      <w:r w:rsidRPr="000B2241">
        <w:rPr>
          <w:rStyle w:val="StyleBoldUnderline"/>
        </w:rPr>
        <w:t xml:space="preserve"> to nuclear energy</w:t>
      </w:r>
      <w:r w:rsidRPr="000B2241">
        <w:rPr>
          <w:sz w:val="16"/>
        </w:rPr>
        <w:t>. However, here again there is reason for optimism. Barbara Boxer and John Kerry bucked their party’s long-time aversion to nuclear in a precursor bill to APA, and Kerry continued working on the issue during 2010. Jeff Bingaman, in a speech earlier this week, reversed his position on the issue by calling for the inclusion of nuclear energy provisions in a clean energy standard. The Huffington Post reports that “the White House reached out to his committee [Senate Energy] to help develop the clean energy plan through legislation.” This development in itself potentially mitigates two of the largest obstacle standing in the way of progress on comprehensive energy legislation: lack of a bill, and lack of high profile sponsors. Democrats can also direct Section 48C of the American Recovery and Reinvestment Act of 2009 towards nuclear technology, which provides a tax credit for companies that engage in clean tech manufacturing.</w:t>
      </w:r>
      <w:r w:rsidRPr="000B2241">
        <w:rPr>
          <w:sz w:val="12"/>
        </w:rPr>
        <w:t>¶</w:t>
      </w:r>
      <w:r w:rsidRPr="000B2241">
        <w:rPr>
          <w:sz w:val="16"/>
        </w:rPr>
        <w:t xml:space="preserve"> Democrats should not give up on their policy goals simply because they no longer enjoy broad majorities in both Houses, and Republicans should not spend all their time holding symbolic repeal votes on the Obama Administration’s accomplishments. The lame-duck votes in December on “Don’t Ask, Don’t Tell,” the tax cut deal and START indicate that at least a few Republicans are willing to work together with Democrats in a divided Congress, and that is precisely what </w:t>
      </w:r>
      <w:r w:rsidRPr="000B2241">
        <w:rPr>
          <w:rStyle w:val="StyleBoldUnderline"/>
        </w:rPr>
        <w:t>nuclear energy</w:t>
      </w:r>
      <w:r w:rsidRPr="000B2241">
        <w:rPr>
          <w:sz w:val="16"/>
        </w:rPr>
        <w:t xml:space="preserve"> needs moving forward. It </w:t>
      </w:r>
      <w:r w:rsidRPr="000B2241">
        <w:rPr>
          <w:rStyle w:val="StyleBoldUnderline"/>
        </w:rPr>
        <w:t xml:space="preserve">will </w:t>
      </w:r>
      <w:r w:rsidRPr="000B2241">
        <w:rPr>
          <w:rStyle w:val="Emphasis"/>
        </w:rPr>
        <w:t xml:space="preserve">require an </w:t>
      </w:r>
      <w:proofErr w:type="spellStart"/>
      <w:r w:rsidRPr="000B2241">
        <w:rPr>
          <w:rStyle w:val="Emphasis"/>
        </w:rPr>
        <w:t>agressive</w:t>
      </w:r>
      <w:proofErr w:type="spellEnd"/>
      <w:r w:rsidRPr="000B2241">
        <w:rPr>
          <w:rStyle w:val="Emphasis"/>
        </w:rPr>
        <w:t xml:space="preserve"> push from the White House</w:t>
      </w:r>
      <w:r w:rsidRPr="000B2241">
        <w:rPr>
          <w:rStyle w:val="StyleBoldUnderline"/>
        </w:rPr>
        <w:t>, and a concerted effort from both parties’ leadership, but</w:t>
      </w:r>
      <w:r w:rsidRPr="000B2241">
        <w:rPr>
          <w:sz w:val="16"/>
        </w:rPr>
        <w:t xml:space="preserve"> </w:t>
      </w:r>
      <w:r w:rsidRPr="000B2241">
        <w:rPr>
          <w:rStyle w:val="StyleBoldUnderline"/>
        </w:rPr>
        <w:t xml:space="preserve">the road </w:t>
      </w:r>
      <w:r w:rsidRPr="000B2241">
        <w:rPr>
          <w:sz w:val="16"/>
        </w:rPr>
        <w:t>for forging bipartisan legislation</w:t>
      </w:r>
      <w:r w:rsidRPr="000B2241">
        <w:rPr>
          <w:rStyle w:val="StyleBoldUnderline"/>
        </w:rPr>
        <w:t xml:space="preserve"> is not an impassable one.</w:t>
      </w:r>
      <w:r w:rsidRPr="000B2241">
        <w:rPr>
          <w:rStyle w:val="StyleBoldUnderline"/>
          <w:sz w:val="12"/>
          <w:u w:val="none"/>
        </w:rPr>
        <w:t>¶</w:t>
      </w:r>
      <w:r w:rsidRPr="000B2241">
        <w:rPr>
          <w:sz w:val="16"/>
        </w:rPr>
        <w:t xml:space="preserve"> </w:t>
      </w:r>
      <w:r w:rsidRPr="000B2241">
        <w:rPr>
          <w:rStyle w:val="StyleBoldUnderline"/>
        </w:rPr>
        <w:t>The politician with</w:t>
      </w:r>
      <w:r w:rsidRPr="000B2241">
        <w:rPr>
          <w:sz w:val="16"/>
        </w:rPr>
        <w:t xml:space="preserve"> perhaps the single </w:t>
      </w:r>
      <w:r w:rsidRPr="000B2241">
        <w:rPr>
          <w:rStyle w:val="StyleBoldUnderline"/>
        </w:rPr>
        <w:t xml:space="preserve">greatest leverage over the future of nuclear energy is </w:t>
      </w:r>
      <w:r w:rsidRPr="000B2241">
        <w:rPr>
          <w:sz w:val="16"/>
        </w:rPr>
        <w:t xml:space="preserve">President </w:t>
      </w:r>
      <w:r w:rsidRPr="000B2241">
        <w:rPr>
          <w:rStyle w:val="StyleBoldUnderline"/>
        </w:rPr>
        <w:t>Obama</w:t>
      </w:r>
      <w:r w:rsidRPr="000B2241">
        <w:rPr>
          <w:sz w:val="16"/>
        </w:rPr>
        <w:t>, and his rhetoric matches the challenge posed by our aging and poisonous energy infrastructure. “</w:t>
      </w:r>
      <w:r w:rsidRPr="000B2241">
        <w:rPr>
          <w:rStyle w:val="StyleBoldUnderline"/>
        </w:rPr>
        <w:t>This is our generation’s Sputnik moment</w:t>
      </w:r>
      <w:r w:rsidRPr="000B2241">
        <w:rPr>
          <w:sz w:val="16"/>
        </w:rPr>
        <w:t xml:space="preserve">,” announced Obama recently. Echoing the calls of presidents past, the President used his State of the Union podium to signal a newly invigorated industrialism in the United States. He advocated broadly for renewed investment in infrastructure, education, and technological innovation. And he did so in a room with many more members of the opposition party than at any point during the first half of his term. The eagerness of the President to combine left and right agendas can hopefully match the hyper-partisan bitterness that dominates our political culture, and </w:t>
      </w:r>
      <w:r w:rsidRPr="000B2241">
        <w:rPr>
          <w:rStyle w:val="StyleBoldUnderline"/>
        </w:rPr>
        <w:t>nuclear power maybe one sector</w:t>
      </w:r>
      <w:r w:rsidRPr="000B2241">
        <w:rPr>
          <w:sz w:val="16"/>
        </w:rPr>
        <w:t xml:space="preserve"> of our economy </w:t>
      </w:r>
      <w:r w:rsidRPr="000B2241">
        <w:rPr>
          <w:rStyle w:val="StyleBoldUnderline"/>
        </w:rPr>
        <w:t>to benefit from his political leadership</w:t>
      </w:r>
      <w:r w:rsidRPr="000B2241">
        <w:rPr>
          <w:sz w:val="16"/>
        </w:rPr>
        <w:t>.</w:t>
      </w:r>
    </w:p>
    <w:p w:rsidR="00405E2F" w:rsidRDefault="00405E2F" w:rsidP="00405E2F">
      <w:pPr>
        <w:pStyle w:val="Heading4"/>
      </w:pPr>
      <w:r>
        <w:t>Even popular next gen nuclear incentives drain capital now – get drawn into broader energy spending fight</w:t>
      </w:r>
    </w:p>
    <w:p w:rsidR="00405E2F" w:rsidRPr="00237865" w:rsidRDefault="00405E2F" w:rsidP="00405E2F">
      <w:pPr>
        <w:rPr>
          <w:rStyle w:val="StyleStyleBold12pt"/>
        </w:rPr>
      </w:pPr>
      <w:r>
        <w:rPr>
          <w:rStyle w:val="StyleStyleBold12pt"/>
        </w:rPr>
        <w:t>Nelson, 9/14/12</w:t>
      </w:r>
    </w:p>
    <w:p w:rsidR="00405E2F" w:rsidRDefault="00405E2F" w:rsidP="00405E2F">
      <w:pPr>
        <w:rPr>
          <w:sz w:val="14"/>
        </w:rPr>
      </w:pPr>
    </w:p>
    <w:p w:rsidR="00405E2F" w:rsidRDefault="00405E2F" w:rsidP="00405E2F">
      <w:r>
        <w:t xml:space="preserve">Gabriel Nelson and Hannah </w:t>
      </w:r>
      <w:proofErr w:type="spellStart"/>
      <w:r>
        <w:t>Northey</w:t>
      </w:r>
      <w:proofErr w:type="spellEnd"/>
      <w:r>
        <w:t xml:space="preserve">, E&amp;E reporters, </w:t>
      </w:r>
      <w:proofErr w:type="spellStart"/>
      <w:r>
        <w:t>Greenwire</w:t>
      </w:r>
      <w:proofErr w:type="spellEnd"/>
      <w:r>
        <w:t>, 9/24/12</w:t>
      </w:r>
    </w:p>
    <w:p w:rsidR="00405E2F" w:rsidRDefault="00405E2F" w:rsidP="00405E2F"/>
    <w:p w:rsidR="00405E2F" w:rsidRDefault="00405E2F" w:rsidP="00405E2F">
      <w:pPr>
        <w:rPr>
          <w:sz w:val="16"/>
        </w:rPr>
      </w:pPr>
      <w:r w:rsidRPr="000B2241">
        <w:rPr>
          <w:sz w:val="16"/>
        </w:rPr>
        <w:t xml:space="preserve">NUCLEAR ENERGY: </w:t>
      </w:r>
      <w:r w:rsidRPr="000B2241">
        <w:rPr>
          <w:rStyle w:val="StyleBoldUnderline"/>
        </w:rPr>
        <w:t xml:space="preserve">DOE funding for small reactors </w:t>
      </w:r>
      <w:r w:rsidRPr="000B2241">
        <w:rPr>
          <w:rStyle w:val="Emphasis"/>
        </w:rPr>
        <w:t>languishes as parties clash on debt</w:t>
      </w:r>
      <w:r w:rsidRPr="000B2241">
        <w:rPr>
          <w:rStyle w:val="StyleBoldUnderline"/>
        </w:rPr>
        <w:t xml:space="preserve"> </w:t>
      </w:r>
      <w:proofErr w:type="gramStart"/>
      <w:r w:rsidRPr="000B2241">
        <w:rPr>
          <w:sz w:val="16"/>
        </w:rPr>
        <w:t>It's</w:t>
      </w:r>
      <w:proofErr w:type="gramEnd"/>
      <w:r w:rsidRPr="000B2241">
        <w:rPr>
          <w:sz w:val="16"/>
        </w:rPr>
        <w:t xml:space="preserve"> not just wind and solar projects that are </w:t>
      </w:r>
      <w:r w:rsidRPr="000B2241">
        <w:rPr>
          <w:rStyle w:val="StyleBoldUnderline"/>
        </w:rPr>
        <w:t xml:space="preserve">waiting for federal help as Congress </w:t>
      </w:r>
      <w:r w:rsidRPr="000B2241">
        <w:rPr>
          <w:rStyle w:val="Emphasis"/>
        </w:rPr>
        <w:t>duels over the importance of putting taxpayer dollars on the line</w:t>
      </w:r>
      <w:r w:rsidRPr="000B2241">
        <w:rPr>
          <w:rStyle w:val="StyleBoldUnderline"/>
        </w:rPr>
        <w:t xml:space="preserve"> for </w:t>
      </w:r>
      <w:r w:rsidRPr="000B2241">
        <w:rPr>
          <w:sz w:val="16"/>
        </w:rPr>
        <w:t xml:space="preserve">cutting-edge </w:t>
      </w:r>
      <w:r w:rsidRPr="000B2241">
        <w:rPr>
          <w:rStyle w:val="StyleBoldUnderline"/>
        </w:rPr>
        <w:t>energy projects</w:t>
      </w:r>
      <w:r w:rsidRPr="000B2241">
        <w:rPr>
          <w:sz w:val="16"/>
        </w:rPr>
        <w:t>. S</w:t>
      </w:r>
      <w:r w:rsidRPr="000B2241">
        <w:rPr>
          <w:rStyle w:val="StyleBoldUnderline"/>
        </w:rPr>
        <w:t xml:space="preserve">ome of the nation's largest nuclear power companies are anxious to hear whether they will get a share of a </w:t>
      </w:r>
      <w:r w:rsidRPr="000B2241">
        <w:rPr>
          <w:sz w:val="16"/>
        </w:rPr>
        <w:t xml:space="preserve">$452 million </w:t>
      </w:r>
      <w:r w:rsidRPr="000B2241">
        <w:rPr>
          <w:rStyle w:val="StyleBoldUnderline"/>
        </w:rPr>
        <w:t xml:space="preserve">pot </w:t>
      </w:r>
      <w:r w:rsidRPr="000B2241">
        <w:rPr>
          <w:sz w:val="16"/>
        </w:rPr>
        <w:t xml:space="preserve">from the Department of Energy for a new breed of reactors that the industry has labeled as a way to lessen the safety risks and construction costs of new nuclear power plants. The grant program for these "small modular reactors," which was announced in January, would mark the official start of a major U.S. foray into the technology even as rising construction costs -- especially when compared to natural-gas-burning plants -- cause many power companies to shy away from nuclear plants. DOE received four bids before the May 21 deadline from veteran reactor designers Westinghouse Electric Co. and Babcock &amp; Wilcox Co., as well as relative newcomers </w:t>
      </w:r>
      <w:proofErr w:type="spellStart"/>
      <w:r w:rsidRPr="000B2241">
        <w:rPr>
          <w:sz w:val="16"/>
        </w:rPr>
        <w:t>Holtec</w:t>
      </w:r>
      <w:proofErr w:type="spellEnd"/>
      <w:r w:rsidRPr="000B2241">
        <w:rPr>
          <w:sz w:val="16"/>
        </w:rPr>
        <w:t xml:space="preserve"> International Inc. and </w:t>
      </w:r>
      <w:proofErr w:type="spellStart"/>
      <w:r w:rsidRPr="000B2241">
        <w:rPr>
          <w:sz w:val="16"/>
        </w:rPr>
        <w:t>NuScale</w:t>
      </w:r>
      <w:proofErr w:type="spellEnd"/>
      <w:r w:rsidRPr="000B2241">
        <w:rPr>
          <w:sz w:val="16"/>
        </w:rPr>
        <w:t xml:space="preserve"> Power LLC. Now the summer has ended with no announcement from DOE, even though the agency said it would name the winners two months ago. As the self-imposed deadline passed, companies started hearing murmurs that a </w:t>
      </w:r>
      <w:r w:rsidRPr="000B2241">
        <w:rPr>
          <w:rStyle w:val="StyleBoldUnderline"/>
        </w:rPr>
        <w:t>decision could come</w:t>
      </w:r>
      <w:r w:rsidRPr="000B2241">
        <w:rPr>
          <w:sz w:val="16"/>
        </w:rPr>
        <w:t xml:space="preserve"> in September, or perhaps </w:t>
      </w:r>
      <w:r w:rsidRPr="000B2241">
        <w:rPr>
          <w:rStyle w:val="StyleBoldUnderline"/>
        </w:rPr>
        <w:t>at the end of the year.</w:t>
      </w:r>
      <w:r w:rsidRPr="000B2241">
        <w:rPr>
          <w:sz w:val="16"/>
        </w:rPr>
        <w:t xml:space="preserve"> To observers within the industry, it seems that election-year calculations may have sidelined the contest. "The rumors are </w:t>
      </w:r>
      <w:proofErr w:type="spellStart"/>
      <w:r w:rsidRPr="000B2241">
        <w:rPr>
          <w:sz w:val="16"/>
        </w:rPr>
        <w:t>a'flying</w:t>
      </w:r>
      <w:proofErr w:type="spellEnd"/>
      <w:r w:rsidRPr="000B2241">
        <w:rPr>
          <w:sz w:val="16"/>
        </w:rPr>
        <w:t xml:space="preserve">," said Paul Genoa, director of policy development at the Nuclear Energy Institute, in an interview last week. "All we can imagine is that </w:t>
      </w:r>
      <w:r w:rsidRPr="000B2241">
        <w:rPr>
          <w:rStyle w:val="StyleBoldUnderline"/>
        </w:rPr>
        <w:t xml:space="preserve">this is now </w:t>
      </w:r>
      <w:r w:rsidRPr="000B2241">
        <w:rPr>
          <w:rStyle w:val="Emphasis"/>
        </w:rPr>
        <w:t>caught up in politics</w:t>
      </w:r>
      <w:r w:rsidRPr="000B2241">
        <w:rPr>
          <w:sz w:val="16"/>
        </w:rPr>
        <w:t xml:space="preserve">, and the campaign has to decide whether these things are good for them to announce, and how." Small modular reactors do not seem to be lacking in political support. The nuclear lobby has historically courted both Democrats and Republicans and still sees itself as being in a strong position with key appropriators on both sides of the aisle. Likewise, top energy officials in the Obama administration have hailed the promise of the new reactors, and they haven't shown any signs of a change of heart. DOE spokeswoman Jen Stutsman said last week that the department is still reviewing applications, but she did not say when a decision will be made. "This is an important multiyear research and development effort, and we want to make sure we take the time during the review process to get the decision right," she wrote in an email. </w:t>
      </w:r>
      <w:r w:rsidRPr="000B2241">
        <w:rPr>
          <w:rStyle w:val="StyleBoldUnderline"/>
        </w:rPr>
        <w:t>That the grants haven't been given out</w:t>
      </w:r>
      <w:r w:rsidRPr="000B2241">
        <w:rPr>
          <w:sz w:val="16"/>
        </w:rPr>
        <w:t xml:space="preserve"> during a taut campaign season, even as President Obama announces agency actions ranging from trade cases to creating new </w:t>
      </w:r>
      <w:r w:rsidRPr="000B2241">
        <w:rPr>
          <w:sz w:val="16"/>
        </w:rPr>
        <w:lastRenderedPageBreak/>
        <w:t xml:space="preserve">national monuments to make the case for his re-election, </w:t>
      </w:r>
      <w:r w:rsidRPr="000B2241">
        <w:rPr>
          <w:rStyle w:val="StyleBoldUnderline"/>
        </w:rPr>
        <w:t xml:space="preserve">may be a sign that the reactors are </w:t>
      </w:r>
      <w:r w:rsidRPr="000B2241">
        <w:rPr>
          <w:rStyle w:val="Emphasis"/>
        </w:rPr>
        <w:t>ensnared in a broader feud over energy spending</w:t>
      </w:r>
      <w:r w:rsidRPr="000B2241">
        <w:rPr>
          <w:rStyle w:val="StyleBoldUnderline"/>
        </w:rPr>
        <w:t>. Grant recipients</w:t>
      </w:r>
      <w:r w:rsidRPr="000B2241">
        <w:rPr>
          <w:sz w:val="16"/>
        </w:rPr>
        <w:t xml:space="preserve"> would develop reactor designs with an eye toward eventually turning those into </w:t>
      </w:r>
      <w:r w:rsidRPr="000B2241">
        <w:rPr>
          <w:rStyle w:val="StyleBoldUnderline"/>
        </w:rPr>
        <w:t>pilot projects -- and</w:t>
      </w:r>
      <w:r w:rsidRPr="000B2241">
        <w:rPr>
          <w:sz w:val="16"/>
        </w:rPr>
        <w:t xml:space="preserve"> the </w:t>
      </w:r>
      <w:r w:rsidRPr="000B2241">
        <w:rPr>
          <w:rStyle w:val="StyleBoldUnderline"/>
        </w:rPr>
        <w:t>loan guarantees</w:t>
      </w:r>
      <w:r w:rsidRPr="000B2241">
        <w:rPr>
          <w:sz w:val="16"/>
        </w:rPr>
        <w:t xml:space="preserve"> that </w:t>
      </w:r>
      <w:r w:rsidRPr="000B2241">
        <w:rPr>
          <w:rStyle w:val="StyleBoldUnderline"/>
        </w:rPr>
        <w:t>these first-of-a-kind nuclear plants are using</w:t>
      </w:r>
      <w:r w:rsidRPr="000B2241">
        <w:rPr>
          <w:sz w:val="16"/>
        </w:rPr>
        <w:t xml:space="preserve"> today </w:t>
      </w:r>
      <w:r w:rsidRPr="000B2241">
        <w:rPr>
          <w:rStyle w:val="StyleBoldUnderline"/>
        </w:rPr>
        <w:t xml:space="preserve">to get financing would be </w:t>
      </w:r>
      <w:r w:rsidRPr="000B2241">
        <w:rPr>
          <w:rStyle w:val="Emphasis"/>
        </w:rPr>
        <w:t xml:space="preserve">blocked under the "No More </w:t>
      </w:r>
      <w:proofErr w:type="spellStart"/>
      <w:r w:rsidRPr="000B2241">
        <w:rPr>
          <w:rStyle w:val="Emphasis"/>
        </w:rPr>
        <w:t>Solyndras</w:t>
      </w:r>
      <w:proofErr w:type="spellEnd"/>
      <w:r w:rsidRPr="000B2241">
        <w:rPr>
          <w:rStyle w:val="Emphasis"/>
        </w:rPr>
        <w:t xml:space="preserve">" bill </w:t>
      </w:r>
      <w:r w:rsidRPr="000B2241">
        <w:rPr>
          <w:rStyle w:val="StyleBoldUnderline"/>
        </w:rPr>
        <w:t>that passed the House</w:t>
      </w:r>
      <w:r w:rsidRPr="000B2241">
        <w:rPr>
          <w:sz w:val="16"/>
        </w:rPr>
        <w:t xml:space="preserve"> last week (</w:t>
      </w:r>
      <w:proofErr w:type="spellStart"/>
      <w:r w:rsidRPr="000B2241">
        <w:rPr>
          <w:sz w:val="16"/>
        </w:rPr>
        <w:t>Greenwire</w:t>
      </w:r>
      <w:proofErr w:type="spellEnd"/>
      <w:r w:rsidRPr="000B2241">
        <w:rPr>
          <w:sz w:val="16"/>
        </w:rPr>
        <w:t xml:space="preserve">, Sept. 14). Congress has given the grant program $67 million for fiscal 2012, shy of the amount that would be needed annually to reach full funding. If the "sequester" kicks in at year's end and slashes DOE funding or the balance of power changes in Washington, the amount of money available could dwindle yet again. </w:t>
      </w:r>
      <w:r w:rsidRPr="000B2241">
        <w:rPr>
          <w:rStyle w:val="Emphasis"/>
        </w:rPr>
        <w:t>Even the staunchest supporters</w:t>
      </w:r>
      <w:r w:rsidRPr="000B2241">
        <w:rPr>
          <w:rStyle w:val="StyleBoldUnderline"/>
        </w:rPr>
        <w:t xml:space="preserve"> of the federal nuclear program are acknowledging it is a </w:t>
      </w:r>
      <w:r w:rsidRPr="000B2241">
        <w:rPr>
          <w:rStyle w:val="Emphasis"/>
        </w:rPr>
        <w:t>tough time</w:t>
      </w:r>
      <w:r w:rsidRPr="000B2241">
        <w:rPr>
          <w:rStyle w:val="StyleBoldUnderline"/>
        </w:rPr>
        <w:t xml:space="preserve"> to promise a </w:t>
      </w:r>
      <w:r w:rsidRPr="000B2241">
        <w:rPr>
          <w:sz w:val="16"/>
        </w:rPr>
        <w:t xml:space="preserve">$452 million </w:t>
      </w:r>
      <w:r w:rsidRPr="000B2241">
        <w:rPr>
          <w:rStyle w:val="StyleBoldUnderline"/>
        </w:rPr>
        <w:t>check</w:t>
      </w:r>
      <w:r w:rsidRPr="000B2241">
        <w:rPr>
          <w:sz w:val="16"/>
        </w:rPr>
        <w:t xml:space="preserve">. Former Sen. Pete Domenici, a New Mexico Republican who pushed for new reactors as chairman of both the Senate Energy and Natural Resources Committee and the Energy and Water Appropriations Subcommittee, said during a brief interview Tuesday that well-designed loan guarantees won't cost too much because they get repaid over time. The cost could be borne by a "tiny little tax" on the nuclear industry, he said. But </w:t>
      </w:r>
      <w:r w:rsidRPr="000B2241">
        <w:rPr>
          <w:rStyle w:val="StyleBoldUnderline"/>
        </w:rPr>
        <w:t xml:space="preserve">when it comes to </w:t>
      </w:r>
      <w:r w:rsidRPr="000B2241">
        <w:rPr>
          <w:sz w:val="16"/>
        </w:rPr>
        <w:t>straight-up</w:t>
      </w:r>
      <w:r w:rsidRPr="000B2241">
        <w:rPr>
          <w:rStyle w:val="StyleBoldUnderline"/>
        </w:rPr>
        <w:t xml:space="preserve"> spending</w:t>
      </w:r>
      <w:r w:rsidRPr="000B2241">
        <w:rPr>
          <w:sz w:val="16"/>
        </w:rPr>
        <w:t xml:space="preserve">, like the grants </w:t>
      </w:r>
      <w:r w:rsidRPr="000B2241">
        <w:rPr>
          <w:rStyle w:val="StyleBoldUnderline"/>
        </w:rPr>
        <w:t>that would support</w:t>
      </w:r>
      <w:r w:rsidRPr="000B2241">
        <w:rPr>
          <w:sz w:val="16"/>
        </w:rPr>
        <w:t xml:space="preserve"> getting these </w:t>
      </w:r>
      <w:r w:rsidRPr="000B2241">
        <w:rPr>
          <w:rStyle w:val="StyleBoldUnderline"/>
        </w:rPr>
        <w:t xml:space="preserve">cutting-edge reactors ready </w:t>
      </w:r>
      <w:r w:rsidRPr="000B2241">
        <w:rPr>
          <w:sz w:val="16"/>
        </w:rPr>
        <w:t xml:space="preserve">for their first demonstrations, </w:t>
      </w:r>
      <w:r w:rsidRPr="000B2241">
        <w:rPr>
          <w:rStyle w:val="StyleBoldUnderline"/>
        </w:rPr>
        <w:t xml:space="preserve">the </w:t>
      </w:r>
      <w:r w:rsidRPr="000B2241">
        <w:rPr>
          <w:rStyle w:val="Emphasis"/>
        </w:rPr>
        <w:t>solution may not be so clear</w:t>
      </w:r>
      <w:r w:rsidRPr="000B2241">
        <w:rPr>
          <w:rStyle w:val="StyleBoldUnderline"/>
        </w:rPr>
        <w:t xml:space="preserve">. While some Republicans remain staunch supporters of funding for the nuclear power industry, there are others who </w:t>
      </w:r>
      <w:r w:rsidRPr="000B2241">
        <w:rPr>
          <w:rStyle w:val="Emphasis"/>
        </w:rPr>
        <w:t xml:space="preserve">label the government subsidies as a waste of taxpayer dollars. </w:t>
      </w:r>
      <w:r w:rsidRPr="000B2241">
        <w:rPr>
          <w:rStyle w:val="StyleBoldUnderline"/>
        </w:rPr>
        <w:t xml:space="preserve">"It's </w:t>
      </w:r>
      <w:r w:rsidRPr="000B2241">
        <w:rPr>
          <w:rStyle w:val="Emphasis"/>
        </w:rPr>
        <w:t>awful hard</w:t>
      </w:r>
      <w:r w:rsidRPr="000B2241">
        <w:rPr>
          <w:rStyle w:val="StyleBoldUnderline"/>
        </w:rPr>
        <w:t xml:space="preserve">, with the needs that are out there and the debt that haunts us, to figure out how you're going to </w:t>
      </w:r>
      <w:r w:rsidRPr="000B2241">
        <w:rPr>
          <w:rStyle w:val="Emphasis"/>
        </w:rPr>
        <w:t>establish priorities</w:t>
      </w:r>
      <w:r w:rsidRPr="000B2241">
        <w:rPr>
          <w:rStyle w:val="StyleBoldUnderline"/>
        </w:rPr>
        <w:t>," said Domenici</w:t>
      </w:r>
      <w:r w:rsidRPr="000B2241">
        <w:rPr>
          <w:sz w:val="16"/>
        </w:rPr>
        <w:t xml:space="preserve">, </w:t>
      </w:r>
      <w:r w:rsidRPr="000B2241">
        <w:rPr>
          <w:rStyle w:val="StyleBoldUnderline"/>
        </w:rPr>
        <w:t>who has advocated for the deployment of new nuclear reactors</w:t>
      </w:r>
      <w:r w:rsidRPr="000B2241">
        <w:rPr>
          <w:sz w:val="16"/>
        </w:rPr>
        <w:t xml:space="preserve"> as a fellow at the Bipartisan Policy Center. "</w:t>
      </w:r>
      <w:r w:rsidRPr="000B2241">
        <w:rPr>
          <w:rStyle w:val="StyleBoldUnderline"/>
        </w:rPr>
        <w:t>I can't stand here and tell you that I know how to do that</w:t>
      </w:r>
      <w:r w:rsidRPr="000B2241">
        <w:rPr>
          <w:sz w:val="16"/>
        </w:rPr>
        <w:t>."</w:t>
      </w:r>
      <w:r w:rsidRPr="00BD2357">
        <w:rPr>
          <w:sz w:val="16"/>
        </w:rPr>
        <w:t xml:space="preserve"> </w:t>
      </w:r>
    </w:p>
    <w:p w:rsidR="00405E2F" w:rsidRDefault="00405E2F" w:rsidP="00405E2F">
      <w:pPr>
        <w:pStyle w:val="Heading3"/>
      </w:pPr>
      <w:r>
        <w:lastRenderedPageBreak/>
        <w:t>Link – Offshore Nuclear – SMRs</w:t>
      </w:r>
    </w:p>
    <w:p w:rsidR="00405E2F" w:rsidRPr="008F5A6C" w:rsidRDefault="00405E2F" w:rsidP="00405E2F">
      <w:pPr>
        <w:pStyle w:val="Heading4"/>
      </w:pPr>
      <w:r w:rsidRPr="008F5A6C">
        <w:t xml:space="preserve">SMRs </w:t>
      </w:r>
      <w:r>
        <w:t>drain capital – politically nuclear</w:t>
      </w:r>
    </w:p>
    <w:p w:rsidR="00405E2F" w:rsidRDefault="00405E2F" w:rsidP="00405E2F">
      <w:pPr>
        <w:rPr>
          <w:rStyle w:val="Hyperlink"/>
        </w:rPr>
      </w:pPr>
      <w:r w:rsidRPr="00CB635C">
        <w:t>Peter</w:t>
      </w:r>
      <w:r>
        <w:rPr>
          <w:rStyle w:val="StyleStyleBold12pt"/>
        </w:rPr>
        <w:t xml:space="preserve"> </w:t>
      </w:r>
      <w:r w:rsidRPr="008F5A6C">
        <w:rPr>
          <w:rStyle w:val="StyleStyleBold12pt"/>
        </w:rPr>
        <w:t>Fairley</w:t>
      </w:r>
      <w:r w:rsidRPr="008F5A6C">
        <w:t>, IEEE Spectrum, May</w:t>
      </w:r>
      <w:r>
        <w:t xml:space="preserve"> </w:t>
      </w:r>
      <w:r w:rsidRPr="00CB635C">
        <w:rPr>
          <w:rStyle w:val="StyleStyleBold12pt"/>
        </w:rPr>
        <w:t>2010</w:t>
      </w:r>
      <w:r w:rsidRPr="008F5A6C">
        <w:t>, "Downsizing Nuclear Power Plants</w:t>
      </w:r>
      <w:r>
        <w:t xml:space="preserve">,” </w:t>
      </w:r>
      <w:hyperlink r:id="rId68" w:tgtFrame="_blank" w:history="1">
        <w:r w:rsidRPr="008F5A6C">
          <w:rPr>
            <w:rStyle w:val="Hyperlink"/>
          </w:rPr>
          <w:t>spectrum.ieee.org/energy/nuclear/downsizing-nuclear-power-plants/0</w:t>
        </w:r>
      </w:hyperlink>
      <w:r>
        <w:rPr>
          <w:rStyle w:val="Hyperlink"/>
        </w:rPr>
        <w:t xml:space="preserve"> DA: 6/11/14</w:t>
      </w:r>
    </w:p>
    <w:p w:rsidR="00405E2F" w:rsidRDefault="00405E2F" w:rsidP="00405E2F"/>
    <w:p w:rsidR="00405E2F" w:rsidRDefault="00405E2F" w:rsidP="00405E2F">
      <w:pPr>
        <w:shd w:val="clear" w:color="auto" w:fill="FFFFFF"/>
        <w:rPr>
          <w:rStyle w:val="Emphasis"/>
        </w:rPr>
      </w:pPr>
      <w:r>
        <w:rPr>
          <w:rFonts w:cs="Arial"/>
          <w:color w:val="222222"/>
          <w:sz w:val="16"/>
          <w:szCs w:val="16"/>
        </w:rPr>
        <w:t>However,</w:t>
      </w:r>
      <w:r>
        <w:rPr>
          <w:rStyle w:val="apple-converted-space"/>
          <w:rFonts w:cs="Arial"/>
          <w:color w:val="222222"/>
          <w:sz w:val="16"/>
          <w:szCs w:val="16"/>
        </w:rPr>
        <w:t> </w:t>
      </w:r>
      <w:r w:rsidRPr="00F91564">
        <w:rPr>
          <w:rStyle w:val="StyleBoldUnderline"/>
          <w:highlight w:val="yellow"/>
        </w:rPr>
        <w:t>there are political objections to SMRs</w:t>
      </w:r>
      <w:r>
        <w:rPr>
          <w:rFonts w:cs="Arial"/>
          <w:color w:val="222222"/>
          <w:sz w:val="16"/>
          <w:szCs w:val="16"/>
        </w:rPr>
        <w:t>. Precisely</w:t>
      </w:r>
      <w:r>
        <w:rPr>
          <w:rStyle w:val="apple-converted-space"/>
          <w:rFonts w:cs="Arial"/>
          <w:color w:val="222222"/>
          <w:sz w:val="16"/>
          <w:szCs w:val="16"/>
        </w:rPr>
        <w:t> </w:t>
      </w:r>
      <w:r w:rsidRPr="008F5A6C">
        <w:rPr>
          <w:rStyle w:val="StyleBoldUnderline"/>
        </w:rPr>
        <w:t xml:space="preserve">because </w:t>
      </w:r>
      <w:r w:rsidRPr="00F91564">
        <w:rPr>
          <w:rStyle w:val="StyleBoldUnderline"/>
          <w:highlight w:val="yellow"/>
        </w:rPr>
        <w:t>they</w:t>
      </w:r>
      <w:r w:rsidRPr="008F5A6C">
        <w:rPr>
          <w:rStyle w:val="StyleBoldUnderline"/>
        </w:rPr>
        <w:t xml:space="preserve"> are more affordable, they </w:t>
      </w:r>
      <w:r>
        <w:rPr>
          <w:rFonts w:cs="Arial"/>
          <w:color w:val="222222"/>
          <w:sz w:val="16"/>
          <w:szCs w:val="16"/>
        </w:rPr>
        <w:t>may well</w:t>
      </w:r>
      <w:r>
        <w:rPr>
          <w:rStyle w:val="apple-converted-space"/>
          <w:rFonts w:cs="Arial"/>
          <w:color w:val="222222"/>
          <w:sz w:val="16"/>
          <w:szCs w:val="16"/>
        </w:rPr>
        <w:t> </w:t>
      </w:r>
      <w:r w:rsidRPr="00F91564">
        <w:rPr>
          <w:rStyle w:val="StyleBoldUnderline"/>
          <w:highlight w:val="yellow"/>
        </w:rPr>
        <w:t>increase the risk of prolif</w:t>
      </w:r>
      <w:r w:rsidRPr="0095527B">
        <w:rPr>
          <w:rStyle w:val="StyleBoldUnderline"/>
        </w:rPr>
        <w:t>eration by bringing the cost and</w:t>
      </w:r>
      <w:r w:rsidRPr="0095527B">
        <w:rPr>
          <w:rStyle w:val="apple-converted-space"/>
          <w:rFonts w:cs="Arial"/>
          <w:color w:val="222222"/>
          <w:sz w:val="16"/>
          <w:szCs w:val="16"/>
        </w:rPr>
        <w:t> </w:t>
      </w:r>
      <w:r w:rsidRPr="0095527B">
        <w:rPr>
          <w:rFonts w:cs="Arial"/>
          <w:color w:val="222222"/>
          <w:sz w:val="16"/>
          <w:szCs w:val="16"/>
        </w:rPr>
        <w:t>power</w:t>
      </w:r>
      <w:r w:rsidRPr="0095527B">
        <w:rPr>
          <w:rStyle w:val="apple-converted-space"/>
          <w:rFonts w:cs="Arial"/>
          <w:color w:val="222222"/>
          <w:sz w:val="16"/>
          <w:szCs w:val="16"/>
        </w:rPr>
        <w:t> </w:t>
      </w:r>
      <w:r w:rsidRPr="0095527B">
        <w:rPr>
          <w:rStyle w:val="StyleBoldUnderline"/>
        </w:rPr>
        <w:t>output of nuclear reactors within the reach of poorer countries</w:t>
      </w:r>
      <w:r w:rsidRPr="0095527B">
        <w:rPr>
          <w:rFonts w:cs="Arial"/>
          <w:color w:val="222222"/>
          <w:sz w:val="16"/>
          <w:szCs w:val="16"/>
        </w:rPr>
        <w:t>.</w:t>
      </w:r>
      <w:r w:rsidRPr="0095527B">
        <w:rPr>
          <w:rFonts w:cs="Arial"/>
          <w:color w:val="222222"/>
          <w:sz w:val="12"/>
          <w:szCs w:val="12"/>
        </w:rPr>
        <w:t>¶</w:t>
      </w:r>
      <w:r>
        <w:rPr>
          <w:rStyle w:val="apple-converted-space"/>
          <w:rFonts w:cs="Arial"/>
          <w:color w:val="222222"/>
          <w:sz w:val="12"/>
          <w:szCs w:val="12"/>
        </w:rPr>
        <w:t> </w:t>
      </w:r>
      <w:r w:rsidRPr="0095527B">
        <w:rPr>
          <w:rStyle w:val="StyleBoldUnderline"/>
        </w:rPr>
        <w:t>Russia’s first SMR</w:t>
      </w:r>
      <w:r w:rsidRPr="0095527B">
        <w:rPr>
          <w:rFonts w:cs="Arial"/>
          <w:color w:val="222222"/>
          <w:sz w:val="16"/>
          <w:szCs w:val="16"/>
        </w:rPr>
        <w:t xml:space="preserve">, which the nuclear engineering group </w:t>
      </w:r>
      <w:proofErr w:type="spellStart"/>
      <w:r w:rsidRPr="0095527B">
        <w:rPr>
          <w:rFonts w:cs="Arial"/>
          <w:color w:val="222222"/>
          <w:sz w:val="16"/>
          <w:szCs w:val="16"/>
        </w:rPr>
        <w:t>Rosatom</w:t>
      </w:r>
      <w:proofErr w:type="spellEnd"/>
      <w:r w:rsidRPr="0095527B">
        <w:rPr>
          <w:rFonts w:cs="Arial"/>
          <w:color w:val="222222"/>
          <w:sz w:val="16"/>
          <w:szCs w:val="16"/>
        </w:rPr>
        <w:t xml:space="preserve"> expects to complete next year,</w:t>
      </w:r>
      <w:r w:rsidRPr="0095527B">
        <w:rPr>
          <w:rStyle w:val="apple-converted-space"/>
          <w:rFonts w:cs="Arial"/>
          <w:color w:val="222222"/>
          <w:sz w:val="16"/>
          <w:szCs w:val="16"/>
        </w:rPr>
        <w:t> </w:t>
      </w:r>
      <w:r w:rsidRPr="0095527B">
        <w:rPr>
          <w:rStyle w:val="StyleBoldUnderline"/>
        </w:rPr>
        <w:t>is of particular concern</w:t>
      </w:r>
      <w:r w:rsidRPr="0095527B">
        <w:rPr>
          <w:rFonts w:cs="Arial"/>
          <w:color w:val="222222"/>
          <w:sz w:val="16"/>
          <w:szCs w:val="16"/>
        </w:rPr>
        <w:t xml:space="preserve">. The </w:t>
      </w:r>
      <w:proofErr w:type="spellStart"/>
      <w:r w:rsidRPr="0095527B">
        <w:rPr>
          <w:rFonts w:cs="Arial"/>
          <w:color w:val="222222"/>
          <w:sz w:val="16"/>
          <w:szCs w:val="16"/>
        </w:rPr>
        <w:t>Akademik</w:t>
      </w:r>
      <w:proofErr w:type="spellEnd"/>
      <w:r w:rsidRPr="0095527B">
        <w:rPr>
          <w:rFonts w:cs="Arial"/>
          <w:color w:val="222222"/>
          <w:sz w:val="16"/>
          <w:szCs w:val="16"/>
        </w:rPr>
        <w:t xml:space="preserve"> </w:t>
      </w:r>
      <w:proofErr w:type="spellStart"/>
      <w:r w:rsidRPr="0095527B">
        <w:rPr>
          <w:rFonts w:cs="Arial"/>
          <w:color w:val="222222"/>
          <w:sz w:val="16"/>
          <w:szCs w:val="16"/>
        </w:rPr>
        <w:t>Lomonosov</w:t>
      </w:r>
      <w:proofErr w:type="spellEnd"/>
      <w:r w:rsidRPr="0095527B">
        <w:rPr>
          <w:rFonts w:cs="Arial"/>
          <w:color w:val="222222"/>
          <w:sz w:val="16"/>
          <w:szCs w:val="16"/>
        </w:rPr>
        <w:t xml:space="preserve"> is a floating nuclear power plant sporting two 35-MW reactors, which </w:t>
      </w:r>
      <w:proofErr w:type="spellStart"/>
      <w:r w:rsidRPr="0095527B">
        <w:rPr>
          <w:rFonts w:cs="Arial"/>
          <w:color w:val="222222"/>
          <w:sz w:val="16"/>
          <w:szCs w:val="16"/>
        </w:rPr>
        <w:t>Rosatom</w:t>
      </w:r>
      <w:proofErr w:type="spellEnd"/>
      <w:r w:rsidRPr="0095527B">
        <w:rPr>
          <w:rFonts w:cs="Arial"/>
          <w:color w:val="222222"/>
          <w:sz w:val="16"/>
          <w:szCs w:val="16"/>
        </w:rPr>
        <w:t xml:space="preserve"> expects to have tethered to an Arctic oil and gas operation by 2012.</w:t>
      </w:r>
      <w:r w:rsidRPr="0095527B">
        <w:rPr>
          <w:rStyle w:val="apple-converted-space"/>
          <w:rFonts w:cs="Arial"/>
          <w:color w:val="222222"/>
          <w:sz w:val="16"/>
          <w:szCs w:val="16"/>
        </w:rPr>
        <w:t> </w:t>
      </w:r>
      <w:r w:rsidRPr="0095527B">
        <w:rPr>
          <w:rStyle w:val="StyleBoldUnderline"/>
        </w:rPr>
        <w:t xml:space="preserve">The reactor’s portability prompted Greenpeace Russia to call </w:t>
      </w:r>
      <w:r w:rsidRPr="0095527B">
        <w:rPr>
          <w:rStyle w:val="StyleBoldUnderline"/>
          <w:highlight w:val="yellow"/>
        </w:rPr>
        <w:t>this</w:t>
      </w:r>
      <w:r w:rsidRPr="0095527B">
        <w:rPr>
          <w:rStyle w:val="apple-converted-space"/>
          <w:rFonts w:cs="Arial"/>
          <w:color w:val="222222"/>
          <w:sz w:val="16"/>
          <w:szCs w:val="16"/>
        </w:rPr>
        <w:t> </w:t>
      </w:r>
      <w:r w:rsidRPr="0095527B">
        <w:rPr>
          <w:rFonts w:cs="Arial"/>
          <w:color w:val="222222"/>
          <w:sz w:val="16"/>
          <w:szCs w:val="16"/>
        </w:rPr>
        <w:t>floating</w:t>
      </w:r>
      <w:r>
        <w:rPr>
          <w:rFonts w:cs="Arial"/>
          <w:color w:val="222222"/>
          <w:sz w:val="16"/>
          <w:szCs w:val="16"/>
        </w:rPr>
        <w:t xml:space="preserve"> plant</w:t>
      </w:r>
      <w:r>
        <w:rPr>
          <w:rStyle w:val="apple-converted-space"/>
          <w:rFonts w:cs="Arial"/>
          <w:color w:val="222222"/>
          <w:sz w:val="16"/>
          <w:szCs w:val="16"/>
        </w:rPr>
        <w:t> </w:t>
      </w:r>
      <w:r w:rsidRPr="00F91564">
        <w:rPr>
          <w:rStyle w:val="StyleBoldUnderline"/>
          <w:highlight w:val="yellow"/>
        </w:rPr>
        <w:t>the world’s most dangerous nuclear project in a decade</w:t>
      </w:r>
      <w:r w:rsidRPr="00EE3C7C">
        <w:rPr>
          <w:rFonts w:cs="Arial"/>
          <w:b/>
          <w:color w:val="222222"/>
          <w:sz w:val="16"/>
          <w:szCs w:val="16"/>
        </w:rPr>
        <w:t>.</w:t>
      </w:r>
      <w:r w:rsidRPr="00EE3C7C">
        <w:rPr>
          <w:rFonts w:cs="Arial"/>
          <w:b/>
          <w:color w:val="222222"/>
          <w:sz w:val="12"/>
          <w:szCs w:val="12"/>
        </w:rPr>
        <w:t>¶</w:t>
      </w:r>
      <w:r w:rsidRPr="00EE3C7C">
        <w:rPr>
          <w:rStyle w:val="apple-converted-space"/>
          <w:rFonts w:cs="Arial"/>
          <w:b/>
          <w:color w:val="222222"/>
          <w:sz w:val="12"/>
          <w:szCs w:val="12"/>
        </w:rPr>
        <w:t> </w:t>
      </w:r>
      <w:r w:rsidRPr="00F91564">
        <w:rPr>
          <w:rStyle w:val="StyleBoldUnderline"/>
          <w:highlight w:val="yellow"/>
        </w:rPr>
        <w:t xml:space="preserve">SMRs may be smaller than today’s reactors. </w:t>
      </w:r>
      <w:r w:rsidRPr="00F91564">
        <w:rPr>
          <w:rStyle w:val="Emphasis"/>
          <w:highlight w:val="yellow"/>
        </w:rPr>
        <w:t>But, politically</w:t>
      </w:r>
      <w:r w:rsidRPr="00EE3C7C">
        <w:rPr>
          <w:rStyle w:val="Emphasis"/>
        </w:rPr>
        <w:t xml:space="preserve"> </w:t>
      </w:r>
      <w:r w:rsidRPr="008F5A6C">
        <w:rPr>
          <w:rStyle w:val="StyleBoldUnderline"/>
        </w:rPr>
        <w:t xml:space="preserve">at least, </w:t>
      </w:r>
      <w:r w:rsidRPr="00F91564">
        <w:rPr>
          <w:rStyle w:val="Emphasis"/>
          <w:highlight w:val="yellow"/>
        </w:rPr>
        <w:t>they’re just as nuclear.</w:t>
      </w:r>
    </w:p>
    <w:p w:rsidR="00405E2F" w:rsidRDefault="00405E2F" w:rsidP="00405E2F">
      <w:pPr>
        <w:pStyle w:val="Heading4"/>
      </w:pPr>
      <w:r>
        <w:t xml:space="preserve">Forced tradeoffs ensure fight on SMR incentives – drawn into broader budget battles and swamps </w:t>
      </w:r>
      <w:proofErr w:type="spellStart"/>
      <w:r>
        <w:t>bipart</w:t>
      </w:r>
      <w:proofErr w:type="spellEnd"/>
      <w:r>
        <w:t xml:space="preserve"> support</w:t>
      </w:r>
    </w:p>
    <w:p w:rsidR="00405E2F" w:rsidRPr="00CB635C" w:rsidRDefault="00405E2F" w:rsidP="00405E2F">
      <w:r w:rsidRPr="00CB635C">
        <w:t xml:space="preserve">Margaret </w:t>
      </w:r>
      <w:r w:rsidRPr="00CB635C">
        <w:rPr>
          <w:rStyle w:val="StyleStyleBold12pt"/>
        </w:rPr>
        <w:t>Ryan</w:t>
      </w:r>
      <w:r w:rsidRPr="00CB635C">
        <w:t>, Energy AOL reporter, 10-10-</w:t>
      </w:r>
      <w:r w:rsidRPr="00CB635C">
        <w:rPr>
          <w:rStyle w:val="StyleStyleBold12pt"/>
        </w:rPr>
        <w:t>2011</w:t>
      </w:r>
      <w:r w:rsidRPr="00CB635C">
        <w:t xml:space="preserve"> </w:t>
      </w:r>
      <w:r>
        <w:t xml:space="preserve">“Bipartisan Energy Options ‘Hostage’ in Congress” </w:t>
      </w:r>
      <w:hyperlink r:id="rId69" w:history="1">
        <w:r w:rsidRPr="00CB635C">
          <w:rPr>
            <w:rStyle w:val="Hyperlink"/>
          </w:rPr>
          <w:t>http://energy.aol.com/2011/10/10/bipartisan-energy-options-hostage-in-congress/</w:t>
        </w:r>
      </w:hyperlink>
      <w:r w:rsidRPr="00CB635C">
        <w:t xml:space="preserve"> DA: 6/11/14</w:t>
      </w:r>
    </w:p>
    <w:p w:rsidR="00405E2F" w:rsidRPr="0043353C" w:rsidRDefault="00405E2F" w:rsidP="00405E2F">
      <w:pPr>
        <w:rPr>
          <w:rStyle w:val="StyleStyleBold12pt"/>
          <w:b w:val="0"/>
        </w:rPr>
      </w:pPr>
    </w:p>
    <w:p w:rsidR="00405E2F" w:rsidRPr="00CB635C" w:rsidRDefault="00405E2F" w:rsidP="00405E2F">
      <w:pPr>
        <w:rPr>
          <w:sz w:val="16"/>
        </w:rPr>
      </w:pPr>
      <w:r w:rsidRPr="0032792B">
        <w:rPr>
          <w:rStyle w:val="StyleBoldUnderline"/>
        </w:rPr>
        <w:t>Bipartisan Energy Options 'Hostage' in Congress</w:t>
      </w:r>
      <w:r>
        <w:rPr>
          <w:rStyle w:val="StyleBoldUnderline"/>
        </w:rPr>
        <w:t xml:space="preserve"> </w:t>
      </w:r>
      <w:r w:rsidRPr="0032792B">
        <w:rPr>
          <w:rStyle w:val="StyleBoldUnderline"/>
        </w:rPr>
        <w:t xml:space="preserve">Room for bipartisan agreement on energy issues has </w:t>
      </w:r>
      <w:r w:rsidRPr="0032792B">
        <w:rPr>
          <w:rStyle w:val="Emphasis"/>
        </w:rPr>
        <w:t>narrowed drastically</w:t>
      </w:r>
      <w:r w:rsidRPr="0032792B">
        <w:rPr>
          <w:sz w:val="16"/>
        </w:rPr>
        <w:t xml:space="preserve"> since the new Congress took office in January, but there are still a few areas where progress might be made, according to Robert Simon, majority staff director of the Senate Energy &amp; Natural Resources Committee. </w:t>
      </w:r>
      <w:r w:rsidRPr="0032792B">
        <w:rPr>
          <w:rStyle w:val="StyleBoldUnderline"/>
        </w:rPr>
        <w:t xml:space="preserve">Bipartisan energy bills have been </w:t>
      </w:r>
      <w:r w:rsidRPr="0032792B">
        <w:rPr>
          <w:rStyle w:val="Emphasis"/>
        </w:rPr>
        <w:t>held "hostage,"</w:t>
      </w:r>
      <w:r w:rsidRPr="0032792B">
        <w:rPr>
          <w:sz w:val="16"/>
        </w:rPr>
        <w:t xml:space="preserve"> he said – in 2009-10 </w:t>
      </w:r>
      <w:r w:rsidRPr="0032792B">
        <w:rPr>
          <w:rStyle w:val="StyleBoldUnderline"/>
        </w:rPr>
        <w:t xml:space="preserve">by cap and trade advocates and now by budget hawks. </w:t>
      </w:r>
      <w:r w:rsidRPr="0032792B">
        <w:rPr>
          <w:sz w:val="16"/>
        </w:rPr>
        <w:t xml:space="preserve">And it's not just energy – Simon noted the current Congress has passed just 69 bills since January, a fifth of the output of what President Harry Truman in 1947 dubbed "the do-nothing Congress." Speaking to the US Association of Energy Economists conference in Washington, DC October 10, Simon said his committee had crafted bipartisan agreement on a range of issues in the last Congress, in 2009-10. Read more notes from the conference: USAEE Notebook: DOE Weighing Export Price Effects. </w:t>
      </w:r>
      <w:r w:rsidRPr="0032792B">
        <w:rPr>
          <w:rStyle w:val="StyleBoldUnderline"/>
        </w:rPr>
        <w:t>The panel voted out bills supporting</w:t>
      </w:r>
      <w:r w:rsidRPr="0032792B">
        <w:rPr>
          <w:sz w:val="16"/>
        </w:rPr>
        <w:t xml:space="preserve"> a Clean Energy Development Authority, a national Renewable Energy Standard, facilitation of transmission siting and electric vehicle infrastructure, expanded energy research, </w:t>
      </w:r>
      <w:r w:rsidRPr="001C0FEB">
        <w:rPr>
          <w:rStyle w:val="StyleBoldUnderline"/>
        </w:rPr>
        <w:t>small nuclear reactor support,</w:t>
      </w:r>
      <w:r w:rsidRPr="0032792B">
        <w:rPr>
          <w:sz w:val="16"/>
        </w:rPr>
        <w:t xml:space="preserve"> and efficiency improvements in manufacturing, building and appliances. Also supported last congressional session were cybersecurity for electric grids, expansion of off-shore drilling and improved drilling safety standards, more renewables on federal lands, and support for carbon capture and storage pilot projects. This session, he said, the </w:t>
      </w:r>
      <w:r w:rsidRPr="0032792B">
        <w:rPr>
          <w:rStyle w:val="StyleBoldUnderline"/>
        </w:rPr>
        <w:t>areas of bipartisan agreement have narrowed</w:t>
      </w:r>
      <w:r w:rsidRPr="0032792B">
        <w:rPr>
          <w:sz w:val="16"/>
        </w:rPr>
        <w:t xml:space="preserve"> to energy efficiency, expansion of existing hydropower, CCS projects, advanced vehicle research and nuclear research. The </w:t>
      </w:r>
      <w:r w:rsidRPr="0032792B">
        <w:rPr>
          <w:rStyle w:val="StyleBoldUnderline"/>
        </w:rPr>
        <w:t>committee's bills never got floor votes in the previous Congress because advocates of</w:t>
      </w:r>
      <w:r w:rsidRPr="0032792B">
        <w:rPr>
          <w:sz w:val="16"/>
        </w:rPr>
        <w:t xml:space="preserve"> carbon </w:t>
      </w:r>
      <w:r w:rsidRPr="0032792B">
        <w:rPr>
          <w:rStyle w:val="StyleBoldUnderline"/>
        </w:rPr>
        <w:t>cap and trade held other energy bills "hostage</w:t>
      </w:r>
      <w:r w:rsidRPr="0032792B">
        <w:rPr>
          <w:sz w:val="16"/>
        </w:rPr>
        <w:t xml:space="preserve">" in an ultimately unsuccessful attempt to force a vote on that House-passed measure, Simon said. </w:t>
      </w:r>
      <w:r w:rsidRPr="0032792B">
        <w:rPr>
          <w:rStyle w:val="StyleBoldUnderline"/>
        </w:rPr>
        <w:t xml:space="preserve">In this Congress, energy bills are </w:t>
      </w:r>
      <w:r w:rsidRPr="0032792B">
        <w:rPr>
          <w:rStyle w:val="Emphasis"/>
        </w:rPr>
        <w:t>hostage to the financial debate,</w:t>
      </w:r>
      <w:r w:rsidRPr="0032792B">
        <w:rPr>
          <w:sz w:val="16"/>
        </w:rPr>
        <w:t xml:space="preserve"> he said, </w:t>
      </w:r>
      <w:r w:rsidRPr="0032792B">
        <w:rPr>
          <w:rStyle w:val="StyleBoldUnderline"/>
        </w:rPr>
        <w:t>with budget hawks</w:t>
      </w:r>
      <w:r w:rsidRPr="0032792B">
        <w:rPr>
          <w:sz w:val="16"/>
        </w:rPr>
        <w:t xml:space="preserve"> are </w:t>
      </w:r>
      <w:r w:rsidRPr="0032792B">
        <w:rPr>
          <w:rStyle w:val="StyleBoldUnderline"/>
        </w:rPr>
        <w:t xml:space="preserve">insisting that even authorizations for any new or increased program include reductions in other authorizations. </w:t>
      </w:r>
      <w:r w:rsidRPr="0032792B">
        <w:rPr>
          <w:rStyle w:val="Emphasis"/>
        </w:rPr>
        <w:t>Every program has its constituency</w:t>
      </w:r>
      <w:r w:rsidRPr="0032792B">
        <w:rPr>
          <w:sz w:val="16"/>
        </w:rPr>
        <w:t xml:space="preserve">, he noted, </w:t>
      </w:r>
      <w:r w:rsidRPr="0032792B">
        <w:rPr>
          <w:rStyle w:val="StyleBoldUnderline"/>
        </w:rPr>
        <w:t xml:space="preserve">so different energies are </w:t>
      </w:r>
      <w:r w:rsidRPr="0032792B">
        <w:rPr>
          <w:rStyle w:val="Emphasis"/>
        </w:rPr>
        <w:t>pitted against each other.</w:t>
      </w:r>
      <w:r w:rsidRPr="0032792B">
        <w:rPr>
          <w:sz w:val="16"/>
        </w:rPr>
        <w:t xml:space="preserve"> In the past, those adjustments have been made in appropriations bills, he said.</w:t>
      </w:r>
    </w:p>
    <w:p w:rsidR="00405E2F" w:rsidRPr="0094084D" w:rsidRDefault="00405E2F" w:rsidP="00405E2F">
      <w:pPr>
        <w:pStyle w:val="Heading4"/>
      </w:pPr>
      <w:r>
        <w:t>SMR subsidies are uniquely unpopular – drawn into larger energy spending fights</w:t>
      </w:r>
    </w:p>
    <w:p w:rsidR="00405E2F" w:rsidRPr="00CB635C" w:rsidRDefault="00405E2F" w:rsidP="00405E2F">
      <w:r>
        <w:t xml:space="preserve">Gabriel </w:t>
      </w:r>
      <w:r w:rsidRPr="00CB635C">
        <w:rPr>
          <w:rStyle w:val="StyleStyleBold12pt"/>
        </w:rPr>
        <w:t>Nelson and</w:t>
      </w:r>
      <w:r>
        <w:t xml:space="preserve"> Hannah </w:t>
      </w:r>
      <w:proofErr w:type="spellStart"/>
      <w:r w:rsidRPr="00CB635C">
        <w:rPr>
          <w:rStyle w:val="StyleStyleBold12pt"/>
        </w:rPr>
        <w:t>Northey</w:t>
      </w:r>
      <w:proofErr w:type="spellEnd"/>
      <w:r>
        <w:t>, E&amp;E reporters</w:t>
      </w:r>
      <w:r w:rsidRPr="00CB635C">
        <w:t>, 9-24-</w:t>
      </w:r>
      <w:r w:rsidRPr="00CB635C">
        <w:rPr>
          <w:rStyle w:val="StyleStyleBold12pt"/>
        </w:rPr>
        <w:t>2012</w:t>
      </w:r>
      <w:r w:rsidRPr="00CB635C">
        <w:t xml:space="preserve"> “DOE Funding for Small Reactors Languishes as Parties Clash on Debt”</w:t>
      </w:r>
      <w:r>
        <w:t xml:space="preserve"> http://www.eenews.net/public/Greenwire/2012/09/24/3 DA: 6/11/14</w:t>
      </w:r>
    </w:p>
    <w:p w:rsidR="00405E2F" w:rsidRPr="0094084D" w:rsidRDefault="00405E2F" w:rsidP="00405E2F"/>
    <w:p w:rsidR="00405E2F" w:rsidRPr="00CB635C" w:rsidRDefault="00405E2F" w:rsidP="00405E2F">
      <w:pPr>
        <w:rPr>
          <w:sz w:val="12"/>
        </w:rPr>
      </w:pPr>
      <w:r w:rsidRPr="00CB635C">
        <w:rPr>
          <w:sz w:val="12"/>
        </w:rPr>
        <w:t>Likewise,</w:t>
      </w:r>
      <w:r w:rsidRPr="00CB635C">
        <w:rPr>
          <w:rStyle w:val="apple-converted-space"/>
          <w:rFonts w:ascii="Arial" w:eastAsiaTheme="majorEastAsia" w:hAnsi="Arial" w:cs="Arial"/>
          <w:color w:val="222222"/>
          <w:sz w:val="12"/>
          <w:szCs w:val="20"/>
        </w:rPr>
        <w:t> </w:t>
      </w:r>
      <w:r w:rsidRPr="00CB635C">
        <w:rPr>
          <w:u w:val="single"/>
        </w:rPr>
        <w:t>top energy officials in the Obama administration have hailed the promise of the new reactor</w:t>
      </w:r>
      <w:r w:rsidRPr="00CB635C">
        <w:rPr>
          <w:sz w:val="12"/>
        </w:rPr>
        <w:t xml:space="preserve">s, and they haven't shown any signs of a change of heart. </w:t>
      </w:r>
      <w:r w:rsidRPr="00CB635C">
        <w:rPr>
          <w:rStyle w:val="StyleBoldUnderline"/>
        </w:rPr>
        <w:t>DOE spokeswoman</w:t>
      </w:r>
      <w:r w:rsidRPr="00CB635C">
        <w:rPr>
          <w:sz w:val="12"/>
        </w:rPr>
        <w:t xml:space="preserve"> Jen Stutsman </w:t>
      </w:r>
      <w:r w:rsidRPr="00CB635C">
        <w:rPr>
          <w:rStyle w:val="StyleBoldUnderline"/>
        </w:rPr>
        <w:t>said</w:t>
      </w:r>
      <w:r w:rsidRPr="00CB635C">
        <w:rPr>
          <w:sz w:val="12"/>
        </w:rPr>
        <w:t xml:space="preserve"> last week that </w:t>
      </w:r>
      <w:r w:rsidRPr="00CB635C">
        <w:rPr>
          <w:rStyle w:val="StyleBoldUnderline"/>
        </w:rPr>
        <w:t>the department is still reviewing applications, but she did not say when a decision will be made</w:t>
      </w:r>
      <w:r w:rsidRPr="00CB635C">
        <w:rPr>
          <w:sz w:val="12"/>
        </w:rPr>
        <w:t>. "This is an important multiyear research and development effort, and we want to make sure we take the time during the review process to get the decision right," she wrote in an email.</w:t>
      </w:r>
      <w:r w:rsidRPr="00CB635C">
        <w:rPr>
          <w:rStyle w:val="apple-converted-space"/>
          <w:rFonts w:ascii="Arial" w:eastAsiaTheme="majorEastAsia" w:hAnsi="Arial" w:cs="Arial"/>
          <w:color w:val="222222"/>
          <w:sz w:val="12"/>
          <w:szCs w:val="20"/>
        </w:rPr>
        <w:t> </w:t>
      </w:r>
      <w:r w:rsidRPr="00CB635C">
        <w:rPr>
          <w:rStyle w:val="StyleBoldUnderline"/>
        </w:rPr>
        <w:t>That the grants haven't been given out</w:t>
      </w:r>
      <w:r w:rsidRPr="00CB635C">
        <w:rPr>
          <w:rStyle w:val="apple-converted-space"/>
          <w:rFonts w:ascii="Arial" w:eastAsiaTheme="majorEastAsia" w:hAnsi="Arial" w:cs="Arial"/>
          <w:b/>
          <w:bCs/>
          <w:color w:val="222222"/>
          <w:szCs w:val="20"/>
          <w:u w:val="single"/>
        </w:rPr>
        <w:t> </w:t>
      </w:r>
      <w:r w:rsidRPr="00CB635C">
        <w:rPr>
          <w:u w:val="single"/>
        </w:rPr>
        <w:t xml:space="preserve">during a </w:t>
      </w:r>
      <w:r w:rsidRPr="00CB635C">
        <w:rPr>
          <w:u w:val="single"/>
        </w:rPr>
        <w:lastRenderedPageBreak/>
        <w:t>taut campaign season</w:t>
      </w:r>
      <w:r w:rsidRPr="00CB635C">
        <w:rPr>
          <w:sz w:val="12"/>
        </w:rPr>
        <w:t>, even as President Obama announces agency actions ranging from trade cases to creating new national monuments to make the case for his re-election,</w:t>
      </w:r>
      <w:r w:rsidRPr="00CB635C">
        <w:rPr>
          <w:rStyle w:val="apple-converted-space"/>
          <w:rFonts w:ascii="Arial" w:eastAsiaTheme="majorEastAsia" w:hAnsi="Arial" w:cs="Arial"/>
          <w:color w:val="222222"/>
          <w:sz w:val="12"/>
          <w:szCs w:val="20"/>
        </w:rPr>
        <w:t> </w:t>
      </w:r>
      <w:r w:rsidRPr="00CB635C">
        <w:rPr>
          <w:rStyle w:val="Emphasis"/>
        </w:rPr>
        <w:t xml:space="preserve">may be a sign that the reactors are ensnared in a broader feud over energy </w:t>
      </w:r>
      <w:proofErr w:type="spellStart"/>
      <w:r w:rsidRPr="00CB635C">
        <w:rPr>
          <w:rStyle w:val="Emphasis"/>
        </w:rPr>
        <w:t>spending</w:t>
      </w:r>
      <w:r w:rsidRPr="00CB635C">
        <w:rPr>
          <w:i/>
          <w:iCs/>
          <w:u w:val="single"/>
        </w:rPr>
        <w:t>.</w:t>
      </w:r>
      <w:r w:rsidRPr="00CB635C">
        <w:rPr>
          <w:rStyle w:val="StyleBoldUnderline"/>
        </w:rPr>
        <w:t>Grant</w:t>
      </w:r>
      <w:proofErr w:type="spellEnd"/>
      <w:r w:rsidRPr="00CB635C">
        <w:rPr>
          <w:rStyle w:val="StyleBoldUnderline"/>
        </w:rPr>
        <w:t xml:space="preserve"> recipients</w:t>
      </w:r>
      <w:r w:rsidRPr="00CB635C">
        <w:rPr>
          <w:rStyle w:val="apple-converted-space"/>
          <w:rFonts w:ascii="Arial" w:eastAsiaTheme="majorEastAsia" w:hAnsi="Arial" w:cs="Arial"/>
          <w:b/>
          <w:bCs/>
          <w:color w:val="222222"/>
          <w:szCs w:val="20"/>
          <w:u w:val="single"/>
        </w:rPr>
        <w:t> </w:t>
      </w:r>
      <w:r w:rsidRPr="00CB635C">
        <w:rPr>
          <w:u w:val="single"/>
        </w:rPr>
        <w:t>would develop reactor designs with an eye toward eventually turning those into pilot projects</w:t>
      </w:r>
      <w:r w:rsidRPr="00CB635C">
        <w:rPr>
          <w:rStyle w:val="apple-converted-space"/>
          <w:rFonts w:ascii="Arial" w:eastAsiaTheme="majorEastAsia" w:hAnsi="Arial" w:cs="Arial"/>
          <w:color w:val="222222"/>
          <w:sz w:val="12"/>
          <w:szCs w:val="20"/>
        </w:rPr>
        <w:t> </w:t>
      </w:r>
      <w:r w:rsidRPr="00CB635C">
        <w:rPr>
          <w:sz w:val="12"/>
        </w:rPr>
        <w:t>-- and the loan guarantees that these first-of-a-kind nuclear plants are using today to get financing</w:t>
      </w:r>
      <w:r w:rsidRPr="00CB635C">
        <w:rPr>
          <w:rStyle w:val="apple-converted-space"/>
          <w:rFonts w:ascii="Arial" w:eastAsiaTheme="majorEastAsia" w:hAnsi="Arial" w:cs="Arial"/>
          <w:color w:val="222222"/>
          <w:sz w:val="12"/>
          <w:szCs w:val="20"/>
        </w:rPr>
        <w:t> </w:t>
      </w:r>
      <w:r w:rsidRPr="00CB635C">
        <w:rPr>
          <w:rStyle w:val="StyleBoldUnderline"/>
        </w:rPr>
        <w:t xml:space="preserve">would be blocked under the "No More </w:t>
      </w:r>
      <w:proofErr w:type="spellStart"/>
      <w:r w:rsidRPr="00CB635C">
        <w:rPr>
          <w:rStyle w:val="StyleBoldUnderline"/>
        </w:rPr>
        <w:t>Solyndras</w:t>
      </w:r>
      <w:proofErr w:type="spellEnd"/>
      <w:r w:rsidRPr="00CB635C">
        <w:rPr>
          <w:rStyle w:val="StyleBoldUnderline"/>
        </w:rPr>
        <w:t>" bill</w:t>
      </w:r>
      <w:r w:rsidRPr="00CB635C">
        <w:rPr>
          <w:rStyle w:val="apple-converted-space"/>
          <w:rFonts w:ascii="Arial" w:eastAsiaTheme="majorEastAsia" w:hAnsi="Arial" w:cs="Arial"/>
          <w:b/>
          <w:bCs/>
          <w:color w:val="222222"/>
          <w:szCs w:val="20"/>
          <w:u w:val="single"/>
        </w:rPr>
        <w:t> </w:t>
      </w:r>
      <w:r w:rsidRPr="00CB635C">
        <w:rPr>
          <w:u w:val="single"/>
        </w:rPr>
        <w:t>that passed the House</w:t>
      </w:r>
      <w:r w:rsidRPr="00CB635C">
        <w:rPr>
          <w:rStyle w:val="apple-converted-space"/>
          <w:rFonts w:ascii="Arial" w:eastAsiaTheme="majorEastAsia" w:hAnsi="Arial" w:cs="Arial"/>
          <w:color w:val="222222"/>
          <w:sz w:val="12"/>
          <w:szCs w:val="20"/>
        </w:rPr>
        <w:t> </w:t>
      </w:r>
      <w:r w:rsidRPr="00CB635C">
        <w:rPr>
          <w:sz w:val="12"/>
        </w:rPr>
        <w:t>last week (</w:t>
      </w:r>
      <w:proofErr w:type="spellStart"/>
      <w:r w:rsidRPr="00CB635C">
        <w:rPr>
          <w:sz w:val="12"/>
        </w:rPr>
        <w:fldChar w:fldCharType="begin"/>
      </w:r>
      <w:r w:rsidRPr="00CB635C">
        <w:rPr>
          <w:sz w:val="12"/>
        </w:rPr>
        <w:instrText xml:space="preserve"> HYPERLINK "http://www.eenews.net/Greenwire/2012/09/14/archive/2" \t "_blank" </w:instrText>
      </w:r>
      <w:r w:rsidRPr="00CB635C">
        <w:rPr>
          <w:sz w:val="12"/>
        </w:rPr>
        <w:fldChar w:fldCharType="separate"/>
      </w:r>
      <w:r w:rsidRPr="00CB635C">
        <w:rPr>
          <w:rStyle w:val="Hyperlink"/>
          <w:rFonts w:ascii="Arial" w:eastAsiaTheme="majorEastAsia" w:hAnsi="Arial" w:cs="Arial"/>
          <w:i/>
          <w:iCs/>
          <w:color w:val="1155CC"/>
          <w:sz w:val="12"/>
          <w:szCs w:val="20"/>
        </w:rPr>
        <w:t>Greenwire</w:t>
      </w:r>
      <w:proofErr w:type="spellEnd"/>
      <w:r w:rsidRPr="00CB635C">
        <w:rPr>
          <w:rStyle w:val="Hyperlink"/>
          <w:rFonts w:ascii="Arial" w:eastAsiaTheme="majorEastAsia" w:hAnsi="Arial" w:cs="Arial"/>
          <w:i/>
          <w:iCs/>
          <w:color w:val="1155CC"/>
          <w:sz w:val="12"/>
          <w:szCs w:val="20"/>
        </w:rPr>
        <w:fldChar w:fldCharType="end"/>
      </w:r>
      <w:r w:rsidRPr="00CB635C">
        <w:rPr>
          <w:sz w:val="12"/>
        </w:rPr>
        <w:t>, Sept. 14</w:t>
      </w:r>
      <w:r w:rsidRPr="00CB635C">
        <w:rPr>
          <w:rStyle w:val="StyleBoldUnderline"/>
        </w:rPr>
        <w:t>). Congress has given the grant program</w:t>
      </w:r>
      <w:r w:rsidRPr="00CB635C">
        <w:rPr>
          <w:rStyle w:val="apple-converted-space"/>
          <w:rFonts w:ascii="Arial" w:eastAsiaTheme="majorEastAsia" w:hAnsi="Arial" w:cs="Arial"/>
          <w:b/>
          <w:bCs/>
          <w:color w:val="222222"/>
          <w:szCs w:val="20"/>
          <w:u w:val="single"/>
        </w:rPr>
        <w:t> </w:t>
      </w:r>
      <w:r w:rsidRPr="00CB635C">
        <w:rPr>
          <w:u w:val="single"/>
        </w:rPr>
        <w:t>$67 million for fiscal 2012,</w:t>
      </w:r>
      <w:r w:rsidRPr="00CB635C">
        <w:rPr>
          <w:rStyle w:val="apple-converted-space"/>
          <w:rFonts w:ascii="Arial" w:eastAsiaTheme="majorEastAsia" w:hAnsi="Arial" w:cs="Arial"/>
          <w:b/>
          <w:bCs/>
          <w:color w:val="222222"/>
          <w:szCs w:val="20"/>
          <w:u w:val="single"/>
        </w:rPr>
        <w:t> </w:t>
      </w:r>
      <w:r w:rsidRPr="00CB635C">
        <w:rPr>
          <w:rStyle w:val="Emphasis"/>
        </w:rPr>
        <w:t>shy of the amount that would be needed</w:t>
      </w:r>
      <w:r w:rsidRPr="00CB635C">
        <w:rPr>
          <w:rStyle w:val="apple-converted-space"/>
          <w:rFonts w:ascii="Arial" w:eastAsiaTheme="majorEastAsia" w:hAnsi="Arial" w:cs="Arial"/>
          <w:b/>
          <w:bCs/>
          <w:i/>
          <w:iCs/>
          <w:color w:val="222222"/>
          <w:szCs w:val="20"/>
          <w:u w:val="single"/>
        </w:rPr>
        <w:t> </w:t>
      </w:r>
      <w:r w:rsidRPr="00CB635C">
        <w:rPr>
          <w:i/>
          <w:iCs/>
          <w:u w:val="single"/>
        </w:rPr>
        <w:t>annually to reach full funding</w:t>
      </w:r>
      <w:r w:rsidRPr="00CB635C">
        <w:rPr>
          <w:sz w:val="12"/>
        </w:rPr>
        <w:t>. If the "sequester" kicks in at year's end and slashes DOE funding or the balance of power changes in Washington, the amount of money available could dwindle yet again.</w:t>
      </w:r>
      <w:r w:rsidRPr="00CB635C">
        <w:rPr>
          <w:rStyle w:val="apple-converted-space"/>
          <w:rFonts w:ascii="Arial" w:eastAsiaTheme="majorEastAsia" w:hAnsi="Arial" w:cs="Arial"/>
          <w:color w:val="222222"/>
          <w:sz w:val="12"/>
          <w:szCs w:val="20"/>
        </w:rPr>
        <w:t> </w:t>
      </w:r>
      <w:r w:rsidRPr="00CB635C">
        <w:rPr>
          <w:rStyle w:val="StyleBoldUnderline"/>
        </w:rPr>
        <w:t>Even the staunchest supporters</w:t>
      </w:r>
      <w:r w:rsidRPr="00CB635C">
        <w:rPr>
          <w:rStyle w:val="apple-converted-space"/>
          <w:rFonts w:ascii="Arial" w:eastAsiaTheme="majorEastAsia" w:hAnsi="Arial" w:cs="Arial"/>
          <w:b/>
          <w:bCs/>
          <w:color w:val="222222"/>
          <w:szCs w:val="20"/>
          <w:u w:val="single"/>
        </w:rPr>
        <w:t> </w:t>
      </w:r>
      <w:r w:rsidRPr="00CB635C">
        <w:rPr>
          <w:u w:val="single"/>
        </w:rPr>
        <w:t>of the federal nuclear program</w:t>
      </w:r>
      <w:r w:rsidRPr="00CB635C">
        <w:rPr>
          <w:rStyle w:val="apple-converted-space"/>
          <w:rFonts w:ascii="Arial" w:eastAsiaTheme="majorEastAsia" w:hAnsi="Arial" w:cs="Arial"/>
          <w:b/>
          <w:bCs/>
          <w:color w:val="222222"/>
          <w:szCs w:val="20"/>
          <w:u w:val="single"/>
        </w:rPr>
        <w:t> </w:t>
      </w:r>
      <w:r w:rsidRPr="00CB635C">
        <w:rPr>
          <w:rStyle w:val="StyleBoldUnderline"/>
        </w:rPr>
        <w:t xml:space="preserve">are acknowledging it is </w:t>
      </w:r>
      <w:r w:rsidRPr="00CB635C">
        <w:rPr>
          <w:rStyle w:val="Emphasis"/>
        </w:rPr>
        <w:t xml:space="preserve">a tough time </w:t>
      </w:r>
      <w:r w:rsidRPr="00CB635C">
        <w:rPr>
          <w:rStyle w:val="StyleBoldUnderline"/>
        </w:rPr>
        <w:t>to promise a</w:t>
      </w:r>
      <w:r w:rsidRPr="00CB635C">
        <w:rPr>
          <w:rStyle w:val="apple-converted-space"/>
          <w:rFonts w:ascii="Arial" w:eastAsiaTheme="majorEastAsia" w:hAnsi="Arial" w:cs="Arial"/>
          <w:b/>
          <w:bCs/>
          <w:color w:val="222222"/>
          <w:szCs w:val="20"/>
          <w:u w:val="single"/>
        </w:rPr>
        <w:t> </w:t>
      </w:r>
      <w:r w:rsidRPr="00CB635C">
        <w:rPr>
          <w:u w:val="single"/>
        </w:rPr>
        <w:t>$452 million</w:t>
      </w:r>
      <w:r w:rsidRPr="00CB635C">
        <w:rPr>
          <w:rStyle w:val="apple-converted-space"/>
          <w:rFonts w:ascii="Arial" w:eastAsiaTheme="majorEastAsia" w:hAnsi="Arial" w:cs="Arial"/>
          <w:b/>
          <w:bCs/>
          <w:color w:val="222222"/>
          <w:szCs w:val="20"/>
          <w:u w:val="single"/>
        </w:rPr>
        <w:t> </w:t>
      </w:r>
      <w:r w:rsidRPr="00CB635C">
        <w:rPr>
          <w:rStyle w:val="StyleBoldUnderline"/>
        </w:rPr>
        <w:t>check</w:t>
      </w:r>
      <w:r w:rsidRPr="00CB635C">
        <w:rPr>
          <w:sz w:val="12"/>
        </w:rPr>
        <w:t>. Former Sen. Pete Domenici, a New Mexico Republican who pushed for new reactors as chairman of both the Senate Energy and Natural Resources Committee and the Energy and Water Appropriations Subcommittee, said during a brief interview Tuesday that well-designed loan guarantees won't cost too much because they get repaid over time. The cost could be borne by a "tiny little tax" on the nuclear industry, he said. But</w:t>
      </w:r>
      <w:r w:rsidRPr="00CB635C">
        <w:rPr>
          <w:rStyle w:val="apple-converted-space"/>
          <w:rFonts w:ascii="Arial" w:eastAsiaTheme="majorEastAsia" w:hAnsi="Arial" w:cs="Arial"/>
          <w:color w:val="222222"/>
          <w:sz w:val="12"/>
          <w:szCs w:val="20"/>
        </w:rPr>
        <w:t> </w:t>
      </w:r>
      <w:r w:rsidRPr="00CB635C">
        <w:rPr>
          <w:u w:val="single"/>
        </w:rPr>
        <w:t>when it comes to straight-up spending, like the grants that would support getting these cutting-edge reactors ready for their first demonstrations, the solution may not be so clear. While some</w:t>
      </w:r>
      <w:r w:rsidRPr="00CB635C">
        <w:rPr>
          <w:rStyle w:val="apple-converted-space"/>
          <w:rFonts w:ascii="Arial" w:eastAsiaTheme="majorEastAsia" w:hAnsi="Arial" w:cs="Arial"/>
          <w:b/>
          <w:bCs/>
          <w:color w:val="222222"/>
          <w:szCs w:val="20"/>
          <w:u w:val="single"/>
        </w:rPr>
        <w:t> </w:t>
      </w:r>
      <w:r w:rsidRPr="00CB635C">
        <w:rPr>
          <w:rStyle w:val="StyleBoldUnderline"/>
        </w:rPr>
        <w:t>Republicans</w:t>
      </w:r>
      <w:r w:rsidRPr="00CB635C">
        <w:rPr>
          <w:rStyle w:val="apple-converted-space"/>
          <w:rFonts w:ascii="Arial" w:eastAsiaTheme="majorEastAsia" w:hAnsi="Arial" w:cs="Arial"/>
          <w:b/>
          <w:bCs/>
          <w:color w:val="222222"/>
          <w:szCs w:val="20"/>
          <w:u w:val="single"/>
        </w:rPr>
        <w:t> </w:t>
      </w:r>
      <w:r w:rsidRPr="00CB635C">
        <w:rPr>
          <w:u w:val="single"/>
        </w:rPr>
        <w:t>remain staunch supporters of funding for the nuclear power industry, there are others who</w:t>
      </w:r>
      <w:r w:rsidRPr="00CB635C">
        <w:rPr>
          <w:rStyle w:val="apple-converted-space"/>
          <w:rFonts w:ascii="Arial" w:eastAsiaTheme="majorEastAsia" w:hAnsi="Arial" w:cs="Arial"/>
          <w:b/>
          <w:bCs/>
          <w:color w:val="222222"/>
          <w:szCs w:val="20"/>
          <w:u w:val="single"/>
        </w:rPr>
        <w:t> </w:t>
      </w:r>
      <w:r w:rsidRPr="00CB635C">
        <w:rPr>
          <w:rStyle w:val="StyleBoldUnderline"/>
        </w:rPr>
        <w:t>label the</w:t>
      </w:r>
      <w:r w:rsidRPr="00CB635C">
        <w:rPr>
          <w:rStyle w:val="apple-converted-space"/>
          <w:rFonts w:ascii="Arial" w:eastAsiaTheme="majorEastAsia" w:hAnsi="Arial" w:cs="Arial"/>
          <w:b/>
          <w:bCs/>
          <w:color w:val="222222"/>
          <w:szCs w:val="20"/>
          <w:u w:val="single"/>
        </w:rPr>
        <w:t> </w:t>
      </w:r>
      <w:r w:rsidRPr="00CB635C">
        <w:rPr>
          <w:u w:val="single"/>
        </w:rPr>
        <w:t>government</w:t>
      </w:r>
      <w:r w:rsidRPr="00CB635C">
        <w:rPr>
          <w:rStyle w:val="apple-converted-space"/>
          <w:rFonts w:ascii="Arial" w:eastAsiaTheme="majorEastAsia" w:hAnsi="Arial" w:cs="Arial"/>
          <w:b/>
          <w:bCs/>
          <w:color w:val="222222"/>
          <w:szCs w:val="20"/>
          <w:u w:val="single"/>
        </w:rPr>
        <w:t> </w:t>
      </w:r>
      <w:r w:rsidRPr="00CB635C">
        <w:rPr>
          <w:rStyle w:val="StyleBoldUnderline"/>
        </w:rPr>
        <w:t>subsidies as a waste of taxpayer dollars</w:t>
      </w:r>
      <w:r w:rsidRPr="00CB635C">
        <w:rPr>
          <w:u w:val="single"/>
        </w:rPr>
        <w:t>. "It's awful hard, with the needs that are out there and the debt that haunts us, to figure out how you're going to establish priorities</w:t>
      </w:r>
      <w:r w:rsidRPr="00CB635C">
        <w:rPr>
          <w:sz w:val="12"/>
        </w:rPr>
        <w:t>," said Domenici, who has advocated for the deployment of new nuclear reactors as a fellow at the Bipartisan Policy Center. "I can't stand here and tell you that I know how to do that."</w:t>
      </w:r>
    </w:p>
    <w:p w:rsidR="00405E2F" w:rsidRPr="00CB635C" w:rsidRDefault="00405E2F" w:rsidP="00405E2F"/>
    <w:p w:rsidR="00405E2F" w:rsidRPr="000B2241" w:rsidRDefault="00405E2F" w:rsidP="00405E2F">
      <w:pPr>
        <w:rPr>
          <w:sz w:val="8"/>
        </w:rPr>
      </w:pPr>
    </w:p>
    <w:p w:rsidR="00405E2F" w:rsidRDefault="00405E2F" w:rsidP="00405E2F">
      <w:pPr>
        <w:pStyle w:val="Heading3"/>
      </w:pPr>
      <w:r>
        <w:lastRenderedPageBreak/>
        <w:t>Link – Offshore Wind – General</w:t>
      </w:r>
    </w:p>
    <w:p w:rsidR="00405E2F" w:rsidRDefault="00405E2F" w:rsidP="00405E2F">
      <w:pPr>
        <w:pStyle w:val="Heading4"/>
      </w:pPr>
      <w:r>
        <w:t>Offshore wind costs PC – Obama pushes despite controversy</w:t>
      </w:r>
    </w:p>
    <w:p w:rsidR="00405E2F" w:rsidRDefault="00405E2F" w:rsidP="00405E2F">
      <w:r>
        <w:t xml:space="preserve">Todd </w:t>
      </w:r>
      <w:r w:rsidRPr="00A95E9C">
        <w:rPr>
          <w:rStyle w:val="StyleStyleBold12pt"/>
        </w:rPr>
        <w:t>Sperry</w:t>
      </w:r>
      <w:r>
        <w:t>, CNN correspondent, 8-16-</w:t>
      </w:r>
      <w:r w:rsidRPr="00A95E9C">
        <w:rPr>
          <w:rStyle w:val="StyleStyleBold12pt"/>
        </w:rPr>
        <w:t>2012</w:t>
      </w:r>
      <w:r>
        <w:t xml:space="preserve"> “Wind farm gets US approval despite controversy” </w:t>
      </w:r>
      <w:hyperlink r:id="rId70" w:history="1">
        <w:r w:rsidRPr="002A7B81">
          <w:rPr>
            <w:rStyle w:val="Hyperlink"/>
          </w:rPr>
          <w:t>http://www.cnn.com/2012/08/16/us/wind-farm-faa/index.html</w:t>
        </w:r>
      </w:hyperlink>
      <w:r>
        <w:t xml:space="preserve"> DA: 6/8/14</w:t>
      </w:r>
    </w:p>
    <w:p w:rsidR="00405E2F" w:rsidRPr="00A95E9C" w:rsidRDefault="00405E2F" w:rsidP="00405E2F"/>
    <w:p w:rsidR="00405E2F" w:rsidRDefault="00405E2F" w:rsidP="00405E2F">
      <w:pPr>
        <w:rPr>
          <w:sz w:val="10"/>
        </w:rPr>
      </w:pPr>
      <w:r w:rsidRPr="00F661F2">
        <w:rPr>
          <w:sz w:val="10"/>
        </w:rPr>
        <w:t xml:space="preserve"> A massive </w:t>
      </w:r>
      <w:r w:rsidRPr="00A95E9C">
        <w:rPr>
          <w:rStyle w:val="StyleBoldUnderline"/>
        </w:rPr>
        <w:t>offshore wind farm planned</w:t>
      </w:r>
      <w:r w:rsidRPr="00F661F2">
        <w:rPr>
          <w:sz w:val="10"/>
        </w:rPr>
        <w:t xml:space="preserve"> for Cape Cod that has </w:t>
      </w:r>
      <w:r w:rsidRPr="00A95E9C">
        <w:rPr>
          <w:rStyle w:val="StyleBoldUnderline"/>
        </w:rPr>
        <w:t>generated</w:t>
      </w:r>
      <w:r w:rsidRPr="00F661F2">
        <w:rPr>
          <w:sz w:val="10"/>
        </w:rPr>
        <w:t xml:space="preserve"> </w:t>
      </w:r>
      <w:r w:rsidRPr="00A95E9C">
        <w:rPr>
          <w:rStyle w:val="Emphasis"/>
        </w:rPr>
        <w:t>fierce political and legal controversy</w:t>
      </w:r>
      <w:r w:rsidRPr="00F661F2">
        <w:rPr>
          <w:sz w:val="10"/>
        </w:rPr>
        <w:t xml:space="preserve"> has cleared all federal and state regulatory hurdles. The Federal Aviation Administration said Wednesday the Cape Wind project, the first of its kind in the United States, would not interfere with air traffic navigation and could proceed with certain conditions. Previous agency approvals were challenged in court, including a ruling last year that forced the latest FAA safety evaluation. A leading opposition group said another legal challenge was possible. The </w:t>
      </w:r>
      <w:r w:rsidRPr="00F661F2">
        <w:rPr>
          <w:rStyle w:val="StyleBoldUnderline"/>
        </w:rPr>
        <w:t>Obama</w:t>
      </w:r>
      <w:r w:rsidRPr="00F661F2">
        <w:rPr>
          <w:sz w:val="10"/>
        </w:rPr>
        <w:t xml:space="preserve"> administration first </w:t>
      </w:r>
      <w:r w:rsidRPr="00F661F2">
        <w:rPr>
          <w:rStyle w:val="StyleBoldUnderline"/>
        </w:rPr>
        <w:t>approved</w:t>
      </w:r>
      <w:r w:rsidRPr="00F661F2">
        <w:rPr>
          <w:sz w:val="10"/>
        </w:rPr>
        <w:t xml:space="preserve"> </w:t>
      </w:r>
      <w:r w:rsidRPr="00F661F2">
        <w:rPr>
          <w:rStyle w:val="StyleBoldUnderline"/>
        </w:rPr>
        <w:t>the</w:t>
      </w:r>
      <w:r w:rsidRPr="00F661F2">
        <w:rPr>
          <w:sz w:val="10"/>
        </w:rPr>
        <w:t xml:space="preserve"> power generating </w:t>
      </w:r>
      <w:r w:rsidRPr="00F661F2">
        <w:rPr>
          <w:rStyle w:val="StyleBoldUnderline"/>
        </w:rPr>
        <w:t>project</w:t>
      </w:r>
      <w:r w:rsidRPr="00F661F2">
        <w:rPr>
          <w:sz w:val="10"/>
        </w:rPr>
        <w:t xml:space="preserve">, which has now been on the books for more than a decade, in April 2010 despite opposition from residents. Opponents over the years have included the late Sen. Edward Kennedy, a Democrat of Massachusetts whose family compound is in Hyannis Port. 125 years of wind power </w:t>
      </w:r>
      <w:r w:rsidRPr="00F661F2">
        <w:rPr>
          <w:rStyle w:val="Emphasis"/>
        </w:rPr>
        <w:t>Critics</w:t>
      </w:r>
      <w:r w:rsidRPr="00F661F2">
        <w:rPr>
          <w:sz w:val="10"/>
        </w:rPr>
        <w:t xml:space="preserve"> </w:t>
      </w:r>
      <w:r w:rsidRPr="00F661F2">
        <w:rPr>
          <w:rStyle w:val="StyleBoldUnderline"/>
        </w:rPr>
        <w:t>claim the wind farm</w:t>
      </w:r>
      <w:r w:rsidRPr="00F661F2">
        <w:rPr>
          <w:sz w:val="10"/>
        </w:rPr>
        <w:t xml:space="preserve"> with its 130 turbines would </w:t>
      </w:r>
      <w:r w:rsidRPr="00F661F2">
        <w:rPr>
          <w:rStyle w:val="StyleBoldUnderline"/>
        </w:rPr>
        <w:t>threaten</w:t>
      </w:r>
      <w:r w:rsidRPr="00F661F2">
        <w:rPr>
          <w:sz w:val="10"/>
        </w:rPr>
        <w:t xml:space="preserve"> </w:t>
      </w:r>
      <w:r w:rsidRPr="00F661F2">
        <w:rPr>
          <w:rStyle w:val="StyleBoldUnderline"/>
        </w:rPr>
        <w:t>wildlife</w:t>
      </w:r>
      <w:r w:rsidRPr="00F661F2">
        <w:rPr>
          <w:sz w:val="10"/>
        </w:rPr>
        <w:t xml:space="preserve"> and aesthetics of Nantucket Sound. Some </w:t>
      </w:r>
      <w:r w:rsidRPr="00F661F2">
        <w:rPr>
          <w:rStyle w:val="StyleBoldUnderline"/>
        </w:rPr>
        <w:t>local residents</w:t>
      </w:r>
      <w:r w:rsidRPr="00F661F2">
        <w:rPr>
          <w:sz w:val="10"/>
        </w:rPr>
        <w:t xml:space="preserve"> also </w:t>
      </w:r>
      <w:r w:rsidRPr="00F661F2">
        <w:rPr>
          <w:rStyle w:val="StyleBoldUnderline"/>
        </w:rPr>
        <w:t>fear it will drive down property values</w:t>
      </w:r>
      <w:r w:rsidRPr="00F661F2">
        <w:rPr>
          <w:sz w:val="10"/>
        </w:rPr>
        <w:t xml:space="preserve">. </w:t>
      </w:r>
      <w:r w:rsidRPr="00F661F2">
        <w:rPr>
          <w:rStyle w:val="Emphasis"/>
        </w:rPr>
        <w:t>The administration has pushed</w:t>
      </w:r>
      <w:r w:rsidRPr="00F661F2">
        <w:rPr>
          <w:sz w:val="10"/>
        </w:rPr>
        <w:t xml:space="preserve"> a "green energy" agenda </w:t>
      </w:r>
      <w:r w:rsidRPr="00F661F2">
        <w:rPr>
          <w:rStyle w:val="Emphasis"/>
        </w:rPr>
        <w:t>nationally</w:t>
      </w:r>
      <w:r w:rsidRPr="00F661F2">
        <w:rPr>
          <w:sz w:val="10"/>
        </w:rPr>
        <w:t xml:space="preserve"> as a way to create jobs and lessen U.S. dependence on oil imports. </w:t>
      </w:r>
      <w:r w:rsidRPr="00F661F2">
        <w:rPr>
          <w:rStyle w:val="StyleBoldUnderline"/>
        </w:rPr>
        <w:t>That</w:t>
      </w:r>
      <w:r w:rsidRPr="00F661F2">
        <w:rPr>
          <w:sz w:val="10"/>
        </w:rPr>
        <w:t xml:space="preserve"> effort, however, </w:t>
      </w:r>
      <w:r w:rsidRPr="00F661F2">
        <w:rPr>
          <w:rStyle w:val="StyleBoldUnderline"/>
        </w:rPr>
        <w:t>has been</w:t>
      </w:r>
      <w:r w:rsidRPr="00F661F2">
        <w:rPr>
          <w:sz w:val="10"/>
        </w:rPr>
        <w:t xml:space="preserve"> </w:t>
      </w:r>
      <w:r w:rsidRPr="00F661F2">
        <w:rPr>
          <w:rStyle w:val="Emphasis"/>
        </w:rPr>
        <w:t>sharply criticized by congressional Republicans</w:t>
      </w:r>
      <w:r w:rsidRPr="00F661F2">
        <w:rPr>
          <w:sz w:val="10"/>
        </w:rPr>
        <w:t xml:space="preserve"> </w:t>
      </w:r>
      <w:r w:rsidRPr="00F661F2">
        <w:rPr>
          <w:rStyle w:val="StyleBoldUnderline"/>
        </w:rPr>
        <w:t>who</w:t>
      </w:r>
      <w:r w:rsidRPr="00F661F2">
        <w:rPr>
          <w:sz w:val="10"/>
        </w:rPr>
        <w:t xml:space="preserve"> have </w:t>
      </w:r>
      <w:r w:rsidRPr="00F661F2">
        <w:rPr>
          <w:rStyle w:val="StyleBoldUnderline"/>
        </w:rPr>
        <w:t>said</w:t>
      </w:r>
      <w:r w:rsidRPr="00F661F2">
        <w:rPr>
          <w:sz w:val="10"/>
        </w:rPr>
        <w:t xml:space="preserve"> certain </w:t>
      </w:r>
      <w:r w:rsidRPr="00F661F2">
        <w:rPr>
          <w:rStyle w:val="StyleBoldUnderline"/>
        </w:rPr>
        <w:t>high-profile projects are politically driven</w:t>
      </w:r>
      <w:r w:rsidRPr="00F661F2">
        <w:rPr>
          <w:sz w:val="10"/>
        </w:rPr>
        <w:t xml:space="preserve">. </w:t>
      </w:r>
      <w:r w:rsidRPr="00F661F2">
        <w:rPr>
          <w:rStyle w:val="StyleBoldUnderline"/>
        </w:rPr>
        <w:t>They</w:t>
      </w:r>
      <w:r w:rsidRPr="00F661F2">
        <w:rPr>
          <w:sz w:val="10"/>
        </w:rPr>
        <w:t xml:space="preserve"> also have </w:t>
      </w:r>
      <w:r w:rsidRPr="00F661F2">
        <w:rPr>
          <w:rStyle w:val="StyleBoldUnderline"/>
        </w:rPr>
        <w:t>skewered</w:t>
      </w:r>
      <w:r w:rsidRPr="00F661F2">
        <w:rPr>
          <w:sz w:val="10"/>
        </w:rPr>
        <w:t xml:space="preserve"> certain </w:t>
      </w:r>
      <w:r w:rsidRPr="00F661F2">
        <w:rPr>
          <w:rStyle w:val="StyleBoldUnderline"/>
        </w:rPr>
        <w:t>Energy Department programs</w:t>
      </w:r>
      <w:r w:rsidRPr="00F661F2">
        <w:rPr>
          <w:sz w:val="10"/>
        </w:rPr>
        <w:t xml:space="preserve"> </w:t>
      </w:r>
      <w:r w:rsidRPr="00F661F2">
        <w:rPr>
          <w:rStyle w:val="StyleBoldUnderline"/>
        </w:rPr>
        <w:t>that extended millions in taxpayer loans</w:t>
      </w:r>
      <w:r w:rsidRPr="00F661F2">
        <w:rPr>
          <w:sz w:val="10"/>
        </w:rPr>
        <w:t xml:space="preserve"> and other aid </w:t>
      </w:r>
      <w:r w:rsidRPr="00F661F2">
        <w:rPr>
          <w:rStyle w:val="StyleBoldUnderline"/>
        </w:rPr>
        <w:t>to</w:t>
      </w:r>
      <w:r w:rsidRPr="00F661F2">
        <w:rPr>
          <w:sz w:val="10"/>
        </w:rPr>
        <w:t xml:space="preserve"> alternative energy companies or </w:t>
      </w:r>
      <w:r w:rsidRPr="00F661F2">
        <w:rPr>
          <w:rStyle w:val="StyleBoldUnderline"/>
        </w:rPr>
        <w:t>projects that faltered</w:t>
      </w:r>
      <w:r w:rsidRPr="00F661F2">
        <w:rPr>
          <w:sz w:val="10"/>
        </w:rPr>
        <w:t xml:space="preserve"> or did not meet expectations. </w:t>
      </w:r>
      <w:r w:rsidRPr="00F661F2">
        <w:rPr>
          <w:rStyle w:val="StyleBoldUnderline"/>
        </w:rPr>
        <w:t>The Republican-led House Oversight</w:t>
      </w:r>
      <w:r w:rsidRPr="00F661F2">
        <w:rPr>
          <w:sz w:val="10"/>
        </w:rPr>
        <w:t xml:space="preserve"> and Government Reform </w:t>
      </w:r>
      <w:r w:rsidRPr="00F661F2">
        <w:rPr>
          <w:rStyle w:val="StyleBoldUnderline"/>
        </w:rPr>
        <w:t xml:space="preserve">Committee </w:t>
      </w:r>
      <w:proofErr w:type="gramStart"/>
      <w:r w:rsidRPr="00F661F2">
        <w:rPr>
          <w:rStyle w:val="StyleBoldUnderline"/>
        </w:rPr>
        <w:t>is</w:t>
      </w:r>
      <w:proofErr w:type="gramEnd"/>
      <w:r w:rsidRPr="00F661F2">
        <w:rPr>
          <w:rStyle w:val="StyleBoldUnderline"/>
        </w:rPr>
        <w:t xml:space="preserve"> investigating</w:t>
      </w:r>
      <w:r w:rsidRPr="00F661F2">
        <w:rPr>
          <w:sz w:val="10"/>
        </w:rPr>
        <w:t xml:space="preserve"> the political assertions around </w:t>
      </w:r>
      <w:r w:rsidRPr="00F661F2">
        <w:rPr>
          <w:rStyle w:val="StyleBoldUnderline"/>
        </w:rPr>
        <w:t>Cape Wind</w:t>
      </w:r>
      <w:r w:rsidRPr="00F661F2">
        <w:rPr>
          <w:sz w:val="10"/>
        </w:rPr>
        <w:t xml:space="preserve"> as part of a broader review of "green energy" projects supported by the administration. The panel's chairman, California's Darrell </w:t>
      </w:r>
      <w:proofErr w:type="spellStart"/>
      <w:r w:rsidRPr="00F661F2">
        <w:rPr>
          <w:sz w:val="10"/>
        </w:rPr>
        <w:t>Issa</w:t>
      </w:r>
      <w:proofErr w:type="spellEnd"/>
      <w:r w:rsidRPr="00F661F2">
        <w:rPr>
          <w:sz w:val="10"/>
        </w:rPr>
        <w:t xml:space="preserve">, wrote President Barack Obama last week saying that </w:t>
      </w:r>
      <w:r w:rsidRPr="00F661F2">
        <w:rPr>
          <w:rStyle w:val="StyleBoldUnderline"/>
        </w:rPr>
        <w:t>White House interest in the</w:t>
      </w:r>
      <w:r w:rsidRPr="00F661F2">
        <w:rPr>
          <w:sz w:val="10"/>
        </w:rPr>
        <w:t xml:space="preserve"> Massachusetts </w:t>
      </w:r>
      <w:r w:rsidRPr="00F661F2">
        <w:rPr>
          <w:rStyle w:val="StyleBoldUnderline"/>
        </w:rPr>
        <w:t>project is "well known</w:t>
      </w:r>
      <w:r w:rsidRPr="00F661F2">
        <w:rPr>
          <w:sz w:val="10"/>
        </w:rPr>
        <w:t>" and that the FAA had been under political pressure to approve it.</w:t>
      </w:r>
    </w:p>
    <w:p w:rsidR="00405E2F" w:rsidRPr="0013244F" w:rsidRDefault="00405E2F" w:rsidP="00405E2F">
      <w:pPr>
        <w:pStyle w:val="Heading4"/>
      </w:pPr>
      <w:r w:rsidRPr="0013244F">
        <w:t>Plan perceived as picking winners – triggers GOP backlash and spills over to new controversy over offshore drilling</w:t>
      </w:r>
    </w:p>
    <w:p w:rsidR="00405E2F" w:rsidRDefault="00405E2F" w:rsidP="00405E2F">
      <w:r>
        <w:t xml:space="preserve">Zack </w:t>
      </w:r>
      <w:r w:rsidRPr="0013244F">
        <w:rPr>
          <w:rStyle w:val="StyleStyleBold12pt"/>
        </w:rPr>
        <w:t>Coleman</w:t>
      </w:r>
      <w:r>
        <w:t xml:space="preserve">, E2 Wire </w:t>
      </w:r>
      <w:r w:rsidRPr="0013244F">
        <w:t>THE HILL’s E</w:t>
      </w:r>
      <w:r>
        <w:t>nvironment and Energy Blog, 11-9-</w:t>
      </w:r>
      <w:r w:rsidRPr="0013244F">
        <w:rPr>
          <w:rStyle w:val="StyleStyleBold12pt"/>
        </w:rPr>
        <w:t>2012</w:t>
      </w:r>
      <w:r w:rsidRPr="0013244F">
        <w:t xml:space="preserve">, </w:t>
      </w:r>
      <w:hyperlink r:id="rId71" w:history="1">
        <w:r w:rsidRPr="002A7B81">
          <w:rPr>
            <w:rStyle w:val="Hyperlink"/>
          </w:rPr>
          <w:t>http://thehill.com/blogs/e2-wire/e2-wire/267041-gop-senators-press-interior-on-offshore-wind-deal</w:t>
        </w:r>
      </w:hyperlink>
      <w:r>
        <w:t xml:space="preserve"> DA: 6/11/14</w:t>
      </w:r>
    </w:p>
    <w:p w:rsidR="00405E2F" w:rsidRPr="0013244F" w:rsidRDefault="00405E2F" w:rsidP="00405E2F"/>
    <w:p w:rsidR="00405E2F" w:rsidRPr="0055029D" w:rsidRDefault="00405E2F" w:rsidP="00405E2F">
      <w:pPr>
        <w:rPr>
          <w:sz w:val="14"/>
        </w:rPr>
      </w:pPr>
      <w:r w:rsidRPr="0013244F">
        <w:rPr>
          <w:rStyle w:val="StyleBoldUnderline"/>
        </w:rPr>
        <w:t xml:space="preserve">GOP senators accuse Interior of </w:t>
      </w:r>
      <w:r w:rsidRPr="0013244F">
        <w:rPr>
          <w:rStyle w:val="Emphasis"/>
        </w:rPr>
        <w:t>playing favorites</w:t>
      </w:r>
      <w:r w:rsidRPr="0013244F">
        <w:rPr>
          <w:rStyle w:val="StyleBoldUnderline"/>
        </w:rPr>
        <w:t xml:space="preserve"> in offshore wind deal </w:t>
      </w:r>
      <w:r w:rsidRPr="0013244F">
        <w:rPr>
          <w:sz w:val="14"/>
        </w:rPr>
        <w:t xml:space="preserve">Two GOP senators are accusing the Interior Department of playing favorites </w:t>
      </w:r>
      <w:r w:rsidRPr="0013244F">
        <w:rPr>
          <w:rStyle w:val="StyleBoldUnderline"/>
        </w:rPr>
        <w:t>by offering Atlantic waters for wind farms but not oil and gas development. At issue is a lease for developing commercial wind power in federal waters</w:t>
      </w:r>
      <w:r w:rsidRPr="0013244F">
        <w:rPr>
          <w:sz w:val="14"/>
        </w:rPr>
        <w:t xml:space="preserve"> off the Delaware coast. The area in question is </w:t>
      </w:r>
      <w:r w:rsidRPr="0013244F">
        <w:rPr>
          <w:rStyle w:val="StyleBoldUnderline"/>
        </w:rPr>
        <w:t>off limits to oil-and-gas drillers</w:t>
      </w:r>
      <w:r w:rsidRPr="0013244F">
        <w:rPr>
          <w:sz w:val="14"/>
        </w:rPr>
        <w:t xml:space="preserve"> in President Obama’s five-year offshore drilling plan. </w:t>
      </w:r>
      <w:r w:rsidRPr="0013244F">
        <w:rPr>
          <w:rStyle w:val="StyleBoldUnderline"/>
        </w:rPr>
        <w:t>GOP Sens</w:t>
      </w:r>
      <w:r w:rsidRPr="0013244F">
        <w:rPr>
          <w:sz w:val="14"/>
        </w:rPr>
        <w:t xml:space="preserve">. David Vitter (La.) and Lamar Alexander (Tenn.) </w:t>
      </w:r>
      <w:r w:rsidRPr="0013244F">
        <w:rPr>
          <w:rStyle w:val="StyleBoldUnderline"/>
        </w:rPr>
        <w:t>sent a letter</w:t>
      </w:r>
      <w:r w:rsidRPr="0013244F">
        <w:rPr>
          <w:sz w:val="14"/>
        </w:rPr>
        <w:t xml:space="preserve"> Friday to Interior Secretary Ken Salazar </w:t>
      </w:r>
      <w:r w:rsidRPr="0013244F">
        <w:rPr>
          <w:rStyle w:val="StyleBoldUnderline"/>
        </w:rPr>
        <w:t>asking</w:t>
      </w:r>
      <w:r w:rsidRPr="0013244F">
        <w:rPr>
          <w:sz w:val="14"/>
        </w:rPr>
        <w:t xml:space="preserve"> him </w:t>
      </w:r>
      <w:r w:rsidRPr="0013244F">
        <w:rPr>
          <w:rStyle w:val="StyleBoldUnderline"/>
        </w:rPr>
        <w:t>to evaluate the economics of the potential wind farm against a comparably sized oil-and-gas deal</w:t>
      </w:r>
      <w:r w:rsidRPr="0013244F">
        <w:rPr>
          <w:sz w:val="14"/>
        </w:rPr>
        <w:t>. “</w:t>
      </w:r>
      <w:r w:rsidRPr="0013244F">
        <w:rPr>
          <w:rStyle w:val="StyleBoldUnderline"/>
        </w:rPr>
        <w:t xml:space="preserve">The administration has a habit of </w:t>
      </w:r>
      <w:r w:rsidRPr="0013244F">
        <w:rPr>
          <w:rStyle w:val="Emphasis"/>
        </w:rPr>
        <w:t>picking energy-industry winners and losers</w:t>
      </w:r>
      <w:r w:rsidRPr="0013244F">
        <w:rPr>
          <w:rStyle w:val="StyleBoldUnderline"/>
        </w:rPr>
        <w:t xml:space="preserve">, and we want an explanation. </w:t>
      </w:r>
      <w:r w:rsidRPr="0013244F">
        <w:rPr>
          <w:sz w:val="14"/>
        </w:rPr>
        <w:t xml:space="preserve">Secretary Salazar should at least be able to defend the economics of the lease sale for wind energy. For example, </w:t>
      </w:r>
      <w:r w:rsidRPr="0013244F">
        <w:rPr>
          <w:rStyle w:val="StyleBoldUnderline"/>
        </w:rPr>
        <w:t>the federal government receives significant revenue from royalties for offshore oil and gas production</w:t>
      </w:r>
      <w:r w:rsidRPr="0013244F">
        <w:rPr>
          <w:sz w:val="14"/>
        </w:rPr>
        <w:t xml:space="preserve"> in the form of rents, royalties, bonus bids and taxes. </w:t>
      </w:r>
      <w:r w:rsidRPr="0013244F">
        <w:rPr>
          <w:rStyle w:val="StyleBoldUnderline"/>
        </w:rPr>
        <w:t>Can the same be said for</w:t>
      </w:r>
      <w:r w:rsidRPr="0013244F">
        <w:rPr>
          <w:sz w:val="14"/>
        </w:rPr>
        <w:t xml:space="preserve"> this </w:t>
      </w:r>
      <w:r w:rsidRPr="0013244F">
        <w:rPr>
          <w:rStyle w:val="StyleBoldUnderline"/>
        </w:rPr>
        <w:t>offshore wind</w:t>
      </w:r>
      <w:r w:rsidRPr="0013244F">
        <w:rPr>
          <w:sz w:val="14"/>
        </w:rPr>
        <w:t xml:space="preserve"> project?” </w:t>
      </w:r>
      <w:r w:rsidRPr="0013244F">
        <w:rPr>
          <w:rStyle w:val="StyleBoldUnderline"/>
        </w:rPr>
        <w:t>Vitter said</w:t>
      </w:r>
      <w:r w:rsidRPr="0013244F">
        <w:rPr>
          <w:sz w:val="14"/>
        </w:rPr>
        <w:t xml:space="preserve"> in a Friday statement. </w:t>
      </w:r>
      <w:r w:rsidRPr="0013244F">
        <w:rPr>
          <w:rStyle w:val="StyleBoldUnderline"/>
        </w:rPr>
        <w:t>The administration has cited environmental reasons for the restriction on</w:t>
      </w:r>
      <w:r w:rsidRPr="0013244F">
        <w:rPr>
          <w:sz w:val="14"/>
        </w:rPr>
        <w:t xml:space="preserve"> Atlantic and Pacific </w:t>
      </w:r>
      <w:r w:rsidRPr="0013244F">
        <w:rPr>
          <w:rStyle w:val="StyleBoldUnderline"/>
        </w:rPr>
        <w:t>offshore drilling</w:t>
      </w:r>
      <w:r w:rsidRPr="0013244F">
        <w:rPr>
          <w:sz w:val="14"/>
        </w:rPr>
        <w:t xml:space="preserve">. It says its plan still permits exploration for 75 percent of identified reserves. Obama revised his offshore drilling plan following the 2010 BP oil spill in the Gulf of Mexico. When Interior released the administration's final leasing plan in June, it described the blueprint as "responsible" and "cautious." </w:t>
      </w:r>
      <w:r w:rsidRPr="0013244F">
        <w:rPr>
          <w:rStyle w:val="StyleBoldUnderline"/>
        </w:rPr>
        <w:t xml:space="preserve">Republicans in both the House and the Senate have criticized Interior for its handling of offshore drilling </w:t>
      </w:r>
      <w:r w:rsidRPr="0013244F">
        <w:rPr>
          <w:sz w:val="14"/>
        </w:rPr>
        <w:t xml:space="preserve">in response to the 2010 spill. They say Interior acted too quickly by imposing a drilling freeze in the Gulf of Mexico, and complain that rules instituted since then are overly burdensome. </w:t>
      </w:r>
      <w:r w:rsidRPr="0013244F">
        <w:rPr>
          <w:rStyle w:val="StyleBoldUnderline"/>
        </w:rPr>
        <w:t>GOP lawmakers say Obama's</w:t>
      </w:r>
      <w:r w:rsidRPr="0013244F">
        <w:rPr>
          <w:sz w:val="14"/>
        </w:rPr>
        <w:t xml:space="preserve"> five-year </w:t>
      </w:r>
      <w:r w:rsidRPr="0013244F">
        <w:rPr>
          <w:rStyle w:val="StyleBoldUnderline"/>
        </w:rPr>
        <w:t>offshore plan is too limited. They want to open the Atlantic and Pacific to drilling</w:t>
      </w:r>
      <w:r w:rsidRPr="0013244F">
        <w:rPr>
          <w:sz w:val="14"/>
        </w:rPr>
        <w:t xml:space="preserve">, saying drillers could unlock previously undiscovered reserves. </w:t>
      </w:r>
      <w:r w:rsidRPr="0013244F">
        <w:rPr>
          <w:rStyle w:val="StyleBoldUnderline"/>
        </w:rPr>
        <w:t xml:space="preserve">Vitter and Alexander said increasing offshore oil-and-gas leases would generate new revenue that could help pay down the deficit. </w:t>
      </w:r>
      <w:r w:rsidRPr="0013244F">
        <w:rPr>
          <w:sz w:val="14"/>
        </w:rPr>
        <w:t xml:space="preserve">They said oil and gas firms would pay handsomely for the right to explore those areas, and noted they would owe federal royalties on anything they dredge up. </w:t>
      </w:r>
      <w:r w:rsidRPr="0013244F">
        <w:rPr>
          <w:rStyle w:val="StyleBoldUnderline"/>
        </w:rPr>
        <w:t>The senators wanted to compare that to what Interior offered</w:t>
      </w:r>
      <w:r w:rsidRPr="0013244F">
        <w:rPr>
          <w:sz w:val="14"/>
        </w:rPr>
        <w:t xml:space="preserve"> NRG </w:t>
      </w:r>
      <w:proofErr w:type="spellStart"/>
      <w:r w:rsidRPr="0013244F">
        <w:rPr>
          <w:sz w:val="14"/>
        </w:rPr>
        <w:t>Bluewater</w:t>
      </w:r>
      <w:proofErr w:type="spellEnd"/>
      <w:r w:rsidRPr="0013244F">
        <w:rPr>
          <w:sz w:val="14"/>
        </w:rPr>
        <w:t xml:space="preserve"> Wind Delaware LLC </w:t>
      </w:r>
      <w:r w:rsidRPr="0013244F">
        <w:rPr>
          <w:rStyle w:val="StyleBoldUnderline"/>
        </w:rPr>
        <w:t>for the wind lease</w:t>
      </w:r>
      <w:r w:rsidRPr="0013244F">
        <w:rPr>
          <w:sz w:val="14"/>
        </w:rPr>
        <w:t xml:space="preserve"> sale.</w:t>
      </w:r>
    </w:p>
    <w:p w:rsidR="00405E2F" w:rsidRDefault="00405E2F" w:rsidP="00405E2F">
      <w:pPr>
        <w:pStyle w:val="Heading4"/>
      </w:pPr>
      <w:r>
        <w:lastRenderedPageBreak/>
        <w:t>Offshore wind causes controversy – GOP and environmentalists backlash to Obama push</w:t>
      </w:r>
    </w:p>
    <w:p w:rsidR="00405E2F" w:rsidRDefault="00405E2F" w:rsidP="00405E2F">
      <w:r>
        <w:t xml:space="preserve">Darrell </w:t>
      </w:r>
      <w:proofErr w:type="spellStart"/>
      <w:r w:rsidRPr="00F661F2">
        <w:rPr>
          <w:rStyle w:val="StyleStyleBold12pt"/>
        </w:rPr>
        <w:t>Delamaide</w:t>
      </w:r>
      <w:proofErr w:type="spellEnd"/>
      <w:r>
        <w:t xml:space="preserve"> is a writer, editor and journalist with more than 30 years' experience. He is the author of three books and has written for magazines, newspapers, and online media. A specialist in business and finance, he lived in Europe for many years, has traveled widely, and has a master's degree from Columbia University's School of International and Public Affairs. 4-30-</w:t>
      </w:r>
      <w:r w:rsidRPr="00F661F2">
        <w:rPr>
          <w:rStyle w:val="StyleStyleBold12pt"/>
        </w:rPr>
        <w:t>2010</w:t>
      </w:r>
      <w:r>
        <w:t xml:space="preserve"> “U.S. Approval of Cape Cod Offshore Wind Project Will Not End Controversy” </w:t>
      </w:r>
      <w:hyperlink r:id="rId72" w:history="1">
        <w:r w:rsidRPr="002A7B81">
          <w:rPr>
            <w:rStyle w:val="Hyperlink"/>
          </w:rPr>
          <w:t>http://oilprice.com/Alternative-Energy/Wind-Power/U.S.-Approval-Of-Cape-Cod-Offshore-Wind-Project-Will-Not-End-Controversy.html</w:t>
        </w:r>
      </w:hyperlink>
      <w:r>
        <w:t xml:space="preserve"> DA: 6/8/14</w:t>
      </w:r>
    </w:p>
    <w:p w:rsidR="00405E2F" w:rsidRPr="00F661F2" w:rsidRDefault="00405E2F" w:rsidP="00405E2F"/>
    <w:p w:rsidR="00405E2F" w:rsidRPr="00F661F2" w:rsidRDefault="00405E2F" w:rsidP="00405E2F">
      <w:pPr>
        <w:rPr>
          <w:sz w:val="12"/>
        </w:rPr>
      </w:pPr>
      <w:r w:rsidRPr="00F661F2">
        <w:rPr>
          <w:sz w:val="12"/>
        </w:rPr>
        <w:t xml:space="preserve">The </w:t>
      </w:r>
      <w:r w:rsidRPr="00F661F2">
        <w:rPr>
          <w:rStyle w:val="StyleBoldUnderline"/>
        </w:rPr>
        <w:t>Obama</w:t>
      </w:r>
      <w:r w:rsidRPr="00F661F2">
        <w:rPr>
          <w:sz w:val="12"/>
        </w:rPr>
        <w:t xml:space="preserve"> administration </w:t>
      </w:r>
      <w:r w:rsidRPr="00F661F2">
        <w:rPr>
          <w:rStyle w:val="StyleBoldUnderline"/>
        </w:rPr>
        <w:t>approved the</w:t>
      </w:r>
      <w:r w:rsidRPr="00F661F2">
        <w:rPr>
          <w:sz w:val="12"/>
        </w:rPr>
        <w:t xml:space="preserve"> </w:t>
      </w:r>
      <w:r w:rsidRPr="00F661F2">
        <w:rPr>
          <w:rStyle w:val="Emphasis"/>
        </w:rPr>
        <w:t>controversial</w:t>
      </w:r>
      <w:r w:rsidRPr="00F661F2">
        <w:rPr>
          <w:sz w:val="12"/>
        </w:rPr>
        <w:t xml:space="preserve"> Cape Wind project, which calls for a wind farm of 130 turbines in Nantucket Sound and will be the first </w:t>
      </w:r>
      <w:r w:rsidRPr="00F661F2">
        <w:rPr>
          <w:rStyle w:val="StyleBoldUnderline"/>
        </w:rPr>
        <w:t>offshore wind project</w:t>
      </w:r>
      <w:r w:rsidRPr="00F661F2">
        <w:rPr>
          <w:sz w:val="12"/>
        </w:rPr>
        <w:t xml:space="preserve"> in the country. But </w:t>
      </w:r>
      <w:r w:rsidRPr="00F661F2">
        <w:rPr>
          <w:rStyle w:val="Emphasis"/>
        </w:rPr>
        <w:t>it is sure to generate</w:t>
      </w:r>
      <w:r w:rsidRPr="00F661F2">
        <w:rPr>
          <w:sz w:val="12"/>
        </w:rPr>
        <w:t xml:space="preserve"> more </w:t>
      </w:r>
      <w:r w:rsidRPr="00F661F2">
        <w:rPr>
          <w:rStyle w:val="Emphasis"/>
        </w:rPr>
        <w:t>controversy</w:t>
      </w:r>
      <w:r w:rsidRPr="00F661F2">
        <w:rPr>
          <w:sz w:val="12"/>
        </w:rPr>
        <w:t xml:space="preserve"> </w:t>
      </w:r>
      <w:r w:rsidRPr="00F661F2">
        <w:rPr>
          <w:rStyle w:val="StyleBoldUnderline"/>
        </w:rPr>
        <w:t>as opposition was voiced by everyone from environmental groups to Native American tribes to</w:t>
      </w:r>
      <w:r w:rsidRPr="00F661F2">
        <w:rPr>
          <w:sz w:val="12"/>
        </w:rPr>
        <w:t xml:space="preserve"> Cape Cod </w:t>
      </w:r>
      <w:r w:rsidRPr="00F661F2">
        <w:rPr>
          <w:rStyle w:val="StyleBoldUnderline"/>
        </w:rPr>
        <w:t>residents</w:t>
      </w:r>
      <w:r w:rsidRPr="00F661F2">
        <w:rPr>
          <w:sz w:val="12"/>
        </w:rPr>
        <w:t xml:space="preserve">, who are disturbed at the prospect that they will see the wind turbines as specks on the horizon. The turbines will be five miles from shore at their closest point, and 14 miles and their most distant. The late Sen. Edward Kennedy opposed the project because the turbines will be visible from the Kennedy compound in Hyannis Port. Massachusetts Gov. </w:t>
      </w:r>
      <w:proofErr w:type="spellStart"/>
      <w:r w:rsidRPr="00F661F2">
        <w:rPr>
          <w:sz w:val="12"/>
        </w:rPr>
        <w:t>Deval</w:t>
      </w:r>
      <w:proofErr w:type="spellEnd"/>
      <w:r w:rsidRPr="00F661F2">
        <w:rPr>
          <w:sz w:val="12"/>
        </w:rPr>
        <w:t xml:space="preserve"> Patrick, however, welcomed the project and was present at the Boston announcement of the federal government approval. The state wants to have 20% of its energy from renewable sources by 2020. Interior Secretary Ken Salazar made it clear that the decision is final and that the administration is confident it can withstand the court challenges that are sure to come. </w:t>
      </w:r>
      <w:r w:rsidRPr="00F661F2">
        <w:rPr>
          <w:rStyle w:val="StyleBoldUnderline"/>
        </w:rPr>
        <w:t>The project has been under review for nearly 10 years.</w:t>
      </w:r>
      <w:r>
        <w:rPr>
          <w:rStyle w:val="StyleBoldUnderline"/>
        </w:rPr>
        <w:t xml:space="preserve"> </w:t>
      </w:r>
      <w:r w:rsidRPr="00F661F2">
        <w:rPr>
          <w:sz w:val="12"/>
        </w:rPr>
        <w:t xml:space="preserve">There are about a dozen other offshore projects being contemplated, most of them off the Eastern seaboard north of Chesapeake Bay. A number of northern European countries are already operating offshore wind farms in the north Atlantic. The Cape Wind farm is expected to begin generating electricity by the end of 2012, pending the outcome of the legal challenges. It will provide sufficient electricity for three-quarters of the 225,000 residents of Cape Cod. An attempt to block the project by the American Council on Historical Preservation, which cited the historical value of the Kennedy compound and other </w:t>
      </w:r>
      <w:r w:rsidRPr="00F661F2">
        <w:rPr>
          <w:rStyle w:val="StyleBoldUnderline"/>
        </w:rPr>
        <w:t>sites</w:t>
      </w:r>
      <w:r w:rsidRPr="00F661F2">
        <w:rPr>
          <w:sz w:val="12"/>
        </w:rPr>
        <w:t xml:space="preserve"> on the Cape, </w:t>
      </w:r>
      <w:r w:rsidRPr="00F661F2">
        <w:rPr>
          <w:rStyle w:val="StyleBoldUnderline"/>
        </w:rPr>
        <w:t>was opposed by</w:t>
      </w:r>
      <w:r w:rsidRPr="00F661F2">
        <w:rPr>
          <w:sz w:val="12"/>
        </w:rPr>
        <w:t xml:space="preserve"> Patrick and </w:t>
      </w:r>
      <w:r w:rsidRPr="00F661F2">
        <w:rPr>
          <w:rStyle w:val="StyleBoldUnderline"/>
        </w:rPr>
        <w:t>governors</w:t>
      </w:r>
      <w:r w:rsidRPr="00F661F2">
        <w:rPr>
          <w:sz w:val="12"/>
        </w:rPr>
        <w:t xml:space="preserve"> from Delaware, New York, Rhode Island, New Jersey and Maryland. </w:t>
      </w:r>
      <w:r w:rsidRPr="00F661F2">
        <w:rPr>
          <w:rStyle w:val="StyleBoldUnderline"/>
        </w:rPr>
        <w:t>Environmentalists oppose the project because it interferes with habitats</w:t>
      </w:r>
      <w:r w:rsidRPr="00F661F2">
        <w:rPr>
          <w:sz w:val="12"/>
        </w:rPr>
        <w:t xml:space="preserve"> of numerous marine animals and birds, and because of its visual impact on the scenery.</w:t>
      </w:r>
    </w:p>
    <w:p w:rsidR="00405E2F" w:rsidRPr="00926B15" w:rsidRDefault="00405E2F" w:rsidP="00405E2F">
      <w:pPr>
        <w:pStyle w:val="Heading4"/>
      </w:pPr>
      <w:r>
        <w:t>Offshore wind funding causes controversy – GOP budget conflicts</w:t>
      </w:r>
    </w:p>
    <w:p w:rsidR="00405E2F" w:rsidRDefault="00405E2F" w:rsidP="00405E2F">
      <w:r>
        <w:t xml:space="preserve">Jessica </w:t>
      </w:r>
      <w:r w:rsidRPr="00726844">
        <w:rPr>
          <w:rStyle w:val="StyleStyleBold12pt"/>
        </w:rPr>
        <w:t xml:space="preserve">Goad et al </w:t>
      </w:r>
      <w:proofErr w:type="gramStart"/>
      <w:r>
        <w:t>is</w:t>
      </w:r>
      <w:proofErr w:type="gramEnd"/>
      <w:r>
        <w:t xml:space="preserve"> the Manager of Research and Outreach for the Center for American Progress’s Public Lands Project. Michael </w:t>
      </w:r>
      <w:proofErr w:type="spellStart"/>
      <w:r>
        <w:t>Conathan</w:t>
      </w:r>
      <w:proofErr w:type="spellEnd"/>
      <w:r>
        <w:t xml:space="preserve"> is the Director of Ocean Policy at the Center. Christy </w:t>
      </w:r>
      <w:proofErr w:type="spellStart"/>
      <w:r>
        <w:t>Goldfuss</w:t>
      </w:r>
      <w:proofErr w:type="spellEnd"/>
      <w:r>
        <w:t xml:space="preserve"> is the Public Lands Project Director at the Center. 12-6-</w:t>
      </w:r>
      <w:r w:rsidRPr="00726844">
        <w:rPr>
          <w:rStyle w:val="StyleStyleBold12pt"/>
        </w:rPr>
        <w:t>2012</w:t>
      </w:r>
      <w:r>
        <w:t xml:space="preserve"> “7 Ways that Looming Budget Cuts to Public Lands and Oceans Will Affect All Americans” </w:t>
      </w:r>
      <w:hyperlink r:id="rId73" w:history="1">
        <w:r w:rsidRPr="002A7B81">
          <w:rPr>
            <w:rStyle w:val="Hyperlink"/>
          </w:rPr>
          <w:t>http://americanprogress.org/issues/green/report/2012/12/06/47053/7-ways-that-looming-budget-cuts-to-public-lands-and-oceans-will-affect-all-americans/</w:t>
        </w:r>
      </w:hyperlink>
      <w:r>
        <w:t xml:space="preserve"> DA: 6/10/14</w:t>
      </w:r>
    </w:p>
    <w:p w:rsidR="00405E2F" w:rsidRPr="00726844" w:rsidRDefault="00405E2F" w:rsidP="00405E2F"/>
    <w:p w:rsidR="00405E2F" w:rsidRPr="00926B15" w:rsidRDefault="00405E2F" w:rsidP="00405E2F">
      <w:pPr>
        <w:rPr>
          <w:sz w:val="10"/>
        </w:rPr>
      </w:pPr>
      <w:r w:rsidRPr="00926B15">
        <w:rPr>
          <w:sz w:val="10"/>
        </w:rPr>
        <w:t xml:space="preserve">On January 2, 2013 a set of large, </w:t>
      </w:r>
      <w:r w:rsidRPr="00726844">
        <w:rPr>
          <w:rStyle w:val="StyleBoldUnderline"/>
        </w:rPr>
        <w:t>across-the-board spending cuts to</w:t>
      </w:r>
      <w:r w:rsidRPr="00926B15">
        <w:rPr>
          <w:sz w:val="10"/>
        </w:rPr>
        <w:t xml:space="preserve"> nearly all </w:t>
      </w:r>
      <w:r w:rsidRPr="00726844">
        <w:rPr>
          <w:rStyle w:val="StyleBoldUnderline"/>
        </w:rPr>
        <w:t>federal agencies is set</w:t>
      </w:r>
      <w:r w:rsidRPr="00926B15">
        <w:rPr>
          <w:sz w:val="10"/>
        </w:rPr>
        <w:t xml:space="preserve"> to take place in accordance with the Budget Control Act 2011. These massive slashes—known as the “fiscal showdown” or “sequestration”—are </w:t>
      </w:r>
      <w:r w:rsidRPr="00726844">
        <w:rPr>
          <w:rStyle w:val="StyleBoldUnderline"/>
        </w:rPr>
        <w:t>a direct result of</w:t>
      </w:r>
      <w:r w:rsidRPr="00926B15">
        <w:rPr>
          <w:sz w:val="10"/>
        </w:rPr>
        <w:t xml:space="preserve"> </w:t>
      </w:r>
      <w:r w:rsidRPr="00726844">
        <w:rPr>
          <w:rStyle w:val="Emphasis"/>
        </w:rPr>
        <w:t>conservatives in Congress</w:t>
      </w:r>
      <w:r w:rsidRPr="00926B15">
        <w:rPr>
          <w:sz w:val="10"/>
        </w:rPr>
        <w:t xml:space="preserve"> </w:t>
      </w:r>
      <w:r w:rsidRPr="00726844">
        <w:rPr>
          <w:rStyle w:val="StyleBoldUnderline"/>
        </w:rPr>
        <w:t>holding the American economy hostage</w:t>
      </w:r>
      <w:r w:rsidRPr="00926B15">
        <w:rPr>
          <w:sz w:val="10"/>
        </w:rPr>
        <w:t xml:space="preserve"> </w:t>
      </w:r>
      <w:r w:rsidRPr="00726844">
        <w:rPr>
          <w:rStyle w:val="StyleBoldUnderline"/>
        </w:rPr>
        <w:t>in</w:t>
      </w:r>
      <w:r w:rsidRPr="00926B15">
        <w:rPr>
          <w:sz w:val="10"/>
        </w:rPr>
        <w:t xml:space="preserve"> order to safeguard tax breaks for the wealthiest Americans. While much has been written and said about what this would do to the economy, health care, national security, and other major domestic programs, one relatively unexplored issue is the effect it would have on some of America’s most treasured assets: our oceans and public lands. </w:t>
      </w:r>
      <w:r w:rsidRPr="00726844">
        <w:rPr>
          <w:rStyle w:val="StyleBoldUnderline"/>
        </w:rPr>
        <w:t>The</w:t>
      </w:r>
      <w:r w:rsidRPr="00926B15">
        <w:rPr>
          <w:sz w:val="10"/>
        </w:rPr>
        <w:t xml:space="preserve"> fiscal showdown is the </w:t>
      </w:r>
      <w:r w:rsidRPr="00726844">
        <w:rPr>
          <w:rStyle w:val="StyleBoldUnderline"/>
        </w:rPr>
        <w:t xml:space="preserve">latest in a series of </w:t>
      </w:r>
      <w:r w:rsidRPr="00726844">
        <w:rPr>
          <w:rStyle w:val="Emphasis"/>
        </w:rPr>
        <w:t>budget conflicts</w:t>
      </w:r>
      <w:r w:rsidRPr="00926B15">
        <w:rPr>
          <w:sz w:val="10"/>
        </w:rPr>
        <w:t xml:space="preserve"> </w:t>
      </w:r>
      <w:r w:rsidRPr="00726844">
        <w:rPr>
          <w:rStyle w:val="StyleBoldUnderline"/>
        </w:rPr>
        <w:t>that have come to a head</w:t>
      </w:r>
      <w:r w:rsidRPr="00926B15">
        <w:rPr>
          <w:sz w:val="10"/>
        </w:rPr>
        <w:t xml:space="preserve"> over the last year. Because the Joint Select Committee on Deficit Reduction—the “super committee”—was unable to come to an agreement on how to address the deficit, massive, automatic cuts to federal programs will take place unless Congress agrees by year’s end on an alternative set of budgetary measures to replace sequestration. If they fail to do so, federal spending will be automatically slashed by $1.2 trillion from 2013 through 2021, with approximately $109 billion in cuts coming in fiscal year 2013. Despite the fact that Speaker of the House John Boehner (R-OH) offered a plan with $800 billion in new revenue, he has not outlined any specific or realistic path to get there and wants to lower tax rates—a plan that heads in the wrong direction. As a result, the country is now in a precarious situation. Only an eleventh-hour deal will prevent cuts that former Secretary of Defense Robert Gates—who served under both President George W. Bush and President Barack Obama—has said would have a “catastrophic effect” on national security. Sequestration’s impacts could be equally calamitous for the management of federal programs that safeguard American lives, fuel our economy, and provide treasured sites for rest and recreation. Sequestration will have a big—and negative—impact on land and ocean management agencies. Here’s how it’ll affect all Americans: Less accurate weather forecasts Slower energy development Fewer </w:t>
      </w:r>
      <w:proofErr w:type="spellStart"/>
      <w:r w:rsidRPr="00926B15">
        <w:rPr>
          <w:sz w:val="10"/>
        </w:rPr>
        <w:t>wildland</w:t>
      </w:r>
      <w:proofErr w:type="spellEnd"/>
      <w:r w:rsidRPr="00926B15">
        <w:rPr>
          <w:sz w:val="10"/>
        </w:rPr>
        <w:t xml:space="preserve"> firefighters Closures of national parks Fewer places to hunt Less fish on your table Diminished maritime safety and security Congressional Republicans are beginning to wake up to the reality that our financial woes cannot be solved simply by slashing spending—additional sources of revenue must be part of the equation. Several conservatives have recently broken ranks from GOP taxation task-master, lobbyist Grover </w:t>
      </w:r>
      <w:proofErr w:type="spellStart"/>
      <w:r w:rsidRPr="00926B15">
        <w:rPr>
          <w:sz w:val="10"/>
        </w:rPr>
        <w:t>Norquist</w:t>
      </w:r>
      <w:proofErr w:type="spellEnd"/>
      <w:r w:rsidRPr="00926B15">
        <w:rPr>
          <w:sz w:val="10"/>
        </w:rPr>
        <w:t xml:space="preserve">, who is most known for the pledge he convinced many in Congress to sign promising to reject any tax increases. Sen. Bob Corker (R-TN) recently suggested that he is not “obligated” to honor the pledge he made with </w:t>
      </w:r>
      <w:proofErr w:type="spellStart"/>
      <w:r w:rsidRPr="00926B15">
        <w:rPr>
          <w:sz w:val="10"/>
        </w:rPr>
        <w:t>Norquist</w:t>
      </w:r>
      <w:proofErr w:type="spellEnd"/>
      <w:r w:rsidRPr="00926B15">
        <w:rPr>
          <w:sz w:val="10"/>
        </w:rPr>
        <w:t xml:space="preserve"> to oppose tax increases. This is good news for the American people who enjoy government services—everything from a strong military to the interstate highway system to public education—because it means that an honest conversation about addressing the deficit that includes both new revenues and cuts can move forward. But </w:t>
      </w:r>
      <w:r w:rsidRPr="00726844">
        <w:rPr>
          <w:rStyle w:val="StyleBoldUnderline"/>
        </w:rPr>
        <w:t>unless more conservatives join</w:t>
      </w:r>
      <w:r w:rsidRPr="00926B15">
        <w:rPr>
          <w:sz w:val="10"/>
        </w:rPr>
        <w:t xml:space="preserve"> this trend, sequestration will be inevitable, in which case </w:t>
      </w:r>
      <w:r w:rsidRPr="00726844">
        <w:rPr>
          <w:rStyle w:val="StyleBoldUnderline"/>
        </w:rPr>
        <w:t>we are going to have to start making do without</w:t>
      </w:r>
      <w:r w:rsidRPr="00926B15">
        <w:rPr>
          <w:sz w:val="10"/>
        </w:rPr>
        <w:t xml:space="preserve"> some of these </w:t>
      </w:r>
      <w:r w:rsidRPr="00726844">
        <w:rPr>
          <w:rStyle w:val="StyleBoldUnderline"/>
        </w:rPr>
        <w:t>vital services</w:t>
      </w:r>
      <w:r w:rsidRPr="00926B15">
        <w:rPr>
          <w:sz w:val="10"/>
        </w:rPr>
        <w:t xml:space="preserve"> we now consider fundamental to our daily lives. In this issue brief, we examine seven key areas where federal land and ocean management agencies, such as the Department of the Interior and the National Oceanic and Atmospheric Administration, make critical investments on which Americans have come to depend and what cutting these agencies might mean, including: Less accurate weather forecasts Slower energy development Fewer </w:t>
      </w:r>
      <w:proofErr w:type="spellStart"/>
      <w:r w:rsidRPr="00926B15">
        <w:rPr>
          <w:sz w:val="10"/>
        </w:rPr>
        <w:t>wildland</w:t>
      </w:r>
      <w:proofErr w:type="spellEnd"/>
      <w:r w:rsidRPr="00926B15">
        <w:rPr>
          <w:sz w:val="10"/>
        </w:rPr>
        <w:t xml:space="preserve"> firefighters Closures of national parks Fewer places to hunt Less fish on our tables Diminished maritime safety and security Overall, the Office of Management and Budget predicted in a recent report that sequestration will cut $2.603 billion in fiscal year 2013 alone from the agencies that manage the hundreds of millions of acres of lands and oceans that belong to U.S. taxpayers. There is no doubt Americans will feel the impacts of such massive cuts. In particular, we will see reductions in many services provided by land and ocean management agencies such as weather satellites, firefighters, American-made energy, and hunting and fishing opportunities. Additionally—and perhaps most obviously—the cuts will likely cause some level of closure, if not complete closure, at many of our parks, seashores, and other cherished places. Losing funding for these critical services and infrastructure also reduces their tremendous value as job creators and economic drivers. Americans depend on our public lands and ocean management agencies in three crucial areas: Providing safety and security (weather forecasting, park rangers, firefighters, the Coast Guard, etc.) Enhancing economic contributions (the Department of the Interior leveraged $385 billion in economic activity such as oil and gas, mining, timber, grazing, and recreation in 2011) Preserving America’s shared history, heritage, and recreation opportunities (national parks, forests, seashores, and historic landmarks) Voters recognize the value of these services and by nearly a 3-to-1 margin oppose reducing conservation funds to balance the budget. A poll conducted by the Nature Conservancy determined that 74 percent of voters say that, “even with federal budget problems, funding for conservation should not be cut.” And in the 2012 election, voters across 21 states approved ballot measures raising $767 million for new parks and conservation initiatives. As these statistics clearly show, many citizens are willing to pay a little more in order to fund conservation and related programs. In order to continue providing these necessary services to the American people, congressional </w:t>
      </w:r>
      <w:r w:rsidRPr="00926B15">
        <w:rPr>
          <w:rStyle w:val="StyleBoldUnderline"/>
        </w:rPr>
        <w:t>Republicans</w:t>
      </w:r>
      <w:r w:rsidRPr="00926B15">
        <w:rPr>
          <w:sz w:val="10"/>
        </w:rPr>
        <w:t xml:space="preserve"> must put forward a realistic plan that embraces both revenue increases and spending cuts. Such an approach would maintain as much funding as possible for these critical and valued government programs. The cost to administer our lands and ocean agencies is a sound investment for Americans due to the economic and societal benefits they provide. </w:t>
      </w:r>
      <w:r w:rsidRPr="00926B15">
        <w:rPr>
          <w:rStyle w:val="StyleBoldUnderline"/>
        </w:rPr>
        <w:t>Attempting</w:t>
      </w:r>
      <w:r w:rsidRPr="00926B15">
        <w:rPr>
          <w:sz w:val="10"/>
        </w:rPr>
        <w:t xml:space="preserve"> </w:t>
      </w:r>
      <w:r w:rsidRPr="00926B15">
        <w:rPr>
          <w:rStyle w:val="StyleBoldUnderline"/>
        </w:rPr>
        <w:t>to balance the budget</w:t>
      </w:r>
      <w:r w:rsidRPr="00926B15">
        <w:rPr>
          <w:sz w:val="10"/>
        </w:rPr>
        <w:t xml:space="preserve"> and avoid the fiscal showdown simply </w:t>
      </w:r>
      <w:r w:rsidRPr="00926B15">
        <w:rPr>
          <w:rStyle w:val="StyleBoldUnderline"/>
        </w:rPr>
        <w:t>by cutting spending</w:t>
      </w:r>
      <w:r w:rsidRPr="00926B15">
        <w:rPr>
          <w:sz w:val="10"/>
        </w:rPr>
        <w:t xml:space="preserve"> without a plan to </w:t>
      </w:r>
      <w:r w:rsidRPr="00926B15">
        <w:rPr>
          <w:sz w:val="10"/>
        </w:rPr>
        <w:lastRenderedPageBreak/>
        <w:t xml:space="preserve">increase revenue </w:t>
      </w:r>
      <w:r w:rsidRPr="00926B15">
        <w:rPr>
          <w:rStyle w:val="StyleBoldUnderline"/>
        </w:rPr>
        <w:t>means</w:t>
      </w:r>
      <w:r w:rsidRPr="00926B15">
        <w:rPr>
          <w:sz w:val="10"/>
        </w:rPr>
        <w:t xml:space="preserve"> we will be less prepared for the next Hurricane Sandy. It means we will be unable to control massive wildfires as quickly as we can today. And it means we will have fewer places to hunt, fish, and relax. </w:t>
      </w:r>
      <w:r w:rsidRPr="00926B15">
        <w:rPr>
          <w:rStyle w:val="StyleBoldUnderline"/>
        </w:rPr>
        <w:t xml:space="preserve">Impact on </w:t>
      </w:r>
      <w:r w:rsidRPr="00926B15">
        <w:rPr>
          <w:sz w:val="10"/>
        </w:rPr>
        <w:t>public lands and</w:t>
      </w:r>
      <w:r w:rsidRPr="00926B15">
        <w:rPr>
          <w:rStyle w:val="StyleBoldUnderline"/>
        </w:rPr>
        <w:t xml:space="preserve"> oceans</w:t>
      </w:r>
      <w:r>
        <w:rPr>
          <w:rStyle w:val="StyleBoldUnderline"/>
        </w:rPr>
        <w:t xml:space="preserve"> </w:t>
      </w:r>
      <w:r w:rsidRPr="00926B15">
        <w:rPr>
          <w:sz w:val="10"/>
        </w:rPr>
        <w:t xml:space="preserve">The White House Office of Management and Budget released a report in September determining that the “sequestration percentages for the non-defense function would be a reduction of 8.2 percent for discretionary appropriations and 7.6 percent for direct spending.” All of the cuts described in this issue brief are nondefense discretionary, except for one account in the Coast Guard that has a defense function and would receive a 9.4 percent cut totaling $50 million in fiscal year 2013. It is important to note that the Office of Management and Budget does not provide much specificity about how these cuts would be administered to individual programs within agencies. It lists them only in terms of high-level budget line items where appropriations are tracked. For example, the analysis shows that the National Park Service operations budget will lose $183 million, but it does not specify which services or which parks will bear the brunt of this reduction—those decisions are left to the agencies and departments themselves. It is therefore difficult to guess what sort of cuts the agencies might make—for example, which areas might close, which programs might end, how many jobs will be </w:t>
      </w:r>
      <w:proofErr w:type="gramStart"/>
      <w:r w:rsidRPr="00926B15">
        <w:rPr>
          <w:sz w:val="10"/>
        </w:rPr>
        <w:t>lost,</w:t>
      </w:r>
      <w:proofErr w:type="gramEnd"/>
      <w:r w:rsidRPr="00926B15">
        <w:rPr>
          <w:sz w:val="10"/>
        </w:rPr>
        <w:t xml:space="preserve"> and other details. Nevertheless, we can easily assume that cuts on such a massive scale will have a major impact on a number of fronts, and that Americans will feel them with regard to the services and values that the agencies provide. Less accurate weather forecasts One of the most important and evident investments that the federal government makes is in weather prediction. But sequestration could threaten the government’s ability to provide accurate weather forecasting by cutting the budget for the agency where weather prediction is housed. If this happens, Americans will get less precise daily weather reports and will suffer through less accurate natural disaster predictions for hurricanes, blizzards, droughts, tornadoes, and other weather events from the mundane to the catastrophic. The National Oceanic and Atmospheric Agency is the central agency for critical weather prediction resources. Its National Weather Service is the nation’s primary source of the data and analysis, forming the basis of everything from the forecasts you receive from meteorologists on the morning news to the National Hurricane Center’s storm-tracking capabilities to the long-term projections of global climate change. Even the Weather Channel’s forecasts come from this agency’s data. The United States is already falling behind other nations when it comes to forecasting capabilities. As accurate as the National Oceanic and Atmospheric Agency’s predictions of the track of Hurricane Sandy proved to be, European models predicted its landfall days before U.S. models did. As a result, when meteorologists sought to predict the arrival and intensity of the large storm that slammed into the New York/New Jersey area less than a week after Sandy, they frequently referenced the European model’s predictions to lend more credibility to their reports. Even though our domestic weather prediction capabilities trail the Europeans in many capacities, sequestration’s 8.2 percent cut would make them even worse. One specific example involves the ongoing effort to replace our nation’s aging weather monitoring satellites. The Government Accountability Office predicted that even at current spending levels, to buy replacement satellites, “there will likely be a gap in satellite data lasting 17 to 53 months”—the time it takes the old satellite to shut down and when its replacement can come online. During this time, the accuracy of advance warnings of impending weather disasters such as hurricanes and blizzards could decline by as much as 50 percent. The National Oceanic and Atmospheric Agency’s “Procurement, Acquisition, and Construction” account would face a $149 million reduction, according to the Office of Management and Budget’s projections. This would almost certainly extend the amount of time the country will have to get by with lower-quality storm predictions and warnings, potentially causing more damage and fatalities due to inaccurate weather prediction. Slower energy development </w:t>
      </w:r>
      <w:r w:rsidRPr="00926B15">
        <w:rPr>
          <w:rStyle w:val="StyleBoldUnderline"/>
        </w:rPr>
        <w:t>Energy development</w:t>
      </w:r>
      <w:r w:rsidRPr="00926B15">
        <w:rPr>
          <w:sz w:val="10"/>
        </w:rPr>
        <w:t xml:space="preserve"> is an important and legitimate use </w:t>
      </w:r>
      <w:r w:rsidRPr="00926B15">
        <w:rPr>
          <w:rStyle w:val="StyleBoldUnderline"/>
        </w:rPr>
        <w:t>of our</w:t>
      </w:r>
      <w:r w:rsidRPr="00926B15">
        <w:rPr>
          <w:sz w:val="10"/>
        </w:rPr>
        <w:t xml:space="preserve"> lands and </w:t>
      </w:r>
      <w:r w:rsidRPr="00926B15">
        <w:rPr>
          <w:rStyle w:val="StyleBoldUnderline"/>
        </w:rPr>
        <w:t>oceans</w:t>
      </w:r>
      <w:r w:rsidRPr="00926B15">
        <w:rPr>
          <w:sz w:val="10"/>
        </w:rPr>
        <w:t xml:space="preserve">. Both onshore lands and the Outer Continental Shelf (lands owned by the U.S. that are underwater offshore) provide substantial natural resources used for energy. In fact, 32 percent of the oil, 21 percent of the natural gas, and 43 percent of the coal produced in the United States comes from federal lands and waters. </w:t>
      </w:r>
      <w:r w:rsidRPr="00926B15">
        <w:rPr>
          <w:rStyle w:val="StyleBoldUnderline"/>
        </w:rPr>
        <w:t>Sequestration</w:t>
      </w:r>
      <w:r w:rsidRPr="00926B15">
        <w:rPr>
          <w:sz w:val="10"/>
        </w:rPr>
        <w:t xml:space="preserve">, however, could potentially </w:t>
      </w:r>
      <w:r w:rsidRPr="00926B15">
        <w:rPr>
          <w:rStyle w:val="StyleBoldUnderline"/>
        </w:rPr>
        <w:t>hinder</w:t>
      </w:r>
      <w:r w:rsidRPr="00926B15">
        <w:rPr>
          <w:sz w:val="10"/>
        </w:rPr>
        <w:t xml:space="preserve"> government agencies from </w:t>
      </w:r>
      <w:r w:rsidRPr="00926B15">
        <w:rPr>
          <w:rStyle w:val="StyleBoldUnderline"/>
        </w:rPr>
        <w:t>planning, studying, and permitting</w:t>
      </w:r>
      <w:r w:rsidRPr="00926B15">
        <w:rPr>
          <w:sz w:val="10"/>
        </w:rPr>
        <w:t xml:space="preserve"> this energy development by limiting their resources and available staff. Public lands and oceans also offer significant opportunities for renewable energy development. Recently, the Department of the Interior announced that it had approved 10,000 megawatts of solar, wind, and geothermal energy on public lands, more than all previous administrations combined. The agency is also making progress when it comes to offshore wind development. The Cape Wind project has received all its permits and is preparing to begin construction on the country’s first offshore wind farm, in Massachusetts’ Nantucket Sound. And after completing the first phase of its “Smart from the Start” initiative, which identifies areas off the Atlantic coast that will be offered to developers, the agency issued its first lease under the program in October. But all of this progress could be drastically slowed under sequestration. Land and </w:t>
      </w:r>
      <w:r w:rsidRPr="00926B15">
        <w:rPr>
          <w:rStyle w:val="StyleBoldUnderline"/>
        </w:rPr>
        <w:t>ocean management agencies</w:t>
      </w:r>
      <w:r w:rsidRPr="00926B15">
        <w:rPr>
          <w:sz w:val="10"/>
        </w:rPr>
        <w:t xml:space="preserve"> </w:t>
      </w:r>
      <w:r w:rsidRPr="00926B15">
        <w:rPr>
          <w:rStyle w:val="Emphasis"/>
        </w:rPr>
        <w:t>face cuts to the programs</w:t>
      </w:r>
      <w:r w:rsidRPr="00926B15">
        <w:rPr>
          <w:sz w:val="10"/>
        </w:rPr>
        <w:t xml:space="preserve"> that allow them to plan for, study, permit, and help build fossil fuel and renewable energy projects on an efficient timeline. This means projects will take longer to get approved and set up, delaying the process of energy development and in some cases potentially stopping it completely. The stalling of energy development from our own public lands and oceans will also mean a greater reliance on foreign energy sources—an outcome we’ve been trying to get away from for years. Specifically, the Department of the Interior’s Bureau of Land Management faces an $85 million cut to its “Management of Lands and Resources” account in fiscal year 2013 alone. Part of this account is devoted to energy and minerals management, including permit processing and environmental analyses of energy projects. The Department’s Fish and Wildlife Service also has funds that allow it to study the impacts of energy development on species and habitats, but the account that is in part devoted to this purpose—“Resource Management”—will be slashed by $105 million in 2013 under sequestration. These types of cuts could delay the environmental review process, making it more difficult for renewable energy projects on public lands to actually get off the ground. In terms of offshore energy development, </w:t>
      </w:r>
      <w:r w:rsidRPr="00926B15">
        <w:rPr>
          <w:rStyle w:val="StyleBoldUnderline"/>
        </w:rPr>
        <w:t>the Bureau of Ocean Energy Management will be cut</w:t>
      </w:r>
      <w:r w:rsidRPr="00926B15">
        <w:rPr>
          <w:sz w:val="10"/>
        </w:rPr>
        <w:t xml:space="preserve"> by $13 million in fiscal year 2013 if the sequester moves forward. </w:t>
      </w:r>
      <w:r w:rsidRPr="00926B15">
        <w:rPr>
          <w:rStyle w:val="StyleBoldUnderline"/>
        </w:rPr>
        <w:t>This agency manages</w:t>
      </w:r>
      <w:r w:rsidRPr="00926B15">
        <w:rPr>
          <w:sz w:val="10"/>
        </w:rPr>
        <w:t xml:space="preserve"> </w:t>
      </w:r>
      <w:r w:rsidRPr="00926B15">
        <w:rPr>
          <w:rStyle w:val="StyleBoldUnderline"/>
        </w:rPr>
        <w:t>exploration, science, leasing, permitting, and development of offshore energy resources</w:t>
      </w:r>
      <w:r w:rsidRPr="00926B15">
        <w:rPr>
          <w:sz w:val="10"/>
        </w:rPr>
        <w:t>, both fossil and renewable. Such a large cut to this agency’s budget could slow down the recent progress made on offshore wind energy development on the Outer Continental Shelf.</w:t>
      </w:r>
    </w:p>
    <w:p w:rsidR="00405E2F" w:rsidRPr="00F661F2" w:rsidRDefault="00405E2F" w:rsidP="00405E2F"/>
    <w:p w:rsidR="00405E2F" w:rsidRDefault="00405E2F" w:rsidP="00405E2F">
      <w:pPr>
        <w:pStyle w:val="Heading3"/>
      </w:pPr>
      <w:r>
        <w:lastRenderedPageBreak/>
        <w:t xml:space="preserve">Link – Offshore Wind – Tax Credit </w:t>
      </w:r>
    </w:p>
    <w:p w:rsidR="00405E2F" w:rsidRDefault="00405E2F" w:rsidP="00405E2F">
      <w:pPr>
        <w:pStyle w:val="Heading4"/>
      </w:pPr>
      <w:r>
        <w:t>Wind incentives drain PC – causes massive congressional budget fight</w:t>
      </w:r>
    </w:p>
    <w:p w:rsidR="00405E2F" w:rsidRPr="00557392" w:rsidRDefault="00405E2F" w:rsidP="00405E2F">
      <w:r>
        <w:t xml:space="preserve">Hannah </w:t>
      </w:r>
      <w:proofErr w:type="spellStart"/>
      <w:r w:rsidRPr="00557392">
        <w:rPr>
          <w:rStyle w:val="StyleStyleBold12pt"/>
        </w:rPr>
        <w:t>Northey</w:t>
      </w:r>
      <w:proofErr w:type="spellEnd"/>
      <w:r>
        <w:t>, E&amp;E reporter, E &amp; E News, 2-2-</w:t>
      </w:r>
      <w:r w:rsidRPr="00557392">
        <w:rPr>
          <w:rStyle w:val="StyleStyleBold12pt"/>
        </w:rPr>
        <w:t>2012</w:t>
      </w:r>
      <w:r>
        <w:rPr>
          <w:rStyle w:val="StyleStyleBold12pt"/>
        </w:rPr>
        <w:t xml:space="preserve"> </w:t>
      </w:r>
      <w:r w:rsidRPr="00557392">
        <w:t>lexis</w:t>
      </w:r>
    </w:p>
    <w:p w:rsidR="00405E2F" w:rsidRDefault="00405E2F" w:rsidP="00405E2F"/>
    <w:p w:rsidR="00405E2F" w:rsidRPr="004C43A9" w:rsidRDefault="00405E2F" w:rsidP="00405E2F">
      <w:pPr>
        <w:rPr>
          <w:sz w:val="16"/>
        </w:rPr>
      </w:pPr>
      <w:r w:rsidRPr="000A1419">
        <w:rPr>
          <w:sz w:val="16"/>
        </w:rPr>
        <w:t xml:space="preserve">Murkowski said </w:t>
      </w:r>
      <w:r w:rsidRPr="000A1419">
        <w:rPr>
          <w:rStyle w:val="StyleBoldUnderline"/>
        </w:rPr>
        <w:t xml:space="preserve">the issue of whether Congress should extend clean energy tax credits for wind producers is going to be a </w:t>
      </w:r>
      <w:r w:rsidRPr="000A1419">
        <w:rPr>
          <w:rStyle w:val="Emphasis"/>
        </w:rPr>
        <w:t>thorny issue</w:t>
      </w:r>
      <w:r w:rsidRPr="000A1419">
        <w:rPr>
          <w:rStyle w:val="StyleBoldUnderline"/>
        </w:rPr>
        <w:t xml:space="preserve"> in such a tight budgetary environment</w:t>
      </w:r>
      <w:r w:rsidRPr="000A1419">
        <w:rPr>
          <w:sz w:val="16"/>
        </w:rPr>
        <w:t>. "</w:t>
      </w:r>
      <w:r w:rsidRPr="000A1419">
        <w:rPr>
          <w:rStyle w:val="StyleBoldUnderline"/>
        </w:rPr>
        <w:t xml:space="preserve">How we're going to allow for continuation or extension, whether it's [production tax credit] or otherwise, that's going to be subject of </w:t>
      </w:r>
      <w:r w:rsidRPr="000A1419">
        <w:rPr>
          <w:rStyle w:val="Emphasis"/>
        </w:rPr>
        <w:t>great debate</w:t>
      </w:r>
      <w:r w:rsidRPr="000A1419">
        <w:rPr>
          <w:sz w:val="16"/>
        </w:rPr>
        <w:t xml:space="preserve"> going forward," she said. "I happen to think in many of these areas, these have been exceptionally helpful for us, and I'd like to see the extensions."</w:t>
      </w:r>
    </w:p>
    <w:p w:rsidR="00405E2F" w:rsidRPr="00730FFB" w:rsidRDefault="00405E2F" w:rsidP="00405E2F">
      <w:pPr>
        <w:pStyle w:val="Heading4"/>
      </w:pPr>
      <w:r>
        <w:t>Wind incentives drain PC – the issue is politicized, it can barely get enough congressional support and only as rider to other bills</w:t>
      </w:r>
    </w:p>
    <w:p w:rsidR="00405E2F" w:rsidRDefault="00405E2F" w:rsidP="00405E2F">
      <w:r>
        <w:t xml:space="preserve">Jennifer </w:t>
      </w:r>
      <w:r w:rsidRPr="00557392">
        <w:rPr>
          <w:rStyle w:val="StyleStyleBold12pt"/>
        </w:rPr>
        <w:t>Jacobs and</w:t>
      </w:r>
      <w:r>
        <w:t xml:space="preserve"> Jason </w:t>
      </w:r>
      <w:r w:rsidRPr="00557392">
        <w:rPr>
          <w:rStyle w:val="StyleStyleBold12pt"/>
        </w:rPr>
        <w:t>Noble</w:t>
      </w:r>
      <w:r>
        <w:t>, Des Moines Register, 8-15-</w:t>
      </w:r>
      <w:r w:rsidRPr="00557392">
        <w:rPr>
          <w:rStyle w:val="StyleStyleBold12pt"/>
        </w:rPr>
        <w:t>2012</w:t>
      </w:r>
      <w:r>
        <w:t xml:space="preserve"> “Wind credit likely to stay” </w:t>
      </w:r>
      <w:hyperlink r:id="rId74" w:history="1">
        <w:r w:rsidRPr="002A7B81">
          <w:rPr>
            <w:rStyle w:val="Hyperlink"/>
          </w:rPr>
          <w:t>http://www.governorswindenergycoalition.org/?p=3110</w:t>
        </w:r>
      </w:hyperlink>
      <w:r>
        <w:t xml:space="preserve"> DA: 6/5/14</w:t>
      </w:r>
    </w:p>
    <w:p w:rsidR="00405E2F" w:rsidRPr="0035482F" w:rsidRDefault="00405E2F" w:rsidP="00405E2F"/>
    <w:p w:rsidR="00405E2F" w:rsidRDefault="00405E2F" w:rsidP="00405E2F">
      <w:pPr>
        <w:rPr>
          <w:sz w:val="12"/>
        </w:rPr>
      </w:pPr>
      <w:r w:rsidRPr="0035482F">
        <w:rPr>
          <w:rStyle w:val="StyleBoldUnderline"/>
        </w:rPr>
        <w:t>All the huff and puff</w:t>
      </w:r>
      <w:r w:rsidRPr="00730FFB">
        <w:rPr>
          <w:sz w:val="12"/>
        </w:rPr>
        <w:t xml:space="preserve"> on the campaign trail in Iowa </w:t>
      </w:r>
      <w:r w:rsidRPr="00C9517F">
        <w:rPr>
          <w:rStyle w:val="StyleBoldUnderline"/>
        </w:rPr>
        <w:t>aside, it's likely that the wind energy tax credit will pass this</w:t>
      </w:r>
      <w:r w:rsidRPr="0035482F">
        <w:rPr>
          <w:rStyle w:val="StyleBoldUnderline"/>
        </w:rPr>
        <w:t xml:space="preserve"> fall,</w:t>
      </w:r>
      <w:r w:rsidRPr="00730FFB">
        <w:rPr>
          <w:sz w:val="12"/>
        </w:rPr>
        <w:t xml:space="preserve"> Iowans who follow the issue say.¶ </w:t>
      </w:r>
      <w:proofErr w:type="gramStart"/>
      <w:r w:rsidRPr="00730FFB">
        <w:rPr>
          <w:sz w:val="12"/>
        </w:rPr>
        <w:t>It's</w:t>
      </w:r>
      <w:proofErr w:type="gramEnd"/>
      <w:r w:rsidRPr="00730FFB">
        <w:rPr>
          <w:sz w:val="12"/>
        </w:rPr>
        <w:t xml:space="preserve"> a topic that Iowa voters typically don't bring up. But President Barack Obama loves to talk about it because it gives him an opening to bash GOP rival Mitt Romney for being opposed to an incentive that all of Iowa's top politicians consider important.¶ "If he really wants to learn something about wind," Obama said Tuesday, "all he's got to do is pay attention to what you've been doing here in Iowa."¶ Obama is keeping up a drumbeat on the issue at every campaign stop. At a wind farm in Haverhill on Tuesday, he said the tax credits help create jobs while the rest of the country benefits from "clean American energy." ¶ Iowa's </w:t>
      </w:r>
      <w:r w:rsidRPr="00730FFB">
        <w:rPr>
          <w:rStyle w:val="StyleBoldUnderline"/>
        </w:rPr>
        <w:t xml:space="preserve">congressional delegation is </w:t>
      </w:r>
      <w:r w:rsidRPr="00730FFB">
        <w:rPr>
          <w:rStyle w:val="Emphasis"/>
        </w:rPr>
        <w:t>cautiously optimistic</w:t>
      </w:r>
      <w:r w:rsidRPr="00730FFB">
        <w:rPr>
          <w:sz w:val="12"/>
        </w:rPr>
        <w:t xml:space="preserve"> </w:t>
      </w:r>
      <w:r w:rsidRPr="0035482F">
        <w:rPr>
          <w:rStyle w:val="StyleBoldUnderline"/>
        </w:rPr>
        <w:t xml:space="preserve">the wind production tax credit will pass after the Nov. 6 elections </w:t>
      </w:r>
      <w:r w:rsidRPr="00730FFB">
        <w:rPr>
          <w:rStyle w:val="StyleBoldUnderline"/>
        </w:rPr>
        <w:t>as part of a larger bill,</w:t>
      </w:r>
      <w:r w:rsidRPr="00730FFB">
        <w:rPr>
          <w:sz w:val="12"/>
        </w:rPr>
        <w:t xml:space="preserve"> staffers told The Des Moines Register on Tuesday. All seven in the delegation support the tax credit.¶ </w:t>
      </w:r>
      <w:proofErr w:type="gramStart"/>
      <w:r w:rsidRPr="00730FFB">
        <w:rPr>
          <w:sz w:val="12"/>
        </w:rPr>
        <w:t>But</w:t>
      </w:r>
      <w:proofErr w:type="gramEnd"/>
      <w:r w:rsidRPr="00730FFB">
        <w:rPr>
          <w:sz w:val="12"/>
        </w:rPr>
        <w:t xml:space="preserve"> </w:t>
      </w:r>
      <w:r w:rsidRPr="00730FFB">
        <w:rPr>
          <w:rStyle w:val="StyleBoldUnderline"/>
        </w:rPr>
        <w:t>Republican political operatives</w:t>
      </w:r>
      <w:r w:rsidRPr="00730FFB">
        <w:rPr>
          <w:sz w:val="12"/>
        </w:rPr>
        <w:t xml:space="preserve"> in Iowa </w:t>
      </w:r>
      <w:r w:rsidRPr="00730FFB">
        <w:rPr>
          <w:rStyle w:val="StyleBoldUnderline"/>
        </w:rPr>
        <w:t xml:space="preserve">say Obama has </w:t>
      </w:r>
      <w:r w:rsidRPr="00730FFB">
        <w:rPr>
          <w:rStyle w:val="Emphasis"/>
        </w:rPr>
        <w:t>politicized the issue</w:t>
      </w:r>
      <w:r w:rsidRPr="00730FFB">
        <w:rPr>
          <w:rStyle w:val="StyleBoldUnderline"/>
        </w:rPr>
        <w:t>. They say he's trying to manufacture an issue where there isn't one - and that he's just trying to distract from his own record on jobs and the economy</w:t>
      </w:r>
      <w:r w:rsidRPr="00730FFB">
        <w:rPr>
          <w:sz w:val="12"/>
        </w:rPr>
        <w:t xml:space="preserve">.¶ The debate on the campaign trail highlights that presidential candidates sometimes play up differences that are real, but may not have real effect on any legislation.¶ Action on the tax credit won't happen before the election, aides for Iowa's congressional delegation said.¶ </w:t>
      </w:r>
      <w:r w:rsidRPr="0035482F">
        <w:rPr>
          <w:rStyle w:val="StyleBoldUnderline"/>
        </w:rPr>
        <w:t xml:space="preserve">After Nov. 6, </w:t>
      </w:r>
      <w:r w:rsidRPr="00730FFB">
        <w:rPr>
          <w:sz w:val="12"/>
        </w:rPr>
        <w:t>when there's more clarity to the political landscape,</w:t>
      </w:r>
      <w:r w:rsidRPr="0035482F">
        <w:rPr>
          <w:rStyle w:val="StyleBoldUnderline"/>
        </w:rPr>
        <w:t xml:space="preserve"> language is likely to </w:t>
      </w:r>
      <w:r w:rsidRPr="00730FFB">
        <w:rPr>
          <w:rStyle w:val="StyleBoldUnderline"/>
        </w:rPr>
        <w:t xml:space="preserve">get tacked onto a bigger bill and </w:t>
      </w:r>
      <w:r w:rsidRPr="00730FFB">
        <w:rPr>
          <w:rStyle w:val="Emphasis"/>
        </w:rPr>
        <w:t>squeak through amid debate</w:t>
      </w:r>
      <w:r w:rsidRPr="00730FFB">
        <w:rPr>
          <w:rStyle w:val="StyleBoldUnderline"/>
        </w:rPr>
        <w:t xml:space="preserve"> about the farm bill and</w:t>
      </w:r>
      <w:r w:rsidRPr="00730FFB">
        <w:rPr>
          <w:sz w:val="12"/>
        </w:rPr>
        <w:t xml:space="preserve"> George W. Bush-era </w:t>
      </w:r>
      <w:r w:rsidRPr="00730FFB">
        <w:rPr>
          <w:rStyle w:val="StyleBoldUnderline"/>
        </w:rPr>
        <w:t>tax cuts</w:t>
      </w:r>
      <w:r w:rsidRPr="00730FFB">
        <w:rPr>
          <w:sz w:val="12"/>
        </w:rPr>
        <w:t>, staffers said.</w:t>
      </w:r>
    </w:p>
    <w:p w:rsidR="00405E2F" w:rsidRDefault="00405E2F" w:rsidP="00405E2F">
      <w:pPr>
        <w:pStyle w:val="Heading3"/>
      </w:pPr>
      <w:r>
        <w:lastRenderedPageBreak/>
        <w:t>Link – OTEC</w:t>
      </w:r>
    </w:p>
    <w:p w:rsidR="00405E2F" w:rsidRPr="00302E55" w:rsidRDefault="00405E2F" w:rsidP="00405E2F">
      <w:pPr>
        <w:pStyle w:val="Heading4"/>
      </w:pPr>
      <w:r w:rsidRPr="00302E55">
        <w:t>OTEC is unpopular in Congress</w:t>
      </w:r>
      <w:r>
        <w:t xml:space="preserve"> – environmentalists, costs, and bureaucracy – link alone turns investment</w:t>
      </w:r>
    </w:p>
    <w:p w:rsidR="00405E2F" w:rsidRPr="00302E55" w:rsidRDefault="00405E2F" w:rsidP="00405E2F">
      <w:proofErr w:type="spellStart"/>
      <w:r w:rsidRPr="00302E55">
        <w:t>Becca</w:t>
      </w:r>
      <w:proofErr w:type="spellEnd"/>
      <w:r>
        <w:t xml:space="preserve"> </w:t>
      </w:r>
      <w:r w:rsidRPr="000853F9">
        <w:rPr>
          <w:rStyle w:val="StyleStyleBold12pt"/>
        </w:rPr>
        <w:t>Friedman</w:t>
      </w:r>
      <w:r w:rsidRPr="00302E55">
        <w:t>,</w:t>
      </w:r>
      <w:r>
        <w:t xml:space="preserve"> Doctoral Student, Department of Government at Georgetown University, formerly Research Associate at Council on Foreign Relations </w:t>
      </w:r>
      <w:r w:rsidRPr="00302E55">
        <w:t xml:space="preserve">“Examining the Future of Ocean Thermal Energy Conversion”, Harvard Political Review, </w:t>
      </w:r>
      <w:r>
        <w:t>3-</w:t>
      </w:r>
      <w:r w:rsidRPr="000853F9">
        <w:rPr>
          <w:rStyle w:val="StyleStyleBold12pt"/>
        </w:rPr>
        <w:t>2014</w:t>
      </w:r>
      <w:r>
        <w:t xml:space="preserve"> </w:t>
      </w:r>
      <w:r w:rsidRPr="00302E55">
        <w:t xml:space="preserve">, </w:t>
      </w:r>
      <w:hyperlink r:id="rId75" w:history="1">
        <w:r w:rsidRPr="002A7B81">
          <w:rPr>
            <w:rStyle w:val="Hyperlink"/>
          </w:rPr>
          <w:t>http://www.oceanenergycouncil.com/index.php/OTEC-News/Examining-the-future-of-Ocean-Thermal-Energy-Conversion.html</w:t>
        </w:r>
      </w:hyperlink>
      <w:r>
        <w:t xml:space="preserve"> DA: 6/5/14</w:t>
      </w:r>
    </w:p>
    <w:p w:rsidR="00405E2F" w:rsidRPr="00302E55" w:rsidRDefault="00405E2F" w:rsidP="00405E2F"/>
    <w:p w:rsidR="00405E2F" w:rsidRPr="004B74B7" w:rsidRDefault="00405E2F" w:rsidP="00405E2F">
      <w:pPr>
        <w:rPr>
          <w:sz w:val="16"/>
        </w:rPr>
      </w:pPr>
      <w:r w:rsidRPr="000853F9">
        <w:rPr>
          <w:sz w:val="16"/>
        </w:rPr>
        <w:t xml:space="preserve">Although it may seem like an environmentalist’s fantasy, experts in oceanic energy contend that the technology to provide a truly infinite source of power to the </w:t>
      </w:r>
      <w:smartTag w:uri="urn:schemas-microsoft-com:office:smarttags" w:element="place">
        <w:smartTag w:uri="urn:schemas-microsoft-com:office:smarttags" w:element="country-region">
          <w:r w:rsidRPr="000853F9">
            <w:rPr>
              <w:sz w:val="16"/>
            </w:rPr>
            <w:t>United States</w:t>
          </w:r>
        </w:smartTag>
      </w:smartTag>
      <w:r w:rsidRPr="000853F9">
        <w:rPr>
          <w:sz w:val="16"/>
        </w:rPr>
        <w:t xml:space="preserve"> already exists in the form of Ocean Thermal Energy Conversion (OTEC). Despite enthusiastic projections and promising prototypes, however, </w:t>
      </w:r>
      <w:r w:rsidRPr="000853F9">
        <w:rPr>
          <w:rStyle w:val="StyleBoldUnderline"/>
        </w:rPr>
        <w:t xml:space="preserve">a </w:t>
      </w:r>
      <w:r w:rsidRPr="000853F9">
        <w:rPr>
          <w:rStyle w:val="Emphasis"/>
        </w:rPr>
        <w:t>lack of governmental support</w:t>
      </w:r>
      <w:r w:rsidRPr="000853F9">
        <w:rPr>
          <w:sz w:val="16"/>
        </w:rPr>
        <w:t xml:space="preserve"> and the need for risky capital investment </w:t>
      </w:r>
      <w:r w:rsidRPr="000853F9">
        <w:rPr>
          <w:rStyle w:val="StyleBoldUnderline"/>
        </w:rPr>
        <w:t>have stalled OTEC</w:t>
      </w:r>
      <w:r w:rsidRPr="000853F9">
        <w:rPr>
          <w:sz w:val="16"/>
        </w:rPr>
        <w:t xml:space="preserve"> in its research and development phase.  Regardless, oceanic energy experts have high hopes. Dr. Joseph Huang, Senior Scientist at the National Oceanic and Atmospheric Administration and former leader of a Department of Energy team on oceanic energy, told the HPR, “If we can use one percent of the energy [generated by OTEC] for electricity and other things, the potential is so big. It is more than 100 to 1000 times more than the current consumption of worldwide energy. The potential is huge. There is not any other renewable energy that can compare with OTEC.”  The Science of </w:t>
      </w:r>
      <w:proofErr w:type="gramStart"/>
      <w:r w:rsidRPr="000853F9">
        <w:rPr>
          <w:sz w:val="16"/>
        </w:rPr>
        <w:t>OTEC  French</w:t>
      </w:r>
      <w:proofErr w:type="gramEnd"/>
      <w:r w:rsidRPr="000853F9">
        <w:rPr>
          <w:sz w:val="16"/>
        </w:rPr>
        <w:t xml:space="preserve"> physicist George Claude first explored the science of OTEC in the early twentieth century, and he built an experimental design in 1929. Unfortunately for Claude, the high maintenance needed for an OTEC plant, especially given the frequency of storms in tropical ocean climates, caused him to abandon the project. Nevertheless, his work demonstrated that the difference in temperature between the surface layer and the depths of the ocean was enough to generate power, using the warmer water as the heat source and the cooler water as a heat sink. OTEC takes warm water and pressurizes it so that it becomes steam, then uses the steam to power a turbine which creates power, and completes the cycle by using the cold water to return the steam to its liquid state.  Huge Capital, Huge </w:t>
      </w:r>
      <w:proofErr w:type="gramStart"/>
      <w:r w:rsidRPr="000853F9">
        <w:rPr>
          <w:sz w:val="16"/>
        </w:rPr>
        <w:t>Risks  Despite</w:t>
      </w:r>
      <w:proofErr w:type="gramEnd"/>
      <w:r w:rsidRPr="000853F9">
        <w:rPr>
          <w:sz w:val="16"/>
        </w:rPr>
        <w:t xml:space="preserve"> the sound science, a fully functioning OTEC prototype has yet to be developed. </w:t>
      </w:r>
      <w:r w:rsidRPr="000853F9">
        <w:rPr>
          <w:rStyle w:val="StyleBoldUnderline"/>
        </w:rPr>
        <w:t xml:space="preserve">The high </w:t>
      </w:r>
      <w:r w:rsidRPr="000853F9">
        <w:rPr>
          <w:rStyle w:val="Emphasis"/>
        </w:rPr>
        <w:t>costs of building</w:t>
      </w:r>
      <w:r w:rsidRPr="000853F9">
        <w:rPr>
          <w:rStyle w:val="StyleBoldUnderline"/>
        </w:rPr>
        <w:t xml:space="preserve"> even a model pose the main barrier</w:t>
      </w:r>
      <w:r w:rsidRPr="000853F9">
        <w:rPr>
          <w:sz w:val="16"/>
        </w:rPr>
        <w:t xml:space="preserve">. Although piecemeal experiments have proven the effectiveness of the individual components, a large-scale plant has never been built. Luis Vega of the </w:t>
      </w:r>
      <w:smartTag w:uri="urn:schemas-microsoft-com:office:smarttags" w:element="place">
        <w:smartTag w:uri="urn:schemas-microsoft-com:office:smarttags" w:element="PlaceName">
          <w:r w:rsidRPr="000853F9">
            <w:rPr>
              <w:sz w:val="16"/>
            </w:rPr>
            <w:t>Pacific</w:t>
          </w:r>
        </w:smartTag>
        <w:r w:rsidRPr="000853F9">
          <w:rPr>
            <w:sz w:val="16"/>
          </w:rPr>
          <w:t xml:space="preserve"> </w:t>
        </w:r>
        <w:smartTag w:uri="urn:schemas-microsoft-com:office:smarttags" w:element="PlaceName">
          <w:r w:rsidRPr="000853F9">
            <w:rPr>
              <w:sz w:val="16"/>
            </w:rPr>
            <w:t>International</w:t>
          </w:r>
        </w:smartTag>
        <w:r w:rsidRPr="000853F9">
          <w:rPr>
            <w:sz w:val="16"/>
          </w:rPr>
          <w:t xml:space="preserve"> </w:t>
        </w:r>
        <w:smartTag w:uri="urn:schemas-microsoft-com:office:smarttags" w:element="PlaceType">
          <w:r w:rsidRPr="000853F9">
            <w:rPr>
              <w:sz w:val="16"/>
            </w:rPr>
            <w:t>Center</w:t>
          </w:r>
        </w:smartTag>
      </w:smartTag>
      <w:r w:rsidRPr="000853F9">
        <w:rPr>
          <w:sz w:val="16"/>
        </w:rPr>
        <w:t xml:space="preserve"> for High Technology Research estimated in an OTEC summary presentation that a commercial-size five-megawatt OTEC plant could cost from 80 to 100 million dollars over five years. According to Terry Penney, the Technology Manager at the National Renewable Energy Laboratory, the combination of cost and risk is OTEC’s main liability. “We’ve talked to inventors and other constituents over the years, and it’s still a matter of huge capital investment and a huge risk, and there are many [alternate forms of energy] that are less risky that could produce power with the same certainty,” Penney told the HPR.  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  </w:t>
      </w:r>
      <w:r w:rsidRPr="000853F9">
        <w:rPr>
          <w:rStyle w:val="Emphasis"/>
        </w:rPr>
        <w:t>Even environmentalists</w:t>
      </w:r>
      <w:r w:rsidRPr="000853F9">
        <w:rPr>
          <w:rStyle w:val="StyleBoldUnderline"/>
        </w:rPr>
        <w:t xml:space="preserve"> have </w:t>
      </w:r>
      <w:r w:rsidRPr="000853F9">
        <w:rPr>
          <w:rStyle w:val="Emphasis"/>
        </w:rPr>
        <w:t>impeded</w:t>
      </w:r>
      <w:r w:rsidRPr="000853F9">
        <w:rPr>
          <w:rStyle w:val="StyleBoldUnderline"/>
        </w:rPr>
        <w:t xml:space="preserve"> OTEC’s development</w:t>
      </w:r>
      <w:r w:rsidRPr="000853F9">
        <w:rPr>
          <w:sz w:val="16"/>
        </w:rPr>
        <w:t xml:space="preserve">. According to Penney, people do not want to see OTEC plants when they look at the ocean. When </w:t>
      </w:r>
      <w:r w:rsidRPr="000853F9">
        <w:rPr>
          <w:rStyle w:val="StyleBoldUnderline"/>
        </w:rPr>
        <w:t>they see a disruption of the pristine marine landscape</w:t>
      </w:r>
      <w:r w:rsidRPr="000853F9">
        <w:rPr>
          <w:sz w:val="16"/>
        </w:rPr>
        <w:t xml:space="preserve">, they think pollution.  </w:t>
      </w:r>
      <w:r w:rsidRPr="000853F9">
        <w:rPr>
          <w:rStyle w:val="StyleBoldUnderline"/>
        </w:rPr>
        <w:t>Given the risks, costs, and</w:t>
      </w:r>
      <w:r w:rsidRPr="000853F9">
        <w:rPr>
          <w:sz w:val="16"/>
        </w:rPr>
        <w:t xml:space="preserve"> </w:t>
      </w:r>
      <w:r w:rsidRPr="000853F9">
        <w:rPr>
          <w:rStyle w:val="StyleBoldUnderline"/>
        </w:rPr>
        <w:t>uncertain popularity</w:t>
      </w:r>
      <w:r w:rsidRPr="000853F9">
        <w:rPr>
          <w:sz w:val="16"/>
        </w:rPr>
        <w:t xml:space="preserve"> </w:t>
      </w:r>
      <w:r w:rsidRPr="000853F9">
        <w:rPr>
          <w:rStyle w:val="StyleBoldUnderline"/>
        </w:rPr>
        <w:t>of OTEC, it seems unlikely that federal support for OTEC is forthcoming</w:t>
      </w:r>
      <w:r w:rsidRPr="000853F9">
        <w:rPr>
          <w:sz w:val="16"/>
        </w:rPr>
        <w:t xml:space="preserve">. Jim Anderson, co-founder of Sea Solar Power Inc., a company specializing in OTEC technology, told the HPR, “Years ago </w:t>
      </w:r>
      <w:r w:rsidRPr="000853F9">
        <w:rPr>
          <w:rStyle w:val="StyleBoldUnderline"/>
        </w:rPr>
        <w:t>in the ’80s, there was a small</w:t>
      </w:r>
      <w:r w:rsidRPr="000853F9">
        <w:rPr>
          <w:sz w:val="16"/>
        </w:rPr>
        <w:t xml:space="preserve"> [governmental] </w:t>
      </w:r>
      <w:r w:rsidRPr="000853F9">
        <w:rPr>
          <w:rStyle w:val="StyleBoldUnderline"/>
        </w:rPr>
        <w:t>program for OTEC and it was abandoned</w:t>
      </w:r>
      <w:r w:rsidRPr="000853F9">
        <w:rPr>
          <w:sz w:val="16"/>
        </w:rPr>
        <w:t>…</w:t>
      </w:r>
      <w:r w:rsidRPr="000853F9">
        <w:rPr>
          <w:rStyle w:val="StyleBoldUnderline"/>
        </w:rPr>
        <w:t>That philosophy has carried forth to this day</w:t>
      </w:r>
      <w:r w:rsidRPr="000853F9">
        <w:rPr>
          <w:sz w:val="16"/>
        </w:rPr>
        <w:t xml:space="preserve">. There are a few people in the Department of Energy who have blocked government funding for this. </w:t>
      </w:r>
      <w:r w:rsidRPr="000853F9">
        <w:rPr>
          <w:rStyle w:val="StyleBoldUnderline"/>
        </w:rPr>
        <w:t xml:space="preserve">It’s not the Democrats, not the Republicans. </w:t>
      </w:r>
      <w:r w:rsidRPr="000853F9">
        <w:rPr>
          <w:rStyle w:val="Emphasis"/>
        </w:rPr>
        <w:t>It’s</w:t>
      </w:r>
      <w:r w:rsidRPr="000853F9">
        <w:rPr>
          <w:rStyle w:val="StyleBoldUnderline"/>
        </w:rPr>
        <w:t xml:space="preserve"> a</w:t>
      </w:r>
      <w:r w:rsidRPr="000853F9">
        <w:rPr>
          <w:sz w:val="16"/>
        </w:rPr>
        <w:t xml:space="preserve"> </w:t>
      </w:r>
      <w:r w:rsidRPr="000853F9">
        <w:rPr>
          <w:rStyle w:val="Emphasis"/>
        </w:rPr>
        <w:t>bureaucratic</w:t>
      </w:r>
      <w:r w:rsidRPr="000853F9">
        <w:rPr>
          <w:rStyle w:val="StyleBoldUnderline"/>
        </w:rPr>
        <w:t xml:space="preserve"> issue</w:t>
      </w:r>
      <w:r w:rsidRPr="000853F9">
        <w:rPr>
          <w:sz w:val="16"/>
        </w:rPr>
        <w:t xml:space="preserve">.”  OTEC is not completely off the government’s radar, however. This past year, for the first time in a decade, </w:t>
      </w:r>
      <w:r w:rsidRPr="000853F9">
        <w:rPr>
          <w:rStyle w:val="StyleBoldUnderline"/>
        </w:rPr>
        <w:t>Congress</w:t>
      </w:r>
      <w:r w:rsidRPr="000853F9">
        <w:rPr>
          <w:sz w:val="16"/>
        </w:rPr>
        <w:t xml:space="preserve"> </w:t>
      </w:r>
      <w:r w:rsidRPr="000853F9">
        <w:rPr>
          <w:rStyle w:val="StyleBoldUnderline"/>
        </w:rPr>
        <w:t>debated reviving the oceanic energy program in the energy bill, although the proposal was</w:t>
      </w:r>
      <w:r w:rsidRPr="000853F9">
        <w:rPr>
          <w:sz w:val="16"/>
        </w:rPr>
        <w:t xml:space="preserve"> </w:t>
      </w:r>
      <w:r w:rsidRPr="000853F9">
        <w:rPr>
          <w:rStyle w:val="StyleBoldUnderline"/>
        </w:rPr>
        <w:t>ultimately defeated</w:t>
      </w:r>
      <w:r w:rsidRPr="000853F9">
        <w:rPr>
          <w:sz w:val="16"/>
        </w:rPr>
        <w:t xml:space="preserve">. OTEC even enjoys some support on a state level. </w:t>
      </w:r>
      <w:proofErr w:type="gramStart"/>
      <w:r w:rsidRPr="000853F9">
        <w:rPr>
          <w:sz w:val="16"/>
        </w:rPr>
        <w:t>Hawaii ’s</w:t>
      </w:r>
      <w:proofErr w:type="gramEnd"/>
      <w:r w:rsidRPr="000853F9">
        <w:rPr>
          <w:sz w:val="16"/>
        </w:rPr>
        <w:t xml:space="preserve"> National Energy Laboratory, for example, conducts OTEC research around the islands. For now, though, American interests in OTEC promise to remain largely academic. The </w:t>
      </w:r>
      <w:smartTag w:uri="urn:schemas-microsoft-com:office:smarttags" w:element="PlaceName">
        <w:r w:rsidRPr="000853F9">
          <w:rPr>
            <w:sz w:val="16"/>
          </w:rPr>
          <w:t>Naval</w:t>
        </w:r>
      </w:smartTag>
      <w:r w:rsidRPr="000853F9">
        <w:rPr>
          <w:sz w:val="16"/>
        </w:rPr>
        <w:t xml:space="preserve"> </w:t>
      </w:r>
      <w:smartTag w:uri="urn:schemas-microsoft-com:office:smarttags" w:element="PlaceName">
        <w:r w:rsidRPr="000853F9">
          <w:rPr>
            <w:sz w:val="16"/>
          </w:rPr>
          <w:t>Research</w:t>
        </w:r>
      </w:smartTag>
      <w:r w:rsidRPr="000853F9">
        <w:rPr>
          <w:sz w:val="16"/>
        </w:rPr>
        <w:t xml:space="preserve"> </w:t>
      </w:r>
      <w:smartTag w:uri="urn:schemas-microsoft-com:office:smarttags" w:element="PlaceType">
        <w:r w:rsidRPr="000853F9">
          <w:rPr>
            <w:sz w:val="16"/>
          </w:rPr>
          <w:t>Academy</w:t>
        </w:r>
      </w:smartTag>
      <w:r w:rsidRPr="000853F9">
        <w:rPr>
          <w:sz w:val="16"/>
        </w:rPr>
        <w:t xml:space="preserve"> and </w:t>
      </w:r>
      <w:smartTag w:uri="urn:schemas-microsoft-com:office:smarttags" w:element="PlaceName">
        <w:r w:rsidRPr="000853F9">
          <w:rPr>
            <w:sz w:val="16"/>
          </w:rPr>
          <w:t>Oregon</w:t>
        </w:r>
      </w:smartTag>
      <w:r w:rsidRPr="000853F9">
        <w:rPr>
          <w:sz w:val="16"/>
        </w:rPr>
        <w:t xml:space="preserve"> </w:t>
      </w:r>
      <w:smartTag w:uri="urn:schemas-microsoft-com:office:smarttags" w:element="PlaceType">
        <w:r w:rsidRPr="000853F9">
          <w:rPr>
            <w:sz w:val="16"/>
          </w:rPr>
          <w:t>State</w:t>
        </w:r>
      </w:smartTag>
      <w:r w:rsidRPr="000853F9">
        <w:rPr>
          <w:sz w:val="16"/>
        </w:rPr>
        <w:t xml:space="preserve"> </w:t>
      </w:r>
      <w:smartTag w:uri="urn:schemas-microsoft-com:office:smarttags" w:element="PlaceType">
        <w:r w:rsidRPr="000853F9">
          <w:rPr>
            <w:sz w:val="16"/>
          </w:rPr>
          <w:t>University</w:t>
        </w:r>
      </w:smartTag>
      <w:r w:rsidRPr="000853F9">
        <w:rPr>
          <w:sz w:val="16"/>
        </w:rPr>
        <w:t xml:space="preserve"> are conducting research programs off the coasts of Oahu and </w:t>
      </w:r>
      <w:proofErr w:type="gramStart"/>
      <w:r w:rsidRPr="000853F9">
        <w:rPr>
          <w:sz w:val="16"/>
        </w:rPr>
        <w:t>Oregon ,</w:t>
      </w:r>
      <w:proofErr w:type="gramEnd"/>
      <w:r w:rsidRPr="000853F9">
        <w:rPr>
          <w:sz w:val="16"/>
        </w:rPr>
        <w:t xml:space="preserve"> respectively.</w:t>
      </w:r>
    </w:p>
    <w:p w:rsidR="00405E2F" w:rsidRPr="00302E55" w:rsidRDefault="00405E2F" w:rsidP="00405E2F">
      <w:pPr>
        <w:pStyle w:val="Heading4"/>
      </w:pPr>
      <w:r>
        <w:t>Costs PC – Dems oppose</w:t>
      </w:r>
    </w:p>
    <w:p w:rsidR="00405E2F" w:rsidRPr="00302E55" w:rsidRDefault="00405E2F" w:rsidP="00405E2F">
      <w:r w:rsidRPr="004B74B7">
        <w:rPr>
          <w:rStyle w:val="StyleStyleBold12pt"/>
        </w:rPr>
        <w:t>PGB 8</w:t>
      </w:r>
      <w:r w:rsidRPr="00302E55">
        <w:t xml:space="preserve"> (Politics &amp; Government Business, “Blunt: Congress Now the Only Obstacle </w:t>
      </w:r>
      <w:proofErr w:type="gramStart"/>
      <w:r w:rsidRPr="00302E55">
        <w:t>Between</w:t>
      </w:r>
      <w:proofErr w:type="gramEnd"/>
      <w:r w:rsidRPr="00302E55">
        <w:t xml:space="preserve"> American People and Abundant, Affordable and Homegrown Energy”, 7-28, Lexis)</w:t>
      </w:r>
    </w:p>
    <w:p w:rsidR="00405E2F" w:rsidRPr="00302E55" w:rsidRDefault="00405E2F" w:rsidP="00405E2F"/>
    <w:p w:rsidR="00405E2F" w:rsidRDefault="00405E2F" w:rsidP="00405E2F">
      <w:pPr>
        <w:rPr>
          <w:sz w:val="16"/>
        </w:rPr>
      </w:pPr>
      <w:r w:rsidRPr="000853F9">
        <w:rPr>
          <w:sz w:val="16"/>
        </w:rPr>
        <w:t>House Republican Whip Roy Blunt (Mo.) issued the following statement today ahead of the president's expected announcement that he will lift an 18-year old executive ban on responsible energy exploration along our nation's Outer Continental Shelf. The decision leaves Congress as the last remaining hurdle to producing billions of barrels of American oil -- and trillions of cubic feet of American natural gas -- for the American people.  "</w:t>
      </w:r>
      <w:r w:rsidRPr="000853F9">
        <w:rPr>
          <w:rStyle w:val="StyleBoldUnderline"/>
        </w:rPr>
        <w:t>With the</w:t>
      </w:r>
      <w:r w:rsidRPr="000853F9">
        <w:rPr>
          <w:sz w:val="16"/>
        </w:rPr>
        <w:t xml:space="preserve"> president's </w:t>
      </w:r>
      <w:r w:rsidRPr="000853F9">
        <w:rPr>
          <w:rStyle w:val="StyleBoldUnderline"/>
        </w:rPr>
        <w:t>decision</w:t>
      </w:r>
      <w:r w:rsidRPr="000853F9">
        <w:rPr>
          <w:sz w:val="16"/>
        </w:rPr>
        <w:t xml:space="preserve"> today </w:t>
      </w:r>
      <w:r w:rsidRPr="000853F9">
        <w:rPr>
          <w:rStyle w:val="StyleBoldUnderline"/>
        </w:rPr>
        <w:t>to lift the ban on</w:t>
      </w:r>
      <w:r w:rsidRPr="000853F9">
        <w:rPr>
          <w:sz w:val="16"/>
        </w:rPr>
        <w:t xml:space="preserve"> the responsible </w:t>
      </w:r>
      <w:r w:rsidRPr="000853F9">
        <w:rPr>
          <w:rStyle w:val="StyleBoldUnderline"/>
        </w:rPr>
        <w:t>development of</w:t>
      </w:r>
      <w:r w:rsidRPr="000853F9">
        <w:rPr>
          <w:sz w:val="16"/>
        </w:rPr>
        <w:t xml:space="preserve"> America's deep-</w:t>
      </w:r>
      <w:r w:rsidRPr="000853F9">
        <w:rPr>
          <w:rStyle w:val="StyleBoldUnderline"/>
        </w:rPr>
        <w:t xml:space="preserve">ocean </w:t>
      </w:r>
      <w:r w:rsidRPr="000853F9">
        <w:rPr>
          <w:rStyle w:val="StyleBoldUnderline"/>
        </w:rPr>
        <w:lastRenderedPageBreak/>
        <w:t>energy</w:t>
      </w:r>
      <w:r w:rsidRPr="000853F9">
        <w:rPr>
          <w:rStyle w:val="term"/>
          <w:sz w:val="16"/>
        </w:rPr>
        <w:t>,</w:t>
      </w:r>
      <w:r w:rsidRPr="000853F9">
        <w:rPr>
          <w:sz w:val="16"/>
        </w:rPr>
        <w:t xml:space="preserve"> </w:t>
      </w:r>
      <w:r w:rsidRPr="000853F9">
        <w:rPr>
          <w:rStyle w:val="StyleBoldUnderline"/>
        </w:rPr>
        <w:t xml:space="preserve">only </w:t>
      </w:r>
      <w:r w:rsidRPr="00685927">
        <w:rPr>
          <w:rStyle w:val="Emphasis"/>
        </w:rPr>
        <w:t>one obstacle remains</w:t>
      </w:r>
      <w:r w:rsidRPr="000853F9">
        <w:rPr>
          <w:sz w:val="16"/>
        </w:rPr>
        <w:t xml:space="preserve"> between the American people and accessing the abundant reserves of homegrown energy that are rightfully theirs: </w:t>
      </w:r>
      <w:r w:rsidRPr="00685927">
        <w:rPr>
          <w:rStyle w:val="Emphasis"/>
        </w:rPr>
        <w:t>Democrats</w:t>
      </w:r>
      <w:r w:rsidRPr="000853F9">
        <w:rPr>
          <w:sz w:val="16"/>
        </w:rPr>
        <w:t xml:space="preserve"> in Washington, D.C. "Unfortunately, reports indicate the only energy-related legislation we'll see this week is a bill to 'unlock' an energy field we've already been exploring for 25 years, along with an effort to advance the once-failed, and thoroughly discredited 'Use It or Lose It' language. Needless to say, neither plan will help the millions of American families struggling in a world of $4 gas, $150 oil, and prohibitively high electricity rates. "Back in 1990 when this executive ban was first established, oil sold for $18 and $1.20 could get you a gallon of gas just about anywhere in the country. Almost a generation later, our </w:t>
      </w:r>
      <w:r w:rsidRPr="000853F9">
        <w:rPr>
          <w:rStyle w:val="StyleBoldUnderline"/>
        </w:rPr>
        <w:t>nation's energy outlook has changed</w:t>
      </w:r>
      <w:r w:rsidRPr="000853F9">
        <w:rPr>
          <w:sz w:val="16"/>
        </w:rPr>
        <w:t xml:space="preserve"> more than anyone could've predicted back then - </w:t>
      </w:r>
      <w:r w:rsidRPr="000853F9">
        <w:rPr>
          <w:rStyle w:val="StyleBoldUnderline"/>
        </w:rPr>
        <w:t>but</w:t>
      </w:r>
      <w:r w:rsidRPr="000853F9">
        <w:rPr>
          <w:sz w:val="16"/>
        </w:rPr>
        <w:t xml:space="preserve"> </w:t>
      </w:r>
      <w:r w:rsidRPr="000853F9">
        <w:rPr>
          <w:rStyle w:val="StyleBoldUnderline"/>
        </w:rPr>
        <w:t>reflexive Democratic arguments</w:t>
      </w:r>
      <w:r w:rsidRPr="000853F9">
        <w:rPr>
          <w:sz w:val="16"/>
        </w:rPr>
        <w:t xml:space="preserve"> </w:t>
      </w:r>
      <w:r w:rsidRPr="000853F9">
        <w:rPr>
          <w:rStyle w:val="StyleBoldUnderline"/>
        </w:rPr>
        <w:t>against</w:t>
      </w:r>
      <w:r w:rsidRPr="000853F9">
        <w:rPr>
          <w:sz w:val="16"/>
        </w:rPr>
        <w:t xml:space="preserve"> responsible, homegrown </w:t>
      </w:r>
      <w:r w:rsidRPr="000853F9">
        <w:rPr>
          <w:rStyle w:val="StyleBoldUnderline"/>
        </w:rPr>
        <w:t>energy</w:t>
      </w:r>
      <w:r w:rsidRPr="000853F9">
        <w:rPr>
          <w:sz w:val="16"/>
        </w:rPr>
        <w:t xml:space="preserve"> </w:t>
      </w:r>
      <w:r w:rsidRPr="000853F9">
        <w:rPr>
          <w:rStyle w:val="StyleBoldUnderline"/>
        </w:rPr>
        <w:t>production have not</w:t>
      </w:r>
      <w:r w:rsidRPr="000853F9">
        <w:rPr>
          <w:sz w:val="16"/>
        </w:rPr>
        <w:t>.</w:t>
      </w:r>
    </w:p>
    <w:p w:rsidR="00405E2F" w:rsidRPr="000853F9" w:rsidRDefault="00405E2F" w:rsidP="00405E2F"/>
    <w:p w:rsidR="00405E2F" w:rsidRDefault="00405E2F" w:rsidP="00405E2F">
      <w:pPr>
        <w:pStyle w:val="Heading3"/>
      </w:pPr>
      <w:r>
        <w:lastRenderedPageBreak/>
        <w:t>Link – Mexico Hydrocarbon Treaty</w:t>
      </w:r>
    </w:p>
    <w:p w:rsidR="00405E2F" w:rsidRPr="00557392" w:rsidRDefault="00405E2F" w:rsidP="00405E2F">
      <w:pPr>
        <w:pStyle w:val="Heading4"/>
      </w:pPr>
      <w:r>
        <w:t>Hydrocarbon Treaty costs capital – environmentalists and partisan disputes</w:t>
      </w:r>
    </w:p>
    <w:p w:rsidR="00405E2F" w:rsidRDefault="00405E2F" w:rsidP="00405E2F">
      <w:r>
        <w:t xml:space="preserve">David J. </w:t>
      </w:r>
      <w:r w:rsidRPr="002607CF">
        <w:rPr>
          <w:rStyle w:val="StyleStyleBold12pt"/>
        </w:rPr>
        <w:t>Unger</w:t>
      </w:r>
      <w:r>
        <w:t xml:space="preserve"> is a staff writer for The Christian Science Monitor, covering energy for the Monitor's Energy Voices. He attended Oberlin College for undergraduate studies, and received his masters of science in journalism from Northwestern University's Medill School of Journalism 10-1-</w:t>
      </w:r>
      <w:r w:rsidRPr="002607CF">
        <w:rPr>
          <w:rStyle w:val="StyleStyleBold12pt"/>
        </w:rPr>
        <w:t>2013</w:t>
      </w:r>
      <w:r>
        <w:t xml:space="preserve"> </w:t>
      </w:r>
      <w:hyperlink r:id="rId76" w:history="1">
        <w:r w:rsidRPr="002A7B81">
          <w:rPr>
            <w:rStyle w:val="Hyperlink"/>
          </w:rPr>
          <w:t>http://www.csmonitor.com/Environment/Energy-Voices/2013/1001/Congress-could-undercut-US-Mexico-joint-drilling-deal-in-Gulf</w:t>
        </w:r>
      </w:hyperlink>
      <w:r>
        <w:t xml:space="preserve"> DA: 6/5/14</w:t>
      </w:r>
    </w:p>
    <w:p w:rsidR="00405E2F" w:rsidRPr="002607CF" w:rsidRDefault="00405E2F" w:rsidP="00405E2F"/>
    <w:p w:rsidR="00405E2F" w:rsidRDefault="00405E2F" w:rsidP="00405E2F">
      <w:pPr>
        <w:rPr>
          <w:sz w:val="12"/>
        </w:rPr>
      </w:pPr>
      <w:proofErr w:type="gramStart"/>
      <w:r w:rsidRPr="00557392">
        <w:rPr>
          <w:rStyle w:val="StyleBoldUnderline"/>
        </w:rPr>
        <w:t>US</w:t>
      </w:r>
      <w:proofErr w:type="gramEnd"/>
      <w:r w:rsidRPr="00557392">
        <w:rPr>
          <w:rStyle w:val="StyleBoldUnderline"/>
        </w:rPr>
        <w:t xml:space="preserve"> and Mexican efforts to jointly develop</w:t>
      </w:r>
      <w:r w:rsidRPr="00557392">
        <w:rPr>
          <w:sz w:val="12"/>
        </w:rPr>
        <w:t xml:space="preserve"> </w:t>
      </w:r>
      <w:r w:rsidRPr="00557392">
        <w:rPr>
          <w:rStyle w:val="StyleBoldUnderline"/>
        </w:rPr>
        <w:t>offshore oil and gas fields</w:t>
      </w:r>
      <w:r w:rsidRPr="00557392">
        <w:rPr>
          <w:sz w:val="12"/>
        </w:rPr>
        <w:t xml:space="preserve"> </w:t>
      </w:r>
      <w:r w:rsidRPr="00557392">
        <w:rPr>
          <w:rStyle w:val="StyleBoldUnderline"/>
        </w:rPr>
        <w:t>along their maritime border</w:t>
      </w:r>
      <w:r w:rsidRPr="00557392">
        <w:rPr>
          <w:sz w:val="12"/>
        </w:rPr>
        <w:t xml:space="preserve"> in the Gulf of Mexico </w:t>
      </w:r>
      <w:r w:rsidRPr="00557392">
        <w:rPr>
          <w:rStyle w:val="StyleBoldUnderline"/>
        </w:rPr>
        <w:t>are being</w:t>
      </w:r>
      <w:r w:rsidRPr="00557392">
        <w:rPr>
          <w:sz w:val="12"/>
        </w:rPr>
        <w:t xml:space="preserve"> </w:t>
      </w:r>
      <w:r w:rsidRPr="00557392">
        <w:rPr>
          <w:rStyle w:val="Emphasis"/>
        </w:rPr>
        <w:t>held up by a dispute in Congress</w:t>
      </w:r>
      <w:r w:rsidRPr="00557392">
        <w:rPr>
          <w:sz w:val="12"/>
        </w:rPr>
        <w:t xml:space="preserve">. For Mexico, those efforts represent an opportunity to acquire the technology and investment it needs to develop hard-to-reach regions. Encapsulated in a 2012 agreement signed by both nations and ratified by Mexico, the push comes as Mexican President Enrique Peña Nieto pushes for reforms that would open up the country's state-owned oil company to foreign investment. For the US, the agreement – not yet ratified by Congress – promises an economic boost. It bolsters a growing North American energy largesse that stretches from Canada's oil sands through shale plays in the US and down to </w:t>
      </w:r>
      <w:proofErr w:type="spellStart"/>
      <w:r w:rsidRPr="00557392">
        <w:rPr>
          <w:sz w:val="12"/>
        </w:rPr>
        <w:t>deepwater</w:t>
      </w:r>
      <w:proofErr w:type="spellEnd"/>
      <w:r w:rsidRPr="00557392">
        <w:rPr>
          <w:sz w:val="12"/>
        </w:rPr>
        <w:t xml:space="preserve"> reserves in the Gulf of Mexico. There's just one holdup. </w:t>
      </w:r>
      <w:r w:rsidRPr="00557392">
        <w:rPr>
          <w:rStyle w:val="StyleBoldUnderline"/>
        </w:rPr>
        <w:t>Congress hasn't ratified the pact</w:t>
      </w:r>
      <w:r w:rsidRPr="00557392">
        <w:rPr>
          <w:sz w:val="12"/>
        </w:rPr>
        <w:t xml:space="preserve"> – the US-Mexico </w:t>
      </w:r>
      <w:proofErr w:type="spellStart"/>
      <w:r w:rsidRPr="00557392">
        <w:rPr>
          <w:sz w:val="12"/>
        </w:rPr>
        <w:t>Transboundary</w:t>
      </w:r>
      <w:proofErr w:type="spellEnd"/>
      <w:r w:rsidRPr="00557392">
        <w:rPr>
          <w:sz w:val="12"/>
        </w:rPr>
        <w:t xml:space="preserve"> Hydrocarbons Agreement – </w:t>
      </w:r>
      <w:r w:rsidRPr="00557392">
        <w:rPr>
          <w:rStyle w:val="StyleBoldUnderline"/>
        </w:rPr>
        <w:t>because the House and Senate disagree on whether oil and gas producers should be required to publicly disclose their payments to foreign governments</w:t>
      </w:r>
      <w:r w:rsidRPr="00557392">
        <w:rPr>
          <w:sz w:val="12"/>
        </w:rPr>
        <w:t>. On Tuesday, the Senate Energy and Natural Resources Committee held a meeting to try to move forward on the agreement. "It is the hope that, through this Agreement and the proposed energy reforms in Mexico, that the energy revolution the U.S. is currently experiencing can extend throughout the Western Hemisphere," Sen. Ron Wyden (D) of Oregon said in a statement prepared for the Senate committee hearing. "This would make our region more competitive and less reliant on politically tumultuous states for obtaining energy." For decades, the two countries have negotiated over how to divvy up resources along the US-Mexico maritime border and in areas between the two economic zones. In 2000, a moratorium was placed on drilling in the region to allow time to develop a coordinated plan. As the decade wore on, exploration on the US side moved farther and farther offshore, toward the maritime border. Concern grew in Mexico that rigs on the US side could start siphoning oil from the Mexico side – the "</w:t>
      </w:r>
      <w:proofErr w:type="spellStart"/>
      <w:r w:rsidRPr="00557392">
        <w:rPr>
          <w:sz w:val="12"/>
        </w:rPr>
        <w:t>efecto</w:t>
      </w:r>
      <w:proofErr w:type="spellEnd"/>
      <w:r w:rsidRPr="00557392">
        <w:rPr>
          <w:sz w:val="12"/>
        </w:rPr>
        <w:t xml:space="preserve"> </w:t>
      </w:r>
      <w:proofErr w:type="spellStart"/>
      <w:r w:rsidRPr="00557392">
        <w:rPr>
          <w:sz w:val="12"/>
        </w:rPr>
        <w:t>popote</w:t>
      </w:r>
      <w:proofErr w:type="spellEnd"/>
      <w:r w:rsidRPr="00557392">
        <w:rPr>
          <w:sz w:val="12"/>
        </w:rPr>
        <w:t xml:space="preserve">," or, "straw effect." Meanwhile, energy companies felt hindered by the legal uncertainties of tapping reservoirs that straddle the border. "The motive for the US is 'We’re ready to drill, but we don't want to drill ourselves into a legal nightmare,'" said George Baker, publisher of Mexico Energy Intelligence, an industry newsletter based in Houston. "For Mexico, it’s 'We want to make certain our oil rights are protected so that if they start drilling on the US side – and discover </w:t>
      </w:r>
      <w:proofErr w:type="spellStart"/>
      <w:r w:rsidRPr="00557392">
        <w:rPr>
          <w:sz w:val="12"/>
        </w:rPr>
        <w:t>crossborder</w:t>
      </w:r>
      <w:proofErr w:type="spellEnd"/>
      <w:r w:rsidRPr="00557392">
        <w:rPr>
          <w:sz w:val="12"/>
        </w:rPr>
        <w:t xml:space="preserve"> oil – we have architecture in place to </w:t>
      </w:r>
      <w:proofErr w:type="gramStart"/>
      <w:r w:rsidRPr="00557392">
        <w:rPr>
          <w:sz w:val="12"/>
        </w:rPr>
        <w:t>protects</w:t>
      </w:r>
      <w:proofErr w:type="gramEnd"/>
      <w:r w:rsidRPr="00557392">
        <w:rPr>
          <w:sz w:val="12"/>
        </w:rPr>
        <w:t xml:space="preserve"> our interests." The 2012 hydrocarbons agreement sought to alleviate those issues. It lifts a moratorium on drilling in the region and provides a legal framework for jointly developing the projected 172 million barrels of oil and 304 billion cubic feet of natural gas in the region. Mexico almost immediately ratified the </w:t>
      </w:r>
      <w:proofErr w:type="spellStart"/>
      <w:r w:rsidRPr="00557392">
        <w:rPr>
          <w:sz w:val="12"/>
        </w:rPr>
        <w:t>Transboundary</w:t>
      </w:r>
      <w:proofErr w:type="spellEnd"/>
      <w:r w:rsidRPr="00557392">
        <w:rPr>
          <w:sz w:val="12"/>
        </w:rPr>
        <w:t xml:space="preserve"> Hydrocarbons </w:t>
      </w:r>
      <w:r w:rsidRPr="00557392">
        <w:rPr>
          <w:rStyle w:val="StyleBoldUnderline"/>
        </w:rPr>
        <w:t>Agreement</w:t>
      </w:r>
      <w:r w:rsidRPr="00557392">
        <w:rPr>
          <w:sz w:val="12"/>
        </w:rPr>
        <w:t xml:space="preserve">, but it </w:t>
      </w:r>
      <w:r w:rsidRPr="00557392">
        <w:rPr>
          <w:rStyle w:val="StyleBoldUnderline"/>
        </w:rPr>
        <w:t>has</w:t>
      </w:r>
      <w:r w:rsidRPr="00557392">
        <w:rPr>
          <w:sz w:val="12"/>
        </w:rPr>
        <w:t xml:space="preserve"> </w:t>
      </w:r>
      <w:r w:rsidRPr="00557392">
        <w:rPr>
          <w:rStyle w:val="Emphasis"/>
        </w:rPr>
        <w:t xml:space="preserve">languished in Congress </w:t>
      </w:r>
      <w:r w:rsidRPr="00557392">
        <w:rPr>
          <w:rStyle w:val="StyleBoldUnderline"/>
        </w:rPr>
        <w:t>because the House-passed version exempts oil and gas companies from publicly disclosing their payments to foreign governments.</w:t>
      </w:r>
      <w:r>
        <w:rPr>
          <w:rStyle w:val="StyleBoldUnderline"/>
        </w:rPr>
        <w:t xml:space="preserve"> </w:t>
      </w:r>
      <w:r w:rsidRPr="00557392">
        <w:rPr>
          <w:rStyle w:val="StyleBoldUnderline"/>
        </w:rPr>
        <w:t>The</w:t>
      </w:r>
      <w:r w:rsidRPr="00557392">
        <w:rPr>
          <w:sz w:val="12"/>
        </w:rPr>
        <w:t xml:space="preserve"> 2010 </w:t>
      </w:r>
      <w:r w:rsidRPr="00557392">
        <w:rPr>
          <w:rStyle w:val="StyleBoldUnderline"/>
        </w:rPr>
        <w:t>BP oil spill has also</w:t>
      </w:r>
      <w:r w:rsidRPr="00557392">
        <w:rPr>
          <w:sz w:val="12"/>
        </w:rPr>
        <w:t xml:space="preserve"> </w:t>
      </w:r>
      <w:r w:rsidRPr="00557392">
        <w:rPr>
          <w:rStyle w:val="Emphasis"/>
        </w:rPr>
        <w:t xml:space="preserve">cast a shadow </w:t>
      </w:r>
      <w:r w:rsidRPr="00557392">
        <w:rPr>
          <w:rStyle w:val="StyleBoldUnderline"/>
        </w:rPr>
        <w:t>on the agreement</w:t>
      </w:r>
      <w:r w:rsidRPr="00557392">
        <w:rPr>
          <w:sz w:val="12"/>
        </w:rPr>
        <w:t xml:space="preserve">, </w:t>
      </w:r>
      <w:r w:rsidRPr="00557392">
        <w:rPr>
          <w:rStyle w:val="StyleBoldUnderline"/>
        </w:rPr>
        <w:t>which</w:t>
      </w:r>
      <w:r w:rsidRPr="00557392">
        <w:rPr>
          <w:sz w:val="12"/>
        </w:rPr>
        <w:t xml:space="preserve"> would </w:t>
      </w:r>
      <w:r w:rsidRPr="00557392">
        <w:rPr>
          <w:rStyle w:val="StyleBoldUnderline"/>
        </w:rPr>
        <w:t>facilitate</w:t>
      </w:r>
      <w:r w:rsidRPr="00557392">
        <w:rPr>
          <w:sz w:val="12"/>
        </w:rPr>
        <w:t xml:space="preserve"> an expansion of "</w:t>
      </w:r>
      <w:proofErr w:type="spellStart"/>
      <w:r w:rsidRPr="00557392">
        <w:rPr>
          <w:rStyle w:val="StyleBoldUnderline"/>
        </w:rPr>
        <w:t>deepwater</w:t>
      </w:r>
      <w:proofErr w:type="spellEnd"/>
      <w:r w:rsidRPr="00557392">
        <w:rPr>
          <w:rStyle w:val="StyleBoldUnderline"/>
        </w:rPr>
        <w:t xml:space="preserve"> drilling</w:t>
      </w:r>
      <w:r w:rsidRPr="00557392">
        <w:rPr>
          <w:sz w:val="12"/>
        </w:rPr>
        <w:t xml:space="preserve">" in the Gulf of Mexico. </w:t>
      </w:r>
      <w:r w:rsidRPr="00557392">
        <w:rPr>
          <w:rStyle w:val="StyleBoldUnderline"/>
        </w:rPr>
        <w:t>Environmental groups say the industry hasn't learned its lessons</w:t>
      </w:r>
      <w:r w:rsidRPr="00557392">
        <w:rPr>
          <w:sz w:val="12"/>
        </w:rPr>
        <w:t xml:space="preserve"> from the explosion that killed 11 people and spilled as much as 4.2 million barrels of oil into the Gulf of Mexico.   </w:t>
      </w:r>
    </w:p>
    <w:p w:rsidR="00405E2F" w:rsidRPr="00575271" w:rsidRDefault="00405E2F" w:rsidP="00405E2F">
      <w:pPr>
        <w:pStyle w:val="Heading4"/>
      </w:pPr>
      <w:r>
        <w:t>Decimates PC – s</w:t>
      </w:r>
      <w:r w:rsidRPr="00575271">
        <w:t xml:space="preserve">parks backlash over the </w:t>
      </w:r>
      <w:r w:rsidRPr="00575271">
        <w:rPr>
          <w:u w:val="single"/>
        </w:rPr>
        <w:t>process</w:t>
      </w:r>
      <w:r>
        <w:t xml:space="preserve"> of ratification </w:t>
      </w:r>
      <w:r w:rsidRPr="00575271">
        <w:t xml:space="preserve">and requires Presidential involvement </w:t>
      </w:r>
    </w:p>
    <w:p w:rsidR="00405E2F" w:rsidRDefault="00405E2F" w:rsidP="00405E2F">
      <w:r w:rsidRPr="00575271">
        <w:t xml:space="preserve">Phil </w:t>
      </w:r>
      <w:r w:rsidRPr="00575271">
        <w:rPr>
          <w:rStyle w:val="StyleStyleBold12pt"/>
        </w:rPr>
        <w:t xml:space="preserve">Taylor </w:t>
      </w:r>
      <w:r>
        <w:t>E&amp;E Reporter, 1-9-</w:t>
      </w:r>
      <w:r w:rsidRPr="002D6CBF">
        <w:rPr>
          <w:rStyle w:val="StyleStyleBold12pt"/>
        </w:rPr>
        <w:t>2013</w:t>
      </w:r>
      <w:r w:rsidRPr="00575271">
        <w:t xml:space="preserve">, “E&amp;E: U.S.-Mexico </w:t>
      </w:r>
      <w:proofErr w:type="spellStart"/>
      <w:r w:rsidRPr="00575271">
        <w:t>transboundary</w:t>
      </w:r>
      <w:proofErr w:type="spellEnd"/>
      <w:r w:rsidRPr="00575271">
        <w:t xml:space="preserve"> agreement mired in Congress,” </w:t>
      </w:r>
      <w:hyperlink r:id="rId77" w:history="1">
        <w:r w:rsidRPr="002A7B81">
          <w:rPr>
            <w:rStyle w:val="Hyperlink"/>
          </w:rPr>
          <w:t>http://www.bromwichgroup.com/2013/01/ee-offshore-drilling-u-s-mexico-transboundary-agreement-mired-in-congress/</w:t>
        </w:r>
      </w:hyperlink>
      <w:r>
        <w:t xml:space="preserve"> DA: 6/5/14</w:t>
      </w:r>
    </w:p>
    <w:p w:rsidR="00405E2F" w:rsidRPr="00575271" w:rsidRDefault="00405E2F" w:rsidP="00405E2F"/>
    <w:p w:rsidR="00405E2F" w:rsidRPr="002D6CBF" w:rsidRDefault="00405E2F" w:rsidP="00405E2F">
      <w:pPr>
        <w:rPr>
          <w:sz w:val="12"/>
        </w:rPr>
      </w:pPr>
      <w:r w:rsidRPr="002D6CBF">
        <w:rPr>
          <w:sz w:val="12"/>
        </w:rPr>
        <w:t xml:space="preserve">It is unclear who in </w:t>
      </w:r>
      <w:r w:rsidRPr="002D6CBF">
        <w:rPr>
          <w:rStyle w:val="StyleBoldUnderline"/>
        </w:rPr>
        <w:t>the Senate objected</w:t>
      </w:r>
      <w:r w:rsidRPr="002D6CBF">
        <w:rPr>
          <w:sz w:val="12"/>
        </w:rPr>
        <w:t xml:space="preserve"> </w:t>
      </w:r>
      <w:r w:rsidRPr="002D6CBF">
        <w:rPr>
          <w:rStyle w:val="StyleBoldUnderline"/>
        </w:rPr>
        <w:t>to</w:t>
      </w:r>
      <w:r w:rsidRPr="002D6CBF">
        <w:rPr>
          <w:sz w:val="12"/>
        </w:rPr>
        <w:t xml:space="preserve"> the agreement’s passage, but sources say it was likely out of concern for </w:t>
      </w:r>
      <w:r w:rsidRPr="002D6CBF">
        <w:rPr>
          <w:rStyle w:val="StyleBoldUnderline"/>
        </w:rPr>
        <w:t>the process</w:t>
      </w:r>
      <w:r w:rsidRPr="002D6CBF">
        <w:rPr>
          <w:sz w:val="12"/>
        </w:rPr>
        <w:t xml:space="preserve"> by which it was being passed rather than the substance of the agreement. ¶ </w:t>
      </w:r>
      <w:r w:rsidRPr="002D6CBF">
        <w:rPr>
          <w:rStyle w:val="StyleBoldUnderline"/>
        </w:rPr>
        <w:t>That</w:t>
      </w:r>
      <w:r w:rsidRPr="002D6CBF">
        <w:rPr>
          <w:sz w:val="12"/>
        </w:rPr>
        <w:t xml:space="preserve"> may </w:t>
      </w:r>
      <w:r w:rsidRPr="002D6CBF">
        <w:rPr>
          <w:rStyle w:val="StyleBoldUnderline"/>
        </w:rPr>
        <w:t>stem</w:t>
      </w:r>
      <w:r w:rsidRPr="002D6CBF">
        <w:rPr>
          <w:sz w:val="12"/>
        </w:rPr>
        <w:t xml:space="preserve"> in part </w:t>
      </w:r>
      <w:r w:rsidRPr="002D6CBF">
        <w:rPr>
          <w:rStyle w:val="StyleBoldUnderline"/>
        </w:rPr>
        <w:t>from</w:t>
      </w:r>
      <w:r w:rsidRPr="002D6CBF">
        <w:rPr>
          <w:sz w:val="12"/>
        </w:rPr>
        <w:t xml:space="preserve"> </w:t>
      </w:r>
      <w:r w:rsidRPr="002D6CBF">
        <w:rPr>
          <w:rStyle w:val="StyleBoldUnderline"/>
        </w:rPr>
        <w:t>lingering uncertainty over</w:t>
      </w:r>
      <w:r w:rsidRPr="002D6CBF">
        <w:rPr>
          <w:sz w:val="12"/>
        </w:rPr>
        <w:t xml:space="preserve"> whether </w:t>
      </w:r>
      <w:r w:rsidRPr="002D6CBF">
        <w:rPr>
          <w:rStyle w:val="StyleBoldUnderline"/>
        </w:rPr>
        <w:t>the agreement</w:t>
      </w:r>
      <w:r w:rsidRPr="002D6CBF">
        <w:rPr>
          <w:sz w:val="12"/>
        </w:rPr>
        <w:t xml:space="preserve"> is a treaty, which would require a two-thirds majority for Senate ratification, or an executive agreement, which would require implementing legislation to be passed by a majority in both chambers. ¶ Regardless, its failure was a surprise to staff on the ENR Committee who had crafted a news release in preparation for its passage but had to delete it after the agreement was blocked. ¶ According to the report by Foreign Relations Republicans, the Obama administration has yet to say whether the agreement is a treaty or an executive agreement but appears to prefer the latter. Mexico’s Senate ratified the agreement, suggesting it was interpreted as a treaty. ¶ </w:t>
      </w:r>
      <w:proofErr w:type="gramStart"/>
      <w:r w:rsidRPr="002D6CBF">
        <w:rPr>
          <w:sz w:val="12"/>
        </w:rPr>
        <w:t>If</w:t>
      </w:r>
      <w:proofErr w:type="gramEnd"/>
      <w:r w:rsidRPr="002D6CBF">
        <w:rPr>
          <w:sz w:val="12"/>
        </w:rPr>
        <w:t xml:space="preserve"> it is a treaty</w:t>
      </w:r>
      <w:r w:rsidRPr="002D6CBF">
        <w:rPr>
          <w:rStyle w:val="StyleBoldUnderline"/>
        </w:rPr>
        <w:t xml:space="preserve">, a formal communication would need to be sent </w:t>
      </w:r>
      <w:r w:rsidRPr="002D6CBF">
        <w:rPr>
          <w:rStyle w:val="Emphasis"/>
        </w:rPr>
        <w:t>from the president</w:t>
      </w:r>
      <w:r w:rsidRPr="002D6CBF">
        <w:rPr>
          <w:sz w:val="12"/>
        </w:rPr>
        <w:t xml:space="preserve"> to the Foreign Relations Committee, </w:t>
      </w:r>
      <w:r w:rsidRPr="002D6CBF">
        <w:rPr>
          <w:rStyle w:val="StyleBoldUnderline"/>
        </w:rPr>
        <w:t>which would trigger</w:t>
      </w:r>
      <w:r w:rsidRPr="002D6CBF">
        <w:rPr>
          <w:sz w:val="12"/>
        </w:rPr>
        <w:t xml:space="preserve"> </w:t>
      </w:r>
      <w:r w:rsidRPr="002D6CBF">
        <w:rPr>
          <w:rStyle w:val="StyleBoldUnderline"/>
        </w:rPr>
        <w:t>hearings</w:t>
      </w:r>
      <w:r w:rsidRPr="002D6CBF">
        <w:rPr>
          <w:sz w:val="12"/>
        </w:rPr>
        <w:t xml:space="preserve"> on the matter and allow Congress to interpret any ambiguous language in the agreement. ¶ </w:t>
      </w:r>
      <w:proofErr w:type="gramStart"/>
      <w:r w:rsidRPr="002D6CBF">
        <w:rPr>
          <w:sz w:val="12"/>
        </w:rPr>
        <w:t>That</w:t>
      </w:r>
      <w:proofErr w:type="gramEnd"/>
      <w:r w:rsidRPr="002D6CBF">
        <w:rPr>
          <w:sz w:val="12"/>
        </w:rPr>
        <w:t xml:space="preserve"> is important, because </w:t>
      </w:r>
      <w:r w:rsidRPr="002D6CBF">
        <w:rPr>
          <w:rStyle w:val="StyleBoldUnderline"/>
        </w:rPr>
        <w:t>several provisions in the treaty “invite scrutiny and clarification,”</w:t>
      </w:r>
      <w:r w:rsidRPr="002D6CBF">
        <w:rPr>
          <w:sz w:val="12"/>
        </w:rPr>
        <w:t xml:space="preserve"> according to the committee report. ¶ “</w:t>
      </w:r>
      <w:r w:rsidRPr="002D6CBF">
        <w:rPr>
          <w:rStyle w:val="StyleBoldUnderline"/>
        </w:rPr>
        <w:t>The treaty doesn’t have every detail worked out</w:t>
      </w:r>
      <w:r w:rsidRPr="002D6CBF">
        <w:rPr>
          <w:sz w:val="12"/>
        </w:rPr>
        <w:t xml:space="preserve">,” said Neil Brown, a former adviser to Sen. Richard Lugar (R-Ind.) who was ranking member of the committee until his retirement earlier this month. ¶ For example, one section of the agreement calls for “common standards,” but it is unclear whether that requires companies to adopt U.S. safety and environmental standards or Mexico’s, which are considered less developed. Another area of the agreement creates a dispute resolution process without saying whether the arbitration is binding, the report said. ¶ </w:t>
      </w:r>
      <w:proofErr w:type="gramStart"/>
      <w:r w:rsidRPr="002D6CBF">
        <w:rPr>
          <w:sz w:val="12"/>
        </w:rPr>
        <w:t>The</w:t>
      </w:r>
      <w:proofErr w:type="gramEnd"/>
      <w:r w:rsidRPr="002D6CBF">
        <w:rPr>
          <w:sz w:val="12"/>
        </w:rPr>
        <w:t xml:space="preserve"> agreement would allow joint inspections by Interior’s BSEE and the Mexican government to ensure compliance with applicable laws. ¶ </w:t>
      </w:r>
      <w:proofErr w:type="gramStart"/>
      <w:r w:rsidRPr="002D6CBF">
        <w:rPr>
          <w:sz w:val="12"/>
        </w:rPr>
        <w:t>Some</w:t>
      </w:r>
      <w:proofErr w:type="gramEnd"/>
      <w:r w:rsidRPr="002D6CBF">
        <w:rPr>
          <w:sz w:val="12"/>
        </w:rPr>
        <w:t xml:space="preserve"> on </w:t>
      </w:r>
      <w:r w:rsidRPr="002D6CBF">
        <w:rPr>
          <w:rStyle w:val="StyleBoldUnderline"/>
        </w:rPr>
        <w:t>the</w:t>
      </w:r>
      <w:r w:rsidRPr="002D6CBF">
        <w:rPr>
          <w:sz w:val="12"/>
        </w:rPr>
        <w:t xml:space="preserve"> Foreign Relations </w:t>
      </w:r>
      <w:r w:rsidRPr="002D6CBF">
        <w:rPr>
          <w:rStyle w:val="StyleBoldUnderline"/>
        </w:rPr>
        <w:t>Committee</w:t>
      </w:r>
      <w:r w:rsidRPr="002D6CBF">
        <w:rPr>
          <w:sz w:val="12"/>
        </w:rPr>
        <w:t xml:space="preserve"> </w:t>
      </w:r>
      <w:r w:rsidRPr="002D6CBF">
        <w:rPr>
          <w:rStyle w:val="StyleBoldUnderline"/>
        </w:rPr>
        <w:t xml:space="preserve">said </w:t>
      </w:r>
      <w:r w:rsidRPr="002D6CBF">
        <w:rPr>
          <w:rStyle w:val="Emphasis"/>
        </w:rPr>
        <w:t>they were miffed</w:t>
      </w:r>
      <w:r w:rsidRPr="002D6CBF">
        <w:rPr>
          <w:sz w:val="12"/>
        </w:rPr>
        <w:t xml:space="preserve"> </w:t>
      </w:r>
      <w:r w:rsidRPr="002D6CBF">
        <w:rPr>
          <w:rStyle w:val="StyleBoldUnderline"/>
        </w:rPr>
        <w:t>that the administration did not consult with them before pushing the agreement</w:t>
      </w:r>
      <w:r w:rsidRPr="002D6CBF">
        <w:rPr>
          <w:sz w:val="12"/>
        </w:rPr>
        <w:t xml:space="preserve"> through in the lame duck.</w:t>
      </w:r>
    </w:p>
    <w:p w:rsidR="00405E2F" w:rsidRPr="00557392" w:rsidRDefault="00405E2F" w:rsidP="00405E2F">
      <w:pPr>
        <w:rPr>
          <w:sz w:val="12"/>
        </w:rPr>
      </w:pPr>
    </w:p>
    <w:p w:rsidR="00405E2F" w:rsidRDefault="00405E2F" w:rsidP="00405E2F">
      <w:pPr>
        <w:pStyle w:val="Heading3"/>
      </w:pPr>
      <w:r>
        <w:lastRenderedPageBreak/>
        <w:t>Turn Shield – Energy Uniquely Polarized</w:t>
      </w:r>
    </w:p>
    <w:p w:rsidR="00405E2F" w:rsidRDefault="00405E2F" w:rsidP="00405E2F">
      <w:pPr>
        <w:pStyle w:val="Heading4"/>
      </w:pPr>
      <w:r>
        <w:t xml:space="preserve">No turns </w:t>
      </w:r>
    </w:p>
    <w:p w:rsidR="00405E2F" w:rsidRDefault="00405E2F" w:rsidP="00405E2F">
      <w:pPr>
        <w:pStyle w:val="Heading4"/>
        <w:numPr>
          <w:ilvl w:val="0"/>
          <w:numId w:val="2"/>
        </w:numPr>
      </w:pPr>
      <w:r>
        <w:t>All energy policy drains capital</w:t>
      </w:r>
    </w:p>
    <w:p w:rsidR="00405E2F" w:rsidRDefault="00405E2F" w:rsidP="00405E2F">
      <w:r>
        <w:t xml:space="preserve">Christine Todd </w:t>
      </w:r>
      <w:r w:rsidRPr="00557392">
        <w:rPr>
          <w:rStyle w:val="StyleStyleBold12pt"/>
        </w:rPr>
        <w:t>Whitman</w:t>
      </w:r>
      <w:r>
        <w:t xml:space="preserve">, </w:t>
      </w:r>
      <w:proofErr w:type="spellStart"/>
      <w:r>
        <w:t>CASEnergy</w:t>
      </w:r>
      <w:proofErr w:type="spellEnd"/>
      <w:r>
        <w:t xml:space="preserve"> Co-Chair, Former EPA Administrator and New Jersey Governor, National Journal Experts Blog, 8-13-</w:t>
      </w:r>
      <w:r w:rsidRPr="00557392">
        <w:rPr>
          <w:rStyle w:val="StyleStyleBold12pt"/>
        </w:rPr>
        <w:t>2012</w:t>
      </w:r>
      <w:r>
        <w:t xml:space="preserve">, </w:t>
      </w:r>
      <w:hyperlink r:id="rId78" w:history="1">
        <w:r w:rsidRPr="002A7B81">
          <w:rPr>
            <w:rStyle w:val="Hyperlink"/>
          </w:rPr>
          <w:t>http://energy.nationaljournal.com/2012/08/finding-the-sweet-spot-biparti.php?comments=expandall#comments</w:t>
        </w:r>
      </w:hyperlink>
    </w:p>
    <w:p w:rsidR="00405E2F" w:rsidRDefault="00405E2F" w:rsidP="00405E2F"/>
    <w:p w:rsidR="00405E2F" w:rsidRPr="00557392" w:rsidRDefault="00405E2F" w:rsidP="00405E2F">
      <w:pPr>
        <w:rPr>
          <w:rStyle w:val="StyleBoldUnderline"/>
          <w:b/>
          <w:bCs w:val="0"/>
          <w:iCs/>
          <w:bdr w:val="single" w:sz="18" w:space="0" w:color="auto"/>
        </w:rPr>
      </w:pPr>
      <w:r>
        <w:rPr>
          <w:rStyle w:val="StyleBoldUnderline"/>
        </w:rPr>
        <w:t xml:space="preserve">It’s clear from the debate around the merits and drawbacks of various electricity and fuel sources that energy policy can be a </w:t>
      </w:r>
      <w:r>
        <w:rPr>
          <w:rStyle w:val="Emphasis"/>
        </w:rPr>
        <w:t>highly polarizing topic</w:t>
      </w:r>
      <w:r>
        <w:rPr>
          <w:sz w:val="16"/>
        </w:rPr>
        <w:t>. In fact, it’s arguable that t</w:t>
      </w:r>
      <w:r>
        <w:rPr>
          <w:rStyle w:val="StyleBoldUnderline"/>
        </w:rPr>
        <w:t xml:space="preserve">here is </w:t>
      </w:r>
      <w:r>
        <w:rPr>
          <w:rStyle w:val="Emphasis"/>
        </w:rPr>
        <w:t>no energy option that holds a truly bipartisan appeal</w:t>
      </w:r>
      <w:r>
        <w:rPr>
          <w:rStyle w:val="StyleBoldUnderline"/>
        </w:rPr>
        <w:t xml:space="preserve">: Every form of energy faces pockets of dissent. This makes crafting universally accepted energy policy </w:t>
      </w:r>
      <w:r>
        <w:rPr>
          <w:rStyle w:val="Emphasis"/>
        </w:rPr>
        <w:t>particularly challenging.</w:t>
      </w:r>
    </w:p>
    <w:p w:rsidR="00405E2F" w:rsidRDefault="00405E2F" w:rsidP="00405E2F">
      <w:pPr>
        <w:pStyle w:val="Heading4"/>
        <w:numPr>
          <w:ilvl w:val="0"/>
          <w:numId w:val="2"/>
        </w:numPr>
      </w:pPr>
      <w:r>
        <w:t>Drawn into broader partisanship and energy debate regardless of congressional support</w:t>
      </w:r>
    </w:p>
    <w:p w:rsidR="00405E2F" w:rsidRPr="00557392" w:rsidRDefault="00405E2F" w:rsidP="00405E2F">
      <w:r w:rsidRPr="00557392">
        <w:t xml:space="preserve">Byron </w:t>
      </w:r>
      <w:r w:rsidRPr="00557392">
        <w:rPr>
          <w:rStyle w:val="StyleStyleBold12pt"/>
        </w:rPr>
        <w:t>Dorgan and</w:t>
      </w:r>
      <w:r w:rsidRPr="00557392">
        <w:t xml:space="preserve"> Trent </w:t>
      </w:r>
      <w:r w:rsidRPr="00557392">
        <w:rPr>
          <w:rStyle w:val="StyleStyleBold12pt"/>
        </w:rPr>
        <w:t>Lott</w:t>
      </w:r>
      <w:r w:rsidRPr="00557392">
        <w:t>, Former Senators, The Hill, 1-24-</w:t>
      </w:r>
      <w:r w:rsidRPr="00557392">
        <w:rPr>
          <w:rStyle w:val="StyleStyleBold12pt"/>
        </w:rPr>
        <w:t>2012</w:t>
      </w:r>
      <w:r w:rsidRPr="00557392">
        <w:t xml:space="preserve">, </w:t>
      </w:r>
      <w:hyperlink r:id="rId79" w:history="1">
        <w:r w:rsidRPr="00557392">
          <w:rPr>
            <w:rStyle w:val="Hyperlink"/>
          </w:rPr>
          <w:t>http://thehill.com/special-reports/state-of-the-union-january-2012/205973-dont-delay-action-on-energy-issues</w:t>
        </w:r>
      </w:hyperlink>
    </w:p>
    <w:p w:rsidR="00405E2F" w:rsidRDefault="00405E2F" w:rsidP="00405E2F">
      <w:pPr>
        <w:rPr>
          <w:rStyle w:val="StyleStyleBold12pt"/>
          <w:b w:val="0"/>
        </w:rPr>
      </w:pPr>
    </w:p>
    <w:p w:rsidR="00405E2F" w:rsidRPr="0033515F" w:rsidRDefault="00405E2F" w:rsidP="00405E2F">
      <w:pPr>
        <w:rPr>
          <w:rStyle w:val="StyleBoldUnderline"/>
          <w:sz w:val="14"/>
          <w:u w:val="none"/>
        </w:rPr>
      </w:pPr>
      <w:r w:rsidRPr="00557392">
        <w:rPr>
          <w:rStyle w:val="StyleStyleBold12pt"/>
          <w:b w:val="0"/>
          <w:sz w:val="14"/>
        </w:rPr>
        <w:t xml:space="preserve">As </w:t>
      </w:r>
      <w:r>
        <w:rPr>
          <w:rStyle w:val="StyleBoldUnderline"/>
        </w:rPr>
        <w:t>Congress returns</w:t>
      </w:r>
      <w:r w:rsidRPr="00557392">
        <w:rPr>
          <w:rStyle w:val="StyleStyleBold12pt"/>
          <w:b w:val="0"/>
          <w:sz w:val="14"/>
        </w:rPr>
        <w:t xml:space="preserve"> and the president prepares to deliver his State of the Union address, many Americans, including members of Congress from both parties, are </w:t>
      </w:r>
      <w:r>
        <w:rPr>
          <w:rStyle w:val="StyleBoldUnderline"/>
        </w:rPr>
        <w:t>frustrated about</w:t>
      </w:r>
      <w:r w:rsidRPr="00557392">
        <w:rPr>
          <w:rStyle w:val="StyleStyleBold12pt"/>
          <w:b w:val="0"/>
          <w:sz w:val="14"/>
        </w:rPr>
        <w:t xml:space="preserve"> the seemingly </w:t>
      </w:r>
      <w:r>
        <w:rPr>
          <w:rStyle w:val="Emphasis"/>
        </w:rPr>
        <w:t>endless string of partisan battles over energy</w:t>
      </w:r>
      <w:r>
        <w:rPr>
          <w:rStyle w:val="StyleBoldUnderline"/>
        </w:rPr>
        <w:t xml:space="preserve"> policies and projects. </w:t>
      </w:r>
      <w:r>
        <w:rPr>
          <w:rStyle w:val="StyleBoldUnderline"/>
          <w:sz w:val="12"/>
          <w:u w:val="none"/>
        </w:rPr>
        <w:t>¶</w:t>
      </w:r>
      <w:r w:rsidRPr="00557392">
        <w:rPr>
          <w:rStyle w:val="StyleStyleBold12pt"/>
          <w:b w:val="0"/>
          <w:sz w:val="14"/>
        </w:rPr>
        <w:t xml:space="preserve"> </w:t>
      </w:r>
      <w:r>
        <w:rPr>
          <w:rStyle w:val="StyleBoldUnderline"/>
        </w:rPr>
        <w:t>Whether it’s</w:t>
      </w:r>
      <w:r w:rsidRPr="00557392">
        <w:rPr>
          <w:rStyle w:val="StyleStyleBold12pt"/>
          <w:b w:val="0"/>
          <w:sz w:val="14"/>
        </w:rPr>
        <w:t xml:space="preserve"> Keystone and </w:t>
      </w:r>
      <w:r>
        <w:rPr>
          <w:rStyle w:val="StyleBoldUnderline"/>
        </w:rPr>
        <w:t>oil</w:t>
      </w:r>
      <w:r w:rsidRPr="00557392">
        <w:rPr>
          <w:rStyle w:val="StyleStyleBold12pt"/>
          <w:b w:val="0"/>
          <w:sz w:val="14"/>
        </w:rPr>
        <w:t xml:space="preserve"> pipelines, </w:t>
      </w:r>
      <w:proofErr w:type="spellStart"/>
      <w:r>
        <w:rPr>
          <w:rStyle w:val="StyleBoldUnderline"/>
        </w:rPr>
        <w:t>Solyndra</w:t>
      </w:r>
      <w:proofErr w:type="spellEnd"/>
      <w:r w:rsidRPr="00557392">
        <w:rPr>
          <w:rStyle w:val="StyleStyleBold12pt"/>
          <w:b w:val="0"/>
          <w:sz w:val="14"/>
        </w:rPr>
        <w:t xml:space="preserve"> and </w:t>
      </w:r>
      <w:r>
        <w:rPr>
          <w:rStyle w:val="StyleBoldUnderline"/>
        </w:rPr>
        <w:t>loan guarantees</w:t>
      </w:r>
      <w:r w:rsidRPr="00557392">
        <w:rPr>
          <w:rStyle w:val="StyleStyleBold12pt"/>
          <w:b w:val="0"/>
          <w:sz w:val="14"/>
        </w:rPr>
        <w:t xml:space="preserve">, light bulb standards and energy efficiency, responsible development of new shale </w:t>
      </w:r>
      <w:r>
        <w:rPr>
          <w:rStyle w:val="StyleBoldUnderline"/>
        </w:rPr>
        <w:t>natural gas or</w:t>
      </w:r>
      <w:r w:rsidRPr="00557392">
        <w:rPr>
          <w:rStyle w:val="StyleStyleBold12pt"/>
          <w:b w:val="0"/>
          <w:sz w:val="14"/>
        </w:rPr>
        <w:t xml:space="preserve"> the future of </w:t>
      </w:r>
      <w:r>
        <w:rPr>
          <w:rStyle w:val="StyleBoldUnderline"/>
        </w:rPr>
        <w:t xml:space="preserve">nuclear power, partisans on both sides are </w:t>
      </w:r>
      <w:r>
        <w:rPr>
          <w:rStyle w:val="Emphasis"/>
        </w:rPr>
        <w:t>portraying these issues as all or nothing</w:t>
      </w:r>
      <w:r>
        <w:rPr>
          <w:rStyle w:val="StyleBoldUnderline"/>
        </w:rPr>
        <w:t>.</w:t>
      </w:r>
      <w:r>
        <w:rPr>
          <w:rStyle w:val="StyleBoldUnderline"/>
          <w:sz w:val="12"/>
          <w:u w:val="none"/>
        </w:rPr>
        <w:t>¶</w:t>
      </w:r>
      <w:r w:rsidRPr="00557392">
        <w:rPr>
          <w:rStyle w:val="StyleStyleBold12pt"/>
          <w:b w:val="0"/>
          <w:sz w:val="14"/>
        </w:rPr>
        <w:t xml:space="preserve"> </w:t>
      </w:r>
      <w:r>
        <w:rPr>
          <w:sz w:val="14"/>
        </w:rPr>
        <w:t>We know from experience that more agreement and desire for compromise exists than it now appears, if only Congress and the administration will look for it. Indeed, we hope President Obama begins that process in his speech tonight.</w:t>
      </w:r>
      <w:r>
        <w:rPr>
          <w:sz w:val="12"/>
        </w:rPr>
        <w:t>¶</w:t>
      </w:r>
      <w:r>
        <w:rPr>
          <w:sz w:val="14"/>
        </w:rPr>
        <w:t xml:space="preserve"> For example, little noticed in the president’s remarks on the Keystone XL oil pipeline last week was a suggestion that he stands ready to work with industry to expedite that part of the pipeline that would run from the major oil supply center at Cushing, Okla., to the Gulf Coast refineries. The administration should make good on this promise.</w:t>
      </w:r>
      <w:r>
        <w:rPr>
          <w:sz w:val="12"/>
        </w:rPr>
        <w:t>¶</w:t>
      </w:r>
      <w:r>
        <w:rPr>
          <w:sz w:val="14"/>
        </w:rPr>
        <w:t xml:space="preserve"> </w:t>
      </w:r>
      <w:proofErr w:type="gramStart"/>
      <w:r>
        <w:rPr>
          <w:sz w:val="14"/>
        </w:rPr>
        <w:t>Currently</w:t>
      </w:r>
      <w:proofErr w:type="gramEnd"/>
      <w:r>
        <w:rPr>
          <w:sz w:val="14"/>
        </w:rPr>
        <w:t xml:space="preserve">, oil from U.S. sources like the </w:t>
      </w:r>
      <w:proofErr w:type="spellStart"/>
      <w:r>
        <w:rPr>
          <w:sz w:val="14"/>
        </w:rPr>
        <w:t>Bakken</w:t>
      </w:r>
      <w:proofErr w:type="spellEnd"/>
      <w:r>
        <w:rPr>
          <w:sz w:val="14"/>
        </w:rPr>
        <w:t xml:space="preserve"> fields in North Dakota cannot reach Gulf Coast refineries easily. Expediting construction of a pipeline that flows south from Cushing would reduce the glut of cheaper oil there, allowing refiners to be less reliant on more expensive foreign oil and creating jobs, according to industry analysts. This could be important progress as the larger Keystone issue gets resolved. </w:t>
      </w:r>
      <w:r>
        <w:rPr>
          <w:sz w:val="12"/>
        </w:rPr>
        <w:t>¶</w:t>
      </w:r>
      <w:r>
        <w:rPr>
          <w:sz w:val="14"/>
        </w:rPr>
        <w:t xml:space="preserve"> And while Keystone has attracted the attention, a huge assortment of new pipelines, gathering systems and storage projects are on the horizon; where appropriate, their construction can be expedited, as well. </w:t>
      </w:r>
      <w:r>
        <w:rPr>
          <w:sz w:val="12"/>
        </w:rPr>
        <w:t>¶</w:t>
      </w:r>
      <w:r>
        <w:rPr>
          <w:sz w:val="14"/>
        </w:rPr>
        <w:t xml:space="preserve"> </w:t>
      </w:r>
      <w:proofErr w:type="gramStart"/>
      <w:r>
        <w:rPr>
          <w:sz w:val="14"/>
        </w:rPr>
        <w:t>Important</w:t>
      </w:r>
      <w:proofErr w:type="gramEnd"/>
      <w:r>
        <w:rPr>
          <w:sz w:val="14"/>
        </w:rPr>
        <w:t xml:space="preserve"> advances are possible this year on other energy issues. For example, the United States is one step closer to building the first new nuclear power plants in 30 years. The Nuclear Regulatory Commission (NRC) is likely to soon approve a license for construction of two Westinghouse AP1000 reactors in Georgia; the AP1000 reactor features advanced passive systems that provide a significant safety advantage. </w:t>
      </w:r>
      <w:r>
        <w:rPr>
          <w:sz w:val="12"/>
        </w:rPr>
        <w:t>¶</w:t>
      </w:r>
      <w:r>
        <w:rPr>
          <w:sz w:val="14"/>
        </w:rPr>
        <w:t xml:space="preserve"> Critical to this project are loan guarantees, also pending, established with bipartisan support under the 2005 energy bill. With issuance of the NRC license, the Department of Energy can finalize a loan guarantee to the plants’ owner to mitigate financing costs over the 5- to 6-year construction.</w:t>
      </w:r>
      <w:r>
        <w:rPr>
          <w:sz w:val="12"/>
        </w:rPr>
        <w:t>¶</w:t>
      </w:r>
      <w:r>
        <w:rPr>
          <w:sz w:val="14"/>
        </w:rPr>
        <w:t xml:space="preserve"> </w:t>
      </w:r>
      <w:r>
        <w:rPr>
          <w:rStyle w:val="StyleBoldUnderline"/>
        </w:rPr>
        <w:t xml:space="preserve">In </w:t>
      </w:r>
      <w:proofErr w:type="gramStart"/>
      <w:r>
        <w:rPr>
          <w:rStyle w:val="StyleBoldUnderline"/>
        </w:rPr>
        <w:t>Congress,</w:t>
      </w:r>
      <w:proofErr w:type="gramEnd"/>
      <w:r>
        <w:rPr>
          <w:rStyle w:val="StyleBoldUnderline"/>
        </w:rPr>
        <w:t xml:space="preserve"> legislation with bipartisan support is </w:t>
      </w:r>
      <w:r>
        <w:rPr>
          <w:rStyle w:val="Emphasis"/>
        </w:rPr>
        <w:t>languishing in the midst of broader partisanship</w:t>
      </w:r>
      <w:r>
        <w:rPr>
          <w:sz w:val="14"/>
        </w:rPr>
        <w:t xml:space="preserve">. A bill by Sens. Rob Portman (R-Ohio) and Jeanne </w:t>
      </w:r>
      <w:proofErr w:type="spellStart"/>
      <w:r>
        <w:rPr>
          <w:sz w:val="14"/>
        </w:rPr>
        <w:t>Shaheen</w:t>
      </w:r>
      <w:proofErr w:type="spellEnd"/>
      <w:r>
        <w:rPr>
          <w:sz w:val="14"/>
        </w:rPr>
        <w:t xml:space="preserve"> (D-N.H.), approved by a 18-3 vote in the Senate Energy Committee, could greatly improve U.S. energy efficiency, reducing costs for consumer and businesses and making American industry more competitive.</w:t>
      </w:r>
      <w:r>
        <w:rPr>
          <w:sz w:val="12"/>
        </w:rPr>
        <w:t>¶</w:t>
      </w:r>
    </w:p>
    <w:p w:rsidR="00405E2F" w:rsidRDefault="00405E2F" w:rsidP="00405E2F">
      <w:pPr>
        <w:pStyle w:val="Heading4"/>
      </w:pPr>
      <w:r>
        <w:t>Even popular energy legislation gets drawn into broader partisan energy debate – ensures gridlock</w:t>
      </w:r>
    </w:p>
    <w:p w:rsidR="00405E2F" w:rsidRDefault="00405E2F" w:rsidP="00405E2F">
      <w:r>
        <w:t xml:space="preserve">Amy </w:t>
      </w:r>
      <w:r w:rsidRPr="00557392">
        <w:rPr>
          <w:rStyle w:val="StyleStyleBold12pt"/>
        </w:rPr>
        <w:t>Harder</w:t>
      </w:r>
      <w:r>
        <w:t>, energy and environment reporter, National Journal, 8-13-</w:t>
      </w:r>
      <w:r w:rsidRPr="00557392">
        <w:rPr>
          <w:rStyle w:val="StyleStyleBold12pt"/>
        </w:rPr>
        <w:t>2012</w:t>
      </w:r>
      <w:r>
        <w:t xml:space="preserve">, </w:t>
      </w:r>
      <w:hyperlink r:id="rId80" w:history="1">
        <w:r>
          <w:rPr>
            <w:rStyle w:val="Hyperlink"/>
          </w:rPr>
          <w:t>http://energy.nationaljournal.com/2012/08/finding-the-sweet-spot-biparti.php</w:t>
        </w:r>
      </w:hyperlink>
    </w:p>
    <w:p w:rsidR="00405E2F" w:rsidRDefault="00405E2F" w:rsidP="00405E2F"/>
    <w:p w:rsidR="00405E2F" w:rsidRPr="00557392" w:rsidRDefault="00405E2F" w:rsidP="00405E2F">
      <w:pPr>
        <w:rPr>
          <w:rStyle w:val="StyleStyleBold12pt"/>
          <w:b w:val="0"/>
          <w:bCs w:val="0"/>
          <w:sz w:val="14"/>
        </w:rPr>
      </w:pPr>
      <w:r>
        <w:rPr>
          <w:rStyle w:val="StyleBoldUnderline"/>
        </w:rPr>
        <w:t>Which energy and environment policies garner bipartisan support? And what's holding Washington back from acting on them? Numerous bills pending before Congress have widespread support from Democrats and Republicans in both chambers</w:t>
      </w:r>
      <w:r w:rsidRPr="00557392">
        <w:rPr>
          <w:sz w:val="14"/>
        </w:rPr>
        <w:t xml:space="preserve">, including bills on energy efficiency, natural gas-powered vehicles, and toxic-chemicals reform. </w:t>
      </w:r>
      <w:r>
        <w:rPr>
          <w:rStyle w:val="Emphasis"/>
        </w:rPr>
        <w:t xml:space="preserve">Yet even popular measures like these remain stalled. </w:t>
      </w:r>
      <w:r w:rsidRPr="00557392">
        <w:rPr>
          <w:sz w:val="14"/>
        </w:rPr>
        <w:t xml:space="preserve">What other measures have attracted broad, bipartisan support? </w:t>
      </w:r>
      <w:r>
        <w:rPr>
          <w:rStyle w:val="StyleBoldUnderline"/>
        </w:rPr>
        <w:t xml:space="preserve">What's </w:t>
      </w:r>
      <w:r>
        <w:rPr>
          <w:rStyle w:val="StyleBoldUnderline"/>
        </w:rPr>
        <w:lastRenderedPageBreak/>
        <w:t>holding back all these measures</w:t>
      </w:r>
      <w:r w:rsidRPr="00557392">
        <w:rPr>
          <w:sz w:val="14"/>
        </w:rPr>
        <w:t xml:space="preserve">? Is there any common thread? What can </w:t>
      </w:r>
      <w:r>
        <w:rPr>
          <w:rStyle w:val="StyleBoldUnderline"/>
        </w:rPr>
        <w:t>Washington</w:t>
      </w:r>
      <w:r w:rsidRPr="00557392">
        <w:rPr>
          <w:sz w:val="14"/>
        </w:rPr>
        <w:t xml:space="preserve"> do to make progress on these issues while it </w:t>
      </w:r>
      <w:r>
        <w:rPr>
          <w:rStyle w:val="StyleBoldUnderline"/>
        </w:rPr>
        <w:t>remains gridlocked over more divisive issues, such as climate change and</w:t>
      </w:r>
      <w:r w:rsidRPr="00557392">
        <w:rPr>
          <w:sz w:val="14"/>
        </w:rPr>
        <w:t xml:space="preserve"> offshore </w:t>
      </w:r>
      <w:r>
        <w:rPr>
          <w:rStyle w:val="StyleBoldUnderline"/>
        </w:rPr>
        <w:t>oil and gas drilling?</w:t>
      </w:r>
    </w:p>
    <w:p w:rsidR="00405E2F" w:rsidRDefault="00405E2F" w:rsidP="00405E2F">
      <w:pPr>
        <w:pStyle w:val="Heading4"/>
      </w:pPr>
      <w:r>
        <w:t xml:space="preserve">Energy </w:t>
      </w:r>
      <w:r>
        <w:rPr>
          <w:i/>
          <w:u w:val="single"/>
        </w:rPr>
        <w:t>uniquely</w:t>
      </w:r>
      <w:r>
        <w:t xml:space="preserve"> politicized – causes gridlock</w:t>
      </w:r>
    </w:p>
    <w:p w:rsidR="00405E2F" w:rsidRDefault="00405E2F" w:rsidP="00405E2F">
      <w:r>
        <w:t xml:space="preserve">Brigham </w:t>
      </w:r>
      <w:proofErr w:type="spellStart"/>
      <w:r w:rsidRPr="00557392">
        <w:rPr>
          <w:rStyle w:val="StyleStyleBold12pt"/>
        </w:rPr>
        <w:t>McCown</w:t>
      </w:r>
      <w:proofErr w:type="spellEnd"/>
      <w:r>
        <w:rPr>
          <w:sz w:val="12"/>
        </w:rPr>
        <w:t xml:space="preserve"> </w:t>
      </w:r>
      <w:r>
        <w:t>Principal and Managing Director of United Transportation Advisors LLC, National Journal Experts Blog, 8-13-</w:t>
      </w:r>
      <w:r w:rsidRPr="00557392">
        <w:rPr>
          <w:rStyle w:val="StyleStyleBold12pt"/>
        </w:rPr>
        <w:t>2012</w:t>
      </w:r>
      <w:r>
        <w:t xml:space="preserve">, </w:t>
      </w:r>
      <w:hyperlink r:id="rId81" w:history="1">
        <w:r w:rsidRPr="002A7B81">
          <w:rPr>
            <w:rStyle w:val="Hyperlink"/>
          </w:rPr>
          <w:t>http://energy.nationaljournal.com/2012/08/finding-the-sweet-spot-biparti.php?comments=expandall#comments</w:t>
        </w:r>
      </w:hyperlink>
    </w:p>
    <w:p w:rsidR="00405E2F" w:rsidRDefault="00405E2F" w:rsidP="00405E2F"/>
    <w:p w:rsidR="00405E2F" w:rsidRPr="00557392" w:rsidRDefault="00405E2F" w:rsidP="00405E2F">
      <w:pPr>
        <w:rPr>
          <w:sz w:val="14"/>
        </w:rPr>
      </w:pPr>
      <w:r>
        <w:rPr>
          <w:rStyle w:val="StyleBoldUnderline"/>
        </w:rPr>
        <w:t xml:space="preserve">Energy is </w:t>
      </w:r>
      <w:r>
        <w:rPr>
          <w:rStyle w:val="Emphasis"/>
        </w:rPr>
        <w:t>one of the most politicized issues</w:t>
      </w:r>
      <w:r>
        <w:rPr>
          <w:rStyle w:val="StyleBoldUnderline"/>
        </w:rPr>
        <w:t xml:space="preserve"> facing the country</w:t>
      </w:r>
      <w:r w:rsidRPr="00557392">
        <w:rPr>
          <w:sz w:val="14"/>
        </w:rPr>
        <w:t xml:space="preserve"> today. </w:t>
      </w:r>
      <w:r>
        <w:rPr>
          <w:rStyle w:val="StyleBoldUnderline"/>
        </w:rPr>
        <w:t>While much of the nation is waiting</w:t>
      </w:r>
      <w:r w:rsidRPr="00557392">
        <w:rPr>
          <w:sz w:val="14"/>
        </w:rPr>
        <w:t xml:space="preserve"> and relying </w:t>
      </w:r>
      <w:r>
        <w:rPr>
          <w:rStyle w:val="StyleBoldUnderline"/>
        </w:rPr>
        <w:t xml:space="preserve">on the federal government to weigh in on matters ranging from nuclear power to tax credits, Washington policymakers seem </w:t>
      </w:r>
      <w:r>
        <w:rPr>
          <w:rStyle w:val="Emphasis"/>
        </w:rPr>
        <w:t>unable to garner a general consensus</w:t>
      </w:r>
      <w:r>
        <w:rPr>
          <w:rStyle w:val="StyleBoldUnderline"/>
        </w:rPr>
        <w:t xml:space="preserve"> and move forward with these looming policy issues.</w:t>
      </w:r>
      <w:r w:rsidRPr="00557392">
        <w:rPr>
          <w:sz w:val="14"/>
        </w:rPr>
        <w:t xml:space="preserve"> Confronted with the increasing turmoil in overseas monetary markets and uprisings in volatile Middle East regions, now is the time for politicians and special interest groups alike to set aside their differences and seek common ground.</w:t>
      </w:r>
    </w:p>
    <w:p w:rsidR="00405E2F" w:rsidRPr="0033515F" w:rsidRDefault="00405E2F" w:rsidP="00405E2F"/>
    <w:p w:rsidR="00405E2F" w:rsidRDefault="00405E2F" w:rsidP="00405E2F">
      <w:pPr>
        <w:pStyle w:val="Heading2"/>
      </w:pPr>
      <w:r>
        <w:lastRenderedPageBreak/>
        <w:t>Environment/Fish</w:t>
      </w:r>
    </w:p>
    <w:p w:rsidR="00405E2F" w:rsidRDefault="00405E2F" w:rsidP="00405E2F">
      <w:pPr>
        <w:pStyle w:val="Heading3"/>
      </w:pPr>
      <w:r>
        <w:lastRenderedPageBreak/>
        <w:t>Link – Environment – General</w:t>
      </w:r>
    </w:p>
    <w:p w:rsidR="00405E2F" w:rsidRDefault="00405E2F" w:rsidP="00405E2F">
      <w:pPr>
        <w:pStyle w:val="Heading4"/>
      </w:pPr>
      <w:r>
        <w:t xml:space="preserve">Ocean protection links – GOP opposition to Obama push, spending, environmental issues and </w:t>
      </w:r>
      <w:proofErr w:type="spellStart"/>
      <w:r>
        <w:t>states</w:t>
      </w:r>
      <w:proofErr w:type="spellEnd"/>
      <w:r>
        <w:t xml:space="preserve"> rights</w:t>
      </w:r>
    </w:p>
    <w:p w:rsidR="00405E2F" w:rsidRDefault="00405E2F" w:rsidP="00405E2F">
      <w:r>
        <w:t xml:space="preserve"> Rebekah </w:t>
      </w:r>
      <w:proofErr w:type="spellStart"/>
      <w:r w:rsidRPr="00317294">
        <w:rPr>
          <w:rStyle w:val="StyleStyleBold12pt"/>
        </w:rPr>
        <w:t>Rast</w:t>
      </w:r>
      <w:proofErr w:type="spellEnd"/>
      <w:r>
        <w:t xml:space="preserve">  Media Outreach Director at Americans for Limited Government Communications Coordinator for Rep. Devin </w:t>
      </w:r>
      <w:proofErr w:type="spellStart"/>
      <w:r>
        <w:t>Nunes</w:t>
      </w:r>
      <w:proofErr w:type="spellEnd"/>
      <w:r>
        <w:t xml:space="preserve"> (R-CA) at U.S. House of Representatives 10-31-</w:t>
      </w:r>
      <w:r w:rsidRPr="00317294">
        <w:rPr>
          <w:rStyle w:val="StyleStyleBold12pt"/>
        </w:rPr>
        <w:t>2012</w:t>
      </w:r>
      <w:r>
        <w:t xml:space="preserve"> “Obama’s environmental policies extend to America’s oceans—and into the upcoming elections” </w:t>
      </w:r>
      <w:hyperlink r:id="rId82" w:history="1">
        <w:r w:rsidRPr="002A7B81">
          <w:rPr>
            <w:rStyle w:val="Hyperlink"/>
          </w:rPr>
          <w:t>http://netrightdaily.com/2012/10/obamas-environmental-policies-extend-to-americas-oceans-and-into-the-upcoming-elections/</w:t>
        </w:r>
      </w:hyperlink>
      <w:r>
        <w:t xml:space="preserve"> DA: 6/10/14</w:t>
      </w:r>
    </w:p>
    <w:p w:rsidR="00405E2F" w:rsidRPr="00317294" w:rsidRDefault="00405E2F" w:rsidP="00405E2F"/>
    <w:p w:rsidR="00405E2F" w:rsidRPr="00DD78E0" w:rsidRDefault="00405E2F" w:rsidP="00405E2F">
      <w:pPr>
        <w:rPr>
          <w:sz w:val="10"/>
        </w:rPr>
      </w:pPr>
      <w:r w:rsidRPr="00317294">
        <w:rPr>
          <w:rStyle w:val="Emphasis"/>
        </w:rPr>
        <w:t>You can definitely see a partisan line</w:t>
      </w:r>
      <w:r w:rsidRPr="00DD78E0">
        <w:rPr>
          <w:sz w:val="10"/>
        </w:rPr>
        <w:t xml:space="preserve"> </w:t>
      </w:r>
      <w:r w:rsidRPr="00317294">
        <w:rPr>
          <w:rStyle w:val="StyleBoldUnderline"/>
        </w:rPr>
        <w:t>when it comes to environmental policies</w:t>
      </w:r>
      <w:r w:rsidRPr="00DD78E0">
        <w:rPr>
          <w:sz w:val="10"/>
        </w:rPr>
        <w:t xml:space="preserve"> in this country. </w:t>
      </w:r>
      <w:r w:rsidRPr="00317294">
        <w:rPr>
          <w:rStyle w:val="StyleBoldUnderline"/>
        </w:rPr>
        <w:t>One side thinks many related laws and regulations go too far; the other side thinks many of these laws don’t go far enough.</w:t>
      </w:r>
      <w:r>
        <w:rPr>
          <w:rStyle w:val="StyleBoldUnderline"/>
        </w:rPr>
        <w:t xml:space="preserve"> </w:t>
      </w:r>
      <w:r w:rsidRPr="00DD78E0">
        <w:rPr>
          <w:sz w:val="10"/>
        </w:rPr>
        <w:t xml:space="preserve">However, it seems </w:t>
      </w:r>
      <w:r w:rsidRPr="00317294">
        <w:rPr>
          <w:rStyle w:val="Emphasis"/>
        </w:rPr>
        <w:t>this partisan line also stretches</w:t>
      </w:r>
      <w:r w:rsidRPr="00DD78E0">
        <w:rPr>
          <w:sz w:val="10"/>
        </w:rPr>
        <w:t xml:space="preserve"> past the land of the U.S. and deep </w:t>
      </w:r>
      <w:r w:rsidRPr="00317294">
        <w:rPr>
          <w:rStyle w:val="Emphasis"/>
        </w:rPr>
        <w:t xml:space="preserve">into </w:t>
      </w:r>
      <w:r w:rsidRPr="00DD78E0">
        <w:rPr>
          <w:sz w:val="10"/>
        </w:rPr>
        <w:t>its</w:t>
      </w:r>
      <w:r w:rsidRPr="00317294">
        <w:rPr>
          <w:rStyle w:val="Emphasis"/>
        </w:rPr>
        <w:t xml:space="preserve"> oceans.</w:t>
      </w:r>
      <w:r>
        <w:rPr>
          <w:rStyle w:val="Emphasis"/>
        </w:rPr>
        <w:t xml:space="preserve"> </w:t>
      </w:r>
      <w:r w:rsidRPr="00DD78E0">
        <w:rPr>
          <w:sz w:val="10"/>
        </w:rPr>
        <w:t xml:space="preserve">In 2010, when President Obama passed his executive order “Stewardship of the Ocean, Our Coasts, and the Great Lakes,” he claimed it “strengthens ocean governance and coordination, establishes guiding principles for ocean management, and adopts a flexible framework for effective coastal and marine spatial planning to address conservation, economic activity, user conflict, and sustainable use of the ocean, our coasts and the Great Lakes.” Not everyone agrees with his claim and now this </w:t>
      </w:r>
      <w:r w:rsidRPr="00317294">
        <w:rPr>
          <w:rStyle w:val="StyleBoldUnderline"/>
        </w:rPr>
        <w:t>oceans</w:t>
      </w:r>
      <w:r w:rsidRPr="00DD78E0">
        <w:rPr>
          <w:sz w:val="10"/>
        </w:rPr>
        <w:t xml:space="preserve"> and lakes power play has </w:t>
      </w:r>
      <w:r w:rsidRPr="00317294">
        <w:rPr>
          <w:rStyle w:val="StyleBoldUnderline"/>
        </w:rPr>
        <w:t>sparked</w:t>
      </w:r>
      <w:r w:rsidRPr="00DD78E0">
        <w:rPr>
          <w:sz w:val="10"/>
        </w:rPr>
        <w:t xml:space="preserve"> </w:t>
      </w:r>
      <w:r w:rsidRPr="00317294">
        <w:rPr>
          <w:rStyle w:val="Emphasis"/>
        </w:rPr>
        <w:t xml:space="preserve">quite a partisan fight </w:t>
      </w:r>
      <w:r w:rsidRPr="00317294">
        <w:rPr>
          <w:rStyle w:val="StyleBoldUnderline"/>
        </w:rPr>
        <w:t>going into this election year.</w:t>
      </w:r>
      <w:r>
        <w:rPr>
          <w:rStyle w:val="StyleBoldUnderline"/>
        </w:rPr>
        <w:t xml:space="preserve"> </w:t>
      </w:r>
      <w:r w:rsidRPr="00DD78E0">
        <w:rPr>
          <w:sz w:val="10"/>
        </w:rPr>
        <w:t xml:space="preserve">Many Republicans see this Executive Order as nothing more than an absurd power grab by the Obama administration. To control the country’s lakes, oceans and coastlands by issuing strict usage regulations and restrictions will only hurt such livelihoods as farming, fishing and logging. Many Democrats and environmental allies see this as a positive step forward that will protect the nation’s oceans and also limit the number of conflicts over how the waters are used. The Washington Post cites a recent study where Boston University biologist Les Kaufman was a contributor. The study shows “that using ocean zoning to help design wind farms in Massachusetts Bay could prevent more than $1 million in losses to local fishery and whale-watching operators while allowing wind producers to reap $10 billion in added profits by placing the turbines in the best locations.” Kaufman responds to the study saying, “The whole concept of national ocean policy is to maximize the benefit and minimize the damage. What’s not to love?” Meanwhile, Florida Republican Rep. Steve Southerland II, who is in a tight reelection race, says this ocean policy was “like air traffic control helping coordinate an air invasion on our freedoms,” as quoted by the Washington Post. Despite </w:t>
      </w:r>
      <w:r w:rsidRPr="00DD78E0">
        <w:rPr>
          <w:rStyle w:val="StyleBoldUnderline"/>
        </w:rPr>
        <w:t>it</w:t>
      </w:r>
      <w:r w:rsidRPr="00DD78E0">
        <w:rPr>
          <w:sz w:val="10"/>
        </w:rPr>
        <w:t xml:space="preserve">s </w:t>
      </w:r>
      <w:r w:rsidRPr="00DD78E0">
        <w:rPr>
          <w:rStyle w:val="StyleBoldUnderline"/>
        </w:rPr>
        <w:t>lack</w:t>
      </w:r>
      <w:r w:rsidRPr="00DD78E0">
        <w:rPr>
          <w:sz w:val="10"/>
        </w:rPr>
        <w:t xml:space="preserve"> of </w:t>
      </w:r>
      <w:r w:rsidRPr="00DD78E0">
        <w:rPr>
          <w:rStyle w:val="StyleBoldUnderline"/>
        </w:rPr>
        <w:t>support from many Republican members of Congress</w:t>
      </w:r>
      <w:r w:rsidRPr="00DD78E0">
        <w:rPr>
          <w:sz w:val="10"/>
        </w:rPr>
        <w:t xml:space="preserve">, it is the process by which this policy was put into place—through Executive Order – that is most puzzling and troublesome to some. In 2007, a similar bill was proposed in Congress, which at that time was controlled by Democrats in both chambers, called OCEANS-21. It would have established a comprehensive National Oceans Policy, very similar to what the president is working on today. The bill never became law. In spite of having an overwhelming partisan Democrat majority in his first two years in office, Obama chose to ignore the will of Congress altogether, by mandating the policy into existence with </w:t>
      </w:r>
      <w:proofErr w:type="spellStart"/>
      <w:r w:rsidRPr="00DD78E0">
        <w:rPr>
          <w:sz w:val="10"/>
        </w:rPr>
        <w:t>a</w:t>
      </w:r>
      <w:proofErr w:type="spellEnd"/>
      <w:r w:rsidRPr="00DD78E0">
        <w:rPr>
          <w:sz w:val="10"/>
        </w:rPr>
        <w:t xml:space="preserve"> overly broad use of his powers to issue an Executive Order—involving only a small team of White House staff. As Rep. Southerland compares this ocean policy to a rogue traffic control operation, all would agree that traffic control is a good operation to have. However, it is not an uncommon practice of government, when it is given a little jurisdiction, to take much more. This is exactly what concerns Rep. Doc Hastings (R-Wash.), the House Natural Resources Committee Chairman. The Washington Post summarizes his thoughts as not being opposed to a national ocean policy, per se, but concerned about the administration’s vague and broad definition of what “ocean” means exactly. If it includes runoff from land in its jurisdiction then it could open the door to regulating all inland activities, because “all water going downhill goes into the ocean… That potential could be there,” Rep. Hastings said. Out of concern for the thousands of American jobs that rely on America’s Great Lakes and oceans, </w:t>
      </w:r>
      <w:r w:rsidRPr="00DD78E0">
        <w:rPr>
          <w:rStyle w:val="StyleBoldUnderline"/>
        </w:rPr>
        <w:t>the</w:t>
      </w:r>
      <w:r w:rsidRPr="00DD78E0">
        <w:rPr>
          <w:sz w:val="10"/>
        </w:rPr>
        <w:t xml:space="preserve"> </w:t>
      </w:r>
      <w:r w:rsidRPr="00DD78E0">
        <w:rPr>
          <w:rStyle w:val="StyleBoldUnderline"/>
        </w:rPr>
        <w:t>House voted</w:t>
      </w:r>
      <w:r w:rsidRPr="00DD78E0">
        <w:rPr>
          <w:sz w:val="10"/>
        </w:rPr>
        <w:t xml:space="preserve"> in May </w:t>
      </w:r>
      <w:r w:rsidRPr="00DD78E0">
        <w:rPr>
          <w:rStyle w:val="StyleBoldUnderline"/>
        </w:rPr>
        <w:t>to block the federal government from spending money on implementing the policy</w:t>
      </w:r>
      <w:r w:rsidRPr="00DD78E0">
        <w:rPr>
          <w:sz w:val="10"/>
        </w:rPr>
        <w:t xml:space="preserve">, though the amendment has not passed the Senate. In an interview with Americans for Limited Government (ALG) earlier this year, Jim </w:t>
      </w:r>
      <w:proofErr w:type="spellStart"/>
      <w:r w:rsidRPr="00DD78E0">
        <w:rPr>
          <w:sz w:val="10"/>
        </w:rPr>
        <w:t>Donofrio</w:t>
      </w:r>
      <w:proofErr w:type="spellEnd"/>
      <w:r w:rsidRPr="00DD78E0">
        <w:rPr>
          <w:sz w:val="10"/>
        </w:rPr>
        <w:t>, executive director of the Recreational Fishing Alliance, took Chairman Hastings’ comments even farther and said that this ocean policy is nothing more than private property theft.  “</w:t>
      </w:r>
      <w:r w:rsidRPr="00DD78E0">
        <w:rPr>
          <w:rStyle w:val="StyleBoldUnderline"/>
        </w:rPr>
        <w:t>This is a government takeover of</w:t>
      </w:r>
      <w:r w:rsidRPr="00DD78E0">
        <w:rPr>
          <w:sz w:val="10"/>
        </w:rPr>
        <w:t xml:space="preserve"> every piece of </w:t>
      </w:r>
      <w:r w:rsidRPr="00DD78E0">
        <w:rPr>
          <w:rStyle w:val="StyleBoldUnderline"/>
        </w:rPr>
        <w:t>water</w:t>
      </w:r>
      <w:r w:rsidRPr="00DD78E0">
        <w:rPr>
          <w:sz w:val="10"/>
        </w:rPr>
        <w:t xml:space="preserve"> that drains into the Atlantic, Pacific and Gulf of Mexico,” he says.  “</w:t>
      </w:r>
      <w:r w:rsidRPr="00DD78E0">
        <w:rPr>
          <w:rStyle w:val="StyleBoldUnderline"/>
        </w:rPr>
        <w:t>This is taking state’s rights away, land rights and personal property rights</w:t>
      </w:r>
      <w:r w:rsidRPr="00DD78E0">
        <w:rPr>
          <w:sz w:val="10"/>
        </w:rPr>
        <w:t>.”</w:t>
      </w:r>
    </w:p>
    <w:p w:rsidR="00405E2F" w:rsidRDefault="00405E2F" w:rsidP="00405E2F">
      <w:pPr>
        <w:pStyle w:val="Heading4"/>
      </w:pPr>
      <w:r>
        <w:t>Ocean environment protection costs PC – Obama push ensures opposition</w:t>
      </w:r>
    </w:p>
    <w:p w:rsidR="00405E2F" w:rsidRDefault="00405E2F" w:rsidP="00405E2F">
      <w:r>
        <w:t xml:space="preserve"> Pete </w:t>
      </w:r>
      <w:r w:rsidRPr="00195435">
        <w:rPr>
          <w:rStyle w:val="StyleStyleBold12pt"/>
        </w:rPr>
        <w:t>Stauffer</w:t>
      </w:r>
      <w:r>
        <w:t xml:space="preserve">  Senior Manager, Ocean Program at </w:t>
      </w:r>
      <w:proofErr w:type="spellStart"/>
      <w:r>
        <w:t>Surfrider</w:t>
      </w:r>
      <w:proofErr w:type="spellEnd"/>
      <w:r>
        <w:t xml:space="preserve"> Foundation  </w:t>
      </w:r>
      <w:r w:rsidRPr="00195435">
        <w:rPr>
          <w:rStyle w:val="StyleStyleBold12pt"/>
        </w:rPr>
        <w:t>6-1-</w:t>
      </w:r>
      <w:r>
        <w:t xml:space="preserve">2014 “Keep the Stoke Alive Comments More Sharing </w:t>
      </w:r>
      <w:proofErr w:type="spellStart"/>
      <w:r>
        <w:t>ServicesShare</w:t>
      </w:r>
      <w:proofErr w:type="spellEnd"/>
      <w:r>
        <w:t xml:space="preserve"> Texas Lawmaker Leads Attack on our National Ocean Policy”  </w:t>
      </w:r>
      <w:hyperlink r:id="rId83" w:history="1">
        <w:r w:rsidRPr="002A7B81">
          <w:rPr>
            <w:rStyle w:val="Hyperlink"/>
          </w:rPr>
          <w:t>http://www.surfrider.org/coastal-blog/entry/congress-takes-aim-at-our-national-ocean-policy</w:t>
        </w:r>
      </w:hyperlink>
      <w:r>
        <w:t xml:space="preserve"> DA: 6/6/14</w:t>
      </w:r>
    </w:p>
    <w:p w:rsidR="00405E2F" w:rsidRPr="00195435" w:rsidRDefault="00405E2F" w:rsidP="00405E2F"/>
    <w:p w:rsidR="00405E2F" w:rsidRPr="009941BB" w:rsidRDefault="00405E2F" w:rsidP="00405E2F">
      <w:pPr>
        <w:rPr>
          <w:sz w:val="12"/>
        </w:rPr>
      </w:pPr>
      <w:r w:rsidRPr="009941BB">
        <w:rPr>
          <w:sz w:val="12"/>
        </w:rPr>
        <w:t xml:space="preserve">Who is Congressmen Bill </w:t>
      </w:r>
      <w:r w:rsidRPr="00A67DA4">
        <w:rPr>
          <w:rStyle w:val="StyleBoldUnderline"/>
        </w:rPr>
        <w:t>Flores</w:t>
      </w:r>
      <w:r w:rsidRPr="009941BB">
        <w:rPr>
          <w:sz w:val="12"/>
        </w:rPr>
        <w:t xml:space="preserve"> and what does he have against the ocean? Last week, the Republican lawmaker from Bryan, Texas </w:t>
      </w:r>
      <w:r w:rsidRPr="00A67DA4">
        <w:rPr>
          <w:rStyle w:val="StyleBoldUnderline"/>
        </w:rPr>
        <w:t>led</w:t>
      </w:r>
      <w:r w:rsidRPr="009941BB">
        <w:rPr>
          <w:sz w:val="12"/>
        </w:rPr>
        <w:t xml:space="preserve"> </w:t>
      </w:r>
      <w:r w:rsidRPr="00A67DA4">
        <w:rPr>
          <w:rStyle w:val="Emphasis"/>
        </w:rPr>
        <w:t>yet another effort in Congress to undermine the</w:t>
      </w:r>
      <w:r w:rsidRPr="009941BB">
        <w:rPr>
          <w:sz w:val="12"/>
        </w:rPr>
        <w:t xml:space="preserve"> National </w:t>
      </w:r>
      <w:r w:rsidRPr="00A67DA4">
        <w:rPr>
          <w:rStyle w:val="StyleBoldUnderline"/>
        </w:rPr>
        <w:t>Ocean</w:t>
      </w:r>
      <w:r w:rsidRPr="009941BB">
        <w:rPr>
          <w:sz w:val="12"/>
        </w:rPr>
        <w:t xml:space="preserve"> Policy (NOP). By a mostly party line vote, </w:t>
      </w:r>
      <w:r w:rsidRPr="00A67DA4">
        <w:rPr>
          <w:rStyle w:val="StyleBoldUnderline"/>
        </w:rPr>
        <w:t>the</w:t>
      </w:r>
      <w:r w:rsidRPr="009941BB">
        <w:rPr>
          <w:sz w:val="12"/>
        </w:rPr>
        <w:t xml:space="preserve"> U.S. </w:t>
      </w:r>
      <w:r w:rsidRPr="00A67DA4">
        <w:rPr>
          <w:rStyle w:val="StyleBoldUnderline"/>
        </w:rPr>
        <w:t>House</w:t>
      </w:r>
      <w:r w:rsidRPr="009941BB">
        <w:rPr>
          <w:sz w:val="12"/>
        </w:rPr>
        <w:t xml:space="preserve"> </w:t>
      </w:r>
      <w:r w:rsidRPr="00A67DA4">
        <w:rPr>
          <w:rStyle w:val="StyleBoldUnderline"/>
        </w:rPr>
        <w:t>passed his amendment</w:t>
      </w:r>
      <w:r w:rsidRPr="009941BB">
        <w:rPr>
          <w:sz w:val="12"/>
        </w:rPr>
        <w:t xml:space="preserve"> to an appropriations bill (HR 4660) </w:t>
      </w:r>
      <w:r w:rsidRPr="00A67DA4">
        <w:rPr>
          <w:rStyle w:val="StyleBoldUnderline"/>
        </w:rPr>
        <w:t>to defund the National Ocean Policy</w:t>
      </w:r>
      <w:r w:rsidRPr="009941BB">
        <w:rPr>
          <w:sz w:val="12"/>
        </w:rPr>
        <w:t xml:space="preserve">. The measure will next be considered by the Senate. Incredibly, this is Rep. Flores sixth attempt in the past two years to obstruct implementation of the National Ocean Policy through a legislative amendment. This raises an important question: </w:t>
      </w:r>
      <w:r w:rsidRPr="00A67DA4">
        <w:rPr>
          <w:rStyle w:val="StyleBoldUnderline"/>
        </w:rPr>
        <w:t>why is a lawmaker from a land-locked district taking such a keen interest</w:t>
      </w:r>
      <w:r w:rsidRPr="009941BB">
        <w:rPr>
          <w:sz w:val="12"/>
        </w:rPr>
        <w:t xml:space="preserve"> in ocean policy? </w:t>
      </w:r>
      <w:r w:rsidRPr="009941BB">
        <w:rPr>
          <w:rStyle w:val="Emphasis"/>
        </w:rPr>
        <w:t>The answer, not surprisingly, is politics.</w:t>
      </w:r>
      <w:r>
        <w:rPr>
          <w:rStyle w:val="Emphasis"/>
        </w:rPr>
        <w:t xml:space="preserve"> </w:t>
      </w:r>
      <w:r w:rsidRPr="009941BB">
        <w:rPr>
          <w:sz w:val="12"/>
        </w:rPr>
        <w:t xml:space="preserve">When the National Ocean Policy was established by President Obama in 2010 it signaled a serious attempt to address the many shortcomings of our nation’s piecemeal approach to ocean management. Taking its cue from the recommendations of the U.S. Commission on Ocean Policy - a bipartisan body established by President George W. Bush - the policy emphasizes improved collaboration across all levels of government to address priorities such as water quality, marine debris, and renewable energy A cornerstone of the policy is the establishment of regional ocean </w:t>
      </w:r>
      <w:proofErr w:type="spellStart"/>
      <w:r w:rsidRPr="009941BB">
        <w:rPr>
          <w:sz w:val="12"/>
        </w:rPr>
        <w:t>parterships</w:t>
      </w:r>
      <w:proofErr w:type="spellEnd"/>
      <w:r w:rsidRPr="009941BB">
        <w:rPr>
          <w:sz w:val="12"/>
        </w:rPr>
        <w:t xml:space="preserve"> (ROPs) that empower states to work with federal agencies, stakeholders, tribes, and the public to plan for the future of the ocean. In just three years, important progress has been made, despite </w:t>
      </w:r>
      <w:r w:rsidRPr="009941BB">
        <w:rPr>
          <w:rStyle w:val="StyleBoldUnderline"/>
        </w:rPr>
        <w:t>a glaring lack of support from Congress</w:t>
      </w:r>
      <w:r w:rsidRPr="009941BB">
        <w:rPr>
          <w:sz w:val="12"/>
        </w:rPr>
        <w:t xml:space="preserve">. An Implementation Plan has been released with hundreds of actions that </w:t>
      </w:r>
      <w:r w:rsidRPr="009941BB">
        <w:rPr>
          <w:rStyle w:val="StyleBoldUnderline"/>
        </w:rPr>
        <w:t>federal agencies are taking to protect marine ecosystems</w:t>
      </w:r>
      <w:r w:rsidRPr="009941BB">
        <w:rPr>
          <w:sz w:val="12"/>
        </w:rPr>
        <w:t xml:space="preserve"> and coastal economies. Collaborative projects are moving forward to restore habitats, advance ocean science, and engage stakeholders. And finally, the Northeast, Mid-Atlantic, and West Coast regions have begun ocean planning to </w:t>
      </w:r>
      <w:proofErr w:type="spellStart"/>
      <w:r w:rsidRPr="009941BB">
        <w:rPr>
          <w:sz w:val="12"/>
        </w:rPr>
        <w:t>enusure</w:t>
      </w:r>
      <w:proofErr w:type="spellEnd"/>
      <w:r w:rsidRPr="009941BB">
        <w:rPr>
          <w:sz w:val="12"/>
        </w:rPr>
        <w:t xml:space="preserve"> that future development will </w:t>
      </w:r>
      <w:proofErr w:type="spellStart"/>
      <w:r w:rsidRPr="009941BB">
        <w:rPr>
          <w:sz w:val="12"/>
        </w:rPr>
        <w:t>mimize</w:t>
      </w:r>
      <w:proofErr w:type="spellEnd"/>
      <w:r w:rsidRPr="009941BB">
        <w:rPr>
          <w:sz w:val="12"/>
        </w:rPr>
        <w:t xml:space="preserve"> impacts to the environment and existing users. Of course, </w:t>
      </w:r>
      <w:r w:rsidRPr="009941BB">
        <w:rPr>
          <w:rStyle w:val="Emphasis"/>
        </w:rPr>
        <w:t>such success stories do not resonate well in Washington</w:t>
      </w:r>
      <w:r w:rsidRPr="009941BB">
        <w:rPr>
          <w:sz w:val="12"/>
        </w:rPr>
        <w:t xml:space="preserve"> D.C., </w:t>
      </w:r>
      <w:r w:rsidRPr="009941BB">
        <w:rPr>
          <w:rStyle w:val="Emphasis"/>
        </w:rPr>
        <w:t>where controversy rules the day and political parties instinctively oppose each other’s proposals</w:t>
      </w:r>
      <w:r w:rsidRPr="009941BB">
        <w:rPr>
          <w:sz w:val="12"/>
        </w:rPr>
        <w:t xml:space="preserve">. </w:t>
      </w:r>
      <w:r w:rsidRPr="009941BB">
        <w:rPr>
          <w:rStyle w:val="StyleBoldUnderline"/>
        </w:rPr>
        <w:t>As an initiative of</w:t>
      </w:r>
      <w:r w:rsidRPr="009941BB">
        <w:rPr>
          <w:sz w:val="12"/>
        </w:rPr>
        <w:t xml:space="preserve"> the </w:t>
      </w:r>
      <w:r w:rsidRPr="009941BB">
        <w:rPr>
          <w:rStyle w:val="StyleBoldUnderline"/>
        </w:rPr>
        <w:t>Obama</w:t>
      </w:r>
      <w:r w:rsidRPr="009941BB">
        <w:rPr>
          <w:sz w:val="12"/>
        </w:rPr>
        <w:t xml:space="preserve"> Presidency, </w:t>
      </w:r>
      <w:r w:rsidRPr="009941BB">
        <w:rPr>
          <w:rStyle w:val="StyleBoldUnderline"/>
        </w:rPr>
        <w:t xml:space="preserve">the </w:t>
      </w:r>
      <w:r w:rsidRPr="009941BB">
        <w:rPr>
          <w:rStyle w:val="StyleBoldUnderline"/>
        </w:rPr>
        <w:lastRenderedPageBreak/>
        <w:t xml:space="preserve">policy has suffered from </w:t>
      </w:r>
      <w:r w:rsidRPr="009941BB">
        <w:rPr>
          <w:rStyle w:val="Emphasis"/>
        </w:rPr>
        <w:t>partisan attacks</w:t>
      </w:r>
      <w:r w:rsidRPr="009941BB">
        <w:rPr>
          <w:sz w:val="12"/>
        </w:rPr>
        <w:t>, despite the collaborative framework it is based upon. Yet, such political gamesmanship by our federal leaders is obscuring an important truth - the principles of the National Ocean Policy are taking hold in states and regions across the country, even without the meaningful support of Congress.</w:t>
      </w:r>
    </w:p>
    <w:p w:rsidR="00405E2F" w:rsidRPr="009941BB" w:rsidRDefault="00405E2F" w:rsidP="00405E2F">
      <w:pPr>
        <w:pStyle w:val="Heading4"/>
      </w:pPr>
      <w:r>
        <w:t xml:space="preserve">Ocean environment protection </w:t>
      </w:r>
      <w:proofErr w:type="gramStart"/>
      <w:r>
        <w:t>controversial  -</w:t>
      </w:r>
      <w:proofErr w:type="gramEnd"/>
      <w:r>
        <w:t xml:space="preserve"> partisan politics</w:t>
      </w:r>
    </w:p>
    <w:p w:rsidR="00405E2F" w:rsidRDefault="00405E2F" w:rsidP="00405E2F">
      <w:r>
        <w:t xml:space="preserve">Alan </w:t>
      </w:r>
      <w:r w:rsidRPr="00195435">
        <w:rPr>
          <w:rStyle w:val="StyleStyleBold12pt"/>
        </w:rPr>
        <w:t>Pierce</w:t>
      </w:r>
      <w:r>
        <w:t xml:space="preserve">, Tutor at College Living </w:t>
      </w:r>
      <w:proofErr w:type="gramStart"/>
      <w:r>
        <w:t>Experience ,</w:t>
      </w:r>
      <w:proofErr w:type="gramEnd"/>
      <w:r>
        <w:t xml:space="preserve"> graduated from UC Santa Barbara, </w:t>
      </w:r>
      <w:r w:rsidRPr="00195435">
        <w:rPr>
          <w:rStyle w:val="StyleStyleBold12pt"/>
        </w:rPr>
        <w:t>2012</w:t>
      </w:r>
      <w:r>
        <w:t xml:space="preserve"> “Stop Congress From Defunding Ocean Protection Policies” </w:t>
      </w:r>
      <w:hyperlink r:id="rId84" w:history="1">
        <w:r w:rsidRPr="002A7B81">
          <w:rPr>
            <w:rStyle w:val="Hyperlink"/>
          </w:rPr>
          <w:t>http://forcechange.com/20971/stop-congress-from-defunding-ocean-protection-policies/</w:t>
        </w:r>
      </w:hyperlink>
      <w:r>
        <w:t xml:space="preserve"> DA: 6/6/14</w:t>
      </w:r>
    </w:p>
    <w:p w:rsidR="00405E2F" w:rsidRPr="00195435" w:rsidRDefault="00405E2F" w:rsidP="00405E2F"/>
    <w:p w:rsidR="00405E2F" w:rsidRPr="00343412" w:rsidRDefault="00405E2F" w:rsidP="00405E2F">
      <w:pPr>
        <w:rPr>
          <w:sz w:val="12"/>
        </w:rPr>
      </w:pPr>
      <w:r w:rsidRPr="009941BB">
        <w:rPr>
          <w:rStyle w:val="StyleBoldUnderline"/>
        </w:rPr>
        <w:t>The</w:t>
      </w:r>
      <w:r w:rsidRPr="00343412">
        <w:rPr>
          <w:sz w:val="12"/>
        </w:rPr>
        <w:t xml:space="preserve"> U.S. </w:t>
      </w:r>
      <w:r w:rsidRPr="009941BB">
        <w:rPr>
          <w:rStyle w:val="StyleBoldUnderline"/>
        </w:rPr>
        <w:t>Government</w:t>
      </w:r>
      <w:r w:rsidRPr="00343412">
        <w:rPr>
          <w:sz w:val="12"/>
        </w:rPr>
        <w:t xml:space="preserve"> </w:t>
      </w:r>
      <w:r w:rsidRPr="009941BB">
        <w:rPr>
          <w:rStyle w:val="StyleBoldUnderline"/>
        </w:rPr>
        <w:t>may</w:t>
      </w:r>
      <w:r w:rsidRPr="00343412">
        <w:rPr>
          <w:sz w:val="12"/>
        </w:rPr>
        <w:t xml:space="preserve"> soon be </w:t>
      </w:r>
      <w:r w:rsidRPr="009941BB">
        <w:rPr>
          <w:rStyle w:val="StyleBoldUnderline"/>
        </w:rPr>
        <w:t>tak</w:t>
      </w:r>
      <w:r w:rsidRPr="00343412">
        <w:rPr>
          <w:sz w:val="12"/>
        </w:rPr>
        <w:t xml:space="preserve">ing </w:t>
      </w:r>
      <w:r w:rsidRPr="009941BB">
        <w:rPr>
          <w:rStyle w:val="StyleBoldUnderline"/>
        </w:rPr>
        <w:t>two giant steps backward from</w:t>
      </w:r>
      <w:r w:rsidRPr="00343412">
        <w:rPr>
          <w:sz w:val="12"/>
        </w:rPr>
        <w:t xml:space="preserve"> recent </w:t>
      </w:r>
      <w:r w:rsidRPr="009941BB">
        <w:rPr>
          <w:rStyle w:val="StyleBoldUnderline"/>
        </w:rPr>
        <w:t>progress</w:t>
      </w:r>
      <w:r w:rsidRPr="00343412">
        <w:rPr>
          <w:sz w:val="12"/>
        </w:rPr>
        <w:t xml:space="preserve"> </w:t>
      </w:r>
      <w:r w:rsidRPr="009941BB">
        <w:rPr>
          <w:rStyle w:val="StyleBoldUnderline"/>
        </w:rPr>
        <w:t>in environmental protection</w:t>
      </w:r>
      <w:r w:rsidRPr="00343412">
        <w:rPr>
          <w:sz w:val="12"/>
        </w:rPr>
        <w:t xml:space="preserve">. In 2010, President Obama issued an executive order called the National Ocean Policy, which ensures that beaches are kept clean, ocean wildlife and habitats are protected and that energy facilities (i.e. oil drills) are sensibly located for best production and least environmental harm. However, </w:t>
      </w:r>
      <w:r w:rsidRPr="00343412">
        <w:rPr>
          <w:rStyle w:val="StyleBoldUnderline"/>
        </w:rPr>
        <w:t>the</w:t>
      </w:r>
      <w:r w:rsidRPr="00343412">
        <w:rPr>
          <w:sz w:val="12"/>
        </w:rPr>
        <w:t xml:space="preserve"> U.S. </w:t>
      </w:r>
      <w:r w:rsidRPr="00343412">
        <w:rPr>
          <w:rStyle w:val="StyleBoldUnderline"/>
        </w:rPr>
        <w:t>House</w:t>
      </w:r>
      <w:r w:rsidRPr="00343412">
        <w:rPr>
          <w:sz w:val="12"/>
        </w:rPr>
        <w:t xml:space="preserve"> of Representatives has now </w:t>
      </w:r>
      <w:r w:rsidRPr="00343412">
        <w:rPr>
          <w:rStyle w:val="StyleBoldUnderline"/>
        </w:rPr>
        <w:t>voted to block the implementation of this refined ocean management system by restricting federal funding</w:t>
      </w:r>
      <w:r w:rsidRPr="00343412">
        <w:rPr>
          <w:sz w:val="12"/>
        </w:rPr>
        <w:t xml:space="preserve"> towards ocean management procedures. </w:t>
      </w:r>
      <w:r w:rsidRPr="009941BB">
        <w:rPr>
          <w:rStyle w:val="StyleBoldUnderline"/>
        </w:rPr>
        <w:t>Opponents claim it creates unnecessary bureaucracy which will inhibit economic growth</w:t>
      </w:r>
      <w:r w:rsidRPr="00343412">
        <w:rPr>
          <w:sz w:val="12"/>
        </w:rPr>
        <w:t xml:space="preserve">. In reality, this is exactly the opposite of the intended outcomes for the National Ocean Policy. Representative Norman Dicks (D-WA) explains it simply, “The core approach of the National Ocean Policy is to improve stewardship of our oceans, coasts, islands, and Great Lakes by directing government agencies with differing mandates to coordinate and work better together.” With more than twenty agencies and 140 laws in place to regulate ocean industries, the NOP effectively improves efficiency through increased communication and cross-management. The oil and gas industries that utilize ocean resources must have continuous, transparent interaction with the fishing, recreation and protection agencies so that the ocean habitats do not face the destructive windfall of inconsistent policies across industries. While environmental protection should be motivation enough, the National Ocean Policy will also ensure stability and promote growth of the ocean tourism and recreation industry. In 2009, this sector produced upwards of 1.8 million jobs and over $60 billion of the nation’s GDP. In total, not even the U.S. farm industry matches the output of the U.S. ocean economy. So criticism based on the efficiency and economic viability of the National Ocean Policy is completely unfounded and those that read the policy will understand this very clearly. </w:t>
      </w:r>
      <w:r w:rsidRPr="00343412">
        <w:rPr>
          <w:rStyle w:val="Emphasis"/>
        </w:rPr>
        <w:t>Partisan agendas</w:t>
      </w:r>
      <w:r w:rsidRPr="00343412">
        <w:rPr>
          <w:sz w:val="12"/>
        </w:rPr>
        <w:t xml:space="preserve"> </w:t>
      </w:r>
      <w:r w:rsidRPr="00343412">
        <w:rPr>
          <w:rStyle w:val="StyleBoldUnderline"/>
        </w:rPr>
        <w:t>and</w:t>
      </w:r>
      <w:r w:rsidRPr="00343412">
        <w:rPr>
          <w:sz w:val="12"/>
        </w:rPr>
        <w:t xml:space="preserve"> </w:t>
      </w:r>
      <w:r w:rsidRPr="00343412">
        <w:rPr>
          <w:rStyle w:val="Emphasis"/>
        </w:rPr>
        <w:t>fear of federally funded programs</w:t>
      </w:r>
      <w:r w:rsidRPr="00343412">
        <w:rPr>
          <w:sz w:val="12"/>
        </w:rPr>
        <w:t xml:space="preserve"> should not be allowed to </w:t>
      </w:r>
      <w:r w:rsidRPr="00343412">
        <w:rPr>
          <w:rStyle w:val="StyleBoldUnderline"/>
        </w:rPr>
        <w:t>affect the</w:t>
      </w:r>
      <w:r w:rsidRPr="00343412">
        <w:rPr>
          <w:sz w:val="12"/>
        </w:rPr>
        <w:t xml:space="preserve"> delicate and vastly diminished </w:t>
      </w:r>
      <w:r w:rsidRPr="00343412">
        <w:rPr>
          <w:rStyle w:val="StyleBoldUnderline"/>
        </w:rPr>
        <w:t>ocean</w:t>
      </w:r>
      <w:r w:rsidRPr="00343412">
        <w:rPr>
          <w:sz w:val="12"/>
        </w:rPr>
        <w:t xml:space="preserve"> habitats within U.S. territory. These amendments are not yet part of the final spending bill, which will not be completed until later this year, and the Senate also has not yet finalized its bill. Before such action is taken, support these critical ocean policy measures and ensure that the vital protection of ocean habitat is upheld.</w:t>
      </w:r>
    </w:p>
    <w:p w:rsidR="00405E2F" w:rsidRDefault="00405E2F" w:rsidP="00405E2F">
      <w:pPr>
        <w:pStyle w:val="Heading4"/>
      </w:pPr>
      <w:r>
        <w:t>Ocean protection costs PC – GOP partisan fighting</w:t>
      </w:r>
    </w:p>
    <w:p w:rsidR="00405E2F" w:rsidRDefault="00405E2F" w:rsidP="00405E2F">
      <w:r>
        <w:t xml:space="preserve">Maggie </w:t>
      </w:r>
      <w:r w:rsidRPr="00195435">
        <w:rPr>
          <w:rStyle w:val="StyleStyleBold12pt"/>
        </w:rPr>
        <w:t>Caldwell</w:t>
      </w:r>
      <w:r>
        <w:t xml:space="preserve"> is a former senior editorial fellow at Mother Jones. 2-22-</w:t>
      </w:r>
      <w:r w:rsidRPr="00195435">
        <w:rPr>
          <w:rStyle w:val="StyleStyleBold12pt"/>
        </w:rPr>
        <w:t>2013</w:t>
      </w:r>
      <w:r>
        <w:t>”Good Riddance: 112th Congress Had Worst Environmental Record Ever”</w:t>
      </w:r>
    </w:p>
    <w:p w:rsidR="00405E2F" w:rsidRDefault="00405E2F" w:rsidP="00405E2F">
      <w:r>
        <w:t xml:space="preserve"> </w:t>
      </w:r>
      <w:hyperlink r:id="rId85" w:history="1">
        <w:r w:rsidRPr="002A7B81">
          <w:rPr>
            <w:rStyle w:val="Hyperlink"/>
          </w:rPr>
          <w:t>http://www.motherjones.com/blue-marble/2013/02/112th-congress-league-of-conservation-voters-score-worst-ever</w:t>
        </w:r>
      </w:hyperlink>
    </w:p>
    <w:p w:rsidR="00405E2F" w:rsidRPr="00195435" w:rsidRDefault="00405E2F" w:rsidP="00405E2F"/>
    <w:p w:rsidR="00405E2F" w:rsidRPr="00343412" w:rsidRDefault="00405E2F" w:rsidP="00405E2F">
      <w:pPr>
        <w:rPr>
          <w:sz w:val="12"/>
        </w:rPr>
      </w:pPr>
      <w:r w:rsidRPr="00343412">
        <w:rPr>
          <w:sz w:val="12"/>
        </w:rPr>
        <w:t xml:space="preserve">"The best that can be said about this session of the 112th Congress is that it's over," League of Conservation Voters President Gene </w:t>
      </w:r>
      <w:proofErr w:type="spellStart"/>
      <w:r w:rsidRPr="00343412">
        <w:rPr>
          <w:sz w:val="12"/>
        </w:rPr>
        <w:t>Karpinski</w:t>
      </w:r>
      <w:proofErr w:type="spellEnd"/>
      <w:r w:rsidRPr="00343412">
        <w:rPr>
          <w:sz w:val="12"/>
        </w:rPr>
        <w:t xml:space="preserve"> said this week. The sentiment comes in reaction to </w:t>
      </w:r>
      <w:r w:rsidRPr="00343412">
        <w:rPr>
          <w:rStyle w:val="StyleBoldUnderline"/>
        </w:rPr>
        <w:t>the</w:t>
      </w:r>
      <w:r w:rsidRPr="00343412">
        <w:rPr>
          <w:sz w:val="12"/>
        </w:rPr>
        <w:t xml:space="preserve"> League's 2012 </w:t>
      </w:r>
      <w:r w:rsidRPr="00343412">
        <w:rPr>
          <w:rStyle w:val="StyleBoldUnderline"/>
        </w:rPr>
        <w:t>Congressional Scorecard</w:t>
      </w:r>
      <w:r w:rsidRPr="00343412">
        <w:rPr>
          <w:sz w:val="12"/>
        </w:rPr>
        <w:t xml:space="preserve">, released on Wednesday, which </w:t>
      </w:r>
      <w:r w:rsidRPr="00343412">
        <w:rPr>
          <w:rStyle w:val="StyleBoldUnderline"/>
        </w:rPr>
        <w:t>showed</w:t>
      </w:r>
      <w:r w:rsidRPr="00343412">
        <w:rPr>
          <w:sz w:val="12"/>
        </w:rPr>
        <w:t xml:space="preserve"> that in a year that saw record breaking heat waves, drought, wildfires, Hurricane Sandy, and other climate-change fueled disasters, </w:t>
      </w:r>
      <w:r w:rsidRPr="00343412">
        <w:rPr>
          <w:rStyle w:val="StyleBoldUnderline"/>
        </w:rPr>
        <w:t>the Republican-led House</w:t>
      </w:r>
      <w:r w:rsidRPr="00343412">
        <w:rPr>
          <w:sz w:val="12"/>
        </w:rPr>
        <w:t xml:space="preserve"> of Representatives </w:t>
      </w:r>
      <w:r w:rsidRPr="00343412">
        <w:rPr>
          <w:rStyle w:val="StyleBoldUnderline"/>
        </w:rPr>
        <w:t>came out with</w:t>
      </w:r>
      <w:r w:rsidRPr="00343412">
        <w:rPr>
          <w:sz w:val="12"/>
        </w:rPr>
        <w:t xml:space="preserve"> </w:t>
      </w:r>
      <w:r w:rsidRPr="00343412">
        <w:rPr>
          <w:rStyle w:val="Emphasis"/>
        </w:rPr>
        <w:t>the worst environmental record ever</w:t>
      </w:r>
      <w:r w:rsidRPr="00343412">
        <w:rPr>
          <w:sz w:val="12"/>
        </w:rPr>
        <w:t xml:space="preserve">. The League tallies its scores by looking at each member of congress' votes on laws that have major environmental implications. Last year, </w:t>
      </w:r>
      <w:r w:rsidRPr="00343412">
        <w:rPr>
          <w:rStyle w:val="StyleBoldUnderline"/>
        </w:rPr>
        <w:t xml:space="preserve">the House put forth more than 100 bills, riders, and amendments related to the environment </w:t>
      </w:r>
      <w:r w:rsidRPr="00343412">
        <w:rPr>
          <w:sz w:val="12"/>
        </w:rPr>
        <w:t xml:space="preserve">and public health, mostly </w:t>
      </w:r>
      <w:r w:rsidRPr="00343412">
        <w:rPr>
          <w:rStyle w:val="StyleBoldUnderline"/>
        </w:rPr>
        <w:t>with harmful effects</w:t>
      </w:r>
      <w:r w:rsidRPr="00343412">
        <w:rPr>
          <w:sz w:val="12"/>
        </w:rPr>
        <w:t xml:space="preserve">. On top of that, </w:t>
      </w:r>
      <w:r w:rsidRPr="00343412">
        <w:rPr>
          <w:rStyle w:val="StyleBoldUnderline"/>
        </w:rPr>
        <w:t>House Republicans' proposals</w:t>
      </w:r>
      <w:r w:rsidRPr="00343412">
        <w:rPr>
          <w:sz w:val="12"/>
        </w:rPr>
        <w:t xml:space="preserve"> sought to </w:t>
      </w:r>
      <w:r w:rsidRPr="00343412">
        <w:rPr>
          <w:rStyle w:val="StyleBoldUnderline"/>
        </w:rPr>
        <w:t>trample on</w:t>
      </w:r>
      <w:r w:rsidRPr="00343412">
        <w:rPr>
          <w:sz w:val="12"/>
        </w:rPr>
        <w:t xml:space="preserve"> </w:t>
      </w:r>
      <w:r w:rsidRPr="00343412">
        <w:rPr>
          <w:rStyle w:val="StyleBoldUnderline"/>
        </w:rPr>
        <w:t>virtually every area related to the environment</w:t>
      </w:r>
      <w:r w:rsidRPr="00343412">
        <w:rPr>
          <w:sz w:val="12"/>
        </w:rPr>
        <w:t xml:space="preserve">, from rolling back EPA safeguards for waterways and wildlife that stand in the way of the pursuit of coal, to limiting the president's power to preserve land as National Monuments. </w:t>
      </w:r>
      <w:r w:rsidRPr="00343412">
        <w:rPr>
          <w:rStyle w:val="StyleBoldUnderline"/>
        </w:rPr>
        <w:t>Not even the sea turtles were safe</w:t>
      </w:r>
      <w:r w:rsidRPr="00343412">
        <w:rPr>
          <w:sz w:val="12"/>
        </w:rPr>
        <w:t xml:space="preserve">. Rep. Jeff Landry (R-La.) offered an amendment to a bill that would prohibit the National Oceanic and Atmospheric Administration from enforcing a rule that prohibits fishermen from snaring the endangered reptiles in their nets. (The amendment was later dropped.) </w:t>
      </w:r>
      <w:r w:rsidRPr="00343412">
        <w:rPr>
          <w:rStyle w:val="StyleBoldUnderline"/>
        </w:rPr>
        <w:t xml:space="preserve">The league credited </w:t>
      </w:r>
      <w:r w:rsidRPr="00343412">
        <w:rPr>
          <w:sz w:val="12"/>
        </w:rPr>
        <w:t xml:space="preserve">the Senate and the </w:t>
      </w:r>
      <w:r w:rsidRPr="00343412">
        <w:rPr>
          <w:rStyle w:val="StyleBoldUnderline"/>
        </w:rPr>
        <w:t>Obama</w:t>
      </w:r>
      <w:r w:rsidRPr="00343412">
        <w:rPr>
          <w:sz w:val="12"/>
        </w:rPr>
        <w:t xml:space="preserve"> Administration </w:t>
      </w:r>
      <w:r w:rsidRPr="00343412">
        <w:rPr>
          <w:rStyle w:val="StyleBoldUnderline"/>
        </w:rPr>
        <w:t>for batting</w:t>
      </w:r>
      <w:r w:rsidRPr="00343412">
        <w:rPr>
          <w:sz w:val="12"/>
        </w:rPr>
        <w:t xml:space="preserve"> down many of the most appalling affronts to the environment, but a few slipped through. </w:t>
      </w:r>
      <w:r w:rsidRPr="00343412">
        <w:rPr>
          <w:rStyle w:val="StyleBoldUnderline"/>
        </w:rPr>
        <w:t>What is striking</w:t>
      </w:r>
      <w:r w:rsidRPr="00343412">
        <w:rPr>
          <w:sz w:val="12"/>
        </w:rPr>
        <w:t xml:space="preserve"> in the data </w:t>
      </w:r>
      <w:r w:rsidRPr="00343412">
        <w:rPr>
          <w:rStyle w:val="StyleBoldUnderline"/>
        </w:rPr>
        <w:t>is how</w:t>
      </w:r>
      <w:r w:rsidRPr="00343412">
        <w:rPr>
          <w:sz w:val="12"/>
        </w:rPr>
        <w:t xml:space="preserve"> </w:t>
      </w:r>
      <w:r w:rsidRPr="00343412">
        <w:rPr>
          <w:rStyle w:val="Emphasis"/>
        </w:rPr>
        <w:t>starkly the scores fell along party lines</w:t>
      </w:r>
      <w:r w:rsidRPr="00343412">
        <w:rPr>
          <w:sz w:val="12"/>
        </w:rPr>
        <w:t xml:space="preserve">. House Democrats had an average score of 82, while their Senate counterparts scored 89. House Republicans had a score of 10, while GOP Senators' average was 17. League of Conservation Voters 2012 Scores </w:t>
      </w:r>
      <w:proofErr w:type="gramStart"/>
      <w:r w:rsidRPr="00343412">
        <w:rPr>
          <w:sz w:val="12"/>
        </w:rPr>
        <w:t>By</w:t>
      </w:r>
      <w:proofErr w:type="gramEnd"/>
      <w:r w:rsidRPr="00343412">
        <w:rPr>
          <w:sz w:val="12"/>
        </w:rPr>
        <w:t xml:space="preserve"> Party The divide is also reflected in the scores of party leadership. Democrats Senate Majority Leader Harry Reid and Majority Whip Dick Durbin were both deemed environmental champions by LCV with perfect scores of 100, while Republican Senate Minority Leader Mitch McConnell and Minority Whip Jon </w:t>
      </w:r>
      <w:proofErr w:type="spellStart"/>
      <w:r w:rsidRPr="00343412">
        <w:rPr>
          <w:sz w:val="12"/>
        </w:rPr>
        <w:t>Kyl</w:t>
      </w:r>
      <w:proofErr w:type="spellEnd"/>
      <w:r w:rsidRPr="00343412">
        <w:rPr>
          <w:sz w:val="12"/>
        </w:rPr>
        <w:t xml:space="preserve"> both had dismal scores of 7, only voting for two eco-friendly measures that also concerned subsidies for farmers. In the House, Democratic Minority Leader Nancy Pelosi scored 94 and Minority Whip </w:t>
      </w:r>
      <w:proofErr w:type="spellStart"/>
      <w:r w:rsidRPr="00343412">
        <w:rPr>
          <w:sz w:val="12"/>
        </w:rPr>
        <w:t>Steny</w:t>
      </w:r>
      <w:proofErr w:type="spellEnd"/>
      <w:r w:rsidRPr="00343412">
        <w:rPr>
          <w:sz w:val="12"/>
        </w:rPr>
        <w:t xml:space="preserve"> Hoyer scored 91 for their attempts to stem the deluge of environmentally corrosive laws. Republican Majority Leader Eric Cantor scored 3, voting against or abstaining on everything except flood insurance reform, and Majority Whip Kevin McCarthy scored 6, voting against the protection of the water supply in his home state of California. (Speaker of the House John Boehner got a pass because the speaker votes at his own discretion.) "</w:t>
      </w:r>
      <w:r w:rsidRPr="00343412">
        <w:rPr>
          <w:rStyle w:val="StyleBoldUnderline"/>
        </w:rPr>
        <w:t>These issues have traditionally been bipartisan</w:t>
      </w:r>
      <w:r w:rsidRPr="00343412">
        <w:rPr>
          <w:sz w:val="12"/>
        </w:rPr>
        <w:t xml:space="preserve">," Jeff </w:t>
      </w:r>
      <w:proofErr w:type="spellStart"/>
      <w:r w:rsidRPr="00343412">
        <w:rPr>
          <w:sz w:val="12"/>
        </w:rPr>
        <w:t>Gohringer</w:t>
      </w:r>
      <w:proofErr w:type="spellEnd"/>
      <w:r w:rsidRPr="00343412">
        <w:rPr>
          <w:sz w:val="12"/>
        </w:rPr>
        <w:t>, spokesperson for the League, said. "</w:t>
      </w:r>
      <w:r w:rsidRPr="00343412">
        <w:rPr>
          <w:rStyle w:val="StyleBoldUnderline"/>
        </w:rPr>
        <w:t>Now members of Congress are standing up for the polluter agenda</w:t>
      </w:r>
      <w:r w:rsidRPr="00343412">
        <w:rPr>
          <w:sz w:val="12"/>
        </w:rPr>
        <w:t xml:space="preserve"> over the desires of their constituents. </w:t>
      </w:r>
      <w:r w:rsidRPr="00343412">
        <w:rPr>
          <w:rStyle w:val="Emphasis"/>
        </w:rPr>
        <w:t>It's been taken to a whole new level</w:t>
      </w:r>
      <w:r w:rsidRPr="00343412">
        <w:rPr>
          <w:sz w:val="12"/>
        </w:rPr>
        <w:t xml:space="preserve"> </w:t>
      </w:r>
      <w:r w:rsidRPr="00343412">
        <w:rPr>
          <w:rStyle w:val="StyleBoldUnderline"/>
        </w:rPr>
        <w:t>in terms of the extreme leadership in the Republican Party in the House. They've cemented their position as the worst House ever</w:t>
      </w:r>
      <w:r w:rsidRPr="00343412">
        <w:rPr>
          <w:sz w:val="12"/>
        </w:rPr>
        <w:t xml:space="preserve"> in the face of historic extreme weather all across the country."</w:t>
      </w:r>
    </w:p>
    <w:p w:rsidR="00405E2F" w:rsidRDefault="00405E2F" w:rsidP="00405E2F">
      <w:pPr>
        <w:pStyle w:val="Heading3"/>
      </w:pPr>
      <w:r>
        <w:lastRenderedPageBreak/>
        <w:t>Link – Environment – Arctic</w:t>
      </w:r>
    </w:p>
    <w:p w:rsidR="00405E2F" w:rsidRDefault="00405E2F" w:rsidP="00405E2F">
      <w:pPr>
        <w:pStyle w:val="Heading4"/>
      </w:pPr>
      <w:r>
        <w:t>Arctic environmental policy costs capital – it’s viewed as a climate change issue</w:t>
      </w:r>
    </w:p>
    <w:p w:rsidR="00405E2F" w:rsidRDefault="00405E2F" w:rsidP="00405E2F">
      <w:r>
        <w:t xml:space="preserve">Andrew </w:t>
      </w:r>
      <w:r w:rsidRPr="00A33A6C">
        <w:rPr>
          <w:rStyle w:val="StyleStyleBold12pt"/>
        </w:rPr>
        <w:t>Holland</w:t>
      </w:r>
      <w:r>
        <w:t xml:space="preserve"> is the senior fellow for energy and climate at the American Security Project, a non-partisan national security think tank 9-26-</w:t>
      </w:r>
      <w:r w:rsidRPr="00A33A6C">
        <w:rPr>
          <w:rStyle w:val="StyleStyleBold12pt"/>
        </w:rPr>
        <w:t>2013</w:t>
      </w:r>
      <w:r>
        <w:t xml:space="preserve"> “America is failing to meet challenges of a changing Arctic” </w:t>
      </w:r>
      <w:hyperlink r:id="rId86" w:history="1">
        <w:r w:rsidRPr="002A7B81">
          <w:rPr>
            <w:rStyle w:val="Hyperlink"/>
          </w:rPr>
          <w:t>http://www.alaskadispatch.com/article/20130926/america-failing-meet-challenges-changing-arctic</w:t>
        </w:r>
      </w:hyperlink>
      <w:r>
        <w:t xml:space="preserve"> DA: 6/7/14</w:t>
      </w:r>
    </w:p>
    <w:p w:rsidR="00405E2F" w:rsidRPr="00A33A6C" w:rsidRDefault="00405E2F" w:rsidP="00405E2F"/>
    <w:p w:rsidR="00405E2F" w:rsidRPr="004E593F" w:rsidRDefault="00405E2F" w:rsidP="00405E2F">
      <w:pPr>
        <w:rPr>
          <w:sz w:val="8"/>
        </w:rPr>
      </w:pPr>
      <w:r w:rsidRPr="004E593F">
        <w:rPr>
          <w:rStyle w:val="StyleBoldUnderline"/>
        </w:rPr>
        <w:t>America’s Arctic</w:t>
      </w:r>
      <w:r w:rsidRPr="004E593F">
        <w:rPr>
          <w:sz w:val="8"/>
        </w:rPr>
        <w:t xml:space="preserve">, roughly the northern third of Alaska, is our country’s last frontier. The harsh weather conditions, ice cover, and persistent darkness </w:t>
      </w:r>
      <w:r w:rsidRPr="004E593F">
        <w:rPr>
          <w:rStyle w:val="StyleBoldUnderline"/>
        </w:rPr>
        <w:t>have made it difficult</w:t>
      </w:r>
      <w:r w:rsidRPr="004E593F">
        <w:rPr>
          <w:sz w:val="8"/>
        </w:rPr>
        <w:t xml:space="preserve"> for us to take advantage of the vast resources and enormous opportunity of the region. Today, </w:t>
      </w:r>
      <w:r w:rsidRPr="004E593F">
        <w:rPr>
          <w:rStyle w:val="StyleBoldUnderline"/>
        </w:rPr>
        <w:t>the Arctic</w:t>
      </w:r>
      <w:r w:rsidRPr="004E593F">
        <w:rPr>
          <w:sz w:val="8"/>
        </w:rPr>
        <w:t xml:space="preserve"> is changing faster than any other region in the world. </w:t>
      </w:r>
      <w:r w:rsidRPr="004E593F">
        <w:rPr>
          <w:rStyle w:val="StyleBoldUnderline"/>
        </w:rPr>
        <w:t>Sea ice is melting quicker</w:t>
      </w:r>
      <w:r w:rsidRPr="004E593F">
        <w:rPr>
          <w:sz w:val="8"/>
        </w:rPr>
        <w:t xml:space="preserve"> and the open ocean is lasting longer than at any time in human history. Open water is darker colored than ice, so it collects more heat, leading to further melt in a downward spiral. In 2012, summer sea ice retreated to its lowest recorded extent. While 2013’s ice cover did not fall to the lows of 2012, it was still well below historical averages and maintains a downward trend. While scientists disagree on how soon it will happen, it now appears clear that the Arctic Ocean has passed a tipping point that will eventually lead to completely ice-free summers. The cause of the ice melt is clear -- global climate change caused by the emissions of fossil fuels. Although climate change will have devastating effects on certain regions, including </w:t>
      </w:r>
      <w:proofErr w:type="gramStart"/>
      <w:r w:rsidRPr="004E593F">
        <w:rPr>
          <w:sz w:val="8"/>
        </w:rPr>
        <w:t>to</w:t>
      </w:r>
      <w:proofErr w:type="gramEnd"/>
      <w:r w:rsidRPr="004E593F">
        <w:rPr>
          <w:sz w:val="8"/>
        </w:rPr>
        <w:t xml:space="preserve"> many of Alaska’s ecosystems and the people who rely on them, the retreat of sea ice presents two main opportunities that could benefit the people of Alaska: increased access to energy resources under the water’s surface and increased transportation through the Arctic Ocean. It is ironic that the unprecedented changes in the Arctic, which </w:t>
      </w:r>
      <w:proofErr w:type="gramStart"/>
      <w:r w:rsidRPr="004E593F">
        <w:rPr>
          <w:sz w:val="8"/>
        </w:rPr>
        <w:t>are</w:t>
      </w:r>
      <w:proofErr w:type="gramEnd"/>
      <w:r w:rsidRPr="004E593F">
        <w:rPr>
          <w:sz w:val="8"/>
        </w:rPr>
        <w:t xml:space="preserve"> caused by global climate change, could actually have the effect of making more energy resources are available -- the very same fossil fuel resources causing the warming. The U.S. Geological Survey estimates that 90 billion barrels of oil, or 13 percent, of the world’s undiscovered reserves are within the Arctic, fully one-third of those reserves are concentrated in Alaska’s territory or in the federally controlled waters of our "Exclusive Economic Zone" (which extends 200 nautical miles from the coast). The other major opportunity for Alaska is the opening of both the Northern Sea Route over Russia and the Northwest Passage through Canada to connect the Pacific and the Atlantic. Eventually, when summer sea ice is completely gone, ships will sail directly over the pole. However they go, they will have to pass Alaska’s coast on the Bering Strait. A changing Arctic provides a new opportunity for the United States and for Alaska. But we have to plan for them. We have to put in place the policies that will allow for the exploitation of these opportunities. Moreover, we need to act fast before other countries define the rules in the Arctic without our input. Unfortunately, today, the United States is failing to meet the challenges we face in a rapidly changing Arctic. In Alaska, there is insufficient infrastructure to ensure safe navigation north of the Bering Strait, with the closest deep-water harbor at Dutch Harbor, more than 700 miles south of Nome (which has a small harbor that can handle medium-draft ships) and 1,100 miles from much of the projected energy exploration activity in the Chukchi Sea. The nearest permanent Coast Guard presence is at Coast Guard Air Station Kodiak, and the commandant of the Coast Guard has characterized their operations in the Arctic as "only temporary and occasional." We should act now to establish heightened international standards for shipping in the Arctic through the International Maritime Organization (IMO). Without these standards, ships from around the world will pass through the Bering Strait without us being ensure their safety. This summer we saw that danger persists: The tanker </w:t>
      </w:r>
      <w:proofErr w:type="spellStart"/>
      <w:r w:rsidRPr="004E593F">
        <w:rPr>
          <w:sz w:val="8"/>
        </w:rPr>
        <w:t>Nordvik</w:t>
      </w:r>
      <w:proofErr w:type="spellEnd"/>
      <w:r w:rsidRPr="004E593F">
        <w:rPr>
          <w:sz w:val="8"/>
        </w:rPr>
        <w:t xml:space="preserve"> collided with an ice floe along Russia’s Northern Sea Route. Thankfully, no fuel was spilled, but we cannot trust solely to luck. The U.S. has thus far failed to push for strong standards at the IMO; meanwhile, earlier this summer, the Russian government hosted Koji </w:t>
      </w:r>
      <w:proofErr w:type="spellStart"/>
      <w:r w:rsidRPr="004E593F">
        <w:rPr>
          <w:sz w:val="8"/>
        </w:rPr>
        <w:t>Sekimizu</w:t>
      </w:r>
      <w:proofErr w:type="spellEnd"/>
      <w:r w:rsidRPr="004E593F">
        <w:rPr>
          <w:sz w:val="8"/>
        </w:rPr>
        <w:t xml:space="preserve">, the Secretary General of the IMO, on a 5-day Arctic sea tour aboard a Russian icebreaker, with numerous senior Russian government and business officials present. In the absence of American action, Russia will certainly set the standards. The United States has not fully claimed territory in the Arctic to the fullest extent of International Law because the U.S. Congress refuses to ratify the Law of the Sea Convention. The other four nations bordering the Arctic Ocean are submitting claims to extended Exclusive Economic Zones -- Russia has sought to bolster its claim by famously placing a flag on the ocean floor beneath the North Pole. They are party to decisions determining borders, while the U.S. is left out because some members of the U.S. Senate are afraid of the United Nations. We should ratify the Convention of the Law of the Sea so that we can have a role in determining borders within the Arctic. Finally, we need a military presence in order to maintain the security in our sea lanes and to provide for disaster response. Today, neither the U.S. Navy nor the U.S. Coast Guard have the infrastructure, the ships, or the political ambition to be able to sustain surface operations in the Arctic (the Navy regularly operates submarines beneath the surface on strategic patrols). The United States Coast Guard only has one medium ice-breaker in service today, the Healy. The heavy icebreaker Polar Star is undergoing sea trials for its return to service after an extensive retrofit, but she is over 36 years old, well beyond her intended 30-year service life. The Coast Guard’s proposed FY14 budget includes $2 million for plans for a new icebreaker, but purchasing one could cost over $800 million. In today’s federal budget environment, even the $2 million outlay is uncertain. In contrast, Russia’s defense commitment to the region is extensive; it controls the largest icebreaker fleet in the world, and is currently constructing what will be the world’s largest nuclear-powered icebreaker. Russia’s largest naval fleet is its Arctic fleet, headquartered in </w:t>
      </w:r>
      <w:proofErr w:type="spellStart"/>
      <w:r w:rsidRPr="004E593F">
        <w:rPr>
          <w:sz w:val="8"/>
        </w:rPr>
        <w:t>Severomorsk</w:t>
      </w:r>
      <w:proofErr w:type="spellEnd"/>
      <w:r w:rsidRPr="004E593F">
        <w:rPr>
          <w:sz w:val="8"/>
        </w:rPr>
        <w:t xml:space="preserve"> off of the Barents Sea, and President Putin has publicly committed to expanding their naval presence. Perhaps it is </w:t>
      </w:r>
      <w:r w:rsidRPr="004E593F">
        <w:rPr>
          <w:rStyle w:val="StyleBoldUnderline"/>
        </w:rPr>
        <w:t>because of the</w:t>
      </w:r>
      <w:r w:rsidRPr="004E593F">
        <w:rPr>
          <w:sz w:val="8"/>
        </w:rPr>
        <w:t xml:space="preserve"> </w:t>
      </w:r>
      <w:r w:rsidRPr="004E593F">
        <w:rPr>
          <w:rStyle w:val="Emphasis"/>
        </w:rPr>
        <w:t>political paralysis</w:t>
      </w:r>
      <w:r w:rsidRPr="004E593F">
        <w:rPr>
          <w:sz w:val="8"/>
        </w:rPr>
        <w:t xml:space="preserve"> </w:t>
      </w:r>
      <w:r w:rsidRPr="004E593F">
        <w:rPr>
          <w:rStyle w:val="StyleBoldUnderline"/>
        </w:rPr>
        <w:t>on climate policy</w:t>
      </w:r>
      <w:r w:rsidRPr="004E593F">
        <w:rPr>
          <w:sz w:val="8"/>
        </w:rPr>
        <w:t xml:space="preserve"> </w:t>
      </w:r>
      <w:r w:rsidRPr="004E593F">
        <w:rPr>
          <w:rStyle w:val="StyleBoldUnderline"/>
        </w:rPr>
        <w:t>in</w:t>
      </w:r>
      <w:r w:rsidRPr="004E593F">
        <w:rPr>
          <w:sz w:val="8"/>
        </w:rPr>
        <w:t xml:space="preserve"> Congress and in state governments that </w:t>
      </w:r>
      <w:r w:rsidRPr="004E593F">
        <w:rPr>
          <w:rStyle w:val="StyleBoldUnderline"/>
        </w:rPr>
        <w:t>it is impossible to have a rational debate</w:t>
      </w:r>
      <w:r w:rsidRPr="004E593F">
        <w:rPr>
          <w:sz w:val="8"/>
        </w:rPr>
        <w:t xml:space="preserve"> about the impacts of climate change. So long as a </w:t>
      </w:r>
      <w:r w:rsidRPr="004E593F">
        <w:rPr>
          <w:rStyle w:val="StyleBoldUnderline"/>
        </w:rPr>
        <w:t>large portion of our political system refuses to acknowledge the very existence</w:t>
      </w:r>
      <w:r w:rsidRPr="004E593F">
        <w:rPr>
          <w:sz w:val="8"/>
        </w:rPr>
        <w:t xml:space="preserve"> climate change -- even in the face of clear evidence across Alaska, </w:t>
      </w:r>
      <w:r w:rsidRPr="004E593F">
        <w:rPr>
          <w:rStyle w:val="StyleBoldUnderline"/>
        </w:rPr>
        <w:t xml:space="preserve">we will not be able to make the investments </w:t>
      </w:r>
      <w:r w:rsidRPr="004E593F">
        <w:rPr>
          <w:sz w:val="8"/>
        </w:rPr>
        <w:t xml:space="preserve">necessary </w:t>
      </w:r>
      <w:r w:rsidRPr="004E593F">
        <w:rPr>
          <w:rStyle w:val="StyleBoldUnderline"/>
        </w:rPr>
        <w:t xml:space="preserve">to take advantage of </w:t>
      </w:r>
      <w:r w:rsidRPr="004E593F">
        <w:rPr>
          <w:sz w:val="8"/>
        </w:rPr>
        <w:t xml:space="preserve">a changing </w:t>
      </w:r>
      <w:r w:rsidRPr="004E593F">
        <w:rPr>
          <w:rStyle w:val="StyleBoldUnderline"/>
        </w:rPr>
        <w:t>Arctic</w:t>
      </w:r>
      <w:r w:rsidRPr="004E593F">
        <w:rPr>
          <w:sz w:val="8"/>
        </w:rPr>
        <w:t>.</w:t>
      </w:r>
    </w:p>
    <w:p w:rsidR="00405E2F" w:rsidRPr="0023280C" w:rsidRDefault="00405E2F" w:rsidP="00405E2F"/>
    <w:p w:rsidR="00405E2F" w:rsidRDefault="00405E2F" w:rsidP="00405E2F">
      <w:pPr>
        <w:pStyle w:val="Heading3"/>
      </w:pPr>
      <w:r>
        <w:lastRenderedPageBreak/>
        <w:t>Link – Catch Shares</w:t>
      </w:r>
    </w:p>
    <w:p w:rsidR="00405E2F" w:rsidRPr="007A1BE0" w:rsidRDefault="00405E2F" w:rsidP="00405E2F">
      <w:pPr>
        <w:pStyle w:val="Heading4"/>
      </w:pPr>
      <w:r>
        <w:t>Catch shares cost PC – Obama push ensures opposition</w:t>
      </w:r>
    </w:p>
    <w:p w:rsidR="00405E2F" w:rsidRDefault="00405E2F" w:rsidP="00405E2F">
      <w:r>
        <w:t xml:space="preserve">Zeke </w:t>
      </w:r>
      <w:r w:rsidRPr="0036302C">
        <w:rPr>
          <w:rStyle w:val="StyleStyleBold12pt"/>
        </w:rPr>
        <w:t>Grader</w:t>
      </w:r>
      <w:r>
        <w:t xml:space="preserve"> is Executive Director of the Pacific Coast Federation of Fishermen's Associations, December </w:t>
      </w:r>
      <w:r w:rsidRPr="0036302C">
        <w:rPr>
          <w:rStyle w:val="StyleStyleBold12pt"/>
        </w:rPr>
        <w:t>2010</w:t>
      </w:r>
      <w:r>
        <w:t xml:space="preserve"> “What Fisheries Might Expect in the New Congress” </w:t>
      </w:r>
      <w:hyperlink r:id="rId87" w:history="1">
        <w:r w:rsidRPr="002A7B81">
          <w:rPr>
            <w:rStyle w:val="Hyperlink"/>
          </w:rPr>
          <w:t>http://www.pcffa.org/fn-dec10.htm</w:t>
        </w:r>
      </w:hyperlink>
      <w:r>
        <w:t xml:space="preserve"> DA: 6/6/14</w:t>
      </w:r>
    </w:p>
    <w:p w:rsidR="00405E2F" w:rsidRPr="0036302C" w:rsidRDefault="00405E2F" w:rsidP="00405E2F"/>
    <w:p w:rsidR="00405E2F" w:rsidRPr="007A1BE0" w:rsidRDefault="00405E2F" w:rsidP="00405E2F">
      <w:pPr>
        <w:rPr>
          <w:sz w:val="12"/>
        </w:rPr>
      </w:pPr>
      <w:r w:rsidRPr="007A1BE0">
        <w:rPr>
          <w:sz w:val="12"/>
        </w:rPr>
        <w:t xml:space="preserve">Catch Shares. We're not certain how the new Congress will receive </w:t>
      </w:r>
      <w:r w:rsidRPr="007A1BE0">
        <w:rPr>
          <w:rStyle w:val="StyleBoldUnderline"/>
        </w:rPr>
        <w:t>the Obama</w:t>
      </w:r>
      <w:r w:rsidRPr="007A1BE0">
        <w:rPr>
          <w:sz w:val="12"/>
        </w:rPr>
        <w:t xml:space="preserve"> Administration's present </w:t>
      </w:r>
      <w:r w:rsidRPr="007A1BE0">
        <w:rPr>
          <w:rStyle w:val="StyleBoldUnderline"/>
        </w:rPr>
        <w:t>push for catch shares</w:t>
      </w:r>
      <w:r w:rsidRPr="007A1BE0">
        <w:rPr>
          <w:sz w:val="12"/>
        </w:rPr>
        <w:t>. The "policy," such as it is</w:t>
      </w:r>
      <w:proofErr w:type="gramStart"/>
      <w:r w:rsidRPr="007A1BE0">
        <w:rPr>
          <w:sz w:val="12"/>
        </w:rPr>
        <w:t>,</w:t>
      </w:r>
      <w:proofErr w:type="gramEnd"/>
      <w:r w:rsidRPr="007A1BE0">
        <w:rPr>
          <w:sz w:val="12"/>
        </w:rPr>
        <w:t xml:space="preserve"> </w:t>
      </w:r>
      <w:r w:rsidRPr="007A1BE0">
        <w:rPr>
          <w:rStyle w:val="StyleBoldUnderline"/>
        </w:rPr>
        <w:t>is largely the product of the</w:t>
      </w:r>
      <w:r w:rsidRPr="007A1BE0">
        <w:rPr>
          <w:sz w:val="12"/>
        </w:rPr>
        <w:t xml:space="preserve"> Environmental Defense Fund (EDF), which, almost alone among </w:t>
      </w:r>
      <w:r w:rsidRPr="007A1BE0">
        <w:rPr>
          <w:rStyle w:val="StyleBoldUnderline"/>
        </w:rPr>
        <w:t>environmental groups</w:t>
      </w:r>
      <w:r w:rsidRPr="007A1BE0">
        <w:rPr>
          <w:sz w:val="12"/>
        </w:rPr>
        <w:t xml:space="preserve">, has adopted a neo-liberal dogma </w:t>
      </w:r>
      <w:r w:rsidRPr="007A1BE0">
        <w:rPr>
          <w:rStyle w:val="StyleBoldUnderline"/>
        </w:rPr>
        <w:t>stressing "market-based" solutions</w:t>
      </w:r>
      <w:r w:rsidRPr="007A1BE0">
        <w:rPr>
          <w:sz w:val="12"/>
        </w:rPr>
        <w:t xml:space="preserve"> to resolve environmental conflicts. These usually involve the privatization of publicly-held resources such as water and fish. It's hard to predict how the populist-oriented Tea-Party will take to a program best suited for Wall Street's hedge fund managers. </w:t>
      </w:r>
      <w:r w:rsidRPr="007A1BE0">
        <w:rPr>
          <w:rStyle w:val="StyleBoldUnderline"/>
        </w:rPr>
        <w:t>Think of it as trying to mesh Salina, Kansas with Southport, Connecticut.</w:t>
      </w:r>
      <w:r>
        <w:rPr>
          <w:rStyle w:val="StyleBoldUnderline"/>
        </w:rPr>
        <w:t xml:space="preserve"> </w:t>
      </w:r>
      <w:r w:rsidRPr="007A1BE0">
        <w:rPr>
          <w:sz w:val="12"/>
        </w:rPr>
        <w:t xml:space="preserve">There is little doubt that Congress needs to review the individual fishing quota systems currently in place in some fisheries, including the Obama Administration's continuance of those Bush-era programs -- adding sector allocation -- under the catch share banner, as well as limited access privilege programs generally. Consolidation, de facto privatization of fish resources, and the fate of the nation's fishing communities requires looking at. </w:t>
      </w:r>
      <w:r w:rsidRPr="007A1BE0">
        <w:rPr>
          <w:rStyle w:val="StyleBoldUnderline"/>
        </w:rPr>
        <w:t>The question is, is this the Congress to do that</w:t>
      </w:r>
      <w:r w:rsidRPr="007A1BE0">
        <w:rPr>
          <w:sz w:val="12"/>
        </w:rPr>
        <w:t xml:space="preserve">? The good news here is that </w:t>
      </w:r>
      <w:r w:rsidRPr="007A1BE0">
        <w:rPr>
          <w:rStyle w:val="StyleBoldUnderline"/>
        </w:rPr>
        <w:t>with</w:t>
      </w:r>
      <w:r w:rsidRPr="007A1BE0">
        <w:rPr>
          <w:sz w:val="12"/>
        </w:rPr>
        <w:t xml:space="preserve"> the </w:t>
      </w:r>
      <w:r w:rsidRPr="007A1BE0">
        <w:rPr>
          <w:rStyle w:val="StyleBoldUnderline"/>
        </w:rPr>
        <w:t>Obama</w:t>
      </w:r>
      <w:r w:rsidRPr="007A1BE0">
        <w:rPr>
          <w:sz w:val="12"/>
        </w:rPr>
        <w:t xml:space="preserve"> Administration </w:t>
      </w:r>
      <w:r w:rsidRPr="007A1BE0">
        <w:rPr>
          <w:rStyle w:val="StyleBoldUnderline"/>
        </w:rPr>
        <w:t>pushing</w:t>
      </w:r>
      <w:r w:rsidRPr="007A1BE0">
        <w:rPr>
          <w:sz w:val="12"/>
        </w:rPr>
        <w:t xml:space="preserve"> the EDF </w:t>
      </w:r>
      <w:r w:rsidRPr="007A1BE0">
        <w:rPr>
          <w:rStyle w:val="StyleBoldUnderline"/>
        </w:rPr>
        <w:t>catch share agenda so</w:t>
      </w:r>
      <w:r w:rsidRPr="007A1BE0">
        <w:rPr>
          <w:sz w:val="12"/>
        </w:rPr>
        <w:t xml:space="preserve"> </w:t>
      </w:r>
      <w:r w:rsidRPr="007A1BE0">
        <w:rPr>
          <w:rStyle w:val="StyleBoldUnderline"/>
        </w:rPr>
        <w:t>aggressively</w:t>
      </w:r>
      <w:r w:rsidRPr="007A1BE0">
        <w:rPr>
          <w:sz w:val="12"/>
        </w:rPr>
        <w:t xml:space="preserve">, </w:t>
      </w:r>
      <w:r w:rsidRPr="007A1BE0">
        <w:rPr>
          <w:rStyle w:val="StyleBoldUnderline"/>
        </w:rPr>
        <w:t xml:space="preserve">it could make that program </w:t>
      </w:r>
      <w:r w:rsidRPr="007A1BE0">
        <w:rPr>
          <w:rStyle w:val="Emphasis"/>
        </w:rPr>
        <w:t>an anathema to new House members</w:t>
      </w:r>
      <w:r w:rsidRPr="007A1BE0">
        <w:rPr>
          <w:sz w:val="12"/>
        </w:rPr>
        <w:t xml:space="preserve">. </w:t>
      </w:r>
      <w:r w:rsidRPr="007A1BE0">
        <w:rPr>
          <w:rStyle w:val="StyleBoldUnderline"/>
        </w:rPr>
        <w:t>Some Dem</w:t>
      </w:r>
      <w:r w:rsidRPr="007A1BE0">
        <w:rPr>
          <w:sz w:val="12"/>
        </w:rPr>
        <w:t>ocrat</w:t>
      </w:r>
      <w:r w:rsidRPr="007A1BE0">
        <w:rPr>
          <w:rStyle w:val="StyleBoldUnderline"/>
        </w:rPr>
        <w:t>s</w:t>
      </w:r>
      <w:r w:rsidRPr="007A1BE0">
        <w:rPr>
          <w:sz w:val="12"/>
        </w:rPr>
        <w:t xml:space="preserve">, </w:t>
      </w:r>
      <w:r w:rsidRPr="007A1BE0">
        <w:rPr>
          <w:rStyle w:val="StyleBoldUnderline"/>
        </w:rPr>
        <w:t>too</w:t>
      </w:r>
      <w:r w:rsidRPr="007A1BE0">
        <w:rPr>
          <w:sz w:val="12"/>
        </w:rPr>
        <w:t xml:space="preserve">, from Peter DeFazio to Barney Frank, have also </w:t>
      </w:r>
      <w:r w:rsidRPr="007A1BE0">
        <w:rPr>
          <w:rStyle w:val="StyleBoldUnderline"/>
        </w:rPr>
        <w:t>found</w:t>
      </w:r>
      <w:r w:rsidRPr="007A1BE0">
        <w:rPr>
          <w:sz w:val="12"/>
        </w:rPr>
        <w:t xml:space="preserve"> NOAA's </w:t>
      </w:r>
      <w:r w:rsidRPr="007A1BE0">
        <w:rPr>
          <w:rStyle w:val="StyleBoldUnderline"/>
        </w:rPr>
        <w:t>catch shares plans to be toxic</w:t>
      </w:r>
      <w:r w:rsidRPr="007A1BE0">
        <w:rPr>
          <w:sz w:val="12"/>
        </w:rPr>
        <w:t xml:space="preserve">. </w:t>
      </w:r>
    </w:p>
    <w:p w:rsidR="00405E2F" w:rsidRDefault="00405E2F" w:rsidP="00405E2F">
      <w:pPr>
        <w:pStyle w:val="Heading3"/>
      </w:pPr>
      <w:r>
        <w:lastRenderedPageBreak/>
        <w:t>Link – Fishery Management</w:t>
      </w:r>
    </w:p>
    <w:p w:rsidR="00405E2F" w:rsidRPr="007A1BE0" w:rsidRDefault="00405E2F" w:rsidP="00405E2F">
      <w:pPr>
        <w:pStyle w:val="Heading4"/>
      </w:pPr>
      <w:r>
        <w:t>Fishery management funding costs PC – requires arm twisting for spending</w:t>
      </w:r>
    </w:p>
    <w:p w:rsidR="00405E2F" w:rsidRDefault="00405E2F" w:rsidP="00405E2F">
      <w:r>
        <w:t xml:space="preserve">Zeke </w:t>
      </w:r>
      <w:r w:rsidRPr="0036302C">
        <w:rPr>
          <w:rStyle w:val="StyleStyleBold12pt"/>
        </w:rPr>
        <w:t>Grader</w:t>
      </w:r>
      <w:r>
        <w:t xml:space="preserve"> is Executive Director of the Pacific Coast Federation of Fishermen's Associations, December </w:t>
      </w:r>
      <w:r w:rsidRPr="0036302C">
        <w:rPr>
          <w:rStyle w:val="StyleStyleBold12pt"/>
        </w:rPr>
        <w:t>2010</w:t>
      </w:r>
      <w:r>
        <w:t xml:space="preserve"> “What Fisheries Might Expect in the New Congress” </w:t>
      </w:r>
      <w:hyperlink r:id="rId88" w:history="1">
        <w:r w:rsidRPr="002A7B81">
          <w:rPr>
            <w:rStyle w:val="Hyperlink"/>
          </w:rPr>
          <w:t>http://www.pcffa.org/fn-dec10.htm</w:t>
        </w:r>
      </w:hyperlink>
      <w:r>
        <w:t xml:space="preserve"> DA: 6/6/14</w:t>
      </w:r>
    </w:p>
    <w:p w:rsidR="00405E2F" w:rsidRPr="0036302C" w:rsidRDefault="00405E2F" w:rsidP="00405E2F"/>
    <w:p w:rsidR="00405E2F" w:rsidRDefault="00405E2F" w:rsidP="00405E2F">
      <w:pPr>
        <w:rPr>
          <w:sz w:val="12"/>
        </w:rPr>
      </w:pPr>
      <w:proofErr w:type="gramStart"/>
      <w:r w:rsidRPr="007A1BE0">
        <w:rPr>
          <w:sz w:val="12"/>
        </w:rPr>
        <w:t>Appropriations.</w:t>
      </w:r>
      <w:proofErr w:type="gramEnd"/>
      <w:r w:rsidRPr="007A1BE0">
        <w:rPr>
          <w:sz w:val="12"/>
        </w:rPr>
        <w:t xml:space="preserve"> </w:t>
      </w:r>
      <w:r w:rsidRPr="007A1BE0">
        <w:rPr>
          <w:rStyle w:val="StyleBoldUnderline"/>
        </w:rPr>
        <w:t xml:space="preserve">There has been </w:t>
      </w:r>
      <w:r w:rsidRPr="007A1BE0">
        <w:rPr>
          <w:rStyle w:val="Emphasis"/>
        </w:rPr>
        <w:t>a lot of rhetoric</w:t>
      </w:r>
      <w:r w:rsidRPr="007A1BE0">
        <w:rPr>
          <w:sz w:val="12"/>
        </w:rPr>
        <w:t xml:space="preserve"> over the past six months or more </w:t>
      </w:r>
      <w:r w:rsidRPr="007A1BE0">
        <w:rPr>
          <w:rStyle w:val="StyleBoldUnderline"/>
        </w:rPr>
        <w:t>about cutting federal spending</w:t>
      </w:r>
      <w:r w:rsidRPr="007A1BE0">
        <w:rPr>
          <w:sz w:val="12"/>
        </w:rPr>
        <w:t>. The truth is</w:t>
      </w:r>
      <w:proofErr w:type="gramStart"/>
      <w:r w:rsidRPr="007A1BE0">
        <w:rPr>
          <w:sz w:val="12"/>
        </w:rPr>
        <w:t>,</w:t>
      </w:r>
      <w:proofErr w:type="gramEnd"/>
      <w:r w:rsidRPr="007A1BE0">
        <w:rPr>
          <w:sz w:val="12"/>
        </w:rPr>
        <w:t xml:space="preserve"> there's only about 10 percent of the budget Congress has much say over, unless they begin tackling the defense budget and some entitlement programs. That means the </w:t>
      </w:r>
      <w:r w:rsidRPr="007A1BE0">
        <w:rPr>
          <w:rStyle w:val="Emphasis"/>
        </w:rPr>
        <w:t>fishery management budget is in the crosshairs</w:t>
      </w:r>
      <w:r w:rsidRPr="007A1BE0">
        <w:rPr>
          <w:sz w:val="12"/>
        </w:rPr>
        <w:t xml:space="preserve"> </w:t>
      </w:r>
      <w:r w:rsidRPr="007A1BE0">
        <w:rPr>
          <w:rStyle w:val="StyleBoldUnderline"/>
        </w:rPr>
        <w:t xml:space="preserve">since </w:t>
      </w:r>
      <w:proofErr w:type="gramStart"/>
      <w:r w:rsidRPr="007A1BE0">
        <w:rPr>
          <w:rStyle w:val="StyleBoldUnderline"/>
        </w:rPr>
        <w:t>it's</w:t>
      </w:r>
      <w:proofErr w:type="gramEnd"/>
      <w:r w:rsidRPr="007A1BE0">
        <w:rPr>
          <w:rStyle w:val="StyleBoldUnderline"/>
        </w:rPr>
        <w:t xml:space="preserve"> part of </w:t>
      </w:r>
      <w:r w:rsidRPr="007A1BE0">
        <w:rPr>
          <w:sz w:val="12"/>
        </w:rPr>
        <w:t>that</w:t>
      </w:r>
      <w:r w:rsidRPr="007A1BE0">
        <w:rPr>
          <w:rStyle w:val="StyleBoldUnderline"/>
        </w:rPr>
        <w:t xml:space="preserve"> "discretionary</w:t>
      </w:r>
      <w:r w:rsidRPr="007A1BE0">
        <w:rPr>
          <w:sz w:val="12"/>
        </w:rPr>
        <w:t xml:space="preserve">" 10 percent of </w:t>
      </w:r>
      <w:r w:rsidRPr="007A1BE0">
        <w:rPr>
          <w:rStyle w:val="StyleBoldUnderline"/>
        </w:rPr>
        <w:t>funding</w:t>
      </w:r>
      <w:r w:rsidRPr="007A1BE0">
        <w:rPr>
          <w:sz w:val="12"/>
        </w:rPr>
        <w:t xml:space="preserve"> Congress can go after. Now if NMFS were USDA, there'd probably be a fair amount of pork to cut, but, in fact, </w:t>
      </w:r>
      <w:r w:rsidRPr="007A1BE0">
        <w:rPr>
          <w:rStyle w:val="StyleBoldUnderline"/>
        </w:rPr>
        <w:t>fishing has</w:t>
      </w:r>
      <w:r w:rsidRPr="007A1BE0">
        <w:rPr>
          <w:sz w:val="12"/>
        </w:rPr>
        <w:t xml:space="preserve"> </w:t>
      </w:r>
      <w:r w:rsidRPr="007A1BE0">
        <w:rPr>
          <w:rStyle w:val="StyleBoldUnderline"/>
        </w:rPr>
        <w:t>always been</w:t>
      </w:r>
      <w:r w:rsidRPr="007A1BE0">
        <w:rPr>
          <w:sz w:val="12"/>
        </w:rPr>
        <w:t xml:space="preserve"> </w:t>
      </w:r>
      <w:r w:rsidRPr="007A1BE0">
        <w:rPr>
          <w:rStyle w:val="Emphasis"/>
        </w:rPr>
        <w:t>a poor stepchild in the federal appropriations process</w:t>
      </w:r>
      <w:r w:rsidRPr="007A1BE0">
        <w:rPr>
          <w:sz w:val="12"/>
        </w:rPr>
        <w:t xml:space="preserve">, even when stalwarts like Warren Magnuson and Ted Stevens were alive, so cuts in these programs are likely to be painful. Removing the funding for catch shares -- at least until it gets straightened out and some consensus is developed among the fleet on what catch share programs, if any, should look like -- would be one place to cut. Another place where change could be made to NMFS' budget would be reprogramming </w:t>
      </w:r>
      <w:proofErr w:type="spellStart"/>
      <w:r w:rsidRPr="007A1BE0">
        <w:rPr>
          <w:sz w:val="12"/>
        </w:rPr>
        <w:t>Saltonstall</w:t>
      </w:r>
      <w:proofErr w:type="spellEnd"/>
      <w:r w:rsidRPr="007A1BE0">
        <w:rPr>
          <w:sz w:val="12"/>
        </w:rPr>
        <w:t xml:space="preserve">-Kennedy Act funds to something useful, instead of offshore aquaculture or catch shares. An alternative to the annual appropriations process for funding many essential fishery data collection programs, as we have been saying for many years, would be through the creation of a National Fishery Trust Fund (see FN "Planning and Paying for Future Fisheries Research," August 2003, www.pcffa.org/fn-aug03.htm). The framework for such a fund was provided for in an amendment sponsored by Senators Ted Stevens and Barbara Boxer in the last MSA reauthorization. Depending on its source, such a stand-alone dedicated trust fund could finally provide the stable financial support necessary for continuous fishery data collection and expanded research. </w:t>
      </w:r>
      <w:r w:rsidRPr="007A1BE0">
        <w:rPr>
          <w:rStyle w:val="StyleBoldUnderline"/>
        </w:rPr>
        <w:t>The problem we see in the</w:t>
      </w:r>
      <w:r w:rsidRPr="007A1BE0">
        <w:rPr>
          <w:sz w:val="12"/>
        </w:rPr>
        <w:t xml:space="preserve"> new </w:t>
      </w:r>
      <w:r w:rsidRPr="007A1BE0">
        <w:rPr>
          <w:rStyle w:val="StyleBoldUnderline"/>
        </w:rPr>
        <w:t>House</w:t>
      </w:r>
      <w:r w:rsidRPr="007A1BE0">
        <w:rPr>
          <w:sz w:val="12"/>
        </w:rPr>
        <w:t xml:space="preserve"> </w:t>
      </w:r>
      <w:r w:rsidRPr="007A1BE0">
        <w:rPr>
          <w:rStyle w:val="StyleBoldUnderline"/>
        </w:rPr>
        <w:t>is whether</w:t>
      </w:r>
      <w:r w:rsidRPr="007A1BE0">
        <w:rPr>
          <w:sz w:val="12"/>
        </w:rPr>
        <w:t xml:space="preserve"> the </w:t>
      </w:r>
      <w:r w:rsidRPr="007A1BE0">
        <w:rPr>
          <w:rStyle w:val="StyleBoldUnderline"/>
        </w:rPr>
        <w:t>creation of such a fund would be labeled</w:t>
      </w:r>
      <w:r w:rsidRPr="007A1BE0">
        <w:rPr>
          <w:sz w:val="12"/>
        </w:rPr>
        <w:t xml:space="preserve"> a "</w:t>
      </w:r>
      <w:r w:rsidRPr="007A1BE0">
        <w:rPr>
          <w:rStyle w:val="StyleBoldUnderline"/>
        </w:rPr>
        <w:t>new</w:t>
      </w:r>
      <w:r w:rsidRPr="007A1BE0">
        <w:rPr>
          <w:sz w:val="12"/>
        </w:rPr>
        <w:t xml:space="preserve"> tax." </w:t>
      </w:r>
      <w:r w:rsidRPr="007A1BE0">
        <w:rPr>
          <w:rStyle w:val="StyleBoldUnderline"/>
        </w:rPr>
        <w:t>Trying to educate the new House leadership</w:t>
      </w:r>
      <w:r w:rsidRPr="007A1BE0">
        <w:rPr>
          <w:sz w:val="12"/>
        </w:rPr>
        <w:t xml:space="preserve"> </w:t>
      </w:r>
      <w:r w:rsidRPr="007A1BE0">
        <w:rPr>
          <w:rStyle w:val="StyleBoldUnderline"/>
        </w:rPr>
        <w:t>that</w:t>
      </w:r>
      <w:r w:rsidRPr="007A1BE0">
        <w:rPr>
          <w:sz w:val="12"/>
        </w:rPr>
        <w:t xml:space="preserve"> such a </w:t>
      </w:r>
      <w:r w:rsidRPr="007A1BE0">
        <w:rPr>
          <w:rStyle w:val="StyleBoldUnderline"/>
        </w:rPr>
        <w:t>fund is a necessary</w:t>
      </w:r>
      <w:r w:rsidRPr="007A1BE0">
        <w:rPr>
          <w:sz w:val="12"/>
        </w:rPr>
        <w:t xml:space="preserve"> investment in the future of America's oldest </w:t>
      </w:r>
      <w:r w:rsidRPr="007A1BE0">
        <w:rPr>
          <w:rStyle w:val="StyleBoldUnderline"/>
        </w:rPr>
        <w:t>industry could be difficult</w:t>
      </w:r>
      <w:r w:rsidRPr="007A1BE0">
        <w:rPr>
          <w:sz w:val="12"/>
        </w:rPr>
        <w:t xml:space="preserve">. </w:t>
      </w:r>
    </w:p>
    <w:p w:rsidR="00405E2F" w:rsidRPr="00133F7A" w:rsidRDefault="00405E2F" w:rsidP="00405E2F">
      <w:pPr>
        <w:pStyle w:val="Heading4"/>
      </w:pPr>
      <w:r>
        <w:t>Fisheries support costs PC – Obama pushes, spending causes intense opposition and pushes off other agenda items</w:t>
      </w:r>
    </w:p>
    <w:p w:rsidR="00405E2F" w:rsidRDefault="00405E2F" w:rsidP="00405E2F">
      <w:r>
        <w:t xml:space="preserve">Joan </w:t>
      </w:r>
      <w:proofErr w:type="spellStart"/>
      <w:r w:rsidRPr="00C04F2E">
        <w:rPr>
          <w:rStyle w:val="StyleStyleBold12pt"/>
        </w:rPr>
        <w:t>Bondareff</w:t>
      </w:r>
      <w:proofErr w:type="spellEnd"/>
      <w:r>
        <w:t xml:space="preserve"> practicing lawyer focused on marine transportation, environmental, and legislative issues and Blank Rome. Prior to joining Blank Rome, Ms. </w:t>
      </w:r>
      <w:proofErr w:type="spellStart"/>
      <w:r>
        <w:t>Bondareff</w:t>
      </w:r>
      <w:proofErr w:type="spellEnd"/>
      <w:r>
        <w:t xml:space="preserve"> was chief counsel and acting deputy administrator of the Maritime Administration, U.S. Department of Transportation. She was also former majority counsel for the House Committee on Merchant Marine and Fisheries 6-18-2013 “United States: The Budget Outlook </w:t>
      </w:r>
      <w:proofErr w:type="gramStart"/>
      <w:r>
        <w:t>For Maritime Programs For</w:t>
      </w:r>
      <w:proofErr w:type="gramEnd"/>
      <w:r>
        <w:t xml:space="preserve"> FY2014” </w:t>
      </w:r>
      <w:hyperlink r:id="rId89" w:history="1">
        <w:r w:rsidRPr="002A7B81">
          <w:rPr>
            <w:rStyle w:val="Hyperlink"/>
          </w:rPr>
          <w:t>http://www.mondaq.com/unitedstates/x/245562/Marine+Shipping/The+Budget+Outlook+for+Maritime+Programs+for+FY2014</w:t>
        </w:r>
      </w:hyperlink>
      <w:r>
        <w:t xml:space="preserve"> DA: 6/7/14</w:t>
      </w:r>
    </w:p>
    <w:p w:rsidR="00405E2F" w:rsidRPr="00133F7A" w:rsidRDefault="00405E2F" w:rsidP="00405E2F"/>
    <w:p w:rsidR="00405E2F" w:rsidRPr="00133F7A" w:rsidRDefault="00405E2F" w:rsidP="00405E2F">
      <w:pPr>
        <w:rPr>
          <w:sz w:val="10"/>
        </w:rPr>
      </w:pPr>
      <w:r w:rsidRPr="00133F7A">
        <w:rPr>
          <w:rStyle w:val="StyleBoldUnderline"/>
        </w:rPr>
        <w:t>The President's budget request</w:t>
      </w:r>
      <w:r w:rsidRPr="00133F7A">
        <w:rPr>
          <w:sz w:val="10"/>
        </w:rPr>
        <w:t xml:space="preserve"> for FY2014, usually delivered in February of the year prior to the beginning of a fiscal year, was delivered late this year. The President's budget </w:t>
      </w:r>
      <w:r w:rsidRPr="00133F7A">
        <w:rPr>
          <w:rStyle w:val="StyleBoldUnderline"/>
        </w:rPr>
        <w:t>arrived</w:t>
      </w:r>
      <w:r w:rsidRPr="00133F7A">
        <w:rPr>
          <w:sz w:val="10"/>
        </w:rPr>
        <w:t xml:space="preserve"> in Congress </w:t>
      </w:r>
      <w:r w:rsidRPr="00133F7A">
        <w:rPr>
          <w:rStyle w:val="StyleBoldUnderline"/>
        </w:rPr>
        <w:t xml:space="preserve">in the midst of </w:t>
      </w:r>
      <w:r w:rsidRPr="00133F7A">
        <w:rPr>
          <w:sz w:val="10"/>
        </w:rPr>
        <w:t xml:space="preserve">two </w:t>
      </w:r>
      <w:r w:rsidRPr="00133F7A">
        <w:rPr>
          <w:rStyle w:val="Emphasis"/>
        </w:rPr>
        <w:t>very different views</w:t>
      </w:r>
      <w:r w:rsidRPr="00133F7A">
        <w:rPr>
          <w:sz w:val="10"/>
        </w:rPr>
        <w:t xml:space="preserve"> </w:t>
      </w:r>
      <w:r w:rsidRPr="00133F7A">
        <w:rPr>
          <w:rStyle w:val="StyleBoldUnderline"/>
        </w:rPr>
        <w:t>of the budget</w:t>
      </w:r>
      <w:r w:rsidRPr="00133F7A">
        <w:rPr>
          <w:sz w:val="10"/>
        </w:rPr>
        <w:t xml:space="preserve"> passed </w:t>
      </w:r>
      <w:r w:rsidRPr="00133F7A">
        <w:rPr>
          <w:rStyle w:val="StyleBoldUnderline"/>
        </w:rPr>
        <w:t>by the House</w:t>
      </w:r>
      <w:r w:rsidRPr="00133F7A">
        <w:rPr>
          <w:sz w:val="10"/>
        </w:rPr>
        <w:t xml:space="preserve"> of Representatives and the Senate in the form of budget resolutions. These resolutions, while non-binding, provide guidance to their respective appropriation committees. The House passed its budget resolution on March 14, 2013. The House resolution calls for cuts in high-speed and intercity rail projects and would balance the budget in approximately ten years. The Senate Budget Resolution, passed on March 23, 2013, includes $100 billion for infrastructure and job creation and is much closer to the President's vision for the budget. Prior to the release of his budget request, in the State of the Union Address on February 12, 2013, President Obama proposed a "Fix-It-First Program to put people to work as soon as possible on our most urgent [infrastructure] repairs, like the nearly 70,000 structurally deficient bridges across the country." He also proposed a Partnership to Rebuild America to attract private capital to upgrade infrastructure, including "modern ports to move our goods." The President amplified on these remarks in his FY2014 request for the Department of Transportation, which contains a new request for $50 billion to provide immediate transportation investments in key areas, including ports, to spur job growth and enhance our nation's infrastructure. Of this amount, $4 billion is to be allocated to a TIGER like grant program for infrastructure construction grants. For the Maritime Administration ("MARAD"), the President has requested a total of $365 million in budget authority, or 3.8% over the enacted 2013 level. The MARAD budget includes $208 million for the Maritime Security Program; $81 million for the U.S. Merchant Marine Academy; $25 million "for a new initiative aimed at mitigating the impact on sealift capacity and mariner jobs resulting from food aid program reform" (caused by last year's sudden cut to the cargo preference requirements for food aid shipments on U.S. flag ships from 75 to 50%); $2 million for a new Port Infrastructure Development Program; and $2.7 million for administrative costs of managing the Title XI loan guarantee program. The President's budget continues to zero out funding for new loan guarantees. In the meantime, Congress is considering legislation to restore the cargo preference cuts. (See H.R. 1678: Saving Essential American Sailors Act, introduced by Congressmen Elijah Cummings (D-MD) and Scott </w:t>
      </w:r>
      <w:proofErr w:type="spellStart"/>
      <w:r w:rsidRPr="00133F7A">
        <w:rPr>
          <w:sz w:val="10"/>
        </w:rPr>
        <w:t>Rigell</w:t>
      </w:r>
      <w:proofErr w:type="spellEnd"/>
      <w:r w:rsidRPr="00133F7A">
        <w:rPr>
          <w:sz w:val="10"/>
        </w:rPr>
        <w:t xml:space="preserve"> (R-VA).) For the Coast Guard, the President has requested a total of $9.79 billion, or 5.6% less than the FY2013 enacted level. This request includes $743 million for the continued purchase of surface assets, including funding for the seventh National Security Cutter, procurement of two Fast Response Cutters, and pre-acquisition activities for a new Coast Guard polar icebreaker for Arctic and Antarctic missions, expected to replace the POLAR STAR at the end of its life (projected to be 2022). Also funded under the DHS budget are FEMA and CBP. These agencies would receive $13.45 billion and $12.9 billion, respectively. As part of the FEMA budget, the President has proposed $2.1 billion for a new consolidated National Preparedness Grant Program, which merges all state and local and port security grants into one discretionary pot. Last year, Congress did not agree to this request for consolidating the grants into one block grant. We expect the CBP budget for border security will remain steady or increase if </w:t>
      </w:r>
      <w:r w:rsidRPr="00133F7A">
        <w:rPr>
          <w:sz w:val="10"/>
          <w:szCs w:val="20"/>
        </w:rPr>
        <w:t xml:space="preserve">comprehensive immigration reform legislation is passed this year. For NOAA, </w:t>
      </w:r>
      <w:r w:rsidRPr="00133F7A">
        <w:rPr>
          <w:rStyle w:val="StyleBoldUnderline"/>
          <w:sz w:val="20"/>
          <w:szCs w:val="20"/>
        </w:rPr>
        <w:t>the President</w:t>
      </w:r>
      <w:r w:rsidRPr="00133F7A">
        <w:rPr>
          <w:sz w:val="10"/>
          <w:szCs w:val="20"/>
        </w:rPr>
        <w:t xml:space="preserve"> has </w:t>
      </w:r>
      <w:r w:rsidRPr="00133F7A">
        <w:rPr>
          <w:rStyle w:val="StyleBoldUnderline"/>
          <w:sz w:val="20"/>
          <w:szCs w:val="20"/>
        </w:rPr>
        <w:t>requested</w:t>
      </w:r>
      <w:r w:rsidRPr="00133F7A">
        <w:rPr>
          <w:sz w:val="10"/>
          <w:szCs w:val="20"/>
        </w:rPr>
        <w:t xml:space="preserve"> a total of $5.4 billion, an increase of $541 million over the 2012 spending plan. The budget includes </w:t>
      </w:r>
      <w:r w:rsidRPr="00133F7A">
        <w:rPr>
          <w:rStyle w:val="StyleBoldUnderline"/>
        </w:rPr>
        <w:t>$929 million for</w:t>
      </w:r>
      <w:r w:rsidRPr="00133F7A">
        <w:rPr>
          <w:sz w:val="10"/>
          <w:szCs w:val="20"/>
        </w:rPr>
        <w:t xml:space="preserve"> the National Marine </w:t>
      </w:r>
      <w:r w:rsidRPr="00133F7A">
        <w:rPr>
          <w:rStyle w:val="StyleBoldUnderline"/>
        </w:rPr>
        <w:t>Fisheries</w:t>
      </w:r>
      <w:r w:rsidRPr="00133F7A">
        <w:rPr>
          <w:sz w:val="10"/>
          <w:szCs w:val="20"/>
        </w:rPr>
        <w:t xml:space="preserve"> Service; $529 million for the National Ocean Service, of which the Marine Debris Program has increased by $1 million (total $6 million), and the Regional Ocean Partnership Grants, which have been increased by $1.5 million; a total of $2.186 million for the National Environmental Satellite, Data and Information Service, including $954 million for two new GOES weather satellites; and </w:t>
      </w:r>
      <w:r w:rsidRPr="00133F7A">
        <w:rPr>
          <w:sz w:val="10"/>
        </w:rPr>
        <w:t>an increase of $21 million to support an additional 1,627 days-at-sea for NOAA's oceanographic research fleet</w:t>
      </w:r>
      <w:r w:rsidRPr="00133F7A">
        <w:rPr>
          <w:sz w:val="10"/>
          <w:szCs w:val="20"/>
        </w:rPr>
        <w:t xml:space="preserve">. Summary The House and Senate are currently holding a series of hearings featuring Administration witnesses to delve into the President's budget requests. </w:t>
      </w:r>
      <w:r w:rsidRPr="00133F7A">
        <w:rPr>
          <w:rStyle w:val="StyleBoldUnderline"/>
          <w:sz w:val="20"/>
          <w:szCs w:val="20"/>
        </w:rPr>
        <w:t>The House</w:t>
      </w:r>
      <w:r w:rsidRPr="00133F7A">
        <w:rPr>
          <w:sz w:val="10"/>
          <w:szCs w:val="20"/>
        </w:rPr>
        <w:t xml:space="preserve"> of R</w:t>
      </w:r>
      <w:r w:rsidRPr="00133F7A">
        <w:rPr>
          <w:sz w:val="10"/>
        </w:rPr>
        <w:t xml:space="preserve">epresentatives </w:t>
      </w:r>
      <w:r w:rsidRPr="00133F7A">
        <w:rPr>
          <w:rStyle w:val="StyleBoldUnderline"/>
        </w:rPr>
        <w:t>is likely to pass</w:t>
      </w:r>
      <w:r w:rsidRPr="00133F7A">
        <w:rPr>
          <w:sz w:val="10"/>
        </w:rPr>
        <w:t xml:space="preserve"> appropriation </w:t>
      </w:r>
      <w:r w:rsidRPr="00133F7A">
        <w:rPr>
          <w:rStyle w:val="StyleBoldUnderline"/>
        </w:rPr>
        <w:t>bills</w:t>
      </w:r>
      <w:r w:rsidRPr="00133F7A">
        <w:rPr>
          <w:sz w:val="10"/>
        </w:rPr>
        <w:t xml:space="preserve"> that are </w:t>
      </w:r>
      <w:r w:rsidRPr="00133F7A">
        <w:rPr>
          <w:rStyle w:val="Emphasis"/>
        </w:rPr>
        <w:t>vastly different</w:t>
      </w:r>
      <w:r w:rsidRPr="00133F7A">
        <w:rPr>
          <w:sz w:val="10"/>
        </w:rPr>
        <w:t xml:space="preserve"> </w:t>
      </w:r>
      <w:r w:rsidRPr="00133F7A">
        <w:rPr>
          <w:rStyle w:val="StyleBoldUnderline"/>
        </w:rPr>
        <w:t>from the White House's request</w:t>
      </w:r>
      <w:r w:rsidRPr="00133F7A">
        <w:rPr>
          <w:sz w:val="10"/>
        </w:rPr>
        <w:t xml:space="preserve">. In fact, </w:t>
      </w:r>
      <w:r w:rsidRPr="00133F7A">
        <w:rPr>
          <w:rStyle w:val="StyleBoldUnderline"/>
        </w:rPr>
        <w:t>Members</w:t>
      </w:r>
      <w:r w:rsidRPr="00133F7A">
        <w:rPr>
          <w:sz w:val="10"/>
        </w:rPr>
        <w:t xml:space="preserve"> of the House Appropriations Committee, such as Congressman Frank Wolf (R-VA), Chair of the Commerce, Justice, Science Appropriation Subcommittee, </w:t>
      </w:r>
      <w:r w:rsidRPr="00133F7A">
        <w:rPr>
          <w:rStyle w:val="StyleBoldUnderline"/>
        </w:rPr>
        <w:t>have</w:t>
      </w:r>
      <w:r w:rsidRPr="00133F7A">
        <w:rPr>
          <w:sz w:val="10"/>
        </w:rPr>
        <w:t xml:space="preserve"> already </w:t>
      </w:r>
      <w:r w:rsidRPr="00133F7A">
        <w:rPr>
          <w:rStyle w:val="StyleBoldUnderline"/>
        </w:rPr>
        <w:t>questioned</w:t>
      </w:r>
      <w:r w:rsidRPr="00133F7A">
        <w:rPr>
          <w:sz w:val="10"/>
        </w:rPr>
        <w:t xml:space="preserve"> </w:t>
      </w:r>
      <w:r w:rsidRPr="00133F7A">
        <w:rPr>
          <w:rStyle w:val="StyleBoldUnderline"/>
        </w:rPr>
        <w:t>whether</w:t>
      </w:r>
      <w:r w:rsidRPr="00133F7A">
        <w:rPr>
          <w:sz w:val="10"/>
        </w:rPr>
        <w:t xml:space="preserve"> full </w:t>
      </w:r>
      <w:r w:rsidRPr="00133F7A">
        <w:rPr>
          <w:rStyle w:val="StyleBoldUnderline"/>
        </w:rPr>
        <w:t>funding can be provided for</w:t>
      </w:r>
      <w:r w:rsidRPr="00133F7A">
        <w:rPr>
          <w:sz w:val="10"/>
        </w:rPr>
        <w:t xml:space="preserve"> </w:t>
      </w:r>
      <w:r w:rsidRPr="00133F7A">
        <w:rPr>
          <w:rStyle w:val="StyleBoldUnderline"/>
        </w:rPr>
        <w:t>the</w:t>
      </w:r>
      <w:r w:rsidRPr="00133F7A">
        <w:rPr>
          <w:sz w:val="10"/>
        </w:rPr>
        <w:t xml:space="preserve"> Commerce/</w:t>
      </w:r>
      <w:r w:rsidRPr="00133F7A">
        <w:rPr>
          <w:rStyle w:val="StyleBoldUnderline"/>
        </w:rPr>
        <w:t>NOAA</w:t>
      </w:r>
      <w:r w:rsidRPr="00133F7A">
        <w:rPr>
          <w:sz w:val="10"/>
        </w:rPr>
        <w:t xml:space="preserve"> budgets. </w:t>
      </w:r>
      <w:r w:rsidRPr="00133F7A">
        <w:rPr>
          <w:rStyle w:val="StyleBoldUnderline"/>
        </w:rPr>
        <w:t>It also remains to be seen whether Congress can revert to regular order,</w:t>
      </w:r>
      <w:r w:rsidRPr="00133F7A">
        <w:rPr>
          <w:sz w:val="10"/>
        </w:rPr>
        <w:t xml:space="preserve"> i.e., by passing the individual appropriation bills to keep the government operational in 2014, or whether another CR will be adopted. Senate Appropriations Committee Chair Barbara Mikulski (D-MD) has a desire to return to regular order, but </w:t>
      </w:r>
      <w:r w:rsidRPr="00133F7A">
        <w:rPr>
          <w:rStyle w:val="StyleBoldUnderline"/>
        </w:rPr>
        <w:t xml:space="preserve">this is not likely to happen in the near term </w:t>
      </w:r>
      <w:r w:rsidRPr="00133F7A">
        <w:rPr>
          <w:sz w:val="10"/>
        </w:rPr>
        <w:t xml:space="preserve">except for defense agencies where bipartisan agreement is more likely to be reached. </w:t>
      </w:r>
      <w:r w:rsidRPr="00133F7A">
        <w:rPr>
          <w:rStyle w:val="StyleBoldUnderline"/>
        </w:rPr>
        <w:t xml:space="preserve">The government keeps </w:t>
      </w:r>
      <w:r w:rsidRPr="00133F7A">
        <w:rPr>
          <w:rStyle w:val="StyleBoldUnderline"/>
        </w:rPr>
        <w:lastRenderedPageBreak/>
        <w:t xml:space="preserve">limping along with cuts from </w:t>
      </w:r>
      <w:proofErr w:type="gramStart"/>
      <w:r w:rsidRPr="00133F7A">
        <w:rPr>
          <w:rStyle w:val="StyleBoldUnderline"/>
        </w:rPr>
        <w:t>sequester</w:t>
      </w:r>
      <w:r w:rsidRPr="00133F7A">
        <w:rPr>
          <w:sz w:val="10"/>
        </w:rPr>
        <w:t>,</w:t>
      </w:r>
      <w:proofErr w:type="gramEnd"/>
      <w:r w:rsidRPr="00133F7A">
        <w:rPr>
          <w:sz w:val="10"/>
        </w:rPr>
        <w:t xml:space="preserve"> </w:t>
      </w:r>
      <w:r w:rsidRPr="00133F7A">
        <w:rPr>
          <w:rStyle w:val="StyleBoldUnderline"/>
        </w:rPr>
        <w:t>delays in Congressional approval for spending plans, and uncertainties</w:t>
      </w:r>
      <w:r w:rsidRPr="00133F7A">
        <w:rPr>
          <w:sz w:val="10"/>
        </w:rPr>
        <w:t xml:space="preserve"> </w:t>
      </w:r>
      <w:r w:rsidRPr="00133F7A">
        <w:rPr>
          <w:rStyle w:val="StyleBoldUnderline"/>
        </w:rPr>
        <w:t>in the outcome</w:t>
      </w:r>
      <w:r w:rsidRPr="00133F7A">
        <w:rPr>
          <w:sz w:val="10"/>
        </w:rPr>
        <w:t xml:space="preserve"> for 2014. These challenges will also have a significant effect on their constituents as contracts and grants are delayed. </w:t>
      </w:r>
      <w:r w:rsidRPr="00133F7A">
        <w:rPr>
          <w:rStyle w:val="StyleBoldUnderline"/>
        </w:rPr>
        <w:t xml:space="preserve">The House and Senate will </w:t>
      </w:r>
      <w:r w:rsidRPr="00133F7A">
        <w:rPr>
          <w:sz w:val="10"/>
        </w:rPr>
        <w:t xml:space="preserve">once again </w:t>
      </w:r>
      <w:r w:rsidRPr="00133F7A">
        <w:rPr>
          <w:rStyle w:val="StyleBoldUnderline"/>
        </w:rPr>
        <w:t>have to debate their respective visions</w:t>
      </w:r>
      <w:r w:rsidRPr="00133F7A">
        <w:rPr>
          <w:sz w:val="10"/>
        </w:rPr>
        <w:t xml:space="preserve"> for the 2014 budget and come to some agreement on funding levels for 2014. In the meantime, Congress will have to raise the debt ceiling once again and decide whether to do so without a fight over offsetting budget cuts. </w:t>
      </w:r>
      <w:r w:rsidRPr="00133F7A">
        <w:rPr>
          <w:rStyle w:val="StyleBoldUnderline"/>
        </w:rPr>
        <w:t>Given the current revenue situation, a fight over the debt ceiling is expected to be postponed to the fall.</w:t>
      </w:r>
    </w:p>
    <w:p w:rsidR="00405E2F" w:rsidRPr="00926B15" w:rsidRDefault="00405E2F" w:rsidP="00405E2F">
      <w:pPr>
        <w:pStyle w:val="Heading4"/>
      </w:pPr>
      <w:r>
        <w:t>Fishery management funding causes controversy – GOP budget conflicts</w:t>
      </w:r>
    </w:p>
    <w:p w:rsidR="00405E2F" w:rsidRDefault="00405E2F" w:rsidP="00405E2F">
      <w:r>
        <w:t xml:space="preserve">Jessica </w:t>
      </w:r>
      <w:r w:rsidRPr="00726844">
        <w:rPr>
          <w:rStyle w:val="StyleStyleBold12pt"/>
        </w:rPr>
        <w:t xml:space="preserve">Goad et al </w:t>
      </w:r>
      <w:proofErr w:type="gramStart"/>
      <w:r>
        <w:t>is</w:t>
      </w:r>
      <w:proofErr w:type="gramEnd"/>
      <w:r>
        <w:t xml:space="preserve"> the Manager of Research and Outreach for the Center for American Progress’s Public Lands Project. Michael </w:t>
      </w:r>
      <w:proofErr w:type="spellStart"/>
      <w:r>
        <w:t>Conathan</w:t>
      </w:r>
      <w:proofErr w:type="spellEnd"/>
      <w:r>
        <w:t xml:space="preserve"> is the Director of Ocean Policy at the Center. Christy </w:t>
      </w:r>
      <w:proofErr w:type="spellStart"/>
      <w:r>
        <w:t>Goldfuss</w:t>
      </w:r>
      <w:proofErr w:type="spellEnd"/>
      <w:r>
        <w:t xml:space="preserve"> is the Public Lands Project Director at the Center. 12-6-</w:t>
      </w:r>
      <w:r w:rsidRPr="00726844">
        <w:rPr>
          <w:rStyle w:val="StyleStyleBold12pt"/>
        </w:rPr>
        <w:t>2012</w:t>
      </w:r>
      <w:r>
        <w:t xml:space="preserve"> “7 Ways that Looming Budget Cuts to Public Lands and Oceans Will Affect All Americans” </w:t>
      </w:r>
      <w:hyperlink r:id="rId90" w:history="1">
        <w:r w:rsidRPr="002A7B81">
          <w:rPr>
            <w:rStyle w:val="Hyperlink"/>
          </w:rPr>
          <w:t>http://americanprogress.org/issues/green/report/2012/12/06/47053/7-ways-that-looming-budget-cuts-to-public-lands-and-oceans-will-affect-all-americans/</w:t>
        </w:r>
      </w:hyperlink>
      <w:r>
        <w:t xml:space="preserve"> DA: 6/10/14</w:t>
      </w:r>
    </w:p>
    <w:p w:rsidR="00405E2F" w:rsidRPr="00726844" w:rsidRDefault="00405E2F" w:rsidP="00405E2F"/>
    <w:p w:rsidR="00405E2F" w:rsidRPr="00926B15" w:rsidRDefault="00405E2F" w:rsidP="00405E2F">
      <w:pPr>
        <w:rPr>
          <w:sz w:val="10"/>
        </w:rPr>
      </w:pPr>
      <w:r w:rsidRPr="00926B15">
        <w:rPr>
          <w:sz w:val="10"/>
        </w:rPr>
        <w:t xml:space="preserve">On January 2, 2013 a set of large, </w:t>
      </w:r>
      <w:r w:rsidRPr="00726844">
        <w:rPr>
          <w:rStyle w:val="StyleBoldUnderline"/>
        </w:rPr>
        <w:t>across-the-board spending cuts to</w:t>
      </w:r>
      <w:r w:rsidRPr="00926B15">
        <w:rPr>
          <w:sz w:val="10"/>
        </w:rPr>
        <w:t xml:space="preserve"> nearly all </w:t>
      </w:r>
      <w:r w:rsidRPr="00726844">
        <w:rPr>
          <w:rStyle w:val="StyleBoldUnderline"/>
        </w:rPr>
        <w:t>federal agencies is set</w:t>
      </w:r>
      <w:r w:rsidRPr="00926B15">
        <w:rPr>
          <w:sz w:val="10"/>
        </w:rPr>
        <w:t xml:space="preserve"> to take place in accordance with the Budget Control Act 2011. These massive slashes—known as the “fiscal showdown” or “sequestration”—are </w:t>
      </w:r>
      <w:r w:rsidRPr="00726844">
        <w:rPr>
          <w:rStyle w:val="StyleBoldUnderline"/>
        </w:rPr>
        <w:t>a direct result of</w:t>
      </w:r>
      <w:r w:rsidRPr="00926B15">
        <w:rPr>
          <w:sz w:val="10"/>
        </w:rPr>
        <w:t xml:space="preserve"> </w:t>
      </w:r>
      <w:r w:rsidRPr="00726844">
        <w:rPr>
          <w:rStyle w:val="Emphasis"/>
        </w:rPr>
        <w:t>conservatives in Congress</w:t>
      </w:r>
      <w:r w:rsidRPr="00926B15">
        <w:rPr>
          <w:sz w:val="10"/>
        </w:rPr>
        <w:t xml:space="preserve"> </w:t>
      </w:r>
      <w:r w:rsidRPr="00726844">
        <w:rPr>
          <w:rStyle w:val="StyleBoldUnderline"/>
        </w:rPr>
        <w:t>holding the American economy hostage</w:t>
      </w:r>
      <w:r w:rsidRPr="00926B15">
        <w:rPr>
          <w:sz w:val="10"/>
        </w:rPr>
        <w:t xml:space="preserve"> </w:t>
      </w:r>
      <w:r w:rsidRPr="00726844">
        <w:rPr>
          <w:rStyle w:val="StyleBoldUnderline"/>
        </w:rPr>
        <w:t>in</w:t>
      </w:r>
      <w:r w:rsidRPr="00926B15">
        <w:rPr>
          <w:sz w:val="10"/>
        </w:rPr>
        <w:t xml:space="preserve"> order to safeguard tax breaks for the wealthiest Americans. While much has been written and said about what this would do to the economy, health care, national security, and other major domestic programs, one relatively unexplored issue is the effect it would have on some of America’s most treasured assets: our oceans and public lands. </w:t>
      </w:r>
      <w:r w:rsidRPr="00726844">
        <w:rPr>
          <w:rStyle w:val="StyleBoldUnderline"/>
        </w:rPr>
        <w:t>The</w:t>
      </w:r>
      <w:r w:rsidRPr="00926B15">
        <w:rPr>
          <w:sz w:val="10"/>
        </w:rPr>
        <w:t xml:space="preserve"> fiscal showdown is the </w:t>
      </w:r>
      <w:r w:rsidRPr="00726844">
        <w:rPr>
          <w:rStyle w:val="StyleBoldUnderline"/>
        </w:rPr>
        <w:t xml:space="preserve">latest in a series of </w:t>
      </w:r>
      <w:r w:rsidRPr="00726844">
        <w:rPr>
          <w:rStyle w:val="Emphasis"/>
        </w:rPr>
        <w:t>budget conflicts</w:t>
      </w:r>
      <w:r w:rsidRPr="00926B15">
        <w:rPr>
          <w:sz w:val="10"/>
        </w:rPr>
        <w:t xml:space="preserve"> </w:t>
      </w:r>
      <w:r w:rsidRPr="00726844">
        <w:rPr>
          <w:rStyle w:val="StyleBoldUnderline"/>
        </w:rPr>
        <w:t>that have come to a head</w:t>
      </w:r>
      <w:r w:rsidRPr="00926B15">
        <w:rPr>
          <w:sz w:val="10"/>
        </w:rPr>
        <w:t xml:space="preserve"> over the last year. Because the Joint Select Committee on Deficit Reduction—the “super committee”—was unable to come to an agreement on how to address the deficit, massive, automatic cuts to federal programs will take place unless Congress agrees by year’s end on an alternative set of budgetary measures to replace sequestration. If they fail to do so, federal spending will be automatically slashed by $1.2 trillion from 2013 through 2021, with approximately $109 billion in cuts coming in fiscal year 2013. Despite the fact that Speaker of the House John Boehner (R-OH) offered a plan with $800 billion in new revenue, he has not outlined any specific or realistic path to get there and wants to lower tax rates—a plan that heads in the wrong direction. As a result, the country is now in a precarious situation. Only an eleventh-hour deal will prevent cuts that former Secretary of Defense Robert Gates—who served under both President George W. Bush and President Barack Obama—has said would have a “catastrophic effect” on national security. Sequestration’s impacts could be equally calamitous for the management of federal programs that safeguard American lives, fuel our economy, and provide treasured sites for rest and recreation. Sequestration will have a big—and negative—impact on land and ocean management agencies. Here’s how it’ll affect all Americans: Less accurate weather forecasts Slower energy development Fewer </w:t>
      </w:r>
      <w:proofErr w:type="spellStart"/>
      <w:r w:rsidRPr="00926B15">
        <w:rPr>
          <w:sz w:val="10"/>
        </w:rPr>
        <w:t>wildland</w:t>
      </w:r>
      <w:proofErr w:type="spellEnd"/>
      <w:r w:rsidRPr="00926B15">
        <w:rPr>
          <w:sz w:val="10"/>
        </w:rPr>
        <w:t xml:space="preserve"> firefighters Closures of national parks Fewer places to hunt Less fish on your table Diminished maritime safety and security Congressional Republicans are beginning to wake up to the reality that our financial woes cannot be solved simply by slashing spending—additional sources of revenue must be part of the equation. Several conservatives have recently broken ranks from GOP taxation task-master, lobbyist Grover </w:t>
      </w:r>
      <w:proofErr w:type="spellStart"/>
      <w:r w:rsidRPr="00926B15">
        <w:rPr>
          <w:sz w:val="10"/>
        </w:rPr>
        <w:t>Norquist</w:t>
      </w:r>
      <w:proofErr w:type="spellEnd"/>
      <w:r w:rsidRPr="00926B15">
        <w:rPr>
          <w:sz w:val="10"/>
        </w:rPr>
        <w:t xml:space="preserve">, who is most known for the pledge he convinced many in Congress to sign promising to reject any tax increases. Sen. Bob Corker (R-TN) recently suggested that he is not “obligated” to honor the pledge he made with </w:t>
      </w:r>
      <w:proofErr w:type="spellStart"/>
      <w:r w:rsidRPr="00926B15">
        <w:rPr>
          <w:sz w:val="10"/>
        </w:rPr>
        <w:t>Norquist</w:t>
      </w:r>
      <w:proofErr w:type="spellEnd"/>
      <w:r w:rsidRPr="00926B15">
        <w:rPr>
          <w:sz w:val="10"/>
        </w:rPr>
        <w:t xml:space="preserve"> to oppose tax increases. This is good news for the American people who enjoy government services—everything from a strong military to the interstate highway system to public education—because it means that an honest conversation about addressing the deficit that includes both new revenues and cuts can move forward. But </w:t>
      </w:r>
      <w:r w:rsidRPr="00726844">
        <w:rPr>
          <w:rStyle w:val="StyleBoldUnderline"/>
        </w:rPr>
        <w:t>unless more conservatives join</w:t>
      </w:r>
      <w:r w:rsidRPr="00926B15">
        <w:rPr>
          <w:sz w:val="10"/>
        </w:rPr>
        <w:t xml:space="preserve"> this trend, sequestration will be inevitable, in which case </w:t>
      </w:r>
      <w:r w:rsidRPr="00726844">
        <w:rPr>
          <w:rStyle w:val="StyleBoldUnderline"/>
        </w:rPr>
        <w:t>we are going to have to start making do without</w:t>
      </w:r>
      <w:r w:rsidRPr="00926B15">
        <w:rPr>
          <w:sz w:val="10"/>
        </w:rPr>
        <w:t xml:space="preserve"> some of these </w:t>
      </w:r>
      <w:r w:rsidRPr="00726844">
        <w:rPr>
          <w:rStyle w:val="StyleBoldUnderline"/>
        </w:rPr>
        <w:t>vital services</w:t>
      </w:r>
      <w:r w:rsidRPr="00926B15">
        <w:rPr>
          <w:sz w:val="10"/>
        </w:rPr>
        <w:t xml:space="preserve"> we now consider fundamental to our daily lives. In this issue brief, we examine seven key areas where federal land and ocean management agencies, such as the Department of the Interior and the National Oceanic and Atmospheric Administration, make critical investments on which Americans have come to depend and what cutting these agencies might mean, including: Less accurate weather forecasts Slower energy development Fewer </w:t>
      </w:r>
      <w:proofErr w:type="spellStart"/>
      <w:r w:rsidRPr="00926B15">
        <w:rPr>
          <w:sz w:val="10"/>
        </w:rPr>
        <w:t>wildland</w:t>
      </w:r>
      <w:proofErr w:type="spellEnd"/>
      <w:r w:rsidRPr="00926B15">
        <w:rPr>
          <w:sz w:val="10"/>
        </w:rPr>
        <w:t xml:space="preserve"> firefighters Closures of national parks Fewer places to hunt Less fish on our tables Diminished maritime safety and security Overall, the Office of Management and Budget predicted in a recent report that sequestration will cut $2.603 billion in fiscal year 2013 alone from the agencies that manage the hundreds of millions of acres of lands and oceans that belong to U.S. taxpayers. There is no doubt Americans will feel the impacts of such massive cuts. In particular, we will see reductions in many services provided by land and ocean management agencies such as weather satellites, firefighters, American-made energy, and hunting and fishing opportunities. Additionally—and perhaps most obviously—the cuts will likely cause some level of closure, if not complete closure, at many of our parks, seashores, and other cherished places. Losing funding for these critical services and infrastructure also reduces their tremendous value as job creators and economic drivers. Americans depend on our public lands and ocean management agencies in three crucial areas: Providing safety and security (weather forecasting, park rangers, firefighters, the Coast Guard, etc.) Enhancing economic contributions (the Department of the Interior leveraged $385 billion in economic activity such as oil and gas, mining, timber, grazing, and recreation in 2011) Preserving America’s shared history, heritage, and recreation opportunities (national parks, forests, seashores, and historic landmarks) Voters recognize the value of these services and by nearly a 3-to-1 margin oppose reducing conservation funds to balance the budget. A poll conducted by the Nature Conservancy determined that 74 percent of voters say that, “even with federal budget problems, funding for conservation should not be cut.” And in the 2012 election, voters across 21 states approved ballot measures raising $767 million for new parks and conservation initiatives. As these statistics clearly show, many citizens are willing to pay a little more in order to fund conservation and related programs. In order to continue providing these necessary services to the American people, congressional </w:t>
      </w:r>
      <w:r w:rsidRPr="00926B15">
        <w:rPr>
          <w:rStyle w:val="StyleBoldUnderline"/>
        </w:rPr>
        <w:t>Republicans</w:t>
      </w:r>
      <w:r w:rsidRPr="00926B15">
        <w:rPr>
          <w:sz w:val="10"/>
        </w:rPr>
        <w:t xml:space="preserve"> must put forward a realistic plan that embraces both revenue increases and spending cuts. Such an approach would maintain as much funding as possible for these critical and valued government programs. The cost to administer our lands and ocean agencies is a sound investment for Americans due to the economic and societal benefits they provide. </w:t>
      </w:r>
      <w:r w:rsidRPr="00926B15">
        <w:rPr>
          <w:rStyle w:val="StyleBoldUnderline"/>
        </w:rPr>
        <w:t>Attempting</w:t>
      </w:r>
      <w:r w:rsidRPr="00926B15">
        <w:rPr>
          <w:sz w:val="10"/>
        </w:rPr>
        <w:t xml:space="preserve"> </w:t>
      </w:r>
      <w:r w:rsidRPr="00926B15">
        <w:rPr>
          <w:rStyle w:val="StyleBoldUnderline"/>
        </w:rPr>
        <w:t>to balance the budget</w:t>
      </w:r>
      <w:r w:rsidRPr="00926B15">
        <w:rPr>
          <w:sz w:val="10"/>
        </w:rPr>
        <w:t xml:space="preserve"> and avoid the fiscal showdown simply </w:t>
      </w:r>
      <w:r w:rsidRPr="00926B15">
        <w:rPr>
          <w:rStyle w:val="StyleBoldUnderline"/>
        </w:rPr>
        <w:t>by cutting spending</w:t>
      </w:r>
      <w:r w:rsidRPr="00926B15">
        <w:rPr>
          <w:sz w:val="10"/>
        </w:rPr>
        <w:t xml:space="preserve"> without a plan to increase revenue </w:t>
      </w:r>
      <w:r w:rsidRPr="00926B15">
        <w:rPr>
          <w:rStyle w:val="StyleBoldUnderline"/>
        </w:rPr>
        <w:t>means</w:t>
      </w:r>
      <w:r w:rsidRPr="00926B15">
        <w:rPr>
          <w:sz w:val="10"/>
        </w:rPr>
        <w:t xml:space="preserve"> we will be less prepared for the next Hurricane Sandy. It means we will be unable to control massive wildfires as quickly as we can today. And it means we will have fewer places to hunt, fish, and relax. </w:t>
      </w:r>
      <w:r w:rsidRPr="00926B15">
        <w:rPr>
          <w:rStyle w:val="StyleBoldUnderline"/>
        </w:rPr>
        <w:t xml:space="preserve">Impact on </w:t>
      </w:r>
      <w:r w:rsidRPr="00926B15">
        <w:rPr>
          <w:sz w:val="10"/>
        </w:rPr>
        <w:t>public lands and</w:t>
      </w:r>
      <w:r w:rsidRPr="00926B15">
        <w:rPr>
          <w:rStyle w:val="StyleBoldUnderline"/>
        </w:rPr>
        <w:t xml:space="preserve"> oceans</w:t>
      </w:r>
      <w:r>
        <w:rPr>
          <w:rStyle w:val="StyleBoldUnderline"/>
        </w:rPr>
        <w:t xml:space="preserve"> </w:t>
      </w:r>
      <w:r w:rsidRPr="00F80462">
        <w:rPr>
          <w:sz w:val="2"/>
          <w:szCs w:val="2"/>
        </w:rPr>
        <w:t xml:space="preserve">The White House Office of Management and Budget released a report in September determining that the “sequestration percentages for the non-defense function would be a reduction of 8.2 percent for discretionary appropriations and 7.6 percent for direct spending.” All of the cuts described in this issue brief are nondefense discretionary, except for one account in the Coast Guard that has a defense function and would receive a 9.4 percent cut totaling $50 million in fiscal year 2013. It is important to note that the Office of Management and Budget does not provide much specificity about how these cuts would be administered to individual programs within agencies. It lists them only in terms of high-level budget line items where appropriations are tracked. For example, the analysis shows that the National Park Service operations budget will lose $183 million, but it does not specify which services or which parks will bear the brunt of this reduction—those decisions are left to the agencies and departments themselves. It is therefore difficult to guess what sort of cuts the agencies might make—for example, which areas might close, which programs might end, how many jobs will be </w:t>
      </w:r>
      <w:proofErr w:type="gramStart"/>
      <w:r w:rsidRPr="00F80462">
        <w:rPr>
          <w:sz w:val="2"/>
          <w:szCs w:val="2"/>
        </w:rPr>
        <w:t>lost,</w:t>
      </w:r>
      <w:proofErr w:type="gramEnd"/>
      <w:r w:rsidRPr="00F80462">
        <w:rPr>
          <w:sz w:val="2"/>
          <w:szCs w:val="2"/>
        </w:rPr>
        <w:t xml:space="preserve"> and other details. Nevertheless, we can easily assume that cuts on such a massive scale will have a major impact on a number of fronts, and that Americans will feel them with regard to the services and values that the agencies provide. Less accurate weather forecasts One of the most important and evident investments that the federal government makes is in weather prediction. But sequestration could threaten the government’s ability to provide accurate weather forecasting by cutting the budget for the agency where weather prediction is housed. If this happens, Americans will get less precise daily weather reports and will suffer through less accurate natural disaster predictions for hurricanes, blizzards, droughts, tornadoes, and other weather events from the mundane to the catastrophic. The National Oceanic and Atmospheric Agency is the central agency for critical weather prediction resources. Its National Weather Service is the nation’s primary source of the data and analysis, forming the basis of everything from the forecasts you receive from meteorologists on the morning news to the National Hurricane Center’s storm-tracking capabilities to the long-term projections of global climate change. Even the Weather Channel’s forecasts come from this agency’s data. The United States is already falling behind other nations when it comes to forecasting capabilities. As accurate as the National Oceanic and Atmospheric Agency’s predictions of the track of Hurricane Sandy proved to be, European models predicted its landfall days before U.S. models did. As a result, when meteorologists sought to predict the arrival and intensity of the large storm that slammed into the New York/New Jersey area less than a week after Sandy, they frequently referenced the European model’s predictions to lend more credibility to their reports. Even though our domestic weather prediction capabilities trail the Europeans in many capacities, sequestration’s 8.2 percent cut would make them even worse. One specific example involves the ongoing effort to replace our nation’s aging weather monitoring satellites. The Government Accountability Office predicted that even at current spending levels, to buy replacement satellites, “there will likely be a gap in satellite data lasting 17 to 53 months”—the time it takes the old satellite to shut down and when its replacement can come online. During this time, the accuracy of advance warnings of impending weather disasters such as hurricanes and blizzards could decline by as much as 50 percent. The National Oceanic and Atmospheric Agency’s “Procurement, Acquisition, and Construction” account would face a $149 million reduction, according to the Office of Management and Budget’s projections. This would almost certainly extend the amount of time the country will have to get by with lower-quality storm predictions and warnings, potentially causing more damage and fatalities due to inaccurate weather prediction. Slower energy development</w:t>
      </w:r>
      <w:r w:rsidRPr="00926B15">
        <w:rPr>
          <w:sz w:val="10"/>
        </w:rPr>
        <w:t xml:space="preserve"> </w:t>
      </w:r>
      <w:r w:rsidRPr="00926B15">
        <w:rPr>
          <w:rStyle w:val="StyleBoldUnderline"/>
        </w:rPr>
        <w:t>Energy development</w:t>
      </w:r>
      <w:r w:rsidRPr="00926B15">
        <w:rPr>
          <w:sz w:val="10"/>
        </w:rPr>
        <w:t xml:space="preserve"> is an important and legitimate use </w:t>
      </w:r>
      <w:r w:rsidRPr="00926B15">
        <w:rPr>
          <w:rStyle w:val="StyleBoldUnderline"/>
        </w:rPr>
        <w:t>of our</w:t>
      </w:r>
      <w:r w:rsidRPr="00926B15">
        <w:rPr>
          <w:sz w:val="10"/>
        </w:rPr>
        <w:t xml:space="preserve"> lands and </w:t>
      </w:r>
      <w:r w:rsidRPr="00926B15">
        <w:rPr>
          <w:rStyle w:val="StyleBoldUnderline"/>
        </w:rPr>
        <w:t>oceans</w:t>
      </w:r>
      <w:r w:rsidRPr="00926B15">
        <w:rPr>
          <w:sz w:val="10"/>
        </w:rPr>
        <w:t xml:space="preserve">. Both onshore lands and the Outer Continental Shelf (lands owned by the U.S. that are underwater offshore) provide substantial natural resources used for energy. In fact, 32 percent of the oil, 21 percent of the natural gas, and 43 percent of the coal produced in the United States comes from federal lands and waters. </w:t>
      </w:r>
      <w:r w:rsidRPr="00926B15">
        <w:rPr>
          <w:rStyle w:val="StyleBoldUnderline"/>
        </w:rPr>
        <w:t>Sequestration</w:t>
      </w:r>
      <w:r w:rsidRPr="00926B15">
        <w:rPr>
          <w:sz w:val="10"/>
        </w:rPr>
        <w:t xml:space="preserve">, however, could potentially </w:t>
      </w:r>
      <w:r w:rsidRPr="00926B15">
        <w:rPr>
          <w:rStyle w:val="StyleBoldUnderline"/>
        </w:rPr>
        <w:t>hinder</w:t>
      </w:r>
      <w:r w:rsidRPr="00926B15">
        <w:rPr>
          <w:sz w:val="10"/>
        </w:rPr>
        <w:t xml:space="preserve"> government agencies from </w:t>
      </w:r>
      <w:r w:rsidRPr="00926B15">
        <w:rPr>
          <w:rStyle w:val="StyleBoldUnderline"/>
        </w:rPr>
        <w:t>planning, studying, and permitting</w:t>
      </w:r>
      <w:r w:rsidRPr="00926B15">
        <w:rPr>
          <w:sz w:val="10"/>
        </w:rPr>
        <w:t xml:space="preserve"> this energy development by limiting their resources and available staff. Public lands and oceans also offer significant opportunities for renewable energy development. Recently, the Department of the Interior announced that it had approved 10,000 megawatts of solar, wind, and geothermal energy on public lands, more than all previous administrations combined. The agency is also making progress when it comes to offshore wind development. The Cape Wind project has received all its permits and is preparing to begin construction on the country’s first offshore wind farm, in Massachusetts’ Nantucket Sound. And after completing the first phase of its “Smart from the Start” initiative, which identifies areas off the Atlantic coast that will be offered to developers, the agency issued its first lease under the program in October. But all of this progress could be drastically slowed under sequestration. Land and </w:t>
      </w:r>
      <w:r w:rsidRPr="00926B15">
        <w:rPr>
          <w:rStyle w:val="StyleBoldUnderline"/>
        </w:rPr>
        <w:t>ocean management agencies</w:t>
      </w:r>
      <w:r w:rsidRPr="00926B15">
        <w:rPr>
          <w:sz w:val="10"/>
        </w:rPr>
        <w:t xml:space="preserve"> </w:t>
      </w:r>
      <w:r w:rsidRPr="00926B15">
        <w:rPr>
          <w:rStyle w:val="Emphasis"/>
        </w:rPr>
        <w:t>face cuts to the programs</w:t>
      </w:r>
      <w:r w:rsidRPr="00926B15">
        <w:rPr>
          <w:sz w:val="10"/>
        </w:rPr>
        <w:t xml:space="preserve"> </w:t>
      </w:r>
      <w:r w:rsidRPr="00F80462">
        <w:rPr>
          <w:sz w:val="2"/>
          <w:szCs w:val="2"/>
        </w:rPr>
        <w:t xml:space="preserve">that allow them to plan for, study, permit, and help build fossil fuel and renewable energy projects on an efficient timeline. This means projects will take longer to get approved and set up, delaying the process of energy development and in some cases potentially stopping it completely. The stalling of energy development from our own public lands and oceans will also mean a greater reliance on foreign energy sources—an outcome we’ve been trying to get away from for years. Specifically, the Department of the Interior’s Bureau of Land Management faces an $85 million cut to its “Management of Lands and Resources” account in fiscal year 2013 alone. Part of this account is devoted to energy and minerals management, including permit processing and environmental analyses of energy projects. The Department’s Fish and Wildlife Service also has funds that allow it to study the impacts of energy development on species and habitats, but the account that is in part devoted to this purpose—“Resource Management”—will be slashed by $105 million in 2013 under sequestration. These types of cuts could delay the environmental review process, making it more difficult for renewable energy projects on public lands to actually get off the ground. In terms of offshore energy development, the Bureau of Ocean Energy Management will be cut by $13 million in fiscal year 2013 if the sequester moves forward. This agency manages exploration, science, leasing, permitting, and development of offshore energy resources, both fossil and renewable. Such a large cut to this agency’s budget could slow down the recent progress made on offshore wind energy development on the Outer Continental Shelf. Additionally, offshore drilling safety could be compromised by the fiscal showdown. The Office of Management and Budget notes that the agency that oversees offshore oil and gas rigs to ensure safety and environmental standards—the Bureau of Safety and Environmental Enforcement—is slated to be slashed by $16 million altogether in fiscal year 2013. As this agency noted in its budget justification: The bureau conducts thousands of inspections of OCS [Outer Continental Shelf] facilities and operations—covering tens of thousands of safety and pollution prevention components—to prevent offshore accidents and spills and to ensure a safe working environment. The bureau strives to conduct annual inspections of all oil and gas operations on the OCS, while focusing an increasing proportion of resources on the highest risk operations in order to examine safety equipment designed to prevent blowouts, fires, spills, and other major accidents. A $16 million cut to these operations could be dangerous for worker safety and well-being, as well as that of the ecosystems, communities, and businesses that rely on a healthy ocean. Further reductions to the budget of the U.S. Coast Guard, which serves as the first responder in the event of an oil spill, could also affect its ability to respond to emergencies and are detailed later in this report. Fewer </w:t>
      </w:r>
      <w:proofErr w:type="spellStart"/>
      <w:r w:rsidRPr="00F80462">
        <w:rPr>
          <w:sz w:val="2"/>
          <w:szCs w:val="2"/>
        </w:rPr>
        <w:t>wildland</w:t>
      </w:r>
      <w:proofErr w:type="spellEnd"/>
      <w:r w:rsidRPr="00F80462">
        <w:rPr>
          <w:sz w:val="2"/>
          <w:szCs w:val="2"/>
        </w:rPr>
        <w:t xml:space="preserve"> firefighters </w:t>
      </w:r>
      <w:proofErr w:type="gramStart"/>
      <w:r w:rsidRPr="00F80462">
        <w:rPr>
          <w:sz w:val="2"/>
          <w:szCs w:val="2"/>
        </w:rPr>
        <w:t>Our</w:t>
      </w:r>
      <w:proofErr w:type="gramEnd"/>
      <w:r w:rsidRPr="00F80462">
        <w:rPr>
          <w:sz w:val="2"/>
          <w:szCs w:val="2"/>
        </w:rPr>
        <w:t xml:space="preserve"> land management agencies also make critical investments in fighting forest and </w:t>
      </w:r>
      <w:proofErr w:type="spellStart"/>
      <w:r w:rsidRPr="00F80462">
        <w:rPr>
          <w:sz w:val="2"/>
          <w:szCs w:val="2"/>
        </w:rPr>
        <w:t>wildland</w:t>
      </w:r>
      <w:proofErr w:type="spellEnd"/>
      <w:r w:rsidRPr="00F80462">
        <w:rPr>
          <w:sz w:val="2"/>
          <w:szCs w:val="2"/>
        </w:rPr>
        <w:t xml:space="preserve"> fires. This year saw devastating fires on both private and public lands but was particularly bad for national forests—a fire in the Gila National Forest, for example, was New Mexico’s largest-ever fire. And the National Interagency Fire Center has determined the amount of acreage burned by wildfires has been increasing in recent decades. Land management agencies provide first-responder resources and capacity in terms of firefighters, equipment, and critical funding for fighting these blazes. They help keep American families safe in times of need, particularly those whose homes are close to wild places. But the U.S. Forest Service faces tremendous cuts to its firefighting capabilities under sequestration. Its “</w:t>
      </w:r>
      <w:proofErr w:type="spellStart"/>
      <w:r w:rsidRPr="00F80462">
        <w:rPr>
          <w:sz w:val="2"/>
          <w:szCs w:val="2"/>
        </w:rPr>
        <w:t>Wildland</w:t>
      </w:r>
      <w:proofErr w:type="spellEnd"/>
      <w:r w:rsidRPr="00F80462">
        <w:rPr>
          <w:sz w:val="2"/>
          <w:szCs w:val="2"/>
        </w:rPr>
        <w:t xml:space="preserve"> Fire Management” account, which funds preparedness, fire suppression, hazardous-fuels removal, restoration, and state fire assistance, among other things, is slated to be cut by $172 million in fiscal year 2013 if the sequester moves forward. Additionally, the Department of the Interior’s “</w:t>
      </w:r>
      <w:proofErr w:type="spellStart"/>
      <w:r w:rsidRPr="00F80462">
        <w:rPr>
          <w:sz w:val="2"/>
          <w:szCs w:val="2"/>
        </w:rPr>
        <w:t>Wildland</w:t>
      </w:r>
      <w:proofErr w:type="spellEnd"/>
      <w:r w:rsidRPr="00F80462">
        <w:rPr>
          <w:sz w:val="2"/>
          <w:szCs w:val="2"/>
        </w:rPr>
        <w:t xml:space="preserve"> Fire Management” account faces a $46 million cut next year. The department also funds the “FLAME Wildfire Suppression Reserve Fund,” which will be cut by $7 million under sequestration. In total, funding for </w:t>
      </w:r>
      <w:proofErr w:type="spellStart"/>
      <w:r w:rsidRPr="00F80462">
        <w:rPr>
          <w:sz w:val="2"/>
          <w:szCs w:val="2"/>
        </w:rPr>
        <w:t>wildland</w:t>
      </w:r>
      <w:proofErr w:type="spellEnd"/>
      <w:r w:rsidRPr="00F80462">
        <w:rPr>
          <w:sz w:val="2"/>
          <w:szCs w:val="2"/>
        </w:rPr>
        <w:t xml:space="preserve"> fire prevention and assistance at the land management agencies will be cut by $225 million. Without such funding, not only will Americans’ property and lives be more at risk, but special places such as national forests and national parks will be less resilient in the face of future fires. Closures of national parks National parks—often referred to as America’s best idea—are well-loved and protect our natural, cultural, and historical heritage. In addition to famous national parks such as Yellowstone and the Grand Canyon, the 398 national park units managed by the National Park Service range from Cape Cod National Seashore to the Apostle Islands National Lakeshore to the Flight 93 National Memorial. And yet many, if not all, of these national park units would face budgetary impacts under sequestration. These could include park closures, fewer visitor resources including educational programs, and a reduction in park staff such as rangers who help with upkeep on these sites. Combined, all of these changes could lead to far worse visitor experiences at national parks, making them less desirable vacation destinations for American and international tourists. Specifically, the Office of Management and Budget determined that the National Park Service as a whole faces a $218 million cut in fiscal year 2013. As seen in the chart below, the majority of this cut is in the “Operation of the National Park System” account, which funds programs such as protection of resources, law enforcement and park rangers, visitor services like education and interpretation, and maintenance such as trail construction and campgrounds. Potential cuts to the national Park Service in fiscal year 2013 The “Operation of the National Park System” account also contains much of the funding for agency staff—in fiscal year 2012 nearly all of the funds to pay the National Park Service’s employees were housed in this account. An 8.2 percent—or $183 million—cut to the “Operation of the National Park System” account could cripple some of the most important functions of the National Park Service, which was already facing a decreasing budget and a serious maintenance backlog. While it is difficult to know for sure what exactly would be cut due to lack of information from the agency, the National Parks Conservation Association speculates that these cuts would “very likely lead to the furloughing—or indefinite closure—of national parks. A cut of this magnitude would also likely lead to the loss of many park rangers, particularly during the busy visiting season.” The organization also warned that cuts of this magnitude could lead to park closures and calculated that an approximately 8 percent cut would be equivalent to closing up to 200 national park units with the smallest operating budgets, closing 150 parks with low visitation rates, or closing a handful of large and famous parks such as the National Mall and Memorials, Yellowstone, Yosemite, and Gateway National Recreation Area. In addition to the fact that visitors may not be able to see these places, their closures could also lead to declines in revenue and even jobs—the National Park Service stimulated $31 billion in economic contributions and 258,000 jobs in 2011. Fewer places to hunt America’s lands and oceans also provide important opportunities for recreation, including hunting and fishing. Many of the areas that are open to these activities also provide </w:t>
      </w:r>
      <w:proofErr w:type="spellStart"/>
      <w:r w:rsidRPr="00F80462">
        <w:rPr>
          <w:sz w:val="2"/>
          <w:szCs w:val="2"/>
        </w:rPr>
        <w:t>nonwildlife</w:t>
      </w:r>
      <w:proofErr w:type="spellEnd"/>
      <w:r w:rsidRPr="00F80462">
        <w:rPr>
          <w:sz w:val="2"/>
          <w:szCs w:val="2"/>
        </w:rPr>
        <w:t>-related recreation opportunities such as hiking, camping, boating, and off-road vehicle use. Not only are these areas important places to play, they also are important economic drivers: A recent report from the U.S. Fish and Wildlife Service found that more than 37 million Americans hunted or fished in 2011, contributing billions of dollars to the economy. A number of agencies that oversee recreational hunting and fishing face budgetary cuts. The Bureau of Land Management, for example, manages 256 million acres of public lands, much of which is open to sportsmen. The agency’s largest budget line item is “Management of Lands and Resources,” which includes nearly all of its funds to manage wildlife and fisheries, wilderness, and other recreation resources. And yet the Office of Management and Budget predicts this account will see an $85 million cut in fiscal year 2013. The U.S. Fish and Wildlife Service also has an vital role in providing hunting and fishing opportunities because it funds wildlife programs and manages the national wildlife refuges that serve as fish and game habitats. The “Resource Management” account in its budget houses operations such as visitor services, law enforcement, refuge maintenance, habitat conservation, and national fish-hatchery operations. This account would see a $105 million cut in fiscal year 2013, according to the Office of Management and Budget. The North American Wetlands Conservation Fund, which provides federal grants to restore wetlands for fish and wildlife, would be cut by $3 million, while the Federal Aid in Wildlife Restoration program (Pittman-Robinson), which provides federal funds to states for wildlife management and restoration, would be cut by $31 million. The Forest Service also faces cuts that would impair its ability to provide American sportsmen with recreation opportunities. Its “National Forest System” account, which would be cut by $129 million, funds priorities such as forest restoration, which provides new places to hunt and fish; planning in order to manage recreation opportunities; and an entire account devoted to “Recreation, Heritage, and Wilderness.” In addition, its “Forest and Rangeland Research” line item, which has a small subaccount for “Recreation Research and Development,” would be cut by $24 million, and the “State and Private Forestry” account, which provides funds for open space conservation and new protected areas, would be cut by $21 million. While it is unclear exactly which programs will be cut at each of these agencies—we have merely predicted potential implications of budget cuts—there is little doubt that cuts would impact the hunting and fishing experience that Americans currently enjoy. And cuts of this magnitude could potentially lead to a decline in the quality of wildlife habitat, fewer places that are protected for their hunting and fishing values, less law enforcement, poorly maintained hiking trails, deterioration of visitor facilities, fewer education programs, unprocessed hunting and access permits, and the basic disintegration of visitor experiences overall—all of which means less revenue. Less fish on your table America’s</w:t>
      </w:r>
      <w:r w:rsidRPr="00926B15">
        <w:rPr>
          <w:sz w:val="10"/>
        </w:rPr>
        <w:t xml:space="preserve"> </w:t>
      </w:r>
      <w:r w:rsidRPr="00926B15">
        <w:rPr>
          <w:rStyle w:val="StyleBoldUnderline"/>
        </w:rPr>
        <w:t>saltwater fisheries</w:t>
      </w:r>
      <w:r w:rsidRPr="00926B15">
        <w:rPr>
          <w:sz w:val="10"/>
        </w:rPr>
        <w:t xml:space="preserve">, both commercial and recreational, are </w:t>
      </w:r>
      <w:r w:rsidRPr="00926B15">
        <w:rPr>
          <w:rStyle w:val="StyleBoldUnderline"/>
        </w:rPr>
        <w:t>managed</w:t>
      </w:r>
      <w:r w:rsidRPr="00926B15">
        <w:rPr>
          <w:sz w:val="10"/>
        </w:rPr>
        <w:t xml:space="preserve"> </w:t>
      </w:r>
      <w:r w:rsidRPr="00926B15">
        <w:rPr>
          <w:rStyle w:val="StyleBoldUnderline"/>
        </w:rPr>
        <w:t>by</w:t>
      </w:r>
      <w:r w:rsidRPr="00926B15">
        <w:rPr>
          <w:sz w:val="10"/>
        </w:rPr>
        <w:t xml:space="preserve"> the [</w:t>
      </w:r>
      <w:r w:rsidRPr="00926B15">
        <w:rPr>
          <w:rStyle w:val="StyleBoldUnderline"/>
        </w:rPr>
        <w:t>NOAA</w:t>
      </w:r>
      <w:r w:rsidRPr="00926B15">
        <w:rPr>
          <w:sz w:val="10"/>
        </w:rPr>
        <w:t xml:space="preserve">] National Oceanic and Atmospheric Agency’s National Marine Fisheries Service. Despite an onerous and costly legal mandate to end overfishing in U.S. waters and set strict science-based annual catch limits in all fisheries beginning in 2011, this service’s </w:t>
      </w:r>
      <w:r w:rsidRPr="00926B15">
        <w:rPr>
          <w:rStyle w:val="StyleBoldUnderline"/>
        </w:rPr>
        <w:t>budget has already declined by more than 10 percent</w:t>
      </w:r>
      <w:r w:rsidRPr="00926B15">
        <w:rPr>
          <w:sz w:val="10"/>
        </w:rPr>
        <w:t xml:space="preserve"> from an all-time high of $1 billion in 2010 to $895 million for fiscal year 2012. The National Oceanic and Atmospheric Agency’s “Operations, Research, and Facilities” account—which includes </w:t>
      </w:r>
      <w:r w:rsidRPr="00926B15">
        <w:rPr>
          <w:rStyle w:val="StyleBoldUnderline"/>
        </w:rPr>
        <w:t>funding for day-to-day operations</w:t>
      </w:r>
      <w:r w:rsidRPr="00926B15">
        <w:rPr>
          <w:sz w:val="10"/>
        </w:rPr>
        <w:t xml:space="preserve"> of the National Marine Fisheries Service—will be cut by 8.2 percent if sequestration occurs. If the Office of Management and Budget applies that reduction equally across </w:t>
      </w:r>
      <w:proofErr w:type="gramStart"/>
      <w:r w:rsidRPr="00926B15">
        <w:rPr>
          <w:sz w:val="10"/>
        </w:rPr>
        <w:t>all the</w:t>
      </w:r>
      <w:proofErr w:type="gramEnd"/>
      <w:r w:rsidRPr="00926B15">
        <w:rPr>
          <w:sz w:val="10"/>
        </w:rPr>
        <w:t xml:space="preserve"> agency’s departments, that would mean a further reduction of $73 million from the National Marine Fisheries Service, on top of the 10 percent cut this year. These cuts could have major impacts on getting fish to our kitchen tables. No matter how the sequestration cuts end up being distributed, they will mean the agency’s fisheries scientists will have fewer resources with which to carry out research that informs the fishery stock assessments on which catch limits are based. If scientists know less, they will have to be more conservative with catch limits to ensure overfishing does not occur. This means fishermen will be forced to catch less, leading directly to fewer recreational opportunities, less fish in the marketplace, and a loss of revenue to coastal businesses and communities. The cuts will also have impacts on jobs because fishing in U.S. oceans is a massive economic driver in coastal regions. Saltwater anglers spent $19.5 billion in 2009, according to National Oceanic and </w:t>
      </w:r>
      <w:r w:rsidRPr="00926B15">
        <w:rPr>
          <w:sz w:val="10"/>
        </w:rPr>
        <w:lastRenderedPageBreak/>
        <w:t xml:space="preserve">Atmospheric Agency estimates, and the recreational fishing industry was directly responsible for more than 300,000 jobs (these figures do not include costs such as hotel rooms, meals, travel, and other services). This same report found that commercial fisheries accounted for more than 1 million jobs and more than $116 billion in sales impacts. </w:t>
      </w:r>
      <w:r w:rsidRPr="00926B15">
        <w:rPr>
          <w:rStyle w:val="StyleBoldUnderline"/>
        </w:rPr>
        <w:t>Members of the House of Representatives’</w:t>
      </w:r>
      <w:r w:rsidRPr="00926B15">
        <w:rPr>
          <w:sz w:val="10"/>
        </w:rPr>
        <w:t xml:space="preserve"> Appropriations Committee stated in a report on the 2012 budget for the federal government’s “Commerce, Justice, and Science” account that, “Healthy levels of investment in [fisheries] scientific research are the key to long-term economic growth.” And yet the </w:t>
      </w:r>
      <w:r w:rsidRPr="00926B15">
        <w:rPr>
          <w:rStyle w:val="StyleBoldUnderline"/>
        </w:rPr>
        <w:t>legislation</w:t>
      </w:r>
      <w:r w:rsidRPr="00926B15">
        <w:rPr>
          <w:sz w:val="10"/>
        </w:rPr>
        <w:t xml:space="preserve"> accompanying that report still </w:t>
      </w:r>
      <w:r w:rsidRPr="00926B15">
        <w:rPr>
          <w:rStyle w:val="StyleBoldUnderline"/>
        </w:rPr>
        <w:t>slashed</w:t>
      </w:r>
      <w:r w:rsidRPr="00926B15">
        <w:rPr>
          <w:sz w:val="10"/>
        </w:rPr>
        <w:t xml:space="preserve"> more </w:t>
      </w:r>
      <w:r w:rsidRPr="00926B15">
        <w:rPr>
          <w:rStyle w:val="StyleBoldUnderline"/>
        </w:rPr>
        <w:t>than $200 million from the president’s recommended budget.</w:t>
      </w:r>
      <w:r w:rsidRPr="00926B15">
        <w:rPr>
          <w:sz w:val="10"/>
        </w:rPr>
        <w:t xml:space="preserve"> Sequestration will cut even more.</w:t>
      </w:r>
    </w:p>
    <w:p w:rsidR="00405E2F" w:rsidRPr="007A1BE0" w:rsidRDefault="00405E2F" w:rsidP="00405E2F">
      <w:pPr>
        <w:rPr>
          <w:sz w:val="12"/>
        </w:rPr>
      </w:pPr>
    </w:p>
    <w:p w:rsidR="00405E2F" w:rsidRDefault="00405E2F" w:rsidP="00405E2F">
      <w:pPr>
        <w:pStyle w:val="Heading3"/>
      </w:pPr>
      <w:r>
        <w:lastRenderedPageBreak/>
        <w:t>Link – Marine Protected Areas – General</w:t>
      </w:r>
    </w:p>
    <w:p w:rsidR="00405E2F" w:rsidRDefault="00405E2F" w:rsidP="00405E2F">
      <w:pPr>
        <w:pStyle w:val="Heading4"/>
      </w:pPr>
      <w:r>
        <w:t>MPAs cause controversy – GOP House opposition</w:t>
      </w:r>
    </w:p>
    <w:p w:rsidR="00405E2F" w:rsidRDefault="00405E2F" w:rsidP="00405E2F">
      <w:r>
        <w:t xml:space="preserve">Zeke </w:t>
      </w:r>
      <w:r w:rsidRPr="0036302C">
        <w:rPr>
          <w:rStyle w:val="StyleStyleBold12pt"/>
        </w:rPr>
        <w:t>Grader</w:t>
      </w:r>
      <w:r>
        <w:t xml:space="preserve"> is Executive Director of the Pacific Coast Federation of Fishermen's Associations, December </w:t>
      </w:r>
      <w:r w:rsidRPr="0036302C">
        <w:rPr>
          <w:rStyle w:val="StyleStyleBold12pt"/>
        </w:rPr>
        <w:t>2010</w:t>
      </w:r>
      <w:r>
        <w:t xml:space="preserve"> “What Fisheries Might Expect in the New Congress” </w:t>
      </w:r>
      <w:hyperlink r:id="rId91" w:history="1">
        <w:r w:rsidRPr="002A7B81">
          <w:rPr>
            <w:rStyle w:val="Hyperlink"/>
          </w:rPr>
          <w:t>http://www.pcffa.org/fn-dec10.htm</w:t>
        </w:r>
      </w:hyperlink>
      <w:r>
        <w:t xml:space="preserve"> DA: 6/6/14</w:t>
      </w:r>
    </w:p>
    <w:p w:rsidR="00405E2F" w:rsidRPr="0036302C" w:rsidRDefault="00405E2F" w:rsidP="00405E2F"/>
    <w:p w:rsidR="00405E2F" w:rsidRPr="00AC58EA" w:rsidRDefault="00405E2F" w:rsidP="00405E2F">
      <w:pPr>
        <w:rPr>
          <w:sz w:val="12"/>
        </w:rPr>
      </w:pPr>
      <w:proofErr w:type="gramStart"/>
      <w:r w:rsidRPr="007A1BE0">
        <w:rPr>
          <w:rStyle w:val="StyleBoldUnderline"/>
        </w:rPr>
        <w:t>Marine Protected Areas</w:t>
      </w:r>
      <w:r w:rsidRPr="00AC58EA">
        <w:rPr>
          <w:sz w:val="12"/>
        </w:rPr>
        <w:t>/</w:t>
      </w:r>
      <w:r w:rsidRPr="00AC58EA">
        <w:rPr>
          <w:rStyle w:val="StyleBoldUnderline"/>
        </w:rPr>
        <w:t>Marine Zoning</w:t>
      </w:r>
      <w:r w:rsidRPr="00AC58EA">
        <w:rPr>
          <w:sz w:val="12"/>
        </w:rPr>
        <w:t>.</w:t>
      </w:r>
      <w:proofErr w:type="gramEnd"/>
      <w:r w:rsidRPr="00AC58EA">
        <w:rPr>
          <w:sz w:val="12"/>
        </w:rPr>
        <w:t xml:space="preserve"> Here there is good news. Keep in mind, marine protected areas can be a useful tool where there's a demonstrated need and good science is applied. Likewise, marine spatial planning could be helpful in the future to resolve space use conflicts between competing ocean uses. However, our concern has been with the misuse of the former and the unknown application of the latter. It </w:t>
      </w:r>
      <w:r w:rsidRPr="007A1BE0">
        <w:rPr>
          <w:rStyle w:val="StyleBoldUnderline"/>
        </w:rPr>
        <w:t>has been extremely difficult</w:t>
      </w:r>
      <w:r w:rsidRPr="00AC58EA">
        <w:rPr>
          <w:sz w:val="12"/>
        </w:rPr>
        <w:t xml:space="preserve"> </w:t>
      </w:r>
      <w:r w:rsidRPr="007A1BE0">
        <w:rPr>
          <w:rStyle w:val="StyleBoldUnderline"/>
        </w:rPr>
        <w:t>to bring any rationality into the debate</w:t>
      </w:r>
      <w:r w:rsidRPr="00AC58EA">
        <w:rPr>
          <w:sz w:val="12"/>
        </w:rPr>
        <w:t xml:space="preserve"> on the application and siting of marine protected areas. Instead they've become a cash cow for environmental groups, pocketing massive amounts of foundation grants to fund their campaigns, whether or not there is any need or the science to justify such closures. Some green groups have begun sounding like salesmen for monster pick-ups or Internet shills for male enhancement pills -- "bigger is better." Then there have been the academics sniffing-out grants from writing or testifying about the benefits of marine reserves -- whether or not the science is credible. Follow that up with politicians and bureaucrats falling in line to promote marine reserves to get their League of Conservation Voters green points -- either trying for a perfect score or to avoid a goose egg -- and you can kiss off any kind of measured, rational discussion. The announcement then (see below) that </w:t>
      </w:r>
      <w:r w:rsidRPr="007A1BE0">
        <w:rPr>
          <w:rStyle w:val="Emphasis"/>
        </w:rPr>
        <w:t>new national monuments would be carefully scrutinized by the new Congress</w:t>
      </w:r>
      <w:r w:rsidRPr="00AC58EA">
        <w:rPr>
          <w:sz w:val="12"/>
        </w:rPr>
        <w:t xml:space="preserve"> is welcome. </w:t>
      </w:r>
      <w:r w:rsidRPr="007A1BE0">
        <w:rPr>
          <w:rStyle w:val="StyleBoldUnderline"/>
        </w:rPr>
        <w:t>This</w:t>
      </w:r>
      <w:r w:rsidRPr="00AC58EA">
        <w:rPr>
          <w:sz w:val="12"/>
        </w:rPr>
        <w:t xml:space="preserve"> </w:t>
      </w:r>
      <w:r w:rsidRPr="007A1BE0">
        <w:rPr>
          <w:rStyle w:val="StyleBoldUnderline"/>
        </w:rPr>
        <w:t>should</w:t>
      </w:r>
      <w:r w:rsidRPr="00AC58EA">
        <w:rPr>
          <w:sz w:val="12"/>
        </w:rPr>
        <w:t xml:space="preserve"> help to slow </w:t>
      </w:r>
      <w:r w:rsidRPr="007A1BE0">
        <w:rPr>
          <w:rStyle w:val="StyleBoldUnderline"/>
        </w:rPr>
        <w:t>the process down</w:t>
      </w:r>
      <w:r w:rsidRPr="00AC58EA">
        <w:rPr>
          <w:sz w:val="12"/>
        </w:rPr>
        <w:t xml:space="preserve">. The one downside is that the new House is less likely to want to tackle pollution and water quality issues that have to be addressed -- not just fishing -- to make an effective marine protected area. Indeed, many of the already designated areas protect little, they're merely no fishing zones, sort of like Maginot Lines in the sea readily penetrated by pollution and oil spills. But then we haven't seen much from politicians or bureaucrats, to date, at either the federal or state level with the backbone to address water quality issues affecting MPAs. So what's the difference here? </w:t>
      </w:r>
      <w:r w:rsidRPr="007A1BE0">
        <w:rPr>
          <w:rStyle w:val="StyleBoldUnderline"/>
        </w:rPr>
        <w:t>The new House leadership will also</w:t>
      </w:r>
      <w:r w:rsidRPr="00AC58EA">
        <w:rPr>
          <w:sz w:val="12"/>
        </w:rPr>
        <w:t xml:space="preserve"> likely </w:t>
      </w:r>
      <w:r w:rsidRPr="007A1BE0">
        <w:rPr>
          <w:rStyle w:val="StyleBoldUnderline"/>
        </w:rPr>
        <w:t>slow down the rush to "marine spatial planning</w:t>
      </w:r>
      <w:r w:rsidRPr="00AC58EA">
        <w:rPr>
          <w:sz w:val="12"/>
        </w:rPr>
        <w:t xml:space="preserve">." A two-year slow down to allow for a more thoughtful, consensus driven, marine zoning policy to evolve would be welcome. The way we'd envision this happening is that </w:t>
      </w:r>
      <w:r w:rsidRPr="007A1BE0">
        <w:rPr>
          <w:rStyle w:val="StyleBoldUnderline"/>
        </w:rPr>
        <w:t>implementation</w:t>
      </w:r>
      <w:r w:rsidRPr="00AC58EA">
        <w:rPr>
          <w:sz w:val="12"/>
        </w:rPr>
        <w:t xml:space="preserve"> of spatial planning </w:t>
      </w:r>
      <w:r w:rsidRPr="007A1BE0">
        <w:rPr>
          <w:rStyle w:val="StyleBoldUnderline"/>
        </w:rPr>
        <w:t xml:space="preserve">getting held up in the House </w:t>
      </w:r>
      <w:r w:rsidRPr="00AC58EA">
        <w:rPr>
          <w:sz w:val="12"/>
        </w:rPr>
        <w:t xml:space="preserve">Resources </w:t>
      </w:r>
      <w:r w:rsidRPr="007A1BE0">
        <w:rPr>
          <w:rStyle w:val="StyleBoldUnderline"/>
        </w:rPr>
        <w:t>Committee</w:t>
      </w:r>
      <w:r w:rsidRPr="00AC58EA">
        <w:rPr>
          <w:sz w:val="12"/>
        </w:rPr>
        <w:t xml:space="preserve"> could then lead to off-the-Hill discussions among the various interest groups (fishing, conservation, maritime) to forge an acceptable policy. </w:t>
      </w:r>
      <w:r w:rsidRPr="007A1BE0">
        <w:rPr>
          <w:rStyle w:val="StyleBoldUnderline"/>
        </w:rPr>
        <w:t>In the House there is</w:t>
      </w:r>
      <w:r w:rsidRPr="00AC58EA">
        <w:rPr>
          <w:sz w:val="12"/>
        </w:rPr>
        <w:t xml:space="preserve">, or should be, concern from the fishing industry about the </w:t>
      </w:r>
      <w:r w:rsidRPr="00AC58EA">
        <w:rPr>
          <w:rStyle w:val="StyleBoldUnderline"/>
        </w:rPr>
        <w:t xml:space="preserve">leadership's closeness with Big Oil, Big Ag, Big Development, Big </w:t>
      </w:r>
      <w:proofErr w:type="spellStart"/>
      <w:r w:rsidRPr="00AC58EA">
        <w:rPr>
          <w:rStyle w:val="StyleBoldUnderline"/>
        </w:rPr>
        <w:t>Pharma</w:t>
      </w:r>
      <w:proofErr w:type="spellEnd"/>
      <w:r w:rsidRPr="00AC58EA">
        <w:rPr>
          <w:rStyle w:val="StyleBoldUnderline"/>
        </w:rPr>
        <w:t xml:space="preserve"> and Big Insurance</w:t>
      </w:r>
      <w:r w:rsidRPr="00AC58EA">
        <w:rPr>
          <w:sz w:val="12"/>
        </w:rPr>
        <w:t xml:space="preserve">. On the other hand, they don't owe Big Green anything. </w:t>
      </w:r>
    </w:p>
    <w:p w:rsidR="00405E2F" w:rsidRPr="007A1BE0" w:rsidRDefault="00405E2F" w:rsidP="00405E2F">
      <w:pPr>
        <w:pStyle w:val="Heading4"/>
      </w:pPr>
      <w:r>
        <w:t>MPA creation cause fights – fishing lobbies and jurisdictional confusion</w:t>
      </w:r>
    </w:p>
    <w:p w:rsidR="00405E2F" w:rsidRDefault="00405E2F" w:rsidP="00405E2F">
      <w:r>
        <w:t xml:space="preserve">Bruce </w:t>
      </w:r>
      <w:proofErr w:type="spellStart"/>
      <w:r w:rsidRPr="007E7905">
        <w:rPr>
          <w:rStyle w:val="StyleStyleBold12pt"/>
        </w:rPr>
        <w:t>Barcott</w:t>
      </w:r>
      <w:proofErr w:type="spellEnd"/>
      <w:r>
        <w:t xml:space="preserve"> is an environmental journalist whose articles have appeared in Outside Magazine, National Geographic, The New York Times Magazine, and </w:t>
      </w:r>
      <w:proofErr w:type="spellStart"/>
      <w:r>
        <w:t>OnEarth</w:t>
      </w:r>
      <w:proofErr w:type="spellEnd"/>
      <w:r>
        <w:t xml:space="preserve"> magazine, 6-6-</w:t>
      </w:r>
      <w:r w:rsidRPr="007E7905">
        <w:rPr>
          <w:rStyle w:val="StyleStyleBold12pt"/>
        </w:rPr>
        <w:t>2011</w:t>
      </w:r>
      <w:r>
        <w:t xml:space="preserve"> “The Unfulfilled Promise of the World’s Marine Protected Areas” </w:t>
      </w:r>
      <w:hyperlink r:id="rId92" w:history="1">
        <w:r w:rsidRPr="002A7B81">
          <w:rPr>
            <w:rStyle w:val="Hyperlink"/>
          </w:rPr>
          <w:t>http://e360.yale.edu/feature/fulfilling_the_great_promise_of_worlds_marine_protected_areas/2416/</w:t>
        </w:r>
      </w:hyperlink>
      <w:r>
        <w:t xml:space="preserve"> DA: 6/6/14 **edited for gendered language</w:t>
      </w:r>
    </w:p>
    <w:p w:rsidR="00405E2F" w:rsidRPr="007E7905" w:rsidRDefault="00405E2F" w:rsidP="00405E2F"/>
    <w:p w:rsidR="00405E2F" w:rsidRPr="00AC58EA" w:rsidRDefault="00405E2F" w:rsidP="00405E2F">
      <w:pPr>
        <w:rPr>
          <w:sz w:val="12"/>
        </w:rPr>
      </w:pPr>
      <w:r w:rsidRPr="00AC58EA">
        <w:rPr>
          <w:sz w:val="12"/>
        </w:rPr>
        <w:t xml:space="preserve">In fact there’s new evidence that the </w:t>
      </w:r>
      <w:r w:rsidRPr="00AC58EA">
        <w:rPr>
          <w:rStyle w:val="StyleBoldUnderline"/>
        </w:rPr>
        <w:t>marine reserves</w:t>
      </w:r>
      <w:r w:rsidRPr="00AC58EA">
        <w:rPr>
          <w:sz w:val="12"/>
        </w:rPr>
        <w:t xml:space="preserve"> are helping to replenish the open areas hit hard by the yellow tang divers. In a paper published in the December 2010 issue of </w:t>
      </w:r>
      <w:proofErr w:type="spellStart"/>
      <w:r w:rsidRPr="00AC58EA">
        <w:rPr>
          <w:sz w:val="12"/>
        </w:rPr>
        <w:t>PLoS</w:t>
      </w:r>
      <w:proofErr w:type="spellEnd"/>
      <w:r w:rsidRPr="00AC58EA">
        <w:rPr>
          <w:sz w:val="12"/>
        </w:rPr>
        <w:t xml:space="preserve"> One, </w:t>
      </w:r>
      <w:proofErr w:type="spellStart"/>
      <w:r w:rsidRPr="00AC58EA">
        <w:rPr>
          <w:sz w:val="12"/>
        </w:rPr>
        <w:t>Tissot</w:t>
      </w:r>
      <w:proofErr w:type="spellEnd"/>
      <w:r w:rsidRPr="00AC58EA">
        <w:rPr>
          <w:sz w:val="12"/>
        </w:rPr>
        <w:t xml:space="preserve"> showed that larvae from fish spawning inside the marine reserve were floating outside the reserve, effectively seeding areas up to 100 kilometers away. “This is the first time that larval dispersal has been shown to be one of the mechanisms underlying what we call the seeding effect of marine reserves,” said Mark </w:t>
      </w:r>
      <w:proofErr w:type="spellStart"/>
      <w:r w:rsidRPr="00AC58EA">
        <w:rPr>
          <w:sz w:val="12"/>
        </w:rPr>
        <w:t>Hixon</w:t>
      </w:r>
      <w:proofErr w:type="spellEnd"/>
      <w:r w:rsidRPr="00AC58EA">
        <w:rPr>
          <w:sz w:val="12"/>
        </w:rPr>
        <w:t xml:space="preserve">, an Oregon State University marine ecologist and former chair of NOAA’s Marine Protected Areas Federal Advisory Committee, who was one of </w:t>
      </w:r>
      <w:proofErr w:type="spellStart"/>
      <w:r w:rsidRPr="00AC58EA">
        <w:rPr>
          <w:sz w:val="12"/>
        </w:rPr>
        <w:t>Tissot’s</w:t>
      </w:r>
      <w:proofErr w:type="spellEnd"/>
      <w:r w:rsidRPr="00AC58EA">
        <w:rPr>
          <w:sz w:val="12"/>
        </w:rPr>
        <w:t xml:space="preserve"> co-authors. “Populations build up inside the reserves, those fish spawn, and their larvae drift out and rain down on fished areas outside the reserves.” His research, </w:t>
      </w:r>
      <w:proofErr w:type="spellStart"/>
      <w:r w:rsidRPr="00AC58EA">
        <w:rPr>
          <w:sz w:val="12"/>
        </w:rPr>
        <w:t>Tissot</w:t>
      </w:r>
      <w:proofErr w:type="spellEnd"/>
      <w:r w:rsidRPr="00AC58EA">
        <w:rPr>
          <w:sz w:val="12"/>
        </w:rPr>
        <w:t xml:space="preserve"> said, sends “a strong message about marine reserves. These things are really working.” But if they work so well, why </w:t>
      </w:r>
      <w:r w:rsidRPr="00AC58EA">
        <w:rPr>
          <w:rStyle w:val="StyleBoldUnderline"/>
        </w:rPr>
        <w:t>aren’t</w:t>
      </w:r>
      <w:r w:rsidRPr="00AC58EA">
        <w:rPr>
          <w:sz w:val="12"/>
        </w:rPr>
        <w:t xml:space="preserve"> more </w:t>
      </w:r>
      <w:r w:rsidRPr="00AC58EA">
        <w:rPr>
          <w:rStyle w:val="StyleBoldUnderline"/>
        </w:rPr>
        <w:t>being created</w:t>
      </w:r>
      <w:r w:rsidRPr="00AC58EA">
        <w:rPr>
          <w:sz w:val="12"/>
        </w:rPr>
        <w:t xml:space="preserve">? The short answer is that </w:t>
      </w:r>
      <w:r w:rsidRPr="00AC58EA">
        <w:rPr>
          <w:rStyle w:val="Emphasis"/>
        </w:rPr>
        <w:t>fisher</w:t>
      </w:r>
      <w:r>
        <w:rPr>
          <w:rStyle w:val="Emphasis"/>
        </w:rPr>
        <w:t>s</w:t>
      </w:r>
      <w:r w:rsidRPr="00AC58EA">
        <w:rPr>
          <w:sz w:val="12"/>
        </w:rPr>
        <w:t xml:space="preserve">, in general, </w:t>
      </w:r>
      <w:r w:rsidRPr="00AC58EA">
        <w:rPr>
          <w:rStyle w:val="Emphasis"/>
        </w:rPr>
        <w:t>hate them</w:t>
      </w:r>
      <w:r w:rsidRPr="00AC58EA">
        <w:rPr>
          <w:sz w:val="12"/>
        </w:rPr>
        <w:t xml:space="preserve">. </w:t>
      </w:r>
      <w:r w:rsidRPr="00AC58EA">
        <w:rPr>
          <w:rStyle w:val="StyleBoldUnderline"/>
        </w:rPr>
        <w:t>Or at best they distrust them</w:t>
      </w:r>
      <w:r w:rsidRPr="00AC58EA">
        <w:rPr>
          <w:sz w:val="12"/>
        </w:rPr>
        <w:t xml:space="preserve">. Marine reserves are usually set up in the most welcoming fish habitat, which anglers, of course, consider the best fishing spots. But scientists and conservationists point out that unless more marine reserves are established, there will soon </w:t>
      </w:r>
      <w:proofErr w:type="gramStart"/>
      <w:r w:rsidRPr="00AC58EA">
        <w:rPr>
          <w:sz w:val="12"/>
        </w:rPr>
        <w:t>be</w:t>
      </w:r>
      <w:proofErr w:type="gramEnd"/>
      <w:r w:rsidRPr="00AC58EA">
        <w:rPr>
          <w:sz w:val="12"/>
        </w:rPr>
        <w:t xml:space="preserve"> no fishing spots. </w:t>
      </w:r>
      <w:r>
        <w:rPr>
          <w:rStyle w:val="Emphasis"/>
        </w:rPr>
        <w:t>Fishers</w:t>
      </w:r>
      <w:r w:rsidRPr="00AC58EA">
        <w:rPr>
          <w:rStyle w:val="Emphasis"/>
        </w:rPr>
        <w:t xml:space="preserve"> can be powerful political players</w:t>
      </w:r>
      <w:r w:rsidRPr="00AC58EA">
        <w:rPr>
          <w:sz w:val="12"/>
        </w:rPr>
        <w:t xml:space="preserve">. “Fishing closures are unlikely to be adopted in areas of highly valuable commercial fishing or those near large fishing-dependent populations,” Jay Nelson, director of Pew’s Oceans Legacy campaign, wrote last year. “Therefore, the most feasible sites are in remote areas that for various reasons have not yet been the target of large-scale commercial fishing or other extractive activities.” In the U.S., a number of states are considering establishing new marine reserves, spurred on by an increased awareness of the ocean’s plight and the recent green energy rush to industrialize offshore wind and wave power sites. California is in the final stages of a decade-long redesign of its marine protected areas system. In Oregon, the state has established two very small marine reserves that it labels “pilot projects,” and three other potential reserve sites are under consideration. Bernie Bjork, a retired commercial fisherman from Astoria, Oregon, who spent the past year fighting over one of the reserves, sees the creation of a marine reserve as one more nail in the coffin of Oregon’s commercial fishing fleet. “Since 1999, 80 percent of the trawl fleet’s fishing grounds off the coast of Oregon and Washington </w:t>
      </w:r>
      <w:proofErr w:type="gramStart"/>
      <w:r w:rsidRPr="00AC58EA">
        <w:rPr>
          <w:sz w:val="12"/>
        </w:rPr>
        <w:t>have</w:t>
      </w:r>
      <w:proofErr w:type="gramEnd"/>
      <w:r w:rsidRPr="00AC58EA">
        <w:rPr>
          <w:sz w:val="12"/>
        </w:rPr>
        <w:t xml:space="preserve"> been closed down,” he told me. He’s not an unreasonable guy. A few years ago he worked with Environmental Defense to help establish quota systems on the West Coast. But the politics of the whole process frustrated him. “They said they’d allow boats to come in, but you can’t fish. And then they said the crabbers could come in, but not the trawlers. They’re going to use ‘adaptive management,’ which means they can change the rules at any time. It really got confusing.” </w:t>
      </w:r>
      <w:r w:rsidRPr="00AC58EA">
        <w:rPr>
          <w:rStyle w:val="StyleBoldUnderline"/>
        </w:rPr>
        <w:t>When it comes to marine reserves</w:t>
      </w:r>
      <w:r w:rsidRPr="00AC58EA">
        <w:rPr>
          <w:sz w:val="12"/>
        </w:rPr>
        <w:t xml:space="preserve">, everything is negotiable, and </w:t>
      </w:r>
      <w:r w:rsidRPr="00AC58EA">
        <w:rPr>
          <w:rStyle w:val="Emphasis"/>
        </w:rPr>
        <w:t>confusion is common</w:t>
      </w:r>
      <w:r w:rsidRPr="00AC58EA">
        <w:rPr>
          <w:sz w:val="12"/>
        </w:rPr>
        <w:t xml:space="preserve">. </w:t>
      </w:r>
      <w:r w:rsidRPr="00AC58EA">
        <w:rPr>
          <w:rStyle w:val="StyleBoldUnderline"/>
        </w:rPr>
        <w:t>There are few clear hard-and-fast rules</w:t>
      </w:r>
      <w:r w:rsidRPr="00AC58EA">
        <w:rPr>
          <w:sz w:val="12"/>
        </w:rPr>
        <w:t xml:space="preserve"> as there are with terrestrial wilderness designations, partly </w:t>
      </w:r>
      <w:r w:rsidRPr="00AC58EA">
        <w:rPr>
          <w:rStyle w:val="StyleBoldUnderline"/>
        </w:rPr>
        <w:t xml:space="preserve">because the ocean is so much more dynamic </w:t>
      </w:r>
      <w:r w:rsidRPr="00AC58EA">
        <w:rPr>
          <w:sz w:val="12"/>
        </w:rPr>
        <w:t xml:space="preserve">and complex, and partly because there’s no congressional act establishing marine reserves as there is for federally protected wilderness. While the designations given to </w:t>
      </w:r>
      <w:r w:rsidRPr="00AC58EA">
        <w:rPr>
          <w:rStyle w:val="StyleBoldUnderline"/>
        </w:rPr>
        <w:t xml:space="preserve">marine protected areas </w:t>
      </w:r>
      <w:r w:rsidRPr="00AC58EA">
        <w:rPr>
          <w:sz w:val="12"/>
        </w:rPr>
        <w:t>— ecosystem reserves, marine sanctuaries, marine reserves, marine monuments — may be terms of art to bureaucrats, to the rest of us they’</w:t>
      </w:r>
      <w:r w:rsidRPr="00AC58EA">
        <w:rPr>
          <w:rStyle w:val="StyleBoldUnderline"/>
        </w:rPr>
        <w:t>re</w:t>
      </w:r>
      <w:r w:rsidRPr="00AC58EA">
        <w:rPr>
          <w:sz w:val="12"/>
        </w:rPr>
        <w:t xml:space="preserve"> </w:t>
      </w:r>
      <w:r w:rsidRPr="00AC58EA">
        <w:rPr>
          <w:rStyle w:val="StyleBoldUnderline"/>
        </w:rPr>
        <w:t>confusing and alienating.</w:t>
      </w:r>
    </w:p>
    <w:p w:rsidR="00405E2F" w:rsidRDefault="00405E2F" w:rsidP="00405E2F">
      <w:pPr>
        <w:pStyle w:val="Heading4"/>
      </w:pPr>
      <w:r>
        <w:t>MPA designation causes controversy – significant Navy and fisher opposition</w:t>
      </w:r>
    </w:p>
    <w:p w:rsidR="00405E2F" w:rsidRDefault="00405E2F" w:rsidP="00405E2F">
      <w:r>
        <w:t>Christopher Pala, journalist</w:t>
      </w:r>
    </w:p>
    <w:p w:rsidR="00405E2F" w:rsidRDefault="00405E2F" w:rsidP="00405E2F">
      <w:r>
        <w:lastRenderedPageBreak/>
        <w:t xml:space="preserve">Reports on Central Asia, the oceans, climate change, the boreal forest and the North Pole, 2-10-2009 “Will Obama Expand the “No-Take” Pacific Fishing Zones?” </w:t>
      </w:r>
      <w:hyperlink r:id="rId93" w:history="1">
        <w:r w:rsidRPr="002A7B81">
          <w:rPr>
            <w:rStyle w:val="Hyperlink"/>
          </w:rPr>
          <w:t>http://www.atuna.com/NewsArchive/ViewArticle.asp?ID=6663</w:t>
        </w:r>
      </w:hyperlink>
      <w:r>
        <w:t xml:space="preserve"> DA 6/6/14</w:t>
      </w:r>
    </w:p>
    <w:p w:rsidR="00405E2F" w:rsidRPr="009169D6" w:rsidRDefault="00405E2F" w:rsidP="00405E2F"/>
    <w:p w:rsidR="00405E2F" w:rsidRPr="00AC58EA" w:rsidRDefault="00405E2F" w:rsidP="00405E2F">
      <w:pPr>
        <w:rPr>
          <w:sz w:val="8"/>
        </w:rPr>
      </w:pPr>
      <w:r w:rsidRPr="00AC58EA">
        <w:rPr>
          <w:sz w:val="8"/>
        </w:rPr>
        <w:t xml:space="preserve">Many </w:t>
      </w:r>
      <w:r w:rsidRPr="00AC58EA">
        <w:rPr>
          <w:rStyle w:val="StyleBoldUnderline"/>
        </w:rPr>
        <w:t>environmentalists say the time to create marine no-take areas is now</w:t>
      </w:r>
      <w:r w:rsidRPr="00AC58EA">
        <w:rPr>
          <w:sz w:val="8"/>
        </w:rPr>
        <w:t xml:space="preserve">, before these fleets start increasing their fishing effort in the Pacific. Bush’s latest reserves in the Central Pacific include the islands of Howland, Baker, Palmyra, Johnston, Jarvis, Wake and Kingman Reef, making up the 215,000 </w:t>
      </w:r>
      <w:proofErr w:type="spellStart"/>
      <w:r w:rsidRPr="00AC58EA">
        <w:rPr>
          <w:sz w:val="8"/>
        </w:rPr>
        <w:t>sq</w:t>
      </w:r>
      <w:proofErr w:type="spellEnd"/>
      <w:r w:rsidRPr="00AC58EA">
        <w:rPr>
          <w:sz w:val="8"/>
        </w:rPr>
        <w:t xml:space="preserve"> km Pacific Remote Islands Marine National Monument, along with the 35,000 </w:t>
      </w:r>
      <w:proofErr w:type="spellStart"/>
      <w:r w:rsidRPr="00AC58EA">
        <w:rPr>
          <w:sz w:val="8"/>
        </w:rPr>
        <w:t>sq</w:t>
      </w:r>
      <w:proofErr w:type="spellEnd"/>
      <w:r w:rsidRPr="00AC58EA">
        <w:rPr>
          <w:sz w:val="8"/>
        </w:rPr>
        <w:t xml:space="preserve"> km Rose Island Marine National Monument, just east of Pago Pago. In the Western Pacific, it involves a small area around the northern-most Mariana Islands. </w:t>
      </w:r>
      <w:r w:rsidRPr="00AC58EA">
        <w:rPr>
          <w:rStyle w:val="StyleBoldUnderline"/>
        </w:rPr>
        <w:t>If</w:t>
      </w:r>
      <w:r w:rsidRPr="00AC58EA">
        <w:rPr>
          <w:sz w:val="8"/>
        </w:rPr>
        <w:t xml:space="preserve"> the </w:t>
      </w:r>
      <w:r w:rsidRPr="00AC58EA">
        <w:rPr>
          <w:rStyle w:val="StyleBoldUnderline"/>
        </w:rPr>
        <w:t>Obama</w:t>
      </w:r>
      <w:r w:rsidRPr="00AC58EA">
        <w:rPr>
          <w:sz w:val="8"/>
        </w:rPr>
        <w:t xml:space="preserve"> administration </w:t>
      </w:r>
      <w:r w:rsidRPr="00AC58EA">
        <w:rPr>
          <w:rStyle w:val="StyleBoldUnderline"/>
        </w:rPr>
        <w:t>extends the monuments</w:t>
      </w:r>
      <w:r w:rsidRPr="00AC58EA">
        <w:rPr>
          <w:sz w:val="8"/>
        </w:rPr>
        <w:t xml:space="preserve"> to the full EEZs, marine biologists like Steve Gaines say that added to the Phoenix Islands Protected Area and the Nauru Agreement no-take pockets of international waters, the measure could have some effect on the tuna stocks that provide income for many Pacific nations. “Usually the effect of marine protected areas on fish like tuna that travel all over the ocean is marginal,” says Gaines, an authority on marine reserves who heads the Marine Science Institute at the University of California at Santa Barbara. “But if these multiple reserves are big enough, you could see increases in their populations.” John Hampton, the Oceanic Fisheries Program Manager at the Secretariat of the Pacific community, says that to be effective, marine protected areas need to go in tandem with reduced fishing outside those areas if the actual catch is to be reduced—something that the Nauru Agreement accomplishes by restricting fishing in the EEZs of its members as its bans its licensees from fishing in the high-seas pockets. Ironically, </w:t>
      </w:r>
      <w:r w:rsidRPr="00AC58EA">
        <w:rPr>
          <w:rStyle w:val="StyleBoldUnderline"/>
        </w:rPr>
        <w:t xml:space="preserve">the most </w:t>
      </w:r>
      <w:r w:rsidRPr="00AC58EA">
        <w:rPr>
          <w:rStyle w:val="Emphasis"/>
        </w:rPr>
        <w:t>significant opposition</w:t>
      </w:r>
      <w:r w:rsidRPr="00AC58EA">
        <w:rPr>
          <w:sz w:val="8"/>
        </w:rPr>
        <w:t xml:space="preserve"> to extending the monuments to the full EEZs of the 11 islands had nothing to do with fishing: it </w:t>
      </w:r>
      <w:r w:rsidRPr="00AC58EA">
        <w:rPr>
          <w:rStyle w:val="StyleBoldUnderline"/>
        </w:rPr>
        <w:t>came from the US Navy</w:t>
      </w:r>
      <w:r w:rsidRPr="00AC58EA">
        <w:rPr>
          <w:sz w:val="8"/>
        </w:rPr>
        <w:t xml:space="preserve">. Even though Bush specified in a memorandum last August that the monument designation “should not limit the department of defense from carrying out its mission” in the Pacific, senior Pentagon officials expressed concern that it could lead to future restrictions on their ability to carry out their tasks. They cited lawsuits restricting the use of active sonar, which injures whales and dolphins that arose from Bush’s designation of the Northwestern Hawaiian Islands monument two years ago. “Without the Navy, I think the monuments would have been a lot bigger,” said one environmentalist. </w:t>
      </w:r>
      <w:r w:rsidRPr="00AC58EA">
        <w:rPr>
          <w:rStyle w:val="StyleBoldUnderline"/>
        </w:rPr>
        <w:t xml:space="preserve">Then </w:t>
      </w:r>
      <w:proofErr w:type="gramStart"/>
      <w:r w:rsidRPr="00AC58EA">
        <w:rPr>
          <w:rStyle w:val="StyleBoldUnderline"/>
        </w:rPr>
        <w:t>came</w:t>
      </w:r>
      <w:proofErr w:type="gramEnd"/>
      <w:r w:rsidRPr="00AC58EA">
        <w:rPr>
          <w:rStyle w:val="StyleBoldUnderline"/>
        </w:rPr>
        <w:t xml:space="preserve"> opposition from </w:t>
      </w:r>
      <w:r w:rsidRPr="00AC58EA">
        <w:rPr>
          <w:sz w:val="8"/>
        </w:rPr>
        <w:t>recreational</w:t>
      </w:r>
      <w:r w:rsidRPr="00AC58EA">
        <w:rPr>
          <w:rStyle w:val="StyleBoldUnderline"/>
        </w:rPr>
        <w:t xml:space="preserve"> fishers</w:t>
      </w:r>
      <w:r w:rsidRPr="00AC58EA">
        <w:rPr>
          <w:sz w:val="8"/>
        </w:rPr>
        <w:t xml:space="preserve">. </w:t>
      </w:r>
      <w:r w:rsidRPr="00AC58EA">
        <w:rPr>
          <w:rStyle w:val="StyleBoldUnderline"/>
        </w:rPr>
        <w:t>Eight organizations</w:t>
      </w:r>
      <w:r w:rsidRPr="00AC58EA">
        <w:rPr>
          <w:sz w:val="8"/>
        </w:rPr>
        <w:t xml:space="preserve"> representing them </w:t>
      </w:r>
      <w:r w:rsidRPr="00AC58EA">
        <w:rPr>
          <w:rStyle w:val="StyleBoldUnderline"/>
        </w:rPr>
        <w:t xml:space="preserve">urged Bush not to ban </w:t>
      </w:r>
      <w:r w:rsidRPr="00AC58EA">
        <w:rPr>
          <w:sz w:val="8"/>
        </w:rPr>
        <w:t xml:space="preserve">recreational </w:t>
      </w:r>
      <w:r w:rsidRPr="00AC58EA">
        <w:rPr>
          <w:rStyle w:val="StyleBoldUnderline"/>
        </w:rPr>
        <w:t>fishing</w:t>
      </w:r>
      <w:r w:rsidRPr="00AC58EA">
        <w:rPr>
          <w:sz w:val="8"/>
        </w:rPr>
        <w:t xml:space="preserve"> in any of the monuments, even though virtually none is taking place there or </w:t>
      </w:r>
      <w:proofErr w:type="gramStart"/>
      <w:r w:rsidRPr="00AC58EA">
        <w:rPr>
          <w:sz w:val="8"/>
        </w:rPr>
        <w:t>is</w:t>
      </w:r>
      <w:proofErr w:type="gramEnd"/>
      <w:r w:rsidRPr="00AC58EA">
        <w:rPr>
          <w:sz w:val="8"/>
        </w:rPr>
        <w:t xml:space="preserve"> likely to take place there in the foreseeable future because of their remote locations—with the exception of Palmyra, which hosts a few dozen fishermen a year. “We do not support any unnecessary closures to recreational fishing unless there is a scientific determination that shows recreational fishing is harming the ecosystem,” said Patty </w:t>
      </w:r>
      <w:proofErr w:type="spellStart"/>
      <w:r w:rsidRPr="00AC58EA">
        <w:rPr>
          <w:sz w:val="8"/>
        </w:rPr>
        <w:t>Doerr</w:t>
      </w:r>
      <w:proofErr w:type="spellEnd"/>
      <w:r w:rsidRPr="00AC58EA">
        <w:rPr>
          <w:sz w:val="8"/>
        </w:rPr>
        <w:t xml:space="preserve"> of the American </w:t>
      </w:r>
      <w:proofErr w:type="spellStart"/>
      <w:r w:rsidRPr="00AC58EA">
        <w:rPr>
          <w:sz w:val="8"/>
        </w:rPr>
        <w:t>Sportfishing</w:t>
      </w:r>
      <w:proofErr w:type="spellEnd"/>
      <w:r w:rsidRPr="00AC58EA">
        <w:rPr>
          <w:sz w:val="8"/>
        </w:rPr>
        <w:t xml:space="preserve"> Association. She added that the only way for a closure to be justified in the Pacific areas would be for recreational fishing to be introduced and for it to demonstrably harm the environment. The new set of closed areas will have little immediate effect: Hawaii’s 123 long-liners were spending less than 5 percent of their time there, NOAA figures show, and the waters off the northernmost Marianas, which have few tuna, are not fished at all. But that did not prevent </w:t>
      </w:r>
      <w:r w:rsidRPr="00AC58EA">
        <w:rPr>
          <w:rStyle w:val="Emphasis"/>
        </w:rPr>
        <w:t xml:space="preserve">aggressive </w:t>
      </w:r>
      <w:proofErr w:type="spellStart"/>
      <w:r w:rsidRPr="00AC58EA">
        <w:rPr>
          <w:rStyle w:val="Emphasis"/>
        </w:rPr>
        <w:t>pushback</w:t>
      </w:r>
      <w:proofErr w:type="spellEnd"/>
      <w:r w:rsidRPr="00AC58EA">
        <w:rPr>
          <w:sz w:val="8"/>
        </w:rPr>
        <w:t xml:space="preserve"> </w:t>
      </w:r>
      <w:r w:rsidRPr="00AC58EA">
        <w:rPr>
          <w:rStyle w:val="StyleBoldUnderline"/>
        </w:rPr>
        <w:t>from</w:t>
      </w:r>
      <w:r w:rsidRPr="00AC58EA">
        <w:rPr>
          <w:sz w:val="8"/>
        </w:rPr>
        <w:t xml:space="preserve"> Pacific marine conservationists’ old nemesis, </w:t>
      </w:r>
      <w:r w:rsidRPr="00AC58EA">
        <w:rPr>
          <w:rStyle w:val="StyleBoldUnderline"/>
        </w:rPr>
        <w:t>the</w:t>
      </w:r>
      <w:r w:rsidRPr="00AC58EA">
        <w:rPr>
          <w:sz w:val="8"/>
        </w:rPr>
        <w:t xml:space="preserve"> </w:t>
      </w:r>
      <w:r w:rsidRPr="00AC58EA">
        <w:rPr>
          <w:rStyle w:val="StyleBoldUnderline"/>
        </w:rPr>
        <w:t>Western Pacific Regional Fishery Management Council</w:t>
      </w:r>
      <w:r w:rsidRPr="00AC58EA">
        <w:rPr>
          <w:sz w:val="8"/>
        </w:rPr>
        <w:t xml:space="preserve">, a federal agency whose executive director, Kitty Simonds, has fought restrictions on fishing for three decades. </w:t>
      </w:r>
      <w:proofErr w:type="spellStart"/>
      <w:r w:rsidRPr="00AC58EA">
        <w:rPr>
          <w:sz w:val="8"/>
        </w:rPr>
        <w:t>Wespac</w:t>
      </w:r>
      <w:proofErr w:type="spellEnd"/>
      <w:r w:rsidRPr="00AC58EA">
        <w:rPr>
          <w:sz w:val="8"/>
        </w:rPr>
        <w:t xml:space="preserve"> is tasked with protecting the interests of fishing companies as well as insuring that these interests don’t reduce fish stocks, but it has presided over the rapid collapse of lobster stocks in the Northwestern Hawaiian Islands and a steep decline in the fish stocks of the Main Hawaiian Islands. It has even encouraged the issuance of commercial bottom-fishing and lobster-fishing permits in the National Wildlife Refuges of Baker, Howland, Kingman, Jarvis, Johnston and Palmyra, in violation of federal laws, says Jim Maragos, a veteran Fish and Wildlife Service scientist. In Saipan, where tourism and the garment industry are in free-fall, a pro-monument petition attracted 6000 signatures and the Hotel Association and the Chamber of Commerce endorsed turning the waters around the three northernmost islands—</w:t>
      </w:r>
      <w:proofErr w:type="spellStart"/>
      <w:r w:rsidRPr="00AC58EA">
        <w:rPr>
          <w:sz w:val="8"/>
        </w:rPr>
        <w:t>Maug</w:t>
      </w:r>
      <w:proofErr w:type="spellEnd"/>
      <w:r w:rsidRPr="00AC58EA">
        <w:rPr>
          <w:sz w:val="8"/>
        </w:rPr>
        <w:t xml:space="preserve">, Asuncion and </w:t>
      </w:r>
      <w:proofErr w:type="spellStart"/>
      <w:r w:rsidRPr="00AC58EA">
        <w:rPr>
          <w:sz w:val="8"/>
        </w:rPr>
        <w:t>Uracus</w:t>
      </w:r>
      <w:proofErr w:type="spellEnd"/>
      <w:r w:rsidRPr="00AC58EA">
        <w:rPr>
          <w:sz w:val="8"/>
        </w:rPr>
        <w:t xml:space="preserve">—into a marine national monument. “Almost no one is able to enjoy these islands at this time,” wrote Lynn Knight, chairwoman of the association, in a letter to Bush, while monument status would “boost the local economy in promoting ecotourism”. In contrast, the governor and most of the legislature have voiced their opposition to what they call “The Pew Monument” in language that strikingly resembles </w:t>
      </w:r>
      <w:proofErr w:type="spellStart"/>
      <w:r w:rsidRPr="00AC58EA">
        <w:rPr>
          <w:sz w:val="8"/>
        </w:rPr>
        <w:t>Wespac’s</w:t>
      </w:r>
      <w:proofErr w:type="spellEnd"/>
      <w:r w:rsidRPr="00AC58EA">
        <w:rPr>
          <w:sz w:val="8"/>
        </w:rPr>
        <w:t xml:space="preserve">. “The opposition was led by </w:t>
      </w:r>
      <w:proofErr w:type="spellStart"/>
      <w:r w:rsidRPr="00AC58EA">
        <w:rPr>
          <w:sz w:val="8"/>
        </w:rPr>
        <w:t>Wespac</w:t>
      </w:r>
      <w:proofErr w:type="spellEnd"/>
      <w:r w:rsidRPr="00AC58EA">
        <w:rPr>
          <w:sz w:val="8"/>
        </w:rPr>
        <w:t xml:space="preserve"> in every regard,” said Rick Gaffney, a former </w:t>
      </w:r>
      <w:proofErr w:type="spellStart"/>
      <w:r w:rsidRPr="00AC58EA">
        <w:rPr>
          <w:sz w:val="8"/>
        </w:rPr>
        <w:t>Wespac</w:t>
      </w:r>
      <w:proofErr w:type="spellEnd"/>
      <w:r w:rsidRPr="00AC58EA">
        <w:rPr>
          <w:sz w:val="8"/>
        </w:rPr>
        <w:t xml:space="preserve"> council member. “Without </w:t>
      </w:r>
      <w:proofErr w:type="spellStart"/>
      <w:r w:rsidRPr="00AC58EA">
        <w:rPr>
          <w:sz w:val="8"/>
        </w:rPr>
        <w:t>Wespac</w:t>
      </w:r>
      <w:proofErr w:type="spellEnd"/>
      <w:r w:rsidRPr="00AC58EA">
        <w:rPr>
          <w:sz w:val="8"/>
        </w:rPr>
        <w:t xml:space="preserve">,” added Andrew Salas, a former Marianas legislator, “the opposition would have been minimal. There would have been a bit of grumbling because relations between the Marianas government and the federal government are pretty bad these days, but that’s it, because the overwhelming majority of the people support the monument.” </w:t>
      </w:r>
      <w:proofErr w:type="spellStart"/>
      <w:r w:rsidRPr="00AC58EA">
        <w:rPr>
          <w:sz w:val="8"/>
        </w:rPr>
        <w:t>Wespac</w:t>
      </w:r>
      <w:proofErr w:type="spellEnd"/>
      <w:r w:rsidRPr="00AC58EA">
        <w:rPr>
          <w:sz w:val="8"/>
        </w:rPr>
        <w:t xml:space="preserve"> is under investigation by the US General Accountability Office and the Inspector General of the Commerce Department for suspected illegal lobbying. In a letter to Bush that received wide publicity in Saipan, Aha </w:t>
      </w:r>
      <w:proofErr w:type="spellStart"/>
      <w:r w:rsidRPr="00AC58EA">
        <w:rPr>
          <w:sz w:val="8"/>
        </w:rPr>
        <w:t>Kiole</w:t>
      </w:r>
      <w:proofErr w:type="spellEnd"/>
      <w:r w:rsidRPr="00AC58EA">
        <w:rPr>
          <w:sz w:val="8"/>
        </w:rPr>
        <w:t xml:space="preserve">, an </w:t>
      </w:r>
      <w:proofErr w:type="spellStart"/>
      <w:r w:rsidRPr="00AC58EA">
        <w:rPr>
          <w:sz w:val="8"/>
        </w:rPr>
        <w:t>organisation</w:t>
      </w:r>
      <w:proofErr w:type="spellEnd"/>
      <w:r w:rsidRPr="00AC58EA">
        <w:rPr>
          <w:sz w:val="8"/>
        </w:rPr>
        <w:t xml:space="preserve"> essentially created by </w:t>
      </w:r>
      <w:proofErr w:type="spellStart"/>
      <w:r w:rsidRPr="00AC58EA">
        <w:rPr>
          <w:sz w:val="8"/>
        </w:rPr>
        <w:t>Wespac</w:t>
      </w:r>
      <w:proofErr w:type="spellEnd"/>
      <w:r w:rsidRPr="00AC58EA">
        <w:rPr>
          <w:sz w:val="8"/>
        </w:rPr>
        <w:t xml:space="preserve"> to prevent marine reserves from being created in Hawaii, accused the president of having created the Northwestern Hawaiian Islands reserve “without the participation of the Native Hawaiian people,” all of whom feel “anger, trepidation and despair” whenever the monument “is mentioned.” Although more than 100 hearings were held on the issue over six years, the letter asserts that most Hawaiians “did not know that the Pew Foundation was planning to take three-fourths of Hawaiian lands and make it into a monument.” (In fact, the total land area of the ten-islet monument is 13 </w:t>
      </w:r>
      <w:proofErr w:type="spellStart"/>
      <w:r w:rsidRPr="00AC58EA">
        <w:rPr>
          <w:sz w:val="8"/>
        </w:rPr>
        <w:t>sq</w:t>
      </w:r>
      <w:proofErr w:type="spellEnd"/>
      <w:r w:rsidRPr="00AC58EA">
        <w:rPr>
          <w:sz w:val="8"/>
        </w:rPr>
        <w:t xml:space="preserve"> km, while the rest of Hawaii totals 16,635sq km). The Marianas monument, the letter continued, “will take an integral part of the Marianas culture away from the native people—with no hope of ever getting this part of their heritage back”. Like all federal agencies, </w:t>
      </w:r>
      <w:proofErr w:type="spellStart"/>
      <w:r w:rsidRPr="00AC58EA">
        <w:rPr>
          <w:sz w:val="8"/>
        </w:rPr>
        <w:t>Wespac</w:t>
      </w:r>
      <w:proofErr w:type="spellEnd"/>
      <w:r w:rsidRPr="00AC58EA">
        <w:rPr>
          <w:sz w:val="8"/>
        </w:rPr>
        <w:t xml:space="preserve"> is barred from spending federal funds to lobby the legislative branches of state and federal government. The General Accounting Office, the investigative arm of Congress, and the Inspector General of the Commerce Department are currently both investigating allegations that </w:t>
      </w:r>
      <w:proofErr w:type="spellStart"/>
      <w:r w:rsidRPr="00AC58EA">
        <w:rPr>
          <w:sz w:val="8"/>
        </w:rPr>
        <w:t>Wespac</w:t>
      </w:r>
      <w:proofErr w:type="spellEnd"/>
      <w:r w:rsidRPr="00AC58EA">
        <w:rPr>
          <w:sz w:val="8"/>
        </w:rPr>
        <w:t xml:space="preserve"> lobbied the US Congress and the Hawaii legislature to push its pro-fishing, anti-conservation agenda, notably in creating Aha </w:t>
      </w:r>
      <w:proofErr w:type="spellStart"/>
      <w:r w:rsidRPr="00AC58EA">
        <w:rPr>
          <w:sz w:val="8"/>
        </w:rPr>
        <w:t>Kiole</w:t>
      </w:r>
      <w:proofErr w:type="spellEnd"/>
      <w:r w:rsidRPr="00AC58EA">
        <w:rPr>
          <w:sz w:val="8"/>
        </w:rPr>
        <w:t xml:space="preserve">. In Saipan, much of the political elite </w:t>
      </w:r>
      <w:proofErr w:type="gramStart"/>
      <w:r w:rsidRPr="00AC58EA">
        <w:rPr>
          <w:sz w:val="8"/>
        </w:rPr>
        <w:t>has</w:t>
      </w:r>
      <w:proofErr w:type="gramEnd"/>
      <w:r w:rsidRPr="00AC58EA">
        <w:rPr>
          <w:sz w:val="8"/>
        </w:rPr>
        <w:t xml:space="preserve"> ties to </w:t>
      </w:r>
      <w:proofErr w:type="spellStart"/>
      <w:r w:rsidRPr="00AC58EA">
        <w:rPr>
          <w:sz w:val="8"/>
        </w:rPr>
        <w:t>Wespac</w:t>
      </w:r>
      <w:proofErr w:type="spellEnd"/>
      <w:r w:rsidRPr="00AC58EA">
        <w:rPr>
          <w:sz w:val="8"/>
        </w:rPr>
        <w:t xml:space="preserve">. The governor’s chief of staff, Ray </w:t>
      </w:r>
      <w:proofErr w:type="spellStart"/>
      <w:r w:rsidRPr="00AC58EA">
        <w:rPr>
          <w:sz w:val="8"/>
        </w:rPr>
        <w:t>Mafnas</w:t>
      </w:r>
      <w:proofErr w:type="spellEnd"/>
      <w:r w:rsidRPr="00AC58EA">
        <w:rPr>
          <w:sz w:val="8"/>
        </w:rPr>
        <w:t xml:space="preserve">, is a senior, unsalaried </w:t>
      </w:r>
      <w:proofErr w:type="spellStart"/>
      <w:r w:rsidRPr="00AC58EA">
        <w:rPr>
          <w:sz w:val="8"/>
        </w:rPr>
        <w:t>Wespac</w:t>
      </w:r>
      <w:proofErr w:type="spellEnd"/>
      <w:r w:rsidRPr="00AC58EA">
        <w:rPr>
          <w:sz w:val="8"/>
        </w:rPr>
        <w:t xml:space="preserve"> official who collects over US$600 a day every time he travels for </w:t>
      </w:r>
      <w:proofErr w:type="spellStart"/>
      <w:r w:rsidRPr="00AC58EA">
        <w:rPr>
          <w:sz w:val="8"/>
        </w:rPr>
        <w:t>Wespac</w:t>
      </w:r>
      <w:proofErr w:type="spellEnd"/>
      <w:r w:rsidRPr="00AC58EA">
        <w:rPr>
          <w:sz w:val="8"/>
        </w:rPr>
        <w:t xml:space="preserve">. Arnold Palacios, Speaker of the House, is a former member of the </w:t>
      </w:r>
      <w:proofErr w:type="spellStart"/>
      <w:r w:rsidRPr="00AC58EA">
        <w:rPr>
          <w:sz w:val="8"/>
        </w:rPr>
        <w:t>Wespac</w:t>
      </w:r>
      <w:proofErr w:type="spellEnd"/>
      <w:r w:rsidRPr="00AC58EA">
        <w:rPr>
          <w:sz w:val="8"/>
        </w:rPr>
        <w:t xml:space="preserve"> council. He wrote in a letter to Bush that the “loss of control over such a vast area of land and water is an assault on the traditions and culture of the islands.” The representative Speaker Palacios appointed as chairman of the House Federal Relations Committee, Representative Diego </w:t>
      </w:r>
      <w:proofErr w:type="spellStart"/>
      <w:r w:rsidRPr="00AC58EA">
        <w:rPr>
          <w:sz w:val="8"/>
        </w:rPr>
        <w:t>Benavente</w:t>
      </w:r>
      <w:proofErr w:type="spellEnd"/>
      <w:r w:rsidRPr="00AC58EA">
        <w:rPr>
          <w:sz w:val="8"/>
        </w:rPr>
        <w:t xml:space="preserve">, is a former lieutenant governor who is running for governor. He engineered the approval of two He was president of the Saipan Fishermen’s Association in 2005 when it got a US$150,000 grant from </w:t>
      </w:r>
      <w:proofErr w:type="spellStart"/>
      <w:r w:rsidRPr="00AC58EA">
        <w:rPr>
          <w:sz w:val="8"/>
        </w:rPr>
        <w:t>Wespac</w:t>
      </w:r>
      <w:proofErr w:type="spellEnd"/>
      <w:r w:rsidRPr="00AC58EA">
        <w:rPr>
          <w:sz w:val="8"/>
        </w:rPr>
        <w:t xml:space="preserve"> to rent and equip a store to sell its members’ catch. But this past December, the Marianas Variety reported that the store had closed two months after it opened because of unexpected expenses “like utilities, rent, and salaries.” </w:t>
      </w:r>
      <w:proofErr w:type="spellStart"/>
      <w:r w:rsidRPr="00AC58EA">
        <w:rPr>
          <w:sz w:val="8"/>
        </w:rPr>
        <w:t>Benavente</w:t>
      </w:r>
      <w:proofErr w:type="spellEnd"/>
      <w:r w:rsidRPr="00AC58EA">
        <w:rPr>
          <w:sz w:val="8"/>
        </w:rPr>
        <w:t xml:space="preserve"> was quoted as saying: “We ran out of money, basically.” Valentin </w:t>
      </w:r>
      <w:proofErr w:type="spellStart"/>
      <w:r w:rsidRPr="00AC58EA">
        <w:rPr>
          <w:sz w:val="8"/>
        </w:rPr>
        <w:t>Taisakan</w:t>
      </w:r>
      <w:proofErr w:type="spellEnd"/>
      <w:r w:rsidRPr="00AC58EA">
        <w:rPr>
          <w:sz w:val="8"/>
        </w:rPr>
        <w:t xml:space="preserve">, the mayor of the Northern Islands Municipality, which lies south of the three islands designated as a monument by Bush in January, also wrote to Bush in opposition to the monument. </w:t>
      </w:r>
      <w:proofErr w:type="spellStart"/>
      <w:r w:rsidRPr="00AC58EA">
        <w:rPr>
          <w:sz w:val="8"/>
        </w:rPr>
        <w:t>Taisakan</w:t>
      </w:r>
      <w:proofErr w:type="spellEnd"/>
      <w:r w:rsidRPr="00AC58EA">
        <w:rPr>
          <w:sz w:val="8"/>
        </w:rPr>
        <w:t xml:space="preserve">, who lives in Saipan, received a US$90,000 </w:t>
      </w:r>
      <w:proofErr w:type="spellStart"/>
      <w:r w:rsidRPr="00AC58EA">
        <w:rPr>
          <w:sz w:val="8"/>
        </w:rPr>
        <w:t>Wespac</w:t>
      </w:r>
      <w:proofErr w:type="spellEnd"/>
      <w:r w:rsidRPr="00AC58EA">
        <w:rPr>
          <w:sz w:val="8"/>
        </w:rPr>
        <w:t xml:space="preserve"> grant to create a fishing base in his remote municipality, but the base never opened, according to Saipan sources. In another letter to Bush opposing the designation, Juan </w:t>
      </w:r>
      <w:proofErr w:type="spellStart"/>
      <w:r w:rsidRPr="00AC58EA">
        <w:rPr>
          <w:sz w:val="8"/>
        </w:rPr>
        <w:t>Borja</w:t>
      </w:r>
      <w:proofErr w:type="spellEnd"/>
      <w:r w:rsidRPr="00AC58EA">
        <w:rPr>
          <w:sz w:val="8"/>
        </w:rPr>
        <w:t xml:space="preserve"> </w:t>
      </w:r>
      <w:proofErr w:type="spellStart"/>
      <w:r w:rsidRPr="00AC58EA">
        <w:rPr>
          <w:sz w:val="8"/>
        </w:rPr>
        <w:t>Tudela</w:t>
      </w:r>
      <w:proofErr w:type="spellEnd"/>
      <w:r w:rsidRPr="00AC58EA">
        <w:rPr>
          <w:sz w:val="8"/>
        </w:rPr>
        <w:t xml:space="preserve">, the mayor of Saipan, where most of the Marianas’ 65,000 people live, said the monument waters should be left under the control of </w:t>
      </w:r>
      <w:proofErr w:type="spellStart"/>
      <w:r w:rsidRPr="00AC58EA">
        <w:rPr>
          <w:sz w:val="8"/>
        </w:rPr>
        <w:t>Wespac</w:t>
      </w:r>
      <w:proofErr w:type="spellEnd"/>
      <w:r w:rsidRPr="00AC58EA">
        <w:rPr>
          <w:sz w:val="8"/>
        </w:rPr>
        <w:t xml:space="preserve">, which he called “much more sensitive to the Pacific Islanders’ way of life.” </w:t>
      </w:r>
      <w:proofErr w:type="spellStart"/>
      <w:r w:rsidRPr="00AC58EA">
        <w:rPr>
          <w:sz w:val="8"/>
        </w:rPr>
        <w:t>Wespac’s</w:t>
      </w:r>
      <w:proofErr w:type="spellEnd"/>
      <w:r w:rsidRPr="00AC58EA">
        <w:rPr>
          <w:sz w:val="8"/>
        </w:rPr>
        <w:t xml:space="preserve"> vice-chairman, Manny Duenas, head of a fishermen’s group in Guam, went further in his own letter to Bush. “The taking of our marine resources may be construed as being no different than cattle rustling” and it would “serve as a springboard to ensure the cultural genocide of a people,” he wrote. </w:t>
      </w:r>
      <w:r w:rsidRPr="00AC58EA">
        <w:rPr>
          <w:rStyle w:val="StyleBoldUnderline"/>
        </w:rPr>
        <w:t>The result of all this opposition,</w:t>
      </w:r>
      <w:r w:rsidRPr="00AC58EA">
        <w:rPr>
          <w:sz w:val="8"/>
        </w:rPr>
        <w:t xml:space="preserve"> and of negotiations between James </w:t>
      </w:r>
      <w:proofErr w:type="spellStart"/>
      <w:r w:rsidRPr="00AC58EA">
        <w:rPr>
          <w:sz w:val="8"/>
        </w:rPr>
        <w:t>Connaughton</w:t>
      </w:r>
      <w:proofErr w:type="spellEnd"/>
      <w:r w:rsidRPr="00AC58EA">
        <w:rPr>
          <w:sz w:val="8"/>
        </w:rPr>
        <w:t xml:space="preserve">, Bush’s environmental adviser, and Gov. </w:t>
      </w:r>
      <w:proofErr w:type="spellStart"/>
      <w:r w:rsidRPr="00AC58EA">
        <w:rPr>
          <w:sz w:val="8"/>
        </w:rPr>
        <w:t>Benigno</w:t>
      </w:r>
      <w:proofErr w:type="spellEnd"/>
      <w:r w:rsidRPr="00AC58EA">
        <w:rPr>
          <w:sz w:val="8"/>
        </w:rPr>
        <w:t xml:space="preserve"> </w:t>
      </w:r>
      <w:proofErr w:type="spellStart"/>
      <w:r w:rsidRPr="00AC58EA">
        <w:rPr>
          <w:sz w:val="8"/>
        </w:rPr>
        <w:t>Fitial</w:t>
      </w:r>
      <w:proofErr w:type="spellEnd"/>
      <w:r w:rsidRPr="00AC58EA">
        <w:rPr>
          <w:sz w:val="8"/>
        </w:rPr>
        <w:t xml:space="preserve">, </w:t>
      </w:r>
      <w:r w:rsidRPr="00AC58EA">
        <w:rPr>
          <w:rStyle w:val="StyleBoldUnderline"/>
        </w:rPr>
        <w:t>was a</w:t>
      </w:r>
      <w:r w:rsidRPr="00AC58EA">
        <w:rPr>
          <w:sz w:val="8"/>
        </w:rPr>
        <w:t xml:space="preserve"> Marianas marine </w:t>
      </w:r>
      <w:r w:rsidRPr="00AC58EA">
        <w:rPr>
          <w:rStyle w:val="StyleBoldUnderline"/>
        </w:rPr>
        <w:t>reserve</w:t>
      </w:r>
      <w:r w:rsidRPr="00AC58EA">
        <w:rPr>
          <w:sz w:val="8"/>
        </w:rPr>
        <w:t xml:space="preserve"> </w:t>
      </w:r>
      <w:r w:rsidRPr="00AC58EA">
        <w:rPr>
          <w:rStyle w:val="StyleBoldUnderline"/>
        </w:rPr>
        <w:t>truncated into three segments</w:t>
      </w:r>
      <w:r w:rsidRPr="00AC58EA">
        <w:rPr>
          <w:sz w:val="8"/>
        </w:rPr>
        <w:t xml:space="preserve">, </w:t>
      </w:r>
      <w:r w:rsidRPr="00AC58EA">
        <w:rPr>
          <w:rStyle w:val="StyleBoldUnderline"/>
        </w:rPr>
        <w:t xml:space="preserve">all falling far short of the goals </w:t>
      </w:r>
      <w:r w:rsidRPr="00AC58EA">
        <w:rPr>
          <w:sz w:val="8"/>
        </w:rPr>
        <w:t xml:space="preserve">articulated by its proponents: • The Islands Unit around </w:t>
      </w:r>
      <w:proofErr w:type="spellStart"/>
      <w:r w:rsidRPr="00AC58EA">
        <w:rPr>
          <w:sz w:val="8"/>
        </w:rPr>
        <w:t>Maug</w:t>
      </w:r>
      <w:proofErr w:type="spellEnd"/>
      <w:r w:rsidRPr="00AC58EA">
        <w:rPr>
          <w:sz w:val="8"/>
        </w:rPr>
        <w:t xml:space="preserve">, Asuncion and </w:t>
      </w:r>
      <w:proofErr w:type="spellStart"/>
      <w:r w:rsidRPr="00AC58EA">
        <w:rPr>
          <w:sz w:val="8"/>
        </w:rPr>
        <w:t>Uracus</w:t>
      </w:r>
      <w:proofErr w:type="spellEnd"/>
      <w:r w:rsidRPr="00AC58EA">
        <w:rPr>
          <w:sz w:val="8"/>
        </w:rPr>
        <w:t xml:space="preserve"> is only 42,500 </w:t>
      </w:r>
      <w:proofErr w:type="spellStart"/>
      <w:r w:rsidRPr="00AC58EA">
        <w:rPr>
          <w:sz w:val="8"/>
        </w:rPr>
        <w:t>sq</w:t>
      </w:r>
      <w:proofErr w:type="spellEnd"/>
      <w:r w:rsidRPr="00AC58EA">
        <w:rPr>
          <w:sz w:val="8"/>
        </w:rPr>
        <w:t xml:space="preserve"> km instead of the 300,000 </w:t>
      </w:r>
      <w:proofErr w:type="spellStart"/>
      <w:r w:rsidRPr="00AC58EA">
        <w:rPr>
          <w:sz w:val="8"/>
        </w:rPr>
        <w:t>sq</w:t>
      </w:r>
      <w:proofErr w:type="spellEnd"/>
      <w:r w:rsidRPr="00AC58EA">
        <w:rPr>
          <w:sz w:val="8"/>
        </w:rPr>
        <w:t xml:space="preserve"> km proposed by </w:t>
      </w:r>
      <w:proofErr w:type="spellStart"/>
      <w:r w:rsidRPr="00AC58EA">
        <w:rPr>
          <w:sz w:val="8"/>
        </w:rPr>
        <w:t>Lubchenco</w:t>
      </w:r>
      <w:proofErr w:type="spellEnd"/>
      <w:r w:rsidRPr="00AC58EA">
        <w:rPr>
          <w:sz w:val="8"/>
        </w:rPr>
        <w:t xml:space="preserve"> and Pew; • The Marianas Trench unit is 205,000 </w:t>
      </w:r>
      <w:proofErr w:type="spellStart"/>
      <w:r w:rsidRPr="00AC58EA">
        <w:rPr>
          <w:sz w:val="8"/>
        </w:rPr>
        <w:t>sq</w:t>
      </w:r>
      <w:proofErr w:type="spellEnd"/>
      <w:r w:rsidRPr="00AC58EA">
        <w:rPr>
          <w:sz w:val="8"/>
        </w:rPr>
        <w:t xml:space="preserve"> km, but it only protects the seabed and does not restrict fishing. The trench’s bottom fauna, including bacteria that are the oldest forms of life on earth, depends on “rain” of nutrients from the surface area for food. • The third component is a collection of 21 volcanic vents spewing bubbles and lava of great scientific interest. But since the area protected for each vent is just over a square </w:t>
      </w:r>
      <w:proofErr w:type="spellStart"/>
      <w:r w:rsidRPr="00AC58EA">
        <w:rPr>
          <w:sz w:val="8"/>
        </w:rPr>
        <w:t>kilometre</w:t>
      </w:r>
      <w:proofErr w:type="spellEnd"/>
      <w:r w:rsidRPr="00AC58EA">
        <w:rPr>
          <w:sz w:val="8"/>
        </w:rPr>
        <w:t xml:space="preserve"> and some volcanoes have calderas up to 10 km across, the protection appears to be meaningless, specialists say.</w:t>
      </w:r>
    </w:p>
    <w:p w:rsidR="00405E2F" w:rsidRPr="009169D6" w:rsidRDefault="00405E2F" w:rsidP="00405E2F"/>
    <w:p w:rsidR="00405E2F" w:rsidRDefault="00405E2F" w:rsidP="00405E2F">
      <w:pPr>
        <w:pStyle w:val="Heading3"/>
      </w:pPr>
      <w:r>
        <w:lastRenderedPageBreak/>
        <w:t>Link – Marine Protected Areas – XO</w:t>
      </w:r>
    </w:p>
    <w:p w:rsidR="00405E2F" w:rsidRPr="00AC58EA" w:rsidRDefault="00405E2F" w:rsidP="00405E2F">
      <w:pPr>
        <w:pStyle w:val="Heading4"/>
      </w:pPr>
      <w:r>
        <w:t>Obama XOs on MPAs costs capital – GOP oppose executive overreach</w:t>
      </w:r>
    </w:p>
    <w:p w:rsidR="00405E2F" w:rsidRDefault="00405E2F" w:rsidP="00405E2F">
      <w:r>
        <w:t xml:space="preserve">Kenneth R. </w:t>
      </w:r>
      <w:r w:rsidRPr="007E7905">
        <w:rPr>
          <w:rStyle w:val="StyleStyleBold12pt"/>
        </w:rPr>
        <w:t>Weiss</w:t>
      </w:r>
      <w:r>
        <w:t>, Los Angeles Times, 12-20-</w:t>
      </w:r>
      <w:r w:rsidRPr="007E7905">
        <w:rPr>
          <w:rStyle w:val="StyleStyleBold12pt"/>
        </w:rPr>
        <w:t>2012</w:t>
      </w:r>
      <w:r>
        <w:t xml:space="preserve"> “Huge expansion of U.S. protection for N. Calif. waters proposed” </w:t>
      </w:r>
      <w:hyperlink r:id="rId94" w:history="1">
        <w:r w:rsidRPr="002A7B81">
          <w:rPr>
            <w:rStyle w:val="Hyperlink"/>
          </w:rPr>
          <w:t>http://articles.latimes.com/2012/dec/20/local/la-me-marine-sanctuaries-20121221</w:t>
        </w:r>
      </w:hyperlink>
      <w:r>
        <w:t xml:space="preserve"> DA: 6/6/14</w:t>
      </w:r>
    </w:p>
    <w:p w:rsidR="00405E2F" w:rsidRPr="007E7905" w:rsidRDefault="00405E2F" w:rsidP="00405E2F"/>
    <w:p w:rsidR="00405E2F" w:rsidRPr="00AC58EA" w:rsidRDefault="00405E2F" w:rsidP="00405E2F">
      <w:pPr>
        <w:rPr>
          <w:sz w:val="14"/>
        </w:rPr>
      </w:pPr>
      <w:r w:rsidRPr="00AC58EA">
        <w:rPr>
          <w:sz w:val="14"/>
        </w:rPr>
        <w:t xml:space="preserve">Last month, </w:t>
      </w:r>
      <w:r w:rsidRPr="00AC58EA">
        <w:rPr>
          <w:rStyle w:val="StyleBoldUnderline"/>
        </w:rPr>
        <w:t>California</w:t>
      </w:r>
      <w:r w:rsidRPr="00AC58EA">
        <w:rPr>
          <w:sz w:val="14"/>
        </w:rPr>
        <w:t xml:space="preserve">'s congressional delegation </w:t>
      </w:r>
      <w:r w:rsidRPr="00AC58EA">
        <w:rPr>
          <w:rStyle w:val="StyleBoldUnderline"/>
        </w:rPr>
        <w:t>lobbied</w:t>
      </w:r>
      <w:r w:rsidRPr="00AC58EA">
        <w:rPr>
          <w:sz w:val="14"/>
        </w:rPr>
        <w:t xml:space="preserve"> President </w:t>
      </w:r>
      <w:r w:rsidRPr="00AC58EA">
        <w:rPr>
          <w:rStyle w:val="StyleBoldUnderline"/>
        </w:rPr>
        <w:t>Obama</w:t>
      </w:r>
      <w:r w:rsidRPr="00AC58EA">
        <w:rPr>
          <w:sz w:val="14"/>
        </w:rPr>
        <w:t xml:space="preserve"> </w:t>
      </w:r>
      <w:r w:rsidRPr="00AC58EA">
        <w:rPr>
          <w:rStyle w:val="StyleBoldUnderline"/>
        </w:rPr>
        <w:t>to use the power of his office</w:t>
      </w:r>
      <w:r w:rsidRPr="00AC58EA">
        <w:rPr>
          <w:sz w:val="14"/>
        </w:rPr>
        <w:t xml:space="preserve"> </w:t>
      </w:r>
      <w:r w:rsidRPr="00AC58EA">
        <w:rPr>
          <w:rStyle w:val="StyleBoldUnderline"/>
        </w:rPr>
        <w:t>to expand these sanctuaries' boundaries</w:t>
      </w:r>
      <w:r w:rsidRPr="00AC58EA">
        <w:rPr>
          <w:sz w:val="14"/>
        </w:rPr>
        <w:t xml:space="preserve"> </w:t>
      </w:r>
      <w:r w:rsidRPr="00AC58EA">
        <w:rPr>
          <w:rStyle w:val="StyleBoldUnderline"/>
        </w:rPr>
        <w:t>by declaring them national monuments</w:t>
      </w:r>
      <w:r w:rsidRPr="00AC58EA">
        <w:rPr>
          <w:sz w:val="14"/>
        </w:rPr>
        <w:t xml:space="preserve">. The American Antiquities Act of 1906 gives the president such powers. President George W. Bush, impatient with government procedures, invoked the Antiquities Act to create the nation's largest marine protected areas, surrounding the Northwest Hawaiian Islands and the Northern Marianas Islands. Although </w:t>
      </w:r>
      <w:r w:rsidRPr="00AC58EA">
        <w:rPr>
          <w:rStyle w:val="Emphasis"/>
        </w:rPr>
        <w:t>congressional Republicans</w:t>
      </w:r>
      <w:r w:rsidRPr="00AC58EA">
        <w:rPr>
          <w:sz w:val="14"/>
        </w:rPr>
        <w:t xml:space="preserve"> didn't challenge Bush, they </w:t>
      </w:r>
      <w:r w:rsidRPr="00AC58EA">
        <w:rPr>
          <w:rStyle w:val="Emphasis"/>
        </w:rPr>
        <w:t xml:space="preserve">have repeatedly warned </w:t>
      </w:r>
      <w:r w:rsidRPr="00AC58EA">
        <w:rPr>
          <w:sz w:val="14"/>
        </w:rPr>
        <w:t xml:space="preserve">the </w:t>
      </w:r>
      <w:r w:rsidRPr="00AC58EA">
        <w:rPr>
          <w:rStyle w:val="Emphasis"/>
        </w:rPr>
        <w:t>Obama</w:t>
      </w:r>
      <w:r w:rsidRPr="00AC58EA">
        <w:rPr>
          <w:sz w:val="14"/>
        </w:rPr>
        <w:t xml:space="preserve"> administration </w:t>
      </w:r>
      <w:r w:rsidRPr="00AC58EA">
        <w:rPr>
          <w:rStyle w:val="Emphasis"/>
        </w:rPr>
        <w:t>against such a tactic</w:t>
      </w:r>
      <w:r w:rsidRPr="00AC58EA">
        <w:rPr>
          <w:sz w:val="14"/>
        </w:rPr>
        <w:t xml:space="preserve"> — particularly those lawmakers </w:t>
      </w:r>
      <w:r w:rsidRPr="00AC58EA">
        <w:rPr>
          <w:rStyle w:val="StyleBoldUnderline"/>
        </w:rPr>
        <w:t>still</w:t>
      </w:r>
      <w:r w:rsidRPr="00AC58EA">
        <w:rPr>
          <w:sz w:val="14"/>
        </w:rPr>
        <w:t xml:space="preserve"> </w:t>
      </w:r>
      <w:r w:rsidRPr="00AC58EA">
        <w:rPr>
          <w:rStyle w:val="Emphasis"/>
        </w:rPr>
        <w:t>fuming</w:t>
      </w:r>
      <w:r w:rsidRPr="00AC58EA">
        <w:rPr>
          <w:sz w:val="14"/>
        </w:rPr>
        <w:t xml:space="preserve"> </w:t>
      </w:r>
      <w:r w:rsidRPr="00AC58EA">
        <w:rPr>
          <w:rStyle w:val="StyleBoldUnderline"/>
        </w:rPr>
        <w:t>over</w:t>
      </w:r>
      <w:r w:rsidRPr="00AC58EA">
        <w:rPr>
          <w:sz w:val="14"/>
        </w:rPr>
        <w:t xml:space="preserve"> President </w:t>
      </w:r>
      <w:r w:rsidRPr="00AC58EA">
        <w:rPr>
          <w:rStyle w:val="StyleBoldUnderline"/>
        </w:rPr>
        <w:t>Clinton's designation of</w:t>
      </w:r>
      <w:r w:rsidRPr="00AC58EA">
        <w:rPr>
          <w:sz w:val="14"/>
        </w:rPr>
        <w:t xml:space="preserve"> Utah's Grand Staircase-Escalante National </w:t>
      </w:r>
      <w:r w:rsidRPr="00AC58EA">
        <w:rPr>
          <w:rStyle w:val="StyleBoldUnderline"/>
        </w:rPr>
        <w:t>Monument</w:t>
      </w:r>
      <w:r w:rsidRPr="00AC58EA">
        <w:rPr>
          <w:sz w:val="14"/>
        </w:rPr>
        <w:t xml:space="preserve"> and others in his final days of office.</w:t>
      </w:r>
    </w:p>
    <w:p w:rsidR="00405E2F" w:rsidRDefault="00405E2F" w:rsidP="00405E2F">
      <w:pPr>
        <w:pStyle w:val="Heading3"/>
      </w:pPr>
      <w:r>
        <w:lastRenderedPageBreak/>
        <w:t>Link – Oceanographic Research</w:t>
      </w:r>
    </w:p>
    <w:p w:rsidR="00405E2F" w:rsidRPr="00133F7A" w:rsidRDefault="00405E2F" w:rsidP="00405E2F">
      <w:pPr>
        <w:pStyle w:val="Heading4"/>
      </w:pPr>
      <w:r>
        <w:t>Oceanographic research funding costs PC – Obama pushes, spending causes intense opposition and pushes off other agenda items</w:t>
      </w:r>
    </w:p>
    <w:p w:rsidR="00405E2F" w:rsidRDefault="00405E2F" w:rsidP="00405E2F">
      <w:r>
        <w:t xml:space="preserve">Joan </w:t>
      </w:r>
      <w:proofErr w:type="spellStart"/>
      <w:r w:rsidRPr="00C04F2E">
        <w:rPr>
          <w:rStyle w:val="StyleStyleBold12pt"/>
        </w:rPr>
        <w:t>Bondareff</w:t>
      </w:r>
      <w:proofErr w:type="spellEnd"/>
      <w:r>
        <w:t xml:space="preserve"> practicing lawyer focused on marine transportation, environmental, and legislative issues and Blank Rome. Prior to joining Blank Rome, Ms. </w:t>
      </w:r>
      <w:proofErr w:type="spellStart"/>
      <w:r>
        <w:t>Bondareff</w:t>
      </w:r>
      <w:proofErr w:type="spellEnd"/>
      <w:r>
        <w:t xml:space="preserve"> was chief counsel and acting deputy administrator of the Maritime Administration, U.S. Department of Transportation. She was also former majority counsel for the House Committee on Merchant Marine and Fisheries 6-18-</w:t>
      </w:r>
      <w:r w:rsidRPr="009F058C">
        <w:rPr>
          <w:rStyle w:val="StyleStyleBold12pt"/>
        </w:rPr>
        <w:t>2013</w:t>
      </w:r>
      <w:r>
        <w:t xml:space="preserve"> “United States: The Budget Outlook </w:t>
      </w:r>
      <w:proofErr w:type="gramStart"/>
      <w:r>
        <w:t>For Maritime Programs For</w:t>
      </w:r>
      <w:proofErr w:type="gramEnd"/>
      <w:r>
        <w:t xml:space="preserve"> FY2014” </w:t>
      </w:r>
      <w:hyperlink r:id="rId95" w:history="1">
        <w:r w:rsidRPr="002A7B81">
          <w:rPr>
            <w:rStyle w:val="Hyperlink"/>
          </w:rPr>
          <w:t>http://www.mondaq.com/unitedstates/x/245562/Marine+Shipping/The+Budget+Outlook+for+Maritime+Programs+for+FY2014</w:t>
        </w:r>
      </w:hyperlink>
      <w:r>
        <w:t xml:space="preserve"> DA: 6/7/14</w:t>
      </w:r>
    </w:p>
    <w:p w:rsidR="00405E2F" w:rsidRPr="00133F7A" w:rsidRDefault="00405E2F" w:rsidP="00405E2F"/>
    <w:p w:rsidR="00405E2F" w:rsidRPr="00133F7A" w:rsidRDefault="00405E2F" w:rsidP="00405E2F">
      <w:pPr>
        <w:rPr>
          <w:sz w:val="8"/>
        </w:rPr>
      </w:pPr>
      <w:r w:rsidRPr="00133F7A">
        <w:rPr>
          <w:rStyle w:val="StyleBoldUnderline"/>
        </w:rPr>
        <w:t>The President's budget request</w:t>
      </w:r>
      <w:r w:rsidRPr="00133F7A">
        <w:rPr>
          <w:sz w:val="8"/>
        </w:rPr>
        <w:t xml:space="preserve"> for FY2014, usually delivered in February of the year prior to the beginning of a fiscal year, was delivered late this year. The President's budget </w:t>
      </w:r>
      <w:r w:rsidRPr="00133F7A">
        <w:rPr>
          <w:rStyle w:val="StyleBoldUnderline"/>
        </w:rPr>
        <w:t>arrived</w:t>
      </w:r>
      <w:r w:rsidRPr="00133F7A">
        <w:rPr>
          <w:sz w:val="8"/>
        </w:rPr>
        <w:t xml:space="preserve"> in Congress </w:t>
      </w:r>
      <w:r w:rsidRPr="00133F7A">
        <w:rPr>
          <w:rStyle w:val="StyleBoldUnderline"/>
        </w:rPr>
        <w:t xml:space="preserve">in the midst of </w:t>
      </w:r>
      <w:r w:rsidRPr="00133F7A">
        <w:rPr>
          <w:sz w:val="8"/>
        </w:rPr>
        <w:t xml:space="preserve">two </w:t>
      </w:r>
      <w:r w:rsidRPr="00133F7A">
        <w:rPr>
          <w:rStyle w:val="Emphasis"/>
        </w:rPr>
        <w:t>very different views</w:t>
      </w:r>
      <w:r w:rsidRPr="00133F7A">
        <w:rPr>
          <w:sz w:val="8"/>
        </w:rPr>
        <w:t xml:space="preserve"> </w:t>
      </w:r>
      <w:r w:rsidRPr="00133F7A">
        <w:rPr>
          <w:rStyle w:val="StyleBoldUnderline"/>
        </w:rPr>
        <w:t>of the budget</w:t>
      </w:r>
      <w:r w:rsidRPr="00133F7A">
        <w:rPr>
          <w:sz w:val="8"/>
        </w:rPr>
        <w:t xml:space="preserve"> passed </w:t>
      </w:r>
      <w:r w:rsidRPr="00133F7A">
        <w:rPr>
          <w:rStyle w:val="StyleBoldUnderline"/>
        </w:rPr>
        <w:t>by the House</w:t>
      </w:r>
      <w:r w:rsidRPr="00133F7A">
        <w:rPr>
          <w:sz w:val="8"/>
        </w:rPr>
        <w:t xml:space="preserve"> of Representatives and the Senate in the form of budget resolutions. These resolutions, while non-binding, provide guidance to their respective appropriation committees. The House passed its budget resolution on March 14, 2013. The House resolution calls for cuts in high-speed and intercity rail projects and would balance the budget in approximately ten years. The Senate Budget Resolution, passed on March 23, 2013, includes $100 billion for infrastructure and job creation and is much closer to the President's vision for the budget. Prior to the release of his budget request, in the State of the Union Address on February 12, 2013, President Obama proposed a "Fix-It-First Program to put people to work as soon as possible on our most urgent [infrastructure] repairs, like the nearly 70,000 structurally deficient bridges across the country." He also proposed a Partnership to Rebuild America to attract private capital to upgrade infrastructure, including "modern ports to move our goods." The President amplified on these remarks in his FY2014 request for the Department of Transportation, which contains a new request for $50 billion to provide immediate transportation investments in key areas, including ports, to spur job growth and enhance our nation's infrastructure. Of this amount, $4 billion is to be allocated to a TIGER like grant program for infrastructure construction grants. For the Maritime Administration ("MARAD"), the President has requested a total of $365 million in budget authority, or 3.8% over the enacted 2013 level. The MARAD budget includes $208 million for the Maritime Security Program; $81 million for the U.S. Merchant Marine Academy; $25 million "for a new initiative aimed at mitigating the impact on sealift capacity and mariner jobs resulting from food aid program reform" (caused by last year's sudden cut to the cargo preference requirements for food aid shipments on U.S. flag ships from 75 to 50%); $2 million for a new Port Infrastructure Development Program; and $2.7 million for administrative costs of managing the Title XI loan guarantee program. The President's budget continues to zero out funding for new loan guarantees. In the meantime, Congress is considering legislation to restore the cargo preference cuts. (See H.R. 1678: Saving Essential American Sailors Act, introduced by Congressmen Elijah Cummings (D-MD) and Scott </w:t>
      </w:r>
      <w:proofErr w:type="spellStart"/>
      <w:r w:rsidRPr="00133F7A">
        <w:rPr>
          <w:sz w:val="8"/>
        </w:rPr>
        <w:t>Rigell</w:t>
      </w:r>
      <w:proofErr w:type="spellEnd"/>
      <w:r w:rsidRPr="00133F7A">
        <w:rPr>
          <w:sz w:val="8"/>
        </w:rPr>
        <w:t xml:space="preserve"> (R-VA).) For the Coast Guard, the President has requested a total of $9.79 billion, or 5.6% less than the FY2013 enacted level. This request includes $743 million for the continued purchase of surface assets, including funding for the seventh National Security Cutter, procurement of two Fast Response Cutters, and pre-acquisition activities for a new Coast Guard polar icebreaker for Arctic and Antarctic missions, expected to replace the POLAR STAR at the end of its life (projected to be 2022). Also funded under the DHS budget are FEMA and CBP. These agencies would receive $13.45 billion and $12.9 billion, respectively. As part of the FEMA budget, the President has proposed $2.1 billion for a new consolidated National Preparedness Grant Program, which merges all state and local and port security grants into one discretionary pot. Last year, Congress did not agree to this request for consolidating the grants into one block grant. We expect the CBP budget for border security will remain steady or increase if comprehensive immigration reform legislation is passed this year. For NOAA, </w:t>
      </w:r>
      <w:r w:rsidRPr="00133F7A">
        <w:rPr>
          <w:rStyle w:val="StyleBoldUnderline"/>
        </w:rPr>
        <w:t>the President</w:t>
      </w:r>
      <w:r w:rsidRPr="00133F7A">
        <w:rPr>
          <w:sz w:val="8"/>
        </w:rPr>
        <w:t xml:space="preserve"> has </w:t>
      </w:r>
      <w:r w:rsidRPr="00133F7A">
        <w:rPr>
          <w:rStyle w:val="StyleBoldUnderline"/>
        </w:rPr>
        <w:t>requested</w:t>
      </w:r>
      <w:r w:rsidRPr="00133F7A">
        <w:rPr>
          <w:sz w:val="8"/>
        </w:rPr>
        <w:t xml:space="preserve"> a total of $5.4 billion, an increase of $541 million over the 2012 spending plan. The budget includes $929 million for the National Marine Fisheries Service; $529 million for the National Ocean Service, of which the Marine Debris Program has increased by $1 million (total $6 million), and the Regional Ocean Partnership Grants, which have been increased by $1.5 million; a total of $2.186 million for the National Environmental Satellite, Data and Information Service, including $954 million for two new GOES weather satellites; and </w:t>
      </w:r>
      <w:r w:rsidRPr="00133F7A">
        <w:rPr>
          <w:rStyle w:val="StyleBoldUnderline"/>
        </w:rPr>
        <w:t xml:space="preserve">an increase of $21 million to support </w:t>
      </w:r>
      <w:r w:rsidRPr="00133F7A">
        <w:rPr>
          <w:sz w:val="8"/>
        </w:rPr>
        <w:t xml:space="preserve">an additional 1,627 days-at-sea for NOAA's </w:t>
      </w:r>
      <w:r w:rsidRPr="00133F7A">
        <w:rPr>
          <w:rStyle w:val="StyleBoldUnderline"/>
        </w:rPr>
        <w:t>oceanographic research</w:t>
      </w:r>
      <w:r w:rsidRPr="00133F7A">
        <w:rPr>
          <w:sz w:val="8"/>
        </w:rPr>
        <w:t xml:space="preserve"> fleet. Summary The House and Senate are currently holding a series of hearings featuring Administration witnesses to delve into the President's budget requests. </w:t>
      </w:r>
      <w:r w:rsidRPr="00133F7A">
        <w:rPr>
          <w:rStyle w:val="StyleBoldUnderline"/>
        </w:rPr>
        <w:t>The House</w:t>
      </w:r>
      <w:r w:rsidRPr="00133F7A">
        <w:rPr>
          <w:sz w:val="8"/>
        </w:rPr>
        <w:t xml:space="preserve"> of Representatives </w:t>
      </w:r>
      <w:r w:rsidRPr="00133F7A">
        <w:rPr>
          <w:rStyle w:val="StyleBoldUnderline"/>
        </w:rPr>
        <w:t>is likely to pass</w:t>
      </w:r>
      <w:r w:rsidRPr="00133F7A">
        <w:rPr>
          <w:sz w:val="8"/>
        </w:rPr>
        <w:t xml:space="preserve"> appropriation </w:t>
      </w:r>
      <w:r w:rsidRPr="00133F7A">
        <w:rPr>
          <w:rStyle w:val="StyleBoldUnderline"/>
        </w:rPr>
        <w:t>bills</w:t>
      </w:r>
      <w:r w:rsidRPr="00133F7A">
        <w:rPr>
          <w:sz w:val="8"/>
        </w:rPr>
        <w:t xml:space="preserve"> that are </w:t>
      </w:r>
      <w:r w:rsidRPr="00133F7A">
        <w:rPr>
          <w:rStyle w:val="Emphasis"/>
        </w:rPr>
        <w:t>vastly different</w:t>
      </w:r>
      <w:r w:rsidRPr="00133F7A">
        <w:rPr>
          <w:sz w:val="8"/>
        </w:rPr>
        <w:t xml:space="preserve"> </w:t>
      </w:r>
      <w:r w:rsidRPr="00133F7A">
        <w:rPr>
          <w:rStyle w:val="StyleBoldUnderline"/>
        </w:rPr>
        <w:t>from the White House's request</w:t>
      </w:r>
      <w:r w:rsidRPr="00133F7A">
        <w:rPr>
          <w:sz w:val="8"/>
        </w:rPr>
        <w:t xml:space="preserve">. In fact, </w:t>
      </w:r>
      <w:r w:rsidRPr="00133F7A">
        <w:rPr>
          <w:rStyle w:val="StyleBoldUnderline"/>
        </w:rPr>
        <w:t>Members</w:t>
      </w:r>
      <w:r w:rsidRPr="00133F7A">
        <w:rPr>
          <w:sz w:val="8"/>
        </w:rPr>
        <w:t xml:space="preserve"> of the House Appropriations Committee, such as Congressman Frank Wolf (R-VA), Chair of the Commerce, Justice, Science Appropriation Subcommittee, </w:t>
      </w:r>
      <w:r w:rsidRPr="00133F7A">
        <w:rPr>
          <w:rStyle w:val="StyleBoldUnderline"/>
        </w:rPr>
        <w:t>have</w:t>
      </w:r>
      <w:r w:rsidRPr="00133F7A">
        <w:rPr>
          <w:sz w:val="8"/>
        </w:rPr>
        <w:t xml:space="preserve"> already </w:t>
      </w:r>
      <w:r w:rsidRPr="00133F7A">
        <w:rPr>
          <w:rStyle w:val="StyleBoldUnderline"/>
        </w:rPr>
        <w:t>questioned</w:t>
      </w:r>
      <w:r w:rsidRPr="00133F7A">
        <w:rPr>
          <w:sz w:val="8"/>
        </w:rPr>
        <w:t xml:space="preserve"> </w:t>
      </w:r>
      <w:r w:rsidRPr="00133F7A">
        <w:rPr>
          <w:rStyle w:val="StyleBoldUnderline"/>
        </w:rPr>
        <w:t>whether</w:t>
      </w:r>
      <w:r w:rsidRPr="00133F7A">
        <w:rPr>
          <w:sz w:val="8"/>
        </w:rPr>
        <w:t xml:space="preserve"> full </w:t>
      </w:r>
      <w:r w:rsidRPr="00133F7A">
        <w:rPr>
          <w:rStyle w:val="StyleBoldUnderline"/>
        </w:rPr>
        <w:t>funding can be provided for</w:t>
      </w:r>
      <w:r w:rsidRPr="00133F7A">
        <w:rPr>
          <w:sz w:val="8"/>
        </w:rPr>
        <w:t xml:space="preserve"> </w:t>
      </w:r>
      <w:r w:rsidRPr="00133F7A">
        <w:rPr>
          <w:rStyle w:val="StyleBoldUnderline"/>
        </w:rPr>
        <w:t>the</w:t>
      </w:r>
      <w:r w:rsidRPr="00133F7A">
        <w:rPr>
          <w:sz w:val="8"/>
        </w:rPr>
        <w:t xml:space="preserve"> Commerce/</w:t>
      </w:r>
      <w:r w:rsidRPr="00133F7A">
        <w:rPr>
          <w:rStyle w:val="StyleBoldUnderline"/>
        </w:rPr>
        <w:t>NOAA</w:t>
      </w:r>
      <w:r w:rsidRPr="00133F7A">
        <w:rPr>
          <w:sz w:val="8"/>
        </w:rPr>
        <w:t xml:space="preserve"> budgets. </w:t>
      </w:r>
      <w:r w:rsidRPr="00133F7A">
        <w:rPr>
          <w:rStyle w:val="StyleBoldUnderline"/>
        </w:rPr>
        <w:t>It also remains to be seen whether Congress can revert to regular order,</w:t>
      </w:r>
      <w:r w:rsidRPr="00133F7A">
        <w:rPr>
          <w:sz w:val="8"/>
        </w:rPr>
        <w:t xml:space="preserve"> i.e., by passing the individual appropriation bills to keep the government operational in 2014, or whether another CR will be adopted. Senate Appropriations Committee Chair Barbara Mikulski (D-MD) has a desire to return to regular order, but </w:t>
      </w:r>
      <w:r w:rsidRPr="00133F7A">
        <w:rPr>
          <w:rStyle w:val="StyleBoldUnderline"/>
        </w:rPr>
        <w:t xml:space="preserve">this is not likely to happen in the near term </w:t>
      </w:r>
      <w:r w:rsidRPr="00133F7A">
        <w:rPr>
          <w:sz w:val="8"/>
        </w:rPr>
        <w:t xml:space="preserve">except for defense agencies where bipartisan agreement is more likely to be reached. </w:t>
      </w:r>
      <w:r w:rsidRPr="00133F7A">
        <w:rPr>
          <w:rStyle w:val="StyleBoldUnderline"/>
        </w:rPr>
        <w:t xml:space="preserve">The government keeps limping along with cuts from </w:t>
      </w:r>
      <w:proofErr w:type="gramStart"/>
      <w:r w:rsidRPr="00133F7A">
        <w:rPr>
          <w:rStyle w:val="StyleBoldUnderline"/>
        </w:rPr>
        <w:t>sequester</w:t>
      </w:r>
      <w:r w:rsidRPr="00133F7A">
        <w:rPr>
          <w:sz w:val="8"/>
        </w:rPr>
        <w:t>,</w:t>
      </w:r>
      <w:proofErr w:type="gramEnd"/>
      <w:r w:rsidRPr="00133F7A">
        <w:rPr>
          <w:sz w:val="8"/>
        </w:rPr>
        <w:t xml:space="preserve"> </w:t>
      </w:r>
      <w:r w:rsidRPr="00133F7A">
        <w:rPr>
          <w:rStyle w:val="StyleBoldUnderline"/>
        </w:rPr>
        <w:t>delays in Congressional approval for spending plans, and uncertainties</w:t>
      </w:r>
      <w:r w:rsidRPr="00133F7A">
        <w:rPr>
          <w:sz w:val="8"/>
        </w:rPr>
        <w:t xml:space="preserve"> </w:t>
      </w:r>
      <w:r w:rsidRPr="00133F7A">
        <w:rPr>
          <w:rStyle w:val="StyleBoldUnderline"/>
        </w:rPr>
        <w:t>in the outcome</w:t>
      </w:r>
      <w:r w:rsidRPr="00133F7A">
        <w:rPr>
          <w:sz w:val="8"/>
        </w:rPr>
        <w:t xml:space="preserve"> for 2014. These challenges will also have a significant effect on their constituents as contracts and grants are delayed. </w:t>
      </w:r>
      <w:r w:rsidRPr="00133F7A">
        <w:rPr>
          <w:rStyle w:val="StyleBoldUnderline"/>
        </w:rPr>
        <w:t xml:space="preserve">The House and Senate will </w:t>
      </w:r>
      <w:r w:rsidRPr="00133F7A">
        <w:rPr>
          <w:sz w:val="8"/>
        </w:rPr>
        <w:t xml:space="preserve">once again </w:t>
      </w:r>
      <w:r w:rsidRPr="00133F7A">
        <w:rPr>
          <w:rStyle w:val="StyleBoldUnderline"/>
        </w:rPr>
        <w:t>have to debate their respective visions</w:t>
      </w:r>
      <w:r w:rsidRPr="00133F7A">
        <w:rPr>
          <w:sz w:val="8"/>
        </w:rPr>
        <w:t xml:space="preserve"> for the 2014 budget and come to some agreement on funding levels for 2014. In the meantime, Congress will have to raise the debt ceiling once again and decide whether to do so without a fight over offsetting budget cuts. </w:t>
      </w:r>
      <w:r w:rsidRPr="00133F7A">
        <w:rPr>
          <w:rStyle w:val="StyleBoldUnderline"/>
        </w:rPr>
        <w:t>Given the current revenue situation, a fight over the debt ceiling is expected to be postponed to the fall.</w:t>
      </w:r>
    </w:p>
    <w:p w:rsidR="00405E2F" w:rsidRDefault="00405E2F" w:rsidP="00405E2F">
      <w:pPr>
        <w:pStyle w:val="Heading4"/>
      </w:pPr>
      <w:r>
        <w:t>Oceanographic research causes controversy – seen as pork-barrel spending and opposition in Congress to environmental issues</w:t>
      </w:r>
    </w:p>
    <w:p w:rsidR="00405E2F" w:rsidRDefault="00405E2F" w:rsidP="00405E2F">
      <w:r>
        <w:t xml:space="preserve">Colin </w:t>
      </w:r>
      <w:r w:rsidRPr="009F058C">
        <w:rPr>
          <w:rStyle w:val="StyleStyleBold12pt"/>
        </w:rPr>
        <w:t>Woodard</w:t>
      </w:r>
      <w:r>
        <w:t>, Correspondent of The Christian Science Monitor 5-2-</w:t>
      </w:r>
      <w:r w:rsidRPr="009F058C">
        <w:rPr>
          <w:rStyle w:val="StyleStyleBold12pt"/>
        </w:rPr>
        <w:t>2007</w:t>
      </w:r>
      <w:r>
        <w:t xml:space="preserve"> “US ocean observatories imperiled by 'earmark' crackdown” </w:t>
      </w:r>
      <w:hyperlink r:id="rId96" w:history="1">
        <w:r w:rsidRPr="002A7B81">
          <w:rPr>
            <w:rStyle w:val="Hyperlink"/>
          </w:rPr>
          <w:t>http://www.csmonitor.com/2007/0502/p02s01-uspo.html</w:t>
        </w:r>
      </w:hyperlink>
      <w:r>
        <w:t xml:space="preserve"> DA: 6/10/14</w:t>
      </w:r>
    </w:p>
    <w:p w:rsidR="00405E2F" w:rsidRPr="009F058C" w:rsidRDefault="00405E2F" w:rsidP="00405E2F"/>
    <w:p w:rsidR="00405E2F" w:rsidRPr="009F058C" w:rsidRDefault="00405E2F" w:rsidP="00405E2F">
      <w:pPr>
        <w:rPr>
          <w:sz w:val="10"/>
        </w:rPr>
      </w:pPr>
      <w:r w:rsidRPr="009F058C">
        <w:rPr>
          <w:sz w:val="10"/>
        </w:rPr>
        <w:t xml:space="preserve">For the past six years, a network of high-tech buoys and </w:t>
      </w:r>
      <w:r w:rsidRPr="009F058C">
        <w:rPr>
          <w:rStyle w:val="StyleBoldUnderline"/>
        </w:rPr>
        <w:t>radar stations have been providing</w:t>
      </w:r>
      <w:r w:rsidRPr="009F058C">
        <w:rPr>
          <w:sz w:val="10"/>
        </w:rPr>
        <w:t xml:space="preserve"> a rich stream of </w:t>
      </w:r>
      <w:r w:rsidRPr="009F058C">
        <w:rPr>
          <w:rStyle w:val="StyleBoldUnderline"/>
        </w:rPr>
        <w:t>data about conditions</w:t>
      </w:r>
      <w:r w:rsidRPr="009F058C">
        <w:rPr>
          <w:sz w:val="10"/>
        </w:rPr>
        <w:t xml:space="preserve"> in the Gulf of Maine to fishermen, mariners, scientists, and search and rescue personnel. It's a prototype for a national system </w:t>
      </w:r>
      <w:r w:rsidRPr="009F058C">
        <w:rPr>
          <w:rStyle w:val="StyleBoldUnderline"/>
        </w:rPr>
        <w:t>that could help with ocean managemen</w:t>
      </w:r>
      <w:r w:rsidRPr="009F058C">
        <w:rPr>
          <w:sz w:val="10"/>
        </w:rPr>
        <w:t xml:space="preserve">t and save the lives of mariners. </w:t>
      </w:r>
      <w:r w:rsidRPr="009F058C">
        <w:rPr>
          <w:rStyle w:val="StyleBoldUnderline"/>
        </w:rPr>
        <w:t>But the</w:t>
      </w:r>
      <w:r w:rsidRPr="009F058C">
        <w:rPr>
          <w:sz w:val="10"/>
        </w:rPr>
        <w:t xml:space="preserve"> Gulf of Maine Ocean Observing </w:t>
      </w:r>
      <w:r w:rsidRPr="009F058C">
        <w:rPr>
          <w:rStyle w:val="StyleBoldUnderline"/>
        </w:rPr>
        <w:t>System</w:t>
      </w:r>
      <w:r w:rsidRPr="009F058C">
        <w:rPr>
          <w:sz w:val="10"/>
        </w:rPr>
        <w:t xml:space="preserve"> (</w:t>
      </w:r>
      <w:proofErr w:type="spellStart"/>
      <w:r w:rsidRPr="009F058C">
        <w:rPr>
          <w:sz w:val="10"/>
        </w:rPr>
        <w:t>GoMoos</w:t>
      </w:r>
      <w:proofErr w:type="spellEnd"/>
      <w:r w:rsidRPr="009F058C">
        <w:rPr>
          <w:sz w:val="10"/>
        </w:rPr>
        <w:t xml:space="preserve">) – </w:t>
      </w:r>
      <w:r w:rsidRPr="009F058C">
        <w:rPr>
          <w:rStyle w:val="StyleBoldUnderline"/>
        </w:rPr>
        <w:t>and others like it across the country</w:t>
      </w:r>
      <w:r w:rsidRPr="009F058C">
        <w:rPr>
          <w:sz w:val="10"/>
        </w:rPr>
        <w:t xml:space="preserve"> – may not be able to save themselves. Their </w:t>
      </w:r>
      <w:r w:rsidRPr="009F058C">
        <w:rPr>
          <w:rStyle w:val="StyleBoldUnderline"/>
        </w:rPr>
        <w:t>federal funding is ending</w:t>
      </w:r>
      <w:r w:rsidRPr="009F058C">
        <w:rPr>
          <w:sz w:val="10"/>
        </w:rPr>
        <w:t xml:space="preserve">, in part </w:t>
      </w:r>
      <w:r w:rsidRPr="009F058C">
        <w:rPr>
          <w:rStyle w:val="StyleBoldUnderline"/>
        </w:rPr>
        <w:t>because</w:t>
      </w:r>
      <w:r w:rsidRPr="009F058C">
        <w:rPr>
          <w:sz w:val="10"/>
        </w:rPr>
        <w:t xml:space="preserve"> of </w:t>
      </w:r>
      <w:r w:rsidRPr="009F058C">
        <w:rPr>
          <w:rStyle w:val="StyleBoldUnderline"/>
        </w:rPr>
        <w:t>congressional reforms</w:t>
      </w:r>
      <w:r w:rsidRPr="009F058C">
        <w:rPr>
          <w:sz w:val="10"/>
        </w:rPr>
        <w:t xml:space="preserve"> that have </w:t>
      </w:r>
      <w:r w:rsidRPr="009F058C">
        <w:rPr>
          <w:rStyle w:val="StyleBoldUnderline"/>
        </w:rPr>
        <w:t xml:space="preserve">clamped down on </w:t>
      </w:r>
      <w:r w:rsidRPr="009F058C">
        <w:rPr>
          <w:rStyle w:val="Emphasis"/>
        </w:rPr>
        <w:t>pork-barrel spending</w:t>
      </w:r>
      <w:r w:rsidRPr="009F058C">
        <w:rPr>
          <w:sz w:val="10"/>
        </w:rPr>
        <w:t xml:space="preserve">. What makes the $4 million-a-year </w:t>
      </w:r>
      <w:proofErr w:type="spellStart"/>
      <w:r w:rsidRPr="009F058C">
        <w:rPr>
          <w:sz w:val="10"/>
        </w:rPr>
        <w:t>GoMoos</w:t>
      </w:r>
      <w:proofErr w:type="spellEnd"/>
      <w:r w:rsidRPr="009F058C">
        <w:rPr>
          <w:sz w:val="10"/>
        </w:rPr>
        <w:t xml:space="preserve"> stand out is that unlike many projects funded through a questionable process known as earmarks – think Alaska's "bridge to nowhere" – it enjoys wide support in and out of Congress and forms a part of the federal government's official ocean policy. "</w:t>
      </w:r>
      <w:proofErr w:type="spellStart"/>
      <w:r w:rsidRPr="009F058C">
        <w:rPr>
          <w:sz w:val="10"/>
        </w:rPr>
        <w:t>GoMoos</w:t>
      </w:r>
      <w:proofErr w:type="spellEnd"/>
      <w:r w:rsidRPr="009F058C">
        <w:rPr>
          <w:sz w:val="10"/>
        </w:rPr>
        <w:t xml:space="preserve"> has really been a groundbreaking model for the whole country," says Rick </w:t>
      </w:r>
      <w:proofErr w:type="spellStart"/>
      <w:r w:rsidRPr="009F058C">
        <w:rPr>
          <w:sz w:val="10"/>
        </w:rPr>
        <w:t>Wahle</w:t>
      </w:r>
      <w:proofErr w:type="spellEnd"/>
      <w:r w:rsidRPr="009F058C">
        <w:rPr>
          <w:sz w:val="10"/>
        </w:rPr>
        <w:t xml:space="preserve"> of the Bigelow Laboratory for Ocean Sciences in Boothbay Harbor, Maine. "And now the plug may be being pulled." Monitoring America's oceans The Portland-based network was supposed to serve as the prototype of an integrated national system of ocean-monitoring stations that would gather and process oceanographic information and release it free of charge to the public, much as the National Weather Service does with atmosphere data. Ten other regional ocean observing systems have been established across the United States and are in varying degrees of development. Gathering such information is seen as a crucial step toward better managing the nation's oceans, which extend up to 200 miles offshore. For example: Many of the nation's fisheries have been fished into near oblivion, their recovery undermined by the deterioration of wetlands, coral reefs, and estuaries that many species rely on. There's expert consensus that ocean politics should be revamped to take into account how marine ecosystems work and that a national ocean-observing system is needed to collect the data that scientists require to properly understand the system. The establishment of such a national system was one of the key 2004 recommendations of the US Commission on Ocean Policy, a body appointed by President Bush. The official report urged Congress to commit $650 million annually to build and maintain the system, which it said would have "invaluable economic, societal, and environmental benefits." One of those benefits has been improved search and rescue. "We're often trying to predict where survivors will have drifted over the time it takes for us to get to them, so we rely on predictive models of wind and currents," says Art Allen of the Coast Guard's search and rescue headquarters in Washington, D.C. "These systems allow our controllers to get the best available data at a push of a button, increasing the precision of our analysis and getting us there faster." Fishermen use data on deep-water temperatures and the abundance of microscopic floating plants to figure out where fish might be, while many of Maine's recreational boaters have grown accustomed to getting detailed information on offshore wind and seas. Scientists are also keenly interested in the data to figure out how to harvest marine life without destroying the ocean's ability to produce it. "These buoys are unique in that they collect temperature and current information not just at the surface, but at various intervals of depth," says Dr. </w:t>
      </w:r>
      <w:proofErr w:type="spellStart"/>
      <w:r w:rsidRPr="009F058C">
        <w:rPr>
          <w:sz w:val="10"/>
        </w:rPr>
        <w:t>Wahle</w:t>
      </w:r>
      <w:proofErr w:type="spellEnd"/>
      <w:r w:rsidRPr="009F058C">
        <w:rPr>
          <w:sz w:val="10"/>
        </w:rPr>
        <w:t xml:space="preserve">, who studies the lobsters that support Maine's signature fishery. "With bottom-dwelling creatures like lobsters, it's far more important to know what's going on deep beneath the ocean." Funding problems Now, </w:t>
      </w:r>
      <w:proofErr w:type="spellStart"/>
      <w:r w:rsidRPr="009F058C">
        <w:rPr>
          <w:sz w:val="10"/>
        </w:rPr>
        <w:t>GoMoos</w:t>
      </w:r>
      <w:proofErr w:type="spellEnd"/>
      <w:r w:rsidRPr="009F058C">
        <w:rPr>
          <w:sz w:val="10"/>
        </w:rPr>
        <w:t xml:space="preserve"> may be forced to shut down. "We may be pulling out some of our buoys, or we may be pulling all of them," says Tom </w:t>
      </w:r>
      <w:proofErr w:type="spellStart"/>
      <w:r w:rsidRPr="009F058C">
        <w:rPr>
          <w:sz w:val="10"/>
        </w:rPr>
        <w:t>Shyka</w:t>
      </w:r>
      <w:proofErr w:type="spellEnd"/>
      <w:r w:rsidRPr="009F058C">
        <w:rPr>
          <w:sz w:val="10"/>
        </w:rPr>
        <w:t xml:space="preserve">, </w:t>
      </w:r>
      <w:proofErr w:type="spellStart"/>
      <w:r w:rsidRPr="009F058C">
        <w:rPr>
          <w:sz w:val="10"/>
        </w:rPr>
        <w:t>GoMoos</w:t>
      </w:r>
      <w:proofErr w:type="spellEnd"/>
      <w:r w:rsidRPr="009F058C">
        <w:rPr>
          <w:sz w:val="10"/>
        </w:rPr>
        <w:t xml:space="preserve">' </w:t>
      </w:r>
      <w:r w:rsidRPr="009F058C">
        <w:rPr>
          <w:sz w:val="10"/>
        </w:rPr>
        <w:lastRenderedPageBreak/>
        <w:t xml:space="preserve">chief operating officer. "We're working on other funding opportunities to avoid that, but we're definitely in a period of uncertainty." Other </w:t>
      </w:r>
      <w:r w:rsidRPr="009F058C">
        <w:rPr>
          <w:rStyle w:val="Emphasis"/>
        </w:rPr>
        <w:t>ocean-observing networks are facing the</w:t>
      </w:r>
      <w:r w:rsidRPr="009F058C">
        <w:rPr>
          <w:sz w:val="10"/>
        </w:rPr>
        <w:t xml:space="preserve"> same </w:t>
      </w:r>
      <w:r w:rsidRPr="009F058C">
        <w:rPr>
          <w:rStyle w:val="Emphasis"/>
        </w:rPr>
        <w:t>squeeze</w:t>
      </w:r>
      <w:r w:rsidRPr="009F058C">
        <w:rPr>
          <w:sz w:val="10"/>
        </w:rPr>
        <w:t xml:space="preserve">. "We do not have enough money to sustain the system in the long term," says Madilyn Fletcher, director of The Carolinas Coastal Ocean Observing and Prediction System in Columbia, S.C., which has deferred maintenance on its buoys and may pull them if funds cannot be secured. </w:t>
      </w:r>
      <w:r w:rsidRPr="009F058C">
        <w:rPr>
          <w:rStyle w:val="StyleBoldUnderline"/>
        </w:rPr>
        <w:t>The root problem:</w:t>
      </w:r>
      <w:r w:rsidRPr="009F058C">
        <w:rPr>
          <w:sz w:val="10"/>
        </w:rPr>
        <w:t xml:space="preserve"> </w:t>
      </w:r>
      <w:r w:rsidRPr="009F058C">
        <w:rPr>
          <w:rStyle w:val="Emphasis"/>
        </w:rPr>
        <w:t>Congress never passed legislation to fund the system</w:t>
      </w:r>
      <w:r w:rsidRPr="009F058C">
        <w:rPr>
          <w:sz w:val="10"/>
        </w:rPr>
        <w:t xml:space="preserve">. In recent years, the Senate twice passed bills that would have formally established and fund the national system. </w:t>
      </w:r>
      <w:r w:rsidRPr="009F058C">
        <w:rPr>
          <w:rStyle w:val="StyleBoldUnderline"/>
        </w:rPr>
        <w:t>House versions never came to the floor for a vote</w:t>
      </w:r>
      <w:r w:rsidRPr="009F058C">
        <w:rPr>
          <w:sz w:val="10"/>
        </w:rPr>
        <w:t xml:space="preserve">, according to congressional sources from both parties, </w:t>
      </w:r>
      <w:r w:rsidRPr="009F058C">
        <w:rPr>
          <w:rStyle w:val="StyleBoldUnderline"/>
        </w:rPr>
        <w:t>because of</w:t>
      </w:r>
      <w:r w:rsidRPr="009F058C">
        <w:rPr>
          <w:sz w:val="10"/>
        </w:rPr>
        <w:t xml:space="preserve"> the </w:t>
      </w:r>
      <w:r w:rsidRPr="009F058C">
        <w:rPr>
          <w:rStyle w:val="Emphasis"/>
        </w:rPr>
        <w:t>opposition</w:t>
      </w:r>
      <w:r w:rsidRPr="009F058C">
        <w:rPr>
          <w:sz w:val="10"/>
        </w:rPr>
        <w:t xml:space="preserve"> of then- Rep. Richard Pombo (R) of California. As chair of the powerful natural resources committee, he often opposed spending </w:t>
      </w:r>
      <w:r w:rsidRPr="009F058C">
        <w:rPr>
          <w:rStyle w:val="Emphasis"/>
        </w:rPr>
        <w:t>on environmental issues</w:t>
      </w:r>
      <w:r w:rsidRPr="009F058C">
        <w:rPr>
          <w:sz w:val="10"/>
        </w:rPr>
        <w:t xml:space="preserve">. As a result, the ocean-observing systems relied on congressional earmarks to cover most of their operations, but these were stripped from this year's budget. "Given the scandalous results of the earmark process in recent years, something needed to be done," says Tom Schatz, president of Citizens </w:t>
      </w:r>
      <w:proofErr w:type="gramStart"/>
      <w:r w:rsidRPr="009F058C">
        <w:rPr>
          <w:sz w:val="10"/>
        </w:rPr>
        <w:t>Against</w:t>
      </w:r>
      <w:proofErr w:type="gramEnd"/>
      <w:r w:rsidRPr="009F058C">
        <w:rPr>
          <w:sz w:val="10"/>
        </w:rPr>
        <w:t xml:space="preserve"> Government Waste in Washington, which opposes earmarks. "</w:t>
      </w:r>
      <w:r w:rsidRPr="009F058C">
        <w:rPr>
          <w:rStyle w:val="StyleBoldUnderline"/>
        </w:rPr>
        <w:t>It's an inequitable and noncompetitive way to allocate funds</w:t>
      </w:r>
      <w:r w:rsidRPr="009F058C">
        <w:rPr>
          <w:sz w:val="10"/>
        </w:rPr>
        <w:t xml:space="preserve">. </w:t>
      </w:r>
      <w:r w:rsidRPr="009F058C">
        <w:rPr>
          <w:rStyle w:val="StyleBoldUnderline"/>
        </w:rPr>
        <w:t>It's difficult to separate what is worthwhile from what might not be.</w:t>
      </w:r>
      <w:r w:rsidRPr="009F058C">
        <w:rPr>
          <w:sz w:val="10"/>
        </w:rPr>
        <w:t>"</w:t>
      </w:r>
    </w:p>
    <w:p w:rsidR="00405E2F" w:rsidRPr="009F058C" w:rsidRDefault="00405E2F" w:rsidP="00405E2F"/>
    <w:p w:rsidR="004D1247" w:rsidRDefault="004D1247" w:rsidP="0033515F">
      <w:pPr>
        <w:pStyle w:val="Heading2"/>
      </w:pPr>
      <w:r>
        <w:lastRenderedPageBreak/>
        <w:t>Transportation</w:t>
      </w:r>
    </w:p>
    <w:p w:rsidR="00020FCB" w:rsidRDefault="00020FCB" w:rsidP="00020FCB">
      <w:pPr>
        <w:pStyle w:val="Heading3"/>
      </w:pPr>
      <w:r>
        <w:lastRenderedPageBreak/>
        <w:t>Link – Transportation – General</w:t>
      </w:r>
    </w:p>
    <w:p w:rsidR="00A55245" w:rsidRPr="00A55245" w:rsidRDefault="00A55245" w:rsidP="00A55245">
      <w:pPr>
        <w:pStyle w:val="Heading4"/>
      </w:pPr>
      <w:r>
        <w:t>Transportation cost</w:t>
      </w:r>
      <w:r w:rsidR="0013244F">
        <w:t>s</w:t>
      </w:r>
      <w:r>
        <w:t xml:space="preserve"> PC – Obama pushes, GOP opposition and election year politics</w:t>
      </w:r>
    </w:p>
    <w:p w:rsidR="00A55245" w:rsidRDefault="00A55245" w:rsidP="00A55245">
      <w:proofErr w:type="spellStart"/>
      <w:r>
        <w:t>Yonah</w:t>
      </w:r>
      <w:proofErr w:type="spellEnd"/>
      <w:r>
        <w:t xml:space="preserve"> </w:t>
      </w:r>
      <w:proofErr w:type="spellStart"/>
      <w:r w:rsidRPr="00A55245">
        <w:rPr>
          <w:rStyle w:val="StyleStyleBold12pt"/>
        </w:rPr>
        <w:t>Freemark</w:t>
      </w:r>
      <w:proofErr w:type="spellEnd"/>
      <w:r>
        <w:t>, Master of Science in Transportation from the Massachusetts Institute of Technology; Bachelor of Arts in Architecture, Department of Civil and Environmental Engineering, Yale University with Distinction 1-25-</w:t>
      </w:r>
      <w:r w:rsidRPr="00A55245">
        <w:rPr>
          <w:rStyle w:val="StyleStyleBold12pt"/>
        </w:rPr>
        <w:t>2012</w:t>
      </w:r>
      <w:r>
        <w:t xml:space="preserve"> “On Infrastructure, Hopes for Progress This Year Look Glum” </w:t>
      </w:r>
      <w:hyperlink r:id="rId97" w:history="1">
        <w:r w:rsidRPr="002A7B81">
          <w:rPr>
            <w:rStyle w:val="Hyperlink"/>
          </w:rPr>
          <w:t>http://www.thetransportpolitic.com/2012/01/25/on-infrastructure-hopes-for-progress-this-year-look-glum/</w:t>
        </w:r>
      </w:hyperlink>
      <w:r>
        <w:t xml:space="preserve"> DA: 6/11/14</w:t>
      </w:r>
    </w:p>
    <w:p w:rsidR="00A55245" w:rsidRDefault="00A55245" w:rsidP="00A55245"/>
    <w:p w:rsidR="00A55245" w:rsidRPr="0013244F" w:rsidRDefault="00A55245" w:rsidP="00A55245">
      <w:pPr>
        <w:rPr>
          <w:sz w:val="12"/>
        </w:rPr>
      </w:pPr>
      <w:r w:rsidRPr="00A55245">
        <w:rPr>
          <w:sz w:val="12"/>
        </w:rPr>
        <w:t xml:space="preserve">President Obama barely mentions the need for improvements in the nation’s capital stock in his State of the Union. </w:t>
      </w:r>
      <w:r w:rsidRPr="00A55245">
        <w:rPr>
          <w:rStyle w:val="StyleBoldUnderline"/>
        </w:rPr>
        <w:t xml:space="preserve">The contributions of </w:t>
      </w:r>
      <w:r w:rsidRPr="00A55245">
        <w:rPr>
          <w:sz w:val="12"/>
        </w:rPr>
        <w:t xml:space="preserve">the </w:t>
      </w:r>
      <w:r w:rsidRPr="00A55245">
        <w:rPr>
          <w:rStyle w:val="StyleBoldUnderline"/>
        </w:rPr>
        <w:t>Obama</w:t>
      </w:r>
      <w:r w:rsidRPr="00A55245">
        <w:rPr>
          <w:sz w:val="12"/>
        </w:rPr>
        <w:t xml:space="preserve"> Administration </w:t>
      </w:r>
      <w:r w:rsidRPr="00A55245">
        <w:rPr>
          <w:rStyle w:val="StyleBoldUnderline"/>
        </w:rPr>
        <w:t>to the investment in</w:t>
      </w:r>
      <w:r w:rsidRPr="00A55245">
        <w:rPr>
          <w:sz w:val="12"/>
        </w:rPr>
        <w:t xml:space="preserve"> improved </w:t>
      </w:r>
      <w:r w:rsidRPr="00A55245">
        <w:rPr>
          <w:rStyle w:val="StyleBoldUnderline"/>
        </w:rPr>
        <w:t>transportation</w:t>
      </w:r>
      <w:r w:rsidRPr="00A55245">
        <w:rPr>
          <w:sz w:val="12"/>
        </w:rPr>
        <w:t xml:space="preserve"> alternatives </w:t>
      </w:r>
      <w:r w:rsidRPr="00A55245">
        <w:rPr>
          <w:rStyle w:val="StyleBoldUnderline"/>
        </w:rPr>
        <w:t>have been significant</w:t>
      </w:r>
      <w:r w:rsidRPr="00A55245">
        <w:rPr>
          <w:sz w:val="12"/>
        </w:rPr>
        <w:t xml:space="preserve">, </w:t>
      </w:r>
      <w:r w:rsidRPr="00A55245">
        <w:rPr>
          <w:rStyle w:val="StyleBoldUnderline"/>
        </w:rPr>
        <w:t>but</w:t>
      </w:r>
      <w:r w:rsidRPr="00A55245">
        <w:rPr>
          <w:sz w:val="12"/>
        </w:rPr>
        <w:t xml:space="preserve"> </w:t>
      </w:r>
      <w:r w:rsidRPr="00A55245">
        <w:rPr>
          <w:rStyle w:val="StyleBoldUnderline"/>
        </w:rPr>
        <w:t>it</w:t>
      </w:r>
      <w:r w:rsidRPr="00A55245">
        <w:rPr>
          <w:sz w:val="12"/>
        </w:rPr>
        <w:t xml:space="preserve"> was clear from the President’s State of the Union address last night that 2012 </w:t>
      </w:r>
      <w:r w:rsidRPr="00A55245">
        <w:rPr>
          <w:rStyle w:val="StyleBoldUnderline"/>
        </w:rPr>
        <w:t>will be a year of diminished expectations</w:t>
      </w:r>
      <w:r w:rsidRPr="00A55245">
        <w:rPr>
          <w:sz w:val="12"/>
        </w:rPr>
        <w:t xml:space="preserve"> </w:t>
      </w:r>
      <w:r w:rsidRPr="00A55245">
        <w:rPr>
          <w:rStyle w:val="StyleBoldUnderline"/>
        </w:rPr>
        <w:t>in the face of</w:t>
      </w:r>
      <w:r w:rsidRPr="00A55245">
        <w:rPr>
          <w:sz w:val="12"/>
        </w:rPr>
        <w:t xml:space="preserve"> </w:t>
      </w:r>
      <w:r w:rsidRPr="00A55245">
        <w:rPr>
          <w:rStyle w:val="StyleBoldUnderline"/>
        </w:rPr>
        <w:t xml:space="preserve">a </w:t>
      </w:r>
      <w:r w:rsidRPr="00A55245">
        <w:rPr>
          <w:sz w:val="12"/>
        </w:rPr>
        <w:t xml:space="preserve">general </w:t>
      </w:r>
      <w:r w:rsidRPr="00A55245">
        <w:rPr>
          <w:rStyle w:val="Emphasis"/>
        </w:rPr>
        <w:t>election</w:t>
      </w:r>
      <w:r w:rsidRPr="00A55245">
        <w:rPr>
          <w:sz w:val="12"/>
        </w:rPr>
        <w:t xml:space="preserve"> </w:t>
      </w:r>
      <w:r w:rsidRPr="00A55245">
        <w:rPr>
          <w:rStyle w:val="StyleBoldUnderline"/>
        </w:rPr>
        <w:t>and</w:t>
      </w:r>
      <w:r w:rsidRPr="00A55245">
        <w:rPr>
          <w:sz w:val="12"/>
        </w:rPr>
        <w:t xml:space="preserve"> a </w:t>
      </w:r>
      <w:r w:rsidRPr="00A55245">
        <w:rPr>
          <w:rStyle w:val="Emphasis"/>
        </w:rPr>
        <w:t xml:space="preserve">tough Congressional opposition. </w:t>
      </w:r>
      <w:r w:rsidRPr="00A55245">
        <w:rPr>
          <w:sz w:val="12"/>
        </w:rPr>
        <w:t xml:space="preserve">Mr. </w:t>
      </w:r>
      <w:r w:rsidRPr="00A55245">
        <w:rPr>
          <w:rStyle w:val="StyleBoldUnderline"/>
        </w:rPr>
        <w:t>Obama</w:t>
      </w:r>
      <w:r w:rsidRPr="00A55245">
        <w:rPr>
          <w:sz w:val="12"/>
        </w:rPr>
        <w:t xml:space="preserve">’s address, whatever its merits from a populist perspective, nonetheless failed to propose dramatic reforms to </w:t>
      </w:r>
      <w:r w:rsidRPr="00A55245">
        <w:rPr>
          <w:rStyle w:val="StyleBoldUnderline"/>
        </w:rPr>
        <w:t>encourage</w:t>
      </w:r>
      <w:r w:rsidRPr="00A55245">
        <w:rPr>
          <w:sz w:val="12"/>
        </w:rPr>
        <w:t xml:space="preserve"> </w:t>
      </w:r>
      <w:r w:rsidRPr="00A55245">
        <w:rPr>
          <w:rStyle w:val="StyleBoldUnderline"/>
        </w:rPr>
        <w:t>new spending on transpor</w:t>
      </w:r>
      <w:r w:rsidRPr="00A55245">
        <w:rPr>
          <w:sz w:val="12"/>
        </w:rPr>
        <w:t xml:space="preserve">tation projects, in contrast to previous years. While the Administration has in some ways radically reformed the way Washington goes about selecting capital improvements, bringing a new emphasis on livability and underdeveloped modes like high-speed rail, there was little indication in the speech of an effort to expand such policy choices. All that we heard was a rather meek suggestion to transform a part of the money made available from the pullout from the Afghanistan and Iraq conflicts — a sort of war dividend whose size is undefined — to “do some nation-building right here at home.” If these suggestions fell flat for the pro-investment audience, they were reflective of the reality of working in the context of a deeply divided political system in which such once-universally supported policies as increased roads funding have become practically impossible to pursue. Mr. </w:t>
      </w:r>
      <w:r w:rsidRPr="00A55245">
        <w:rPr>
          <w:rStyle w:val="Emphasis"/>
        </w:rPr>
        <w:t>Obama pushed hard</w:t>
      </w:r>
      <w:r w:rsidRPr="00A55245">
        <w:rPr>
          <w:sz w:val="12"/>
        </w:rPr>
        <w:t xml:space="preserve">, we shouldn’t forget, for a huge, transformational transportation bill in early 2011, only </w:t>
      </w:r>
      <w:r w:rsidRPr="00A55245">
        <w:rPr>
          <w:rStyle w:val="StyleBoldUnderline"/>
        </w:rPr>
        <w:t>to be</w:t>
      </w:r>
      <w:r w:rsidRPr="00A55245">
        <w:rPr>
          <w:sz w:val="12"/>
        </w:rPr>
        <w:t xml:space="preserve"> </w:t>
      </w:r>
      <w:r w:rsidRPr="00A55245">
        <w:rPr>
          <w:rStyle w:val="Emphasis"/>
        </w:rPr>
        <w:t xml:space="preserve">rebuffed by intransigence in the GOP-led House </w:t>
      </w:r>
      <w:r w:rsidRPr="00A55245">
        <w:rPr>
          <w:rStyle w:val="StyleBoldUnderline"/>
        </w:rPr>
        <w:t>of Representatives</w:t>
      </w:r>
      <w:r w:rsidRPr="00A55245">
        <w:rPr>
          <w:sz w:val="12"/>
        </w:rPr>
        <w:t xml:space="preserve"> </w:t>
      </w:r>
      <w:r w:rsidRPr="00A55245">
        <w:rPr>
          <w:rStyle w:val="StyleBoldUnderline"/>
        </w:rPr>
        <w:t>and only wavering support in the Democratic Senate</w:t>
      </w:r>
      <w:r w:rsidRPr="00A55245">
        <w:rPr>
          <w:sz w:val="12"/>
        </w:rPr>
        <w:t xml:space="preserve">. For the first term at least, the Administration’s </w:t>
      </w:r>
      <w:r w:rsidRPr="00A55245">
        <w:rPr>
          <w:rStyle w:val="StyleBoldUnderline"/>
        </w:rPr>
        <w:t>transportation initiatives</w:t>
      </w:r>
      <w:r w:rsidRPr="00A55245">
        <w:rPr>
          <w:sz w:val="12"/>
        </w:rPr>
        <w:t xml:space="preserve"> appear to </w:t>
      </w:r>
      <w:r w:rsidRPr="00A55245">
        <w:rPr>
          <w:rStyle w:val="StyleBoldUnderline"/>
        </w:rPr>
        <w:t>have been pushed aside</w:t>
      </w:r>
      <w:r w:rsidRPr="00A55245">
        <w:rPr>
          <w:sz w:val="12"/>
        </w:rPr>
        <w:t xml:space="preserve">. Even so, it remains to be seen how the Administration will approach the development of a transportation reauthorization program. Such legislation remains on the Congressional agenda after three years of delays (the law expires on March 31st). There is so far no long-term solution to the continued inability of fuel tax revenues to cover the growing national need for upgraded or expanded mobility infrastructure. But if it were to pass, a new multi-year transportation bill would be the most significant single piece of legislation passed by the Congress in 2012. </w:t>
      </w:r>
      <w:r w:rsidRPr="00A55245">
        <w:rPr>
          <w:rStyle w:val="StyleBoldUnderline"/>
        </w:rPr>
        <w:t>The prospect of agreement between the two parties</w:t>
      </w:r>
      <w:r w:rsidRPr="00A55245">
        <w:rPr>
          <w:sz w:val="12"/>
        </w:rPr>
        <w:t xml:space="preserve"> on this issue, however, </w:t>
      </w:r>
      <w:r w:rsidRPr="00A55245">
        <w:rPr>
          <w:rStyle w:val="StyleBoldUnderline"/>
        </w:rPr>
        <w:t>seems far-fetched.</w:t>
      </w:r>
      <w:r w:rsidRPr="00A55245">
        <w:rPr>
          <w:sz w:val="12"/>
        </w:rPr>
        <w:t xml:space="preserve"> That is, if we are to assume that the goal is to complete a new and improved spending bill, rather than simply further extensions of the existing legislation. The House could consider this month a bill that would fund new highways and transit for several more years by expanding domestic production of heavily carbon-emitting fossil fuels, a terrible plan that would produce few new revenues and encourage more ecological destruction. Members of the Senate, meanwhile, have for months been claiming they were “looking” for the missing $12 or 13 billion to complete its new transportation package but have so far come up with </w:t>
      </w:r>
      <w:proofErr w:type="spellStart"/>
      <w:r w:rsidRPr="00A55245">
        <w:rPr>
          <w:sz w:val="12"/>
        </w:rPr>
        <w:t>bupkis</w:t>
      </w:r>
      <w:proofErr w:type="spellEnd"/>
      <w:r w:rsidRPr="00A55245">
        <w:rPr>
          <w:sz w:val="12"/>
        </w:rPr>
        <w:t>. The near-term thus likely consists of either continued extensions of the current law or a bipartisan bargain that fails to do much more than replicate the existing law, perhaps with a few bureaucratic reforms.</w:t>
      </w:r>
    </w:p>
    <w:p w:rsidR="00A55245" w:rsidRPr="00A55245" w:rsidRDefault="0013244F" w:rsidP="0013244F">
      <w:pPr>
        <w:pStyle w:val="Heading4"/>
      </w:pPr>
      <w:r>
        <w:t>Transportation links – Obama PC required, strong GOP opposition</w:t>
      </w:r>
    </w:p>
    <w:p w:rsidR="00020FCB" w:rsidRDefault="00A55245" w:rsidP="00020FCB">
      <w:r>
        <w:t xml:space="preserve">Dana </w:t>
      </w:r>
      <w:r w:rsidRPr="00A55245">
        <w:rPr>
          <w:rStyle w:val="StyleStyleBold12pt"/>
        </w:rPr>
        <w:t>Rubenstein</w:t>
      </w:r>
      <w:r>
        <w:t xml:space="preserve">, </w:t>
      </w:r>
      <w:r w:rsidR="00020FCB">
        <w:t xml:space="preserve">Reporter for Capital New York, has written for Bloomberg </w:t>
      </w:r>
      <w:proofErr w:type="spellStart"/>
      <w:r w:rsidR="00020FCB">
        <w:t>Businessweek</w:t>
      </w:r>
      <w:proofErr w:type="spellEnd"/>
      <w:r w:rsidR="00020FCB">
        <w:t>, the Wall Street Journal, the New York Times, the New York Obs</w:t>
      </w:r>
      <w:r>
        <w:t xml:space="preserve">erver, and the Brooklyn </w:t>
      </w:r>
      <w:proofErr w:type="gramStart"/>
      <w:r>
        <w:t>Paper  3</w:t>
      </w:r>
      <w:proofErr w:type="gramEnd"/>
      <w:r>
        <w:t>-27-</w:t>
      </w:r>
      <w:r w:rsidRPr="00A55245">
        <w:rPr>
          <w:rStyle w:val="StyleStyleBold12pt"/>
        </w:rPr>
        <w:t>2012</w:t>
      </w:r>
      <w:r>
        <w:t xml:space="preserve"> </w:t>
      </w:r>
      <w:r w:rsidR="00020FCB">
        <w:t>“When is Obama going to have his Eisenhower moment?”</w:t>
      </w:r>
      <w:r>
        <w:t xml:space="preserve"> </w:t>
      </w:r>
      <w:hyperlink r:id="rId98" w:history="1">
        <w:r w:rsidRPr="002A7B81">
          <w:rPr>
            <w:rStyle w:val="Hyperlink"/>
          </w:rPr>
          <w:t>http://www.capitalnewyork.com/article/politics/2012/03/5524547/when-obama-going-have-his-eisenhower-moment</w:t>
        </w:r>
      </w:hyperlink>
      <w:r>
        <w:t xml:space="preserve"> DA: 6/11/14</w:t>
      </w:r>
    </w:p>
    <w:p w:rsidR="00020FCB" w:rsidRDefault="00020FCB" w:rsidP="00020FCB"/>
    <w:p w:rsidR="00020FCB" w:rsidRPr="0013244F" w:rsidRDefault="00020FCB" w:rsidP="00020FCB">
      <w:pPr>
        <w:rPr>
          <w:sz w:val="10"/>
        </w:rPr>
      </w:pPr>
      <w:r w:rsidRPr="0013244F">
        <w:rPr>
          <w:sz w:val="10"/>
        </w:rPr>
        <w:t xml:space="preserve">On the subject of </w:t>
      </w:r>
      <w:r w:rsidRPr="0013244F">
        <w:rPr>
          <w:rStyle w:val="StyleBoldUnderline"/>
        </w:rPr>
        <w:t>the current president</w:t>
      </w:r>
      <w:r w:rsidRPr="0013244F">
        <w:rPr>
          <w:sz w:val="10"/>
        </w:rPr>
        <w:t xml:space="preserve">, there’s more of a consensus. One point of agreement is that he has </w:t>
      </w:r>
      <w:r w:rsidRPr="0013244F">
        <w:rPr>
          <w:rStyle w:val="StyleBoldUnderline"/>
        </w:rPr>
        <w:t>talked a great game</w:t>
      </w:r>
      <w:r w:rsidRPr="0013244F">
        <w:rPr>
          <w:sz w:val="10"/>
        </w:rPr>
        <w:t xml:space="preserve">, </w:t>
      </w:r>
      <w:r w:rsidRPr="0013244F">
        <w:rPr>
          <w:rStyle w:val="StyleBoldUnderline"/>
        </w:rPr>
        <w:t>but has been unable to</w:t>
      </w:r>
      <w:r w:rsidRPr="0013244F">
        <w:rPr>
          <w:sz w:val="10"/>
        </w:rPr>
        <w:t xml:space="preserve"> do much to </w:t>
      </w:r>
      <w:r w:rsidRPr="0013244F">
        <w:rPr>
          <w:rStyle w:val="StyleBoldUnderline"/>
        </w:rPr>
        <w:t>deliver</w:t>
      </w:r>
      <w:r w:rsidRPr="0013244F">
        <w:rPr>
          <w:sz w:val="10"/>
        </w:rPr>
        <w:t>. Another is that he might be able to do more if he gets a second term, but that even then it would depend on whether the upcoming election produces a Congress that is, one way or another, less hostile to his agenda</w:t>
      </w:r>
      <w:r w:rsidR="0013244F" w:rsidRPr="0013244F">
        <w:rPr>
          <w:sz w:val="10"/>
        </w:rPr>
        <w:t xml:space="preserve"> </w:t>
      </w:r>
      <w:r w:rsidRPr="0013244F">
        <w:rPr>
          <w:sz w:val="10"/>
        </w:rPr>
        <w:t xml:space="preserve">“Even Eisenhower didn’t mention transportation as much as this guy,” said Joshua </w:t>
      </w:r>
      <w:proofErr w:type="spellStart"/>
      <w:r w:rsidRPr="0013244F">
        <w:rPr>
          <w:sz w:val="10"/>
        </w:rPr>
        <w:t>Schank</w:t>
      </w:r>
      <w:proofErr w:type="spellEnd"/>
      <w:r w:rsidRPr="0013244F">
        <w:rPr>
          <w:sz w:val="10"/>
        </w:rPr>
        <w:t xml:space="preserve">, a former transportation adviser to Hillary Clinton who is now president of the </w:t>
      </w:r>
      <w:proofErr w:type="spellStart"/>
      <w:r w:rsidRPr="0013244F">
        <w:rPr>
          <w:sz w:val="10"/>
        </w:rPr>
        <w:t>Eno</w:t>
      </w:r>
      <w:proofErr w:type="spellEnd"/>
      <w:r w:rsidRPr="0013244F">
        <w:rPr>
          <w:sz w:val="10"/>
        </w:rPr>
        <w:t xml:space="preserve"> Center for Transportation.</w:t>
      </w:r>
      <w:r w:rsidR="0013244F" w:rsidRPr="0013244F">
        <w:rPr>
          <w:sz w:val="10"/>
        </w:rPr>
        <w:t xml:space="preserve"> </w:t>
      </w:r>
      <w:r w:rsidRPr="0013244F">
        <w:rPr>
          <w:sz w:val="10"/>
        </w:rPr>
        <w:t>“It’s hard not to be frustrated that he hasn’t acted on it more,” he added</w:t>
      </w:r>
      <w:r w:rsidR="0013244F" w:rsidRPr="0013244F">
        <w:rPr>
          <w:sz w:val="10"/>
        </w:rPr>
        <w:t xml:space="preserve"> </w:t>
      </w:r>
      <w:r w:rsidRPr="0013244F">
        <w:rPr>
          <w:sz w:val="10"/>
        </w:rPr>
        <w:t xml:space="preserve">At the moment, it can safely be said that </w:t>
      </w:r>
      <w:r w:rsidRPr="0013244F">
        <w:rPr>
          <w:rStyle w:val="StyleBoldUnderline"/>
        </w:rPr>
        <w:t>building support for increased transportation spending</w:t>
      </w:r>
      <w:r w:rsidRPr="0013244F">
        <w:rPr>
          <w:sz w:val="10"/>
        </w:rPr>
        <w:t xml:space="preserve"> is not the president's top priority, as he heads into a general election with the economy just showing signs of recovery. Infrastructure funding—and what were once packaged as stimulus projects, generally—</w:t>
      </w:r>
      <w:r w:rsidRPr="0013244F">
        <w:rPr>
          <w:rStyle w:val="StyleBoldUnderline"/>
        </w:rPr>
        <w:t xml:space="preserve">have taken a back seat </w:t>
      </w:r>
      <w:r w:rsidRPr="0013244F">
        <w:rPr>
          <w:sz w:val="10"/>
        </w:rPr>
        <w:t>to, say, the price of gas and, by extension, the conspicuously expanded drive for domestic energy resources.</w:t>
      </w:r>
      <w:r w:rsidR="0013244F" w:rsidRPr="0013244F">
        <w:rPr>
          <w:sz w:val="10"/>
        </w:rPr>
        <w:t xml:space="preserve"> </w:t>
      </w:r>
      <w:r w:rsidRPr="0013244F">
        <w:rPr>
          <w:sz w:val="10"/>
        </w:rPr>
        <w:t xml:space="preserve">The lesson that </w:t>
      </w:r>
      <w:r w:rsidRPr="0013244F">
        <w:rPr>
          <w:rStyle w:val="Emphasis"/>
        </w:rPr>
        <w:t>Obama</w:t>
      </w:r>
      <w:r w:rsidRPr="0013244F">
        <w:rPr>
          <w:sz w:val="10"/>
        </w:rPr>
        <w:t xml:space="preserve"> and the administration seem to have taken from the times they have </w:t>
      </w:r>
      <w:r w:rsidRPr="0013244F">
        <w:rPr>
          <w:rStyle w:val="Emphasis"/>
        </w:rPr>
        <w:t>pushed hard for spending on</w:t>
      </w:r>
      <w:r w:rsidRPr="0013244F">
        <w:rPr>
          <w:sz w:val="10"/>
        </w:rPr>
        <w:t xml:space="preserve"> big </w:t>
      </w:r>
      <w:r w:rsidRPr="0013244F">
        <w:rPr>
          <w:rStyle w:val="Emphasis"/>
        </w:rPr>
        <w:t>transportation</w:t>
      </w:r>
      <w:r w:rsidRPr="0013244F">
        <w:rPr>
          <w:sz w:val="10"/>
        </w:rPr>
        <w:t xml:space="preserve">-infrastructure projects is that </w:t>
      </w:r>
      <w:r w:rsidRPr="0013244F">
        <w:rPr>
          <w:rStyle w:val="Emphasis"/>
        </w:rPr>
        <w:t>they're a tougher sell than expected,</w:t>
      </w:r>
      <w:r w:rsidRPr="0013244F">
        <w:rPr>
          <w:sz w:val="10"/>
        </w:rPr>
        <w:t xml:space="preserve"> or at least that voters don't necessarily see them as the economic generators they eventually become</w:t>
      </w:r>
      <w:r w:rsidR="0013244F" w:rsidRPr="0013244F">
        <w:rPr>
          <w:sz w:val="10"/>
        </w:rPr>
        <w:t xml:space="preserve"> </w:t>
      </w:r>
      <w:r w:rsidRPr="0013244F">
        <w:rPr>
          <w:sz w:val="10"/>
        </w:rPr>
        <w:t>So, for example, the president insisted that the federal stimulus act include $8 billion for high-speed rail, but then absorbed a great deal of grief over ensuing allocations, which were criticized as politically motivated.</w:t>
      </w:r>
      <w:r w:rsidR="0013244F" w:rsidRPr="0013244F">
        <w:rPr>
          <w:sz w:val="10"/>
        </w:rPr>
        <w:t xml:space="preserve"> </w:t>
      </w:r>
      <w:r w:rsidRPr="0013244F">
        <w:rPr>
          <w:sz w:val="10"/>
        </w:rPr>
        <w:t>And while spending on less costly projects has been easier for the administration, politically, it has also been less rewarding. For instance, the stimulus included $1.5 billion in funding for so-called TIGER grants, a small pot of money (it was later expanded to $2.6 billion) that’s been sprinkled around the country. They hardly got noticed nationally, other than by transportation advocates, who felt they were too small to make any meaningful change to the physical transportation system itself.</w:t>
      </w:r>
      <w:r w:rsidR="0013244F" w:rsidRPr="0013244F">
        <w:rPr>
          <w:sz w:val="10"/>
        </w:rPr>
        <w:t xml:space="preserve"> </w:t>
      </w:r>
      <w:r w:rsidRPr="0013244F">
        <w:rPr>
          <w:sz w:val="10"/>
        </w:rPr>
        <w:t>(There was a total of $48 billion in stimulus spending on projects around the country, but aside from the high-speed rail component and the TIGER grants, those funds are generally considered to have been inserted at the initiative of Congressional leaders and were not part of a coordinated national transportation strategy.)</w:t>
      </w:r>
      <w:r w:rsidR="0013244F" w:rsidRPr="0013244F">
        <w:rPr>
          <w:sz w:val="10"/>
        </w:rPr>
        <w:t xml:space="preserve"> </w:t>
      </w:r>
      <w:r w:rsidRPr="0013244F">
        <w:rPr>
          <w:sz w:val="10"/>
        </w:rPr>
        <w:t>The reforms that transportation boosters have in mind are, generally speaking, more profound: an ongoing commitment to paying for large capital projects and maintenance of existing infrastructure; sustainable sources of revenue to offset that cost; alterations to the system of incentives that drive commercial and residential growth, and to the metrics that measure the efficiency and cost of moving people around their regions and across the country.</w:t>
      </w:r>
      <w:r w:rsidR="0013244F" w:rsidRPr="0013244F">
        <w:rPr>
          <w:sz w:val="10"/>
        </w:rPr>
        <w:t xml:space="preserve"> </w:t>
      </w:r>
      <w:r w:rsidRPr="0013244F">
        <w:rPr>
          <w:sz w:val="10"/>
        </w:rPr>
        <w:t>“The federal tax code subsidizes some really bad development,” says Andrew Goldberg, managing director of government relations at the American Institute of Architects, which has advocated tax-code reforms. “A lot of the funding goes toward sprawl, toward building where land is cheapest."</w:t>
      </w:r>
      <w:r w:rsidR="0013244F" w:rsidRPr="0013244F">
        <w:rPr>
          <w:sz w:val="10"/>
        </w:rPr>
        <w:t xml:space="preserve"> </w:t>
      </w:r>
      <w:r w:rsidRPr="0013244F">
        <w:rPr>
          <w:sz w:val="10"/>
        </w:rPr>
        <w:t xml:space="preserve">“I know this isn’t sexy," said </w:t>
      </w:r>
      <w:proofErr w:type="spellStart"/>
      <w:r w:rsidRPr="0013244F">
        <w:rPr>
          <w:sz w:val="10"/>
        </w:rPr>
        <w:t>Schank</w:t>
      </w:r>
      <w:proofErr w:type="spellEnd"/>
      <w:r w:rsidRPr="0013244F">
        <w:rPr>
          <w:sz w:val="10"/>
        </w:rPr>
        <w:t>, "but he could direct D.O.T. to start doing the research necessary to implement real performance measures and accountability for transportation.”</w:t>
      </w:r>
      <w:r w:rsidR="0013244F" w:rsidRPr="0013244F">
        <w:rPr>
          <w:sz w:val="10"/>
        </w:rPr>
        <w:t xml:space="preserve"> </w:t>
      </w:r>
      <w:r w:rsidRPr="0013244F">
        <w:rPr>
          <w:sz w:val="10"/>
        </w:rPr>
        <w:t>In other words, the administration could lay out a precise vision for how it would like to see the money it controls spent, and support that vision accordingly.</w:t>
      </w:r>
      <w:r w:rsidR="0013244F" w:rsidRPr="0013244F">
        <w:rPr>
          <w:sz w:val="10"/>
        </w:rPr>
        <w:t xml:space="preserve"> </w:t>
      </w:r>
      <w:r w:rsidRPr="0013244F">
        <w:rPr>
          <w:sz w:val="10"/>
        </w:rPr>
        <w:t>The American Society of Engineers says there’s a $3 trillion backlog in surface transportation spending. The United States spends a mere 2.4 percent of its G.D.P. on transportation and water infrastructure, compared to Europe’s 5 percent and China’s 9.</w:t>
      </w:r>
      <w:r w:rsidR="0013244F" w:rsidRPr="0013244F">
        <w:rPr>
          <w:sz w:val="10"/>
        </w:rPr>
        <w:t xml:space="preserve"> </w:t>
      </w:r>
      <w:r w:rsidRPr="0013244F">
        <w:rPr>
          <w:sz w:val="10"/>
        </w:rPr>
        <w:t>Many transportation experts also argue for a significantly higher tax on gas.</w:t>
      </w:r>
      <w:r w:rsidR="0013244F" w:rsidRPr="0013244F">
        <w:rPr>
          <w:sz w:val="10"/>
        </w:rPr>
        <w:t xml:space="preserve"> </w:t>
      </w:r>
      <w:r w:rsidRPr="0013244F">
        <w:rPr>
          <w:sz w:val="10"/>
        </w:rPr>
        <w:t xml:space="preserve">This is politically difficult, if not impossible, as illustrated by the way Republicans have latched onto currently high gas prices as an argument against Obama, and the president's high-profile response, </w:t>
      </w:r>
      <w:proofErr w:type="gramStart"/>
      <w:r w:rsidRPr="0013244F">
        <w:rPr>
          <w:sz w:val="10"/>
        </w:rPr>
        <w:t>cheerleading</w:t>
      </w:r>
      <w:proofErr w:type="gramEnd"/>
      <w:r w:rsidRPr="0013244F">
        <w:rPr>
          <w:sz w:val="10"/>
        </w:rPr>
        <w:t xml:space="preserve"> the expansion of domestic oil and gas exploration as a solution.</w:t>
      </w:r>
      <w:r w:rsidR="0013244F" w:rsidRPr="0013244F">
        <w:rPr>
          <w:sz w:val="10"/>
        </w:rPr>
        <w:t xml:space="preserve"> </w:t>
      </w:r>
      <w:r w:rsidRPr="0013244F">
        <w:rPr>
          <w:sz w:val="10"/>
        </w:rPr>
        <w:t>But the fact is gas here is cheap, relatively speaking: Americans are likely at any given time to be paying about half as much for fuel as Europeans. Yet gas-related revenue is where much of the nation’s infrastructure funding comes from.</w:t>
      </w:r>
      <w:r w:rsidR="0013244F" w:rsidRPr="0013244F">
        <w:rPr>
          <w:sz w:val="10"/>
        </w:rPr>
        <w:t xml:space="preserve"> </w:t>
      </w:r>
      <w:r w:rsidRPr="0013244F">
        <w:rPr>
          <w:sz w:val="10"/>
        </w:rPr>
        <w:t xml:space="preserve">“We’ve got one of the lowest federal gasoline taxes in the world,” said Robert </w:t>
      </w:r>
      <w:proofErr w:type="spellStart"/>
      <w:r w:rsidRPr="0013244F">
        <w:rPr>
          <w:sz w:val="10"/>
        </w:rPr>
        <w:t>Yaro</w:t>
      </w:r>
      <w:proofErr w:type="spellEnd"/>
      <w:r w:rsidRPr="0013244F">
        <w:rPr>
          <w:sz w:val="10"/>
        </w:rPr>
        <w:t>, president of the Regional Plan Association. “The other countries that have gasoline taxes as low as ours include Saudi Arabia, Iran, the United Arab Emirates, and Kuwait.”</w:t>
      </w:r>
      <w:r w:rsidR="0013244F" w:rsidRPr="0013244F">
        <w:rPr>
          <w:sz w:val="10"/>
        </w:rPr>
        <w:t xml:space="preserve"> </w:t>
      </w:r>
      <w:r w:rsidRPr="0013244F">
        <w:rPr>
          <w:sz w:val="10"/>
        </w:rPr>
        <w:t>And that’s not the only issue with the gas tax, which is about 18 cents per gallon and which provides much of the funding for the nation's highways and mass transit (New York’s M.T.A. derives some $1 billion from it per year).</w:t>
      </w:r>
      <w:r w:rsidR="0013244F" w:rsidRPr="0013244F">
        <w:rPr>
          <w:sz w:val="10"/>
        </w:rPr>
        <w:t xml:space="preserve"> </w:t>
      </w:r>
      <w:r w:rsidRPr="0013244F">
        <w:rPr>
          <w:sz w:val="10"/>
        </w:rPr>
        <w:t>It's not pegged to inflation, so it provides ever less revenue in real terms. Also, it's a victim of its own success: Today, thanks in part to the fact that the gas tax makes it more expensive to burn fuel, cars are much more fuel-efficient. Less consumption equals less revenue.</w:t>
      </w:r>
      <w:r w:rsidR="0013244F" w:rsidRPr="0013244F">
        <w:rPr>
          <w:sz w:val="10"/>
        </w:rPr>
        <w:t xml:space="preserve"> </w:t>
      </w:r>
      <w:r w:rsidRPr="0013244F">
        <w:rPr>
          <w:sz w:val="10"/>
        </w:rPr>
        <w:t>But while transit-dedicated revenue from gas is going down, the need to spend money on the nation's aging transportation infrastructure is going up.</w:t>
      </w:r>
      <w:r w:rsidR="0013244F" w:rsidRPr="0013244F">
        <w:rPr>
          <w:sz w:val="10"/>
        </w:rPr>
        <w:t xml:space="preserve"> </w:t>
      </w:r>
      <w:r w:rsidRPr="0013244F">
        <w:rPr>
          <w:sz w:val="10"/>
        </w:rPr>
        <w:t xml:space="preserve">“The interstate system, most of it is already approaching half a century old,” says </w:t>
      </w:r>
      <w:proofErr w:type="spellStart"/>
      <w:r w:rsidRPr="0013244F">
        <w:rPr>
          <w:sz w:val="10"/>
        </w:rPr>
        <w:t>Yaro</w:t>
      </w:r>
      <w:proofErr w:type="spellEnd"/>
      <w:r w:rsidRPr="0013244F">
        <w:rPr>
          <w:sz w:val="10"/>
        </w:rPr>
        <w:t xml:space="preserve">. “It’s at the end of its useful life. Big stretches need to be rebuilt and there’s no money to rebuild them, much less create </w:t>
      </w:r>
      <w:r w:rsidRPr="0013244F">
        <w:rPr>
          <w:sz w:val="10"/>
        </w:rPr>
        <w:lastRenderedPageBreak/>
        <w:t>any new capacity in the system."</w:t>
      </w:r>
      <w:r w:rsidR="0013244F" w:rsidRPr="0013244F">
        <w:rPr>
          <w:sz w:val="10"/>
        </w:rPr>
        <w:t xml:space="preserve"> </w:t>
      </w:r>
      <w:r w:rsidRPr="0013244F">
        <w:rPr>
          <w:sz w:val="10"/>
        </w:rPr>
        <w:t>The president, at least rhetorically, recognizes that. He's proposed a half-trillion-dollar, six-year transportation plan. And he’s suggested a $50 billion infrastructure bank that would leverage private funding.</w:t>
      </w:r>
      <w:r w:rsidR="0013244F" w:rsidRPr="0013244F">
        <w:rPr>
          <w:sz w:val="10"/>
        </w:rPr>
        <w:t xml:space="preserve"> </w:t>
      </w:r>
      <w:r w:rsidRPr="0013244F">
        <w:rPr>
          <w:sz w:val="10"/>
        </w:rPr>
        <w:t>As of now, they're still just proposals.</w:t>
      </w:r>
      <w:r w:rsidR="0013244F" w:rsidRPr="0013244F">
        <w:rPr>
          <w:sz w:val="10"/>
        </w:rPr>
        <w:t xml:space="preserve"> </w:t>
      </w:r>
      <w:r w:rsidRPr="0013244F">
        <w:rPr>
          <w:sz w:val="10"/>
        </w:rPr>
        <w:t>“</w:t>
      </w:r>
      <w:r w:rsidRPr="0013244F">
        <w:rPr>
          <w:rStyle w:val="StyleBoldUnderline"/>
        </w:rPr>
        <w:t>So far he hasn’t really put his political capital behind it</w:t>
      </w:r>
      <w:r w:rsidRPr="0013244F">
        <w:rPr>
          <w:sz w:val="10"/>
        </w:rPr>
        <w:t xml:space="preserve"> because he has other priorities,” said </w:t>
      </w:r>
      <w:proofErr w:type="spellStart"/>
      <w:r w:rsidRPr="0013244F">
        <w:rPr>
          <w:sz w:val="10"/>
        </w:rPr>
        <w:t>Schank</w:t>
      </w:r>
      <w:proofErr w:type="spellEnd"/>
      <w:r w:rsidRPr="0013244F">
        <w:rPr>
          <w:sz w:val="10"/>
        </w:rPr>
        <w:t>.</w:t>
      </w:r>
      <w:r w:rsidR="0013244F" w:rsidRPr="0013244F">
        <w:rPr>
          <w:sz w:val="10"/>
        </w:rPr>
        <w:t xml:space="preserve"> </w:t>
      </w:r>
      <w:r w:rsidRPr="0013244F">
        <w:rPr>
          <w:sz w:val="10"/>
        </w:rPr>
        <w:t>In this year’s State of the Union, the president made a strong argument for infrastructure spending.</w:t>
      </w:r>
      <w:r w:rsidR="0013244F" w:rsidRPr="0013244F">
        <w:rPr>
          <w:sz w:val="10"/>
        </w:rPr>
        <w:t xml:space="preserve"> </w:t>
      </w:r>
      <w:r w:rsidRPr="0013244F">
        <w:rPr>
          <w:sz w:val="10"/>
        </w:rPr>
        <w:t>“During the Great Depression, America built the Hoover Dam and the Golden Gate Bridge,” he said. “After World War II, we connected our States with a system of highways. Democratic and Republican administrations invested in great projects that benefited everybody, from the workers who built them to the businesses that still use them today.”</w:t>
      </w:r>
      <w:r w:rsidR="0013244F" w:rsidRPr="0013244F">
        <w:rPr>
          <w:sz w:val="10"/>
        </w:rPr>
        <w:t xml:space="preserve"> </w:t>
      </w:r>
      <w:r w:rsidRPr="0013244F">
        <w:rPr>
          <w:sz w:val="10"/>
        </w:rPr>
        <w:t>“In the next few weeks, I will sign an executive order clearing away the red tape that slows down too many construction projects</w:t>
      </w:r>
      <w:proofErr w:type="gramStart"/>
      <w:r w:rsidRPr="0013244F">
        <w:rPr>
          <w:sz w:val="10"/>
        </w:rPr>
        <w:t>.</w:t>
      </w:r>
      <w:r w:rsidR="0013244F" w:rsidRPr="0013244F">
        <w:rPr>
          <w:sz w:val="10"/>
        </w:rPr>
        <w:t xml:space="preserve"> </w:t>
      </w:r>
      <w:r w:rsidRPr="0013244F">
        <w:rPr>
          <w:sz w:val="10"/>
        </w:rPr>
        <w:t>"</w:t>
      </w:r>
      <w:proofErr w:type="gramEnd"/>
      <w:r w:rsidRPr="0013244F">
        <w:rPr>
          <w:sz w:val="10"/>
        </w:rPr>
        <w:t>But you need to fund these projects. Take the money we're no longer spending at war, use half of it to pay down our debt, and use the rest to do some nation-building right here at home.”</w:t>
      </w:r>
      <w:r w:rsidR="0013244F" w:rsidRPr="0013244F">
        <w:rPr>
          <w:sz w:val="10"/>
        </w:rPr>
        <w:t xml:space="preserve"> </w:t>
      </w:r>
      <w:r w:rsidRPr="0013244F">
        <w:rPr>
          <w:sz w:val="10"/>
        </w:rPr>
        <w:t>The “you” in that sentence was Congress.</w:t>
      </w:r>
      <w:r w:rsidR="0013244F" w:rsidRPr="0013244F">
        <w:rPr>
          <w:sz w:val="10"/>
        </w:rPr>
        <w:t xml:space="preserve"> </w:t>
      </w:r>
      <w:r w:rsidRPr="0013244F">
        <w:rPr>
          <w:sz w:val="10"/>
        </w:rPr>
        <w:t xml:space="preserve">But </w:t>
      </w:r>
      <w:r w:rsidRPr="0013244F">
        <w:rPr>
          <w:rStyle w:val="StyleBoldUnderline"/>
        </w:rPr>
        <w:t>the Republican-controlled House is looking to cut transportation spending, not increase it.</w:t>
      </w:r>
      <w:r w:rsidRPr="0013244F">
        <w:rPr>
          <w:sz w:val="10"/>
        </w:rPr>
        <w:t xml:space="preserve"> </w:t>
      </w:r>
      <w:r w:rsidRPr="0013244F">
        <w:rPr>
          <w:rStyle w:val="StyleBoldUnderline"/>
        </w:rPr>
        <w:t>It will be all the president can do to get them to agree to</w:t>
      </w:r>
      <w:r w:rsidRPr="0013244F">
        <w:rPr>
          <w:sz w:val="10"/>
        </w:rPr>
        <w:t xml:space="preserve"> pass the Senate's version of this year's transportation-spending bill, which more or less extends </w:t>
      </w:r>
      <w:r w:rsidRPr="0013244F">
        <w:rPr>
          <w:rStyle w:val="StyleBoldUnderline"/>
        </w:rPr>
        <w:t>the status quo.</w:t>
      </w:r>
      <w:r w:rsidR="0013244F">
        <w:rPr>
          <w:rStyle w:val="StyleBoldUnderline"/>
        </w:rPr>
        <w:t xml:space="preserve"> </w:t>
      </w:r>
      <w:r w:rsidRPr="0013244F">
        <w:rPr>
          <w:sz w:val="10"/>
        </w:rPr>
        <w:t xml:space="preserve">“The White House hasn’t recommended funding sources, and the </w:t>
      </w:r>
      <w:r w:rsidRPr="0013244F">
        <w:rPr>
          <w:rStyle w:val="Emphasis"/>
        </w:rPr>
        <w:t>Congress has been reluctant</w:t>
      </w:r>
      <w:r w:rsidRPr="0013244F">
        <w:rPr>
          <w:sz w:val="10"/>
        </w:rPr>
        <w:t xml:space="preserve"> </w:t>
      </w:r>
      <w:r w:rsidRPr="0013244F">
        <w:rPr>
          <w:rStyle w:val="StyleBoldUnderline"/>
        </w:rPr>
        <w:t>to propose new revenues</w:t>
      </w:r>
      <w:r w:rsidRPr="0013244F">
        <w:rPr>
          <w:sz w:val="10"/>
        </w:rPr>
        <w:t xml:space="preserve">,” says </w:t>
      </w:r>
      <w:proofErr w:type="spellStart"/>
      <w:r w:rsidRPr="0013244F">
        <w:rPr>
          <w:sz w:val="10"/>
        </w:rPr>
        <w:t>Yaro</w:t>
      </w:r>
      <w:proofErr w:type="spellEnd"/>
      <w:r w:rsidRPr="0013244F">
        <w:rPr>
          <w:sz w:val="10"/>
        </w:rPr>
        <w:t>, of the Regional Plan Association.</w:t>
      </w:r>
      <w:r w:rsidR="0013244F" w:rsidRPr="0013244F">
        <w:rPr>
          <w:sz w:val="10"/>
        </w:rPr>
        <w:t xml:space="preserve"> </w:t>
      </w:r>
      <w:r w:rsidRPr="0013244F">
        <w:rPr>
          <w:rStyle w:val="Emphasis"/>
        </w:rPr>
        <w:t>House Republicans in particular</w:t>
      </w:r>
      <w:r w:rsidRPr="0013244F">
        <w:rPr>
          <w:sz w:val="10"/>
        </w:rPr>
        <w:t xml:space="preserve"> </w:t>
      </w:r>
      <w:r w:rsidRPr="0013244F">
        <w:rPr>
          <w:rStyle w:val="StyleBoldUnderline"/>
        </w:rPr>
        <w:t>have staked out a radical position on infrastructure funding</w:t>
      </w:r>
      <w:r w:rsidRPr="0013244F">
        <w:rPr>
          <w:sz w:val="10"/>
        </w:rPr>
        <w:t>, going so far as to propose eliminating mass-transit financing entirely from the gas tax.</w:t>
      </w:r>
    </w:p>
    <w:p w:rsidR="00020FCB" w:rsidRDefault="00020FCB" w:rsidP="00020FCB"/>
    <w:p w:rsidR="00020FCB" w:rsidRPr="00020FCB" w:rsidRDefault="00020FCB" w:rsidP="00020FCB"/>
    <w:p w:rsidR="00C04F2E" w:rsidRDefault="00C04F2E" w:rsidP="00C04F2E">
      <w:pPr>
        <w:pStyle w:val="Heading3"/>
      </w:pPr>
      <w:r>
        <w:lastRenderedPageBreak/>
        <w:t>Link – Maritime Transportation – General</w:t>
      </w:r>
    </w:p>
    <w:p w:rsidR="0006063C" w:rsidRPr="0006063C" w:rsidRDefault="0006063C" w:rsidP="0006063C">
      <w:pPr>
        <w:pStyle w:val="Heading4"/>
      </w:pPr>
      <w:r>
        <w:t>Maritime transportation funding trades off with other agenda items – election year and spending concerns</w:t>
      </w:r>
    </w:p>
    <w:p w:rsidR="00C04F2E" w:rsidRDefault="00C04F2E" w:rsidP="00C04F2E">
      <w:r>
        <w:t xml:space="preserve"> Joan </w:t>
      </w:r>
      <w:proofErr w:type="spellStart"/>
      <w:r w:rsidRPr="00C04F2E">
        <w:rPr>
          <w:rStyle w:val="StyleStyleBold12pt"/>
        </w:rPr>
        <w:t>Bondareff</w:t>
      </w:r>
      <w:proofErr w:type="spellEnd"/>
      <w:r>
        <w:t xml:space="preserve"> practicing lawyer focused on marine transportation, environmental, and legislative issues and Blank Rome. Prior to joining Blank Rome, Ms. </w:t>
      </w:r>
      <w:proofErr w:type="spellStart"/>
      <w:r>
        <w:t>Bondareff</w:t>
      </w:r>
      <w:proofErr w:type="spellEnd"/>
      <w:r>
        <w:t xml:space="preserve"> was chief counsel and acting deputy administrator of the Maritime Administration, U.S. Department of Transportation. She was also former majority counsel for the House Committee on Merchant Marine and Fisheries </w:t>
      </w:r>
      <w:r w:rsidRPr="00C04F2E">
        <w:rPr>
          <w:rStyle w:val="StyleStyleBold12pt"/>
        </w:rPr>
        <w:t>3-21</w:t>
      </w:r>
      <w:r>
        <w:t xml:space="preserve">-2014 “United States: Congress Funds </w:t>
      </w:r>
      <w:proofErr w:type="gramStart"/>
      <w:r>
        <w:t>The Agencies And Looks Ahead To</w:t>
      </w:r>
      <w:proofErr w:type="gramEnd"/>
      <w:r>
        <w:t xml:space="preserve"> FY2015” </w:t>
      </w:r>
      <w:hyperlink r:id="rId99" w:history="1">
        <w:r w:rsidRPr="002A7B81">
          <w:rPr>
            <w:rStyle w:val="Hyperlink"/>
          </w:rPr>
          <w:t>http://www.mondaq.com/unitedstates/x/301526/Marine+Shipping/Congress+Funds+the+Agencies</w:t>
        </w:r>
      </w:hyperlink>
      <w:r>
        <w:t xml:space="preserve"> DA: 6/7/14</w:t>
      </w:r>
    </w:p>
    <w:p w:rsidR="00C04F2E" w:rsidRPr="00C04F2E" w:rsidRDefault="00C04F2E" w:rsidP="00C04F2E"/>
    <w:p w:rsidR="00C04F2E" w:rsidRPr="0006063C" w:rsidRDefault="00C04F2E" w:rsidP="00C04F2E">
      <w:pPr>
        <w:rPr>
          <w:sz w:val="8"/>
        </w:rPr>
      </w:pPr>
      <w:r w:rsidRPr="00C04F2E">
        <w:rPr>
          <w:rStyle w:val="StyleBoldUnderline"/>
        </w:rPr>
        <w:t>For the first time in many years,</w:t>
      </w:r>
      <w:r w:rsidRPr="0006063C">
        <w:rPr>
          <w:sz w:val="8"/>
        </w:rPr>
        <w:t xml:space="preserve"> </w:t>
      </w:r>
      <w:r w:rsidRPr="00C04F2E">
        <w:rPr>
          <w:rStyle w:val="StyleBoldUnderline"/>
        </w:rPr>
        <w:t>Congress actually enacted</w:t>
      </w:r>
      <w:r w:rsidRPr="0006063C">
        <w:rPr>
          <w:sz w:val="8"/>
        </w:rPr>
        <w:t xml:space="preserve"> 12 </w:t>
      </w:r>
      <w:r w:rsidRPr="00C04F2E">
        <w:rPr>
          <w:rStyle w:val="StyleBoldUnderline"/>
        </w:rPr>
        <w:t>appropriation bills to fund</w:t>
      </w:r>
      <w:r w:rsidRPr="0006063C">
        <w:rPr>
          <w:sz w:val="8"/>
        </w:rPr>
        <w:t xml:space="preserve"> the Federal Government through September 30, 2014. This was done in the Consolidated Appropriations Act, 2014 (</w:t>
      </w:r>
      <w:proofErr w:type="spellStart"/>
      <w:r w:rsidRPr="0006063C">
        <w:rPr>
          <w:sz w:val="8"/>
        </w:rPr>
        <w:t>Pub.L</w:t>
      </w:r>
      <w:proofErr w:type="spellEnd"/>
      <w:r w:rsidRPr="0006063C">
        <w:rPr>
          <w:sz w:val="8"/>
        </w:rPr>
        <w:t xml:space="preserve">. 113-76). As a result, the federal </w:t>
      </w:r>
      <w:r w:rsidRPr="00C04F2E">
        <w:rPr>
          <w:rStyle w:val="StyleBoldUnderline"/>
        </w:rPr>
        <w:t>maritime</w:t>
      </w:r>
      <w:r w:rsidRPr="0006063C">
        <w:rPr>
          <w:sz w:val="8"/>
        </w:rPr>
        <w:t xml:space="preserve"> and transportation </w:t>
      </w:r>
      <w:r w:rsidRPr="00C04F2E">
        <w:rPr>
          <w:rStyle w:val="StyleBoldUnderline"/>
        </w:rPr>
        <w:t>agencies</w:t>
      </w:r>
      <w:r w:rsidRPr="0006063C">
        <w:rPr>
          <w:sz w:val="8"/>
        </w:rPr>
        <w:t xml:space="preserve"> have the budgets they need to get some important work done. The following is a summary of the key provisions of the FY2014 budget. A forecast of where Congress is going this year in regards to major maritime legislation will be included in the conclusion of this article.</w:t>
      </w:r>
      <w:r w:rsidR="0006063C" w:rsidRPr="0006063C">
        <w:rPr>
          <w:sz w:val="8"/>
        </w:rPr>
        <w:t xml:space="preserve"> </w:t>
      </w:r>
      <w:r w:rsidRPr="0006063C">
        <w:rPr>
          <w:sz w:val="8"/>
        </w:rPr>
        <w:t>Highlights of the FY2014 Budget Agreement</w:t>
      </w:r>
      <w:r w:rsidR="0006063C" w:rsidRPr="0006063C">
        <w:rPr>
          <w:sz w:val="8"/>
        </w:rPr>
        <w:t xml:space="preserve"> </w:t>
      </w:r>
      <w:r w:rsidRPr="0006063C">
        <w:rPr>
          <w:sz w:val="8"/>
        </w:rPr>
        <w:t>Congress enabled the passage of the Consolidated Appropriations Act by first passing the Bipartisan Budget Act (</w:t>
      </w:r>
      <w:proofErr w:type="spellStart"/>
      <w:r w:rsidRPr="0006063C">
        <w:rPr>
          <w:sz w:val="8"/>
        </w:rPr>
        <w:t>Pub.L</w:t>
      </w:r>
      <w:proofErr w:type="spellEnd"/>
      <w:r w:rsidRPr="0006063C">
        <w:rPr>
          <w:sz w:val="8"/>
        </w:rPr>
        <w:t>. 113-67). The Bipartisan Budget Act established the overall funding limits for the federal government for 2014- 2015. The Budget Act also represents the first time in four years that Congress has actually passed a budget agreement. The budget was negotiated between Senator Patty Murray (D-WA) and Cong. Paul Ryan (R-WI), the respective chairs of the Senate and House Budget Committees. As the two leaders have publicly stated, they worked off the art of the possible, not what they knew they couldn't reach agreement on. From the levels set in the budget agreement, the appropriation committees could perform their jobs—funding the federal government at least for FY2014. Below are some of the highlights of the Consolidated Appropriations Act.</w:t>
      </w:r>
      <w:r w:rsidR="0006063C" w:rsidRPr="0006063C">
        <w:rPr>
          <w:sz w:val="8"/>
        </w:rPr>
        <w:t xml:space="preserve"> </w:t>
      </w:r>
      <w:r w:rsidRPr="0006063C">
        <w:rPr>
          <w:sz w:val="8"/>
        </w:rPr>
        <w:t>The Department of Transportation</w:t>
      </w:r>
      <w:r w:rsidR="0006063C" w:rsidRPr="0006063C">
        <w:rPr>
          <w:sz w:val="8"/>
        </w:rPr>
        <w:t xml:space="preserve"> </w:t>
      </w:r>
      <w:r w:rsidRPr="0006063C">
        <w:rPr>
          <w:sz w:val="8"/>
        </w:rPr>
        <w:t>$600M for capital investments in surface transportation infrastructure—the so-called TIGER grants—to fund infrastructure projects of regional and national significance, including a set-aside of $35M for planning grants.</w:t>
      </w:r>
      <w:r w:rsidR="0006063C" w:rsidRPr="0006063C">
        <w:rPr>
          <w:sz w:val="8"/>
        </w:rPr>
        <w:t xml:space="preserve"> </w:t>
      </w:r>
      <w:r w:rsidRPr="0006063C">
        <w:rPr>
          <w:sz w:val="8"/>
        </w:rPr>
        <w:t>U.S. Maritime Administration:</w:t>
      </w:r>
      <w:r w:rsidR="0006063C" w:rsidRPr="0006063C">
        <w:rPr>
          <w:sz w:val="8"/>
        </w:rPr>
        <w:t xml:space="preserve"> </w:t>
      </w:r>
      <w:r w:rsidRPr="0006063C">
        <w:rPr>
          <w:sz w:val="8"/>
        </w:rPr>
        <w:t>$186M for the Maritime Security Program to preserve the U.S. flag merchant fleet;</w:t>
      </w:r>
      <w:r w:rsidR="0006063C" w:rsidRPr="0006063C">
        <w:rPr>
          <w:sz w:val="8"/>
        </w:rPr>
        <w:t xml:space="preserve"> </w:t>
      </w:r>
      <w:r w:rsidRPr="0006063C">
        <w:rPr>
          <w:sz w:val="8"/>
        </w:rPr>
        <w:t>$38.5M for the subsidy cost of title XI loan guarantees for shipbuilding; and</w:t>
      </w:r>
      <w:r w:rsidR="0006063C" w:rsidRPr="0006063C">
        <w:rPr>
          <w:sz w:val="8"/>
        </w:rPr>
        <w:t xml:space="preserve"> </w:t>
      </w:r>
      <w:r w:rsidRPr="0006063C">
        <w:rPr>
          <w:sz w:val="8"/>
        </w:rPr>
        <w:t>$16M for the U.S. Merchant Marine Academy and $11.3M for the state maritime academies.</w:t>
      </w:r>
      <w:r w:rsidR="0006063C" w:rsidRPr="0006063C">
        <w:rPr>
          <w:sz w:val="8"/>
        </w:rPr>
        <w:t xml:space="preserve"> </w:t>
      </w:r>
      <w:r w:rsidRPr="0006063C">
        <w:rPr>
          <w:sz w:val="8"/>
        </w:rPr>
        <w:t>Infrastructure projects at ports are eligible for the TIGER program and, on average, have received about 10 percent of the funding to date. Setting aside money for planning grants is a new allocation for the TIGER program. Finally, funding the title XI program represents a new infusion of cash for the shipbuilding loan guarantee program. With a subsidy amount of 10 percent, this will enable the Maritime Administration to fund close to $400M in new shipbuilding loans. With a new (Acting) Administrator at the helm of the Maritime Administration, one hopes that the title XI program is resuscitated and the cumbersome review procedures streamlined.</w:t>
      </w:r>
      <w:r w:rsidR="0006063C" w:rsidRPr="0006063C">
        <w:rPr>
          <w:sz w:val="8"/>
        </w:rPr>
        <w:t xml:space="preserve"> </w:t>
      </w:r>
      <w:r w:rsidRPr="0006063C">
        <w:rPr>
          <w:sz w:val="8"/>
        </w:rPr>
        <w:t>The Department of Homeland Security</w:t>
      </w:r>
      <w:r w:rsidR="0006063C" w:rsidRPr="0006063C">
        <w:rPr>
          <w:sz w:val="8"/>
        </w:rPr>
        <w:t xml:space="preserve"> </w:t>
      </w:r>
      <w:r w:rsidRPr="0006063C">
        <w:rPr>
          <w:sz w:val="8"/>
        </w:rPr>
        <w:t>FEMA:</w:t>
      </w:r>
      <w:r w:rsidR="0006063C" w:rsidRPr="0006063C">
        <w:rPr>
          <w:sz w:val="8"/>
        </w:rPr>
        <w:t xml:space="preserve"> </w:t>
      </w:r>
      <w:r w:rsidRPr="0006063C">
        <w:rPr>
          <w:sz w:val="8"/>
        </w:rPr>
        <w:t>A total of $1.5B for grants, contracts, and cooperative agreements, including $466.3M for the State Homeland Security ("HLS") Grant Program, $600M for the Urban Area Security Initiative, and $100M for port security grants.</w:t>
      </w:r>
      <w:r w:rsidR="0006063C" w:rsidRPr="0006063C">
        <w:rPr>
          <w:sz w:val="8"/>
        </w:rPr>
        <w:t xml:space="preserve"> </w:t>
      </w:r>
      <w:r w:rsidRPr="0006063C">
        <w:rPr>
          <w:sz w:val="8"/>
        </w:rPr>
        <w:t>Ports, with the support of the American Association of Port Authorities ("AAPA"), successfully fought back against the Administration's proposal to consolidate all HLS grants into one block grant to states, fearing they might not get their fair share from state agencies. Although $100M is considerably less than the $400M authorized for these grants in the Maritime Transportation Security Act of 2002, at least it gives ports a separate bucket to shoot at.</w:t>
      </w:r>
      <w:r w:rsidR="0006063C" w:rsidRPr="0006063C">
        <w:rPr>
          <w:sz w:val="8"/>
        </w:rPr>
        <w:t xml:space="preserve"> </w:t>
      </w:r>
      <w:r w:rsidRPr="0006063C">
        <w:rPr>
          <w:sz w:val="8"/>
        </w:rPr>
        <w:t>U.S. Coast Guard:</w:t>
      </w:r>
      <w:r w:rsidR="0006063C" w:rsidRPr="0006063C">
        <w:rPr>
          <w:sz w:val="8"/>
        </w:rPr>
        <w:t xml:space="preserve"> </w:t>
      </w:r>
      <w:r w:rsidRPr="0006063C">
        <w:rPr>
          <w:sz w:val="8"/>
        </w:rPr>
        <w:t>A total of $1.375B for acquisition, construction, and improvements, including the cost of production of the 7th National Security Cutter ("NSC") and the contract for long-lead time materials for the 8th NSC. (Huntington Ingalls has the contract for long-lead time materials for the 7th NSC.)</w:t>
      </w:r>
      <w:r w:rsidR="0006063C" w:rsidRPr="0006063C">
        <w:rPr>
          <w:sz w:val="8"/>
        </w:rPr>
        <w:t xml:space="preserve"> </w:t>
      </w:r>
      <w:r w:rsidRPr="0006063C">
        <w:rPr>
          <w:sz w:val="8"/>
        </w:rPr>
        <w:t xml:space="preserve">Admiral Papp, Commandant of the Coast Guard, has hinted that he is looking to fund the 8th (and final) NSC in the FY2015 budget, continue work on the Offshore Patrol Cutter, and perhaps start work on a new icebreaker in the FY2015 budget. </w:t>
      </w:r>
      <w:proofErr w:type="gramStart"/>
      <w:r w:rsidRPr="0006063C">
        <w:rPr>
          <w:sz w:val="8"/>
        </w:rPr>
        <w:t xml:space="preserve">(As reported in </w:t>
      </w:r>
      <w:proofErr w:type="spellStart"/>
      <w:r w:rsidRPr="0006063C">
        <w:rPr>
          <w:sz w:val="8"/>
        </w:rPr>
        <w:t>Seapower</w:t>
      </w:r>
      <w:proofErr w:type="spellEnd"/>
      <w:r w:rsidRPr="0006063C">
        <w:rPr>
          <w:sz w:val="8"/>
        </w:rPr>
        <w:t xml:space="preserve"> Magazine on January 24, 2014.)</w:t>
      </w:r>
      <w:proofErr w:type="gramEnd"/>
      <w:r w:rsidRPr="0006063C">
        <w:rPr>
          <w:sz w:val="8"/>
        </w:rPr>
        <w:t xml:space="preserve"> With the Coast Guard's newly released Arctic Strategy, it makes sense to look at its icebreaking capabilities. (For a copy of the Strategy, see: www.uscg.mil/seniorleadership/DOCS/CG_Arctic_Strategy.pdf.)</w:t>
      </w:r>
      <w:r w:rsidR="0006063C" w:rsidRPr="0006063C">
        <w:rPr>
          <w:sz w:val="8"/>
        </w:rPr>
        <w:t xml:space="preserve"> </w:t>
      </w:r>
      <w:r w:rsidRPr="0006063C">
        <w:rPr>
          <w:sz w:val="8"/>
        </w:rPr>
        <w:t>Customs and Border Protection ("CBP"):</w:t>
      </w:r>
      <w:r w:rsidR="0006063C" w:rsidRPr="0006063C">
        <w:rPr>
          <w:sz w:val="8"/>
        </w:rPr>
        <w:t xml:space="preserve"> </w:t>
      </w:r>
      <w:r w:rsidRPr="0006063C">
        <w:rPr>
          <w:sz w:val="8"/>
        </w:rPr>
        <w:t>A total of $10.6B for security, enforcement, and investigations, including $351M for border security fencing and $805M for air and marine operations. This budget will enable CBP to add 2,000 more agents at U.S. ports of entry. (And they say we don't spend enough on border security!)</w:t>
      </w:r>
      <w:r w:rsidR="0006063C" w:rsidRPr="0006063C">
        <w:rPr>
          <w:sz w:val="8"/>
        </w:rPr>
        <w:t xml:space="preserve"> </w:t>
      </w:r>
      <w:r w:rsidRPr="0006063C">
        <w:rPr>
          <w:sz w:val="8"/>
        </w:rPr>
        <w:t>&gt;The Department of Defense</w:t>
      </w:r>
      <w:r w:rsidR="0006063C" w:rsidRPr="0006063C">
        <w:rPr>
          <w:sz w:val="8"/>
        </w:rPr>
        <w:t xml:space="preserve"> </w:t>
      </w:r>
      <w:r w:rsidRPr="0006063C">
        <w:rPr>
          <w:sz w:val="8"/>
        </w:rPr>
        <w:t>U.S. Navy:</w:t>
      </w:r>
      <w:r w:rsidR="0006063C" w:rsidRPr="0006063C">
        <w:rPr>
          <w:sz w:val="8"/>
        </w:rPr>
        <w:t xml:space="preserve"> </w:t>
      </w:r>
      <w:r w:rsidRPr="0006063C">
        <w:rPr>
          <w:sz w:val="8"/>
        </w:rPr>
        <w:t>A total of $15B for shipbuilding and conversion of naval vessels, to remain available until obligated until September 30, 2018, provided no funds for construction are spent in a foreign yard.</w:t>
      </w:r>
      <w:r w:rsidR="0006063C" w:rsidRPr="0006063C">
        <w:rPr>
          <w:sz w:val="8"/>
        </w:rPr>
        <w:t xml:space="preserve"> </w:t>
      </w:r>
      <w:r w:rsidRPr="0006063C">
        <w:rPr>
          <w:sz w:val="8"/>
        </w:rPr>
        <w:t>U.S. Army Corps of Engineers:</w:t>
      </w:r>
      <w:r w:rsidR="0006063C" w:rsidRPr="0006063C">
        <w:rPr>
          <w:sz w:val="8"/>
        </w:rPr>
        <w:t xml:space="preserve"> </w:t>
      </w:r>
      <w:r w:rsidRPr="0006063C">
        <w:rPr>
          <w:sz w:val="8"/>
        </w:rPr>
        <w:t>A total of $1.656T (from the Harbor Maintenance Trust Fund) to remain available until expended for the construction of river and harbor, flood and storm damage reduction, shore protection, and restoration. The Secretary of the Army may initiate up to four new construction starts (three for navigation, one for environmental restoration), provided the Secretary sends Congress a report on out-year funding for the new starts.</w:t>
      </w:r>
      <w:r w:rsidR="0006063C" w:rsidRPr="0006063C">
        <w:rPr>
          <w:sz w:val="8"/>
        </w:rPr>
        <w:t xml:space="preserve"> </w:t>
      </w:r>
      <w:r w:rsidRPr="0006063C">
        <w:rPr>
          <w:sz w:val="8"/>
        </w:rPr>
        <w:t>The Environmental Protection Agency</w:t>
      </w:r>
      <w:r w:rsidR="0006063C" w:rsidRPr="0006063C">
        <w:rPr>
          <w:sz w:val="8"/>
        </w:rPr>
        <w:t xml:space="preserve"> </w:t>
      </w:r>
      <w:r w:rsidRPr="0006063C">
        <w:rPr>
          <w:sz w:val="8"/>
        </w:rPr>
        <w:t>$20M in clean diesel engine or Diesel Emissions Reduction Act ("DERA") grants.</w:t>
      </w:r>
      <w:r w:rsidR="0006063C" w:rsidRPr="0006063C">
        <w:rPr>
          <w:sz w:val="8"/>
        </w:rPr>
        <w:t xml:space="preserve"> </w:t>
      </w:r>
      <w:r w:rsidRPr="0006063C">
        <w:rPr>
          <w:sz w:val="8"/>
        </w:rPr>
        <w:t>These grants can be used by private companies and public transit agencies to purchase new diesel engines or to upgrade existing ones and are funded through a coalition of regional and nonprofit entities. (For more information on the DERA Program, see www.epa.gov/diesel/grantfund.htm.)</w:t>
      </w:r>
      <w:r w:rsidR="0006063C" w:rsidRPr="0006063C">
        <w:rPr>
          <w:sz w:val="8"/>
        </w:rPr>
        <w:t xml:space="preserve"> </w:t>
      </w:r>
      <w:r w:rsidRPr="0006063C">
        <w:rPr>
          <w:sz w:val="8"/>
        </w:rPr>
        <w:t>The Department of the Interior</w:t>
      </w:r>
      <w:r w:rsidR="0006063C" w:rsidRPr="0006063C">
        <w:rPr>
          <w:sz w:val="8"/>
        </w:rPr>
        <w:t xml:space="preserve"> </w:t>
      </w:r>
      <w:proofErr w:type="gramStart"/>
      <w:r w:rsidRPr="0006063C">
        <w:rPr>
          <w:sz w:val="8"/>
        </w:rPr>
        <w:t>For</w:t>
      </w:r>
      <w:proofErr w:type="gramEnd"/>
      <w:r w:rsidRPr="0006063C">
        <w:rPr>
          <w:sz w:val="8"/>
        </w:rPr>
        <w:t xml:space="preserve"> the Bureau of Ocean Energy Management: $166.8M for leases for oil and gas, other minerals, and energy on the Outer Continental Shelf ("OCS").</w:t>
      </w:r>
      <w:r w:rsidR="0006063C" w:rsidRPr="0006063C">
        <w:rPr>
          <w:sz w:val="8"/>
        </w:rPr>
        <w:t xml:space="preserve"> </w:t>
      </w:r>
      <w:r w:rsidRPr="0006063C">
        <w:rPr>
          <w:sz w:val="8"/>
        </w:rPr>
        <w:t>For the Bureau of Safety and Environmental Enforcement: $122.7M for regulation of activities on the OCS.</w:t>
      </w:r>
      <w:r w:rsidR="0006063C" w:rsidRPr="0006063C">
        <w:rPr>
          <w:sz w:val="8"/>
        </w:rPr>
        <w:t xml:space="preserve"> </w:t>
      </w:r>
      <w:r w:rsidRPr="0006063C">
        <w:rPr>
          <w:sz w:val="8"/>
        </w:rPr>
        <w:t>Summary of the FY14 Budget Agreement and Outlook for FY2015</w:t>
      </w:r>
      <w:r w:rsidR="0006063C" w:rsidRPr="0006063C">
        <w:rPr>
          <w:sz w:val="8"/>
        </w:rPr>
        <w:t xml:space="preserve"> </w:t>
      </w:r>
      <w:r w:rsidRPr="0006063C">
        <w:rPr>
          <w:sz w:val="8"/>
        </w:rPr>
        <w:t>Now that agencies have budgets that last through FY2014, they can begin to plan, issue contracts, and begin to award grants. The Department of Transportation ("DOT"), Department of Homeland Security ("DHS")/ Federal Emergency Management Agency ("FEMA"), and Environmental Protection Agency ("EPA") all have grant-making authority. The White House will submit its FY2015 budget request to Congress the first week of March 2014. In the meantime, Congress sent the President a clean bill raising the debt limit ceiling until March.</w:t>
      </w:r>
      <w:r w:rsidR="0006063C" w:rsidRPr="0006063C">
        <w:rPr>
          <w:sz w:val="8"/>
        </w:rPr>
        <w:t xml:space="preserve"> </w:t>
      </w:r>
      <w:r w:rsidRPr="00C04F2E">
        <w:rPr>
          <w:rStyle w:val="StyleBoldUnderline"/>
        </w:rPr>
        <w:t>Outlook for Other 2014 Congressional Actions</w:t>
      </w:r>
      <w:r w:rsidR="0006063C">
        <w:rPr>
          <w:rStyle w:val="StyleBoldUnderline"/>
        </w:rPr>
        <w:t xml:space="preserve"> </w:t>
      </w:r>
      <w:proofErr w:type="gramStart"/>
      <w:r w:rsidRPr="0006063C">
        <w:rPr>
          <w:sz w:val="8"/>
        </w:rPr>
        <w:t>The</w:t>
      </w:r>
      <w:proofErr w:type="gramEnd"/>
      <w:r w:rsidRPr="0006063C">
        <w:rPr>
          <w:sz w:val="8"/>
        </w:rPr>
        <w:t xml:space="preserve"> House-Senate Conference on the Water Resources Development Act ("WRDA"), which funds port dredging and maintenance, is still underway despite this author's predictions it would be wrapped up by now. Cong. Bud Shuster, Chairman of the House Transportation and Infrastructure ("T&amp;I") Committee, admitted (at a recent Bloomberg Government conference) that </w:t>
      </w:r>
      <w:r w:rsidRPr="00C04F2E">
        <w:rPr>
          <w:rStyle w:val="Emphasis"/>
        </w:rPr>
        <w:t>it's been "slow going</w:t>
      </w:r>
      <w:r w:rsidRPr="0006063C">
        <w:rPr>
          <w:sz w:val="8"/>
        </w:rPr>
        <w:t>." The passage of funding for the Army Corps of Engineers, above, may have taken some pressure off this Conference.</w:t>
      </w:r>
      <w:r w:rsidR="0006063C" w:rsidRPr="0006063C">
        <w:rPr>
          <w:sz w:val="8"/>
        </w:rPr>
        <w:t xml:space="preserve"> </w:t>
      </w:r>
      <w:r w:rsidRPr="0006063C">
        <w:rPr>
          <w:sz w:val="8"/>
        </w:rPr>
        <w:t>On February 11, 2014, the House T&amp;I Committee ordered reported H.R. 4005, the "Coast Guard and Marine Transportation Act of 2014," with a manager's amendment. The amendment included new cargo preference requirements. We will address these amendments in detail in a separate advisory. Any urgent maritime problem that needs a legislative fix should be addressed in this major maritime legislation, which Congress usually passes every two years.</w:t>
      </w:r>
      <w:r w:rsidR="0006063C" w:rsidRPr="0006063C">
        <w:rPr>
          <w:sz w:val="8"/>
        </w:rPr>
        <w:t xml:space="preserve"> </w:t>
      </w:r>
      <w:r w:rsidRPr="0006063C">
        <w:rPr>
          <w:sz w:val="8"/>
        </w:rPr>
        <w:t>Chairman Shuster and the Administration have both begun work on principles for the next surface transportation bill. The current law—Moving Ahead for Progress in the 21st Century Act, commonly referred to as MAP-21—expires this coming September. The main issue for reauthorization is how to fund the Highway Trust Fund. Congress balked last time and is very reluctant to get near an increased gas tax, especially in an election year. In fact, both Chairman Shuster and Chairman Barbara Boxer (of the Senate Environment and Public Works Committee) have written off the gas tax increase as a funding solution for "MAP-22." Other options include use of repatriated overseas revenues and a user fee based on vehicle miles travelled (or "VMT"). It will be up to the Ways and Means Committee in the House and the Senate Finance Committee to determine how to fund the next round of surface transportation projects.</w:t>
      </w:r>
      <w:r w:rsidR="0006063C" w:rsidRPr="0006063C">
        <w:rPr>
          <w:sz w:val="8"/>
        </w:rPr>
        <w:t xml:space="preserve"> </w:t>
      </w:r>
      <w:r w:rsidRPr="0006063C">
        <w:rPr>
          <w:sz w:val="8"/>
        </w:rPr>
        <w:t>While the surface transportation bill is largely focused on roads and bridges, there is an increasing focus on a national freight network. The current freight network, which is under review at the DOT, is limited to highways and needs to be expanded to include ports. Even the President in his State of the Union Address identified the need to upgrade our ports. After all, how do goods come into and out of the U.S., except through our ports?</w:t>
      </w:r>
      <w:r w:rsidR="0006063C" w:rsidRPr="0006063C">
        <w:rPr>
          <w:sz w:val="8"/>
        </w:rPr>
        <w:t xml:space="preserve"> </w:t>
      </w:r>
      <w:r w:rsidRPr="00C04F2E">
        <w:rPr>
          <w:rStyle w:val="StyleBoldUnderline"/>
        </w:rPr>
        <w:t xml:space="preserve">This year is an </w:t>
      </w:r>
      <w:r w:rsidRPr="0006063C">
        <w:rPr>
          <w:rStyle w:val="Emphasis"/>
        </w:rPr>
        <w:t>election year</w:t>
      </w:r>
      <w:r w:rsidRPr="0006063C">
        <w:rPr>
          <w:sz w:val="8"/>
        </w:rPr>
        <w:t xml:space="preserve">, </w:t>
      </w:r>
      <w:r w:rsidRPr="00C04F2E">
        <w:rPr>
          <w:rStyle w:val="StyleBoldUnderline"/>
        </w:rPr>
        <w:t>so it remains to be seen how many difficult</w:t>
      </w:r>
      <w:r w:rsidRPr="0006063C">
        <w:rPr>
          <w:sz w:val="8"/>
        </w:rPr>
        <w:t xml:space="preserve"> </w:t>
      </w:r>
      <w:r w:rsidRPr="00C04F2E">
        <w:rPr>
          <w:rStyle w:val="StyleBoldUnderline"/>
        </w:rPr>
        <w:t>issues</w:t>
      </w:r>
      <w:r w:rsidRPr="0006063C">
        <w:rPr>
          <w:sz w:val="8"/>
        </w:rPr>
        <w:t xml:space="preserve"> </w:t>
      </w:r>
      <w:r w:rsidRPr="00C04F2E">
        <w:rPr>
          <w:rStyle w:val="StyleBoldUnderline"/>
        </w:rPr>
        <w:t>the</w:t>
      </w:r>
      <w:r w:rsidRPr="0006063C">
        <w:rPr>
          <w:sz w:val="8"/>
        </w:rPr>
        <w:t xml:space="preserve"> 113th </w:t>
      </w:r>
      <w:r w:rsidRPr="00C04F2E">
        <w:rPr>
          <w:rStyle w:val="StyleBoldUnderline"/>
        </w:rPr>
        <w:t>Congress will address before the election</w:t>
      </w:r>
      <w:r w:rsidRPr="0006063C">
        <w:rPr>
          <w:sz w:val="8"/>
        </w:rPr>
        <w:t xml:space="preserve">. </w:t>
      </w:r>
      <w:r w:rsidRPr="0006063C">
        <w:rPr>
          <w:rStyle w:val="StyleBoldUnderline"/>
        </w:rPr>
        <w:t>Hope is higher for actions on</w:t>
      </w:r>
      <w:r w:rsidRPr="0006063C">
        <w:rPr>
          <w:sz w:val="8"/>
        </w:rPr>
        <w:t xml:space="preserve"> controversial issues, such as taxes and </w:t>
      </w:r>
      <w:r w:rsidRPr="0006063C">
        <w:rPr>
          <w:rStyle w:val="StyleBoldUnderline"/>
        </w:rPr>
        <w:t>tax reform,</w:t>
      </w:r>
      <w:r w:rsidRPr="0006063C">
        <w:rPr>
          <w:sz w:val="8"/>
        </w:rPr>
        <w:t xml:space="preserve"> during the lame duck session—both post-election and before the new Congress is sworn in. This may provide the window needed to pass a Coast Guard authorization bill, a new surface transportation bill, and even perhaps some type of immigration reform bill.</w:t>
      </w:r>
    </w:p>
    <w:p w:rsidR="004D1247" w:rsidRDefault="004D1247" w:rsidP="004D1247">
      <w:pPr>
        <w:pStyle w:val="Heading3"/>
      </w:pPr>
      <w:r>
        <w:lastRenderedPageBreak/>
        <w:t>Link – Port Dredging</w:t>
      </w:r>
    </w:p>
    <w:p w:rsidR="004D1247" w:rsidRPr="00871DC0" w:rsidRDefault="004D1247" w:rsidP="004D1247">
      <w:pPr>
        <w:pStyle w:val="Heading4"/>
      </w:pPr>
      <w:r>
        <w:t>Port dredging costs PC – budget crisis</w:t>
      </w:r>
    </w:p>
    <w:p w:rsidR="004D1247" w:rsidRDefault="004D1247" w:rsidP="004D1247">
      <w:pPr>
        <w:rPr>
          <w:sz w:val="14"/>
        </w:rPr>
      </w:pPr>
      <w:r w:rsidRPr="00167201">
        <w:rPr>
          <w:rStyle w:val="StyleStyleBold12pt"/>
        </w:rPr>
        <w:t>A</w:t>
      </w:r>
      <w:r>
        <w:rPr>
          <w:rStyle w:val="StyleStyleBold12pt"/>
        </w:rPr>
        <w:t>P</w:t>
      </w:r>
      <w:r w:rsidRPr="007D64A4">
        <w:rPr>
          <w:sz w:val="14"/>
        </w:rPr>
        <w:t>,</w:t>
      </w:r>
      <w:r>
        <w:rPr>
          <w:sz w:val="14"/>
        </w:rPr>
        <w:t xml:space="preserve"> 6-21-</w:t>
      </w:r>
      <w:r w:rsidRPr="00871DC0">
        <w:rPr>
          <w:rStyle w:val="StyleStyleBold12pt"/>
        </w:rPr>
        <w:t>2012</w:t>
      </w:r>
      <w:r>
        <w:rPr>
          <w:sz w:val="14"/>
        </w:rPr>
        <w:t>,</w:t>
      </w:r>
      <w:r w:rsidRPr="007D64A4">
        <w:rPr>
          <w:sz w:val="14"/>
        </w:rPr>
        <w:t xml:space="preserve"> Report to Congress says seaports on Southeast, Gulf coasts need deeper water for giant ships, The Washington Post, </w:t>
      </w:r>
      <w:hyperlink r:id="rId100" w:history="1">
        <w:r w:rsidRPr="002A7B81">
          <w:rPr>
            <w:rStyle w:val="Hyperlink"/>
            <w:sz w:val="14"/>
          </w:rPr>
          <w:t>http://www.washingtonpost.com/national/report-to-congress-says-seaports-on-southeast-gulf-coasts-need-deeper-water-for-giant-ships/2012/06/21/gJQAjzrJtV_story.html</w:t>
        </w:r>
      </w:hyperlink>
      <w:r w:rsidRPr="007D64A4">
        <w:rPr>
          <w:sz w:val="14"/>
        </w:rPr>
        <w:t>)</w:t>
      </w:r>
    </w:p>
    <w:p w:rsidR="004D1247" w:rsidRPr="007D64A4" w:rsidRDefault="004D1247" w:rsidP="004D1247">
      <w:pPr>
        <w:rPr>
          <w:sz w:val="14"/>
        </w:rPr>
      </w:pPr>
    </w:p>
    <w:p w:rsidR="004D1247" w:rsidRPr="00167201" w:rsidRDefault="004D1247" w:rsidP="004D1247">
      <w:pPr>
        <w:rPr>
          <w:sz w:val="12"/>
        </w:rPr>
      </w:pPr>
      <w:r w:rsidRPr="00167201">
        <w:rPr>
          <w:rStyle w:val="StyleBoldUnderline"/>
        </w:rPr>
        <w:t>U.S. seaports in the Southeast likely need up to $5 billion</w:t>
      </w:r>
      <w:r w:rsidRPr="00167201">
        <w:rPr>
          <w:sz w:val="12"/>
        </w:rPr>
        <w:t xml:space="preserve"> to deepen their shipping channels so they can trade with supersized cargo ships expected to arrive soon through an expanded Panama Canal, a federal agency said Thursday in a report to Congress. </w:t>
      </w:r>
      <w:r w:rsidRPr="00167201">
        <w:rPr>
          <w:rStyle w:val="StyleBoldUnderline"/>
        </w:rPr>
        <w:t xml:space="preserve">The </w:t>
      </w:r>
      <w:r w:rsidRPr="00871DC0">
        <w:rPr>
          <w:rStyle w:val="Emphasis"/>
        </w:rPr>
        <w:t>budget crisis</w:t>
      </w:r>
      <w:r w:rsidRPr="00167201">
        <w:rPr>
          <w:rStyle w:val="StyleBoldUnderline"/>
        </w:rPr>
        <w:t xml:space="preserve"> has made federal funding for port projects extremely tight, especially since Congress and President Barack Obama for the past two years have sworn off so-called “earmark” spending that was used to fund such projects in the past.</w:t>
      </w:r>
      <w:r w:rsidRPr="00167201">
        <w:rPr>
          <w:sz w:val="12"/>
        </w:rPr>
        <w:t xml:space="preserve"> The Army Corps report said current funding levels for port improvements won’t cover all the projects that should be done. If </w:t>
      </w:r>
      <w:r w:rsidRPr="00167201">
        <w:rPr>
          <w:rStyle w:val="StyleBoldUnderline"/>
        </w:rPr>
        <w:t>Congress won’t increase the agency’s funding for harbor projects</w:t>
      </w:r>
      <w:r w:rsidRPr="00167201">
        <w:rPr>
          <w:sz w:val="12"/>
        </w:rPr>
        <w:t>, the report said, then perhaps state governments and private companies such as shipping lines should be required to pay a greater share.</w:t>
      </w:r>
    </w:p>
    <w:p w:rsidR="004D1247" w:rsidRPr="00871DC0" w:rsidRDefault="004D1247" w:rsidP="004D1247"/>
    <w:p w:rsidR="004D1247" w:rsidRPr="005C2407" w:rsidRDefault="004D1247" w:rsidP="004D1247">
      <w:pPr>
        <w:pStyle w:val="Heading4"/>
        <w:rPr>
          <w:rFonts w:cs="Times New Roman"/>
        </w:rPr>
      </w:pPr>
      <w:r w:rsidRPr="005C2407">
        <w:rPr>
          <w:rFonts w:cs="Times New Roman"/>
        </w:rPr>
        <w:t xml:space="preserve">Port </w:t>
      </w:r>
      <w:r>
        <w:rPr>
          <w:rFonts w:cs="Times New Roman"/>
        </w:rPr>
        <w:t>dredging</w:t>
      </w:r>
      <w:r w:rsidRPr="005C2407">
        <w:rPr>
          <w:rFonts w:cs="Times New Roman"/>
        </w:rPr>
        <w:t xml:space="preserve"> unpopular – funding and fights about choosing ports.</w:t>
      </w:r>
    </w:p>
    <w:p w:rsidR="004D1247" w:rsidRPr="005C2407" w:rsidRDefault="004D1247" w:rsidP="004D1247">
      <w:r w:rsidRPr="005C2407">
        <w:rPr>
          <w:rStyle w:val="StyleStyleBold12pt"/>
        </w:rPr>
        <w:t>AP</w:t>
      </w:r>
      <w:r w:rsidRPr="005C2407">
        <w:t xml:space="preserve"> “U.S. ports race to kee</w:t>
      </w:r>
      <w:r>
        <w:t>p up with bigger Panama Canal” 2-7-</w:t>
      </w:r>
      <w:r w:rsidRPr="00871DC0">
        <w:rPr>
          <w:rStyle w:val="StyleStyleBold12pt"/>
        </w:rPr>
        <w:t>2011</w:t>
      </w:r>
      <w:r>
        <w:t xml:space="preserve"> </w:t>
      </w:r>
      <w:hyperlink r:id="rId101" w:history="1">
        <w:r w:rsidRPr="005C2407">
          <w:rPr>
            <w:rStyle w:val="Hyperlink"/>
          </w:rPr>
          <w:t>http://www.usatoday.com/news/world/2011-02-07-panama-canal_N.htm</w:t>
        </w:r>
      </w:hyperlink>
      <w:r>
        <w:t xml:space="preserve"> DA: 6/5/14</w:t>
      </w:r>
    </w:p>
    <w:p w:rsidR="004D1247" w:rsidRPr="005C2407" w:rsidRDefault="004D1247" w:rsidP="004D1247"/>
    <w:p w:rsidR="004D1247" w:rsidRPr="003E4227" w:rsidRDefault="004D1247" w:rsidP="004D1247">
      <w:pPr>
        <w:rPr>
          <w:sz w:val="16"/>
        </w:rPr>
      </w:pPr>
      <w:r w:rsidRPr="005C2407">
        <w:rPr>
          <w:rStyle w:val="StyleBoldUnderline"/>
        </w:rPr>
        <w:t>"</w:t>
      </w:r>
      <w:r w:rsidRPr="003E4227">
        <w:rPr>
          <w:sz w:val="16"/>
        </w:rPr>
        <w:t xml:space="preserve">Certainly every port is counting on it having a big impact," said Bernard </w:t>
      </w:r>
      <w:proofErr w:type="spellStart"/>
      <w:r w:rsidRPr="003E4227">
        <w:rPr>
          <w:sz w:val="16"/>
        </w:rPr>
        <w:t>Groseclose</w:t>
      </w:r>
      <w:proofErr w:type="spellEnd"/>
      <w:r w:rsidRPr="003E4227">
        <w:rPr>
          <w:sz w:val="16"/>
        </w:rPr>
        <w:t>, former chief executive of South Carolina's seaports who now works as a private consultant. "Everyone is telling the same story: We're getting ready for the Panama Canal expansion." But</w:t>
      </w:r>
      <w:r w:rsidRPr="005C2407">
        <w:rPr>
          <w:rStyle w:val="StyleBoldUnderline"/>
        </w:rPr>
        <w:t xml:space="preserve"> getting funding may have just gotten tougher. Federal dollars used for dredging projects and the studies required to approve them </w:t>
      </w:r>
      <w:r w:rsidRPr="003E4227">
        <w:rPr>
          <w:sz w:val="16"/>
        </w:rPr>
        <w:t>typically get added to congressional budget bills as "earmarks" — line items requested by individual lawmakers to benefit their districts back home. Yet earmark spending</w:t>
      </w:r>
      <w:r w:rsidRPr="005C2407">
        <w:rPr>
          <w:rStyle w:val="StyleBoldUnderline"/>
        </w:rPr>
        <w:t xml:space="preserve"> was </w:t>
      </w:r>
      <w:r w:rsidRPr="000853F9">
        <w:rPr>
          <w:rStyle w:val="Emphasis"/>
        </w:rPr>
        <w:t>widely denounced</w:t>
      </w:r>
      <w:r w:rsidRPr="005C2407">
        <w:rPr>
          <w:rStyle w:val="StyleBoldUnderline"/>
        </w:rPr>
        <w:t xml:space="preserve"> as government waste </w:t>
      </w:r>
      <w:r w:rsidRPr="003E4227">
        <w:rPr>
          <w:sz w:val="16"/>
        </w:rPr>
        <w:t xml:space="preserve">in the 2010 elections that swept Republicans back in control of the U.S. House. As a result, GOP lawmakers in both the House and Senate have sworn off earmarks for the time being. It's not clear how else port projects would obtain federal money. "It has the potential to have a dramatic impact," said Nagle, who insists port projects aren't waste. "There clearly is a distinction between these types of projects and what </w:t>
      </w:r>
      <w:proofErr w:type="gramStart"/>
      <w:r w:rsidRPr="003E4227">
        <w:rPr>
          <w:sz w:val="16"/>
        </w:rPr>
        <w:t>is typically the target of the ban</w:t>
      </w:r>
      <w:proofErr w:type="gramEnd"/>
      <w:r w:rsidRPr="003E4227">
        <w:rPr>
          <w:sz w:val="16"/>
        </w:rPr>
        <w:t xml:space="preserve">." Both Nagle and </w:t>
      </w:r>
      <w:proofErr w:type="spellStart"/>
      <w:r w:rsidRPr="003E4227">
        <w:rPr>
          <w:sz w:val="16"/>
        </w:rPr>
        <w:t>Groseclose</w:t>
      </w:r>
      <w:proofErr w:type="spellEnd"/>
      <w:r w:rsidRPr="003E4227">
        <w:rPr>
          <w:sz w:val="16"/>
        </w:rPr>
        <w:t xml:space="preserve"> agree</w:t>
      </w:r>
      <w:r w:rsidRPr="005C2407">
        <w:rPr>
          <w:rStyle w:val="StyleBoldUnderline"/>
        </w:rPr>
        <w:t xml:space="preserve"> not all ports seeking to supersize their harbors will get approved</w:t>
      </w:r>
      <w:r w:rsidRPr="003E4227">
        <w:rPr>
          <w:sz w:val="16"/>
        </w:rPr>
        <w:t xml:space="preserve"> — and both don't think every U.S. port needs to be deep enough for the largest ships. </w:t>
      </w:r>
      <w:r w:rsidRPr="005C2407">
        <w:rPr>
          <w:rStyle w:val="StyleBoldUnderline"/>
        </w:rPr>
        <w:t>But some are questioning how the federal government decides which projects move forward</w:t>
      </w:r>
      <w:r w:rsidRPr="003E4227">
        <w:rPr>
          <w:sz w:val="16"/>
        </w:rPr>
        <w:t>. In studies finished last November that recommend deepening Savannah's harbor, the Army Corps of Engineers concludes the project would have economic benefits for the nation as a whole — the benchmark for the agency's approval. But what the Army Corps hasn't done is take a comprehensive look at all East Coast ports to determine how many should be dredged to post-</w:t>
      </w:r>
      <w:proofErr w:type="spellStart"/>
      <w:r w:rsidRPr="003E4227">
        <w:rPr>
          <w:sz w:val="16"/>
        </w:rPr>
        <w:t>Panamax</w:t>
      </w:r>
      <w:proofErr w:type="spellEnd"/>
      <w:r w:rsidRPr="003E4227">
        <w:rPr>
          <w:sz w:val="16"/>
        </w:rPr>
        <w:t xml:space="preserve"> depths and which would reap the most benefits for the best price. "The Corps is evaluating the cost and benefits of these individual proposals in a vacuum," said Chris </w:t>
      </w:r>
      <w:proofErr w:type="spellStart"/>
      <w:r w:rsidRPr="003E4227">
        <w:rPr>
          <w:sz w:val="16"/>
        </w:rPr>
        <w:t>DeScherer</w:t>
      </w:r>
      <w:proofErr w:type="spellEnd"/>
      <w:r w:rsidRPr="003E4227">
        <w:rPr>
          <w:sz w:val="16"/>
        </w:rPr>
        <w:t xml:space="preserve">, an attorney for the Southern Environmental Law Center. "Where does it make the most sense on the East Coast to have a deep water port? Where does the American taxpayer get the most </w:t>
      </w:r>
      <w:proofErr w:type="gramStart"/>
      <w:r w:rsidRPr="003E4227">
        <w:rPr>
          <w:sz w:val="16"/>
        </w:rPr>
        <w:t>bang</w:t>
      </w:r>
      <w:proofErr w:type="gramEnd"/>
      <w:r w:rsidRPr="003E4227">
        <w:rPr>
          <w:sz w:val="16"/>
        </w:rPr>
        <w:t xml:space="preserve"> for his buck with the least environmental impact?" The Army Corps said it hasn't done a broader study to compare ports, in part, because no one has asked. The Corps doesn't have the authority to initiate port studies on its own. "To date, there has been no request by the ports or Congress to undertake a comprehensive study," said Jim Walker, chief of the Navigation Program for the Army Corps of Engineers.</w:t>
      </w:r>
    </w:p>
    <w:p w:rsidR="004D1247" w:rsidRPr="000853F9" w:rsidRDefault="004D1247" w:rsidP="004D1247"/>
    <w:p w:rsidR="004D1247" w:rsidRDefault="004D1247" w:rsidP="004D1247">
      <w:pPr>
        <w:pStyle w:val="Heading3"/>
      </w:pPr>
      <w:r>
        <w:lastRenderedPageBreak/>
        <w:t>Link – Bering Strait Tunnel</w:t>
      </w:r>
    </w:p>
    <w:p w:rsidR="004D1247" w:rsidRPr="00167201" w:rsidRDefault="004D1247" w:rsidP="004D1247">
      <w:pPr>
        <w:pStyle w:val="Heading4"/>
        <w:rPr>
          <w:rFonts w:cs="Times New Roman"/>
        </w:rPr>
      </w:pPr>
      <w:r w:rsidRPr="00167201">
        <w:rPr>
          <w:rFonts w:cs="Times New Roman"/>
        </w:rPr>
        <w:t>The plan would cause a massive political firestorm—it’s viewed as a ridiculous pork project</w:t>
      </w:r>
    </w:p>
    <w:p w:rsidR="004D1247" w:rsidRDefault="004D1247" w:rsidP="004D1247">
      <w:pPr>
        <w:rPr>
          <w:sz w:val="14"/>
        </w:rPr>
      </w:pPr>
      <w:r w:rsidRPr="00167201">
        <w:rPr>
          <w:rStyle w:val="StyleStyleBold12pt"/>
        </w:rPr>
        <w:t>CHRISTIAN SCIENCE MONITOR 2006</w:t>
      </w:r>
      <w:r w:rsidRPr="00167201">
        <w:rPr>
          <w:sz w:val="14"/>
        </w:rPr>
        <w:t xml:space="preserve"> (How pet projects in Alaska became pet peeve on Hill, July 25, lexis)</w:t>
      </w:r>
    </w:p>
    <w:p w:rsidR="004D1247" w:rsidRPr="00167201" w:rsidRDefault="004D1247" w:rsidP="004D1247">
      <w:pPr>
        <w:rPr>
          <w:sz w:val="14"/>
        </w:rPr>
      </w:pPr>
    </w:p>
    <w:p w:rsidR="004D1247" w:rsidRPr="00167201" w:rsidRDefault="004D1247" w:rsidP="004D1247">
      <w:pPr>
        <w:rPr>
          <w:rStyle w:val="StyleBoldUnderline"/>
        </w:rPr>
      </w:pPr>
      <w:r w:rsidRPr="00871DC0">
        <w:rPr>
          <w:sz w:val="12"/>
        </w:rPr>
        <w:t xml:space="preserve">Thomas Pease's flower-scented backyard might seem to be an odd place for a battle over federal spending. But </w:t>
      </w:r>
      <w:r w:rsidRPr="00871DC0">
        <w:rPr>
          <w:rStyle w:val="StyleBoldUnderline"/>
        </w:rPr>
        <w:t>the Government Hill neighborhood</w:t>
      </w:r>
      <w:r w:rsidRPr="00871DC0">
        <w:rPr>
          <w:sz w:val="12"/>
        </w:rPr>
        <w:t xml:space="preserve"> he calls home </w:t>
      </w:r>
      <w:r w:rsidRPr="00871DC0">
        <w:rPr>
          <w:rStyle w:val="StyleBoldUnderline"/>
        </w:rPr>
        <w:t>has become a front in the fight against pet projects in Congress</w:t>
      </w:r>
      <w:r w:rsidRPr="00871DC0">
        <w:rPr>
          <w:sz w:val="12"/>
        </w:rPr>
        <w:t xml:space="preserve">.¶ </w:t>
      </w:r>
      <w:proofErr w:type="gramStart"/>
      <w:r w:rsidRPr="00871DC0">
        <w:rPr>
          <w:sz w:val="12"/>
        </w:rPr>
        <w:t>That's</w:t>
      </w:r>
      <w:proofErr w:type="gramEnd"/>
      <w:r w:rsidRPr="00871DC0">
        <w:rPr>
          <w:sz w:val="12"/>
        </w:rPr>
        <w:t xml:space="preserve"> because land just a block from Mr. Pease's home could be ripped apart if plans for a major bridge proceed. Officially, it's called the </w:t>
      </w:r>
      <w:proofErr w:type="spellStart"/>
      <w:r w:rsidRPr="00871DC0">
        <w:rPr>
          <w:sz w:val="12"/>
        </w:rPr>
        <w:t>Knik</w:t>
      </w:r>
      <w:proofErr w:type="spellEnd"/>
      <w:r w:rsidRPr="00871DC0">
        <w:rPr>
          <w:sz w:val="12"/>
        </w:rPr>
        <w:t xml:space="preserve"> Arm Crossing. But the US public knows it by a different name: </w:t>
      </w:r>
      <w:r w:rsidRPr="00871DC0">
        <w:rPr>
          <w:rStyle w:val="StyleBoldUnderline"/>
        </w:rPr>
        <w:t>the "bridge to nowhere</w:t>
      </w:r>
      <w:r w:rsidRPr="00871DC0">
        <w:rPr>
          <w:sz w:val="12"/>
        </w:rPr>
        <w:t xml:space="preserve">." And ever since it drew headlines last fall, it's </w:t>
      </w:r>
      <w:r w:rsidRPr="00871DC0">
        <w:rPr>
          <w:rStyle w:val="StyleBoldUnderline"/>
        </w:rPr>
        <w:t>become a poster child for congressional earmarks</w:t>
      </w:r>
      <w:r w:rsidRPr="00871DC0">
        <w:rPr>
          <w:sz w:val="12"/>
        </w:rPr>
        <w:t xml:space="preserve">.¶ Earmarks are items </w:t>
      </w:r>
      <w:proofErr w:type="gramStart"/>
      <w:r w:rsidRPr="00871DC0">
        <w:rPr>
          <w:sz w:val="12"/>
        </w:rPr>
        <w:t>that</w:t>
      </w:r>
      <w:proofErr w:type="gramEnd"/>
      <w:r w:rsidRPr="00871DC0">
        <w:rPr>
          <w:sz w:val="12"/>
        </w:rPr>
        <w:t xml:space="preserve"> lawmakers on Capitol Hill tuck into spending bills to fund projects back home. </w:t>
      </w:r>
      <w:r w:rsidRPr="00871DC0">
        <w:rPr>
          <w:rStyle w:val="StyleBoldUnderline"/>
        </w:rPr>
        <w:t xml:space="preserve">Supporters call it investment. Critics call it "pork." Both call it one of the </w:t>
      </w:r>
      <w:r w:rsidRPr="00871DC0">
        <w:rPr>
          <w:rStyle w:val="StyleBoldUnderline"/>
          <w:b/>
        </w:rPr>
        <w:t>biggest issues in American politics</w:t>
      </w:r>
      <w:r w:rsidRPr="00871DC0">
        <w:rPr>
          <w:sz w:val="12"/>
        </w:rPr>
        <w:t xml:space="preserve"> this year.¶ "I couldn't believe our little neighborhood fight was actually going national," says Pease, an elementary schoolteacher who opposes the bridge plan. "But I certainly thought the name was appropriate."¶ </w:t>
      </w:r>
      <w:proofErr w:type="gramStart"/>
      <w:r w:rsidRPr="00871DC0">
        <w:rPr>
          <w:sz w:val="12"/>
        </w:rPr>
        <w:t>Actually</w:t>
      </w:r>
      <w:proofErr w:type="gramEnd"/>
      <w:r w:rsidRPr="00871DC0">
        <w:rPr>
          <w:sz w:val="12"/>
        </w:rPr>
        <w:t xml:space="preserve">, the "bridge to nowhere" refers to two bridges. One is the </w:t>
      </w:r>
      <w:proofErr w:type="spellStart"/>
      <w:r w:rsidRPr="00871DC0">
        <w:rPr>
          <w:sz w:val="12"/>
        </w:rPr>
        <w:t>Knik</w:t>
      </w:r>
      <w:proofErr w:type="spellEnd"/>
      <w:r w:rsidRPr="00871DC0">
        <w:rPr>
          <w:sz w:val="12"/>
        </w:rPr>
        <w:t xml:space="preserve"> Arm Crossing, which would connect Alaska's largest city with a little-used port on the other side of a glacier-fed channel that drains into the Pacific. The other is a span that would link Ketchikan, Alaska, to sparsely populated </w:t>
      </w:r>
      <w:proofErr w:type="spellStart"/>
      <w:r w:rsidRPr="00871DC0">
        <w:rPr>
          <w:sz w:val="12"/>
        </w:rPr>
        <w:t>Gravina</w:t>
      </w:r>
      <w:proofErr w:type="spellEnd"/>
      <w:r w:rsidRPr="00871DC0">
        <w:rPr>
          <w:sz w:val="12"/>
        </w:rPr>
        <w:t xml:space="preserve"> Island. They initially received earmarks of $231 million and $223 million in last year's transportation-funding bill.¶ </w:t>
      </w:r>
      <w:proofErr w:type="gramStart"/>
      <w:r w:rsidRPr="00871DC0">
        <w:rPr>
          <w:rStyle w:val="StyleBoldUnderline"/>
        </w:rPr>
        <w:t>The</w:t>
      </w:r>
      <w:proofErr w:type="gramEnd"/>
      <w:r w:rsidRPr="00871DC0">
        <w:rPr>
          <w:rStyle w:val="StyleBoldUnderline"/>
        </w:rPr>
        <w:t xml:space="preserve"> moniker resonated across the nation</w:t>
      </w:r>
      <w:r w:rsidRPr="00871DC0">
        <w:rPr>
          <w:sz w:val="12"/>
        </w:rPr>
        <w:t xml:space="preserve"> last fall </w:t>
      </w:r>
      <w:r w:rsidRPr="00871DC0">
        <w:rPr>
          <w:rStyle w:val="StyleBoldUnderline"/>
        </w:rPr>
        <w:t xml:space="preserve">and spurred a </w:t>
      </w:r>
      <w:r w:rsidRPr="00871DC0">
        <w:rPr>
          <w:rStyle w:val="StyleBoldUnderline"/>
          <w:b/>
        </w:rPr>
        <w:t>revolt</w:t>
      </w:r>
      <w:r w:rsidRPr="00871DC0">
        <w:rPr>
          <w:sz w:val="12"/>
        </w:rPr>
        <w:t xml:space="preserve"> - </w:t>
      </w:r>
      <w:r w:rsidRPr="00871DC0">
        <w:rPr>
          <w:rStyle w:val="StyleBoldUnderline"/>
        </w:rPr>
        <w:t>both in public and in the halls of Congress - against wasteful federal spending.</w:t>
      </w:r>
      <w:r w:rsidRPr="00871DC0">
        <w:rPr>
          <w:sz w:val="12"/>
        </w:rPr>
        <w:t xml:space="preserve"> </w:t>
      </w:r>
      <w:r w:rsidRPr="00871DC0">
        <w:rPr>
          <w:rStyle w:val="StyleBoldUnderline"/>
        </w:rPr>
        <w:t xml:space="preserve">"Those three words </w:t>
      </w:r>
      <w:r w:rsidRPr="00871DC0">
        <w:rPr>
          <w:rStyle w:val="StyleBoldUnderline"/>
          <w:b/>
        </w:rPr>
        <w:t>changed the view of millions</w:t>
      </w:r>
      <w:r w:rsidRPr="00871DC0">
        <w:rPr>
          <w:rStyle w:val="StyleBoldUnderline"/>
        </w:rPr>
        <w:t xml:space="preserve"> of how we spend money on a federal level</w:t>
      </w:r>
      <w:r w:rsidRPr="00871DC0">
        <w:rPr>
          <w:sz w:val="12"/>
        </w:rPr>
        <w:t xml:space="preserve">," says the man who coined the phrase, Keith Ashdown, vice president of Taxpayers for Common Sense, a Washington watchdog group.¶ Spans divide Alaska¶ Even in Alaska, which leads the nation in per-capita pork-barrel spending, locals were divided over the merits of the projects. In a December survey of Anchorage residents by pollster Ivan Moore, 46 percent opposed the </w:t>
      </w:r>
      <w:proofErr w:type="spellStart"/>
      <w:r w:rsidRPr="00871DC0">
        <w:rPr>
          <w:sz w:val="12"/>
        </w:rPr>
        <w:t>Knik</w:t>
      </w:r>
      <w:proofErr w:type="spellEnd"/>
      <w:r w:rsidRPr="00871DC0">
        <w:rPr>
          <w:sz w:val="12"/>
        </w:rPr>
        <w:t xml:space="preserve"> Arm Crossing, while 44 percent favored it. When told that the earmark was removed and that the state could spend the money on any transportation project, a stronger majority - 56 percent - wanted to use the money elsewhere. "It's obviously not a high priority," Mr. Moore says.¶ Supporters defend the bridge as economically vital to Anchorage and the Matanuska-Susitna Borough, the fastest-growing district in Alaska. Alaska has as much right to a large bridge as any other state, they say.¶ "The Golden Gate was a bridge to nowhere. Mackinac back in Michigan was a bridge to nowhere,'" says former Anchorage Mayor George </w:t>
      </w:r>
      <w:proofErr w:type="spellStart"/>
      <w:r w:rsidRPr="00871DC0">
        <w:rPr>
          <w:sz w:val="12"/>
        </w:rPr>
        <w:t>Wuerch</w:t>
      </w:r>
      <w:proofErr w:type="spellEnd"/>
      <w:r w:rsidRPr="00871DC0">
        <w:rPr>
          <w:sz w:val="12"/>
        </w:rPr>
        <w:t xml:space="preserve">, chairman of the state-funded </w:t>
      </w:r>
      <w:proofErr w:type="spellStart"/>
      <w:r w:rsidRPr="00871DC0">
        <w:rPr>
          <w:sz w:val="12"/>
        </w:rPr>
        <w:t>Knik</w:t>
      </w:r>
      <w:proofErr w:type="spellEnd"/>
      <w:r w:rsidRPr="00871DC0">
        <w:rPr>
          <w:sz w:val="12"/>
        </w:rPr>
        <w:t xml:space="preserve"> Arm Bridge and Toll Authority, the organization overseeing bridge plans. "This is not a bridge to nowhere. These are the two fastest-growing populations of this state."¶ Alaska's veteran Sen. Ted Stevens (R), a legend for his ability to funnel federal funds home, has argued that critics fail to grasp the bridge's historic mission.¶ "What they forget was that in the Western movement of the country, if the people who were paying the taxes at that time said it was wasteful to build roads to the West we would have never had the West," he told Anchorage reporters last year, as criticism of the bridges </w:t>
      </w:r>
      <w:proofErr w:type="spellStart"/>
      <w:r w:rsidRPr="00871DC0">
        <w:rPr>
          <w:sz w:val="12"/>
        </w:rPr>
        <w:t>crescendoed</w:t>
      </w:r>
      <w:proofErr w:type="spellEnd"/>
      <w:r w:rsidRPr="00871DC0">
        <w:rPr>
          <w:sz w:val="12"/>
        </w:rPr>
        <w:t xml:space="preserve">.¶ Proponents, who hope the </w:t>
      </w:r>
      <w:proofErr w:type="spellStart"/>
      <w:r w:rsidRPr="00871DC0">
        <w:rPr>
          <w:sz w:val="12"/>
        </w:rPr>
        <w:t>Knik</w:t>
      </w:r>
      <w:proofErr w:type="spellEnd"/>
      <w:r w:rsidRPr="00871DC0">
        <w:rPr>
          <w:sz w:val="12"/>
        </w:rPr>
        <w:t xml:space="preserve"> Arm Crossing will be built by 2010, say it will open up new, lower-cost land needed for development. Already, speculators have started buying property on the other side of </w:t>
      </w:r>
      <w:proofErr w:type="spellStart"/>
      <w:r w:rsidRPr="00871DC0">
        <w:rPr>
          <w:sz w:val="12"/>
        </w:rPr>
        <w:t>Knik</w:t>
      </w:r>
      <w:proofErr w:type="spellEnd"/>
      <w:r w:rsidRPr="00871DC0">
        <w:rPr>
          <w:sz w:val="12"/>
        </w:rPr>
        <w:t xml:space="preserve"> Arm, where the bridge is expected to deliver traffic.¶ </w:t>
      </w:r>
      <w:proofErr w:type="gramStart"/>
      <w:r w:rsidRPr="00871DC0">
        <w:rPr>
          <w:sz w:val="12"/>
        </w:rPr>
        <w:t>But</w:t>
      </w:r>
      <w:proofErr w:type="gramEnd"/>
      <w:r w:rsidRPr="00871DC0">
        <w:rPr>
          <w:sz w:val="12"/>
        </w:rPr>
        <w:t xml:space="preserve"> skeptics here say the project would promote sprawl and, with a cost estimate of between $600 million and $2 billion, it would divert resources from revitalizing Anchorage itself. Routing traffic to this spot in the Matanuska-Susitna Borough is impractical, they add, because it's not near population centers. Critics also worry about the effect on beluga whales and other wildlife.¶ View from Government Hill¶ </w:t>
      </w:r>
      <w:proofErr w:type="gramStart"/>
      <w:r w:rsidRPr="00871DC0">
        <w:rPr>
          <w:sz w:val="12"/>
        </w:rPr>
        <w:t>In</w:t>
      </w:r>
      <w:proofErr w:type="gramEnd"/>
      <w:r w:rsidRPr="00871DC0">
        <w:rPr>
          <w:sz w:val="12"/>
        </w:rPr>
        <w:t xml:space="preserve"> Government Hill, Anchorage's oldest neighborhood, the bridge debate is about more than budgets. Locals fear the planned access road for the bridge would ruin the quality of life, bringing traffic, congestion, and general degradation.¶ "At the risk of sounding like a radical, there's something undemocratic about having to defend your home from the government," Pease says.¶ In a city dominated by cookie-cutter condos and sprawling </w:t>
      </w:r>
      <w:proofErr w:type="spellStart"/>
      <w:r w:rsidRPr="00871DC0">
        <w:rPr>
          <w:sz w:val="12"/>
        </w:rPr>
        <w:t>McMansion</w:t>
      </w:r>
      <w:proofErr w:type="spellEnd"/>
      <w:r w:rsidRPr="00871DC0">
        <w:rPr>
          <w:sz w:val="12"/>
        </w:rPr>
        <w:t xml:space="preserve"> subdivisions, Government Hill is a throwback. Architectural masterpieces mix with refurbished Quonset huts and old-fashioned cabins. Its location on a bluff above downtown Anchorage gives it a microclimate warm enough for local gardeners such as Pease to grow apples, cherries, and other delicacies rarely found in Alaska.¶ The social atmosphere is also warm. Government Hill denizens were invited recently to a celebratory picnic thrown by a pair of newlyweds and, Pease says, residents are known to barter garden produce for salmon.¶ "It's one of the few neighborhoods in Anchorage that has a real neighborhood feel to it," says Stephanie </w:t>
      </w:r>
      <w:proofErr w:type="spellStart"/>
      <w:r w:rsidRPr="00871DC0">
        <w:rPr>
          <w:sz w:val="12"/>
        </w:rPr>
        <w:t>Kesler</w:t>
      </w:r>
      <w:proofErr w:type="spellEnd"/>
      <w:r w:rsidRPr="00871DC0">
        <w:rPr>
          <w:sz w:val="12"/>
        </w:rPr>
        <w:t xml:space="preserve">, president of the Government Hill Community Council.¶ The </w:t>
      </w:r>
      <w:proofErr w:type="spellStart"/>
      <w:r w:rsidRPr="00871DC0">
        <w:rPr>
          <w:sz w:val="12"/>
        </w:rPr>
        <w:t>Knik</w:t>
      </w:r>
      <w:proofErr w:type="spellEnd"/>
      <w:r w:rsidRPr="00871DC0">
        <w:rPr>
          <w:sz w:val="12"/>
        </w:rPr>
        <w:t xml:space="preserve"> Arm Bridge idea, too, has a long history, proposed in various forms since the 1950s, with boosters even then claiming Anchorage lacked sufficient space for development.¶ Justifications abound.¶ The "world-wide recognition which would accompany the construction of this unique and monumental project would certainly be valuable to the State of Alaska," said a 1972 study prepared for the state Department of Highways.¶ A state that inspires grand thinking¶ </w:t>
      </w:r>
      <w:r w:rsidRPr="00871DC0">
        <w:rPr>
          <w:rStyle w:val="StyleBoldUnderline"/>
        </w:rPr>
        <w:t>Such thinking may have spurred other mega-projects once embraced by state leaders but never realized. They have had plans to</w:t>
      </w:r>
      <w:proofErr w:type="gramStart"/>
      <w:r w:rsidRPr="00871DC0">
        <w:rPr>
          <w:sz w:val="12"/>
        </w:rPr>
        <w:t>:¶</w:t>
      </w:r>
      <w:proofErr w:type="gramEnd"/>
      <w:r w:rsidRPr="00871DC0">
        <w:rPr>
          <w:sz w:val="12"/>
        </w:rPr>
        <w:t xml:space="preserve"> * Drop hydrogen bombs to carve out a </w:t>
      </w:r>
      <w:proofErr w:type="spellStart"/>
      <w:r w:rsidRPr="00871DC0">
        <w:rPr>
          <w:sz w:val="12"/>
        </w:rPr>
        <w:t>deepwater</w:t>
      </w:r>
      <w:proofErr w:type="spellEnd"/>
      <w:r w:rsidRPr="00871DC0">
        <w:rPr>
          <w:sz w:val="12"/>
        </w:rPr>
        <w:t xml:space="preserve"> port off northwest Alaska.¶ * Erect a domed city near Mount McKinley.¶ * </w:t>
      </w:r>
      <w:r w:rsidRPr="00871DC0">
        <w:rPr>
          <w:rStyle w:val="StyleBoldUnderline"/>
        </w:rPr>
        <w:t>Gouge a Bering Strait railroad tunnel to Russia</w:t>
      </w:r>
      <w:r w:rsidRPr="00871DC0">
        <w:rPr>
          <w:sz w:val="12"/>
        </w:rPr>
        <w:t xml:space="preserve">.¶ * Hook up a water pipeline to California.¶ </w:t>
      </w:r>
      <w:r w:rsidRPr="00871DC0">
        <w:rPr>
          <w:rStyle w:val="StyleBoldUnderline"/>
        </w:rPr>
        <w:t>"We live in a grand state, and it inspires grand thinking, which can be a good thing until you take it to extremes. And then it gets a little ridiculous</w:t>
      </w:r>
      <w:r w:rsidRPr="00871DC0">
        <w:rPr>
          <w:sz w:val="12"/>
        </w:rPr>
        <w:t>," says bridge opponent Emily Ferry, coordinator of the Alaska Transportation Priorities Project in Juneau.</w:t>
      </w:r>
    </w:p>
    <w:p w:rsidR="004D1247" w:rsidRPr="00167201" w:rsidRDefault="004D1247" w:rsidP="004D1247">
      <w:pPr>
        <w:pStyle w:val="Heading4"/>
        <w:rPr>
          <w:rFonts w:cs="Times New Roman"/>
        </w:rPr>
      </w:pPr>
      <w:r>
        <w:rPr>
          <w:rFonts w:cs="Times New Roman"/>
        </w:rPr>
        <w:t>Costs PC – push needed to overcome opposition</w:t>
      </w:r>
    </w:p>
    <w:p w:rsidR="004D1247" w:rsidRPr="00167201" w:rsidRDefault="004D1247" w:rsidP="004D1247">
      <w:pPr>
        <w:rPr>
          <w:sz w:val="14"/>
        </w:rPr>
      </w:pPr>
      <w:r w:rsidRPr="00167201">
        <w:rPr>
          <w:rStyle w:val="StyleStyleBold12pt"/>
        </w:rPr>
        <w:t xml:space="preserve">Barry, 11 </w:t>
      </w:r>
      <w:r w:rsidRPr="00167201">
        <w:rPr>
          <w:sz w:val="14"/>
        </w:rPr>
        <w:t xml:space="preserve">[Mark, Senior Fellow for Public Policy, Summit Council for World Peace, 10-4-2011, Universal Peace Federation, </w:t>
      </w:r>
      <w:hyperlink r:id="rId102" w:history="1">
        <w:r w:rsidRPr="00167201">
          <w:rPr>
            <w:rStyle w:val="Hyperlink"/>
            <w:sz w:val="14"/>
          </w:rPr>
          <w:t>http://www.upf.org/programs/bering-strait-project/4017-mp-barry-advancing-the-bering-strait-tunnel-project-in-the-united-states-and-canada</w:t>
        </w:r>
      </w:hyperlink>
      <w:r w:rsidRPr="00167201">
        <w:rPr>
          <w:sz w:val="14"/>
        </w:rPr>
        <w:t>]</w:t>
      </w:r>
    </w:p>
    <w:p w:rsidR="004D1247" w:rsidRPr="00167201" w:rsidRDefault="004D1247" w:rsidP="004D1247">
      <w:pPr>
        <w:rPr>
          <w:sz w:val="10"/>
        </w:rPr>
      </w:pPr>
      <w:r w:rsidRPr="00167201">
        <w:rPr>
          <w:sz w:val="10"/>
        </w:rPr>
        <w:t xml:space="preserve">For international and strategic reasons, </w:t>
      </w:r>
      <w:r w:rsidRPr="00871DC0">
        <w:rPr>
          <w:rStyle w:val="Emphasis"/>
        </w:rPr>
        <w:t>a sustained lobbying effort</w:t>
      </w:r>
      <w:r w:rsidRPr="00167201">
        <w:rPr>
          <w:rStyle w:val="StyleBoldUnderline"/>
        </w:rPr>
        <w:t xml:space="preserve"> </w:t>
      </w:r>
      <w:r w:rsidRPr="00871DC0">
        <w:t>in Washington, DC, and Ottawa eventually</w:t>
      </w:r>
      <w:r w:rsidRPr="00167201">
        <w:rPr>
          <w:rStyle w:val="StyleBoldUnderline"/>
        </w:rPr>
        <w:t xml:space="preserve"> </w:t>
      </w:r>
      <w:r w:rsidRPr="00871DC0">
        <w:rPr>
          <w:rStyle w:val="Emphasis"/>
        </w:rPr>
        <w:t>will be necessary,</w:t>
      </w:r>
      <w:r w:rsidRPr="00167201">
        <w:rPr>
          <w:rStyle w:val="StyleBoldUnderline"/>
        </w:rPr>
        <w:t xml:space="preserve"> but at present any effort in either capital would probably not make much difference.</w:t>
      </w:r>
      <w:r w:rsidRPr="00167201">
        <w:rPr>
          <w:sz w:val="10"/>
        </w:rPr>
        <w:t xml:space="preserve"> Promoting critical components of a Bering Strait crossing, such as an Alaska Canada Rail Link, will have to be a private sector-led effort, and the </w:t>
      </w:r>
      <w:r w:rsidRPr="00167201">
        <w:rPr>
          <w:rStyle w:val="StyleBoldUnderline"/>
        </w:rPr>
        <w:t>farther away from the Pacific Northwest you are, the less awareness and interest there is in this railroad</w:t>
      </w:r>
      <w:r w:rsidRPr="00167201">
        <w:rPr>
          <w:sz w:val="10"/>
        </w:rPr>
        <w:t xml:space="preserve">. An ACRL will have to first garner widespread support from Alaska, Yukon, and Alberta, which in the long run will be much more effective. </w:t>
      </w:r>
      <w:r w:rsidRPr="00167201">
        <w:rPr>
          <w:rStyle w:val="StyleBoldUnderline"/>
        </w:rPr>
        <w:t xml:space="preserve">A </w:t>
      </w:r>
      <w:r w:rsidRPr="00871DC0">
        <w:rPr>
          <w:rStyle w:val="Emphasis"/>
        </w:rPr>
        <w:t>high profile and costly</w:t>
      </w:r>
      <w:r w:rsidRPr="00167201">
        <w:rPr>
          <w:rStyle w:val="StyleBoldUnderline"/>
        </w:rPr>
        <w:t xml:space="preserve"> Washington, DC, lobbying office is not relevant</w:t>
      </w:r>
      <w:r w:rsidRPr="00167201">
        <w:rPr>
          <w:sz w:val="10"/>
        </w:rPr>
        <w:t xml:space="preserve"> or needed at this stage. </w:t>
      </w:r>
      <w:r w:rsidRPr="00167201">
        <w:rPr>
          <w:rStyle w:val="StyleBoldUnderline"/>
        </w:rPr>
        <w:t xml:space="preserve">Congress will move only when the private interests are on board </w:t>
      </w:r>
      <w:r w:rsidRPr="00167201">
        <w:rPr>
          <w:sz w:val="10"/>
        </w:rPr>
        <w:t xml:space="preserve">and jobs are quantified. This support will only happen from the ground up -- from Alaska to Washington, DC (and from western Canada to Ottawa), and not the other way around. </w:t>
      </w:r>
      <w:proofErr w:type="gramStart"/>
      <w:r w:rsidRPr="00167201">
        <w:rPr>
          <w:sz w:val="10"/>
        </w:rPr>
        <w:t>Regional support, in both the private and public sectors, for an ACRL must be very strong over a sustained period in order to get Congress’s attention.</w:t>
      </w:r>
      <w:proofErr w:type="gramEnd"/>
    </w:p>
    <w:p w:rsidR="004D1247" w:rsidRDefault="00B3631A" w:rsidP="00B3631A">
      <w:pPr>
        <w:pStyle w:val="Heading3"/>
      </w:pPr>
      <w:r>
        <w:lastRenderedPageBreak/>
        <w:t>Link – Ice Breakers</w:t>
      </w:r>
    </w:p>
    <w:p w:rsidR="004D793D" w:rsidRDefault="006E6664" w:rsidP="004D793D">
      <w:pPr>
        <w:pStyle w:val="Heading4"/>
      </w:pPr>
      <w:r>
        <w:t>Ice breakers cost PC – funding is controversial</w:t>
      </w:r>
    </w:p>
    <w:p w:rsidR="006E6664" w:rsidRDefault="006E6664" w:rsidP="006E6664">
      <w:r>
        <w:t xml:space="preserve">Stew </w:t>
      </w:r>
      <w:r w:rsidRPr="006E6664">
        <w:rPr>
          <w:rStyle w:val="StyleStyleBold12pt"/>
        </w:rPr>
        <w:t>Magnuson</w:t>
      </w:r>
      <w:r>
        <w:t xml:space="preserve"> is a Washington, D.C.-based </w:t>
      </w:r>
      <w:proofErr w:type="gramStart"/>
      <w:r>
        <w:t>journalist  June</w:t>
      </w:r>
      <w:proofErr w:type="gramEnd"/>
      <w:r>
        <w:t xml:space="preserve"> </w:t>
      </w:r>
      <w:r w:rsidRPr="006E6664">
        <w:rPr>
          <w:rStyle w:val="StyleStyleBold12pt"/>
        </w:rPr>
        <w:t>2013</w:t>
      </w:r>
      <w:r>
        <w:t xml:space="preserve">, “Sticker Shock: $1 Billion for New Icebreaker” </w:t>
      </w:r>
      <w:hyperlink r:id="rId103" w:history="1">
        <w:r w:rsidRPr="002A7B81">
          <w:rPr>
            <w:rStyle w:val="Hyperlink"/>
          </w:rPr>
          <w:t>http://www.nationaldefensemagazine.org/archive/2013/June/Pages/StickerShock$1BillionforNewIcebreaker.aspx</w:t>
        </w:r>
      </w:hyperlink>
      <w:r>
        <w:t xml:space="preserve"> DA: 6/6/14</w:t>
      </w:r>
    </w:p>
    <w:p w:rsidR="006E6664" w:rsidRPr="006E6664" w:rsidRDefault="006E6664" w:rsidP="006E6664"/>
    <w:p w:rsidR="004D793D" w:rsidRPr="006E6664" w:rsidRDefault="004D793D" w:rsidP="006E6664">
      <w:pPr>
        <w:rPr>
          <w:sz w:val="10"/>
        </w:rPr>
      </w:pPr>
      <w:r w:rsidRPr="006E6664">
        <w:rPr>
          <w:rStyle w:val="StyleBoldUnderline"/>
        </w:rPr>
        <w:t xml:space="preserve">The cost to build one </w:t>
      </w:r>
      <w:r w:rsidRPr="006E6664">
        <w:rPr>
          <w:sz w:val="10"/>
        </w:rPr>
        <w:t xml:space="preserve">new polar </w:t>
      </w:r>
      <w:r w:rsidRPr="006E6664">
        <w:rPr>
          <w:rStyle w:val="StyleBoldUnderline"/>
        </w:rPr>
        <w:t>icebreaker</w:t>
      </w:r>
      <w:r w:rsidRPr="006E6664">
        <w:rPr>
          <w:sz w:val="10"/>
        </w:rPr>
        <w:t xml:space="preserve"> for the Coast Guard </w:t>
      </w:r>
      <w:r w:rsidRPr="006E6664">
        <w:rPr>
          <w:rStyle w:val="StyleBoldUnderline"/>
        </w:rPr>
        <w:t>may top $1 billion</w:t>
      </w:r>
      <w:r w:rsidRPr="006E6664">
        <w:rPr>
          <w:sz w:val="10"/>
        </w:rPr>
        <w:t>, a Congressional Research Service report recently stated.</w:t>
      </w:r>
      <w:r w:rsidR="006E6664" w:rsidRPr="006E6664">
        <w:rPr>
          <w:sz w:val="10"/>
        </w:rPr>
        <w:t xml:space="preserve"> </w:t>
      </w:r>
      <w:r w:rsidRPr="006E6664">
        <w:rPr>
          <w:rStyle w:val="StyleBoldUnderline"/>
        </w:rPr>
        <w:t>And that’s</w:t>
      </w:r>
      <w:r w:rsidRPr="006E6664">
        <w:rPr>
          <w:sz w:val="10"/>
        </w:rPr>
        <w:t xml:space="preserve"> in </w:t>
      </w:r>
      <w:r w:rsidRPr="006E6664">
        <w:rPr>
          <w:rStyle w:val="StyleBoldUnderline"/>
        </w:rPr>
        <w:t>2012 dollars</w:t>
      </w:r>
      <w:r w:rsidRPr="006E6664">
        <w:rPr>
          <w:sz w:val="10"/>
        </w:rPr>
        <w:t xml:space="preserve">. When work will start in earnest and </w:t>
      </w:r>
      <w:r w:rsidRPr="006E6664">
        <w:rPr>
          <w:rStyle w:val="StyleBoldUnderline"/>
        </w:rPr>
        <w:t>how much it will cost when it begins is still unknown.</w:t>
      </w:r>
      <w:r w:rsidR="006E6664">
        <w:rPr>
          <w:rStyle w:val="StyleBoldUnderline"/>
        </w:rPr>
        <w:t xml:space="preserve"> </w:t>
      </w:r>
      <w:r w:rsidRPr="006E6664">
        <w:rPr>
          <w:rStyle w:val="Emphasis"/>
        </w:rPr>
        <w:t>Chronically underfunded even in the best of fiscal times</w:t>
      </w:r>
      <w:r w:rsidRPr="006E6664">
        <w:rPr>
          <w:sz w:val="10"/>
        </w:rPr>
        <w:t>, the Coast Guard spends about $900 million per year to recapitalize all its ships and aircraft.</w:t>
      </w:r>
      <w:r w:rsidR="006E6664" w:rsidRPr="006E6664">
        <w:rPr>
          <w:sz w:val="10"/>
        </w:rPr>
        <w:t xml:space="preserve"> </w:t>
      </w:r>
      <w:r w:rsidRPr="006E6664">
        <w:rPr>
          <w:sz w:val="10"/>
        </w:rPr>
        <w:t>“It’s the equivalent of telling the Navy they have to suddenly fund another aircraft carrier,” said Patrick Bright, chief analytical officer at AMI International, a shipbuilding consulting firm in Bremerton, Wash.</w:t>
      </w:r>
      <w:r w:rsidR="006E6664" w:rsidRPr="006E6664">
        <w:rPr>
          <w:sz w:val="10"/>
        </w:rPr>
        <w:t xml:space="preserve"> </w:t>
      </w:r>
      <w:r w:rsidRPr="006E6664">
        <w:rPr>
          <w:sz w:val="10"/>
        </w:rPr>
        <w:t>Brian Slattery, an analyst at the Heritage Foundation, said, “Even if the icebreaker was the only acquisition priority for the Coast Guard, it would be tough to afford it.”</w:t>
      </w:r>
      <w:r w:rsidR="006E6664" w:rsidRPr="006E6664">
        <w:rPr>
          <w:sz w:val="10"/>
        </w:rPr>
        <w:t xml:space="preserve"> </w:t>
      </w:r>
      <w:r w:rsidRPr="006E6664">
        <w:rPr>
          <w:sz w:val="10"/>
        </w:rPr>
        <w:t>The service has known for decades that its statutory obligation to be the sole federal agency responsible for busting through polar ice was at risk. A 1983 polar icebreaking requirements study it produced spelled out the upcoming shortages.</w:t>
      </w:r>
      <w:r w:rsidR="006E6664" w:rsidRPr="006E6664">
        <w:rPr>
          <w:sz w:val="10"/>
        </w:rPr>
        <w:t xml:space="preserve"> </w:t>
      </w:r>
      <w:r w:rsidRPr="006E6664">
        <w:rPr>
          <w:sz w:val="10"/>
        </w:rPr>
        <w:t>“Design of a new icebreaker should start immediately, emphasizing research as well as escort and logistics capabilities, and should reflect the needs of both primary and secondary users,” the report stated. Since then, the service was forced to retire several icebreakers and was only allocated the funding to build one, the Healy. It is a medium-size ship intended for scientific research, and was not commissioned until 16 years after the 1983 report.</w:t>
      </w:r>
      <w:r w:rsidR="006E6664" w:rsidRPr="006E6664">
        <w:rPr>
          <w:sz w:val="10"/>
        </w:rPr>
        <w:t xml:space="preserve"> </w:t>
      </w:r>
      <w:r w:rsidRPr="006E6664">
        <w:rPr>
          <w:sz w:val="10"/>
        </w:rPr>
        <w:t>The Coast Guard now only has two heavy polar icebreakers remaining, the Polar Star and Polar Sea, which have exceeded their 30-year service lives and have been in and out of mothballs for several years.</w:t>
      </w:r>
      <w:r w:rsidR="006E6664" w:rsidRPr="006E6664">
        <w:rPr>
          <w:sz w:val="10"/>
        </w:rPr>
        <w:t xml:space="preserve"> </w:t>
      </w:r>
      <w:r w:rsidRPr="006E6664">
        <w:rPr>
          <w:sz w:val="10"/>
        </w:rPr>
        <w:t>Polar Star, after undergoing repairs, returned to service in December after six years of being docked. After upgrades, it is expected to last another seven to 10 years, said the March 2013 CRS report, “Coast Guard Polar Icebreaker Modernization,” authored by Ronald O’Rourke.</w:t>
      </w:r>
      <w:r w:rsidR="006E6664" w:rsidRPr="006E6664">
        <w:rPr>
          <w:sz w:val="10"/>
        </w:rPr>
        <w:t xml:space="preserve"> </w:t>
      </w:r>
      <w:r w:rsidRPr="006E6664">
        <w:rPr>
          <w:sz w:val="10"/>
        </w:rPr>
        <w:t>Polar Sea broke down in 2010 and is no longer operational, the report added.</w:t>
      </w:r>
      <w:r w:rsidR="006E6664" w:rsidRPr="006E6664">
        <w:rPr>
          <w:sz w:val="10"/>
        </w:rPr>
        <w:t xml:space="preserve"> </w:t>
      </w:r>
      <w:r w:rsidRPr="006E6664">
        <w:rPr>
          <w:sz w:val="10"/>
        </w:rPr>
        <w:t>A 2011 study for Congress said one heavy icebreaker would cost $800 million to $925 million based on 2008 dollars, but by 2012 it would swell to $900 million to $1 billion.</w:t>
      </w:r>
      <w:r w:rsidR="006E6664" w:rsidRPr="006E6664">
        <w:rPr>
          <w:sz w:val="10"/>
        </w:rPr>
        <w:t xml:space="preserve"> </w:t>
      </w:r>
      <w:r w:rsidRPr="006E6664">
        <w:rPr>
          <w:sz w:val="10"/>
        </w:rPr>
        <w:t>The Coast Guard has requested relatively small amounts in the 2013 and 2014 budgets — $8 million and $2 million respectively — to kick off the acquisition program with an eye toward awarding a contract in about five years, and delivery in 10, about the time Polar Star would be decommissioned.</w:t>
      </w:r>
      <w:r w:rsidR="006E6664" w:rsidRPr="006E6664">
        <w:rPr>
          <w:sz w:val="10"/>
        </w:rPr>
        <w:t xml:space="preserve"> </w:t>
      </w:r>
      <w:r w:rsidRPr="006E6664">
        <w:rPr>
          <w:sz w:val="10"/>
        </w:rPr>
        <w:t xml:space="preserve">O’Rourke said </w:t>
      </w:r>
      <w:r w:rsidRPr="006E6664">
        <w:rPr>
          <w:rStyle w:val="StyleBoldUnderline"/>
        </w:rPr>
        <w:t>Congress</w:t>
      </w:r>
      <w:r w:rsidRPr="006E6664">
        <w:rPr>
          <w:sz w:val="10"/>
        </w:rPr>
        <w:t xml:space="preserve"> will have to decide whether it will fund a new ship all at once, or incrementally. A one-year </w:t>
      </w:r>
      <w:r w:rsidRPr="006E6664">
        <w:rPr>
          <w:rStyle w:val="StyleBoldUnderline"/>
        </w:rPr>
        <w:t>allocation</w:t>
      </w:r>
      <w:r w:rsidRPr="006E6664">
        <w:rPr>
          <w:sz w:val="10"/>
        </w:rPr>
        <w:t xml:space="preserve"> </w:t>
      </w:r>
      <w:r w:rsidRPr="006E6664">
        <w:rPr>
          <w:rStyle w:val="StyleBoldUnderline"/>
        </w:rPr>
        <w:t>may come at the expense of other</w:t>
      </w:r>
      <w:r w:rsidRPr="006E6664">
        <w:rPr>
          <w:sz w:val="10"/>
        </w:rPr>
        <w:t xml:space="preserve"> shipbuilding </w:t>
      </w:r>
      <w:r w:rsidRPr="006E6664">
        <w:rPr>
          <w:rStyle w:val="StyleBoldUnderline"/>
        </w:rPr>
        <w:t>programs</w:t>
      </w:r>
      <w:r w:rsidRPr="006E6664">
        <w:rPr>
          <w:sz w:val="10"/>
        </w:rPr>
        <w:t>, he noted.</w:t>
      </w:r>
      <w:r w:rsidR="006E6664" w:rsidRPr="006E6664">
        <w:rPr>
          <w:sz w:val="10"/>
        </w:rPr>
        <w:t xml:space="preserve"> </w:t>
      </w:r>
      <w:r w:rsidRPr="006E6664">
        <w:rPr>
          <w:sz w:val="10"/>
        </w:rPr>
        <w:t xml:space="preserve">The Coast Guard during the corresponding 10 years will be attempting to acquire some 25 offshore patrol cutters, one of its most expensive acquisition programs to date. It is currently having a hard time completing its fleet of eight national security cutters. It is requesting funding for the seventh for fiscal year 2014. </w:t>
      </w:r>
      <w:r w:rsidRPr="006E6664">
        <w:rPr>
          <w:rStyle w:val="StyleBoldUnderline"/>
        </w:rPr>
        <w:t xml:space="preserve">Whether it will receive the </w:t>
      </w:r>
      <w:proofErr w:type="spellStart"/>
      <w:r w:rsidRPr="006E6664">
        <w:rPr>
          <w:rStyle w:val="StyleBoldUnderline"/>
        </w:rPr>
        <w:t>greenlight</w:t>
      </w:r>
      <w:proofErr w:type="spellEnd"/>
      <w:r w:rsidRPr="006E6664">
        <w:rPr>
          <w:rStyle w:val="StyleBoldUnderline"/>
        </w:rPr>
        <w:t xml:space="preserve"> from Congress</w:t>
      </w:r>
      <w:r w:rsidRPr="006E6664">
        <w:rPr>
          <w:sz w:val="10"/>
        </w:rPr>
        <w:t xml:space="preserve"> to build the eighth </w:t>
      </w:r>
      <w:r w:rsidRPr="006E6664">
        <w:rPr>
          <w:rStyle w:val="StyleBoldUnderline"/>
        </w:rPr>
        <w:t>in these</w:t>
      </w:r>
      <w:r w:rsidRPr="006E6664">
        <w:rPr>
          <w:sz w:val="10"/>
        </w:rPr>
        <w:t xml:space="preserve"> </w:t>
      </w:r>
      <w:r w:rsidRPr="006E6664">
        <w:rPr>
          <w:rStyle w:val="Emphasis"/>
        </w:rPr>
        <w:t>austere budgetary times</w:t>
      </w:r>
      <w:r w:rsidRPr="006E6664">
        <w:rPr>
          <w:rStyle w:val="StyleBoldUnderline"/>
        </w:rPr>
        <w:t xml:space="preserve"> remains to be seen.</w:t>
      </w:r>
      <w:r w:rsidR="006E6664">
        <w:rPr>
          <w:rStyle w:val="StyleBoldUnderline"/>
        </w:rPr>
        <w:t xml:space="preserve"> </w:t>
      </w:r>
      <w:r w:rsidRPr="006E6664">
        <w:rPr>
          <w:sz w:val="10"/>
        </w:rPr>
        <w:t>The national security cutter, a sophisticated ship with expensive weapons, communications and sensors, costs almost half the amount of an icebreaker, which doesn’t require any of those high-tech systems, Bright said.</w:t>
      </w:r>
      <w:r w:rsidR="006E6664" w:rsidRPr="006E6664">
        <w:rPr>
          <w:sz w:val="10"/>
        </w:rPr>
        <w:t xml:space="preserve"> </w:t>
      </w:r>
      <w:r w:rsidRPr="006E6664">
        <w:rPr>
          <w:sz w:val="10"/>
        </w:rPr>
        <w:t>The unique ships use mass and velocity to move through frozen waters. As they are propelled forward, they move up onto the ice, and the weight of the hull breaks it. That requires a large ship with powerful engines, a 2007 National Academies study on the Coast Guard’s icebreaker fleet stated. It also has reinforced steel and a double hull at the bow in case of a breach.</w:t>
      </w:r>
      <w:r w:rsidR="006E6664" w:rsidRPr="006E6664">
        <w:rPr>
          <w:sz w:val="10"/>
        </w:rPr>
        <w:t xml:space="preserve"> </w:t>
      </w:r>
      <w:r w:rsidRPr="006E6664">
        <w:rPr>
          <w:sz w:val="10"/>
        </w:rPr>
        <w:t>“Protecting the rudders and propellers or propulsion units is of paramount importance in icebreaker hull design,” it also stated. They must not protrude from the ship.</w:t>
      </w:r>
      <w:r w:rsidR="006E6664" w:rsidRPr="006E6664">
        <w:rPr>
          <w:sz w:val="10"/>
        </w:rPr>
        <w:t xml:space="preserve"> </w:t>
      </w:r>
      <w:r w:rsidRPr="006E6664">
        <w:rPr>
          <w:sz w:val="10"/>
        </w:rPr>
        <w:t>Despite the lack of weapons and other high-tech systems, “there are also special items that go on those ships, and that jacks prices up,” Bright said.</w:t>
      </w:r>
      <w:r w:rsidR="006E6664" w:rsidRPr="006E6664">
        <w:rPr>
          <w:sz w:val="10"/>
        </w:rPr>
        <w:t xml:space="preserve"> </w:t>
      </w:r>
      <w:r w:rsidRPr="006E6664">
        <w:rPr>
          <w:sz w:val="10"/>
        </w:rPr>
        <w:t>And “at 13,000 to 17,000 tons, that is an awful lot of steel to buy,” he added.</w:t>
      </w:r>
      <w:r w:rsidR="006E6664" w:rsidRPr="006E6664">
        <w:rPr>
          <w:sz w:val="10"/>
        </w:rPr>
        <w:t xml:space="preserve"> </w:t>
      </w:r>
      <w:r w:rsidRPr="006E6664">
        <w:rPr>
          <w:sz w:val="10"/>
        </w:rPr>
        <w:t>Slattery said the seven- to 10-year estimate of additional service life for the Polar Star is “generous.”</w:t>
      </w:r>
      <w:r w:rsidR="006E6664" w:rsidRPr="006E6664">
        <w:rPr>
          <w:sz w:val="10"/>
        </w:rPr>
        <w:t xml:space="preserve"> </w:t>
      </w:r>
      <w:r w:rsidRPr="006E6664">
        <w:rPr>
          <w:sz w:val="10"/>
        </w:rPr>
        <w:t>“It is unrealistic that that replacement vessel will come online by the time they are going to have to pull the Polar Star out for good,” he added.</w:t>
      </w:r>
      <w:r w:rsidR="006E6664" w:rsidRPr="006E6664">
        <w:rPr>
          <w:sz w:val="10"/>
        </w:rPr>
        <w:t xml:space="preserve"> </w:t>
      </w:r>
      <w:r w:rsidRPr="006E6664">
        <w:rPr>
          <w:sz w:val="10"/>
        </w:rPr>
        <w:t>It has been about 40 years since U.S. industry has built a heavy icebreaker.</w:t>
      </w:r>
      <w:r w:rsidR="006E6664" w:rsidRPr="006E6664">
        <w:rPr>
          <w:sz w:val="10"/>
        </w:rPr>
        <w:t xml:space="preserve"> </w:t>
      </w:r>
      <w:r w:rsidRPr="006E6664">
        <w:rPr>
          <w:sz w:val="10"/>
        </w:rPr>
        <w:t>The medium-sized Healy was built by Avondale Shipyards in Louisiana, which has changed hands twice and is now owned by Huntington Ingalls Industries. It announced its plans to shutter the old Avondale yard this year, then reversed course, and said it would now build oil and gas exploration equipment, according to a company press release.</w:t>
      </w:r>
      <w:r w:rsidR="006E6664" w:rsidRPr="006E6664">
        <w:rPr>
          <w:sz w:val="10"/>
        </w:rPr>
        <w:t xml:space="preserve"> </w:t>
      </w:r>
      <w:r w:rsidRPr="006E6664">
        <w:rPr>
          <w:sz w:val="10"/>
        </w:rPr>
        <w:t>Even $200 million per year in incremental funding would be a “pretty significant chunk of the entire recapitalization budget,” Slattery said.</w:t>
      </w:r>
      <w:r w:rsidR="006E6664" w:rsidRPr="006E6664">
        <w:rPr>
          <w:sz w:val="10"/>
        </w:rPr>
        <w:t xml:space="preserve"> </w:t>
      </w:r>
      <w:r w:rsidRPr="006E6664">
        <w:rPr>
          <w:sz w:val="10"/>
        </w:rPr>
        <w:t xml:space="preserve">That’s not the worst of it. </w:t>
      </w:r>
      <w:r w:rsidRPr="006E6664">
        <w:rPr>
          <w:rStyle w:val="StyleBoldUnderline"/>
        </w:rPr>
        <w:t xml:space="preserve">This high </w:t>
      </w:r>
      <w:proofErr w:type="spellStart"/>
      <w:r w:rsidRPr="006E6664">
        <w:rPr>
          <w:rStyle w:val="StyleBoldUnderline"/>
        </w:rPr>
        <w:t>pricetag</w:t>
      </w:r>
      <w:proofErr w:type="spellEnd"/>
      <w:r w:rsidRPr="006E6664">
        <w:rPr>
          <w:rStyle w:val="StyleBoldUnderline"/>
        </w:rPr>
        <w:t xml:space="preserve"> is only for one vessel</w:t>
      </w:r>
      <w:r w:rsidRPr="006E6664">
        <w:rPr>
          <w:sz w:val="10"/>
        </w:rPr>
        <w:t>. The requirements on the books call for three medium and three heavy icebreakers, he noted.</w:t>
      </w:r>
      <w:r w:rsidR="006E6664" w:rsidRPr="006E6664">
        <w:rPr>
          <w:sz w:val="10"/>
        </w:rPr>
        <w:t xml:space="preserve"> </w:t>
      </w:r>
      <w:r w:rsidRPr="006E6664">
        <w:rPr>
          <w:sz w:val="10"/>
        </w:rPr>
        <w:t>The Healy is essentially a research vessel for the National Oceanic and Atmospheric Administration, he pointed out.</w:t>
      </w:r>
      <w:r w:rsidR="006E6664" w:rsidRPr="006E6664">
        <w:rPr>
          <w:sz w:val="10"/>
        </w:rPr>
        <w:t xml:space="preserve"> </w:t>
      </w:r>
      <w:r w:rsidRPr="006E6664">
        <w:rPr>
          <w:sz w:val="10"/>
        </w:rPr>
        <w:t>The Heritage Foundation has suggested leasing private icebreakers to at least mitigate the gap in capability. That would provide the government with the most essential capability, “which is breaking the ice so we can get to places that regular vessels cannot get to.”</w:t>
      </w:r>
      <w:r w:rsidR="006E6664" w:rsidRPr="006E6664">
        <w:rPr>
          <w:sz w:val="10"/>
        </w:rPr>
        <w:t xml:space="preserve"> </w:t>
      </w:r>
      <w:r w:rsidRPr="006E6664">
        <w:rPr>
          <w:sz w:val="10"/>
        </w:rPr>
        <w:t>O’Rourke said along with leasing, there have also been plans to ask other federal agencies such as the Navy, which benefit from the icebreakers, to chip in some of the money.</w:t>
      </w:r>
      <w:r w:rsidR="006E6664" w:rsidRPr="006E6664">
        <w:rPr>
          <w:sz w:val="10"/>
        </w:rPr>
        <w:t xml:space="preserve"> </w:t>
      </w:r>
      <w:r w:rsidRPr="006E6664">
        <w:rPr>
          <w:sz w:val="10"/>
        </w:rPr>
        <w:t xml:space="preserve">During a recent budget hearing, Sen. Lisa Murkowski, R-Alaska, chair of the homeland security appropriations committee, said lawmakers would look for icebreaker funding from outside the Department of Homeland Security budget, according to </w:t>
      </w:r>
      <w:proofErr w:type="spellStart"/>
      <w:r w:rsidRPr="006E6664">
        <w:rPr>
          <w:sz w:val="10"/>
        </w:rPr>
        <w:t>SeaPower</w:t>
      </w:r>
      <w:proofErr w:type="spellEnd"/>
      <w:r w:rsidRPr="006E6664">
        <w:rPr>
          <w:sz w:val="10"/>
        </w:rPr>
        <w:t xml:space="preserve"> Magazine.</w:t>
      </w:r>
      <w:r w:rsidR="006E6664" w:rsidRPr="006E6664">
        <w:rPr>
          <w:sz w:val="10"/>
        </w:rPr>
        <w:t xml:space="preserve"> </w:t>
      </w:r>
      <w:r w:rsidRPr="006E6664">
        <w:rPr>
          <w:sz w:val="10"/>
        </w:rPr>
        <w:t>Adm. Robert Papp Jr., commandant of the Coast Guard, testified at a different hearing that there were no icebreakers available in the world to lease. A for-hire ship would have to be purpose-built, the CRS report said.</w:t>
      </w:r>
      <w:r w:rsidR="006E6664" w:rsidRPr="006E6664">
        <w:rPr>
          <w:sz w:val="10"/>
        </w:rPr>
        <w:t xml:space="preserve"> </w:t>
      </w:r>
      <w:r w:rsidRPr="006E6664">
        <w:rPr>
          <w:sz w:val="10"/>
        </w:rPr>
        <w:t>“</w:t>
      </w:r>
      <w:r w:rsidRPr="006E6664">
        <w:rPr>
          <w:rStyle w:val="StyleBoldUnderline"/>
        </w:rPr>
        <w:t>It</w:t>
      </w:r>
      <w:r w:rsidRPr="006E6664">
        <w:rPr>
          <w:sz w:val="10"/>
        </w:rPr>
        <w:t xml:space="preserve"> almost seems like </w:t>
      </w:r>
      <w:r w:rsidRPr="006E6664">
        <w:rPr>
          <w:rStyle w:val="StyleBoldUnderline"/>
        </w:rPr>
        <w:t>one</w:t>
      </w:r>
      <w:r w:rsidRPr="006E6664">
        <w:rPr>
          <w:sz w:val="10"/>
        </w:rPr>
        <w:t xml:space="preserve"> </w:t>
      </w:r>
      <w:r w:rsidRPr="006E6664">
        <w:rPr>
          <w:rStyle w:val="StyleBoldUnderline"/>
        </w:rPr>
        <w:t>of those things that</w:t>
      </w:r>
      <w:r w:rsidRPr="006E6664">
        <w:rPr>
          <w:sz w:val="10"/>
        </w:rPr>
        <w:t xml:space="preserve"> </w:t>
      </w:r>
      <w:proofErr w:type="gramStart"/>
      <w:r w:rsidRPr="006E6664">
        <w:rPr>
          <w:rStyle w:val="StyleBoldUnderline"/>
        </w:rPr>
        <w:t>is</w:t>
      </w:r>
      <w:proofErr w:type="gramEnd"/>
      <w:r w:rsidRPr="006E6664">
        <w:rPr>
          <w:sz w:val="10"/>
        </w:rPr>
        <w:t xml:space="preserve"> </w:t>
      </w:r>
      <w:r w:rsidRPr="006E6664">
        <w:rPr>
          <w:rStyle w:val="Emphasis"/>
        </w:rPr>
        <w:t>never going to happen based on price</w:t>
      </w:r>
      <w:r w:rsidRPr="006E6664">
        <w:rPr>
          <w:sz w:val="10"/>
        </w:rPr>
        <w:t>,” Bright said.</w:t>
      </w:r>
    </w:p>
    <w:p w:rsidR="004D793D" w:rsidRPr="004D793D" w:rsidRDefault="006E6664" w:rsidP="006E6664">
      <w:pPr>
        <w:pStyle w:val="Heading4"/>
      </w:pPr>
      <w:r>
        <w:t>Icebreakers are controversial – Obama push for upgrades opposed by GOP</w:t>
      </w:r>
    </w:p>
    <w:p w:rsidR="004D793D" w:rsidRDefault="004D793D" w:rsidP="004D793D">
      <w:r>
        <w:t xml:space="preserve">Mike M. </w:t>
      </w:r>
      <w:proofErr w:type="spellStart"/>
      <w:r w:rsidRPr="004D793D">
        <w:rPr>
          <w:rStyle w:val="StyleStyleBold12pt"/>
        </w:rPr>
        <w:t>Ahlers</w:t>
      </w:r>
      <w:proofErr w:type="spellEnd"/>
      <w:r>
        <w:t>, senior producer, transportation and regulation, for CNN “Polar icebreaker dispute ties up Coast Guard appropriations.” 11-3-</w:t>
      </w:r>
      <w:r w:rsidRPr="004D793D">
        <w:rPr>
          <w:rStyle w:val="StyleStyleBold12pt"/>
        </w:rPr>
        <w:t>2011</w:t>
      </w:r>
      <w:r>
        <w:t xml:space="preserve"> </w:t>
      </w:r>
      <w:hyperlink r:id="rId104" w:history="1">
        <w:r w:rsidRPr="002A7B81">
          <w:rPr>
            <w:rStyle w:val="Hyperlink"/>
          </w:rPr>
          <w:t>http://www.cnn.com/2011/11/03/politics/congress-polar-icebreakers/</w:t>
        </w:r>
      </w:hyperlink>
      <w:r>
        <w:t xml:space="preserve"> DA: 6/6/14</w:t>
      </w:r>
    </w:p>
    <w:p w:rsidR="004D793D" w:rsidRDefault="004D793D" w:rsidP="004D793D">
      <w:r>
        <w:t xml:space="preserve"> </w:t>
      </w:r>
    </w:p>
    <w:p w:rsidR="004D793D" w:rsidRDefault="004D793D" w:rsidP="004D793D">
      <w:pPr>
        <w:rPr>
          <w:sz w:val="10"/>
        </w:rPr>
      </w:pPr>
      <w:r w:rsidRPr="006E6664">
        <w:rPr>
          <w:sz w:val="10"/>
        </w:rPr>
        <w:t xml:space="preserve"> </w:t>
      </w:r>
      <w:r w:rsidRPr="004D793D">
        <w:rPr>
          <w:rStyle w:val="StyleBoldUnderline"/>
        </w:rPr>
        <w:t>With</w:t>
      </w:r>
      <w:r w:rsidRPr="006E6664">
        <w:rPr>
          <w:sz w:val="10"/>
        </w:rPr>
        <w:t xml:space="preserve"> the nation's only two heavy-duty polar </w:t>
      </w:r>
      <w:r w:rsidRPr="004D793D">
        <w:rPr>
          <w:rStyle w:val="StyleBoldUnderline"/>
        </w:rPr>
        <w:t>icebreakers</w:t>
      </w:r>
      <w:r w:rsidRPr="006E6664">
        <w:rPr>
          <w:sz w:val="10"/>
        </w:rPr>
        <w:t xml:space="preserve"> broken and </w:t>
      </w:r>
      <w:r w:rsidRPr="004D793D">
        <w:rPr>
          <w:rStyle w:val="StyleBoldUnderline"/>
        </w:rPr>
        <w:t>out of service</w:t>
      </w:r>
      <w:r w:rsidRPr="006E6664">
        <w:rPr>
          <w:sz w:val="10"/>
        </w:rPr>
        <w:t xml:space="preserve">, the </w:t>
      </w:r>
      <w:r w:rsidRPr="004D793D">
        <w:rPr>
          <w:rStyle w:val="StyleBoldUnderline"/>
        </w:rPr>
        <w:t>Obama</w:t>
      </w:r>
      <w:r w:rsidRPr="006E6664">
        <w:rPr>
          <w:sz w:val="10"/>
        </w:rPr>
        <w:t xml:space="preserve"> administration </w:t>
      </w:r>
      <w:r w:rsidRPr="004D793D">
        <w:rPr>
          <w:rStyle w:val="StyleBoldUnderline"/>
        </w:rPr>
        <w:t>and</w:t>
      </w:r>
      <w:r w:rsidRPr="006E6664">
        <w:rPr>
          <w:sz w:val="10"/>
        </w:rPr>
        <w:t xml:space="preserve"> </w:t>
      </w:r>
      <w:r w:rsidRPr="004D793D">
        <w:rPr>
          <w:rStyle w:val="StyleBoldUnderline"/>
        </w:rPr>
        <w:t>congressional Republicans are</w:t>
      </w:r>
      <w:r w:rsidRPr="006E6664">
        <w:rPr>
          <w:sz w:val="10"/>
        </w:rPr>
        <w:t xml:space="preserve"> </w:t>
      </w:r>
      <w:r w:rsidRPr="004D793D">
        <w:rPr>
          <w:rStyle w:val="Emphasis"/>
        </w:rPr>
        <w:t>clashing</w:t>
      </w:r>
      <w:r w:rsidRPr="006E6664">
        <w:rPr>
          <w:sz w:val="10"/>
        </w:rPr>
        <w:t xml:space="preserve"> on how best to put the U.S. Coast Guard back into the ice-busting business. </w:t>
      </w:r>
      <w:r w:rsidRPr="004D793D">
        <w:rPr>
          <w:rStyle w:val="StyleBoldUnderline"/>
        </w:rPr>
        <w:t>House Republicans</w:t>
      </w:r>
      <w:r w:rsidRPr="006E6664">
        <w:rPr>
          <w:sz w:val="10"/>
        </w:rPr>
        <w:t xml:space="preserve">, who </w:t>
      </w:r>
      <w:r w:rsidRPr="004D793D">
        <w:rPr>
          <w:rStyle w:val="StyleBoldUnderline"/>
        </w:rPr>
        <w:t>say they</w:t>
      </w:r>
      <w:r w:rsidRPr="006E6664">
        <w:rPr>
          <w:sz w:val="10"/>
        </w:rPr>
        <w:t xml:space="preserve"> want to force the administration's hand, are pushing a Coast Guard appropriations bill that </w:t>
      </w:r>
      <w:r w:rsidRPr="004D793D">
        <w:rPr>
          <w:rStyle w:val="StyleBoldUnderline"/>
        </w:rPr>
        <w:t>would decommission the icebreaker</w:t>
      </w:r>
      <w:r w:rsidRPr="006E6664">
        <w:rPr>
          <w:sz w:val="10"/>
        </w:rPr>
        <w:t xml:space="preserve"> Polar Star, which is now being repaired, in just three years, saying that keeping the 35- year-old ship afloat is "throwing good money after bad." The bill requires the administration to come up with a comprehensive plan to replace the aging icebreaker fleet. On Thursday, </w:t>
      </w:r>
      <w:r w:rsidRPr="006E6664">
        <w:rPr>
          <w:rStyle w:val="StyleBoldUnderline"/>
        </w:rPr>
        <w:t>the administration</w:t>
      </w:r>
      <w:r w:rsidRPr="006E6664">
        <w:rPr>
          <w:sz w:val="10"/>
        </w:rPr>
        <w:t xml:space="preserve"> responded by </w:t>
      </w:r>
      <w:r w:rsidRPr="006E6664">
        <w:rPr>
          <w:rStyle w:val="StyleBoldUnderline"/>
        </w:rPr>
        <w:t>announc</w:t>
      </w:r>
      <w:r w:rsidRPr="006E6664">
        <w:rPr>
          <w:sz w:val="10"/>
        </w:rPr>
        <w:t xml:space="preserve">ing </w:t>
      </w:r>
      <w:r w:rsidRPr="006E6664">
        <w:rPr>
          <w:rStyle w:val="StyleBoldUnderline"/>
        </w:rPr>
        <w:t>it is opposing</w:t>
      </w:r>
      <w:r w:rsidRPr="006E6664">
        <w:rPr>
          <w:sz w:val="10"/>
        </w:rPr>
        <w:t xml:space="preserve"> the appropriations bill, citing the icebreaker issue. </w:t>
      </w:r>
      <w:r w:rsidRPr="006E6664">
        <w:rPr>
          <w:rStyle w:val="StyleBoldUnderline"/>
        </w:rPr>
        <w:t>Decommissioning</w:t>
      </w:r>
      <w:r w:rsidRPr="006E6664">
        <w:rPr>
          <w:sz w:val="10"/>
        </w:rPr>
        <w:t xml:space="preserve"> the Polar Star would "create a significant gap in the nation's icebreaking capacity," the administration said. The ship is needed until long-term plans can be developed, it said.</w:t>
      </w:r>
      <w:r w:rsidR="006E6664" w:rsidRPr="006E6664">
        <w:rPr>
          <w:sz w:val="10"/>
        </w:rPr>
        <w:t xml:space="preserve"> </w:t>
      </w:r>
      <w:r w:rsidRPr="006E6664">
        <w:rPr>
          <w:rStyle w:val="StyleBoldUnderline"/>
        </w:rPr>
        <w:t>The icebreaker issue is</w:t>
      </w:r>
      <w:r w:rsidRPr="006E6664">
        <w:rPr>
          <w:sz w:val="10"/>
        </w:rPr>
        <w:t xml:space="preserve"> one that has been </w:t>
      </w:r>
      <w:r w:rsidRPr="006E6664">
        <w:rPr>
          <w:rStyle w:val="StyleBoldUnderline"/>
        </w:rPr>
        <w:t>decades in the making</w:t>
      </w:r>
      <w:r w:rsidRPr="006E6664">
        <w:rPr>
          <w:sz w:val="10"/>
        </w:rPr>
        <w:t>, and has gained urgency with the thawing of ice in the Arctic Circle.</w:t>
      </w:r>
      <w:r w:rsidR="006E6664" w:rsidRPr="006E6664">
        <w:rPr>
          <w:sz w:val="10"/>
        </w:rPr>
        <w:t xml:space="preserve"> </w:t>
      </w:r>
      <w:r w:rsidRPr="006E6664">
        <w:rPr>
          <w:sz w:val="10"/>
        </w:rPr>
        <w:t>Diminishing ice, widely believed to be caused by global warming, may actually increase the need for icebreakers, according to a recent report by the Congressional Research Service. The opening of waterways could lead to expanded commercial, cruise and military ship operations, and increase exploration for oil and other resources, the report says.</w:t>
      </w:r>
      <w:r w:rsidR="006E6664" w:rsidRPr="006E6664">
        <w:rPr>
          <w:sz w:val="10"/>
        </w:rPr>
        <w:t xml:space="preserve"> </w:t>
      </w:r>
      <w:r w:rsidRPr="006E6664">
        <w:rPr>
          <w:sz w:val="10"/>
        </w:rPr>
        <w:t>The Coast Guard uses icebreakers to defend U.S. sovereignty and interests, monitor sea traffic, launch search and rescue missions, conduct fisheries and law enforcement operations, and support scientific research, including resupplying McMurdo Station in Antarctica, a mission that is now contracted to Russian and Swedish icebreakers.</w:t>
      </w:r>
      <w:r w:rsidR="006E6664" w:rsidRPr="006E6664">
        <w:rPr>
          <w:sz w:val="10"/>
        </w:rPr>
        <w:t xml:space="preserve"> </w:t>
      </w:r>
      <w:r w:rsidRPr="006E6664">
        <w:rPr>
          <w:sz w:val="10"/>
        </w:rPr>
        <w:t>Currently, the U.S. Coast Guard has only three Polar icebreakers -- the Polar Star and its sister ship the Polar Sea, and the newer but less robust medium polar icebreaker Healy. In addition, the National Science Foundation leases a smaller ship, Nathaniel B. Palmer, for research in the Antarctic.</w:t>
      </w:r>
      <w:r w:rsidR="006E6664" w:rsidRPr="006E6664">
        <w:rPr>
          <w:sz w:val="10"/>
        </w:rPr>
        <w:t xml:space="preserve"> </w:t>
      </w:r>
      <w:r w:rsidRPr="006E6664">
        <w:rPr>
          <w:sz w:val="10"/>
        </w:rPr>
        <w:t>The U.S. Coast Guard cutter Polar Sea has also exceeded its 30-year design life.</w:t>
      </w:r>
      <w:r w:rsidR="006E6664" w:rsidRPr="006E6664">
        <w:rPr>
          <w:sz w:val="10"/>
        </w:rPr>
        <w:t xml:space="preserve"> </w:t>
      </w:r>
      <w:r w:rsidRPr="006E6664">
        <w:rPr>
          <w:sz w:val="10"/>
        </w:rPr>
        <w:t>The U.S. Coast Guard cutter Polar Sea has also exceeded its 30-year design life.</w:t>
      </w:r>
      <w:r w:rsidR="006E6664" w:rsidRPr="006E6664">
        <w:rPr>
          <w:sz w:val="10"/>
        </w:rPr>
        <w:t xml:space="preserve"> </w:t>
      </w:r>
      <w:r w:rsidRPr="006E6664">
        <w:rPr>
          <w:sz w:val="10"/>
        </w:rPr>
        <w:t>Both the Polar Star and Polar Sea have already exceeded their 30-year design life, and both have been removed from service because of breakdowns. The Polar Star was laid up in 2006, and the Polar Sea suffered unexpected engine problems in June 2010, and it has been out of service ever since.</w:t>
      </w:r>
      <w:r w:rsidR="006E6664" w:rsidRPr="006E6664">
        <w:rPr>
          <w:sz w:val="10"/>
        </w:rPr>
        <w:t xml:space="preserve"> </w:t>
      </w:r>
      <w:r w:rsidRPr="006E6664">
        <w:rPr>
          <w:sz w:val="10"/>
        </w:rPr>
        <w:t>Since mid-2010, the United States has had no heavy-duty icebreaker. Russia, which has a much larger Arctic border, has a fleet of about 20 icebreakers, including seven nuclear-powered ones.</w:t>
      </w:r>
      <w:r w:rsidR="006E6664" w:rsidRPr="006E6664">
        <w:rPr>
          <w:sz w:val="10"/>
        </w:rPr>
        <w:t xml:space="preserve"> </w:t>
      </w:r>
      <w:r w:rsidRPr="006E6664">
        <w:rPr>
          <w:sz w:val="10"/>
        </w:rPr>
        <w:t>The Coast Guard says it needs at least three heavy and three medium polar icebreakers to fulfill its statutory missions, but would require even more ships if the Coast Guard is to comply with a Naval Operations Concept issued in 2010 requiring a presence in both the Arctic and Antarctic.</w:t>
      </w:r>
      <w:r w:rsidR="006E6664" w:rsidRPr="006E6664">
        <w:rPr>
          <w:sz w:val="10"/>
        </w:rPr>
        <w:t xml:space="preserve"> </w:t>
      </w:r>
      <w:r w:rsidRPr="006E6664">
        <w:rPr>
          <w:sz w:val="10"/>
        </w:rPr>
        <w:t>The Coast Guard also has a fleet of icebreakers in the Great Lakes that keep shipping lanes open there.</w:t>
      </w:r>
      <w:r w:rsidR="006E6664" w:rsidRPr="006E6664">
        <w:rPr>
          <w:sz w:val="10"/>
        </w:rPr>
        <w:t xml:space="preserve"> </w:t>
      </w:r>
      <w:r w:rsidRPr="006E6664">
        <w:rPr>
          <w:sz w:val="10"/>
        </w:rPr>
        <w:t>The Congressional Research Service said one potential concern for Congress is the absence of a plan for replacing the Polar Star upon completion of its seven- to 10-year life after it returns to service in late 2012.</w:t>
      </w:r>
      <w:r w:rsidR="006E6664" w:rsidRPr="006E6664">
        <w:rPr>
          <w:sz w:val="10"/>
        </w:rPr>
        <w:t xml:space="preserve"> </w:t>
      </w:r>
      <w:r w:rsidRPr="006E6664">
        <w:rPr>
          <w:sz w:val="10"/>
        </w:rPr>
        <w:t xml:space="preserve">That is why Rep. Frank LoBiondo, R-New Jersey, included the provision to decommission the Polar Star, said spokesman Jason </w:t>
      </w:r>
      <w:proofErr w:type="spellStart"/>
      <w:r w:rsidRPr="006E6664">
        <w:rPr>
          <w:sz w:val="10"/>
        </w:rPr>
        <w:t>Galanes</w:t>
      </w:r>
      <w:proofErr w:type="spellEnd"/>
      <w:r w:rsidRPr="006E6664">
        <w:rPr>
          <w:sz w:val="10"/>
        </w:rPr>
        <w:t xml:space="preserve">. "We absolutely support the Arctic icebreaker mission," </w:t>
      </w:r>
      <w:proofErr w:type="spellStart"/>
      <w:r w:rsidRPr="006E6664">
        <w:rPr>
          <w:sz w:val="10"/>
        </w:rPr>
        <w:t>Galanes</w:t>
      </w:r>
      <w:proofErr w:type="spellEnd"/>
      <w:r w:rsidRPr="006E6664">
        <w:rPr>
          <w:sz w:val="10"/>
        </w:rPr>
        <w:t xml:space="preserve"> said. "We're forcing this decision rather </w:t>
      </w:r>
      <w:proofErr w:type="spellStart"/>
      <w:r w:rsidRPr="006E6664">
        <w:rPr>
          <w:sz w:val="10"/>
        </w:rPr>
        <w:t>then</w:t>
      </w:r>
      <w:proofErr w:type="spellEnd"/>
      <w:r w:rsidRPr="006E6664">
        <w:rPr>
          <w:sz w:val="10"/>
        </w:rPr>
        <w:t xml:space="preserve"> allowing the administration to kick the can down the road."</w:t>
      </w:r>
      <w:r w:rsidR="006E6664" w:rsidRPr="006E6664">
        <w:rPr>
          <w:sz w:val="10"/>
        </w:rPr>
        <w:t xml:space="preserve"> </w:t>
      </w:r>
      <w:r w:rsidRPr="006E6664">
        <w:rPr>
          <w:sz w:val="10"/>
        </w:rPr>
        <w:t xml:space="preserve">In a statement, the Office of Management and Budget said </w:t>
      </w:r>
      <w:r w:rsidRPr="006E6664">
        <w:rPr>
          <w:rStyle w:val="StyleBoldUnderline"/>
        </w:rPr>
        <w:t>the administration "strongly opposes" the provision, and</w:t>
      </w:r>
      <w:r w:rsidRPr="006E6664">
        <w:rPr>
          <w:sz w:val="10"/>
        </w:rPr>
        <w:t xml:space="preserve"> that the </w:t>
      </w:r>
      <w:r w:rsidRPr="006E6664">
        <w:rPr>
          <w:rStyle w:val="StyleBoldUnderline"/>
        </w:rPr>
        <w:t>repairs</w:t>
      </w:r>
      <w:r w:rsidRPr="006E6664">
        <w:rPr>
          <w:sz w:val="10"/>
        </w:rPr>
        <w:t xml:space="preserve"> to the Polar Star "</w:t>
      </w:r>
      <w:r w:rsidRPr="006E6664">
        <w:rPr>
          <w:rStyle w:val="StyleBoldUnderline"/>
        </w:rPr>
        <w:t>will stabilize the</w:t>
      </w:r>
      <w:r w:rsidRPr="006E6664">
        <w:rPr>
          <w:sz w:val="10"/>
        </w:rPr>
        <w:t xml:space="preserve"> United States' existing </w:t>
      </w:r>
      <w:r w:rsidRPr="006E6664">
        <w:rPr>
          <w:rStyle w:val="StyleBoldUnderline"/>
        </w:rPr>
        <w:t>polar fleet</w:t>
      </w:r>
      <w:r w:rsidRPr="006E6664">
        <w:rPr>
          <w:sz w:val="10"/>
        </w:rPr>
        <w:t xml:space="preserve"> until long-term icebreaking capability requirements are finalized."</w:t>
      </w:r>
    </w:p>
    <w:p w:rsidR="0023280C" w:rsidRDefault="0023280C" w:rsidP="0023280C">
      <w:pPr>
        <w:pStyle w:val="Heading4"/>
      </w:pPr>
      <w:r>
        <w:lastRenderedPageBreak/>
        <w:t>Icebreakers cause controversy – spending concerns and tied to climate debate</w:t>
      </w:r>
    </w:p>
    <w:p w:rsidR="0023280C" w:rsidRDefault="0023280C" w:rsidP="0023280C">
      <w:r>
        <w:t xml:space="preserve">Andrew </w:t>
      </w:r>
      <w:r w:rsidRPr="00A33A6C">
        <w:rPr>
          <w:rStyle w:val="StyleStyleBold12pt"/>
        </w:rPr>
        <w:t>Holland</w:t>
      </w:r>
      <w:r>
        <w:t xml:space="preserve"> is the senior fellow for energy and climate at the American Security Project, a non-partisan national security think tank 9-26-</w:t>
      </w:r>
      <w:r w:rsidRPr="00A33A6C">
        <w:rPr>
          <w:rStyle w:val="StyleStyleBold12pt"/>
        </w:rPr>
        <w:t>2013</w:t>
      </w:r>
      <w:r>
        <w:t xml:space="preserve"> “America is failing to meet challenges of a changing Arctic” </w:t>
      </w:r>
      <w:hyperlink r:id="rId105" w:history="1">
        <w:r w:rsidRPr="002A7B81">
          <w:rPr>
            <w:rStyle w:val="Hyperlink"/>
          </w:rPr>
          <w:t>http://www.alaskadispatch.com/article/20130926/america-failing-meet-challenges-changing-arctic</w:t>
        </w:r>
      </w:hyperlink>
      <w:r>
        <w:t xml:space="preserve"> DA: 6/7/14</w:t>
      </w:r>
    </w:p>
    <w:p w:rsidR="0023280C" w:rsidRPr="00A33A6C" w:rsidRDefault="0023280C" w:rsidP="0023280C"/>
    <w:p w:rsidR="0023280C" w:rsidRPr="0023280C" w:rsidRDefault="0023280C" w:rsidP="0023280C">
      <w:pPr>
        <w:rPr>
          <w:sz w:val="8"/>
        </w:rPr>
      </w:pPr>
      <w:r w:rsidRPr="004E593F">
        <w:rPr>
          <w:rStyle w:val="StyleBoldUnderline"/>
        </w:rPr>
        <w:t>America’s Arctic</w:t>
      </w:r>
      <w:r w:rsidRPr="0023280C">
        <w:rPr>
          <w:sz w:val="8"/>
        </w:rPr>
        <w:t xml:space="preserve">, roughly the northern third of Alaska, is our country’s last frontier. The harsh weather conditions, ice cover, and persistent darkness </w:t>
      </w:r>
      <w:r w:rsidRPr="004E593F">
        <w:rPr>
          <w:rStyle w:val="StyleBoldUnderline"/>
        </w:rPr>
        <w:t>have made it difficult</w:t>
      </w:r>
      <w:r w:rsidRPr="0023280C">
        <w:rPr>
          <w:sz w:val="8"/>
        </w:rPr>
        <w:t xml:space="preserve"> for us </w:t>
      </w:r>
      <w:r w:rsidRPr="004E593F">
        <w:rPr>
          <w:rStyle w:val="StyleBoldUnderline"/>
        </w:rPr>
        <w:t>to take advantage of the</w:t>
      </w:r>
      <w:r w:rsidRPr="0023280C">
        <w:rPr>
          <w:sz w:val="8"/>
        </w:rPr>
        <w:t xml:space="preserve"> vast </w:t>
      </w:r>
      <w:r w:rsidRPr="004E593F">
        <w:rPr>
          <w:rStyle w:val="StyleBoldUnderline"/>
        </w:rPr>
        <w:t>resources</w:t>
      </w:r>
      <w:r w:rsidRPr="0023280C">
        <w:rPr>
          <w:sz w:val="8"/>
        </w:rPr>
        <w:t xml:space="preserve"> and enormous opportunity of the region. Today, the Arctic is changing faster than any other region in the world. Sea ice is melting quicker and the open ocean is lasting longer than at any time in human history. Open water is darker colored than ice, so it collects more heat, leading to further melt in a downward spiral. In 2012, summer sea ice retreated to its lowest recorded extent. While 2013’s ice cover did not fall to the lows of 2012, it was still well below historical averages and maintains a downward trend. While scientists disagree on how soon it will happen, it now appears clear that the Arctic Ocean has passed a tipping point that will eventually lead to completely ice-free summers. The cause of the ice melt is clear -- global climate change caused by the emissions of fossil fuels. Although climate change will have devastating effects on certain regions, including </w:t>
      </w:r>
      <w:proofErr w:type="gramStart"/>
      <w:r w:rsidRPr="0023280C">
        <w:rPr>
          <w:sz w:val="8"/>
        </w:rPr>
        <w:t>to</w:t>
      </w:r>
      <w:proofErr w:type="gramEnd"/>
      <w:r w:rsidRPr="0023280C">
        <w:rPr>
          <w:sz w:val="8"/>
        </w:rPr>
        <w:t xml:space="preserve"> many of Alaska’s ecosystems and the people who rely on them, the retreat of sea ice presents two main opportunities that could benefit the people of Alaska: increased access to energy resources under the water’s surface and increased transportation through the Arctic Ocean. It is ironic that the unprecedented changes in the Arctic, which </w:t>
      </w:r>
      <w:proofErr w:type="gramStart"/>
      <w:r w:rsidRPr="0023280C">
        <w:rPr>
          <w:sz w:val="8"/>
        </w:rPr>
        <w:t>are</w:t>
      </w:r>
      <w:proofErr w:type="gramEnd"/>
      <w:r w:rsidRPr="0023280C">
        <w:rPr>
          <w:sz w:val="8"/>
        </w:rPr>
        <w:t xml:space="preserve"> caused by global climate change, could actually have the effect of making more energy resources are available -- the very same fossil fuel resources causing the warming. The U.S. Geological Survey estimates that 90 billion barrels of oil, or 13 percent, of the world’s undiscovered reserves are within the Arctic, fully one-third of those reserves are concentrated in Alaska’s territory or in the federally controlled waters of our "Exclusive Economic Zone" (which extends 200 nautical miles from the coast). The other major opportunity for Alaska is the opening of both the Northern Sea Route over Russia and the Northwest Passage through Canada to connect the Pacific and the Atlantic. Eventually, when summer sea ice is completely gone, ships will sail directly over the pole. However they go, they will have to pass Alaska’s coast on the Bering Strait. A changing Arctic provides a new opportunity for the United States and for Alaska. But we have to plan for them. We have to put in place the policies that will allow for the exploitation of these opportunities. Moreover, we need to act fast before other countries define the rules in the Arctic without our input. Unfortunately, today, the United States is failing to meet the challenges we face in a rapidly changing Arctic. In Alaska, there is insufficient infrastructure to ensure safe navigation north of the Bering Strait, with the closest deep-water harbor at Dutch Harbor, more than 700 miles south of Nome (which has a small harbor that can handle medium-draft ships) and 1,100 miles from much of the projected energy exploration activity in the Chukchi Sea. The nearest permanent Coast Guard presence is at Coast Guard Air Station Kodiak, and the commandant of the Coast Guard has characterized their operations in the Arctic as "only temporary and occasional." We should act now to establish heightened international standards for shipping in the Arctic through the International Maritime Organization (IMO). Without these standards, ships from around the world will pass through the Bering Strait without us being ensure their safety. This summer we saw that danger persists: The tanker </w:t>
      </w:r>
      <w:proofErr w:type="spellStart"/>
      <w:r w:rsidRPr="0023280C">
        <w:rPr>
          <w:sz w:val="8"/>
        </w:rPr>
        <w:t>Nordvik</w:t>
      </w:r>
      <w:proofErr w:type="spellEnd"/>
      <w:r w:rsidRPr="0023280C">
        <w:rPr>
          <w:sz w:val="8"/>
        </w:rPr>
        <w:t xml:space="preserve"> collided with an ice floe along Russia’s Northern Sea Route. Thankfully, no fuel was spilled, but we cannot trust solely to luck. The U.S. has thus far failed to push for strong standards at the IMO; meanwhile, earlier this summer, the Russian government hosted Koji </w:t>
      </w:r>
      <w:proofErr w:type="spellStart"/>
      <w:r w:rsidRPr="0023280C">
        <w:rPr>
          <w:sz w:val="8"/>
        </w:rPr>
        <w:t>Sekimizu</w:t>
      </w:r>
      <w:proofErr w:type="spellEnd"/>
      <w:r w:rsidRPr="0023280C">
        <w:rPr>
          <w:sz w:val="8"/>
        </w:rPr>
        <w:t xml:space="preserve">, the Secretary General of the IMO, on a 5-day Arctic sea tour aboard a Russian icebreaker, with numerous senior Russian government and business officials present. In the absence of American action, Russia will certainly set the standards. </w:t>
      </w:r>
      <w:r w:rsidRPr="004E593F">
        <w:rPr>
          <w:rStyle w:val="StyleBoldUnderline"/>
        </w:rPr>
        <w:t>The U</w:t>
      </w:r>
      <w:r w:rsidRPr="0023280C">
        <w:rPr>
          <w:sz w:val="8"/>
        </w:rPr>
        <w:t xml:space="preserve">nited </w:t>
      </w:r>
      <w:r w:rsidRPr="004E593F">
        <w:rPr>
          <w:rStyle w:val="StyleBoldUnderline"/>
        </w:rPr>
        <w:t>S</w:t>
      </w:r>
      <w:r w:rsidRPr="0023280C">
        <w:rPr>
          <w:sz w:val="8"/>
        </w:rPr>
        <w:t xml:space="preserve">tates </w:t>
      </w:r>
      <w:r w:rsidRPr="004E593F">
        <w:rPr>
          <w:rStyle w:val="StyleBoldUnderline"/>
        </w:rPr>
        <w:t>has not</w:t>
      </w:r>
      <w:r w:rsidRPr="0023280C">
        <w:rPr>
          <w:sz w:val="8"/>
        </w:rPr>
        <w:t xml:space="preserve"> fully </w:t>
      </w:r>
      <w:r w:rsidRPr="004E593F">
        <w:rPr>
          <w:rStyle w:val="StyleBoldUnderline"/>
        </w:rPr>
        <w:t>claimed</w:t>
      </w:r>
      <w:r w:rsidRPr="0023280C">
        <w:rPr>
          <w:sz w:val="8"/>
        </w:rPr>
        <w:t xml:space="preserve"> </w:t>
      </w:r>
      <w:r w:rsidRPr="004E593F">
        <w:rPr>
          <w:rStyle w:val="StyleBoldUnderline"/>
        </w:rPr>
        <w:t>territory in the Arctic</w:t>
      </w:r>
      <w:r w:rsidRPr="0023280C">
        <w:rPr>
          <w:sz w:val="8"/>
        </w:rPr>
        <w:t xml:space="preserve"> </w:t>
      </w:r>
      <w:r w:rsidRPr="004E593F">
        <w:rPr>
          <w:rStyle w:val="StyleBoldUnderline"/>
        </w:rPr>
        <w:t>to the fullest extent</w:t>
      </w:r>
      <w:r w:rsidRPr="0023280C">
        <w:rPr>
          <w:sz w:val="8"/>
        </w:rPr>
        <w:t xml:space="preserve"> of International Law </w:t>
      </w:r>
      <w:r w:rsidRPr="004E593F">
        <w:rPr>
          <w:rStyle w:val="StyleBoldUnderline"/>
        </w:rPr>
        <w:t>because</w:t>
      </w:r>
      <w:r w:rsidRPr="0023280C">
        <w:rPr>
          <w:sz w:val="8"/>
        </w:rPr>
        <w:t xml:space="preserve"> </w:t>
      </w:r>
      <w:r w:rsidRPr="004E593F">
        <w:rPr>
          <w:rStyle w:val="StyleBoldUnderline"/>
        </w:rPr>
        <w:t>the</w:t>
      </w:r>
      <w:r w:rsidRPr="0023280C">
        <w:rPr>
          <w:sz w:val="8"/>
        </w:rPr>
        <w:t xml:space="preserve"> U.S. </w:t>
      </w:r>
      <w:r w:rsidRPr="004E593F">
        <w:rPr>
          <w:rStyle w:val="StyleBoldUnderline"/>
        </w:rPr>
        <w:t>Congress refuses</w:t>
      </w:r>
      <w:r w:rsidRPr="0023280C">
        <w:rPr>
          <w:sz w:val="8"/>
        </w:rPr>
        <w:t xml:space="preserve"> to ratify the Law of the Sea Convention. The other four nations bordering the Arctic Ocean are submitting claims to extended Exclusive Economic Zones -- Russia has sought to bolster its claim by famously placing a flag on the ocean floor beneath the North Pole. They are party to decisions determining borders, while the U.S. is left out because some members of the U.S. Senate are afraid of the United Nations. We should ratify the Convention of the Law of the Sea so that we can have a role in determining borders within the Arctic. Finally, </w:t>
      </w:r>
      <w:r w:rsidRPr="0023280C">
        <w:rPr>
          <w:rStyle w:val="StyleBoldUnderline"/>
        </w:rPr>
        <w:t>we need</w:t>
      </w:r>
      <w:r w:rsidRPr="0023280C">
        <w:rPr>
          <w:sz w:val="8"/>
        </w:rPr>
        <w:t xml:space="preserve"> a military presence in order to maintain the security in our sea lanes and to provide for disaster response. Today, neither the U.S. Navy nor the U.S. Coast Guard have the infrastructure, the ships, or the political ambition to be able to sustain surface operations in the Arctic (the Navy regularly operates submarines beneath the surface on strategic patrols). The United States Coast Guard only has one medium </w:t>
      </w:r>
      <w:r w:rsidRPr="0023280C">
        <w:rPr>
          <w:rStyle w:val="StyleBoldUnderline"/>
        </w:rPr>
        <w:t>ice-breaker</w:t>
      </w:r>
      <w:r w:rsidRPr="0023280C">
        <w:rPr>
          <w:sz w:val="8"/>
        </w:rPr>
        <w:t xml:space="preserve"> in service today, the Healy. </w:t>
      </w:r>
      <w:r w:rsidRPr="0023280C">
        <w:rPr>
          <w:rStyle w:val="StyleBoldUnderline"/>
        </w:rPr>
        <w:t>The</w:t>
      </w:r>
      <w:r w:rsidRPr="0023280C">
        <w:rPr>
          <w:sz w:val="8"/>
        </w:rPr>
        <w:t xml:space="preserve"> </w:t>
      </w:r>
      <w:r w:rsidRPr="0023280C">
        <w:rPr>
          <w:rStyle w:val="StyleBoldUnderline"/>
        </w:rPr>
        <w:t>heavy icebreaker Polar Star is undergoing</w:t>
      </w:r>
      <w:r w:rsidRPr="0023280C">
        <w:rPr>
          <w:sz w:val="8"/>
        </w:rPr>
        <w:t xml:space="preserve"> sea </w:t>
      </w:r>
      <w:r w:rsidRPr="0023280C">
        <w:rPr>
          <w:rStyle w:val="StyleBoldUnderline"/>
        </w:rPr>
        <w:t>trials</w:t>
      </w:r>
      <w:r w:rsidRPr="0023280C">
        <w:rPr>
          <w:sz w:val="8"/>
        </w:rPr>
        <w:t xml:space="preserve"> for its return to service after an extensive retrofit, but she is over 36 years old, well beyond her intended 30-year service life. </w:t>
      </w:r>
      <w:r w:rsidRPr="0023280C">
        <w:rPr>
          <w:rStyle w:val="StyleBoldUnderline"/>
        </w:rPr>
        <w:t>The Coast Guard’s</w:t>
      </w:r>
      <w:r w:rsidRPr="0023280C">
        <w:rPr>
          <w:sz w:val="8"/>
        </w:rPr>
        <w:t xml:space="preserve"> proposed FY14 </w:t>
      </w:r>
      <w:r w:rsidRPr="0023280C">
        <w:rPr>
          <w:rStyle w:val="StyleBoldUnderline"/>
        </w:rPr>
        <w:t>budget includes $2 million for plans for a new icebreaker, but purchasing one could cost over $800 million</w:t>
      </w:r>
      <w:r w:rsidRPr="0023280C">
        <w:rPr>
          <w:sz w:val="8"/>
        </w:rPr>
        <w:t xml:space="preserve">. </w:t>
      </w:r>
      <w:r w:rsidRPr="0023280C">
        <w:rPr>
          <w:rStyle w:val="StyleBoldUnderline"/>
        </w:rPr>
        <w:t xml:space="preserve">In today’s </w:t>
      </w:r>
      <w:r w:rsidRPr="0023280C">
        <w:rPr>
          <w:rStyle w:val="Emphasis"/>
        </w:rPr>
        <w:t>federal budget environment,</w:t>
      </w:r>
      <w:r w:rsidRPr="0023280C">
        <w:rPr>
          <w:rStyle w:val="StyleBoldUnderline"/>
        </w:rPr>
        <w:t xml:space="preserve"> even the $2 million outlay is uncertain.</w:t>
      </w:r>
      <w:r>
        <w:rPr>
          <w:rStyle w:val="StyleBoldUnderline"/>
        </w:rPr>
        <w:t xml:space="preserve"> </w:t>
      </w:r>
      <w:r w:rsidRPr="0023280C">
        <w:rPr>
          <w:sz w:val="8"/>
        </w:rPr>
        <w:t xml:space="preserve">In contrast, Russia’s defense commitment to the region is extensive; it controls the largest icebreaker fleet in the world, and is currently constructing what will be the world’s largest nuclear-powered icebreaker. Russia’s largest naval fleet is its Arctic fleet, headquartered in </w:t>
      </w:r>
      <w:proofErr w:type="spellStart"/>
      <w:r w:rsidRPr="0023280C">
        <w:rPr>
          <w:sz w:val="8"/>
        </w:rPr>
        <w:t>Severomorsk</w:t>
      </w:r>
      <w:proofErr w:type="spellEnd"/>
      <w:r w:rsidRPr="0023280C">
        <w:rPr>
          <w:sz w:val="8"/>
        </w:rPr>
        <w:t xml:space="preserve"> off of the Barents Sea, and President Putin has publicly committed to expanding their naval presence. Perhaps it is </w:t>
      </w:r>
      <w:r w:rsidRPr="004E593F">
        <w:rPr>
          <w:rStyle w:val="StyleBoldUnderline"/>
        </w:rPr>
        <w:t>because of the</w:t>
      </w:r>
      <w:r w:rsidRPr="0023280C">
        <w:rPr>
          <w:sz w:val="8"/>
        </w:rPr>
        <w:t xml:space="preserve"> </w:t>
      </w:r>
      <w:r w:rsidRPr="004E593F">
        <w:rPr>
          <w:rStyle w:val="Emphasis"/>
        </w:rPr>
        <w:t>political paralysis</w:t>
      </w:r>
      <w:r w:rsidRPr="0023280C">
        <w:rPr>
          <w:sz w:val="8"/>
        </w:rPr>
        <w:t xml:space="preserve"> </w:t>
      </w:r>
      <w:r w:rsidRPr="004E593F">
        <w:rPr>
          <w:rStyle w:val="StyleBoldUnderline"/>
        </w:rPr>
        <w:t>on climate policy</w:t>
      </w:r>
      <w:r w:rsidRPr="0023280C">
        <w:rPr>
          <w:sz w:val="8"/>
        </w:rPr>
        <w:t xml:space="preserve"> </w:t>
      </w:r>
      <w:r w:rsidRPr="004E593F">
        <w:rPr>
          <w:rStyle w:val="StyleBoldUnderline"/>
        </w:rPr>
        <w:t>in</w:t>
      </w:r>
      <w:r w:rsidRPr="0023280C">
        <w:rPr>
          <w:sz w:val="8"/>
        </w:rPr>
        <w:t xml:space="preserve"> Congress and in state governments that </w:t>
      </w:r>
      <w:r w:rsidRPr="004E593F">
        <w:rPr>
          <w:rStyle w:val="StyleBoldUnderline"/>
        </w:rPr>
        <w:t>it is impossible to have a rational debate</w:t>
      </w:r>
      <w:r w:rsidRPr="0023280C">
        <w:rPr>
          <w:sz w:val="8"/>
        </w:rPr>
        <w:t xml:space="preserve"> about the impacts of climate change. So long as a </w:t>
      </w:r>
      <w:r w:rsidRPr="004E593F">
        <w:rPr>
          <w:rStyle w:val="StyleBoldUnderline"/>
        </w:rPr>
        <w:t>large portion of our political system refuses to acknowledge the very existence</w:t>
      </w:r>
      <w:r w:rsidRPr="0023280C">
        <w:rPr>
          <w:sz w:val="8"/>
        </w:rPr>
        <w:t xml:space="preserve"> climate change -- even in the face of clear evidence across Alaska, </w:t>
      </w:r>
      <w:r w:rsidRPr="004E593F">
        <w:rPr>
          <w:rStyle w:val="StyleBoldUnderline"/>
        </w:rPr>
        <w:t xml:space="preserve">we will not be able to make the investments </w:t>
      </w:r>
      <w:r w:rsidRPr="0023280C">
        <w:rPr>
          <w:sz w:val="8"/>
        </w:rPr>
        <w:t xml:space="preserve">necessary </w:t>
      </w:r>
      <w:r w:rsidRPr="004E593F">
        <w:rPr>
          <w:rStyle w:val="StyleBoldUnderline"/>
        </w:rPr>
        <w:t xml:space="preserve">to take advantage of </w:t>
      </w:r>
      <w:r w:rsidRPr="0023280C">
        <w:rPr>
          <w:sz w:val="8"/>
        </w:rPr>
        <w:t xml:space="preserve">a changing </w:t>
      </w:r>
      <w:r w:rsidRPr="004E593F">
        <w:rPr>
          <w:rStyle w:val="StyleBoldUnderline"/>
        </w:rPr>
        <w:t>Arctic</w:t>
      </w:r>
      <w:r w:rsidRPr="0023280C">
        <w:rPr>
          <w:sz w:val="8"/>
        </w:rPr>
        <w:t>.</w:t>
      </w:r>
    </w:p>
    <w:p w:rsidR="006E6664" w:rsidRDefault="006E6664" w:rsidP="006E6664">
      <w:pPr>
        <w:pStyle w:val="Heading4"/>
      </w:pPr>
      <w:r>
        <w:t>Icebreakers causes fights – Obama and Congress at odds over strategy</w:t>
      </w:r>
    </w:p>
    <w:p w:rsidR="006E6664" w:rsidRDefault="006E6664" w:rsidP="006E6664">
      <w:r w:rsidRPr="004D793D">
        <w:rPr>
          <w:rStyle w:val="StyleStyleBold12pt"/>
        </w:rPr>
        <w:t>AP</w:t>
      </w:r>
      <w:r>
        <w:t xml:space="preserve"> 11-4-</w:t>
      </w:r>
      <w:r w:rsidRPr="004D793D">
        <w:rPr>
          <w:rStyle w:val="StyleStyleBold12pt"/>
        </w:rPr>
        <w:t>2011</w:t>
      </w:r>
      <w:r>
        <w:t xml:space="preserve"> “Congress and White House differ over icebreakers.” </w:t>
      </w:r>
      <w:hyperlink r:id="rId106" w:history="1">
        <w:r w:rsidRPr="002A7B81">
          <w:rPr>
            <w:rStyle w:val="Hyperlink"/>
          </w:rPr>
          <w:t>http://townhall.com/news/politics-elections/2011/11/04/congress_and_white_house_differ_over_icebreakers</w:t>
        </w:r>
      </w:hyperlink>
      <w:r>
        <w:t xml:space="preserve"> DA: 6/6/14</w:t>
      </w:r>
    </w:p>
    <w:p w:rsidR="006E6664" w:rsidRDefault="006E6664" w:rsidP="006E6664"/>
    <w:p w:rsidR="006E6664" w:rsidRPr="006E6664" w:rsidRDefault="006E6664" w:rsidP="006E6664">
      <w:pPr>
        <w:rPr>
          <w:sz w:val="8"/>
        </w:rPr>
      </w:pPr>
      <w:r w:rsidRPr="006E6664">
        <w:rPr>
          <w:sz w:val="8"/>
        </w:rPr>
        <w:t xml:space="preserve">The country's only two heavy-duty </w:t>
      </w:r>
      <w:r w:rsidRPr="006E6664">
        <w:rPr>
          <w:rStyle w:val="StyleBoldUnderline"/>
        </w:rPr>
        <w:t>icebreaker ships are old</w:t>
      </w:r>
      <w:r w:rsidRPr="006E6664">
        <w:rPr>
          <w:sz w:val="8"/>
        </w:rPr>
        <w:t xml:space="preserve"> and broken, and </w:t>
      </w:r>
      <w:r w:rsidRPr="006E6664">
        <w:rPr>
          <w:rStyle w:val="Emphasis"/>
        </w:rPr>
        <w:t xml:space="preserve">Congress and the White House are at odds </w:t>
      </w:r>
      <w:r w:rsidRPr="006E6664">
        <w:rPr>
          <w:rStyle w:val="StyleBoldUnderline"/>
        </w:rPr>
        <w:t>over how to respond</w:t>
      </w:r>
      <w:r w:rsidRPr="006E6664">
        <w:rPr>
          <w:sz w:val="8"/>
        </w:rPr>
        <w:t xml:space="preserve"> as the melting of polar ice increases the economic and security stakes in the Arctic region</w:t>
      </w:r>
      <w:r w:rsidRPr="006E6664">
        <w:rPr>
          <w:rStyle w:val="StyleBoldUnderline"/>
        </w:rPr>
        <w:t>. The House</w:t>
      </w:r>
      <w:r w:rsidRPr="006E6664">
        <w:rPr>
          <w:sz w:val="8"/>
        </w:rPr>
        <w:t xml:space="preserve"> on Friday was working on a Coast Guard spending bill that </w:t>
      </w:r>
      <w:r w:rsidRPr="006E6664">
        <w:rPr>
          <w:rStyle w:val="StyleBoldUnderline"/>
        </w:rPr>
        <w:t>would</w:t>
      </w:r>
      <w:r w:rsidRPr="006E6664">
        <w:rPr>
          <w:sz w:val="8"/>
        </w:rPr>
        <w:t xml:space="preserve"> </w:t>
      </w:r>
      <w:r w:rsidRPr="006E6664">
        <w:rPr>
          <w:rStyle w:val="StyleBoldUnderline"/>
        </w:rPr>
        <w:t>decommission the Polar Star</w:t>
      </w:r>
      <w:r w:rsidRPr="006E6664">
        <w:rPr>
          <w:sz w:val="8"/>
        </w:rPr>
        <w:t xml:space="preserve"> , slated to be the last somewhat seaworthy icebreaker after its sister ship, the Polar Sea, goes out of service in the near future. </w:t>
      </w:r>
      <w:r w:rsidRPr="006E6664">
        <w:rPr>
          <w:rStyle w:val="StyleBoldUnderline"/>
        </w:rPr>
        <w:t xml:space="preserve">The White </w:t>
      </w:r>
      <w:proofErr w:type="gramStart"/>
      <w:r w:rsidRPr="006E6664">
        <w:rPr>
          <w:rStyle w:val="StyleBoldUnderline"/>
        </w:rPr>
        <w:t>House</w:t>
      </w:r>
      <w:r w:rsidRPr="006E6664">
        <w:rPr>
          <w:sz w:val="8"/>
        </w:rPr>
        <w:t xml:space="preserve"> ,</w:t>
      </w:r>
      <w:proofErr w:type="gramEnd"/>
      <w:r w:rsidRPr="006E6664">
        <w:rPr>
          <w:sz w:val="8"/>
        </w:rPr>
        <w:t xml:space="preserve"> in a statement issued Thursday, said it "</w:t>
      </w:r>
      <w:r w:rsidRPr="006E6664">
        <w:rPr>
          <w:rStyle w:val="StyleBoldUnderline"/>
        </w:rPr>
        <w:t>strongly opposes</w:t>
      </w:r>
      <w:r w:rsidRPr="006E6664">
        <w:rPr>
          <w:sz w:val="8"/>
        </w:rPr>
        <w:t xml:space="preserve">" the legislation because </w:t>
      </w:r>
      <w:r w:rsidRPr="006E6664">
        <w:rPr>
          <w:rStyle w:val="StyleBoldUnderline"/>
        </w:rPr>
        <w:t>decommissioning</w:t>
      </w:r>
      <w:r w:rsidRPr="006E6664">
        <w:rPr>
          <w:sz w:val="8"/>
        </w:rPr>
        <w:t xml:space="preserve"> the Polar Star would "create a significant gap in the nation's icebreaking capacity." In the Senate, </w:t>
      </w:r>
      <w:proofErr w:type="gramStart"/>
      <w:r w:rsidRPr="006E6664">
        <w:rPr>
          <w:sz w:val="8"/>
        </w:rPr>
        <w:t>Sen .</w:t>
      </w:r>
      <w:proofErr w:type="gramEnd"/>
      <w:r w:rsidRPr="006E6664">
        <w:rPr>
          <w:sz w:val="8"/>
        </w:rPr>
        <w:t xml:space="preserve"> Maria </w:t>
      </w:r>
      <w:proofErr w:type="gramStart"/>
      <w:r w:rsidRPr="006E6664">
        <w:rPr>
          <w:sz w:val="8"/>
        </w:rPr>
        <w:t>Cantwell ,</w:t>
      </w:r>
      <w:proofErr w:type="gramEnd"/>
      <w:r w:rsidRPr="006E6664">
        <w:rPr>
          <w:sz w:val="8"/>
        </w:rPr>
        <w:t xml:space="preserve"> D-Wash., is trying to block the decommissioning of either ship with a provision she added to a Coast Guard bill. The ships are based in the Seattle area and support hundreds of jobs there. "Our nation needs icebreakers," she said at the committee meeting. "With Russia moving many troops to the Arctic, and Chinese investors buying parts of Greenland, this is also a national security issue." There's little disagreement on the need for a U.S. presence in the Arctic. The Congressional Research Service, in a report last year, said the shrinking of the icecap will result in increased commercial and military ship activity and greater exploration for oil and other resources. That calls into demand the functions of icebreakers: defending U.S. sovereignty and economic interests, monitoring sea traffic, law enforcement, conducting search and rescue operations and scientific research. " We desperately need the Coast Guard and the administration to do what we have asked them to do really now for more than 10 years _ define what our mission is in the Arctic ," said Rep. Frank LoBiondo, R-N.J., chairman of the House Transportation and Infrastructure Committee's Coast Guard subcommittee. He said it costs tens of millions of dollars a year to keep the two vessels tied up at the dock, and he hopes the House move to take them out of service will push the administration into deciding how large a fleet is needed in the future. The lone Alaska congressmen, Republican Don Young, opposes decommissioning icebreakers and wants to increase the number of vessels in any way possible, spokesman Luke Miller said. Young has introduced a bill that would authorize the Coast Guard to enter into long-term lease agreements for two new icebreakers. The icebreakers are supposed to have a 30-year service life. The Polar Star, commissioned in 1976, is docked in Seattle, in caretaker status since 2006. The Polar Sea, commissioned in 1978, suffered an engine breakdown last year and has been out of service. The Coast Guard also has a third, medium-duty icebreaker, the </w:t>
      </w:r>
      <w:proofErr w:type="gramStart"/>
      <w:r w:rsidRPr="006E6664">
        <w:rPr>
          <w:sz w:val="8"/>
        </w:rPr>
        <w:t>Healy, that</w:t>
      </w:r>
      <w:proofErr w:type="gramEnd"/>
      <w:r w:rsidRPr="006E6664">
        <w:rPr>
          <w:sz w:val="8"/>
        </w:rPr>
        <w:t xml:space="preserve"> is used mainly for scientific research. The White House said Congress has previously approved funds to reactivate the Polar Star by the end of next year, extending the life of the ship for seven to 10 </w:t>
      </w:r>
      <w:proofErr w:type="gramStart"/>
      <w:r w:rsidRPr="006E6664">
        <w:rPr>
          <w:sz w:val="8"/>
        </w:rPr>
        <w:t>years .</w:t>
      </w:r>
      <w:proofErr w:type="gramEnd"/>
      <w:r w:rsidRPr="006E6664">
        <w:rPr>
          <w:sz w:val="8"/>
        </w:rPr>
        <w:t xml:space="preserve"> That, it said, "will stabilize the United States' existing polar fleet until long-term icebreaking capability requirements are finalized.</w:t>
      </w:r>
    </w:p>
    <w:p w:rsidR="004D793D" w:rsidRPr="00B3631A" w:rsidRDefault="004D793D" w:rsidP="00B3631A"/>
    <w:p w:rsidR="00A33A6C" w:rsidRDefault="00A33A6C" w:rsidP="0033515F">
      <w:pPr>
        <w:pStyle w:val="Heading2"/>
      </w:pPr>
      <w:r>
        <w:lastRenderedPageBreak/>
        <w:t>Security</w:t>
      </w:r>
    </w:p>
    <w:p w:rsidR="00630331" w:rsidRDefault="00630331" w:rsidP="00630331">
      <w:pPr>
        <w:pStyle w:val="Heading3"/>
      </w:pPr>
      <w:r>
        <w:lastRenderedPageBreak/>
        <w:t>Link – Maritime Security – General</w:t>
      </w:r>
    </w:p>
    <w:p w:rsidR="00630331" w:rsidRPr="00630331" w:rsidRDefault="00630331" w:rsidP="00630331">
      <w:pPr>
        <w:pStyle w:val="Heading4"/>
      </w:pPr>
      <w:r>
        <w:t>Maritime security costs PC – Obama pushes, causes poison pill additions and controversy</w:t>
      </w:r>
    </w:p>
    <w:p w:rsidR="00630331" w:rsidRDefault="00630331" w:rsidP="00630331">
      <w:r>
        <w:t xml:space="preserve">Sonia </w:t>
      </w:r>
      <w:proofErr w:type="spellStart"/>
      <w:r w:rsidRPr="00630331">
        <w:rPr>
          <w:rStyle w:val="StyleStyleBold12pt"/>
        </w:rPr>
        <w:t>Drobysz</w:t>
      </w:r>
      <w:proofErr w:type="spellEnd"/>
      <w:r>
        <w:t xml:space="preserve">. </w:t>
      </w:r>
      <w:proofErr w:type="gramStart"/>
      <w:r>
        <w:t>Associate Research Fellow.</w:t>
      </w:r>
      <w:proofErr w:type="gramEnd"/>
      <w:r>
        <w:t xml:space="preserve"> Bernard </w:t>
      </w:r>
      <w:proofErr w:type="spellStart"/>
      <w:r>
        <w:t>Sitt</w:t>
      </w:r>
      <w:proofErr w:type="spellEnd"/>
      <w:r>
        <w:t xml:space="preserve"> 6-20-</w:t>
      </w:r>
      <w:r w:rsidRPr="00630331">
        <w:rPr>
          <w:rStyle w:val="StyleStyleBold12pt"/>
        </w:rPr>
        <w:t>2013</w:t>
      </w:r>
      <w:r>
        <w:t xml:space="preserve"> “Prospects for the latest US nuclear security bill” </w:t>
      </w:r>
      <w:hyperlink r:id="rId107" w:history="1">
        <w:r w:rsidRPr="002A7B81">
          <w:rPr>
            <w:rStyle w:val="Hyperlink"/>
          </w:rPr>
          <w:t>http://www.vertic.org/pages/posts/prospects-for-the-latest-us-nuclear-security-bill-520.php</w:t>
        </w:r>
      </w:hyperlink>
      <w:r>
        <w:t xml:space="preserve"> DA: 6/9/14</w:t>
      </w:r>
    </w:p>
    <w:p w:rsidR="00630331" w:rsidRPr="00630331" w:rsidRDefault="00630331" w:rsidP="00630331"/>
    <w:p w:rsidR="00630331" w:rsidRPr="00630331" w:rsidRDefault="00630331" w:rsidP="00630331">
      <w:pPr>
        <w:rPr>
          <w:sz w:val="8"/>
        </w:rPr>
      </w:pPr>
      <w:r w:rsidRPr="00630331">
        <w:rPr>
          <w:sz w:val="8"/>
        </w:rPr>
        <w:t xml:space="preserve">On 20 May, </w:t>
      </w:r>
      <w:r w:rsidRPr="00630331">
        <w:rPr>
          <w:rStyle w:val="StyleBoldUnderline"/>
        </w:rPr>
        <w:t>the</w:t>
      </w:r>
      <w:r w:rsidRPr="00630331">
        <w:rPr>
          <w:sz w:val="8"/>
        </w:rPr>
        <w:t xml:space="preserve"> United States </w:t>
      </w:r>
      <w:r w:rsidRPr="00630331">
        <w:rPr>
          <w:rStyle w:val="StyleBoldUnderline"/>
        </w:rPr>
        <w:t>House</w:t>
      </w:r>
      <w:r w:rsidRPr="00630331">
        <w:rPr>
          <w:sz w:val="8"/>
        </w:rPr>
        <w:t xml:space="preserve"> of Representatives </w:t>
      </w:r>
      <w:r w:rsidRPr="00630331">
        <w:rPr>
          <w:rStyle w:val="StyleBoldUnderline"/>
        </w:rPr>
        <w:t xml:space="preserve">voted in </w:t>
      </w:r>
      <w:proofErr w:type="spellStart"/>
      <w:r w:rsidRPr="00630331">
        <w:rPr>
          <w:rStyle w:val="StyleBoldUnderline"/>
        </w:rPr>
        <w:t>favour</w:t>
      </w:r>
      <w:proofErr w:type="spellEnd"/>
      <w:r w:rsidRPr="00630331">
        <w:rPr>
          <w:rStyle w:val="StyleBoldUnderline"/>
        </w:rPr>
        <w:t xml:space="preserve"> of </w:t>
      </w:r>
      <w:r w:rsidRPr="00630331">
        <w:rPr>
          <w:sz w:val="8"/>
        </w:rPr>
        <w:t>‘</w:t>
      </w:r>
      <w:r w:rsidRPr="00630331">
        <w:rPr>
          <w:rStyle w:val="StyleBoldUnderline"/>
        </w:rPr>
        <w:t>An act to</w:t>
      </w:r>
      <w:r w:rsidRPr="00630331">
        <w:rPr>
          <w:sz w:val="8"/>
        </w:rPr>
        <w:t xml:space="preserve"> amend title 18, United States Code, to </w:t>
      </w:r>
      <w:r w:rsidRPr="00630331">
        <w:rPr>
          <w:rStyle w:val="StyleBoldUnderline"/>
        </w:rPr>
        <w:t>provide for protection of maritime navigation</w:t>
      </w:r>
      <w:r w:rsidRPr="00630331">
        <w:rPr>
          <w:sz w:val="8"/>
        </w:rPr>
        <w:t xml:space="preserve"> </w:t>
      </w:r>
      <w:r w:rsidRPr="00630331">
        <w:rPr>
          <w:rStyle w:val="StyleBoldUnderline"/>
        </w:rPr>
        <w:t>and prevention of</w:t>
      </w:r>
      <w:r w:rsidRPr="00630331">
        <w:rPr>
          <w:sz w:val="8"/>
        </w:rPr>
        <w:t xml:space="preserve"> nuclear </w:t>
      </w:r>
      <w:r w:rsidRPr="00630331">
        <w:rPr>
          <w:rStyle w:val="StyleBoldUnderline"/>
        </w:rPr>
        <w:t>terrorism</w:t>
      </w:r>
      <w:r w:rsidRPr="00630331">
        <w:rPr>
          <w:sz w:val="8"/>
        </w:rPr>
        <w:t xml:space="preserve">, and for other purposes.’ Adopted with a 390-3 vote, bill H.R. 1073 was introduced on 12 March by Republican Representative Jim Sensenbrenner. He explained that the legislation had been prepared ‘in full cooperation with’ Democratic colleagues. The so-called ‘Nuclear Terrorism Conventions Implementation and Safety of Maritime Navigation Act of 2013’ is the implementing legislation for four major nuclear security and terrorism treaties: the International Convention for the Suppression of Acts of Nuclear Terrorism (ICSANT), the Amendment to the Convention on the Physical Protection of Nuclear Material (CPPNM amendment), and two 2005 protocols to the Convention concerning Safety of Maritime Navigation and to the Protocol concerning Safety of Fixed Platforms on the Continental Shelf. The Senate adopted resolutions of advice and consent for all four treaties’ ratification in 2008 (see, for example, Senate Report on Resolution of advice and consent to ICSANT ratification), declaring that certain provisions were self-executing. As noted in the resolutions, however, other provisions obligate the US ‘to criminalize certain offenses, make those offenses punishable by appropriate penalties, and authorize the assertion of jurisdiction over such offenses.’ United States Code Title 18 on crimes and criminal procedure should therefore be amended to set up ‘a comprehensive domestic legal framework’ indispensable to combatting terrorist threats effectively, as sponsor James Sensenbrenner pointed out. From that perspective, bill H.R. 1073 defines and clarifies key treaty terms such as ‘radioactive material,’ ‘nuclear material,’ ‘nuclear facility,’ and ‘device.’ It also provides for new offences and associated penalties, including maritime terrorism acts and the maritime transport of biological, chemical, or nuclear weapons (‘‘BCN weapons’’), unlawful possession and use of radioactive material with the intent to cause death, serious bodily injury or substantial damage to property or the environment, as well as attempts, threats, and conspiracies to commit these offenses. Damaging or interfering with the operation of a nuclear facility in a manner that causes the release of or increases the risk of the release of radioactive material, causes radioactive contamination or exposure to radiation is also criminalized. As explained in House report 113-85, U.S criminal jurisdiction is expanded over, for instance, prohibited activities against U.S. ships ‘to include not just those ships flying the flag of the United States, but also “a vessel of the United States or a vessel subject to the jurisdiction of the United States.”’ Prohibited activities committed by a United States corporation or legal entity would also fall within US jurisdiction, in addition to those committed by a national of the United States or by a stateless person whose habitual residence is the United States. Furthermore, national enforcement measures are strengthened, updating ‘grounds permitting the master of a ship to deliver an offender to another state, under certain conditions, to include the new offenses.’ House report 113-85 rightly emphasizes that the legislation ‘enhances U.S. national security by modernizing and strengthening the international counterterrorism and counter proliferation legal framework and improving multilateral efforts to combat terrorism and nuclear proliferation’, and complements ‘important United States priorities such as the Global Initiative to Combat Nuclear Terrorism, the Washington Nuclear Security Summit, and the Proliferation Security Initiative.’ Effective national implementation measures for radiological and nuclear treaties and related instruments are in fact crucial to help combat the illicit trafficking and misuse of nuclear and radioactive materials. Leaders at the 2010 Washington and 2012 Seoul Nuclear Security Summits encouraged all States ‘to enhance their physical protection of and accounting system for nuclear materials, emergency preparedness and response capabilities and relevant legal and regulatory framework’. The IAEA Nuclear Security Plan for 2010-2013 also affirms the need to enhance the global nuclear security framework, especially through facilitation of implementation of the international legal instruments relevant for nuclear security, including the CPPNM amendment and ICSANT. Adoption of effective implementing legislation in the US would be in line with such objectives and should also, as noted by the House report, ‘reinforce the United States’ leading role in promoting these and other counterterrorism treaties and will prompt other States Parties to join.’ </w:t>
      </w:r>
      <w:proofErr w:type="gramStart"/>
      <w:r w:rsidRPr="00630331">
        <w:rPr>
          <w:rStyle w:val="StyleBoldUnderline"/>
        </w:rPr>
        <w:t xml:space="preserve">But as the bill moves to Senate, </w:t>
      </w:r>
      <w:r w:rsidRPr="00630331">
        <w:rPr>
          <w:rStyle w:val="Emphasis"/>
        </w:rPr>
        <w:t>its future remains uncertain</w:t>
      </w:r>
      <w:r w:rsidRPr="00630331">
        <w:rPr>
          <w:sz w:val="8"/>
        </w:rPr>
        <w:t>.</w:t>
      </w:r>
      <w:proofErr w:type="gramEnd"/>
      <w:r w:rsidRPr="00630331">
        <w:rPr>
          <w:sz w:val="8"/>
        </w:rPr>
        <w:t xml:space="preserve"> </w:t>
      </w:r>
      <w:r w:rsidRPr="00F80462">
        <w:rPr>
          <w:rStyle w:val="Emphasis"/>
        </w:rPr>
        <w:t>Previous attempts</w:t>
      </w:r>
      <w:r w:rsidRPr="00630331">
        <w:rPr>
          <w:rStyle w:val="StyleBoldUnderline"/>
        </w:rPr>
        <w:t xml:space="preserve"> to adopt similar legislation </w:t>
      </w:r>
      <w:r w:rsidRPr="00F80462">
        <w:rPr>
          <w:rStyle w:val="Emphasis"/>
        </w:rPr>
        <w:t>failed</w:t>
      </w:r>
      <w:r w:rsidRPr="00630331">
        <w:rPr>
          <w:sz w:val="8"/>
        </w:rPr>
        <w:t xml:space="preserve"> in 2012. </w:t>
      </w:r>
      <w:r w:rsidRPr="00630331">
        <w:rPr>
          <w:rStyle w:val="StyleBoldUnderline"/>
        </w:rPr>
        <w:t>Measures on</w:t>
      </w:r>
      <w:r w:rsidRPr="00630331">
        <w:rPr>
          <w:sz w:val="8"/>
        </w:rPr>
        <w:t xml:space="preserve"> the application of </w:t>
      </w:r>
      <w:r w:rsidRPr="00630331">
        <w:rPr>
          <w:rStyle w:val="StyleBoldUnderline"/>
        </w:rPr>
        <w:t>the death penalty</w:t>
      </w:r>
      <w:r w:rsidRPr="00630331">
        <w:rPr>
          <w:sz w:val="8"/>
        </w:rPr>
        <w:t xml:space="preserve"> for certain nuclear terrorism offences </w:t>
      </w:r>
      <w:r w:rsidRPr="00630331">
        <w:rPr>
          <w:rStyle w:val="StyleBoldUnderline"/>
        </w:rPr>
        <w:t>and</w:t>
      </w:r>
      <w:r w:rsidRPr="00630331">
        <w:rPr>
          <w:sz w:val="8"/>
        </w:rPr>
        <w:t xml:space="preserve"> on extension of federal </w:t>
      </w:r>
      <w:r w:rsidRPr="00630331">
        <w:rPr>
          <w:rStyle w:val="StyleBoldUnderline"/>
        </w:rPr>
        <w:t>wiretapping</w:t>
      </w:r>
      <w:r w:rsidRPr="00630331">
        <w:rPr>
          <w:sz w:val="8"/>
        </w:rPr>
        <w:t xml:space="preserve"> authority to specifically include investigations related to a nuclear incident </w:t>
      </w:r>
      <w:r w:rsidRPr="00630331">
        <w:rPr>
          <w:rStyle w:val="StyleBoldUnderline"/>
        </w:rPr>
        <w:t>turned the project into a</w:t>
      </w:r>
      <w:r w:rsidRPr="00630331">
        <w:rPr>
          <w:sz w:val="8"/>
        </w:rPr>
        <w:t xml:space="preserve"> ‘</w:t>
      </w:r>
      <w:r w:rsidRPr="00630331">
        <w:rPr>
          <w:rStyle w:val="Emphasis"/>
        </w:rPr>
        <w:t>legislative quagmire’</w:t>
      </w:r>
      <w:r w:rsidRPr="00630331">
        <w:rPr>
          <w:sz w:val="8"/>
        </w:rPr>
        <w:t xml:space="preserve">. </w:t>
      </w:r>
      <w:r w:rsidRPr="00630331">
        <w:rPr>
          <w:rStyle w:val="StyleBoldUnderline"/>
        </w:rPr>
        <w:t>Removal</w:t>
      </w:r>
      <w:r w:rsidRPr="00630331">
        <w:rPr>
          <w:sz w:val="8"/>
        </w:rPr>
        <w:t xml:space="preserve"> of such measures </w:t>
      </w:r>
      <w:r w:rsidRPr="00630331">
        <w:rPr>
          <w:rStyle w:val="StyleBoldUnderline"/>
        </w:rPr>
        <w:t>allowed the House to pass the bill</w:t>
      </w:r>
      <w:r w:rsidRPr="00630331">
        <w:rPr>
          <w:sz w:val="8"/>
        </w:rPr>
        <w:t xml:space="preserve"> on 28 June 2012, </w:t>
      </w:r>
      <w:r w:rsidRPr="00630331">
        <w:rPr>
          <w:rStyle w:val="StyleBoldUnderline"/>
        </w:rPr>
        <w:t>but</w:t>
      </w:r>
      <w:r w:rsidRPr="00630331">
        <w:rPr>
          <w:sz w:val="8"/>
        </w:rPr>
        <w:t xml:space="preserve"> </w:t>
      </w:r>
      <w:r w:rsidRPr="00630331">
        <w:rPr>
          <w:rStyle w:val="StyleBoldUnderline"/>
        </w:rPr>
        <w:t>pushed Senate</w:t>
      </w:r>
      <w:r w:rsidRPr="00630331">
        <w:rPr>
          <w:sz w:val="8"/>
        </w:rPr>
        <w:t xml:space="preserve"> Judiciary Committee Ranking Member Charles </w:t>
      </w:r>
      <w:r w:rsidRPr="00630331">
        <w:rPr>
          <w:rStyle w:val="StyleBoldUnderline"/>
        </w:rPr>
        <w:t>Grassley</w:t>
      </w:r>
      <w:r w:rsidRPr="00630331">
        <w:rPr>
          <w:sz w:val="8"/>
        </w:rPr>
        <w:t xml:space="preserve"> </w:t>
      </w:r>
      <w:r w:rsidRPr="00630331">
        <w:rPr>
          <w:rStyle w:val="StyleBoldUnderline"/>
        </w:rPr>
        <w:t>to</w:t>
      </w:r>
      <w:r w:rsidRPr="00630331">
        <w:rPr>
          <w:sz w:val="8"/>
        </w:rPr>
        <w:t xml:space="preserve"> oppose the bill and r</w:t>
      </w:r>
      <w:r w:rsidRPr="00630331">
        <w:rPr>
          <w:rStyle w:val="StyleBoldUnderline"/>
        </w:rPr>
        <w:t>eintroduce the contentious language.</w:t>
      </w:r>
      <w:r>
        <w:rPr>
          <w:rStyle w:val="StyleBoldUnderline"/>
        </w:rPr>
        <w:t xml:space="preserve"> </w:t>
      </w:r>
      <w:r w:rsidRPr="00630331">
        <w:rPr>
          <w:sz w:val="8"/>
        </w:rPr>
        <w:t xml:space="preserve">As explained by Republican co-sponsor John Conyers on March 14, the 2013 proposal is ‘free of proposed language that seemed entirely […] outside the scope of underlying treaties.’ He explained: ‘the Administration's original proposal expanded the scope of conduct subject to the death penalty, including new wiretap predicates, and authorized the President to conduct similar agreements in the future without congressional approval. These controversial provisions are not necessary in order to implement the underlying treaties, and I am grateful for the spirit of cooperation in which the bill before us has been drafted.’ The National Journal and Global Security Newswire reported that Senator Grassley, for his part, would now be willing to consider the bill on the Senate floor with a time agreement and a vote on the death penalty. John Conyers nonetheless noted that </w:t>
      </w:r>
      <w:r w:rsidRPr="00630331">
        <w:rPr>
          <w:rStyle w:val="StyleBoldUnderline"/>
        </w:rPr>
        <w:t>the</w:t>
      </w:r>
      <w:r w:rsidRPr="00630331">
        <w:rPr>
          <w:sz w:val="8"/>
        </w:rPr>
        <w:t xml:space="preserve"> ‘bipartisan </w:t>
      </w:r>
      <w:r w:rsidRPr="00630331">
        <w:rPr>
          <w:rStyle w:val="StyleBoldUnderline"/>
        </w:rPr>
        <w:t>proposal has the</w:t>
      </w:r>
      <w:r w:rsidRPr="00630331">
        <w:rPr>
          <w:sz w:val="8"/>
        </w:rPr>
        <w:t xml:space="preserve"> </w:t>
      </w:r>
      <w:r w:rsidRPr="00630331">
        <w:rPr>
          <w:rStyle w:val="Emphasis"/>
        </w:rPr>
        <w:t>full backing of</w:t>
      </w:r>
      <w:r w:rsidRPr="00630331">
        <w:rPr>
          <w:sz w:val="8"/>
        </w:rPr>
        <w:t xml:space="preserve"> the </w:t>
      </w:r>
      <w:r w:rsidRPr="00630331">
        <w:rPr>
          <w:rStyle w:val="Emphasis"/>
        </w:rPr>
        <w:t>Obama</w:t>
      </w:r>
      <w:r w:rsidRPr="00630331">
        <w:rPr>
          <w:sz w:val="8"/>
        </w:rPr>
        <w:t xml:space="preserve"> Administration, is virtually identical to a bill that passed by voice vote in this committee and House last Congress’, and accordingly ‘urge[d] all the members to support the bill.’ Hopefully Senators will hear him, so efforts to effectively implement nuclear security and terrorism conventions can be pursued.</w:t>
      </w:r>
    </w:p>
    <w:p w:rsidR="00630331" w:rsidRPr="00630331" w:rsidRDefault="00630331" w:rsidP="00630331"/>
    <w:p w:rsidR="00A33A6C" w:rsidRDefault="00A33A6C" w:rsidP="00A33A6C">
      <w:pPr>
        <w:pStyle w:val="Heading3"/>
      </w:pPr>
      <w:r>
        <w:lastRenderedPageBreak/>
        <w:t>Link – Maritime Security – Arctic</w:t>
      </w:r>
    </w:p>
    <w:p w:rsidR="004E593F" w:rsidRPr="004E593F" w:rsidRDefault="004E593F" w:rsidP="004E593F">
      <w:pPr>
        <w:pStyle w:val="Heading4"/>
      </w:pPr>
      <w:r>
        <w:t>Arctic security links – budget and overstretch concerns, gets tied to climate change debate</w:t>
      </w:r>
    </w:p>
    <w:p w:rsidR="004E593F" w:rsidRDefault="004E593F" w:rsidP="004E593F">
      <w:r>
        <w:t xml:space="preserve">Andrew </w:t>
      </w:r>
      <w:r w:rsidRPr="00A33A6C">
        <w:rPr>
          <w:rStyle w:val="StyleStyleBold12pt"/>
        </w:rPr>
        <w:t>Holland</w:t>
      </w:r>
      <w:r>
        <w:t xml:space="preserve"> is the senior fellow for energy and climate at the American Security Project, a non-partisan national security think tank 9-26-</w:t>
      </w:r>
      <w:r w:rsidRPr="00A33A6C">
        <w:rPr>
          <w:rStyle w:val="StyleStyleBold12pt"/>
        </w:rPr>
        <w:t>2013</w:t>
      </w:r>
      <w:r>
        <w:t xml:space="preserve"> “America is failing to meet challenges of a changing Arctic” </w:t>
      </w:r>
      <w:hyperlink r:id="rId108" w:history="1">
        <w:r w:rsidRPr="002A7B81">
          <w:rPr>
            <w:rStyle w:val="Hyperlink"/>
          </w:rPr>
          <w:t>http://www.alaskadispatch.com/article/20130926/america-failing-meet-challenges-changing-arctic</w:t>
        </w:r>
      </w:hyperlink>
      <w:r>
        <w:t xml:space="preserve"> DA: 6/7/14</w:t>
      </w:r>
    </w:p>
    <w:p w:rsidR="004E593F" w:rsidRPr="00A33A6C" w:rsidRDefault="004E593F" w:rsidP="004E593F"/>
    <w:p w:rsidR="004E593F" w:rsidRDefault="004E593F" w:rsidP="004E593F">
      <w:pPr>
        <w:rPr>
          <w:sz w:val="8"/>
        </w:rPr>
      </w:pPr>
      <w:r w:rsidRPr="004E593F">
        <w:rPr>
          <w:rStyle w:val="StyleBoldUnderline"/>
        </w:rPr>
        <w:t>America’s Arctic</w:t>
      </w:r>
      <w:r w:rsidRPr="004E593F">
        <w:rPr>
          <w:sz w:val="8"/>
        </w:rPr>
        <w:t xml:space="preserve">, roughly the northern third of Alaska, is our country’s last frontier. The harsh weather conditions, ice cover, and persistent darkness </w:t>
      </w:r>
      <w:r w:rsidRPr="004E593F">
        <w:rPr>
          <w:rStyle w:val="StyleBoldUnderline"/>
        </w:rPr>
        <w:t>have made it difficult</w:t>
      </w:r>
      <w:r w:rsidRPr="004E593F">
        <w:rPr>
          <w:sz w:val="8"/>
        </w:rPr>
        <w:t xml:space="preserve"> for us </w:t>
      </w:r>
      <w:r w:rsidRPr="004E593F">
        <w:rPr>
          <w:rStyle w:val="StyleBoldUnderline"/>
        </w:rPr>
        <w:t>to take advantage of the</w:t>
      </w:r>
      <w:r w:rsidRPr="004E593F">
        <w:rPr>
          <w:sz w:val="8"/>
        </w:rPr>
        <w:t xml:space="preserve"> vast resources and enormous opportunity of the </w:t>
      </w:r>
      <w:r w:rsidRPr="004E593F">
        <w:rPr>
          <w:rStyle w:val="StyleBoldUnderline"/>
        </w:rPr>
        <w:t>region</w:t>
      </w:r>
      <w:r w:rsidRPr="004E593F">
        <w:rPr>
          <w:sz w:val="8"/>
        </w:rPr>
        <w:t xml:space="preserve">. Today, the Arctic is changing faster than any other region in the world. Sea ice is melting quicker and the open ocean is lasting longer than at any time in human history. Open water is darker colored than ice, so it collects more heat, leading to further melt in a downward spiral. In 2012, summer sea ice retreated to its lowest recorded extent. While 2013’s ice cover did not fall to the lows of 2012, it was still well below historical averages and maintains a downward trend. While scientists disagree on how soon it will happen, it now appears clear that the Arctic Ocean has passed a tipping point that will eventually lead to completely ice-free summers. The cause of the ice melt is clear -- global climate change caused by the emissions of fossil fuels. Although climate change will have devastating effects on certain regions, including </w:t>
      </w:r>
      <w:proofErr w:type="gramStart"/>
      <w:r w:rsidRPr="004E593F">
        <w:rPr>
          <w:sz w:val="8"/>
        </w:rPr>
        <w:t>to</w:t>
      </w:r>
      <w:proofErr w:type="gramEnd"/>
      <w:r w:rsidRPr="004E593F">
        <w:rPr>
          <w:sz w:val="8"/>
        </w:rPr>
        <w:t xml:space="preserve"> many of Alaska’s ecosystems and the people who rely on them, the retreat of sea ice presents two main opportunities that could benefit the people of Alaska: increased access to energy resources under the water’s surface and increased transportation through the Arctic Ocean. It is ironic that the unprecedented changes in the Arctic, which </w:t>
      </w:r>
      <w:proofErr w:type="gramStart"/>
      <w:r w:rsidRPr="004E593F">
        <w:rPr>
          <w:sz w:val="8"/>
        </w:rPr>
        <w:t>are</w:t>
      </w:r>
      <w:proofErr w:type="gramEnd"/>
      <w:r w:rsidRPr="004E593F">
        <w:rPr>
          <w:sz w:val="8"/>
        </w:rPr>
        <w:t xml:space="preserve"> caused by global climate change, could actually have the effect of making more energy resources are available -- the very same fossil fuel resources causing the warming. The U.S. Geological Survey estimates that 90 billion barrels of oil, or 13 percent, of the world’s undiscovered reserves are within the Arctic, fully one-third of those reserves are concentrated in Alaska’s territory or in the federally controlled waters of our "Exclusive Economic Zone" (which extends 200 nautical miles from the coast). The other major opportunity for Alaska is the opening of both the Northern Sea Route over Russia and the Northwest Passage through Canada to connect the Pacific and the Atlantic. Eventually, when summer sea ice is completely gone, ships will sail directly over the pole. However they go, they will have to pass Alaska’s coast on the Bering Strait. A changing Arctic provides a new opportunity for the United States and for Alaska. But we have to plan for them. We have to put in place the policies that will allow for the exploitation of these opportunities. Moreover, we need to act fast before other countries define the rules in the Arctic without our input. Unfortunately, today, the United States is failing to meet the challenges we face in a rapidly changing Arctic. In Alaska, </w:t>
      </w:r>
      <w:r w:rsidRPr="004E593F">
        <w:rPr>
          <w:rStyle w:val="StyleBoldUnderline"/>
        </w:rPr>
        <w:t>there is insufficient infrastructure to ensure safe navigation</w:t>
      </w:r>
      <w:r w:rsidRPr="004E593F">
        <w:rPr>
          <w:sz w:val="8"/>
        </w:rPr>
        <w:t xml:space="preserve"> north of the Bering Strait, with the closest deep-water harbor at Dutch Harbor, more than 700 miles south of Nome (which has a small harbor that can handle medium-draft ships) and 1,100 miles from much of the projected energy exploration activity in the Chukchi Sea. The nearest permanent Coast Guard presence is at Coast Guard Air Station Kodiak, and the commandant of the Coast Guard has characterized their operations in the Arctic as "only temporary and occasional." We should act now to establish heightened international standards for shipping in the Arctic through the International Maritime Organization (IMO). Without these standards, ships from around the world will pass through the Bering Strait without us being ensure their safety. This summer we saw that danger persists: The tanker </w:t>
      </w:r>
      <w:proofErr w:type="spellStart"/>
      <w:r w:rsidRPr="004E593F">
        <w:rPr>
          <w:sz w:val="8"/>
        </w:rPr>
        <w:t>Nordvik</w:t>
      </w:r>
      <w:proofErr w:type="spellEnd"/>
      <w:r w:rsidRPr="004E593F">
        <w:rPr>
          <w:sz w:val="8"/>
        </w:rPr>
        <w:t xml:space="preserve"> collided with an ice floe along Russia’s Northern Sea Route. Thankfully, no fuel was spilled, but we cannot trust solely to luck. The U.S. has thus far failed to push for strong standards at the IMO; meanwhile, earlier this summer, the Russian government hosted Koji </w:t>
      </w:r>
      <w:proofErr w:type="spellStart"/>
      <w:r w:rsidRPr="004E593F">
        <w:rPr>
          <w:sz w:val="8"/>
        </w:rPr>
        <w:t>Sekimizu</w:t>
      </w:r>
      <w:proofErr w:type="spellEnd"/>
      <w:r w:rsidRPr="004E593F">
        <w:rPr>
          <w:sz w:val="8"/>
        </w:rPr>
        <w:t xml:space="preserve">, the Secretary General of the IMO, on a 5-day Arctic sea tour aboard a Russian icebreaker, with numerous senior Russian government and business officials present. In the absence of American action, Russia will certainly set the standards. </w:t>
      </w:r>
      <w:r w:rsidRPr="004E593F">
        <w:rPr>
          <w:rStyle w:val="StyleBoldUnderline"/>
        </w:rPr>
        <w:t>The U</w:t>
      </w:r>
      <w:r w:rsidRPr="004E593F">
        <w:rPr>
          <w:sz w:val="8"/>
        </w:rPr>
        <w:t xml:space="preserve">nited </w:t>
      </w:r>
      <w:r w:rsidRPr="004E593F">
        <w:rPr>
          <w:rStyle w:val="StyleBoldUnderline"/>
        </w:rPr>
        <w:t>S</w:t>
      </w:r>
      <w:r w:rsidRPr="004E593F">
        <w:rPr>
          <w:sz w:val="8"/>
        </w:rPr>
        <w:t xml:space="preserve">tates </w:t>
      </w:r>
      <w:r w:rsidRPr="004E593F">
        <w:rPr>
          <w:rStyle w:val="StyleBoldUnderline"/>
        </w:rPr>
        <w:t>has not</w:t>
      </w:r>
      <w:r w:rsidRPr="004E593F">
        <w:rPr>
          <w:sz w:val="8"/>
        </w:rPr>
        <w:t xml:space="preserve"> fully </w:t>
      </w:r>
      <w:r w:rsidRPr="004E593F">
        <w:rPr>
          <w:rStyle w:val="StyleBoldUnderline"/>
        </w:rPr>
        <w:t>claimed</w:t>
      </w:r>
      <w:r w:rsidRPr="004E593F">
        <w:rPr>
          <w:sz w:val="8"/>
        </w:rPr>
        <w:t xml:space="preserve"> </w:t>
      </w:r>
      <w:r w:rsidRPr="004E593F">
        <w:rPr>
          <w:rStyle w:val="StyleBoldUnderline"/>
        </w:rPr>
        <w:t>territory in the Arctic</w:t>
      </w:r>
      <w:r w:rsidRPr="004E593F">
        <w:rPr>
          <w:sz w:val="8"/>
        </w:rPr>
        <w:t xml:space="preserve"> </w:t>
      </w:r>
      <w:r w:rsidRPr="004E593F">
        <w:rPr>
          <w:rStyle w:val="StyleBoldUnderline"/>
        </w:rPr>
        <w:t>to the fullest extent</w:t>
      </w:r>
      <w:r w:rsidRPr="004E593F">
        <w:rPr>
          <w:sz w:val="8"/>
        </w:rPr>
        <w:t xml:space="preserve"> of International Law </w:t>
      </w:r>
      <w:r w:rsidRPr="004E593F">
        <w:rPr>
          <w:rStyle w:val="StyleBoldUnderline"/>
        </w:rPr>
        <w:t>because</w:t>
      </w:r>
      <w:r w:rsidRPr="004E593F">
        <w:rPr>
          <w:sz w:val="8"/>
        </w:rPr>
        <w:t xml:space="preserve"> </w:t>
      </w:r>
      <w:r w:rsidRPr="004E593F">
        <w:rPr>
          <w:rStyle w:val="StyleBoldUnderline"/>
        </w:rPr>
        <w:t>the</w:t>
      </w:r>
      <w:r w:rsidRPr="004E593F">
        <w:rPr>
          <w:sz w:val="8"/>
        </w:rPr>
        <w:t xml:space="preserve"> U.S. </w:t>
      </w:r>
      <w:r w:rsidRPr="004E593F">
        <w:rPr>
          <w:rStyle w:val="StyleBoldUnderline"/>
        </w:rPr>
        <w:t>Congress refuses</w:t>
      </w:r>
      <w:r w:rsidRPr="004E593F">
        <w:rPr>
          <w:sz w:val="8"/>
        </w:rPr>
        <w:t xml:space="preserve"> to ratify the Law of the Sea Convention. The other four nations bordering the Arctic Ocean are submitting claims to extended Exclusive Economic Zones -- Russia has sought to bolster its claim by famously placing a flag on the ocean floor beneath the North Pole. They are party to decisions determining borders, while the U.S. is left out because some members of the U.S. Senate are afraid of the United Nations. We should ratify the Convention of the Law of the Sea so that we can have a role in determining borders within the Arctic. Finally, </w:t>
      </w:r>
      <w:r w:rsidRPr="004E593F">
        <w:rPr>
          <w:rStyle w:val="StyleBoldUnderline"/>
        </w:rPr>
        <w:t>we need a military presence</w:t>
      </w:r>
      <w:r w:rsidRPr="004E593F">
        <w:rPr>
          <w:sz w:val="8"/>
        </w:rPr>
        <w:t xml:space="preserve"> in order </w:t>
      </w:r>
      <w:r w:rsidRPr="004E593F">
        <w:rPr>
          <w:rStyle w:val="StyleBoldUnderline"/>
        </w:rPr>
        <w:t>to maintain the security</w:t>
      </w:r>
      <w:r w:rsidRPr="004E593F">
        <w:rPr>
          <w:sz w:val="8"/>
        </w:rPr>
        <w:t xml:space="preserve"> in our sea lanes and to provide for disaster response. Today, </w:t>
      </w:r>
      <w:r w:rsidRPr="004E593F">
        <w:rPr>
          <w:rStyle w:val="StyleBoldUnderline"/>
        </w:rPr>
        <w:t>neither the</w:t>
      </w:r>
      <w:r w:rsidRPr="004E593F">
        <w:rPr>
          <w:sz w:val="8"/>
        </w:rPr>
        <w:t xml:space="preserve"> U.S. </w:t>
      </w:r>
      <w:r w:rsidRPr="004E593F">
        <w:rPr>
          <w:rStyle w:val="StyleBoldUnderline"/>
        </w:rPr>
        <w:t>Navy nor the U.S. Coast Guard have the infrastructure</w:t>
      </w:r>
      <w:r w:rsidRPr="004E593F">
        <w:rPr>
          <w:sz w:val="8"/>
        </w:rPr>
        <w:t xml:space="preserve">, </w:t>
      </w:r>
      <w:r w:rsidRPr="004E593F">
        <w:rPr>
          <w:rStyle w:val="StyleBoldUnderline"/>
        </w:rPr>
        <w:t xml:space="preserve">the ships, or the political ambition </w:t>
      </w:r>
      <w:r w:rsidRPr="004E593F">
        <w:rPr>
          <w:sz w:val="8"/>
        </w:rPr>
        <w:t xml:space="preserve">to be able to sustain surface operations in the Arctic (the Navy regularly operates submarines beneath the surface on strategic patrols). The United States Coast Guard only has one medium ice-breaker in service today, the Healy. The heavy icebreaker Polar Star is undergoing sea trials for its return to service after an extensive retrofit, but she is over 36 years old, well beyond her intended 30-year service life. The Coast Guard’s proposed FY14 budget includes $2 million for plans for a new icebreaker, but purchasing one could cost over $800 million. In </w:t>
      </w:r>
      <w:r w:rsidRPr="004E593F">
        <w:rPr>
          <w:rStyle w:val="StyleBoldUnderline"/>
        </w:rPr>
        <w:t xml:space="preserve">today’s </w:t>
      </w:r>
      <w:r w:rsidRPr="004E593F">
        <w:rPr>
          <w:rStyle w:val="Emphasis"/>
        </w:rPr>
        <w:t>federal budget environment,</w:t>
      </w:r>
      <w:r w:rsidRPr="004E593F">
        <w:rPr>
          <w:sz w:val="8"/>
        </w:rPr>
        <w:t xml:space="preserve"> even the $2 million </w:t>
      </w:r>
      <w:r w:rsidRPr="004E593F">
        <w:rPr>
          <w:rStyle w:val="StyleBoldUnderline"/>
        </w:rPr>
        <w:t>outlay is uncertain</w:t>
      </w:r>
      <w:r w:rsidRPr="004E593F">
        <w:rPr>
          <w:sz w:val="8"/>
        </w:rPr>
        <w:t xml:space="preserve">. In contrast, Russia’s defense commitment to the region is extensive; it controls the largest icebreaker fleet in the world, and is currently constructing what will be the world’s largest nuclear-powered icebreaker. Russia’s largest naval fleet is its Arctic fleet, headquartered in </w:t>
      </w:r>
      <w:proofErr w:type="spellStart"/>
      <w:r w:rsidRPr="004E593F">
        <w:rPr>
          <w:sz w:val="8"/>
        </w:rPr>
        <w:t>Severomorsk</w:t>
      </w:r>
      <w:proofErr w:type="spellEnd"/>
      <w:r w:rsidRPr="004E593F">
        <w:rPr>
          <w:sz w:val="8"/>
        </w:rPr>
        <w:t xml:space="preserve"> off of the Barents Sea, and President Putin has publicly committed to expanding their naval presence. Perhaps it is </w:t>
      </w:r>
      <w:r w:rsidRPr="004E593F">
        <w:rPr>
          <w:rStyle w:val="StyleBoldUnderline"/>
        </w:rPr>
        <w:t>because of the</w:t>
      </w:r>
      <w:r w:rsidRPr="004E593F">
        <w:rPr>
          <w:sz w:val="8"/>
        </w:rPr>
        <w:t xml:space="preserve"> </w:t>
      </w:r>
      <w:r w:rsidRPr="004E593F">
        <w:rPr>
          <w:rStyle w:val="Emphasis"/>
        </w:rPr>
        <w:t>political paralysis</w:t>
      </w:r>
      <w:r w:rsidRPr="004E593F">
        <w:rPr>
          <w:sz w:val="8"/>
        </w:rPr>
        <w:t xml:space="preserve"> </w:t>
      </w:r>
      <w:r w:rsidRPr="004E593F">
        <w:rPr>
          <w:rStyle w:val="StyleBoldUnderline"/>
        </w:rPr>
        <w:t>on climate policy</w:t>
      </w:r>
      <w:r w:rsidRPr="004E593F">
        <w:rPr>
          <w:sz w:val="8"/>
        </w:rPr>
        <w:t xml:space="preserve"> </w:t>
      </w:r>
      <w:r w:rsidRPr="004E593F">
        <w:rPr>
          <w:rStyle w:val="StyleBoldUnderline"/>
        </w:rPr>
        <w:t>in</w:t>
      </w:r>
      <w:r w:rsidRPr="004E593F">
        <w:rPr>
          <w:sz w:val="8"/>
        </w:rPr>
        <w:t xml:space="preserve"> Congress and in state governments that </w:t>
      </w:r>
      <w:r w:rsidRPr="004E593F">
        <w:rPr>
          <w:rStyle w:val="StyleBoldUnderline"/>
        </w:rPr>
        <w:t>it is impossible to have a rational debate</w:t>
      </w:r>
      <w:r w:rsidRPr="004E593F">
        <w:rPr>
          <w:sz w:val="8"/>
        </w:rPr>
        <w:t xml:space="preserve"> about the impacts of climate change. So long as a </w:t>
      </w:r>
      <w:r w:rsidRPr="004E593F">
        <w:rPr>
          <w:rStyle w:val="StyleBoldUnderline"/>
        </w:rPr>
        <w:t>large portion of our political system refuses to acknowledge the very existence</w:t>
      </w:r>
      <w:r w:rsidRPr="004E593F">
        <w:rPr>
          <w:sz w:val="8"/>
        </w:rPr>
        <w:t xml:space="preserve"> climate change -- even in the face of clear evidence across Alaska, </w:t>
      </w:r>
      <w:r w:rsidRPr="004E593F">
        <w:rPr>
          <w:rStyle w:val="StyleBoldUnderline"/>
        </w:rPr>
        <w:t xml:space="preserve">we will not be able to make the investments </w:t>
      </w:r>
      <w:r w:rsidRPr="004E593F">
        <w:rPr>
          <w:sz w:val="8"/>
        </w:rPr>
        <w:t xml:space="preserve">necessary </w:t>
      </w:r>
      <w:r w:rsidRPr="004E593F">
        <w:rPr>
          <w:rStyle w:val="StyleBoldUnderline"/>
        </w:rPr>
        <w:t xml:space="preserve">to take advantage of </w:t>
      </w:r>
      <w:r w:rsidRPr="004E593F">
        <w:rPr>
          <w:sz w:val="8"/>
        </w:rPr>
        <w:t xml:space="preserve">a changing </w:t>
      </w:r>
      <w:r w:rsidRPr="004E593F">
        <w:rPr>
          <w:rStyle w:val="StyleBoldUnderline"/>
        </w:rPr>
        <w:t>Arctic</w:t>
      </w:r>
      <w:r w:rsidRPr="004E593F">
        <w:rPr>
          <w:sz w:val="8"/>
        </w:rPr>
        <w:t>.</w:t>
      </w:r>
    </w:p>
    <w:p w:rsidR="00B35CB6" w:rsidRDefault="00B35CB6" w:rsidP="000C4087">
      <w:pPr>
        <w:pStyle w:val="Heading3"/>
      </w:pPr>
      <w:r>
        <w:lastRenderedPageBreak/>
        <w:t>Link – Littoral Combat Ships</w:t>
      </w:r>
    </w:p>
    <w:p w:rsidR="005A13AC" w:rsidRPr="005A13AC" w:rsidRDefault="005A13AC" w:rsidP="005A13AC">
      <w:pPr>
        <w:pStyle w:val="Heading4"/>
      </w:pPr>
      <w:r>
        <w:t>Littoral combat ships cost PC – Congressional opposition to funding</w:t>
      </w:r>
    </w:p>
    <w:p w:rsidR="005A13AC" w:rsidRDefault="005A13AC" w:rsidP="005A13AC">
      <w:r>
        <w:t xml:space="preserve"> Valerie </w:t>
      </w:r>
      <w:proofErr w:type="spellStart"/>
      <w:r w:rsidRPr="005A13AC">
        <w:rPr>
          <w:rStyle w:val="StyleStyleBold12pt"/>
        </w:rPr>
        <w:t>Insinna</w:t>
      </w:r>
      <w:proofErr w:type="spellEnd"/>
      <w:r>
        <w:t xml:space="preserve"> Staff Writer at National Defense Magazine April </w:t>
      </w:r>
      <w:r w:rsidRPr="005A13AC">
        <w:rPr>
          <w:rStyle w:val="StyleStyleBold12pt"/>
        </w:rPr>
        <w:t>2014</w:t>
      </w:r>
      <w:r>
        <w:t xml:space="preserve"> “Littoral Combat Ship Faces Uncertain Future” </w:t>
      </w:r>
      <w:hyperlink r:id="rId109" w:history="1">
        <w:r w:rsidRPr="002A7B81">
          <w:rPr>
            <w:rStyle w:val="Hyperlink"/>
          </w:rPr>
          <w:t>http://www.nationaldefensemagazine.org/archive/2014/April/Pages/LittoralCombatShipFacesUncertainFuture.aspx</w:t>
        </w:r>
      </w:hyperlink>
      <w:r>
        <w:t xml:space="preserve"> DA: 6/11/14</w:t>
      </w:r>
    </w:p>
    <w:p w:rsidR="005A13AC" w:rsidRPr="005A13AC" w:rsidRDefault="005A13AC" w:rsidP="005A13AC"/>
    <w:p w:rsidR="00B35CB6" w:rsidRPr="005A13AC" w:rsidRDefault="00B35CB6" w:rsidP="00B35CB6">
      <w:pPr>
        <w:rPr>
          <w:sz w:val="10"/>
        </w:rPr>
      </w:pPr>
      <w:r w:rsidRPr="005A13AC">
        <w:rPr>
          <w:sz w:val="10"/>
        </w:rPr>
        <w:t xml:space="preserve">On Feb. 24, Defense Secretary Chuck Hagel confirmed rumors that had been swirling around the </w:t>
      </w:r>
      <w:r w:rsidR="005A13AC" w:rsidRPr="005A13AC">
        <w:rPr>
          <w:sz w:val="10"/>
        </w:rPr>
        <w:t>[</w:t>
      </w:r>
      <w:r w:rsidR="005A13AC" w:rsidRPr="005A13AC">
        <w:rPr>
          <w:rStyle w:val="StyleBoldUnderline"/>
        </w:rPr>
        <w:t>LCS</w:t>
      </w:r>
      <w:r w:rsidR="005A13AC" w:rsidRPr="005A13AC">
        <w:rPr>
          <w:sz w:val="10"/>
        </w:rPr>
        <w:t xml:space="preserve">] </w:t>
      </w:r>
      <w:r w:rsidRPr="005A13AC">
        <w:rPr>
          <w:sz w:val="10"/>
        </w:rPr>
        <w:t xml:space="preserve">littoral combat ship program for months — instead of going forward with its planned 52 ship buy, </w:t>
      </w:r>
      <w:r w:rsidRPr="005A13AC">
        <w:rPr>
          <w:rStyle w:val="StyleBoldUnderline"/>
        </w:rPr>
        <w:t>purchases</w:t>
      </w:r>
      <w:r w:rsidRPr="005A13AC">
        <w:rPr>
          <w:sz w:val="10"/>
        </w:rPr>
        <w:t xml:space="preserve"> </w:t>
      </w:r>
      <w:r w:rsidRPr="005A13AC">
        <w:rPr>
          <w:rStyle w:val="StyleBoldUnderline"/>
        </w:rPr>
        <w:t>would be limited</w:t>
      </w:r>
      <w:r w:rsidRPr="005A13AC">
        <w:rPr>
          <w:sz w:val="10"/>
        </w:rPr>
        <w:t xml:space="preserve"> to 32.</w:t>
      </w:r>
      <w:r w:rsidR="005A13AC" w:rsidRPr="005A13AC">
        <w:rPr>
          <w:sz w:val="10"/>
        </w:rPr>
        <w:t xml:space="preserve"> </w:t>
      </w:r>
      <w:r w:rsidRPr="005A13AC">
        <w:rPr>
          <w:sz w:val="10"/>
        </w:rPr>
        <w:t xml:space="preserve">The cuts were </w:t>
      </w:r>
      <w:r w:rsidRPr="005A13AC">
        <w:rPr>
          <w:rStyle w:val="StyleBoldUnderline"/>
        </w:rPr>
        <w:t>no surprise</w:t>
      </w:r>
      <w:r w:rsidRPr="005A13AC">
        <w:rPr>
          <w:sz w:val="10"/>
        </w:rPr>
        <w:t xml:space="preserve"> to anyone who had been following </w:t>
      </w:r>
      <w:r w:rsidRPr="005A13AC">
        <w:rPr>
          <w:rStyle w:val="StyleBoldUnderline"/>
        </w:rPr>
        <w:t>the program</w:t>
      </w:r>
      <w:r w:rsidRPr="005A13AC">
        <w:rPr>
          <w:sz w:val="10"/>
        </w:rPr>
        <w:t xml:space="preserve">, which </w:t>
      </w:r>
      <w:r w:rsidRPr="005A13AC">
        <w:rPr>
          <w:rStyle w:val="StyleBoldUnderline"/>
        </w:rPr>
        <w:t>has</w:t>
      </w:r>
      <w:r w:rsidRPr="005A13AC">
        <w:rPr>
          <w:sz w:val="10"/>
        </w:rPr>
        <w:t xml:space="preserve"> long </w:t>
      </w:r>
      <w:r w:rsidRPr="005A13AC">
        <w:rPr>
          <w:rStyle w:val="StyleBoldUnderline"/>
        </w:rPr>
        <w:t>been troubled by cost overruns and reports of problems during</w:t>
      </w:r>
      <w:r w:rsidRPr="005A13AC">
        <w:rPr>
          <w:sz w:val="10"/>
        </w:rPr>
        <w:t xml:space="preserve"> testing and </w:t>
      </w:r>
      <w:r w:rsidRPr="005A13AC">
        <w:rPr>
          <w:rStyle w:val="StyleBoldUnderline"/>
        </w:rPr>
        <w:t>deployment</w:t>
      </w:r>
      <w:r w:rsidRPr="005A13AC">
        <w:rPr>
          <w:sz w:val="10"/>
        </w:rPr>
        <w:t xml:space="preserve">. While the announcement is a major blow to prime contractors Lockheed Martin and </w:t>
      </w:r>
      <w:proofErr w:type="spellStart"/>
      <w:r w:rsidRPr="005A13AC">
        <w:rPr>
          <w:sz w:val="10"/>
        </w:rPr>
        <w:t>Austal</w:t>
      </w:r>
      <w:proofErr w:type="spellEnd"/>
      <w:r w:rsidRPr="005A13AC">
        <w:rPr>
          <w:sz w:val="10"/>
        </w:rPr>
        <w:t xml:space="preserve"> USA, there is a chance a modified version of the ship could emerge as the Navy’s top choice to fill out its fleet.</w:t>
      </w:r>
      <w:r w:rsidR="005A13AC" w:rsidRPr="005A13AC">
        <w:rPr>
          <w:sz w:val="10"/>
        </w:rPr>
        <w:t xml:space="preserve"> </w:t>
      </w:r>
      <w:r w:rsidRPr="005A13AC">
        <w:rPr>
          <w:sz w:val="10"/>
        </w:rPr>
        <w:t>Hagel’s announcement halts contractual discussions beyond 2016, but that’s after the next election, said Stu Slade, Forecast International’s warships analyst. There could be major changes to the program once a new president and legislators are in office.</w:t>
      </w:r>
      <w:r w:rsidR="005A13AC" w:rsidRPr="005A13AC">
        <w:rPr>
          <w:sz w:val="10"/>
        </w:rPr>
        <w:t xml:space="preserve"> </w:t>
      </w:r>
      <w:r w:rsidRPr="005A13AC">
        <w:rPr>
          <w:sz w:val="10"/>
        </w:rPr>
        <w:t>“This isn’t a done deal. It’s certainly a setback for the LCS program viewed in isolation, but it’s one that could yet be reversed,” he told National Defense.</w:t>
      </w:r>
      <w:r w:rsidR="005A13AC" w:rsidRPr="005A13AC">
        <w:rPr>
          <w:sz w:val="10"/>
        </w:rPr>
        <w:t xml:space="preserve"> </w:t>
      </w:r>
      <w:r w:rsidRPr="005A13AC">
        <w:rPr>
          <w:sz w:val="10"/>
        </w:rPr>
        <w:t xml:space="preserve">Hagel sent Navy Secretary Ray </w:t>
      </w:r>
      <w:proofErr w:type="spellStart"/>
      <w:r w:rsidRPr="005A13AC">
        <w:rPr>
          <w:sz w:val="10"/>
        </w:rPr>
        <w:t>Mabus</w:t>
      </w:r>
      <w:proofErr w:type="spellEnd"/>
      <w:r w:rsidRPr="005A13AC">
        <w:rPr>
          <w:sz w:val="10"/>
        </w:rPr>
        <w:t xml:space="preserve"> and Chief of Naval Operations Adm. Jonathan </w:t>
      </w:r>
      <w:proofErr w:type="spellStart"/>
      <w:r w:rsidRPr="005A13AC">
        <w:rPr>
          <w:sz w:val="10"/>
        </w:rPr>
        <w:t>Greenert</w:t>
      </w:r>
      <w:proofErr w:type="spellEnd"/>
      <w:r w:rsidRPr="005A13AC">
        <w:rPr>
          <w:sz w:val="10"/>
        </w:rPr>
        <w:t xml:space="preserve"> back to the drawing board, instructing them to evaluate more “capable and lethal” alternatives to the ship.</w:t>
      </w:r>
      <w:r w:rsidR="005A13AC" w:rsidRPr="005A13AC">
        <w:rPr>
          <w:sz w:val="10"/>
        </w:rPr>
        <w:t xml:space="preserve"> </w:t>
      </w:r>
      <w:r w:rsidRPr="005A13AC">
        <w:rPr>
          <w:sz w:val="10"/>
        </w:rPr>
        <w:t>“The LCS was designed to perform certain missions, such as mine sweeping and anti-submarine warfare, in a relatively permissive environment. But we need to closely examine whether the LCS has the independent protection and firepower to operate and survive against a more advanced military adversary and emerging new technologies, especially in the Asia-Pacific,” Hagel said in February.</w:t>
      </w:r>
      <w:r w:rsidR="005A13AC" w:rsidRPr="005A13AC">
        <w:rPr>
          <w:sz w:val="10"/>
        </w:rPr>
        <w:t xml:space="preserve"> </w:t>
      </w:r>
      <w:r w:rsidRPr="005A13AC">
        <w:rPr>
          <w:sz w:val="10"/>
        </w:rPr>
        <w:t>“If we were to build out the LCS program to 52 ships, as previously planned, it would represent one-sixth of our future 300-ship Navy. Given continued fiscal restraints, we must direct future shipbuilding resources toward platforms that can operate in every region and along the full spectrum of conflict,” he added.</w:t>
      </w:r>
      <w:r w:rsidR="005A13AC" w:rsidRPr="005A13AC">
        <w:rPr>
          <w:sz w:val="10"/>
        </w:rPr>
        <w:t xml:space="preserve"> </w:t>
      </w:r>
      <w:r w:rsidRPr="005A13AC">
        <w:rPr>
          <w:sz w:val="10"/>
        </w:rPr>
        <w:t>Officials will consider new designs, existing vessels and a modified LCS, examining ship cost, delivery date, mission and weapons requirements and sensors, Hagel said in a memo obtained by Reuters.</w:t>
      </w:r>
      <w:r w:rsidR="005A13AC" w:rsidRPr="005A13AC">
        <w:rPr>
          <w:sz w:val="10"/>
        </w:rPr>
        <w:t xml:space="preserve"> </w:t>
      </w:r>
      <w:proofErr w:type="spellStart"/>
      <w:r w:rsidRPr="005A13AC">
        <w:rPr>
          <w:sz w:val="10"/>
        </w:rPr>
        <w:t>Greenert</w:t>
      </w:r>
      <w:proofErr w:type="spellEnd"/>
      <w:r w:rsidRPr="005A13AC">
        <w:rPr>
          <w:sz w:val="10"/>
        </w:rPr>
        <w:t xml:space="preserve"> and Sean </w:t>
      </w:r>
      <w:proofErr w:type="spellStart"/>
      <w:r w:rsidRPr="005A13AC">
        <w:rPr>
          <w:sz w:val="10"/>
        </w:rPr>
        <w:t>Stackley</w:t>
      </w:r>
      <w:proofErr w:type="spellEnd"/>
      <w:r w:rsidRPr="005A13AC">
        <w:rPr>
          <w:sz w:val="10"/>
        </w:rPr>
        <w:t xml:space="preserve">, the Navy’s acquisition lead, issued a directive in March establishing a small surface combatant task force to evaluate the Navy’s options, including the lethality of possible ship designs to air, surface and undersea threats. The task force will be </w:t>
      </w:r>
      <w:proofErr w:type="spellStart"/>
      <w:r w:rsidRPr="005A13AC">
        <w:rPr>
          <w:sz w:val="10"/>
        </w:rPr>
        <w:t>lead</w:t>
      </w:r>
      <w:proofErr w:type="spellEnd"/>
      <w:r w:rsidRPr="005A13AC">
        <w:rPr>
          <w:sz w:val="10"/>
        </w:rPr>
        <w:t xml:space="preserve"> by John Burrow, executive director of the Marine Corps Systems Command. The task force’s findings will be due in July.</w:t>
      </w:r>
      <w:r w:rsidR="005A13AC" w:rsidRPr="005A13AC">
        <w:rPr>
          <w:sz w:val="10"/>
        </w:rPr>
        <w:t xml:space="preserve"> </w:t>
      </w:r>
      <w:r w:rsidRPr="005A13AC">
        <w:rPr>
          <w:sz w:val="10"/>
        </w:rPr>
        <w:t xml:space="preserve">Slade said the Navy most likely will procure larger, better-armed versions of the LCS — a move that would increase the price of the ships and would be even more profitable for Lockheed Martin or </w:t>
      </w:r>
      <w:proofErr w:type="spellStart"/>
      <w:r w:rsidRPr="005A13AC">
        <w:rPr>
          <w:sz w:val="10"/>
        </w:rPr>
        <w:t>Austal</w:t>
      </w:r>
      <w:proofErr w:type="spellEnd"/>
      <w:r w:rsidRPr="005A13AC">
        <w:rPr>
          <w:sz w:val="10"/>
        </w:rPr>
        <w:t>.</w:t>
      </w:r>
      <w:r w:rsidR="005A13AC" w:rsidRPr="005A13AC">
        <w:rPr>
          <w:sz w:val="10"/>
        </w:rPr>
        <w:t xml:space="preserve"> </w:t>
      </w:r>
      <w:r w:rsidRPr="005A13AC">
        <w:rPr>
          <w:sz w:val="10"/>
        </w:rPr>
        <w:t xml:space="preserve">The littoral combat ship comes in two variants — the Freedom-class </w:t>
      </w:r>
      <w:proofErr w:type="spellStart"/>
      <w:r w:rsidRPr="005A13AC">
        <w:rPr>
          <w:sz w:val="10"/>
        </w:rPr>
        <w:t>monohull</w:t>
      </w:r>
      <w:proofErr w:type="spellEnd"/>
      <w:r w:rsidRPr="005A13AC">
        <w:rPr>
          <w:sz w:val="10"/>
        </w:rPr>
        <w:t xml:space="preserve"> built by Lockheed and </w:t>
      </w:r>
      <w:proofErr w:type="spellStart"/>
      <w:r w:rsidRPr="005A13AC">
        <w:rPr>
          <w:sz w:val="10"/>
        </w:rPr>
        <w:t>Austal’s</w:t>
      </w:r>
      <w:proofErr w:type="spellEnd"/>
      <w:r w:rsidRPr="005A13AC">
        <w:rPr>
          <w:sz w:val="10"/>
        </w:rPr>
        <w:t xml:space="preserve"> Independence-class </w:t>
      </w:r>
      <w:proofErr w:type="spellStart"/>
      <w:r w:rsidRPr="005A13AC">
        <w:rPr>
          <w:sz w:val="10"/>
        </w:rPr>
        <w:t>trimaran</w:t>
      </w:r>
      <w:proofErr w:type="spellEnd"/>
      <w:r w:rsidRPr="005A13AC">
        <w:rPr>
          <w:sz w:val="10"/>
        </w:rPr>
        <w:t>. Both types feature a mission bay that can be outfitted with modules containing weapons, unmanned underwater vehicles and other equipment for surface warfare, mine countermeasures or anti-submarine warfare.</w:t>
      </w:r>
      <w:r w:rsidR="005A13AC" w:rsidRPr="005A13AC">
        <w:rPr>
          <w:sz w:val="10"/>
        </w:rPr>
        <w:t xml:space="preserve"> </w:t>
      </w:r>
      <w:r w:rsidRPr="005A13AC">
        <w:rPr>
          <w:sz w:val="10"/>
        </w:rPr>
        <w:t>The Freedom-class ship is as survivable in combat as the Navy specified it to be, but could be modified to be more so, said Joe North, Lockheed Martin’s program manager.</w:t>
      </w:r>
      <w:r w:rsidR="005A13AC" w:rsidRPr="005A13AC">
        <w:rPr>
          <w:sz w:val="10"/>
        </w:rPr>
        <w:t xml:space="preserve"> </w:t>
      </w:r>
      <w:r w:rsidRPr="005A13AC">
        <w:rPr>
          <w:sz w:val="10"/>
        </w:rPr>
        <w:t>“We’re building LCS to fight, and its semi-</w:t>
      </w:r>
      <w:proofErr w:type="spellStart"/>
      <w:r w:rsidRPr="005A13AC">
        <w:rPr>
          <w:sz w:val="10"/>
        </w:rPr>
        <w:t>planing</w:t>
      </w:r>
      <w:proofErr w:type="spellEnd"/>
      <w:r w:rsidRPr="005A13AC">
        <w:rPr>
          <w:sz w:val="10"/>
        </w:rPr>
        <w:t xml:space="preserve"> steel </w:t>
      </w:r>
      <w:proofErr w:type="spellStart"/>
      <w:r w:rsidRPr="005A13AC">
        <w:rPr>
          <w:sz w:val="10"/>
        </w:rPr>
        <w:t>monohull</w:t>
      </w:r>
      <w:proofErr w:type="spellEnd"/>
      <w:r w:rsidRPr="005A13AC">
        <w:rPr>
          <w:sz w:val="10"/>
        </w:rPr>
        <w:t xml:space="preserve"> design meets all of the current customer requirements in survivability,” he said. “LCS is actually already more survivable than the three ship classes that it replaces, so if they want to leverage more requirements on it, they can do that. That comes at a cost.”</w:t>
      </w:r>
      <w:r w:rsidR="005A13AC" w:rsidRPr="005A13AC">
        <w:rPr>
          <w:sz w:val="10"/>
        </w:rPr>
        <w:t xml:space="preserve"> </w:t>
      </w:r>
      <w:r w:rsidRPr="005A13AC">
        <w:rPr>
          <w:sz w:val="10"/>
        </w:rPr>
        <w:t xml:space="preserve">If the Navy decides to move forward with procuring a modified littoral combat ship or even a frigate-sized ship, both Lockheed Martin and </w:t>
      </w:r>
      <w:proofErr w:type="spellStart"/>
      <w:r w:rsidRPr="005A13AC">
        <w:rPr>
          <w:sz w:val="10"/>
        </w:rPr>
        <w:t>Austal</w:t>
      </w:r>
      <w:proofErr w:type="spellEnd"/>
      <w:r w:rsidRPr="005A13AC">
        <w:rPr>
          <w:sz w:val="10"/>
        </w:rPr>
        <w:t xml:space="preserve"> have floated international versions that could fit the bill, Slade said.</w:t>
      </w:r>
      <w:r w:rsidR="005A13AC" w:rsidRPr="005A13AC">
        <w:rPr>
          <w:sz w:val="10"/>
        </w:rPr>
        <w:t xml:space="preserve"> </w:t>
      </w:r>
      <w:r w:rsidRPr="005A13AC">
        <w:rPr>
          <w:sz w:val="10"/>
        </w:rPr>
        <w:t>Lockheed’s multi-mission combat ship could be scaled up from the Freedom class’s hull length of 378 feet to that of a frigate and outfitted with a version of the Aegis combat system, according to material from the company.</w:t>
      </w:r>
      <w:r w:rsidR="005A13AC" w:rsidRPr="005A13AC">
        <w:rPr>
          <w:sz w:val="10"/>
        </w:rPr>
        <w:t xml:space="preserve"> </w:t>
      </w:r>
      <w:r w:rsidRPr="005A13AC">
        <w:rPr>
          <w:sz w:val="10"/>
        </w:rPr>
        <w:t xml:space="preserve">Before </w:t>
      </w:r>
      <w:proofErr w:type="spellStart"/>
      <w:r w:rsidRPr="005A13AC">
        <w:rPr>
          <w:sz w:val="10"/>
        </w:rPr>
        <w:t>Austal</w:t>
      </w:r>
      <w:proofErr w:type="spellEnd"/>
      <w:r w:rsidRPr="005A13AC">
        <w:rPr>
          <w:sz w:val="10"/>
        </w:rPr>
        <w:t xml:space="preserve"> ended its teaming agreement with General Dynamics in 2010, the companies in 2007 </w:t>
      </w:r>
      <w:proofErr w:type="gramStart"/>
      <w:r w:rsidRPr="005A13AC">
        <w:rPr>
          <w:sz w:val="10"/>
        </w:rPr>
        <w:t>debuted</w:t>
      </w:r>
      <w:proofErr w:type="gramEnd"/>
      <w:r w:rsidRPr="005A13AC">
        <w:rPr>
          <w:sz w:val="10"/>
        </w:rPr>
        <w:t xml:space="preserve"> their own international LCS variant, although few details about the ship are known.</w:t>
      </w:r>
      <w:r w:rsidR="005A13AC" w:rsidRPr="005A13AC">
        <w:rPr>
          <w:sz w:val="10"/>
        </w:rPr>
        <w:t xml:space="preserve"> </w:t>
      </w:r>
      <w:r w:rsidRPr="005A13AC">
        <w:rPr>
          <w:sz w:val="10"/>
        </w:rPr>
        <w:t>A modified, frigate-sized LCS could cost about $800 million per copy, or double the current price, Slade said.</w:t>
      </w:r>
      <w:r w:rsidR="005A13AC" w:rsidRPr="005A13AC">
        <w:rPr>
          <w:sz w:val="10"/>
        </w:rPr>
        <w:t xml:space="preserve"> </w:t>
      </w:r>
      <w:r w:rsidRPr="005A13AC">
        <w:rPr>
          <w:sz w:val="10"/>
        </w:rPr>
        <w:t>Not all are convinced that the littoral combat ship will survive, however.</w:t>
      </w:r>
      <w:r w:rsidR="005A13AC" w:rsidRPr="005A13AC">
        <w:rPr>
          <w:sz w:val="10"/>
        </w:rPr>
        <w:t xml:space="preserve"> </w:t>
      </w:r>
      <w:r w:rsidRPr="005A13AC">
        <w:rPr>
          <w:rStyle w:val="StyleBoldUnderline"/>
        </w:rPr>
        <w:t>The program has</w:t>
      </w:r>
      <w:r w:rsidRPr="005A13AC">
        <w:rPr>
          <w:sz w:val="10"/>
        </w:rPr>
        <w:t xml:space="preserve"> its fair share of </w:t>
      </w:r>
      <w:r w:rsidRPr="005A13AC">
        <w:rPr>
          <w:rStyle w:val="Emphasis"/>
        </w:rPr>
        <w:t>detractors in Congress,</w:t>
      </w:r>
      <w:r w:rsidRPr="005A13AC">
        <w:rPr>
          <w:sz w:val="10"/>
        </w:rPr>
        <w:t xml:space="preserve"> </w:t>
      </w:r>
      <w:r w:rsidRPr="005A13AC">
        <w:rPr>
          <w:rStyle w:val="StyleBoldUnderline"/>
        </w:rPr>
        <w:t>such as</w:t>
      </w:r>
      <w:r w:rsidRPr="005A13AC">
        <w:rPr>
          <w:sz w:val="10"/>
        </w:rPr>
        <w:t xml:space="preserve"> Sen. John </w:t>
      </w:r>
      <w:r w:rsidRPr="005A13AC">
        <w:rPr>
          <w:rStyle w:val="StyleBoldUnderline"/>
        </w:rPr>
        <w:t>McCain</w:t>
      </w:r>
      <w:r w:rsidRPr="005A13AC">
        <w:rPr>
          <w:sz w:val="10"/>
        </w:rPr>
        <w:t xml:space="preserve">, R-Ariz., said Brad Curran, a defense analyst with Frost &amp; Sullivan. </w:t>
      </w:r>
      <w:r w:rsidRPr="005A13AC">
        <w:rPr>
          <w:rStyle w:val="StyleBoldUnderline"/>
        </w:rPr>
        <w:t>Lawmakers have debated the ship’s</w:t>
      </w:r>
      <w:r w:rsidRPr="005A13AC">
        <w:rPr>
          <w:sz w:val="10"/>
        </w:rPr>
        <w:t xml:space="preserve"> operational and technical </w:t>
      </w:r>
      <w:r w:rsidRPr="005A13AC">
        <w:rPr>
          <w:rStyle w:val="StyleBoldUnderline"/>
        </w:rPr>
        <w:t>capabilities</w:t>
      </w:r>
      <w:r w:rsidRPr="005A13AC">
        <w:rPr>
          <w:sz w:val="10"/>
        </w:rPr>
        <w:t xml:space="preserve"> for years, “</w:t>
      </w:r>
      <w:r w:rsidRPr="005A13AC">
        <w:rPr>
          <w:rStyle w:val="StyleBoldUnderline"/>
        </w:rPr>
        <w:t>and</w:t>
      </w:r>
      <w:r w:rsidRPr="005A13AC">
        <w:rPr>
          <w:sz w:val="10"/>
        </w:rPr>
        <w:t xml:space="preserve"> so far </w:t>
      </w:r>
      <w:r w:rsidRPr="005A13AC">
        <w:rPr>
          <w:rStyle w:val="Emphasis"/>
        </w:rPr>
        <w:t>the results have not been great</w:t>
      </w:r>
      <w:r w:rsidRPr="005A13AC">
        <w:rPr>
          <w:sz w:val="10"/>
        </w:rPr>
        <w:t>.”</w:t>
      </w:r>
      <w:r w:rsidR="005A13AC" w:rsidRPr="005A13AC">
        <w:rPr>
          <w:sz w:val="10"/>
        </w:rPr>
        <w:t xml:space="preserve"> </w:t>
      </w:r>
      <w:r w:rsidRPr="005A13AC">
        <w:rPr>
          <w:sz w:val="10"/>
        </w:rPr>
        <w:t xml:space="preserve">The Navy is more likely to select an older, proven design to build up the fleet, Curran said. His personal choice — and the ship he believes is most likely to ultimately be purchased, albeit in small amounts — is the </w:t>
      </w:r>
      <w:proofErr w:type="spellStart"/>
      <w:r w:rsidRPr="005A13AC">
        <w:rPr>
          <w:sz w:val="10"/>
        </w:rPr>
        <w:t>Arleigh</w:t>
      </w:r>
      <w:proofErr w:type="spellEnd"/>
      <w:r w:rsidRPr="005A13AC">
        <w:rPr>
          <w:sz w:val="10"/>
        </w:rPr>
        <w:t xml:space="preserve"> Burke-class guided missile destroyer manufactured by General Dynamics Bath Iron Works and Huntington Ingalls.</w:t>
      </w:r>
      <w:r w:rsidR="005A13AC" w:rsidRPr="005A13AC">
        <w:rPr>
          <w:sz w:val="10"/>
        </w:rPr>
        <w:t xml:space="preserve"> </w:t>
      </w:r>
      <w:r w:rsidRPr="005A13AC">
        <w:rPr>
          <w:sz w:val="10"/>
        </w:rPr>
        <w:t>“</w:t>
      </w:r>
      <w:proofErr w:type="spellStart"/>
      <w:r w:rsidRPr="005A13AC">
        <w:rPr>
          <w:sz w:val="10"/>
        </w:rPr>
        <w:t>Arleigh</w:t>
      </w:r>
      <w:proofErr w:type="spellEnd"/>
      <w:r w:rsidRPr="005A13AC">
        <w:rPr>
          <w:sz w:val="10"/>
        </w:rPr>
        <w:t xml:space="preserve"> Burkes can do it all, and they’re proven. They can kill other ships. They can find and kill subs. They can find and kill aircraft and missiles with the Aegis ballistic missile system and then attack ground targets. It’s got a wide variety of weapons,” he said. “The littoral combat ship, in my opinion, just can’t compare.”</w:t>
      </w:r>
      <w:r w:rsidR="005A13AC" w:rsidRPr="005A13AC">
        <w:rPr>
          <w:sz w:val="10"/>
        </w:rPr>
        <w:t xml:space="preserve"> </w:t>
      </w:r>
      <w:r w:rsidRPr="005A13AC">
        <w:rPr>
          <w:sz w:val="10"/>
        </w:rPr>
        <w:t>The Navy could possibly also purchase a frigate from a foreign manufacturer such as the U.K.’s BAE Systems or France’s DCNS, he said.</w:t>
      </w:r>
      <w:r w:rsidR="005A13AC" w:rsidRPr="005A13AC">
        <w:rPr>
          <w:sz w:val="10"/>
        </w:rPr>
        <w:t xml:space="preserve"> </w:t>
      </w:r>
      <w:r w:rsidRPr="005A13AC">
        <w:rPr>
          <w:sz w:val="10"/>
        </w:rPr>
        <w:t>While the service might be able to afford a modified littoral combat ship or another existing vessel, it is unlikely that it will be able to procure a new design, Curran and Slade agreed.</w:t>
      </w:r>
      <w:r w:rsidR="005A13AC" w:rsidRPr="005A13AC">
        <w:rPr>
          <w:sz w:val="10"/>
        </w:rPr>
        <w:t xml:space="preserve"> </w:t>
      </w:r>
      <w:r w:rsidRPr="005A13AC">
        <w:rPr>
          <w:sz w:val="10"/>
        </w:rPr>
        <w:t>“</w:t>
      </w:r>
      <w:r w:rsidRPr="005A13AC">
        <w:rPr>
          <w:rStyle w:val="Emphasis"/>
        </w:rPr>
        <w:t>In this budget environment</w:t>
      </w:r>
      <w:r w:rsidRPr="005A13AC">
        <w:rPr>
          <w:sz w:val="10"/>
        </w:rPr>
        <w:t xml:space="preserve">, </w:t>
      </w:r>
      <w:r w:rsidRPr="005A13AC">
        <w:rPr>
          <w:rStyle w:val="StyleBoldUnderline"/>
        </w:rPr>
        <w:t>how are you going to get a new program started</w:t>
      </w:r>
      <w:r w:rsidRPr="005A13AC">
        <w:rPr>
          <w:sz w:val="10"/>
        </w:rPr>
        <w:t>?” Curran asked. “</w:t>
      </w:r>
      <w:r w:rsidRPr="005A13AC">
        <w:rPr>
          <w:rStyle w:val="Emphasis"/>
        </w:rPr>
        <w:t>It’s very difficult</w:t>
      </w:r>
      <w:r w:rsidRPr="005A13AC">
        <w:rPr>
          <w:sz w:val="10"/>
        </w:rPr>
        <w:t xml:space="preserve">, and the Navy has not shown that they’ve been great about putting out a new ship. Look at the history lately. You’ve got the littoral combat ship, and then you’ve got the </w:t>
      </w:r>
      <w:proofErr w:type="spellStart"/>
      <w:r w:rsidRPr="005A13AC">
        <w:rPr>
          <w:sz w:val="10"/>
        </w:rPr>
        <w:t>Zumwalt</w:t>
      </w:r>
      <w:proofErr w:type="spellEnd"/>
      <w:r w:rsidRPr="005A13AC">
        <w:rPr>
          <w:sz w:val="10"/>
        </w:rPr>
        <w:t xml:space="preserve"> DDG 1000. ... It hasn’t had a great record.”</w:t>
      </w:r>
      <w:r w:rsidR="005A13AC" w:rsidRPr="005A13AC">
        <w:rPr>
          <w:sz w:val="10"/>
        </w:rPr>
        <w:t xml:space="preserve"> </w:t>
      </w:r>
      <w:r w:rsidRPr="005A13AC">
        <w:rPr>
          <w:rStyle w:val="StyleBoldUnderline"/>
        </w:rPr>
        <w:t>The</w:t>
      </w:r>
      <w:r w:rsidRPr="005A13AC">
        <w:rPr>
          <w:sz w:val="10"/>
        </w:rPr>
        <w:t xml:space="preserve"> littoral combat ship </w:t>
      </w:r>
      <w:r w:rsidRPr="005A13AC">
        <w:rPr>
          <w:rStyle w:val="StyleBoldUnderline"/>
        </w:rPr>
        <w:t>program</w:t>
      </w:r>
      <w:r w:rsidRPr="005A13AC">
        <w:rPr>
          <w:sz w:val="10"/>
        </w:rPr>
        <w:t xml:space="preserve"> </w:t>
      </w:r>
      <w:r w:rsidRPr="005A13AC">
        <w:rPr>
          <w:rStyle w:val="StyleBoldUnderline"/>
        </w:rPr>
        <w:t xml:space="preserve">has been </w:t>
      </w:r>
      <w:r w:rsidRPr="005A13AC">
        <w:rPr>
          <w:rStyle w:val="Emphasis"/>
        </w:rPr>
        <w:t>plagued by criticism since its inception</w:t>
      </w:r>
      <w:r w:rsidRPr="005A13AC">
        <w:rPr>
          <w:sz w:val="10"/>
        </w:rPr>
        <w:t xml:space="preserve">. One of the most scathing claims was that the ship would not be able to sustain itself through a major battle. </w:t>
      </w:r>
    </w:p>
    <w:p w:rsidR="000C4087" w:rsidRDefault="000C4087" w:rsidP="000C4087">
      <w:pPr>
        <w:pStyle w:val="Heading3"/>
      </w:pPr>
      <w:r>
        <w:lastRenderedPageBreak/>
        <w:t>Link – Port Security</w:t>
      </w:r>
    </w:p>
    <w:p w:rsidR="000C4087" w:rsidRPr="000C4087" w:rsidRDefault="000C4087" w:rsidP="000C4087">
      <w:pPr>
        <w:pStyle w:val="Heading4"/>
      </w:pPr>
      <w:r>
        <w:t>Port security causes controversy – spending backlash</w:t>
      </w:r>
    </w:p>
    <w:p w:rsidR="000C4087" w:rsidRDefault="000C4087" w:rsidP="000C4087">
      <w:r w:rsidRPr="000C4087">
        <w:rPr>
          <w:rStyle w:val="StyleStyleBold12pt"/>
        </w:rPr>
        <w:t>AP</w:t>
      </w:r>
      <w:r>
        <w:t>, 8-12-</w:t>
      </w:r>
      <w:r w:rsidRPr="000C4087">
        <w:rPr>
          <w:rStyle w:val="StyleStyleBold12pt"/>
        </w:rPr>
        <w:t>2011</w:t>
      </w:r>
      <w:r>
        <w:t xml:space="preserve"> “US ports spend big on post-9/11 security</w:t>
      </w:r>
      <w:proofErr w:type="gramStart"/>
      <w:r>
        <w:t xml:space="preserve">”  </w:t>
      </w:r>
      <w:proofErr w:type="gramEnd"/>
      <w:r>
        <w:fldChar w:fldCharType="begin"/>
      </w:r>
      <w:r>
        <w:instrText xml:space="preserve"> HYPERLINK "http://www.businessweek.com/ap/financialnews/D9P2MPG81.htm" </w:instrText>
      </w:r>
      <w:r>
        <w:fldChar w:fldCharType="separate"/>
      </w:r>
      <w:r w:rsidRPr="002A7B81">
        <w:rPr>
          <w:rStyle w:val="Hyperlink"/>
        </w:rPr>
        <w:t>http://www.businessweek.com/ap/financialnews/D9P2MPG81.htm</w:t>
      </w:r>
      <w:r>
        <w:fldChar w:fldCharType="end"/>
      </w:r>
      <w:r>
        <w:t xml:space="preserve"> DA: 6/7/14</w:t>
      </w:r>
    </w:p>
    <w:p w:rsidR="000C4087" w:rsidRPr="000C4087" w:rsidRDefault="000C4087" w:rsidP="000C4087"/>
    <w:p w:rsidR="000C4087" w:rsidRPr="007C76A9" w:rsidRDefault="000C4087" w:rsidP="000C4087">
      <w:pPr>
        <w:rPr>
          <w:sz w:val="14"/>
        </w:rPr>
      </w:pPr>
      <w:r w:rsidRPr="000C4087">
        <w:rPr>
          <w:rStyle w:val="StyleBoldUnderline"/>
        </w:rPr>
        <w:t>The big challenge has been</w:t>
      </w:r>
      <w:r w:rsidRPr="007C76A9">
        <w:rPr>
          <w:sz w:val="14"/>
        </w:rPr>
        <w:t xml:space="preserve"> keeping a closer watch on imported cargo without imposing a costly slowdown on foreign trade. </w:t>
      </w:r>
      <w:r w:rsidRPr="000C4087">
        <w:rPr>
          <w:rStyle w:val="StyleBoldUnderline"/>
        </w:rPr>
        <w:t>There's also a huge cost to</w:t>
      </w:r>
      <w:r w:rsidRPr="007C76A9">
        <w:rPr>
          <w:sz w:val="14"/>
        </w:rPr>
        <w:t xml:space="preserve"> the nation's 185 public </w:t>
      </w:r>
      <w:r w:rsidRPr="000C4087">
        <w:rPr>
          <w:rStyle w:val="StyleBoldUnderline"/>
        </w:rPr>
        <w:t>seaports</w:t>
      </w:r>
      <w:r w:rsidRPr="007C76A9">
        <w:rPr>
          <w:sz w:val="14"/>
        </w:rPr>
        <w:t xml:space="preserve"> themselves, often passed along in tariffs and fees to the shippers. The Savannah port, for example, tacks on a $5.75 security fee for every cargo container it handles.</w:t>
      </w:r>
      <w:r w:rsidR="007C76A9" w:rsidRPr="007C76A9">
        <w:rPr>
          <w:sz w:val="14"/>
        </w:rPr>
        <w:t xml:space="preserve"> </w:t>
      </w:r>
      <w:r w:rsidRPr="007C76A9">
        <w:rPr>
          <w:sz w:val="14"/>
        </w:rPr>
        <w:t>"</w:t>
      </w:r>
      <w:r w:rsidRPr="007C76A9">
        <w:rPr>
          <w:rStyle w:val="StyleBoldUnderline"/>
        </w:rPr>
        <w:t>It</w:t>
      </w:r>
      <w:r w:rsidRPr="007C76A9">
        <w:rPr>
          <w:sz w:val="14"/>
        </w:rPr>
        <w:t xml:space="preserve"> clearly </w:t>
      </w:r>
      <w:r w:rsidRPr="007C76A9">
        <w:rPr>
          <w:rStyle w:val="StyleBoldUnderline"/>
        </w:rPr>
        <w:t>is</w:t>
      </w:r>
      <w:r w:rsidRPr="007C76A9">
        <w:rPr>
          <w:sz w:val="14"/>
        </w:rPr>
        <w:t xml:space="preserve"> unfortunate and </w:t>
      </w:r>
      <w:r w:rsidRPr="007C76A9">
        <w:rPr>
          <w:rStyle w:val="Emphasis"/>
        </w:rPr>
        <w:t>an extreme cost financially</w:t>
      </w:r>
      <w:r w:rsidRPr="007C76A9">
        <w:rPr>
          <w:sz w:val="14"/>
        </w:rPr>
        <w:t xml:space="preserve"> on international commerce," said Curtis Foltz, executive director of the Georgia Ports Authority, who can see the lines of trucks pulling their cargo through radiation scanners from his office window. "But there's no real alternative today."</w:t>
      </w:r>
      <w:r w:rsidR="007C76A9" w:rsidRPr="007C76A9">
        <w:rPr>
          <w:sz w:val="14"/>
        </w:rPr>
        <w:t xml:space="preserve"> </w:t>
      </w:r>
      <w:r w:rsidRPr="007C76A9">
        <w:rPr>
          <w:sz w:val="14"/>
        </w:rPr>
        <w:t xml:space="preserve">U.S. </w:t>
      </w:r>
      <w:r w:rsidRPr="007C76A9">
        <w:rPr>
          <w:rStyle w:val="StyleBoldUnderline"/>
        </w:rPr>
        <w:t>ports</w:t>
      </w:r>
      <w:r w:rsidRPr="007C76A9">
        <w:rPr>
          <w:sz w:val="14"/>
        </w:rPr>
        <w:t xml:space="preserve"> </w:t>
      </w:r>
      <w:r w:rsidRPr="007C76A9">
        <w:rPr>
          <w:rStyle w:val="StyleBoldUnderline"/>
        </w:rPr>
        <w:t>worry</w:t>
      </w:r>
      <w:r w:rsidRPr="007C76A9">
        <w:rPr>
          <w:sz w:val="14"/>
        </w:rPr>
        <w:t xml:space="preserve"> </w:t>
      </w:r>
      <w:r w:rsidRPr="007C76A9">
        <w:rPr>
          <w:rStyle w:val="StyleBoldUnderline"/>
        </w:rPr>
        <w:t>Congress will make deep cuts in port security funding i</w:t>
      </w:r>
      <w:r w:rsidRPr="007C76A9">
        <w:rPr>
          <w:sz w:val="14"/>
        </w:rPr>
        <w:t xml:space="preserve">n the fiscal 2012 budget. </w:t>
      </w:r>
      <w:r w:rsidRPr="007C76A9">
        <w:rPr>
          <w:rStyle w:val="StyleBoldUnderline"/>
        </w:rPr>
        <w:t>An appropriations bill that recently passed the House</w:t>
      </w:r>
      <w:r w:rsidRPr="007C76A9">
        <w:rPr>
          <w:sz w:val="14"/>
        </w:rPr>
        <w:t xml:space="preserve"> </w:t>
      </w:r>
      <w:r w:rsidRPr="007C76A9">
        <w:rPr>
          <w:rStyle w:val="StyleBoldUnderline"/>
        </w:rPr>
        <w:t xml:space="preserve">included $1 billion in cuts </w:t>
      </w:r>
      <w:r w:rsidRPr="007C76A9">
        <w:rPr>
          <w:sz w:val="14"/>
        </w:rPr>
        <w:t>to the Department of Homeland Security, largely by slashing its grant programs.</w:t>
      </w:r>
      <w:r w:rsidR="007C76A9" w:rsidRPr="007C76A9">
        <w:rPr>
          <w:sz w:val="14"/>
        </w:rPr>
        <w:t xml:space="preserve"> </w:t>
      </w:r>
      <w:r w:rsidRPr="007C76A9">
        <w:rPr>
          <w:sz w:val="14"/>
        </w:rPr>
        <w:t xml:space="preserve">The American Association of Port Authorities says U.S. </w:t>
      </w:r>
      <w:r w:rsidRPr="007C76A9">
        <w:rPr>
          <w:rStyle w:val="Emphasis"/>
        </w:rPr>
        <w:t>ports stand to lose half or more of the funding</w:t>
      </w:r>
      <w:r w:rsidRPr="007C76A9">
        <w:rPr>
          <w:sz w:val="14"/>
        </w:rPr>
        <w:t xml:space="preserve"> they're counting on to fulfill security improvement plans that look five years ahead.</w:t>
      </w:r>
      <w:r w:rsidR="007C76A9" w:rsidRPr="007C76A9">
        <w:rPr>
          <w:sz w:val="14"/>
        </w:rPr>
        <w:t xml:space="preserve"> </w:t>
      </w:r>
      <w:r w:rsidRPr="007C76A9">
        <w:rPr>
          <w:sz w:val="14"/>
        </w:rPr>
        <w:t>"</w:t>
      </w:r>
      <w:r w:rsidRPr="007C76A9">
        <w:rPr>
          <w:rStyle w:val="StyleBoldUnderline"/>
        </w:rPr>
        <w:t>With the debt-ceiling crisis, we're just getting hammered</w:t>
      </w:r>
      <w:r w:rsidRPr="007C76A9">
        <w:rPr>
          <w:sz w:val="14"/>
        </w:rPr>
        <w:t xml:space="preserve">," said Susan </w:t>
      </w:r>
      <w:proofErr w:type="spellStart"/>
      <w:r w:rsidRPr="007C76A9">
        <w:rPr>
          <w:sz w:val="14"/>
        </w:rPr>
        <w:t>Monteverde</w:t>
      </w:r>
      <w:proofErr w:type="spellEnd"/>
      <w:r w:rsidRPr="007C76A9">
        <w:rPr>
          <w:sz w:val="14"/>
        </w:rPr>
        <w:t>, the group's vice president for government affairs.</w:t>
      </w:r>
    </w:p>
    <w:p w:rsidR="0033515F" w:rsidRDefault="00F93991" w:rsidP="00F93991">
      <w:pPr>
        <w:pStyle w:val="Heading2"/>
      </w:pPr>
      <w:r>
        <w:lastRenderedPageBreak/>
        <w:t>Agency Links</w:t>
      </w:r>
    </w:p>
    <w:p w:rsidR="000160B5" w:rsidRDefault="000160B5" w:rsidP="000160B5">
      <w:pPr>
        <w:pStyle w:val="Heading3"/>
      </w:pPr>
      <w:r>
        <w:lastRenderedPageBreak/>
        <w:t>Link – Army Corps of Engineers</w:t>
      </w:r>
    </w:p>
    <w:p w:rsidR="000160B5" w:rsidRDefault="000160B5" w:rsidP="000160B5">
      <w:pPr>
        <w:pStyle w:val="Heading4"/>
      </w:pPr>
      <w:r w:rsidRPr="004C2631">
        <w:t>Army Corps projects link – perceived as wasteful spending</w:t>
      </w:r>
      <w:r>
        <w:t xml:space="preserve"> and dominated by politics</w:t>
      </w:r>
    </w:p>
    <w:p w:rsidR="000160B5" w:rsidRPr="00F93991" w:rsidRDefault="000160B5" w:rsidP="000160B5">
      <w:r w:rsidRPr="00F93991">
        <w:t xml:space="preserve">Chris </w:t>
      </w:r>
      <w:r w:rsidRPr="00F93991">
        <w:rPr>
          <w:rStyle w:val="StyleStyleBold12pt"/>
        </w:rPr>
        <w:t>Edwards</w:t>
      </w:r>
      <w:r w:rsidRPr="00F93991">
        <w:t xml:space="preserve">, researcher and author at the CATO Institute, March </w:t>
      </w:r>
      <w:proofErr w:type="gramStart"/>
      <w:r w:rsidRPr="00F93991">
        <w:rPr>
          <w:rStyle w:val="StyleStyleBold12pt"/>
        </w:rPr>
        <w:t>2012</w:t>
      </w:r>
      <w:r w:rsidRPr="00F93991">
        <w:t xml:space="preserve">  “</w:t>
      </w:r>
      <w:proofErr w:type="gramEnd"/>
      <w:r w:rsidRPr="00F93991">
        <w:t xml:space="preserve">Cutting the Army Corps of Engineers,” </w:t>
      </w:r>
      <w:hyperlink r:id="rId110" w:history="1">
        <w:r w:rsidRPr="00F93991">
          <w:rPr>
            <w:rStyle w:val="Hyperlink"/>
          </w:rPr>
          <w:t>http://www.downsizinggovernment.org/usace</w:t>
        </w:r>
      </w:hyperlink>
      <w:r w:rsidRPr="00F93991">
        <w:t xml:space="preserve"> DA: 6/7/14</w:t>
      </w:r>
    </w:p>
    <w:p w:rsidR="000160B5" w:rsidRPr="00347CD6" w:rsidRDefault="000160B5" w:rsidP="000160B5">
      <w:pPr>
        <w:rPr>
          <w:sz w:val="16"/>
        </w:rPr>
      </w:pPr>
    </w:p>
    <w:p w:rsidR="000160B5" w:rsidRDefault="000160B5" w:rsidP="000160B5">
      <w:pPr>
        <w:jc w:val="both"/>
        <w:rPr>
          <w:sz w:val="16"/>
        </w:rPr>
      </w:pPr>
      <w:r w:rsidRPr="004C2631">
        <w:rPr>
          <w:rStyle w:val="StyleBoldUnderline"/>
        </w:rPr>
        <w:t xml:space="preserve">The decentralized and congressionally dominated structure of the Army Corps has made it an unparalleled pork-barrel machine. Virtually all the agency's construction budget is "earmarked" for individual projects in particular states. Politics dominates any rational process of trying to fund only those projects that have high returns. </w:t>
      </w:r>
      <w:r w:rsidRPr="004C2631">
        <w:rPr>
          <w:sz w:val="16"/>
        </w:rPr>
        <w:t xml:space="preserve">Taxpayer money is often directed to low-value projects in the districts of powerful politicians, not to those projects that make the most economic sense. While Corps' projects are supposed to be based on detailed economic and environmental analyses, </w:t>
      </w:r>
      <w:r w:rsidRPr="004C2631">
        <w:rPr>
          <w:rStyle w:val="Emphasis"/>
        </w:rPr>
        <w:t>political pull often determines the agency's priorities</w:t>
      </w:r>
      <w:r w:rsidRPr="004C2631">
        <w:rPr>
          <w:sz w:val="16"/>
        </w:rPr>
        <w:t>. In an investigation of the Corps in 2003, the Washington Post noted that "</w:t>
      </w:r>
      <w:r w:rsidRPr="004C2631">
        <w:rPr>
          <w:rStyle w:val="StyleBoldUnderline"/>
        </w:rPr>
        <w:t>powerful members of Congress dictate the selection, pace, and price tag for major projects."</w:t>
      </w:r>
      <w:r w:rsidRPr="004C2631">
        <w:rPr>
          <w:sz w:val="16"/>
        </w:rPr>
        <w:t>25 While levee upgrades in central New Orleans were stalled prior to Hurricane Katrina, dubious projects elsewhere in Louisiana and other states moved ahead.</w:t>
      </w:r>
    </w:p>
    <w:p w:rsidR="000160B5" w:rsidRDefault="000160B5" w:rsidP="000160B5">
      <w:pPr>
        <w:pStyle w:val="Heading3"/>
      </w:pPr>
      <w:r>
        <w:lastRenderedPageBreak/>
        <w:t>Link – Coast Guard</w:t>
      </w:r>
    </w:p>
    <w:p w:rsidR="00F80462" w:rsidRPr="00926B15" w:rsidRDefault="00F80462" w:rsidP="00F80462">
      <w:pPr>
        <w:pStyle w:val="Heading4"/>
      </w:pPr>
      <w:r>
        <w:t>Coast guard funding causes controversy – GOP budget conflicts</w:t>
      </w:r>
    </w:p>
    <w:p w:rsidR="00F80462" w:rsidRDefault="00F80462" w:rsidP="00F80462">
      <w:r>
        <w:t xml:space="preserve">Jessica </w:t>
      </w:r>
      <w:r w:rsidRPr="00726844">
        <w:rPr>
          <w:rStyle w:val="StyleStyleBold12pt"/>
        </w:rPr>
        <w:t xml:space="preserve">Goad et al </w:t>
      </w:r>
      <w:proofErr w:type="gramStart"/>
      <w:r>
        <w:t>is</w:t>
      </w:r>
      <w:proofErr w:type="gramEnd"/>
      <w:r>
        <w:t xml:space="preserve"> the Manager of Research and Outreach for the Center for American Progress’s Public Lands Project. Michael </w:t>
      </w:r>
      <w:proofErr w:type="spellStart"/>
      <w:r>
        <w:t>Conathan</w:t>
      </w:r>
      <w:proofErr w:type="spellEnd"/>
      <w:r>
        <w:t xml:space="preserve"> is the Director of Ocean Policy at the Center. Christy </w:t>
      </w:r>
      <w:proofErr w:type="spellStart"/>
      <w:r>
        <w:t>Goldfuss</w:t>
      </w:r>
      <w:proofErr w:type="spellEnd"/>
      <w:r>
        <w:t xml:space="preserve"> is the Public Lands Project Director at the Center. 12-6-</w:t>
      </w:r>
      <w:r w:rsidRPr="00726844">
        <w:rPr>
          <w:rStyle w:val="StyleStyleBold12pt"/>
        </w:rPr>
        <w:t>2012</w:t>
      </w:r>
      <w:r>
        <w:t xml:space="preserve"> “7 Ways that Looming Budget Cuts to Public Lands and Oceans Will Affect All Americans” </w:t>
      </w:r>
      <w:hyperlink r:id="rId111" w:history="1">
        <w:r w:rsidRPr="002A7B81">
          <w:rPr>
            <w:rStyle w:val="Hyperlink"/>
          </w:rPr>
          <w:t>http://americanprogress.org/issues/green/report/2012/12/06/47053/7-ways-that-looming-budget-cuts-to-public-lands-and-oceans-will-affect-all-americans/</w:t>
        </w:r>
      </w:hyperlink>
      <w:r>
        <w:t xml:space="preserve"> DA: 6/10/14</w:t>
      </w:r>
    </w:p>
    <w:p w:rsidR="00F80462" w:rsidRPr="00726844" w:rsidRDefault="00F80462" w:rsidP="00F80462"/>
    <w:p w:rsidR="00F80462" w:rsidRPr="00F80462" w:rsidRDefault="00F80462" w:rsidP="00F80462">
      <w:pPr>
        <w:rPr>
          <w:sz w:val="10"/>
        </w:rPr>
      </w:pPr>
      <w:r w:rsidRPr="00F80462">
        <w:rPr>
          <w:sz w:val="10"/>
        </w:rPr>
        <w:t xml:space="preserve">On January 2, 2013 a set of large, </w:t>
      </w:r>
      <w:r w:rsidRPr="00726844">
        <w:rPr>
          <w:rStyle w:val="StyleBoldUnderline"/>
        </w:rPr>
        <w:t>across-the-board spending cuts to</w:t>
      </w:r>
      <w:r w:rsidRPr="00F80462">
        <w:rPr>
          <w:sz w:val="10"/>
        </w:rPr>
        <w:t xml:space="preserve"> nearly all </w:t>
      </w:r>
      <w:r w:rsidRPr="00726844">
        <w:rPr>
          <w:rStyle w:val="StyleBoldUnderline"/>
        </w:rPr>
        <w:t>federal agencies is set</w:t>
      </w:r>
      <w:r w:rsidRPr="00F80462">
        <w:rPr>
          <w:sz w:val="10"/>
        </w:rPr>
        <w:t xml:space="preserve"> to take place in accordance with the Budget Control Act 2011. These massive slashes—known as the “fiscal showdown” or “sequestration”—are </w:t>
      </w:r>
      <w:r w:rsidRPr="00726844">
        <w:rPr>
          <w:rStyle w:val="StyleBoldUnderline"/>
        </w:rPr>
        <w:t>a direct result of</w:t>
      </w:r>
      <w:r w:rsidRPr="00F80462">
        <w:rPr>
          <w:sz w:val="10"/>
        </w:rPr>
        <w:t xml:space="preserve"> </w:t>
      </w:r>
      <w:r w:rsidRPr="00726844">
        <w:rPr>
          <w:rStyle w:val="Emphasis"/>
        </w:rPr>
        <w:t>conservatives in Congress</w:t>
      </w:r>
      <w:r w:rsidRPr="00F80462">
        <w:rPr>
          <w:sz w:val="10"/>
        </w:rPr>
        <w:t xml:space="preserve"> </w:t>
      </w:r>
      <w:r w:rsidRPr="00726844">
        <w:rPr>
          <w:rStyle w:val="StyleBoldUnderline"/>
        </w:rPr>
        <w:t>holding the American economy hostage</w:t>
      </w:r>
      <w:r w:rsidRPr="00F80462">
        <w:rPr>
          <w:sz w:val="10"/>
        </w:rPr>
        <w:t xml:space="preserve"> </w:t>
      </w:r>
      <w:r w:rsidRPr="00726844">
        <w:rPr>
          <w:rStyle w:val="StyleBoldUnderline"/>
        </w:rPr>
        <w:t>in</w:t>
      </w:r>
      <w:r w:rsidRPr="00F80462">
        <w:rPr>
          <w:sz w:val="10"/>
        </w:rPr>
        <w:t xml:space="preserve"> order to safeguard tax breaks for the wealthiest Americans. While much has been written and said about what this would do to the economy, health care, national security, and other major domestic programs, one relatively unexplored issue is the effect it would have on some of America’s most treasured assets: our oceans and public lands. </w:t>
      </w:r>
      <w:r w:rsidRPr="00726844">
        <w:rPr>
          <w:rStyle w:val="StyleBoldUnderline"/>
        </w:rPr>
        <w:t>The</w:t>
      </w:r>
      <w:r w:rsidRPr="00F80462">
        <w:rPr>
          <w:sz w:val="10"/>
        </w:rPr>
        <w:t xml:space="preserve"> fiscal showdown is the </w:t>
      </w:r>
      <w:r w:rsidRPr="00726844">
        <w:rPr>
          <w:rStyle w:val="StyleBoldUnderline"/>
        </w:rPr>
        <w:t xml:space="preserve">latest in a series of </w:t>
      </w:r>
      <w:r w:rsidRPr="00726844">
        <w:rPr>
          <w:rStyle w:val="Emphasis"/>
        </w:rPr>
        <w:t>budget conflicts</w:t>
      </w:r>
      <w:r w:rsidRPr="00F80462">
        <w:rPr>
          <w:sz w:val="10"/>
        </w:rPr>
        <w:t xml:space="preserve"> </w:t>
      </w:r>
      <w:r w:rsidRPr="00726844">
        <w:rPr>
          <w:rStyle w:val="StyleBoldUnderline"/>
        </w:rPr>
        <w:t>that have come to a head</w:t>
      </w:r>
      <w:r w:rsidRPr="00F80462">
        <w:rPr>
          <w:sz w:val="10"/>
        </w:rPr>
        <w:t xml:space="preserve"> over the last year. Because the Joint Select Committee on Deficit Reduction—the “super committee”—was unable to come to an agreement on how to address the deficit, massive, automatic cuts to federal programs will take place unless Congress agrees by year’s end on an alternative set of budgetary measures to replace sequestration. If they fail to do so, federal spending will be automatically slashed by $1.2 trillion from 2013 through 2021, with approximately $109 billion in cuts coming in fiscal year 2013. Despite the fact that Speaker of the House John Boehner (R-OH) offered a plan with $800 billion in new revenue, he has not outlined any specific or realistic path to get there and wants to lower tax rates—a plan that heads in the wrong direction. As a result, the country is now in a precarious situation. Only an eleventh-hour deal will prevent cuts that former Secretary of Defense Robert Gates—who served under both President George W. Bush and President Barack Obama—has said would have a “catastrophic effect” on national security. Sequestration’s impacts could be equally calamitous for the management of federal programs that safeguard American lives, fuel our economy, and provide treasured sites for rest and recreation. Sequestration will have a big—and negative—impact on land and ocean management agencies. Here’s how it’ll affect all Americans: Less accurate weather forecasts Slower energy development Fewer </w:t>
      </w:r>
      <w:proofErr w:type="spellStart"/>
      <w:r w:rsidRPr="00F80462">
        <w:rPr>
          <w:sz w:val="10"/>
        </w:rPr>
        <w:t>wildland</w:t>
      </w:r>
      <w:proofErr w:type="spellEnd"/>
      <w:r w:rsidRPr="00F80462">
        <w:rPr>
          <w:sz w:val="10"/>
        </w:rPr>
        <w:t xml:space="preserve"> firefighters Closures of national parks Fewer places to hunt Less fish on your table Diminished maritime safety and security Congressional Republicans are beginning to wake up to the reality that our financial woes cannot be solved simply by slashing spending—additional sources of revenue must be part of the equation. Several conservatives have recently broken ranks from GOP taxation task-master, lobbyist Grover </w:t>
      </w:r>
      <w:proofErr w:type="spellStart"/>
      <w:r w:rsidRPr="00F80462">
        <w:rPr>
          <w:sz w:val="10"/>
        </w:rPr>
        <w:t>Norquist</w:t>
      </w:r>
      <w:proofErr w:type="spellEnd"/>
      <w:r w:rsidRPr="00F80462">
        <w:rPr>
          <w:sz w:val="10"/>
        </w:rPr>
        <w:t xml:space="preserve">, who is most known for the pledge he convinced many in Congress to sign promising to reject any tax increases. Sen. Bob Corker (R-TN) recently suggested that he is not “obligated” to honor the pledge he made with </w:t>
      </w:r>
      <w:proofErr w:type="spellStart"/>
      <w:r w:rsidRPr="00F80462">
        <w:rPr>
          <w:sz w:val="10"/>
        </w:rPr>
        <w:t>Norquist</w:t>
      </w:r>
      <w:proofErr w:type="spellEnd"/>
      <w:r w:rsidRPr="00F80462">
        <w:rPr>
          <w:sz w:val="10"/>
        </w:rPr>
        <w:t xml:space="preserve"> to oppose tax increases. This is good news for the American people who enjoy government services—everything from a strong military to the interstate highway system to public education—because it means that an honest conversation about addressing the deficit that includes both new revenues and cuts can move forward. But </w:t>
      </w:r>
      <w:r w:rsidRPr="00726844">
        <w:rPr>
          <w:rStyle w:val="StyleBoldUnderline"/>
        </w:rPr>
        <w:t>unless more conservatives join</w:t>
      </w:r>
      <w:r w:rsidRPr="00F80462">
        <w:rPr>
          <w:sz w:val="10"/>
        </w:rPr>
        <w:t xml:space="preserve"> this trend, sequestration will be inevitable, in which case </w:t>
      </w:r>
      <w:r w:rsidRPr="00726844">
        <w:rPr>
          <w:rStyle w:val="StyleBoldUnderline"/>
        </w:rPr>
        <w:t>we are going to have to start making do without</w:t>
      </w:r>
      <w:r w:rsidRPr="00F80462">
        <w:rPr>
          <w:sz w:val="10"/>
        </w:rPr>
        <w:t xml:space="preserve"> some of these </w:t>
      </w:r>
      <w:r w:rsidRPr="00726844">
        <w:rPr>
          <w:rStyle w:val="StyleBoldUnderline"/>
        </w:rPr>
        <w:t>vital services</w:t>
      </w:r>
      <w:r w:rsidRPr="00F80462">
        <w:rPr>
          <w:sz w:val="10"/>
        </w:rPr>
        <w:t xml:space="preserve"> we now consider fundamental to our daily lives. In this issue brief, we examine seven key areas where federal land and ocean management agencies, such as the Department of the Interior and the National Oceanic and Atmospheric Administration, make critical investments on which Americans have come to depend and what cutting these agencies might mean, including: Less accurate weather forecasts Slower energy development Fewer </w:t>
      </w:r>
      <w:proofErr w:type="spellStart"/>
      <w:r w:rsidRPr="00F80462">
        <w:rPr>
          <w:sz w:val="10"/>
        </w:rPr>
        <w:t>wildland</w:t>
      </w:r>
      <w:proofErr w:type="spellEnd"/>
      <w:r w:rsidRPr="00F80462">
        <w:rPr>
          <w:sz w:val="10"/>
        </w:rPr>
        <w:t xml:space="preserve"> firefighters Closures of national parks Fewer places to hunt Less fish on our tables Diminished maritime safety and security Overall, the Office of Management and Budget predicted in a recent report that sequestration will cut $2.603 billion in fiscal year 2013 alone from the agencies that manage the hundreds of millions of acres of lands and oceans that belong to U.S. taxpayers. There is no doubt Americans will feel the impacts of such massive cuts. In particular, we will see reductions in many services provided by land and ocean management agencies such as weather satellites, firefighters, American-made energy, and hunting and fishing opportunities. Additionally—and perhaps most obviously—the cuts will likely cause some level of closure, if not complete closure, at many of our parks, seashores, and other cherished places. Losing funding for these critical services and infrastructure also reduces their tremendous value as job creators and economic drivers. Americans depend on our public lands and ocean management agencies in three crucial areas: Providing safety and security (weather forecasting, park rangers, firefighters, the Coast Guard, etc.) Enhancing economic contributions (the Department of the Interior leveraged $385 billion in economic activity such as oil and gas, mining, timber, grazing, and recreation in 2011) Preserving America’s shared history, heritage, and recreation opportunities (national parks, forests, seashores, and historic landmarks) Voters recognize the value of these services and by nearly a 3-to-1 margin oppose reducing conservation funds to balance the budget. A poll conducted by the Nature Conservancy determined that 74 percent of voters say that, “even with federal budget problems, funding for conservation should not be cut.” And in the 2012 election, voters across 21 states approved ballot measures raising $767 million for new parks and conservation initiatives. As these statistics clearly show, many citizens are willing to pay a little more in order to fund conservation and related programs. In order to continue providing these necessary services to the American people, congressional </w:t>
      </w:r>
      <w:r w:rsidRPr="00926B15">
        <w:rPr>
          <w:rStyle w:val="StyleBoldUnderline"/>
        </w:rPr>
        <w:t>Republicans</w:t>
      </w:r>
      <w:r w:rsidRPr="00F80462">
        <w:rPr>
          <w:sz w:val="10"/>
        </w:rPr>
        <w:t xml:space="preserve"> must put forward a realistic plan that embraces both revenue increases and spending cuts. Such an approach would maintain as much funding as possible for these critical and valued government programs. The cost to administer our lands and ocean agencies is a sound investment for Americans due to the economic and societal benefits they provide. </w:t>
      </w:r>
      <w:r w:rsidRPr="00926B15">
        <w:rPr>
          <w:rStyle w:val="StyleBoldUnderline"/>
        </w:rPr>
        <w:t>Attempting</w:t>
      </w:r>
      <w:r w:rsidRPr="00F80462">
        <w:rPr>
          <w:sz w:val="10"/>
        </w:rPr>
        <w:t xml:space="preserve"> </w:t>
      </w:r>
      <w:r w:rsidRPr="00926B15">
        <w:rPr>
          <w:rStyle w:val="StyleBoldUnderline"/>
        </w:rPr>
        <w:t>to balance the budget</w:t>
      </w:r>
      <w:r w:rsidRPr="00F80462">
        <w:rPr>
          <w:sz w:val="10"/>
        </w:rPr>
        <w:t xml:space="preserve"> and avoid the fiscal showdown simply </w:t>
      </w:r>
      <w:r w:rsidRPr="00926B15">
        <w:rPr>
          <w:rStyle w:val="StyleBoldUnderline"/>
        </w:rPr>
        <w:t>by cutting spending</w:t>
      </w:r>
      <w:r w:rsidRPr="00F80462">
        <w:rPr>
          <w:sz w:val="10"/>
        </w:rPr>
        <w:t xml:space="preserve"> without a plan to increase revenue </w:t>
      </w:r>
      <w:r w:rsidRPr="00926B15">
        <w:rPr>
          <w:rStyle w:val="StyleBoldUnderline"/>
        </w:rPr>
        <w:t>means</w:t>
      </w:r>
      <w:r w:rsidRPr="00F80462">
        <w:rPr>
          <w:sz w:val="10"/>
        </w:rPr>
        <w:t xml:space="preserve"> we will be less prepared for the next Hurricane Sandy. It means we will be unable to control massive wildfires as quickly as we can today. And it means we will have fewer places to hunt, fish, and relax. </w:t>
      </w:r>
      <w:r w:rsidRPr="00926B15">
        <w:rPr>
          <w:rStyle w:val="StyleBoldUnderline"/>
        </w:rPr>
        <w:t xml:space="preserve">Impact on </w:t>
      </w:r>
      <w:r w:rsidRPr="00F80462">
        <w:rPr>
          <w:sz w:val="10"/>
        </w:rPr>
        <w:t>public lands and</w:t>
      </w:r>
      <w:r w:rsidRPr="00926B15">
        <w:rPr>
          <w:rStyle w:val="StyleBoldUnderline"/>
        </w:rPr>
        <w:t xml:space="preserve"> oceans</w:t>
      </w:r>
      <w:r>
        <w:rPr>
          <w:rStyle w:val="StyleBoldUnderline"/>
        </w:rPr>
        <w:t xml:space="preserve"> </w:t>
      </w:r>
      <w:r w:rsidRPr="00F80462">
        <w:rPr>
          <w:sz w:val="10"/>
        </w:rPr>
        <w:t>T</w:t>
      </w:r>
      <w:r w:rsidRPr="00F80462">
        <w:rPr>
          <w:sz w:val="2"/>
          <w:szCs w:val="2"/>
        </w:rPr>
        <w:t xml:space="preserve">he White House Office of Management and Budget released a report in September determining that the “sequestration percentages for the non-defense function would be a reduction of 8.2 percent for discretionary appropriations and 7.6 percent for direct spending.” All of the cuts described in this issue brief are nondefense discretionary, except for one account in the Coast Guard that has a defense function and would receive a 9.4 percent cut totaling $50 million in fiscal year 2013. It is important to note that the Office of Management and Budget does not provide much specificity about how these cuts would be administered to individual programs within agencies. It lists them only in terms of high-level budget line items where appropriations are tracked. For example, the analysis shows that the National Park Service operations budget will lose $183 million, but it does not specify which services or which parks will bear the brunt of this reduction—those decisions are left to the agencies and departments themselves. It is therefore difficult to guess what sort of cuts the agencies might make—for example, which areas might close, which programs might end, how many jobs will be </w:t>
      </w:r>
      <w:proofErr w:type="gramStart"/>
      <w:r w:rsidRPr="00F80462">
        <w:rPr>
          <w:sz w:val="2"/>
          <w:szCs w:val="2"/>
        </w:rPr>
        <w:t>lost,</w:t>
      </w:r>
      <w:proofErr w:type="gramEnd"/>
      <w:r w:rsidRPr="00F80462">
        <w:rPr>
          <w:sz w:val="2"/>
          <w:szCs w:val="2"/>
        </w:rPr>
        <w:t xml:space="preserve"> and other details. Nevertheless, we can easily assume that cuts on such a massive scale will have a major impact on a number of fronts, and that Americans will feel them with regard to the services and values that the agencies provide. Less accurate weather forecasts One of the most important and evident investments that the federal government makes is in weather prediction. But sequestration could threaten the government’s ability to provide accurate weather forecasting by cutting the budget for the agency where weather prediction is housed. If this happens, Americans will get less precise daily weather reports and will suffer through less accurate natural disaster predictions for hurricanes, blizzards, droughts, tornadoes, and other weather events from the mundane to the catastrophic. The National Oceanic and Atmospheric Agency is the central agency for critical weather prediction resources. Its National Weather Service is the nation’s primary source of the data and analysis, forming the basis of everything from the forecasts you receive from meteorologists on the morning news to the National Hurricane Center’s storm-tracking capabilities to the long-term projections of global climate change. Even the Weather Channel’s forecasts come from this agency’s data. The United States is already falling behind other nations when it comes to forecasting capabilities. As accurate as the National Oceanic and Atmospheric Agency’s predictions of the track of Hurricane Sandy proved to be, European models predicted its landfall days before U.S. models did. As a result, when meteorologists sought to predict the arrival and intensity of the large storm that slammed into the New York/New Jersey area less than a week after Sandy, they frequently referenced the European model’s predictions to lend more credibility to their reports. Even though our domestic weather prediction capabilities trail the Europeans in many capacities, sequestration’s 8.2 percent cut would make them even worse. One specific example involves the ongoing effort to replace our nation’s aging weather monitoring satellites. The Government Accountability Office predicted that even at current spending levels, to buy replacement satellites, “there will likely be a gap in satellite data lasting 17 to 53 months”—the time it takes the old satellite to shut down and when its replacement can come online. During this time, the accuracy of advance warnings of impending weather disasters such as hurricanes and blizzards could decline by as much as 50 percent. The National Oceanic and Atmospheric Agency’s “Procurement, Acquisition, and Construction” account would face a $149 million reduction, according to the Office of Management and Budget’s projections. This would almost certainly extend the amount of time the country will have to get by with lower-quality storm predictions and warnings, potentially causing more damage and fatalities due to inaccurate weather prediction. Slower energy development Energy development is an important and legitimate use of our lands and oceans. Both onshore lands and the Outer Continental Shelf (lands owned by the U.S. that are underwater offshore) provide substantial natural resources used for energy. In fact, 32 percent of the oil, 21 percent of the natural gas, and 43 percent of the coal produced in the United States comes from federal lands and waters. Sequestration, however, could potentially hinder government agencies from planning, studying, and permitting</w:t>
      </w:r>
      <w:r w:rsidRPr="00F80462">
        <w:rPr>
          <w:sz w:val="10"/>
        </w:rPr>
        <w:t xml:space="preserve"> this energy development by limiting their resources and available staff. Public lands and oceans also offer significant opportunities for renewable energy development. Recently, the Department of the Interior announced that it had approved 10,000 megawatts of solar, wind, and geothermal energy on public lands, more than all previous administrations combined. The agency is also making progress when it comes to offshore wind development. The Cape Wind project has received all its permits and is preparing to begin construction on the country’s first offshore wind farm, in Massachusetts’ Nantucket Sound. And after completing the first phase of its “Smart from the Start” initiative, which identifies areas off the Atlantic coast that will be offered to developers, the agency issued its first lease under the program in October. But all of this progress could be drastically slowed under sequestration. Land and </w:t>
      </w:r>
      <w:r w:rsidRPr="00926B15">
        <w:rPr>
          <w:rStyle w:val="StyleBoldUnderline"/>
        </w:rPr>
        <w:t>ocean management agencies</w:t>
      </w:r>
      <w:r w:rsidRPr="00F80462">
        <w:rPr>
          <w:sz w:val="10"/>
        </w:rPr>
        <w:t xml:space="preserve"> </w:t>
      </w:r>
      <w:r w:rsidRPr="00926B15">
        <w:rPr>
          <w:rStyle w:val="Emphasis"/>
        </w:rPr>
        <w:t>face cuts to the programs</w:t>
      </w:r>
      <w:r w:rsidRPr="00F80462">
        <w:rPr>
          <w:sz w:val="10"/>
        </w:rPr>
        <w:t xml:space="preserve"> t</w:t>
      </w:r>
      <w:r w:rsidRPr="00F80462">
        <w:rPr>
          <w:sz w:val="2"/>
          <w:szCs w:val="2"/>
        </w:rPr>
        <w:t xml:space="preserve">hat allow them to plan for, study, permit, and help build fossil fuel and renewable energy projects on an efficient timeline. This means projects will take longer to get approved and set up, delaying the process of energy development and in some cases potentially stopping it completely. The stalling of energy development from our own public lands and oceans will also mean a greater reliance on foreign energy sources—an outcome we’ve been trying to get away from for years. Specifically, the Department of the Interior’s Bureau of Land Management faces an $85 million cut to its “Management of Lands and Resources” account in fiscal year 2013 alone. Part of this account is devoted to energy and minerals management, including permit processing and environmental analyses of energy projects. The Department’s Fish and Wildlife Service also has funds that allow it to study the impacts of energy development on species and habitats, but the account that is in part devoted to this purpose—“Resource Management”—will be slashed by $105 million in 2013 under sequestration. These types of cuts could delay the environmental review process, making it more difficult for renewable energy projects on public lands to actually get off the ground. In terms of offshore energy development, the Bureau of Ocean Energy Management will be cut by $13 million in fiscal year 2013 if the sequester moves forward. This agency manages exploration, science, leasing, permitting, and development of offshore energy resources, both fossil and renewable. Such a large cut to this agency’s budget could slow down the recent progress made on offshore wind energy development on the Outer Continental Shelf. Additionally, offshore drilling safety could be compromised by the fiscal showdown. The Office of Management and Budget notes that the agency that oversees offshore oil and gas rigs to ensure safety and environmental standards—the Bureau of Safety and Environmental Enforcement—is slated to be slashed by $16 million altogether in fiscal year 2013. As this agency noted in its budget justification: The bureau conducts thousands of inspections of OCS [Outer Continental Shelf] facilities and operations—covering tens of thousands of safety and pollution prevention components—to prevent offshore accidents and spills and to ensure a safe working environment. The bureau strives to conduct annual inspections of all oil and gas operations on the OCS, while focusing an increasing proportion of resources on the highest risk operations in order to examine safety equipment designed to prevent blowouts, fires, spills, and other major accidents. A $16 million cut to these operations could be dangerous for worker safety and well-being, as well as that of the ecosystems, communities, and businesses that rely on a healthy ocean. Further reductions to the budget of the U.S. Coast Guard, which serves as the first responder in the event of an oil spill, could also affect its ability to respond to emergencies and are detailed later in this report. Fewer </w:t>
      </w:r>
      <w:proofErr w:type="spellStart"/>
      <w:r w:rsidRPr="00F80462">
        <w:rPr>
          <w:sz w:val="2"/>
          <w:szCs w:val="2"/>
        </w:rPr>
        <w:t>wildland</w:t>
      </w:r>
      <w:proofErr w:type="spellEnd"/>
      <w:r w:rsidRPr="00F80462">
        <w:rPr>
          <w:sz w:val="2"/>
          <w:szCs w:val="2"/>
        </w:rPr>
        <w:t xml:space="preserve"> firefighters </w:t>
      </w:r>
      <w:proofErr w:type="gramStart"/>
      <w:r w:rsidRPr="00F80462">
        <w:rPr>
          <w:sz w:val="2"/>
          <w:szCs w:val="2"/>
        </w:rPr>
        <w:t>Our</w:t>
      </w:r>
      <w:proofErr w:type="gramEnd"/>
      <w:r w:rsidRPr="00F80462">
        <w:rPr>
          <w:sz w:val="2"/>
          <w:szCs w:val="2"/>
        </w:rPr>
        <w:t xml:space="preserve"> land management agencies also make critical investments in fighting forest and </w:t>
      </w:r>
      <w:proofErr w:type="spellStart"/>
      <w:r w:rsidRPr="00F80462">
        <w:rPr>
          <w:sz w:val="2"/>
          <w:szCs w:val="2"/>
        </w:rPr>
        <w:t>wildland</w:t>
      </w:r>
      <w:proofErr w:type="spellEnd"/>
      <w:r w:rsidRPr="00F80462">
        <w:rPr>
          <w:sz w:val="2"/>
          <w:szCs w:val="2"/>
        </w:rPr>
        <w:t xml:space="preserve"> fires. This year saw devastating fires on both private and public lands but was particularly bad for national forests—a fire in the Gila National Forest, for example, was New Mexico’s largest-ever fire. And the National Interagency Fire Center has determined the amount of acreage burned by wildfires has been increasing in recent decades. Land management agencies provide first-responder resources and capacity in terms of firefighters, equipment, and critical funding for fighting these blazes. They help keep American families safe in times of need, particularly those whose homes are close to wild places. But the U.S. Forest Service faces tremendous cuts to its firefighting capabilities under sequestration. Its “</w:t>
      </w:r>
      <w:proofErr w:type="spellStart"/>
      <w:r w:rsidRPr="00F80462">
        <w:rPr>
          <w:sz w:val="2"/>
          <w:szCs w:val="2"/>
        </w:rPr>
        <w:t>Wildland</w:t>
      </w:r>
      <w:proofErr w:type="spellEnd"/>
      <w:r w:rsidRPr="00F80462">
        <w:rPr>
          <w:sz w:val="2"/>
          <w:szCs w:val="2"/>
        </w:rPr>
        <w:t xml:space="preserve"> Fire Management” account, which funds preparedness, fire suppression, hazardous-fuels removal, restoration, and state fire assistance, among other things, is slated to be cut by $172 million in fiscal year 2013 if the sequester moves forward. Additionally, the Department of the Interior’s “</w:t>
      </w:r>
      <w:proofErr w:type="spellStart"/>
      <w:r w:rsidRPr="00F80462">
        <w:rPr>
          <w:sz w:val="2"/>
          <w:szCs w:val="2"/>
        </w:rPr>
        <w:t>Wildland</w:t>
      </w:r>
      <w:proofErr w:type="spellEnd"/>
      <w:r w:rsidRPr="00F80462">
        <w:rPr>
          <w:sz w:val="2"/>
          <w:szCs w:val="2"/>
        </w:rPr>
        <w:t xml:space="preserve"> Fire Management” account faces a $46 million cut next year. The department also funds the “FLAME Wildfire Suppression Reserve Fund,” which will be cut by $7 million under sequestration. In total, funding for </w:t>
      </w:r>
      <w:proofErr w:type="spellStart"/>
      <w:r w:rsidRPr="00F80462">
        <w:rPr>
          <w:sz w:val="2"/>
          <w:szCs w:val="2"/>
        </w:rPr>
        <w:t>wildland</w:t>
      </w:r>
      <w:proofErr w:type="spellEnd"/>
      <w:r w:rsidRPr="00F80462">
        <w:rPr>
          <w:sz w:val="2"/>
          <w:szCs w:val="2"/>
        </w:rPr>
        <w:t xml:space="preserve"> fire prevention and assistance at the land management agencies will be cut by $225 million. Without such funding, not only will Americans’ property and lives be more at risk, but special places such as national forests and national parks will be less resilient in the face of future fires. Closures of national parks National parks—often referred to as America’s best idea—are well-loved and protect our natural, cultural, and historical heritage. In addition to famous national parks such as Yellowstone and the Grand Canyon, the 398 national park units managed by the National Park Service range from Cape Cod National Seashore to the Apostle Islands National Lakeshore to the Flight 93 National Memorial. And yet many, if not all, of these national park units would face budgetary impacts under sequestration. These could include park closures, fewer visitor resources including educational programs, and a reduction in park staff such as rangers who help with upkeep on these sites. Combined, all of these changes could lead to far worse visitor experiences at national parks, making them less desirable vacation destinations for American and international tourists. Specifically, the Office of Management and Budget determined that the National Park Service as a whole faces a $218 million cut in fiscal year 2013. As seen in the chart below, the majority of this cut is in the “Operation of the National Park System” account, which funds programs such as protection of resources, law enforcement and park rangers, visitor services like education and interpretation, and maintenance such as trail construction and campgrounds. Potential cuts to the national Park Service in fiscal year 2013 The “Operation of the National Park System” account also contains much of the funding for agency staff—in fiscal year 2012 nearly all of the funds to pay the National Park Service’s employees were housed in this account. An 8.2 percent—or $183 million—cut to the “Operation of the National Park System” account could cripple some of the most important functions of the National Park Service, which was already facing a decreasing budget and a serious maintenance backlog. While it is difficult to know for sure what exactly would be cut due to lack of information from the agency, the National Parks Conservation Association speculates that these cuts would “very likely lead to the furloughing—or indefinite closure—of national parks. A cut of this magnitude would also likely lead to the loss of many park rangers, particularly during the busy visiting season.” The organization also warned that cuts of this magnitude could lead to park closures and calculated that an approximately 8 percent cut would be equivalent to closing up to 200 national park units with the smallest operating budgets, closing 150 parks with low visitation rates, or closing a handful of large and famous parks such as the National Mall and Memorials, Yellowstone, Yosemite, and Gateway National Recreation Area. In addition to the fact that visitors may not be able to see these places, their closures could also lead to declines in revenue and even jobs—the National Park Service stimulated $31 billion in economic contributions and 258,000 jobs in 2011. Fewer places to hunt America’s lands and oceans also provide important opportunities for recreation, including hunting and fishing. Many of the areas that are open to these activities also provide </w:t>
      </w:r>
      <w:proofErr w:type="spellStart"/>
      <w:r w:rsidRPr="00F80462">
        <w:rPr>
          <w:sz w:val="2"/>
          <w:szCs w:val="2"/>
        </w:rPr>
        <w:t>nonwildlife</w:t>
      </w:r>
      <w:proofErr w:type="spellEnd"/>
      <w:r w:rsidRPr="00F80462">
        <w:rPr>
          <w:sz w:val="2"/>
          <w:szCs w:val="2"/>
        </w:rPr>
        <w:t xml:space="preserve">-related recreation opportunities such as hiking, camping, boating, and off-road vehicle use. Not only are these areas important places to play, they also are important economic drivers: A recent report from the U.S. Fish and Wildlife Service found that more than 37 million Americans hunted or fished in 2011, contributing billions of dollars to the economy. A number of agencies that oversee recreational hunting and fishing face budgetary cuts. The Bureau of Land Management, for example, manages 256 million acres of public lands, much of which is open to sportsmen. The agency’s largest budget line item is “Management of Lands and Resources,” which includes nearly all of its funds to manage wildlife and fisheries, wilderness, and other recreation resources. And yet the Office of Management and Budget predicts this account will see an $85 million cut in fiscal year 2013. The U.S. Fish and Wildlife Service also has an vital role in providing hunting and fishing opportunities because it funds wildlife programs and manages the national wildlife refuges that serve as fish and game habitats. The “Resource Management” account in its budget houses operations such as visitor services, law enforcement, refuge maintenance, habitat conservation, and national fish-hatchery operations. This account would see a $105 million cut in fiscal year 2013, according to the Office of Management and Budget. The North American Wetlands Conservation Fund, which provides federal grants to restore wetlands for fish and wildlife, would be cut by $3 million, while the Federal Aid in Wildlife Restoration program (Pittman-Robinson), which provides federal funds to states for wildlife management and restoration, would be cut by $31 million. The Forest Service also faces cuts that would impair its ability to provide American sportsmen with recreation opportunities. Its “National Forest System” account, which would be cut by $129 million, funds priorities such as forest restoration, which provides new places to hunt and fish; planning in order to manage recreation opportunities; and an entire account devoted to “Recreation, Heritage, and Wilderness.” In addition, its “Forest and Rangeland Research” line item, which has a small subaccount for “Recreation Research and Development,” would be cut by $24 million, and the “State and Private Forestry” account, which provides funds for open space conservation and new protected areas, would be cut by $21 million. While it is unclear exactly which programs will be cut at each of these agencies—we have merely predicted potential implications of budget cuts—there is little doubt that cuts would impact the hunting and fishing experience that Americans currently enjoy. And cuts of this magnitude could potentially lead to a decline in the quality of wildlife habitat, fewer places that are protected for their hunting and fishing values, less law enforcement, poorly maintained hiking trails, deterioration of visitor facilities, fewer education programs, unprocessed hunting and access permits, and the basic disintegration of visitor experiences overall—all of which means less revenue. Less fish on your table America’s saltwater fisheries, both commercial and recreational, are managed by the [NOAA] National Oceanic and Atmospheric Agency’s National Marine Fisheries Service. Despite an onerous and costly legal mandate to end overfishing in U.S. waters and set strict science-based annual catch limits in all fisheries beginning in 2011, this service’s budget has already declined by more than 10 percent from an all-time high of $1 billion in 2010 to $895 million for fiscal year 2012. The National Oceanic and Atmospheric Agency’s “Operations, Research, and Facilities” account—which includes funding for day-to-day operations of the National Marine Fisheries Service—will be cut by 8.2 percent if sequestration occurs. If the Office of Management and Budget applies that reduction equally across </w:t>
      </w:r>
      <w:proofErr w:type="gramStart"/>
      <w:r w:rsidRPr="00F80462">
        <w:rPr>
          <w:sz w:val="2"/>
          <w:szCs w:val="2"/>
        </w:rPr>
        <w:t>all the</w:t>
      </w:r>
      <w:proofErr w:type="gramEnd"/>
      <w:r w:rsidRPr="00F80462">
        <w:rPr>
          <w:sz w:val="2"/>
          <w:szCs w:val="2"/>
        </w:rPr>
        <w:t xml:space="preserve"> agency’s departments, that would mean a further reduction of $73 million from the National Marine Fisheries Service, on top of the 10 percent cut this year. These cuts could have major impacts on getting fish to our kitchen tables. No matter how the sequestration cuts end up being distributed, they will mean the agency’s fisheries scientists will have fewer resources with which to carry out research that informs the fishery stock assessments on which catch limits are based. If scientists know less, they will have to be more conservative with catch limits to ensure overfishing does not occur. This means fishermen will be forced to catch less, leading directly to fewer recreational opportunities, less fish in the marketplace, and a loss of revenue to coastal businesses and communities. The cuts will also have impacts on jobs because fishing in U.S. oceans is a massive economic driver in coastal regions. Saltwater anglers spent $19.5 billion in 2009, according to National Oceanic and Atmospheric Agency estimates, and the recreational fishing industry was directly responsible for more than 300,000 jobs (these figures do not include costs such as hotel rooms, meals, travel, and other services). This same report found that commercial fisheries accounted for more than 1 million jobs and more than $116 billion in sales impacts. Members of the House of Representatives’ Appropriations Committee stated in a report on the 2012 budget for the federal government’s “Commerce, Justice, and Science” account that, “Healthy levels of investment in [fisheries] scientific research are the key to long-term economic growth.” And yet the legislation accompanying that report still slashed more than $200 million from the president’s recommended budget. Sequestration will cut even more. Diminished ocean safety On October 28, amid Hurricane Sandy’s 30-foot waves and wind gusts of up to 70 miles per hour, the tall ship Bounty began to founder about 90 miles off the North Carolina coast. As the 16 crew members were forced to abandon ship, the U.S. Coast Guard went to work, launching two helicopters into the teeth of the storm. Tragically, the ocean claimed the lives of the ship’s captain and one of its crewmembers, but just a few hours after receiving the distress call, the 14 other crewmembers were safely on shore. </w:t>
      </w:r>
      <w:proofErr w:type="gramStart"/>
      <w:r w:rsidRPr="00F80462">
        <w:rPr>
          <w:sz w:val="2"/>
          <w:szCs w:val="2"/>
        </w:rPr>
        <w:t>All in a day’s work.</w:t>
      </w:r>
      <w:proofErr w:type="gramEnd"/>
      <w:r w:rsidRPr="00F80462">
        <w:rPr>
          <w:sz w:val="2"/>
          <w:szCs w:val="2"/>
        </w:rPr>
        <w:t xml:space="preserve"> </w:t>
      </w:r>
      <w:r w:rsidRPr="00F80462">
        <w:rPr>
          <w:rStyle w:val="StyleBoldUnderline"/>
        </w:rPr>
        <w:t>Despite</w:t>
      </w:r>
      <w:r w:rsidRPr="00F80462">
        <w:rPr>
          <w:sz w:val="10"/>
        </w:rPr>
        <w:t xml:space="preserve"> </w:t>
      </w:r>
      <w:r w:rsidRPr="00F80462">
        <w:rPr>
          <w:rStyle w:val="StyleBoldUnderline"/>
        </w:rPr>
        <w:t>the Coast Guard’s high-profile,</w:t>
      </w:r>
      <w:r w:rsidRPr="00F80462">
        <w:rPr>
          <w:sz w:val="10"/>
        </w:rPr>
        <w:t xml:space="preserve"> action-movie-worthy </w:t>
      </w:r>
      <w:r w:rsidRPr="00F80462">
        <w:rPr>
          <w:rStyle w:val="StyleBoldUnderline"/>
        </w:rPr>
        <w:t>heroics</w:t>
      </w:r>
      <w:r w:rsidRPr="00F80462">
        <w:rPr>
          <w:sz w:val="10"/>
        </w:rPr>
        <w:t xml:space="preserve"> such as the Bounty rescue or the remarkable efforts to pluck thousands of stranded New Orleans residents from rooftops during and after Hurricane Katrina, </w:t>
      </w:r>
      <w:r w:rsidRPr="00F80462">
        <w:rPr>
          <w:rStyle w:val="StyleBoldUnderline"/>
        </w:rPr>
        <w:t>the fifth branch of our armed services</w:t>
      </w:r>
      <w:r w:rsidRPr="00F80462">
        <w:rPr>
          <w:sz w:val="10"/>
        </w:rPr>
        <w:t xml:space="preserve"> </w:t>
      </w:r>
      <w:r w:rsidRPr="00F80462">
        <w:rPr>
          <w:rStyle w:val="Emphasis"/>
        </w:rPr>
        <w:t>largely toils in anonymity</w:t>
      </w:r>
      <w:r w:rsidRPr="00F80462">
        <w:rPr>
          <w:sz w:val="10"/>
        </w:rPr>
        <w:t xml:space="preserve">. But since the Coast Guard was shifted into the newly created Department of Homeland Security in the departmental reshuffling following the 9/11 attacks, its suite of missions has increased dramatically. In addition to carrying out search-and-rescue activities, patrolling our maritime boundaries to prevent narcotics and illegal immigrants smuggling, enforcing fisheries regulations, and coordinating response to offshore pollution events such as the BP oil spill, one of the service’s core missions is now protecting our maritime border from threats including that of a terrorist attack. Sequestration will only reduce the Coast Guard’s capacity to accomplish all of these tasks effectively. Meanwhile, </w:t>
      </w:r>
      <w:r w:rsidRPr="00F80462">
        <w:rPr>
          <w:rStyle w:val="StyleBoldUnderline"/>
        </w:rPr>
        <w:t>the</w:t>
      </w:r>
      <w:r w:rsidRPr="00F80462">
        <w:rPr>
          <w:sz w:val="10"/>
        </w:rPr>
        <w:t xml:space="preserve"> ships the </w:t>
      </w:r>
      <w:r w:rsidRPr="00F80462">
        <w:rPr>
          <w:rStyle w:val="StyleBoldUnderline"/>
        </w:rPr>
        <w:t>Coast Guard</w:t>
      </w:r>
      <w:r w:rsidRPr="00F80462">
        <w:rPr>
          <w:sz w:val="10"/>
        </w:rPr>
        <w:t xml:space="preserve"> uses to carry out its vital missions </w:t>
      </w:r>
      <w:r w:rsidRPr="00F80462">
        <w:rPr>
          <w:rStyle w:val="StyleBoldUnderline"/>
        </w:rPr>
        <w:t>are literally rusting</w:t>
      </w:r>
      <w:r w:rsidRPr="00F80462">
        <w:rPr>
          <w:sz w:val="10"/>
        </w:rPr>
        <w:t xml:space="preserve"> beneath their feet. High Endurance Cutters—such as the 368-foot Gallatin, which led the search for the Bounty’s missing captain in the days after the rescue—are on average 43 years old and their age is showing. According to the Government Accountability Office, the eight Cutters in the Coast Guard fleet together lost 528 operational days in 2011 alone due to unscheduled maintenance issues. The report went on to state that 10 of the 12 vessels deployed to Haiti in the aftermath of the 2010 earthquake experienced “severe failures of parts or systems, which diminished their availability to deliver emergency aid and perform medical evacuations.” As Shell and other oil </w:t>
      </w:r>
      <w:proofErr w:type="gramStart"/>
      <w:r w:rsidRPr="00F80462">
        <w:rPr>
          <w:sz w:val="10"/>
        </w:rPr>
        <w:t>companies</w:t>
      </w:r>
      <w:proofErr w:type="gramEnd"/>
      <w:r w:rsidRPr="00F80462">
        <w:rPr>
          <w:sz w:val="10"/>
        </w:rPr>
        <w:t xml:space="preserve"> look to expand oil drilling operations in the Arctic Ocean, the Coast Guard currently has just one functional icebreaking ship, with no plans to build any more. This is important because the Coast Guard is responsible for overseeing drilling safety operations, and needs infrastructure like icebreakers in case of a spill or other disaster. By contrast, Russia, which already operates seven nuclear-powered icebreakers, recently announced plans to build 30 more ships by 2030—and three more by 2015. The sequestration process will have significant negative ramifications for both </w:t>
      </w:r>
      <w:r w:rsidRPr="00F80462">
        <w:rPr>
          <w:rStyle w:val="StyleBoldUnderline"/>
        </w:rPr>
        <w:t xml:space="preserve">the Coast Guard’s </w:t>
      </w:r>
      <w:r w:rsidRPr="00F80462">
        <w:rPr>
          <w:sz w:val="10"/>
        </w:rPr>
        <w:t xml:space="preserve">effort to build new ships to replace their aging fleet and for the service’s day-to-day operations. The deal would slash nearly half a billion dollars from the Coast Guard budget, which Republicans and Democrats alike agree is already too thin. The </w:t>
      </w:r>
      <w:r w:rsidRPr="00F80462">
        <w:rPr>
          <w:rStyle w:val="StyleBoldUnderline"/>
        </w:rPr>
        <w:t>reductions will include $247 million from the “Operating Expenses</w:t>
      </w:r>
      <w:r w:rsidRPr="00F80462">
        <w:rPr>
          <w:sz w:val="10"/>
        </w:rPr>
        <w:t xml:space="preserve">” account, and $115 million from the “Acquisition, Construction, and Improvements”—the former account pays for Coast Guard personnel and missions, and the latter for the construction of new ships and aircraft. </w:t>
      </w:r>
      <w:r w:rsidRPr="00F80462">
        <w:rPr>
          <w:rStyle w:val="StyleBoldUnderline"/>
        </w:rPr>
        <w:t>These</w:t>
      </w:r>
      <w:r w:rsidRPr="00F80462">
        <w:rPr>
          <w:sz w:val="10"/>
        </w:rPr>
        <w:t xml:space="preserve"> cuts will </w:t>
      </w:r>
      <w:r w:rsidRPr="00F80462">
        <w:rPr>
          <w:rStyle w:val="StyleBoldUnderline"/>
        </w:rPr>
        <w:t>result</w:t>
      </w:r>
      <w:r w:rsidRPr="00F80462">
        <w:rPr>
          <w:sz w:val="10"/>
        </w:rPr>
        <w:t xml:space="preserve"> </w:t>
      </w:r>
      <w:r w:rsidRPr="00F80462">
        <w:rPr>
          <w:rStyle w:val="StyleBoldUnderline"/>
        </w:rPr>
        <w:t>in</w:t>
      </w:r>
      <w:r w:rsidRPr="00F80462">
        <w:rPr>
          <w:sz w:val="10"/>
        </w:rPr>
        <w:t xml:space="preserve"> </w:t>
      </w:r>
      <w:r w:rsidRPr="00F80462">
        <w:rPr>
          <w:rStyle w:val="StyleBoldUnderline"/>
        </w:rPr>
        <w:t>decreased</w:t>
      </w:r>
      <w:r w:rsidRPr="00F80462">
        <w:rPr>
          <w:sz w:val="10"/>
        </w:rPr>
        <w:t xml:space="preserve"> homeland security and </w:t>
      </w:r>
      <w:r w:rsidRPr="00F80462">
        <w:rPr>
          <w:rStyle w:val="StyleBoldUnderline"/>
        </w:rPr>
        <w:t>maritime safety</w:t>
      </w:r>
      <w:r w:rsidRPr="00F80462">
        <w:rPr>
          <w:sz w:val="10"/>
        </w:rPr>
        <w:t xml:space="preserve"> for all Americans.</w:t>
      </w:r>
    </w:p>
    <w:p w:rsidR="000160B5" w:rsidRPr="000160B5" w:rsidRDefault="00C83E88" w:rsidP="00C83E88">
      <w:pPr>
        <w:pStyle w:val="Heading4"/>
      </w:pPr>
      <w:r>
        <w:lastRenderedPageBreak/>
        <w:t>Coast Guard funding controversial – massive cuts in funding and no Congressional support</w:t>
      </w:r>
    </w:p>
    <w:p w:rsidR="000160B5" w:rsidRDefault="000160B5" w:rsidP="000160B5">
      <w:r w:rsidRPr="000160B5">
        <w:rPr>
          <w:rStyle w:val="StyleStyleBold12pt"/>
        </w:rPr>
        <w:t xml:space="preserve"> Aviation Week</w:t>
      </w:r>
      <w:r>
        <w:t xml:space="preserve"> 7-8-</w:t>
      </w:r>
      <w:r w:rsidRPr="000160B5">
        <w:rPr>
          <w:rStyle w:val="StyleStyleBold12pt"/>
        </w:rPr>
        <w:t>2013</w:t>
      </w:r>
      <w:r>
        <w:t xml:space="preserve"> “U.S. Coast Guard Patrol Aircraft May Fall </w:t>
      </w:r>
      <w:proofErr w:type="gramStart"/>
      <w:r>
        <w:t>To</w:t>
      </w:r>
      <w:proofErr w:type="gramEnd"/>
      <w:r>
        <w:t xml:space="preserve"> Cuts” </w:t>
      </w:r>
      <w:hyperlink r:id="rId112" w:history="1">
        <w:r w:rsidRPr="002A7B81">
          <w:rPr>
            <w:rStyle w:val="Hyperlink"/>
          </w:rPr>
          <w:t>http://aviationweek.com/awin/us-coast-guard-patrol-aircraft-may-fall-cuts</w:t>
        </w:r>
      </w:hyperlink>
      <w:r>
        <w:t xml:space="preserve"> DA: 6/9/14</w:t>
      </w:r>
    </w:p>
    <w:p w:rsidR="000160B5" w:rsidRPr="000160B5" w:rsidRDefault="000160B5" w:rsidP="000160B5"/>
    <w:p w:rsidR="000160B5" w:rsidRPr="00C83E88" w:rsidRDefault="000160B5" w:rsidP="000160B5">
      <w:pPr>
        <w:rPr>
          <w:sz w:val="12"/>
        </w:rPr>
      </w:pPr>
      <w:r w:rsidRPr="00827A18">
        <w:rPr>
          <w:rStyle w:val="StyleBoldUnderline"/>
        </w:rPr>
        <w:t>For the</w:t>
      </w:r>
      <w:r w:rsidRPr="00C83E88">
        <w:rPr>
          <w:sz w:val="12"/>
        </w:rPr>
        <w:t xml:space="preserve"> U.S. </w:t>
      </w:r>
      <w:r w:rsidRPr="00827A18">
        <w:rPr>
          <w:rStyle w:val="StyleBoldUnderline"/>
        </w:rPr>
        <w:t>Coast Guard, it is the beginning of the end</w:t>
      </w:r>
      <w:r w:rsidRPr="00C83E88">
        <w:rPr>
          <w:sz w:val="12"/>
        </w:rPr>
        <w:t>— and not in a good way—</w:t>
      </w:r>
      <w:r w:rsidRPr="00827A18">
        <w:rPr>
          <w:rStyle w:val="StyleBoldUnderline"/>
        </w:rPr>
        <w:t xml:space="preserve">as it eyes a </w:t>
      </w:r>
      <w:r w:rsidRPr="00827A18">
        <w:rPr>
          <w:rStyle w:val="Emphasis"/>
        </w:rPr>
        <w:t>massive</w:t>
      </w:r>
      <w:r w:rsidRPr="00C83E88">
        <w:rPr>
          <w:sz w:val="12"/>
        </w:rPr>
        <w:t xml:space="preserve"> proposed </w:t>
      </w:r>
      <w:r w:rsidRPr="00827A18">
        <w:rPr>
          <w:rStyle w:val="Emphasis"/>
        </w:rPr>
        <w:t>cut</w:t>
      </w:r>
      <w:r w:rsidRPr="00C83E88">
        <w:rPr>
          <w:sz w:val="12"/>
        </w:rPr>
        <w:t xml:space="preserve"> to its long-struggling recapitalization efforts.</w:t>
      </w:r>
      <w:r w:rsidR="00C83E88" w:rsidRPr="00C83E88">
        <w:rPr>
          <w:sz w:val="12"/>
        </w:rPr>
        <w:t xml:space="preserve"> </w:t>
      </w:r>
      <w:r w:rsidRPr="00C83E88">
        <w:rPr>
          <w:sz w:val="12"/>
        </w:rPr>
        <w:t>And for one major European aerospace company, EADS, it also could be the second of a one-two punch from Washington this year that challenges its long-running desire to break into the top level of U.S. defense contractors.</w:t>
      </w:r>
      <w:r w:rsidR="00C83E88" w:rsidRPr="00C83E88">
        <w:rPr>
          <w:sz w:val="12"/>
        </w:rPr>
        <w:t xml:space="preserve"> </w:t>
      </w:r>
      <w:r w:rsidRPr="00C83E88">
        <w:rPr>
          <w:sz w:val="12"/>
        </w:rPr>
        <w:t xml:space="preserve">Since the late 1990s, </w:t>
      </w:r>
      <w:r w:rsidRPr="00827A18">
        <w:rPr>
          <w:rStyle w:val="StyleBoldUnderline"/>
        </w:rPr>
        <w:t>the</w:t>
      </w:r>
      <w:r w:rsidRPr="00C83E88">
        <w:rPr>
          <w:sz w:val="12"/>
        </w:rPr>
        <w:t xml:space="preserve"> fifth U.S. </w:t>
      </w:r>
      <w:r w:rsidRPr="00827A18">
        <w:rPr>
          <w:rStyle w:val="StyleBoldUnderline"/>
        </w:rPr>
        <w:t>armed service</w:t>
      </w:r>
      <w:r w:rsidRPr="00C83E88">
        <w:rPr>
          <w:sz w:val="12"/>
        </w:rPr>
        <w:t xml:space="preserve">—seemingly </w:t>
      </w:r>
      <w:r w:rsidRPr="00827A18">
        <w:rPr>
          <w:rStyle w:val="StyleBoldUnderline"/>
        </w:rPr>
        <w:t>always</w:t>
      </w:r>
      <w:r w:rsidRPr="00C83E88">
        <w:rPr>
          <w:sz w:val="12"/>
        </w:rPr>
        <w:t xml:space="preserve"> the </w:t>
      </w:r>
      <w:r w:rsidRPr="00C83E88">
        <w:rPr>
          <w:rStyle w:val="Emphasis"/>
        </w:rPr>
        <w:t>last to be considered</w:t>
      </w:r>
      <w:r w:rsidRPr="00C83E88">
        <w:rPr>
          <w:sz w:val="12"/>
        </w:rPr>
        <w:t xml:space="preserve"> </w:t>
      </w:r>
      <w:r w:rsidRPr="00827A18">
        <w:rPr>
          <w:rStyle w:val="StyleBoldUnderline"/>
        </w:rPr>
        <w:t>when it comes to funding and recognition</w:t>
      </w:r>
      <w:r w:rsidRPr="00C83E88">
        <w:rPr>
          <w:sz w:val="12"/>
        </w:rPr>
        <w:t xml:space="preserve">—has been struggling to design, buy and deploy a modernized fleet of aircraft, ships and other equipment to meet its wide-ranging mission requirements. Now U.S. </w:t>
      </w:r>
      <w:r w:rsidRPr="00C83E88">
        <w:rPr>
          <w:rStyle w:val="StyleBoldUnderline"/>
        </w:rPr>
        <w:t>officials appear to be all but abandoning their</w:t>
      </w:r>
      <w:r w:rsidRPr="00C83E88">
        <w:rPr>
          <w:sz w:val="12"/>
        </w:rPr>
        <w:t xml:space="preserve"> effort to overhaul the </w:t>
      </w:r>
      <w:r w:rsidRPr="00C83E88">
        <w:rPr>
          <w:rStyle w:val="StyleBoldUnderline"/>
        </w:rPr>
        <w:t>Coast Guard</w:t>
      </w:r>
      <w:r w:rsidRPr="00C83E88">
        <w:rPr>
          <w:sz w:val="12"/>
        </w:rPr>
        <w:t>'s aging fleets, proposing to cut a third of the funding for a five-year acquisition program that already was going to support only two-thirds of the service's missions, which range from homeland defense to fishing enforcement.</w:t>
      </w:r>
      <w:r w:rsidR="00C83E88" w:rsidRPr="00C83E88">
        <w:rPr>
          <w:sz w:val="12"/>
        </w:rPr>
        <w:t xml:space="preserve"> </w:t>
      </w:r>
      <w:r w:rsidRPr="00C83E88">
        <w:rPr>
          <w:sz w:val="12"/>
        </w:rPr>
        <w:t xml:space="preserve">Worst of all, </w:t>
      </w:r>
      <w:r w:rsidRPr="00C83E88">
        <w:rPr>
          <w:rStyle w:val="StyleBoldUnderline"/>
        </w:rPr>
        <w:t>lawmakers</w:t>
      </w:r>
      <w:r w:rsidRPr="00C83E88">
        <w:rPr>
          <w:sz w:val="12"/>
        </w:rPr>
        <w:t xml:space="preserve"> </w:t>
      </w:r>
      <w:r w:rsidRPr="00C83E88">
        <w:rPr>
          <w:rStyle w:val="StyleBoldUnderline"/>
        </w:rPr>
        <w:t>seem resigned to going along</w:t>
      </w:r>
      <w:r w:rsidRPr="00C83E88">
        <w:rPr>
          <w:sz w:val="12"/>
        </w:rPr>
        <w:t>. “It is time for the president to tell Congress what missions the Coast Guard will no longer conduct,” says House Coast Guard and maritime transportation subcommittee Chairman Duncan Hunter (R-Calif.). “It is simply irresponsible to continue to send our servicemen and women out on failing legacy assets commissioned over 50 years ago and expect them to succeed in their missions.”</w:t>
      </w:r>
      <w:r w:rsidR="00C83E88" w:rsidRPr="00C83E88">
        <w:rPr>
          <w:sz w:val="12"/>
        </w:rPr>
        <w:t xml:space="preserve"> </w:t>
      </w:r>
      <w:r w:rsidRPr="00C83E88">
        <w:rPr>
          <w:sz w:val="12"/>
        </w:rPr>
        <w:t>Under the latest iteration of the five-year capital investment plan and its consequences, unveiled piecemeal this spring with the fiscal 2014 budget request, the service would receive a total of about $5.1 billion in acquisition funding, or around $2.5 billion less than the roughly $7.6 billion included in the version of the plan issued last year, according to Congressional Research Service (CRS) calculations.</w:t>
      </w:r>
      <w:r w:rsidR="00C83E88" w:rsidRPr="00C83E88">
        <w:rPr>
          <w:sz w:val="12"/>
        </w:rPr>
        <w:t xml:space="preserve"> </w:t>
      </w:r>
      <w:r w:rsidRPr="00C83E88">
        <w:rPr>
          <w:sz w:val="12"/>
        </w:rPr>
        <w:t>“</w:t>
      </w:r>
      <w:r w:rsidRPr="00C83E88">
        <w:rPr>
          <w:rStyle w:val="StyleBoldUnderline"/>
        </w:rPr>
        <w:t>This is one of the largest percentage reductions in funding that I have seen</w:t>
      </w:r>
      <w:r w:rsidRPr="00C83E88">
        <w:rPr>
          <w:sz w:val="12"/>
        </w:rPr>
        <w:t xml:space="preserve"> a five-year acquisition account experience from one year to the next in many years,” says CRS naval affairs specialist Ronald O'Rourke. Nevertheless, there has been no change in the Coast Guard's strategic environment since last year </w:t>
      </w:r>
      <w:r w:rsidRPr="00C83E88">
        <w:rPr>
          <w:rStyle w:val="StyleBoldUnderline"/>
        </w:rPr>
        <w:t>that would suggest a significant reduction</w:t>
      </w:r>
      <w:r w:rsidRPr="00C83E88">
        <w:rPr>
          <w:sz w:val="12"/>
        </w:rPr>
        <w:t xml:space="preserve"> in its future missions, he testified June 26 to Hunter's panel.</w:t>
      </w:r>
      <w:r w:rsidR="00C83E88" w:rsidRPr="00C83E88">
        <w:rPr>
          <w:sz w:val="12"/>
        </w:rPr>
        <w:t xml:space="preserve"> </w:t>
      </w:r>
      <w:r w:rsidRPr="00C83E88">
        <w:rPr>
          <w:sz w:val="12"/>
        </w:rPr>
        <w:t xml:space="preserve">But money was always an issue. To meet the existing plan, before the latest proposal, the Coast Guard needs about $2 billion in acquisition funding every year, according to its commandant, Adm. Robert Papp. The latest five-year plan averages $1.02 billion per year, compared to $1.53 billion per year under last year's version. </w:t>
      </w:r>
    </w:p>
    <w:p w:rsidR="00827A18" w:rsidRDefault="00827A18" w:rsidP="00827A18">
      <w:pPr>
        <w:pStyle w:val="Heading4"/>
      </w:pPr>
      <w:r>
        <w:t>Coast Guard funding links – no constituency to support increases</w:t>
      </w:r>
    </w:p>
    <w:p w:rsidR="00827A18" w:rsidRDefault="00827A18" w:rsidP="00827A18">
      <w:r>
        <w:t xml:space="preserve">David </w:t>
      </w:r>
      <w:proofErr w:type="spellStart"/>
      <w:r w:rsidRPr="000160B5">
        <w:rPr>
          <w:rStyle w:val="StyleStyleBold12pt"/>
        </w:rPr>
        <w:t>Helvarg</w:t>
      </w:r>
      <w:proofErr w:type="spellEnd"/>
      <w:r>
        <w:t xml:space="preserve"> is President of the Blue Frontier Campaign (An award-winning journalist, he produced more than 40 documentaries for PBS, The Discovery Channel, and others. 10-24-</w:t>
      </w:r>
      <w:r w:rsidRPr="000160B5">
        <w:rPr>
          <w:rStyle w:val="StyleStyleBold12pt"/>
        </w:rPr>
        <w:t>2013</w:t>
      </w:r>
      <w:r>
        <w:t xml:space="preserve"> “The Coast Guard Still Needs Rescuing” </w:t>
      </w:r>
      <w:hyperlink r:id="rId113" w:history="1">
        <w:r w:rsidRPr="002A7B81">
          <w:rPr>
            <w:rStyle w:val="Hyperlink"/>
          </w:rPr>
          <w:t>http://www.huffingtonpost.com/david-helvarg/the-coast-guard-still-needs-rescuing_b_4146760.html</w:t>
        </w:r>
      </w:hyperlink>
      <w:r>
        <w:t xml:space="preserve"> DA: 6/9/14</w:t>
      </w:r>
    </w:p>
    <w:p w:rsidR="00827A18" w:rsidRPr="000160B5" w:rsidRDefault="00827A18" w:rsidP="00827A18"/>
    <w:p w:rsidR="00827A18" w:rsidRPr="00827A18" w:rsidRDefault="00827A18" w:rsidP="00827A18">
      <w:pPr>
        <w:rPr>
          <w:sz w:val="8"/>
        </w:rPr>
      </w:pPr>
      <w:r w:rsidRPr="00827A18">
        <w:rPr>
          <w:sz w:val="8"/>
        </w:rPr>
        <w:t xml:space="preserve">After 223 years </w:t>
      </w:r>
      <w:r w:rsidRPr="00827A18">
        <w:rPr>
          <w:rStyle w:val="StyleBoldUnderline"/>
        </w:rPr>
        <w:t>you'd think the Coast Guard would have proved its usefulness</w:t>
      </w:r>
      <w:r w:rsidRPr="00827A18">
        <w:rPr>
          <w:sz w:val="8"/>
        </w:rPr>
        <w:t xml:space="preserve"> to the nation. </w:t>
      </w:r>
      <w:r w:rsidRPr="00827A18">
        <w:rPr>
          <w:rStyle w:val="StyleBoldUnderline"/>
        </w:rPr>
        <w:t>Instead</w:t>
      </w:r>
      <w:r w:rsidRPr="00827A18">
        <w:rPr>
          <w:sz w:val="8"/>
        </w:rPr>
        <w:t xml:space="preserve">, even after the government shutdown, </w:t>
      </w:r>
      <w:r w:rsidRPr="00827A18">
        <w:rPr>
          <w:rStyle w:val="StyleBoldUnderline"/>
        </w:rPr>
        <w:t>its</w:t>
      </w:r>
      <w:r w:rsidRPr="00827A18">
        <w:rPr>
          <w:sz w:val="8"/>
        </w:rPr>
        <w:t xml:space="preserve"> </w:t>
      </w:r>
      <w:r w:rsidRPr="00827A18">
        <w:rPr>
          <w:rStyle w:val="StyleBoldUnderline"/>
        </w:rPr>
        <w:t>essential personnel still face</w:t>
      </w:r>
      <w:r w:rsidRPr="00827A18">
        <w:rPr>
          <w:sz w:val="8"/>
        </w:rPr>
        <w:t xml:space="preserve"> </w:t>
      </w:r>
      <w:r w:rsidRPr="00827A18">
        <w:rPr>
          <w:rStyle w:val="Emphasis"/>
        </w:rPr>
        <w:t xml:space="preserve">unprecedented funding cuts </w:t>
      </w:r>
      <w:r w:rsidRPr="00827A18">
        <w:rPr>
          <w:sz w:val="8"/>
        </w:rPr>
        <w:t xml:space="preserve">and growing demands that threaten their ability to operate. Although one of the nation's five armed services, </w:t>
      </w:r>
      <w:r w:rsidRPr="00827A18">
        <w:rPr>
          <w:rStyle w:val="StyleBoldUnderline"/>
        </w:rPr>
        <w:t>the</w:t>
      </w:r>
      <w:r w:rsidRPr="00827A18">
        <w:rPr>
          <w:sz w:val="8"/>
        </w:rPr>
        <w:t xml:space="preserve"> </w:t>
      </w:r>
      <w:r w:rsidRPr="00827A18">
        <w:rPr>
          <w:rStyle w:val="StyleBoldUnderline"/>
        </w:rPr>
        <w:t>Coast Guard is the only one not located in the pork-laden Department of Defense</w:t>
      </w:r>
      <w:r w:rsidRPr="00827A18">
        <w:rPr>
          <w:sz w:val="8"/>
        </w:rPr>
        <w:t xml:space="preserve"> </w:t>
      </w:r>
      <w:r w:rsidRPr="00827A18">
        <w:rPr>
          <w:rStyle w:val="StyleBoldUnderline"/>
        </w:rPr>
        <w:t>but</w:t>
      </w:r>
      <w:r w:rsidRPr="00827A18">
        <w:rPr>
          <w:sz w:val="8"/>
        </w:rPr>
        <w:t xml:space="preserve"> </w:t>
      </w:r>
      <w:r w:rsidRPr="00827A18">
        <w:rPr>
          <w:rStyle w:val="Emphasis"/>
        </w:rPr>
        <w:t>living on far thinner gruel</w:t>
      </w:r>
      <w:r w:rsidRPr="00827A18">
        <w:rPr>
          <w:sz w:val="8"/>
        </w:rPr>
        <w:t xml:space="preserve"> provided by a series of foster agencies including, since 2003, the Department of Homeland Security. The House Appropriations Committee recently complained about the Coast Guard's "egregious" 2014 funding cuts, castigating DHS's budget for eliminating essential functions without suggesting an end to the across-the-board budget sequester that's doing equal harm. </w:t>
      </w:r>
      <w:r w:rsidRPr="00827A18">
        <w:rPr>
          <w:rStyle w:val="StyleBoldUnderline"/>
        </w:rPr>
        <w:t xml:space="preserve">The Coast Guard is now facing a 5 percent budget cut even as sequestration costs it an additional 5 percent. </w:t>
      </w:r>
      <w:r w:rsidRPr="00827A18">
        <w:rPr>
          <w:sz w:val="8"/>
        </w:rPr>
        <w:t xml:space="preserve">Plans to modernize its mostly obsolete fleet are at "dead ahead slow." Given its vast duties on the ocean, Great Lakes and rivers -- including Search And Rescue (saving an average of 10 people a day), port security, oil spill response, drug and migrant interdiction, ship inspections, fisheries enforcement, etc. -- the public interest might better be served by doubling their $10 billion budget. After all, Republican senators' asking price for immigration reform remains $30 billion for increased border security, including a "surge" of 20,000 new border agents at a time when illegal crossings on the U.S.-Mexico border are at a 40-year low. Instead of expanding the Border Patrol they might consider adding those new bodies to the 43,000 active-duty men and women who secure our maritime borders: the Atlantic, Pacific, Caribbean, Gulf, Great Lakes and Arctic Ocean, only not so much nowadays with Coast Guard offshore patrols down 15 percent due to budget cuts. </w:t>
      </w:r>
      <w:r w:rsidRPr="00827A18">
        <w:rPr>
          <w:rStyle w:val="Emphasis"/>
        </w:rPr>
        <w:t>Without strong advocates in Washington</w:t>
      </w:r>
      <w:r w:rsidRPr="00827A18">
        <w:rPr>
          <w:sz w:val="8"/>
        </w:rPr>
        <w:t xml:space="preserve">, </w:t>
      </w:r>
      <w:r w:rsidRPr="00827A18">
        <w:rPr>
          <w:rStyle w:val="StyleBoldUnderline"/>
        </w:rPr>
        <w:t>the</w:t>
      </w:r>
      <w:r w:rsidRPr="00827A18">
        <w:rPr>
          <w:sz w:val="8"/>
        </w:rPr>
        <w:t xml:space="preserve"> </w:t>
      </w:r>
      <w:r w:rsidRPr="00827A18">
        <w:rPr>
          <w:rStyle w:val="StyleBoldUnderline"/>
        </w:rPr>
        <w:t>service</w:t>
      </w:r>
      <w:r w:rsidRPr="00827A18">
        <w:rPr>
          <w:sz w:val="8"/>
        </w:rPr>
        <w:t xml:space="preserve"> long ago learned to internalize its lack of support by promising to "</w:t>
      </w:r>
      <w:r w:rsidRPr="00827A18">
        <w:rPr>
          <w:rStyle w:val="StyleBoldUnderline"/>
        </w:rPr>
        <w:t>Do more with less</w:t>
      </w:r>
      <w:r w:rsidRPr="00827A18">
        <w:rPr>
          <w:sz w:val="8"/>
        </w:rPr>
        <w:t xml:space="preserve">." Its leadership even came to believe that giving taxpayers more "bang for the buck" might win them support from politicians who complain about government waste. What "doing more with less" actually got them is less. A few examples: In 1994, the Clinton administration called for "streamlining" of the federal government and asked agencies to propose ways to operate with a 10 percent reduction in force. While other agencies used bureaucratic delays to avoid the cuts the Coast Guard voluntarily reduced its personnel by 12 percent, </w:t>
      </w:r>
      <w:proofErr w:type="gramStart"/>
      <w:r w:rsidRPr="00827A18">
        <w:rPr>
          <w:sz w:val="8"/>
        </w:rPr>
        <w:t>laying</w:t>
      </w:r>
      <w:proofErr w:type="gramEnd"/>
      <w:r w:rsidRPr="00827A18">
        <w:rPr>
          <w:sz w:val="8"/>
        </w:rPr>
        <w:t xml:space="preserve"> off 4,000 people. Still, on 9/11 they managed to coordinate the waterborne evacuation of half a million people from lower Manhattan. In the wake of Hurricane Katrina in 2005 the Coast Guard proved to be the only part of government functioning in New Orleans and along the Gulf Coast, rescuing over 33,000 people that week. Congress and the Bush White House gave them no budget boost. The stress of being under-resourced became apparent during the BP oil disaster in 2010 when so many Coast Guard resources were sent to the Gulf that oversight of major American ports was left in the hands of junior offices and offshore drug smuggling and illegal fishing spiked. In 2011 the Coast Guard led U.S. forces into Haiti following that nation's devastating earthquake but ten of the twelve aging Cutters sent there suffered breakdowns including two that required emergency repairs and one that had to be dry docked. Luckily by the time </w:t>
      </w:r>
      <w:proofErr w:type="spellStart"/>
      <w:r w:rsidRPr="00827A18">
        <w:rPr>
          <w:sz w:val="8"/>
        </w:rPr>
        <w:t>Superstorm</w:t>
      </w:r>
      <w:proofErr w:type="spellEnd"/>
      <w:r w:rsidRPr="00827A18">
        <w:rPr>
          <w:sz w:val="8"/>
        </w:rPr>
        <w:t xml:space="preserve"> Sandy hit in 2012 the federal disaster response system had been fixed so that the Coast Guard didn't have to act alone. The service is now in the process of replacing its aged high seas ships with eight modern National Security Cutters. Still, last year the Obama administration proposed cutting the number from eight to six, claiming the Navy could pick up the slack. The newest federal budget has reinstated the seventh ship while Congress and the White House argue over the eighth. Meanwhile the Navy, with 16 times the Coast Guard's budget, is on track to acquire 20 Littoral (coastal) Warfare ships of the same size and price and is lobbying for 32 more. The Navy's R&amp;D budget is actually larger than the Coast Guard's entire budget. Yet the Coast Guard keeps getting new assignments like protecting America's newest blue water coast emerging with the melting ice of the Arctic. While </w:t>
      </w:r>
      <w:proofErr w:type="spellStart"/>
      <w:r w:rsidRPr="00827A18">
        <w:rPr>
          <w:sz w:val="8"/>
        </w:rPr>
        <w:t>recommissioning</w:t>
      </w:r>
      <w:proofErr w:type="spellEnd"/>
      <w:r w:rsidRPr="00827A18">
        <w:rPr>
          <w:sz w:val="8"/>
        </w:rPr>
        <w:t xml:space="preserve"> an icebreaker from the 1970s Congress has failed to prioritize new icebreakers, leaving the service with a total of two plus one on the Great Lakes. Nor has new money been allocated for the additional people, boats and aircraft needed to operate at the top of the world. As a result Coast Guard Commandant Admiral Robert Papp recently announced that for at least the next 10 years the Coast Guard will not open a sector (area) station in Barrow, Alaska, on the north slope but continue to operate in the Arctic by sending one of its National Security Cutters -- at present there are only three in operation -- up to the ice each summer. That will seriously cut into its anti-drug and pirate fishing patrols. In response to budget cuts and the sequester Admiral Papp has admitted the service has passed the point of diminishing returns, pointing out that, for example, it is now interdicting fewer multi-ton drug shipments (the Coast Guard captures more cocaine than the DEA, FBI and all state and local law enforcement combined). But before his revelation had time to sink in </w:t>
      </w:r>
      <w:proofErr w:type="spellStart"/>
      <w:r w:rsidRPr="00827A18">
        <w:rPr>
          <w:sz w:val="8"/>
        </w:rPr>
        <w:t>he</w:t>
      </w:r>
      <w:proofErr w:type="spellEnd"/>
      <w:r w:rsidRPr="00827A18">
        <w:rPr>
          <w:sz w:val="8"/>
        </w:rPr>
        <w:t xml:space="preserve"> defaulted to the service's traditional position of making due, telling a congressional committee this spring, "We will make the best use of the resources you provide to safely and efficiently conduct operations in the area of greatest risk to the nation." What he might have said is, "The Coast Guard can no longer remain a world-class maritime law-enforcement agency and armed service given the inadequate resources you now provide." That is, he could have sounded more like the heads of the other Armed Services when they testified with great theatricality about the impact of the sequester on them. But in Admiral Papp's case he'd have the added advantage of telling the truth. </w:t>
      </w:r>
      <w:r w:rsidRPr="00827A18">
        <w:rPr>
          <w:rStyle w:val="StyleBoldUnderline"/>
        </w:rPr>
        <w:t>The Coast Guard is the only armed service that actually has no fat to cut.</w:t>
      </w:r>
      <w:r w:rsidRPr="00827A18">
        <w:rPr>
          <w:sz w:val="8"/>
        </w:rPr>
        <w:t xml:space="preserve"> </w:t>
      </w:r>
      <w:r w:rsidRPr="00827A18">
        <w:rPr>
          <w:rStyle w:val="StyleBoldUnderline"/>
        </w:rPr>
        <w:t>In fact it is being starved of lean muscle.</w:t>
      </w:r>
      <w:r w:rsidRPr="00827A18">
        <w:rPr>
          <w:sz w:val="8"/>
        </w:rPr>
        <w:t xml:space="preserve"> </w:t>
      </w:r>
      <w:r w:rsidRPr="00827A18">
        <w:rPr>
          <w:rStyle w:val="Emphasis"/>
        </w:rPr>
        <w:t>And no one seems to care</w:t>
      </w:r>
      <w:r w:rsidRPr="00827A18">
        <w:rPr>
          <w:sz w:val="8"/>
        </w:rPr>
        <w:t xml:space="preserve"> enough to rescue them.</w:t>
      </w:r>
    </w:p>
    <w:p w:rsidR="000160B5" w:rsidRPr="000160B5" w:rsidRDefault="000160B5" w:rsidP="000160B5"/>
    <w:p w:rsidR="00F93991" w:rsidRDefault="00F93991" w:rsidP="00F93991">
      <w:pPr>
        <w:pStyle w:val="Heading3"/>
      </w:pPr>
      <w:r>
        <w:lastRenderedPageBreak/>
        <w:t>Link – NOAA</w:t>
      </w:r>
    </w:p>
    <w:p w:rsidR="00F93991" w:rsidRPr="00133F7A" w:rsidRDefault="00F93991" w:rsidP="00F93991">
      <w:pPr>
        <w:pStyle w:val="Heading4"/>
      </w:pPr>
      <w:r>
        <w:t>NOAA funding costs PC – Obama pushes, spending causes intense opposition and pushes off other agenda items</w:t>
      </w:r>
    </w:p>
    <w:p w:rsidR="00F93991" w:rsidRDefault="00F93991" w:rsidP="00F93991">
      <w:r>
        <w:t xml:space="preserve">Joan </w:t>
      </w:r>
      <w:proofErr w:type="spellStart"/>
      <w:r w:rsidRPr="00C04F2E">
        <w:rPr>
          <w:rStyle w:val="StyleStyleBold12pt"/>
        </w:rPr>
        <w:t>Bondareff</w:t>
      </w:r>
      <w:proofErr w:type="spellEnd"/>
      <w:r>
        <w:t xml:space="preserve"> practicing lawyer focused on marine transportation, environmental, and legislative issues and Blank Rome. Prior to joining Blank Rome, Ms. </w:t>
      </w:r>
      <w:proofErr w:type="spellStart"/>
      <w:r>
        <w:t>Bondareff</w:t>
      </w:r>
      <w:proofErr w:type="spellEnd"/>
      <w:r>
        <w:t xml:space="preserve"> was chief counsel and acting deputy administrator of the Maritime Administration, U.S. Department of Transportation. She was also former majority counsel for the House Committee on Merchant Marine and Fisheries 6-18-2013 “United States: The Budget Outlook </w:t>
      </w:r>
      <w:proofErr w:type="gramStart"/>
      <w:r>
        <w:t>For Maritime Programs For</w:t>
      </w:r>
      <w:proofErr w:type="gramEnd"/>
      <w:r>
        <w:t xml:space="preserve"> FY2014” </w:t>
      </w:r>
      <w:hyperlink r:id="rId114" w:history="1">
        <w:r w:rsidRPr="002A7B81">
          <w:rPr>
            <w:rStyle w:val="Hyperlink"/>
          </w:rPr>
          <w:t>http://www.mondaq.com/unitedstates/x/245562/Marine+Shipping/The+Budget+Outlook+for+Maritime+Programs+for+FY2014</w:t>
        </w:r>
      </w:hyperlink>
      <w:r>
        <w:t xml:space="preserve"> DA: 6/7/14</w:t>
      </w:r>
    </w:p>
    <w:p w:rsidR="00F93991" w:rsidRPr="00133F7A" w:rsidRDefault="00F93991" w:rsidP="00F93991"/>
    <w:p w:rsidR="00F93991" w:rsidRPr="00F93991" w:rsidRDefault="00F93991" w:rsidP="00F93991">
      <w:pPr>
        <w:rPr>
          <w:sz w:val="8"/>
        </w:rPr>
      </w:pPr>
      <w:r w:rsidRPr="00133F7A">
        <w:rPr>
          <w:rStyle w:val="StyleBoldUnderline"/>
        </w:rPr>
        <w:t>The President's budget request</w:t>
      </w:r>
      <w:r w:rsidRPr="00F93991">
        <w:rPr>
          <w:sz w:val="8"/>
        </w:rPr>
        <w:t xml:space="preserve"> for FY2014, usually delivered in February of the year prior to the beginning of a fiscal year, was delivered late this year. The President's budget </w:t>
      </w:r>
      <w:r w:rsidRPr="00133F7A">
        <w:rPr>
          <w:rStyle w:val="StyleBoldUnderline"/>
        </w:rPr>
        <w:t>arrived</w:t>
      </w:r>
      <w:r w:rsidRPr="00F93991">
        <w:rPr>
          <w:sz w:val="8"/>
        </w:rPr>
        <w:t xml:space="preserve"> in Congress </w:t>
      </w:r>
      <w:r w:rsidRPr="00133F7A">
        <w:rPr>
          <w:rStyle w:val="StyleBoldUnderline"/>
        </w:rPr>
        <w:t xml:space="preserve">in the midst of </w:t>
      </w:r>
      <w:r w:rsidRPr="00F93991">
        <w:rPr>
          <w:sz w:val="8"/>
        </w:rPr>
        <w:t xml:space="preserve">two </w:t>
      </w:r>
      <w:r w:rsidRPr="00133F7A">
        <w:rPr>
          <w:rStyle w:val="Emphasis"/>
        </w:rPr>
        <w:t>very different views</w:t>
      </w:r>
      <w:r w:rsidRPr="00F93991">
        <w:rPr>
          <w:sz w:val="8"/>
        </w:rPr>
        <w:t xml:space="preserve"> </w:t>
      </w:r>
      <w:r w:rsidRPr="00133F7A">
        <w:rPr>
          <w:rStyle w:val="StyleBoldUnderline"/>
        </w:rPr>
        <w:t>of the budget</w:t>
      </w:r>
      <w:r w:rsidRPr="00F93991">
        <w:rPr>
          <w:sz w:val="8"/>
        </w:rPr>
        <w:t xml:space="preserve"> passed </w:t>
      </w:r>
      <w:r w:rsidRPr="00133F7A">
        <w:rPr>
          <w:rStyle w:val="StyleBoldUnderline"/>
        </w:rPr>
        <w:t>by the House</w:t>
      </w:r>
      <w:r w:rsidRPr="00F93991">
        <w:rPr>
          <w:sz w:val="8"/>
        </w:rPr>
        <w:t xml:space="preserve"> of Representatives and the Senate in the form of budget resolutions. These resolutions, while non-binding, provide guidance to their respective appropriation committees. The House passed its budget resolution on March 14, 2013. The House resolution calls for cuts in high-speed and intercity rail projects and would balance the budget in approximately ten years. The Senate Budget Resolution, passed on March 23, 2013, includes $100 billion for infrastructure and job creation and is much closer to the President's vision for the budget. Prior to the release of his budget request, in the State of the Union Address on February 12, 2013, President Obama proposed a "Fix-It-First Program to put people to work as soon as possible on our most urgent [infrastructure] repairs, like the nearly 70,000 structurally deficient bridges across the country." He also proposed a Partnership to Rebuild America to attract private capital to upgrade infrastructure, including "modern ports to move our goods." The President amplified on these remarks in his FY2014 request for the Department of Transportation, which contains a new request for $50 billion to provide immediate transportation investments in key areas, including ports, to spur job growth and enhance our nation's infrastructure. Of this amount, $4 billion is to be allocated to a TIGER like grant program for infrastructure construction grants. For the Maritime Administration ("MARAD"), the President has requested a total of $365 million in budget authority, or 3.8% over the enacted 2013 level. The MARAD budget includes $208 million for the Maritime Security Program; $81 million for the U.S. Merchant Marine Academy; $25 million "for a new initiative aimed at mitigating the impact on sealift capacity and mariner jobs resulting from food aid program reform" (caused by last year's sudden cut to the cargo preference requirements for food aid shipments on U.S. flag ships from 75 to 50%); $2 million for a new Port Infrastructure Development Program; and $2.7 million for administrative costs of managing the Title XI loan guarantee program. The President's budget continues to zero out funding for new loan guarantees. In the meantime, Congress is considering legislation to restore the cargo preference cuts. (See H.R. 1678: Saving Essential American Sailors Act, introduced by Congressmen Elijah Cummings (D-MD) and Scott </w:t>
      </w:r>
      <w:proofErr w:type="spellStart"/>
      <w:r w:rsidRPr="00F93991">
        <w:rPr>
          <w:sz w:val="8"/>
        </w:rPr>
        <w:t>Rigell</w:t>
      </w:r>
      <w:proofErr w:type="spellEnd"/>
      <w:r w:rsidRPr="00F93991">
        <w:rPr>
          <w:sz w:val="8"/>
        </w:rPr>
        <w:t xml:space="preserve"> (R-VA).) For the Coast Guard, the President has requested a total of $9.79 billion, or 5.6% less than the FY2013 enacted level. This request includes $743 million for the continued purchase of surface assets, including funding for the seventh National Security Cutter, procurement of two Fast Response Cutters, and pre-acquisition activities for a new Coast Guard polar icebreaker for Arctic and Antarctic missions, expected to replace the POLAR STAR at the end of its life (projected to be 2022). Also funded under the DHS budget are FEMA and CBP. These agencies would receive $13.45 billion and $12.9 billion, respectively. As part of the FEMA budget, the President has proposed $2.1 billion for a new consolidated National Preparedness Grant Program, which merges all state and local and port security grants into one discretionary pot. Last year, Congress did not agree to this request for consolidating the grants into one block grant. We expect the CBP budget for border security will remain steady or increase if </w:t>
      </w:r>
      <w:r w:rsidRPr="00F93991">
        <w:rPr>
          <w:sz w:val="8"/>
          <w:szCs w:val="20"/>
        </w:rPr>
        <w:t>comprehensive immigration reform legislation is passed this year. For NOAA</w:t>
      </w:r>
      <w:r w:rsidRPr="00F93991">
        <w:rPr>
          <w:sz w:val="8"/>
        </w:rPr>
        <w:t>, the President has requested a total of $5.4 billion, an increase of $541 million over the 2012 spending plan. The budget includes $929 million for the National Marine Fisheries</w:t>
      </w:r>
      <w:r w:rsidRPr="00F93991">
        <w:rPr>
          <w:sz w:val="8"/>
          <w:szCs w:val="20"/>
        </w:rPr>
        <w:t xml:space="preserve"> Service; $529 million for the National Ocean Service, of which the Marine Debris Program has increased by $1 million (total $6 million), and the Regional Ocean Partnership Grants, which have been increased by $1.5 million; a total of $2.186 million for the National Environmental Satellite, Data and Information Service, including $954 million for two new GOES weather satellites; and </w:t>
      </w:r>
      <w:r w:rsidRPr="00F93991">
        <w:rPr>
          <w:sz w:val="8"/>
        </w:rPr>
        <w:t>an increase of $21 million to support an additional 1,627 days-at-sea for NOAA's oceanographic research fleet</w:t>
      </w:r>
      <w:r w:rsidRPr="00F93991">
        <w:rPr>
          <w:sz w:val="8"/>
          <w:szCs w:val="20"/>
        </w:rPr>
        <w:t xml:space="preserve">. Summary The House and Senate are currently holding a series of hearings featuring Administration witnesses to delve into the President's budget requests. </w:t>
      </w:r>
      <w:r w:rsidRPr="00133F7A">
        <w:rPr>
          <w:rStyle w:val="StyleBoldUnderline"/>
          <w:sz w:val="20"/>
          <w:szCs w:val="20"/>
        </w:rPr>
        <w:t>The House</w:t>
      </w:r>
      <w:r w:rsidRPr="00F93991">
        <w:rPr>
          <w:sz w:val="8"/>
          <w:szCs w:val="20"/>
        </w:rPr>
        <w:t xml:space="preserve"> of R</w:t>
      </w:r>
      <w:r w:rsidRPr="00F93991">
        <w:rPr>
          <w:sz w:val="8"/>
        </w:rPr>
        <w:t xml:space="preserve">epresentatives </w:t>
      </w:r>
      <w:r w:rsidRPr="00133F7A">
        <w:rPr>
          <w:rStyle w:val="StyleBoldUnderline"/>
        </w:rPr>
        <w:t>is likely to pass</w:t>
      </w:r>
      <w:r w:rsidRPr="00F93991">
        <w:rPr>
          <w:sz w:val="8"/>
        </w:rPr>
        <w:t xml:space="preserve"> appropriation </w:t>
      </w:r>
      <w:r w:rsidRPr="00133F7A">
        <w:rPr>
          <w:rStyle w:val="StyleBoldUnderline"/>
        </w:rPr>
        <w:t>bills</w:t>
      </w:r>
      <w:r w:rsidRPr="00F93991">
        <w:rPr>
          <w:sz w:val="8"/>
        </w:rPr>
        <w:t xml:space="preserve"> that are </w:t>
      </w:r>
      <w:r w:rsidRPr="00133F7A">
        <w:rPr>
          <w:rStyle w:val="Emphasis"/>
        </w:rPr>
        <w:t>vastly different</w:t>
      </w:r>
      <w:r w:rsidRPr="00F93991">
        <w:rPr>
          <w:sz w:val="8"/>
        </w:rPr>
        <w:t xml:space="preserve"> </w:t>
      </w:r>
      <w:r w:rsidRPr="00133F7A">
        <w:rPr>
          <w:rStyle w:val="StyleBoldUnderline"/>
        </w:rPr>
        <w:t>from the White House's request</w:t>
      </w:r>
      <w:r w:rsidRPr="00F93991">
        <w:rPr>
          <w:sz w:val="8"/>
        </w:rPr>
        <w:t xml:space="preserve">. In fact, </w:t>
      </w:r>
      <w:r w:rsidRPr="00133F7A">
        <w:rPr>
          <w:rStyle w:val="StyleBoldUnderline"/>
        </w:rPr>
        <w:t>Members</w:t>
      </w:r>
      <w:r w:rsidRPr="00F93991">
        <w:rPr>
          <w:sz w:val="8"/>
        </w:rPr>
        <w:t xml:space="preserve"> of the House Appropriations Committee, such as Congressman Frank Wolf (R-VA), Chair of the Commerce, Justice, Science Appropriation Subcommittee, </w:t>
      </w:r>
      <w:r w:rsidRPr="00133F7A">
        <w:rPr>
          <w:rStyle w:val="StyleBoldUnderline"/>
        </w:rPr>
        <w:t>have</w:t>
      </w:r>
      <w:r w:rsidRPr="00F93991">
        <w:rPr>
          <w:sz w:val="8"/>
        </w:rPr>
        <w:t xml:space="preserve"> already </w:t>
      </w:r>
      <w:r w:rsidRPr="00133F7A">
        <w:rPr>
          <w:rStyle w:val="StyleBoldUnderline"/>
        </w:rPr>
        <w:t>questioned</w:t>
      </w:r>
      <w:r w:rsidRPr="00F93991">
        <w:rPr>
          <w:sz w:val="8"/>
        </w:rPr>
        <w:t xml:space="preserve"> </w:t>
      </w:r>
      <w:r w:rsidRPr="00133F7A">
        <w:rPr>
          <w:rStyle w:val="StyleBoldUnderline"/>
        </w:rPr>
        <w:t>whether</w:t>
      </w:r>
      <w:r w:rsidRPr="00F93991">
        <w:rPr>
          <w:sz w:val="8"/>
        </w:rPr>
        <w:t xml:space="preserve"> full </w:t>
      </w:r>
      <w:r w:rsidRPr="00133F7A">
        <w:rPr>
          <w:rStyle w:val="StyleBoldUnderline"/>
        </w:rPr>
        <w:t>funding can be provided for</w:t>
      </w:r>
      <w:r w:rsidRPr="00F93991">
        <w:rPr>
          <w:sz w:val="8"/>
        </w:rPr>
        <w:t xml:space="preserve"> </w:t>
      </w:r>
      <w:r w:rsidRPr="00133F7A">
        <w:rPr>
          <w:rStyle w:val="StyleBoldUnderline"/>
        </w:rPr>
        <w:t>the</w:t>
      </w:r>
      <w:r w:rsidRPr="00F93991">
        <w:rPr>
          <w:sz w:val="8"/>
        </w:rPr>
        <w:t xml:space="preserve"> Commerce/</w:t>
      </w:r>
      <w:r w:rsidRPr="00133F7A">
        <w:rPr>
          <w:rStyle w:val="StyleBoldUnderline"/>
        </w:rPr>
        <w:t>NOAA</w:t>
      </w:r>
      <w:r w:rsidRPr="00F93991">
        <w:rPr>
          <w:sz w:val="8"/>
        </w:rPr>
        <w:t xml:space="preserve"> budgets. </w:t>
      </w:r>
      <w:r w:rsidRPr="00133F7A">
        <w:rPr>
          <w:rStyle w:val="StyleBoldUnderline"/>
        </w:rPr>
        <w:t>It also remains to be seen whether Congress can revert to regular order,</w:t>
      </w:r>
      <w:r w:rsidRPr="00F93991">
        <w:rPr>
          <w:sz w:val="8"/>
        </w:rPr>
        <w:t xml:space="preserve"> i.e., by passing the individual appropriation bills to keep the government operational in 2014, or whether another CR will be adopted. Senate Appropriations Committee Chair Barbara Mikulski (D-MD) has a desire to return to regular order, but </w:t>
      </w:r>
      <w:r w:rsidRPr="00133F7A">
        <w:rPr>
          <w:rStyle w:val="StyleBoldUnderline"/>
        </w:rPr>
        <w:t xml:space="preserve">this is not likely to happen in the near term </w:t>
      </w:r>
      <w:r w:rsidRPr="00F93991">
        <w:rPr>
          <w:sz w:val="8"/>
        </w:rPr>
        <w:t xml:space="preserve">except for defense agencies where bipartisan agreement is more likely to be reached. </w:t>
      </w:r>
      <w:r w:rsidRPr="00133F7A">
        <w:rPr>
          <w:rStyle w:val="StyleBoldUnderline"/>
        </w:rPr>
        <w:t xml:space="preserve">The government keeps limping along with cuts from </w:t>
      </w:r>
      <w:proofErr w:type="gramStart"/>
      <w:r w:rsidRPr="00133F7A">
        <w:rPr>
          <w:rStyle w:val="StyleBoldUnderline"/>
        </w:rPr>
        <w:t>sequester</w:t>
      </w:r>
      <w:r w:rsidRPr="00F93991">
        <w:rPr>
          <w:sz w:val="8"/>
        </w:rPr>
        <w:t>,</w:t>
      </w:r>
      <w:proofErr w:type="gramEnd"/>
      <w:r w:rsidRPr="00F93991">
        <w:rPr>
          <w:sz w:val="8"/>
        </w:rPr>
        <w:t xml:space="preserve"> </w:t>
      </w:r>
      <w:r w:rsidRPr="00133F7A">
        <w:rPr>
          <w:rStyle w:val="StyleBoldUnderline"/>
        </w:rPr>
        <w:t>delays in Congressional approval for spending plans, and uncertainties</w:t>
      </w:r>
      <w:r w:rsidRPr="00F93991">
        <w:rPr>
          <w:sz w:val="8"/>
        </w:rPr>
        <w:t xml:space="preserve"> </w:t>
      </w:r>
      <w:r w:rsidRPr="00133F7A">
        <w:rPr>
          <w:rStyle w:val="StyleBoldUnderline"/>
        </w:rPr>
        <w:t>in the outcome</w:t>
      </w:r>
      <w:r w:rsidRPr="00F93991">
        <w:rPr>
          <w:sz w:val="8"/>
        </w:rPr>
        <w:t xml:space="preserve"> for 2014. These challenges will also have a significant effect on their constituents as contracts and grants are delayed. </w:t>
      </w:r>
      <w:r w:rsidRPr="00133F7A">
        <w:rPr>
          <w:rStyle w:val="StyleBoldUnderline"/>
        </w:rPr>
        <w:t xml:space="preserve">The House and Senate will </w:t>
      </w:r>
      <w:r w:rsidRPr="00F93991">
        <w:rPr>
          <w:sz w:val="8"/>
        </w:rPr>
        <w:t xml:space="preserve">once again </w:t>
      </w:r>
      <w:r w:rsidRPr="00133F7A">
        <w:rPr>
          <w:rStyle w:val="StyleBoldUnderline"/>
        </w:rPr>
        <w:t>have to debate their respective visions</w:t>
      </w:r>
      <w:r w:rsidRPr="00F93991">
        <w:rPr>
          <w:sz w:val="8"/>
        </w:rPr>
        <w:t xml:space="preserve"> for the 2014 budget and come to some agreement on funding levels for 2014. In the meantime, Congress will have to raise the debt ceiling once again and decide whether to do so without a fight over offsetting budget cuts. </w:t>
      </w:r>
      <w:r w:rsidRPr="00133F7A">
        <w:rPr>
          <w:rStyle w:val="StyleBoldUnderline"/>
        </w:rPr>
        <w:t>Given the current revenue situation, a fight over the debt ceiling is expected to be postponed to the fall.</w:t>
      </w:r>
    </w:p>
    <w:p w:rsidR="00020FCB" w:rsidRDefault="00020FCB" w:rsidP="00020FCB">
      <w:pPr>
        <w:pStyle w:val="Heading4"/>
      </w:pPr>
      <w:r>
        <w:t>NOAA funding is a heavy lift – causes Congressional controversy</w:t>
      </w:r>
    </w:p>
    <w:p w:rsidR="00020FCB" w:rsidRDefault="00020FCB" w:rsidP="00020FCB">
      <w:r>
        <w:t xml:space="preserve">Jeff </w:t>
      </w:r>
      <w:proofErr w:type="spellStart"/>
      <w:r w:rsidRPr="00DA095C">
        <w:rPr>
          <w:rStyle w:val="StyleStyleBold12pt"/>
        </w:rPr>
        <w:t>Mervis</w:t>
      </w:r>
      <w:proofErr w:type="spellEnd"/>
      <w:r>
        <w:t xml:space="preserve"> reports on science policy in the United States and around the world. He's covered science policy for more than 30 years, including a stint at Nature, and joined Science in 1993.</w:t>
      </w:r>
    </w:p>
    <w:p w:rsidR="00020FCB" w:rsidRDefault="00020FCB" w:rsidP="00020FCB">
      <w:r>
        <w:t xml:space="preserve"> 3-25-</w:t>
      </w:r>
      <w:r w:rsidRPr="00DA095C">
        <w:rPr>
          <w:rStyle w:val="StyleStyleBold12pt"/>
        </w:rPr>
        <w:t>2013</w:t>
      </w:r>
      <w:r>
        <w:t xml:space="preserve"> “Congress Completes Work on 2013 Spending Bill” </w:t>
      </w:r>
      <w:hyperlink r:id="rId115" w:history="1">
        <w:r w:rsidRPr="002A7B81">
          <w:rPr>
            <w:rStyle w:val="Hyperlink"/>
          </w:rPr>
          <w:t>http://news.sciencemag.org/2013/03/congress-completes-work-2013-spending-bill</w:t>
        </w:r>
      </w:hyperlink>
      <w:r>
        <w:t xml:space="preserve"> DA: 6/11/14</w:t>
      </w:r>
    </w:p>
    <w:p w:rsidR="00020FCB" w:rsidRPr="00A35A47" w:rsidRDefault="00020FCB" w:rsidP="00020FCB"/>
    <w:p w:rsidR="00020FCB" w:rsidRPr="00020FCB" w:rsidRDefault="00020FCB" w:rsidP="00020FCB">
      <w:pPr>
        <w:rPr>
          <w:sz w:val="12"/>
        </w:rPr>
      </w:pPr>
      <w:r w:rsidRPr="00020FCB">
        <w:rPr>
          <w:sz w:val="12"/>
        </w:rPr>
        <w:t xml:space="preserve"> </w:t>
      </w:r>
      <w:r w:rsidRPr="00DA095C">
        <w:rPr>
          <w:rStyle w:val="StyleBoldUnderline"/>
        </w:rPr>
        <w:t>U.S. research agencies finally know what they have to spend</w:t>
      </w:r>
      <w:r w:rsidRPr="00020FCB">
        <w:rPr>
          <w:sz w:val="12"/>
        </w:rPr>
        <w:t xml:space="preserve"> for the rest of the 2013 fiscal year after Congress completed work on 20 March on a bill to fund the government through 30 September. </w:t>
      </w:r>
      <w:r w:rsidRPr="00DA095C">
        <w:rPr>
          <w:rStyle w:val="StyleBoldUnderline"/>
        </w:rPr>
        <w:t>The</w:t>
      </w:r>
      <w:r w:rsidRPr="00020FCB">
        <w:rPr>
          <w:sz w:val="12"/>
        </w:rPr>
        <w:t xml:space="preserve"> </w:t>
      </w:r>
      <w:r w:rsidRPr="00DA095C">
        <w:rPr>
          <w:rStyle w:val="Emphasis"/>
        </w:rPr>
        <w:t>heavy lifting</w:t>
      </w:r>
      <w:r w:rsidRPr="00020FCB">
        <w:rPr>
          <w:sz w:val="12"/>
        </w:rPr>
        <w:t xml:space="preserve"> </w:t>
      </w:r>
      <w:r w:rsidRPr="00DA095C">
        <w:rPr>
          <w:rStyle w:val="StyleBoldUnderline"/>
        </w:rPr>
        <w:t>was completed</w:t>
      </w:r>
      <w:r w:rsidRPr="00020FCB">
        <w:rPr>
          <w:sz w:val="12"/>
        </w:rPr>
        <w:t xml:space="preserve"> by the Senate, and, on 21 March, the House of Representatives accepted the Senate's version. The so-called continuing resolution modifies some of the more onerous aspects of the automatic budget cuts known as the sequester that went into effect earlier this month. But the spending bill retains the overall $85 billion reduction in a trillion-dollar budget that covers discretionary spending (which covers most science agencies). The Senate bill provides a detailed spending road map for the National Science Foundation, NASA, the National Oceanic and Atmospheric Administration, and the National Institute of Standards and Technology that includes congressional preferences. But other research agencies, notably the National Institutes of Health, have received very little guidance beyond an overall amount they can spend. </w:t>
      </w:r>
      <w:r w:rsidRPr="00DA095C">
        <w:rPr>
          <w:rStyle w:val="StyleBoldUnderline"/>
        </w:rPr>
        <w:t>Dickering over the</w:t>
      </w:r>
      <w:r w:rsidRPr="00020FCB">
        <w:rPr>
          <w:sz w:val="12"/>
        </w:rPr>
        <w:t xml:space="preserve"> National </w:t>
      </w:r>
      <w:proofErr w:type="spellStart"/>
      <w:r w:rsidRPr="00020FCB">
        <w:rPr>
          <w:sz w:val="12"/>
        </w:rPr>
        <w:t>Oceanoic</w:t>
      </w:r>
      <w:proofErr w:type="spellEnd"/>
      <w:r w:rsidRPr="00020FCB">
        <w:rPr>
          <w:sz w:val="12"/>
        </w:rPr>
        <w:t xml:space="preserve"> and Atmospheric Administration's (</w:t>
      </w:r>
      <w:r w:rsidRPr="00DA095C">
        <w:rPr>
          <w:rStyle w:val="StyleBoldUnderline"/>
        </w:rPr>
        <w:t>NOAA's</w:t>
      </w:r>
      <w:r w:rsidRPr="00020FCB">
        <w:rPr>
          <w:sz w:val="12"/>
        </w:rPr>
        <w:t xml:space="preserve">) 2013 </w:t>
      </w:r>
      <w:r w:rsidRPr="00DA095C">
        <w:rPr>
          <w:rStyle w:val="StyleBoldUnderline"/>
        </w:rPr>
        <w:t>budget</w:t>
      </w:r>
      <w:r w:rsidRPr="00020FCB">
        <w:rPr>
          <w:sz w:val="12"/>
        </w:rPr>
        <w:t xml:space="preserve"> </w:t>
      </w:r>
      <w:r w:rsidRPr="00DA095C">
        <w:rPr>
          <w:rStyle w:val="StyleBoldUnderline"/>
        </w:rPr>
        <w:t>caused</w:t>
      </w:r>
      <w:r w:rsidRPr="00020FCB">
        <w:rPr>
          <w:sz w:val="12"/>
        </w:rPr>
        <w:t xml:space="preserve"> </w:t>
      </w:r>
      <w:r w:rsidRPr="00DA095C">
        <w:rPr>
          <w:rStyle w:val="Emphasis"/>
        </w:rPr>
        <w:t xml:space="preserve">plenty of </w:t>
      </w:r>
      <w:proofErr w:type="spellStart"/>
      <w:r w:rsidRPr="00DA095C">
        <w:rPr>
          <w:rStyle w:val="Emphasis"/>
        </w:rPr>
        <w:t>sturm</w:t>
      </w:r>
      <w:proofErr w:type="spellEnd"/>
      <w:r w:rsidRPr="00DA095C">
        <w:rPr>
          <w:rStyle w:val="Emphasis"/>
        </w:rPr>
        <w:t xml:space="preserve"> and </w:t>
      </w:r>
      <w:proofErr w:type="spellStart"/>
      <w:r w:rsidRPr="00DA095C">
        <w:rPr>
          <w:rStyle w:val="Emphasis"/>
        </w:rPr>
        <w:t>drang</w:t>
      </w:r>
      <w:proofErr w:type="spellEnd"/>
      <w:r w:rsidRPr="00020FCB">
        <w:rPr>
          <w:sz w:val="12"/>
        </w:rPr>
        <w:t xml:space="preserve"> </w:t>
      </w:r>
      <w:r w:rsidRPr="00DA095C">
        <w:rPr>
          <w:rStyle w:val="StyleBoldUnderline"/>
        </w:rPr>
        <w:t>over the past year</w:t>
      </w:r>
      <w:r w:rsidRPr="00020FCB">
        <w:rPr>
          <w:sz w:val="12"/>
        </w:rPr>
        <w:t xml:space="preserve">. But the final outcome has agency advocates feeling somewhat serene. "NOAA did well given the constraints of a very tough budget situation—not perfect, but it could have been much, much worse," says Scott </w:t>
      </w:r>
      <w:proofErr w:type="spellStart"/>
      <w:r w:rsidRPr="00020FCB">
        <w:rPr>
          <w:sz w:val="12"/>
        </w:rPr>
        <w:t>Rayder</w:t>
      </w:r>
      <w:proofErr w:type="spellEnd"/>
      <w:r w:rsidRPr="00020FCB">
        <w:rPr>
          <w:sz w:val="12"/>
        </w:rPr>
        <w:t xml:space="preserve">, a former top NOAA aide who is now a senior adviser at the University Corporation for Atmospheric Research in Boulder, Colorado. The bottom line: Thanks to </w:t>
      </w:r>
      <w:proofErr w:type="spellStart"/>
      <w:r w:rsidRPr="00020FCB">
        <w:rPr>
          <w:sz w:val="12"/>
        </w:rPr>
        <w:t>Superstorm</w:t>
      </w:r>
      <w:proofErr w:type="spellEnd"/>
      <w:r w:rsidRPr="00020FCB">
        <w:rPr>
          <w:sz w:val="12"/>
        </w:rPr>
        <w:t xml:space="preserve"> Sandy, NOAA will have about $5.2 billion to spend in fiscal year 2013, some $300 million more than its 2012 total. All of that increase, however, comes from a Sandy relief bill approved earlier this year that specifies how the agency must use the funds. The result is that some of NOAA's research accounts will still feel pain from the automatic cuts known as </w:t>
      </w:r>
      <w:proofErr w:type="gramStart"/>
      <w:r w:rsidRPr="00020FCB">
        <w:rPr>
          <w:sz w:val="12"/>
        </w:rPr>
        <w:t>the sequester</w:t>
      </w:r>
      <w:proofErr w:type="gramEnd"/>
      <w:r w:rsidRPr="00020FCB">
        <w:rPr>
          <w:sz w:val="12"/>
        </w:rPr>
        <w:t xml:space="preserve">. The math can be hard to follow. Overall, Congress gave NOAA $5.1 billion in its final 2013 spending bill, matching the president's request. At first glance, that total appears to be an increase. But the bill also requires a cut of nearly 2% to bring the agency's budget, in line with government-wide spending limits, reducing the total to about $5 billion. The sequester—about a 5% cut—further reduces the total to about $4.74 billion, some $150 million below NOAA's 2012 total of $4.89 billion. The Sandy relief bill finalized in February, however, added $476 million to NOAA's budget for a range of specific needs, such as repairing laboratories and "hurricane hunter" aircraft and new weather radars and satellites. The add-on put NOAA back into the black for 2013, despite </w:t>
      </w:r>
      <w:proofErr w:type="gramStart"/>
      <w:r w:rsidRPr="00020FCB">
        <w:rPr>
          <w:sz w:val="12"/>
        </w:rPr>
        <w:t>the sequester</w:t>
      </w:r>
      <w:proofErr w:type="gramEnd"/>
      <w:r w:rsidRPr="00020FCB">
        <w:rPr>
          <w:sz w:val="12"/>
        </w:rPr>
        <w:t xml:space="preserve">, and gives the agency greater spending flexibility for some programs. </w:t>
      </w:r>
      <w:r w:rsidRPr="00020FCB">
        <w:rPr>
          <w:rStyle w:val="StyleBoldUnderline"/>
        </w:rPr>
        <w:t>Other programs</w:t>
      </w:r>
      <w:r w:rsidRPr="00020FCB">
        <w:rPr>
          <w:sz w:val="12"/>
        </w:rPr>
        <w:t xml:space="preserve">, however, will still </w:t>
      </w:r>
      <w:r w:rsidRPr="00020FCB">
        <w:rPr>
          <w:rStyle w:val="StyleBoldUnderline"/>
        </w:rPr>
        <w:t>feel pain</w:t>
      </w:r>
      <w:r w:rsidRPr="00020FCB">
        <w:rPr>
          <w:sz w:val="12"/>
        </w:rPr>
        <w:t xml:space="preserve">. </w:t>
      </w:r>
      <w:r w:rsidRPr="00020FCB">
        <w:rPr>
          <w:rStyle w:val="StyleBoldUnderline"/>
        </w:rPr>
        <w:t xml:space="preserve">The </w:t>
      </w:r>
      <w:r w:rsidRPr="00020FCB">
        <w:rPr>
          <w:rStyle w:val="StyleBoldUnderline"/>
        </w:rPr>
        <w:lastRenderedPageBreak/>
        <w:t>largest</w:t>
      </w:r>
      <w:r w:rsidRPr="00020FCB">
        <w:rPr>
          <w:sz w:val="12"/>
        </w:rPr>
        <w:t xml:space="preserve">, including its Office of </w:t>
      </w:r>
      <w:r w:rsidRPr="00020FCB">
        <w:rPr>
          <w:rStyle w:val="StyleBoldUnderline"/>
        </w:rPr>
        <w:t>Oceanic</w:t>
      </w:r>
      <w:r w:rsidRPr="00020FCB">
        <w:rPr>
          <w:sz w:val="12"/>
        </w:rPr>
        <w:t xml:space="preserve"> and Atmospheric </w:t>
      </w:r>
      <w:r w:rsidRPr="00020FCB">
        <w:rPr>
          <w:rStyle w:val="StyleBoldUnderline"/>
        </w:rPr>
        <w:t>Research</w:t>
      </w:r>
      <w:r w:rsidRPr="00020FCB">
        <w:rPr>
          <w:sz w:val="12"/>
        </w:rPr>
        <w:t xml:space="preserve"> and the National Marine Fisheries Service, are likely to end up with flat or slightly reduced budgets. </w:t>
      </w:r>
      <w:r w:rsidRPr="00020FCB">
        <w:rPr>
          <w:rStyle w:val="StyleBoldUnderline"/>
        </w:rPr>
        <w:t>And at least one research-related program will cease to exist</w:t>
      </w:r>
      <w:r w:rsidRPr="00020FCB">
        <w:rPr>
          <w:sz w:val="12"/>
        </w:rPr>
        <w:t>. Congress endorsed a controversial plan to shut down NOAA's National Undersea Research Program (NURP</w:t>
      </w:r>
      <w:proofErr w:type="gramStart"/>
      <w:r w:rsidRPr="00020FCB">
        <w:rPr>
          <w:sz w:val="12"/>
        </w:rPr>
        <w:t>) ,</w:t>
      </w:r>
      <w:proofErr w:type="gramEnd"/>
      <w:r w:rsidRPr="00020FCB">
        <w:rPr>
          <w:sz w:val="12"/>
        </w:rPr>
        <w:t xml:space="preserve"> a $4 million program that gives academic scientists access to research submersibles, and to fold it into the agency's broader ocean exploration program. But lawmakers also directed NOAA to take a close look at the NURP's regional partnerships with universities and other groups. Those "producing the most valuable scientific information," they agreed, should be allowed to compete for continuing funding. The agency will also have to tell Congress what it plans to do with NURP's small fleet of piloted and automated undersea craft. </w:t>
      </w:r>
    </w:p>
    <w:p w:rsidR="00405E2F" w:rsidRDefault="00405E2F" w:rsidP="00405E2F">
      <w:pPr>
        <w:pStyle w:val="Heading3"/>
      </w:pPr>
      <w:r>
        <w:lastRenderedPageBreak/>
        <w:t>Link – UNESCO</w:t>
      </w:r>
    </w:p>
    <w:p w:rsidR="00405E2F" w:rsidRPr="00270870" w:rsidRDefault="00405E2F" w:rsidP="00405E2F">
      <w:pPr>
        <w:pStyle w:val="Heading4"/>
      </w:pPr>
      <w:r>
        <w:t>Congress opposes UNESCO – banned contributions</w:t>
      </w:r>
    </w:p>
    <w:p w:rsidR="00405E2F" w:rsidRDefault="00405E2F" w:rsidP="00405E2F">
      <w:r>
        <w:t xml:space="preserve">John </w:t>
      </w:r>
      <w:r w:rsidRPr="006D389F">
        <w:rPr>
          <w:rStyle w:val="StyleStyleBold12pt"/>
        </w:rPr>
        <w:t>Daly</w:t>
      </w:r>
      <w:r>
        <w:t xml:space="preserve">, freelance consultant working on issues of technology and science for developing countries for more than a decade, formerly director of the Office of Research at USAID, </w:t>
      </w:r>
      <w:r w:rsidRPr="006D389F">
        <w:rPr>
          <w:rStyle w:val="StyleStyleBold12pt"/>
        </w:rPr>
        <w:t>2-26</w:t>
      </w:r>
      <w:r>
        <w:t xml:space="preserve">-2014 </w:t>
      </w:r>
      <w:hyperlink r:id="rId116" w:history="1">
        <w:r w:rsidRPr="002A7B81">
          <w:rPr>
            <w:rStyle w:val="Hyperlink"/>
          </w:rPr>
          <w:t>http://stconsultant.blogspot.com/2014/02/the-oceans-are-in-trouble-is-congress.html</w:t>
        </w:r>
      </w:hyperlink>
      <w:r>
        <w:t xml:space="preserve"> DA: 6/4/14 Edited for gendered language</w:t>
      </w:r>
    </w:p>
    <w:p w:rsidR="00405E2F" w:rsidRPr="006D389F" w:rsidRDefault="00405E2F" w:rsidP="00405E2F"/>
    <w:p w:rsidR="00405E2F" w:rsidRPr="00270870" w:rsidRDefault="00405E2F" w:rsidP="00405E2F">
      <w:pPr>
        <w:rPr>
          <w:sz w:val="14"/>
        </w:rPr>
      </w:pPr>
      <w:r w:rsidRPr="00270870">
        <w:rPr>
          <w:sz w:val="14"/>
        </w:rPr>
        <w:t>The oceans are vitally important to [</w:t>
      </w:r>
      <w:proofErr w:type="spellStart"/>
      <w:r w:rsidRPr="00270870">
        <w:rPr>
          <w:sz w:val="14"/>
        </w:rPr>
        <w:t>hu</w:t>
      </w:r>
      <w:proofErr w:type="spellEnd"/>
      <w:proofErr w:type="gramStart"/>
      <w:r w:rsidRPr="00270870">
        <w:rPr>
          <w:sz w:val="14"/>
        </w:rPr>
        <w:t>]mankind</w:t>
      </w:r>
      <w:proofErr w:type="gramEnd"/>
      <w:r w:rsidRPr="00270870">
        <w:rPr>
          <w:sz w:val="14"/>
        </w:rPr>
        <w:t xml:space="preserve">. The oceanic environment is deteriorating, and international cooperation is vital to its protection. </w:t>
      </w:r>
      <w:r w:rsidRPr="005709B7">
        <w:rPr>
          <w:rStyle w:val="StyleBoldUnderline"/>
        </w:rPr>
        <w:t>UNESCO could facilitate</w:t>
      </w:r>
      <w:r w:rsidRPr="00270870">
        <w:rPr>
          <w:sz w:val="14"/>
        </w:rPr>
        <w:t xml:space="preserve"> some of that </w:t>
      </w:r>
      <w:r w:rsidRPr="005709B7">
        <w:rPr>
          <w:rStyle w:val="StyleBoldUnderline"/>
        </w:rPr>
        <w:t>cooperation</w:t>
      </w:r>
      <w:r w:rsidRPr="00270870">
        <w:rPr>
          <w:sz w:val="14"/>
        </w:rPr>
        <w:t xml:space="preserve">, </w:t>
      </w:r>
      <w:r w:rsidRPr="005709B7">
        <w:rPr>
          <w:rStyle w:val="StyleBoldUnderline"/>
        </w:rPr>
        <w:t>but</w:t>
      </w:r>
      <w:r w:rsidRPr="00270870">
        <w:rPr>
          <w:sz w:val="14"/>
        </w:rPr>
        <w:t xml:space="preserve"> </w:t>
      </w:r>
      <w:r w:rsidRPr="005709B7">
        <w:rPr>
          <w:rStyle w:val="StyleBoldUnderline"/>
        </w:rPr>
        <w:t>the</w:t>
      </w:r>
      <w:r w:rsidRPr="00270870">
        <w:rPr>
          <w:sz w:val="14"/>
        </w:rPr>
        <w:t xml:space="preserve"> U.S. </w:t>
      </w:r>
      <w:r w:rsidRPr="005709B7">
        <w:rPr>
          <w:rStyle w:val="Emphasis"/>
        </w:rPr>
        <w:t>Congress has blocked U.S. funding for UNESCO</w:t>
      </w:r>
      <w:r w:rsidRPr="00270870">
        <w:rPr>
          <w:sz w:val="14"/>
        </w:rPr>
        <w:t xml:space="preserve">. </w:t>
      </w:r>
      <w:r w:rsidRPr="005709B7">
        <w:rPr>
          <w:rStyle w:val="StyleBoldUnderline"/>
        </w:rPr>
        <w:t>The Senate has more than a dozen treaties awaiting ratification,</w:t>
      </w:r>
      <w:r w:rsidRPr="00270870">
        <w:rPr>
          <w:sz w:val="14"/>
        </w:rPr>
        <w:t xml:space="preserve"> </w:t>
      </w:r>
      <w:r w:rsidRPr="005709B7">
        <w:rPr>
          <w:rStyle w:val="StyleBoldUnderline"/>
        </w:rPr>
        <w:t>some submitted more than 30 years ago</w:t>
      </w:r>
      <w:r w:rsidRPr="00270870">
        <w:rPr>
          <w:sz w:val="14"/>
        </w:rPr>
        <w:t xml:space="preserve">. ABOUT 3 billion people live within 100 miles (160km) of the sea, a number that could double in the next decade as humans flock to coastal cities like gulls. The oceans produce $3 trillion of goods and services each year and untold value for the Earth’s ecology. Life could not exist without these vast water reserves—and, if anything, they are becoming even more important to humans than before. The Economist This article in The Economist indicates that the oceans are deteriorating because we haven't managed to develop common property institutions that work to protect them. Fisheries are being over exploited. Large areas are oxygen depleted and dead. Coral reefs are in trouble. Acidification of ocean waters is occurring and likely to become dangerous. Further treats are in view from off shore drilling and deep sea mining. Climate change may threaten the ocean currents, with profound consequences. UNESCO is the international agency leading in ocean science, and it hosts the Intergovernmental Oceanographic Commission. Its World Heritage Center implements the World Heritage Convention; it has declared </w:t>
      </w:r>
      <w:proofErr w:type="spellStart"/>
      <w:r w:rsidRPr="00270870">
        <w:rPr>
          <w:sz w:val="14"/>
        </w:rPr>
        <w:t>Papahānaumokuākea</w:t>
      </w:r>
      <w:proofErr w:type="spellEnd"/>
      <w:r w:rsidRPr="00270870">
        <w:rPr>
          <w:sz w:val="14"/>
        </w:rPr>
        <w:t xml:space="preserve">, an oceanic World Heritage site, accepting the U.S. plan for its protection and conservation of its resources. </w:t>
      </w:r>
      <w:r w:rsidRPr="00270870">
        <w:rPr>
          <w:rStyle w:val="StyleBoldUnderline"/>
        </w:rPr>
        <w:t>The U</w:t>
      </w:r>
      <w:r w:rsidRPr="00270870">
        <w:rPr>
          <w:sz w:val="14"/>
        </w:rPr>
        <w:t xml:space="preserve">nited </w:t>
      </w:r>
      <w:r w:rsidRPr="00270870">
        <w:rPr>
          <w:rStyle w:val="StyleBoldUnderline"/>
        </w:rPr>
        <w:t>S</w:t>
      </w:r>
      <w:r w:rsidRPr="00270870">
        <w:rPr>
          <w:sz w:val="14"/>
        </w:rPr>
        <w:t xml:space="preserve">tates </w:t>
      </w:r>
      <w:r w:rsidRPr="00270870">
        <w:rPr>
          <w:rStyle w:val="StyleBoldUnderline"/>
        </w:rPr>
        <w:t>has not paid its assessed contributions to UNESCO for more than two years, and is</w:t>
      </w:r>
      <w:r w:rsidRPr="00270870">
        <w:rPr>
          <w:sz w:val="14"/>
        </w:rPr>
        <w:t xml:space="preserve"> </w:t>
      </w:r>
      <w:r w:rsidRPr="00270870">
        <w:rPr>
          <w:rStyle w:val="Emphasis"/>
        </w:rPr>
        <w:t>banned by the Congress from any funding</w:t>
      </w:r>
      <w:r w:rsidRPr="00270870">
        <w:rPr>
          <w:sz w:val="14"/>
        </w:rPr>
        <w:t xml:space="preserve"> </w:t>
      </w:r>
      <w:r w:rsidRPr="00270870">
        <w:rPr>
          <w:rStyle w:val="StyleBoldUnderline"/>
        </w:rPr>
        <w:t>for the Organization.</w:t>
      </w:r>
    </w:p>
    <w:p w:rsidR="00F93991" w:rsidRDefault="0055029D" w:rsidP="0055029D">
      <w:pPr>
        <w:pStyle w:val="Heading2"/>
      </w:pPr>
      <w:r>
        <w:lastRenderedPageBreak/>
        <w:t>Lobby Internal Links</w:t>
      </w:r>
    </w:p>
    <w:p w:rsidR="0055029D" w:rsidRPr="0055029D" w:rsidRDefault="0055029D" w:rsidP="0055029D">
      <w:pPr>
        <w:pStyle w:val="Heading3"/>
      </w:pPr>
      <w:r>
        <w:lastRenderedPageBreak/>
        <w:t>Internal Link – Fisheries Lobby</w:t>
      </w:r>
    </w:p>
    <w:p w:rsidR="0055029D" w:rsidRDefault="0055029D" w:rsidP="0055029D">
      <w:pPr>
        <w:pStyle w:val="Heading4"/>
      </w:pPr>
      <w:r>
        <w:t>Commercial fisherman are powerful lobby – ensures controversy and fights</w:t>
      </w:r>
    </w:p>
    <w:p w:rsidR="0055029D" w:rsidRPr="00921A00" w:rsidRDefault="0055029D" w:rsidP="0055029D">
      <w:pPr>
        <w:rPr>
          <w:rStyle w:val="StyleStyleBold12pt"/>
        </w:rPr>
      </w:pPr>
      <w:r>
        <w:rPr>
          <w:rStyle w:val="StyleStyleBold12pt"/>
        </w:rPr>
        <w:t>Wilmot et al, 03</w:t>
      </w:r>
    </w:p>
    <w:p w:rsidR="0055029D" w:rsidRPr="00921A00" w:rsidRDefault="0055029D" w:rsidP="0055029D">
      <w:pPr>
        <w:rPr>
          <w:sz w:val="16"/>
          <w:szCs w:val="16"/>
        </w:rPr>
      </w:pPr>
      <w:r w:rsidRPr="00921A00">
        <w:rPr>
          <w:sz w:val="16"/>
          <w:szCs w:val="16"/>
        </w:rPr>
        <w:t xml:space="preserve">David Wilmot, PhD, Executive Director of the Ocean Wildlife Campaign, a coalition of conservation organizations, Executive Director of the National Audubon Society’s Living Oceans Program, at the National Academy of Sciences’ National Research Council. He has a Ph.D. in Marine Biology from the University of California, San Diego’s Scripps Institution of Oceanography. Jack K. Sterne is a lawyer with more than fourteen years of experience in ocean conservation, public lands, fisheries, and other environmental issues. He was a staff attorney at the public interest law firm Trustees for Alaska specializing in ocean fisheries and marine mammal issues Kim </w:t>
      </w:r>
      <w:proofErr w:type="spellStart"/>
      <w:r w:rsidRPr="00921A00">
        <w:rPr>
          <w:sz w:val="16"/>
          <w:szCs w:val="16"/>
        </w:rPr>
        <w:t>Haddow</w:t>
      </w:r>
      <w:proofErr w:type="spellEnd"/>
      <w:r w:rsidRPr="00921A00">
        <w:rPr>
          <w:sz w:val="16"/>
          <w:szCs w:val="16"/>
        </w:rPr>
        <w:t xml:space="preserve"> is President of </w:t>
      </w:r>
      <w:proofErr w:type="spellStart"/>
      <w:r w:rsidRPr="00921A00">
        <w:rPr>
          <w:sz w:val="16"/>
          <w:szCs w:val="16"/>
        </w:rPr>
        <w:t>Haddow</w:t>
      </w:r>
      <w:proofErr w:type="spellEnd"/>
      <w:r w:rsidRPr="00921A00">
        <w:rPr>
          <w:sz w:val="16"/>
          <w:szCs w:val="16"/>
        </w:rPr>
        <w:t xml:space="preserve"> Communications, </w:t>
      </w:r>
      <w:proofErr w:type="spellStart"/>
      <w:r w:rsidRPr="00921A00">
        <w:rPr>
          <w:sz w:val="16"/>
          <w:szCs w:val="16"/>
        </w:rPr>
        <w:t>Inc</w:t>
      </w:r>
      <w:proofErr w:type="spellEnd"/>
      <w:r w:rsidRPr="00921A00">
        <w:rPr>
          <w:sz w:val="16"/>
          <w:szCs w:val="16"/>
        </w:rPr>
        <w:t xml:space="preserve">, serves as senior communications strategist for Sierra Club, and previously spent eight years at Greer, Margolis, Mitchell &amp; Burns, where she provided media strategy and produced advertising for twenty-two statewide candidate and initiative campaigns Beth Sullivan, an independent consultant, was the Executive Director of the League of Conservation Voters Education Fund for six years. Before that, she was the managing partner of the Campaign Design Group, an independent campaign consulting firm that was largely responsible for the 1992 Boxer and Murray Senate wins, as well as hundreds of </w:t>
      </w:r>
      <w:proofErr w:type="gramStart"/>
      <w:r w:rsidRPr="00921A00">
        <w:rPr>
          <w:sz w:val="16"/>
          <w:szCs w:val="16"/>
        </w:rPr>
        <w:t>others.,</w:t>
      </w:r>
      <w:proofErr w:type="gramEnd"/>
      <w:r w:rsidRPr="00921A00">
        <w:rPr>
          <w:sz w:val="16"/>
          <w:szCs w:val="16"/>
        </w:rPr>
        <w:t xml:space="preserve"> October, </w:t>
      </w:r>
      <w:hyperlink r:id="rId117" w:history="1">
        <w:r w:rsidRPr="00921A00">
          <w:rPr>
            <w:rStyle w:val="Hyperlink"/>
            <w:sz w:val="16"/>
            <w:szCs w:val="16"/>
          </w:rPr>
          <w:t>http://www.oceanchampions.org/pdfs/TurningTheTide.pdf</w:t>
        </w:r>
      </w:hyperlink>
    </w:p>
    <w:p w:rsidR="0055029D" w:rsidRDefault="0055029D" w:rsidP="0055029D"/>
    <w:p w:rsidR="0055029D" w:rsidRPr="0055029D" w:rsidRDefault="0055029D" w:rsidP="0055029D">
      <w:pPr>
        <w:rPr>
          <w:sz w:val="16"/>
        </w:rPr>
      </w:pPr>
      <w:r w:rsidRPr="0079393F">
        <w:rPr>
          <w:sz w:val="16"/>
        </w:rPr>
        <w:t>Despite victories on specific issues, however, the overall trend for ocean conservation cannot be considered positive, as the final Pew Oceans Commission report makes clear</w:t>
      </w:r>
      <w:r w:rsidRPr="0079393F">
        <w:rPr>
          <w:rStyle w:val="StyleBoldUnderline"/>
        </w:rPr>
        <w:t>. The influence and effectiveness of</w:t>
      </w:r>
      <w:r w:rsidRPr="0079393F">
        <w:rPr>
          <w:sz w:val="16"/>
        </w:rPr>
        <w:t xml:space="preserve"> those who oppose critical conservation measures, including many </w:t>
      </w:r>
      <w:r w:rsidRPr="0079393F">
        <w:rPr>
          <w:rStyle w:val="StyleBoldUnderline"/>
        </w:rPr>
        <w:t xml:space="preserve">commercial and recreational fishermen and their organizations, have grown in recent years, both as a result of the prevailing federal </w:t>
      </w:r>
      <w:r w:rsidRPr="0079393F">
        <w:rPr>
          <w:sz w:val="16"/>
        </w:rPr>
        <w:t xml:space="preserve">and state </w:t>
      </w:r>
      <w:r w:rsidRPr="0079393F">
        <w:rPr>
          <w:rStyle w:val="StyleBoldUnderline"/>
        </w:rPr>
        <w:t xml:space="preserve">political climates and because of their improved efforts at organizing, lobbying, and </w:t>
      </w:r>
      <w:r w:rsidRPr="0079393F">
        <w:rPr>
          <w:rStyle w:val="Emphasis"/>
        </w:rPr>
        <w:t>flexing their political muscle</w:t>
      </w:r>
      <w:r w:rsidRPr="0079393F">
        <w:rPr>
          <w:sz w:val="16"/>
        </w:rPr>
        <w:t xml:space="preserve">. The short-term economic evaluations of proposed conservation measures continue to drive most marine policy debates. Thus, while the threats to the ocean and its wildlife continue to mount, </w:t>
      </w:r>
      <w:r w:rsidRPr="0079393F">
        <w:rPr>
          <w:rStyle w:val="StyleBoldUnderline"/>
        </w:rPr>
        <w:t xml:space="preserve">efforts </w:t>
      </w:r>
      <w:r w:rsidRPr="0079393F">
        <w:rPr>
          <w:sz w:val="16"/>
        </w:rPr>
        <w:t xml:space="preserve">to achieve real and lasting conservation </w:t>
      </w:r>
      <w:r w:rsidRPr="0079393F">
        <w:rPr>
          <w:rStyle w:val="StyleBoldUnderline"/>
        </w:rPr>
        <w:t xml:space="preserve">are </w:t>
      </w:r>
      <w:r w:rsidRPr="0079393F">
        <w:rPr>
          <w:rStyle w:val="Emphasis"/>
        </w:rPr>
        <w:t>encountering powerful opposition</w:t>
      </w:r>
      <w:r w:rsidRPr="0079393F">
        <w:rPr>
          <w:sz w:val="16"/>
        </w:rPr>
        <w:t>. Unfortunately, the ocean conservation community has had trouble countering this resistance, and finds itself increasingly on the defensive</w:t>
      </w:r>
    </w:p>
    <w:p w:rsidR="0055029D" w:rsidRDefault="0055029D" w:rsidP="0055029D">
      <w:pPr>
        <w:pStyle w:val="Heading4"/>
      </w:pPr>
      <w:r>
        <w:t>Recreational fishers lobby incredibly powerful – overcoming their opposition drains capital</w:t>
      </w:r>
    </w:p>
    <w:p w:rsidR="0055029D" w:rsidRPr="00921A00" w:rsidRDefault="0055029D" w:rsidP="0055029D">
      <w:pPr>
        <w:rPr>
          <w:sz w:val="16"/>
          <w:szCs w:val="16"/>
        </w:rPr>
      </w:pPr>
      <w:r w:rsidRPr="00921A00">
        <w:rPr>
          <w:sz w:val="16"/>
          <w:szCs w:val="16"/>
        </w:rPr>
        <w:t xml:space="preserve">David </w:t>
      </w:r>
      <w:r w:rsidRPr="0055029D">
        <w:rPr>
          <w:rStyle w:val="StyleStyleBold12pt"/>
        </w:rPr>
        <w:t>Wilmot</w:t>
      </w:r>
      <w:r>
        <w:rPr>
          <w:rStyle w:val="StyleStyleBold12pt"/>
        </w:rPr>
        <w:t xml:space="preserve"> et al</w:t>
      </w:r>
      <w:r w:rsidRPr="00921A00">
        <w:rPr>
          <w:sz w:val="16"/>
          <w:szCs w:val="16"/>
        </w:rPr>
        <w:t xml:space="preserve">, PhD, Executive Director of the Ocean Wildlife Campaign, a coalition of conservation organizations, Executive Director of the National Audubon Society’s Living Oceans Program, at the National Academy of Sciences’ National Research Council. He has a Ph.D. in Marine Biology from the University of California, San Diego’s Scripps Institution of Oceanography. Jack K. Sterne is a lawyer with more than fourteen years of experience in ocean conservation, public lands, fisheries, and other environmental issues. He was a staff attorney at the public interest law firm Trustees for Alaska specializing in ocean fisheries and marine mammal issues Kim </w:t>
      </w:r>
      <w:proofErr w:type="spellStart"/>
      <w:r w:rsidRPr="00921A00">
        <w:rPr>
          <w:sz w:val="16"/>
          <w:szCs w:val="16"/>
        </w:rPr>
        <w:t>Haddow</w:t>
      </w:r>
      <w:proofErr w:type="spellEnd"/>
      <w:r w:rsidRPr="00921A00">
        <w:rPr>
          <w:sz w:val="16"/>
          <w:szCs w:val="16"/>
        </w:rPr>
        <w:t xml:space="preserve"> is President of </w:t>
      </w:r>
      <w:proofErr w:type="spellStart"/>
      <w:r w:rsidRPr="00921A00">
        <w:rPr>
          <w:sz w:val="16"/>
          <w:szCs w:val="16"/>
        </w:rPr>
        <w:t>Haddow</w:t>
      </w:r>
      <w:proofErr w:type="spellEnd"/>
      <w:r w:rsidRPr="00921A00">
        <w:rPr>
          <w:sz w:val="16"/>
          <w:szCs w:val="16"/>
        </w:rPr>
        <w:t xml:space="preserve"> Communications, </w:t>
      </w:r>
      <w:proofErr w:type="spellStart"/>
      <w:r w:rsidRPr="00921A00">
        <w:rPr>
          <w:sz w:val="16"/>
          <w:szCs w:val="16"/>
        </w:rPr>
        <w:t>Inc</w:t>
      </w:r>
      <w:proofErr w:type="spellEnd"/>
      <w:r w:rsidRPr="00921A00">
        <w:rPr>
          <w:sz w:val="16"/>
          <w:szCs w:val="16"/>
        </w:rPr>
        <w:t>, serves as senior communications strategist for Sierra Club, and previously spent eight years at Greer, Margolis, Mitchell &amp; Burns, where she provided media strategy and produced advertising for twenty-two statewide candidate and initiative campaigns Beth Sullivan, an independent consultant, was the Executive Director of the League of Conservation Voters Education Fund for six years. Before that, she was the managing partner of the Campaign Design Group, an independent campaign consulting firm that was largely responsible for the 1992 Boxer and Murray Senate wins, as well as hundreds of others., October</w:t>
      </w:r>
      <w:r>
        <w:rPr>
          <w:sz w:val="16"/>
          <w:szCs w:val="16"/>
        </w:rPr>
        <w:t xml:space="preserve"> </w:t>
      </w:r>
      <w:r w:rsidRPr="0055029D">
        <w:rPr>
          <w:rStyle w:val="StyleStyleBold12pt"/>
        </w:rPr>
        <w:t>2003</w:t>
      </w:r>
      <w:r w:rsidRPr="00921A00">
        <w:rPr>
          <w:sz w:val="16"/>
          <w:szCs w:val="16"/>
        </w:rPr>
        <w:t>,</w:t>
      </w:r>
      <w:r>
        <w:rPr>
          <w:sz w:val="16"/>
          <w:szCs w:val="16"/>
        </w:rPr>
        <w:t xml:space="preserve"> “Turning the Tide”</w:t>
      </w:r>
      <w:r w:rsidRPr="00921A00">
        <w:rPr>
          <w:sz w:val="16"/>
          <w:szCs w:val="16"/>
        </w:rPr>
        <w:t xml:space="preserve"> </w:t>
      </w:r>
      <w:hyperlink r:id="rId118" w:history="1">
        <w:r w:rsidRPr="00921A00">
          <w:rPr>
            <w:rStyle w:val="Hyperlink"/>
            <w:sz w:val="16"/>
            <w:szCs w:val="16"/>
          </w:rPr>
          <w:t>http://www.oceanchampions.org/pdfs/TurningTheTide.pdf</w:t>
        </w:r>
      </w:hyperlink>
      <w:r>
        <w:rPr>
          <w:rStyle w:val="Hyperlink"/>
          <w:sz w:val="16"/>
          <w:szCs w:val="16"/>
        </w:rPr>
        <w:t xml:space="preserve"> DA: 6/11/14</w:t>
      </w:r>
    </w:p>
    <w:p w:rsidR="0055029D" w:rsidRDefault="0055029D" w:rsidP="0055029D"/>
    <w:p w:rsidR="0055029D" w:rsidRPr="00921A00" w:rsidRDefault="0055029D" w:rsidP="0055029D">
      <w:pPr>
        <w:rPr>
          <w:sz w:val="16"/>
        </w:rPr>
      </w:pPr>
      <w:r w:rsidRPr="00921A00">
        <w:rPr>
          <w:sz w:val="16"/>
        </w:rPr>
        <w:t xml:space="preserve">Coastal Conservation Association: </w:t>
      </w:r>
      <w:r w:rsidRPr="00921A00">
        <w:rPr>
          <w:rStyle w:val="StyleBoldUnderline"/>
        </w:rPr>
        <w:t>Coordinated</w:t>
      </w:r>
      <w:r>
        <w:rPr>
          <w:rStyle w:val="StyleBoldUnderline"/>
        </w:rPr>
        <w:t xml:space="preserve"> </w:t>
      </w:r>
      <w:r w:rsidRPr="00921A00">
        <w:rPr>
          <w:rStyle w:val="StyleBoldUnderline"/>
        </w:rPr>
        <w:t xml:space="preserve">Campaigns </w:t>
      </w:r>
      <w:r w:rsidRPr="00C216FA">
        <w:rPr>
          <w:rStyle w:val="Emphasis"/>
        </w:rPr>
        <w:t>Give Clout to Recreational Fishermen</w:t>
      </w:r>
      <w:r w:rsidRPr="00921A00">
        <w:rPr>
          <w:sz w:val="16"/>
        </w:rPr>
        <w:t xml:space="preserve"> </w:t>
      </w:r>
      <w:r w:rsidRPr="00921A00">
        <w:rPr>
          <w:rStyle w:val="StyleBoldUnderline"/>
        </w:rPr>
        <w:t>CCA</w:t>
      </w:r>
      <w:r w:rsidRPr="00921A00">
        <w:rPr>
          <w:sz w:val="16"/>
        </w:rPr>
        <w:t xml:space="preserve"> is a nonprofit 501(c</w:t>
      </w:r>
      <w:proofErr w:type="gramStart"/>
      <w:r w:rsidRPr="00921A00">
        <w:rPr>
          <w:sz w:val="16"/>
        </w:rPr>
        <w:t>)(</w:t>
      </w:r>
      <w:proofErr w:type="gramEnd"/>
      <w:r w:rsidRPr="00921A00">
        <w:rPr>
          <w:sz w:val="16"/>
        </w:rPr>
        <w:t xml:space="preserve">3) that </w:t>
      </w:r>
      <w:r w:rsidRPr="00921A00">
        <w:rPr>
          <w:rStyle w:val="StyleBoldUnderline"/>
        </w:rPr>
        <w:t xml:space="preserve">is </w:t>
      </w:r>
      <w:r w:rsidRPr="00C216FA">
        <w:rPr>
          <w:rStyle w:val="Emphasis"/>
        </w:rPr>
        <w:t>active in virtually every national fisheries debate</w:t>
      </w:r>
      <w:r w:rsidRPr="00921A00">
        <w:rPr>
          <w:sz w:val="16"/>
        </w:rPr>
        <w:t xml:space="preserve">. CCA fights for “the health and longevity of our coastal fisheries and for recreational anglers’ interests in them.” It is a loose-knit confederation of 175 chapters in 15 different states with 85,000 members. </w:t>
      </w:r>
      <w:r w:rsidRPr="00921A00">
        <w:rPr>
          <w:rStyle w:val="StyleBoldUnderline"/>
        </w:rPr>
        <w:t>The membership is made up of recreational anglers and sport fishermen</w:t>
      </w:r>
      <w:r w:rsidRPr="00921A00">
        <w:rPr>
          <w:sz w:val="16"/>
        </w:rPr>
        <w:t xml:space="preserve">. While it has a small and inactive PAC, </w:t>
      </w:r>
      <w:r w:rsidRPr="00921A00">
        <w:rPr>
          <w:rStyle w:val="StyleBoldUnderline"/>
        </w:rPr>
        <w:t xml:space="preserve">many of its members are </w:t>
      </w:r>
      <w:r w:rsidRPr="00C216FA">
        <w:rPr>
          <w:rStyle w:val="Emphasis"/>
        </w:rPr>
        <w:t>politically active and make significant political contributions</w:t>
      </w:r>
      <w:r w:rsidRPr="00921A00">
        <w:rPr>
          <w:rStyle w:val="StyleBoldUnderline"/>
        </w:rPr>
        <w:t>.</w:t>
      </w:r>
      <w:r>
        <w:rPr>
          <w:rStyle w:val="StyleBoldUnderline"/>
        </w:rPr>
        <w:t xml:space="preserve"> </w:t>
      </w:r>
      <w:r w:rsidRPr="00921A00">
        <w:rPr>
          <w:sz w:val="16"/>
        </w:rPr>
        <w:t xml:space="preserve">CCA was founded in the Gulf of Mexico region in the late 1970s in response to a crisis with redfish (dramatic overfishing and declines). The organization has a presence up the Atlantic coast and into New England; however, </w:t>
      </w:r>
      <w:r w:rsidRPr="00921A00">
        <w:rPr>
          <w:rStyle w:val="StyleBoldUnderline"/>
        </w:rPr>
        <w:t xml:space="preserve">it remains </w:t>
      </w:r>
      <w:r w:rsidRPr="00C216FA">
        <w:rPr>
          <w:rStyle w:val="Emphasis"/>
        </w:rPr>
        <w:t>particularly well-connected and powerful</w:t>
      </w:r>
      <w:r w:rsidRPr="00921A00">
        <w:rPr>
          <w:sz w:val="16"/>
        </w:rPr>
        <w:t xml:space="preserve"> in the Gulf of Mexico, where four of the five governors in the region are CCA members. CCA has learned the importance of </w:t>
      </w:r>
      <w:r w:rsidRPr="00921A00">
        <w:rPr>
          <w:rStyle w:val="StyleBoldUnderline"/>
        </w:rPr>
        <w:t>having individual members contribute to political</w:t>
      </w:r>
      <w:r>
        <w:rPr>
          <w:rStyle w:val="StyleBoldUnderline"/>
        </w:rPr>
        <w:t xml:space="preserve"> </w:t>
      </w:r>
      <w:r w:rsidRPr="00921A00">
        <w:rPr>
          <w:rStyle w:val="StyleBoldUnderline"/>
        </w:rPr>
        <w:t>campaigns,</w:t>
      </w:r>
      <w:r w:rsidRPr="00921A00">
        <w:rPr>
          <w:sz w:val="16"/>
        </w:rPr>
        <w:t xml:space="preserve"> which helps </w:t>
      </w:r>
      <w:r w:rsidRPr="00921A00">
        <w:rPr>
          <w:rStyle w:val="StyleBoldUnderline"/>
        </w:rPr>
        <w:t>provide</w:t>
      </w:r>
      <w:r w:rsidRPr="00921A00">
        <w:rPr>
          <w:sz w:val="16"/>
        </w:rPr>
        <w:t xml:space="preserve"> the </w:t>
      </w:r>
      <w:r w:rsidRPr="00921A00">
        <w:rPr>
          <w:rStyle w:val="StyleBoldUnderline"/>
        </w:rPr>
        <w:t>access the organization needs</w:t>
      </w:r>
      <w:r w:rsidRPr="00921A00">
        <w:rPr>
          <w:sz w:val="16"/>
        </w:rPr>
        <w:t xml:space="preserve">. The </w:t>
      </w:r>
      <w:r w:rsidRPr="00921A00">
        <w:rPr>
          <w:rStyle w:val="StyleBoldUnderline"/>
        </w:rPr>
        <w:t>organizatio</w:t>
      </w:r>
      <w:r w:rsidRPr="00921A00">
        <w:rPr>
          <w:sz w:val="16"/>
        </w:rPr>
        <w:t xml:space="preserve">n also </w:t>
      </w:r>
      <w:r w:rsidRPr="00921A00">
        <w:rPr>
          <w:rStyle w:val="StyleBoldUnderline"/>
        </w:rPr>
        <w:t>uses</w:t>
      </w:r>
      <w:r w:rsidRPr="00921A00">
        <w:rPr>
          <w:sz w:val="16"/>
        </w:rPr>
        <w:t xml:space="preserve"> the </w:t>
      </w:r>
      <w:r w:rsidRPr="00921A00">
        <w:rPr>
          <w:rStyle w:val="StyleBoldUnderline"/>
        </w:rPr>
        <w:t xml:space="preserve">relationships </w:t>
      </w:r>
      <w:r w:rsidRPr="00921A00">
        <w:rPr>
          <w:sz w:val="16"/>
        </w:rPr>
        <w:t xml:space="preserve">that </w:t>
      </w:r>
      <w:r w:rsidRPr="00921A00">
        <w:rPr>
          <w:rStyle w:val="StyleBoldUnderline"/>
        </w:rPr>
        <w:t>members have with important politicians</w:t>
      </w:r>
      <w:r w:rsidRPr="00921A00">
        <w:rPr>
          <w:sz w:val="16"/>
        </w:rPr>
        <w:t xml:space="preserve"> and decision-makers </w:t>
      </w:r>
      <w:r w:rsidRPr="00921A00">
        <w:rPr>
          <w:rStyle w:val="StyleBoldUnderline"/>
        </w:rPr>
        <w:t>to reinforce</w:t>
      </w:r>
      <w:r w:rsidRPr="00921A00">
        <w:rPr>
          <w:sz w:val="16"/>
        </w:rPr>
        <w:t xml:space="preserve"> long-term personal contact </w:t>
      </w:r>
      <w:r w:rsidRPr="00921A00">
        <w:rPr>
          <w:rStyle w:val="StyleBoldUnderline"/>
        </w:rPr>
        <w:t>lobbying by professionals</w:t>
      </w:r>
      <w:r w:rsidRPr="00921A00">
        <w:rPr>
          <w:sz w:val="16"/>
        </w:rPr>
        <w:t xml:space="preserve"> (Congress and state legislatures), as well as long-term relationships with regulatory agencies (state and federal). </w:t>
      </w:r>
      <w:r w:rsidRPr="00921A00">
        <w:rPr>
          <w:rStyle w:val="StyleBoldUnderline"/>
        </w:rPr>
        <w:t>This is all reinforced by</w:t>
      </w:r>
      <w:r>
        <w:rPr>
          <w:rStyle w:val="StyleBoldUnderline"/>
        </w:rPr>
        <w:t xml:space="preserve"> </w:t>
      </w:r>
      <w:r w:rsidRPr="00921A00">
        <w:rPr>
          <w:rStyle w:val="StyleBoldUnderline"/>
        </w:rPr>
        <w:t>its public</w:t>
      </w:r>
      <w:r w:rsidRPr="00921A00">
        <w:rPr>
          <w:sz w:val="16"/>
        </w:rPr>
        <w:t xml:space="preserve"> education and </w:t>
      </w:r>
      <w:r w:rsidRPr="00921A00">
        <w:rPr>
          <w:rStyle w:val="StyleBoldUnderline"/>
        </w:rPr>
        <w:t>outreach efforts. The coordinated campaigns that result from all of</w:t>
      </w:r>
      <w:r>
        <w:rPr>
          <w:rStyle w:val="StyleBoldUnderline"/>
        </w:rPr>
        <w:t xml:space="preserve"> </w:t>
      </w:r>
      <w:r w:rsidRPr="00921A00">
        <w:rPr>
          <w:rStyle w:val="StyleBoldUnderline"/>
        </w:rPr>
        <w:t xml:space="preserve">these tools </w:t>
      </w:r>
      <w:r w:rsidRPr="00921A00">
        <w:rPr>
          <w:rStyle w:val="Emphasis"/>
        </w:rPr>
        <w:t>almost always achieve the political clout</w:t>
      </w:r>
      <w:r w:rsidRPr="00921A00">
        <w:rPr>
          <w:sz w:val="16"/>
        </w:rPr>
        <w:t xml:space="preserve"> CCA needs </w:t>
      </w:r>
      <w:r w:rsidRPr="00921A00">
        <w:rPr>
          <w:rStyle w:val="StyleBoldUnderline"/>
        </w:rPr>
        <w:t>to succeed</w:t>
      </w:r>
      <w:r w:rsidRPr="00921A00">
        <w:rPr>
          <w:sz w:val="16"/>
        </w:rPr>
        <w:t>.</w:t>
      </w:r>
    </w:p>
    <w:p w:rsidR="0055029D" w:rsidRDefault="0055029D" w:rsidP="0055029D"/>
    <w:p w:rsidR="0055029D" w:rsidRDefault="0055029D" w:rsidP="0055029D">
      <w:pPr>
        <w:pStyle w:val="Heading4"/>
      </w:pPr>
      <w:r>
        <w:t>Powerful recreational fishing lobby ensures intense congressional opposition</w:t>
      </w:r>
    </w:p>
    <w:p w:rsidR="0055029D" w:rsidRPr="00921A00" w:rsidRDefault="0055029D" w:rsidP="0055029D">
      <w:pPr>
        <w:rPr>
          <w:sz w:val="16"/>
          <w:szCs w:val="16"/>
        </w:rPr>
      </w:pPr>
      <w:r w:rsidRPr="00921A00">
        <w:rPr>
          <w:sz w:val="16"/>
          <w:szCs w:val="16"/>
        </w:rPr>
        <w:t xml:space="preserve">David </w:t>
      </w:r>
      <w:r w:rsidRPr="0055029D">
        <w:rPr>
          <w:rStyle w:val="StyleStyleBold12pt"/>
        </w:rPr>
        <w:t>Wilmot</w:t>
      </w:r>
      <w:r>
        <w:rPr>
          <w:rStyle w:val="StyleStyleBold12pt"/>
        </w:rPr>
        <w:t xml:space="preserve"> et al</w:t>
      </w:r>
      <w:r w:rsidRPr="00921A00">
        <w:rPr>
          <w:sz w:val="16"/>
          <w:szCs w:val="16"/>
        </w:rPr>
        <w:t xml:space="preserve">, PhD, Executive Director of the Ocean Wildlife Campaign, a coalition of conservation organizations, Executive Director of the National Audubon Society’s Living Oceans Program, at the National Academy of Sciences’ National Research Council. He has a Ph.D. in Marine Biology from the University of California, San Diego’s Scripps Institution of Oceanography. Jack K. Sterne is a lawyer with more than fourteen years of experience in ocean conservation, public lands, fisheries, and other environmental issues. He was a staff attorney at the public interest law firm Trustees for Alaska specializing in ocean fisheries and marine mammal issues Kim </w:t>
      </w:r>
      <w:proofErr w:type="spellStart"/>
      <w:r w:rsidRPr="00921A00">
        <w:rPr>
          <w:sz w:val="16"/>
          <w:szCs w:val="16"/>
        </w:rPr>
        <w:t>Haddow</w:t>
      </w:r>
      <w:proofErr w:type="spellEnd"/>
      <w:r w:rsidRPr="00921A00">
        <w:rPr>
          <w:sz w:val="16"/>
          <w:szCs w:val="16"/>
        </w:rPr>
        <w:t xml:space="preserve"> is President of </w:t>
      </w:r>
      <w:proofErr w:type="spellStart"/>
      <w:r w:rsidRPr="00921A00">
        <w:rPr>
          <w:sz w:val="16"/>
          <w:szCs w:val="16"/>
        </w:rPr>
        <w:t>Haddow</w:t>
      </w:r>
      <w:proofErr w:type="spellEnd"/>
      <w:r w:rsidRPr="00921A00">
        <w:rPr>
          <w:sz w:val="16"/>
          <w:szCs w:val="16"/>
        </w:rPr>
        <w:t xml:space="preserve"> Communications, </w:t>
      </w:r>
      <w:proofErr w:type="spellStart"/>
      <w:r w:rsidRPr="00921A00">
        <w:rPr>
          <w:sz w:val="16"/>
          <w:szCs w:val="16"/>
        </w:rPr>
        <w:t>Inc</w:t>
      </w:r>
      <w:proofErr w:type="spellEnd"/>
      <w:r w:rsidRPr="00921A00">
        <w:rPr>
          <w:sz w:val="16"/>
          <w:szCs w:val="16"/>
        </w:rPr>
        <w:t>, serves as senior communications strategist for Sierra Club, and previously spent eight years at Greer, Margolis, Mitchell &amp; Burns, where she provided media strategy and produced advertising for twenty-two statewide candidate and initiative campaigns Beth Sullivan, an independent consultant, was the Executive Director of the League of Conservation Voters Education Fund for six years. Before that, she was the managing partner of the Campaign Design Group, an independent campaign consulting firm that was largely responsible for the 1992 Boxer and Murray Senate wins, as well as hundreds of others., October</w:t>
      </w:r>
      <w:r>
        <w:rPr>
          <w:sz w:val="16"/>
          <w:szCs w:val="16"/>
        </w:rPr>
        <w:t xml:space="preserve"> </w:t>
      </w:r>
      <w:r w:rsidRPr="0055029D">
        <w:rPr>
          <w:rStyle w:val="StyleStyleBold12pt"/>
        </w:rPr>
        <w:t>2003</w:t>
      </w:r>
      <w:r w:rsidRPr="00921A00">
        <w:rPr>
          <w:sz w:val="16"/>
          <w:szCs w:val="16"/>
        </w:rPr>
        <w:t>,</w:t>
      </w:r>
      <w:r>
        <w:rPr>
          <w:sz w:val="16"/>
          <w:szCs w:val="16"/>
        </w:rPr>
        <w:t xml:space="preserve"> “Turning the Tide”</w:t>
      </w:r>
      <w:r w:rsidRPr="00921A00">
        <w:rPr>
          <w:sz w:val="16"/>
          <w:szCs w:val="16"/>
        </w:rPr>
        <w:t xml:space="preserve"> </w:t>
      </w:r>
      <w:hyperlink r:id="rId119" w:history="1">
        <w:r w:rsidRPr="00921A00">
          <w:rPr>
            <w:rStyle w:val="Hyperlink"/>
            <w:sz w:val="16"/>
            <w:szCs w:val="16"/>
          </w:rPr>
          <w:t>http://www.oceanchampions.org/pdfs/TurningTheTide.pdf</w:t>
        </w:r>
      </w:hyperlink>
      <w:r>
        <w:rPr>
          <w:rStyle w:val="Hyperlink"/>
          <w:sz w:val="16"/>
          <w:szCs w:val="16"/>
        </w:rPr>
        <w:t xml:space="preserve"> DA: 6/11/14</w:t>
      </w:r>
    </w:p>
    <w:p w:rsidR="0055029D" w:rsidRDefault="0055029D" w:rsidP="0055029D"/>
    <w:p w:rsidR="0055029D" w:rsidRPr="0055029D" w:rsidRDefault="0055029D" w:rsidP="0055029D">
      <w:pPr>
        <w:rPr>
          <w:b/>
          <w:iCs/>
          <w:u w:val="single"/>
          <w:bdr w:val="single" w:sz="18" w:space="0" w:color="auto"/>
        </w:rPr>
      </w:pPr>
      <w:r w:rsidRPr="00921A00">
        <w:rPr>
          <w:rStyle w:val="StyleBoldUnderline"/>
        </w:rPr>
        <w:t xml:space="preserve">Recreational Fishing Alliance: </w:t>
      </w:r>
      <w:r w:rsidRPr="00C216FA">
        <w:rPr>
          <w:rStyle w:val="Emphasis"/>
        </w:rPr>
        <w:t>Angling for Success by Working Capitol Hill</w:t>
      </w:r>
      <w:r>
        <w:rPr>
          <w:rStyle w:val="StyleBoldUnderline"/>
        </w:rPr>
        <w:t xml:space="preserve"> </w:t>
      </w:r>
      <w:r w:rsidRPr="00921A00">
        <w:rPr>
          <w:sz w:val="16"/>
        </w:rPr>
        <w:t>RFA is a nonprofit 501(c</w:t>
      </w:r>
      <w:proofErr w:type="gramStart"/>
      <w:r w:rsidRPr="00921A00">
        <w:rPr>
          <w:sz w:val="16"/>
        </w:rPr>
        <w:t>)(</w:t>
      </w:r>
      <w:proofErr w:type="gramEnd"/>
      <w:r w:rsidRPr="00921A00">
        <w:rPr>
          <w:sz w:val="16"/>
        </w:rPr>
        <w:t>4) with a connected PAC. RFA also has a separate nonprofit 501(c</w:t>
      </w:r>
      <w:proofErr w:type="gramStart"/>
      <w:r w:rsidRPr="00921A00">
        <w:rPr>
          <w:sz w:val="16"/>
        </w:rPr>
        <w:t>)(</w:t>
      </w:r>
      <w:proofErr w:type="gramEnd"/>
      <w:r w:rsidRPr="00921A00">
        <w:rPr>
          <w:sz w:val="16"/>
        </w:rPr>
        <w:t xml:space="preserve">3) that supports research. </w:t>
      </w:r>
      <w:r w:rsidRPr="00921A00">
        <w:rPr>
          <w:rStyle w:val="StyleBoldUnderline"/>
        </w:rPr>
        <w:t xml:space="preserve">An </w:t>
      </w:r>
      <w:r w:rsidRPr="00C216FA">
        <w:rPr>
          <w:rStyle w:val="Emphasis"/>
        </w:rPr>
        <w:t>active player</w:t>
      </w:r>
      <w:r w:rsidRPr="00921A00">
        <w:rPr>
          <w:rStyle w:val="StyleBoldUnderline"/>
        </w:rPr>
        <w:t xml:space="preserve"> in most national fisheries debates</w:t>
      </w:r>
      <w:r w:rsidRPr="00921A00">
        <w:rPr>
          <w:sz w:val="16"/>
        </w:rPr>
        <w:t xml:space="preserve"> and many state-level issues, RFA has 35,000 dues-paying members with another 50,000-70,000 “affiliated” members (members of sport clubs or other organizations affiliated with RFA). The </w:t>
      </w:r>
      <w:proofErr w:type="gramStart"/>
      <w:r w:rsidRPr="00921A00">
        <w:rPr>
          <w:sz w:val="16"/>
        </w:rPr>
        <w:t>membership is made up of recreational anglers, boat and tackle</w:t>
      </w:r>
      <w:proofErr w:type="gramEnd"/>
      <w:r w:rsidRPr="00921A00">
        <w:rPr>
          <w:sz w:val="16"/>
        </w:rPr>
        <w:t xml:space="preserve"> manufacturers, and fishing clubs. RFA protects the interests of anglers, including their ability to fish, and proclaims to be “Your voice on Capitol Hill.” Founded less than a decade ago, RFA proposed from the beginning that the problems facing recreational anglers were political in nature and would require a political solution. Its mission statement begins “Create a national grassroots, political action organization to safeguard the rights of saltwater anglers ....” It is structured in a way that it can endorse/oppose candidates and </w:t>
      </w:r>
      <w:r w:rsidRPr="00921A00">
        <w:rPr>
          <w:rStyle w:val="StyleBoldUnderline"/>
        </w:rPr>
        <w:t xml:space="preserve">participate in </w:t>
      </w:r>
      <w:r w:rsidRPr="00921A00">
        <w:rPr>
          <w:rStyle w:val="Emphasis"/>
        </w:rPr>
        <w:t>unlimited lobbying</w:t>
      </w:r>
      <w:r w:rsidRPr="00921A00">
        <w:rPr>
          <w:sz w:val="16"/>
        </w:rPr>
        <w:t>. This makeup was intentional, as its founders believed a 501(c</w:t>
      </w:r>
      <w:proofErr w:type="gramStart"/>
      <w:r w:rsidRPr="00921A00">
        <w:rPr>
          <w:sz w:val="16"/>
        </w:rPr>
        <w:t>)(</w:t>
      </w:r>
      <w:proofErr w:type="gramEnd"/>
      <w:r w:rsidRPr="00921A00">
        <w:rPr>
          <w:sz w:val="16"/>
        </w:rPr>
        <w:t xml:space="preserve">3) structure would be too “restrictive.” </w:t>
      </w:r>
      <w:r w:rsidRPr="00921A00">
        <w:rPr>
          <w:rStyle w:val="StyleBoldUnderline"/>
        </w:rPr>
        <w:t xml:space="preserve">RFA uses a </w:t>
      </w:r>
      <w:r w:rsidRPr="00C216FA">
        <w:rPr>
          <w:rStyle w:val="Emphasis"/>
        </w:rPr>
        <w:t>full suite of political tools</w:t>
      </w:r>
      <w:r w:rsidRPr="00921A00">
        <w:rPr>
          <w:rStyle w:val="StyleBoldUnderline"/>
        </w:rPr>
        <w:t xml:space="preserve"> to </w:t>
      </w:r>
      <w:r w:rsidRPr="00921A00">
        <w:rPr>
          <w:rStyle w:val="Emphasis"/>
        </w:rPr>
        <w:t>build political champions</w:t>
      </w:r>
      <w:r w:rsidRPr="00921A00">
        <w:rPr>
          <w:rStyle w:val="StyleBoldUnderline"/>
        </w:rPr>
        <w:t xml:space="preserve"> who will</w:t>
      </w:r>
      <w:r w:rsidRPr="00921A00">
        <w:rPr>
          <w:sz w:val="16"/>
        </w:rPr>
        <w:t xml:space="preserve"> introduce legislation for it and </w:t>
      </w:r>
      <w:r w:rsidRPr="00C216FA">
        <w:rPr>
          <w:rStyle w:val="Emphasis"/>
        </w:rPr>
        <w:t>block legislation it opposes</w:t>
      </w:r>
      <w:r w:rsidRPr="00921A00">
        <w:rPr>
          <w:rStyle w:val="StyleBoldUnderline"/>
        </w:rPr>
        <w:t>. Its strength comes from a mix of</w:t>
      </w:r>
      <w:r w:rsidRPr="00921A00">
        <w:rPr>
          <w:sz w:val="16"/>
        </w:rPr>
        <w:t xml:space="preserve"> limited </w:t>
      </w:r>
      <w:r w:rsidRPr="00921A00">
        <w:rPr>
          <w:rStyle w:val="StyleBoldUnderline"/>
        </w:rPr>
        <w:t>electoral involvement, personal-contact lobbying, and the ability to mobilize its base. RFA has a</w:t>
      </w:r>
      <w:r>
        <w:rPr>
          <w:rStyle w:val="StyleBoldUnderline"/>
        </w:rPr>
        <w:t xml:space="preserve"> </w:t>
      </w:r>
      <w:r w:rsidRPr="00C216FA">
        <w:rPr>
          <w:rStyle w:val="Emphasis"/>
        </w:rPr>
        <w:t>constant presence</w:t>
      </w:r>
      <w:r w:rsidRPr="00921A00">
        <w:rPr>
          <w:rStyle w:val="StyleBoldUnderline"/>
        </w:rPr>
        <w:t xml:space="preserve"> on Capitol Hill</w:t>
      </w:r>
      <w:r w:rsidRPr="00921A00">
        <w:rPr>
          <w:sz w:val="16"/>
        </w:rPr>
        <w:t xml:space="preserve">, state legislatures, and federal agencies, </w:t>
      </w:r>
      <w:r w:rsidRPr="00921A00">
        <w:rPr>
          <w:rStyle w:val="StyleBoldUnderline"/>
        </w:rPr>
        <w:t>and this presence</w:t>
      </w:r>
      <w:r>
        <w:rPr>
          <w:rStyle w:val="StyleBoldUnderline"/>
        </w:rPr>
        <w:t xml:space="preserve"> </w:t>
      </w:r>
      <w:r w:rsidRPr="00921A00">
        <w:rPr>
          <w:rStyle w:val="Emphasis"/>
        </w:rPr>
        <w:t>pays off in policy success.</w:t>
      </w:r>
    </w:p>
    <w:p w:rsidR="0055029D" w:rsidRDefault="0055029D" w:rsidP="0055029D">
      <w:pPr>
        <w:pStyle w:val="Heading4"/>
      </w:pPr>
      <w:r>
        <w:t>Fisheries lobby powerful – swings fierce congressional opposition</w:t>
      </w:r>
    </w:p>
    <w:p w:rsidR="0055029D" w:rsidRPr="00921A00" w:rsidRDefault="0055029D" w:rsidP="0055029D">
      <w:pPr>
        <w:rPr>
          <w:sz w:val="16"/>
          <w:szCs w:val="16"/>
        </w:rPr>
      </w:pPr>
      <w:r w:rsidRPr="00921A00">
        <w:rPr>
          <w:sz w:val="16"/>
          <w:szCs w:val="16"/>
        </w:rPr>
        <w:t xml:space="preserve">David </w:t>
      </w:r>
      <w:r w:rsidRPr="0055029D">
        <w:rPr>
          <w:rStyle w:val="StyleStyleBold12pt"/>
        </w:rPr>
        <w:t>Wilmot</w:t>
      </w:r>
      <w:r>
        <w:rPr>
          <w:rStyle w:val="StyleStyleBold12pt"/>
        </w:rPr>
        <w:t xml:space="preserve"> et al</w:t>
      </w:r>
      <w:r w:rsidRPr="00921A00">
        <w:rPr>
          <w:sz w:val="16"/>
          <w:szCs w:val="16"/>
        </w:rPr>
        <w:t xml:space="preserve">, PhD, Executive Director of the Ocean Wildlife Campaign, a coalition of conservation organizations, Executive Director of the National Audubon Society’s Living Oceans Program, at the National Academy of Sciences’ National Research Council. He has a Ph.D. in Marine Biology from the University of California, San Diego’s Scripps Institution of Oceanography. Jack K. Sterne is a lawyer with more than fourteen years of experience in ocean conservation, public lands, fisheries, and other environmental issues. He was a staff attorney at the public interest law firm Trustees for Alaska specializing in ocean fisheries and marine mammal issues Kim </w:t>
      </w:r>
      <w:proofErr w:type="spellStart"/>
      <w:r w:rsidRPr="00921A00">
        <w:rPr>
          <w:sz w:val="16"/>
          <w:szCs w:val="16"/>
        </w:rPr>
        <w:t>Haddow</w:t>
      </w:r>
      <w:proofErr w:type="spellEnd"/>
      <w:r w:rsidRPr="00921A00">
        <w:rPr>
          <w:sz w:val="16"/>
          <w:szCs w:val="16"/>
        </w:rPr>
        <w:t xml:space="preserve"> is President of </w:t>
      </w:r>
      <w:proofErr w:type="spellStart"/>
      <w:r w:rsidRPr="00921A00">
        <w:rPr>
          <w:sz w:val="16"/>
          <w:szCs w:val="16"/>
        </w:rPr>
        <w:t>Haddow</w:t>
      </w:r>
      <w:proofErr w:type="spellEnd"/>
      <w:r w:rsidRPr="00921A00">
        <w:rPr>
          <w:sz w:val="16"/>
          <w:szCs w:val="16"/>
        </w:rPr>
        <w:t xml:space="preserve"> Communications, </w:t>
      </w:r>
      <w:proofErr w:type="spellStart"/>
      <w:r w:rsidRPr="00921A00">
        <w:rPr>
          <w:sz w:val="16"/>
          <w:szCs w:val="16"/>
        </w:rPr>
        <w:t>Inc</w:t>
      </w:r>
      <w:proofErr w:type="spellEnd"/>
      <w:r w:rsidRPr="00921A00">
        <w:rPr>
          <w:sz w:val="16"/>
          <w:szCs w:val="16"/>
        </w:rPr>
        <w:t>, serves as senior communications strategist for Sierra Club, and previously spent eight years at Greer, Margolis, Mitchell &amp; Burns, where she provided media strategy and produced advertising for twenty-two statewide candidate and initiative campaigns Beth Sullivan, an independent consultant, was the Executive Director of the League of Conservation Voters Education Fund for six years. Before that, she was the managing partner of the Campaign Design Group, an independent campaign consulting firm that was largely responsible for the 1992 Boxer and Murray Senate wins, as well as hundreds of others., October</w:t>
      </w:r>
      <w:r>
        <w:rPr>
          <w:sz w:val="16"/>
          <w:szCs w:val="16"/>
        </w:rPr>
        <w:t xml:space="preserve"> </w:t>
      </w:r>
      <w:r w:rsidRPr="0055029D">
        <w:rPr>
          <w:rStyle w:val="StyleStyleBold12pt"/>
        </w:rPr>
        <w:t>2003</w:t>
      </w:r>
      <w:r w:rsidRPr="00921A00">
        <w:rPr>
          <w:sz w:val="16"/>
          <w:szCs w:val="16"/>
        </w:rPr>
        <w:t>,</w:t>
      </w:r>
      <w:r>
        <w:rPr>
          <w:sz w:val="16"/>
          <w:szCs w:val="16"/>
        </w:rPr>
        <w:t xml:space="preserve"> “Turning the Tide”</w:t>
      </w:r>
      <w:r w:rsidRPr="00921A00">
        <w:rPr>
          <w:sz w:val="16"/>
          <w:szCs w:val="16"/>
        </w:rPr>
        <w:t xml:space="preserve"> </w:t>
      </w:r>
      <w:hyperlink r:id="rId120" w:history="1">
        <w:r w:rsidRPr="00921A00">
          <w:rPr>
            <w:rStyle w:val="Hyperlink"/>
            <w:sz w:val="16"/>
            <w:szCs w:val="16"/>
          </w:rPr>
          <w:t>http://www.oceanchampions.org/pdfs/TurningTheTide.pdf</w:t>
        </w:r>
      </w:hyperlink>
      <w:r>
        <w:rPr>
          <w:rStyle w:val="Hyperlink"/>
          <w:sz w:val="16"/>
          <w:szCs w:val="16"/>
        </w:rPr>
        <w:t xml:space="preserve"> DA: 6/11/14</w:t>
      </w:r>
    </w:p>
    <w:p w:rsidR="0055029D" w:rsidRDefault="0055029D" w:rsidP="0055029D"/>
    <w:p w:rsidR="0055029D" w:rsidRPr="00921A00" w:rsidRDefault="0055029D" w:rsidP="0055029D">
      <w:pPr>
        <w:rPr>
          <w:rStyle w:val="Emphasis"/>
        </w:rPr>
      </w:pPr>
      <w:r w:rsidRPr="00921A00">
        <w:rPr>
          <w:rStyle w:val="StyleBoldUnderline"/>
        </w:rPr>
        <w:t>National Fisheries Institute</w:t>
      </w:r>
      <w:r w:rsidRPr="00921A00">
        <w:rPr>
          <w:sz w:val="16"/>
        </w:rPr>
        <w:t xml:space="preserve">: Cultivating Champions </w:t>
      </w:r>
      <w:proofErr w:type="gramStart"/>
      <w:r w:rsidRPr="00921A00">
        <w:rPr>
          <w:sz w:val="16"/>
        </w:rPr>
        <w:t>From</w:t>
      </w:r>
      <w:proofErr w:type="gramEnd"/>
      <w:r w:rsidRPr="00921A00">
        <w:rPr>
          <w:sz w:val="16"/>
        </w:rPr>
        <w:t xml:space="preserve"> the Inside Out NFI is a trade association that </w:t>
      </w:r>
      <w:r w:rsidRPr="00921A00">
        <w:rPr>
          <w:rStyle w:val="StyleBoldUnderline"/>
        </w:rPr>
        <w:t>represents</w:t>
      </w:r>
      <w:r w:rsidRPr="00921A00">
        <w:rPr>
          <w:sz w:val="16"/>
        </w:rPr>
        <w:t xml:space="preserve"> more than 800 firms in </w:t>
      </w:r>
      <w:r w:rsidRPr="00921A00">
        <w:rPr>
          <w:rStyle w:val="StyleBoldUnderline"/>
        </w:rPr>
        <w:t>the fishing industry</w:t>
      </w:r>
      <w:r w:rsidRPr="00921A00">
        <w:rPr>
          <w:sz w:val="16"/>
        </w:rPr>
        <w:t xml:space="preserve">. These firms range from small, family-owned businesses to large multi-national corporations. It is the primary trade association representing the commercial fishing industry. NFI practices a classical form of trade association politics, mixing modest political donations, long-term personal contact lobbying, long-term relationships with regulatory agencies, and public education and outreach. In doing so, NFI runs an annual lobbying day for members every year, “Fly-in for Fish,” which includes events like a softball game between NFI people (the NFI Fishmongers) and Congressional staff (the Capitol Fish Heads.) </w:t>
      </w:r>
      <w:r w:rsidRPr="00921A00">
        <w:rPr>
          <w:rStyle w:val="StyleBoldUnderline"/>
        </w:rPr>
        <w:t>NFI provides</w:t>
      </w:r>
      <w:r w:rsidRPr="00921A00">
        <w:rPr>
          <w:sz w:val="16"/>
        </w:rPr>
        <w:t xml:space="preserve"> these </w:t>
      </w:r>
      <w:r w:rsidRPr="00921A00">
        <w:rPr>
          <w:rStyle w:val="StyleBoldUnderline"/>
        </w:rPr>
        <w:t>important relationship-building opportunities for</w:t>
      </w:r>
      <w:r w:rsidRPr="00921A00">
        <w:rPr>
          <w:sz w:val="16"/>
        </w:rPr>
        <w:t xml:space="preserve"> its individual </w:t>
      </w:r>
      <w:r w:rsidRPr="00921A00">
        <w:rPr>
          <w:rStyle w:val="StyleBoldUnderline"/>
        </w:rPr>
        <w:t>members with members of Congress, and</w:t>
      </w:r>
      <w:r w:rsidRPr="00921A00">
        <w:rPr>
          <w:sz w:val="16"/>
        </w:rPr>
        <w:t xml:space="preserve"> with Congressional </w:t>
      </w:r>
      <w:r w:rsidRPr="00921A00">
        <w:rPr>
          <w:rStyle w:val="StyleBoldUnderline"/>
        </w:rPr>
        <w:t>staff.</w:t>
      </w:r>
      <w:r w:rsidRPr="00921A00">
        <w:rPr>
          <w:sz w:val="16"/>
        </w:rPr>
        <w:t xml:space="preserve"> NFI effectively makes the people-jobs connection. </w:t>
      </w:r>
      <w:r w:rsidRPr="00921A00">
        <w:rPr>
          <w:rStyle w:val="StyleBoldUnderline"/>
        </w:rPr>
        <w:t>This helps persuade members of Congress</w:t>
      </w:r>
      <w:r w:rsidRPr="00921A00">
        <w:rPr>
          <w:sz w:val="16"/>
        </w:rPr>
        <w:t xml:space="preserve"> that </w:t>
      </w:r>
      <w:r w:rsidRPr="00921A00">
        <w:rPr>
          <w:rStyle w:val="StyleBoldUnderline"/>
        </w:rPr>
        <w:t>supporting NFI’s agenda</w:t>
      </w:r>
      <w:r w:rsidRPr="00921A00">
        <w:rPr>
          <w:sz w:val="16"/>
        </w:rPr>
        <w:t xml:space="preserve"> is truly benefiting people (and jobs) in their districts. This contention is reinforced when a</w:t>
      </w:r>
      <w:r>
        <w:rPr>
          <w:rStyle w:val="StyleBoldUnderline"/>
        </w:rPr>
        <w:t xml:space="preserve"> </w:t>
      </w:r>
      <w:r w:rsidRPr="00921A00">
        <w:rPr>
          <w:rStyle w:val="StyleBoldUnderline"/>
        </w:rPr>
        <w:t xml:space="preserve">member receives </w:t>
      </w:r>
      <w:r w:rsidRPr="00C216FA">
        <w:rPr>
          <w:rStyle w:val="Emphasis"/>
        </w:rPr>
        <w:t>strong constituent support</w:t>
      </w:r>
      <w:r w:rsidRPr="00921A00">
        <w:rPr>
          <w:rStyle w:val="StyleBoldUnderline"/>
        </w:rPr>
        <w:t xml:space="preserve"> for </w:t>
      </w:r>
      <w:r w:rsidRPr="00921A00">
        <w:rPr>
          <w:sz w:val="16"/>
        </w:rPr>
        <w:t xml:space="preserve">introducing or </w:t>
      </w:r>
      <w:r w:rsidRPr="00921A00">
        <w:rPr>
          <w:rStyle w:val="StyleBoldUnderline"/>
        </w:rPr>
        <w:t>supporting a pro-NFI legislative</w:t>
      </w:r>
      <w:r>
        <w:rPr>
          <w:rStyle w:val="StyleBoldUnderline"/>
        </w:rPr>
        <w:t xml:space="preserve"> </w:t>
      </w:r>
      <w:r w:rsidRPr="00921A00">
        <w:rPr>
          <w:rStyle w:val="StyleBoldUnderline"/>
        </w:rPr>
        <w:t>item (</w:t>
      </w:r>
      <w:r w:rsidRPr="00C216FA">
        <w:rPr>
          <w:rStyle w:val="Emphasis"/>
        </w:rPr>
        <w:t>and little or no constituent opposition</w:t>
      </w:r>
      <w:r w:rsidRPr="00921A00">
        <w:rPr>
          <w:rStyle w:val="StyleBoldUnderline"/>
        </w:rPr>
        <w:t>).</w:t>
      </w:r>
      <w:r>
        <w:rPr>
          <w:rStyle w:val="StyleBoldUnderline"/>
        </w:rPr>
        <w:t xml:space="preserve"> </w:t>
      </w:r>
      <w:r w:rsidRPr="00921A00">
        <w:rPr>
          <w:rStyle w:val="StyleBoldUnderline"/>
        </w:rPr>
        <w:t>NFI demonstrates that</w:t>
      </w:r>
      <w:r w:rsidRPr="00921A00">
        <w:rPr>
          <w:sz w:val="16"/>
        </w:rPr>
        <w:t xml:space="preserve">, when applied strategically, </w:t>
      </w:r>
      <w:r w:rsidRPr="00921A00">
        <w:rPr>
          <w:rStyle w:val="StyleBoldUnderline"/>
        </w:rPr>
        <w:t>an “</w:t>
      </w:r>
      <w:r w:rsidRPr="00C216FA">
        <w:rPr>
          <w:rStyle w:val="Emphasis"/>
        </w:rPr>
        <w:t>insiders” approach can be effective</w:t>
      </w:r>
      <w:r w:rsidRPr="00921A00">
        <w:rPr>
          <w:sz w:val="16"/>
        </w:rPr>
        <w:t xml:space="preserve">. Participating in electoral </w:t>
      </w:r>
      <w:r w:rsidRPr="00921A00">
        <w:rPr>
          <w:sz w:val="16"/>
        </w:rPr>
        <w:lastRenderedPageBreak/>
        <w:t xml:space="preserve">politics, even at a limited level, shows elected officials that an organization understands the game and is willing to play. When </w:t>
      </w:r>
      <w:r w:rsidRPr="00921A00">
        <w:rPr>
          <w:rStyle w:val="StyleBoldUnderline"/>
        </w:rPr>
        <w:t>reinforced with grassroots</w:t>
      </w:r>
      <w:r>
        <w:rPr>
          <w:rStyle w:val="StyleBoldUnderline"/>
        </w:rPr>
        <w:t xml:space="preserve"> </w:t>
      </w:r>
      <w:r w:rsidRPr="00921A00">
        <w:rPr>
          <w:rStyle w:val="StyleBoldUnderline"/>
        </w:rPr>
        <w:t>lobbying,</w:t>
      </w:r>
      <w:r w:rsidRPr="00921A00">
        <w:rPr>
          <w:sz w:val="16"/>
        </w:rPr>
        <w:t xml:space="preserve"> again even at a limited level, properly selected </w:t>
      </w:r>
      <w:r w:rsidRPr="00921A00">
        <w:rPr>
          <w:rStyle w:val="StyleBoldUnderline"/>
        </w:rPr>
        <w:t>elected officials</w:t>
      </w:r>
      <w:r w:rsidRPr="00921A00">
        <w:rPr>
          <w:sz w:val="16"/>
        </w:rPr>
        <w:t xml:space="preserve"> can </w:t>
      </w:r>
      <w:r w:rsidRPr="00921A00">
        <w:rPr>
          <w:rStyle w:val="StyleBoldUnderline"/>
        </w:rPr>
        <w:t xml:space="preserve">become </w:t>
      </w:r>
      <w:r w:rsidRPr="00C216FA">
        <w:rPr>
          <w:rStyle w:val="Emphasis"/>
        </w:rPr>
        <w:t>true champions</w:t>
      </w:r>
      <w:r w:rsidRPr="00921A00">
        <w:rPr>
          <w:rStyle w:val="StyleBoldUnderline"/>
        </w:rPr>
        <w:t>. At the end of the day, NFI has champions – not enough to always get its way, but</w:t>
      </w:r>
      <w:r>
        <w:rPr>
          <w:rStyle w:val="StyleBoldUnderline"/>
        </w:rPr>
        <w:t xml:space="preserve"> </w:t>
      </w:r>
      <w:r w:rsidRPr="00921A00">
        <w:rPr>
          <w:rStyle w:val="StyleBoldUnderline"/>
        </w:rPr>
        <w:t xml:space="preserve">enough to advance significant parts of its agenda and to </w:t>
      </w:r>
      <w:r w:rsidRPr="00921A00">
        <w:rPr>
          <w:rStyle w:val="Emphasis"/>
        </w:rPr>
        <w:t>prevent regulations and legislation it</w:t>
      </w:r>
      <w:r>
        <w:rPr>
          <w:rStyle w:val="Emphasis"/>
        </w:rPr>
        <w:t xml:space="preserve"> </w:t>
      </w:r>
      <w:r w:rsidRPr="00921A00">
        <w:rPr>
          <w:rStyle w:val="Emphasis"/>
        </w:rPr>
        <w:t>opposes.</w:t>
      </w:r>
    </w:p>
    <w:p w:rsidR="0055029D" w:rsidRDefault="0055029D" w:rsidP="0055029D">
      <w:pPr>
        <w:pStyle w:val="Heading3"/>
      </w:pPr>
      <w:r>
        <w:lastRenderedPageBreak/>
        <w:t>Internal Link – Fossil Fuel Industry</w:t>
      </w:r>
    </w:p>
    <w:p w:rsidR="0055029D" w:rsidRPr="0041796E" w:rsidRDefault="0055029D" w:rsidP="0055029D">
      <w:pPr>
        <w:pStyle w:val="Heading4"/>
      </w:pPr>
      <w:r>
        <w:t>Fossil fuel lobby opposition ensures gridlock</w:t>
      </w:r>
    </w:p>
    <w:p w:rsidR="0055029D" w:rsidRPr="0041796E" w:rsidRDefault="0055029D" w:rsidP="0055029D">
      <w:r w:rsidRPr="0041796E">
        <w:t xml:space="preserve">Kate </w:t>
      </w:r>
      <w:r w:rsidRPr="0041796E">
        <w:rPr>
          <w:rStyle w:val="StyleStyleBold12pt"/>
        </w:rPr>
        <w:t>Gordon</w:t>
      </w:r>
      <w:r w:rsidRPr="0041796E">
        <w:t xml:space="preserve"> is a Senior Fellow at American Progress </w:t>
      </w:r>
      <w:r w:rsidRPr="0041796E">
        <w:rPr>
          <w:rStyle w:val="StyleStyleBold12pt"/>
        </w:rPr>
        <w:t>et al</w:t>
      </w:r>
      <w:r w:rsidRPr="0041796E">
        <w:t xml:space="preserve"> April </w:t>
      </w:r>
      <w:r w:rsidRPr="0041796E">
        <w:rPr>
          <w:rStyle w:val="StyleStyleBold12pt"/>
        </w:rPr>
        <w:t>2012</w:t>
      </w:r>
      <w:r w:rsidRPr="0041796E">
        <w:t xml:space="preserve"> “Taking Action on Clean Energy and Climate Protection in 2012” </w:t>
      </w:r>
    </w:p>
    <w:p w:rsidR="0055029D" w:rsidRPr="0041796E" w:rsidRDefault="0055029D" w:rsidP="0055029D"/>
    <w:p w:rsidR="0055029D" w:rsidRDefault="0055029D" w:rsidP="0055029D">
      <w:pPr>
        <w:rPr>
          <w:sz w:val="16"/>
        </w:rPr>
      </w:pPr>
      <w:r w:rsidRPr="0079393F">
        <w:rPr>
          <w:sz w:val="16"/>
        </w:rPr>
        <w:t xml:space="preserve">Last year threw into stark relief </w:t>
      </w:r>
      <w:proofErr w:type="gramStart"/>
      <w:r w:rsidRPr="0079393F">
        <w:rPr>
          <w:rStyle w:val="TitleChar"/>
        </w:rPr>
        <w:t>Americas</w:t>
      </w:r>
      <w:proofErr w:type="gramEnd"/>
      <w:r w:rsidRPr="0079393F">
        <w:rPr>
          <w:sz w:val="16"/>
        </w:rPr>
        <w:t xml:space="preserve"> interlinked economic, </w:t>
      </w:r>
      <w:r w:rsidRPr="0079393F">
        <w:rPr>
          <w:rStyle w:val="TitleChar"/>
        </w:rPr>
        <w:t>energy security</w:t>
      </w:r>
      <w:r w:rsidRPr="0079393F">
        <w:rPr>
          <w:sz w:val="16"/>
        </w:rPr>
        <w:t xml:space="preserve">, and climate crises. On the economic front Americans called out those lawmakers who work relentlessly to build an economy that works for the wealthy few rather than for all of us, but </w:t>
      </w:r>
      <w:r w:rsidRPr="0079393F">
        <w:rPr>
          <w:rStyle w:val="TitleChar"/>
        </w:rPr>
        <w:t xml:space="preserve">faced determined resistance from conservatives bent on </w:t>
      </w:r>
      <w:r w:rsidRPr="0079393F">
        <w:rPr>
          <w:rStyle w:val="Emphasis"/>
        </w:rPr>
        <w:t>preserving the status quo</w:t>
      </w:r>
      <w:r w:rsidRPr="0079393F">
        <w:rPr>
          <w:sz w:val="16"/>
        </w:rPr>
        <w:t xml:space="preserve">. At the same time our nations debilitating </w:t>
      </w:r>
      <w:r w:rsidRPr="0079393F">
        <w:rPr>
          <w:rStyle w:val="TitleChar"/>
        </w:rPr>
        <w:t>dependence on fossil fuels</w:t>
      </w:r>
      <w:r w:rsidRPr="0079393F">
        <w:rPr>
          <w:sz w:val="16"/>
        </w:rPr>
        <w:t xml:space="preserve"> and the damages caused by climate disruption </w:t>
      </w:r>
      <w:r w:rsidRPr="0079393F">
        <w:rPr>
          <w:rStyle w:val="TitleChar"/>
        </w:rPr>
        <w:t>became</w:t>
      </w:r>
      <w:r w:rsidRPr="0079393F">
        <w:rPr>
          <w:sz w:val="16"/>
        </w:rPr>
        <w:t xml:space="preserve"> ever more </w:t>
      </w:r>
      <w:r w:rsidRPr="0079393F">
        <w:rPr>
          <w:rStyle w:val="TitleChar"/>
        </w:rPr>
        <w:t>obvious</w:t>
      </w:r>
      <w:r w:rsidRPr="0079393F">
        <w:rPr>
          <w:sz w:val="16"/>
        </w:rPr>
        <w:t xml:space="preserve">. Yet here too </w:t>
      </w:r>
      <w:r w:rsidRPr="0079393F">
        <w:rPr>
          <w:rStyle w:val="Emphasis"/>
        </w:rPr>
        <w:t>conservative resistance was implacable</w:t>
      </w:r>
      <w:r w:rsidRPr="0079393F">
        <w:rPr>
          <w:sz w:val="16"/>
        </w:rPr>
        <w:t xml:space="preserve">. </w:t>
      </w:r>
      <w:r w:rsidRPr="0079393F">
        <w:rPr>
          <w:rStyle w:val="TitleChar"/>
        </w:rPr>
        <w:t>Backed by climate-science deniers and opponents of clean energy</w:t>
      </w:r>
      <w:r w:rsidRPr="0079393F">
        <w:rPr>
          <w:sz w:val="16"/>
        </w:rPr>
        <w:t>—</w:t>
      </w:r>
      <w:r w:rsidRPr="0079393F">
        <w:rPr>
          <w:rStyle w:val="Emphasis"/>
        </w:rPr>
        <w:t>generously funded</w:t>
      </w:r>
      <w:r w:rsidRPr="0079393F">
        <w:rPr>
          <w:rStyle w:val="TitleChar"/>
        </w:rPr>
        <w:t xml:space="preserve"> by their industry backers</w:t>
      </w:r>
      <w:r w:rsidRPr="0079393F">
        <w:rPr>
          <w:sz w:val="16"/>
        </w:rPr>
        <w:t>—</w:t>
      </w:r>
      <w:r w:rsidRPr="0079393F">
        <w:rPr>
          <w:rStyle w:val="TitleChar"/>
        </w:rPr>
        <w:t xml:space="preserve">conservatives ramped up their campaign of disinformation about dirty </w:t>
      </w:r>
      <w:r w:rsidRPr="0079393F">
        <w:rPr>
          <w:rStyle w:val="StyleBoldUnderline"/>
        </w:rPr>
        <w:t>energy to push their pollution-promoting policy advocacy</w:t>
      </w:r>
      <w:r w:rsidRPr="0079393F">
        <w:rPr>
          <w:sz w:val="16"/>
        </w:rPr>
        <w:t xml:space="preserve"> work </w:t>
      </w:r>
      <w:r w:rsidRPr="0079393F">
        <w:rPr>
          <w:rStyle w:val="StyleBoldUnderline"/>
        </w:rPr>
        <w:t>in Washington</w:t>
      </w:r>
      <w:r w:rsidRPr="0079393F">
        <w:rPr>
          <w:sz w:val="16"/>
        </w:rPr>
        <w:t xml:space="preserve"> and around the nation.</w:t>
      </w:r>
      <w:r w:rsidRPr="0079393F">
        <w:rPr>
          <w:sz w:val="12"/>
        </w:rPr>
        <w:t>¶</w:t>
      </w:r>
      <w:r w:rsidRPr="0079393F">
        <w:rPr>
          <w:sz w:val="16"/>
        </w:rPr>
        <w:t xml:space="preserve"> </w:t>
      </w:r>
      <w:r w:rsidRPr="0079393F">
        <w:rPr>
          <w:rStyle w:val="TitleChar"/>
        </w:rPr>
        <w:t>The result:</w:t>
      </w:r>
      <w:r w:rsidRPr="0079393F">
        <w:rPr>
          <w:sz w:val="16"/>
        </w:rPr>
        <w:t xml:space="preserve"> seemingly </w:t>
      </w:r>
      <w:r w:rsidRPr="0079393F">
        <w:rPr>
          <w:rStyle w:val="Emphasis"/>
        </w:rPr>
        <w:t>insurmountable gridlock</w:t>
      </w:r>
      <w:r w:rsidRPr="0079393F">
        <w:rPr>
          <w:sz w:val="16"/>
        </w:rPr>
        <w:t>.</w:t>
      </w:r>
    </w:p>
    <w:p w:rsidR="0055029D" w:rsidRDefault="0055029D" w:rsidP="0055029D">
      <w:pPr>
        <w:pStyle w:val="Heading2"/>
      </w:pPr>
      <w:r>
        <w:lastRenderedPageBreak/>
        <w:t xml:space="preserve">Link </w:t>
      </w:r>
      <w:r w:rsidR="00405E2F">
        <w:t xml:space="preserve">Alone </w:t>
      </w:r>
      <w:r>
        <w:t>Turns Case</w:t>
      </w:r>
    </w:p>
    <w:p w:rsidR="0055029D" w:rsidRDefault="0055029D" w:rsidP="0055029D">
      <w:pPr>
        <w:pStyle w:val="Heading3"/>
      </w:pPr>
      <w:r>
        <w:lastRenderedPageBreak/>
        <w:t>Link Turns – Climate Leadership</w:t>
      </w:r>
    </w:p>
    <w:p w:rsidR="0055029D" w:rsidRDefault="00CB635C" w:rsidP="0055029D">
      <w:pPr>
        <w:pStyle w:val="Heading4"/>
      </w:pPr>
      <w:r>
        <w:t>Link alone turns climate leadership</w:t>
      </w:r>
    </w:p>
    <w:p w:rsidR="0055029D" w:rsidRPr="00356638" w:rsidRDefault="0055029D" w:rsidP="0055029D">
      <w:pPr>
        <w:rPr>
          <w:rFonts w:ascii="Baskerville" w:hAnsi="Baskerville"/>
          <w:sz w:val="16"/>
          <w:szCs w:val="16"/>
        </w:rPr>
      </w:pPr>
      <w:r w:rsidRPr="00D47E76">
        <w:rPr>
          <w:rStyle w:val="StyleStyleBold12pt"/>
        </w:rPr>
        <w:t>Schoen 12</w:t>
      </w:r>
      <w:r w:rsidRPr="00356638">
        <w:rPr>
          <w:rFonts w:ascii="Baskerville" w:hAnsi="Baskerville"/>
        </w:rPr>
        <w:t xml:space="preserve"> </w:t>
      </w:r>
      <w:r w:rsidRPr="00356638">
        <w:rPr>
          <w:rFonts w:ascii="Baskerville" w:hAnsi="Baskerville"/>
          <w:sz w:val="16"/>
          <w:szCs w:val="16"/>
        </w:rPr>
        <w:t xml:space="preserve">– </w:t>
      </w:r>
      <w:r w:rsidRPr="00356638">
        <w:rPr>
          <w:rFonts w:ascii="Baskerville" w:eastAsia="Times New Roman" w:hAnsi="Baskerville"/>
          <w:sz w:val="16"/>
          <w:szCs w:val="16"/>
        </w:rPr>
        <w:t>Associate in World Resource Institute’s Climate and Energy Program</w:t>
      </w:r>
      <w:r w:rsidRPr="00356638">
        <w:rPr>
          <w:rFonts w:ascii="Baskerville" w:hAnsi="Baskerville"/>
          <w:sz w:val="16"/>
          <w:szCs w:val="16"/>
        </w:rPr>
        <w:t xml:space="preserve">  [Luke Schoen (Holds a</w:t>
      </w:r>
      <w:r w:rsidRPr="00356638">
        <w:rPr>
          <w:rFonts w:ascii="Baskerville" w:eastAsia="Times New Roman" w:hAnsi="Baskerville"/>
          <w:sz w:val="16"/>
          <w:szCs w:val="16"/>
        </w:rPr>
        <w:t xml:space="preserve"> Master’s degree in International Relations from the Fletcher School of Law and Diplomacy at Tufts University</w:t>
      </w:r>
      <w:r w:rsidRPr="00356638">
        <w:rPr>
          <w:rFonts w:ascii="Baskerville" w:hAnsi="Baskerville"/>
          <w:sz w:val="16"/>
          <w:szCs w:val="16"/>
        </w:rPr>
        <w:t xml:space="preserve">), “CLEAN TECH’S RISE, PART I: Will the U.S. and China Reap the Mutual Benefits?,” </w:t>
      </w:r>
      <w:proofErr w:type="spellStart"/>
      <w:r w:rsidRPr="00356638">
        <w:rPr>
          <w:rFonts w:ascii="Baskerville" w:hAnsi="Baskerville"/>
          <w:sz w:val="16"/>
          <w:szCs w:val="16"/>
          <w:u w:val="single"/>
        </w:rPr>
        <w:t>ChinaFAQs</w:t>
      </w:r>
      <w:proofErr w:type="spellEnd"/>
      <w:r w:rsidRPr="00356638">
        <w:rPr>
          <w:rFonts w:ascii="Baskerville" w:hAnsi="Baskerville"/>
          <w:sz w:val="16"/>
          <w:szCs w:val="16"/>
          <w:u w:val="single"/>
        </w:rPr>
        <w:t xml:space="preserve"> Issue Brief</w:t>
      </w:r>
      <w:r w:rsidRPr="00356638">
        <w:rPr>
          <w:rFonts w:ascii="Baskerville" w:hAnsi="Baskerville"/>
          <w:sz w:val="16"/>
          <w:szCs w:val="16"/>
        </w:rPr>
        <w:t>, April 2012</w:t>
      </w:r>
    </w:p>
    <w:p w:rsidR="0055029D" w:rsidRPr="00454F31" w:rsidRDefault="0055029D" w:rsidP="0055029D"/>
    <w:p w:rsidR="0055029D" w:rsidRPr="00916077" w:rsidRDefault="0055029D" w:rsidP="0055029D">
      <w:pPr>
        <w:rPr>
          <w:rFonts w:ascii="Baskerville" w:hAnsi="Baskerville"/>
          <w:sz w:val="16"/>
          <w:szCs w:val="16"/>
        </w:rPr>
      </w:pPr>
      <w:proofErr w:type="spellStart"/>
      <w:r w:rsidRPr="00CB635C">
        <w:rPr>
          <w:sz w:val="16"/>
        </w:rPr>
        <w:t>OOInnovation</w:t>
      </w:r>
      <w:proofErr w:type="spellEnd"/>
      <w:r w:rsidRPr="00CB635C">
        <w:rPr>
          <w:sz w:val="16"/>
        </w:rPr>
        <w:t xml:space="preserve"> Encouraging private investment in research and development</w:t>
      </w:r>
      <w:r w:rsidRPr="00CB635C">
        <w:rPr>
          <w:rStyle w:val="StyleBoldUnderline"/>
        </w:rPr>
        <w:t xml:space="preserve">— </w:t>
      </w:r>
      <w:proofErr w:type="gramStart"/>
      <w:r w:rsidRPr="00CB635C">
        <w:rPr>
          <w:rStyle w:val="StyleBoldUnderline"/>
        </w:rPr>
        <w:t>Remaining</w:t>
      </w:r>
      <w:proofErr w:type="gramEnd"/>
      <w:r w:rsidRPr="00CB635C">
        <w:rPr>
          <w:rStyle w:val="StyleBoldUnderline"/>
        </w:rPr>
        <w:t xml:space="preserve"> a global leader in clean energy technology, will </w:t>
      </w:r>
      <w:r w:rsidRPr="00CB635C">
        <w:rPr>
          <w:rStyle w:val="Emphasis"/>
        </w:rPr>
        <w:t>require</w:t>
      </w:r>
      <w:r w:rsidRPr="00CB635C">
        <w:rPr>
          <w:sz w:val="16"/>
        </w:rPr>
        <w:t xml:space="preserve"> continual development and commercialization of new technologies. U.S. businesses have long called for a national energy innovation strategy.52 </w:t>
      </w:r>
      <w:r w:rsidRPr="00CB635C">
        <w:rPr>
          <w:rStyle w:val="StyleBoldUnderline"/>
        </w:rPr>
        <w:t xml:space="preserve">A </w:t>
      </w:r>
      <w:r w:rsidRPr="00CB635C">
        <w:rPr>
          <w:rStyle w:val="Emphasis"/>
        </w:rPr>
        <w:t>predictable and long-term clean energy policy would help reassure innovators and venture capitalists</w:t>
      </w:r>
      <w:r w:rsidRPr="00CB635C">
        <w:rPr>
          <w:rStyle w:val="StyleBoldUnderline"/>
        </w:rPr>
        <w:t xml:space="preserve"> that their efforts will pay off</w:t>
      </w:r>
      <w:r w:rsidRPr="00CB635C">
        <w:rPr>
          <w:sz w:val="16"/>
        </w:rPr>
        <w:t xml:space="preserve">.53 </w:t>
      </w:r>
      <w:r w:rsidRPr="00CB635C">
        <w:rPr>
          <w:rFonts w:ascii="Baskerville" w:hAnsi="Baskerville"/>
          <w:sz w:val="16"/>
          <w:szCs w:val="16"/>
        </w:rPr>
        <w:t xml:space="preserve">Federal </w:t>
      </w:r>
      <w:r w:rsidRPr="00CB635C">
        <w:rPr>
          <w:sz w:val="16"/>
        </w:rPr>
        <w:t>support for research, development, and</w:t>
      </w:r>
      <w:r w:rsidRPr="00CB635C">
        <w:rPr>
          <w:rFonts w:ascii="Baskerville" w:hAnsi="Baskerville"/>
          <w:sz w:val="16"/>
          <w:szCs w:val="16"/>
        </w:rPr>
        <w:t xml:space="preserve"> deployment— Initiatives such as the Department of Energy’s Advanced Research Projects Agency for Energy (ARPA-E) can fill a gap in funding game-changing technologies that may appear too risky for private investors, but with the potential to generate large economic and environmental returns if successful. </w:t>
      </w:r>
      <w:proofErr w:type="spellStart"/>
      <w:r w:rsidRPr="00CB635C">
        <w:rPr>
          <w:rFonts w:ascii="Baskerville" w:hAnsi="Baskerville"/>
          <w:sz w:val="16"/>
          <w:szCs w:val="16"/>
        </w:rPr>
        <w:t>OOFederal</w:t>
      </w:r>
      <w:proofErr w:type="spellEnd"/>
      <w:r w:rsidRPr="00CB635C">
        <w:rPr>
          <w:rFonts w:ascii="Baskerville" w:hAnsi="Baskerville"/>
          <w:sz w:val="16"/>
          <w:szCs w:val="16"/>
        </w:rPr>
        <w:t xml:space="preserve"> Executive branch action The Environmental Protection Agency has proposed </w:t>
      </w:r>
      <w:r w:rsidRPr="00CB635C">
        <w:rPr>
          <w:rStyle w:val="StyleBoldUnderline"/>
        </w:rPr>
        <w:t>New Source Performance Standards</w:t>
      </w:r>
      <w:r w:rsidRPr="00CB635C">
        <w:rPr>
          <w:rFonts w:ascii="Baskerville" w:hAnsi="Baskerville"/>
          <w:sz w:val="16"/>
          <w:szCs w:val="16"/>
        </w:rPr>
        <w:t xml:space="preserve"> (NSPS) that would </w:t>
      </w:r>
      <w:r w:rsidRPr="00CB635C">
        <w:rPr>
          <w:rStyle w:val="StyleBoldUnderline"/>
        </w:rPr>
        <w:t>limit emissions from new power plants</w:t>
      </w:r>
      <w:r w:rsidRPr="00CB635C">
        <w:rPr>
          <w:rFonts w:ascii="Baskerville" w:hAnsi="Baskerville"/>
          <w:sz w:val="16"/>
          <w:szCs w:val="16"/>
        </w:rPr>
        <w:t xml:space="preserve"> to no more than 1,000 pounds of carbon dioxide per megawatt of electricity produced. </w:t>
      </w:r>
      <w:r w:rsidRPr="00CB635C">
        <w:rPr>
          <w:rStyle w:val="StyleBoldUnderline"/>
        </w:rPr>
        <w:t xml:space="preserve">These standards would reinforce trends toward low-carbon energy sources, and give businesses </w:t>
      </w:r>
      <w:r w:rsidRPr="00CB635C">
        <w:rPr>
          <w:rStyle w:val="Emphasis"/>
        </w:rPr>
        <w:t>greater certainty</w:t>
      </w:r>
      <w:r w:rsidRPr="00CB635C">
        <w:rPr>
          <w:rStyle w:val="StyleBoldUnderline"/>
        </w:rPr>
        <w:t xml:space="preserve"> about future investments</w:t>
      </w:r>
      <w:r w:rsidRPr="00CB635C">
        <w:rPr>
          <w:rFonts w:ascii="Baskerville" w:hAnsi="Baskerville"/>
          <w:sz w:val="16"/>
          <w:szCs w:val="16"/>
        </w:rPr>
        <w:t xml:space="preserve"> in the energy sector.54 National Vehicle rules— </w:t>
      </w:r>
      <w:proofErr w:type="gramStart"/>
      <w:r w:rsidRPr="00CB635C">
        <w:rPr>
          <w:rFonts w:ascii="Baskerville" w:hAnsi="Baskerville"/>
          <w:sz w:val="16"/>
          <w:szCs w:val="16"/>
        </w:rPr>
        <w:t>Under</w:t>
      </w:r>
      <w:proofErr w:type="gramEnd"/>
      <w:r w:rsidRPr="00CB635C">
        <w:rPr>
          <w:rFonts w:ascii="Baskerville" w:hAnsi="Baskerville"/>
          <w:sz w:val="16"/>
          <w:szCs w:val="16"/>
        </w:rPr>
        <w:t xml:space="preserve"> the provisions of the Clean Air Act, the Executive branch can tighten national fuel standards to improve fuel economy for road, marine, and airborne vehicles. Proposals for further tightening are pending.55</w:t>
      </w:r>
      <w:r w:rsidRPr="00916077">
        <w:rPr>
          <w:rFonts w:ascii="Baskerville" w:hAnsi="Baskerville"/>
          <w:sz w:val="16"/>
          <w:szCs w:val="16"/>
        </w:rPr>
        <w:t xml:space="preserve"> </w:t>
      </w:r>
    </w:p>
    <w:p w:rsidR="0055029D" w:rsidRDefault="0055029D" w:rsidP="0055029D">
      <w:pPr>
        <w:pStyle w:val="Heading3"/>
      </w:pPr>
      <w:r>
        <w:lastRenderedPageBreak/>
        <w:t>Link Turns – Energy Investment</w:t>
      </w:r>
    </w:p>
    <w:p w:rsidR="0055029D" w:rsidRDefault="00CB635C" w:rsidP="0055029D">
      <w:pPr>
        <w:pStyle w:val="Heading4"/>
      </w:pPr>
      <w:r>
        <w:t>Link alone turns investment</w:t>
      </w:r>
    </w:p>
    <w:p w:rsidR="0055029D" w:rsidRPr="00356638" w:rsidRDefault="0055029D" w:rsidP="0055029D">
      <w:pPr>
        <w:rPr>
          <w:rFonts w:ascii="Baskerville" w:hAnsi="Baskerville"/>
          <w:sz w:val="16"/>
          <w:szCs w:val="16"/>
        </w:rPr>
      </w:pPr>
      <w:r w:rsidRPr="00D47E76">
        <w:rPr>
          <w:rStyle w:val="StyleStyleBold12pt"/>
        </w:rPr>
        <w:t>Schoen 12</w:t>
      </w:r>
      <w:r w:rsidRPr="00356638">
        <w:rPr>
          <w:rFonts w:ascii="Baskerville" w:hAnsi="Baskerville"/>
        </w:rPr>
        <w:t xml:space="preserve"> </w:t>
      </w:r>
      <w:r w:rsidRPr="00356638">
        <w:rPr>
          <w:rFonts w:ascii="Baskerville" w:hAnsi="Baskerville"/>
          <w:sz w:val="16"/>
          <w:szCs w:val="16"/>
        </w:rPr>
        <w:t xml:space="preserve">– </w:t>
      </w:r>
      <w:r w:rsidRPr="00356638">
        <w:rPr>
          <w:rFonts w:ascii="Baskerville" w:eastAsia="Times New Roman" w:hAnsi="Baskerville"/>
          <w:sz w:val="16"/>
          <w:szCs w:val="16"/>
        </w:rPr>
        <w:t>Associate in World Resource Institute’s Climate and Energy Program</w:t>
      </w:r>
      <w:r w:rsidRPr="00356638">
        <w:rPr>
          <w:rFonts w:ascii="Baskerville" w:hAnsi="Baskerville"/>
          <w:sz w:val="16"/>
          <w:szCs w:val="16"/>
        </w:rPr>
        <w:t xml:space="preserve">  [Luke Schoen (Holds a</w:t>
      </w:r>
      <w:r w:rsidRPr="00356638">
        <w:rPr>
          <w:rFonts w:ascii="Baskerville" w:eastAsia="Times New Roman" w:hAnsi="Baskerville"/>
          <w:sz w:val="16"/>
          <w:szCs w:val="16"/>
        </w:rPr>
        <w:t xml:space="preserve"> Master’s degree in International Relations from the Fletcher School of Law and Diplomacy at Tufts University</w:t>
      </w:r>
      <w:r w:rsidRPr="00356638">
        <w:rPr>
          <w:rFonts w:ascii="Baskerville" w:hAnsi="Baskerville"/>
          <w:sz w:val="16"/>
          <w:szCs w:val="16"/>
        </w:rPr>
        <w:t xml:space="preserve">), “CLEAN TECH’S RISE, PART I: Will the U.S. and China Reap the Mutual Benefits?,” </w:t>
      </w:r>
      <w:proofErr w:type="spellStart"/>
      <w:r w:rsidRPr="00356638">
        <w:rPr>
          <w:rFonts w:ascii="Baskerville" w:hAnsi="Baskerville"/>
          <w:sz w:val="16"/>
          <w:szCs w:val="16"/>
          <w:u w:val="single"/>
        </w:rPr>
        <w:t>ChinaFAQs</w:t>
      </w:r>
      <w:proofErr w:type="spellEnd"/>
      <w:r w:rsidRPr="00356638">
        <w:rPr>
          <w:rFonts w:ascii="Baskerville" w:hAnsi="Baskerville"/>
          <w:sz w:val="16"/>
          <w:szCs w:val="16"/>
          <w:u w:val="single"/>
        </w:rPr>
        <w:t xml:space="preserve"> Issue Brief</w:t>
      </w:r>
      <w:r w:rsidRPr="00356638">
        <w:rPr>
          <w:rFonts w:ascii="Baskerville" w:hAnsi="Baskerville"/>
          <w:sz w:val="16"/>
          <w:szCs w:val="16"/>
        </w:rPr>
        <w:t>, April 2012</w:t>
      </w:r>
    </w:p>
    <w:p w:rsidR="0055029D" w:rsidRPr="00454F31" w:rsidRDefault="0055029D" w:rsidP="0055029D"/>
    <w:p w:rsidR="0055029D" w:rsidRDefault="0055029D" w:rsidP="0055029D">
      <w:pPr>
        <w:rPr>
          <w:rFonts w:ascii="Baskerville" w:hAnsi="Baskerville"/>
          <w:sz w:val="16"/>
          <w:szCs w:val="16"/>
        </w:rPr>
      </w:pPr>
      <w:proofErr w:type="spellStart"/>
      <w:r w:rsidRPr="00CB635C">
        <w:rPr>
          <w:sz w:val="16"/>
        </w:rPr>
        <w:t>OOInnovation</w:t>
      </w:r>
      <w:proofErr w:type="spellEnd"/>
      <w:r w:rsidRPr="00CB635C">
        <w:rPr>
          <w:sz w:val="16"/>
        </w:rPr>
        <w:t xml:space="preserve"> Encouraging private investment in research and development</w:t>
      </w:r>
      <w:r w:rsidRPr="00CB635C">
        <w:rPr>
          <w:rStyle w:val="StyleBoldUnderline"/>
        </w:rPr>
        <w:t xml:space="preserve">— </w:t>
      </w:r>
      <w:proofErr w:type="gramStart"/>
      <w:r w:rsidRPr="00CB635C">
        <w:rPr>
          <w:rStyle w:val="StyleBoldUnderline"/>
        </w:rPr>
        <w:t>Remaining</w:t>
      </w:r>
      <w:proofErr w:type="gramEnd"/>
      <w:r w:rsidRPr="00CB635C">
        <w:rPr>
          <w:rStyle w:val="StyleBoldUnderline"/>
        </w:rPr>
        <w:t xml:space="preserve"> a global leader in clean energy technology, will </w:t>
      </w:r>
      <w:r w:rsidRPr="00CB635C">
        <w:rPr>
          <w:rStyle w:val="Emphasis"/>
        </w:rPr>
        <w:t>require</w:t>
      </w:r>
      <w:r w:rsidRPr="00CB635C">
        <w:rPr>
          <w:sz w:val="16"/>
        </w:rPr>
        <w:t xml:space="preserve"> continual development and commercialization of new technologies. U.S. businesses have long called for a national energy innovation strategy.52 </w:t>
      </w:r>
      <w:r w:rsidRPr="00CB635C">
        <w:rPr>
          <w:rStyle w:val="StyleBoldUnderline"/>
        </w:rPr>
        <w:t xml:space="preserve">A </w:t>
      </w:r>
      <w:r w:rsidRPr="00CB635C">
        <w:rPr>
          <w:rStyle w:val="Emphasis"/>
        </w:rPr>
        <w:t>predictable and long-term clean energy policy would help reassure innovators and venture capitalists</w:t>
      </w:r>
      <w:r w:rsidRPr="00CB635C">
        <w:rPr>
          <w:rStyle w:val="StyleBoldUnderline"/>
        </w:rPr>
        <w:t xml:space="preserve"> that their efforts will pay off</w:t>
      </w:r>
      <w:r w:rsidRPr="00CB635C">
        <w:rPr>
          <w:sz w:val="16"/>
        </w:rPr>
        <w:t xml:space="preserve">.53 </w:t>
      </w:r>
      <w:r w:rsidRPr="00CB635C">
        <w:rPr>
          <w:rFonts w:ascii="Baskerville" w:hAnsi="Baskerville"/>
          <w:sz w:val="16"/>
          <w:szCs w:val="16"/>
        </w:rPr>
        <w:t xml:space="preserve">Federal </w:t>
      </w:r>
      <w:r w:rsidRPr="00CB635C">
        <w:rPr>
          <w:sz w:val="16"/>
        </w:rPr>
        <w:t>support for research, development, and</w:t>
      </w:r>
      <w:r w:rsidRPr="00CB635C">
        <w:rPr>
          <w:rFonts w:ascii="Baskerville" w:hAnsi="Baskerville"/>
          <w:sz w:val="16"/>
          <w:szCs w:val="16"/>
        </w:rPr>
        <w:t xml:space="preserve"> deployment— Initiatives such as the Department of Energy’s Advanced Research Projects Agency for Energy (ARPA-E) can fill a gap in funding game-changing technologies that may appear too risky for private investors, but with the potential to generate large economic and environmental returns if successful. </w:t>
      </w:r>
      <w:proofErr w:type="spellStart"/>
      <w:r w:rsidRPr="00CB635C">
        <w:rPr>
          <w:rFonts w:ascii="Baskerville" w:hAnsi="Baskerville"/>
          <w:sz w:val="16"/>
          <w:szCs w:val="16"/>
        </w:rPr>
        <w:t>OOFederal</w:t>
      </w:r>
      <w:proofErr w:type="spellEnd"/>
      <w:r w:rsidRPr="00CB635C">
        <w:rPr>
          <w:rFonts w:ascii="Baskerville" w:hAnsi="Baskerville"/>
          <w:sz w:val="16"/>
          <w:szCs w:val="16"/>
        </w:rPr>
        <w:t xml:space="preserve"> Executive branch action The Environmental Protection Agency has proposed </w:t>
      </w:r>
      <w:r w:rsidRPr="00CB635C">
        <w:rPr>
          <w:rStyle w:val="StyleBoldUnderline"/>
        </w:rPr>
        <w:t>New Source Performance Standards</w:t>
      </w:r>
      <w:r w:rsidRPr="00CB635C">
        <w:rPr>
          <w:rFonts w:ascii="Baskerville" w:hAnsi="Baskerville"/>
          <w:sz w:val="16"/>
          <w:szCs w:val="16"/>
        </w:rPr>
        <w:t xml:space="preserve"> (NSPS) that would </w:t>
      </w:r>
      <w:r w:rsidRPr="00CB635C">
        <w:rPr>
          <w:rStyle w:val="StyleBoldUnderline"/>
        </w:rPr>
        <w:t>limit emissions from new power plants</w:t>
      </w:r>
      <w:r w:rsidRPr="00CB635C">
        <w:rPr>
          <w:rFonts w:ascii="Baskerville" w:hAnsi="Baskerville"/>
          <w:sz w:val="16"/>
          <w:szCs w:val="16"/>
        </w:rPr>
        <w:t xml:space="preserve"> to no more than 1,000 pounds of carbon dioxide per megawatt of electricity produced. </w:t>
      </w:r>
      <w:r w:rsidRPr="00CB635C">
        <w:rPr>
          <w:rStyle w:val="StyleBoldUnderline"/>
        </w:rPr>
        <w:t xml:space="preserve">These standards would reinforce trends toward low-carbon energy sources, and give businesses </w:t>
      </w:r>
      <w:r w:rsidRPr="00CB635C">
        <w:rPr>
          <w:rStyle w:val="Emphasis"/>
        </w:rPr>
        <w:t>greater certainty</w:t>
      </w:r>
      <w:r w:rsidRPr="00CB635C">
        <w:rPr>
          <w:rStyle w:val="StyleBoldUnderline"/>
        </w:rPr>
        <w:t xml:space="preserve"> about future investments</w:t>
      </w:r>
      <w:r w:rsidRPr="00CB635C">
        <w:rPr>
          <w:rFonts w:ascii="Baskerville" w:hAnsi="Baskerville"/>
          <w:sz w:val="16"/>
          <w:szCs w:val="16"/>
        </w:rPr>
        <w:t xml:space="preserve"> in the energy sector.54 National Vehicle rules— </w:t>
      </w:r>
      <w:proofErr w:type="gramStart"/>
      <w:r w:rsidRPr="00CB635C">
        <w:rPr>
          <w:rFonts w:ascii="Baskerville" w:hAnsi="Baskerville"/>
          <w:sz w:val="16"/>
          <w:szCs w:val="16"/>
        </w:rPr>
        <w:t>Under</w:t>
      </w:r>
      <w:proofErr w:type="gramEnd"/>
      <w:r w:rsidRPr="00CB635C">
        <w:rPr>
          <w:rFonts w:ascii="Baskerville" w:hAnsi="Baskerville"/>
          <w:sz w:val="16"/>
          <w:szCs w:val="16"/>
        </w:rPr>
        <w:t xml:space="preserve"> the provisions of the Clean Air Act, the Executive branch can tighten national fuel standards to improve fuel economy for road, marine, and airborne vehicles. Proposals for further tightening are pending.55</w:t>
      </w:r>
      <w:r w:rsidRPr="00916077">
        <w:rPr>
          <w:rFonts w:ascii="Baskerville" w:hAnsi="Baskerville"/>
          <w:sz w:val="16"/>
          <w:szCs w:val="16"/>
        </w:rPr>
        <w:t xml:space="preserve"> </w:t>
      </w:r>
    </w:p>
    <w:p w:rsidR="0029293A" w:rsidRPr="0029293A" w:rsidRDefault="0029293A" w:rsidP="0029293A">
      <w:pPr>
        <w:pStyle w:val="Heading4"/>
      </w:pPr>
      <w:r w:rsidRPr="0029293A">
        <w:t>Stop-start pattern of incentives undermines investment planning</w:t>
      </w:r>
    </w:p>
    <w:p w:rsidR="0029293A" w:rsidRDefault="0029293A" w:rsidP="0029293A">
      <w:proofErr w:type="spellStart"/>
      <w:r w:rsidRPr="0029293A">
        <w:rPr>
          <w:rStyle w:val="StyleStyleBold12pt"/>
        </w:rPr>
        <w:t>Mackler</w:t>
      </w:r>
      <w:proofErr w:type="spellEnd"/>
      <w:r w:rsidRPr="0029293A">
        <w:rPr>
          <w:rStyle w:val="StyleStyleBold12pt"/>
        </w:rPr>
        <w:t xml:space="preserve"> 11</w:t>
      </w:r>
      <w:r w:rsidRPr="0029293A">
        <w:t xml:space="preserve"> (Sasha, Energy Research Director, Bipartisan Policy Center, “Reassessing Renewable Energy Subsidies,” 3/22, </w:t>
      </w:r>
      <w:hyperlink r:id="rId121" w:history="1">
        <w:r w:rsidRPr="002A7B81">
          <w:rPr>
            <w:rStyle w:val="Hyperlink"/>
          </w:rPr>
          <w:t>http://bipartisanpolicy.org/sites/default/files/BPC_RE%20Issue%20Brief_3-22.pdf</w:t>
        </w:r>
      </w:hyperlink>
      <w:r w:rsidRPr="0029293A">
        <w:t>)</w:t>
      </w:r>
    </w:p>
    <w:p w:rsidR="0029293A" w:rsidRPr="0029293A" w:rsidRDefault="0029293A" w:rsidP="0029293A"/>
    <w:p w:rsidR="0029293A" w:rsidRDefault="0029293A" w:rsidP="0029293A">
      <w:pPr>
        <w:jc w:val="both"/>
        <w:rPr>
          <w:rStyle w:val="StyleBoldUnderline"/>
        </w:rPr>
      </w:pPr>
      <w:r w:rsidRPr="0029293A">
        <w:rPr>
          <w:rStyle w:val="Emphasis"/>
        </w:rPr>
        <w:t>Long-term predictability:</w:t>
      </w:r>
      <w:r w:rsidRPr="0029293A">
        <w:rPr>
          <w:rStyle w:val="StyleBoldUnderline"/>
          <w:sz w:val="16"/>
        </w:rPr>
        <w:t xml:space="preserve"> as discussed previously in this paper, </w:t>
      </w:r>
      <w:r w:rsidRPr="0029293A">
        <w:rPr>
          <w:rStyle w:val="StyleBoldUnderline"/>
        </w:rPr>
        <w:t>the current suite of tax credits is less efficient than it could be.</w:t>
      </w:r>
      <w:r w:rsidRPr="0029293A">
        <w:rPr>
          <w:rStyle w:val="StyleBoldUnderline"/>
          <w:sz w:val="16"/>
        </w:rPr>
        <w:t xml:space="preserve"> One way to address this issue is to </w:t>
      </w:r>
      <w:r w:rsidRPr="0029293A">
        <w:rPr>
          <w:rStyle w:val="StyleBoldUnderline"/>
        </w:rPr>
        <w:t xml:space="preserve">extend renewable energy tax credits for longer periods of time than the one- to two-year extensions that have been typical over the last decade. </w:t>
      </w:r>
      <w:r w:rsidRPr="0029293A">
        <w:rPr>
          <w:rStyle w:val="Emphasis"/>
        </w:rPr>
        <w:t>The stop-start pattern</w:t>
      </w:r>
      <w:r w:rsidRPr="0029293A">
        <w:rPr>
          <w:rStyle w:val="StyleBoldUnderline"/>
        </w:rPr>
        <w:t xml:space="preserve"> of recent years is </w:t>
      </w:r>
      <w:r w:rsidRPr="0029293A">
        <w:rPr>
          <w:rStyle w:val="Emphasis"/>
        </w:rPr>
        <w:t>driven by political dynamics</w:t>
      </w:r>
      <w:r w:rsidRPr="0029293A">
        <w:rPr>
          <w:rStyle w:val="StyleBoldUnderline"/>
        </w:rPr>
        <w:t xml:space="preserve"> more than anything else</w:t>
      </w:r>
      <w:r w:rsidRPr="0029293A">
        <w:rPr>
          <w:rStyle w:val="StyleBoldUnderline"/>
          <w:sz w:val="16"/>
        </w:rPr>
        <w:t xml:space="preserve">. As in other policy realms, </w:t>
      </w:r>
      <w:r w:rsidRPr="0029293A">
        <w:rPr>
          <w:rStyle w:val="StyleBoldUnderline"/>
        </w:rPr>
        <w:t xml:space="preserve">the overt politicization of renewable energy incentives </w:t>
      </w:r>
      <w:r w:rsidRPr="0029293A">
        <w:rPr>
          <w:rStyle w:val="Emphasis"/>
        </w:rPr>
        <w:t>has produced inconsistent policies</w:t>
      </w:r>
      <w:r w:rsidRPr="0029293A">
        <w:rPr>
          <w:rStyle w:val="StyleBoldUnderline"/>
        </w:rPr>
        <w:t xml:space="preserve"> and frequent last-minute, short- term extensions.</w:t>
      </w:r>
      <w:r w:rsidRPr="0029293A">
        <w:rPr>
          <w:rStyle w:val="StyleBoldUnderline"/>
          <w:sz w:val="16"/>
        </w:rPr>
        <w:t xml:space="preserve"> By contrast, </w:t>
      </w:r>
      <w:r w:rsidRPr="0029293A">
        <w:rPr>
          <w:rStyle w:val="StyleBoldUnderline"/>
        </w:rPr>
        <w:t>long-term predictability would allow manufacturers and project developers to engage in long-term investment planning, which in turn would stimulate investment throughout the renewable energy supply chain and accelerate</w:t>
      </w:r>
      <w:r w:rsidRPr="0029293A">
        <w:rPr>
          <w:rStyle w:val="StyleBoldUnderline"/>
          <w:sz w:val="16"/>
        </w:rPr>
        <w:t xml:space="preserve"> the addition of </w:t>
      </w:r>
      <w:r w:rsidRPr="0029293A">
        <w:rPr>
          <w:rStyle w:val="StyleBoldUnderline"/>
        </w:rPr>
        <w:t>new capacity</w:t>
      </w:r>
      <w:r w:rsidRPr="0029293A">
        <w:rPr>
          <w:rStyle w:val="StyleBoldUnderline"/>
          <w:sz w:val="16"/>
        </w:rPr>
        <w:t xml:space="preserve">. Many developers and </w:t>
      </w:r>
      <w:r w:rsidRPr="0029293A">
        <w:rPr>
          <w:rStyle w:val="StyleBoldUnderline"/>
        </w:rPr>
        <w:t>investors have indicated that they would accept smaller incentives in exchange for longer-term policy certainty.</w:t>
      </w:r>
    </w:p>
    <w:p w:rsidR="0029293A" w:rsidRPr="0029293A" w:rsidRDefault="0029293A" w:rsidP="0029293A">
      <w:pPr>
        <w:pStyle w:val="Heading4"/>
      </w:pPr>
      <w:r w:rsidRPr="0029293A">
        <w:t>Consistency and certainty key to investment</w:t>
      </w:r>
    </w:p>
    <w:p w:rsidR="0029293A" w:rsidRDefault="0029293A" w:rsidP="0029293A">
      <w:pPr>
        <w:rPr>
          <w:sz w:val="16"/>
        </w:rPr>
      </w:pPr>
      <w:r w:rsidRPr="0029293A">
        <w:rPr>
          <w:rStyle w:val="StyleStyleBold12pt"/>
        </w:rPr>
        <w:t>Weber 12</w:t>
      </w:r>
      <w:r>
        <w:t xml:space="preserve"> </w:t>
      </w:r>
      <w:r w:rsidRPr="005C64BF">
        <w:rPr>
          <w:sz w:val="16"/>
        </w:rPr>
        <w:t xml:space="preserve">(Michael, Research Associate/Coordinator, </w:t>
      </w:r>
      <w:proofErr w:type="spellStart"/>
      <w:r w:rsidRPr="005C64BF">
        <w:rPr>
          <w:sz w:val="16"/>
        </w:rPr>
        <w:t>Worldwatch</w:t>
      </w:r>
      <w:proofErr w:type="spellEnd"/>
      <w:r w:rsidRPr="005C64BF">
        <w:rPr>
          <w:sz w:val="16"/>
        </w:rPr>
        <w:t xml:space="preserve"> Institute, “The Way Forward for Renewable Energy Policy in the US,” 7/26, </w:t>
      </w:r>
      <w:hyperlink r:id="rId122" w:history="1">
        <w:r w:rsidRPr="002A7B81">
          <w:rPr>
            <w:rStyle w:val="Hyperlink"/>
            <w:sz w:val="16"/>
          </w:rPr>
          <w:t>http://www.worldwatch.org/node/11245</w:t>
        </w:r>
      </w:hyperlink>
      <w:r w:rsidRPr="005C64BF">
        <w:rPr>
          <w:sz w:val="16"/>
        </w:rPr>
        <w:t>)</w:t>
      </w:r>
    </w:p>
    <w:p w:rsidR="0029293A" w:rsidRPr="003D61B9" w:rsidRDefault="0029293A" w:rsidP="0029293A">
      <w:pPr>
        <w:rPr>
          <w:rStyle w:val="StyleBoldUnderline"/>
          <w:bCs w:val="0"/>
          <w:sz w:val="16"/>
        </w:rPr>
      </w:pPr>
    </w:p>
    <w:p w:rsidR="0029293A" w:rsidRDefault="0029293A" w:rsidP="0029293A">
      <w:pPr>
        <w:jc w:val="both"/>
        <w:rPr>
          <w:sz w:val="16"/>
        </w:rPr>
      </w:pPr>
      <w:r w:rsidRPr="0029293A">
        <w:rPr>
          <w:rStyle w:val="StyleBoldUnderline"/>
        </w:rPr>
        <w:t xml:space="preserve">The potential for renewable energy in the US is vast. </w:t>
      </w:r>
      <w:r w:rsidRPr="0029293A">
        <w:rPr>
          <w:sz w:val="16"/>
        </w:rPr>
        <w:t>The National Renewable Energy Laboratory (NREL) very recently confirmed that</w:t>
      </w:r>
      <w:r w:rsidRPr="0029293A">
        <w:rPr>
          <w:rStyle w:val="StyleBoldUnderline"/>
        </w:rPr>
        <w:t xml:space="preserve"> renewable energy sources could conceivably cover 80 percent of US electricity demand by 2050. Great natural resource availability coupled with falling costs make RE an increasingly attractive option in many locations. However, investors need greater government commitment and a better long-term vision on the future role of RE in the US. </w:t>
      </w:r>
      <w:r w:rsidRPr="0029293A">
        <w:rPr>
          <w:rStyle w:val="Emphasis"/>
        </w:rPr>
        <w:t xml:space="preserve">They seek a degree of consistency and market certainty that the current policy framework lacks. </w:t>
      </w:r>
      <w:r w:rsidRPr="0029293A">
        <w:rPr>
          <w:sz w:val="16"/>
        </w:rPr>
        <w:t>An extension of the current policy mix is a minimum requirement to attract further investment. A federal RE target combined with a carbon tax would be an even better option.</w:t>
      </w:r>
    </w:p>
    <w:p w:rsidR="0029293A" w:rsidRPr="00916077" w:rsidRDefault="0029293A" w:rsidP="0055029D">
      <w:pPr>
        <w:rPr>
          <w:rFonts w:ascii="Baskerville" w:hAnsi="Baskerville"/>
          <w:sz w:val="16"/>
          <w:szCs w:val="16"/>
        </w:rPr>
      </w:pPr>
    </w:p>
    <w:p w:rsidR="0055029D" w:rsidRDefault="00CB635C" w:rsidP="00CB635C">
      <w:pPr>
        <w:pStyle w:val="Heading3"/>
      </w:pPr>
      <w:r>
        <w:lastRenderedPageBreak/>
        <w:t>Link Turns – International Perception</w:t>
      </w:r>
    </w:p>
    <w:p w:rsidR="00CB635C" w:rsidRPr="00F76939" w:rsidRDefault="00CB635C" w:rsidP="00CB635C">
      <w:pPr>
        <w:pStyle w:val="Heading4"/>
      </w:pPr>
      <w:r>
        <w:t>Link alone turns international perception</w:t>
      </w:r>
    </w:p>
    <w:p w:rsidR="00CB635C" w:rsidRDefault="00CB635C" w:rsidP="00CB635C">
      <w:pPr>
        <w:rPr>
          <w:rStyle w:val="underline"/>
        </w:rPr>
      </w:pPr>
      <w:proofErr w:type="spellStart"/>
      <w:r w:rsidRPr="00B91284">
        <w:rPr>
          <w:rStyle w:val="StyleStyleBold12pt"/>
        </w:rPr>
        <w:t>Winik</w:t>
      </w:r>
      <w:proofErr w:type="spellEnd"/>
      <w:r w:rsidRPr="00B91284">
        <w:rPr>
          <w:rStyle w:val="StyleStyleBold12pt"/>
        </w:rPr>
        <w:t xml:space="preserve"> ‘91</w:t>
      </w:r>
      <w:r w:rsidRPr="007A5515">
        <w:rPr>
          <w:b/>
          <w:bCs/>
        </w:rPr>
        <w:t xml:space="preserve"> </w:t>
      </w:r>
      <w:r>
        <w:rPr>
          <w:b/>
          <w:bCs/>
          <w:sz w:val="16"/>
          <w:szCs w:val="16"/>
        </w:rPr>
        <w:t>(</w:t>
      </w:r>
      <w:r w:rsidRPr="00A20602">
        <w:rPr>
          <w:sz w:val="16"/>
          <w:szCs w:val="16"/>
        </w:rPr>
        <w:t>Jay, Senior Research Fellow, Nat’l Defense U, Was</w:t>
      </w:r>
      <w:r>
        <w:rPr>
          <w:sz w:val="16"/>
          <w:szCs w:val="16"/>
        </w:rPr>
        <w:t xml:space="preserve">hington Quarterly, </w:t>
      </w:r>
      <w:proofErr w:type="gramStart"/>
      <w:r>
        <w:rPr>
          <w:sz w:val="16"/>
          <w:szCs w:val="16"/>
        </w:rPr>
        <w:t>Autumn</w:t>
      </w:r>
      <w:proofErr w:type="gramEnd"/>
      <w:r>
        <w:rPr>
          <w:sz w:val="16"/>
          <w:szCs w:val="16"/>
        </w:rPr>
        <w:t xml:space="preserve">, via </w:t>
      </w:r>
      <w:proofErr w:type="spellStart"/>
      <w:r>
        <w:rPr>
          <w:sz w:val="16"/>
          <w:szCs w:val="16"/>
        </w:rPr>
        <w:t>InformaWorld</w:t>
      </w:r>
      <w:proofErr w:type="spellEnd"/>
      <w:r>
        <w:rPr>
          <w:sz w:val="16"/>
          <w:szCs w:val="16"/>
        </w:rPr>
        <w:t>)</w:t>
      </w:r>
    </w:p>
    <w:p w:rsidR="00CB635C" w:rsidRDefault="00CB635C" w:rsidP="00CB635C">
      <w:pPr>
        <w:rPr>
          <w:rStyle w:val="underline"/>
        </w:rPr>
      </w:pPr>
    </w:p>
    <w:p w:rsidR="00CB635C" w:rsidRPr="00C6044C" w:rsidRDefault="00CB635C" w:rsidP="00CB635C">
      <w:pPr>
        <w:rPr>
          <w:rStyle w:val="underline"/>
          <w:szCs w:val="20"/>
        </w:rPr>
      </w:pPr>
      <w:r w:rsidRPr="00CB635C">
        <w:rPr>
          <w:rStyle w:val="StyleBoldUnderline"/>
          <w:szCs w:val="20"/>
        </w:rPr>
        <w:t>The U.S. stake in speaking and acting with one voice is enormous.</w:t>
      </w:r>
      <w:r w:rsidRPr="00CB635C">
        <w:rPr>
          <w:rStyle w:val="underline"/>
          <w:szCs w:val="20"/>
        </w:rPr>
        <w:t xml:space="preserve"> </w:t>
      </w:r>
      <w:r w:rsidRPr="00CB635C">
        <w:rPr>
          <w:sz w:val="10"/>
          <w:szCs w:val="20"/>
        </w:rPr>
        <w:t>Two former secretaries of state, themselves of different political parties and holding different political ideologies, have warned: The American national</w:t>
      </w:r>
      <w:r w:rsidRPr="00CB635C">
        <w:rPr>
          <w:rStyle w:val="underline"/>
          <w:szCs w:val="20"/>
        </w:rPr>
        <w:t xml:space="preserve"> </w:t>
      </w:r>
      <w:r w:rsidRPr="00CB635C">
        <w:rPr>
          <w:rStyle w:val="StyleBoldUnderline"/>
          <w:szCs w:val="20"/>
        </w:rPr>
        <w:t>purpose must at some point be fixed.</w:t>
      </w:r>
      <w:r w:rsidRPr="00CB635C">
        <w:rPr>
          <w:rStyle w:val="underline"/>
          <w:szCs w:val="20"/>
        </w:rPr>
        <w:t xml:space="preserve"> </w:t>
      </w:r>
      <w:r w:rsidRPr="00CB635C">
        <w:rPr>
          <w:sz w:val="10"/>
          <w:szCs w:val="20"/>
        </w:rPr>
        <w:t xml:space="preserve">If it is redefined-or even subject to red e fi nit ion-w </w:t>
      </w:r>
      <w:proofErr w:type="spellStart"/>
      <w:r w:rsidRPr="00CB635C">
        <w:rPr>
          <w:sz w:val="10"/>
          <w:szCs w:val="20"/>
        </w:rPr>
        <w:t>i</w:t>
      </w:r>
      <w:proofErr w:type="spellEnd"/>
      <w:r w:rsidRPr="00CB635C">
        <w:rPr>
          <w:sz w:val="10"/>
          <w:szCs w:val="20"/>
        </w:rPr>
        <w:t xml:space="preserve"> t h every change in </w:t>
      </w:r>
      <w:proofErr w:type="spellStart"/>
      <w:r w:rsidRPr="00CB635C">
        <w:rPr>
          <w:sz w:val="10"/>
          <w:szCs w:val="20"/>
        </w:rPr>
        <w:t>Ad ministration</w:t>
      </w:r>
      <w:proofErr w:type="spellEnd"/>
      <w:r w:rsidRPr="00CB635C">
        <w:rPr>
          <w:sz w:val="10"/>
          <w:szCs w:val="20"/>
        </w:rPr>
        <w:t xml:space="preserve"> in Wash </w:t>
      </w:r>
      <w:proofErr w:type="spellStart"/>
      <w:r w:rsidRPr="00CB635C">
        <w:rPr>
          <w:sz w:val="10"/>
          <w:szCs w:val="20"/>
        </w:rPr>
        <w:t>i</w:t>
      </w:r>
      <w:proofErr w:type="spellEnd"/>
      <w:r w:rsidRPr="00CB635C">
        <w:rPr>
          <w:sz w:val="10"/>
          <w:szCs w:val="20"/>
        </w:rPr>
        <w:t xml:space="preserve"> ng </w:t>
      </w:r>
      <w:proofErr w:type="spellStart"/>
      <w:r w:rsidRPr="00CB635C">
        <w:rPr>
          <w:sz w:val="10"/>
          <w:szCs w:val="20"/>
        </w:rPr>
        <w:t>t on</w:t>
      </w:r>
      <w:proofErr w:type="spellEnd"/>
      <w:r w:rsidRPr="00CB635C">
        <w:rPr>
          <w:sz w:val="10"/>
          <w:szCs w:val="20"/>
        </w:rPr>
        <w:t xml:space="preserve">, the United States risks becoming a factor of inconstancy in the world. . . . Other nations-friend or adversary-unable to gear their policies to American steadiness will go their own way, dooming the United States to growing irrelevancy.  The urgent need for creating a new bipartisanship is also an acknowledgment of the changed international system. In the early 1950s, the United States produced 52 percent of the world's gross national </w:t>
      </w:r>
      <w:proofErr w:type="spellStart"/>
      <w:r w:rsidRPr="00CB635C">
        <w:rPr>
          <w:sz w:val="10"/>
          <w:szCs w:val="20"/>
        </w:rPr>
        <w:t>prodhct</w:t>
      </w:r>
      <w:proofErr w:type="spellEnd"/>
      <w:r w:rsidRPr="00CB635C">
        <w:rPr>
          <w:sz w:val="10"/>
          <w:szCs w:val="20"/>
        </w:rPr>
        <w:t xml:space="preserve">. It enjoyed a nuclear monopoly and was without question the world's preponderant power militarily. The past 40 years, however, have witnessed a relative decline in U.S. wealth, dictating that the United States can no longer simply </w:t>
      </w:r>
      <w:proofErr w:type="spellStart"/>
      <w:r w:rsidRPr="00CB635C">
        <w:rPr>
          <w:sz w:val="10"/>
          <w:szCs w:val="20"/>
        </w:rPr>
        <w:t>ovenvhelm</w:t>
      </w:r>
      <w:proofErr w:type="spellEnd"/>
      <w:r w:rsidRPr="00CB635C">
        <w:rPr>
          <w:sz w:val="10"/>
          <w:szCs w:val="20"/>
        </w:rPr>
        <w:t xml:space="preserve"> any problem with its vast national resources. Economic realities have also changed domestic political realities, forcing the country to make very real choices </w:t>
      </w:r>
      <w:proofErr w:type="spellStart"/>
      <w:r w:rsidRPr="00CB635C">
        <w:rPr>
          <w:sz w:val="10"/>
          <w:szCs w:val="20"/>
        </w:rPr>
        <w:t>benveen</w:t>
      </w:r>
      <w:proofErr w:type="spellEnd"/>
      <w:r w:rsidRPr="00CB635C">
        <w:rPr>
          <w:sz w:val="10"/>
          <w:szCs w:val="20"/>
        </w:rPr>
        <w:t xml:space="preserve"> guns and butter and to establish its priorities. Indeed, in the absence of a bipartisan consensus on the role of the United States in the world, public sentiment- including among certain foreign policy elites-is already calling for the United States to turn inward. The fact is, however, that the twilight of the Cold War actually creates a greater need for bipartisanship as the United States confronts a more anarchical international system. The transition of the </w:t>
      </w:r>
      <w:proofErr w:type="spellStart"/>
      <w:r w:rsidRPr="00CB635C">
        <w:rPr>
          <w:sz w:val="10"/>
          <w:szCs w:val="20"/>
        </w:rPr>
        <w:t>posnvar</w:t>
      </w:r>
      <w:proofErr w:type="spellEnd"/>
      <w:r w:rsidRPr="00CB635C">
        <w:rPr>
          <w:sz w:val="10"/>
          <w:szCs w:val="20"/>
        </w:rPr>
        <w:t xml:space="preserve"> blocs from East- West bipolarity to </w:t>
      </w:r>
      <w:proofErr w:type="spellStart"/>
      <w:r w:rsidRPr="00CB635C">
        <w:rPr>
          <w:sz w:val="10"/>
          <w:szCs w:val="20"/>
        </w:rPr>
        <w:t>multipolarity</w:t>
      </w:r>
      <w:proofErr w:type="spellEnd"/>
      <w:r w:rsidRPr="00CB635C">
        <w:rPr>
          <w:sz w:val="10"/>
          <w:szCs w:val="20"/>
        </w:rPr>
        <w:t xml:space="preserve"> will significantly alter the structure of the international arena, making conflict more, not less, likely. With the passage of time, Japan and a reunited Germany will almost certainly emerge as more assertive and independent actors pursuing their own national interests. China will continue to be a major player on the world stage and will have great sway over world events. Furthermore, as the two superpowers continue on the path of arms control and scale down their military efforts, as anticipated, the gap between their capabilities and those of rising powers will diminish significantly. Additionally, by the year 2000, at least a handful of new countries will possess long-range delivery systems and weapons of mass destruction, and </w:t>
      </w:r>
      <w:r w:rsidRPr="00CB635C">
        <w:rPr>
          <w:rStyle w:val="StyleBoldUnderline"/>
          <w:szCs w:val="20"/>
        </w:rPr>
        <w:t>greater numbers of countries, including rogue states that do not</w:t>
      </w:r>
      <w:r w:rsidRPr="00CB635C">
        <w:rPr>
          <w:rStyle w:val="underline"/>
          <w:szCs w:val="20"/>
        </w:rPr>
        <w:t xml:space="preserve"> </w:t>
      </w:r>
      <w:r w:rsidRPr="00CB635C">
        <w:rPr>
          <w:sz w:val="10"/>
          <w:szCs w:val="20"/>
        </w:rPr>
        <w:t>adhere to or</w:t>
      </w:r>
      <w:r w:rsidRPr="00CB635C">
        <w:rPr>
          <w:rStyle w:val="underline"/>
          <w:szCs w:val="20"/>
        </w:rPr>
        <w:t xml:space="preserve"> </w:t>
      </w:r>
      <w:r w:rsidRPr="00CB635C">
        <w:rPr>
          <w:rStyle w:val="StyleBoldUnderline"/>
          <w:szCs w:val="20"/>
        </w:rPr>
        <w:t>respect</w:t>
      </w:r>
      <w:r w:rsidRPr="00CB635C">
        <w:rPr>
          <w:rStyle w:val="underline"/>
          <w:szCs w:val="20"/>
        </w:rPr>
        <w:t xml:space="preserve"> </w:t>
      </w:r>
      <w:r w:rsidRPr="00CB635C">
        <w:rPr>
          <w:sz w:val="10"/>
          <w:szCs w:val="20"/>
        </w:rPr>
        <w:t>traditional standards of</w:t>
      </w:r>
      <w:r w:rsidRPr="00CB635C">
        <w:rPr>
          <w:rStyle w:val="underline"/>
          <w:szCs w:val="20"/>
        </w:rPr>
        <w:t xml:space="preserve"> </w:t>
      </w:r>
      <w:r w:rsidRPr="00CB635C">
        <w:rPr>
          <w:rStyle w:val="StyleBoldUnderline"/>
          <w:szCs w:val="20"/>
        </w:rPr>
        <w:t>deterrence, will possess crude but</w:t>
      </w:r>
      <w:r w:rsidRPr="00CB635C">
        <w:rPr>
          <w:rStyle w:val="underline"/>
          <w:szCs w:val="20"/>
        </w:rPr>
        <w:t xml:space="preserve"> </w:t>
      </w:r>
      <w:r w:rsidRPr="00CB635C">
        <w:rPr>
          <w:sz w:val="10"/>
          <w:szCs w:val="20"/>
        </w:rPr>
        <w:t xml:space="preserve">nonetheless similarly </w:t>
      </w:r>
      <w:r w:rsidRPr="00CB635C">
        <w:rPr>
          <w:rStyle w:val="StyleBoldUnderline"/>
          <w:szCs w:val="20"/>
        </w:rPr>
        <w:t>daunting weapons.</w:t>
      </w:r>
      <w:r w:rsidRPr="00CB635C">
        <w:rPr>
          <w:rStyle w:val="underline"/>
          <w:szCs w:val="20"/>
        </w:rPr>
        <w:t xml:space="preserve"> </w:t>
      </w:r>
      <w:r w:rsidRPr="00CB635C">
        <w:rPr>
          <w:sz w:val="10"/>
          <w:szCs w:val="20"/>
        </w:rPr>
        <w:t xml:space="preserve">These countries will be capable of terrorizing other states or of sowing general chaos in the international system. The result will be a new </w:t>
      </w:r>
      <w:proofErr w:type="spellStart"/>
      <w:r w:rsidRPr="00CB635C">
        <w:rPr>
          <w:sz w:val="10"/>
          <w:szCs w:val="20"/>
        </w:rPr>
        <w:t>interna</w:t>
      </w:r>
      <w:proofErr w:type="spellEnd"/>
      <w:r w:rsidRPr="00CB635C">
        <w:rPr>
          <w:sz w:val="10"/>
          <w:szCs w:val="20"/>
        </w:rPr>
        <w:t xml:space="preserve">- </w:t>
      </w:r>
      <w:proofErr w:type="spellStart"/>
      <w:r w:rsidRPr="00CB635C">
        <w:rPr>
          <w:sz w:val="10"/>
          <w:szCs w:val="20"/>
        </w:rPr>
        <w:t>tional</w:t>
      </w:r>
      <w:proofErr w:type="spellEnd"/>
      <w:r w:rsidRPr="00CB635C">
        <w:rPr>
          <w:sz w:val="10"/>
          <w:szCs w:val="20"/>
        </w:rPr>
        <w:t xml:space="preserve"> system characterized by highly dynamic interaction and, over time, shifting alliances and interests more akin to the strife-ridden European balance of power system than the twentieth- century system, in which peace has been enforced by the nuclear balance of terror between the two superpowers. </w:t>
      </w:r>
      <w:r w:rsidRPr="00CB635C">
        <w:rPr>
          <w:rStyle w:val="StyleBoldUnderline"/>
          <w:szCs w:val="20"/>
        </w:rPr>
        <w:t xml:space="preserve">Although </w:t>
      </w:r>
      <w:r w:rsidRPr="00CB635C">
        <w:rPr>
          <w:sz w:val="10"/>
          <w:szCs w:val="20"/>
        </w:rPr>
        <w:t>the risk of cataclysmic</w:t>
      </w:r>
      <w:r w:rsidRPr="00CB635C">
        <w:rPr>
          <w:rStyle w:val="underline"/>
          <w:szCs w:val="20"/>
        </w:rPr>
        <w:t xml:space="preserve"> </w:t>
      </w:r>
      <w:r w:rsidRPr="00CB635C">
        <w:rPr>
          <w:rStyle w:val="StyleBoldUnderline"/>
          <w:szCs w:val="20"/>
        </w:rPr>
        <w:t xml:space="preserve">nuclear war between the </w:t>
      </w:r>
      <w:r w:rsidRPr="00CB635C">
        <w:rPr>
          <w:rStyle w:val="Emphasis"/>
        </w:rPr>
        <w:t>U</w:t>
      </w:r>
      <w:r w:rsidRPr="00CB635C">
        <w:rPr>
          <w:rStyle w:val="StyleBoldUnderline"/>
          <w:szCs w:val="20"/>
        </w:rPr>
        <w:t xml:space="preserve">nited </w:t>
      </w:r>
      <w:r w:rsidRPr="00CB635C">
        <w:rPr>
          <w:rStyle w:val="Emphasis"/>
        </w:rPr>
        <w:t>S</w:t>
      </w:r>
      <w:r w:rsidRPr="00CB635C">
        <w:rPr>
          <w:rStyle w:val="StyleBoldUnderline"/>
          <w:szCs w:val="20"/>
        </w:rPr>
        <w:t>tates and the Soviet Union is at its lowest point in history and is likely to remain so, it is far from certain that this new international structure will be more stable than the one it replaces.</w:t>
      </w:r>
      <w:r w:rsidRPr="00CB635C">
        <w:rPr>
          <w:rStyle w:val="underline"/>
          <w:szCs w:val="20"/>
        </w:rPr>
        <w:t xml:space="preserve"> </w:t>
      </w:r>
      <w:r w:rsidRPr="00CB635C">
        <w:rPr>
          <w:sz w:val="10"/>
          <w:szCs w:val="20"/>
        </w:rPr>
        <w:t>Fixed lines between allies and adversaries will blur, and alliances will shift with greater regularity across different issues. At the same time, these changes will occur against the backdrop of a Soviet Union in decay, itself a potential cause of vast instability; the existence of nuclear weapons; and rising nationalistic, religious, and ethnic strife stretching from Europe to the Middle East to Southeast Asia. To use Kaiser \</w:t>
      </w:r>
      <w:proofErr w:type="gramStart"/>
      <w:r w:rsidRPr="00CB635C">
        <w:rPr>
          <w:sz w:val="10"/>
          <w:szCs w:val="20"/>
        </w:rPr>
        <w:t>\’ilhelm’s</w:t>
      </w:r>
      <w:proofErr w:type="gramEnd"/>
      <w:r w:rsidRPr="00CB635C">
        <w:rPr>
          <w:sz w:val="10"/>
          <w:szCs w:val="20"/>
        </w:rPr>
        <w:t xml:space="preserve"> words</w:t>
      </w:r>
      <w:r w:rsidRPr="00CB635C">
        <w:rPr>
          <w:rStyle w:val="StyleBoldUnderline"/>
          <w:szCs w:val="20"/>
        </w:rPr>
        <w:t xml:space="preserve">, the world may once again be made safe for “jolly little wars,” the difference this time being the existence of </w:t>
      </w:r>
      <w:r w:rsidRPr="00CB635C">
        <w:rPr>
          <w:rStyle w:val="Emphasis"/>
        </w:rPr>
        <w:t>w</w:t>
      </w:r>
      <w:r w:rsidRPr="00CB635C">
        <w:rPr>
          <w:rStyle w:val="StyleBoldUnderline"/>
          <w:szCs w:val="20"/>
        </w:rPr>
        <w:t xml:space="preserve">eapons of </w:t>
      </w:r>
      <w:r w:rsidRPr="00CB635C">
        <w:rPr>
          <w:rStyle w:val="Emphasis"/>
        </w:rPr>
        <w:t>m</w:t>
      </w:r>
      <w:r w:rsidRPr="00CB635C">
        <w:rPr>
          <w:rStyle w:val="StyleBoldUnderline"/>
          <w:szCs w:val="20"/>
        </w:rPr>
        <w:t xml:space="preserve">ass </w:t>
      </w:r>
      <w:r w:rsidRPr="00CB635C">
        <w:rPr>
          <w:rStyle w:val="Emphasis"/>
        </w:rPr>
        <w:t>d</w:t>
      </w:r>
      <w:r w:rsidRPr="00CB635C">
        <w:rPr>
          <w:rStyle w:val="StyleBoldUnderline"/>
          <w:szCs w:val="20"/>
        </w:rPr>
        <w:t xml:space="preserve">estruction. </w:t>
      </w:r>
      <w:r w:rsidRPr="00CB635C">
        <w:rPr>
          <w:sz w:val="10"/>
          <w:szCs w:val="20"/>
        </w:rPr>
        <w:t xml:space="preserve">There are few-and really no-parallels in history to serve as a model or paradigm for guiding U.S. policymakers in an international setting of this kind. Thus, at a time when bipartisanship is at its lowest ebb, U.S. policymakers are now being challenged in more ways intellectually, politically, diplomatically, and militarily than during the past 40 years. The United States does have the resources to continue to play a major world role and to deal with its domestic problems at the same time, although admittedly those resources are now constrained. In addition, when one looks at military, economic, and even cultural factors, the United States has no challenger to its position as the preeminent world power should it choose this role. The problem for the United States is clearly not that epitomized by the apocalyptic cries of the “decline school” as portrayed by Paul Kennedy-that is, decline following upon “imperial </w:t>
      </w:r>
      <w:proofErr w:type="spellStart"/>
      <w:r w:rsidRPr="00CB635C">
        <w:rPr>
          <w:sz w:val="10"/>
          <w:szCs w:val="20"/>
        </w:rPr>
        <w:t>over~tretch</w:t>
      </w:r>
      <w:proofErr w:type="spellEnd"/>
      <w:r w:rsidRPr="00CB635C">
        <w:rPr>
          <w:sz w:val="10"/>
          <w:szCs w:val="20"/>
        </w:rPr>
        <w:t xml:space="preserve">.”~ Rather, the problem the United States faces is an international system in flux, characterized by the diffusion of military capabilities and power abroad, all of which will create far more complex, nuanced, and unpredictable challenges. In the future, deterrence of conflict will be more difficult, and U.S. defense planners and diplomats will have to address the capabilities and intentions of a wide array of actors far beyond that of the Soviet Union alone. Threats to U.S. interests and those of its allies will often appear ambiguous, falling in the greyer areas of not war, not peace.” Rather than following the well-defined and clearly understood rules of the road that largely governed </w:t>
      </w:r>
      <w:proofErr w:type="spellStart"/>
      <w:r w:rsidRPr="00CB635C">
        <w:rPr>
          <w:sz w:val="10"/>
          <w:szCs w:val="20"/>
        </w:rPr>
        <w:t>U.S.Soviet</w:t>
      </w:r>
      <w:proofErr w:type="spellEnd"/>
      <w:r w:rsidRPr="00CB635C">
        <w:rPr>
          <w:sz w:val="10"/>
          <w:szCs w:val="20"/>
        </w:rPr>
        <w:t xml:space="preserve"> relations</w:t>
      </w:r>
      <w:r w:rsidRPr="00CB635C">
        <w:rPr>
          <w:rStyle w:val="StyleBoldUnderline"/>
          <w:szCs w:val="20"/>
        </w:rPr>
        <w:t xml:space="preserve">, the U.S. political system will have to react to the varied crises of the new world order. </w:t>
      </w:r>
      <w:r w:rsidRPr="00CB635C">
        <w:rPr>
          <w:sz w:val="10"/>
          <w:szCs w:val="20"/>
        </w:rPr>
        <w:t>Even when working at its smoothest, it will have difficulty doing so effectively</w:t>
      </w:r>
      <w:r w:rsidRPr="00CB635C">
        <w:rPr>
          <w:rStyle w:val="StyleBoldUnderline"/>
          <w:szCs w:val="20"/>
        </w:rPr>
        <w:t xml:space="preserve">. Small-scale </w:t>
      </w:r>
      <w:proofErr w:type="spellStart"/>
      <w:r w:rsidRPr="00CB635C">
        <w:rPr>
          <w:rStyle w:val="StyleBoldUnderline"/>
          <w:szCs w:val="20"/>
        </w:rPr>
        <w:t>Sarajevos</w:t>
      </w:r>
      <w:proofErr w:type="spellEnd"/>
      <w:r w:rsidRPr="00CB635C">
        <w:rPr>
          <w:rStyle w:val="underline"/>
          <w:szCs w:val="20"/>
        </w:rPr>
        <w:t xml:space="preserve"> </w:t>
      </w:r>
      <w:r w:rsidRPr="00CB635C">
        <w:rPr>
          <w:sz w:val="10"/>
          <w:szCs w:val="20"/>
        </w:rPr>
        <w:t xml:space="preserve">and </w:t>
      </w:r>
      <w:proofErr w:type="spellStart"/>
      <w:r w:rsidRPr="00CB635C">
        <w:rPr>
          <w:sz w:val="10"/>
          <w:szCs w:val="20"/>
        </w:rPr>
        <w:t>Munichs</w:t>
      </w:r>
      <w:proofErr w:type="spellEnd"/>
      <w:r w:rsidRPr="00CB635C">
        <w:rPr>
          <w:rStyle w:val="underline"/>
          <w:szCs w:val="20"/>
        </w:rPr>
        <w:t xml:space="preserve"> </w:t>
      </w:r>
      <w:r w:rsidRPr="00CB635C">
        <w:rPr>
          <w:rStyle w:val="StyleBoldUnderline"/>
          <w:szCs w:val="20"/>
        </w:rPr>
        <w:t xml:space="preserve">may well be the norm, and their prevention or containment will require a cohesive nation, </w:t>
      </w:r>
      <w:r w:rsidRPr="00CB635C">
        <w:rPr>
          <w:sz w:val="10"/>
          <w:szCs w:val="20"/>
        </w:rPr>
        <w:t>acting with a clear and consistent voice in the international arena, which will only happen if a new bipartisanship is forged. Thus, it is demonstrably clear that, in the absence of bipartisanship, dealing with the new international system will be difficult at best and at times next to impossible.</w:t>
      </w:r>
      <w:r w:rsidRPr="00CB635C">
        <w:rPr>
          <w:rStyle w:val="underlinedChar"/>
          <w:sz w:val="20"/>
          <w:szCs w:val="20"/>
        </w:rPr>
        <w:t xml:space="preserve"> Friends and foes alike, watching U.S. indecision at </w:t>
      </w:r>
      <w:proofErr w:type="gramStart"/>
      <w:r w:rsidRPr="00CB635C">
        <w:rPr>
          <w:rStyle w:val="underlinedChar"/>
          <w:sz w:val="20"/>
          <w:szCs w:val="20"/>
        </w:rPr>
        <w:t>home,</w:t>
      </w:r>
      <w:proofErr w:type="gramEnd"/>
      <w:r w:rsidRPr="00CB635C">
        <w:rPr>
          <w:rStyle w:val="underlinedChar"/>
          <w:sz w:val="20"/>
          <w:szCs w:val="20"/>
        </w:rPr>
        <w:t xml:space="preserve"> will not see the </w:t>
      </w:r>
      <w:r w:rsidRPr="00CB635C">
        <w:rPr>
          <w:rStyle w:val="Emphasis"/>
        </w:rPr>
        <w:t>U</w:t>
      </w:r>
      <w:r w:rsidRPr="00CB635C">
        <w:rPr>
          <w:sz w:val="10"/>
          <w:szCs w:val="20"/>
        </w:rPr>
        <w:t xml:space="preserve">nited </w:t>
      </w:r>
      <w:r w:rsidRPr="00CB635C">
        <w:rPr>
          <w:rStyle w:val="Emphasis"/>
        </w:rPr>
        <w:t>S</w:t>
      </w:r>
      <w:r w:rsidRPr="00CB635C">
        <w:rPr>
          <w:sz w:val="10"/>
          <w:szCs w:val="20"/>
        </w:rPr>
        <w:t xml:space="preserve">tates </w:t>
      </w:r>
      <w:r w:rsidRPr="00CB635C">
        <w:rPr>
          <w:bCs/>
          <w:szCs w:val="20"/>
          <w:u w:val="single"/>
        </w:rPr>
        <w:t xml:space="preserve">as </w:t>
      </w:r>
      <w:r w:rsidRPr="00CB635C">
        <w:rPr>
          <w:rStyle w:val="underlinedChar"/>
          <w:sz w:val="20"/>
          <w:szCs w:val="20"/>
        </w:rPr>
        <w:t xml:space="preserve">a credible </w:t>
      </w:r>
      <w:r w:rsidRPr="00CB635C">
        <w:rPr>
          <w:sz w:val="10"/>
          <w:szCs w:val="20"/>
        </w:rPr>
        <w:t>negotiating</w:t>
      </w:r>
      <w:r w:rsidRPr="00CB635C">
        <w:rPr>
          <w:rStyle w:val="underlinedChar"/>
          <w:sz w:val="20"/>
          <w:szCs w:val="20"/>
        </w:rPr>
        <w:t xml:space="preserve"> </w:t>
      </w:r>
      <w:r w:rsidRPr="00CB635C">
        <w:rPr>
          <w:rStyle w:val="StyleBoldUnderline"/>
          <w:szCs w:val="20"/>
        </w:rPr>
        <w:t>partner, ally, or deterrent against wanton aggres</w:t>
      </w:r>
      <w:r w:rsidRPr="00CB635C">
        <w:rPr>
          <w:rStyle w:val="underlinedChar"/>
          <w:sz w:val="20"/>
          <w:szCs w:val="20"/>
        </w:rPr>
        <w:t xml:space="preserve">sion. This is a recipe for increased chaos, </w:t>
      </w:r>
      <w:r w:rsidRPr="00CB635C">
        <w:rPr>
          <w:sz w:val="10"/>
          <w:szCs w:val="20"/>
        </w:rPr>
        <w:t>anarchy</w:t>
      </w:r>
      <w:r w:rsidRPr="00CB635C">
        <w:rPr>
          <w:rStyle w:val="underlinedChar"/>
          <w:sz w:val="20"/>
          <w:szCs w:val="20"/>
        </w:rPr>
        <w:t>, and strife on the world scene.</w:t>
      </w:r>
      <w:r w:rsidRPr="00CB635C">
        <w:rPr>
          <w:sz w:val="10"/>
          <w:szCs w:val="20"/>
        </w:rPr>
        <w:t xml:space="preserve"> The appeal, then, to recreate anew as the hallmark of U.S. efforts abroad the predictability and resolve that can only come from bipartisanship at home is as critical as during the perilous days following World War II.</w:t>
      </w:r>
      <w:r w:rsidRPr="00C6044C">
        <w:rPr>
          <w:rStyle w:val="underline"/>
          <w:szCs w:val="20"/>
        </w:rPr>
        <w:t xml:space="preserve"> </w:t>
      </w:r>
    </w:p>
    <w:p w:rsidR="00CB635C" w:rsidRDefault="00CB635C" w:rsidP="00CB635C">
      <w:pPr>
        <w:pStyle w:val="Heading3"/>
      </w:pPr>
      <w:r>
        <w:lastRenderedPageBreak/>
        <w:t>Link Turns – Trade Leadership</w:t>
      </w:r>
    </w:p>
    <w:p w:rsidR="00CB635C" w:rsidRPr="00740C9A" w:rsidRDefault="00CB635C" w:rsidP="00CB635C">
      <w:pPr>
        <w:pStyle w:val="Heading4"/>
      </w:pPr>
      <w:r w:rsidRPr="00740C9A">
        <w:t xml:space="preserve">Link turns case – sends mixed message emboldening protectionism – policy alone isn’t enough – rhetoric matters </w:t>
      </w:r>
    </w:p>
    <w:p w:rsidR="00CB635C" w:rsidRPr="00F3430C" w:rsidRDefault="00CB635C" w:rsidP="00CB635C">
      <w:pPr>
        <w:rPr>
          <w:rStyle w:val="StyleStyleBold12pt"/>
        </w:rPr>
      </w:pPr>
      <w:proofErr w:type="spellStart"/>
      <w:r>
        <w:rPr>
          <w:rStyle w:val="StyleStyleBold12pt"/>
        </w:rPr>
        <w:t>Okezie</w:t>
      </w:r>
      <w:proofErr w:type="spellEnd"/>
      <w:r>
        <w:rPr>
          <w:rStyle w:val="StyleStyleBold12pt"/>
        </w:rPr>
        <w:t>, ‘10</w:t>
      </w:r>
    </w:p>
    <w:p w:rsidR="00CB635C" w:rsidRDefault="00CB635C" w:rsidP="00CB635C">
      <w:proofErr w:type="spellStart"/>
      <w:r>
        <w:t>Okezie</w:t>
      </w:r>
      <w:proofErr w:type="spellEnd"/>
      <w:r>
        <w:t xml:space="preserve"> </w:t>
      </w:r>
      <w:proofErr w:type="spellStart"/>
      <w:r>
        <w:t>Chukwumerije</w:t>
      </w:r>
      <w:proofErr w:type="spellEnd"/>
      <w:r>
        <w:t xml:space="preserve">, Professor of Law, Thurgood Marshall School of Law, Texas Southern University, Houston, Texas, 5/19/10, </w:t>
      </w:r>
      <w:hyperlink r:id="rId123" w:history="1">
        <w:r w:rsidRPr="00B142A5">
          <w:rPr>
            <w:rStyle w:val="Hyperlink"/>
          </w:rPr>
          <w:t>http://jilp.law.ucdavis.edu/issues/Volume%2016.1/Chukwumerije%20MACRO.pdf</w:t>
        </w:r>
      </w:hyperlink>
    </w:p>
    <w:p w:rsidR="00CB635C" w:rsidRDefault="00CB635C" w:rsidP="00CB635C"/>
    <w:p w:rsidR="00CB635C" w:rsidRDefault="00CB635C" w:rsidP="00CB635C">
      <w:pPr>
        <w:rPr>
          <w:sz w:val="16"/>
        </w:rPr>
      </w:pPr>
      <w:r w:rsidRPr="00F3430C">
        <w:rPr>
          <w:sz w:val="16"/>
        </w:rPr>
        <w:t xml:space="preserve">This article evaluates the implications of the emerging trade policy of the Obama administration. The article begins by sketching a picture of the </w:t>
      </w:r>
      <w:proofErr w:type="spellStart"/>
      <w:r w:rsidRPr="00F3430C">
        <w:rPr>
          <w:sz w:val="16"/>
        </w:rPr>
        <w:t>administration‟s</w:t>
      </w:r>
      <w:proofErr w:type="spellEnd"/>
      <w:r w:rsidRPr="00F3430C">
        <w:rPr>
          <w:sz w:val="16"/>
        </w:rPr>
        <w:t xml:space="preserve"> trade-related initiatives and situating them in the context of the trade objectives articulated by the president during the last presidential election. The article then examines the trade aspects of the </w:t>
      </w:r>
      <w:proofErr w:type="spellStart"/>
      <w:r w:rsidRPr="00F3430C">
        <w:rPr>
          <w:sz w:val="16"/>
        </w:rPr>
        <w:t>administration‟s</w:t>
      </w:r>
      <w:proofErr w:type="spellEnd"/>
      <w:r w:rsidRPr="00F3430C">
        <w:rPr>
          <w:sz w:val="16"/>
        </w:rPr>
        <w:t xml:space="preserve"> stimulus and economic recovery programs. It focuses on their consistency with U.S. international trade obligations and with the long-standing commitment of the United States to a free and open multilateral trading system. The article further explores the </w:t>
      </w:r>
      <w:r w:rsidRPr="00F3430C">
        <w:rPr>
          <w:rStyle w:val="StyleBoldUnderline"/>
        </w:rPr>
        <w:t>policy and political considerations</w:t>
      </w:r>
      <w:r w:rsidRPr="00F3430C">
        <w:rPr>
          <w:sz w:val="16"/>
        </w:rPr>
        <w:t xml:space="preserve"> that would </w:t>
      </w:r>
      <w:r w:rsidRPr="00F3430C">
        <w:rPr>
          <w:rStyle w:val="StyleBoldUnderline"/>
        </w:rPr>
        <w:t xml:space="preserve">affect the implementation of the trade-related aspects of the </w:t>
      </w:r>
      <w:proofErr w:type="spellStart"/>
      <w:r w:rsidRPr="00F3430C">
        <w:rPr>
          <w:rStyle w:val="StyleBoldUnderline"/>
        </w:rPr>
        <w:t>administration‟s</w:t>
      </w:r>
      <w:proofErr w:type="spellEnd"/>
      <w:r w:rsidRPr="00F3430C">
        <w:rPr>
          <w:rStyle w:val="StyleBoldUnderline"/>
        </w:rPr>
        <w:t xml:space="preserve"> </w:t>
      </w:r>
      <w:r w:rsidRPr="00F3430C">
        <w:rPr>
          <w:sz w:val="16"/>
        </w:rPr>
        <w:t xml:space="preserve">environmental and labor protection </w:t>
      </w:r>
      <w:r w:rsidRPr="00F3430C">
        <w:rPr>
          <w:rStyle w:val="StyleBoldUnderline"/>
        </w:rPr>
        <w:t xml:space="preserve">initiatives. </w:t>
      </w:r>
      <w:r w:rsidRPr="00F3430C">
        <w:rPr>
          <w:sz w:val="16"/>
        </w:rPr>
        <w:t xml:space="preserve">The article concludes with the caution that </w:t>
      </w:r>
      <w:proofErr w:type="spellStart"/>
      <w:r w:rsidRPr="00F3430C">
        <w:rPr>
          <w:sz w:val="16"/>
        </w:rPr>
        <w:t>Obama‟s</w:t>
      </w:r>
      <w:proofErr w:type="spellEnd"/>
      <w:r w:rsidRPr="00F3430C">
        <w:rPr>
          <w:sz w:val="16"/>
        </w:rPr>
        <w:t xml:space="preserve"> </w:t>
      </w:r>
      <w:r w:rsidRPr="009202DF">
        <w:rPr>
          <w:rStyle w:val="Emphasis"/>
        </w:rPr>
        <w:t>mixed messages</w:t>
      </w:r>
      <w:r w:rsidRPr="00F3430C">
        <w:rPr>
          <w:rStyle w:val="StyleBoldUnderline"/>
        </w:rPr>
        <w:t xml:space="preserve"> on </w:t>
      </w:r>
      <w:r w:rsidRPr="0077705C">
        <w:rPr>
          <w:rStyle w:val="StyleBoldUnderline"/>
        </w:rPr>
        <w:t>trade, measured by</w:t>
      </w:r>
      <w:r>
        <w:rPr>
          <w:rStyle w:val="StyleBoldUnderline"/>
        </w:rPr>
        <w:t xml:space="preserve"> </w:t>
      </w:r>
      <w:r w:rsidRPr="00F3430C">
        <w:rPr>
          <w:sz w:val="16"/>
        </w:rPr>
        <w:t xml:space="preserve">his </w:t>
      </w:r>
      <w:r w:rsidRPr="009202DF">
        <w:rPr>
          <w:rStyle w:val="Emphasis"/>
        </w:rPr>
        <w:t>rhetoric and policies</w:t>
      </w:r>
      <w:r w:rsidRPr="00F3430C">
        <w:rPr>
          <w:rStyle w:val="StyleBoldUnderline"/>
        </w:rPr>
        <w:t xml:space="preserve">, are </w:t>
      </w:r>
      <w:r w:rsidRPr="009202DF">
        <w:rPr>
          <w:rStyle w:val="Emphasis"/>
        </w:rPr>
        <w:t xml:space="preserve">detrimental </w:t>
      </w:r>
      <w:r w:rsidRPr="00F3430C">
        <w:rPr>
          <w:rStyle w:val="StyleBoldUnderline"/>
        </w:rPr>
        <w:t>to the pro-trade reputation of the</w:t>
      </w:r>
      <w:r>
        <w:rPr>
          <w:rStyle w:val="StyleBoldUnderline"/>
        </w:rPr>
        <w:t xml:space="preserve"> </w:t>
      </w:r>
      <w:r w:rsidRPr="00F3430C">
        <w:rPr>
          <w:rStyle w:val="StyleBoldUnderline"/>
        </w:rPr>
        <w:t>United States and</w:t>
      </w:r>
      <w:r w:rsidRPr="00F3430C">
        <w:rPr>
          <w:sz w:val="16"/>
        </w:rPr>
        <w:t xml:space="preserve"> might </w:t>
      </w:r>
      <w:r w:rsidRPr="009202DF">
        <w:rPr>
          <w:rStyle w:val="Emphasis"/>
        </w:rPr>
        <w:t>embolden protectionists</w:t>
      </w:r>
      <w:r w:rsidRPr="00F3430C">
        <w:rPr>
          <w:rStyle w:val="StyleBoldUnderline"/>
        </w:rPr>
        <w:t>, both within and outside</w:t>
      </w:r>
      <w:r>
        <w:rPr>
          <w:rStyle w:val="StyleBoldUnderline"/>
        </w:rPr>
        <w:t xml:space="preserve"> </w:t>
      </w:r>
      <w:r w:rsidRPr="00F3430C">
        <w:rPr>
          <w:rStyle w:val="StyleBoldUnderline"/>
        </w:rPr>
        <w:t>the United States</w:t>
      </w:r>
      <w:r w:rsidRPr="00F3430C">
        <w:rPr>
          <w:sz w:val="16"/>
        </w:rPr>
        <w:t>.</w:t>
      </w:r>
    </w:p>
    <w:p w:rsidR="00CB635C" w:rsidRPr="000A52F6" w:rsidRDefault="00CB635C" w:rsidP="00CB635C">
      <w:pPr>
        <w:pStyle w:val="Heading4"/>
      </w:pPr>
      <w:r w:rsidRPr="000A52F6">
        <w:t>Undermines US trade leadership</w:t>
      </w:r>
    </w:p>
    <w:p w:rsidR="00CB635C" w:rsidRDefault="00CB635C" w:rsidP="00CB635C">
      <w:r>
        <w:rPr>
          <w:rStyle w:val="StyleStyleBold12pt"/>
        </w:rPr>
        <w:t xml:space="preserve">Economist, </w:t>
      </w:r>
      <w:proofErr w:type="gramStart"/>
      <w:r>
        <w:rPr>
          <w:rStyle w:val="StyleStyleBold12pt"/>
        </w:rPr>
        <w:t>08</w:t>
      </w:r>
      <w:r>
        <w:t xml:space="preserve">  (</w:t>
      </w:r>
      <w:proofErr w:type="gramEnd"/>
      <w:r>
        <w:t>10/8)</w:t>
      </w:r>
    </w:p>
    <w:p w:rsidR="00CB635C" w:rsidRDefault="00CB635C" w:rsidP="00CB635C"/>
    <w:p w:rsidR="00CB635C" w:rsidRDefault="00CB635C" w:rsidP="00CB635C">
      <w:r>
        <w:rPr>
          <w:sz w:val="14"/>
          <w:szCs w:val="14"/>
        </w:rPr>
        <w:t xml:space="preserve">Both the risks of this new protectionism and the odds of it being countered depend heavily on the relationship between </w:t>
      </w:r>
      <w:smartTag w:uri="urn:schemas-microsoft-com:office:smarttags" w:element="country-region">
        <w:smartTag w:uri="urn:schemas-microsoft-com:office:smarttags" w:element="place">
          <w:r>
            <w:rPr>
              <w:sz w:val="14"/>
              <w:szCs w:val="14"/>
            </w:rPr>
            <w:t>America</w:t>
          </w:r>
        </w:smartTag>
      </w:smartTag>
      <w:r>
        <w:rPr>
          <w:sz w:val="14"/>
          <w:szCs w:val="14"/>
        </w:rPr>
        <w:t xml:space="preserve"> and the biggest emerging economies. As the </w:t>
      </w:r>
      <w:smartTag w:uri="urn:schemas-microsoft-com:office:smarttags" w:element="City">
        <w:smartTag w:uri="urn:schemas-microsoft-com:office:smarttags" w:element="place">
          <w:r>
            <w:rPr>
              <w:sz w:val="14"/>
              <w:szCs w:val="14"/>
            </w:rPr>
            <w:t>Doha</w:t>
          </w:r>
        </w:smartTag>
      </w:smartTag>
      <w:r>
        <w:rPr>
          <w:sz w:val="14"/>
          <w:szCs w:val="14"/>
        </w:rPr>
        <w:t xml:space="preserve"> malaise has shown, active American leadership, although no longer sufficient, is still necessary for multilateral progress. Yet</w:t>
      </w:r>
      <w:r>
        <w:t xml:space="preserve"> </w:t>
      </w:r>
      <w:r>
        <w:rPr>
          <w:u w:val="single"/>
        </w:rPr>
        <w:t xml:space="preserve">the politics of trade has become increasingly difficult in </w:t>
      </w:r>
      <w:smartTag w:uri="urn:schemas-microsoft-com:office:smarttags" w:element="country-region">
        <w:smartTag w:uri="urn:schemas-microsoft-com:office:smarttags" w:element="place">
          <w:r>
            <w:rPr>
              <w:u w:val="single"/>
            </w:rPr>
            <w:t>America</w:t>
          </w:r>
        </w:smartTag>
      </w:smartTag>
      <w:r>
        <w:rPr>
          <w:u w:val="single"/>
        </w:rPr>
        <w:t xml:space="preserve">, </w:t>
      </w:r>
      <w:r w:rsidRPr="009202DF">
        <w:rPr>
          <w:rStyle w:val="Emphasis"/>
        </w:rPr>
        <w:t xml:space="preserve">compromising the </w:t>
      </w:r>
      <w:proofErr w:type="spellStart"/>
      <w:r w:rsidRPr="009202DF">
        <w:rPr>
          <w:rStyle w:val="Emphasis"/>
        </w:rPr>
        <w:t>countrys</w:t>
      </w:r>
      <w:proofErr w:type="spellEnd"/>
      <w:r w:rsidRPr="009202DF">
        <w:rPr>
          <w:rStyle w:val="Emphasis"/>
        </w:rPr>
        <w:t xml:space="preserve"> ability to take the lead.</w:t>
      </w:r>
      <w:r>
        <w:rPr>
          <w:u w:val="single"/>
        </w:rPr>
        <w:t xml:space="preserve"> Support for more open markets is weaker than almost anywhere else in the world</w:t>
      </w:r>
      <w:r>
        <w:t xml:space="preserve">. According to this </w:t>
      </w:r>
      <w:proofErr w:type="spellStart"/>
      <w:r>
        <w:t>year</w:t>
      </w:r>
      <w:proofErr w:type="gramStart"/>
      <w:r>
        <w:t>?s</w:t>
      </w:r>
      <w:proofErr w:type="spellEnd"/>
      <w:proofErr w:type="gramEnd"/>
      <w:r>
        <w:t xml:space="preserve"> Pew Global Attitudes Survey, </w:t>
      </w:r>
      <w:r>
        <w:rPr>
          <w:u w:val="single"/>
        </w:rPr>
        <w:t>only 53% of Americans think trade is good for their country, down from 78%</w:t>
      </w:r>
      <w:r>
        <w:t xml:space="preserve"> in 2002. </w:t>
      </w:r>
      <w:r>
        <w:rPr>
          <w:u w:val="single"/>
        </w:rPr>
        <w:t>Several other surveys</w:t>
      </w:r>
      <w:r>
        <w:t xml:space="preserve"> in </w:t>
      </w:r>
      <w:smartTag w:uri="urn:schemas-microsoft-com:office:smarttags" w:element="country-region">
        <w:smartTag w:uri="urn:schemas-microsoft-com:office:smarttags" w:element="place">
          <w:r>
            <w:t>America</w:t>
          </w:r>
        </w:smartTag>
      </w:smartTag>
      <w:r>
        <w:t xml:space="preserve"> </w:t>
      </w:r>
      <w:r>
        <w:rPr>
          <w:u w:val="single"/>
        </w:rPr>
        <w:t>suggest that supporters have become a minority.</w:t>
      </w:r>
      <w:r>
        <w:rPr>
          <w:sz w:val="14"/>
          <w:szCs w:val="14"/>
        </w:rPr>
        <w:t xml:space="preserve"> In other countries support is far higher. Some 87% of Chinese and 90% of Indians say trade is good for their country, along with 71% of Japanese, 77% of Britons, 82% of French and 89% of Spaniards.</w:t>
      </w:r>
    </w:p>
    <w:p w:rsidR="00CB635C" w:rsidRPr="00CB635C" w:rsidRDefault="00CB635C" w:rsidP="00CB635C"/>
    <w:p w:rsidR="00F51216" w:rsidRDefault="00F51216" w:rsidP="006B4F37"/>
    <w:p w:rsidR="006D389F" w:rsidRDefault="006B4F37" w:rsidP="006D389F">
      <w:pPr>
        <w:pStyle w:val="Heading1"/>
      </w:pPr>
      <w:proofErr w:type="spellStart"/>
      <w:r>
        <w:lastRenderedPageBreak/>
        <w:t>Aff</w:t>
      </w:r>
      <w:proofErr w:type="spellEnd"/>
      <w:r>
        <w:t xml:space="preserve"> Answers</w:t>
      </w:r>
    </w:p>
    <w:p w:rsidR="006B4F37" w:rsidRPr="006B4F37" w:rsidRDefault="006B4F37" w:rsidP="006B4F37">
      <w:pPr>
        <w:pStyle w:val="Heading2"/>
      </w:pPr>
      <w:r>
        <w:lastRenderedPageBreak/>
        <w:t>Link Turns</w:t>
      </w:r>
    </w:p>
    <w:p w:rsidR="00611C9B" w:rsidRDefault="006B4F37" w:rsidP="00611C9B">
      <w:pPr>
        <w:pStyle w:val="Heading3"/>
      </w:pPr>
      <w:r>
        <w:lastRenderedPageBreak/>
        <w:t xml:space="preserve">Link Turn – Ocean Policy Popular – General </w:t>
      </w:r>
    </w:p>
    <w:p w:rsidR="00785881" w:rsidRPr="00785881" w:rsidRDefault="00785881" w:rsidP="00785881">
      <w:pPr>
        <w:pStyle w:val="Heading4"/>
      </w:pPr>
      <w:r>
        <w:t xml:space="preserve">Ocean policy overwhelmingly </w:t>
      </w:r>
      <w:proofErr w:type="spellStart"/>
      <w:r>
        <w:t>bipart</w:t>
      </w:r>
      <w:proofErr w:type="spellEnd"/>
      <w:r>
        <w:t xml:space="preserve"> – WRRDA proves oceans are unique</w:t>
      </w:r>
    </w:p>
    <w:p w:rsidR="00611C9B" w:rsidRDefault="00611C9B" w:rsidP="00611C9B">
      <w:r>
        <w:t xml:space="preserve">Mike </w:t>
      </w:r>
      <w:proofErr w:type="spellStart"/>
      <w:r w:rsidRPr="00611C9B">
        <w:rPr>
          <w:rStyle w:val="StyleStyleBold12pt"/>
        </w:rPr>
        <w:t>Hower</w:t>
      </w:r>
      <w:proofErr w:type="spellEnd"/>
      <w:r>
        <w:t xml:space="preserve"> journalist on sustainability, social entrepreneurship, tech, politics and law, previously work for the United States Congress </w:t>
      </w:r>
      <w:r w:rsidRPr="00611C9B">
        <w:rPr>
          <w:rStyle w:val="StyleStyleBold12pt"/>
        </w:rPr>
        <w:t>5-30</w:t>
      </w:r>
      <w:r>
        <w:t xml:space="preserve">-2014 </w:t>
      </w:r>
      <w:hyperlink r:id="rId124" w:history="1">
        <w:r w:rsidRPr="002A7B81">
          <w:rPr>
            <w:rStyle w:val="Hyperlink"/>
          </w:rPr>
          <w:t>http://www.triplepundit.com/2014/05/congress-sends-12-3-billion-water-infrastructure-bill-obamas-desk/</w:t>
        </w:r>
      </w:hyperlink>
      <w:r>
        <w:t xml:space="preserve"> DA: 6/4/14</w:t>
      </w:r>
    </w:p>
    <w:p w:rsidR="00611C9B" w:rsidRPr="00611C9B" w:rsidRDefault="00611C9B" w:rsidP="00611C9B"/>
    <w:p w:rsidR="00611C9B" w:rsidRDefault="00611C9B" w:rsidP="00611C9B">
      <w:pPr>
        <w:rPr>
          <w:sz w:val="10"/>
        </w:rPr>
      </w:pPr>
      <w:r w:rsidRPr="00212589">
        <w:rPr>
          <w:rStyle w:val="StyleBoldUnderline"/>
        </w:rPr>
        <w:t>The future of our oceans</w:t>
      </w:r>
      <w:r w:rsidRPr="00785881">
        <w:rPr>
          <w:sz w:val="10"/>
        </w:rPr>
        <w:t xml:space="preserve">, rivers, coastlines and other waterways </w:t>
      </w:r>
      <w:r w:rsidRPr="00212589">
        <w:rPr>
          <w:rStyle w:val="StyleBoldUnderline"/>
        </w:rPr>
        <w:t>is</w:t>
      </w:r>
      <w:r w:rsidRPr="00785881">
        <w:rPr>
          <w:sz w:val="10"/>
        </w:rPr>
        <w:t xml:space="preserve"> </w:t>
      </w:r>
      <w:r w:rsidRPr="00212589">
        <w:rPr>
          <w:rStyle w:val="StyleBoldUnderline"/>
        </w:rPr>
        <w:t>looking</w:t>
      </w:r>
      <w:r w:rsidRPr="00785881">
        <w:rPr>
          <w:sz w:val="10"/>
        </w:rPr>
        <w:t xml:space="preserve"> much </w:t>
      </w:r>
      <w:r w:rsidRPr="00212589">
        <w:rPr>
          <w:rStyle w:val="StyleBoldUnderline"/>
        </w:rPr>
        <w:t>brighter</w:t>
      </w:r>
      <w:r w:rsidRPr="00785881">
        <w:rPr>
          <w:sz w:val="10"/>
        </w:rPr>
        <w:t xml:space="preserve">, </w:t>
      </w:r>
      <w:r w:rsidRPr="00212589">
        <w:rPr>
          <w:rStyle w:val="StyleBoldUnderline"/>
        </w:rPr>
        <w:t>thanks to the</w:t>
      </w:r>
      <w:r w:rsidRPr="00785881">
        <w:rPr>
          <w:sz w:val="10"/>
        </w:rPr>
        <w:t xml:space="preserve"> </w:t>
      </w:r>
      <w:r w:rsidRPr="00212589">
        <w:rPr>
          <w:rStyle w:val="StyleBoldUnderline"/>
        </w:rPr>
        <w:t>passing of a</w:t>
      </w:r>
      <w:r w:rsidRPr="00785881">
        <w:rPr>
          <w:sz w:val="10"/>
        </w:rPr>
        <w:t xml:space="preserve"> $12.3 billion </w:t>
      </w:r>
      <w:r w:rsidRPr="00212589">
        <w:rPr>
          <w:rStyle w:val="StyleBoldUnderline"/>
        </w:rPr>
        <w:t>water</w:t>
      </w:r>
      <w:r w:rsidRPr="00785881">
        <w:rPr>
          <w:sz w:val="10"/>
        </w:rPr>
        <w:t xml:space="preserve"> infrastructure </w:t>
      </w:r>
      <w:r w:rsidRPr="00212589">
        <w:rPr>
          <w:rStyle w:val="StyleBoldUnderline"/>
        </w:rPr>
        <w:t>projects bill</w:t>
      </w:r>
      <w:r w:rsidRPr="00785881">
        <w:rPr>
          <w:sz w:val="10"/>
        </w:rPr>
        <w:t xml:space="preserve"> by the Senate and U.S. House of Representatives.</w:t>
      </w:r>
      <w:r w:rsidR="00785881" w:rsidRPr="00785881">
        <w:rPr>
          <w:sz w:val="10"/>
        </w:rPr>
        <w:t xml:space="preserve"> </w:t>
      </w:r>
      <w:r w:rsidRPr="00785881">
        <w:rPr>
          <w:sz w:val="10"/>
        </w:rPr>
        <w:t xml:space="preserve">The Water Resources Reform and Development Act (WRRDA) </w:t>
      </w:r>
      <w:proofErr w:type="gramStart"/>
      <w:r w:rsidRPr="00785881">
        <w:rPr>
          <w:sz w:val="10"/>
        </w:rPr>
        <w:t>addresses</w:t>
      </w:r>
      <w:proofErr w:type="gramEnd"/>
      <w:r w:rsidRPr="00785881">
        <w:rPr>
          <w:sz w:val="10"/>
        </w:rPr>
        <w:t xml:space="preserve"> management of U.S. waterways and coasts and includes billions of dollars in high-impact projects. Assuming President Barack Obama signs the bill into law, it will be the first federal water infrastructure authorization since 2007.</w:t>
      </w:r>
      <w:r w:rsidR="00785881" w:rsidRPr="00785881">
        <w:rPr>
          <w:sz w:val="10"/>
        </w:rPr>
        <w:t xml:space="preserve"> </w:t>
      </w:r>
      <w:r w:rsidRPr="00785881">
        <w:rPr>
          <w:sz w:val="10"/>
        </w:rPr>
        <w:t xml:space="preserve">The bill is the product of several months of Senate-House negotiations, as the two chambers worked to resolve disagreements over which projects should receive congressional funding. When negotiations first commenced, the House had passed a partisan amendment offered by Congressman Bill Flores (R-TX) that would block the Army Corps of Engineers from implementing the National Ocean Policy, which promotes </w:t>
      </w:r>
      <w:proofErr w:type="gramStart"/>
      <w:r w:rsidRPr="00785881">
        <w:rPr>
          <w:sz w:val="10"/>
        </w:rPr>
        <w:t>smart ocean</w:t>
      </w:r>
      <w:proofErr w:type="gramEnd"/>
      <w:r w:rsidRPr="00785881">
        <w:rPr>
          <w:sz w:val="10"/>
        </w:rPr>
        <w:t xml:space="preserve"> planning and ocean protection. Conversely, the Senate included a provision offered by Senator Sheldon Whitehouse (D-RI), which would establish a National Endowment for the Oceans (NEO) to support conservation and restoration of ocean resources.</w:t>
      </w:r>
      <w:r w:rsidR="00785881" w:rsidRPr="00785881">
        <w:rPr>
          <w:sz w:val="10"/>
        </w:rPr>
        <w:t xml:space="preserve"> </w:t>
      </w:r>
      <w:r w:rsidRPr="00785881">
        <w:rPr>
          <w:sz w:val="10"/>
        </w:rPr>
        <w:t>In the final WRDA bill, the Flores provision was axed while the Whitehouse provision passed. The Flores provision would have made it much more difficult to protect important habitat and ocean wildlife; build climate resilience; address changing ocean conditions like ocean acidification; encourage sustainable use; and provide greater certainty for businesses and other ocean users. Luckily, the provision failed and Congress preserved a policy that promotes smart ocean planning and science-based management of our resources.</w:t>
      </w:r>
      <w:r w:rsidR="00785881" w:rsidRPr="00785881">
        <w:rPr>
          <w:sz w:val="10"/>
        </w:rPr>
        <w:t xml:space="preserve"> </w:t>
      </w:r>
      <w:r w:rsidRPr="00785881">
        <w:rPr>
          <w:sz w:val="10"/>
        </w:rPr>
        <w:t>The Whitehouse provision authorizes the Corps, in coordination with states, nonprofit organizations and other stakeholders, to undertake studies to determine the feasibility of projects to enhance ocean and coastal ecosystem resilience. The studies will help the Corps identify specific projects, such as restoring wetlands that offer protection from storms, making beaches more resilient to erosion and helping ecosystems adapt to sea level rise.</w:t>
      </w:r>
      <w:r w:rsidR="00785881" w:rsidRPr="00785881">
        <w:rPr>
          <w:sz w:val="10"/>
        </w:rPr>
        <w:t xml:space="preserve"> </w:t>
      </w:r>
      <w:r w:rsidRPr="00785881">
        <w:rPr>
          <w:sz w:val="10"/>
        </w:rPr>
        <w:t xml:space="preserve">The measure passed despite strong opposition from the influential conservative group Heritage Action, which urged lawmakers to vote against it. Heritage Action said the bill “hikes spending while doing little to reduce bureaucracy and limit the role of the federal government.” However, </w:t>
      </w:r>
      <w:r w:rsidRPr="00785881">
        <w:rPr>
          <w:rStyle w:val="StyleBoldUnderline"/>
        </w:rPr>
        <w:t>the bill was passed 412-4 by the House, and 91-7 in the Senate</w:t>
      </w:r>
      <w:r w:rsidRPr="00785881">
        <w:rPr>
          <w:sz w:val="10"/>
        </w:rPr>
        <w:t xml:space="preserve">. </w:t>
      </w:r>
      <w:r w:rsidRPr="00785881">
        <w:rPr>
          <w:rStyle w:val="StyleBoldUnderline"/>
        </w:rPr>
        <w:t>For a branch of government that can barely pass a budget,</w:t>
      </w:r>
      <w:r w:rsidRPr="00785881">
        <w:rPr>
          <w:sz w:val="10"/>
        </w:rPr>
        <w:t xml:space="preserve"> </w:t>
      </w:r>
      <w:r w:rsidRPr="00785881">
        <w:rPr>
          <w:rStyle w:val="Emphasis"/>
        </w:rPr>
        <w:t>this is a rare example of bona fide bipartisanship.</w:t>
      </w:r>
      <w:r w:rsidR="00785881">
        <w:rPr>
          <w:rStyle w:val="Emphasis"/>
        </w:rPr>
        <w:t xml:space="preserve"> </w:t>
      </w:r>
      <w:r w:rsidRPr="00785881">
        <w:rPr>
          <w:sz w:val="10"/>
        </w:rPr>
        <w:t>“</w:t>
      </w:r>
      <w:r w:rsidRPr="00785881">
        <w:rPr>
          <w:rStyle w:val="StyleBoldUnderline"/>
        </w:rPr>
        <w:t>This legislation is a reminder</w:t>
      </w:r>
      <w:r w:rsidRPr="00785881">
        <w:rPr>
          <w:sz w:val="10"/>
        </w:rPr>
        <w:t>–an unfortunately stark reminder—</w:t>
      </w:r>
      <w:r w:rsidRPr="00785881">
        <w:rPr>
          <w:rStyle w:val="StyleBoldUnderline"/>
        </w:rPr>
        <w:t>that given a chance to work together in a bipartisan fashion, we can produce result</w:t>
      </w:r>
      <w:r w:rsidRPr="00785881">
        <w:rPr>
          <w:sz w:val="10"/>
        </w:rPr>
        <w:t>s for the American people,” said Rep. Nick Rahall (D-W.Va.).</w:t>
      </w:r>
    </w:p>
    <w:p w:rsidR="006B4F37" w:rsidRDefault="006B4F37" w:rsidP="006B4F37">
      <w:pPr>
        <w:pStyle w:val="Heading4"/>
      </w:pPr>
      <w:r>
        <w:t>Ocean policy has political support – saturation point in leaders and Congress was reached</w:t>
      </w:r>
    </w:p>
    <w:p w:rsidR="006B4F37" w:rsidRDefault="006B4F37" w:rsidP="006B4F37">
      <w:r>
        <w:t xml:space="preserve">Sam </w:t>
      </w:r>
      <w:r w:rsidRPr="006B4F37">
        <w:rPr>
          <w:rStyle w:val="StyleStyleBold12pt"/>
        </w:rPr>
        <w:t>Farr</w:t>
      </w:r>
      <w:r>
        <w:t xml:space="preserve">, Sea Technology Magazine, January </w:t>
      </w:r>
      <w:r w:rsidRPr="006B4F37">
        <w:rPr>
          <w:rStyle w:val="StyleStyleBold12pt"/>
        </w:rPr>
        <w:t>2010</w:t>
      </w:r>
      <w:r>
        <w:t xml:space="preserve"> </w:t>
      </w:r>
      <w:proofErr w:type="gramStart"/>
      <w:r>
        <w:t>“ The</w:t>
      </w:r>
      <w:proofErr w:type="gramEnd"/>
      <w:r>
        <w:t xml:space="preserve"> Ocean and the Congress - Sea Technology Magazine “ </w:t>
      </w:r>
      <w:hyperlink r:id="rId125" w:history="1">
        <w:r w:rsidRPr="002A7B81">
          <w:rPr>
            <w:rStyle w:val="Hyperlink"/>
          </w:rPr>
          <w:t>http://www.farr.house.gov/index.php/commentary-92328/654-the-ocean-and-the-congress-sea-technology-magazine</w:t>
        </w:r>
      </w:hyperlink>
      <w:r>
        <w:t xml:space="preserve"> DA: 6/11/14</w:t>
      </w:r>
    </w:p>
    <w:p w:rsidR="006B4F37" w:rsidRPr="006B4F37" w:rsidRDefault="006B4F37" w:rsidP="006B4F37"/>
    <w:p w:rsidR="006B4F37" w:rsidRDefault="006B4F37" w:rsidP="006B4F37">
      <w:pPr>
        <w:rPr>
          <w:sz w:val="8"/>
        </w:rPr>
      </w:pPr>
      <w:r w:rsidRPr="006B4F37">
        <w:rPr>
          <w:sz w:val="8"/>
        </w:rPr>
        <w:t xml:space="preserve"> I believe that in the coming years, </w:t>
      </w:r>
      <w:r w:rsidRPr="006B4F37">
        <w:rPr>
          <w:rStyle w:val="StyleBoldUnderline"/>
        </w:rPr>
        <w:t>we'll look</w:t>
      </w:r>
      <w:r w:rsidRPr="006B4F37">
        <w:rPr>
          <w:sz w:val="8"/>
        </w:rPr>
        <w:t xml:space="preserve"> back </w:t>
      </w:r>
      <w:r w:rsidRPr="006B4F37">
        <w:rPr>
          <w:rStyle w:val="StyleBoldUnderline"/>
        </w:rPr>
        <w:t>at</w:t>
      </w:r>
      <w:r w:rsidRPr="006B4F37">
        <w:rPr>
          <w:sz w:val="8"/>
        </w:rPr>
        <w:t xml:space="preserve"> </w:t>
      </w:r>
      <w:r w:rsidRPr="006B4F37">
        <w:rPr>
          <w:rStyle w:val="StyleBoldUnderline"/>
        </w:rPr>
        <w:t>2009</w:t>
      </w:r>
      <w:r w:rsidRPr="006B4F37">
        <w:rPr>
          <w:sz w:val="8"/>
        </w:rPr>
        <w:t xml:space="preserve"> </w:t>
      </w:r>
      <w:r w:rsidRPr="006B4F37">
        <w:rPr>
          <w:rStyle w:val="Emphasis"/>
        </w:rPr>
        <w:t>as a turning point for ocean management</w:t>
      </w:r>
      <w:r w:rsidRPr="006B4F37">
        <w:rPr>
          <w:sz w:val="8"/>
        </w:rPr>
        <w:t xml:space="preserve">, conservation and science. It may take some time to get the necessary programs and initiatives online, but I believe a strong foundation is being established. The year got off to a great start when President Obama, during his inauguration speech, vowed to "restore science to its rightful place." Even better, he quickly followed through on that promise, appointing prominent scientists to lead several key agencies: physicist Stephen Chu at the Department of Energy; ecologist Jane </w:t>
      </w:r>
      <w:proofErr w:type="spellStart"/>
      <w:r w:rsidRPr="006B4F37">
        <w:rPr>
          <w:sz w:val="8"/>
        </w:rPr>
        <w:t>Lubchenco</w:t>
      </w:r>
      <w:proofErr w:type="spellEnd"/>
      <w:r w:rsidRPr="006B4F37">
        <w:rPr>
          <w:sz w:val="8"/>
        </w:rPr>
        <w:t xml:space="preserve"> at the National Oceanic and Atmospheric Administration and geophysicist Marcia McNutt at the U.S. Geological Survey. </w:t>
      </w:r>
      <w:r w:rsidRPr="006B4F37">
        <w:rPr>
          <w:rStyle w:val="StyleBoldUnderline"/>
        </w:rPr>
        <w:t>Congress</w:t>
      </w:r>
      <w:r w:rsidRPr="006B4F37">
        <w:rPr>
          <w:sz w:val="8"/>
        </w:rPr>
        <w:t xml:space="preserve"> has </w:t>
      </w:r>
      <w:r w:rsidRPr="006B4F37">
        <w:rPr>
          <w:rStyle w:val="StyleBoldUnderline"/>
        </w:rPr>
        <w:t>had</w:t>
      </w:r>
      <w:r w:rsidRPr="006B4F37">
        <w:rPr>
          <w:sz w:val="8"/>
        </w:rPr>
        <w:t xml:space="preserve"> some early </w:t>
      </w:r>
      <w:r w:rsidRPr="006B4F37">
        <w:rPr>
          <w:rStyle w:val="StyleBoldUnderline"/>
        </w:rPr>
        <w:t>successes</w:t>
      </w:r>
      <w:r w:rsidRPr="006B4F37">
        <w:rPr>
          <w:sz w:val="8"/>
        </w:rPr>
        <w:t xml:space="preserve"> capitalizing on this new mindset. </w:t>
      </w:r>
      <w:r w:rsidRPr="006B4F37">
        <w:rPr>
          <w:rStyle w:val="StyleBoldUnderline"/>
        </w:rPr>
        <w:t>We were able to inject additional funding into</w:t>
      </w:r>
      <w:r w:rsidRPr="006B4F37">
        <w:rPr>
          <w:sz w:val="8"/>
        </w:rPr>
        <w:t xml:space="preserve"> basic </w:t>
      </w:r>
      <w:r w:rsidRPr="006B4F37">
        <w:rPr>
          <w:rStyle w:val="StyleBoldUnderline"/>
        </w:rPr>
        <w:t>research</w:t>
      </w:r>
      <w:r w:rsidRPr="006B4F37">
        <w:rPr>
          <w:sz w:val="8"/>
        </w:rPr>
        <w:t xml:space="preserve"> </w:t>
      </w:r>
      <w:r w:rsidRPr="006B4F37">
        <w:rPr>
          <w:rStyle w:val="StyleBoldUnderline"/>
        </w:rPr>
        <w:t>and</w:t>
      </w:r>
      <w:r w:rsidRPr="006B4F37">
        <w:rPr>
          <w:sz w:val="8"/>
        </w:rPr>
        <w:t xml:space="preserve"> other </w:t>
      </w:r>
      <w:r w:rsidRPr="006B4F37">
        <w:rPr>
          <w:rStyle w:val="StyleBoldUnderline"/>
        </w:rPr>
        <w:t>scientific programs</w:t>
      </w:r>
      <w:r w:rsidRPr="006B4F37">
        <w:rPr>
          <w:sz w:val="8"/>
        </w:rPr>
        <w:t xml:space="preserve"> through the American Recovery and Reinvestment Act. We also passed the Omnibus Public Lands Act, a package that included a number of marine related bills. Key ocean-related legislation included in the package of bills was the Coastal and Estuarine Land Conservation Program Act; the Federal Ocean Acidification Research and Monitoring Act; the Ocean and Coastal Mapping Integration Act; the Integrated Coastal and Ocean Observation System Act; the NOAA Ocean Exploration and Undersea Research Act; and a bill I introduced, the Ocean Research and Exploration Enhancement Act, which establishes two important ocean research programs: the National Undersea Research Program and the National Ocean Exploration Program Many other ocean-related bills are receiving attention in both the House and Senate, including measures to restrict illegal fishing and shark finning; protect coral reefs; promote environmental education; and fund research to understand harmful algal blooms. The House has also passed the STEM Education Coordination Act, which would make advances in the coordination of federal programs that support science, technology, engineering and math education. But as we've seen over the past few months, </w:t>
      </w:r>
      <w:r w:rsidRPr="006B4F37">
        <w:rPr>
          <w:rStyle w:val="StyleBoldUnderline"/>
        </w:rPr>
        <w:t>these</w:t>
      </w:r>
      <w:r w:rsidRPr="006B4F37">
        <w:rPr>
          <w:sz w:val="8"/>
        </w:rPr>
        <w:t xml:space="preserve"> individual efforts have been overshadowed by larger debates consuming public opinion and congressional floor time, namely health care and climate change. But not all the obstacles we've faced this year in our efforts to reform ocean policy have been setbacks. Just as my own reform efforts began to pick up traction in Congress, the White House weighed in by creating a Presidential Ocean Policy Task Force, made up of the heads of several agencies with jurisdiction over ocean issues and headed up by the White House Council on Environmental Quality. The president asked the task force to recommend a national ocean policy and a strategy for incorporating marine spatial planning into our activities regarding the ocean. He also requested a framework within which to implement both the national ocean policy and the marine spatial planning strategy. These charges were intended to build on existing recommendations, including reports from the Pew Ocean Commission and the U.S. Commission on Ocean Policy. These reports, combined with my own Oceans-21 legislation, provide a fairly comprehensive foundation on which President Obama could develop his own platform. That these actions were taken at all is a great step forward, but the fact that they were made so early in his White House tenure is a clear signal that President Obama is serious about reforming ocean policy. By the time this column is printed, the task force should have already issued its final recommendations for public comment. Thirty days later, in early January, the final recommendations are scheduled to be submitted to the president. Everyone in the ocean policy community is hopeful that President Obama will act quickly to make those recommendations official. But administrative action by itself isn't enough. In Congress, we are working to develop legislation to compliment whatever those executive actions may be. One thing is for sure: there will be components in need of legislative reinforcement and gaps that can only be addressed by Congress. I believe Oceans-21, which I have written about here in the past, will fill many of those gaps. As drafted, H.R. 21 accomplishes many of the goals the task force suggested in its interim report. Oceans-21 establishes a national ocean policy, strengthens NOAA and creates both national and regional governance structures, comprising federal and state participants</w:t>
      </w:r>
      <w:proofErr w:type="gramStart"/>
      <w:r w:rsidRPr="006B4F37">
        <w:rPr>
          <w:sz w:val="8"/>
        </w:rPr>
        <w:t>..</w:t>
      </w:r>
      <w:proofErr w:type="gramEnd"/>
      <w:r w:rsidRPr="006B4F37">
        <w:rPr>
          <w:sz w:val="8"/>
        </w:rPr>
        <w:t xml:space="preserve"> So the next steps for comprehensive reform are largely dependent on how the administration applies the recommendations from the task force and how Congress moves to complement the White House. </w:t>
      </w:r>
      <w:r w:rsidRPr="006B4F37">
        <w:rPr>
          <w:rStyle w:val="StyleBoldUnderline"/>
        </w:rPr>
        <w:t>What</w:t>
      </w:r>
      <w:r w:rsidRPr="006B4F37">
        <w:rPr>
          <w:sz w:val="8"/>
        </w:rPr>
        <w:t xml:space="preserve"> I do believe </w:t>
      </w:r>
      <w:r w:rsidRPr="006B4F37">
        <w:rPr>
          <w:rStyle w:val="StyleBoldUnderline"/>
        </w:rPr>
        <w:t>has</w:t>
      </w:r>
      <w:r w:rsidRPr="006B4F37">
        <w:rPr>
          <w:sz w:val="8"/>
        </w:rPr>
        <w:t xml:space="preserve"> already </w:t>
      </w:r>
      <w:r w:rsidRPr="006B4F37">
        <w:rPr>
          <w:rStyle w:val="StyleBoldUnderline"/>
        </w:rPr>
        <w:t>become clear is that</w:t>
      </w:r>
      <w:r w:rsidRPr="006B4F37">
        <w:rPr>
          <w:sz w:val="8"/>
        </w:rPr>
        <w:t xml:space="preserve"> </w:t>
      </w:r>
      <w:r w:rsidRPr="006B4F37">
        <w:rPr>
          <w:rStyle w:val="Emphasis"/>
        </w:rPr>
        <w:t>the political will to enact these changes has reached a saturation point.</w:t>
      </w:r>
      <w:r w:rsidRPr="006B4F37">
        <w:rPr>
          <w:sz w:val="8"/>
        </w:rPr>
        <w:t xml:space="preserve"> </w:t>
      </w:r>
      <w:r w:rsidRPr="006B4F37">
        <w:rPr>
          <w:rStyle w:val="StyleBoldUnderline"/>
        </w:rPr>
        <w:t>We have</w:t>
      </w:r>
      <w:r w:rsidRPr="006B4F37">
        <w:rPr>
          <w:sz w:val="8"/>
        </w:rPr>
        <w:t xml:space="preserve"> </w:t>
      </w:r>
      <w:r w:rsidRPr="006B4F37">
        <w:rPr>
          <w:rStyle w:val="StyleBoldUnderline"/>
        </w:rPr>
        <w:t>leaders</w:t>
      </w:r>
      <w:r w:rsidRPr="006B4F37">
        <w:rPr>
          <w:sz w:val="8"/>
        </w:rPr>
        <w:t xml:space="preserve"> in the White House and federal agencies </w:t>
      </w:r>
      <w:r w:rsidRPr="006B4F37">
        <w:rPr>
          <w:rStyle w:val="StyleBoldUnderline"/>
        </w:rPr>
        <w:t>and the desire in</w:t>
      </w:r>
      <w:r w:rsidRPr="006B4F37">
        <w:rPr>
          <w:sz w:val="8"/>
        </w:rPr>
        <w:t xml:space="preserve"> </w:t>
      </w:r>
      <w:r w:rsidRPr="006B4F37">
        <w:rPr>
          <w:rStyle w:val="StyleBoldUnderline"/>
        </w:rPr>
        <w:t>Congress</w:t>
      </w:r>
      <w:r w:rsidRPr="006B4F37">
        <w:rPr>
          <w:sz w:val="8"/>
        </w:rPr>
        <w:t xml:space="preserve"> </w:t>
      </w:r>
      <w:r w:rsidRPr="006B4F37">
        <w:rPr>
          <w:rStyle w:val="StyleBoldUnderline"/>
        </w:rPr>
        <w:t>to ensure that the manner in which we treat the ocean promotes</w:t>
      </w:r>
      <w:r w:rsidRPr="006B4F37">
        <w:rPr>
          <w:sz w:val="8"/>
        </w:rPr>
        <w:t xml:space="preserve"> its long-term </w:t>
      </w:r>
      <w:r w:rsidRPr="006B4F37">
        <w:rPr>
          <w:rStyle w:val="StyleBoldUnderline"/>
        </w:rPr>
        <w:t>sustainability</w:t>
      </w:r>
      <w:r w:rsidRPr="006B4F37">
        <w:rPr>
          <w:sz w:val="8"/>
        </w:rPr>
        <w:t xml:space="preserve"> for future generations. </w:t>
      </w:r>
    </w:p>
    <w:p w:rsidR="0077644E" w:rsidRDefault="0077644E" w:rsidP="0077644E">
      <w:pPr>
        <w:pStyle w:val="Heading3"/>
      </w:pPr>
      <w:r>
        <w:lastRenderedPageBreak/>
        <w:t xml:space="preserve">Link Turn – Ocean </w:t>
      </w:r>
      <w:r w:rsidR="00CE7F82">
        <w:t>Conservation</w:t>
      </w:r>
      <w:r>
        <w:t>– Feinstein</w:t>
      </w:r>
    </w:p>
    <w:p w:rsidR="00CE7F82" w:rsidRPr="00CE7F82" w:rsidRDefault="00CE7F82" w:rsidP="00CE7F82">
      <w:pPr>
        <w:pStyle w:val="Heading4"/>
      </w:pPr>
      <w:r>
        <w:t>Feinstein supports ocean conservation</w:t>
      </w:r>
      <w:r w:rsidR="00017652">
        <w:t xml:space="preserve"> – influential leader in the Senate</w:t>
      </w:r>
    </w:p>
    <w:p w:rsidR="0077644E" w:rsidRDefault="0077644E" w:rsidP="0077644E">
      <w:r>
        <w:t xml:space="preserve">Mike </w:t>
      </w:r>
      <w:proofErr w:type="spellStart"/>
      <w:r w:rsidRPr="0077644E">
        <w:rPr>
          <w:rStyle w:val="StyleStyleBold12pt"/>
        </w:rPr>
        <w:t>Dunmyer</w:t>
      </w:r>
      <w:proofErr w:type="spellEnd"/>
      <w:r>
        <w:t xml:space="preserve">, Executive Director Oceans Champions, </w:t>
      </w:r>
      <w:r w:rsidRPr="0077644E">
        <w:rPr>
          <w:rStyle w:val="StyleStyleBold12pt"/>
        </w:rPr>
        <w:t>2012</w:t>
      </w:r>
      <w:r>
        <w:t xml:space="preserve"> </w:t>
      </w:r>
      <w:r w:rsidRPr="0077644E">
        <w:rPr>
          <w:sz w:val="12"/>
          <w:szCs w:val="12"/>
        </w:rPr>
        <w:t xml:space="preserve">“Ocean Champions Endorses Senator Dianne Feinstein (D-CA)” </w:t>
      </w:r>
      <w:hyperlink r:id="rId126" w:history="1">
        <w:r w:rsidRPr="0077644E">
          <w:rPr>
            <w:rStyle w:val="Hyperlink"/>
            <w:sz w:val="12"/>
            <w:szCs w:val="12"/>
          </w:rPr>
          <w:t>http://www.google.com/url?sa=t&amp;rct=j&amp;q=&amp;esrc=s&amp;source=web&amp;cd=7&amp;ved=0CC0QFjAG&amp;url=http%3A%2F%2Fwww.oceanchampions.org%2Fpdfs%2FFeinsteinPR_000.pdf&amp;ei=ZB2fU_G4EoemyASN-ILIBQ&amp;usg=AFQjCNHdAhIOYBCJp9QjymuEIrXhe_lUMA&amp;sig2=vth0Al5RL12LZeJhEsqsaw&amp;bvm=bv.68911936,d.aWw&amp;cad=rja</w:t>
        </w:r>
      </w:hyperlink>
      <w:r>
        <w:t xml:space="preserve"> DA: 6/16/14</w:t>
      </w:r>
    </w:p>
    <w:p w:rsidR="0077644E" w:rsidRPr="0077644E" w:rsidRDefault="0077644E" w:rsidP="0077644E"/>
    <w:p w:rsidR="0077644E" w:rsidRPr="00CE7F82" w:rsidRDefault="0077644E" w:rsidP="0077644E">
      <w:pPr>
        <w:rPr>
          <w:sz w:val="12"/>
        </w:rPr>
      </w:pPr>
      <w:r w:rsidRPr="00CE7F82">
        <w:rPr>
          <w:rStyle w:val="StyleBoldUnderline"/>
        </w:rPr>
        <w:t>Ocean Champions, which works to build</w:t>
      </w:r>
      <w:r w:rsidRPr="00CE7F82">
        <w:rPr>
          <w:sz w:val="12"/>
        </w:rPr>
        <w:t xml:space="preserve"> </w:t>
      </w:r>
      <w:r w:rsidRPr="00CE7F82">
        <w:rPr>
          <w:rStyle w:val="StyleBoldUnderline"/>
        </w:rPr>
        <w:t>political power for the oceans</w:t>
      </w:r>
      <w:r w:rsidRPr="00CE7F82">
        <w:rPr>
          <w:sz w:val="12"/>
        </w:rPr>
        <w:t xml:space="preserve"> by helping</w:t>
      </w:r>
      <w:r w:rsidR="00CE7F82" w:rsidRPr="00CE7F82">
        <w:rPr>
          <w:sz w:val="12"/>
        </w:rPr>
        <w:t xml:space="preserve"> </w:t>
      </w:r>
      <w:r w:rsidRPr="00CE7F82">
        <w:rPr>
          <w:sz w:val="12"/>
        </w:rPr>
        <w:t xml:space="preserve">to elect pro-ocean candidates to the U.S. Congress, proudly </w:t>
      </w:r>
      <w:r w:rsidRPr="00CE7F82">
        <w:rPr>
          <w:rStyle w:val="StyleBoldUnderline"/>
        </w:rPr>
        <w:t>endorses</w:t>
      </w:r>
      <w:r w:rsidRPr="00CE7F82">
        <w:rPr>
          <w:sz w:val="12"/>
        </w:rPr>
        <w:t xml:space="preserve"> Senator Dianne </w:t>
      </w:r>
      <w:r w:rsidRPr="00CE7F82">
        <w:rPr>
          <w:rStyle w:val="StyleBoldUnderline"/>
        </w:rPr>
        <w:t>Feinstein</w:t>
      </w:r>
      <w:r w:rsidRPr="00CE7F82">
        <w:rPr>
          <w:sz w:val="12"/>
        </w:rPr>
        <w:t xml:space="preserve"> (D-CA).</w:t>
      </w:r>
      <w:r w:rsidR="00CE7F82" w:rsidRPr="00CE7F82">
        <w:rPr>
          <w:sz w:val="12"/>
        </w:rPr>
        <w:t xml:space="preserve"> </w:t>
      </w:r>
      <w:r w:rsidRPr="00CE7F82">
        <w:rPr>
          <w:sz w:val="12"/>
        </w:rPr>
        <w:t xml:space="preserve">“As a respected senior appropriator and Chair of an Appropriations Subcommittee, Senator </w:t>
      </w:r>
      <w:r w:rsidRPr="00CE7F82">
        <w:rPr>
          <w:rStyle w:val="Emphasis"/>
        </w:rPr>
        <w:t>Feinstein is very influential,”</w:t>
      </w:r>
      <w:r w:rsidR="00CE7F82">
        <w:rPr>
          <w:rStyle w:val="Emphasis"/>
        </w:rPr>
        <w:t xml:space="preserve"> </w:t>
      </w:r>
      <w:r w:rsidRPr="00CE7F82">
        <w:rPr>
          <w:sz w:val="12"/>
        </w:rPr>
        <w:t xml:space="preserve">said David Wilmot, Ocean Champions’ President and Co-Founder. “We’re very pleased that </w:t>
      </w:r>
      <w:r w:rsidRPr="00CE7F82">
        <w:rPr>
          <w:rStyle w:val="StyleBoldUnderline"/>
        </w:rPr>
        <w:t>she has often used that</w:t>
      </w:r>
      <w:r w:rsidR="00CE7F82">
        <w:rPr>
          <w:rStyle w:val="StyleBoldUnderline"/>
        </w:rPr>
        <w:t xml:space="preserve"> </w:t>
      </w:r>
      <w:r w:rsidRPr="00CE7F82">
        <w:rPr>
          <w:rStyle w:val="StyleBoldUnderline"/>
        </w:rPr>
        <w:t>influence to help move important ocean legislation</w:t>
      </w:r>
      <w:r w:rsidRPr="00CE7F82">
        <w:rPr>
          <w:sz w:val="12"/>
        </w:rPr>
        <w:t>.”</w:t>
      </w:r>
      <w:r w:rsidR="00CE7F82" w:rsidRPr="00CE7F82">
        <w:rPr>
          <w:sz w:val="12"/>
        </w:rPr>
        <w:t xml:space="preserve"> </w:t>
      </w:r>
      <w:r w:rsidRPr="00CE7F82">
        <w:rPr>
          <w:sz w:val="12"/>
        </w:rPr>
        <w:t xml:space="preserve">Since first being elected in 1992, Senator </w:t>
      </w:r>
      <w:r w:rsidRPr="00CE7F82">
        <w:rPr>
          <w:rStyle w:val="StyleBoldUnderline"/>
        </w:rPr>
        <w:t>Feinstein has built a strong record on ocean health</w:t>
      </w:r>
      <w:r w:rsidRPr="00CE7F82">
        <w:rPr>
          <w:sz w:val="12"/>
        </w:rPr>
        <w:t xml:space="preserve">, </w:t>
      </w:r>
      <w:r w:rsidRPr="00CE7F82">
        <w:rPr>
          <w:rStyle w:val="StyleBoldUnderline"/>
        </w:rPr>
        <w:t>and has provided</w:t>
      </w:r>
      <w:r w:rsidRPr="00CE7F82">
        <w:rPr>
          <w:sz w:val="12"/>
        </w:rPr>
        <w:t xml:space="preserve"> </w:t>
      </w:r>
      <w:r w:rsidRPr="00CE7F82">
        <w:rPr>
          <w:rStyle w:val="Emphasis"/>
        </w:rPr>
        <w:t>vocal</w:t>
      </w:r>
      <w:r w:rsidR="00CE7F82">
        <w:rPr>
          <w:rStyle w:val="Emphasis"/>
        </w:rPr>
        <w:t xml:space="preserve"> </w:t>
      </w:r>
      <w:r w:rsidRPr="00CE7F82">
        <w:rPr>
          <w:rStyle w:val="Emphasis"/>
        </w:rPr>
        <w:t>leadership</w:t>
      </w:r>
      <w:r w:rsidRPr="00CE7F82">
        <w:rPr>
          <w:sz w:val="12"/>
        </w:rPr>
        <w:t xml:space="preserve"> </w:t>
      </w:r>
      <w:r w:rsidRPr="00CE7F82">
        <w:rPr>
          <w:rStyle w:val="StyleBoldUnderline"/>
        </w:rPr>
        <w:t>on</w:t>
      </w:r>
      <w:r w:rsidRPr="00CE7F82">
        <w:rPr>
          <w:sz w:val="12"/>
        </w:rPr>
        <w:t xml:space="preserve"> important issues, such as </w:t>
      </w:r>
      <w:r w:rsidRPr="00CE7F82">
        <w:rPr>
          <w:rStyle w:val="StyleBoldUnderline"/>
        </w:rPr>
        <w:t>restoration</w:t>
      </w:r>
      <w:r w:rsidRPr="00CE7F82">
        <w:rPr>
          <w:sz w:val="12"/>
        </w:rPr>
        <w:t xml:space="preserve"> of the San Francisco Bay and Lake Tahoe. Senator Feinstein has</w:t>
      </w:r>
      <w:r w:rsidR="00CE7F82" w:rsidRPr="00CE7F82">
        <w:rPr>
          <w:sz w:val="12"/>
        </w:rPr>
        <w:t xml:space="preserve"> </w:t>
      </w:r>
      <w:r w:rsidRPr="00CE7F82">
        <w:rPr>
          <w:sz w:val="12"/>
        </w:rPr>
        <w:t>sponsored and cosponsored a number of bills to prevent expansion of offshore drilling, while working to expand the</w:t>
      </w:r>
      <w:r w:rsidR="00CE7F82" w:rsidRPr="00CE7F82">
        <w:rPr>
          <w:sz w:val="12"/>
        </w:rPr>
        <w:t xml:space="preserve"> </w:t>
      </w:r>
      <w:r w:rsidRPr="00CE7F82">
        <w:rPr>
          <w:sz w:val="12"/>
        </w:rPr>
        <w:t>boundaries of the Cordell Bank National Marine Sanctuary. The Senator has also thrown her weight behind legislation to</w:t>
      </w:r>
      <w:r w:rsidR="00CE7F82" w:rsidRPr="00CE7F82">
        <w:rPr>
          <w:sz w:val="12"/>
        </w:rPr>
        <w:t xml:space="preserve"> </w:t>
      </w:r>
      <w:r w:rsidRPr="00CE7F82">
        <w:rPr>
          <w:sz w:val="12"/>
        </w:rPr>
        <w:t xml:space="preserve">help salmon and billfish, and helped pass the Shark Conservation Act of 2009. </w:t>
      </w:r>
      <w:r w:rsidRPr="00CE7F82">
        <w:rPr>
          <w:rStyle w:val="StyleBoldUnderline"/>
        </w:rPr>
        <w:t>She is also passionate abou</w:t>
      </w:r>
      <w:r w:rsidRPr="00CE7F82">
        <w:rPr>
          <w:sz w:val="12"/>
        </w:rPr>
        <w:t xml:space="preserve">t </w:t>
      </w:r>
      <w:r w:rsidRPr="00CE7F82">
        <w:rPr>
          <w:rStyle w:val="StyleBoldUnderline"/>
        </w:rPr>
        <w:t>addressing</w:t>
      </w:r>
      <w:r w:rsidR="00CE7F82" w:rsidRPr="00CE7F82">
        <w:rPr>
          <w:sz w:val="12"/>
        </w:rPr>
        <w:t xml:space="preserve"> </w:t>
      </w:r>
      <w:r w:rsidRPr="00CE7F82">
        <w:rPr>
          <w:sz w:val="12"/>
        </w:rPr>
        <w:t xml:space="preserve">the growing problem of </w:t>
      </w:r>
      <w:r w:rsidRPr="00CE7F82">
        <w:rPr>
          <w:rStyle w:val="StyleBoldUnderline"/>
        </w:rPr>
        <w:t>marine debris</w:t>
      </w:r>
      <w:r w:rsidRPr="00CE7F82">
        <w:rPr>
          <w:sz w:val="12"/>
        </w:rPr>
        <w:t>, epitomized by the discovery of the great Pacific garbage patch.</w:t>
      </w:r>
      <w:r w:rsidR="00CE7F82" w:rsidRPr="00CE7F82">
        <w:rPr>
          <w:sz w:val="12"/>
        </w:rPr>
        <w:t xml:space="preserve"> </w:t>
      </w:r>
      <w:r w:rsidRPr="00CE7F82">
        <w:rPr>
          <w:sz w:val="12"/>
        </w:rPr>
        <w:t>"I'm deeply honored by the endorsement of Oceans Champions and look forward to continuing to work to promote</w:t>
      </w:r>
      <w:r w:rsidR="00CE7F82" w:rsidRPr="00CE7F82">
        <w:rPr>
          <w:sz w:val="12"/>
        </w:rPr>
        <w:t xml:space="preserve"> </w:t>
      </w:r>
      <w:r w:rsidRPr="00CE7F82">
        <w:rPr>
          <w:sz w:val="12"/>
        </w:rPr>
        <w:t>healthy beaches and oceans," said Feinstein.</w:t>
      </w:r>
      <w:r w:rsidR="00CE7F82" w:rsidRPr="00CE7F82">
        <w:rPr>
          <w:sz w:val="12"/>
        </w:rPr>
        <w:t xml:space="preserve"> </w:t>
      </w:r>
      <w:r w:rsidRPr="00CE7F82">
        <w:rPr>
          <w:sz w:val="12"/>
        </w:rPr>
        <w:t xml:space="preserve">Senator </w:t>
      </w:r>
      <w:r w:rsidRPr="00CE7F82">
        <w:rPr>
          <w:rStyle w:val="StyleBoldUnderline"/>
        </w:rPr>
        <w:t>Feinstein has established herself as a highly effective representative for</w:t>
      </w:r>
      <w:r w:rsidRPr="00CE7F82">
        <w:rPr>
          <w:sz w:val="12"/>
        </w:rPr>
        <w:t xml:space="preserve"> California residents. Today, we’re</w:t>
      </w:r>
      <w:r w:rsidR="00CE7F82" w:rsidRPr="00CE7F82">
        <w:rPr>
          <w:sz w:val="12"/>
        </w:rPr>
        <w:t xml:space="preserve"> </w:t>
      </w:r>
      <w:r w:rsidRPr="00CE7F82">
        <w:rPr>
          <w:sz w:val="12"/>
        </w:rPr>
        <w:t xml:space="preserve">pleased to be able to recognize her for her leadership on </w:t>
      </w:r>
      <w:r w:rsidRPr="00CE7F82">
        <w:rPr>
          <w:rStyle w:val="StyleBoldUnderline"/>
        </w:rPr>
        <w:t>ocean issues</w:t>
      </w:r>
      <w:r w:rsidRPr="00CE7F82">
        <w:rPr>
          <w:sz w:val="12"/>
        </w:rPr>
        <w:t>.</w:t>
      </w:r>
    </w:p>
    <w:p w:rsidR="0077644E" w:rsidRDefault="00017652" w:rsidP="00017652">
      <w:pPr>
        <w:pStyle w:val="Heading3"/>
      </w:pPr>
      <w:r>
        <w:lastRenderedPageBreak/>
        <w:t>Link Turn – Ocean Conservation– Leahy</w:t>
      </w:r>
    </w:p>
    <w:p w:rsidR="00017652" w:rsidRPr="00017652" w:rsidRDefault="00017652" w:rsidP="00017652">
      <w:pPr>
        <w:pStyle w:val="Heading4"/>
      </w:pPr>
      <w:r>
        <w:t>Leahy supports ocean conservation – influential senior leadership on appropriations</w:t>
      </w:r>
    </w:p>
    <w:p w:rsidR="00017652" w:rsidRDefault="00017652" w:rsidP="00017652">
      <w:r>
        <w:t xml:space="preserve">Mike </w:t>
      </w:r>
      <w:proofErr w:type="spellStart"/>
      <w:r w:rsidRPr="00017652">
        <w:rPr>
          <w:rStyle w:val="StyleStyleBold12pt"/>
        </w:rPr>
        <w:t>Dunmyer</w:t>
      </w:r>
      <w:proofErr w:type="spellEnd"/>
      <w:r>
        <w:t>, Executive Director Oceans Champions, 6-3-</w:t>
      </w:r>
      <w:r w:rsidRPr="00017652">
        <w:rPr>
          <w:rStyle w:val="StyleStyleBold12pt"/>
        </w:rPr>
        <w:t>2013</w:t>
      </w:r>
      <w:r>
        <w:t xml:space="preserve"> </w:t>
      </w:r>
      <w:r w:rsidRPr="00017652">
        <w:rPr>
          <w:sz w:val="12"/>
          <w:szCs w:val="12"/>
        </w:rPr>
        <w:t xml:space="preserve">“Ocean Champions Endorses Senators Leahy and Mikulski” </w:t>
      </w:r>
      <w:hyperlink r:id="rId127" w:history="1">
        <w:r w:rsidRPr="00017652">
          <w:rPr>
            <w:rStyle w:val="Hyperlink"/>
            <w:sz w:val="12"/>
            <w:szCs w:val="12"/>
          </w:rPr>
          <w:t>http://www.google.com/url?sa=t&amp;rct=j&amp;q=&amp;esrc=s&amp;source=web&amp;cd=1&amp;ved=0CB0QFjAA&amp;url=http%3A%2F%2Fwww.oceanchampions.org%2Fdocuments%2FOceanChampionsEndorsesSenatorsLeahyandMikulski6-3-10.pdf&amp;ei=SSCfU__bBI62yATR14CICg&amp;usg=AFQjCNHVDmTNlLT8lWjai2S2LGAcz7F76w&amp;sig2=eMp1O6hPaZE8KA9m-jjCMQ&amp;cad=rja</w:t>
        </w:r>
      </w:hyperlink>
      <w:r>
        <w:t xml:space="preserve"> DA: 6/16/14</w:t>
      </w:r>
    </w:p>
    <w:p w:rsidR="00017652" w:rsidRPr="00017652" w:rsidRDefault="00017652" w:rsidP="00017652"/>
    <w:p w:rsidR="00017652" w:rsidRPr="00017652" w:rsidRDefault="00017652" w:rsidP="00017652">
      <w:pPr>
        <w:rPr>
          <w:sz w:val="12"/>
        </w:rPr>
      </w:pPr>
      <w:r w:rsidRPr="00017652">
        <w:rPr>
          <w:rStyle w:val="StyleBoldUnderline"/>
        </w:rPr>
        <w:t>Ocean Champions, which works to build political power for the oceans</w:t>
      </w:r>
      <w:r w:rsidRPr="00017652">
        <w:rPr>
          <w:sz w:val="12"/>
        </w:rPr>
        <w:t xml:space="preserve"> by helping to elect pro-ocean candidates for the U.S. Congress is proud to announce its </w:t>
      </w:r>
      <w:r w:rsidRPr="00017652">
        <w:rPr>
          <w:rStyle w:val="StyleBoldUnderline"/>
        </w:rPr>
        <w:t>endorse</w:t>
      </w:r>
      <w:r w:rsidRPr="00017652">
        <w:rPr>
          <w:sz w:val="12"/>
        </w:rPr>
        <w:t xml:space="preserve">ment of Senator Patrick </w:t>
      </w:r>
      <w:r w:rsidRPr="00017652">
        <w:rPr>
          <w:rStyle w:val="StyleBoldUnderline"/>
        </w:rPr>
        <w:t>Leahy</w:t>
      </w:r>
      <w:r w:rsidRPr="00017652">
        <w:rPr>
          <w:sz w:val="12"/>
        </w:rPr>
        <w:t xml:space="preserve"> (D-VT) and Senator Barbara Mikulski (D-MD). “</w:t>
      </w:r>
      <w:r w:rsidRPr="00017652">
        <w:rPr>
          <w:rStyle w:val="StyleBoldUnderline"/>
        </w:rPr>
        <w:t>As an avid diver</w:t>
      </w:r>
      <w:r w:rsidRPr="00017652">
        <w:rPr>
          <w:sz w:val="12"/>
        </w:rPr>
        <w:t xml:space="preserve">, Senator </w:t>
      </w:r>
      <w:r w:rsidRPr="00017652">
        <w:rPr>
          <w:rStyle w:val="StyleBoldUnderline"/>
        </w:rPr>
        <w:t>Leahy has a personal connection to the ocean,</w:t>
      </w:r>
      <w:r w:rsidRPr="00017652">
        <w:rPr>
          <w:sz w:val="12"/>
        </w:rPr>
        <w:t xml:space="preserve"> and Maryland's Senator Mikulski has shown how important the health of the Chesapeake Bay is to her state," said David Wilmot, Ph.D., Ocean Champions' President and Co- Founder. "</w:t>
      </w:r>
      <w:r w:rsidRPr="00017652">
        <w:rPr>
          <w:rStyle w:val="StyleBoldUnderline"/>
        </w:rPr>
        <w:t xml:space="preserve">From their </w:t>
      </w:r>
      <w:r w:rsidRPr="00017652">
        <w:rPr>
          <w:rStyle w:val="Emphasis"/>
        </w:rPr>
        <w:t>important role as senior appropriators</w:t>
      </w:r>
      <w:r w:rsidRPr="00017652">
        <w:rPr>
          <w:rStyle w:val="StyleBoldUnderline"/>
        </w:rPr>
        <w:t>,</w:t>
      </w:r>
      <w:r w:rsidRPr="00017652">
        <w:rPr>
          <w:sz w:val="12"/>
        </w:rPr>
        <w:t xml:space="preserve"> both of </w:t>
      </w:r>
      <w:r w:rsidRPr="00017652">
        <w:rPr>
          <w:rStyle w:val="StyleBoldUnderline"/>
        </w:rPr>
        <w:t>these Senators have consistently supported</w:t>
      </w:r>
      <w:r w:rsidRPr="00017652">
        <w:rPr>
          <w:sz w:val="12"/>
        </w:rPr>
        <w:t xml:space="preserve"> critical </w:t>
      </w:r>
      <w:r w:rsidRPr="00017652">
        <w:rPr>
          <w:rStyle w:val="StyleBoldUnderline"/>
        </w:rPr>
        <w:t>ocean programs</w:t>
      </w:r>
      <w:r w:rsidRPr="00017652">
        <w:rPr>
          <w:sz w:val="12"/>
        </w:rPr>
        <w:t xml:space="preserve">." In his role as Chairman of the Foreign Operations Subcommittee of the Appropriations Committee, Senator </w:t>
      </w:r>
      <w:r w:rsidRPr="00017652">
        <w:rPr>
          <w:rStyle w:val="StyleBoldUnderline"/>
        </w:rPr>
        <w:t>Leahy</w:t>
      </w:r>
      <w:r w:rsidRPr="00017652">
        <w:rPr>
          <w:sz w:val="12"/>
        </w:rPr>
        <w:t xml:space="preserve"> has </w:t>
      </w:r>
      <w:r w:rsidRPr="00017652">
        <w:rPr>
          <w:rStyle w:val="StyleBoldUnderline"/>
        </w:rPr>
        <w:t>led the support for funding</w:t>
      </w:r>
      <w:r w:rsidRPr="00017652">
        <w:rPr>
          <w:sz w:val="12"/>
        </w:rPr>
        <w:t xml:space="preserve"> the Coral Triangle Initiative, which </w:t>
      </w:r>
      <w:r w:rsidRPr="00017652">
        <w:rPr>
          <w:rStyle w:val="StyleBoldUnderline"/>
        </w:rPr>
        <w:t>preserves coastal, littoral and reef resources</w:t>
      </w:r>
      <w:r w:rsidRPr="00017652">
        <w:rPr>
          <w:sz w:val="12"/>
        </w:rPr>
        <w:t xml:space="preserve"> in a sensitive habitat that is rich in biodiversity. </w:t>
      </w:r>
      <w:r w:rsidRPr="00017652">
        <w:rPr>
          <w:rStyle w:val="StyleBoldUnderline"/>
        </w:rPr>
        <w:t>He has also worked to address marine invasive species and received a perfect score from the League of Conservation Voters</w:t>
      </w:r>
      <w:r w:rsidRPr="00017652">
        <w:rPr>
          <w:sz w:val="12"/>
        </w:rPr>
        <w:t xml:space="preserve"> the past two years. Senator Leahy has been a true champion for Lake Champlain, directing $80 million to clean up and protect the "sixth Great Lake." Senator Mikulski has been committed to ocean and estuary health throughout her 35 years of public service. She's a longtime supporter of the Chesapeake Bay Program, which works across jurisdictions to bring groups together in order to reduce bay pollution and restore water quality. The Senator has also worked to reduce runoff into the bay by funding wastewater infrastructure projects. The Maryland League of Conservation Voters recognized her dedication in 2009, presenting Senator Mikulski with its prestigious John V. </w:t>
      </w:r>
      <w:proofErr w:type="spellStart"/>
      <w:r w:rsidRPr="00017652">
        <w:rPr>
          <w:sz w:val="12"/>
        </w:rPr>
        <w:t>Kabler</w:t>
      </w:r>
      <w:proofErr w:type="spellEnd"/>
      <w:r w:rsidRPr="00017652">
        <w:rPr>
          <w:sz w:val="12"/>
        </w:rPr>
        <w:t xml:space="preserve"> award for "outstanding environmental leadership and commitment." </w:t>
      </w:r>
      <w:r w:rsidRPr="00017652">
        <w:rPr>
          <w:rStyle w:val="StyleBoldUnderline"/>
        </w:rPr>
        <w:t>Both</w:t>
      </w:r>
      <w:r w:rsidRPr="00017652">
        <w:rPr>
          <w:sz w:val="12"/>
        </w:rPr>
        <w:t xml:space="preserve"> Senators have </w:t>
      </w:r>
      <w:r w:rsidRPr="00017652">
        <w:rPr>
          <w:rStyle w:val="StyleBoldUnderline"/>
        </w:rPr>
        <w:t>taken a leadership role in responding to the</w:t>
      </w:r>
      <w:r w:rsidRPr="00017652">
        <w:rPr>
          <w:sz w:val="12"/>
        </w:rPr>
        <w:t xml:space="preserve"> BP </w:t>
      </w:r>
      <w:r w:rsidRPr="00017652">
        <w:rPr>
          <w:rStyle w:val="StyleBoldUnderline"/>
        </w:rPr>
        <w:t xml:space="preserve">Gulf Oil Spill. </w:t>
      </w:r>
      <w:r w:rsidRPr="00017652">
        <w:rPr>
          <w:sz w:val="12"/>
        </w:rPr>
        <w:t xml:space="preserve">Senator Leahy said the spill shows the need for a comprehensive energy strategy driven by renewable energy. He has urged the Obama administration to greatly expand the amount of information agencies are releasing about the spill, and recently signed onto a letter seeking to block Transocean from issuing $1 billion in dividends to its shareholders at a time when they need to cover their liabilities in the Gulf. Senator Mikulski has asked NOAA to assess the likelihood that the spill will reach the </w:t>
      </w:r>
      <w:proofErr w:type="spellStart"/>
      <w:r w:rsidRPr="00017652">
        <w:rPr>
          <w:sz w:val="12"/>
        </w:rPr>
        <w:t>Mid Atlantic</w:t>
      </w:r>
      <w:proofErr w:type="spellEnd"/>
      <w:r w:rsidRPr="00017652">
        <w:rPr>
          <w:sz w:val="12"/>
        </w:rPr>
        <w:t xml:space="preserve"> and the Chesapeake so that appropriate mitigation steps can be taken. Finally, she signed onto a letter opposing Virginia's offshore drilling plans. Both Senators are outstanding representatives for their states, and are the best candidates to continue serving Vermont and Maryland. </w:t>
      </w:r>
      <w:r w:rsidRPr="00017652">
        <w:rPr>
          <w:rStyle w:val="StyleBoldUnderline"/>
        </w:rPr>
        <w:t>As ocean advocates in key appropriations positions, they are</w:t>
      </w:r>
      <w:r w:rsidRPr="00017652">
        <w:rPr>
          <w:sz w:val="12"/>
        </w:rPr>
        <w:t xml:space="preserve"> also </w:t>
      </w:r>
      <w:r w:rsidRPr="00017652">
        <w:rPr>
          <w:rStyle w:val="StyleBoldUnderline"/>
        </w:rPr>
        <w:t>the best candidates for ocean voters</w:t>
      </w:r>
      <w:r w:rsidRPr="00017652">
        <w:rPr>
          <w:sz w:val="12"/>
        </w:rPr>
        <w:t>.</w:t>
      </w:r>
    </w:p>
    <w:p w:rsidR="006D389F" w:rsidRDefault="00FD1C37" w:rsidP="00FD1C37">
      <w:pPr>
        <w:pStyle w:val="Heading3"/>
      </w:pPr>
      <w:r>
        <w:lastRenderedPageBreak/>
        <w:t xml:space="preserve">Link </w:t>
      </w:r>
      <w:r w:rsidR="006B4F37">
        <w:t xml:space="preserve">Turn – </w:t>
      </w:r>
      <w:r>
        <w:t>Hydropower</w:t>
      </w:r>
      <w:r w:rsidR="006B4F37">
        <w:t xml:space="preserve"> </w:t>
      </w:r>
    </w:p>
    <w:p w:rsidR="00785881" w:rsidRPr="00785881" w:rsidRDefault="00785881" w:rsidP="00785881">
      <w:pPr>
        <w:pStyle w:val="Heading4"/>
      </w:pPr>
      <w:r>
        <w:t>Hydropower popular – bipartisan support</w:t>
      </w:r>
    </w:p>
    <w:p w:rsidR="00FD1C37" w:rsidRDefault="00FD1C37" w:rsidP="00FD1C37">
      <w:r>
        <w:t xml:space="preserve"> Regina </w:t>
      </w:r>
      <w:r w:rsidRPr="00FD1C37">
        <w:rPr>
          <w:rStyle w:val="StyleStyleBold12pt"/>
        </w:rPr>
        <w:t>Cline</w:t>
      </w:r>
      <w:r>
        <w:t>, Senior Web Editor and Analyst for Bloomberg</w:t>
      </w:r>
      <w:proofErr w:type="gramStart"/>
      <w:r>
        <w:t>,  1</w:t>
      </w:r>
      <w:proofErr w:type="gramEnd"/>
      <w:r>
        <w:t>-30-</w:t>
      </w:r>
      <w:r w:rsidRPr="00FD1C37">
        <w:rPr>
          <w:rStyle w:val="StyleStyleBold12pt"/>
        </w:rPr>
        <w:t>2014</w:t>
      </w:r>
      <w:r>
        <w:t xml:space="preserve"> </w:t>
      </w:r>
      <w:hyperlink r:id="rId128" w:history="1">
        <w:r w:rsidRPr="002A7B81">
          <w:rPr>
            <w:rStyle w:val="Hyperlink"/>
          </w:rPr>
          <w:t>http://www.bna.com/hydropower-us-gets-b17179881735/</w:t>
        </w:r>
      </w:hyperlink>
      <w:r>
        <w:t xml:space="preserve"> DA: 6/4/14</w:t>
      </w:r>
    </w:p>
    <w:p w:rsidR="00FD1C37" w:rsidRPr="00FD1C37" w:rsidRDefault="00FD1C37" w:rsidP="00FD1C37"/>
    <w:p w:rsidR="00FD1C37" w:rsidRPr="00785881" w:rsidRDefault="00FD1C37" w:rsidP="00FD1C37">
      <w:pPr>
        <w:rPr>
          <w:sz w:val="10"/>
        </w:rPr>
      </w:pPr>
      <w:r w:rsidRPr="00785881">
        <w:rPr>
          <w:rStyle w:val="StyleBoldUnderline"/>
        </w:rPr>
        <w:t>A pair of bills signed by</w:t>
      </w:r>
      <w:r w:rsidRPr="00785881">
        <w:rPr>
          <w:sz w:val="10"/>
        </w:rPr>
        <w:t xml:space="preserve"> President Barack </w:t>
      </w:r>
      <w:r w:rsidRPr="00785881">
        <w:rPr>
          <w:rStyle w:val="StyleBoldUnderline"/>
        </w:rPr>
        <w:t>Obama</w:t>
      </w:r>
      <w:r w:rsidRPr="00785881">
        <w:rPr>
          <w:sz w:val="10"/>
        </w:rPr>
        <w:t xml:space="preserve"> to streamline the approval process </w:t>
      </w:r>
      <w:r w:rsidRPr="00785881">
        <w:rPr>
          <w:rStyle w:val="StyleBoldUnderline"/>
        </w:rPr>
        <w:t>for</w:t>
      </w:r>
      <w:r w:rsidRPr="00785881">
        <w:rPr>
          <w:sz w:val="10"/>
        </w:rPr>
        <w:t xml:space="preserve"> small </w:t>
      </w:r>
      <w:r w:rsidRPr="00785881">
        <w:rPr>
          <w:rStyle w:val="StyleBoldUnderline"/>
        </w:rPr>
        <w:t>hydropower</w:t>
      </w:r>
      <w:r w:rsidRPr="00785881">
        <w:rPr>
          <w:sz w:val="10"/>
        </w:rPr>
        <w:t xml:space="preserve"> facilities </w:t>
      </w:r>
      <w:r w:rsidRPr="00785881">
        <w:rPr>
          <w:rStyle w:val="StyleBoldUnderline"/>
        </w:rPr>
        <w:t>has led to an increase in</w:t>
      </w:r>
      <w:r w:rsidRPr="00785881">
        <w:rPr>
          <w:sz w:val="10"/>
        </w:rPr>
        <w:t xml:space="preserve"> project investment and </w:t>
      </w:r>
      <w:r w:rsidRPr="00785881">
        <w:rPr>
          <w:rStyle w:val="StyleBoldUnderline"/>
        </w:rPr>
        <w:t>calls</w:t>
      </w:r>
      <w:r w:rsidRPr="00785881">
        <w:rPr>
          <w:sz w:val="10"/>
        </w:rPr>
        <w:t xml:space="preserve"> by proponents </w:t>
      </w:r>
      <w:r w:rsidRPr="00785881">
        <w:rPr>
          <w:rStyle w:val="StyleBoldUnderline"/>
        </w:rPr>
        <w:t>for more legislative fixes.</w:t>
      </w:r>
      <w:r w:rsidR="00785881">
        <w:rPr>
          <w:rStyle w:val="StyleBoldUnderline"/>
        </w:rPr>
        <w:t xml:space="preserve"> </w:t>
      </w:r>
      <w:r w:rsidRPr="00785881">
        <w:rPr>
          <w:sz w:val="10"/>
        </w:rPr>
        <w:t>But a conservation group has warned the industry against assuming the new laws indicate broad public support for all new hydropower, regardless of impacts.</w:t>
      </w:r>
      <w:r w:rsidR="00785881" w:rsidRPr="00785881">
        <w:rPr>
          <w:sz w:val="10"/>
        </w:rPr>
        <w:t xml:space="preserve"> </w:t>
      </w:r>
      <w:r w:rsidRPr="00785881">
        <w:rPr>
          <w:sz w:val="10"/>
        </w:rPr>
        <w:t xml:space="preserve">The small-hydropower laws are “a step in the right direction but not the final step,” Kevin Frank, president and chief executive officer of </w:t>
      </w:r>
      <w:proofErr w:type="spellStart"/>
      <w:r w:rsidRPr="00785881">
        <w:rPr>
          <w:sz w:val="10"/>
        </w:rPr>
        <w:t>Voith</w:t>
      </w:r>
      <w:proofErr w:type="spellEnd"/>
      <w:r w:rsidRPr="00785881">
        <w:rPr>
          <w:sz w:val="10"/>
        </w:rPr>
        <w:t xml:space="preserve"> Hydro, a major manufacturer of hydropower equipment, told Bloomberg BNA.</w:t>
      </w:r>
      <w:r w:rsidR="00785881" w:rsidRPr="00785881">
        <w:rPr>
          <w:sz w:val="10"/>
        </w:rPr>
        <w:t xml:space="preserve"> </w:t>
      </w:r>
      <w:r w:rsidRPr="00785881">
        <w:rPr>
          <w:sz w:val="10"/>
        </w:rPr>
        <w:t>A second step would be to further streamline the approval process for hydropower, which now accounts for 7 percent of the electrical generating capacity in the U.S. Given the potential of the U.S.'s 80,000 dams that lack power facilities, the laws are expected to spur activity, he said.</w:t>
      </w:r>
      <w:r w:rsidR="00785881" w:rsidRPr="00785881">
        <w:rPr>
          <w:sz w:val="10"/>
        </w:rPr>
        <w:t xml:space="preserve"> </w:t>
      </w:r>
      <w:r w:rsidRPr="00785881">
        <w:rPr>
          <w:sz w:val="10"/>
        </w:rPr>
        <w:t xml:space="preserve">The Hydropower Regulatory Efficiency Act (P. L. 113-23) and the Bureau of Reclamation Small Conduit Hydropower Development and Rural Jobs Act (P. L. 113-24) will speed up the approval process for small hydropower projects, which typically can involve dozens of state and federal agencies and take up to five years, Matt </w:t>
      </w:r>
      <w:proofErr w:type="spellStart"/>
      <w:r w:rsidRPr="00785881">
        <w:rPr>
          <w:sz w:val="10"/>
        </w:rPr>
        <w:t>Nocella</w:t>
      </w:r>
      <w:proofErr w:type="spellEnd"/>
      <w:r w:rsidRPr="00785881">
        <w:rPr>
          <w:sz w:val="10"/>
        </w:rPr>
        <w:t>, assistant manager of strategic communication for the National Hydropower Association, said in an email.</w:t>
      </w:r>
      <w:r w:rsidR="00785881" w:rsidRPr="00785881">
        <w:rPr>
          <w:sz w:val="10"/>
        </w:rPr>
        <w:t xml:space="preserve"> </w:t>
      </w:r>
      <w:r w:rsidRPr="00785881">
        <w:rPr>
          <w:sz w:val="10"/>
        </w:rPr>
        <w:t>Reducing the regulatory burden and “capital intensive” up-front costs would remove the final barriers to rapid growth in the industry, he said.</w:t>
      </w:r>
      <w:r w:rsidR="00785881" w:rsidRPr="00785881">
        <w:rPr>
          <w:sz w:val="10"/>
        </w:rPr>
        <w:t xml:space="preserve"> </w:t>
      </w:r>
      <w:r w:rsidRPr="00785881">
        <w:rPr>
          <w:sz w:val="10"/>
        </w:rPr>
        <w:t xml:space="preserve">In addition to </w:t>
      </w:r>
      <w:proofErr w:type="spellStart"/>
      <w:r w:rsidRPr="00785881">
        <w:rPr>
          <w:sz w:val="10"/>
        </w:rPr>
        <w:t>Voith</w:t>
      </w:r>
      <w:proofErr w:type="spellEnd"/>
      <w:r w:rsidRPr="00785881">
        <w:rPr>
          <w:sz w:val="10"/>
        </w:rPr>
        <w:t xml:space="preserve">, other major hydropower manufacturers include Alstom, </w:t>
      </w:r>
      <w:proofErr w:type="spellStart"/>
      <w:r w:rsidRPr="00785881">
        <w:rPr>
          <w:sz w:val="10"/>
        </w:rPr>
        <w:t>Andritz</w:t>
      </w:r>
      <w:proofErr w:type="spellEnd"/>
      <w:r w:rsidRPr="00785881">
        <w:rPr>
          <w:sz w:val="10"/>
        </w:rPr>
        <w:t xml:space="preserve"> and Weir American Hydro. Smaller manufacturers operating in the U.S. include Canyon Hydro and </w:t>
      </w:r>
      <w:proofErr w:type="spellStart"/>
      <w:r w:rsidRPr="00785881">
        <w:rPr>
          <w:sz w:val="10"/>
        </w:rPr>
        <w:t>Mavel</w:t>
      </w:r>
      <w:proofErr w:type="spellEnd"/>
      <w:r w:rsidRPr="00785881">
        <w:rPr>
          <w:sz w:val="10"/>
        </w:rPr>
        <w:t xml:space="preserve"> Americas.</w:t>
      </w:r>
      <w:r w:rsidR="00785881" w:rsidRPr="00785881">
        <w:rPr>
          <w:sz w:val="10"/>
        </w:rPr>
        <w:t xml:space="preserve"> </w:t>
      </w:r>
      <w:r w:rsidRPr="00785881">
        <w:rPr>
          <w:sz w:val="10"/>
        </w:rPr>
        <w:t xml:space="preserve">Developers include investor-owned utilities such as American Electric Power, independent power producers such as PPL </w:t>
      </w:r>
      <w:proofErr w:type="spellStart"/>
      <w:r w:rsidRPr="00785881">
        <w:rPr>
          <w:sz w:val="10"/>
        </w:rPr>
        <w:t>Holtwood</w:t>
      </w:r>
      <w:proofErr w:type="spellEnd"/>
      <w:r w:rsidRPr="00785881">
        <w:rPr>
          <w:sz w:val="10"/>
        </w:rPr>
        <w:t xml:space="preserve"> and municipalities and nonprofit public power corporations such as American Municipal Power.</w:t>
      </w:r>
      <w:r w:rsidR="00785881" w:rsidRPr="00785881">
        <w:rPr>
          <w:sz w:val="10"/>
        </w:rPr>
        <w:t xml:space="preserve"> </w:t>
      </w:r>
      <w:r w:rsidRPr="00785881">
        <w:rPr>
          <w:sz w:val="10"/>
        </w:rPr>
        <w:t>Bipartisan Support</w:t>
      </w:r>
      <w:r w:rsidR="00785881" w:rsidRPr="00785881">
        <w:rPr>
          <w:sz w:val="10"/>
        </w:rPr>
        <w:t xml:space="preserve"> </w:t>
      </w:r>
      <w:r w:rsidRPr="00785881">
        <w:rPr>
          <w:rStyle w:val="StyleBoldUnderline"/>
        </w:rPr>
        <w:t>Congress</w:t>
      </w:r>
      <w:r w:rsidRPr="00785881">
        <w:rPr>
          <w:sz w:val="10"/>
        </w:rPr>
        <w:t xml:space="preserve"> </w:t>
      </w:r>
      <w:r w:rsidRPr="00785881">
        <w:rPr>
          <w:rStyle w:val="Emphasis"/>
        </w:rPr>
        <w:t>overwhelming supported</w:t>
      </w:r>
      <w:r w:rsidRPr="00785881">
        <w:rPr>
          <w:sz w:val="10"/>
        </w:rPr>
        <w:t xml:space="preserve"> </w:t>
      </w:r>
      <w:r w:rsidRPr="00785881">
        <w:rPr>
          <w:rStyle w:val="StyleBoldUnderline"/>
        </w:rPr>
        <w:t>the hydropower bills</w:t>
      </w:r>
      <w:r w:rsidRPr="00785881">
        <w:rPr>
          <w:sz w:val="10"/>
        </w:rPr>
        <w:t xml:space="preserve">, </w:t>
      </w:r>
      <w:r w:rsidRPr="00785881">
        <w:rPr>
          <w:rStyle w:val="StyleBoldUnderline"/>
        </w:rPr>
        <w:t xml:space="preserve">with the Senate voting 100-0 on both. </w:t>
      </w:r>
      <w:r w:rsidRPr="00785881">
        <w:rPr>
          <w:sz w:val="10"/>
        </w:rPr>
        <w:t>In</w:t>
      </w:r>
      <w:r w:rsidRPr="00785881">
        <w:rPr>
          <w:rStyle w:val="StyleBoldUnderline"/>
        </w:rPr>
        <w:t xml:space="preserve"> the House,</w:t>
      </w:r>
      <w:r w:rsidRPr="00785881">
        <w:rPr>
          <w:sz w:val="10"/>
        </w:rPr>
        <w:t xml:space="preserve"> P. L. 113-23 </w:t>
      </w:r>
      <w:r w:rsidRPr="00785881">
        <w:rPr>
          <w:rStyle w:val="StyleBoldUnderline"/>
        </w:rPr>
        <w:t>also won unanimous consent</w:t>
      </w:r>
      <w:r w:rsidRPr="00785881">
        <w:rPr>
          <w:sz w:val="10"/>
        </w:rPr>
        <w:t>, and only seven House members voted against P. L. 113-24. Obama signed the laws Aug. 8.</w:t>
      </w:r>
      <w:r w:rsidR="00785881" w:rsidRPr="00785881">
        <w:rPr>
          <w:sz w:val="10"/>
        </w:rPr>
        <w:t xml:space="preserve"> </w:t>
      </w:r>
      <w:r w:rsidRPr="00785881">
        <w:rPr>
          <w:sz w:val="10"/>
        </w:rPr>
        <w:t xml:space="preserve">During a September congressional hearing on hydropower, Rep. Scott Tipton (R-Colo.), who sponsored P. L. 113-24, said: “Large-scale federal and non-federal projects are hindered by excess litigation, regulation and arbitrary </w:t>
      </w:r>
      <w:proofErr w:type="gramStart"/>
      <w:r w:rsidRPr="00785881">
        <w:rPr>
          <w:sz w:val="10"/>
        </w:rPr>
        <w:t>requirements.</w:t>
      </w:r>
      <w:proofErr w:type="gramEnd"/>
      <w:r w:rsidRPr="00785881">
        <w:rPr>
          <w:sz w:val="10"/>
        </w:rPr>
        <w:t xml:space="preserve"> Bureaucracy is exactly what we did away with in my hydropower legislation. We need to apply similar thinking to larger projects as well.”</w:t>
      </w:r>
      <w:r w:rsidR="00785881" w:rsidRPr="00785881">
        <w:rPr>
          <w:sz w:val="10"/>
        </w:rPr>
        <w:t xml:space="preserve"> </w:t>
      </w:r>
      <w:proofErr w:type="spellStart"/>
      <w:r w:rsidRPr="00785881">
        <w:rPr>
          <w:sz w:val="10"/>
        </w:rPr>
        <w:t>Rupak</w:t>
      </w:r>
      <w:proofErr w:type="spellEnd"/>
      <w:r w:rsidRPr="00785881">
        <w:rPr>
          <w:sz w:val="10"/>
        </w:rPr>
        <w:t xml:space="preserve"> </w:t>
      </w:r>
      <w:proofErr w:type="spellStart"/>
      <w:r w:rsidRPr="00785881">
        <w:rPr>
          <w:sz w:val="10"/>
        </w:rPr>
        <w:t>Thapaliya</w:t>
      </w:r>
      <w:proofErr w:type="spellEnd"/>
      <w:r w:rsidRPr="00785881">
        <w:rPr>
          <w:sz w:val="10"/>
        </w:rPr>
        <w:t>, national coordinator for the Hydropower Reform Coalition, a conservation group seeking to improve the condition of dammed rivers, called the two laws signed by Obama “a very good approach to hydropower development.”</w:t>
      </w:r>
    </w:p>
    <w:p w:rsidR="002717B6" w:rsidRDefault="002717B6" w:rsidP="00120AB5">
      <w:pPr>
        <w:pStyle w:val="Heading3"/>
      </w:pPr>
      <w:r>
        <w:lastRenderedPageBreak/>
        <w:t>Link Turn – MH37</w:t>
      </w:r>
      <w:r w:rsidR="00424199">
        <w:t>0</w:t>
      </w:r>
      <w:r>
        <w:t xml:space="preserve"> Search</w:t>
      </w:r>
    </w:p>
    <w:p w:rsidR="002717B6" w:rsidRPr="002717B6" w:rsidRDefault="002717B6" w:rsidP="002717B6">
      <w:pPr>
        <w:pStyle w:val="Heading4"/>
      </w:pPr>
      <w:r>
        <w:t xml:space="preserve">Broad support for MH370 search – feel responsibility </w:t>
      </w:r>
      <w:r w:rsidR="00C35C04">
        <w:t xml:space="preserve">to </w:t>
      </w:r>
      <w:bookmarkStart w:id="0" w:name="_GoBack"/>
      <w:bookmarkEnd w:id="0"/>
      <w:r>
        <w:t>recover</w:t>
      </w:r>
    </w:p>
    <w:p w:rsidR="002717B6" w:rsidRDefault="002717B6" w:rsidP="002717B6">
      <w:r w:rsidRPr="002717B6">
        <w:rPr>
          <w:rStyle w:val="StyleStyleBold12pt"/>
        </w:rPr>
        <w:t>BBC News, 4-8</w:t>
      </w:r>
      <w:r>
        <w:t xml:space="preserve">-2014 “Missing Malaysian plane: How much will MH370 search cost?” </w:t>
      </w:r>
      <w:hyperlink r:id="rId129" w:history="1">
        <w:r w:rsidRPr="002A7B81">
          <w:rPr>
            <w:rStyle w:val="Hyperlink"/>
          </w:rPr>
          <w:t>http://www.bbc.com/news/world-asia-26927822</w:t>
        </w:r>
      </w:hyperlink>
      <w:r>
        <w:t xml:space="preserve"> DA: 6/12/14</w:t>
      </w:r>
    </w:p>
    <w:p w:rsidR="002717B6" w:rsidRPr="002717B6" w:rsidRDefault="002717B6" w:rsidP="002717B6"/>
    <w:p w:rsidR="002717B6" w:rsidRPr="007F3DC7" w:rsidRDefault="002717B6" w:rsidP="002717B6">
      <w:pPr>
        <w:rPr>
          <w:sz w:val="10"/>
        </w:rPr>
      </w:pPr>
      <w:r w:rsidRPr="002717B6">
        <w:rPr>
          <w:rStyle w:val="StyleBoldUnderline"/>
        </w:rPr>
        <w:t>In the month since</w:t>
      </w:r>
      <w:r w:rsidRPr="007F3DC7">
        <w:rPr>
          <w:sz w:val="10"/>
        </w:rPr>
        <w:t xml:space="preserve"> Malaysia Airlines Flight </w:t>
      </w:r>
      <w:r w:rsidRPr="002717B6">
        <w:rPr>
          <w:rStyle w:val="StyleBoldUnderline"/>
        </w:rPr>
        <w:t>MH370</w:t>
      </w:r>
      <w:r w:rsidRPr="007F3DC7">
        <w:rPr>
          <w:sz w:val="10"/>
        </w:rPr>
        <w:t xml:space="preserve"> </w:t>
      </w:r>
      <w:r w:rsidRPr="002717B6">
        <w:rPr>
          <w:rStyle w:val="StyleBoldUnderline"/>
        </w:rPr>
        <w:t>disappeared</w:t>
      </w:r>
      <w:r w:rsidRPr="007F3DC7">
        <w:rPr>
          <w:sz w:val="10"/>
        </w:rPr>
        <w:t xml:space="preserve"> en route from Kuala Lumpur to Beijing, search and rescue teams have patrolled areas of the southern Indian </w:t>
      </w:r>
      <w:proofErr w:type="gramStart"/>
      <w:r w:rsidRPr="007F3DC7">
        <w:rPr>
          <w:sz w:val="10"/>
        </w:rPr>
        <w:t>ocean</w:t>
      </w:r>
      <w:proofErr w:type="gramEnd"/>
      <w:r w:rsidRPr="007F3DC7">
        <w:rPr>
          <w:sz w:val="10"/>
        </w:rPr>
        <w:t xml:space="preserve">, thousands of </w:t>
      </w:r>
      <w:proofErr w:type="spellStart"/>
      <w:r w:rsidRPr="007F3DC7">
        <w:rPr>
          <w:sz w:val="10"/>
        </w:rPr>
        <w:t>kilometres</w:t>
      </w:r>
      <w:proofErr w:type="spellEnd"/>
      <w:r w:rsidRPr="007F3DC7">
        <w:rPr>
          <w:sz w:val="10"/>
        </w:rPr>
        <w:t xml:space="preserve"> apart.</w:t>
      </w:r>
      <w:r w:rsidR="007F3DC7" w:rsidRPr="007F3DC7">
        <w:rPr>
          <w:sz w:val="10"/>
        </w:rPr>
        <w:t xml:space="preserve"> </w:t>
      </w:r>
      <w:r w:rsidRPr="007F3DC7">
        <w:rPr>
          <w:rStyle w:val="StyleBoldUnderline"/>
        </w:rPr>
        <w:t>Planes, ships and submarines have all been deployed.</w:t>
      </w:r>
      <w:r w:rsidR="007F3DC7">
        <w:rPr>
          <w:rStyle w:val="StyleBoldUnderline"/>
        </w:rPr>
        <w:t xml:space="preserve"> </w:t>
      </w:r>
      <w:r w:rsidRPr="007F3DC7">
        <w:rPr>
          <w:sz w:val="10"/>
        </w:rPr>
        <w:t>China, Australia, Malaysia, the US, the UK New Zealand, Japan and South Korea have all contributed to the search. So how much is it costing, and who pays?</w:t>
      </w:r>
      <w:r w:rsidR="007F3DC7" w:rsidRPr="007F3DC7">
        <w:rPr>
          <w:sz w:val="10"/>
        </w:rPr>
        <w:t xml:space="preserve"> </w:t>
      </w:r>
      <w:r w:rsidRPr="007F3DC7">
        <w:rPr>
          <w:sz w:val="10"/>
        </w:rPr>
        <w:t xml:space="preserve">Malaysia has refused to be drawn. Acting Transport Minister </w:t>
      </w:r>
      <w:proofErr w:type="spellStart"/>
      <w:r w:rsidRPr="007F3DC7">
        <w:rPr>
          <w:sz w:val="10"/>
        </w:rPr>
        <w:t>Hishamuddin</w:t>
      </w:r>
      <w:proofErr w:type="spellEnd"/>
      <w:r w:rsidRPr="007F3DC7">
        <w:rPr>
          <w:sz w:val="10"/>
        </w:rPr>
        <w:t xml:space="preserve"> Hussein told reporters that the cost of mounting the search was "immaterial" when set against the need to bring solace to the families of the missing.</w:t>
      </w:r>
      <w:r w:rsidR="007F3DC7" w:rsidRPr="007F3DC7">
        <w:rPr>
          <w:sz w:val="10"/>
        </w:rPr>
        <w:t xml:space="preserve"> </w:t>
      </w:r>
      <w:r w:rsidRPr="007F3DC7">
        <w:rPr>
          <w:sz w:val="10"/>
        </w:rPr>
        <w:t>But mounting a search operation on this scale, and for this length of time, does not come cheap. The bill so far probably runs to £20-25m ($33-42m), estimates Peter Roberts, senior research fellow in sea power and maritime studies at the Royal United Services Institute (</w:t>
      </w:r>
      <w:proofErr w:type="spellStart"/>
      <w:r w:rsidRPr="007F3DC7">
        <w:rPr>
          <w:sz w:val="10"/>
        </w:rPr>
        <w:t>Rusi</w:t>
      </w:r>
      <w:proofErr w:type="spellEnd"/>
      <w:r w:rsidRPr="007F3DC7">
        <w:rPr>
          <w:sz w:val="10"/>
        </w:rPr>
        <w:t>).</w:t>
      </w:r>
      <w:r w:rsidR="007F3DC7" w:rsidRPr="007F3DC7">
        <w:rPr>
          <w:sz w:val="10"/>
        </w:rPr>
        <w:t xml:space="preserve"> </w:t>
      </w:r>
      <w:r w:rsidRPr="007F3DC7">
        <w:rPr>
          <w:sz w:val="10"/>
        </w:rPr>
        <w:t>This includes the cost of fuel, spare parts, and transporting supplies, as well as the relocation of staff - even costs such as cancelled leave can push up the final bill.</w:t>
      </w:r>
      <w:r w:rsidR="007F3DC7" w:rsidRPr="007F3DC7">
        <w:rPr>
          <w:sz w:val="10"/>
        </w:rPr>
        <w:t xml:space="preserve"> </w:t>
      </w:r>
      <w:r w:rsidRPr="007F3DC7">
        <w:rPr>
          <w:sz w:val="10"/>
        </w:rPr>
        <w:t>Chinese plane in Perth, Australia en route to rejoin search for missing Malaysian plane (6 April) China is one of more than 20 countries contributing to the search for the missing Malaysian plane</w:t>
      </w:r>
      <w:r w:rsidR="007F3DC7" w:rsidRPr="007F3DC7">
        <w:rPr>
          <w:sz w:val="10"/>
        </w:rPr>
        <w:t xml:space="preserve"> </w:t>
      </w:r>
      <w:r w:rsidRPr="007F3DC7">
        <w:rPr>
          <w:sz w:val="10"/>
        </w:rPr>
        <w:t>'Sense of brotherhood'</w:t>
      </w:r>
      <w:r w:rsidR="007F3DC7" w:rsidRPr="007F3DC7">
        <w:rPr>
          <w:sz w:val="10"/>
        </w:rPr>
        <w:t xml:space="preserve"> </w:t>
      </w:r>
      <w:r w:rsidRPr="007F3DC7">
        <w:rPr>
          <w:sz w:val="10"/>
        </w:rPr>
        <w:t xml:space="preserve">Most of the </w:t>
      </w:r>
      <w:r w:rsidRPr="007F3DC7">
        <w:rPr>
          <w:rStyle w:val="StyleBoldUnderline"/>
        </w:rPr>
        <w:t>financial burden will be borne by the countries who have contributed their forces</w:t>
      </w:r>
      <w:r w:rsidRPr="007F3DC7">
        <w:rPr>
          <w:sz w:val="10"/>
        </w:rPr>
        <w:t>.</w:t>
      </w:r>
      <w:r w:rsidR="007F3DC7" w:rsidRPr="007F3DC7">
        <w:rPr>
          <w:sz w:val="10"/>
        </w:rPr>
        <w:t xml:space="preserve"> </w:t>
      </w:r>
      <w:r w:rsidRPr="007F3DC7">
        <w:rPr>
          <w:sz w:val="10"/>
        </w:rPr>
        <w:t xml:space="preserve">For example, Australia deployed a navy replenishment vessel, HMAS Success, two weeks ago. It costs AU$550,000 a day to operate, says the Department of </w:t>
      </w:r>
      <w:proofErr w:type="spellStart"/>
      <w:r w:rsidRPr="007F3DC7">
        <w:rPr>
          <w:sz w:val="10"/>
        </w:rPr>
        <w:t>Defence</w:t>
      </w:r>
      <w:proofErr w:type="spellEnd"/>
      <w:r w:rsidRPr="007F3DC7">
        <w:rPr>
          <w:sz w:val="10"/>
        </w:rPr>
        <w:t>, so that comes to $7.7m ($7.2m; £4.3m) already.</w:t>
      </w:r>
      <w:r w:rsidR="007F3DC7" w:rsidRPr="007F3DC7">
        <w:rPr>
          <w:sz w:val="10"/>
        </w:rPr>
        <w:t xml:space="preserve"> </w:t>
      </w:r>
      <w:r w:rsidRPr="007F3DC7">
        <w:rPr>
          <w:sz w:val="10"/>
        </w:rPr>
        <w:t>And that is just a single ship. HMAS Toowoomba, which has also been involved, costs AU$380,000.</w:t>
      </w:r>
      <w:r w:rsidR="007F3DC7" w:rsidRPr="007F3DC7">
        <w:rPr>
          <w:sz w:val="10"/>
        </w:rPr>
        <w:t xml:space="preserve"> </w:t>
      </w:r>
      <w:r w:rsidRPr="007F3DC7">
        <w:rPr>
          <w:sz w:val="10"/>
        </w:rPr>
        <w:t>Continue reading the main story</w:t>
      </w:r>
      <w:r w:rsidR="007F3DC7" w:rsidRPr="007F3DC7">
        <w:rPr>
          <w:sz w:val="10"/>
        </w:rPr>
        <w:t xml:space="preserve"> </w:t>
      </w:r>
      <w:r w:rsidRPr="007F3DC7">
        <w:rPr>
          <w:sz w:val="10"/>
        </w:rPr>
        <w:t>“Start Quote</w:t>
      </w:r>
      <w:r w:rsidR="007F3DC7" w:rsidRPr="007F3DC7">
        <w:rPr>
          <w:sz w:val="10"/>
        </w:rPr>
        <w:t xml:space="preserve"> </w:t>
      </w:r>
      <w:r w:rsidRPr="007F3DC7">
        <w:rPr>
          <w:sz w:val="10"/>
        </w:rPr>
        <w:t>Saving life at sea is the right thing to do”</w:t>
      </w:r>
      <w:r w:rsidR="007F3DC7" w:rsidRPr="007F3DC7">
        <w:rPr>
          <w:sz w:val="10"/>
        </w:rPr>
        <w:t xml:space="preserve"> </w:t>
      </w:r>
      <w:r w:rsidRPr="007F3DC7">
        <w:rPr>
          <w:sz w:val="10"/>
        </w:rPr>
        <w:t xml:space="preserve">Peter Roberts Senior research fellow, </w:t>
      </w:r>
      <w:proofErr w:type="spellStart"/>
      <w:r w:rsidRPr="007F3DC7">
        <w:rPr>
          <w:sz w:val="10"/>
        </w:rPr>
        <w:t>Rusi</w:t>
      </w:r>
      <w:proofErr w:type="spellEnd"/>
      <w:r w:rsidR="007F3DC7" w:rsidRPr="007F3DC7">
        <w:rPr>
          <w:sz w:val="10"/>
        </w:rPr>
        <w:t xml:space="preserve"> </w:t>
      </w:r>
      <w:proofErr w:type="gramStart"/>
      <w:r w:rsidRPr="007F3DC7">
        <w:rPr>
          <w:rStyle w:val="StyleBoldUnderline"/>
        </w:rPr>
        <w:t>The</w:t>
      </w:r>
      <w:proofErr w:type="gramEnd"/>
      <w:r w:rsidRPr="007F3DC7">
        <w:rPr>
          <w:sz w:val="10"/>
        </w:rPr>
        <w:t xml:space="preserve"> US </w:t>
      </w:r>
      <w:r w:rsidRPr="007F3DC7">
        <w:rPr>
          <w:rStyle w:val="StyleBoldUnderline"/>
        </w:rPr>
        <w:t>Department of Defense set aside $4m to help the search:</w:t>
      </w:r>
      <w:r w:rsidRPr="007F3DC7">
        <w:rPr>
          <w:sz w:val="10"/>
        </w:rPr>
        <w:t xml:space="preserve"> between 8 and 24 March, it spent $3.2m, a spokesman told reporters in Washington.</w:t>
      </w:r>
      <w:r w:rsidR="007F3DC7" w:rsidRPr="007F3DC7">
        <w:rPr>
          <w:sz w:val="10"/>
        </w:rPr>
        <w:t xml:space="preserve"> </w:t>
      </w:r>
      <w:r w:rsidRPr="007F3DC7">
        <w:rPr>
          <w:sz w:val="10"/>
        </w:rPr>
        <w:t xml:space="preserve">The UK has sent a survey ship, HMS Echo, which is equipped with sensitive underwater detection equipment. The UK Ministry of </w:t>
      </w:r>
      <w:proofErr w:type="spellStart"/>
      <w:r w:rsidRPr="007F3DC7">
        <w:rPr>
          <w:sz w:val="10"/>
        </w:rPr>
        <w:t>Defence</w:t>
      </w:r>
      <w:proofErr w:type="spellEnd"/>
      <w:r w:rsidRPr="007F3DC7">
        <w:rPr>
          <w:sz w:val="10"/>
        </w:rPr>
        <w:t xml:space="preserve"> (</w:t>
      </w:r>
      <w:proofErr w:type="spellStart"/>
      <w:r w:rsidRPr="007F3DC7">
        <w:rPr>
          <w:sz w:val="10"/>
        </w:rPr>
        <w:t>MoD</w:t>
      </w:r>
      <w:proofErr w:type="spellEnd"/>
      <w:r w:rsidRPr="007F3DC7">
        <w:rPr>
          <w:sz w:val="10"/>
        </w:rPr>
        <w:t>) is not yet putting a price tag on the British role.</w:t>
      </w:r>
      <w:r w:rsidR="007F3DC7" w:rsidRPr="007F3DC7">
        <w:rPr>
          <w:sz w:val="10"/>
        </w:rPr>
        <w:t xml:space="preserve"> </w:t>
      </w:r>
      <w:r w:rsidRPr="007F3DC7">
        <w:rPr>
          <w:sz w:val="10"/>
        </w:rPr>
        <w:t xml:space="preserve">"The operation to locate flight MH370 is ongoing as is the work to fully identify the costs," the </w:t>
      </w:r>
      <w:proofErr w:type="spellStart"/>
      <w:r w:rsidRPr="007F3DC7">
        <w:rPr>
          <w:sz w:val="10"/>
        </w:rPr>
        <w:t>MoD</w:t>
      </w:r>
      <w:proofErr w:type="spellEnd"/>
      <w:r w:rsidRPr="007F3DC7">
        <w:rPr>
          <w:sz w:val="10"/>
        </w:rPr>
        <w:t xml:space="preserve"> told the BBC in a statement.</w:t>
      </w:r>
      <w:r w:rsidR="007F3DC7" w:rsidRPr="007F3DC7">
        <w:rPr>
          <w:sz w:val="10"/>
        </w:rPr>
        <w:t xml:space="preserve"> </w:t>
      </w:r>
      <w:r w:rsidRPr="007F3DC7">
        <w:rPr>
          <w:rStyle w:val="StyleBoldUnderline"/>
        </w:rPr>
        <w:t>In the end</w:t>
      </w:r>
      <w:r w:rsidRPr="007F3DC7">
        <w:rPr>
          <w:sz w:val="10"/>
        </w:rPr>
        <w:t xml:space="preserve">, the cost of sending HMS Echo to the waters off Australia will be met from Treasury contingency funds, says </w:t>
      </w:r>
      <w:proofErr w:type="spellStart"/>
      <w:r w:rsidRPr="007F3DC7">
        <w:rPr>
          <w:sz w:val="10"/>
        </w:rPr>
        <w:t>Mr</w:t>
      </w:r>
      <w:proofErr w:type="spellEnd"/>
      <w:r w:rsidRPr="007F3DC7">
        <w:rPr>
          <w:sz w:val="10"/>
        </w:rPr>
        <w:t xml:space="preserve"> Roberts. </w:t>
      </w:r>
      <w:r w:rsidRPr="007F3DC7">
        <w:rPr>
          <w:rStyle w:val="Emphasis"/>
        </w:rPr>
        <w:t>Governments will take the costs within their budget "and accept they have to do it".</w:t>
      </w:r>
      <w:r w:rsidR="007F3DC7">
        <w:rPr>
          <w:rStyle w:val="Emphasis"/>
        </w:rPr>
        <w:t xml:space="preserve"> </w:t>
      </w:r>
      <w:r w:rsidRPr="007F3DC7">
        <w:rPr>
          <w:sz w:val="10"/>
        </w:rPr>
        <w:t>The ship will stay there as long as it has a role to play, he says: "</w:t>
      </w:r>
      <w:r w:rsidRPr="007F3DC7">
        <w:rPr>
          <w:rStyle w:val="StyleBoldUnderline"/>
        </w:rPr>
        <w:t>Mariners have got a</w:t>
      </w:r>
      <w:r w:rsidRPr="007F3DC7">
        <w:rPr>
          <w:sz w:val="10"/>
        </w:rPr>
        <w:t xml:space="preserve"> </w:t>
      </w:r>
      <w:r w:rsidRPr="007F3DC7">
        <w:rPr>
          <w:rStyle w:val="StyleBoldUnderline"/>
        </w:rPr>
        <w:t xml:space="preserve">very strong sense of </w:t>
      </w:r>
      <w:r w:rsidRPr="007F3DC7">
        <w:rPr>
          <w:sz w:val="10"/>
        </w:rPr>
        <w:t xml:space="preserve">brotherhood: </w:t>
      </w:r>
      <w:r w:rsidRPr="007F3DC7">
        <w:rPr>
          <w:rStyle w:val="StyleBoldUnderline"/>
        </w:rPr>
        <w:t>saving life at sea is the right thing to do</w:t>
      </w:r>
      <w:r w:rsidRPr="007F3DC7">
        <w:rPr>
          <w:sz w:val="10"/>
        </w:rPr>
        <w:t>."</w:t>
      </w:r>
    </w:p>
    <w:p w:rsidR="002717B6" w:rsidRPr="002717B6" w:rsidRDefault="002717B6" w:rsidP="002717B6"/>
    <w:p w:rsidR="00120AB5" w:rsidRDefault="00120AB5" w:rsidP="00120AB5">
      <w:pPr>
        <w:pStyle w:val="Heading3"/>
      </w:pPr>
      <w:r>
        <w:lastRenderedPageBreak/>
        <w:t xml:space="preserve">Link </w:t>
      </w:r>
      <w:r w:rsidR="006B4F37">
        <w:t xml:space="preserve">Turn – </w:t>
      </w:r>
      <w:r>
        <w:t>National Endowment</w:t>
      </w:r>
      <w:r w:rsidR="006B4F37">
        <w:t xml:space="preserve"> </w:t>
      </w:r>
    </w:p>
    <w:p w:rsidR="00785881" w:rsidRPr="00785881" w:rsidRDefault="00785881" w:rsidP="00785881">
      <w:pPr>
        <w:pStyle w:val="Heading4"/>
      </w:pPr>
      <w:r>
        <w:t>NEO popular – bipartisan support</w:t>
      </w:r>
    </w:p>
    <w:p w:rsidR="006D389F" w:rsidRDefault="006D389F" w:rsidP="00120AB5">
      <w:proofErr w:type="spellStart"/>
      <w:r>
        <w:t>Kristan</w:t>
      </w:r>
      <w:proofErr w:type="spellEnd"/>
      <w:r>
        <w:t xml:space="preserve"> </w:t>
      </w:r>
      <w:proofErr w:type="spellStart"/>
      <w:r w:rsidRPr="00120AB5">
        <w:rPr>
          <w:rStyle w:val="StyleStyleBold12pt"/>
        </w:rPr>
        <w:t>Uhlenbrock</w:t>
      </w:r>
      <w:proofErr w:type="spellEnd"/>
      <w:r>
        <w:t xml:space="preserve">, </w:t>
      </w:r>
      <w:r w:rsidR="00120AB5">
        <w:t xml:space="preserve">Associate Director for Ocean Communications at American Progress. </w:t>
      </w:r>
      <w:r w:rsidR="00120AB5" w:rsidRPr="00120AB5">
        <w:rPr>
          <w:rStyle w:val="StyleStyleBold12pt"/>
        </w:rPr>
        <w:t>12-13</w:t>
      </w:r>
      <w:r w:rsidR="00120AB5">
        <w:t xml:space="preserve">-2013 </w:t>
      </w:r>
      <w:hyperlink r:id="rId130" w:history="1">
        <w:r w:rsidR="00120AB5" w:rsidRPr="002A7B81">
          <w:rPr>
            <w:rStyle w:val="Hyperlink"/>
          </w:rPr>
          <w:t>http://thinkprogress.org/climate/2013/12/05/3026311/congress-oceans-fund-sea-level-rise/</w:t>
        </w:r>
      </w:hyperlink>
      <w:r w:rsidR="00120AB5">
        <w:t xml:space="preserve"> DA: 6/4/14</w:t>
      </w:r>
    </w:p>
    <w:p w:rsidR="006D389F" w:rsidRDefault="006D389F" w:rsidP="006D389F"/>
    <w:p w:rsidR="006D389F" w:rsidRDefault="006D389F" w:rsidP="006D389F">
      <w:pPr>
        <w:rPr>
          <w:sz w:val="10"/>
        </w:rPr>
      </w:pPr>
      <w:r w:rsidRPr="00785881">
        <w:rPr>
          <w:sz w:val="10"/>
        </w:rPr>
        <w:t xml:space="preserve">Thursday, behind closed doors, House and Senate conferees are meeting to negotiate an important provision in the Water Resources Development Act (WRDA) — an investment mechanism for the oceans, coasts, and Great Lakes known as a National Endowment for the Oceans. </w:t>
      </w:r>
      <w:r w:rsidRPr="00785881">
        <w:rPr>
          <w:rStyle w:val="StyleBoldUnderline"/>
        </w:rPr>
        <w:t xml:space="preserve">One of the </w:t>
      </w:r>
      <w:r w:rsidRPr="00785881">
        <w:rPr>
          <w:rStyle w:val="Emphasis"/>
        </w:rPr>
        <w:t>few bipartisan bills</w:t>
      </w:r>
      <w:r w:rsidRPr="00785881">
        <w:rPr>
          <w:sz w:val="10"/>
        </w:rPr>
        <w:t xml:space="preserve"> </w:t>
      </w:r>
      <w:r w:rsidRPr="00785881">
        <w:rPr>
          <w:rStyle w:val="StyleBoldUnderline"/>
        </w:rPr>
        <w:t>this Congress</w:t>
      </w:r>
      <w:r w:rsidRPr="00785881">
        <w:rPr>
          <w:sz w:val="10"/>
        </w:rPr>
        <w:t>, WRDA is one that is expected to pass before the end of the year.</w:t>
      </w:r>
      <w:r w:rsidR="00785881" w:rsidRPr="00785881">
        <w:rPr>
          <w:sz w:val="10"/>
        </w:rPr>
        <w:t xml:space="preserve"> </w:t>
      </w:r>
      <w:r w:rsidRPr="00785881">
        <w:rPr>
          <w:sz w:val="10"/>
        </w:rPr>
        <w:t>Proponents of the measure say creating an endowment for the oceans will provide critical resources and capacity to conserve and restore coastal wetlands. “For all the coastal states, this is really big,” emphasized Sen. Sheldon Whitehouse (D-RI).</w:t>
      </w:r>
      <w:r w:rsidR="00785881" w:rsidRPr="00785881">
        <w:rPr>
          <w:sz w:val="10"/>
        </w:rPr>
        <w:t xml:space="preserve"> </w:t>
      </w:r>
      <w:r w:rsidRPr="00785881">
        <w:rPr>
          <w:sz w:val="10"/>
        </w:rPr>
        <w:t xml:space="preserve">“We need to relocate critical infrastructure, like water treatment plants and bridges, which are now at risk of being washed away. The National Endowment for the Oceans, Coasts, and Great Lakes can help coastal states and communities protect more of this infrastructure, protect more </w:t>
      </w:r>
      <w:proofErr w:type="gramStart"/>
      <w:r w:rsidRPr="00785881">
        <w:rPr>
          <w:sz w:val="10"/>
        </w:rPr>
        <w:t>habitat</w:t>
      </w:r>
      <w:proofErr w:type="gramEnd"/>
      <w:r w:rsidRPr="00785881">
        <w:rPr>
          <w:sz w:val="10"/>
        </w:rPr>
        <w:t xml:space="preserve"> that sustains our fisheries, conduct more research, and clean more waters and beaches. The need is great and we must respond.”</w:t>
      </w:r>
      <w:r w:rsidR="00785881" w:rsidRPr="00785881">
        <w:rPr>
          <w:sz w:val="10"/>
        </w:rPr>
        <w:t xml:space="preserve"> </w:t>
      </w:r>
      <w:r w:rsidRPr="00785881">
        <w:rPr>
          <w:sz w:val="10"/>
        </w:rPr>
        <w:t>In addition, the measure would help cities and local governments prepare for the increasing vulnerability of coastal infrastructure such as roads, sewage treatment plants, and energy facilities to the effects of climate change. Written throughout the provision are ways to do this, including “planning for and managing coastal development to enhance ecosystem integrity or minimize impacts from sea level change and coastal erosion” and “protection and relocation of critical coastal public infrastructure affected by erosion or sea level change.”</w:t>
      </w:r>
      <w:r w:rsidR="00785881" w:rsidRPr="00785881">
        <w:rPr>
          <w:sz w:val="10"/>
        </w:rPr>
        <w:t xml:space="preserve"> </w:t>
      </w:r>
      <w:r w:rsidRPr="00785881">
        <w:rPr>
          <w:sz w:val="10"/>
        </w:rPr>
        <w:t>When seven football fields of coastal wetlands disappear every hour, calculated between 2004 and 2009 by a recent report from NOAA, it’s a serious problem. The report identifies human activity, mostly urban and rural development, as one of the main causes. Loss of these wetlands is further putting pressure on coastal communities already threatened by rising seas.</w:t>
      </w:r>
      <w:r w:rsidR="00785881" w:rsidRPr="00785881">
        <w:rPr>
          <w:sz w:val="10"/>
        </w:rPr>
        <w:t xml:space="preserve"> </w:t>
      </w:r>
      <w:r w:rsidRPr="00785881">
        <w:rPr>
          <w:sz w:val="10"/>
        </w:rPr>
        <w:t xml:space="preserve">Sea </w:t>
      </w:r>
      <w:proofErr w:type="gramStart"/>
      <w:r w:rsidRPr="00785881">
        <w:rPr>
          <w:sz w:val="10"/>
        </w:rPr>
        <w:t>level will</w:t>
      </w:r>
      <w:proofErr w:type="gramEnd"/>
      <w:r w:rsidRPr="00785881">
        <w:rPr>
          <w:sz w:val="10"/>
        </w:rPr>
        <w:t xml:space="preserve"> most likely rise between 1.5 and 3 feet by the end of this century, which is greater than the conservative projections from the U.N.’s Intergovernmental Panel on Climate Change, as recently concluded in a survey of ninety experts. Not only is that going to displace people along the coast, but the billions of dollars that have been invested in infrastructure will be in jeopardy.</w:t>
      </w:r>
      <w:r w:rsidR="00785881" w:rsidRPr="00785881">
        <w:rPr>
          <w:sz w:val="10"/>
        </w:rPr>
        <w:t xml:space="preserve"> </w:t>
      </w:r>
      <w:r w:rsidRPr="00785881">
        <w:rPr>
          <w:sz w:val="10"/>
        </w:rPr>
        <w:t>In the last 80 years, Louisiana alone has lost an area of coastal land the size of Delaware, much of which had comprised barrier islands that served a critical role defending against hurricanes and storm surge. The same thing is happening in South Carolina where 1,200 acres have been lost in the last 25 years. And on the shorelines of Alaska, indigenous villages are retreating as they see their houses and schools sink into the ground and the sea sneaks closer with erosion rates reaching up to 100 feet a year.</w:t>
      </w:r>
      <w:r w:rsidR="00785881" w:rsidRPr="00785881">
        <w:rPr>
          <w:sz w:val="10"/>
        </w:rPr>
        <w:t xml:space="preserve"> </w:t>
      </w:r>
      <w:r w:rsidRPr="00785881">
        <w:rPr>
          <w:sz w:val="10"/>
        </w:rPr>
        <w:t>“Climate doesn’t change in a nice, linear way,” says James White from the University of Colorado Boulder on the release of a National Research Council report on Tuesday. “There are thresholds and tipping points in the system. If we cross one of those, handling or adapting to that is going to be a challenge. When it comes to adaptations, speed kills.</w:t>
      </w:r>
      <w:r w:rsidR="00785881" w:rsidRPr="00785881">
        <w:rPr>
          <w:sz w:val="10"/>
        </w:rPr>
        <w:t xml:space="preserve"> </w:t>
      </w:r>
      <w:r w:rsidRPr="00785881">
        <w:rPr>
          <w:sz w:val="10"/>
        </w:rPr>
        <w:t>Grappling with protection of coastal communities and what is needed for adaptation is not easy. In four densely-populated southeast Florida counties — Palm Beach, Miami-Dade, Broward, and Monroe — $4 billion in taxable real estate and over five million people are at risk from only one foot of sea level rise, which is projected before the end of the century.</w:t>
      </w:r>
      <w:r w:rsidR="00785881" w:rsidRPr="00785881">
        <w:rPr>
          <w:sz w:val="10"/>
        </w:rPr>
        <w:t xml:space="preserve"> </w:t>
      </w:r>
      <w:r w:rsidRPr="00785881">
        <w:rPr>
          <w:rStyle w:val="StyleBoldUnderline"/>
        </w:rPr>
        <w:t>Lawmakers are pushing for a funding mechanism,</w:t>
      </w:r>
      <w:r w:rsidRPr="00785881">
        <w:rPr>
          <w:sz w:val="10"/>
        </w:rPr>
        <w:t xml:space="preserve"> </w:t>
      </w:r>
      <w:r w:rsidRPr="00785881">
        <w:rPr>
          <w:rStyle w:val="StyleBoldUnderline"/>
        </w:rPr>
        <w:t>such as a National Endowment for the Oceans</w:t>
      </w:r>
      <w:r w:rsidRPr="00785881">
        <w:rPr>
          <w:sz w:val="10"/>
        </w:rPr>
        <w:t xml:space="preserve">, </w:t>
      </w:r>
      <w:r w:rsidRPr="00785881">
        <w:rPr>
          <w:rStyle w:val="StyleBoldUnderline"/>
        </w:rPr>
        <w:t>as a way to support communities</w:t>
      </w:r>
      <w:r w:rsidRPr="00785881">
        <w:rPr>
          <w:sz w:val="10"/>
        </w:rPr>
        <w:t xml:space="preserve"> faced with these challenges.</w:t>
      </w:r>
      <w:r w:rsidR="00785881" w:rsidRPr="00785881">
        <w:rPr>
          <w:sz w:val="10"/>
        </w:rPr>
        <w:t xml:space="preserve"> </w:t>
      </w:r>
      <w:r w:rsidRPr="00785881">
        <w:rPr>
          <w:rStyle w:val="StyleBoldUnderline"/>
        </w:rPr>
        <w:t>The</w:t>
      </w:r>
      <w:r w:rsidRPr="00785881">
        <w:rPr>
          <w:sz w:val="10"/>
        </w:rPr>
        <w:t xml:space="preserve"> idea of a </w:t>
      </w:r>
      <w:r w:rsidRPr="00785881">
        <w:rPr>
          <w:rStyle w:val="StyleBoldUnderline"/>
        </w:rPr>
        <w:t>N</w:t>
      </w:r>
      <w:r w:rsidRPr="00785881">
        <w:rPr>
          <w:sz w:val="10"/>
        </w:rPr>
        <w:t xml:space="preserve">ational </w:t>
      </w:r>
      <w:r w:rsidRPr="00785881">
        <w:rPr>
          <w:rStyle w:val="StyleBoldUnderline"/>
        </w:rPr>
        <w:t>E</w:t>
      </w:r>
      <w:r w:rsidRPr="00785881">
        <w:rPr>
          <w:sz w:val="10"/>
        </w:rPr>
        <w:t xml:space="preserve">ndowment for the </w:t>
      </w:r>
      <w:r w:rsidRPr="00785881">
        <w:rPr>
          <w:rStyle w:val="StyleBoldUnderline"/>
        </w:rPr>
        <w:t>O</w:t>
      </w:r>
      <w:r w:rsidRPr="00785881">
        <w:rPr>
          <w:sz w:val="10"/>
        </w:rPr>
        <w:t xml:space="preserve">ceans </w:t>
      </w:r>
      <w:r w:rsidRPr="00785881">
        <w:rPr>
          <w:rStyle w:val="StyleBoldUnderline"/>
        </w:rPr>
        <w:t>stems from a recommendation made by</w:t>
      </w:r>
      <w:r w:rsidRPr="00785881">
        <w:rPr>
          <w:sz w:val="10"/>
        </w:rPr>
        <w:t xml:space="preserve"> the U.S. Commission on Ocean Policy, comprised of </w:t>
      </w:r>
      <w:r w:rsidRPr="00785881">
        <w:rPr>
          <w:rStyle w:val="StyleBoldUnderline"/>
        </w:rPr>
        <w:t>members appointed by</w:t>
      </w:r>
      <w:r w:rsidRPr="00785881">
        <w:rPr>
          <w:sz w:val="10"/>
        </w:rPr>
        <w:t xml:space="preserve"> President George W. </w:t>
      </w:r>
      <w:r w:rsidRPr="00785881">
        <w:rPr>
          <w:rStyle w:val="StyleBoldUnderline"/>
        </w:rPr>
        <w:t>Bush</w:t>
      </w:r>
      <w:r w:rsidRPr="00785881">
        <w:rPr>
          <w:sz w:val="10"/>
        </w:rPr>
        <w:t>. “</w:t>
      </w:r>
      <w:r w:rsidRPr="00785881">
        <w:rPr>
          <w:rStyle w:val="StyleBoldUnderline"/>
        </w:rPr>
        <w:t>When</w:t>
      </w:r>
      <w:r w:rsidRPr="00785881">
        <w:rPr>
          <w:sz w:val="10"/>
        </w:rPr>
        <w:t xml:space="preserve"> </w:t>
      </w:r>
      <w:r w:rsidRPr="00785881">
        <w:rPr>
          <w:rStyle w:val="StyleBoldUnderline"/>
        </w:rPr>
        <w:t>the commission</w:t>
      </w:r>
      <w:r w:rsidRPr="00785881">
        <w:rPr>
          <w:sz w:val="10"/>
        </w:rPr>
        <w:t xml:space="preserve"> first </w:t>
      </w:r>
      <w:r w:rsidRPr="00785881">
        <w:rPr>
          <w:rStyle w:val="StyleBoldUnderline"/>
        </w:rPr>
        <w:t>floated the idea of an ocean trust fund</w:t>
      </w:r>
      <w:r w:rsidRPr="00785881">
        <w:rPr>
          <w:sz w:val="10"/>
        </w:rPr>
        <w:t xml:space="preserve"> in a draft report and asked governors for comment, </w:t>
      </w:r>
      <w:r w:rsidRPr="00785881">
        <w:rPr>
          <w:rStyle w:val="Emphasis"/>
        </w:rPr>
        <w:t>support was overwhelming and bipartisan</w:t>
      </w:r>
      <w:r w:rsidRPr="00785881">
        <w:rPr>
          <w:sz w:val="10"/>
        </w:rPr>
        <w:t>,” wrote Tom Allen, former Representative from Maine.</w:t>
      </w:r>
    </w:p>
    <w:p w:rsidR="0033515F" w:rsidRDefault="0033515F" w:rsidP="0033515F">
      <w:pPr>
        <w:pStyle w:val="Heading3"/>
      </w:pPr>
      <w:r>
        <w:lastRenderedPageBreak/>
        <w:t>Link</w:t>
      </w:r>
      <w:r w:rsidR="006B4F37">
        <w:t xml:space="preserve"> Turn</w:t>
      </w:r>
      <w:r>
        <w:t xml:space="preserve"> – Offshore Wind</w:t>
      </w:r>
      <w:r w:rsidR="006B4F37">
        <w:t xml:space="preserve"> </w:t>
      </w:r>
    </w:p>
    <w:p w:rsidR="0033515F" w:rsidRDefault="006B4F37" w:rsidP="0033515F">
      <w:pPr>
        <w:pStyle w:val="Heading4"/>
      </w:pPr>
      <w:r>
        <w:t>Offshore wind</w:t>
      </w:r>
      <w:r w:rsidR="0033515F">
        <w:t xml:space="preserve"> is popular</w:t>
      </w:r>
      <w:r w:rsidR="00017652">
        <w:t xml:space="preserve"> – no political opposition</w:t>
      </w:r>
    </w:p>
    <w:p w:rsidR="0033515F" w:rsidRDefault="0033515F" w:rsidP="0033515F">
      <w:r>
        <w:t xml:space="preserve">Michael </w:t>
      </w:r>
      <w:proofErr w:type="spellStart"/>
      <w:r w:rsidRPr="0033515F">
        <w:rPr>
          <w:rStyle w:val="StyleStyleBold12pt"/>
        </w:rPr>
        <w:t>Conathan</w:t>
      </w:r>
      <w:proofErr w:type="spellEnd"/>
      <w:r>
        <w:t>, Center for American Progress Director of Ocean Policy, 1-31-</w:t>
      </w:r>
      <w:r w:rsidRPr="0033515F">
        <w:rPr>
          <w:rStyle w:val="StyleStyleBold12pt"/>
        </w:rPr>
        <w:t>2013</w:t>
      </w:r>
      <w:r>
        <w:t xml:space="preserve">, “Filling the Sails of Offshore Wind Energy”, Climate Progress, </w:t>
      </w:r>
      <w:hyperlink r:id="rId131" w:history="1">
        <w:r w:rsidRPr="002A7B81">
          <w:rPr>
            <w:rStyle w:val="Hyperlink"/>
          </w:rPr>
          <w:t>http://thinkprogress.org/climate/2013/01/31/1521031/filling-the-sails-of-offshore-wind-energy/?mobile=nc</w:t>
        </w:r>
      </w:hyperlink>
      <w:r>
        <w:t xml:space="preserve"> DA: 6/5/14</w:t>
      </w:r>
    </w:p>
    <w:p w:rsidR="0033515F" w:rsidRDefault="0033515F" w:rsidP="0033515F"/>
    <w:p w:rsidR="0033515F" w:rsidRPr="006B4F37" w:rsidRDefault="0033515F" w:rsidP="0033515F">
      <w:pPr>
        <w:rPr>
          <w:sz w:val="14"/>
        </w:rPr>
      </w:pPr>
      <w:r w:rsidRPr="006B4F37">
        <w:rPr>
          <w:rStyle w:val="StyleBoldUnderline"/>
        </w:rPr>
        <w:t xml:space="preserve">The U.S. offshore wind industry </w:t>
      </w:r>
      <w:r w:rsidRPr="006B4F37">
        <w:rPr>
          <w:sz w:val="14"/>
        </w:rPr>
        <w:t>is</w:t>
      </w:r>
      <w:r w:rsidRPr="006B4F37">
        <w:rPr>
          <w:rStyle w:val="StyleBoldUnderline"/>
        </w:rPr>
        <w:t xml:space="preserve"> </w:t>
      </w:r>
      <w:r w:rsidRPr="006B4F37">
        <w:rPr>
          <w:sz w:val="14"/>
        </w:rPr>
        <w:t xml:space="preserve">beginning to </w:t>
      </w:r>
      <w:r w:rsidRPr="006B4F37">
        <w:rPr>
          <w:rStyle w:val="StyleBoldUnderline"/>
        </w:rPr>
        <w:t>emerge from the political doldrums</w:t>
      </w:r>
      <w:r w:rsidRPr="006B4F37">
        <w:rPr>
          <w:sz w:val="14"/>
        </w:rPr>
        <w:t xml:space="preserve"> </w:t>
      </w:r>
      <w:r w:rsidRPr="006B4F37">
        <w:rPr>
          <w:rStyle w:val="StyleBoldUnderline"/>
        </w:rPr>
        <w:t>that clouded its early days</w:t>
      </w:r>
      <w:r w:rsidRPr="006B4F37">
        <w:rPr>
          <w:sz w:val="14"/>
        </w:rPr>
        <w:t xml:space="preserve">, </w:t>
      </w:r>
      <w:r w:rsidRPr="006B4F37">
        <w:rPr>
          <w:rStyle w:val="StyleBoldUnderline"/>
        </w:rPr>
        <w:t>and</w:t>
      </w:r>
      <w:r w:rsidRPr="006B4F37">
        <w:rPr>
          <w:sz w:val="14"/>
        </w:rPr>
        <w:t xml:space="preserve"> </w:t>
      </w:r>
      <w:r w:rsidRPr="006B4F37">
        <w:rPr>
          <w:rStyle w:val="Emphasis"/>
        </w:rPr>
        <w:t>it is finding champions in Congress</w:t>
      </w:r>
      <w:r w:rsidRPr="006B4F37">
        <w:rPr>
          <w:sz w:val="14"/>
        </w:rPr>
        <w:t>, as well as in the Obama administration.</w:t>
      </w:r>
      <w:r w:rsidR="006B4F37" w:rsidRPr="006B4F37">
        <w:rPr>
          <w:sz w:val="14"/>
        </w:rPr>
        <w:t xml:space="preserve"> </w:t>
      </w:r>
      <w:r w:rsidRPr="006B4F37">
        <w:rPr>
          <w:sz w:val="14"/>
        </w:rPr>
        <w:t xml:space="preserve">Sen. Tom Carper (D-DE) led legislation to ensure that offshore wind is covered by key tax provisions that had previously only applied to onshore wind. Sen. Susan Collins (R-ME) championed funding for offshore wind development, including a </w:t>
      </w:r>
      <w:proofErr w:type="spellStart"/>
      <w:r w:rsidRPr="006B4F37">
        <w:rPr>
          <w:sz w:val="14"/>
        </w:rPr>
        <w:t>deepwater</w:t>
      </w:r>
      <w:proofErr w:type="spellEnd"/>
      <w:r w:rsidRPr="006B4F37">
        <w:rPr>
          <w:sz w:val="14"/>
        </w:rPr>
        <w:t xml:space="preserve"> pilot project in her home state of Maine.</w:t>
      </w:r>
      <w:r w:rsidR="006B4F37" w:rsidRPr="006B4F37">
        <w:rPr>
          <w:sz w:val="14"/>
        </w:rPr>
        <w:t xml:space="preserve"> </w:t>
      </w:r>
      <w:r w:rsidRPr="006B4F37">
        <w:rPr>
          <w:rStyle w:val="StyleBoldUnderline"/>
        </w:rPr>
        <w:t>Governors</w:t>
      </w:r>
      <w:r w:rsidRPr="006B4F37">
        <w:rPr>
          <w:sz w:val="14"/>
        </w:rPr>
        <w:t xml:space="preserve"> such as Martin O’Malley (D-MD) and </w:t>
      </w:r>
      <w:proofErr w:type="spellStart"/>
      <w:r w:rsidRPr="006B4F37">
        <w:rPr>
          <w:sz w:val="14"/>
        </w:rPr>
        <w:t>Deval</w:t>
      </w:r>
      <w:proofErr w:type="spellEnd"/>
      <w:r w:rsidRPr="006B4F37">
        <w:rPr>
          <w:sz w:val="14"/>
        </w:rPr>
        <w:t xml:space="preserve"> Patrick (D-MA) </w:t>
      </w:r>
      <w:r w:rsidRPr="006B4F37">
        <w:rPr>
          <w:rStyle w:val="StyleBoldUnderline"/>
        </w:rPr>
        <w:t>have prioritized offshore wind development as well. They view it as a political victory</w:t>
      </w:r>
      <w:r w:rsidRPr="006B4F37">
        <w:rPr>
          <w:sz w:val="14"/>
        </w:rPr>
        <w:t xml:space="preserve"> on multiple fronts—</w:t>
      </w:r>
      <w:r w:rsidRPr="006B4F37">
        <w:rPr>
          <w:rStyle w:val="StyleBoldUnderline"/>
        </w:rPr>
        <w:t>creating</w:t>
      </w:r>
      <w:r w:rsidRPr="006B4F37">
        <w:rPr>
          <w:sz w:val="14"/>
        </w:rPr>
        <w:t xml:space="preserve"> sorely needed </w:t>
      </w:r>
      <w:r w:rsidRPr="006B4F37">
        <w:rPr>
          <w:rStyle w:val="StyleBoldUnderline"/>
        </w:rPr>
        <w:t>jobs</w:t>
      </w:r>
      <w:r w:rsidRPr="006B4F37">
        <w:rPr>
          <w:sz w:val="14"/>
        </w:rPr>
        <w:t xml:space="preserve"> in construction, operation, and maintenance, and contributing to a diverse energy portfolio while moving us closer to renewable energy targets and away from polluting fossil fuels.</w:t>
      </w:r>
      <w:r w:rsidR="006B4F37" w:rsidRPr="006B4F37">
        <w:rPr>
          <w:sz w:val="14"/>
        </w:rPr>
        <w:t xml:space="preserve"> </w:t>
      </w:r>
      <w:r w:rsidRPr="006B4F37">
        <w:rPr>
          <w:sz w:val="14"/>
        </w:rPr>
        <w:t>As</w:t>
      </w:r>
      <w:r w:rsidRPr="006B4F37">
        <w:rPr>
          <w:rStyle w:val="Emphasis"/>
        </w:rPr>
        <w:t xml:space="preserve"> political opposition falls away</w:t>
      </w:r>
      <w:r w:rsidRPr="006B4F37">
        <w:rPr>
          <w:sz w:val="14"/>
        </w:rPr>
        <w:t xml:space="preserve"> from offshore wind projects, opponents are turning more toward economic arguments against further development of this technology, suggesting it will increase electricity rates and ultimately cost jobs.</w:t>
      </w:r>
    </w:p>
    <w:p w:rsidR="0033515F" w:rsidRDefault="0079393F" w:rsidP="0079393F">
      <w:pPr>
        <w:pStyle w:val="Heading2"/>
      </w:pPr>
      <w:r>
        <w:lastRenderedPageBreak/>
        <w:t>Link Defense</w:t>
      </w:r>
    </w:p>
    <w:p w:rsidR="0079393F" w:rsidRDefault="0079393F" w:rsidP="0079393F">
      <w:pPr>
        <w:pStyle w:val="Heading3"/>
      </w:pPr>
      <w:r>
        <w:lastRenderedPageBreak/>
        <w:t>No Link – MH 370</w:t>
      </w:r>
    </w:p>
    <w:p w:rsidR="0079393F" w:rsidRPr="0079393F" w:rsidRDefault="0079393F" w:rsidP="0079393F">
      <w:pPr>
        <w:pStyle w:val="Heading4"/>
      </w:pPr>
      <w:r>
        <w:t>No link – MH370 search isn’t politically hot anymore</w:t>
      </w:r>
    </w:p>
    <w:p w:rsidR="0079393F" w:rsidRDefault="0079393F" w:rsidP="0079393F">
      <w:r w:rsidRPr="0079393F">
        <w:rPr>
          <w:rStyle w:val="StyleStyleBold12pt"/>
        </w:rPr>
        <w:t>The Guardian, 5-11</w:t>
      </w:r>
      <w:r>
        <w:t xml:space="preserve">-2014 “Flight MH370: out of the headlines, but the search goes on” </w:t>
      </w:r>
      <w:hyperlink r:id="rId132" w:history="1">
        <w:r w:rsidRPr="002A7B81">
          <w:rPr>
            <w:rStyle w:val="Hyperlink"/>
          </w:rPr>
          <w:t>http://www.theguardian.com/world/shortcuts/2014/may/11/flight-mh370-headlines-search-malaysian-airlines</w:t>
        </w:r>
      </w:hyperlink>
      <w:r>
        <w:t xml:space="preserve"> DA: 6/12/14</w:t>
      </w:r>
    </w:p>
    <w:p w:rsidR="0079393F" w:rsidRPr="0079393F" w:rsidRDefault="0079393F" w:rsidP="0079393F"/>
    <w:p w:rsidR="0079393F" w:rsidRPr="0079393F" w:rsidRDefault="0079393F" w:rsidP="0079393F">
      <w:pPr>
        <w:rPr>
          <w:sz w:val="12"/>
        </w:rPr>
      </w:pPr>
      <w:r w:rsidRPr="0079393F">
        <w:rPr>
          <w:rStyle w:val="StyleBoldUnderline"/>
        </w:rPr>
        <w:t>Two months since the disappearance of</w:t>
      </w:r>
      <w:r w:rsidRPr="0079393F">
        <w:rPr>
          <w:sz w:val="12"/>
        </w:rPr>
        <w:t xml:space="preserve"> Malaysia Airlines flight </w:t>
      </w:r>
      <w:r w:rsidRPr="0079393F">
        <w:rPr>
          <w:rStyle w:val="StyleBoldUnderline"/>
        </w:rPr>
        <w:t>MH370</w:t>
      </w:r>
      <w:r w:rsidRPr="0079393F">
        <w:rPr>
          <w:sz w:val="12"/>
        </w:rPr>
        <w:t xml:space="preserve">, </w:t>
      </w:r>
      <w:r w:rsidRPr="0079393F">
        <w:rPr>
          <w:rStyle w:val="StyleBoldUnderline"/>
        </w:rPr>
        <w:t>the story that gripped the globe</w:t>
      </w:r>
      <w:r w:rsidRPr="0079393F">
        <w:rPr>
          <w:sz w:val="12"/>
        </w:rPr>
        <w:t xml:space="preserve"> </w:t>
      </w:r>
      <w:r w:rsidRPr="0079393F">
        <w:rPr>
          <w:rStyle w:val="StyleBoldUnderline"/>
        </w:rPr>
        <w:t>has</w:t>
      </w:r>
      <w:r w:rsidRPr="0079393F">
        <w:rPr>
          <w:sz w:val="12"/>
        </w:rPr>
        <w:t xml:space="preserve"> </w:t>
      </w:r>
      <w:r w:rsidRPr="0079393F">
        <w:rPr>
          <w:rStyle w:val="Emphasis"/>
        </w:rPr>
        <w:t>slipped from the headlines</w:t>
      </w:r>
      <w:r w:rsidRPr="0079393F">
        <w:rPr>
          <w:sz w:val="12"/>
        </w:rPr>
        <w:t xml:space="preserve">. The first funeral services have been held for some of the missing 239 passengers and crew; the first oblique jokes cracked by President Obama at a White House press dinner. </w:t>
      </w:r>
      <w:r w:rsidRPr="0079393F">
        <w:rPr>
          <w:rStyle w:val="StyleBoldUnderline"/>
        </w:rPr>
        <w:t>The relatives</w:t>
      </w:r>
      <w:r w:rsidRPr="0079393F">
        <w:rPr>
          <w:sz w:val="12"/>
        </w:rPr>
        <w:t xml:space="preserve"> of the presumed victims, mainly Chinese, </w:t>
      </w:r>
      <w:r w:rsidRPr="0079393F">
        <w:rPr>
          <w:rStyle w:val="StyleBoldUnderline"/>
        </w:rPr>
        <w:t>have dispersed</w:t>
      </w:r>
      <w:r w:rsidRPr="0079393F">
        <w:rPr>
          <w:sz w:val="12"/>
        </w:rPr>
        <w:t xml:space="preserve"> after Malaysia closed its assistance </w:t>
      </w:r>
      <w:proofErr w:type="spellStart"/>
      <w:r w:rsidRPr="0079393F">
        <w:rPr>
          <w:sz w:val="12"/>
        </w:rPr>
        <w:t>centres</w:t>
      </w:r>
      <w:proofErr w:type="spellEnd"/>
      <w:r w:rsidRPr="0079393F">
        <w:rPr>
          <w:sz w:val="12"/>
        </w:rPr>
        <w:t xml:space="preserve">. While families continue to demand answers and action, </w:t>
      </w:r>
      <w:r w:rsidRPr="0079393F">
        <w:rPr>
          <w:rStyle w:val="Emphasis"/>
        </w:rPr>
        <w:t xml:space="preserve">there is a sense that the world has moved on. </w:t>
      </w:r>
      <w:r w:rsidRPr="0079393F">
        <w:rPr>
          <w:rStyle w:val="StyleBoldUnderline"/>
        </w:rPr>
        <w:t>Publicly</w:t>
      </w:r>
      <w:r w:rsidRPr="0079393F">
        <w:rPr>
          <w:sz w:val="12"/>
        </w:rPr>
        <w:t xml:space="preserve">, </w:t>
      </w:r>
      <w:r w:rsidRPr="0079393F">
        <w:rPr>
          <w:rStyle w:val="StyleBoldUnderline"/>
        </w:rPr>
        <w:t>governments</w:t>
      </w:r>
      <w:r w:rsidRPr="0079393F">
        <w:rPr>
          <w:sz w:val="12"/>
        </w:rPr>
        <w:t xml:space="preserve"> </w:t>
      </w:r>
      <w:r w:rsidRPr="0079393F">
        <w:rPr>
          <w:rStyle w:val="StyleBoldUnderline"/>
        </w:rPr>
        <w:t>vow to never stop searching, but the daily updates have ceased,</w:t>
      </w:r>
      <w:r w:rsidRPr="0079393F">
        <w:rPr>
          <w:sz w:val="12"/>
        </w:rPr>
        <w:t xml:space="preserve"> and the Malaysian transport minister is back to using his Twitter account to post selfies in his new glasses. The command </w:t>
      </w:r>
      <w:proofErr w:type="spellStart"/>
      <w:r w:rsidRPr="0079393F">
        <w:rPr>
          <w:sz w:val="12"/>
        </w:rPr>
        <w:t>centre</w:t>
      </w:r>
      <w:proofErr w:type="spellEnd"/>
      <w:r w:rsidRPr="0079393F">
        <w:rPr>
          <w:sz w:val="12"/>
        </w:rPr>
        <w:t xml:space="preserve"> for the hunt has moved from Perth in </w:t>
      </w:r>
      <w:proofErr w:type="gramStart"/>
      <w:r w:rsidRPr="0079393F">
        <w:rPr>
          <w:sz w:val="12"/>
        </w:rPr>
        <w:t>western</w:t>
      </w:r>
      <w:proofErr w:type="gramEnd"/>
      <w:r w:rsidRPr="0079393F">
        <w:rPr>
          <w:sz w:val="12"/>
        </w:rPr>
        <w:t xml:space="preserve"> Australia to Canberra – further from the scene of the action and a tacit suggestion that hopes of an imminent breakthrough have faded. The best chance of swiftly locating any wreckage ended after around 30 days, the limit of battery life for locator beacons for the black box, or flight recorders – but while some man-made signals were detected, a month of hunting the predicted crash zone with the underwater robot Bluefin-21 found nothing. While the search team points out that at least 400 square </w:t>
      </w:r>
      <w:proofErr w:type="spellStart"/>
      <w:r w:rsidRPr="0079393F">
        <w:rPr>
          <w:sz w:val="12"/>
        </w:rPr>
        <w:t>kilometres</w:t>
      </w:r>
      <w:proofErr w:type="spellEnd"/>
      <w:r w:rsidRPr="0079393F">
        <w:rPr>
          <w:sz w:val="12"/>
        </w:rPr>
        <w:t xml:space="preserve"> of seabed have now been trawled and eliminated, continuing the hunt over the entire 56,000sq km area could take years – and the US navy has only officially leased the Bluefin for one more month. Families are urging a full, transparent public review of all the data, with some querying whether the pattern of the electronic "handshakes" between the missing Boeing 777 and the Inmarsat satellite – the only faint trace of the plane after it disappeared from radar screens – definitely points to a </w:t>
      </w:r>
      <w:proofErr w:type="spellStart"/>
      <w:r w:rsidRPr="0079393F">
        <w:rPr>
          <w:sz w:val="12"/>
        </w:rPr>
        <w:t>crashlanding</w:t>
      </w:r>
      <w:proofErr w:type="spellEnd"/>
      <w:r w:rsidRPr="0079393F">
        <w:rPr>
          <w:sz w:val="12"/>
        </w:rPr>
        <w:t xml:space="preserve"> in the southern Indian Ocean. At least now, says Professor Ian Wright, director of science and technology at the National Oceanography Centre, "</w:t>
      </w:r>
      <w:r w:rsidRPr="0079393F">
        <w:rPr>
          <w:rStyle w:val="StyleBoldUnderline"/>
        </w:rPr>
        <w:t>there's no longer a technical time pressure</w:t>
      </w:r>
      <w:r w:rsidRPr="0079393F">
        <w:rPr>
          <w:sz w:val="12"/>
        </w:rPr>
        <w:t>. But the acoustic pings [from the black box] are obviously more difficult to triangulate than they have thought. You could be spending a lot of time mapping in the wrong place. A better thing would be to consolidate all the data, get experts in the room and have a more considered approach for taking the search forward."</w:t>
      </w:r>
    </w:p>
    <w:p w:rsidR="0079393F" w:rsidRPr="0079393F" w:rsidRDefault="0079393F" w:rsidP="0079393F"/>
    <w:sectPr w:rsidR="0079393F" w:rsidRPr="007939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672F" w:rsidRDefault="00C5672F" w:rsidP="005F5576">
      <w:r>
        <w:separator/>
      </w:r>
    </w:p>
  </w:endnote>
  <w:endnote w:type="continuationSeparator" w:id="0">
    <w:p w:rsidR="00C5672F" w:rsidRDefault="00C5672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Baskerville">
    <w:altName w:val="Perpetua"/>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672F" w:rsidRDefault="00C5672F" w:rsidP="005F5576">
      <w:r>
        <w:separator/>
      </w:r>
    </w:p>
  </w:footnote>
  <w:footnote w:type="continuationSeparator" w:id="0">
    <w:p w:rsidR="00C5672F" w:rsidRDefault="00C5672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06245E"/>
    <w:multiLevelType w:val="hybridMultilevel"/>
    <w:tmpl w:val="44B8A34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78383BC4"/>
    <w:multiLevelType w:val="hybridMultilevel"/>
    <w:tmpl w:val="CEAA0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7C6"/>
    <w:rsid w:val="000022F2"/>
    <w:rsid w:val="0000459F"/>
    <w:rsid w:val="00004EB4"/>
    <w:rsid w:val="00010197"/>
    <w:rsid w:val="000160B5"/>
    <w:rsid w:val="00017652"/>
    <w:rsid w:val="00020FCB"/>
    <w:rsid w:val="0002196C"/>
    <w:rsid w:val="00021F29"/>
    <w:rsid w:val="00027EED"/>
    <w:rsid w:val="0003041D"/>
    <w:rsid w:val="00033028"/>
    <w:rsid w:val="000360A7"/>
    <w:rsid w:val="0004503E"/>
    <w:rsid w:val="00052A1D"/>
    <w:rsid w:val="00055E12"/>
    <w:rsid w:val="0006063C"/>
    <w:rsid w:val="00064A59"/>
    <w:rsid w:val="0007162E"/>
    <w:rsid w:val="00073B9A"/>
    <w:rsid w:val="000853F9"/>
    <w:rsid w:val="00090287"/>
    <w:rsid w:val="00090BA2"/>
    <w:rsid w:val="00093CD3"/>
    <w:rsid w:val="000978A3"/>
    <w:rsid w:val="00097D7E"/>
    <w:rsid w:val="000A1D39"/>
    <w:rsid w:val="000A4FA5"/>
    <w:rsid w:val="000B2241"/>
    <w:rsid w:val="000B61C8"/>
    <w:rsid w:val="000C4087"/>
    <w:rsid w:val="000C767D"/>
    <w:rsid w:val="000D0B76"/>
    <w:rsid w:val="000D2AE5"/>
    <w:rsid w:val="000D3A26"/>
    <w:rsid w:val="000D3D8D"/>
    <w:rsid w:val="000E41A3"/>
    <w:rsid w:val="000F37E7"/>
    <w:rsid w:val="00113C68"/>
    <w:rsid w:val="00114663"/>
    <w:rsid w:val="0012057B"/>
    <w:rsid w:val="00120AB5"/>
    <w:rsid w:val="00126D92"/>
    <w:rsid w:val="001301AC"/>
    <w:rsid w:val="001304DF"/>
    <w:rsid w:val="0013244F"/>
    <w:rsid w:val="00133F7A"/>
    <w:rsid w:val="00140397"/>
    <w:rsid w:val="0014072D"/>
    <w:rsid w:val="00141F7D"/>
    <w:rsid w:val="00141FBF"/>
    <w:rsid w:val="00155337"/>
    <w:rsid w:val="00161281"/>
    <w:rsid w:val="0016509D"/>
    <w:rsid w:val="0016711C"/>
    <w:rsid w:val="00167A9F"/>
    <w:rsid w:val="001711E1"/>
    <w:rsid w:val="00175018"/>
    <w:rsid w:val="00177828"/>
    <w:rsid w:val="00177A1E"/>
    <w:rsid w:val="00177D06"/>
    <w:rsid w:val="00182D51"/>
    <w:rsid w:val="0018565A"/>
    <w:rsid w:val="00195435"/>
    <w:rsid w:val="0019587B"/>
    <w:rsid w:val="001A4F0E"/>
    <w:rsid w:val="001B0A04"/>
    <w:rsid w:val="001B3CEC"/>
    <w:rsid w:val="001C1D82"/>
    <w:rsid w:val="001C2147"/>
    <w:rsid w:val="001C587E"/>
    <w:rsid w:val="001C7C90"/>
    <w:rsid w:val="001D0D51"/>
    <w:rsid w:val="001D7013"/>
    <w:rsid w:val="001F1423"/>
    <w:rsid w:val="001F7572"/>
    <w:rsid w:val="0020006E"/>
    <w:rsid w:val="002009AE"/>
    <w:rsid w:val="002101DA"/>
    <w:rsid w:val="00212589"/>
    <w:rsid w:val="00217499"/>
    <w:rsid w:val="0023280C"/>
    <w:rsid w:val="0024023F"/>
    <w:rsid w:val="00240C4E"/>
    <w:rsid w:val="00243DC0"/>
    <w:rsid w:val="0025094D"/>
    <w:rsid w:val="00250E16"/>
    <w:rsid w:val="0025694D"/>
    <w:rsid w:val="00257696"/>
    <w:rsid w:val="002607CF"/>
    <w:rsid w:val="0026382E"/>
    <w:rsid w:val="00264342"/>
    <w:rsid w:val="00270870"/>
    <w:rsid w:val="002717B6"/>
    <w:rsid w:val="00272786"/>
    <w:rsid w:val="00287AB7"/>
    <w:rsid w:val="0029293A"/>
    <w:rsid w:val="00294D00"/>
    <w:rsid w:val="002A213E"/>
    <w:rsid w:val="002A612B"/>
    <w:rsid w:val="002B68A4"/>
    <w:rsid w:val="002C571D"/>
    <w:rsid w:val="002C5772"/>
    <w:rsid w:val="002D0374"/>
    <w:rsid w:val="002D2946"/>
    <w:rsid w:val="002D529E"/>
    <w:rsid w:val="002D6BD6"/>
    <w:rsid w:val="002D6CBF"/>
    <w:rsid w:val="002E4DD9"/>
    <w:rsid w:val="002F0314"/>
    <w:rsid w:val="0031182D"/>
    <w:rsid w:val="00313420"/>
    <w:rsid w:val="00314B9D"/>
    <w:rsid w:val="00315CA2"/>
    <w:rsid w:val="00316FEB"/>
    <w:rsid w:val="00317294"/>
    <w:rsid w:val="00326EEB"/>
    <w:rsid w:val="0033078A"/>
    <w:rsid w:val="00331559"/>
    <w:rsid w:val="0033515F"/>
    <w:rsid w:val="00341D6C"/>
    <w:rsid w:val="00343412"/>
    <w:rsid w:val="00344E91"/>
    <w:rsid w:val="00347123"/>
    <w:rsid w:val="0034756E"/>
    <w:rsid w:val="00347E74"/>
    <w:rsid w:val="00351D97"/>
    <w:rsid w:val="00354B5B"/>
    <w:rsid w:val="0036302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5DB7"/>
    <w:rsid w:val="003E7E8B"/>
    <w:rsid w:val="003F3030"/>
    <w:rsid w:val="003F47AE"/>
    <w:rsid w:val="003F6073"/>
    <w:rsid w:val="00403971"/>
    <w:rsid w:val="00405E2F"/>
    <w:rsid w:val="00407386"/>
    <w:rsid w:val="004138EF"/>
    <w:rsid w:val="00424199"/>
    <w:rsid w:val="004319DE"/>
    <w:rsid w:val="00435232"/>
    <w:rsid w:val="00435D9A"/>
    <w:rsid w:val="004400EA"/>
    <w:rsid w:val="00450882"/>
    <w:rsid w:val="00451C20"/>
    <w:rsid w:val="00452001"/>
    <w:rsid w:val="0045442E"/>
    <w:rsid w:val="004559BE"/>
    <w:rsid w:val="004564E2"/>
    <w:rsid w:val="00462418"/>
    <w:rsid w:val="00471A70"/>
    <w:rsid w:val="00473A79"/>
    <w:rsid w:val="00475E03"/>
    <w:rsid w:val="00476723"/>
    <w:rsid w:val="0047798D"/>
    <w:rsid w:val="004931DE"/>
    <w:rsid w:val="004A6083"/>
    <w:rsid w:val="004A6E81"/>
    <w:rsid w:val="004A7806"/>
    <w:rsid w:val="004B0545"/>
    <w:rsid w:val="004B7E46"/>
    <w:rsid w:val="004C43A9"/>
    <w:rsid w:val="004D1247"/>
    <w:rsid w:val="004D3745"/>
    <w:rsid w:val="004D3987"/>
    <w:rsid w:val="004D793D"/>
    <w:rsid w:val="004E294C"/>
    <w:rsid w:val="004E3132"/>
    <w:rsid w:val="004E552E"/>
    <w:rsid w:val="004E593F"/>
    <w:rsid w:val="004E656D"/>
    <w:rsid w:val="004F0849"/>
    <w:rsid w:val="004F173C"/>
    <w:rsid w:val="004F1B8C"/>
    <w:rsid w:val="004F33F3"/>
    <w:rsid w:val="004F45B0"/>
    <w:rsid w:val="005020C3"/>
    <w:rsid w:val="005111F8"/>
    <w:rsid w:val="005125AA"/>
    <w:rsid w:val="00513FA2"/>
    <w:rsid w:val="00514387"/>
    <w:rsid w:val="00516459"/>
    <w:rsid w:val="00520153"/>
    <w:rsid w:val="005349E1"/>
    <w:rsid w:val="00537EF5"/>
    <w:rsid w:val="005420CC"/>
    <w:rsid w:val="0054259E"/>
    <w:rsid w:val="005434D0"/>
    <w:rsid w:val="0054437C"/>
    <w:rsid w:val="00546D61"/>
    <w:rsid w:val="0055029D"/>
    <w:rsid w:val="00557392"/>
    <w:rsid w:val="005579BF"/>
    <w:rsid w:val="00560C3E"/>
    <w:rsid w:val="00563468"/>
    <w:rsid w:val="00564EC2"/>
    <w:rsid w:val="00565EAE"/>
    <w:rsid w:val="005709B7"/>
    <w:rsid w:val="00572472"/>
    <w:rsid w:val="00573677"/>
    <w:rsid w:val="00575F7D"/>
    <w:rsid w:val="00580383"/>
    <w:rsid w:val="00580E40"/>
    <w:rsid w:val="00590731"/>
    <w:rsid w:val="005A13AC"/>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1C9B"/>
    <w:rsid w:val="0061680A"/>
    <w:rsid w:val="00623B70"/>
    <w:rsid w:val="00630331"/>
    <w:rsid w:val="0063578B"/>
    <w:rsid w:val="00636B3D"/>
    <w:rsid w:val="00641025"/>
    <w:rsid w:val="00650E98"/>
    <w:rsid w:val="00656C61"/>
    <w:rsid w:val="006672D8"/>
    <w:rsid w:val="00670D96"/>
    <w:rsid w:val="00672877"/>
    <w:rsid w:val="00674990"/>
    <w:rsid w:val="00683154"/>
    <w:rsid w:val="00685927"/>
    <w:rsid w:val="00690115"/>
    <w:rsid w:val="00690898"/>
    <w:rsid w:val="00693039"/>
    <w:rsid w:val="00693A5A"/>
    <w:rsid w:val="006A462D"/>
    <w:rsid w:val="006B302F"/>
    <w:rsid w:val="006B4F37"/>
    <w:rsid w:val="006C25B0"/>
    <w:rsid w:val="006C64D4"/>
    <w:rsid w:val="006D389F"/>
    <w:rsid w:val="006E53F0"/>
    <w:rsid w:val="006E6664"/>
    <w:rsid w:val="006F46C3"/>
    <w:rsid w:val="006F7CDF"/>
    <w:rsid w:val="00700BDB"/>
    <w:rsid w:val="0070121B"/>
    <w:rsid w:val="00701E73"/>
    <w:rsid w:val="00711FE2"/>
    <w:rsid w:val="00712649"/>
    <w:rsid w:val="00714BC9"/>
    <w:rsid w:val="00723F91"/>
    <w:rsid w:val="00725623"/>
    <w:rsid w:val="00726844"/>
    <w:rsid w:val="00743059"/>
    <w:rsid w:val="00744F58"/>
    <w:rsid w:val="00750CED"/>
    <w:rsid w:val="00760A29"/>
    <w:rsid w:val="00760E38"/>
    <w:rsid w:val="00771E18"/>
    <w:rsid w:val="007739F1"/>
    <w:rsid w:val="007745C6"/>
    <w:rsid w:val="007755F6"/>
    <w:rsid w:val="007761AD"/>
    <w:rsid w:val="0077644E"/>
    <w:rsid w:val="00777387"/>
    <w:rsid w:val="007815E5"/>
    <w:rsid w:val="00785881"/>
    <w:rsid w:val="00787343"/>
    <w:rsid w:val="00790BFA"/>
    <w:rsid w:val="00791121"/>
    <w:rsid w:val="00791C88"/>
    <w:rsid w:val="0079393F"/>
    <w:rsid w:val="00797B76"/>
    <w:rsid w:val="007A1BE0"/>
    <w:rsid w:val="007A3D06"/>
    <w:rsid w:val="007B383B"/>
    <w:rsid w:val="007C350D"/>
    <w:rsid w:val="007C3689"/>
    <w:rsid w:val="007C3C9B"/>
    <w:rsid w:val="007C76A9"/>
    <w:rsid w:val="007D3012"/>
    <w:rsid w:val="007D65A7"/>
    <w:rsid w:val="007E3F59"/>
    <w:rsid w:val="007E5043"/>
    <w:rsid w:val="007E5183"/>
    <w:rsid w:val="007E7905"/>
    <w:rsid w:val="007F3DC7"/>
    <w:rsid w:val="008133F9"/>
    <w:rsid w:val="00823AAC"/>
    <w:rsid w:val="00827A18"/>
    <w:rsid w:val="00854C66"/>
    <w:rsid w:val="008553E1"/>
    <w:rsid w:val="00856DD1"/>
    <w:rsid w:val="00871DC0"/>
    <w:rsid w:val="0087643B"/>
    <w:rsid w:val="00877669"/>
    <w:rsid w:val="00897649"/>
    <w:rsid w:val="00897F92"/>
    <w:rsid w:val="008A64C9"/>
    <w:rsid w:val="008B180A"/>
    <w:rsid w:val="008B24B7"/>
    <w:rsid w:val="008C13A4"/>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169D6"/>
    <w:rsid w:val="00917675"/>
    <w:rsid w:val="00924C08"/>
    <w:rsid w:val="00926B15"/>
    <w:rsid w:val="00927D88"/>
    <w:rsid w:val="00930D1F"/>
    <w:rsid w:val="00935127"/>
    <w:rsid w:val="0094025E"/>
    <w:rsid w:val="0094256C"/>
    <w:rsid w:val="00953F11"/>
    <w:rsid w:val="009706C1"/>
    <w:rsid w:val="00976675"/>
    <w:rsid w:val="00976FBF"/>
    <w:rsid w:val="00984B38"/>
    <w:rsid w:val="009941BB"/>
    <w:rsid w:val="009A0636"/>
    <w:rsid w:val="009A6FF5"/>
    <w:rsid w:val="009B2B47"/>
    <w:rsid w:val="009B35DB"/>
    <w:rsid w:val="009C4298"/>
    <w:rsid w:val="009D318C"/>
    <w:rsid w:val="009F058C"/>
    <w:rsid w:val="00A10B8B"/>
    <w:rsid w:val="00A20D78"/>
    <w:rsid w:val="00A2174A"/>
    <w:rsid w:val="00A256D1"/>
    <w:rsid w:val="00A26733"/>
    <w:rsid w:val="00A33A6C"/>
    <w:rsid w:val="00A3595E"/>
    <w:rsid w:val="00A35A47"/>
    <w:rsid w:val="00A44FED"/>
    <w:rsid w:val="00A46C7F"/>
    <w:rsid w:val="00A53BF4"/>
    <w:rsid w:val="00A55245"/>
    <w:rsid w:val="00A67DA4"/>
    <w:rsid w:val="00A73245"/>
    <w:rsid w:val="00A77145"/>
    <w:rsid w:val="00A82989"/>
    <w:rsid w:val="00A904FE"/>
    <w:rsid w:val="00A9262C"/>
    <w:rsid w:val="00A95E9C"/>
    <w:rsid w:val="00AB0C74"/>
    <w:rsid w:val="00AB3B76"/>
    <w:rsid w:val="00AB61DD"/>
    <w:rsid w:val="00AC222F"/>
    <w:rsid w:val="00AC2CC7"/>
    <w:rsid w:val="00AC58EA"/>
    <w:rsid w:val="00AC7B3B"/>
    <w:rsid w:val="00AD3CE6"/>
    <w:rsid w:val="00AE1307"/>
    <w:rsid w:val="00AE7586"/>
    <w:rsid w:val="00AF7A65"/>
    <w:rsid w:val="00B06710"/>
    <w:rsid w:val="00B07EBF"/>
    <w:rsid w:val="00B166CB"/>
    <w:rsid w:val="00B235E1"/>
    <w:rsid w:val="00B272CF"/>
    <w:rsid w:val="00B3145D"/>
    <w:rsid w:val="00B357BA"/>
    <w:rsid w:val="00B35CB6"/>
    <w:rsid w:val="00B3631A"/>
    <w:rsid w:val="00B564DB"/>
    <w:rsid w:val="00B637C6"/>
    <w:rsid w:val="00B768B6"/>
    <w:rsid w:val="00B816A3"/>
    <w:rsid w:val="00B908D1"/>
    <w:rsid w:val="00B940D1"/>
    <w:rsid w:val="00BA2394"/>
    <w:rsid w:val="00BA40D1"/>
    <w:rsid w:val="00BB58BD"/>
    <w:rsid w:val="00BB6A26"/>
    <w:rsid w:val="00BC1034"/>
    <w:rsid w:val="00BE2408"/>
    <w:rsid w:val="00BE3EC6"/>
    <w:rsid w:val="00BE5BEB"/>
    <w:rsid w:val="00BE6528"/>
    <w:rsid w:val="00BF653D"/>
    <w:rsid w:val="00C0087A"/>
    <w:rsid w:val="00C04F2E"/>
    <w:rsid w:val="00C05F9D"/>
    <w:rsid w:val="00C27212"/>
    <w:rsid w:val="00C34185"/>
    <w:rsid w:val="00C35C04"/>
    <w:rsid w:val="00C42DD6"/>
    <w:rsid w:val="00C545E7"/>
    <w:rsid w:val="00C5672F"/>
    <w:rsid w:val="00C66858"/>
    <w:rsid w:val="00C72E69"/>
    <w:rsid w:val="00C7411E"/>
    <w:rsid w:val="00C74CF0"/>
    <w:rsid w:val="00C83E88"/>
    <w:rsid w:val="00C84988"/>
    <w:rsid w:val="00CA4AF6"/>
    <w:rsid w:val="00CA59CA"/>
    <w:rsid w:val="00CB2356"/>
    <w:rsid w:val="00CB4075"/>
    <w:rsid w:val="00CB4E6D"/>
    <w:rsid w:val="00CB635C"/>
    <w:rsid w:val="00CC23DE"/>
    <w:rsid w:val="00CD3E3A"/>
    <w:rsid w:val="00CD7459"/>
    <w:rsid w:val="00CE55A6"/>
    <w:rsid w:val="00CE7F82"/>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D43"/>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095C"/>
    <w:rsid w:val="00DA3C9D"/>
    <w:rsid w:val="00DA54BD"/>
    <w:rsid w:val="00DA78A4"/>
    <w:rsid w:val="00DA7E0D"/>
    <w:rsid w:val="00DB0F7E"/>
    <w:rsid w:val="00DB5489"/>
    <w:rsid w:val="00DB6C98"/>
    <w:rsid w:val="00DC701C"/>
    <w:rsid w:val="00DD78E0"/>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679E"/>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1216"/>
    <w:rsid w:val="00F56308"/>
    <w:rsid w:val="00F634D6"/>
    <w:rsid w:val="00F64385"/>
    <w:rsid w:val="00F6473F"/>
    <w:rsid w:val="00F661F2"/>
    <w:rsid w:val="00F7400E"/>
    <w:rsid w:val="00F74BD7"/>
    <w:rsid w:val="00F76366"/>
    <w:rsid w:val="00F80462"/>
    <w:rsid w:val="00F805C0"/>
    <w:rsid w:val="00F93991"/>
    <w:rsid w:val="00FB15A8"/>
    <w:rsid w:val="00FB4261"/>
    <w:rsid w:val="00FB43B1"/>
    <w:rsid w:val="00FC0608"/>
    <w:rsid w:val="00FC2155"/>
    <w:rsid w:val="00FC2F8F"/>
    <w:rsid w:val="00FC41A7"/>
    <w:rsid w:val="00FD1C37"/>
    <w:rsid w:val="00FD675B"/>
    <w:rsid w:val="00FD7483"/>
    <w:rsid w:val="00FE352F"/>
    <w:rsid w:val="00FE380E"/>
    <w:rsid w:val="00FE4404"/>
    <w:rsid w:val="00FE5722"/>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ci"/>
    <w:basedOn w:val="DefaultParagraphFont"/>
    <w:uiPriority w:val="6"/>
    <w:qFormat/>
    <w:rsid w:val="00D176BE"/>
    <w:rPr>
      <w:b w:val="0"/>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D176BE"/>
    <w:rPr>
      <w:rFonts w:ascii="Times New Roman" w:eastAsiaTheme="majorEastAsia" w:hAnsi="Times New Roman" w:cstheme="majorBidi"/>
      <w:b/>
      <w:bCs/>
      <w:iCs/>
      <w:sz w:val="26"/>
    </w:rPr>
  </w:style>
  <w:style w:type="paragraph" w:customStyle="1" w:styleId="card">
    <w:name w:val="card"/>
    <w:basedOn w:val="Normal"/>
    <w:next w:val="Normal"/>
    <w:link w:val="cardChar"/>
    <w:autoRedefine/>
    <w:rsid w:val="000853F9"/>
    <w:pPr>
      <w:ind w:right="288"/>
    </w:pPr>
  </w:style>
  <w:style w:type="character" w:customStyle="1" w:styleId="underline">
    <w:name w:val="underline"/>
    <w:basedOn w:val="DefaultParagraphFont"/>
    <w:link w:val="textbold"/>
    <w:qFormat/>
    <w:rsid w:val="000853F9"/>
    <w:rPr>
      <w:b/>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rsid w:val="000853F9"/>
    <w:rPr>
      <w:b/>
      <w:sz w:val="24"/>
      <w:lang w:val="en-US" w:eastAsia="en-US" w:bidi="ar-SA"/>
    </w:rPr>
  </w:style>
  <w:style w:type="character" w:customStyle="1" w:styleId="cardChar">
    <w:name w:val="card Char"/>
    <w:basedOn w:val="DefaultParagraphFont"/>
    <w:link w:val="card"/>
    <w:rsid w:val="000853F9"/>
    <w:rPr>
      <w:rFonts w:ascii="Times New Roman" w:hAnsi="Times New Roman" w:cs="Times New Roman"/>
    </w:rPr>
  </w:style>
  <w:style w:type="character" w:customStyle="1" w:styleId="term">
    <w:name w:val="term"/>
    <w:basedOn w:val="DefaultParagraphFont"/>
    <w:rsid w:val="000853F9"/>
  </w:style>
  <w:style w:type="character" w:customStyle="1" w:styleId="TitleChar">
    <w:name w:val="Title Char"/>
    <w:aliases w:val="Bold Underlined Char"/>
    <w:basedOn w:val="DefaultParagraphFont"/>
    <w:link w:val="Title"/>
    <w:uiPriority w:val="6"/>
    <w:qFormat/>
    <w:rsid w:val="0055029D"/>
    <w:rPr>
      <w:bCs/>
      <w:sz w:val="20"/>
      <w:u w:val="single"/>
    </w:rPr>
  </w:style>
  <w:style w:type="paragraph" w:styleId="Title">
    <w:name w:val="Title"/>
    <w:aliases w:val="Bold Underlined"/>
    <w:basedOn w:val="Normal"/>
    <w:next w:val="Normal"/>
    <w:link w:val="TitleChar"/>
    <w:uiPriority w:val="6"/>
    <w:qFormat/>
    <w:rsid w:val="0055029D"/>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55029D"/>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underline"/>
    <w:rsid w:val="00CB635C"/>
    <w:pPr>
      <w:ind w:left="720"/>
      <w:jc w:val="both"/>
    </w:pPr>
    <w:rPr>
      <w:rFonts w:asciiTheme="minorHAnsi" w:hAnsiTheme="minorHAnsi" w:cstheme="minorBidi"/>
      <w:b/>
      <w:u w:val="single"/>
    </w:rPr>
  </w:style>
  <w:style w:type="paragraph" w:customStyle="1" w:styleId="underlined">
    <w:name w:val="underlined"/>
    <w:next w:val="Normal"/>
    <w:link w:val="underlinedChar"/>
    <w:autoRedefine/>
    <w:rsid w:val="00CB635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B635C"/>
    <w:rPr>
      <w:rFonts w:ascii="Times New Roman" w:eastAsia="Malgun Gothic" w:hAnsi="Times New Roman" w:cs="Times New Roman"/>
      <w:sz w:val="21"/>
      <w:szCs w:val="24"/>
      <w:u w:val="single"/>
    </w:rPr>
  </w:style>
  <w:style w:type="character" w:customStyle="1" w:styleId="apple-converted-space">
    <w:name w:val="apple-converted-space"/>
    <w:rsid w:val="00CB63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11,Intense Emphasis111,Style,Intense Emphasis2,Intense Emphasis1111,Intense Emphasis3,Intense Emphasis11111,Intense Emphasis4,HHeading 3 + 12 pt,ci"/>
    <w:basedOn w:val="DefaultParagraphFont"/>
    <w:uiPriority w:val="6"/>
    <w:qFormat/>
    <w:rsid w:val="00D176BE"/>
    <w:rPr>
      <w:b w:val="0"/>
      <w:bCs/>
      <w:sz w:val="22"/>
      <w:u w:val="single"/>
    </w:rPr>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D176BE"/>
    <w:rPr>
      <w:rFonts w:ascii="Times New Roman" w:eastAsiaTheme="majorEastAsia" w:hAnsi="Times New Roman" w:cstheme="majorBidi"/>
      <w:b/>
      <w:bCs/>
      <w:iCs/>
      <w:sz w:val="26"/>
    </w:rPr>
  </w:style>
  <w:style w:type="paragraph" w:customStyle="1" w:styleId="card">
    <w:name w:val="card"/>
    <w:basedOn w:val="Normal"/>
    <w:next w:val="Normal"/>
    <w:link w:val="cardChar"/>
    <w:autoRedefine/>
    <w:rsid w:val="000853F9"/>
    <w:pPr>
      <w:ind w:right="288"/>
    </w:pPr>
  </w:style>
  <w:style w:type="character" w:customStyle="1" w:styleId="underline">
    <w:name w:val="underline"/>
    <w:basedOn w:val="DefaultParagraphFont"/>
    <w:link w:val="textbold"/>
    <w:qFormat/>
    <w:rsid w:val="000853F9"/>
    <w:rPr>
      <w:b/>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rsid w:val="000853F9"/>
    <w:rPr>
      <w:b/>
      <w:sz w:val="24"/>
      <w:lang w:val="en-US" w:eastAsia="en-US" w:bidi="ar-SA"/>
    </w:rPr>
  </w:style>
  <w:style w:type="character" w:customStyle="1" w:styleId="cardChar">
    <w:name w:val="card Char"/>
    <w:basedOn w:val="DefaultParagraphFont"/>
    <w:link w:val="card"/>
    <w:rsid w:val="000853F9"/>
    <w:rPr>
      <w:rFonts w:ascii="Times New Roman" w:hAnsi="Times New Roman" w:cs="Times New Roman"/>
    </w:rPr>
  </w:style>
  <w:style w:type="character" w:customStyle="1" w:styleId="term">
    <w:name w:val="term"/>
    <w:basedOn w:val="DefaultParagraphFont"/>
    <w:rsid w:val="000853F9"/>
  </w:style>
  <w:style w:type="character" w:customStyle="1" w:styleId="TitleChar">
    <w:name w:val="Title Char"/>
    <w:aliases w:val="Bold Underlined Char"/>
    <w:basedOn w:val="DefaultParagraphFont"/>
    <w:link w:val="Title"/>
    <w:uiPriority w:val="6"/>
    <w:qFormat/>
    <w:rsid w:val="0055029D"/>
    <w:rPr>
      <w:bCs/>
      <w:sz w:val="20"/>
      <w:u w:val="single"/>
    </w:rPr>
  </w:style>
  <w:style w:type="paragraph" w:styleId="Title">
    <w:name w:val="Title"/>
    <w:aliases w:val="Bold Underlined"/>
    <w:basedOn w:val="Normal"/>
    <w:next w:val="Normal"/>
    <w:link w:val="TitleChar"/>
    <w:uiPriority w:val="6"/>
    <w:qFormat/>
    <w:rsid w:val="0055029D"/>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55029D"/>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underline"/>
    <w:rsid w:val="00CB635C"/>
    <w:pPr>
      <w:ind w:left="720"/>
      <w:jc w:val="both"/>
    </w:pPr>
    <w:rPr>
      <w:rFonts w:asciiTheme="minorHAnsi" w:hAnsiTheme="minorHAnsi" w:cstheme="minorBidi"/>
      <w:b/>
      <w:u w:val="single"/>
    </w:rPr>
  </w:style>
  <w:style w:type="paragraph" w:customStyle="1" w:styleId="underlined">
    <w:name w:val="underlined"/>
    <w:next w:val="Normal"/>
    <w:link w:val="underlinedChar"/>
    <w:autoRedefine/>
    <w:rsid w:val="00CB635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B635C"/>
    <w:rPr>
      <w:rFonts w:ascii="Times New Roman" w:eastAsia="Malgun Gothic" w:hAnsi="Times New Roman" w:cs="Times New Roman"/>
      <w:sz w:val="21"/>
      <w:szCs w:val="24"/>
      <w:u w:val="single"/>
    </w:rPr>
  </w:style>
  <w:style w:type="character" w:customStyle="1" w:styleId="apple-converted-space">
    <w:name w:val="apple-converted-space"/>
    <w:rsid w:val="00CB6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593007">
      <w:bodyDiv w:val="1"/>
      <w:marLeft w:val="0"/>
      <w:marRight w:val="0"/>
      <w:marTop w:val="0"/>
      <w:marBottom w:val="0"/>
      <w:divBdr>
        <w:top w:val="none" w:sz="0" w:space="0" w:color="auto"/>
        <w:left w:val="none" w:sz="0" w:space="0" w:color="auto"/>
        <w:bottom w:val="none" w:sz="0" w:space="0" w:color="auto"/>
        <w:right w:val="none" w:sz="0" w:space="0" w:color="auto"/>
      </w:divBdr>
    </w:div>
    <w:div w:id="656037758">
      <w:bodyDiv w:val="1"/>
      <w:marLeft w:val="0"/>
      <w:marRight w:val="0"/>
      <w:marTop w:val="0"/>
      <w:marBottom w:val="0"/>
      <w:divBdr>
        <w:top w:val="none" w:sz="0" w:space="0" w:color="auto"/>
        <w:left w:val="none" w:sz="0" w:space="0" w:color="auto"/>
        <w:bottom w:val="none" w:sz="0" w:space="0" w:color="auto"/>
        <w:right w:val="none" w:sz="0" w:space="0" w:color="auto"/>
      </w:divBdr>
    </w:div>
    <w:div w:id="911965553">
      <w:bodyDiv w:val="1"/>
      <w:marLeft w:val="0"/>
      <w:marRight w:val="0"/>
      <w:marTop w:val="0"/>
      <w:marBottom w:val="0"/>
      <w:divBdr>
        <w:top w:val="none" w:sz="0" w:space="0" w:color="auto"/>
        <w:left w:val="none" w:sz="0" w:space="0" w:color="auto"/>
        <w:bottom w:val="none" w:sz="0" w:space="0" w:color="auto"/>
        <w:right w:val="none" w:sz="0" w:space="0" w:color="auto"/>
      </w:divBdr>
    </w:div>
    <w:div w:id="211636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arthmagazine.org/article/sea-sprawl-blue-frontier-ocean-development" TargetMode="External"/><Relationship Id="rId117" Type="http://schemas.openxmlformats.org/officeDocument/2006/relationships/hyperlink" Target="http://www.oceanchampions.org/pdfs/TurningTheTide.pdf" TargetMode="External"/><Relationship Id="rId21" Type="http://schemas.openxmlformats.org/officeDocument/2006/relationships/hyperlink" Target="http://www.earthmagazine.org/article/sea-sprawl-blue-frontier-ocean-development" TargetMode="External"/><Relationship Id="rId42" Type="http://schemas.openxmlformats.org/officeDocument/2006/relationships/hyperlink" Target="http://www.csmonitor.com/2007/0502/p02s01-uspo.html" TargetMode="External"/><Relationship Id="rId47" Type="http://schemas.openxmlformats.org/officeDocument/2006/relationships/hyperlink" Target="http://www.maritime-executive.com/magazine/Congress-Decides-Maritime-Issues-Amid-Fiscal-Policy-Debate" TargetMode="External"/><Relationship Id="rId63" Type="http://schemas.openxmlformats.org/officeDocument/2006/relationships/hyperlink" Target="http://www.alaskadispatch.com/article/20130926/america-failing-meet-challenges-changing-arctic" TargetMode="External"/><Relationship Id="rId68" Type="http://schemas.openxmlformats.org/officeDocument/2006/relationships/hyperlink" Target="http://spectrum.ieee.org/energy/nuclear/downsizing-nuclear-power-plants/0" TargetMode="External"/><Relationship Id="rId84" Type="http://schemas.openxmlformats.org/officeDocument/2006/relationships/hyperlink" Target="http://forcechange.com/20971/stop-congress-from-defunding-ocean-protection-policies/" TargetMode="External"/><Relationship Id="rId89" Type="http://schemas.openxmlformats.org/officeDocument/2006/relationships/hyperlink" Target="http://www.mondaq.com/unitedstates/x/245562/Marine+Shipping/The+Budget+Outlook+for+Maritime+Programs+for+FY2014" TargetMode="External"/><Relationship Id="rId112" Type="http://schemas.openxmlformats.org/officeDocument/2006/relationships/hyperlink" Target="http://aviationweek.com/awin/us-coast-guard-patrol-aircraft-may-fall-cuts" TargetMode="External"/><Relationship Id="rId133" Type="http://schemas.openxmlformats.org/officeDocument/2006/relationships/fontTable" Target="fontTable.xml"/><Relationship Id="rId16" Type="http://schemas.openxmlformats.org/officeDocument/2006/relationships/hyperlink" Target="http://news.sciencemag.org/2013/03/congress-completes-work-2013-spending-bill" TargetMode="External"/><Relationship Id="rId107" Type="http://schemas.openxmlformats.org/officeDocument/2006/relationships/hyperlink" Target="http://www.vertic.org/pages/posts/prospects-for-the-latest-us-nuclear-security-bill-520.php" TargetMode="External"/><Relationship Id="rId11" Type="http://schemas.openxmlformats.org/officeDocument/2006/relationships/hyperlink" Target="http://thehill.com/blogs/congress-blog/energy-environment/198361-the-oceans-demand-our-attention" TargetMode="External"/><Relationship Id="rId32" Type="http://schemas.openxmlformats.org/officeDocument/2006/relationships/hyperlink" Target="http://www.pcffa.org/fn-dec10.htm" TargetMode="External"/><Relationship Id="rId37" Type="http://schemas.openxmlformats.org/officeDocument/2006/relationships/hyperlink" Target="http://www.nytimes.com/2012/11/12/nyregion/cuomo-to-seek-30-billion-in-aid-for-storm-relief.html?_r=0" TargetMode="External"/><Relationship Id="rId53" Type="http://schemas.openxmlformats.org/officeDocument/2006/relationships/hyperlink" Target="http://www.rigzone.com/news/article.asp?hpf=1&amp;a_id=121729" TargetMode="External"/><Relationship Id="rId58" Type="http://schemas.openxmlformats.org/officeDocument/2006/relationships/hyperlink" Target="http://www.eenews.net/public/energywire/2012/04/18/1" TargetMode="External"/><Relationship Id="rId74" Type="http://schemas.openxmlformats.org/officeDocument/2006/relationships/hyperlink" Target="http://www.governorswindenergycoalition.org/?p=3110" TargetMode="External"/><Relationship Id="rId79" Type="http://schemas.openxmlformats.org/officeDocument/2006/relationships/hyperlink" Target="http://thehill.com/special-reports/state-of-the-union-january-2012/205973-dont-delay-action-on-energy-issues" TargetMode="External"/><Relationship Id="rId102" Type="http://schemas.openxmlformats.org/officeDocument/2006/relationships/hyperlink" Target="http://www.upf.org/programs/bering-strait-project/4017-mp-barry-advancing-the-bering-strait-tunnel-project-in-the-united-states-and-canada" TargetMode="External"/><Relationship Id="rId123" Type="http://schemas.openxmlformats.org/officeDocument/2006/relationships/hyperlink" Target="http://jilp.law.ucdavis.edu/issues/Volume%2016.1/Chukwumerije%20MACRO.pdf" TargetMode="External"/><Relationship Id="rId128" Type="http://schemas.openxmlformats.org/officeDocument/2006/relationships/hyperlink" Target="http://www.bna.com/hydropower-us-gets-b17179881735/" TargetMode="External"/><Relationship Id="rId5" Type="http://schemas.openxmlformats.org/officeDocument/2006/relationships/styles" Target="styles.xml"/><Relationship Id="rId90" Type="http://schemas.openxmlformats.org/officeDocument/2006/relationships/hyperlink" Target="http://americanprogress.org/issues/green/report/2012/12/06/47053/7-ways-that-looming-budget-cuts-to-public-lands-and-oceans-will-affect-all-americans/" TargetMode="External"/><Relationship Id="rId95" Type="http://schemas.openxmlformats.org/officeDocument/2006/relationships/hyperlink" Target="http://www.mondaq.com/unitedstates/x/245562/Marine+Shipping/The+Budget+Outlook+for+Maritime+Programs+for+FY2014" TargetMode="External"/><Relationship Id="rId14" Type="http://schemas.openxmlformats.org/officeDocument/2006/relationships/hyperlink" Target="https://people.stanford.edu/cmakridi/sites/default/files/Makridis%20-%20Markets%20and%20Transboundary%20Water.pdf" TargetMode="External"/><Relationship Id="rId22" Type="http://schemas.openxmlformats.org/officeDocument/2006/relationships/hyperlink" Target="http://netrightdaily.com/2012/10/obamas-environmental-policies-extend-to-americas-oceans-and-into-the-upcoming-elections/" TargetMode="External"/><Relationship Id="rId27" Type="http://schemas.openxmlformats.org/officeDocument/2006/relationships/hyperlink" Target="http://www.earthmagazine.org/article/sea-sprawl-blue-frontier-ocean-development" TargetMode="External"/><Relationship Id="rId30" Type="http://schemas.openxmlformats.org/officeDocument/2006/relationships/hyperlink" Target="http://www.mcclatchydc.com/2011/10/04/126154/congress-spars-over-ocean-zoning.html" TargetMode="External"/><Relationship Id="rId35" Type="http://schemas.openxmlformats.org/officeDocument/2006/relationships/hyperlink" Target="http://blog.oceanconservancy.org/2013/11/15/the-most-important-congressional-action-on-the-ocean-youve-never-heard-of/" TargetMode="External"/><Relationship Id="rId43" Type="http://schemas.openxmlformats.org/officeDocument/2006/relationships/hyperlink" Target="http://www.therakyatpost.com/news/2014/04/18/mh370-search-cost-will-be-huge/" TargetMode="External"/><Relationship Id="rId48" Type="http://schemas.openxmlformats.org/officeDocument/2006/relationships/hyperlink" Target="http://www.abc.net.au/news/2014-03-24/mcdonell-media-frenzy-descends-on-mh370-mystery/5340242" TargetMode="External"/><Relationship Id="rId56" Type="http://schemas.openxmlformats.org/officeDocument/2006/relationships/hyperlink" Target="http://www.governorsbiofuelscoalition.org/?p=1217" TargetMode="External"/><Relationship Id="rId64" Type="http://schemas.openxmlformats.org/officeDocument/2006/relationships/hyperlink" Target="http://www.google.com/url?sa=t&amp;rct=j&amp;q=&amp;esrc=s&amp;source=web&amp;cd=7&amp;ved=0CC0QFjAG&amp;url=http%3A%2F%2Fwww.oceanchampions.org%2Fpdfs%2FFeinsteinPR_000.pdf&amp;ei=ZB2fU_G4EoemyASN-ILIBQ&amp;usg=AFQjCNHdAhIOYBCJp9QjymuEIrXhe_lUMA&amp;sig2=vth0Al5RL12LZeJhEsqsaw&amp;bvm=bv.68911936,d.aWw&amp;cad=rja" TargetMode="External"/><Relationship Id="rId69" Type="http://schemas.openxmlformats.org/officeDocument/2006/relationships/hyperlink" Target="http://energy.aol.com/2011/10/10/bipartisan-energy-options-hostage-in-congress/" TargetMode="External"/><Relationship Id="rId77" Type="http://schemas.openxmlformats.org/officeDocument/2006/relationships/hyperlink" Target="http://www.bromwichgroup.com/2013/01/ee-offshore-drilling-u-s-mexico-transboundary-agreement-mired-in-congress/" TargetMode="External"/><Relationship Id="rId100" Type="http://schemas.openxmlformats.org/officeDocument/2006/relationships/hyperlink" Target="http://www.washingtonpost.com/national/report-to-congress-says-seaports-on-southeast-gulf-coasts-need-deeper-water-for-giant-ships/2012/06/21/gJQAjzrJtV_story.html" TargetMode="External"/><Relationship Id="rId105" Type="http://schemas.openxmlformats.org/officeDocument/2006/relationships/hyperlink" Target="http://www.alaskadispatch.com/article/20130926/america-failing-meet-challenges-changing-arctic" TargetMode="External"/><Relationship Id="rId113" Type="http://schemas.openxmlformats.org/officeDocument/2006/relationships/hyperlink" Target="http://www.huffingtonpost.com/david-helvarg/the-coast-guard-still-needs-rescuing_b_4146760.html" TargetMode="External"/><Relationship Id="rId118" Type="http://schemas.openxmlformats.org/officeDocument/2006/relationships/hyperlink" Target="http://www.oceanchampions.org/pdfs/TurningTheTide.pdf" TargetMode="External"/><Relationship Id="rId126" Type="http://schemas.openxmlformats.org/officeDocument/2006/relationships/hyperlink" Target="http://www.google.com/url?sa=t&amp;rct=j&amp;q=&amp;esrc=s&amp;source=web&amp;cd=7&amp;ved=0CC0QFjAG&amp;url=http%3A%2F%2Fwww.oceanchampions.org%2Fpdfs%2FFeinsteinPR_000.pdf&amp;ei=ZB2fU_G4EoemyASN-ILIBQ&amp;usg=AFQjCNHdAhIOYBCJp9QjymuEIrXhe_lUMA&amp;sig2=vth0Al5RL12LZeJhEsqsaw&amp;bvm=bv.68911936,d.aWw&amp;cad=rja" TargetMode="External"/><Relationship Id="rId13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eenews.net/public/EEDaily/2012/02/01/1" TargetMode="External"/><Relationship Id="rId72" Type="http://schemas.openxmlformats.org/officeDocument/2006/relationships/hyperlink" Target="http://oilprice.com/Alternative-Energy/Wind-Power/U.S.-Approval-Of-Cape-Cod-Offshore-Wind-Project-Will-Not-End-Controversy.html" TargetMode="External"/><Relationship Id="rId80" Type="http://schemas.openxmlformats.org/officeDocument/2006/relationships/hyperlink" Target="http://energy.nationaljournal.com/2012/08/finding-the-sweet-spot-biparti.php" TargetMode="External"/><Relationship Id="rId85" Type="http://schemas.openxmlformats.org/officeDocument/2006/relationships/hyperlink" Target="http://www.motherjones.com/blue-marble/2013/02/112th-congress-league-of-conservation-voters-score-worst-ever" TargetMode="External"/><Relationship Id="rId93" Type="http://schemas.openxmlformats.org/officeDocument/2006/relationships/hyperlink" Target="http://www.atuna.com/NewsArchive/ViewArticle.asp?ID=6663" TargetMode="External"/><Relationship Id="rId98" Type="http://schemas.openxmlformats.org/officeDocument/2006/relationships/hyperlink" Target="http://www.capitalnewyork.com/article/politics/2012/03/5524547/when-obama-going-have-his-eisenhower-moment" TargetMode="External"/><Relationship Id="rId121" Type="http://schemas.openxmlformats.org/officeDocument/2006/relationships/hyperlink" Target="http://bipartisanpolicy.org/sites/default/files/BPC_RE%20Issue%20Brief_3-22.pdf" TargetMode="External"/><Relationship Id="rId3" Type="http://schemas.openxmlformats.org/officeDocument/2006/relationships/customXml" Target="../customXml/item3.xml"/><Relationship Id="rId12" Type="http://schemas.openxmlformats.org/officeDocument/2006/relationships/hyperlink" Target="http://www.rollcall.com/news/challenges_of_a_changing_ocean_can_congress_act_in_time_commentary-229390-1.html?pg=1" TargetMode="External"/><Relationship Id="rId17" Type="http://schemas.openxmlformats.org/officeDocument/2006/relationships/hyperlink" Target="http://www.martenlaw.com/newsletter/20090403-omnibus-public-lands-act" TargetMode="External"/><Relationship Id="rId25" Type="http://schemas.openxmlformats.org/officeDocument/2006/relationships/hyperlink" Target="http://oceanleadership.org/u-s-house-wants-limits-climate-marine-policy-programs/" TargetMode="External"/><Relationship Id="rId33" Type="http://schemas.openxmlformats.org/officeDocument/2006/relationships/hyperlink" Target="http://thehill.com/blogs/congress-blog/energy-environment/198361-the-oceans-demand-our-attention" TargetMode="External"/><Relationship Id="rId38" Type="http://schemas.openxmlformats.org/officeDocument/2006/relationships/hyperlink" Target="http://www.knickledger.com/2012/11/new-york-to-request-30-billion-in-additional-disaster-aid/" TargetMode="External"/><Relationship Id="rId46" Type="http://schemas.openxmlformats.org/officeDocument/2006/relationships/hyperlink" Target="http://www.nbcnews.com/storyline/missing-jet/missing-mh370-only-handful-subs-capable-hunting-jet-n97901" TargetMode="External"/><Relationship Id="rId59" Type="http://schemas.openxmlformats.org/officeDocument/2006/relationships/hyperlink" Target="http://www.politico.com/news/stories/0511/55241.html" TargetMode="External"/><Relationship Id="rId67" Type="http://schemas.openxmlformats.org/officeDocument/2006/relationships/hyperlink" Target="http://public-blog.nrc-gateway.gov/2013/09/26/waves-of-uncertainty-the-demise-of-the-floating-reactor-concept-part-ii/" TargetMode="External"/><Relationship Id="rId103" Type="http://schemas.openxmlformats.org/officeDocument/2006/relationships/hyperlink" Target="http://www.nationaldefensemagazine.org/archive/2013/June/Pages/StickerShock$1BillionforNewIcebreaker.aspx" TargetMode="External"/><Relationship Id="rId108" Type="http://schemas.openxmlformats.org/officeDocument/2006/relationships/hyperlink" Target="http://www.alaskadispatch.com/article/20130926/america-failing-meet-challenges-changing-arctic" TargetMode="External"/><Relationship Id="rId116" Type="http://schemas.openxmlformats.org/officeDocument/2006/relationships/hyperlink" Target="http://stconsultant.blogspot.com/2014/02/the-oceans-are-in-trouble-is-congress.html" TargetMode="External"/><Relationship Id="rId124" Type="http://schemas.openxmlformats.org/officeDocument/2006/relationships/hyperlink" Target="http://www.triplepundit.com/2014/05/congress-sends-12-3-billion-water-infrastructure-bill-obamas-desk/" TargetMode="External"/><Relationship Id="rId129" Type="http://schemas.openxmlformats.org/officeDocument/2006/relationships/hyperlink" Target="http://www.bbc.com/news/world-asia-26927822" TargetMode="External"/><Relationship Id="rId20" Type="http://schemas.openxmlformats.org/officeDocument/2006/relationships/hyperlink" Target="http://www.earthmagazine.org/article/sea-sprawl-blue-frontier-ocean-development" TargetMode="External"/><Relationship Id="rId41" Type="http://schemas.openxmlformats.org/officeDocument/2006/relationships/hyperlink" Target="http://www.alaskapublic.org/2013/01/30/tsunami-debris-problem-gets-worse-in-alaska-with-little-clean-up-funding-in-sight/" TargetMode="External"/><Relationship Id="rId54" Type="http://schemas.openxmlformats.org/officeDocument/2006/relationships/hyperlink" Target="http://mydigimag.rrd.com/article/Energy/927593/94198/article.html" TargetMode="External"/><Relationship Id="rId62" Type="http://schemas.openxmlformats.org/officeDocument/2006/relationships/hyperlink" Target="http://www.anwr.org/Politics/Mid-Term-Elections-Could-Help-Alaskan-Energy.php" TargetMode="External"/><Relationship Id="rId70" Type="http://schemas.openxmlformats.org/officeDocument/2006/relationships/hyperlink" Target="http://www.cnn.com/2012/08/16/us/wind-farm-faa/index.html" TargetMode="External"/><Relationship Id="rId75" Type="http://schemas.openxmlformats.org/officeDocument/2006/relationships/hyperlink" Target="http://www.oceanenergycouncil.com/index.php/OTEC-News/Examining-the-future-of-Ocean-Thermal-Energy-Conversion.html" TargetMode="External"/><Relationship Id="rId83" Type="http://schemas.openxmlformats.org/officeDocument/2006/relationships/hyperlink" Target="http://www.surfrider.org/coastal-blog/entry/congress-takes-aim-at-our-national-ocean-policy" TargetMode="External"/><Relationship Id="rId88" Type="http://schemas.openxmlformats.org/officeDocument/2006/relationships/hyperlink" Target="http://www.pcffa.org/fn-dec10.htm" TargetMode="External"/><Relationship Id="rId91" Type="http://schemas.openxmlformats.org/officeDocument/2006/relationships/hyperlink" Target="http://www.pcffa.org/fn-dec10.htm" TargetMode="External"/><Relationship Id="rId96" Type="http://schemas.openxmlformats.org/officeDocument/2006/relationships/hyperlink" Target="http://www.csmonitor.com/2007/0502/p02s01-uspo.html" TargetMode="External"/><Relationship Id="rId111" Type="http://schemas.openxmlformats.org/officeDocument/2006/relationships/hyperlink" Target="http://americanprogress.org/issues/green/report/2012/12/06/47053/7-ways-that-looming-budget-cuts-to-public-lands-and-oceans-will-affect-all-americans/" TargetMode="External"/><Relationship Id="rId132" Type="http://schemas.openxmlformats.org/officeDocument/2006/relationships/hyperlink" Target="http://www.theguardian.com/world/shortcuts/2014/may/11/flight-mh370-headlines-search-malaysian-airlines"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newswatch.nationalgeographic.com/2013/06/20/space-exploration-dollars-dwarf-ocean-spending/" TargetMode="External"/><Relationship Id="rId23" Type="http://schemas.openxmlformats.org/officeDocument/2006/relationships/hyperlink" Target="http://americanprogress.org/issues/green/news/2012/04/13/11433/fish-on-fridays-sensible-ocean-policy-falling-victim-to-political-games/" TargetMode="External"/><Relationship Id="rId28" Type="http://schemas.openxmlformats.org/officeDocument/2006/relationships/hyperlink" Target="http://www.wnd.com/2012/06/lost-appears-lost-for-the-year/?cat_orig=world" TargetMode="External"/><Relationship Id="rId36" Type="http://schemas.openxmlformats.org/officeDocument/2006/relationships/hyperlink" Target="http://online.wsj.com/news/articles/SB10001424052702304773104579268563658319196" TargetMode="External"/><Relationship Id="rId49" Type="http://schemas.openxmlformats.org/officeDocument/2006/relationships/hyperlink" Target="http://www.brookings.edu/research/opinions/2012/08/14-energy-politics-banks" TargetMode="External"/><Relationship Id="rId57" Type="http://schemas.openxmlformats.org/officeDocument/2006/relationships/hyperlink" Target="http://www.governorsbiofuelscoalition.org/?p=1217" TargetMode="External"/><Relationship Id="rId106" Type="http://schemas.openxmlformats.org/officeDocument/2006/relationships/hyperlink" Target="http://townhall.com/news/politics-elections/2011/11/04/congress_and_white_house_differ_over_icebreakers" TargetMode="External"/><Relationship Id="rId114" Type="http://schemas.openxmlformats.org/officeDocument/2006/relationships/hyperlink" Target="http://www.mondaq.com/unitedstates/x/245562/Marine+Shipping/The+Budget+Outlook+for+Maritime+Programs+for+FY2014" TargetMode="External"/><Relationship Id="rId119" Type="http://schemas.openxmlformats.org/officeDocument/2006/relationships/hyperlink" Target="http://www.oceanchampions.org/pdfs/TurningTheTide.pdf" TargetMode="External"/><Relationship Id="rId127" Type="http://schemas.openxmlformats.org/officeDocument/2006/relationships/hyperlink" Target="http://www.google.com/url?sa=t&amp;rct=j&amp;q=&amp;esrc=s&amp;source=web&amp;cd=1&amp;ved=0CB0QFjAA&amp;url=http%3A%2F%2Fwww.oceanchampions.org%2Fdocuments%2FOceanChampionsEndorsesSenatorsLeahyandMikulski6-3-10.pdf&amp;ei=SSCfU__bBI62yATR14CICg&amp;usg=AFQjCNHVDmTNlLT8lWjai2S2LGAcz7F76w&amp;sig2=eMp1O6hPaZE8KA9m-jjCMQ&amp;cad=rja" TargetMode="External"/><Relationship Id="rId10" Type="http://schemas.openxmlformats.org/officeDocument/2006/relationships/endnotes" Target="endnotes.xml"/><Relationship Id="rId31" Type="http://schemas.openxmlformats.org/officeDocument/2006/relationships/hyperlink" Target="http://www.earthmagazine.org/article/sea-sprawl-blue-frontier-ocean-development" TargetMode="External"/><Relationship Id="rId44" Type="http://schemas.openxmlformats.org/officeDocument/2006/relationships/hyperlink" Target="http://news.nationalpost.com/2014/04/30/united-states-the-first-country-to-scale-back-its-spending-on-costly-flight-mh370-search-source-says/" TargetMode="External"/><Relationship Id="rId52" Type="http://schemas.openxmlformats.org/officeDocument/2006/relationships/hyperlink" Target="http://mydigimag.rrd.com/article/Energy/927593/94198/article.html" TargetMode="External"/><Relationship Id="rId60" Type="http://schemas.openxmlformats.org/officeDocument/2006/relationships/hyperlink" Target="http://www.washingtonpost.com/wp-dyn/content/article/2010/03/31/AR2010033100024.html?hpid=topnews" TargetMode="External"/><Relationship Id="rId65" Type="http://schemas.openxmlformats.org/officeDocument/2006/relationships/hyperlink" Target="http://www.leahy.senate.gov/issues/energy-legislation" TargetMode="External"/><Relationship Id="rId73" Type="http://schemas.openxmlformats.org/officeDocument/2006/relationships/hyperlink" Target="http://americanprogress.org/issues/green/report/2012/12/06/47053/7-ways-that-looming-budget-cuts-to-public-lands-and-oceans-will-affect-all-americans/" TargetMode="External"/><Relationship Id="rId78" Type="http://schemas.openxmlformats.org/officeDocument/2006/relationships/hyperlink" Target="http://energy.nationaljournal.com/2012/08/finding-the-sweet-spot-biparti.php?comments=expandall#comments" TargetMode="External"/><Relationship Id="rId81" Type="http://schemas.openxmlformats.org/officeDocument/2006/relationships/hyperlink" Target="http://energy.nationaljournal.com/2012/08/finding-the-sweet-spot-biparti.php?comments=expandall#comments" TargetMode="External"/><Relationship Id="rId86" Type="http://schemas.openxmlformats.org/officeDocument/2006/relationships/hyperlink" Target="http://www.alaskadispatch.com/article/20130926/america-failing-meet-challenges-changing-arctic" TargetMode="External"/><Relationship Id="rId94" Type="http://schemas.openxmlformats.org/officeDocument/2006/relationships/hyperlink" Target="http://articles.latimes.com/2012/dec/20/local/la-me-marine-sanctuaries-20121221" TargetMode="External"/><Relationship Id="rId99" Type="http://schemas.openxmlformats.org/officeDocument/2006/relationships/hyperlink" Target="http://www.mondaq.com/unitedstates/x/301526/Marine+Shipping/Congress+Funds+the+Agencies" TargetMode="External"/><Relationship Id="rId101" Type="http://schemas.openxmlformats.org/officeDocument/2006/relationships/hyperlink" Target="http://www.usatoday.com/news/world/2011-02-07-panama-canal_N.htm" TargetMode="External"/><Relationship Id="rId122" Type="http://schemas.openxmlformats.org/officeDocument/2006/relationships/hyperlink" Target="http://www.worldwatch.org/node/11245" TargetMode="External"/><Relationship Id="rId130" Type="http://schemas.openxmlformats.org/officeDocument/2006/relationships/hyperlink" Target="http://thinkprogress.org/climate/2013/12/05/3026311/congress-oceans-fund-sea-level-rise/"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surfrider.org/coastal-blog/entry/congress-takes-aim-at-our-national-ocean-policy" TargetMode="External"/><Relationship Id="rId18" Type="http://schemas.openxmlformats.org/officeDocument/2006/relationships/hyperlink" Target="http://www.washingtonpost.com/national/health-science/national-ocean-policy-sparks-partisan-fight/2012/10/28/af73e464-17a7-11e2-a55c-39408fbe6a4b_story.html" TargetMode="External"/><Relationship Id="rId39" Type="http://schemas.openxmlformats.org/officeDocument/2006/relationships/hyperlink" Target="http://www.pcffa.org/fn-dec10.htm" TargetMode="External"/><Relationship Id="rId109" Type="http://schemas.openxmlformats.org/officeDocument/2006/relationships/hyperlink" Target="http://www.nationaldefensemagazine.org/archive/2014/April/Pages/LittoralCombatShipFacesUncertainFuture.aspx" TargetMode="External"/><Relationship Id="rId34" Type="http://schemas.openxmlformats.org/officeDocument/2006/relationships/hyperlink" Target="http://www.rollcall.com/news/challenges_of_a_changing_ocean_can_congress_act_in_time_commentary-229390-1.html?pg=1" TargetMode="External"/><Relationship Id="rId50" Type="http://schemas.openxmlformats.org/officeDocument/2006/relationships/hyperlink" Target="http://energy.nationaljournal.com/2012/08/finding-the-sweet-spot-biparti.php?comments=expandall#comments" TargetMode="External"/><Relationship Id="rId55" Type="http://schemas.openxmlformats.org/officeDocument/2006/relationships/hyperlink" Target="http://www.governorsbiofuelscoalition.org/?p=1217" TargetMode="External"/><Relationship Id="rId76" Type="http://schemas.openxmlformats.org/officeDocument/2006/relationships/hyperlink" Target="http://www.csmonitor.com/Environment/Energy-Voices/2013/1001/Congress-could-undercut-US-Mexico-joint-drilling-deal-in-Gulf" TargetMode="External"/><Relationship Id="rId97" Type="http://schemas.openxmlformats.org/officeDocument/2006/relationships/hyperlink" Target="http://www.thetransportpolitic.com/2012/01/25/on-infrastructure-hopes-for-progress-this-year-look-glum/" TargetMode="External"/><Relationship Id="rId104" Type="http://schemas.openxmlformats.org/officeDocument/2006/relationships/hyperlink" Target="http://www.cnn.com/2011/11/03/politics/congress-polar-icebreakers/" TargetMode="External"/><Relationship Id="rId120" Type="http://schemas.openxmlformats.org/officeDocument/2006/relationships/hyperlink" Target="http://www.oceanchampions.org/pdfs/TurningTheTide.pdf" TargetMode="External"/><Relationship Id="rId125" Type="http://schemas.openxmlformats.org/officeDocument/2006/relationships/hyperlink" Target="http://www.farr.house.gov/index.php/commentary-92328/654-the-ocean-and-the-congress-sea-technology-magazine" TargetMode="External"/><Relationship Id="rId7" Type="http://schemas.openxmlformats.org/officeDocument/2006/relationships/settings" Target="settings.xml"/><Relationship Id="rId71" Type="http://schemas.openxmlformats.org/officeDocument/2006/relationships/hyperlink" Target="http://thehill.com/blogs/e2-wire/e2-wire/267041-gop-senators-press-interior-on-offshore-wind-deal" TargetMode="External"/><Relationship Id="rId92" Type="http://schemas.openxmlformats.org/officeDocument/2006/relationships/hyperlink" Target="http://e360.yale.edu/feature/fulfilling_the_great_promise_of_worlds_marine_protected_areas/2416/" TargetMode="External"/><Relationship Id="rId2" Type="http://schemas.openxmlformats.org/officeDocument/2006/relationships/customXml" Target="../customXml/item2.xml"/><Relationship Id="rId29" Type="http://schemas.openxmlformats.org/officeDocument/2006/relationships/hyperlink" Target="http://www.theatlantic.com/international/archive/2012/06/the-rise-of-un-derangement-syndrome/258454/" TargetMode="External"/><Relationship Id="rId24" Type="http://schemas.openxmlformats.org/officeDocument/2006/relationships/hyperlink" Target="http://americanprogress.org/issues/green/news/2012/04/13/11433/fish-on-fridays-sensible-ocean-policy-falling-victim-to-political-games/" TargetMode="External"/><Relationship Id="rId40" Type="http://schemas.openxmlformats.org/officeDocument/2006/relationships/hyperlink" Target="http://www.mondaq.com/unitedstates/x/245562/Marine+Shipping/The+Budget+Outlook+for+Maritime+Programs+for+FY2014" TargetMode="External"/><Relationship Id="rId45" Type="http://schemas.openxmlformats.org/officeDocument/2006/relationships/hyperlink" Target="http://www.flightglobal.com/news/articles/mh370-disappearance-spurs-calls-for-action-by-us-lawmakers-397357/" TargetMode="External"/><Relationship Id="rId66" Type="http://schemas.openxmlformats.org/officeDocument/2006/relationships/hyperlink" Target="http://www.smithsonianmag.com/history/the-american-plan-to-build-nuclear-power-plants-in-the-ocean-27801262/?no-ist" TargetMode="External"/><Relationship Id="rId87" Type="http://schemas.openxmlformats.org/officeDocument/2006/relationships/hyperlink" Target="http://www.pcffa.org/fn-dec10.htm" TargetMode="External"/><Relationship Id="rId110" Type="http://schemas.openxmlformats.org/officeDocument/2006/relationships/hyperlink" Target="http://www.downsizinggovernment.org/usace" TargetMode="External"/><Relationship Id="rId115" Type="http://schemas.openxmlformats.org/officeDocument/2006/relationships/hyperlink" Target="http://news.sciencemag.org/2013/03/congress-completes-work-2013-spending-bill" TargetMode="External"/><Relationship Id="rId131" Type="http://schemas.openxmlformats.org/officeDocument/2006/relationships/hyperlink" Target="http://thinkprogress.org/climate/2013/01/31/1521031/filling-the-sails-of-offshore-wind-energy/?mobile=nc" TargetMode="External"/><Relationship Id="rId61" Type="http://schemas.openxmlformats.org/officeDocument/2006/relationships/hyperlink" Target="http://americanprogress.org/issues/green/report/2012/12/06/47053/7-ways-that-looming-budget-cuts-to-public-lands-and-oceans-will-affect-all-americans/" TargetMode="External"/><Relationship Id="rId82" Type="http://schemas.openxmlformats.org/officeDocument/2006/relationships/hyperlink" Target="http://netrightdaily.com/2012/10/obamas-environmental-policies-extend-to-americas-oceans-and-into-the-upcoming-elections/" TargetMode="External"/><Relationship Id="rId19" Type="http://schemas.openxmlformats.org/officeDocument/2006/relationships/hyperlink" Target="http://www.maritime-executive.com/magazine/Congress-Decides-Maritime-Issues-Amid-Fiscal-Policy-Deb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10267</TotalTime>
  <Pages>119</Pages>
  <Words>93620</Words>
  <Characters>520529</Characters>
  <Application>Microsoft Office Word</Application>
  <DocSecurity>0</DocSecurity>
  <Lines>4606</Lines>
  <Paragraphs>883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613266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Carly</dc:creator>
  <cp:lastModifiedBy>Carly</cp:lastModifiedBy>
  <cp:revision>27</cp:revision>
  <dcterms:created xsi:type="dcterms:W3CDTF">2014-06-04T16:28:00Z</dcterms:created>
  <dcterms:modified xsi:type="dcterms:W3CDTF">2014-06-16T18:32:00Z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