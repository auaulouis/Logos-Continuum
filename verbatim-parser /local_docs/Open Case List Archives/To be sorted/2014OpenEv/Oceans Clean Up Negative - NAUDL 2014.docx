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61E" w:rsidRDefault="00F21950" w:rsidP="0054061E">
      <w:pPr>
        <w:pStyle w:val="Heading1"/>
      </w:pPr>
      <w:bookmarkStart w:id="0" w:name="_Toc391047270"/>
      <w:r>
        <w:t xml:space="preserve">Ocean Clean Up </w:t>
      </w:r>
      <w:r w:rsidR="0054061E">
        <w:t>Neg</w:t>
      </w:r>
      <w:r>
        <w:t>ative</w:t>
      </w:r>
      <w:bookmarkEnd w:id="0"/>
    </w:p>
    <w:p w:rsidR="006A10FD" w:rsidRPr="006A10FD" w:rsidRDefault="004C683E" w:rsidP="006A10FD">
      <w:pPr>
        <w:pStyle w:val="TOC1"/>
        <w:rPr>
          <w:rFonts w:asciiTheme="minorHAnsi" w:eastAsiaTheme="minorEastAsia" w:hAnsiTheme="minorHAnsi" w:cstheme="minorBidi"/>
          <w:noProof/>
          <w:sz w:val="22"/>
        </w:rPr>
      </w:pPr>
      <w:r>
        <w:fldChar w:fldCharType="begin"/>
      </w:r>
      <w:r>
        <w:instrText xml:space="preserve"> TOC \o "1-3" \h \z \u </w:instrText>
      </w:r>
      <w:r>
        <w:fldChar w:fldCharType="separate"/>
      </w:r>
      <w:r w:rsidR="006A10FD" w:rsidRPr="006A10FD">
        <w:rPr>
          <w:noProof/>
        </w:rPr>
        <w:t>Inherency Answers</w:t>
      </w:r>
    </w:p>
    <w:p w:rsidR="006A10FD" w:rsidRDefault="00B1167E">
      <w:pPr>
        <w:pStyle w:val="TOC3"/>
        <w:tabs>
          <w:tab w:val="right" w:leader="dot" w:pos="10790"/>
        </w:tabs>
        <w:rPr>
          <w:rFonts w:asciiTheme="minorHAnsi" w:eastAsiaTheme="minorEastAsia" w:hAnsiTheme="minorHAnsi" w:cstheme="minorBidi"/>
          <w:noProof/>
          <w:sz w:val="22"/>
        </w:rPr>
      </w:pPr>
      <w:hyperlink w:anchor="_Toc391047271" w:history="1">
        <w:r w:rsidR="006A10FD" w:rsidRPr="00C03DEC">
          <w:rPr>
            <w:rStyle w:val="Hyperlink"/>
            <w:noProof/>
          </w:rPr>
          <w:t>Ocean Clean Up Coming Now</w:t>
        </w:r>
        <w:r w:rsidR="006A10FD">
          <w:rPr>
            <w:noProof/>
            <w:webHidden/>
          </w:rPr>
          <w:tab/>
        </w:r>
        <w:r w:rsidR="006A10FD">
          <w:rPr>
            <w:noProof/>
            <w:webHidden/>
          </w:rPr>
          <w:fldChar w:fldCharType="begin"/>
        </w:r>
        <w:r w:rsidR="006A10FD">
          <w:rPr>
            <w:noProof/>
            <w:webHidden/>
          </w:rPr>
          <w:instrText xml:space="preserve"> PAGEREF _Toc391047271 \h </w:instrText>
        </w:r>
        <w:r w:rsidR="006A10FD">
          <w:rPr>
            <w:noProof/>
            <w:webHidden/>
          </w:rPr>
        </w:r>
        <w:r w:rsidR="006A10FD">
          <w:rPr>
            <w:noProof/>
            <w:webHidden/>
          </w:rPr>
          <w:fldChar w:fldCharType="separate"/>
        </w:r>
        <w:r w:rsidR="007F7813">
          <w:rPr>
            <w:noProof/>
            <w:webHidden/>
          </w:rPr>
          <w:t>2</w:t>
        </w:r>
        <w:r w:rsidR="006A10FD">
          <w:rPr>
            <w:noProof/>
            <w:webHidden/>
          </w:rPr>
          <w:fldChar w:fldCharType="end"/>
        </w:r>
      </w:hyperlink>
      <w:r w:rsidR="000B2CB2">
        <w:rPr>
          <w:rStyle w:val="Hyperlink"/>
          <w:noProof/>
        </w:rPr>
        <w:t>-4</w:t>
      </w:r>
    </w:p>
    <w:p w:rsidR="006A10FD" w:rsidRDefault="006A10FD" w:rsidP="006A10FD">
      <w:pPr>
        <w:rPr>
          <w:noProof/>
        </w:rPr>
      </w:pPr>
    </w:p>
    <w:p w:rsidR="006A10FD" w:rsidRPr="006A10FD" w:rsidRDefault="006A10FD" w:rsidP="006A10FD">
      <w:pPr>
        <w:rPr>
          <w:b/>
          <w:noProof/>
        </w:rPr>
      </w:pPr>
      <w:r w:rsidRPr="006A10FD">
        <w:rPr>
          <w:b/>
          <w:noProof/>
        </w:rPr>
        <w:t>Plastic Oceans Advantage Answers</w:t>
      </w:r>
    </w:p>
    <w:p w:rsidR="006A10FD" w:rsidRDefault="00B1167E">
      <w:pPr>
        <w:pStyle w:val="TOC3"/>
        <w:tabs>
          <w:tab w:val="right" w:leader="dot" w:pos="10790"/>
        </w:tabs>
        <w:rPr>
          <w:rFonts w:asciiTheme="minorHAnsi" w:eastAsiaTheme="minorEastAsia" w:hAnsiTheme="minorHAnsi" w:cstheme="minorBidi"/>
          <w:noProof/>
          <w:sz w:val="22"/>
        </w:rPr>
      </w:pPr>
      <w:hyperlink w:anchor="_Toc391047273" w:history="1">
        <w:r w:rsidR="006A10FD" w:rsidRPr="00C03DEC">
          <w:rPr>
            <w:rStyle w:val="Hyperlink"/>
            <w:noProof/>
          </w:rPr>
          <w:t>Clean Up Efforts Kill Sea Life</w:t>
        </w:r>
        <w:r w:rsidR="006A10FD">
          <w:rPr>
            <w:noProof/>
            <w:webHidden/>
          </w:rPr>
          <w:tab/>
        </w:r>
        <w:r w:rsidR="006A10FD">
          <w:rPr>
            <w:noProof/>
            <w:webHidden/>
          </w:rPr>
          <w:fldChar w:fldCharType="begin"/>
        </w:r>
        <w:r w:rsidR="006A10FD">
          <w:rPr>
            <w:noProof/>
            <w:webHidden/>
          </w:rPr>
          <w:instrText xml:space="preserve"> PAGEREF _Toc391047273 \h </w:instrText>
        </w:r>
        <w:r w:rsidR="006A10FD">
          <w:rPr>
            <w:noProof/>
            <w:webHidden/>
          </w:rPr>
        </w:r>
        <w:r w:rsidR="006A10FD">
          <w:rPr>
            <w:noProof/>
            <w:webHidden/>
          </w:rPr>
          <w:fldChar w:fldCharType="separate"/>
        </w:r>
        <w:r w:rsidR="007F7813">
          <w:rPr>
            <w:noProof/>
            <w:webHidden/>
          </w:rPr>
          <w:t>5</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74" w:history="1">
        <w:r w:rsidR="006A10FD" w:rsidRPr="00C03DEC">
          <w:rPr>
            <w:rStyle w:val="Hyperlink"/>
            <w:noProof/>
          </w:rPr>
          <w:t>Clean Up Efforts Kill Plankton</w:t>
        </w:r>
        <w:r w:rsidR="006A10FD">
          <w:rPr>
            <w:noProof/>
            <w:webHidden/>
          </w:rPr>
          <w:tab/>
        </w:r>
        <w:r w:rsidR="006A10FD">
          <w:rPr>
            <w:noProof/>
            <w:webHidden/>
          </w:rPr>
          <w:fldChar w:fldCharType="begin"/>
        </w:r>
        <w:r w:rsidR="006A10FD">
          <w:rPr>
            <w:noProof/>
            <w:webHidden/>
          </w:rPr>
          <w:instrText xml:space="preserve"> PAGEREF _Toc391047274 \h </w:instrText>
        </w:r>
        <w:r w:rsidR="006A10FD">
          <w:rPr>
            <w:noProof/>
            <w:webHidden/>
          </w:rPr>
        </w:r>
        <w:r w:rsidR="006A10FD">
          <w:rPr>
            <w:noProof/>
            <w:webHidden/>
          </w:rPr>
          <w:fldChar w:fldCharType="separate"/>
        </w:r>
        <w:r w:rsidR="007F7813">
          <w:rPr>
            <w:noProof/>
            <w:webHidden/>
          </w:rPr>
          <w:t>6</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75" w:history="1">
        <w:r w:rsidR="006A10FD" w:rsidRPr="00C03DEC">
          <w:rPr>
            <w:rStyle w:val="Hyperlink"/>
            <w:noProof/>
          </w:rPr>
          <w:t>Plastics Don’t Kill off Species</w:t>
        </w:r>
        <w:r w:rsidR="006A10FD">
          <w:rPr>
            <w:noProof/>
            <w:webHidden/>
          </w:rPr>
          <w:tab/>
        </w:r>
        <w:r w:rsidR="006A10FD">
          <w:rPr>
            <w:noProof/>
            <w:webHidden/>
          </w:rPr>
          <w:fldChar w:fldCharType="begin"/>
        </w:r>
        <w:r w:rsidR="006A10FD">
          <w:rPr>
            <w:noProof/>
            <w:webHidden/>
          </w:rPr>
          <w:instrText xml:space="preserve"> PAGEREF _Toc391047275 \h </w:instrText>
        </w:r>
        <w:r w:rsidR="006A10FD">
          <w:rPr>
            <w:noProof/>
            <w:webHidden/>
          </w:rPr>
        </w:r>
        <w:r w:rsidR="006A10FD">
          <w:rPr>
            <w:noProof/>
            <w:webHidden/>
          </w:rPr>
          <w:fldChar w:fldCharType="separate"/>
        </w:r>
        <w:r w:rsidR="007F7813">
          <w:rPr>
            <w:noProof/>
            <w:webHidden/>
          </w:rPr>
          <w:t>7</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76" w:history="1">
        <w:r w:rsidR="006A10FD" w:rsidRPr="00C03DEC">
          <w:rPr>
            <w:rStyle w:val="Hyperlink"/>
            <w:noProof/>
          </w:rPr>
          <w:t>Food Chain not protected by clean up</w:t>
        </w:r>
        <w:r w:rsidR="006A10FD">
          <w:rPr>
            <w:noProof/>
            <w:webHidden/>
          </w:rPr>
          <w:tab/>
        </w:r>
        <w:r w:rsidR="006A10FD">
          <w:rPr>
            <w:noProof/>
            <w:webHidden/>
          </w:rPr>
          <w:fldChar w:fldCharType="begin"/>
        </w:r>
        <w:r w:rsidR="006A10FD">
          <w:rPr>
            <w:noProof/>
            <w:webHidden/>
          </w:rPr>
          <w:instrText xml:space="preserve"> PAGEREF _Toc391047276 \h </w:instrText>
        </w:r>
        <w:r w:rsidR="006A10FD">
          <w:rPr>
            <w:noProof/>
            <w:webHidden/>
          </w:rPr>
        </w:r>
        <w:r w:rsidR="006A10FD">
          <w:rPr>
            <w:noProof/>
            <w:webHidden/>
          </w:rPr>
          <w:fldChar w:fldCharType="separate"/>
        </w:r>
        <w:r w:rsidR="007F7813">
          <w:rPr>
            <w:noProof/>
            <w:webHidden/>
          </w:rPr>
          <w:t>8</w:t>
        </w:r>
        <w:r w:rsidR="006A10FD">
          <w:rPr>
            <w:noProof/>
            <w:webHidden/>
          </w:rPr>
          <w:fldChar w:fldCharType="end"/>
        </w:r>
      </w:hyperlink>
      <w:r w:rsidR="000B2CB2">
        <w:rPr>
          <w:rStyle w:val="Hyperlink"/>
          <w:noProof/>
        </w:rPr>
        <w:t>-</w:t>
      </w:r>
      <w:r w:rsidR="007F7813">
        <w:rPr>
          <w:rStyle w:val="Hyperlink"/>
          <w:noProof/>
        </w:rPr>
        <w:t>9</w:t>
      </w:r>
      <w:r w:rsidR="007F7813">
        <w:rPr>
          <w:rStyle w:val="Hyperlink"/>
          <w:noProof/>
        </w:rPr>
        <w:tab/>
      </w:r>
    </w:p>
    <w:p w:rsidR="006A10FD" w:rsidRDefault="006A10FD" w:rsidP="006A10FD">
      <w:pPr>
        <w:rPr>
          <w:noProof/>
        </w:rPr>
      </w:pPr>
    </w:p>
    <w:p w:rsidR="006A10FD" w:rsidRPr="006A10FD" w:rsidRDefault="006A10FD" w:rsidP="006A10FD">
      <w:pPr>
        <w:rPr>
          <w:b/>
          <w:noProof/>
        </w:rPr>
      </w:pPr>
      <w:r w:rsidRPr="006A10FD">
        <w:rPr>
          <w:b/>
          <w:noProof/>
        </w:rPr>
        <w:t>Solvency Answers</w:t>
      </w:r>
    </w:p>
    <w:p w:rsidR="006A10FD" w:rsidRDefault="00B1167E">
      <w:pPr>
        <w:pStyle w:val="TOC3"/>
        <w:tabs>
          <w:tab w:val="right" w:leader="dot" w:pos="10790"/>
        </w:tabs>
        <w:rPr>
          <w:rFonts w:asciiTheme="minorHAnsi" w:eastAsiaTheme="minorEastAsia" w:hAnsiTheme="minorHAnsi" w:cstheme="minorBidi"/>
          <w:noProof/>
          <w:sz w:val="22"/>
        </w:rPr>
      </w:pPr>
      <w:hyperlink w:anchor="_Toc391047278" w:history="1">
        <w:r w:rsidR="006A10FD" w:rsidRPr="00C03DEC">
          <w:rPr>
            <w:rStyle w:val="Hyperlink"/>
            <w:noProof/>
          </w:rPr>
          <w:t>Clean Up Fails- Logistical Nightmare -- Location/Depth of plastics/Sea Life/ Ocean Conditions/ Economic viability</w:t>
        </w:r>
        <w:r w:rsidR="006A10FD">
          <w:rPr>
            <w:noProof/>
            <w:webHidden/>
          </w:rPr>
          <w:tab/>
        </w:r>
        <w:r w:rsidR="006A10FD">
          <w:rPr>
            <w:noProof/>
            <w:webHidden/>
          </w:rPr>
          <w:fldChar w:fldCharType="begin"/>
        </w:r>
        <w:r w:rsidR="006A10FD">
          <w:rPr>
            <w:noProof/>
            <w:webHidden/>
          </w:rPr>
          <w:instrText xml:space="preserve"> PAGEREF _Toc391047278 \h </w:instrText>
        </w:r>
        <w:r w:rsidR="006A10FD">
          <w:rPr>
            <w:noProof/>
            <w:webHidden/>
          </w:rPr>
        </w:r>
        <w:r w:rsidR="006A10FD">
          <w:rPr>
            <w:noProof/>
            <w:webHidden/>
          </w:rPr>
          <w:fldChar w:fldCharType="separate"/>
        </w:r>
        <w:r w:rsidR="007F7813">
          <w:rPr>
            <w:noProof/>
            <w:webHidden/>
          </w:rPr>
          <w:t>10</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79" w:history="1">
        <w:r w:rsidR="006A10FD" w:rsidRPr="00C03DEC">
          <w:rPr>
            <w:rStyle w:val="Hyperlink"/>
            <w:noProof/>
          </w:rPr>
          <w:t>Clean Up Fails- Logistical Nightmare- General Extensions</w:t>
        </w:r>
        <w:r w:rsidR="006A10FD">
          <w:rPr>
            <w:noProof/>
            <w:webHidden/>
          </w:rPr>
          <w:tab/>
        </w:r>
        <w:r w:rsidR="006A10FD">
          <w:rPr>
            <w:noProof/>
            <w:webHidden/>
          </w:rPr>
          <w:fldChar w:fldCharType="begin"/>
        </w:r>
        <w:r w:rsidR="006A10FD">
          <w:rPr>
            <w:noProof/>
            <w:webHidden/>
          </w:rPr>
          <w:instrText xml:space="preserve"> PAGEREF _Toc391047279 \h </w:instrText>
        </w:r>
        <w:r w:rsidR="006A10FD">
          <w:rPr>
            <w:noProof/>
            <w:webHidden/>
          </w:rPr>
        </w:r>
        <w:r w:rsidR="006A10FD">
          <w:rPr>
            <w:noProof/>
            <w:webHidden/>
          </w:rPr>
          <w:fldChar w:fldCharType="separate"/>
        </w:r>
        <w:r w:rsidR="007F7813">
          <w:rPr>
            <w:noProof/>
            <w:webHidden/>
          </w:rPr>
          <w:t>11</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80" w:history="1">
        <w:r w:rsidR="006A10FD" w:rsidRPr="00C03DEC">
          <w:rPr>
            <w:rStyle w:val="Hyperlink"/>
            <w:noProof/>
          </w:rPr>
          <w:t>Clean Up Fails- Logistical Nightmare- Sea Life Extension</w:t>
        </w:r>
        <w:r w:rsidR="006A10FD">
          <w:rPr>
            <w:noProof/>
            <w:webHidden/>
          </w:rPr>
          <w:tab/>
        </w:r>
        <w:r w:rsidR="006A10FD">
          <w:rPr>
            <w:noProof/>
            <w:webHidden/>
          </w:rPr>
          <w:fldChar w:fldCharType="begin"/>
        </w:r>
        <w:r w:rsidR="006A10FD">
          <w:rPr>
            <w:noProof/>
            <w:webHidden/>
          </w:rPr>
          <w:instrText xml:space="preserve"> PAGEREF _Toc391047280 \h </w:instrText>
        </w:r>
        <w:r w:rsidR="006A10FD">
          <w:rPr>
            <w:noProof/>
            <w:webHidden/>
          </w:rPr>
        </w:r>
        <w:r w:rsidR="006A10FD">
          <w:rPr>
            <w:noProof/>
            <w:webHidden/>
          </w:rPr>
          <w:fldChar w:fldCharType="separate"/>
        </w:r>
        <w:r w:rsidR="007F7813">
          <w:rPr>
            <w:noProof/>
            <w:webHidden/>
          </w:rPr>
          <w:t>12</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81" w:history="1">
        <w:r w:rsidR="006A10FD" w:rsidRPr="00C03DEC">
          <w:rPr>
            <w:rStyle w:val="Hyperlink"/>
            <w:noProof/>
          </w:rPr>
          <w:t>Clean Up Fails- Logistical Nightmare - Ocean Conditions Extensions</w:t>
        </w:r>
        <w:r w:rsidR="006A10FD">
          <w:rPr>
            <w:noProof/>
            <w:webHidden/>
          </w:rPr>
          <w:tab/>
        </w:r>
        <w:r w:rsidR="006A10FD">
          <w:rPr>
            <w:noProof/>
            <w:webHidden/>
          </w:rPr>
          <w:fldChar w:fldCharType="begin"/>
        </w:r>
        <w:r w:rsidR="006A10FD">
          <w:rPr>
            <w:noProof/>
            <w:webHidden/>
          </w:rPr>
          <w:instrText xml:space="preserve"> PAGEREF _Toc391047281 \h </w:instrText>
        </w:r>
        <w:r w:rsidR="006A10FD">
          <w:rPr>
            <w:noProof/>
            <w:webHidden/>
          </w:rPr>
        </w:r>
        <w:r w:rsidR="006A10FD">
          <w:rPr>
            <w:noProof/>
            <w:webHidden/>
          </w:rPr>
          <w:fldChar w:fldCharType="separate"/>
        </w:r>
        <w:r w:rsidR="007F7813">
          <w:rPr>
            <w:noProof/>
            <w:webHidden/>
          </w:rPr>
          <w:t>13</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82" w:history="1">
        <w:r w:rsidR="006A10FD" w:rsidRPr="00C03DEC">
          <w:rPr>
            <w:rStyle w:val="Hyperlink"/>
            <w:noProof/>
          </w:rPr>
          <w:t>Clean Up Fails- Size of the Ocean</w:t>
        </w:r>
        <w:r w:rsidR="006A10FD">
          <w:rPr>
            <w:noProof/>
            <w:webHidden/>
          </w:rPr>
          <w:tab/>
        </w:r>
        <w:r w:rsidR="006A10FD">
          <w:rPr>
            <w:noProof/>
            <w:webHidden/>
          </w:rPr>
          <w:fldChar w:fldCharType="begin"/>
        </w:r>
        <w:r w:rsidR="006A10FD">
          <w:rPr>
            <w:noProof/>
            <w:webHidden/>
          </w:rPr>
          <w:instrText xml:space="preserve"> PAGEREF _Toc391047282 \h </w:instrText>
        </w:r>
        <w:r w:rsidR="006A10FD">
          <w:rPr>
            <w:noProof/>
            <w:webHidden/>
          </w:rPr>
        </w:r>
        <w:r w:rsidR="006A10FD">
          <w:rPr>
            <w:noProof/>
            <w:webHidden/>
          </w:rPr>
          <w:fldChar w:fldCharType="separate"/>
        </w:r>
        <w:r w:rsidR="007F7813">
          <w:rPr>
            <w:noProof/>
            <w:webHidden/>
          </w:rPr>
          <w:t>14</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83" w:history="1">
        <w:r w:rsidR="006A10FD" w:rsidRPr="00C03DEC">
          <w:rPr>
            <w:rStyle w:val="Hyperlink"/>
            <w:noProof/>
          </w:rPr>
          <w:t>Clean Up Fails- Depth of the Ocean</w:t>
        </w:r>
        <w:r w:rsidR="006A10FD">
          <w:rPr>
            <w:noProof/>
            <w:webHidden/>
          </w:rPr>
          <w:tab/>
        </w:r>
        <w:r w:rsidR="006A10FD">
          <w:rPr>
            <w:noProof/>
            <w:webHidden/>
          </w:rPr>
          <w:fldChar w:fldCharType="begin"/>
        </w:r>
        <w:r w:rsidR="006A10FD">
          <w:rPr>
            <w:noProof/>
            <w:webHidden/>
          </w:rPr>
          <w:instrText xml:space="preserve"> PAGEREF _Toc391047283 \h </w:instrText>
        </w:r>
        <w:r w:rsidR="006A10FD">
          <w:rPr>
            <w:noProof/>
            <w:webHidden/>
          </w:rPr>
        </w:r>
        <w:r w:rsidR="006A10FD">
          <w:rPr>
            <w:noProof/>
            <w:webHidden/>
          </w:rPr>
          <w:fldChar w:fldCharType="separate"/>
        </w:r>
        <w:r w:rsidR="007F7813">
          <w:rPr>
            <w:noProof/>
            <w:webHidden/>
          </w:rPr>
          <w:t>15</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84" w:history="1">
        <w:r w:rsidR="006A10FD" w:rsidRPr="00C03DEC">
          <w:rPr>
            <w:rStyle w:val="Hyperlink"/>
            <w:noProof/>
          </w:rPr>
          <w:t>Clean up fails- Sinking plastic</w:t>
        </w:r>
        <w:r w:rsidR="006A10FD">
          <w:rPr>
            <w:noProof/>
            <w:webHidden/>
          </w:rPr>
          <w:tab/>
        </w:r>
        <w:r w:rsidR="006A10FD">
          <w:rPr>
            <w:noProof/>
            <w:webHidden/>
          </w:rPr>
          <w:fldChar w:fldCharType="begin"/>
        </w:r>
        <w:r w:rsidR="006A10FD">
          <w:rPr>
            <w:noProof/>
            <w:webHidden/>
          </w:rPr>
          <w:instrText xml:space="preserve"> PAGEREF _Toc391047284 \h </w:instrText>
        </w:r>
        <w:r w:rsidR="006A10FD">
          <w:rPr>
            <w:noProof/>
            <w:webHidden/>
          </w:rPr>
        </w:r>
        <w:r w:rsidR="006A10FD">
          <w:rPr>
            <w:noProof/>
            <w:webHidden/>
          </w:rPr>
          <w:fldChar w:fldCharType="separate"/>
        </w:r>
        <w:r w:rsidR="007F7813">
          <w:rPr>
            <w:noProof/>
            <w:webHidden/>
          </w:rPr>
          <w:t>16</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85" w:history="1">
        <w:r w:rsidR="006A10FD" w:rsidRPr="00C03DEC">
          <w:rPr>
            <w:rStyle w:val="Hyperlink"/>
            <w:noProof/>
          </w:rPr>
          <w:t>Ocean Clean up fails- Experts Agree</w:t>
        </w:r>
        <w:r w:rsidR="006A10FD">
          <w:rPr>
            <w:noProof/>
            <w:webHidden/>
          </w:rPr>
          <w:tab/>
        </w:r>
        <w:r w:rsidR="006A10FD">
          <w:rPr>
            <w:noProof/>
            <w:webHidden/>
          </w:rPr>
          <w:fldChar w:fldCharType="begin"/>
        </w:r>
        <w:r w:rsidR="006A10FD">
          <w:rPr>
            <w:noProof/>
            <w:webHidden/>
          </w:rPr>
          <w:instrText xml:space="preserve"> PAGEREF _Toc391047285 \h </w:instrText>
        </w:r>
        <w:r w:rsidR="006A10FD">
          <w:rPr>
            <w:noProof/>
            <w:webHidden/>
          </w:rPr>
        </w:r>
        <w:r w:rsidR="006A10FD">
          <w:rPr>
            <w:noProof/>
            <w:webHidden/>
          </w:rPr>
          <w:fldChar w:fldCharType="separate"/>
        </w:r>
        <w:r w:rsidR="007F7813">
          <w:rPr>
            <w:noProof/>
            <w:webHidden/>
          </w:rPr>
          <w:t>17</w:t>
        </w:r>
        <w:r w:rsidR="006A10FD">
          <w:rPr>
            <w:noProof/>
            <w:webHidden/>
          </w:rPr>
          <w:fldChar w:fldCharType="end"/>
        </w:r>
      </w:hyperlink>
      <w:r w:rsidR="006A10FD">
        <w:rPr>
          <w:rStyle w:val="Hyperlink"/>
          <w:noProof/>
        </w:rPr>
        <w:t>-8</w:t>
      </w:r>
    </w:p>
    <w:p w:rsidR="006A10FD" w:rsidRDefault="006A10FD" w:rsidP="006A10FD">
      <w:pPr>
        <w:rPr>
          <w:noProof/>
        </w:rPr>
      </w:pPr>
    </w:p>
    <w:p w:rsidR="006A10FD" w:rsidRPr="00771276" w:rsidRDefault="006A10FD" w:rsidP="006A10FD">
      <w:pPr>
        <w:rPr>
          <w:b/>
          <w:noProof/>
        </w:rPr>
      </w:pPr>
      <w:r w:rsidRPr="00771276">
        <w:rPr>
          <w:b/>
          <w:noProof/>
        </w:rPr>
        <w:t>Disadvantages</w:t>
      </w:r>
    </w:p>
    <w:p w:rsidR="006A10FD" w:rsidRDefault="00B1167E">
      <w:pPr>
        <w:pStyle w:val="TOC3"/>
        <w:tabs>
          <w:tab w:val="right" w:leader="dot" w:pos="10790"/>
        </w:tabs>
        <w:rPr>
          <w:rFonts w:asciiTheme="minorHAnsi" w:eastAsiaTheme="minorEastAsia" w:hAnsiTheme="minorHAnsi" w:cstheme="minorBidi"/>
          <w:noProof/>
          <w:sz w:val="22"/>
        </w:rPr>
      </w:pPr>
      <w:hyperlink w:anchor="_Toc391047287" w:history="1">
        <w:r w:rsidR="006A10FD" w:rsidRPr="00C03DEC">
          <w:rPr>
            <w:rStyle w:val="Hyperlink"/>
            <w:noProof/>
          </w:rPr>
          <w:t>Plastic</w:t>
        </w:r>
        <w:r w:rsidR="00771276">
          <w:rPr>
            <w:rStyle w:val="Hyperlink"/>
            <w:noProof/>
          </w:rPr>
          <w:t xml:space="preserve"> Transition Disadvantage 1NC </w:t>
        </w:r>
        <w:r w:rsidR="006A10FD">
          <w:rPr>
            <w:noProof/>
            <w:webHidden/>
          </w:rPr>
          <w:tab/>
        </w:r>
        <w:r w:rsidR="006A10FD">
          <w:rPr>
            <w:noProof/>
            <w:webHidden/>
          </w:rPr>
          <w:fldChar w:fldCharType="begin"/>
        </w:r>
        <w:r w:rsidR="006A10FD">
          <w:rPr>
            <w:noProof/>
            <w:webHidden/>
          </w:rPr>
          <w:instrText xml:space="preserve"> PAGEREF _Toc391047287 \h </w:instrText>
        </w:r>
        <w:r w:rsidR="006A10FD">
          <w:rPr>
            <w:noProof/>
            <w:webHidden/>
          </w:rPr>
        </w:r>
        <w:r w:rsidR="006A10FD">
          <w:rPr>
            <w:noProof/>
            <w:webHidden/>
          </w:rPr>
          <w:fldChar w:fldCharType="separate"/>
        </w:r>
        <w:r w:rsidR="007F7813">
          <w:rPr>
            <w:noProof/>
            <w:webHidden/>
          </w:rPr>
          <w:t>19</w:t>
        </w:r>
        <w:r w:rsidR="006A10FD">
          <w:rPr>
            <w:noProof/>
            <w:webHidden/>
          </w:rPr>
          <w:fldChar w:fldCharType="end"/>
        </w:r>
      </w:hyperlink>
      <w:r w:rsidR="006A10FD">
        <w:rPr>
          <w:rStyle w:val="Hyperlink"/>
          <w:noProof/>
        </w:rPr>
        <w:t>-20</w:t>
      </w:r>
    </w:p>
    <w:p w:rsidR="006A10FD" w:rsidRDefault="00B1167E">
      <w:pPr>
        <w:pStyle w:val="TOC3"/>
        <w:tabs>
          <w:tab w:val="right" w:leader="dot" w:pos="10790"/>
        </w:tabs>
        <w:rPr>
          <w:rFonts w:asciiTheme="minorHAnsi" w:eastAsiaTheme="minorEastAsia" w:hAnsiTheme="minorHAnsi" w:cstheme="minorBidi"/>
          <w:noProof/>
          <w:sz w:val="22"/>
        </w:rPr>
      </w:pPr>
      <w:hyperlink w:anchor="_Toc391047289" w:history="1">
        <w:r w:rsidR="006A10FD" w:rsidRPr="00C03DEC">
          <w:rPr>
            <w:rStyle w:val="Hyperlink"/>
            <w:noProof/>
          </w:rPr>
          <w:t>Link- Obligation to clean</w:t>
        </w:r>
        <w:r w:rsidR="006A10FD">
          <w:rPr>
            <w:noProof/>
            <w:webHidden/>
          </w:rPr>
          <w:tab/>
        </w:r>
        <w:r w:rsidR="006A10FD">
          <w:rPr>
            <w:noProof/>
            <w:webHidden/>
          </w:rPr>
          <w:fldChar w:fldCharType="begin"/>
        </w:r>
        <w:r w:rsidR="006A10FD">
          <w:rPr>
            <w:noProof/>
            <w:webHidden/>
          </w:rPr>
          <w:instrText xml:space="preserve"> PAGEREF _Toc391047289 \h </w:instrText>
        </w:r>
        <w:r w:rsidR="006A10FD">
          <w:rPr>
            <w:noProof/>
            <w:webHidden/>
          </w:rPr>
        </w:r>
        <w:r w:rsidR="006A10FD">
          <w:rPr>
            <w:noProof/>
            <w:webHidden/>
          </w:rPr>
          <w:fldChar w:fldCharType="separate"/>
        </w:r>
        <w:r w:rsidR="007F7813">
          <w:rPr>
            <w:noProof/>
            <w:webHidden/>
          </w:rPr>
          <w:t>21</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90" w:history="1">
        <w:r w:rsidR="006A10FD" w:rsidRPr="00C03DEC">
          <w:rPr>
            <w:rStyle w:val="Hyperlink"/>
            <w:noProof/>
          </w:rPr>
          <w:t>Link- Wasting Resources</w:t>
        </w:r>
        <w:r w:rsidR="006A10FD">
          <w:rPr>
            <w:noProof/>
            <w:webHidden/>
          </w:rPr>
          <w:tab/>
        </w:r>
        <w:r w:rsidR="006A10FD">
          <w:rPr>
            <w:noProof/>
            <w:webHidden/>
          </w:rPr>
          <w:fldChar w:fldCharType="begin"/>
        </w:r>
        <w:r w:rsidR="006A10FD">
          <w:rPr>
            <w:noProof/>
            <w:webHidden/>
          </w:rPr>
          <w:instrText xml:space="preserve"> PAGEREF _Toc391047290 \h </w:instrText>
        </w:r>
        <w:r w:rsidR="006A10FD">
          <w:rPr>
            <w:noProof/>
            <w:webHidden/>
          </w:rPr>
        </w:r>
        <w:r w:rsidR="006A10FD">
          <w:rPr>
            <w:noProof/>
            <w:webHidden/>
          </w:rPr>
          <w:fldChar w:fldCharType="separate"/>
        </w:r>
        <w:r w:rsidR="007F7813">
          <w:rPr>
            <w:noProof/>
            <w:webHidden/>
          </w:rPr>
          <w:t>22</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91" w:history="1">
        <w:r w:rsidR="006A10FD" w:rsidRPr="00C03DEC">
          <w:rPr>
            <w:rStyle w:val="Hyperlink"/>
            <w:noProof/>
          </w:rPr>
          <w:t>Impact- Transition from plastics needed</w:t>
        </w:r>
        <w:r w:rsidR="006A10FD">
          <w:rPr>
            <w:noProof/>
            <w:webHidden/>
          </w:rPr>
          <w:tab/>
        </w:r>
        <w:r w:rsidR="006A10FD">
          <w:rPr>
            <w:noProof/>
            <w:webHidden/>
          </w:rPr>
          <w:fldChar w:fldCharType="begin"/>
        </w:r>
        <w:r w:rsidR="006A10FD">
          <w:rPr>
            <w:noProof/>
            <w:webHidden/>
          </w:rPr>
          <w:instrText xml:space="preserve"> PAGEREF _Toc391047291 \h </w:instrText>
        </w:r>
        <w:r w:rsidR="006A10FD">
          <w:rPr>
            <w:noProof/>
            <w:webHidden/>
          </w:rPr>
        </w:r>
        <w:r w:rsidR="006A10FD">
          <w:rPr>
            <w:noProof/>
            <w:webHidden/>
          </w:rPr>
          <w:fldChar w:fldCharType="separate"/>
        </w:r>
        <w:r w:rsidR="007F7813">
          <w:rPr>
            <w:noProof/>
            <w:webHidden/>
          </w:rPr>
          <w:t>23</w:t>
        </w:r>
        <w:r w:rsidR="006A10FD">
          <w:rPr>
            <w:noProof/>
            <w:webHidden/>
          </w:rPr>
          <w:fldChar w:fldCharType="end"/>
        </w:r>
      </w:hyperlink>
    </w:p>
    <w:p w:rsidR="006A10FD" w:rsidRDefault="006A10FD">
      <w:pPr>
        <w:pStyle w:val="TOC3"/>
        <w:tabs>
          <w:tab w:val="right" w:leader="dot" w:pos="10790"/>
        </w:tabs>
        <w:rPr>
          <w:rStyle w:val="Hyperlink"/>
          <w:noProof/>
        </w:rPr>
      </w:pPr>
    </w:p>
    <w:p w:rsidR="006A10FD" w:rsidRDefault="00B1167E">
      <w:pPr>
        <w:pStyle w:val="TOC3"/>
        <w:tabs>
          <w:tab w:val="right" w:leader="dot" w:pos="10790"/>
        </w:tabs>
        <w:rPr>
          <w:rFonts w:asciiTheme="minorHAnsi" w:eastAsiaTheme="minorEastAsia" w:hAnsiTheme="minorHAnsi" w:cstheme="minorBidi"/>
          <w:noProof/>
          <w:sz w:val="22"/>
        </w:rPr>
      </w:pPr>
      <w:hyperlink w:anchor="_Toc391047292" w:history="1">
        <w:r w:rsidR="006A10FD" w:rsidRPr="00C03DEC">
          <w:rPr>
            <w:rStyle w:val="Hyperlink"/>
            <w:noProof/>
          </w:rPr>
          <w:t>Social Services Trade Off Link</w:t>
        </w:r>
        <w:r w:rsidR="006A10FD">
          <w:rPr>
            <w:noProof/>
            <w:webHidden/>
          </w:rPr>
          <w:tab/>
        </w:r>
        <w:r w:rsidR="006A10FD">
          <w:rPr>
            <w:noProof/>
            <w:webHidden/>
          </w:rPr>
          <w:fldChar w:fldCharType="begin"/>
        </w:r>
        <w:r w:rsidR="006A10FD">
          <w:rPr>
            <w:noProof/>
            <w:webHidden/>
          </w:rPr>
          <w:instrText xml:space="preserve"> PAGEREF _Toc391047292 \h </w:instrText>
        </w:r>
        <w:r w:rsidR="006A10FD">
          <w:rPr>
            <w:noProof/>
            <w:webHidden/>
          </w:rPr>
        </w:r>
        <w:r w:rsidR="006A10FD">
          <w:rPr>
            <w:noProof/>
            <w:webHidden/>
          </w:rPr>
          <w:fldChar w:fldCharType="separate"/>
        </w:r>
        <w:r w:rsidR="007F7813">
          <w:rPr>
            <w:noProof/>
            <w:webHidden/>
          </w:rPr>
          <w:t>24</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93" w:history="1">
        <w:r w:rsidR="006A10FD" w:rsidRPr="00C03DEC">
          <w:rPr>
            <w:rStyle w:val="Hyperlink"/>
            <w:noProof/>
          </w:rPr>
          <w:t>Answer To: Project will pay for itself</w:t>
        </w:r>
        <w:r w:rsidR="006A10FD">
          <w:rPr>
            <w:noProof/>
            <w:webHidden/>
          </w:rPr>
          <w:tab/>
        </w:r>
        <w:r w:rsidR="006A10FD">
          <w:rPr>
            <w:noProof/>
            <w:webHidden/>
          </w:rPr>
          <w:fldChar w:fldCharType="begin"/>
        </w:r>
        <w:r w:rsidR="006A10FD">
          <w:rPr>
            <w:noProof/>
            <w:webHidden/>
          </w:rPr>
          <w:instrText xml:space="preserve"> PAGEREF _Toc391047293 \h </w:instrText>
        </w:r>
        <w:r w:rsidR="006A10FD">
          <w:rPr>
            <w:noProof/>
            <w:webHidden/>
          </w:rPr>
        </w:r>
        <w:r w:rsidR="006A10FD">
          <w:rPr>
            <w:noProof/>
            <w:webHidden/>
          </w:rPr>
          <w:fldChar w:fldCharType="separate"/>
        </w:r>
        <w:r w:rsidR="007F7813">
          <w:rPr>
            <w:noProof/>
            <w:webHidden/>
          </w:rPr>
          <w:t>25</w:t>
        </w:r>
        <w:r w:rsidR="006A10FD">
          <w:rPr>
            <w:noProof/>
            <w:webHidden/>
          </w:rPr>
          <w:fldChar w:fldCharType="end"/>
        </w:r>
      </w:hyperlink>
      <w:r w:rsidR="006A10FD">
        <w:rPr>
          <w:rStyle w:val="Hyperlink"/>
          <w:noProof/>
        </w:rPr>
        <w:t>-6</w:t>
      </w:r>
    </w:p>
    <w:p w:rsidR="006A10FD" w:rsidRPr="00771276" w:rsidRDefault="006A10FD" w:rsidP="006A10FD">
      <w:pPr>
        <w:rPr>
          <w:b/>
          <w:noProof/>
        </w:rPr>
      </w:pPr>
    </w:p>
    <w:p w:rsidR="006A10FD" w:rsidRPr="00771276" w:rsidRDefault="006A10FD" w:rsidP="006A10FD">
      <w:pPr>
        <w:rPr>
          <w:b/>
          <w:noProof/>
        </w:rPr>
      </w:pPr>
      <w:r w:rsidRPr="00771276">
        <w:rPr>
          <w:b/>
          <w:noProof/>
        </w:rPr>
        <w:t>Ban Plastic Bags Counterplan</w:t>
      </w:r>
    </w:p>
    <w:p w:rsidR="006A10FD" w:rsidRDefault="00B1167E">
      <w:pPr>
        <w:pStyle w:val="TOC3"/>
        <w:tabs>
          <w:tab w:val="right" w:leader="dot" w:pos="10790"/>
        </w:tabs>
        <w:rPr>
          <w:rFonts w:asciiTheme="minorHAnsi" w:eastAsiaTheme="minorEastAsia" w:hAnsiTheme="minorHAnsi" w:cstheme="minorBidi"/>
          <w:noProof/>
          <w:sz w:val="22"/>
        </w:rPr>
      </w:pPr>
      <w:hyperlink w:anchor="_Toc391047295" w:history="1">
        <w:r w:rsidR="006A10FD" w:rsidRPr="00C03DEC">
          <w:rPr>
            <w:rStyle w:val="Hyperlink"/>
            <w:noProof/>
          </w:rPr>
          <w:t>Ban Plastic Bags Counterplan</w:t>
        </w:r>
        <w:r w:rsidR="006A10FD">
          <w:rPr>
            <w:noProof/>
            <w:webHidden/>
          </w:rPr>
          <w:tab/>
        </w:r>
        <w:r w:rsidR="006A10FD">
          <w:rPr>
            <w:noProof/>
            <w:webHidden/>
          </w:rPr>
          <w:fldChar w:fldCharType="begin"/>
        </w:r>
        <w:r w:rsidR="006A10FD">
          <w:rPr>
            <w:noProof/>
            <w:webHidden/>
          </w:rPr>
          <w:instrText xml:space="preserve"> PAGEREF _Toc391047295 \h </w:instrText>
        </w:r>
        <w:r w:rsidR="006A10FD">
          <w:rPr>
            <w:noProof/>
            <w:webHidden/>
          </w:rPr>
        </w:r>
        <w:r w:rsidR="006A10FD">
          <w:rPr>
            <w:noProof/>
            <w:webHidden/>
          </w:rPr>
          <w:fldChar w:fldCharType="separate"/>
        </w:r>
        <w:r w:rsidR="007F7813">
          <w:rPr>
            <w:noProof/>
            <w:webHidden/>
          </w:rPr>
          <w:t>27</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96" w:history="1">
        <w:r w:rsidR="006A10FD" w:rsidRPr="00C03DEC">
          <w:rPr>
            <w:rStyle w:val="Hyperlink"/>
            <w:noProof/>
          </w:rPr>
          <w:t>Solvency- Banning plastic bags reduces use</w:t>
        </w:r>
        <w:r w:rsidR="006A10FD">
          <w:rPr>
            <w:noProof/>
            <w:webHidden/>
          </w:rPr>
          <w:tab/>
        </w:r>
        <w:r w:rsidR="006A10FD">
          <w:rPr>
            <w:noProof/>
            <w:webHidden/>
          </w:rPr>
          <w:fldChar w:fldCharType="begin"/>
        </w:r>
        <w:r w:rsidR="006A10FD">
          <w:rPr>
            <w:noProof/>
            <w:webHidden/>
          </w:rPr>
          <w:instrText xml:space="preserve"> PAGEREF _Toc391047296 \h </w:instrText>
        </w:r>
        <w:r w:rsidR="006A10FD">
          <w:rPr>
            <w:noProof/>
            <w:webHidden/>
          </w:rPr>
        </w:r>
        <w:r w:rsidR="006A10FD">
          <w:rPr>
            <w:noProof/>
            <w:webHidden/>
          </w:rPr>
          <w:fldChar w:fldCharType="separate"/>
        </w:r>
        <w:r w:rsidR="007F7813">
          <w:rPr>
            <w:noProof/>
            <w:webHidden/>
          </w:rPr>
          <w:t>28</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97" w:history="1">
        <w:r w:rsidR="006A10FD" w:rsidRPr="00C03DEC">
          <w:rPr>
            <w:rStyle w:val="Hyperlink"/>
            <w:noProof/>
          </w:rPr>
          <w:t>Solvency: stops plastic at the source</w:t>
        </w:r>
        <w:r w:rsidR="006A10FD">
          <w:rPr>
            <w:noProof/>
            <w:webHidden/>
          </w:rPr>
          <w:tab/>
        </w:r>
        <w:r w:rsidR="006A10FD">
          <w:rPr>
            <w:noProof/>
            <w:webHidden/>
          </w:rPr>
          <w:fldChar w:fldCharType="begin"/>
        </w:r>
        <w:r w:rsidR="006A10FD">
          <w:rPr>
            <w:noProof/>
            <w:webHidden/>
          </w:rPr>
          <w:instrText xml:space="preserve"> PAGEREF _Toc391047297 \h </w:instrText>
        </w:r>
        <w:r w:rsidR="006A10FD">
          <w:rPr>
            <w:noProof/>
            <w:webHidden/>
          </w:rPr>
        </w:r>
        <w:r w:rsidR="006A10FD">
          <w:rPr>
            <w:noProof/>
            <w:webHidden/>
          </w:rPr>
          <w:fldChar w:fldCharType="separate"/>
        </w:r>
        <w:r w:rsidR="007F7813">
          <w:rPr>
            <w:noProof/>
            <w:webHidden/>
          </w:rPr>
          <w:t>29</w:t>
        </w:r>
        <w:r w:rsidR="006A10FD">
          <w:rPr>
            <w:noProof/>
            <w:webHidden/>
          </w:rPr>
          <w:fldChar w:fldCharType="end"/>
        </w:r>
      </w:hyperlink>
    </w:p>
    <w:p w:rsidR="006A10FD" w:rsidRDefault="00B1167E">
      <w:pPr>
        <w:pStyle w:val="TOC3"/>
        <w:tabs>
          <w:tab w:val="right" w:leader="dot" w:pos="10790"/>
        </w:tabs>
        <w:rPr>
          <w:rFonts w:asciiTheme="minorHAnsi" w:eastAsiaTheme="minorEastAsia" w:hAnsiTheme="minorHAnsi" w:cstheme="minorBidi"/>
          <w:noProof/>
          <w:sz w:val="22"/>
        </w:rPr>
      </w:pPr>
      <w:hyperlink w:anchor="_Toc391047298" w:history="1">
        <w:r w:rsidR="006A10FD" w:rsidRPr="00C03DEC">
          <w:rPr>
            <w:rStyle w:val="Hyperlink"/>
            <w:noProof/>
          </w:rPr>
          <w:t>Solvency: Reducing use of plastic</w:t>
        </w:r>
        <w:r w:rsidR="006A10FD">
          <w:rPr>
            <w:noProof/>
            <w:webHidden/>
          </w:rPr>
          <w:tab/>
        </w:r>
        <w:r w:rsidR="006A10FD">
          <w:rPr>
            <w:noProof/>
            <w:webHidden/>
          </w:rPr>
          <w:fldChar w:fldCharType="begin"/>
        </w:r>
        <w:r w:rsidR="006A10FD">
          <w:rPr>
            <w:noProof/>
            <w:webHidden/>
          </w:rPr>
          <w:instrText xml:space="preserve"> PAGEREF _Toc391047298 \h </w:instrText>
        </w:r>
        <w:r w:rsidR="006A10FD">
          <w:rPr>
            <w:noProof/>
            <w:webHidden/>
          </w:rPr>
        </w:r>
        <w:r w:rsidR="006A10FD">
          <w:rPr>
            <w:noProof/>
            <w:webHidden/>
          </w:rPr>
          <w:fldChar w:fldCharType="separate"/>
        </w:r>
        <w:r w:rsidR="007F7813">
          <w:rPr>
            <w:noProof/>
            <w:webHidden/>
          </w:rPr>
          <w:t>30</w:t>
        </w:r>
        <w:r w:rsidR="006A10FD">
          <w:rPr>
            <w:noProof/>
            <w:webHidden/>
          </w:rPr>
          <w:fldChar w:fldCharType="end"/>
        </w:r>
      </w:hyperlink>
    </w:p>
    <w:p w:rsidR="00771276" w:rsidRDefault="004C683E" w:rsidP="00771276">
      <w:pPr>
        <w:pStyle w:val="Heading3"/>
      </w:pPr>
      <w:r>
        <w:lastRenderedPageBreak/>
        <w:fldChar w:fldCharType="end"/>
      </w:r>
      <w:bookmarkStart w:id="1" w:name="_Toc391047271"/>
      <w:proofErr w:type="spellStart"/>
      <w:r w:rsidR="00771276">
        <w:t>Summmary</w:t>
      </w:r>
      <w:proofErr w:type="spellEnd"/>
    </w:p>
    <w:p w:rsidR="00771276" w:rsidRDefault="00771276" w:rsidP="00771276">
      <w:pPr>
        <w:rPr>
          <w:rStyle w:val="StyleStyleBold12pt"/>
        </w:rPr>
      </w:pPr>
      <w:r w:rsidRPr="00771276">
        <w:rPr>
          <w:rStyle w:val="StyleStyleBold12pt"/>
        </w:rPr>
        <w:t>Inherency</w:t>
      </w:r>
    </w:p>
    <w:p w:rsidR="00771276" w:rsidRDefault="00771276" w:rsidP="00771276">
      <w:r>
        <w:t>Organizations and governments are working now to study and tackle the issue of plastic pollution in the oceans.  Encouraging a number of efforts helps ensure a healthy market of ideas and information sharing to search for the best solution.</w:t>
      </w:r>
    </w:p>
    <w:p w:rsidR="00771276" w:rsidRDefault="00771276" w:rsidP="00771276"/>
    <w:p w:rsidR="00771276" w:rsidRDefault="00771276" w:rsidP="00771276">
      <w:pPr>
        <w:rPr>
          <w:rStyle w:val="StyleStyleBold12pt"/>
        </w:rPr>
      </w:pPr>
      <w:r w:rsidRPr="00771276">
        <w:rPr>
          <w:rStyle w:val="StyleStyleBold12pt"/>
        </w:rPr>
        <w:t>Sea Life Advantage</w:t>
      </w:r>
    </w:p>
    <w:p w:rsidR="00771276" w:rsidRDefault="00E83276" w:rsidP="00771276">
      <w:r>
        <w:t xml:space="preserve">Efforts to clean plastic out of the ocean can have detrimental effects on sea life.  These include killing plankton caught up in the system and larger animals being fouled in the </w:t>
      </w:r>
      <w:proofErr w:type="spellStart"/>
      <w:r>
        <w:t>the</w:t>
      </w:r>
      <w:proofErr w:type="spellEnd"/>
      <w:r>
        <w:t xml:space="preserve"> 100 km booms proposed to catch the plastics.  Arguments also question the impact of plastic on death rates.</w:t>
      </w:r>
    </w:p>
    <w:p w:rsidR="00E83276" w:rsidRDefault="00E83276" w:rsidP="00771276"/>
    <w:p w:rsidR="00E83276" w:rsidRDefault="00E83276" w:rsidP="00771276">
      <w:pPr>
        <w:rPr>
          <w:b/>
        </w:rPr>
      </w:pPr>
      <w:r w:rsidRPr="00E83276">
        <w:rPr>
          <w:b/>
        </w:rPr>
        <w:t>Solvency</w:t>
      </w:r>
    </w:p>
    <w:p w:rsidR="00E83276" w:rsidRDefault="00E83276" w:rsidP="00771276">
      <w:r>
        <w:t>Building a platform in the middle of the ocean to collect 50-80% of the plastic floating in the ocean is a major logistical challenge.  Issues that must be accounted for include ocean depth, strength of the seas and storms, impact of sea life interacting with the machine, and how to pay for the set up.  In addition, the effectiveness of the system is questioned since plastics can sink, the oceans are big, and experts don’t believe a passive retention system can work.</w:t>
      </w:r>
    </w:p>
    <w:p w:rsidR="00E83276" w:rsidRDefault="00E83276" w:rsidP="00771276"/>
    <w:p w:rsidR="00E83276" w:rsidRPr="00E83276" w:rsidRDefault="00E83276" w:rsidP="00771276">
      <w:pPr>
        <w:rPr>
          <w:b/>
        </w:rPr>
      </w:pPr>
      <w:r w:rsidRPr="00E83276">
        <w:rPr>
          <w:b/>
        </w:rPr>
        <w:t>Plastic transition disadvantage</w:t>
      </w:r>
    </w:p>
    <w:p w:rsidR="00E83276" w:rsidRDefault="00E83276" w:rsidP="00771276">
      <w:r>
        <w:t>Argues that technology silver bullets to fix our destruction of the planet are bad since they allow humans to continue consuming items that hurt the planet like plastics and not transition away to sustainable alternatives.</w:t>
      </w:r>
    </w:p>
    <w:p w:rsidR="00E83276" w:rsidRDefault="00E83276" w:rsidP="00771276"/>
    <w:p w:rsidR="00E83276" w:rsidRPr="00E83276" w:rsidRDefault="00E83276" w:rsidP="00771276">
      <w:pPr>
        <w:rPr>
          <w:b/>
        </w:rPr>
      </w:pPr>
      <w:r w:rsidRPr="00E83276">
        <w:rPr>
          <w:b/>
        </w:rPr>
        <w:t>Plastic Bags Counterplan</w:t>
      </w:r>
    </w:p>
    <w:p w:rsidR="000B2CB2" w:rsidRDefault="00E83276" w:rsidP="00771276">
      <w:r>
        <w:t xml:space="preserve">This counterplan is designed to cut down on the flow of plastic into the ocean.  Both the Plastic Transition Disadvantage and the Social Services Disadvantage could be net benefits as well as any argument about how the ocean clean up would hurt the environment.  </w:t>
      </w:r>
    </w:p>
    <w:p w:rsidR="000B2CB2" w:rsidRPr="000B2CB2" w:rsidRDefault="000B2CB2" w:rsidP="000B2CB2"/>
    <w:p w:rsidR="000B2CB2" w:rsidRPr="000B2CB2" w:rsidRDefault="000B2CB2" w:rsidP="000B2CB2"/>
    <w:p w:rsidR="000B2CB2" w:rsidRPr="000B2CB2" w:rsidRDefault="000B2CB2" w:rsidP="000B2CB2"/>
    <w:p w:rsidR="000B2CB2" w:rsidRPr="000B2CB2" w:rsidRDefault="000B2CB2" w:rsidP="000B2CB2"/>
    <w:p w:rsidR="00363DE7" w:rsidRDefault="00363DE7" w:rsidP="000B2CB2">
      <w:pPr>
        <w:sectPr w:rsidR="00363DE7" w:rsidSect="00F21950">
          <w:headerReference w:type="default" r:id="rId11"/>
          <w:footerReference w:type="default" r:id="rId12"/>
          <w:type w:val="continuous"/>
          <w:pgSz w:w="12240" w:h="15840"/>
          <w:pgMar w:top="1440" w:right="720" w:bottom="1440" w:left="720" w:header="720" w:footer="720" w:gutter="0"/>
          <w:cols w:space="720"/>
          <w:docGrid w:linePitch="360"/>
        </w:sectPr>
      </w:pPr>
    </w:p>
    <w:p w:rsidR="000B2CB2" w:rsidRPr="000B2CB2" w:rsidRDefault="000B2CB2" w:rsidP="000B2CB2"/>
    <w:p w:rsidR="000B2CB2" w:rsidRPr="000B2CB2" w:rsidRDefault="000B2CB2" w:rsidP="000B2CB2"/>
    <w:p w:rsidR="000B2CB2" w:rsidRPr="000B2CB2" w:rsidRDefault="000B2CB2" w:rsidP="000B2CB2"/>
    <w:p w:rsidR="000B2CB2" w:rsidRPr="000B2CB2" w:rsidRDefault="000B2CB2" w:rsidP="000B2CB2"/>
    <w:p w:rsidR="000B2CB2" w:rsidRPr="000B2CB2" w:rsidRDefault="000B2CB2" w:rsidP="000B2CB2"/>
    <w:p w:rsidR="000B2CB2" w:rsidRPr="000B2CB2" w:rsidRDefault="000B2CB2" w:rsidP="000B2CB2"/>
    <w:p w:rsidR="000B2CB2" w:rsidRPr="000B2CB2" w:rsidRDefault="000B2CB2" w:rsidP="000B2CB2"/>
    <w:p w:rsidR="000B2CB2" w:rsidRDefault="000B2CB2" w:rsidP="000B2CB2"/>
    <w:p w:rsidR="00E83276" w:rsidRPr="000B2CB2" w:rsidRDefault="00E83276" w:rsidP="000B2CB2">
      <w:pPr>
        <w:jc w:val="center"/>
      </w:pPr>
    </w:p>
    <w:p w:rsidR="0054061E" w:rsidRDefault="0054061E" w:rsidP="00771276">
      <w:pPr>
        <w:pStyle w:val="Heading3"/>
      </w:pPr>
      <w:r>
        <w:lastRenderedPageBreak/>
        <w:t>Ocean Clean Up Coming Now</w:t>
      </w:r>
      <w:bookmarkEnd w:id="1"/>
    </w:p>
    <w:p w:rsidR="0054061E" w:rsidRPr="005572A2" w:rsidRDefault="00771276" w:rsidP="0054061E">
      <w:pPr>
        <w:pStyle w:val="Heading4"/>
      </w:pPr>
      <w:proofErr w:type="spellStart"/>
      <w:r>
        <w:t>Non profit</w:t>
      </w:r>
      <w:proofErr w:type="spellEnd"/>
      <w:r>
        <w:t xml:space="preserve"> organizations</w:t>
      </w:r>
      <w:r w:rsidR="0054061E">
        <w:t xml:space="preserve"> are being set up in the status quo to create sustainable solutions to ocean clean up using gathered plastic for fuel.</w:t>
      </w:r>
    </w:p>
    <w:p w:rsidR="0054061E" w:rsidRDefault="0054061E" w:rsidP="0054061E">
      <w:pPr>
        <w:rPr>
          <w:rStyle w:val="StyleStyleBold12pt"/>
        </w:rPr>
      </w:pPr>
    </w:p>
    <w:p w:rsidR="0054061E" w:rsidRPr="00FB1C1E" w:rsidRDefault="0054061E" w:rsidP="0054061E">
      <w:pPr>
        <w:rPr>
          <w:rStyle w:val="StyleStyleBold12pt"/>
        </w:rPr>
      </w:pPr>
      <w:proofErr w:type="spellStart"/>
      <w:r w:rsidRPr="00FB1C1E">
        <w:rPr>
          <w:rStyle w:val="StyleStyleBold12pt"/>
        </w:rPr>
        <w:t>Sesini</w:t>
      </w:r>
      <w:proofErr w:type="spellEnd"/>
      <w:r w:rsidRPr="00FB1C1E">
        <w:rPr>
          <w:rStyle w:val="StyleStyleBold12pt"/>
        </w:rPr>
        <w:t xml:space="preserve">, Masters in Green Management, Energy, and Corporate Social Responsibility at </w:t>
      </w:r>
      <w:proofErr w:type="spellStart"/>
      <w:r w:rsidRPr="00FB1C1E">
        <w:rPr>
          <w:rStyle w:val="StyleStyleBold12pt"/>
        </w:rPr>
        <w:t>Bocconi</w:t>
      </w:r>
      <w:proofErr w:type="spellEnd"/>
      <w:r w:rsidRPr="00FB1C1E">
        <w:rPr>
          <w:rStyle w:val="StyleStyleBold12pt"/>
        </w:rPr>
        <w:t xml:space="preserve"> University, 2011</w:t>
      </w:r>
    </w:p>
    <w:p w:rsidR="0054061E" w:rsidRPr="00797501" w:rsidRDefault="0054061E" w:rsidP="0054061E">
      <w:pPr>
        <w:rPr>
          <w:szCs w:val="24"/>
        </w:rPr>
      </w:pPr>
      <w:r>
        <w:rPr>
          <w:szCs w:val="24"/>
        </w:rPr>
        <w:t>(</w:t>
      </w:r>
      <w:proofErr w:type="spellStart"/>
      <w:r w:rsidRPr="00797501">
        <w:rPr>
          <w:szCs w:val="24"/>
        </w:rPr>
        <w:t>Marzia</w:t>
      </w:r>
      <w:proofErr w:type="spellEnd"/>
      <w:r>
        <w:rPr>
          <w:szCs w:val="24"/>
        </w:rPr>
        <w:t xml:space="preserve">, </w:t>
      </w:r>
      <w:r w:rsidRPr="00797501">
        <w:rPr>
          <w:szCs w:val="24"/>
        </w:rPr>
        <w:t xml:space="preserve">“THE GARBAGE PATCH IN THE OCEANS: THE PROBLEM AND POSSIBLE SOLUTIONS“ </w:t>
      </w:r>
      <w:hyperlink r:id="rId13" w:history="1">
        <w:r w:rsidRPr="00797501">
          <w:rPr>
            <w:rStyle w:val="Hyperlink"/>
            <w:szCs w:val="24"/>
          </w:rPr>
          <w:t>http://www.seas.columbia.edu/earth/wtert/sofos/sesini_thesis.pdf</w:t>
        </w:r>
      </w:hyperlink>
      <w:r>
        <w:rPr>
          <w:szCs w:val="24"/>
        </w:rPr>
        <w:t>)</w:t>
      </w:r>
    </w:p>
    <w:p w:rsidR="0054061E" w:rsidRPr="00797501" w:rsidRDefault="0054061E" w:rsidP="0054061E">
      <w:pPr>
        <w:rPr>
          <w:szCs w:val="24"/>
        </w:rPr>
      </w:pPr>
    </w:p>
    <w:p w:rsidR="0054061E" w:rsidRDefault="0054061E" w:rsidP="0054061E">
      <w:pPr>
        <w:rPr>
          <w:szCs w:val="24"/>
        </w:rPr>
      </w:pPr>
      <w:r w:rsidRPr="00797501">
        <w:rPr>
          <w:szCs w:val="24"/>
        </w:rPr>
        <w:t xml:space="preserve">Best Practices - Private/Nonprofit Partnerships¶ Moreover, </w:t>
      </w:r>
      <w:r w:rsidRPr="00797501">
        <w:rPr>
          <w:rStyle w:val="StyleBoldUnderline"/>
          <w:szCs w:val="24"/>
        </w:rPr>
        <w:t xml:space="preserve">in an effort to implement best practices collaborative private/nonprofit partnerships have been created to help reduce and prevent marine debris. Project </w:t>
      </w:r>
      <w:proofErr w:type="spellStart"/>
      <w:r w:rsidRPr="00797501">
        <w:rPr>
          <w:rStyle w:val="StyleBoldUnderline"/>
          <w:szCs w:val="24"/>
        </w:rPr>
        <w:t>Kaisei</w:t>
      </w:r>
      <w:proofErr w:type="spellEnd"/>
      <w:r w:rsidRPr="00797501">
        <w:rPr>
          <w:rStyle w:val="StyleBoldUnderline"/>
          <w:szCs w:val="24"/>
        </w:rPr>
        <w:t>, a nonprofit organization that organizes plastic cleaning expedition in the Pacific Ocean, and Covanta Energy</w:t>
      </w:r>
      <w:r w:rsidRPr="00797501">
        <w:rPr>
          <w:szCs w:val="24"/>
        </w:rPr>
        <w:t xml:space="preserve">, a Fairfield-based company that owns waste-to-energy power generation plants, </w:t>
      </w:r>
      <w:r w:rsidRPr="00797501">
        <w:rPr>
          <w:rStyle w:val="StyleBoldUnderline"/>
          <w:szCs w:val="24"/>
        </w:rPr>
        <w:t>under the auspices of the Global Clinton Initiatives (GCI) partner up to clean up the ocean debris starting with the plastic in the North Pacific Gyre, with a yearly conversion target of 50 tons of marine debris into renewable energy.</w:t>
      </w:r>
      <w:r w:rsidRPr="00797501">
        <w:rPr>
          <w:szCs w:val="24"/>
        </w:rPr>
        <w:t xml:space="preserve">¶ </w:t>
      </w:r>
    </w:p>
    <w:p w:rsidR="0054061E" w:rsidRDefault="0054061E" w:rsidP="0054061E">
      <w:pPr>
        <w:rPr>
          <w:szCs w:val="24"/>
        </w:rPr>
      </w:pPr>
    </w:p>
    <w:p w:rsidR="0054061E" w:rsidRDefault="0054061E" w:rsidP="0054061E">
      <w:pPr>
        <w:rPr>
          <w:szCs w:val="24"/>
        </w:rPr>
      </w:pPr>
      <w:r w:rsidRPr="00797501">
        <w:rPr>
          <w:rStyle w:val="StyleBoldUnderline"/>
          <w:szCs w:val="24"/>
        </w:rPr>
        <w:t xml:space="preserve">Covanta Energy uses the debris collected by Project </w:t>
      </w:r>
      <w:proofErr w:type="spellStart"/>
      <w:r w:rsidRPr="00797501">
        <w:rPr>
          <w:rStyle w:val="StyleBoldUnderline"/>
          <w:szCs w:val="24"/>
        </w:rPr>
        <w:t>Kaisei</w:t>
      </w:r>
      <w:proofErr w:type="spellEnd"/>
      <w:r w:rsidRPr="00797501">
        <w:rPr>
          <w:rStyle w:val="StyleBoldUnderline"/>
          <w:szCs w:val="24"/>
        </w:rPr>
        <w:t xml:space="preserve"> to “test its new waste-to- fuel technology to convert the plastic into a diesel substitute using a catalytic process for converting solid organic materials directly to mineral diesel fuel” </w:t>
      </w:r>
      <w:r w:rsidRPr="00797501">
        <w:rPr>
          <w:szCs w:val="24"/>
        </w:rPr>
        <w:t xml:space="preserve">(Covanta Energy), </w:t>
      </w:r>
      <w:r w:rsidRPr="00797501">
        <w:rPr>
          <w:rStyle w:val="StyleBoldUnderline"/>
          <w:szCs w:val="24"/>
        </w:rPr>
        <w:t>and to showcase how waste, and in particular plastic, can have added value if properly recycled. This in the hope that a larger scale cleanup effort will take place, helping protect the ocean and the marine wild life</w:t>
      </w:r>
      <w:r w:rsidRPr="00797501">
        <w:rPr>
          <w:szCs w:val="24"/>
        </w:rPr>
        <w:t xml:space="preserve"> (Covanta Energy).¶ 16¶ </w:t>
      </w:r>
    </w:p>
    <w:p w:rsidR="0054061E" w:rsidRDefault="0054061E" w:rsidP="0054061E">
      <w:pPr>
        <w:pStyle w:val="Heading3"/>
      </w:pPr>
      <w:bookmarkStart w:id="2" w:name="_Toc391047272"/>
      <w:r>
        <w:lastRenderedPageBreak/>
        <w:t xml:space="preserve">Ocean Clean </w:t>
      </w:r>
      <w:r w:rsidR="00185418">
        <w:t xml:space="preserve">Up </w:t>
      </w:r>
      <w:r>
        <w:t>Coming Now - Extensions</w:t>
      </w:r>
      <w:bookmarkEnd w:id="2"/>
    </w:p>
    <w:p w:rsidR="0054061E" w:rsidRDefault="0054061E" w:rsidP="0054061E">
      <w:pPr>
        <w:pStyle w:val="Heading4"/>
      </w:pPr>
      <w:r>
        <w:t>[___]</w:t>
      </w:r>
    </w:p>
    <w:p w:rsidR="0054061E" w:rsidRPr="00F90C19" w:rsidRDefault="0054061E" w:rsidP="0054061E"/>
    <w:p w:rsidR="0054061E" w:rsidRPr="00F90C19" w:rsidRDefault="0054061E" w:rsidP="0054061E"/>
    <w:p w:rsidR="0054061E" w:rsidRPr="00F90C19" w:rsidRDefault="0054061E" w:rsidP="0054061E"/>
    <w:p w:rsidR="0054061E" w:rsidRDefault="0054061E" w:rsidP="0054061E">
      <w:pPr>
        <w:pStyle w:val="Heading4"/>
      </w:pPr>
      <w:r>
        <w:t>[___]  Public private partnerships provide a market for testing technology to find the best solutions.</w:t>
      </w:r>
    </w:p>
    <w:p w:rsidR="0054061E" w:rsidRDefault="0054061E" w:rsidP="0054061E">
      <w:pPr>
        <w:rPr>
          <w:rStyle w:val="StyleStyleBold12pt"/>
        </w:rPr>
      </w:pPr>
    </w:p>
    <w:p w:rsidR="0054061E" w:rsidRPr="00FB1C1E" w:rsidRDefault="0054061E" w:rsidP="0054061E">
      <w:pPr>
        <w:rPr>
          <w:rStyle w:val="StyleStyleBold12pt"/>
        </w:rPr>
      </w:pPr>
      <w:proofErr w:type="spellStart"/>
      <w:r w:rsidRPr="00FB1C1E">
        <w:rPr>
          <w:rStyle w:val="StyleStyleBold12pt"/>
        </w:rPr>
        <w:t>Sesini</w:t>
      </w:r>
      <w:proofErr w:type="spellEnd"/>
      <w:r w:rsidRPr="00FB1C1E">
        <w:rPr>
          <w:rStyle w:val="StyleStyleBold12pt"/>
        </w:rPr>
        <w:t xml:space="preserve">, Masters in Green Management, Energy, and Corporate Social Responsibility at </w:t>
      </w:r>
      <w:proofErr w:type="spellStart"/>
      <w:r w:rsidRPr="00FB1C1E">
        <w:rPr>
          <w:rStyle w:val="StyleStyleBold12pt"/>
        </w:rPr>
        <w:t>Bocconi</w:t>
      </w:r>
      <w:proofErr w:type="spellEnd"/>
      <w:r w:rsidRPr="00FB1C1E">
        <w:rPr>
          <w:rStyle w:val="StyleStyleBold12pt"/>
        </w:rPr>
        <w:t xml:space="preserve"> University, 2011</w:t>
      </w:r>
    </w:p>
    <w:p w:rsidR="0054061E" w:rsidRPr="00797501" w:rsidRDefault="0054061E" w:rsidP="0054061E">
      <w:pPr>
        <w:rPr>
          <w:szCs w:val="24"/>
        </w:rPr>
      </w:pPr>
      <w:r>
        <w:rPr>
          <w:szCs w:val="24"/>
        </w:rPr>
        <w:t>(</w:t>
      </w:r>
      <w:proofErr w:type="spellStart"/>
      <w:r w:rsidRPr="00797501">
        <w:rPr>
          <w:szCs w:val="24"/>
        </w:rPr>
        <w:t>Marzia</w:t>
      </w:r>
      <w:proofErr w:type="spellEnd"/>
      <w:r>
        <w:rPr>
          <w:szCs w:val="24"/>
        </w:rPr>
        <w:t xml:space="preserve">, </w:t>
      </w:r>
      <w:r w:rsidRPr="00797501">
        <w:rPr>
          <w:szCs w:val="24"/>
        </w:rPr>
        <w:t xml:space="preserve">“THE GARBAGE PATCH IN THE OCEANS: THE PROBLEM AND POSSIBLE SOLUTIONS“ </w:t>
      </w:r>
      <w:hyperlink r:id="rId14" w:history="1">
        <w:r w:rsidRPr="00797501">
          <w:rPr>
            <w:rStyle w:val="Hyperlink"/>
            <w:szCs w:val="24"/>
          </w:rPr>
          <w:t>http://www.seas.columbia.edu/earth/wtert/sofos/sesini_thesis.pdf</w:t>
        </w:r>
      </w:hyperlink>
      <w:r>
        <w:rPr>
          <w:szCs w:val="24"/>
        </w:rPr>
        <w:t>)</w:t>
      </w:r>
    </w:p>
    <w:p w:rsidR="0054061E" w:rsidRDefault="0054061E" w:rsidP="0054061E">
      <w:pPr>
        <w:rPr>
          <w:szCs w:val="24"/>
        </w:rPr>
      </w:pPr>
    </w:p>
    <w:p w:rsidR="0054061E" w:rsidRDefault="0054061E" w:rsidP="0054061E">
      <w:pPr>
        <w:rPr>
          <w:rStyle w:val="StyleBoldUnderline"/>
          <w:szCs w:val="24"/>
        </w:rPr>
      </w:pPr>
      <w:r w:rsidRPr="00797501">
        <w:rPr>
          <w:szCs w:val="24"/>
        </w:rPr>
        <w:t xml:space="preserve"> Finally, data on the amount, distribution, and especially environmental and economic impacts of such pollution are key in dealing with the problem of plastic end-of-life use and implementing programs, as well as science-based monitoring and consistent widespread sampling</w:t>
      </w:r>
      <w:r w:rsidRPr="00797501">
        <w:rPr>
          <w:rStyle w:val="StyleBoldUnderline"/>
          <w:szCs w:val="24"/>
        </w:rPr>
        <w:t xml:space="preserve">. Greater research and new technology development effort are needed to assess next steps, address gaps, and prevent plastic to enter the oceans.¶ </w:t>
      </w:r>
    </w:p>
    <w:p w:rsidR="0054061E" w:rsidRDefault="0054061E" w:rsidP="0054061E">
      <w:pPr>
        <w:rPr>
          <w:rStyle w:val="StyleBoldUnderline"/>
          <w:szCs w:val="24"/>
        </w:rPr>
      </w:pPr>
    </w:p>
    <w:p w:rsidR="0054061E" w:rsidRDefault="0054061E" w:rsidP="0054061E">
      <w:pPr>
        <w:rPr>
          <w:rStyle w:val="StyleBoldUnderline"/>
          <w:szCs w:val="24"/>
        </w:rPr>
      </w:pPr>
      <w:r w:rsidRPr="00797501">
        <w:rPr>
          <w:rStyle w:val="StyleBoldUnderline"/>
          <w:szCs w:val="24"/>
        </w:rPr>
        <w:t>As a show case of best practice that could lead the way to greater public awareness on the issue of plastic disposal and recycling.</w:t>
      </w:r>
      <w:r w:rsidRPr="00797501">
        <w:rPr>
          <w:szCs w:val="24"/>
        </w:rPr>
        <w:t xml:space="preserve"> For example a </w:t>
      </w:r>
      <w:r w:rsidRPr="00797501">
        <w:rPr>
          <w:rStyle w:val="StyleBoldUnderline"/>
          <w:szCs w:val="24"/>
        </w:rPr>
        <w:t xml:space="preserve">partnership between Project Kasei and Covanta Energy set a goal of conversion of plastic to fuel of 50 tons per year.¶ </w:t>
      </w:r>
    </w:p>
    <w:p w:rsidR="0054061E" w:rsidRDefault="0054061E" w:rsidP="0054061E">
      <w:pPr>
        <w:rPr>
          <w:rStyle w:val="StyleBoldUnderline"/>
          <w:szCs w:val="24"/>
        </w:rPr>
      </w:pPr>
    </w:p>
    <w:p w:rsidR="0054061E" w:rsidRPr="00797501" w:rsidRDefault="0054061E" w:rsidP="0054061E">
      <w:pPr>
        <w:rPr>
          <w:rStyle w:val="StyleBoldUnderline"/>
          <w:szCs w:val="24"/>
        </w:rPr>
      </w:pPr>
      <w:r w:rsidRPr="00797501">
        <w:rPr>
          <w:rStyle w:val="StyleBoldUnderline"/>
          <w:szCs w:val="24"/>
        </w:rPr>
        <w:t>The hope is that a larger scale cleanup effort, which will help protect the ocean and the marine wild life, will take place as a result of this project. In addition, it is an excellent opportunity for the private sector to test a new technology as a viable solution to address plastic dumping, and to create secure, financial business opportunities and help identifying recycling cost- effective solutions.</w:t>
      </w:r>
    </w:p>
    <w:p w:rsidR="0054061E" w:rsidRDefault="0054061E" w:rsidP="0054061E"/>
    <w:p w:rsidR="00F21950" w:rsidRDefault="00F21950" w:rsidP="0054061E">
      <w:pPr>
        <w:sectPr w:rsidR="00F21950" w:rsidSect="00F21950">
          <w:headerReference w:type="default" r:id="rId15"/>
          <w:type w:val="continuous"/>
          <w:pgSz w:w="12240" w:h="15840"/>
          <w:pgMar w:top="1440" w:right="720" w:bottom="1440" w:left="720" w:header="720" w:footer="720" w:gutter="0"/>
          <w:cols w:space="720"/>
          <w:docGrid w:linePitch="360"/>
        </w:sectPr>
      </w:pPr>
    </w:p>
    <w:p w:rsidR="0054061E" w:rsidRDefault="0054061E" w:rsidP="0054061E"/>
    <w:p w:rsidR="0054061E" w:rsidRDefault="005A14FA" w:rsidP="0054061E">
      <w:pPr>
        <w:pStyle w:val="Heading3"/>
      </w:pPr>
      <w:bookmarkStart w:id="3" w:name="_Toc391047273"/>
      <w:r>
        <w:lastRenderedPageBreak/>
        <w:t>Clean Up Efforts Kill Sea Life</w:t>
      </w:r>
      <w:bookmarkEnd w:id="3"/>
    </w:p>
    <w:p w:rsidR="0054061E" w:rsidRDefault="0054061E" w:rsidP="0054061E">
      <w:bookmarkStart w:id="4" w:name="_GoBack"/>
      <w:bookmarkEnd w:id="4"/>
    </w:p>
    <w:p w:rsidR="005A14FA" w:rsidRDefault="005A14FA" w:rsidP="005A14FA">
      <w:pPr>
        <w:pStyle w:val="Heading4"/>
      </w:pPr>
      <w:r>
        <w:t>Plastic clean up would be devastating for sea life caught up in the filtration system and sucked from the ocean. .</w:t>
      </w:r>
    </w:p>
    <w:p w:rsidR="005A14FA" w:rsidRDefault="005A14FA" w:rsidP="0054061E"/>
    <w:p w:rsidR="0054061E" w:rsidRPr="003C02AD" w:rsidRDefault="0054061E" w:rsidP="0054061E">
      <w:pPr>
        <w:rPr>
          <w:rStyle w:val="StyleStyleBold12pt"/>
        </w:rPr>
      </w:pPr>
      <w:proofErr w:type="spellStart"/>
      <w:r w:rsidRPr="003C02AD">
        <w:rPr>
          <w:rStyle w:val="StyleStyleBold12pt"/>
        </w:rPr>
        <w:t>Kazo</w:t>
      </w:r>
      <w:proofErr w:type="spellEnd"/>
      <w:r w:rsidRPr="003C02AD">
        <w:rPr>
          <w:rStyle w:val="StyleStyleBold12pt"/>
        </w:rPr>
        <w:t>, President at Wildlife Research Team, 2013</w:t>
      </w:r>
    </w:p>
    <w:p w:rsidR="0054061E" w:rsidRDefault="0054061E" w:rsidP="0054061E">
      <w:pPr>
        <w:rPr>
          <w:rStyle w:val="Hyperlink"/>
          <w:szCs w:val="24"/>
        </w:rPr>
      </w:pPr>
      <w:r>
        <w:rPr>
          <w:szCs w:val="24"/>
        </w:rPr>
        <w:t>(</w:t>
      </w:r>
      <w:r w:rsidRPr="00797501">
        <w:rPr>
          <w:szCs w:val="24"/>
        </w:rPr>
        <w:t xml:space="preserve">Donna, President/Director/co-founder at Wildlife Research Team, </w:t>
      </w:r>
      <w:proofErr w:type="spellStart"/>
      <w:r w:rsidRPr="00797501">
        <w:rPr>
          <w:szCs w:val="24"/>
        </w:rPr>
        <w:t>Inc</w:t>
      </w:r>
      <w:proofErr w:type="spellEnd"/>
      <w:r w:rsidRPr="00797501">
        <w:rPr>
          <w:szCs w:val="24"/>
        </w:rPr>
        <w:t xml:space="preserve">,  </w:t>
      </w:r>
      <w:hyperlink r:id="rId16" w:history="1">
        <w:r w:rsidRPr="00797501">
          <w:rPr>
            <w:rStyle w:val="Hyperlink"/>
            <w:szCs w:val="24"/>
          </w:rPr>
          <w:t>http://wildliferesearchteam.wordpress.com/tag/boyan-slat/</w:t>
        </w:r>
      </w:hyperlink>
      <w:r>
        <w:rPr>
          <w:rStyle w:val="Hyperlink"/>
          <w:szCs w:val="24"/>
        </w:rPr>
        <w:t>)</w:t>
      </w:r>
    </w:p>
    <w:p w:rsidR="0054061E" w:rsidRDefault="0054061E" w:rsidP="0054061E">
      <w:pPr>
        <w:rPr>
          <w:szCs w:val="24"/>
        </w:rPr>
      </w:pPr>
    </w:p>
    <w:p w:rsidR="0021652D" w:rsidRDefault="0054061E" w:rsidP="0054061E">
      <w:r w:rsidRPr="00797501">
        <w:rPr>
          <w:szCs w:val="24"/>
        </w:rPr>
        <w:t xml:space="preserve"> In closing, I quite liked this comment from “Harry,” who watches over a particular beach in Maine, and discusses his findings in </w:t>
      </w:r>
      <w:r w:rsidRPr="005A14FA">
        <w:t>his blog, on Slat’s plan:</w:t>
      </w:r>
      <w:r w:rsidRPr="00797501">
        <w:rPr>
          <w:rStyle w:val="StyleBoldUnderline"/>
          <w:szCs w:val="24"/>
        </w:rPr>
        <w:t xml:space="preserve"> “This idea that if we’ve messed something up, there’s science/tech out there that can fix it. That keeps us from having to make the hard choices about our lifestyle. In this case, there isn’t. It is not possible to clean the oceans up of their debris. Not without breaking the bank of every nation on earth and scooping out and killing all the life in its first 100 feet of depth. That’s what we have done to our planet in just a couple generations. That’s plastic’s legacy. We cannot actively go out and clean it up in any meaningful way. </w:t>
      </w:r>
      <w:r w:rsidRPr="005A14FA">
        <w:t xml:space="preserve">What we can do is to change consumption behavior, change materials, improve waste management; do the things that stop persistent plastic from getting in the ocean in the first place.”¶ </w:t>
      </w:r>
    </w:p>
    <w:p w:rsidR="0021652D" w:rsidRDefault="0021652D" w:rsidP="0054061E"/>
    <w:p w:rsidR="0054061E" w:rsidRPr="005A14FA" w:rsidRDefault="0054061E" w:rsidP="0054061E">
      <w:r w:rsidRPr="005A14FA">
        <w:t xml:space="preserve">It starts with me, and with you. </w:t>
      </w:r>
    </w:p>
    <w:p w:rsidR="0054061E" w:rsidRDefault="0054061E" w:rsidP="0054061E"/>
    <w:p w:rsidR="005A14FA" w:rsidRDefault="005A14FA" w:rsidP="005A14FA">
      <w:pPr>
        <w:pStyle w:val="Heading3"/>
      </w:pPr>
      <w:bookmarkStart w:id="5" w:name="_Toc391047274"/>
      <w:r>
        <w:lastRenderedPageBreak/>
        <w:t xml:space="preserve">Clean Up Efforts Kill </w:t>
      </w:r>
      <w:r w:rsidR="00D810EE">
        <w:t>Plankton</w:t>
      </w:r>
      <w:bookmarkEnd w:id="5"/>
    </w:p>
    <w:p w:rsidR="005A14FA" w:rsidRDefault="005A14FA" w:rsidP="0054061E">
      <w:pPr>
        <w:pStyle w:val="Heading4"/>
      </w:pPr>
      <w:r>
        <w:t>[___]</w:t>
      </w:r>
    </w:p>
    <w:p w:rsidR="005A14FA" w:rsidRPr="005A14FA" w:rsidRDefault="005A14FA" w:rsidP="005A14FA"/>
    <w:p w:rsidR="005A14FA" w:rsidRPr="005A14FA" w:rsidRDefault="005A14FA" w:rsidP="005A14FA"/>
    <w:p w:rsidR="005A14FA" w:rsidRPr="005A14FA" w:rsidRDefault="005A14FA" w:rsidP="005A14FA"/>
    <w:p w:rsidR="0054061E" w:rsidRPr="009C36BC" w:rsidRDefault="005A14FA" w:rsidP="0054061E">
      <w:pPr>
        <w:pStyle w:val="Heading4"/>
      </w:pPr>
      <w:r>
        <w:t>[___]</w:t>
      </w:r>
      <w:r w:rsidR="0021652D">
        <w:t xml:space="preserve"> Even passive clean up systems</w:t>
      </w:r>
      <w:r w:rsidR="0054061E" w:rsidRPr="009C36BC">
        <w:t xml:space="preserve"> will kill plankton caught in the system.</w:t>
      </w:r>
    </w:p>
    <w:p w:rsidR="0054061E" w:rsidRDefault="0054061E" w:rsidP="0054061E">
      <w:pPr>
        <w:rPr>
          <w:rStyle w:val="StyleStyleBold12pt"/>
        </w:rPr>
      </w:pPr>
    </w:p>
    <w:p w:rsidR="0054061E" w:rsidRPr="00634B6A" w:rsidRDefault="0054061E" w:rsidP="0054061E">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54061E" w:rsidRPr="00851964" w:rsidRDefault="0054061E" w:rsidP="0054061E">
      <w:r w:rsidRPr="00851964">
        <w:t>(</w:t>
      </w:r>
      <w:proofErr w:type="spellStart"/>
      <w:r w:rsidRPr="00851964">
        <w:t>Stiv</w:t>
      </w:r>
      <w:proofErr w:type="spellEnd"/>
      <w:r w:rsidRPr="00851964">
        <w:t>,”The Fallacy of Cleaning the Gyres of Plastic With a Floating "Ocean Cleanup Array"</w:t>
      </w:r>
    </w:p>
    <w:p w:rsidR="0054061E" w:rsidRPr="00851964" w:rsidRDefault="0054061E" w:rsidP="0054061E">
      <w:r w:rsidRPr="00851964">
        <w:t xml:space="preserve">, </w:t>
      </w:r>
      <w:proofErr w:type="spellStart"/>
      <w:r w:rsidRPr="00851964">
        <w:t>Inhabitat</w:t>
      </w:r>
      <w:proofErr w:type="spellEnd"/>
      <w:r w:rsidRPr="00851964">
        <w:t xml:space="preserve">, July 17, </w:t>
      </w:r>
      <w:hyperlink r:id="rId17" w:history="1">
        <w:r w:rsidRPr="00851964">
          <w:rPr>
            <w:rStyle w:val="Hyperlink"/>
          </w:rPr>
          <w:t>http://inhabitat.com/the-fallacy-of-cleaning-the-gyres-of-plastic-with-a-floating-ocean-cleanup-array/</w:t>
        </w:r>
      </w:hyperlink>
      <w:r w:rsidRPr="00851964">
        <w:t>)</w:t>
      </w:r>
    </w:p>
    <w:p w:rsidR="0054061E" w:rsidRDefault="0054061E" w:rsidP="0054061E"/>
    <w:p w:rsidR="0054061E" w:rsidRDefault="0054061E" w:rsidP="0054061E">
      <w:r w:rsidRPr="0021652D">
        <w:rPr>
          <w:rStyle w:val="StyleBoldUnderline"/>
        </w:rPr>
        <w:t xml:space="preserve">Another technicality is </w:t>
      </w:r>
      <w:proofErr w:type="spellStart"/>
      <w:r w:rsidRPr="0021652D">
        <w:rPr>
          <w:rStyle w:val="StyleBoldUnderline"/>
        </w:rPr>
        <w:t>bycatch</w:t>
      </w:r>
      <w:proofErr w:type="spellEnd"/>
      <w:r>
        <w:t xml:space="preserve">. Slat suggests that plankton wouldn’t be collected along with the plastic, though he admits more research is needed on this. The definition of plankton is an organism that can’t swim against a current; </w:t>
      </w:r>
      <w:r w:rsidRPr="0021652D">
        <w:rPr>
          <w:rStyle w:val="StyleBoldUnderline"/>
        </w:rPr>
        <w:t xml:space="preserve">plankton have no control where they go and the assumption that they’ll somehow avoid the current that is taking the plastic into the processing </w:t>
      </w:r>
      <w:proofErr w:type="spellStart"/>
      <w:r w:rsidRPr="0021652D">
        <w:rPr>
          <w:rStyle w:val="StyleBoldUnderline"/>
        </w:rPr>
        <w:t>thinga</w:t>
      </w:r>
      <w:proofErr w:type="spellEnd"/>
      <w:r w:rsidRPr="0021652D">
        <w:rPr>
          <w:rStyle w:val="StyleBoldUnderline"/>
        </w:rPr>
        <w:t>-ma-</w:t>
      </w:r>
      <w:proofErr w:type="spellStart"/>
      <w:r w:rsidRPr="0021652D">
        <w:rPr>
          <w:rStyle w:val="StyleBoldUnderline"/>
        </w:rPr>
        <w:t>jiggy</w:t>
      </w:r>
      <w:proofErr w:type="spellEnd"/>
      <w:r w:rsidRPr="0021652D">
        <w:rPr>
          <w:rStyle w:val="StyleBoldUnderline"/>
        </w:rPr>
        <w:t xml:space="preserve"> is a bad one. After conducting 50+ surface samples myself, at least half of the material we get from the surface is biomass. Zooplankton is really fragile, and trying to separate it from plastic in most cases is going to damage these critters beyond survivability</w:t>
      </w:r>
      <w:r>
        <w:t xml:space="preserve">, especially on an industrial scale. Plan B in </w:t>
      </w:r>
      <w:r w:rsidRPr="0021652D">
        <w:rPr>
          <w:rStyle w:val="StyleBoldUnderline"/>
        </w:rPr>
        <w:t>Slat’s concept is to centrifuge the critters out—that would rip off their antennae and feeding apparatus</w:t>
      </w:r>
      <w:r>
        <w:t xml:space="preserve">. Scientists, when collecting zooplankton, use live catch nets and are very, very careful so as not to damage them. Plankton biologists, needless to say, are skeptical. Though zooplankton certainly isn’t the most charismatic fauna out there (and probably wouldn’t draw the ire of PETA if Slat’s device killed them), </w:t>
      </w:r>
      <w:r w:rsidRPr="0021652D">
        <w:rPr>
          <w:rStyle w:val="StyleBoldUnderline"/>
        </w:rPr>
        <w:t>let’s remember that all life in the ocean depends on plankton at the base of the food chain.</w:t>
      </w:r>
      <w:r>
        <w:t xml:space="preserve"> And if one endangered sea turtle was caught up? The fines that Slat would face would bankrupt his project in a second.</w:t>
      </w:r>
    </w:p>
    <w:p w:rsidR="0054061E" w:rsidRDefault="0054061E" w:rsidP="0054061E"/>
    <w:p w:rsidR="0054061E" w:rsidRDefault="00E17571" w:rsidP="0054061E">
      <w:pPr>
        <w:pStyle w:val="Heading3"/>
      </w:pPr>
      <w:bookmarkStart w:id="6" w:name="_Toc391047275"/>
      <w:r>
        <w:lastRenderedPageBreak/>
        <w:t>Plastics Don’t Kill off Species</w:t>
      </w:r>
      <w:bookmarkEnd w:id="6"/>
    </w:p>
    <w:p w:rsidR="0054061E" w:rsidRPr="00797501" w:rsidRDefault="0054061E" w:rsidP="0054061E">
      <w:pPr>
        <w:pStyle w:val="Heading4"/>
        <w:rPr>
          <w:rFonts w:cs="Arial"/>
          <w:szCs w:val="24"/>
        </w:rPr>
      </w:pPr>
      <w:r>
        <w:rPr>
          <w:rFonts w:cs="Arial"/>
          <w:szCs w:val="24"/>
        </w:rPr>
        <w:t xml:space="preserve">Plastics are not killing off entire species or </w:t>
      </w:r>
      <w:proofErr w:type="spellStart"/>
      <w:r>
        <w:rPr>
          <w:rFonts w:cs="Arial"/>
          <w:szCs w:val="24"/>
        </w:rPr>
        <w:t>ecosytsems</w:t>
      </w:r>
      <w:proofErr w:type="spellEnd"/>
      <w:r>
        <w:rPr>
          <w:rFonts w:cs="Arial"/>
          <w:szCs w:val="24"/>
        </w:rPr>
        <w:t>.  Science is not conclusive on the impacts of plastic.</w:t>
      </w:r>
    </w:p>
    <w:p w:rsidR="0054061E" w:rsidRDefault="0054061E" w:rsidP="0054061E">
      <w:pPr>
        <w:rPr>
          <w:rStyle w:val="StyleStyleBold12pt"/>
        </w:rPr>
      </w:pPr>
    </w:p>
    <w:p w:rsidR="0054061E" w:rsidRPr="00B520D4" w:rsidRDefault="0054061E" w:rsidP="0054061E">
      <w:pPr>
        <w:rPr>
          <w:rStyle w:val="StyleStyleBold12pt"/>
        </w:rPr>
      </w:pPr>
      <w:proofErr w:type="spellStart"/>
      <w:r w:rsidRPr="00B520D4">
        <w:rPr>
          <w:rStyle w:val="StyleStyleBold12pt"/>
        </w:rPr>
        <w:t>Newitz</w:t>
      </w:r>
      <w:proofErr w:type="spellEnd"/>
      <w:r w:rsidRPr="00B520D4">
        <w:rPr>
          <w:rStyle w:val="StyleStyleBold12pt"/>
        </w:rPr>
        <w:t>, editor in chief of io9 and PhD in English and American Studies from UC Berkeley, 2012</w:t>
      </w:r>
    </w:p>
    <w:p w:rsidR="0054061E" w:rsidRPr="00797501" w:rsidRDefault="0054061E" w:rsidP="0054061E">
      <w:pPr>
        <w:rPr>
          <w:szCs w:val="24"/>
        </w:rPr>
      </w:pPr>
      <w:r>
        <w:rPr>
          <w:szCs w:val="24"/>
        </w:rPr>
        <w:t>(</w:t>
      </w:r>
      <w:proofErr w:type="spellStart"/>
      <w:r w:rsidRPr="00797501">
        <w:rPr>
          <w:szCs w:val="24"/>
        </w:rPr>
        <w:t>Annalee</w:t>
      </w:r>
      <w:proofErr w:type="spellEnd"/>
      <w:r w:rsidRPr="00797501">
        <w:rPr>
          <w:szCs w:val="24"/>
        </w:rPr>
        <w:t>, “Lies You've Been Told About the Pacific Garbage Patch</w:t>
      </w:r>
      <w:r>
        <w:rPr>
          <w:szCs w:val="24"/>
        </w:rPr>
        <w:t xml:space="preserve">, 5-21, </w:t>
      </w:r>
      <w:r w:rsidRPr="00797501">
        <w:rPr>
          <w:szCs w:val="24"/>
        </w:rPr>
        <w:t xml:space="preserve"> http://io9.com/5911969/lies-youve-been-told-about-the-pacific-garbage-patch</w:t>
      </w:r>
      <w:r>
        <w:rPr>
          <w:szCs w:val="24"/>
        </w:rPr>
        <w:t>)</w:t>
      </w:r>
    </w:p>
    <w:p w:rsidR="0054061E" w:rsidRDefault="0054061E" w:rsidP="0054061E">
      <w:pPr>
        <w:rPr>
          <w:szCs w:val="24"/>
        </w:rPr>
      </w:pPr>
    </w:p>
    <w:p w:rsidR="0054061E" w:rsidRDefault="0054061E" w:rsidP="0054061E">
      <w:pPr>
        <w:rPr>
          <w:szCs w:val="24"/>
        </w:rPr>
      </w:pPr>
      <w:r w:rsidRPr="00797501">
        <w:rPr>
          <w:rStyle w:val="StyleBoldUnderline"/>
          <w:szCs w:val="24"/>
        </w:rPr>
        <w:t>Nobody who studies ocean ecosystems would ever argue that this plastic isn't harmful. But many documentaries and articles about the garbage patch make it seem as if the main problem is that the garbage is killing animals.</w:t>
      </w:r>
      <w:r w:rsidRPr="00797501">
        <w:rPr>
          <w:szCs w:val="24"/>
        </w:rPr>
        <w:t xml:space="preserve"> </w:t>
      </w:r>
      <w:r w:rsidRPr="0019083C">
        <w:t xml:space="preserve">Birds and fish mistake the plastic for food, eat it, and then slowly starve to death. </w:t>
      </w:r>
      <w:r w:rsidRPr="00797501">
        <w:rPr>
          <w:rStyle w:val="StyleBoldUnderline"/>
          <w:szCs w:val="24"/>
        </w:rPr>
        <w:t>Goldstein points out that there is clear evidence that both birds and fish are eating the plastic, but it's very hard to draw conclusions about whether eating it is killing them. Generally, scientists are only able to examine the stomachs of animals who are already dead. "</w:t>
      </w:r>
      <w:r w:rsidRPr="0019083C">
        <w:t>Some</w:t>
      </w:r>
      <w:r w:rsidRPr="00797501">
        <w:rPr>
          <w:rStyle w:val="StyleBoldUnderline"/>
          <w:szCs w:val="24"/>
        </w:rPr>
        <w:t xml:space="preserve"> </w:t>
      </w:r>
      <w:r w:rsidRPr="00797501">
        <w:rPr>
          <w:szCs w:val="24"/>
        </w:rPr>
        <w:t xml:space="preserve">studies of albatrosses show plastic correlating with poor nutrition — and you do see a lot of dead chicks with their stomachs absolutely stuffed with plastic," Goldstein explained. The problem is that </w:t>
      </w:r>
      <w:r w:rsidRPr="0019083C">
        <w:rPr>
          <w:rStyle w:val="StyleBoldUnderline"/>
        </w:rPr>
        <w:t xml:space="preserve">we don't know whether there are also birds who eat the plastic and survive. </w:t>
      </w:r>
      <w:r w:rsidRPr="00797501">
        <w:rPr>
          <w:szCs w:val="24"/>
        </w:rPr>
        <w:t xml:space="preserve">"We're not going to go around killing baby albatrosses to examine their stomach contents," she added.¶ </w:t>
      </w:r>
    </w:p>
    <w:p w:rsidR="0054061E" w:rsidRDefault="0054061E" w:rsidP="0054061E">
      <w:pPr>
        <w:rPr>
          <w:szCs w:val="24"/>
        </w:rPr>
      </w:pPr>
    </w:p>
    <w:p w:rsidR="0054061E" w:rsidRDefault="0054061E" w:rsidP="0054061E">
      <w:pPr>
        <w:rPr>
          <w:szCs w:val="24"/>
        </w:rPr>
      </w:pPr>
      <w:r w:rsidRPr="00797501">
        <w:rPr>
          <w:szCs w:val="24"/>
        </w:rPr>
        <w:t xml:space="preserve">This is an even more difficult issue when it comes to fish, since she and many other researchers have found living fish with plastic in their stomachs. </w:t>
      </w:r>
      <w:r w:rsidRPr="0019083C">
        <w:rPr>
          <w:rStyle w:val="StyleBoldUnderline"/>
        </w:rPr>
        <w:t>It's not clear whether these fish are suffering malnutrition, or are unharmed by eating plastic because they can just pass it out in their excrement. Fish digestive systems are a lot different from those of birds, so it's possible that what's harmful to the albatrosses isn't affecting the fish as much.</w:t>
      </w:r>
      <w:r w:rsidRPr="00797501">
        <w:rPr>
          <w:szCs w:val="24"/>
        </w:rPr>
        <w:t xml:space="preserve">¶ </w:t>
      </w:r>
    </w:p>
    <w:p w:rsidR="0054061E" w:rsidRDefault="0054061E" w:rsidP="0054061E">
      <w:pPr>
        <w:rPr>
          <w:szCs w:val="24"/>
        </w:rPr>
      </w:pPr>
    </w:p>
    <w:p w:rsidR="0054061E" w:rsidRDefault="0054061E" w:rsidP="0054061E">
      <w:pPr>
        <w:rPr>
          <w:szCs w:val="24"/>
        </w:rPr>
      </w:pPr>
    </w:p>
    <w:p w:rsidR="0054061E" w:rsidRDefault="0054061E" w:rsidP="0054061E">
      <w:pPr>
        <w:rPr>
          <w:rStyle w:val="StyleStyleBold12pt"/>
          <w:szCs w:val="24"/>
        </w:rPr>
      </w:pPr>
      <w:r>
        <w:rPr>
          <w:rStyle w:val="StyleStyleBold12pt"/>
          <w:szCs w:val="24"/>
        </w:rPr>
        <w:t xml:space="preserve">Ocean plastics aid biodiversity by increasing habitat for small insects and other surface </w:t>
      </w:r>
    </w:p>
    <w:p w:rsidR="0054061E" w:rsidRDefault="0054061E" w:rsidP="0054061E">
      <w:pPr>
        <w:rPr>
          <w:rStyle w:val="StyleStyleBold12pt"/>
          <w:szCs w:val="24"/>
        </w:rPr>
      </w:pPr>
    </w:p>
    <w:p w:rsidR="0054061E" w:rsidRPr="00B520D4" w:rsidRDefault="0054061E" w:rsidP="0054061E">
      <w:pPr>
        <w:rPr>
          <w:rStyle w:val="StyleStyleBold12pt"/>
        </w:rPr>
      </w:pPr>
      <w:proofErr w:type="spellStart"/>
      <w:r w:rsidRPr="00B520D4">
        <w:rPr>
          <w:rStyle w:val="StyleStyleBold12pt"/>
        </w:rPr>
        <w:t>Newitz</w:t>
      </w:r>
      <w:proofErr w:type="spellEnd"/>
      <w:r w:rsidRPr="00B520D4">
        <w:rPr>
          <w:rStyle w:val="StyleStyleBold12pt"/>
        </w:rPr>
        <w:t>, editor in chief of io9 and PhD in English and American Studies from UC Berkeley, 2012</w:t>
      </w:r>
    </w:p>
    <w:p w:rsidR="0054061E" w:rsidRPr="00797501" w:rsidRDefault="0054061E" w:rsidP="0054061E">
      <w:pPr>
        <w:rPr>
          <w:szCs w:val="24"/>
        </w:rPr>
      </w:pPr>
      <w:r>
        <w:rPr>
          <w:szCs w:val="24"/>
        </w:rPr>
        <w:t>(</w:t>
      </w:r>
      <w:proofErr w:type="spellStart"/>
      <w:r w:rsidRPr="00797501">
        <w:rPr>
          <w:szCs w:val="24"/>
        </w:rPr>
        <w:t>Annalee</w:t>
      </w:r>
      <w:proofErr w:type="spellEnd"/>
      <w:r w:rsidRPr="00797501">
        <w:rPr>
          <w:szCs w:val="24"/>
        </w:rPr>
        <w:t>, “Lies You've Been Told About the Pacific Garbage Patch</w:t>
      </w:r>
      <w:r>
        <w:rPr>
          <w:szCs w:val="24"/>
        </w:rPr>
        <w:t xml:space="preserve">, 5-21, </w:t>
      </w:r>
      <w:r w:rsidRPr="00797501">
        <w:rPr>
          <w:szCs w:val="24"/>
        </w:rPr>
        <w:t xml:space="preserve"> http://io9.com/5911969/lies-youve-been-told-about-the-pacific-garbage-patch</w:t>
      </w:r>
      <w:r>
        <w:rPr>
          <w:szCs w:val="24"/>
        </w:rPr>
        <w:t>)</w:t>
      </w:r>
    </w:p>
    <w:p w:rsidR="0054061E" w:rsidRDefault="0054061E" w:rsidP="0054061E">
      <w:pPr>
        <w:rPr>
          <w:szCs w:val="24"/>
        </w:rPr>
      </w:pPr>
    </w:p>
    <w:p w:rsidR="0054061E" w:rsidRPr="0019083C" w:rsidRDefault="0054061E" w:rsidP="0054061E">
      <w:pPr>
        <w:rPr>
          <w:rStyle w:val="StyleBoldUnderline"/>
        </w:rPr>
      </w:pPr>
      <w:r w:rsidRPr="00797501">
        <w:rPr>
          <w:szCs w:val="24"/>
        </w:rPr>
        <w:t xml:space="preserve">And finally, </w:t>
      </w:r>
      <w:r w:rsidRPr="00797501">
        <w:rPr>
          <w:rStyle w:val="StyleBoldUnderline"/>
          <w:szCs w:val="24"/>
        </w:rPr>
        <w:t>there is a class of creatures who are actually thriving as a result of the plastic influx. These are water skater insects, small crabs, barnacles, and invertebrates called bryozoans, who live on hard surfaces in the water.</w:t>
      </w:r>
      <w:r w:rsidRPr="00797501">
        <w:rPr>
          <w:szCs w:val="24"/>
        </w:rPr>
        <w:t xml:space="preserve"> Some of them, like the barnacles and bryozoans, can do a lot of damage to ship hulls and have caused harm in other ecosystems they've invaded. Usually, these creatures lead a hardscrabble life, barely making it in the deep ocean where hard surfaces are limited to, as Goldstein put it, "the odd floating tree trunk, rare shells, feathers, or pieces of pumice." </w:t>
      </w:r>
      <w:r w:rsidRPr="0019083C">
        <w:rPr>
          <w:rStyle w:val="StyleBoldUnderline"/>
        </w:rPr>
        <w:t xml:space="preserve">But now, with all the plastic floating around, these once-rare creatures are enjoying a boom time.¶ </w:t>
      </w:r>
    </w:p>
    <w:p w:rsidR="0054061E" w:rsidRPr="0019083C" w:rsidRDefault="0054061E" w:rsidP="0054061E">
      <w:pPr>
        <w:rPr>
          <w:rStyle w:val="StyleBoldUnderline"/>
        </w:rPr>
      </w:pPr>
    </w:p>
    <w:p w:rsidR="0054061E" w:rsidRDefault="0054061E" w:rsidP="0054061E">
      <w:pPr>
        <w:rPr>
          <w:szCs w:val="24"/>
        </w:rPr>
      </w:pPr>
    </w:p>
    <w:p w:rsidR="0054061E" w:rsidRDefault="00364B85" w:rsidP="0054061E">
      <w:pPr>
        <w:pStyle w:val="Heading3"/>
      </w:pPr>
      <w:bookmarkStart w:id="7" w:name="_Toc391047276"/>
      <w:r>
        <w:lastRenderedPageBreak/>
        <w:t>Food Chain not protected by clean up</w:t>
      </w:r>
      <w:bookmarkEnd w:id="7"/>
    </w:p>
    <w:p w:rsidR="0054061E" w:rsidRDefault="00E31069" w:rsidP="0054061E">
      <w:pPr>
        <w:pStyle w:val="Heading4"/>
      </w:pPr>
      <w:r>
        <w:t xml:space="preserve">A passive collection system will fail to filter </w:t>
      </w:r>
      <w:proofErr w:type="spellStart"/>
      <w:r>
        <w:t>m</w:t>
      </w:r>
      <w:r w:rsidR="0054061E">
        <w:t>icroplastics</w:t>
      </w:r>
      <w:proofErr w:type="spellEnd"/>
      <w:r>
        <w:t>.  These tiny bits</w:t>
      </w:r>
      <w:r w:rsidR="0054061E">
        <w:t xml:space="preserve"> are the </w:t>
      </w:r>
      <w:proofErr w:type="spellStart"/>
      <w:r w:rsidR="0054061E">
        <w:t>the</w:t>
      </w:r>
      <w:proofErr w:type="spellEnd"/>
      <w:r w:rsidR="0054061E">
        <w:t xml:space="preserve"> most dangerous to sea life and </w:t>
      </w:r>
      <w:r>
        <w:t>a healthy</w:t>
      </w:r>
      <w:r w:rsidR="0054061E">
        <w:t xml:space="preserve"> food chain.</w:t>
      </w:r>
    </w:p>
    <w:p w:rsidR="0054061E" w:rsidRPr="00BE4A2A" w:rsidRDefault="0054061E" w:rsidP="0054061E"/>
    <w:p w:rsidR="0054061E" w:rsidRPr="00E02939" w:rsidRDefault="0054061E" w:rsidP="0054061E">
      <w:pPr>
        <w:rPr>
          <w:rStyle w:val="StyleStyleBold12pt"/>
        </w:rPr>
      </w:pPr>
      <w:r>
        <w:rPr>
          <w:rStyle w:val="StyleStyleBold12pt"/>
        </w:rPr>
        <w:t>Newsweek</w:t>
      </w:r>
      <w:r w:rsidRPr="00E02939">
        <w:rPr>
          <w:rStyle w:val="StyleStyleBold12pt"/>
        </w:rPr>
        <w:t>,</w:t>
      </w:r>
      <w:r>
        <w:rPr>
          <w:rStyle w:val="StyleStyleBold12pt"/>
        </w:rPr>
        <w:t xml:space="preserve"> weekly news magazine,</w:t>
      </w:r>
      <w:r w:rsidRPr="00E02939">
        <w:rPr>
          <w:rStyle w:val="StyleStyleBold12pt"/>
        </w:rPr>
        <w:t xml:space="preserve"> 2010</w:t>
      </w:r>
    </w:p>
    <w:p w:rsidR="0054061E" w:rsidRDefault="0054061E" w:rsidP="0054061E">
      <w:r>
        <w:t>(Daniel, “Can the Pacific Garbage Patch Be Cleaned Up?”, Newsweek, 3-13 http://www.newsweek.com/can-pacific-garbage-patch-be-cleaned-75657)</w:t>
      </w:r>
    </w:p>
    <w:p w:rsidR="0054061E" w:rsidRDefault="0054061E" w:rsidP="0054061E"/>
    <w:p w:rsidR="0054061E" w:rsidRPr="00E31069" w:rsidRDefault="0054061E" w:rsidP="0054061E">
      <w:pPr>
        <w:rPr>
          <w:rStyle w:val="StyleBoldUnderline"/>
        </w:rPr>
      </w:pPr>
      <w:r>
        <w:t xml:space="preserve">The project goal for the mission, named Project </w:t>
      </w:r>
      <w:proofErr w:type="spellStart"/>
      <w:r>
        <w:t>Kaisei</w:t>
      </w:r>
      <w:proofErr w:type="spellEnd"/>
      <w:r>
        <w:t xml:space="preserve"> (meaning "ocean planet" in Japanese), was not to measure the size with precision, but to test several methods of extracting the plastic and finding ways to dispose of it properly, ideally through recycling. Testing methods of</w:t>
      </w:r>
      <w:r w:rsidRPr="00E31069">
        <w:rPr>
          <w:rStyle w:val="StyleBoldUnderline"/>
        </w:rPr>
        <w:t xml:space="preserve"> getting the larger items—plastic chairs, large toys—turned out to be easy</w:t>
      </w:r>
      <w:r>
        <w:t xml:space="preserve">. </w:t>
      </w:r>
      <w:r w:rsidRPr="00E31069">
        <w:rPr>
          <w:rStyle w:val="StyleBoldUnderline"/>
        </w:rPr>
        <w:t>But that still left the much bigger amount of smaller items, like partially broken down toothbrushes, combs, and bottle caps</w:t>
      </w:r>
      <w:r>
        <w:t>—all of which can't be as easily harvested. "</w:t>
      </w:r>
      <w:r w:rsidRPr="00E31069">
        <w:rPr>
          <w:rStyle w:val="StyleBoldUnderline"/>
        </w:rPr>
        <w:t>The smaller pieces are the ones that are concerning</w:t>
      </w:r>
      <w:r>
        <w:t xml:space="preserve">," says Mary Crowley, </w:t>
      </w:r>
      <w:proofErr w:type="spellStart"/>
      <w:r>
        <w:t>Kaisei's</w:t>
      </w:r>
      <w:proofErr w:type="spellEnd"/>
      <w:r>
        <w:t xml:space="preserve"> project leader and a lifelong ocean explorer. </w:t>
      </w:r>
      <w:r w:rsidRPr="00E31069">
        <w:rPr>
          <w:rStyle w:val="StyleBoldUnderline"/>
        </w:rPr>
        <w:t>"That's what fish and birds may be eating, and it's terrifying how widely they're being distributed."</w:t>
      </w:r>
    </w:p>
    <w:p w:rsidR="0054061E" w:rsidRDefault="0054061E" w:rsidP="0054061E"/>
    <w:p w:rsidR="0054061E" w:rsidRPr="00E31069" w:rsidRDefault="0054061E" w:rsidP="0054061E">
      <w:pPr>
        <w:rPr>
          <w:rStyle w:val="StyleBoldUnderline"/>
        </w:rPr>
      </w:pPr>
      <w:r w:rsidRPr="00E31069">
        <w:rPr>
          <w:rStyle w:val="StyleBoldUnderline"/>
        </w:rPr>
        <w:t>There's no perfect way to fish it all out of the ocean, especially not without harming ocean creatures in the process. But the crew tested several possible methods.</w:t>
      </w:r>
      <w:r>
        <w:t xml:space="preserve"> Some were active, involving the dragging of nets to trap and concentrate the trash to be collected. </w:t>
      </w:r>
      <w:r w:rsidRPr="00E31069">
        <w:rPr>
          <w:rStyle w:val="StyleBoldUnderline"/>
        </w:rPr>
        <w:t>Others were passive, consisting of large floating receptacles</w:t>
      </w:r>
      <w:r>
        <w:t xml:space="preserve"> placed near highly concentrated areas and then picked up later to dispose of its contents back on land. </w:t>
      </w:r>
      <w:r w:rsidRPr="00E31069">
        <w:rPr>
          <w:rStyle w:val="StyleBoldUnderline"/>
        </w:rPr>
        <w:t>The latter, Crowley found, is an applicable and plausible way to collect at least the big items.</w:t>
      </w:r>
    </w:p>
    <w:p w:rsidR="00364B85" w:rsidRDefault="00364B85" w:rsidP="00364B85">
      <w:pPr>
        <w:pStyle w:val="Heading3"/>
      </w:pPr>
      <w:bookmarkStart w:id="8" w:name="_Toc391047277"/>
      <w:r>
        <w:lastRenderedPageBreak/>
        <w:t>Food Chain not protected by clean up- Extensions</w:t>
      </w:r>
      <w:bookmarkEnd w:id="8"/>
    </w:p>
    <w:p w:rsidR="00E17571" w:rsidRDefault="00364B85" w:rsidP="00364B85">
      <w:pPr>
        <w:pStyle w:val="Heading4"/>
      </w:pPr>
      <w:r>
        <w:t>[___]</w:t>
      </w:r>
    </w:p>
    <w:p w:rsidR="00364B85" w:rsidRDefault="00364B85" w:rsidP="00364B85"/>
    <w:p w:rsidR="00364B85" w:rsidRDefault="00364B85" w:rsidP="00364B85"/>
    <w:p w:rsidR="00364B85" w:rsidRPr="00364B85" w:rsidRDefault="00364B85" w:rsidP="00364B85"/>
    <w:p w:rsidR="00E17571" w:rsidRDefault="00E17571" w:rsidP="00E17571">
      <w:pPr>
        <w:pStyle w:val="Heading4"/>
        <w:rPr>
          <w:rFonts w:cs="Arial"/>
          <w:szCs w:val="24"/>
        </w:rPr>
      </w:pPr>
      <w:r>
        <w:rPr>
          <w:rFonts w:cs="Arial"/>
          <w:szCs w:val="24"/>
        </w:rPr>
        <w:t>[___]  The tiny plastic particles that make up most of the garbage patch are nearly impossible to clean from the ocean, combined with the great distance from any port make a cleanup effort a logistical nightmare.</w:t>
      </w:r>
    </w:p>
    <w:p w:rsidR="00E17571" w:rsidRPr="00EF3356" w:rsidRDefault="00E17571" w:rsidP="00E17571"/>
    <w:p w:rsidR="00E17571" w:rsidRPr="00C90AAC" w:rsidRDefault="00E17571" w:rsidP="00E17571">
      <w:pPr>
        <w:rPr>
          <w:rStyle w:val="StyleStyleBold12pt"/>
        </w:rPr>
      </w:pPr>
      <w:r w:rsidRPr="00C90AAC">
        <w:rPr>
          <w:rStyle w:val="StyleStyleBold12pt"/>
        </w:rPr>
        <w:t xml:space="preserve">Layton, staff writer for Discovery Communications, </w:t>
      </w:r>
      <w:r>
        <w:rPr>
          <w:rStyle w:val="StyleStyleBold12pt"/>
        </w:rPr>
        <w:t>20</w:t>
      </w:r>
      <w:r w:rsidRPr="00C90AAC">
        <w:rPr>
          <w:rStyle w:val="StyleStyleBold12pt"/>
        </w:rPr>
        <w:t>10</w:t>
      </w:r>
    </w:p>
    <w:p w:rsidR="00E17571" w:rsidRDefault="00E17571" w:rsidP="00E17571">
      <w:pPr>
        <w:rPr>
          <w:rStyle w:val="Hyperlink"/>
          <w:szCs w:val="24"/>
        </w:rPr>
      </w:pPr>
      <w:r>
        <w:rPr>
          <w:szCs w:val="24"/>
        </w:rPr>
        <w:t xml:space="preserve">(Julia, </w:t>
      </w:r>
      <w:r w:rsidRPr="00797501">
        <w:rPr>
          <w:szCs w:val="24"/>
        </w:rPr>
        <w:t xml:space="preserve">“Could we clean up the Great Pacific Garbage Patch?” </w:t>
      </w:r>
      <w:hyperlink w:history="1">
        <w:r w:rsidRPr="00E82056">
          <w:rPr>
            <w:rStyle w:val="Hyperlink"/>
            <w:szCs w:val="24"/>
          </w:rPr>
          <w:t>http://science.howstuffworks.com /environmental/green-science/clean-up-garbage-patch.html</w:t>
        </w:r>
      </w:hyperlink>
      <w:r w:rsidRPr="00797501">
        <w:rPr>
          <w:rStyle w:val="Hyperlink"/>
          <w:szCs w:val="24"/>
        </w:rPr>
        <w:t>, January 7, 2010)</w:t>
      </w:r>
    </w:p>
    <w:p w:rsidR="00E17571" w:rsidRPr="00C00FB0" w:rsidRDefault="00E17571" w:rsidP="00E17571"/>
    <w:p w:rsidR="00E17571" w:rsidRDefault="00E17571" w:rsidP="00E17571">
      <w:pPr>
        <w:rPr>
          <w:szCs w:val="24"/>
        </w:rPr>
      </w:pPr>
    </w:p>
    <w:p w:rsidR="00E17571" w:rsidRPr="00797501" w:rsidRDefault="00E17571" w:rsidP="00E17571">
      <w:pPr>
        <w:rPr>
          <w:rStyle w:val="StyleBoldUnderline"/>
          <w:szCs w:val="24"/>
        </w:rPr>
      </w:pPr>
      <w:r w:rsidRPr="00797501">
        <w:rPr>
          <w:szCs w:val="24"/>
        </w:rPr>
        <w:t xml:space="preserve">But these are small points. </w:t>
      </w:r>
      <w:r w:rsidRPr="00797501">
        <w:rPr>
          <w:rStyle w:val="StyleBoldUnderline"/>
          <w:szCs w:val="24"/>
        </w:rPr>
        <w:t>The fact is, many (if not most) experts believe the notion of any active cleanup of the Great Pacific Garbage Patch is bordering on preposterous.</w:t>
      </w:r>
    </w:p>
    <w:p w:rsidR="00E17571" w:rsidRDefault="00E17571" w:rsidP="00E17571">
      <w:pPr>
        <w:rPr>
          <w:rStyle w:val="StyleBoldUnderline"/>
        </w:rPr>
      </w:pPr>
      <w:r w:rsidRPr="00C90AAC">
        <w:rPr>
          <w:rStyle w:val="StyleBoldUnderline"/>
        </w:rPr>
        <w:t xml:space="preserve">The difficulty comes down to at least three main factors: cost, distance and the effects of </w:t>
      </w:r>
      <w:proofErr w:type="spellStart"/>
      <w:r w:rsidRPr="00C90AAC">
        <w:rPr>
          <w:rStyle w:val="StyleBoldUnderline"/>
        </w:rPr>
        <w:t>photodegradation</w:t>
      </w:r>
      <w:proofErr w:type="spellEnd"/>
      <w:r w:rsidRPr="00C90AAC">
        <w:rPr>
          <w:rStyle w:val="StyleBoldUnderline"/>
        </w:rPr>
        <w:t>.</w:t>
      </w:r>
    </w:p>
    <w:p w:rsidR="00E17571" w:rsidRPr="00C90AAC" w:rsidRDefault="00E17571" w:rsidP="00E17571">
      <w:pPr>
        <w:rPr>
          <w:rStyle w:val="StyleBoldUnderline"/>
        </w:rPr>
      </w:pPr>
    </w:p>
    <w:p w:rsidR="00E17571" w:rsidRPr="00797501" w:rsidRDefault="00E17571" w:rsidP="00E17571">
      <w:pPr>
        <w:rPr>
          <w:szCs w:val="24"/>
        </w:rPr>
      </w:pPr>
      <w:proofErr w:type="spellStart"/>
      <w:r w:rsidRPr="00E17571">
        <w:rPr>
          <w:rStyle w:val="StyleBoldUnderline"/>
        </w:rPr>
        <w:t>Photodegradation</w:t>
      </w:r>
      <w:proofErr w:type="spellEnd"/>
      <w:r w:rsidRPr="00E17571">
        <w:rPr>
          <w:rStyle w:val="StyleBoldUnderline"/>
        </w:rPr>
        <w:t xml:space="preserve"> describes the effects of sunlight on the tons of plastic floating out at sea. </w:t>
      </w:r>
      <w:r w:rsidRPr="00797501">
        <w:rPr>
          <w:szCs w:val="24"/>
        </w:rPr>
        <w:t xml:space="preserve">Essentially, </w:t>
      </w:r>
      <w:r w:rsidRPr="00F26F0E">
        <w:rPr>
          <w:rStyle w:val="StyleBoldUnderline"/>
        </w:rPr>
        <w:t>the sun's rays dry the plastic to the point that it shatters. The result is countless miniscule bits of plastic, most of which are floating below the surface,</w:t>
      </w:r>
      <w:r w:rsidRPr="00797501">
        <w:rPr>
          <w:szCs w:val="24"/>
        </w:rPr>
        <w:t xml:space="preserve"> reaching down perhaps 300 feet (91 meters) [source: </w:t>
      </w:r>
      <w:proofErr w:type="spellStart"/>
      <w:r w:rsidRPr="00797501">
        <w:rPr>
          <w:szCs w:val="24"/>
        </w:rPr>
        <w:t>Berton</w:t>
      </w:r>
      <w:proofErr w:type="spellEnd"/>
      <w:r w:rsidRPr="00797501">
        <w:rPr>
          <w:szCs w:val="24"/>
        </w:rPr>
        <w:t xml:space="preserve">]. </w:t>
      </w:r>
      <w:r w:rsidRPr="00E17571">
        <w:rPr>
          <w:rStyle w:val="StyleBoldUnderline"/>
        </w:rPr>
        <w:t>There is simply no good way to pull those tiny beads out of the water.</w:t>
      </w:r>
      <w:r w:rsidRPr="00797501">
        <w:rPr>
          <w:szCs w:val="24"/>
        </w:rPr>
        <w:t xml:space="preserve"> </w:t>
      </w:r>
      <w:r w:rsidRPr="00F26F0E">
        <w:rPr>
          <w:rStyle w:val="StyleBoldUnderline"/>
        </w:rPr>
        <w:t xml:space="preserve">It would be kind of like trying to catch sand in a Jacuzzi </w:t>
      </w:r>
      <w:r w:rsidRPr="00797501">
        <w:rPr>
          <w:szCs w:val="24"/>
        </w:rPr>
        <w:t>tub.</w:t>
      </w:r>
    </w:p>
    <w:p w:rsidR="00E17571" w:rsidRDefault="00E17571" w:rsidP="00E17571">
      <w:pPr>
        <w:rPr>
          <w:szCs w:val="24"/>
        </w:rPr>
      </w:pPr>
    </w:p>
    <w:p w:rsidR="00F21950" w:rsidRDefault="00F21950" w:rsidP="00E17571">
      <w:pPr>
        <w:rPr>
          <w:szCs w:val="24"/>
        </w:rPr>
        <w:sectPr w:rsidR="00F21950" w:rsidSect="00F21950">
          <w:headerReference w:type="default" r:id="rId18"/>
          <w:type w:val="continuous"/>
          <w:pgSz w:w="12240" w:h="15840"/>
          <w:pgMar w:top="1440" w:right="720" w:bottom="1440" w:left="720" w:header="720" w:footer="720" w:gutter="0"/>
          <w:cols w:space="720"/>
          <w:docGrid w:linePitch="360"/>
        </w:sectPr>
      </w:pPr>
    </w:p>
    <w:p w:rsidR="00E17571" w:rsidRDefault="00E17571" w:rsidP="00E17571">
      <w:pPr>
        <w:rPr>
          <w:szCs w:val="24"/>
        </w:rPr>
      </w:pPr>
    </w:p>
    <w:p w:rsidR="0054061E" w:rsidRDefault="005D635E" w:rsidP="0054061E">
      <w:pPr>
        <w:pStyle w:val="Heading3"/>
      </w:pPr>
      <w:bookmarkStart w:id="9" w:name="_Toc391047278"/>
      <w:r>
        <w:lastRenderedPageBreak/>
        <w:t xml:space="preserve">Clean Up Fails- </w:t>
      </w:r>
      <w:r w:rsidR="0038471C">
        <w:t>Logistical Nightmare --</w:t>
      </w:r>
      <w:r w:rsidR="002D1035">
        <w:t xml:space="preserve"> Location/Depth of plastics/</w:t>
      </w:r>
      <w:r w:rsidR="00D27948">
        <w:t xml:space="preserve">Sea Life/ </w:t>
      </w:r>
      <w:r w:rsidR="00657B26">
        <w:t>Ocean Conditions/ Ec</w:t>
      </w:r>
      <w:r w:rsidR="0038471C">
        <w:t>onomic viability</w:t>
      </w:r>
      <w:bookmarkEnd w:id="9"/>
    </w:p>
    <w:p w:rsidR="0054061E" w:rsidRDefault="0054061E" w:rsidP="0054061E"/>
    <w:p w:rsidR="0054061E" w:rsidRDefault="0054061E" w:rsidP="0054061E">
      <w:pPr>
        <w:pStyle w:val="Heading4"/>
        <w:rPr>
          <w:rFonts w:cs="Arial"/>
          <w:szCs w:val="24"/>
        </w:rPr>
      </w:pPr>
      <w:r>
        <w:rPr>
          <w:rFonts w:cs="Arial"/>
          <w:szCs w:val="24"/>
        </w:rPr>
        <w:t>A</w:t>
      </w:r>
      <w:r w:rsidR="005D635E">
        <w:rPr>
          <w:rFonts w:cs="Arial"/>
          <w:szCs w:val="24"/>
        </w:rPr>
        <w:t xml:space="preserve"> passive collection system</w:t>
      </w:r>
      <w:r>
        <w:rPr>
          <w:rFonts w:cs="Arial"/>
          <w:szCs w:val="24"/>
        </w:rPr>
        <w:t xml:space="preserve"> would face a litany of deployment issues that would make it impossible to be effectives.</w:t>
      </w:r>
    </w:p>
    <w:p w:rsidR="0054061E" w:rsidRDefault="0054061E" w:rsidP="0054061E"/>
    <w:p w:rsidR="0054061E" w:rsidRPr="003C02AD" w:rsidRDefault="0054061E" w:rsidP="0054061E">
      <w:pPr>
        <w:rPr>
          <w:rStyle w:val="StyleStyleBold12pt"/>
        </w:rPr>
      </w:pPr>
      <w:proofErr w:type="spellStart"/>
      <w:r w:rsidRPr="003C02AD">
        <w:rPr>
          <w:rStyle w:val="StyleStyleBold12pt"/>
        </w:rPr>
        <w:t>Kazo</w:t>
      </w:r>
      <w:proofErr w:type="spellEnd"/>
      <w:r w:rsidRPr="003C02AD">
        <w:rPr>
          <w:rStyle w:val="StyleStyleBold12pt"/>
        </w:rPr>
        <w:t>, President at Wildlife Research Team, 2013</w:t>
      </w:r>
    </w:p>
    <w:p w:rsidR="0054061E" w:rsidRDefault="0054061E" w:rsidP="0054061E">
      <w:pPr>
        <w:rPr>
          <w:rStyle w:val="Hyperlink"/>
          <w:szCs w:val="24"/>
        </w:rPr>
      </w:pPr>
      <w:r>
        <w:rPr>
          <w:szCs w:val="24"/>
        </w:rPr>
        <w:t>(</w:t>
      </w:r>
      <w:r w:rsidRPr="00797501">
        <w:rPr>
          <w:szCs w:val="24"/>
        </w:rPr>
        <w:t xml:space="preserve">Donna, President/Director/co-founder at Wildlife Research Team, </w:t>
      </w:r>
      <w:proofErr w:type="spellStart"/>
      <w:r w:rsidRPr="00797501">
        <w:rPr>
          <w:szCs w:val="24"/>
        </w:rPr>
        <w:t>Inc</w:t>
      </w:r>
      <w:proofErr w:type="spellEnd"/>
      <w:r w:rsidRPr="00797501">
        <w:rPr>
          <w:szCs w:val="24"/>
        </w:rPr>
        <w:t xml:space="preserve">,  </w:t>
      </w:r>
      <w:hyperlink r:id="rId19" w:history="1">
        <w:r w:rsidRPr="00797501">
          <w:rPr>
            <w:rStyle w:val="Hyperlink"/>
            <w:szCs w:val="24"/>
          </w:rPr>
          <w:t>http://wildliferesearchteam.wordpress.com/tag/boyan-slat/</w:t>
        </w:r>
      </w:hyperlink>
      <w:r>
        <w:rPr>
          <w:rStyle w:val="Hyperlink"/>
          <w:szCs w:val="24"/>
        </w:rPr>
        <w:t>)</w:t>
      </w:r>
    </w:p>
    <w:p w:rsidR="0054061E" w:rsidRPr="00797501" w:rsidRDefault="0054061E" w:rsidP="0054061E">
      <w:pPr>
        <w:rPr>
          <w:szCs w:val="24"/>
        </w:rPr>
      </w:pPr>
    </w:p>
    <w:p w:rsidR="0054061E" w:rsidRDefault="0054061E" w:rsidP="0054061E">
      <w:pPr>
        <w:rPr>
          <w:szCs w:val="24"/>
        </w:rPr>
      </w:pPr>
      <w:r w:rsidRPr="00797501">
        <w:rPr>
          <w:szCs w:val="24"/>
        </w:rPr>
        <w:t xml:space="preserve">Briefly, </w:t>
      </w:r>
      <w:r w:rsidRPr="00797501">
        <w:rPr>
          <w:rStyle w:val="StyleBoldUnderline"/>
          <w:szCs w:val="24"/>
        </w:rPr>
        <w:t>here are the basic challenges Slat’s system will face</w:t>
      </w:r>
      <w:r w:rsidRPr="00797501">
        <w:rPr>
          <w:szCs w:val="24"/>
        </w:rPr>
        <w:t xml:space="preserve">, according to MarineDebris.info and 5 Gyre’s </w:t>
      </w:r>
      <w:proofErr w:type="spellStart"/>
      <w:r w:rsidRPr="00797501">
        <w:rPr>
          <w:szCs w:val="24"/>
        </w:rPr>
        <w:t>Stiv</w:t>
      </w:r>
      <w:proofErr w:type="spellEnd"/>
      <w:r w:rsidRPr="00797501">
        <w:rPr>
          <w:szCs w:val="24"/>
        </w:rPr>
        <w:t xml:space="preserve"> Wilson:¶</w:t>
      </w:r>
    </w:p>
    <w:p w:rsidR="00D810EE" w:rsidRDefault="00D810EE" w:rsidP="0054061E">
      <w:pPr>
        <w:rPr>
          <w:rStyle w:val="StyleBoldUnderline"/>
          <w:szCs w:val="24"/>
        </w:rPr>
      </w:pPr>
    </w:p>
    <w:p w:rsidR="0054061E" w:rsidRDefault="0054061E" w:rsidP="0054061E">
      <w:pPr>
        <w:rPr>
          <w:rStyle w:val="StyleBoldUnderline"/>
          <w:szCs w:val="24"/>
        </w:rPr>
      </w:pPr>
      <w:r w:rsidRPr="00797501">
        <w:rPr>
          <w:rStyle w:val="StyleBoldUnderline"/>
          <w:szCs w:val="24"/>
        </w:rPr>
        <w:t xml:space="preserve">1. the size and depth of the ocean gyres within which floating marine plastics tend to gather; Slat may have to moor his platforms at 4,000 meters, twice as deep as BP’s Atlantis dual oil and gas production facility, 190 miles south of New Orleans in the Gulf of Mexico which at 2,000 meters, is the deepest mooring in the world.¶ </w:t>
      </w:r>
    </w:p>
    <w:p w:rsidR="005D635E" w:rsidRDefault="005D635E" w:rsidP="0054061E">
      <w:pPr>
        <w:rPr>
          <w:rStyle w:val="StyleBoldUnderline"/>
          <w:szCs w:val="24"/>
        </w:rPr>
      </w:pPr>
    </w:p>
    <w:p w:rsidR="0054061E" w:rsidRDefault="0054061E" w:rsidP="0054061E">
      <w:pPr>
        <w:rPr>
          <w:rStyle w:val="StyleBoldUnderline"/>
          <w:szCs w:val="24"/>
        </w:rPr>
      </w:pPr>
      <w:r w:rsidRPr="00797501">
        <w:rPr>
          <w:rStyle w:val="StyleBoldUnderline"/>
          <w:szCs w:val="24"/>
        </w:rPr>
        <w:t xml:space="preserve">2. depth and concentration of </w:t>
      </w:r>
      <w:proofErr w:type="spellStart"/>
      <w:r w:rsidRPr="00797501">
        <w:rPr>
          <w:rStyle w:val="StyleBoldUnderline"/>
          <w:szCs w:val="24"/>
        </w:rPr>
        <w:t>microplastics</w:t>
      </w:r>
      <w:proofErr w:type="spellEnd"/>
      <w:r w:rsidRPr="00797501">
        <w:rPr>
          <w:rStyle w:val="StyleBoldUnderline"/>
          <w:szCs w:val="24"/>
        </w:rPr>
        <w:t xml:space="preserve">; Slat’s system uses long, flexible surface booms, but debris can drift down the water column, to 150 meters or more.¶ </w:t>
      </w:r>
    </w:p>
    <w:p w:rsidR="005D635E" w:rsidRDefault="005D635E" w:rsidP="0054061E">
      <w:pPr>
        <w:rPr>
          <w:rStyle w:val="StyleBoldUnderline"/>
          <w:szCs w:val="24"/>
        </w:rPr>
      </w:pPr>
    </w:p>
    <w:p w:rsidR="0054061E" w:rsidRDefault="0054061E" w:rsidP="0054061E">
      <w:pPr>
        <w:rPr>
          <w:rStyle w:val="StyleBoldUnderline"/>
          <w:szCs w:val="24"/>
        </w:rPr>
      </w:pPr>
      <w:r w:rsidRPr="00797501">
        <w:rPr>
          <w:rStyle w:val="StyleBoldUnderline"/>
          <w:szCs w:val="24"/>
        </w:rPr>
        <w:t xml:space="preserve">3. capturing tiny particles of plastics while not harming microscopic marine organisms such as plankton mingled with the plastics.¶ </w:t>
      </w:r>
    </w:p>
    <w:p w:rsidR="005D635E" w:rsidRDefault="005D635E" w:rsidP="0054061E">
      <w:pPr>
        <w:rPr>
          <w:rStyle w:val="StyleBoldUnderline"/>
          <w:szCs w:val="24"/>
        </w:rPr>
      </w:pPr>
    </w:p>
    <w:p w:rsidR="0054061E" w:rsidRDefault="0054061E" w:rsidP="0054061E">
      <w:pPr>
        <w:rPr>
          <w:rStyle w:val="StyleBoldUnderline"/>
          <w:szCs w:val="24"/>
        </w:rPr>
      </w:pPr>
      <w:r w:rsidRPr="00797501">
        <w:rPr>
          <w:rStyle w:val="StyleBoldUnderline"/>
          <w:szCs w:val="24"/>
        </w:rPr>
        <w:t xml:space="preserve">4. potential for entanglement of larger marine life in the systems. Wilson: “If one endangered sea turtle was caught up? The fines that Slat would face would bankrupt his project in a second.”¶ </w:t>
      </w:r>
    </w:p>
    <w:p w:rsidR="005D635E" w:rsidRDefault="005D635E" w:rsidP="0054061E">
      <w:pPr>
        <w:rPr>
          <w:rStyle w:val="StyleBoldUnderline"/>
          <w:szCs w:val="24"/>
        </w:rPr>
      </w:pPr>
    </w:p>
    <w:p w:rsidR="0054061E" w:rsidRDefault="0054061E" w:rsidP="0054061E">
      <w:pPr>
        <w:rPr>
          <w:rStyle w:val="StyleBoldUnderline"/>
          <w:szCs w:val="24"/>
        </w:rPr>
      </w:pPr>
      <w:r w:rsidRPr="00797501">
        <w:rPr>
          <w:rStyle w:val="StyleBoldUnderline"/>
          <w:szCs w:val="24"/>
        </w:rPr>
        <w:t>5. strength and stability in extreme sea conditions; Slat’s array would not survive weeks of thirty-foot waves. It would become marine debris itself, a hazard to maritime navigation.¶</w:t>
      </w:r>
    </w:p>
    <w:p w:rsidR="005D635E" w:rsidRDefault="005D635E" w:rsidP="0054061E">
      <w:pPr>
        <w:rPr>
          <w:rStyle w:val="StyleBoldUnderline"/>
          <w:szCs w:val="24"/>
        </w:rPr>
      </w:pPr>
    </w:p>
    <w:p w:rsidR="0054061E" w:rsidRDefault="0054061E" w:rsidP="0054061E">
      <w:pPr>
        <w:rPr>
          <w:rStyle w:val="StyleBoldUnderline"/>
          <w:szCs w:val="24"/>
        </w:rPr>
      </w:pPr>
      <w:r w:rsidRPr="00797501">
        <w:rPr>
          <w:rStyle w:val="StyleBoldUnderline"/>
          <w:szCs w:val="24"/>
        </w:rPr>
        <w:t xml:space="preserve">6. maintenance and fouling; Wilson: “Outer space is less corrosive to machines than the ocean is” and sea life grows rapidly on any surface.¶ </w:t>
      </w:r>
    </w:p>
    <w:p w:rsidR="005D635E" w:rsidRDefault="005D635E" w:rsidP="0054061E">
      <w:pPr>
        <w:rPr>
          <w:rStyle w:val="StyleBoldUnderline"/>
          <w:szCs w:val="24"/>
        </w:rPr>
      </w:pPr>
    </w:p>
    <w:p w:rsidR="0054061E" w:rsidRDefault="0054061E" w:rsidP="0054061E">
      <w:pPr>
        <w:rPr>
          <w:szCs w:val="24"/>
        </w:rPr>
      </w:pPr>
      <w:r w:rsidRPr="00797501">
        <w:rPr>
          <w:rStyle w:val="StyleBoldUnderline"/>
          <w:szCs w:val="24"/>
        </w:rPr>
        <w:t>7. the physical properties of ocean-weathered plastic; Slat claims that plastics retrieved from the five gyres for recycling would be financially profitable. He does admit it would not be of top quality; other sources state it would be worthless due to degradation. Recycled materials must be clean to be utilized, and this material would be fouled by sea life such as barnacles.¶ 8. legal issues; a bewildering multitude of laws regulate the deployment of structures at sea.¶</w:t>
      </w:r>
      <w:r w:rsidRPr="00797501">
        <w:rPr>
          <w:szCs w:val="24"/>
        </w:rPr>
        <w:t xml:space="preserve"> </w:t>
      </w:r>
    </w:p>
    <w:p w:rsidR="0054061E" w:rsidRDefault="0054061E" w:rsidP="0054061E">
      <w:pPr>
        <w:rPr>
          <w:szCs w:val="24"/>
        </w:rPr>
      </w:pPr>
    </w:p>
    <w:p w:rsidR="005D635E" w:rsidRDefault="005D635E" w:rsidP="0054061E">
      <w:pPr>
        <w:rPr>
          <w:szCs w:val="24"/>
        </w:rPr>
      </w:pPr>
    </w:p>
    <w:p w:rsidR="0054061E" w:rsidRDefault="0054061E" w:rsidP="0054061E">
      <w:pPr>
        <w:rPr>
          <w:rStyle w:val="StyleStyleBold12pt"/>
        </w:rPr>
      </w:pPr>
    </w:p>
    <w:p w:rsidR="0054061E" w:rsidRDefault="0054061E" w:rsidP="0054061E">
      <w:pPr>
        <w:rPr>
          <w:szCs w:val="24"/>
        </w:rPr>
      </w:pPr>
    </w:p>
    <w:p w:rsidR="0021652D" w:rsidRDefault="0021652D" w:rsidP="0021652D">
      <w:pPr>
        <w:pStyle w:val="Heading3"/>
      </w:pPr>
      <w:bookmarkStart w:id="10" w:name="_Toc391047279"/>
      <w:r>
        <w:lastRenderedPageBreak/>
        <w:t xml:space="preserve">Clean Up Fails- </w:t>
      </w:r>
      <w:r w:rsidR="0038471C">
        <w:t>Logistical Nightmare</w:t>
      </w:r>
      <w:r w:rsidR="00D27948">
        <w:t>- General</w:t>
      </w:r>
      <w:r>
        <w:t xml:space="preserve"> Extensions</w:t>
      </w:r>
      <w:bookmarkEnd w:id="10"/>
    </w:p>
    <w:p w:rsidR="0054061E" w:rsidRPr="0021652D" w:rsidRDefault="0021652D" w:rsidP="0021652D">
      <w:pPr>
        <w:pStyle w:val="Heading4"/>
      </w:pPr>
      <w:r w:rsidRPr="0021652D">
        <w:t>[___]</w:t>
      </w:r>
    </w:p>
    <w:p w:rsidR="0021652D" w:rsidRDefault="0021652D" w:rsidP="0038471C"/>
    <w:p w:rsidR="0021652D" w:rsidRPr="0021652D" w:rsidRDefault="0021652D" w:rsidP="0021652D"/>
    <w:p w:rsidR="0054061E" w:rsidRPr="00B86705" w:rsidRDefault="0021652D" w:rsidP="0054061E">
      <w:pPr>
        <w:pStyle w:val="Heading4"/>
      </w:pPr>
      <w:r>
        <w:t xml:space="preserve">[___]  </w:t>
      </w:r>
      <w:r w:rsidR="0054061E" w:rsidRPr="00B86705">
        <w:t>Multiple barriers to successful system of clean up</w:t>
      </w:r>
    </w:p>
    <w:p w:rsidR="0054061E" w:rsidRDefault="0054061E" w:rsidP="0054061E">
      <w:pPr>
        <w:rPr>
          <w:szCs w:val="24"/>
        </w:rPr>
      </w:pPr>
      <w:r>
        <w:rPr>
          <w:szCs w:val="24"/>
        </w:rPr>
        <w:t xml:space="preserve"> </w:t>
      </w:r>
    </w:p>
    <w:p w:rsidR="0054061E" w:rsidRPr="001367FF" w:rsidRDefault="0054061E" w:rsidP="0054061E">
      <w:pPr>
        <w:rPr>
          <w:rStyle w:val="StyleStyleBold12pt"/>
        </w:rPr>
      </w:pPr>
      <w:r w:rsidRPr="001367FF">
        <w:rPr>
          <w:rStyle w:val="StyleStyleBold12pt"/>
        </w:rPr>
        <w:t>Cho, staff blogger for the Earth Institute,  2011</w:t>
      </w:r>
    </w:p>
    <w:p w:rsidR="0054061E" w:rsidRDefault="0054061E" w:rsidP="0054061E">
      <w:r>
        <w:t xml:space="preserve">(Renee, “Our Oceans: A Plastic Soup”, Earth Institute, 1-26, </w:t>
      </w:r>
      <w:hyperlink r:id="rId20" w:history="1">
        <w:r w:rsidRPr="00B7122F">
          <w:rPr>
            <w:rStyle w:val="Hyperlink"/>
          </w:rPr>
          <w:t>http://blogs.ei.columbia.edu/2011/01/26/our-oceans-a-plastic-soup/</w:t>
        </w:r>
      </w:hyperlink>
      <w:r>
        <w:t>)</w:t>
      </w:r>
    </w:p>
    <w:p w:rsidR="0054061E" w:rsidRPr="00797501" w:rsidRDefault="0054061E" w:rsidP="0054061E">
      <w:pPr>
        <w:rPr>
          <w:szCs w:val="24"/>
        </w:rPr>
      </w:pPr>
    </w:p>
    <w:p w:rsidR="0054061E" w:rsidRPr="00594A61" w:rsidRDefault="0054061E" w:rsidP="0054061E">
      <w:pPr>
        <w:rPr>
          <w:rStyle w:val="StyleBoldUnderline"/>
        </w:rPr>
      </w:pPr>
      <w:r w:rsidRPr="00594A61">
        <w:rPr>
          <w:rStyle w:val="StyleBoldUnderline"/>
        </w:rPr>
        <w:t>Despite all these environmental and potential human health impacts, most scientists agree that it is not feasible to clean up the plastic soup in our oceans. The areas are huge, and the debris is unevenly distributed and always shifting. A cleanup would entail filtering enormous amounts of water, and the by-catch of plankton and other marine organisms would be harmful to ocean ecosystems. Moreover, the fact that the trash gyres are in the open ocean, in international waters, makes it difficult to get governments to invest in research or cleanup efforts.</w:t>
      </w:r>
    </w:p>
    <w:p w:rsidR="00D27948" w:rsidRDefault="00D27948" w:rsidP="00D27948">
      <w:pPr>
        <w:pStyle w:val="Heading3"/>
      </w:pPr>
      <w:bookmarkStart w:id="11" w:name="_Toc391047280"/>
      <w:r>
        <w:lastRenderedPageBreak/>
        <w:t>Clean Up Fails- Logistical Nightmare- Sea Life Extension</w:t>
      </w:r>
      <w:bookmarkEnd w:id="11"/>
    </w:p>
    <w:p w:rsidR="00D27948" w:rsidRDefault="00D27948" w:rsidP="00D27948">
      <w:pPr>
        <w:pStyle w:val="Heading4"/>
      </w:pPr>
      <w:r>
        <w:t>[___]</w:t>
      </w:r>
    </w:p>
    <w:p w:rsidR="00D27948" w:rsidRDefault="00D27948" w:rsidP="00D27948"/>
    <w:p w:rsidR="00D27948" w:rsidRDefault="00D27948" w:rsidP="00D27948"/>
    <w:p w:rsidR="00D27948" w:rsidRPr="002D1035" w:rsidRDefault="00D27948" w:rsidP="00D27948"/>
    <w:p w:rsidR="00D27948" w:rsidRDefault="00D27948" w:rsidP="00D27948">
      <w:pPr>
        <w:pStyle w:val="Heading4"/>
      </w:pPr>
      <w:r>
        <w:t xml:space="preserve">[___]  Sea life will colonize the </w:t>
      </w:r>
      <w:proofErr w:type="spellStart"/>
      <w:r>
        <w:t>clean up</w:t>
      </w:r>
      <w:proofErr w:type="spellEnd"/>
      <w:r>
        <w:t xml:space="preserve"> project jamming equipment shortly after deployment.</w:t>
      </w:r>
    </w:p>
    <w:p w:rsidR="00D27948" w:rsidRDefault="00D27948" w:rsidP="00D27948"/>
    <w:p w:rsidR="00D27948" w:rsidRPr="00634B6A" w:rsidRDefault="00D27948" w:rsidP="00D27948">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D27948" w:rsidRPr="00851964" w:rsidRDefault="00D27948" w:rsidP="00D27948">
      <w:r w:rsidRPr="00851964">
        <w:t>(</w:t>
      </w:r>
      <w:proofErr w:type="spellStart"/>
      <w:r w:rsidRPr="00851964">
        <w:t>Stiv</w:t>
      </w:r>
      <w:proofErr w:type="spellEnd"/>
      <w:r w:rsidRPr="00851964">
        <w:t>,”The Fallacy of Cleaning the Gyres of Plastic With a Floating "Ocean Cleanup Array"</w:t>
      </w:r>
    </w:p>
    <w:p w:rsidR="00D27948" w:rsidRPr="00851964" w:rsidRDefault="00D27948" w:rsidP="00D27948">
      <w:r w:rsidRPr="00851964">
        <w:t xml:space="preserve">, </w:t>
      </w:r>
      <w:proofErr w:type="spellStart"/>
      <w:r w:rsidRPr="00851964">
        <w:t>Inhabitat</w:t>
      </w:r>
      <w:proofErr w:type="spellEnd"/>
      <w:r w:rsidRPr="00851964">
        <w:t xml:space="preserve">, July 17, </w:t>
      </w:r>
      <w:hyperlink r:id="rId21" w:history="1">
        <w:r w:rsidRPr="00851964">
          <w:rPr>
            <w:rStyle w:val="Hyperlink"/>
          </w:rPr>
          <w:t>http://inhabitat.com/the-fallacy-of-cleaning-the-gyres-of-plastic-with-a-floating-ocean-cleanup-array/</w:t>
        </w:r>
      </w:hyperlink>
      <w:r w:rsidRPr="00851964">
        <w:t>)</w:t>
      </w:r>
    </w:p>
    <w:p w:rsidR="00D27948" w:rsidRDefault="00D27948" w:rsidP="00D27948"/>
    <w:p w:rsidR="00D27948" w:rsidRDefault="00D27948" w:rsidP="00D27948">
      <w:r w:rsidRPr="00D27948">
        <w:rPr>
          <w:rStyle w:val="StyleBoldUnderline"/>
        </w:rPr>
        <w:t>Little sea life attracts big sea life. Big sea life means entanglement issues</w:t>
      </w:r>
      <w:r>
        <w:t xml:space="preserve">. </w:t>
      </w:r>
      <w:r w:rsidRPr="00D27948">
        <w:rPr>
          <w:rStyle w:val="StyleBoldUnderline"/>
        </w:rPr>
        <w:t>And unfortunately, sea life big or small is notorious for not doing what designers assume it will do</w:t>
      </w:r>
      <w:r>
        <w:t xml:space="preserve">. Slat’s design depicts massive booms sticking out of the sides in a ‘V’ pattern thus corralling the floating plastic into some mysterious filter that will separate plankton and plastic. </w:t>
      </w:r>
      <w:r w:rsidRPr="00D27948">
        <w:rPr>
          <w:rStyle w:val="StyleBoldUnderline"/>
        </w:rPr>
        <w:t xml:space="preserve">First up, life would colonize the booms, weight it down, and create their own current and eddies </w:t>
      </w:r>
      <w:r>
        <w:t xml:space="preserve">around it which would affect the ‘flow’ of how the thing is supposed to work. </w:t>
      </w:r>
      <w:r w:rsidRPr="00D27948">
        <w:rPr>
          <w:rStyle w:val="StyleBoldUnderline"/>
        </w:rPr>
        <w:t>Fish, attracted by the littler life and the protection from larger predators tend to be voracious ‘munchers’ and thus, really destructive</w:t>
      </w:r>
      <w:r>
        <w:t>. Oh and storms? You can’t imagine the ferocity we’re talking about until you’ve sailed in full gale. The wind itself becomes audible.</w:t>
      </w:r>
    </w:p>
    <w:p w:rsidR="00D27948" w:rsidRDefault="00D27948" w:rsidP="00D27948"/>
    <w:p w:rsidR="00D27948" w:rsidRDefault="00D27948" w:rsidP="00D27948"/>
    <w:p w:rsidR="00D27948" w:rsidRPr="00851964" w:rsidRDefault="00D27948" w:rsidP="00D27948">
      <w:pPr>
        <w:pStyle w:val="Heading3"/>
      </w:pPr>
      <w:bookmarkStart w:id="12" w:name="_Toc391047281"/>
      <w:r w:rsidRPr="00851964">
        <w:lastRenderedPageBreak/>
        <w:t>Clean Up Fails</w:t>
      </w:r>
      <w:r>
        <w:t>- Logistical Nightmare - Ocean Conditions Extensions</w:t>
      </w:r>
      <w:bookmarkEnd w:id="12"/>
    </w:p>
    <w:p w:rsidR="00D27948" w:rsidRDefault="00D27948" w:rsidP="00D27948">
      <w:pPr>
        <w:pStyle w:val="Heading4"/>
      </w:pPr>
      <w:r>
        <w:t>[___]</w:t>
      </w:r>
    </w:p>
    <w:p w:rsidR="00D27948" w:rsidRPr="00300724" w:rsidRDefault="00D27948" w:rsidP="00D27948"/>
    <w:p w:rsidR="00D27948" w:rsidRPr="00300724" w:rsidRDefault="00D27948" w:rsidP="00D27948"/>
    <w:p w:rsidR="00D27948" w:rsidRPr="00300724" w:rsidRDefault="00D27948" w:rsidP="00D27948"/>
    <w:p w:rsidR="00D27948" w:rsidRDefault="00D27948" w:rsidP="00D27948">
      <w:pPr>
        <w:pStyle w:val="Heading4"/>
      </w:pPr>
      <w:r>
        <w:t>[___]  The rough conditions of the oceans will destroy any clean up system.</w:t>
      </w:r>
    </w:p>
    <w:p w:rsidR="00D27948" w:rsidRDefault="00D27948" w:rsidP="00D27948">
      <w:pPr>
        <w:rPr>
          <w:rStyle w:val="StyleStyleBold12pt"/>
        </w:rPr>
      </w:pPr>
    </w:p>
    <w:p w:rsidR="00D27948" w:rsidRPr="00634B6A" w:rsidRDefault="00D27948" w:rsidP="00D27948">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D27948" w:rsidRPr="00851964" w:rsidRDefault="00D27948" w:rsidP="00D27948">
      <w:r w:rsidRPr="00851964">
        <w:t>(</w:t>
      </w:r>
      <w:proofErr w:type="spellStart"/>
      <w:r w:rsidRPr="00851964">
        <w:t>Stiv</w:t>
      </w:r>
      <w:proofErr w:type="spellEnd"/>
      <w:r w:rsidRPr="00851964">
        <w:t>,”The Fallacy of Cleaning the Gyres of Plastic With a Floating "Ocean Cleanup Array"</w:t>
      </w:r>
    </w:p>
    <w:p w:rsidR="00D27948" w:rsidRPr="00851964" w:rsidRDefault="00D27948" w:rsidP="00D27948">
      <w:r w:rsidRPr="00851964">
        <w:t xml:space="preserve">, </w:t>
      </w:r>
      <w:proofErr w:type="spellStart"/>
      <w:r w:rsidRPr="00851964">
        <w:t>Inhabitat</w:t>
      </w:r>
      <w:proofErr w:type="spellEnd"/>
      <w:r w:rsidRPr="00851964">
        <w:t xml:space="preserve">, July 17, </w:t>
      </w:r>
      <w:hyperlink r:id="rId22" w:history="1">
        <w:r w:rsidRPr="00851964">
          <w:rPr>
            <w:rStyle w:val="Hyperlink"/>
          </w:rPr>
          <w:t>http://inhabitat.com/the-fallacy-of-cleaning-the-gyres-of-plastic-with-a-floating-ocean-cleanup-array/</w:t>
        </w:r>
      </w:hyperlink>
      <w:r w:rsidRPr="00851964">
        <w:t>)</w:t>
      </w:r>
    </w:p>
    <w:p w:rsidR="00D27948" w:rsidRPr="00851964" w:rsidRDefault="00D27948" w:rsidP="00D27948"/>
    <w:p w:rsidR="00D27948" w:rsidRDefault="00D27948" w:rsidP="00D27948">
      <w:pPr>
        <w:rPr>
          <w:rStyle w:val="StyleBoldUnderline"/>
          <w:szCs w:val="24"/>
        </w:rPr>
      </w:pPr>
      <w:r>
        <w:rPr>
          <w:rStyle w:val="StyleBoldUnderline"/>
          <w:szCs w:val="24"/>
        </w:rPr>
        <w:t xml:space="preserve">But beyond the size of the ocean, the sea is one giant corrosive force. </w:t>
      </w:r>
      <w:r w:rsidRPr="00851964">
        <w:t xml:space="preserve">Even on just a month-long sail across The South Atlantic, we tore our sails twice, broke some rigging, and utterly destroyed a wind-powered generator—all due to the force of nature. </w:t>
      </w:r>
      <w:r>
        <w:rPr>
          <w:rStyle w:val="StyleBoldUnderline"/>
          <w:szCs w:val="24"/>
        </w:rPr>
        <w:t xml:space="preserve">Any blue water sailor will tell you about how destructive the sea is to anything with moving parts. </w:t>
      </w:r>
      <w:r w:rsidRPr="00851964">
        <w:t>That’s why sailors say, ‘a boat is a hole you fill with money</w:t>
      </w:r>
      <w:r>
        <w:rPr>
          <w:rStyle w:val="StyleBoldUnderline"/>
          <w:szCs w:val="24"/>
        </w:rPr>
        <w:t>.’ Heck, outer space is less corrosive to machines than the ocean is.</w:t>
      </w:r>
    </w:p>
    <w:p w:rsidR="00D27948" w:rsidRDefault="00D27948" w:rsidP="00D27948">
      <w:pPr>
        <w:rPr>
          <w:rStyle w:val="StyleBoldUnderline"/>
          <w:szCs w:val="24"/>
        </w:rPr>
      </w:pPr>
    </w:p>
    <w:p w:rsidR="00D27948" w:rsidRDefault="00D27948" w:rsidP="00D27948">
      <w:r>
        <w:rPr>
          <w:rStyle w:val="StyleBoldUnderline"/>
          <w:szCs w:val="24"/>
        </w:rPr>
        <w:t xml:space="preserve">But let’s look at a practical example. </w:t>
      </w:r>
      <w:r w:rsidRPr="00851964">
        <w:t>My home state of</w:t>
      </w:r>
      <w:r>
        <w:rPr>
          <w:rStyle w:val="StyleBoldUnderline"/>
          <w:szCs w:val="24"/>
        </w:rPr>
        <w:t xml:space="preserve"> Oregon has been trying to create North America’s first offshore wave energy farm. The first test buoy that was launched, just about 2.5 miles offshore, sank after just a few months. That buoy had a ‘100 year survivability’ rating</w:t>
      </w:r>
      <w:r w:rsidRPr="00851964">
        <w:t xml:space="preserve">, and wasn’t just an idea on an </w:t>
      </w:r>
      <w:proofErr w:type="spellStart"/>
      <w:r w:rsidRPr="00851964">
        <w:t>Ipad</w:t>
      </w:r>
      <w:proofErr w:type="spellEnd"/>
      <w:r w:rsidRPr="00851964">
        <w:t xml:space="preserve">. </w:t>
      </w:r>
      <w:r>
        <w:rPr>
          <w:rStyle w:val="StyleBoldUnderline"/>
          <w:szCs w:val="24"/>
        </w:rPr>
        <w:t xml:space="preserve">That was the result of an incredible amount of engineering and venture capital. The company, </w:t>
      </w:r>
      <w:proofErr w:type="spellStart"/>
      <w:r w:rsidRPr="00851964">
        <w:t>Finavera</w:t>
      </w:r>
      <w:proofErr w:type="spellEnd"/>
      <w:r w:rsidRPr="00851964">
        <w:t xml:space="preserve"> Renewables</w:t>
      </w:r>
      <w:r>
        <w:rPr>
          <w:rStyle w:val="StyleBoldUnderline"/>
          <w:szCs w:val="24"/>
        </w:rPr>
        <w:t xml:space="preserve">, has since abandoned their wave energy ambitions. </w:t>
      </w:r>
      <w:r w:rsidRPr="00851964">
        <w:t xml:space="preserve">Is it because </w:t>
      </w:r>
      <w:proofErr w:type="spellStart"/>
      <w:r w:rsidRPr="00851964">
        <w:t>Finavera</w:t>
      </w:r>
      <w:proofErr w:type="spellEnd"/>
      <w:r w:rsidRPr="00851964">
        <w:t xml:space="preserve"> lacked vision? No. Whether you like it or not, </w:t>
      </w:r>
      <w:proofErr w:type="spellStart"/>
      <w:r w:rsidRPr="00851964">
        <w:t>Finavera</w:t>
      </w:r>
      <w:proofErr w:type="spellEnd"/>
      <w:r w:rsidRPr="00851964">
        <w:t xml:space="preserve">, like all for-profit schemes, is governed by profit and loss. What’s interesting is that </w:t>
      </w:r>
      <w:proofErr w:type="spellStart"/>
      <w:r w:rsidRPr="00851964">
        <w:t>Finavera</w:t>
      </w:r>
      <w:proofErr w:type="spellEnd"/>
      <w:r w:rsidRPr="00851964">
        <w:t xml:space="preserve"> actually had a product (energy) that was worth money, and still it didn’t pencil out. Eventually, because energy IS so valuable and wave farms are near shore, the technology will become more viable. Which leads me to my next point.</w:t>
      </w:r>
    </w:p>
    <w:p w:rsidR="00D27948" w:rsidRDefault="00D27948" w:rsidP="00D27948"/>
    <w:p w:rsidR="0054061E" w:rsidRPr="00E02939" w:rsidRDefault="0054061E" w:rsidP="0054061E">
      <w:pPr>
        <w:pStyle w:val="Heading3"/>
      </w:pPr>
      <w:bookmarkStart w:id="13" w:name="_Toc391047282"/>
      <w:r w:rsidRPr="00E02939">
        <w:lastRenderedPageBreak/>
        <w:t>Clean Up Fails- Size of the Ocean</w:t>
      </w:r>
      <w:bookmarkEnd w:id="13"/>
    </w:p>
    <w:p w:rsidR="0054061E" w:rsidRDefault="0054061E" w:rsidP="0054061E">
      <w:pPr>
        <w:pStyle w:val="Heading4"/>
      </w:pPr>
      <w:r w:rsidRPr="005D0922">
        <w:t>The oceans are too big t</w:t>
      </w:r>
      <w:r>
        <w:t>o be cleaned by the Ocean Cleanup P</w:t>
      </w:r>
      <w:r w:rsidRPr="005D0922">
        <w:t>roject.  The stations will miss most of the trash.</w:t>
      </w:r>
    </w:p>
    <w:p w:rsidR="0054061E" w:rsidRDefault="0054061E" w:rsidP="0054061E">
      <w:pPr>
        <w:rPr>
          <w:rStyle w:val="StyleStyleBold12pt"/>
        </w:rPr>
      </w:pPr>
    </w:p>
    <w:p w:rsidR="0054061E" w:rsidRPr="00634B6A" w:rsidRDefault="0054061E" w:rsidP="0054061E">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54061E" w:rsidRPr="00851964" w:rsidRDefault="0054061E" w:rsidP="0054061E">
      <w:r w:rsidRPr="00851964">
        <w:t>(</w:t>
      </w:r>
      <w:proofErr w:type="spellStart"/>
      <w:r w:rsidRPr="00851964">
        <w:t>Stiv</w:t>
      </w:r>
      <w:proofErr w:type="spellEnd"/>
      <w:r w:rsidRPr="00851964">
        <w:t>,”The Fallacy of Cleaning the Gyres of Plastic With a Floating "Ocean Cleanup Array"</w:t>
      </w:r>
    </w:p>
    <w:p w:rsidR="0054061E" w:rsidRPr="00851964" w:rsidRDefault="0054061E" w:rsidP="0054061E">
      <w:r w:rsidRPr="00851964">
        <w:t xml:space="preserve">, </w:t>
      </w:r>
      <w:proofErr w:type="spellStart"/>
      <w:r w:rsidRPr="00851964">
        <w:t>Inhabitat</w:t>
      </w:r>
      <w:proofErr w:type="spellEnd"/>
      <w:r w:rsidRPr="00851964">
        <w:t xml:space="preserve">, July 17, </w:t>
      </w:r>
      <w:hyperlink r:id="rId23" w:history="1">
        <w:r w:rsidRPr="00851964">
          <w:rPr>
            <w:rStyle w:val="Hyperlink"/>
          </w:rPr>
          <w:t>http://inhabitat.com/the-fallacy-of-cleaning-the-gyres-of-plastic-with-a-floating-ocean-cleanup-array/</w:t>
        </w:r>
      </w:hyperlink>
      <w:r w:rsidRPr="00851964">
        <w:t>)</w:t>
      </w:r>
    </w:p>
    <w:p w:rsidR="0054061E" w:rsidRDefault="0054061E" w:rsidP="0054061E">
      <w:pPr>
        <w:rPr>
          <w:rStyle w:val="StyleBoldUnderline"/>
          <w:szCs w:val="24"/>
        </w:rPr>
      </w:pPr>
    </w:p>
    <w:p w:rsidR="0054061E" w:rsidRDefault="0054061E" w:rsidP="0054061E">
      <w:pPr>
        <w:rPr>
          <w:rStyle w:val="StyleBoldUnderline"/>
          <w:szCs w:val="24"/>
        </w:rPr>
      </w:pPr>
      <w:r w:rsidRPr="00797501">
        <w:rPr>
          <w:rStyle w:val="StyleBoldUnderline"/>
          <w:szCs w:val="24"/>
        </w:rPr>
        <w:t xml:space="preserve">The ocean surface is 315 million square kilometers; 70% of the earth’s surface. Plastic isn’t just contained within the borders of the gyres, it’s everywhere in the ocean. </w:t>
      </w:r>
      <w:r>
        <w:rPr>
          <w:rStyle w:val="StyleBoldUnderline"/>
          <w:szCs w:val="24"/>
        </w:rPr>
        <w:t>Half of it, like Coke bottles and PVC pipe, sinks. What does a garbage patch look like? Imagine the night sky on a cloudless, moonless night. Now replace the ocean surface with space, and the stars with plastic; it’s dispersed and it goes on infinitely. Yes, humans have managed to create a problem on a degree of scale that’s nearly incomprehensible and so overwhelming we’re predisposed to like ideas like Slat’s because it has the appearance of near divine simplicity. Every time a gyre cleanup proponent has shown me a design for addressing the problem, the first thing I ask is, ‘do you have the money to make 20 million of those doo-</w:t>
      </w:r>
      <w:proofErr w:type="spellStart"/>
      <w:r>
        <w:rPr>
          <w:rStyle w:val="StyleBoldUnderline"/>
          <w:szCs w:val="24"/>
        </w:rPr>
        <w:t>hickies</w:t>
      </w:r>
      <w:proofErr w:type="spellEnd"/>
      <w:r>
        <w:rPr>
          <w:rStyle w:val="StyleBoldUnderline"/>
          <w:szCs w:val="24"/>
        </w:rPr>
        <w:t>?’ They look at me with a puzzled look, and I just mutter, ‘The ocean is really, really, really, big.”</w:t>
      </w:r>
    </w:p>
    <w:p w:rsidR="0054061E" w:rsidRDefault="0054061E" w:rsidP="0054061E">
      <w:pPr>
        <w:rPr>
          <w:rStyle w:val="StyleBoldUnderline"/>
          <w:szCs w:val="24"/>
        </w:rPr>
      </w:pPr>
    </w:p>
    <w:p w:rsidR="001A6C83" w:rsidRPr="00E02939" w:rsidRDefault="001A6C83" w:rsidP="001A6C83">
      <w:pPr>
        <w:pStyle w:val="Heading3"/>
      </w:pPr>
      <w:bookmarkStart w:id="14" w:name="_Toc391047283"/>
      <w:r w:rsidRPr="00E02939">
        <w:lastRenderedPageBreak/>
        <w:t>Clean Up</w:t>
      </w:r>
      <w:r>
        <w:t xml:space="preserve"> Fails- Depth of the Ocean</w:t>
      </w:r>
      <w:bookmarkEnd w:id="14"/>
    </w:p>
    <w:p w:rsidR="001A6C83" w:rsidRDefault="001A6C83" w:rsidP="001A6C83">
      <w:pPr>
        <w:pStyle w:val="Heading4"/>
      </w:pPr>
      <w:r>
        <w:t>Ocean is too deep in m</w:t>
      </w:r>
      <w:r w:rsidR="00300724">
        <w:t>ost places to anchor the system, it will blow away in the first storm.</w:t>
      </w:r>
    </w:p>
    <w:p w:rsidR="001A6C83" w:rsidRDefault="001A6C83" w:rsidP="001A6C83"/>
    <w:p w:rsidR="001A6C83" w:rsidRPr="00634B6A" w:rsidRDefault="001A6C83" w:rsidP="001A6C83">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1A6C83" w:rsidRPr="00851964" w:rsidRDefault="001A6C83" w:rsidP="001A6C83">
      <w:r w:rsidRPr="00851964">
        <w:t>(</w:t>
      </w:r>
      <w:proofErr w:type="spellStart"/>
      <w:r w:rsidRPr="00851964">
        <w:t>Stiv</w:t>
      </w:r>
      <w:proofErr w:type="spellEnd"/>
      <w:r w:rsidRPr="00851964">
        <w:t>,”The Fallacy of Cleaning the Gyres of Plastic With a Floating "Ocean Cleanup Array"</w:t>
      </w:r>
    </w:p>
    <w:p w:rsidR="001A6C83" w:rsidRPr="00851964" w:rsidRDefault="001A6C83" w:rsidP="001A6C83">
      <w:r w:rsidRPr="00851964">
        <w:t xml:space="preserve">, </w:t>
      </w:r>
      <w:proofErr w:type="spellStart"/>
      <w:r w:rsidRPr="00851964">
        <w:t>Inhabitat</w:t>
      </w:r>
      <w:proofErr w:type="spellEnd"/>
      <w:r w:rsidRPr="00851964">
        <w:t xml:space="preserve">, July 17, </w:t>
      </w:r>
      <w:hyperlink r:id="rId24" w:history="1">
        <w:r w:rsidRPr="00851964">
          <w:rPr>
            <w:rStyle w:val="Hyperlink"/>
          </w:rPr>
          <w:t>http://inhabitat.com/the-fallacy-of-cleaning-the-gyres-of-plastic-with-a-floating-ocean-cleanup-array/</w:t>
        </w:r>
      </w:hyperlink>
      <w:r w:rsidRPr="00851964">
        <w:t>)</w:t>
      </w:r>
    </w:p>
    <w:p w:rsidR="001A6C83" w:rsidRDefault="001A6C83" w:rsidP="001A6C83"/>
    <w:p w:rsidR="001A6C83" w:rsidRDefault="001A6C83" w:rsidP="001A6C83"/>
    <w:p w:rsidR="001A6C83" w:rsidRDefault="001A6C83" w:rsidP="001A6C83">
      <w:r w:rsidRPr="00300724">
        <w:rPr>
          <w:rStyle w:val="StyleBoldUnderline"/>
        </w:rPr>
        <w:t xml:space="preserve">Slat claims that 24 of his devices are all that is needed to cleanup each gyre </w:t>
      </w:r>
      <w:r>
        <w:t xml:space="preserve">in 5 years. </w:t>
      </w:r>
      <w:r w:rsidRPr="00300724">
        <w:rPr>
          <w:rStyle w:val="StyleBoldUnderline"/>
        </w:rPr>
        <w:t>How massively long are the booms, and how do they stay in a ‘V’ shape that Slat assumes is needed to gather the plastic</w:t>
      </w:r>
      <w:r>
        <w:t xml:space="preserve">? Where on earth does the 24 number come from? Slat mentions that these would be anchored to the seabed. </w:t>
      </w:r>
      <w:r w:rsidRPr="00300724">
        <w:rPr>
          <w:rStyle w:val="StyleBoldUnderline"/>
        </w:rPr>
        <w:t>That’s great, but it’s not currently possible to anchor anything in 4,000 meters of water (the average depth of the open ocean). The deepest known mooring is 2,000 meters. Even if you could anchor it, one big storm and his device is going to be ripped from its mooring. Ask NOAA about how many data buoys they lose to storms, even in shallow water.</w:t>
      </w:r>
    </w:p>
    <w:p w:rsidR="001A6C83" w:rsidRDefault="001A6C83" w:rsidP="001A6C83"/>
    <w:p w:rsidR="0054061E" w:rsidRDefault="0054061E" w:rsidP="0054061E">
      <w:pPr>
        <w:pStyle w:val="Heading3"/>
      </w:pPr>
      <w:bookmarkStart w:id="15" w:name="_Toc391047284"/>
      <w:r w:rsidRPr="00E776ED">
        <w:lastRenderedPageBreak/>
        <w:t>Clean up fails- Sinking plastic</w:t>
      </w:r>
      <w:bookmarkEnd w:id="15"/>
    </w:p>
    <w:p w:rsidR="00EA0326" w:rsidRPr="00EA0326" w:rsidRDefault="00EA0326" w:rsidP="00EA0326">
      <w:pPr>
        <w:pStyle w:val="Heading4"/>
      </w:pPr>
      <w:r w:rsidRPr="00EA0326">
        <w:t>Most plastic sinks to the bottom and kills the ocean from the sea floor up.</w:t>
      </w:r>
    </w:p>
    <w:p w:rsidR="00EA0326" w:rsidRDefault="00EA0326" w:rsidP="0054061E">
      <w:pPr>
        <w:rPr>
          <w:rStyle w:val="StyleStyleBold12pt"/>
        </w:rPr>
      </w:pPr>
    </w:p>
    <w:p w:rsidR="0054061E" w:rsidRPr="00E776ED" w:rsidRDefault="0054061E" w:rsidP="0054061E">
      <w:pPr>
        <w:rPr>
          <w:rStyle w:val="StyleStyleBold12pt"/>
        </w:rPr>
      </w:pPr>
      <w:r w:rsidRPr="00E776ED">
        <w:rPr>
          <w:rStyle w:val="StyleStyleBold12pt"/>
        </w:rPr>
        <w:t>Matthews, consultant, eco-entrepreneur, green investor, 2014</w:t>
      </w:r>
    </w:p>
    <w:p w:rsidR="0054061E" w:rsidRDefault="0054061E" w:rsidP="0054061E">
      <w:r>
        <w:t xml:space="preserve">(Richard, “Plastic Waste in Our Oceans: Problems and Solutions”, April 10, </w:t>
      </w:r>
      <w:hyperlink r:id="rId25" w:history="1">
        <w:r w:rsidRPr="00B7122F">
          <w:rPr>
            <w:rStyle w:val="Hyperlink"/>
          </w:rPr>
          <w:t>http://globalwarmingisreal.com/2014/04/10/ocean-garbage-problems-solutions/</w:t>
        </w:r>
      </w:hyperlink>
      <w:r>
        <w:t>)</w:t>
      </w:r>
    </w:p>
    <w:p w:rsidR="0054061E" w:rsidRDefault="0054061E" w:rsidP="0054061E"/>
    <w:p w:rsidR="0054061E" w:rsidRPr="00EA0326" w:rsidRDefault="0054061E" w:rsidP="0054061E">
      <w:pPr>
        <w:rPr>
          <w:rStyle w:val="StyleBoldUnderline"/>
        </w:rPr>
      </w:pPr>
      <w:r w:rsidRPr="00EA0326">
        <w:rPr>
          <w:rStyle w:val="StyleBoldUnderline"/>
        </w:rPr>
        <w:t>Despite these creative approaches to removing debris from the world’s oceans, they will not be able to reach the majority of plastic which have accumulated on the ocean floor.</w:t>
      </w:r>
    </w:p>
    <w:p w:rsidR="0054061E" w:rsidRDefault="0054061E" w:rsidP="0054061E"/>
    <w:p w:rsidR="0054061E" w:rsidRPr="00EA0326" w:rsidRDefault="0054061E" w:rsidP="0054061E">
      <w:pPr>
        <w:rPr>
          <w:rStyle w:val="StyleBoldUnderline"/>
        </w:rPr>
      </w:pPr>
      <w:r>
        <w:t>Of the more than 200 billion pounds of plastic the world produces each year, about 10 percent ends up in the ocean</w:t>
      </w:r>
      <w:r w:rsidRPr="00EA0326">
        <w:rPr>
          <w:rStyle w:val="StyleBoldUnderline"/>
        </w:rPr>
        <w:t>.  Much of which (approximately 70 percent) sinks to the bottom and harms life on the ocean floor.</w:t>
      </w:r>
    </w:p>
    <w:p w:rsidR="0054061E" w:rsidRDefault="0054061E" w:rsidP="0054061E"/>
    <w:p w:rsidR="0054061E" w:rsidRPr="00EA0326" w:rsidRDefault="0054061E" w:rsidP="0054061E">
      <w:pPr>
        <w:rPr>
          <w:rStyle w:val="StyleBoldUnderline"/>
        </w:rPr>
      </w:pPr>
      <w:r w:rsidRPr="00EA0326">
        <w:rPr>
          <w:rStyle w:val="StyleBoldUnderline"/>
        </w:rPr>
        <w:t xml:space="preserve">In the North Sea alone, Dutch scientists have counted around 110 pieces of litter for every square </w:t>
      </w:r>
      <w:proofErr w:type="spellStart"/>
      <w:r w:rsidRPr="00EA0326">
        <w:rPr>
          <w:rStyle w:val="StyleBoldUnderline"/>
        </w:rPr>
        <w:t>kilometre</w:t>
      </w:r>
      <w:proofErr w:type="spellEnd"/>
      <w:r w:rsidRPr="00EA0326">
        <w:rPr>
          <w:rStyle w:val="StyleBoldUnderline"/>
        </w:rPr>
        <w:t xml:space="preserve"> of the seabed. This amounts to a staggering 600,000 </w:t>
      </w:r>
      <w:proofErr w:type="spellStart"/>
      <w:r w:rsidRPr="00EA0326">
        <w:rPr>
          <w:rStyle w:val="StyleBoldUnderline"/>
        </w:rPr>
        <w:t>tonnes</w:t>
      </w:r>
      <w:proofErr w:type="spellEnd"/>
      <w:r w:rsidRPr="00EA0326">
        <w:rPr>
          <w:rStyle w:val="StyleBoldUnderline"/>
        </w:rPr>
        <w:t xml:space="preserve"> in the North Sea alone. This garbage can smother the sea bottom and kill the marine life.</w:t>
      </w:r>
    </w:p>
    <w:p w:rsidR="0054061E" w:rsidRPr="00EA0326" w:rsidRDefault="0054061E" w:rsidP="0054061E">
      <w:pPr>
        <w:rPr>
          <w:rStyle w:val="StyleBoldUnderline"/>
        </w:rPr>
      </w:pPr>
    </w:p>
    <w:p w:rsidR="0054061E" w:rsidRDefault="0054061E" w:rsidP="0054061E">
      <w:pPr>
        <w:rPr>
          <w:rStyle w:val="StyleBoldUnderline"/>
          <w:szCs w:val="24"/>
        </w:rPr>
      </w:pPr>
    </w:p>
    <w:p w:rsidR="0054061E" w:rsidRDefault="001A6C83" w:rsidP="0054061E">
      <w:pPr>
        <w:pStyle w:val="Heading3"/>
      </w:pPr>
      <w:bookmarkStart w:id="16" w:name="_Toc391047285"/>
      <w:r>
        <w:lastRenderedPageBreak/>
        <w:t xml:space="preserve">Clean up fails- </w:t>
      </w:r>
      <w:r w:rsidR="0054061E">
        <w:t>Experts Agree</w:t>
      </w:r>
      <w:bookmarkEnd w:id="16"/>
    </w:p>
    <w:p w:rsidR="0054061E" w:rsidRDefault="0054061E" w:rsidP="0054061E">
      <w:pPr>
        <w:pStyle w:val="Heading4"/>
      </w:pPr>
      <w:r>
        <w:t xml:space="preserve">[___]  </w:t>
      </w:r>
      <w:r w:rsidR="00300724">
        <w:t>O</w:t>
      </w:r>
      <w:r>
        <w:t>cean plastic cleanup projects like the affirmative will fail</w:t>
      </w:r>
      <w:r w:rsidR="001A6C83">
        <w:t>, go with the scientific consensus not a 19 year old</w:t>
      </w:r>
      <w:r>
        <w:t>.</w:t>
      </w:r>
    </w:p>
    <w:p w:rsidR="001A6C83" w:rsidRDefault="001A6C83" w:rsidP="0054061E">
      <w:pPr>
        <w:rPr>
          <w:rStyle w:val="StyleStyleBold12pt"/>
        </w:rPr>
      </w:pPr>
    </w:p>
    <w:p w:rsidR="0054061E" w:rsidRPr="00634B6A" w:rsidRDefault="0054061E" w:rsidP="0054061E">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54061E" w:rsidRDefault="0054061E" w:rsidP="0054061E">
      <w:pPr>
        <w:rPr>
          <w:rStyle w:val="Hyperlink"/>
          <w:szCs w:val="24"/>
        </w:rPr>
      </w:pPr>
      <w:r>
        <w:rPr>
          <w:rStyle w:val="StyleStyleBold12pt"/>
          <w:b w:val="0"/>
          <w:szCs w:val="24"/>
        </w:rPr>
        <w:t>(</w:t>
      </w:r>
      <w:proofErr w:type="spellStart"/>
      <w:r w:rsidRPr="00797501">
        <w:rPr>
          <w:rStyle w:val="StyleStyleBold12pt"/>
          <w:b w:val="0"/>
          <w:szCs w:val="24"/>
        </w:rPr>
        <w:t>Stiv</w:t>
      </w:r>
      <w:proofErr w:type="spellEnd"/>
      <w:r>
        <w:rPr>
          <w:rStyle w:val="StyleStyleBold12pt"/>
          <w:b w:val="0"/>
          <w:szCs w:val="24"/>
        </w:rPr>
        <w:t>,</w:t>
      </w:r>
      <w:r w:rsidRPr="00797501">
        <w:rPr>
          <w:rStyle w:val="StyleStyleBold12pt"/>
          <w:szCs w:val="24"/>
        </w:rPr>
        <w:t xml:space="preserve"> </w:t>
      </w:r>
      <w:hyperlink r:id="rId26" w:history="1">
        <w:r w:rsidRPr="00797501">
          <w:rPr>
            <w:rStyle w:val="Hyperlink"/>
            <w:szCs w:val="24"/>
          </w:rPr>
          <w:t>http://inhabitat.com/the-fallacy-of-cleaning-the-gyres-of-plastic-with-a-floating-ocean-cleanup-array/</w:t>
        </w:r>
      </w:hyperlink>
      <w:r>
        <w:rPr>
          <w:rStyle w:val="Hyperlink"/>
          <w:szCs w:val="24"/>
        </w:rPr>
        <w:t>)</w:t>
      </w:r>
    </w:p>
    <w:p w:rsidR="0054061E" w:rsidRDefault="0054061E" w:rsidP="0054061E">
      <w:pPr>
        <w:rPr>
          <w:szCs w:val="24"/>
        </w:rPr>
      </w:pPr>
    </w:p>
    <w:p w:rsidR="0054061E" w:rsidRPr="00634B6A" w:rsidRDefault="0054061E" w:rsidP="0054061E">
      <w:pPr>
        <w:rPr>
          <w:rStyle w:val="StyleBoldUnderline"/>
        </w:rPr>
      </w:pPr>
      <w:r w:rsidRPr="00797501">
        <w:rPr>
          <w:szCs w:val="24"/>
        </w:rPr>
        <w:t xml:space="preserve">As the policy director of the ocean conservation nonprofit 5Gyres.org, I can tell you that the problem of ocean plastic pollution is massive. In case you didn’t know, an ocean gyre is a rotating current that circulates within one of the world’s oceans – and recent research has found that these massive systems are filled with plastic waste. There are no great estimates (at least scientific) on how much plastic is in the ocean, but I can say from firsthand knowledge (after sailing to four of the world’s five gyres) that it’s so pervasive it confounds the senses. Gyre cleanup has often been floated as a solution in the past, and recently </w:t>
      </w:r>
      <w:proofErr w:type="spellStart"/>
      <w:r w:rsidRPr="00797501">
        <w:rPr>
          <w:szCs w:val="24"/>
        </w:rPr>
        <w:t>Boyan</w:t>
      </w:r>
      <w:proofErr w:type="spellEnd"/>
      <w:r w:rsidRPr="00797501">
        <w:rPr>
          <w:szCs w:val="24"/>
        </w:rPr>
        <w:t xml:space="preserve"> </w:t>
      </w:r>
      <w:r w:rsidRPr="00905A64">
        <w:rPr>
          <w:rStyle w:val="StyleBoldUnderline"/>
        </w:rPr>
        <w:t>Slat’s proposed ‘Ocean Cleanup Array’ went viral in a big way. The nineteen-year-old claims that the system can clean a gyre in 5 years with ‘unprecedented efficiency’ and then recycle the trash collected. The problem is that the barriers to gyre cleanup are so massive th</w:t>
      </w:r>
      <w:r w:rsidRPr="00797501">
        <w:rPr>
          <w:rStyle w:val="StyleBoldUnderline"/>
          <w:szCs w:val="24"/>
        </w:rPr>
        <w:t>at the vast majority of the scientific and advocacy community believe it’s a fool’s errand – the ocean is big, the plastic harvested is near worthless, and sea life would be harmed</w:t>
      </w:r>
      <w:r w:rsidRPr="00797501">
        <w:rPr>
          <w:szCs w:val="24"/>
        </w:rPr>
        <w:t xml:space="preserve">. </w:t>
      </w:r>
      <w:r w:rsidRPr="00634B6A">
        <w:rPr>
          <w:rStyle w:val="StyleBoldUnderline"/>
        </w:rPr>
        <w:t>The solutions starts on land</w:t>
      </w:r>
    </w:p>
    <w:p w:rsidR="0054061E" w:rsidRDefault="0054061E" w:rsidP="0054061E">
      <w:pPr>
        <w:rPr>
          <w:szCs w:val="24"/>
        </w:rPr>
      </w:pPr>
    </w:p>
    <w:p w:rsidR="0054061E" w:rsidRDefault="0054061E" w:rsidP="0054061E">
      <w:pPr>
        <w:rPr>
          <w:szCs w:val="24"/>
        </w:rPr>
      </w:pPr>
      <w:r w:rsidRPr="00905A64">
        <w:rPr>
          <w:rStyle w:val="StyleBoldUnderline"/>
        </w:rPr>
        <w:t>If an outlier subset of the movement to end oceanic plastic pollution exists, it would be the proponents of gyre cleanup</w:t>
      </w:r>
      <w:r w:rsidRPr="00797501">
        <w:rPr>
          <w:szCs w:val="24"/>
        </w:rPr>
        <w:t>. These guys pop up now and again (make no mistake</w:t>
      </w:r>
      <w:r w:rsidRPr="00905A64">
        <w:rPr>
          <w:rStyle w:val="StyleBoldUnderline"/>
        </w:rPr>
        <w:t>, Slat’s idea and drawings are not new), but for some reason his idea got big media attention</w:t>
      </w:r>
      <w:r w:rsidRPr="00797501">
        <w:rPr>
          <w:szCs w:val="24"/>
        </w:rPr>
        <w:t xml:space="preserve">. </w:t>
      </w:r>
      <w:r w:rsidRPr="00797501">
        <w:rPr>
          <w:rStyle w:val="StyleBoldUnderline"/>
          <w:szCs w:val="24"/>
        </w:rPr>
        <w:t xml:space="preserve">No serious scientist or policy advocate believes that </w:t>
      </w:r>
      <w:proofErr w:type="spellStart"/>
      <w:r w:rsidRPr="00797501">
        <w:rPr>
          <w:rStyle w:val="StyleBoldUnderline"/>
          <w:szCs w:val="24"/>
        </w:rPr>
        <w:t>microplastic</w:t>
      </w:r>
      <w:proofErr w:type="spellEnd"/>
      <w:r w:rsidRPr="00797501">
        <w:rPr>
          <w:rStyle w:val="StyleBoldUnderline"/>
          <w:szCs w:val="24"/>
        </w:rPr>
        <w:t xml:space="preserve"> gyre cleanup is a real strategy for ridding micro-plastics from the oceans</w:t>
      </w:r>
      <w:r w:rsidRPr="00797501">
        <w:rPr>
          <w:szCs w:val="24"/>
        </w:rPr>
        <w:t>—</w:t>
      </w:r>
      <w:r w:rsidRPr="00905A64">
        <w:rPr>
          <w:rStyle w:val="StyleBoldUnderline"/>
        </w:rPr>
        <w:t>not even The National Oceanic and Atmospheric Administration</w:t>
      </w:r>
      <w:r w:rsidRPr="00634B6A">
        <w:rPr>
          <w:rStyle w:val="StyleStyleBold12pt"/>
        </w:rPr>
        <w:t xml:space="preserve"> (NOAA).</w:t>
      </w:r>
      <w:r w:rsidRPr="00797501">
        <w:rPr>
          <w:szCs w:val="24"/>
        </w:rPr>
        <w:t xml:space="preserve"> </w:t>
      </w:r>
      <w:r w:rsidRPr="00905A64">
        <w:rPr>
          <w:rStyle w:val="StyleBoldUnderline"/>
        </w:rPr>
        <w:t>Industry often backs ‘gyre cleanup’ concepts because they give the impression that we can continue to consume</w:t>
      </w:r>
      <w:r w:rsidRPr="00797501">
        <w:rPr>
          <w:szCs w:val="24"/>
        </w:rPr>
        <w:t xml:space="preserve"> more and more and good old human ingenuity will figure out how to solve all the environmental problems. T</w:t>
      </w:r>
      <w:r w:rsidRPr="00905A64">
        <w:rPr>
          <w:rStyle w:val="StyleBoldUnderline"/>
        </w:rPr>
        <w:t>he public, for their part, loves the thought of a quick fix</w:t>
      </w:r>
      <w:r w:rsidRPr="00797501">
        <w:rPr>
          <w:szCs w:val="24"/>
        </w:rPr>
        <w:t xml:space="preserve"> and wants to believe that a ‘boy genius’ can come along and solve a problem that all the old crusty PHDs can’t.¶ </w:t>
      </w:r>
    </w:p>
    <w:p w:rsidR="0054061E" w:rsidRDefault="0054061E" w:rsidP="0054061E">
      <w:pPr>
        <w:rPr>
          <w:szCs w:val="24"/>
        </w:rPr>
      </w:pPr>
    </w:p>
    <w:p w:rsidR="001A6C83" w:rsidRDefault="001A6C83" w:rsidP="001A6C83">
      <w:pPr>
        <w:pStyle w:val="Heading3"/>
      </w:pPr>
      <w:bookmarkStart w:id="17" w:name="_Toc391047286"/>
      <w:r>
        <w:lastRenderedPageBreak/>
        <w:t>Clean up fails- Experts Agree Extensions</w:t>
      </w:r>
      <w:bookmarkEnd w:id="17"/>
    </w:p>
    <w:p w:rsidR="001A6C83" w:rsidRDefault="001A6C83" w:rsidP="001A6C83">
      <w:pPr>
        <w:pStyle w:val="Heading4"/>
      </w:pPr>
      <w:r w:rsidRPr="001A6C83">
        <w:t>[___]</w:t>
      </w:r>
    </w:p>
    <w:p w:rsidR="001A6C83" w:rsidRDefault="001A6C83" w:rsidP="001A6C83"/>
    <w:p w:rsidR="001A6C83" w:rsidRDefault="001A6C83" w:rsidP="001A6C83"/>
    <w:p w:rsidR="001A6C83" w:rsidRPr="001A6C83" w:rsidRDefault="001A6C83" w:rsidP="001A6C83"/>
    <w:p w:rsidR="001A6C83" w:rsidRDefault="001A6C83" w:rsidP="001A6C83">
      <w:pPr>
        <w:pStyle w:val="Heading4"/>
      </w:pPr>
      <w:r>
        <w:t xml:space="preserve">[___]  No </w:t>
      </w:r>
      <w:proofErr w:type="spellStart"/>
      <w:r>
        <w:t>scienctists</w:t>
      </w:r>
      <w:proofErr w:type="spellEnd"/>
      <w:r>
        <w:t xml:space="preserve"> support the passive collection method.</w:t>
      </w:r>
    </w:p>
    <w:p w:rsidR="001A6C83" w:rsidRDefault="001A6C83" w:rsidP="0054061E">
      <w:pPr>
        <w:rPr>
          <w:szCs w:val="24"/>
        </w:rPr>
      </w:pPr>
    </w:p>
    <w:p w:rsidR="0054061E" w:rsidRPr="003C02AD" w:rsidRDefault="0054061E" w:rsidP="0054061E">
      <w:pPr>
        <w:rPr>
          <w:rStyle w:val="StyleStyleBold12pt"/>
        </w:rPr>
      </w:pPr>
      <w:proofErr w:type="spellStart"/>
      <w:r w:rsidRPr="003C02AD">
        <w:rPr>
          <w:rStyle w:val="StyleStyleBold12pt"/>
        </w:rPr>
        <w:t>Kazo</w:t>
      </w:r>
      <w:proofErr w:type="spellEnd"/>
      <w:r w:rsidRPr="003C02AD">
        <w:rPr>
          <w:rStyle w:val="StyleStyleBold12pt"/>
        </w:rPr>
        <w:t>, President at Wildlife Research Team, 2013</w:t>
      </w:r>
    </w:p>
    <w:p w:rsidR="0054061E" w:rsidRDefault="0054061E" w:rsidP="0054061E">
      <w:pPr>
        <w:rPr>
          <w:rStyle w:val="Hyperlink"/>
          <w:szCs w:val="24"/>
        </w:rPr>
      </w:pPr>
      <w:r>
        <w:rPr>
          <w:szCs w:val="24"/>
        </w:rPr>
        <w:t>(</w:t>
      </w:r>
      <w:r w:rsidRPr="00797501">
        <w:rPr>
          <w:szCs w:val="24"/>
        </w:rPr>
        <w:t xml:space="preserve">Donna, President/Director/co-founder at Wildlife Research Team, </w:t>
      </w:r>
      <w:proofErr w:type="spellStart"/>
      <w:r w:rsidRPr="00797501">
        <w:rPr>
          <w:szCs w:val="24"/>
        </w:rPr>
        <w:t>Inc</w:t>
      </w:r>
      <w:proofErr w:type="spellEnd"/>
      <w:r w:rsidRPr="00797501">
        <w:rPr>
          <w:szCs w:val="24"/>
        </w:rPr>
        <w:t xml:space="preserve">,  </w:t>
      </w:r>
      <w:hyperlink r:id="rId27" w:history="1">
        <w:r w:rsidRPr="00797501">
          <w:rPr>
            <w:rStyle w:val="Hyperlink"/>
            <w:szCs w:val="24"/>
          </w:rPr>
          <w:t>http://wildliferesearchteam.wordpress.com/tag/boyan-slat/</w:t>
        </w:r>
      </w:hyperlink>
    </w:p>
    <w:p w:rsidR="0054061E" w:rsidRPr="00797501" w:rsidRDefault="0054061E" w:rsidP="0054061E">
      <w:pPr>
        <w:rPr>
          <w:szCs w:val="24"/>
        </w:rPr>
      </w:pPr>
    </w:p>
    <w:p w:rsidR="0054061E" w:rsidRPr="003C02AD" w:rsidRDefault="0054061E" w:rsidP="0054061E">
      <w:pPr>
        <w:rPr>
          <w:rStyle w:val="StyleBoldUnderline"/>
        </w:rPr>
      </w:pPr>
      <w:r w:rsidRPr="00797501">
        <w:rPr>
          <w:szCs w:val="24"/>
        </w:rPr>
        <w:t xml:space="preserve">¶ </w:t>
      </w:r>
      <w:r w:rsidRPr="003C02AD">
        <w:rPr>
          <w:rStyle w:val="StyleBoldUnderline"/>
        </w:rPr>
        <w:t>Experienced marine debris researchers</w:t>
      </w:r>
      <w:r w:rsidRPr="00797501">
        <w:rPr>
          <w:szCs w:val="24"/>
        </w:rPr>
        <w:t xml:space="preserve">, on www.MarineDebris.info </w:t>
      </w:r>
      <w:r w:rsidRPr="003C02AD">
        <w:rPr>
          <w:rStyle w:val="StyleBoldUnderline"/>
        </w:rPr>
        <w:t xml:space="preserve">compiled guidelines for cleanup of debris, especially plastics, from the open sea. Slat did attempt to address these issues but I have yet to find an actual scientist who supports his plan (doesn’t mean they don’t exist, just that the community of researchers who have been battling marine debris for years do not agree with him).¶ </w:t>
      </w:r>
    </w:p>
    <w:p w:rsidR="0054061E" w:rsidRDefault="0054061E" w:rsidP="0054061E">
      <w:pPr>
        <w:rPr>
          <w:szCs w:val="24"/>
        </w:rPr>
      </w:pPr>
    </w:p>
    <w:p w:rsidR="00F21950" w:rsidRDefault="00F21950" w:rsidP="0054061E">
      <w:pPr>
        <w:sectPr w:rsidR="00F21950" w:rsidSect="00F21950">
          <w:headerReference w:type="default" r:id="rId28"/>
          <w:type w:val="continuous"/>
          <w:pgSz w:w="12240" w:h="15840"/>
          <w:pgMar w:top="1440" w:right="720" w:bottom="1440" w:left="720" w:header="720" w:footer="720" w:gutter="0"/>
          <w:cols w:space="720"/>
          <w:docGrid w:linePitch="360"/>
        </w:sectPr>
      </w:pPr>
    </w:p>
    <w:p w:rsidR="0054061E" w:rsidRDefault="0054061E" w:rsidP="0054061E"/>
    <w:p w:rsidR="0054061E" w:rsidRDefault="00E27E3F" w:rsidP="0054061E">
      <w:pPr>
        <w:pStyle w:val="Heading3"/>
      </w:pPr>
      <w:bookmarkStart w:id="18" w:name="_Toc391047287"/>
      <w:r>
        <w:lastRenderedPageBreak/>
        <w:t xml:space="preserve">Plastic Transition </w:t>
      </w:r>
      <w:r w:rsidR="00530474">
        <w:t>Disadvantage</w:t>
      </w:r>
      <w:r w:rsidR="00F21950">
        <w:t xml:space="preserve"> 1NC 1/2</w:t>
      </w:r>
      <w:bookmarkEnd w:id="18"/>
    </w:p>
    <w:p w:rsidR="0054061E" w:rsidRDefault="0054061E" w:rsidP="0054061E"/>
    <w:p w:rsidR="00401DC6" w:rsidRDefault="00530474" w:rsidP="00530474">
      <w:pPr>
        <w:pStyle w:val="Heading4"/>
      </w:pPr>
      <w:r>
        <w:t xml:space="preserve">A) Uniqueness- </w:t>
      </w:r>
      <w:r w:rsidR="00163BB1">
        <w:t>Consumer demand is forcing a transition from plastics to biodegradable packaging now.</w:t>
      </w:r>
    </w:p>
    <w:p w:rsidR="00C53EE4" w:rsidRDefault="00C53EE4" w:rsidP="00C53EE4"/>
    <w:p w:rsidR="005B253D" w:rsidRPr="005B253D" w:rsidRDefault="005B253D" w:rsidP="00C53EE4">
      <w:pPr>
        <w:rPr>
          <w:rStyle w:val="StyleStyleBold12pt"/>
        </w:rPr>
      </w:pPr>
      <w:r w:rsidRPr="005B253D">
        <w:rPr>
          <w:rStyle w:val="StyleStyleBold12pt"/>
        </w:rPr>
        <w:t>Markets and Markets, Market research company and consulting firm, 2013</w:t>
      </w:r>
    </w:p>
    <w:p w:rsidR="005B253D" w:rsidRPr="00C53EE4" w:rsidRDefault="005B253D" w:rsidP="00C53EE4">
      <w:r>
        <w:t>(“</w:t>
      </w:r>
      <w:proofErr w:type="spellStart"/>
      <w:r>
        <w:t>Polyhydroxyalkanoate</w:t>
      </w:r>
      <w:proofErr w:type="spellEnd"/>
      <w:r>
        <w:t xml:space="preserve"> (PHA) Market, By Application (Packaging, Food Services, Bio-medical, Agriculture) &amp; Raw Material — Global Trends &amp; Forecasts to 2018” April,</w:t>
      </w:r>
    </w:p>
    <w:p w:rsidR="00163BB1" w:rsidRDefault="00C53EE4" w:rsidP="00163BB1">
      <w:r>
        <w:t>http://www.marketsandmarkets.com/Enquiry_Before_Buying.asp?id=395</w:t>
      </w:r>
      <w:r w:rsidR="005B253D">
        <w:t>)</w:t>
      </w:r>
    </w:p>
    <w:p w:rsidR="00C53EE4" w:rsidRDefault="00C53EE4" w:rsidP="00163BB1">
      <w:pPr>
        <w:rPr>
          <w:rStyle w:val="StyleBoldUnderline"/>
        </w:rPr>
      </w:pPr>
    </w:p>
    <w:p w:rsidR="00163BB1" w:rsidRPr="00163BB1" w:rsidRDefault="00163BB1" w:rsidP="00163BB1">
      <w:r w:rsidRPr="00163BB1">
        <w:rPr>
          <w:rStyle w:val="StyleBoldUnderline"/>
        </w:rPr>
        <w:t>The increasing demand for renewable and bio-based materials and shift in consumer preference for eco-friendly products is driving the global market of PHA</w:t>
      </w:r>
      <w:r>
        <w:t xml:space="preserve"> (</w:t>
      </w:r>
      <w:proofErr w:type="spellStart"/>
      <w:r>
        <w:t>Polyhydroxyalkanoate</w:t>
      </w:r>
      <w:proofErr w:type="spellEnd"/>
      <w:r>
        <w:t xml:space="preserve">) polymer. </w:t>
      </w:r>
      <w:r w:rsidRPr="00163BB1">
        <w:rPr>
          <w:rStyle w:val="StyleBoldUnderline"/>
        </w:rPr>
        <w:t>PHA has been commercialized and used across packaging, food services, bio-medical, and agriculture industries.</w:t>
      </w:r>
      <w:r>
        <w:t xml:space="preserve"> Packaging is the largest consumer of PHA followed by food services. Bio-medical applications offer the highest growth during the next five years. PHA would continue to be used as biodegradable controlled antibiotic release system, making it ideal for bio-medical applications such as manufacturing implants, sutures, and other medical equipment.</w:t>
      </w:r>
    </w:p>
    <w:p w:rsidR="0054061E" w:rsidRPr="00851964" w:rsidRDefault="00401DC6" w:rsidP="0054061E">
      <w:pPr>
        <w:pStyle w:val="Heading4"/>
      </w:pPr>
      <w:r>
        <w:t xml:space="preserve">B) Link- </w:t>
      </w:r>
      <w:r w:rsidR="0054061E" w:rsidRPr="00851964">
        <w:t>quick</w:t>
      </w:r>
      <w:r w:rsidR="00163BB1">
        <w:t xml:space="preserve"> technology fixes to environmental problems,</w:t>
      </w:r>
      <w:r w:rsidR="0054061E">
        <w:t>.</w:t>
      </w:r>
      <w:r w:rsidR="0054061E" w:rsidRPr="00851964">
        <w:t xml:space="preserve"> </w:t>
      </w:r>
    </w:p>
    <w:p w:rsidR="0054061E" w:rsidRPr="00634B6A" w:rsidRDefault="0054061E" w:rsidP="0054061E"/>
    <w:p w:rsidR="0054061E" w:rsidRPr="00634B6A" w:rsidRDefault="0054061E" w:rsidP="0054061E">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54061E" w:rsidRPr="00851964" w:rsidRDefault="0054061E" w:rsidP="0054061E">
      <w:r w:rsidRPr="00851964">
        <w:t>(</w:t>
      </w:r>
      <w:proofErr w:type="spellStart"/>
      <w:r w:rsidRPr="00851964">
        <w:t>Stiv</w:t>
      </w:r>
      <w:proofErr w:type="spellEnd"/>
      <w:r w:rsidRPr="00851964">
        <w:t>,”The Fallacy of Cleaning the Gyres of Plastic With a Floating "Ocean Cleanup Array"</w:t>
      </w:r>
    </w:p>
    <w:p w:rsidR="0054061E" w:rsidRPr="00851964" w:rsidRDefault="0054061E" w:rsidP="0054061E">
      <w:r w:rsidRPr="00851964">
        <w:t xml:space="preserve">, </w:t>
      </w:r>
      <w:proofErr w:type="spellStart"/>
      <w:r w:rsidRPr="00851964">
        <w:t>Inhabitat</w:t>
      </w:r>
      <w:proofErr w:type="spellEnd"/>
      <w:r w:rsidRPr="00851964">
        <w:t xml:space="preserve">, July 17, </w:t>
      </w:r>
      <w:hyperlink r:id="rId29" w:history="1">
        <w:r w:rsidRPr="00851964">
          <w:rPr>
            <w:rStyle w:val="Hyperlink"/>
          </w:rPr>
          <w:t>http://inhabitat.com/the-fallacy-of-cleaning-the-gyres-of-plastic-with-a-floating-ocean-cleanup-array/</w:t>
        </w:r>
      </w:hyperlink>
      <w:r w:rsidRPr="00851964">
        <w:t>)</w:t>
      </w:r>
    </w:p>
    <w:p w:rsidR="0054061E" w:rsidRPr="00797501" w:rsidRDefault="0054061E" w:rsidP="0054061E">
      <w:pPr>
        <w:rPr>
          <w:b/>
          <w:bCs/>
          <w:szCs w:val="24"/>
        </w:rPr>
      </w:pPr>
    </w:p>
    <w:p w:rsidR="0054061E" w:rsidRDefault="0054061E" w:rsidP="0054061E">
      <w:pPr>
        <w:rPr>
          <w:szCs w:val="24"/>
        </w:rPr>
      </w:pPr>
      <w:r w:rsidRPr="005B253D">
        <w:t>It’s a great story, but it’s just a story. I find debating with gyre cleanup advocates akin to trying to reason with someone who will argue with a signpost and take the wrong way home. Gyre</w:t>
      </w:r>
      <w:r w:rsidRPr="00634B6A">
        <w:rPr>
          <w:rStyle w:val="StyleBoldUnderline"/>
        </w:rPr>
        <w:t xml:space="preserve"> cleanup is a false prophet hailing from La-La land that won’t work – and it’s dangerous and </w:t>
      </w:r>
      <w:proofErr w:type="spellStart"/>
      <w:r w:rsidRPr="00634B6A">
        <w:rPr>
          <w:rStyle w:val="StyleBoldUnderline"/>
        </w:rPr>
        <w:t>counter productive</w:t>
      </w:r>
      <w:proofErr w:type="spellEnd"/>
      <w:r w:rsidRPr="00634B6A">
        <w:rPr>
          <w:rStyle w:val="StyleBoldUnderline"/>
        </w:rPr>
        <w:t xml:space="preserve"> to a movement trying in earnest stop the flow of plastic into the oceans. Gyre cleanup plays into the hand of industry, but worse, it diverts attention and resources from viable, but unsexy, multi-pronged and critically vetted solutions.</w:t>
      </w:r>
      <w:r w:rsidRPr="00797501">
        <w:rPr>
          <w:szCs w:val="24"/>
        </w:rPr>
        <w:t>¶</w:t>
      </w:r>
    </w:p>
    <w:p w:rsidR="0054061E" w:rsidRDefault="0054061E" w:rsidP="0054061E">
      <w:pPr>
        <w:rPr>
          <w:szCs w:val="24"/>
        </w:rPr>
      </w:pPr>
    </w:p>
    <w:p w:rsidR="0054061E" w:rsidRDefault="0054061E" w:rsidP="0054061E">
      <w:pPr>
        <w:rPr>
          <w:szCs w:val="24"/>
        </w:rPr>
      </w:pPr>
      <w:r w:rsidRPr="00634B6A">
        <w:rPr>
          <w:rStyle w:val="StyleBoldUnderline"/>
        </w:rPr>
        <w:t>Slat’s project as it stands is in the fairy tale phase, which is where all the other gyre cleanup schemes out there are, too</w:t>
      </w:r>
      <w:r w:rsidRPr="00797501">
        <w:rPr>
          <w:szCs w:val="24"/>
        </w:rPr>
        <w:t xml:space="preserve">. So far Slat’s is not a ‘design schematic’ nor is it ‘engineered’ nor is there a business plan attached to it—a fact that Slat all of the sudden underscores in an update to the website, saying </w:t>
      </w:r>
      <w:r w:rsidRPr="00634B6A">
        <w:rPr>
          <w:rStyle w:val="StyleBoldUnderline"/>
        </w:rPr>
        <w:t>he’s just conducting a ‘feasibility study</w:t>
      </w:r>
      <w:r w:rsidRPr="00797501">
        <w:rPr>
          <w:szCs w:val="24"/>
        </w:rPr>
        <w:t>,’ and that his intention was never to suggest that it was presently viable. But that certainly is not what his website suggested before the media attention—and this is precisely why it got so much media attention. From the website: “Extract 7,250,000,000KG of plastic from the oceans in just 5 years per gyre, Contribute Now!”¶</w:t>
      </w:r>
    </w:p>
    <w:p w:rsidR="0054061E" w:rsidRDefault="0054061E" w:rsidP="0054061E">
      <w:pPr>
        <w:rPr>
          <w:szCs w:val="24"/>
        </w:rPr>
      </w:pPr>
    </w:p>
    <w:p w:rsidR="0054061E" w:rsidRDefault="0054061E" w:rsidP="0054061E">
      <w:pPr>
        <w:rPr>
          <w:szCs w:val="24"/>
        </w:rPr>
      </w:pPr>
      <w:r w:rsidRPr="00634B6A">
        <w:rPr>
          <w:rStyle w:val="StyleBoldUnderline"/>
        </w:rPr>
        <w:t xml:space="preserve"> Well, if Slat’s intention is to funnel the money into a feasibility study, maybe I can save him some money. Let’s look at gyre cleanup schemes from a vantage governed not by dreams, passion and media</w:t>
      </w:r>
      <w:r w:rsidRPr="00797501">
        <w:rPr>
          <w:szCs w:val="24"/>
        </w:rPr>
        <w:t xml:space="preserve"> preciousness</w:t>
      </w:r>
      <w:r w:rsidRPr="005D0922">
        <w:rPr>
          <w:rStyle w:val="StyleBoldUnderline"/>
        </w:rPr>
        <w:t xml:space="preserve">, but from something a little more effective and a lot more boring—reason. </w:t>
      </w:r>
      <w:r w:rsidRPr="00634B6A">
        <w:rPr>
          <w:rStyle w:val="StyleBoldUnderline"/>
        </w:rPr>
        <w:t xml:space="preserve">The sea is cruel and it’s really </w:t>
      </w:r>
      <w:proofErr w:type="spellStart"/>
      <w:r w:rsidRPr="00634B6A">
        <w:rPr>
          <w:rStyle w:val="StyleBoldUnderline"/>
        </w:rPr>
        <w:t>really</w:t>
      </w:r>
      <w:proofErr w:type="spellEnd"/>
      <w:r w:rsidRPr="00634B6A">
        <w:rPr>
          <w:rStyle w:val="StyleBoldUnderline"/>
        </w:rPr>
        <w:t xml:space="preserve"> </w:t>
      </w:r>
      <w:proofErr w:type="spellStart"/>
      <w:r w:rsidRPr="00634B6A">
        <w:rPr>
          <w:rStyle w:val="StyleBoldUnderline"/>
        </w:rPr>
        <w:t>really</w:t>
      </w:r>
      <w:proofErr w:type="spellEnd"/>
      <w:r w:rsidRPr="00634B6A">
        <w:rPr>
          <w:rStyle w:val="StyleBoldUnderline"/>
        </w:rPr>
        <w:t xml:space="preserve"> big</w:t>
      </w:r>
      <w:r w:rsidRPr="00797501">
        <w:rPr>
          <w:szCs w:val="24"/>
        </w:rPr>
        <w:t>¶</w:t>
      </w:r>
    </w:p>
    <w:p w:rsidR="0054061E" w:rsidRDefault="0054061E" w:rsidP="0054061E">
      <w:pPr>
        <w:rPr>
          <w:szCs w:val="24"/>
        </w:rPr>
      </w:pPr>
    </w:p>
    <w:p w:rsidR="00F21950" w:rsidRDefault="00F21950" w:rsidP="00F21950">
      <w:pPr>
        <w:pStyle w:val="Heading3"/>
      </w:pPr>
      <w:bookmarkStart w:id="19" w:name="_Toc391047288"/>
      <w:r>
        <w:lastRenderedPageBreak/>
        <w:t>Plastic Transition Disadvantage 1NC 2/2</w:t>
      </w:r>
      <w:bookmarkEnd w:id="19"/>
    </w:p>
    <w:p w:rsidR="00F21950" w:rsidRDefault="00F21950" w:rsidP="00E27E3F">
      <w:pPr>
        <w:pStyle w:val="Heading4"/>
        <w:rPr>
          <w:szCs w:val="24"/>
        </w:rPr>
      </w:pPr>
    </w:p>
    <w:p w:rsidR="00E27E3F" w:rsidRPr="00851964" w:rsidRDefault="00401DC6" w:rsidP="00E27E3F">
      <w:pPr>
        <w:pStyle w:val="Heading4"/>
      </w:pPr>
      <w:r>
        <w:rPr>
          <w:szCs w:val="24"/>
        </w:rPr>
        <w:t xml:space="preserve">C) Impact- </w:t>
      </w:r>
      <w:r w:rsidR="00E27E3F" w:rsidRPr="00851964">
        <w:t>Clean up won’t matter unless we stop dumping new plastics into the ocean</w:t>
      </w:r>
      <w:r w:rsidR="00A73BD7">
        <w:t>s</w:t>
      </w:r>
      <w:r w:rsidR="00E27E3F" w:rsidRPr="00851964">
        <w:t>, a transition in how we consume is needed.</w:t>
      </w:r>
    </w:p>
    <w:p w:rsidR="00E27E3F" w:rsidRDefault="00E27E3F" w:rsidP="00E27E3F">
      <w:pPr>
        <w:rPr>
          <w:rStyle w:val="StyleStyleBold12pt"/>
        </w:rPr>
      </w:pPr>
    </w:p>
    <w:p w:rsidR="00E27E3F" w:rsidRPr="00C90AAC" w:rsidRDefault="00E27E3F" w:rsidP="00E27E3F">
      <w:pPr>
        <w:rPr>
          <w:rStyle w:val="StyleStyleBold12pt"/>
        </w:rPr>
      </w:pPr>
      <w:r w:rsidRPr="00C90AAC">
        <w:rPr>
          <w:rStyle w:val="StyleStyleBold12pt"/>
        </w:rPr>
        <w:t xml:space="preserve">Layton, staff writer for Discovery Communications, </w:t>
      </w:r>
      <w:r>
        <w:rPr>
          <w:rStyle w:val="StyleStyleBold12pt"/>
        </w:rPr>
        <w:t>20</w:t>
      </w:r>
      <w:r w:rsidRPr="00C90AAC">
        <w:rPr>
          <w:rStyle w:val="StyleStyleBold12pt"/>
        </w:rPr>
        <w:t>10</w:t>
      </w:r>
    </w:p>
    <w:p w:rsidR="00E27E3F" w:rsidRDefault="00E27E3F" w:rsidP="00E27E3F">
      <w:pPr>
        <w:rPr>
          <w:rStyle w:val="Hyperlink"/>
          <w:szCs w:val="24"/>
        </w:rPr>
      </w:pPr>
      <w:r>
        <w:rPr>
          <w:szCs w:val="24"/>
        </w:rPr>
        <w:t xml:space="preserve">(Julia, </w:t>
      </w:r>
      <w:r w:rsidRPr="00797501">
        <w:rPr>
          <w:szCs w:val="24"/>
        </w:rPr>
        <w:t xml:space="preserve">“Could we clean up the Great Pacific Garbage Patch?” </w:t>
      </w:r>
      <w:hyperlink w:history="1">
        <w:r w:rsidRPr="00E82056">
          <w:rPr>
            <w:rStyle w:val="Hyperlink"/>
            <w:szCs w:val="24"/>
          </w:rPr>
          <w:t>http://science.howstuffworks.com /environmental/green-science/clean-up-garbage-patch.html</w:t>
        </w:r>
      </w:hyperlink>
      <w:r w:rsidRPr="00797501">
        <w:rPr>
          <w:rStyle w:val="Hyperlink"/>
          <w:szCs w:val="24"/>
        </w:rPr>
        <w:t>, January 7, 2010)</w:t>
      </w:r>
    </w:p>
    <w:p w:rsidR="00E27E3F" w:rsidRDefault="00E27E3F" w:rsidP="00E27E3F">
      <w:pPr>
        <w:rPr>
          <w:szCs w:val="24"/>
        </w:rPr>
      </w:pPr>
    </w:p>
    <w:p w:rsidR="00E27E3F" w:rsidRDefault="00E27E3F" w:rsidP="00E27E3F">
      <w:pPr>
        <w:rPr>
          <w:rStyle w:val="StyleBoldUnderline"/>
        </w:rPr>
      </w:pPr>
      <w:r w:rsidRPr="00797501">
        <w:rPr>
          <w:szCs w:val="24"/>
        </w:rPr>
        <w:t xml:space="preserve">If a full-scale, active cleanup is an unlikely end to the ocean dump, there are still other ways to at least begin to change to status quo. </w:t>
      </w:r>
      <w:r w:rsidRPr="00F26F0E">
        <w:rPr>
          <w:rStyle w:val="StyleBoldUnderline"/>
        </w:rPr>
        <w:t>Job one is to stop the rapid growth of the patch, which means using less plastic and recycling more of the plastic we do use. Ultimately, though, the planet will have to make a deeper change in order to stem the flow of bottles, toothbrushes and bath beads out to sea.</w:t>
      </w:r>
      <w:r w:rsidRPr="00797501">
        <w:rPr>
          <w:szCs w:val="24"/>
        </w:rPr>
        <w:t xml:space="preserve"> </w:t>
      </w:r>
      <w:r w:rsidRPr="00C90AAC">
        <w:rPr>
          <w:rStyle w:val="StyleBoldUnderline"/>
        </w:rPr>
        <w:t>We'll have to move away from petroleum-based plastics and toward biodegradable substitutes in a much bigger way than we are now. Eco-plastic coffee cups aren't going to make a dent in the floating trash heap.</w:t>
      </w:r>
    </w:p>
    <w:p w:rsidR="0054061E" w:rsidRDefault="0054061E" w:rsidP="0054061E">
      <w:pPr>
        <w:rPr>
          <w:szCs w:val="24"/>
        </w:rPr>
      </w:pPr>
    </w:p>
    <w:p w:rsidR="005D635E" w:rsidRDefault="00413B7D" w:rsidP="005D635E">
      <w:pPr>
        <w:pStyle w:val="Heading3"/>
      </w:pPr>
      <w:bookmarkStart w:id="20" w:name="_Toc391047289"/>
      <w:r>
        <w:lastRenderedPageBreak/>
        <w:t>Link- Obligation to clean</w:t>
      </w:r>
      <w:bookmarkEnd w:id="20"/>
    </w:p>
    <w:p w:rsidR="005D635E" w:rsidRDefault="005D635E" w:rsidP="005D635E">
      <w:pPr>
        <w:rPr>
          <w:rStyle w:val="StyleStyleBold12pt"/>
        </w:rPr>
      </w:pPr>
    </w:p>
    <w:p w:rsidR="005D635E" w:rsidRDefault="005D635E" w:rsidP="005D635E">
      <w:pPr>
        <w:rPr>
          <w:rStyle w:val="StyleStyleBold12pt"/>
        </w:rPr>
      </w:pPr>
      <w:r>
        <w:rPr>
          <w:rStyle w:val="StyleStyleBold12pt"/>
        </w:rPr>
        <w:t>Must resist impulse to act just because we can.  If the solution wastes resources we should focus efforts to more productive ends.</w:t>
      </w:r>
    </w:p>
    <w:p w:rsidR="005D635E" w:rsidRDefault="005D635E" w:rsidP="005D635E">
      <w:pPr>
        <w:rPr>
          <w:rStyle w:val="StyleStyleBold12pt"/>
        </w:rPr>
      </w:pPr>
    </w:p>
    <w:p w:rsidR="005D635E" w:rsidRPr="003C02AD" w:rsidRDefault="005D635E" w:rsidP="005D635E">
      <w:pPr>
        <w:rPr>
          <w:rStyle w:val="StyleStyleBold12pt"/>
        </w:rPr>
      </w:pPr>
      <w:proofErr w:type="spellStart"/>
      <w:r w:rsidRPr="003C02AD">
        <w:rPr>
          <w:rStyle w:val="StyleStyleBold12pt"/>
        </w:rPr>
        <w:t>Kazo</w:t>
      </w:r>
      <w:proofErr w:type="spellEnd"/>
      <w:r w:rsidRPr="003C02AD">
        <w:rPr>
          <w:rStyle w:val="StyleStyleBold12pt"/>
        </w:rPr>
        <w:t>, President at Wildlife Research Team, 2013</w:t>
      </w:r>
    </w:p>
    <w:p w:rsidR="005D635E" w:rsidRDefault="005D635E" w:rsidP="005D635E">
      <w:pPr>
        <w:rPr>
          <w:rStyle w:val="Hyperlink"/>
          <w:szCs w:val="24"/>
        </w:rPr>
      </w:pPr>
      <w:r>
        <w:rPr>
          <w:szCs w:val="24"/>
        </w:rPr>
        <w:t>(</w:t>
      </w:r>
      <w:r w:rsidRPr="00797501">
        <w:rPr>
          <w:szCs w:val="24"/>
        </w:rPr>
        <w:t xml:space="preserve">Donna, President/Director/co-founder at Wildlife Research Team, </w:t>
      </w:r>
      <w:proofErr w:type="spellStart"/>
      <w:r w:rsidRPr="00797501">
        <w:rPr>
          <w:szCs w:val="24"/>
        </w:rPr>
        <w:t>Inc</w:t>
      </w:r>
      <w:proofErr w:type="spellEnd"/>
      <w:r w:rsidRPr="00797501">
        <w:rPr>
          <w:szCs w:val="24"/>
        </w:rPr>
        <w:t xml:space="preserve">,  </w:t>
      </w:r>
      <w:hyperlink r:id="rId30" w:history="1">
        <w:r w:rsidRPr="00797501">
          <w:rPr>
            <w:rStyle w:val="Hyperlink"/>
            <w:szCs w:val="24"/>
          </w:rPr>
          <w:t>http://wildliferesearchteam.wordpress.com/tag/boyan-slat/</w:t>
        </w:r>
      </w:hyperlink>
      <w:r>
        <w:rPr>
          <w:rStyle w:val="Hyperlink"/>
          <w:szCs w:val="24"/>
        </w:rPr>
        <w:t>)</w:t>
      </w:r>
    </w:p>
    <w:p w:rsidR="005D635E" w:rsidRDefault="005D635E" w:rsidP="005D635E">
      <w:pPr>
        <w:rPr>
          <w:szCs w:val="24"/>
        </w:rPr>
      </w:pPr>
    </w:p>
    <w:p w:rsidR="005D635E" w:rsidRPr="00797501" w:rsidRDefault="005D635E" w:rsidP="005D635E">
      <w:pPr>
        <w:rPr>
          <w:szCs w:val="24"/>
        </w:rPr>
      </w:pPr>
      <w:r w:rsidRPr="00797501">
        <w:rPr>
          <w:szCs w:val="24"/>
        </w:rPr>
        <w:t xml:space="preserve"> In closing, I quite liked this comment from “Harry,” who watches over a particular beach in Maine, and discusses his findings in </w:t>
      </w:r>
      <w:r w:rsidRPr="00797501">
        <w:rPr>
          <w:rStyle w:val="StyleBoldUnderline"/>
          <w:szCs w:val="24"/>
        </w:rPr>
        <w:t>his blog, on Slat’s plan: “This idea that if we’ve messed something up, there’s science/tech out there that can fix it. That keeps us from having to make the hard choices about our lifestyle. In this case, there isn’t. It is not possible to clean the oceans up of their debris. Not without breaking the bank of every nation on earth and scooping out and killing all the life in its first 100 feet of depth. That’s what we have done to our planet in just a couple generations. That’s plastic’s legacy. We cannot actively go out and clean it up in any meaningful way. What we can do is to change consumption behavior, change materials, improve waste management; do the things that stop persistent plastic from getting in the ocean in the first place.”¶ It starts with me, and with you.</w:t>
      </w:r>
      <w:r w:rsidRPr="00797501">
        <w:rPr>
          <w:szCs w:val="24"/>
        </w:rPr>
        <w:t xml:space="preserve"> </w:t>
      </w:r>
    </w:p>
    <w:p w:rsidR="005D635E" w:rsidRPr="005D635E" w:rsidRDefault="005D635E" w:rsidP="005D635E"/>
    <w:p w:rsidR="0054061E" w:rsidRDefault="00300724" w:rsidP="0054061E">
      <w:pPr>
        <w:pStyle w:val="Heading3"/>
      </w:pPr>
      <w:bookmarkStart w:id="21" w:name="_Toc391047290"/>
      <w:r>
        <w:lastRenderedPageBreak/>
        <w:t>Link- Wasting Resources</w:t>
      </w:r>
      <w:bookmarkEnd w:id="21"/>
    </w:p>
    <w:p w:rsidR="0054061E" w:rsidRDefault="0054061E" w:rsidP="0054061E"/>
    <w:p w:rsidR="00300724" w:rsidRDefault="00300724" w:rsidP="00300724">
      <w:pPr>
        <w:pStyle w:val="Heading4"/>
      </w:pPr>
      <w:r>
        <w:t>[___]  Silver bullet ideas to clean up the ocean distract from the hard work of eliminating the plastic we dump into the ocean.</w:t>
      </w:r>
    </w:p>
    <w:p w:rsidR="00300724" w:rsidRDefault="00300724" w:rsidP="0054061E"/>
    <w:p w:rsidR="0054061E" w:rsidRPr="00634B6A" w:rsidRDefault="0054061E" w:rsidP="0054061E">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54061E" w:rsidRPr="00851964" w:rsidRDefault="0054061E" w:rsidP="0054061E">
      <w:r w:rsidRPr="00851964">
        <w:t>(</w:t>
      </w:r>
      <w:proofErr w:type="spellStart"/>
      <w:r w:rsidRPr="00851964">
        <w:t>Stiv</w:t>
      </w:r>
      <w:proofErr w:type="spellEnd"/>
      <w:r w:rsidRPr="00851964">
        <w:t>,”The Fallacy of Cleaning the Gyres of Plastic With a Floating "Ocean Cleanup Array"</w:t>
      </w:r>
    </w:p>
    <w:p w:rsidR="0054061E" w:rsidRPr="00851964" w:rsidRDefault="0054061E" w:rsidP="0054061E">
      <w:r w:rsidRPr="00851964">
        <w:t xml:space="preserve">, </w:t>
      </w:r>
      <w:proofErr w:type="spellStart"/>
      <w:r w:rsidRPr="00851964">
        <w:t>Inhabitat</w:t>
      </w:r>
      <w:proofErr w:type="spellEnd"/>
      <w:r w:rsidRPr="00851964">
        <w:t xml:space="preserve">, July 17, </w:t>
      </w:r>
      <w:hyperlink r:id="rId31" w:history="1">
        <w:r w:rsidRPr="00851964">
          <w:rPr>
            <w:rStyle w:val="Hyperlink"/>
          </w:rPr>
          <w:t>http://inhabitat.com/the-fallacy-of-cleaning-the-gyres-of-plastic-with-a-floating-ocean-cleanup-array/</w:t>
        </w:r>
      </w:hyperlink>
      <w:r w:rsidRPr="00851964">
        <w:t>)</w:t>
      </w:r>
    </w:p>
    <w:p w:rsidR="0054061E" w:rsidRDefault="0054061E" w:rsidP="0054061E">
      <w:pPr>
        <w:rPr>
          <w:rStyle w:val="StyleBoldUnderline"/>
          <w:szCs w:val="24"/>
        </w:rPr>
      </w:pPr>
    </w:p>
    <w:p w:rsidR="0054061E" w:rsidRDefault="0054061E" w:rsidP="0054061E">
      <w:r>
        <w:t xml:space="preserve">Here’s something that will blow your mind—to clean the ocean of floating plastic, you don’t need to go out and get it, it will come to you. Yep, that’s right. Oceanographer Curtis </w:t>
      </w:r>
      <w:proofErr w:type="spellStart"/>
      <w:r>
        <w:t>Ebbsmeyer</w:t>
      </w:r>
      <w:proofErr w:type="spellEnd"/>
      <w:r>
        <w:t xml:space="preserve">, author of, </w:t>
      </w:r>
      <w:proofErr w:type="spellStart"/>
      <w:r>
        <w:t>Flotsametrics</w:t>
      </w:r>
      <w:proofErr w:type="spellEnd"/>
      <w:r>
        <w:t xml:space="preserve"> describes a rarely talked about phenomena that occurs naturally in the ocean called Gyre Memory. Gyre Memory demonstrates that upon each orbit of a gyre, the gyre will spit out about half its contents. These contents will then either enter another current or gyre or wash up on land. As this repeats, it means that eventually, all the plastic in the ocean will be spit – out which is why you find plastic fragments on every beach in the world. Beach cleanup is gyre cleanup.</w:t>
      </w:r>
    </w:p>
    <w:p w:rsidR="0054061E" w:rsidRDefault="0054061E" w:rsidP="0054061E"/>
    <w:p w:rsidR="0054061E" w:rsidRPr="00413B7D" w:rsidRDefault="0054061E" w:rsidP="0054061E">
      <w:pPr>
        <w:rPr>
          <w:rStyle w:val="StyleBoldUnderline"/>
        </w:rPr>
      </w:pPr>
      <w:r w:rsidRPr="00413B7D">
        <w:rPr>
          <w:rStyle w:val="StyleBoldUnderline"/>
        </w:rPr>
        <w:t xml:space="preserve">The solution to this problem isn’t elegant, and there exists no silver bullet. The first step in solving the problem is to personally lower your plastic consumption. The next steps are to get involved in cleanups, get involved in campaigns to eliminate problem products, and demand that companies take responsibility for their products </w:t>
      </w:r>
      <w:proofErr w:type="spellStart"/>
      <w:r w:rsidRPr="00413B7D">
        <w:rPr>
          <w:rStyle w:val="StyleBoldUnderline"/>
        </w:rPr>
        <w:t>post consumer</w:t>
      </w:r>
      <w:proofErr w:type="spellEnd"/>
      <w:r w:rsidRPr="00413B7D">
        <w:rPr>
          <w:rStyle w:val="StyleBoldUnderline"/>
        </w:rPr>
        <w:t>. There is a lot to be hopeful about, even if the real solutions don’t appear real sexy.</w:t>
      </w:r>
      <w:r>
        <w:t xml:space="preserve"> But with engagement, en masse, there is light at the end of the sewer pipe</w:t>
      </w:r>
      <w:r w:rsidRPr="00413B7D">
        <w:rPr>
          <w:rStyle w:val="StyleBoldUnderline"/>
        </w:rPr>
        <w:t>. Unfortunately with Slat’s idea, I see only wasted resources and more ocean garbage in the making.</w:t>
      </w:r>
    </w:p>
    <w:p w:rsidR="0054061E" w:rsidRDefault="0054061E" w:rsidP="0054061E"/>
    <w:p w:rsidR="00300724" w:rsidRDefault="00300724" w:rsidP="00300724">
      <w:pPr>
        <w:pStyle w:val="Heading3"/>
      </w:pPr>
      <w:bookmarkStart w:id="22" w:name="_Toc391047291"/>
      <w:r>
        <w:lastRenderedPageBreak/>
        <w:t>Impact- Transition from plastics needed</w:t>
      </w:r>
      <w:bookmarkEnd w:id="22"/>
    </w:p>
    <w:p w:rsidR="00413B7D" w:rsidRDefault="00300724" w:rsidP="0054061E">
      <w:pPr>
        <w:pStyle w:val="Heading4"/>
      </w:pPr>
      <w:r>
        <w:t>[___]  T</w:t>
      </w:r>
      <w:r w:rsidR="002A7091">
        <w:t xml:space="preserve">he huge amount of plastic waste produced means the only hope for our oceans is changing our </w:t>
      </w:r>
      <w:r w:rsidR="00413B7D">
        <w:t>consumption.</w:t>
      </w:r>
    </w:p>
    <w:p w:rsidR="00300724" w:rsidRDefault="00300724" w:rsidP="00300724"/>
    <w:p w:rsidR="0054061E" w:rsidRPr="00300724" w:rsidRDefault="0054061E" w:rsidP="00300724">
      <w:pPr>
        <w:rPr>
          <w:rStyle w:val="StyleStyleBold12pt"/>
        </w:rPr>
      </w:pPr>
      <w:r w:rsidRPr="00300724">
        <w:rPr>
          <w:rStyle w:val="StyleStyleBold12pt"/>
        </w:rPr>
        <w:t>Matthews, consultant, eco-entrepreneur, green investor, 2014</w:t>
      </w:r>
    </w:p>
    <w:p w:rsidR="0054061E" w:rsidRPr="00300724" w:rsidRDefault="0054061E" w:rsidP="00300724">
      <w:r w:rsidRPr="00300724">
        <w:t xml:space="preserve">(Richard, “Plastic Waste in Our Oceans: Problems and Solutions”, April 10, </w:t>
      </w:r>
      <w:hyperlink r:id="rId32" w:history="1">
        <w:r w:rsidRPr="00300724">
          <w:rPr>
            <w:rStyle w:val="Hyperlink"/>
          </w:rPr>
          <w:t>http://globalwarmingisreal.com/2014/04/10/ocean-garbage-problems-solutions/</w:t>
        </w:r>
      </w:hyperlink>
      <w:r w:rsidRPr="00300724">
        <w:t>)</w:t>
      </w:r>
    </w:p>
    <w:p w:rsidR="0054061E" w:rsidRDefault="0054061E" w:rsidP="0054061E"/>
    <w:p w:rsidR="0054061E" w:rsidRDefault="0054061E" w:rsidP="0054061E">
      <w:r w:rsidRPr="002A7091">
        <w:rPr>
          <w:rStyle w:val="StyleBoldUnderline"/>
        </w:rPr>
        <w:t>Plastic waste comes from almost every country in the world which makes ocean garbage an international problem requiring international solutions. While we can dispose of our waste more responsibly, the problem extends far beyond waste management.</w:t>
      </w:r>
      <w:r>
        <w:t xml:space="preserve"> With Around 100 million </w:t>
      </w:r>
      <w:proofErr w:type="spellStart"/>
      <w:r>
        <w:t>tonnes</w:t>
      </w:r>
      <w:proofErr w:type="spellEnd"/>
      <w:r>
        <w:t xml:space="preserve"> of plastic products being produced each year, we need to find solutions at the source.</w:t>
      </w:r>
    </w:p>
    <w:p w:rsidR="0054061E" w:rsidRDefault="0054061E" w:rsidP="0054061E"/>
    <w:p w:rsidR="00F21950" w:rsidRDefault="0054061E" w:rsidP="0054061E">
      <w:pPr>
        <w:rPr>
          <w:rStyle w:val="StyleBoldUnderline"/>
        </w:rPr>
      </w:pPr>
      <w:r w:rsidRPr="002A7091">
        <w:rPr>
          <w:rStyle w:val="StyleBoldUnderline"/>
        </w:rPr>
        <w:t>We need to find alternatives to conventional plastics that are biodegradable and do not contain harmful chemicals.</w:t>
      </w:r>
    </w:p>
    <w:p w:rsidR="00F21950" w:rsidRDefault="00F21950" w:rsidP="00F21950"/>
    <w:p w:rsidR="00F21950" w:rsidRDefault="00F21950" w:rsidP="00F21950">
      <w:pPr>
        <w:tabs>
          <w:tab w:val="left" w:pos="1275"/>
        </w:tabs>
        <w:sectPr w:rsidR="00F21950" w:rsidSect="00F21950">
          <w:headerReference w:type="default" r:id="rId33"/>
          <w:type w:val="continuous"/>
          <w:pgSz w:w="12240" w:h="15840"/>
          <w:pgMar w:top="1440" w:right="720" w:bottom="1440" w:left="720" w:header="720" w:footer="720" w:gutter="0"/>
          <w:cols w:space="720"/>
          <w:docGrid w:linePitch="360"/>
        </w:sectPr>
      </w:pPr>
      <w:r>
        <w:tab/>
      </w:r>
    </w:p>
    <w:p w:rsidR="0054061E" w:rsidRPr="00F21950" w:rsidRDefault="0054061E" w:rsidP="00F21950">
      <w:pPr>
        <w:tabs>
          <w:tab w:val="left" w:pos="1275"/>
        </w:tabs>
      </w:pPr>
    </w:p>
    <w:p w:rsidR="0054061E" w:rsidRDefault="00300724" w:rsidP="0054061E">
      <w:pPr>
        <w:pStyle w:val="Heading3"/>
      </w:pPr>
      <w:bookmarkStart w:id="23" w:name="_Toc391047292"/>
      <w:r>
        <w:lastRenderedPageBreak/>
        <w:t xml:space="preserve">Social Services Trade Off </w:t>
      </w:r>
      <w:r w:rsidR="0054061E">
        <w:t>Link</w:t>
      </w:r>
      <w:bookmarkEnd w:id="23"/>
    </w:p>
    <w:p w:rsidR="0054061E" w:rsidRDefault="0054061E" w:rsidP="0054061E"/>
    <w:p w:rsidR="00617389" w:rsidRDefault="00617389" w:rsidP="00617389">
      <w:pPr>
        <w:pStyle w:val="Heading4"/>
      </w:pPr>
      <w:r>
        <w:t xml:space="preserve">[___]  Ocean </w:t>
      </w:r>
      <w:proofErr w:type="spellStart"/>
      <w:r>
        <w:t>clean up</w:t>
      </w:r>
      <w:proofErr w:type="spellEnd"/>
      <w:r>
        <w:t xml:space="preserve"> is a massive undertaking that could bankrupt nations.</w:t>
      </w:r>
    </w:p>
    <w:p w:rsidR="00617389" w:rsidRDefault="00617389" w:rsidP="0054061E">
      <w:pPr>
        <w:rPr>
          <w:rStyle w:val="StyleStyleBold12pt"/>
        </w:rPr>
      </w:pPr>
    </w:p>
    <w:p w:rsidR="0054061E" w:rsidRPr="003C02AD" w:rsidRDefault="0054061E" w:rsidP="0054061E">
      <w:pPr>
        <w:rPr>
          <w:rStyle w:val="StyleStyleBold12pt"/>
        </w:rPr>
      </w:pPr>
      <w:proofErr w:type="spellStart"/>
      <w:r w:rsidRPr="003C02AD">
        <w:rPr>
          <w:rStyle w:val="StyleStyleBold12pt"/>
        </w:rPr>
        <w:t>Kazo</w:t>
      </w:r>
      <w:proofErr w:type="spellEnd"/>
      <w:r w:rsidRPr="003C02AD">
        <w:rPr>
          <w:rStyle w:val="StyleStyleBold12pt"/>
        </w:rPr>
        <w:t>, President at Wildlife Research Team, 2013</w:t>
      </w:r>
    </w:p>
    <w:p w:rsidR="0054061E" w:rsidRDefault="0054061E" w:rsidP="0054061E">
      <w:pPr>
        <w:rPr>
          <w:rStyle w:val="Hyperlink"/>
          <w:szCs w:val="24"/>
        </w:rPr>
      </w:pPr>
      <w:r>
        <w:rPr>
          <w:szCs w:val="24"/>
        </w:rPr>
        <w:t>(</w:t>
      </w:r>
      <w:r w:rsidRPr="00797501">
        <w:rPr>
          <w:szCs w:val="24"/>
        </w:rPr>
        <w:t xml:space="preserve">Donna, President/Director/co-founder at Wildlife Research Team, </w:t>
      </w:r>
      <w:proofErr w:type="spellStart"/>
      <w:r w:rsidRPr="00797501">
        <w:rPr>
          <w:szCs w:val="24"/>
        </w:rPr>
        <w:t>Inc</w:t>
      </w:r>
      <w:proofErr w:type="spellEnd"/>
      <w:r w:rsidRPr="00797501">
        <w:rPr>
          <w:szCs w:val="24"/>
        </w:rPr>
        <w:t xml:space="preserve">,  </w:t>
      </w:r>
      <w:hyperlink r:id="rId34" w:history="1">
        <w:r w:rsidRPr="00797501">
          <w:rPr>
            <w:rStyle w:val="Hyperlink"/>
            <w:szCs w:val="24"/>
          </w:rPr>
          <w:t>http://wildliferesearchteam.wordpress.com/tag/boyan-slat/</w:t>
        </w:r>
      </w:hyperlink>
      <w:r>
        <w:rPr>
          <w:rStyle w:val="Hyperlink"/>
          <w:szCs w:val="24"/>
        </w:rPr>
        <w:t>)</w:t>
      </w:r>
    </w:p>
    <w:p w:rsidR="0054061E" w:rsidRDefault="0054061E" w:rsidP="0054061E">
      <w:pPr>
        <w:rPr>
          <w:szCs w:val="24"/>
        </w:rPr>
      </w:pPr>
    </w:p>
    <w:p w:rsidR="0054061E" w:rsidRDefault="0054061E" w:rsidP="0054061E">
      <w:pPr>
        <w:rPr>
          <w:szCs w:val="24"/>
        </w:rPr>
      </w:pPr>
      <w:r w:rsidRPr="00797501">
        <w:rPr>
          <w:szCs w:val="24"/>
        </w:rPr>
        <w:t xml:space="preserve"> In closing, I quite liked this comment from “Harry,” who watches over a particular beach in Maine, and discusses his findings in </w:t>
      </w:r>
      <w:r w:rsidRPr="00797501">
        <w:rPr>
          <w:rStyle w:val="StyleBoldUnderline"/>
          <w:szCs w:val="24"/>
        </w:rPr>
        <w:t xml:space="preserve">his blog, on Slat’s plan: “This idea that if we’ve messed something up, there’s science/tech out there that can fix it. That keeps us from having to make the hard choices about our lifestyle. In this case, there isn’t. It is not possible to clean the oceans up of their debris. Not without breaking the bank of every nation on earth and scooping out and killing all the life in its first 100 feet of depth. </w:t>
      </w:r>
      <w:r w:rsidRPr="00617389">
        <w:t>That’s what we have done to our planet in just a couple generations. That’s plastic’s legacy. We cannot actively go out and clean it up in any meaningful way. What we can do is to change consumption behavior, change materials, improve waste management; do the things that stop persistent plastic from getting in the ocean in the first place.”¶ It starts with me, and with you.</w:t>
      </w:r>
      <w:r w:rsidRPr="00797501">
        <w:rPr>
          <w:szCs w:val="24"/>
        </w:rPr>
        <w:t xml:space="preserve"> </w:t>
      </w:r>
    </w:p>
    <w:p w:rsidR="00E17571" w:rsidRDefault="00E17571" w:rsidP="0054061E">
      <w:pPr>
        <w:rPr>
          <w:szCs w:val="24"/>
        </w:rPr>
      </w:pPr>
    </w:p>
    <w:p w:rsidR="00E17571" w:rsidRDefault="00E17571" w:rsidP="00E17571">
      <w:pPr>
        <w:rPr>
          <w:rStyle w:val="StyleStyleBold12pt"/>
        </w:rPr>
      </w:pPr>
      <w:r>
        <w:rPr>
          <w:rStyle w:val="StyleStyleBold12pt"/>
        </w:rPr>
        <w:t>[___]  Costs of a cleanup project will be huge.  Location and size of the problem will only force costs higher.</w:t>
      </w:r>
    </w:p>
    <w:p w:rsidR="00E17571" w:rsidRDefault="00E17571" w:rsidP="00E17571">
      <w:pPr>
        <w:rPr>
          <w:rStyle w:val="StyleStyleBold12pt"/>
        </w:rPr>
      </w:pPr>
    </w:p>
    <w:p w:rsidR="00E17571" w:rsidRPr="00C90AAC" w:rsidRDefault="00E17571" w:rsidP="00E17571">
      <w:pPr>
        <w:rPr>
          <w:rStyle w:val="StyleStyleBold12pt"/>
        </w:rPr>
      </w:pPr>
      <w:r w:rsidRPr="00C90AAC">
        <w:rPr>
          <w:rStyle w:val="StyleStyleBold12pt"/>
        </w:rPr>
        <w:t xml:space="preserve">Layton, staff writer for Discovery Communications, </w:t>
      </w:r>
      <w:r>
        <w:rPr>
          <w:rStyle w:val="StyleStyleBold12pt"/>
        </w:rPr>
        <w:t>20</w:t>
      </w:r>
      <w:r w:rsidRPr="00C90AAC">
        <w:rPr>
          <w:rStyle w:val="StyleStyleBold12pt"/>
        </w:rPr>
        <w:t>10</w:t>
      </w:r>
    </w:p>
    <w:p w:rsidR="00E17571" w:rsidRDefault="00E17571" w:rsidP="00E17571">
      <w:pPr>
        <w:rPr>
          <w:rStyle w:val="Hyperlink"/>
          <w:szCs w:val="24"/>
        </w:rPr>
      </w:pPr>
      <w:r>
        <w:rPr>
          <w:szCs w:val="24"/>
        </w:rPr>
        <w:t xml:space="preserve">(Julia, </w:t>
      </w:r>
      <w:r w:rsidRPr="00797501">
        <w:rPr>
          <w:szCs w:val="24"/>
        </w:rPr>
        <w:t xml:space="preserve">“Could we clean up the Great Pacific Garbage Patch?” </w:t>
      </w:r>
      <w:hyperlink w:history="1">
        <w:r w:rsidRPr="00E82056">
          <w:rPr>
            <w:rStyle w:val="Hyperlink"/>
            <w:szCs w:val="24"/>
          </w:rPr>
          <w:t>http://science.howstuffworks.com /environmental/green-science/clean-up-garbage-patch.html</w:t>
        </w:r>
      </w:hyperlink>
      <w:r w:rsidRPr="00797501">
        <w:rPr>
          <w:rStyle w:val="Hyperlink"/>
          <w:szCs w:val="24"/>
        </w:rPr>
        <w:t>, January 7, 2010)</w:t>
      </w:r>
    </w:p>
    <w:p w:rsidR="00E17571" w:rsidRPr="00C00FB0" w:rsidRDefault="00E17571" w:rsidP="00E17571"/>
    <w:p w:rsidR="00E17571" w:rsidRDefault="00E17571" w:rsidP="00E17571">
      <w:pPr>
        <w:rPr>
          <w:rStyle w:val="StyleBoldUnderline"/>
          <w:szCs w:val="24"/>
        </w:rPr>
      </w:pPr>
      <w:r w:rsidRPr="00797501">
        <w:rPr>
          <w:szCs w:val="24"/>
        </w:rPr>
        <w:t xml:space="preserve">An even weightier task if that Jacuzzi tub were out in the middle of the ocean where it took a week to even reach it in the first place. </w:t>
      </w:r>
      <w:r w:rsidRPr="00797501">
        <w:rPr>
          <w:rStyle w:val="StyleBoldUnderline"/>
          <w:szCs w:val="24"/>
        </w:rPr>
        <w:t>The garbage patch is</w:t>
      </w:r>
      <w:r w:rsidRPr="00797501">
        <w:rPr>
          <w:szCs w:val="24"/>
        </w:rPr>
        <w:t xml:space="preserve"> </w:t>
      </w:r>
      <w:r w:rsidRPr="00E17571">
        <w:rPr>
          <w:rStyle w:val="StyleBoldUnderline"/>
        </w:rPr>
        <w:t>really out there - that's why it remained a secret so long. Getting to it is a hike. It's</w:t>
      </w:r>
      <w:r w:rsidRPr="00797501">
        <w:rPr>
          <w:szCs w:val="24"/>
        </w:rPr>
        <w:t xml:space="preserve"> </w:t>
      </w:r>
      <w:r w:rsidRPr="00797501">
        <w:rPr>
          <w:rStyle w:val="StyleBoldUnderline"/>
          <w:szCs w:val="24"/>
        </w:rPr>
        <w:t>not close to any port or any source of supplies. That makes a massive cleanup effort an extraordinarily time-consuming, fuel-consuming, resource-consuming undertaking.</w:t>
      </w:r>
    </w:p>
    <w:p w:rsidR="00E17571" w:rsidRPr="00797501" w:rsidRDefault="00E17571" w:rsidP="00E17571">
      <w:pPr>
        <w:rPr>
          <w:rStyle w:val="StyleBoldUnderline"/>
          <w:szCs w:val="24"/>
        </w:rPr>
      </w:pPr>
    </w:p>
    <w:p w:rsidR="00E17571" w:rsidRDefault="00E17571" w:rsidP="00E17571">
      <w:pPr>
        <w:rPr>
          <w:rStyle w:val="StyleBoldUnderline"/>
        </w:rPr>
      </w:pPr>
      <w:r w:rsidRPr="00797501">
        <w:rPr>
          <w:rStyle w:val="StyleBoldUnderline"/>
          <w:szCs w:val="24"/>
        </w:rPr>
        <w:t xml:space="preserve">In other words, it would be prohibitively expensive. Add in the $7-million-per-pyrolysis setup involved in Project </w:t>
      </w:r>
      <w:proofErr w:type="spellStart"/>
      <w:r w:rsidRPr="00797501">
        <w:rPr>
          <w:rStyle w:val="StyleBoldUnderline"/>
          <w:szCs w:val="24"/>
        </w:rPr>
        <w:t>Kaisei's</w:t>
      </w:r>
      <w:proofErr w:type="spellEnd"/>
      <w:r w:rsidRPr="00797501">
        <w:rPr>
          <w:rStyle w:val="StyleBoldUnderline"/>
          <w:szCs w:val="24"/>
        </w:rPr>
        <w:t xml:space="preserve"> approach, and you've got yourself a bankruptcy in the makin</w:t>
      </w:r>
      <w:r w:rsidRPr="00F26F0E">
        <w:rPr>
          <w:rStyle w:val="StyleBoldUnderline"/>
        </w:rPr>
        <w:t>g.</w:t>
      </w:r>
    </w:p>
    <w:p w:rsidR="00E17571" w:rsidRDefault="00E17571" w:rsidP="00E17571">
      <w:pPr>
        <w:rPr>
          <w:szCs w:val="24"/>
        </w:rPr>
      </w:pPr>
      <w:r w:rsidRPr="00797501">
        <w:rPr>
          <w:szCs w:val="24"/>
        </w:rPr>
        <w:t xml:space="preserve"> </w:t>
      </w:r>
    </w:p>
    <w:p w:rsidR="00E17571" w:rsidRDefault="00E17571" w:rsidP="00E17571">
      <w:pPr>
        <w:rPr>
          <w:rStyle w:val="StyleStyleBold12pt"/>
        </w:rPr>
      </w:pPr>
    </w:p>
    <w:p w:rsidR="0054061E" w:rsidRPr="00364EFA" w:rsidRDefault="0054061E" w:rsidP="0054061E"/>
    <w:p w:rsidR="0054061E" w:rsidRPr="002C3B18" w:rsidRDefault="0054061E" w:rsidP="0054061E">
      <w:pPr>
        <w:pStyle w:val="Heading3"/>
      </w:pPr>
      <w:bookmarkStart w:id="24" w:name="_Toc391047293"/>
      <w:r w:rsidRPr="002C3B18">
        <w:lastRenderedPageBreak/>
        <w:t>A</w:t>
      </w:r>
      <w:r w:rsidR="00617389">
        <w:t xml:space="preserve">nswer </w:t>
      </w:r>
      <w:r w:rsidRPr="002C3B18">
        <w:t>T</w:t>
      </w:r>
      <w:r w:rsidR="00617389">
        <w:t>o</w:t>
      </w:r>
      <w:r w:rsidRPr="002C3B18">
        <w:t>: Project will pay for itself</w:t>
      </w:r>
      <w:bookmarkEnd w:id="24"/>
    </w:p>
    <w:p w:rsidR="0054061E" w:rsidRPr="00617389" w:rsidRDefault="00617389" w:rsidP="00617389">
      <w:pPr>
        <w:pStyle w:val="Heading4"/>
      </w:pPr>
      <w:r w:rsidRPr="00617389">
        <w:t>[___]</w:t>
      </w:r>
    </w:p>
    <w:p w:rsidR="00617389" w:rsidRPr="00617389" w:rsidRDefault="00617389" w:rsidP="0054061E">
      <w:pPr>
        <w:pStyle w:val="Heading4"/>
        <w:rPr>
          <w:rStyle w:val="StyleBoldUnderline"/>
        </w:rPr>
      </w:pPr>
    </w:p>
    <w:p w:rsidR="00617389" w:rsidRPr="00617389" w:rsidRDefault="00617389" w:rsidP="00617389">
      <w:pPr>
        <w:rPr>
          <w:rStyle w:val="StyleBoldUnderline"/>
        </w:rPr>
      </w:pPr>
    </w:p>
    <w:p w:rsidR="00617389" w:rsidRPr="00617389" w:rsidRDefault="00617389" w:rsidP="0054061E">
      <w:pPr>
        <w:pStyle w:val="Heading4"/>
        <w:rPr>
          <w:rStyle w:val="StyleBoldUnderline"/>
        </w:rPr>
      </w:pPr>
    </w:p>
    <w:p w:rsidR="0054061E" w:rsidRPr="002C3B18" w:rsidRDefault="00617389" w:rsidP="0054061E">
      <w:pPr>
        <w:pStyle w:val="Heading4"/>
      </w:pPr>
      <w:r w:rsidRPr="00617389">
        <w:t>[___]</w:t>
      </w:r>
      <w:r>
        <w:t xml:space="preserve">  </w:t>
      </w:r>
      <w:r w:rsidR="0054061E">
        <w:t>Ocean clean</w:t>
      </w:r>
      <w:r w:rsidR="0054061E" w:rsidRPr="002C3B18">
        <w:t>up project can’t pay for itself- the plastics recovered have little value on recycling market and transportation costs are huge.</w:t>
      </w:r>
    </w:p>
    <w:p w:rsidR="0054061E" w:rsidRPr="002C3B18" w:rsidRDefault="0054061E" w:rsidP="0054061E">
      <w:pPr>
        <w:rPr>
          <w:rStyle w:val="StyleBoldUnderline"/>
          <w:b w:val="0"/>
          <w:szCs w:val="24"/>
          <w:u w:val="none"/>
        </w:rPr>
      </w:pPr>
    </w:p>
    <w:p w:rsidR="0054061E" w:rsidRPr="00634B6A" w:rsidRDefault="0054061E" w:rsidP="0054061E">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54061E" w:rsidRPr="00851964" w:rsidRDefault="0054061E" w:rsidP="0054061E">
      <w:r w:rsidRPr="00851964">
        <w:t>(</w:t>
      </w:r>
      <w:proofErr w:type="spellStart"/>
      <w:r w:rsidRPr="00851964">
        <w:t>Stiv</w:t>
      </w:r>
      <w:proofErr w:type="spellEnd"/>
      <w:r w:rsidRPr="00851964">
        <w:t>,”The Fallacy of Cleaning the Gyres of Plastic With a Floating "Ocean Cleanup Array"</w:t>
      </w:r>
    </w:p>
    <w:p w:rsidR="0054061E" w:rsidRPr="00851964" w:rsidRDefault="0054061E" w:rsidP="0054061E">
      <w:r w:rsidRPr="00851964">
        <w:t xml:space="preserve">, </w:t>
      </w:r>
      <w:proofErr w:type="spellStart"/>
      <w:r w:rsidRPr="00851964">
        <w:t>Inhabitat</w:t>
      </w:r>
      <w:proofErr w:type="spellEnd"/>
      <w:r w:rsidRPr="00851964">
        <w:t xml:space="preserve">, July 17, </w:t>
      </w:r>
      <w:hyperlink r:id="rId35" w:history="1">
        <w:r w:rsidRPr="00851964">
          <w:rPr>
            <w:rStyle w:val="Hyperlink"/>
          </w:rPr>
          <w:t>http://inhabitat.com/the-fallacy-of-cleaning-the-gyres-of-plastic-with-a-floating-ocean-cleanup-array/</w:t>
        </w:r>
      </w:hyperlink>
      <w:r w:rsidRPr="00851964">
        <w:t>)</w:t>
      </w:r>
    </w:p>
    <w:p w:rsidR="0054061E" w:rsidRDefault="0054061E" w:rsidP="0054061E"/>
    <w:p w:rsidR="0054061E" w:rsidRPr="002C3B18" w:rsidRDefault="0054061E" w:rsidP="0054061E">
      <w:r w:rsidRPr="002C3B18">
        <w:rPr>
          <w:rStyle w:val="StyleBoldUnderline"/>
        </w:rPr>
        <w:t>The two most common types of plastic in the ocean are polyethylene</w:t>
      </w:r>
      <w:r w:rsidRPr="002C3B18">
        <w:t xml:space="preserve"> (PE- </w:t>
      </w:r>
      <w:r w:rsidRPr="002C3B18">
        <w:rPr>
          <w:rStyle w:val="StyleBoldUnderline"/>
        </w:rPr>
        <w:t>plastic bags, dispensing bottles) and polypropylene</w:t>
      </w:r>
      <w:r w:rsidRPr="002C3B18">
        <w:t xml:space="preserve"> (PP- </w:t>
      </w:r>
      <w:r w:rsidRPr="002C3B18">
        <w:rPr>
          <w:rStyle w:val="StyleBoldUnderline"/>
        </w:rPr>
        <w:t>bottle caps, fishing gear</w:t>
      </w:r>
      <w:r w:rsidRPr="002C3B18">
        <w:t xml:space="preserve">). So, it stands to reason that these types of plastic would be what Slat’s machine would ‘harvest’ to sell to recyclers. Well, if </w:t>
      </w:r>
      <w:r w:rsidRPr="002C3B18">
        <w:rPr>
          <w:rStyle w:val="StyleBoldUnderline"/>
        </w:rPr>
        <w:t>the economic viability of Slat’s ocean cleaning device rests on his assumption that it will produce a product that will be sold in the market, he needs to better understand the market landscape</w:t>
      </w:r>
      <w:r w:rsidRPr="002C3B18">
        <w:t xml:space="preserve"> for his product.</w:t>
      </w:r>
    </w:p>
    <w:p w:rsidR="0054061E" w:rsidRPr="002C3B18" w:rsidRDefault="0054061E" w:rsidP="0054061E"/>
    <w:p w:rsidR="0054061E" w:rsidRPr="002C3B18" w:rsidRDefault="0054061E" w:rsidP="0054061E">
      <w:r w:rsidRPr="002C3B18">
        <w:t xml:space="preserve">Plastics, chemically speaking, are polymer chains of monomer hydrocarbon molecules. Ultraviolet light weakens the polymer chains until they break, which is why you have the confetti-like micro-plastics found in the ocean. </w:t>
      </w:r>
      <w:r w:rsidRPr="002C3B18">
        <w:rPr>
          <w:rStyle w:val="StyleBoldUnderline"/>
        </w:rPr>
        <w:t>The number one barrier to a closed loop, cradle-to-cradle scenario for plastic is that recycling weakens the polymer chains and thus, the structural integrity of what you can recycle them into. Ocean-borne plastics are so brittle you can break them apart with your fingers, and they’re also saturated with toxic chemicals present in seawater.</w:t>
      </w:r>
      <w:r w:rsidRPr="002C3B18">
        <w:t xml:space="preserve"> </w:t>
      </w:r>
      <w:r w:rsidRPr="002C3B18">
        <w:rPr>
          <w:rStyle w:val="StyleBoldUnderline"/>
        </w:rPr>
        <w:t>Another issue is bio-fouling. Life adheres to plastic, and for the most part, plastic can only be recycled if it’s clean or cleaned. Another issue is that plastics have to be separated by type,</w:t>
      </w:r>
      <w:r w:rsidRPr="002C3B18">
        <w:t xml:space="preserve"> i.e. PP, PE, etc. </w:t>
      </w:r>
      <w:r w:rsidRPr="002C3B18">
        <w:rPr>
          <w:rStyle w:val="StyleBoldUnderline"/>
        </w:rPr>
        <w:t>In an ocean plastic scenario where all these bits are crazy small</w:t>
      </w:r>
      <w:r w:rsidRPr="002C3B18">
        <w:t xml:space="preserve">, </w:t>
      </w:r>
      <w:r w:rsidRPr="002C3B18">
        <w:rPr>
          <w:rStyle w:val="StyleBoldUnderline"/>
        </w:rPr>
        <w:t>this requires</w:t>
      </w:r>
      <w:r w:rsidRPr="002C3B18">
        <w:t xml:space="preserve"> spectroscopic </w:t>
      </w:r>
      <w:r w:rsidRPr="002C3B18">
        <w:rPr>
          <w:rStyle w:val="StyleBoldUnderline"/>
        </w:rPr>
        <w:t>analysis that identifies plastic by the frequency of light it reflects. This is very expensive, even in an automated scenario. Another issue is transportation—plastic bags are hardly ever recycled because in most places, it’s more expensive to transport them to a recycler then the recycler will pay for them. So, from the market analysis standpoint in a gyre cleanup business plan, ocean plastics are about the worst possible feedstock for recycling imaginable, putting the product at a severe competitive disadvantage</w:t>
      </w:r>
      <w:r w:rsidRPr="002C3B18">
        <w:t>. Put it this way: Hiring people to climb trees in New York City to gather all the plastic bags in their branches would be more efficient and cheaper than ocean harvesting. Wait, do I sound crazy? Or visionary?</w:t>
      </w:r>
    </w:p>
    <w:p w:rsidR="00654EBF" w:rsidRDefault="00654EBF" w:rsidP="0054061E">
      <w:pPr>
        <w:rPr>
          <w:rStyle w:val="StyleBoldUnderline"/>
          <w:szCs w:val="24"/>
        </w:rPr>
        <w:sectPr w:rsidR="00654EBF" w:rsidSect="00F21950">
          <w:headerReference w:type="default" r:id="rId36"/>
          <w:type w:val="continuous"/>
          <w:pgSz w:w="12240" w:h="15840"/>
          <w:pgMar w:top="1440" w:right="720" w:bottom="1440" w:left="720" w:header="720" w:footer="720" w:gutter="0"/>
          <w:cols w:space="720"/>
          <w:docGrid w:linePitch="360"/>
        </w:sectPr>
      </w:pPr>
    </w:p>
    <w:p w:rsidR="0054061E" w:rsidRDefault="0054061E" w:rsidP="0054061E">
      <w:pPr>
        <w:rPr>
          <w:rStyle w:val="StyleBoldUnderline"/>
          <w:szCs w:val="24"/>
        </w:rPr>
      </w:pPr>
    </w:p>
    <w:p w:rsidR="00617389" w:rsidRPr="002C3B18" w:rsidRDefault="00617389" w:rsidP="00617389">
      <w:pPr>
        <w:pStyle w:val="Heading3"/>
      </w:pPr>
      <w:bookmarkStart w:id="25" w:name="_Toc391047294"/>
      <w:r w:rsidRPr="002C3B18">
        <w:lastRenderedPageBreak/>
        <w:t>A</w:t>
      </w:r>
      <w:r>
        <w:t xml:space="preserve">nswer </w:t>
      </w:r>
      <w:r w:rsidRPr="002C3B18">
        <w:t>T</w:t>
      </w:r>
      <w:r>
        <w:t>o</w:t>
      </w:r>
      <w:r w:rsidRPr="002C3B18">
        <w:t>: Project will pay for itself</w:t>
      </w:r>
      <w:bookmarkEnd w:id="25"/>
    </w:p>
    <w:p w:rsidR="00617389" w:rsidRPr="00617389" w:rsidRDefault="00617389" w:rsidP="00617389">
      <w:pPr>
        <w:pStyle w:val="Heading4"/>
      </w:pPr>
      <w:r w:rsidRPr="00617389">
        <w:t xml:space="preserve"> [___]</w:t>
      </w:r>
    </w:p>
    <w:p w:rsidR="00617389" w:rsidRDefault="00617389" w:rsidP="0054061E">
      <w:pPr>
        <w:rPr>
          <w:rStyle w:val="StyleBoldUnderline"/>
          <w:szCs w:val="24"/>
        </w:rPr>
      </w:pPr>
    </w:p>
    <w:p w:rsidR="00617389" w:rsidRDefault="00617389" w:rsidP="0054061E">
      <w:pPr>
        <w:rPr>
          <w:rStyle w:val="StyleBoldUnderline"/>
          <w:szCs w:val="24"/>
        </w:rPr>
      </w:pPr>
    </w:p>
    <w:p w:rsidR="00617389" w:rsidRDefault="00617389" w:rsidP="0054061E">
      <w:pPr>
        <w:rPr>
          <w:rStyle w:val="StyleBoldUnderline"/>
          <w:szCs w:val="24"/>
        </w:rPr>
      </w:pPr>
    </w:p>
    <w:p w:rsidR="0054061E" w:rsidRDefault="00617389" w:rsidP="0054061E">
      <w:pPr>
        <w:pStyle w:val="Heading4"/>
      </w:pPr>
      <w:r w:rsidRPr="00617389">
        <w:t>[___]</w:t>
      </w:r>
      <w:r>
        <w:t xml:space="preserve">  </w:t>
      </w:r>
      <w:r w:rsidR="004A2B41">
        <w:t>Ocean plastic recycling is not</w:t>
      </w:r>
      <w:r w:rsidR="0054061E">
        <w:t xml:space="preserve"> viable.  The supply of plastics will always </w:t>
      </w:r>
      <w:r w:rsidR="004A2B41">
        <w:t xml:space="preserve">be </w:t>
      </w:r>
      <w:r w:rsidR="0054061E">
        <w:t>t</w:t>
      </w:r>
      <w:r w:rsidR="004A2B41">
        <w:t>o</w:t>
      </w:r>
      <w:r w:rsidR="0054061E">
        <w:t>o great to make the process cost effective.</w:t>
      </w:r>
    </w:p>
    <w:p w:rsidR="0054061E" w:rsidRDefault="0054061E" w:rsidP="0054061E"/>
    <w:p w:rsidR="0054061E" w:rsidRPr="00634B6A" w:rsidRDefault="0054061E" w:rsidP="0054061E">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54061E" w:rsidRPr="00851964" w:rsidRDefault="0054061E" w:rsidP="0054061E">
      <w:r w:rsidRPr="00851964">
        <w:t>(</w:t>
      </w:r>
      <w:proofErr w:type="spellStart"/>
      <w:r w:rsidRPr="00851964">
        <w:t>Stiv</w:t>
      </w:r>
      <w:proofErr w:type="spellEnd"/>
      <w:r w:rsidRPr="00851964">
        <w:t>,”The Fallacy of Cleaning the Gyres of Plastic With a Floating "Ocean Cleanup Array"</w:t>
      </w:r>
    </w:p>
    <w:p w:rsidR="0054061E" w:rsidRPr="00851964" w:rsidRDefault="0054061E" w:rsidP="0054061E">
      <w:r w:rsidRPr="00851964">
        <w:t xml:space="preserve">, </w:t>
      </w:r>
      <w:proofErr w:type="spellStart"/>
      <w:r w:rsidRPr="00851964">
        <w:t>Inhabitat</w:t>
      </w:r>
      <w:proofErr w:type="spellEnd"/>
      <w:r w:rsidRPr="00851964">
        <w:t xml:space="preserve">, July 17, </w:t>
      </w:r>
      <w:hyperlink r:id="rId37" w:history="1">
        <w:r w:rsidRPr="00851964">
          <w:rPr>
            <w:rStyle w:val="Hyperlink"/>
          </w:rPr>
          <w:t>http://inhabitat.com/the-fallacy-of-cleaning-the-gyres-of-plastic-with-a-floating-ocean-cleanup-array/</w:t>
        </w:r>
      </w:hyperlink>
      <w:r w:rsidRPr="00851964">
        <w:t>)</w:t>
      </w:r>
    </w:p>
    <w:p w:rsidR="0054061E" w:rsidRDefault="0054061E" w:rsidP="0054061E"/>
    <w:p w:rsidR="0054061E" w:rsidRDefault="0054061E" w:rsidP="0054061E">
      <w:r w:rsidRPr="00300724">
        <w:rPr>
          <w:rStyle w:val="StyleBoldUnderline"/>
        </w:rPr>
        <w:t>The problem is that the economics of most recycling are terrible</w:t>
      </w:r>
      <w:r>
        <w:t xml:space="preserve">, especially in the case of Polyethylene and Polypropylene. A growing single-use input for a market that has a sustained-use durable goods output means the input is always going to be greater than the output – that is – </w:t>
      </w:r>
      <w:r w:rsidRPr="00300724">
        <w:rPr>
          <w:rStyle w:val="StyleBoldUnderline"/>
        </w:rPr>
        <w:t>the supply will always exceed demand. Most plastics are very difficult to recycle not because we lack infrastructure, but because they’re not worth enough</w:t>
      </w:r>
      <w:r>
        <w:t xml:space="preserve"> in a commodities market to incentivize venture capitalists </w:t>
      </w:r>
      <w:r w:rsidRPr="00300724">
        <w:rPr>
          <w:rStyle w:val="StyleBoldUnderline"/>
        </w:rPr>
        <w:t>to invest in more infrastructure to process them. Let’s remember that recycling isn’t the work of little green altruistic elves and fairies, it’s a business</w:t>
      </w:r>
      <w:r>
        <w:t>.</w:t>
      </w:r>
    </w:p>
    <w:p w:rsidR="0054061E" w:rsidRDefault="0054061E" w:rsidP="0054061E"/>
    <w:p w:rsidR="0054061E" w:rsidRDefault="0054061E" w:rsidP="0054061E"/>
    <w:p w:rsidR="0054061E" w:rsidRDefault="00F21950" w:rsidP="00F21950">
      <w:pPr>
        <w:pStyle w:val="Heading3"/>
      </w:pPr>
      <w:bookmarkStart w:id="26" w:name="_Toc391047295"/>
      <w:r>
        <w:lastRenderedPageBreak/>
        <w:t xml:space="preserve">Ban Plastic Bags </w:t>
      </w:r>
      <w:r w:rsidR="00617389">
        <w:t>Counterplan</w:t>
      </w:r>
      <w:bookmarkEnd w:id="26"/>
    </w:p>
    <w:p w:rsidR="00617389" w:rsidRDefault="00617389" w:rsidP="00617389"/>
    <w:p w:rsidR="00617389" w:rsidRDefault="00617389" w:rsidP="00617389">
      <w:pPr>
        <w:rPr>
          <w:rStyle w:val="StyleStyleBold12pt"/>
        </w:rPr>
      </w:pPr>
      <w:r w:rsidRPr="00617389">
        <w:rPr>
          <w:rStyle w:val="StyleStyleBold12pt"/>
        </w:rPr>
        <w:t xml:space="preserve">Counter plan: </w:t>
      </w:r>
      <w:r w:rsidR="00F21950">
        <w:rPr>
          <w:rStyle w:val="StyleStyleBold12pt"/>
        </w:rPr>
        <w:t>The United States federal government should ban single use plastic bags</w:t>
      </w:r>
      <w:r w:rsidRPr="00617389">
        <w:rPr>
          <w:rStyle w:val="StyleStyleBold12pt"/>
        </w:rPr>
        <w:t>.</w:t>
      </w:r>
    </w:p>
    <w:p w:rsidR="00617389" w:rsidRDefault="00617389" w:rsidP="00617389">
      <w:pPr>
        <w:rPr>
          <w:rStyle w:val="StyleStyleBold12pt"/>
        </w:rPr>
      </w:pPr>
    </w:p>
    <w:p w:rsidR="004A2B41" w:rsidRDefault="00D13653" w:rsidP="00D13653">
      <w:pPr>
        <w:pStyle w:val="Heading4"/>
      </w:pPr>
      <w:r w:rsidRPr="00D13653">
        <w:t xml:space="preserve">The Counter plan would solve.   Plastic ban bags significantly reduce the amount of plastic that flow </w:t>
      </w:r>
      <w:r>
        <w:t>into the ocean.</w:t>
      </w:r>
    </w:p>
    <w:p w:rsidR="00D13653" w:rsidRPr="00D13653" w:rsidRDefault="00D13653" w:rsidP="00D13653"/>
    <w:p w:rsidR="004A2B41" w:rsidRDefault="004A2B41" w:rsidP="004A2B41">
      <w:pPr>
        <w:rPr>
          <w:rStyle w:val="StyleStyleBold12pt"/>
        </w:rPr>
      </w:pPr>
      <w:proofErr w:type="spellStart"/>
      <w:r w:rsidRPr="00FB5D3B">
        <w:rPr>
          <w:rStyle w:val="StyleStyleBold12pt"/>
        </w:rPr>
        <w:t>Surfrider</w:t>
      </w:r>
      <w:proofErr w:type="spellEnd"/>
      <w:r w:rsidRPr="00FB5D3B">
        <w:rPr>
          <w:rStyle w:val="StyleStyleBold12pt"/>
        </w:rPr>
        <w:t xml:space="preserve"> Foundation &amp; UCLA School of Law’s Environmental Law Clinic, 2013 </w:t>
      </w:r>
    </w:p>
    <w:p w:rsidR="004A2B41" w:rsidRDefault="004A2B41" w:rsidP="004A2B41">
      <w:r w:rsidRPr="00421BBC">
        <w:t xml:space="preserve">(“Federal Actions to Address Plastic Marine Pollution,  </w:t>
      </w:r>
      <w:hyperlink r:id="rId38" w:history="1">
        <w:r w:rsidRPr="000B3749">
          <w:rPr>
            <w:rStyle w:val="Hyperlink"/>
          </w:rPr>
          <w:t>http://law.ucla.edu/~/media/Files/UCLA/Law/Pages/Publications/CEN_EMM_PUB%20Surfrider%20UCLA%20-%20Plastics%20Solutions.ashx</w:t>
        </w:r>
      </w:hyperlink>
      <w:r>
        <w:t>)</w:t>
      </w:r>
    </w:p>
    <w:p w:rsidR="004A2B41" w:rsidRDefault="004A2B41" w:rsidP="004A2B41"/>
    <w:p w:rsidR="0054061E" w:rsidRPr="00594A61" w:rsidRDefault="004A2B41" w:rsidP="004A2B41">
      <w:r w:rsidRPr="004A2B41">
        <w:rPr>
          <w:rStyle w:val="StyleBoldUnderline"/>
        </w:rPr>
        <w:t>Countries on nearly every continent have enacted legislation to reduce the use of on single-use non-biodegradable plastic bags</w:t>
      </w:r>
      <w:r>
        <w:t xml:space="preserve"> </w:t>
      </w:r>
      <w:r w:rsidRPr="004A2B41">
        <w:rPr>
          <w:rStyle w:val="StyleBoldUnderline"/>
        </w:rPr>
        <w:t>that</w:t>
      </w:r>
      <w:r>
        <w:t xml:space="preserve"> clutter sidewalks, clog storm drains, and eventually </w:t>
      </w:r>
      <w:r w:rsidRPr="004A2B41">
        <w:rPr>
          <w:rStyle w:val="StyleBoldUnderline"/>
        </w:rPr>
        <w:t>find their way into the oceans</w:t>
      </w:r>
      <w:r>
        <w:t xml:space="preserve">.38 </w:t>
      </w:r>
      <w:r w:rsidRPr="004A2B41">
        <w:rPr>
          <w:rStyle w:val="StyleBoldUnderline"/>
        </w:rPr>
        <w:t>Notably, the European Commission</w:t>
      </w:r>
      <w:r>
        <w:t xml:space="preserve"> adopted regulations in November 2013 that would require member states to either start charging for single-use plastic bags or ban them altogether. More than 70 percent of commenters on the proposed regulations agreed that a ban was needed.39 </w:t>
      </w:r>
      <w:r w:rsidRPr="004A2B41">
        <w:rPr>
          <w:rStyle w:val="StyleBoldUnderline"/>
        </w:rPr>
        <w:t>County and municipal governments throughout the United States have also begun to adopt bans or imposed fees on</w:t>
      </w:r>
      <w:r>
        <w:t xml:space="preserve"> single-use non-biodegradable </w:t>
      </w:r>
      <w:r w:rsidRPr="00D13653">
        <w:rPr>
          <w:rStyle w:val="StyleBoldUnderline"/>
        </w:rPr>
        <w:t>plastic bags</w:t>
      </w:r>
      <w:r>
        <w:t xml:space="preserve"> in response to plastic bag litter that clutters sidewalks, clogs storm drains, and eventually finds its </w:t>
      </w:r>
      <w:r>
        <w:rPr>
          <w:rFonts w:ascii="TimesNewRomanPSMT" w:hAnsi="TimesNewRomanPSMT" w:cs="TimesNewRomanPSMT"/>
          <w:sz w:val="22"/>
        </w:rPr>
        <w:t xml:space="preserve">way into the ocean. </w:t>
      </w:r>
      <w:r w:rsidRPr="00D13653">
        <w:rPr>
          <w:rStyle w:val="StyleBoldUnderline"/>
        </w:rPr>
        <w:t>Local bag bans and fees have been widely successful in reducing the environmental harms and economic costs associated with plastic bag waste and litter</w:t>
      </w:r>
      <w:r>
        <w:rPr>
          <w:rFonts w:ascii="TimesNewRomanPSMT" w:hAnsi="TimesNewRomanPSMT" w:cs="TimesNewRomanPSMT"/>
          <w:sz w:val="22"/>
        </w:rPr>
        <w:t>. Many states legislatures also have considered plastic bag bans or fees, including Oregon, California, Maryland, and Virginia, but no state has yet enacted a ban or fee into law.</w:t>
      </w:r>
    </w:p>
    <w:p w:rsidR="00970576" w:rsidRDefault="00970576" w:rsidP="00970576">
      <w:pPr>
        <w:pStyle w:val="Heading3"/>
      </w:pPr>
      <w:bookmarkStart w:id="27" w:name="_Toc391047296"/>
      <w:r>
        <w:lastRenderedPageBreak/>
        <w:t>Solvency- Banning plastic bags reduces use</w:t>
      </w:r>
      <w:bookmarkEnd w:id="27"/>
    </w:p>
    <w:p w:rsidR="00970576" w:rsidRDefault="00970576" w:rsidP="00970576">
      <w:pPr>
        <w:pStyle w:val="Heading4"/>
      </w:pPr>
      <w:r>
        <w:t>[___]</w:t>
      </w:r>
    </w:p>
    <w:p w:rsidR="00970576" w:rsidRDefault="00970576" w:rsidP="00970576"/>
    <w:p w:rsidR="00970576" w:rsidRDefault="00970576" w:rsidP="00970576"/>
    <w:p w:rsidR="00970576" w:rsidRDefault="00970576" w:rsidP="00970576">
      <w:pPr>
        <w:rPr>
          <w:rStyle w:val="StyleStyleBold12pt"/>
        </w:rPr>
      </w:pPr>
      <w:r>
        <w:rPr>
          <w:rStyle w:val="StyleStyleBold12pt"/>
        </w:rPr>
        <w:t>[___]  Bag bans have been historically successful.</w:t>
      </w:r>
    </w:p>
    <w:p w:rsidR="00970576" w:rsidRDefault="00970576" w:rsidP="00970576">
      <w:pPr>
        <w:rPr>
          <w:rStyle w:val="StyleStyleBold12pt"/>
        </w:rPr>
      </w:pPr>
      <w:proofErr w:type="spellStart"/>
      <w:r w:rsidRPr="00FB5D3B">
        <w:rPr>
          <w:rStyle w:val="StyleStyleBold12pt"/>
        </w:rPr>
        <w:t>Surfrider</w:t>
      </w:r>
      <w:proofErr w:type="spellEnd"/>
      <w:r w:rsidRPr="00FB5D3B">
        <w:rPr>
          <w:rStyle w:val="StyleStyleBold12pt"/>
        </w:rPr>
        <w:t xml:space="preserve"> Foundation &amp; UCLA School of Law’s Environmental Law Clinic, 2013 </w:t>
      </w:r>
    </w:p>
    <w:p w:rsidR="00970576" w:rsidRDefault="00970576" w:rsidP="00970576">
      <w:r w:rsidRPr="00421BBC">
        <w:t xml:space="preserve">(“Federal Actions to Address Plastic Marine Pollution,  </w:t>
      </w:r>
      <w:hyperlink r:id="rId39" w:history="1">
        <w:r w:rsidRPr="000B3749">
          <w:rPr>
            <w:rStyle w:val="Hyperlink"/>
          </w:rPr>
          <w:t>http://law.ucla.edu/~/media/Files/UCLA/Law/Pages/Publications/CEN_EMM_PUB%20Surfrider%20UCLA%20-%20Plastics%20Solutions.ashx</w:t>
        </w:r>
      </w:hyperlink>
      <w:r>
        <w:t>)</w:t>
      </w:r>
    </w:p>
    <w:p w:rsidR="00970576" w:rsidRDefault="00970576" w:rsidP="00970576"/>
    <w:p w:rsidR="00970576" w:rsidRPr="00970576" w:rsidRDefault="00970576" w:rsidP="00970576">
      <w:pPr>
        <w:rPr>
          <w:rStyle w:val="StyleBoldUnderline"/>
        </w:rPr>
      </w:pPr>
      <w:r w:rsidRPr="00970576">
        <w:rPr>
          <w:rStyle w:val="StyleBoldUnderline"/>
        </w:rPr>
        <w:t>Successful bag ban ordinances in cities and counties around the country demonstrate</w:t>
      </w:r>
    </w:p>
    <w:p w:rsidR="00970576" w:rsidRPr="00970576" w:rsidRDefault="00970576" w:rsidP="00970576">
      <w:pPr>
        <w:rPr>
          <w:rStyle w:val="StyleBoldUnderline"/>
        </w:rPr>
      </w:pPr>
      <w:r w:rsidRPr="00970576">
        <w:rPr>
          <w:rStyle w:val="StyleBoldUnderline"/>
        </w:rPr>
        <w:t>that a ban on single-use plastic bags or food containers can significantly reduce plastic</w:t>
      </w:r>
    </w:p>
    <w:p w:rsidR="00970576" w:rsidRPr="00970576" w:rsidRDefault="00970576" w:rsidP="00970576">
      <w:pPr>
        <w:rPr>
          <w:rStyle w:val="StyleBoldUnderline"/>
        </w:rPr>
      </w:pPr>
      <w:r w:rsidRPr="00970576">
        <w:rPr>
          <w:rStyle w:val="StyleBoldUnderline"/>
        </w:rPr>
        <w:t>litter without harmful economic impacts on consumers, small businesses, or large</w:t>
      </w:r>
    </w:p>
    <w:p w:rsidR="00970576" w:rsidRDefault="00970576" w:rsidP="00970576">
      <w:r w:rsidRPr="00970576">
        <w:rPr>
          <w:rStyle w:val="StyleBoldUnderline"/>
        </w:rPr>
        <w:t>retailers.</w:t>
      </w:r>
      <w:r>
        <w:t xml:space="preserve"> In order to prevent the ban from being overbroad, the ban could exempt</w:t>
      </w:r>
    </w:p>
    <w:p w:rsidR="00970576" w:rsidRDefault="00970576" w:rsidP="00970576">
      <w:r>
        <w:t>plastic items with certain necessary uses (e.g., protecting unwrapped prepared foods;</w:t>
      </w:r>
    </w:p>
    <w:p w:rsidR="00970576" w:rsidRDefault="00970576" w:rsidP="00970576">
      <w:r>
        <w:t>preventing contamination of other goods placed together in the same bag; or enclosing</w:t>
      </w:r>
    </w:p>
    <w:p w:rsidR="00CF6F12" w:rsidRDefault="00970576" w:rsidP="00970576">
      <w:pPr>
        <w:rPr>
          <w:rStyle w:val="StyleBoldUnderline"/>
        </w:rPr>
      </w:pPr>
      <w:r>
        <w:t xml:space="preserve">prescription drugs from pharmacies).8  </w:t>
      </w:r>
    </w:p>
    <w:p w:rsidR="00970576" w:rsidRPr="00970576" w:rsidRDefault="00970576" w:rsidP="00CF6F12">
      <w:pPr>
        <w:rPr>
          <w:rStyle w:val="StyleBoldUnderline"/>
        </w:rPr>
      </w:pPr>
    </w:p>
    <w:p w:rsidR="00D13653" w:rsidRDefault="00970576" w:rsidP="00D13653">
      <w:pPr>
        <w:pStyle w:val="Heading3"/>
      </w:pPr>
      <w:bookmarkStart w:id="28" w:name="_Toc391047297"/>
      <w:r>
        <w:lastRenderedPageBreak/>
        <w:t>Solvency:</w:t>
      </w:r>
      <w:r w:rsidR="00D13653">
        <w:t xml:space="preserve"> stops plastic at the source</w:t>
      </w:r>
      <w:bookmarkEnd w:id="28"/>
    </w:p>
    <w:p w:rsidR="0054061E" w:rsidRPr="001367FF" w:rsidRDefault="00D13653" w:rsidP="0054061E">
      <w:pPr>
        <w:pStyle w:val="Heading4"/>
      </w:pPr>
      <w:r>
        <w:t xml:space="preserve">[___]  </w:t>
      </w:r>
      <w:r w:rsidR="0054061E" w:rsidRPr="001367FF">
        <w:t>Most ocean trash originates on land.</w:t>
      </w:r>
    </w:p>
    <w:p w:rsidR="0054061E" w:rsidRDefault="0054061E" w:rsidP="0054061E">
      <w:pPr>
        <w:rPr>
          <w:rStyle w:val="StyleStyleBold12pt"/>
        </w:rPr>
      </w:pPr>
    </w:p>
    <w:p w:rsidR="0054061E" w:rsidRPr="001367FF" w:rsidRDefault="0054061E" w:rsidP="0054061E">
      <w:pPr>
        <w:rPr>
          <w:rStyle w:val="StyleStyleBold12pt"/>
        </w:rPr>
      </w:pPr>
      <w:r w:rsidRPr="001367FF">
        <w:rPr>
          <w:rStyle w:val="StyleStyleBold12pt"/>
        </w:rPr>
        <w:t>Cho, staff blogger for the Earth Institute,  2011</w:t>
      </w:r>
    </w:p>
    <w:p w:rsidR="0054061E" w:rsidRDefault="0054061E" w:rsidP="0054061E">
      <w:r>
        <w:t xml:space="preserve">(Renee, “Our Oceans: A Plastic Soup”, Earth Institute, 1-26, </w:t>
      </w:r>
      <w:hyperlink r:id="rId40" w:history="1">
        <w:r w:rsidRPr="00B7122F">
          <w:rPr>
            <w:rStyle w:val="Hyperlink"/>
          </w:rPr>
          <w:t>http://blogs.ei.columbia.edu/2011/01/26/our-oceans-a-plastic-soup/</w:t>
        </w:r>
      </w:hyperlink>
      <w:r>
        <w:t>)</w:t>
      </w:r>
    </w:p>
    <w:p w:rsidR="0054061E" w:rsidRDefault="0054061E" w:rsidP="0054061E"/>
    <w:p w:rsidR="0054061E" w:rsidRDefault="0054061E" w:rsidP="0054061E">
      <w:r>
        <w:t xml:space="preserve">Some plastic and marine debris comes from fishing gear, offshore oil and gas platforms, and ships.  But </w:t>
      </w:r>
      <w:r w:rsidRPr="00D13653">
        <w:rPr>
          <w:rStyle w:val="StyleBoldUnderline"/>
        </w:rPr>
        <w:t>80 percent of it comes from the land—litter that gets stuck in storm drains and is washed into rivers and out to sea, the legal and illegal dumping of garbage and appliances, and plastic resin pellets inadvertently spilled and unloaded by plastic manufacturers. Trash Travels</w:t>
      </w:r>
      <w:r>
        <w:t xml:space="preserve">, </w:t>
      </w:r>
      <w:r w:rsidRPr="00D13653">
        <w:rPr>
          <w:rStyle w:val="StyleBoldUnderline"/>
        </w:rPr>
        <w:t>Ocean Conservancy’s 2010 report, states that 60 percent of all marine debris in 2009 consisted of “disposable” items, with the most common being cigarettes, plastic bags, food containers, bottle caps and plastic bottles.</w:t>
      </w:r>
      <w:r>
        <w:t xml:space="preserve"> And no matter where the litter originates, once it reaches the ocean, it becomes a planetary problem as garbage travels thousands of miles carried by the gyres.</w:t>
      </w:r>
    </w:p>
    <w:p w:rsidR="0054061E" w:rsidRDefault="0054061E" w:rsidP="0054061E"/>
    <w:p w:rsidR="0054061E" w:rsidRDefault="00D13653" w:rsidP="0054061E">
      <w:pPr>
        <w:pStyle w:val="Heading4"/>
      </w:pPr>
      <w:r>
        <w:t xml:space="preserve">[___]  </w:t>
      </w:r>
      <w:r w:rsidR="00CF6F12">
        <w:t>Nearly 80% of ocean plastics starts from a land based source.</w:t>
      </w:r>
    </w:p>
    <w:p w:rsidR="00D13653" w:rsidRPr="00D13653" w:rsidRDefault="00D13653" w:rsidP="00D13653"/>
    <w:p w:rsidR="0054061E" w:rsidRPr="00E776ED" w:rsidRDefault="0054061E" w:rsidP="0054061E">
      <w:pPr>
        <w:rPr>
          <w:rStyle w:val="StyleStyleBold12pt"/>
        </w:rPr>
      </w:pPr>
      <w:r w:rsidRPr="00E776ED">
        <w:rPr>
          <w:rStyle w:val="StyleStyleBold12pt"/>
        </w:rPr>
        <w:t>Matthews, consultant, eco-entrepreneur, green investor, 2014</w:t>
      </w:r>
    </w:p>
    <w:p w:rsidR="0054061E" w:rsidRDefault="0054061E" w:rsidP="0054061E">
      <w:r>
        <w:t xml:space="preserve">(Richard, “Plastic Waste in Our Oceans: Problems and Solutions”, April 10, </w:t>
      </w:r>
      <w:hyperlink r:id="rId41" w:history="1">
        <w:r w:rsidRPr="00B7122F">
          <w:rPr>
            <w:rStyle w:val="Hyperlink"/>
          </w:rPr>
          <w:t>http://globalwarmingisreal.com/2014/04/10/ocean-garbage-problems-solutions/</w:t>
        </w:r>
      </w:hyperlink>
      <w:r>
        <w:t>)</w:t>
      </w:r>
    </w:p>
    <w:p w:rsidR="0054061E" w:rsidRDefault="0054061E" w:rsidP="0054061E"/>
    <w:p w:rsidR="0054061E" w:rsidRDefault="0054061E" w:rsidP="0054061E">
      <w:r w:rsidRPr="00D13653">
        <w:rPr>
          <w:rStyle w:val="StyleBoldUnderline"/>
        </w:rPr>
        <w:t>It is crudely estimated that 80 percent of the garbage comes from land-based sources</w:t>
      </w:r>
      <w:r>
        <w:t xml:space="preserve"> and 20 percent is from ships. </w:t>
      </w:r>
      <w:r w:rsidRPr="00D13653">
        <w:rPr>
          <w:rStyle w:val="StyleBoldUnderline"/>
        </w:rPr>
        <w:t>According to a 2011 EPA report</w:t>
      </w:r>
      <w:r>
        <w:t xml:space="preserve"> titled, Marine Debris in the North Pacific:</w:t>
      </w:r>
    </w:p>
    <w:p w:rsidR="0054061E" w:rsidRDefault="0054061E" w:rsidP="0054061E"/>
    <w:p w:rsidR="0054061E" w:rsidRDefault="0054061E" w:rsidP="0054061E">
      <w:r>
        <w:t>“</w:t>
      </w:r>
      <w:r w:rsidRPr="00D13653">
        <w:rPr>
          <w:rStyle w:val="StyleBoldUnderline"/>
        </w:rPr>
        <w:t>The primary source of marine debris is the improper waste disposal or management of trash and manufacturing products, including plastics</w:t>
      </w:r>
      <w:r>
        <w:t xml:space="preserve"> (e.g., littering, illegal dumping) … Debris is generated on land at marinas, ports, rivers, harbors, docks, and storm drains. Debris is generated at sea from fishing vessels, stationary platforms and cargo ships.”</w:t>
      </w:r>
    </w:p>
    <w:p w:rsidR="0054061E" w:rsidRDefault="0054061E" w:rsidP="0054061E"/>
    <w:p w:rsidR="0054061E" w:rsidRDefault="0054061E" w:rsidP="0054061E">
      <w:r>
        <w:t>Much of the land-based sources of ocean waste originates from the great rivers from around the world.</w:t>
      </w:r>
    </w:p>
    <w:p w:rsidR="0054061E" w:rsidRDefault="0054061E" w:rsidP="0054061E"/>
    <w:p w:rsidR="0054061E" w:rsidRDefault="00D13653" w:rsidP="0054061E">
      <w:pPr>
        <w:pStyle w:val="Heading3"/>
      </w:pPr>
      <w:bookmarkStart w:id="29" w:name="_Toc391047298"/>
      <w:r>
        <w:lastRenderedPageBreak/>
        <w:t>Solvency: Reducing use of plastic</w:t>
      </w:r>
      <w:bookmarkEnd w:id="29"/>
      <w:r>
        <w:t xml:space="preserve"> </w:t>
      </w:r>
    </w:p>
    <w:p w:rsidR="0054061E" w:rsidRDefault="00D13653" w:rsidP="0054061E">
      <w:pPr>
        <w:pStyle w:val="Heading4"/>
      </w:pPr>
      <w:r>
        <w:t xml:space="preserve">[___]  </w:t>
      </w:r>
      <w:r w:rsidR="0054061E">
        <w:t xml:space="preserve">Even Ocean Cleanup proponents conclude that efforts to reduce input </w:t>
      </w:r>
      <w:r>
        <w:t>of pla</w:t>
      </w:r>
      <w:r w:rsidR="00CF6F12">
        <w:t>s</w:t>
      </w:r>
      <w:r>
        <w:t xml:space="preserve">tics into the oceans </w:t>
      </w:r>
      <w:r w:rsidR="0054061E">
        <w:t>are necessary.</w:t>
      </w:r>
    </w:p>
    <w:p w:rsidR="0054061E" w:rsidRDefault="0054061E" w:rsidP="0054061E">
      <w:pPr>
        <w:rPr>
          <w:rStyle w:val="StyleStyleBold12pt"/>
        </w:rPr>
      </w:pPr>
    </w:p>
    <w:p w:rsidR="0054061E" w:rsidRPr="00A54A1E" w:rsidRDefault="0054061E" w:rsidP="0054061E">
      <w:pPr>
        <w:rPr>
          <w:rStyle w:val="StyleStyleBold12pt"/>
        </w:rPr>
      </w:pPr>
      <w:r w:rsidRPr="00A54A1E">
        <w:rPr>
          <w:rStyle w:val="StyleStyleBold12pt"/>
        </w:rPr>
        <w:t>Slat et al, founder and lead designer The Ocean Cleanup Project, 2014</w:t>
      </w:r>
    </w:p>
    <w:p w:rsidR="0054061E" w:rsidRDefault="0054061E" w:rsidP="0054061E">
      <w:r>
        <w:t>(</w:t>
      </w:r>
      <w:proofErr w:type="spellStart"/>
      <w:r>
        <w:t>Boyan</w:t>
      </w:r>
      <w:proofErr w:type="spellEnd"/>
      <w:r>
        <w:t>, “A Feasibility Study”, http://www.theoceancleanup.com/fileadmin/media-archive/theoceancleanup/press/downloads/TOC_Feasibility_study_lowres.pdf)</w:t>
      </w:r>
      <w:r>
        <w:tab/>
      </w:r>
    </w:p>
    <w:p w:rsidR="0054061E" w:rsidRDefault="0054061E" w:rsidP="0054061E"/>
    <w:p w:rsidR="0054061E" w:rsidRDefault="0054061E" w:rsidP="0054061E">
      <w:r w:rsidRPr="00921782">
        <w:t xml:space="preserve">Based on this collected evidence, it is concluded that </w:t>
      </w:r>
      <w:r w:rsidRPr="00D13653">
        <w:rPr>
          <w:rStyle w:val="StyleBoldUnderline"/>
        </w:rPr>
        <w:t>The Ocean Cleanup Array is likely a feasible</w:t>
      </w:r>
      <w:r w:rsidRPr="00921782">
        <w:t xml:space="preserve"> and viable method</w:t>
      </w:r>
      <w:r>
        <w:t xml:space="preserve"> </w:t>
      </w:r>
      <w:r w:rsidRPr="00921782">
        <w:t>for large-scale, passive and efficient removal of floating</w:t>
      </w:r>
      <w:r>
        <w:t xml:space="preserve"> </w:t>
      </w:r>
      <w:r w:rsidRPr="00921782">
        <w:t>plastic from the North Pacific Garbage Patch.</w:t>
      </w:r>
    </w:p>
    <w:p w:rsidR="0054061E" w:rsidRPr="00921782" w:rsidRDefault="0054061E" w:rsidP="0054061E"/>
    <w:p w:rsidR="0054061E" w:rsidRPr="00D13653" w:rsidRDefault="0054061E" w:rsidP="0054061E">
      <w:pPr>
        <w:rPr>
          <w:rStyle w:val="StyleBoldUnderline"/>
        </w:rPr>
      </w:pPr>
      <w:r w:rsidRPr="00D13653">
        <w:rPr>
          <w:rStyle w:val="StyleBoldUnderline"/>
        </w:rPr>
        <w:t>However, for this project to be successful in reducing the amount of plastics in the Great Pacific Garbage Patch, it is essential for the influx of new plastic pollution into the oceans to be radically reduced.</w:t>
      </w:r>
    </w:p>
    <w:p w:rsidR="002A7091" w:rsidRDefault="002A7091" w:rsidP="0054061E"/>
    <w:p w:rsidR="00D13653" w:rsidRDefault="00D13653" w:rsidP="002A7091">
      <w:pPr>
        <w:rPr>
          <w:rStyle w:val="StyleStyleBold12pt"/>
        </w:rPr>
      </w:pPr>
    </w:p>
    <w:p w:rsidR="002A7091" w:rsidRDefault="00D13653" w:rsidP="002A7091">
      <w:pPr>
        <w:rPr>
          <w:rStyle w:val="StyleStyleBold12pt"/>
        </w:rPr>
      </w:pPr>
      <w:r>
        <w:rPr>
          <w:rStyle w:val="StyleStyleBold12pt"/>
        </w:rPr>
        <w:t>[___]  Reduction in use of plastic necessary to lower the amount of plastic in the oceans, must break the recycling cycle.</w:t>
      </w:r>
    </w:p>
    <w:p w:rsidR="00D13653" w:rsidRPr="009C36BC" w:rsidRDefault="00D13653" w:rsidP="002A7091">
      <w:pPr>
        <w:rPr>
          <w:rStyle w:val="StyleStyleBold12pt"/>
        </w:rPr>
      </w:pPr>
    </w:p>
    <w:p w:rsidR="002A7091" w:rsidRPr="00634B6A" w:rsidRDefault="002A7091" w:rsidP="002A7091">
      <w:pPr>
        <w:rPr>
          <w:rStyle w:val="StyleStyleBold12pt"/>
        </w:rPr>
      </w:pPr>
      <w:r w:rsidRPr="00634B6A">
        <w:rPr>
          <w:rStyle w:val="StyleStyleBold12pt"/>
        </w:rPr>
        <w:t>Wilson</w:t>
      </w:r>
      <w:r>
        <w:rPr>
          <w:rStyle w:val="StyleStyleBold12pt"/>
        </w:rPr>
        <w:t>,</w:t>
      </w:r>
      <w:r w:rsidRPr="00634B6A">
        <w:rPr>
          <w:rStyle w:val="StyleStyleBold12pt"/>
        </w:rPr>
        <w:t xml:space="preserve"> Associate Director at The 5 Gyres Institute</w:t>
      </w:r>
      <w:r>
        <w:rPr>
          <w:rStyle w:val="StyleStyleBold12pt"/>
        </w:rPr>
        <w:t>,</w:t>
      </w:r>
      <w:r w:rsidRPr="00634B6A">
        <w:rPr>
          <w:rStyle w:val="StyleStyleBold12pt"/>
        </w:rPr>
        <w:t xml:space="preserve"> </w:t>
      </w:r>
      <w:r>
        <w:rPr>
          <w:rStyle w:val="StyleStyleBold12pt"/>
        </w:rPr>
        <w:t>20</w:t>
      </w:r>
      <w:r w:rsidRPr="00634B6A">
        <w:rPr>
          <w:rStyle w:val="StyleStyleBold12pt"/>
        </w:rPr>
        <w:t>13</w:t>
      </w:r>
    </w:p>
    <w:p w:rsidR="002A7091" w:rsidRPr="00851964" w:rsidRDefault="002A7091" w:rsidP="002A7091">
      <w:r w:rsidRPr="00851964">
        <w:t>(</w:t>
      </w:r>
      <w:proofErr w:type="spellStart"/>
      <w:r w:rsidRPr="00851964">
        <w:t>Stiv</w:t>
      </w:r>
      <w:proofErr w:type="spellEnd"/>
      <w:r w:rsidRPr="00851964">
        <w:t>,”The Fallacy of Cleaning the Gyres of Plastic With a Floating "Ocean Cleanup Array"</w:t>
      </w:r>
    </w:p>
    <w:p w:rsidR="002A7091" w:rsidRPr="00851964" w:rsidRDefault="002A7091" w:rsidP="002A7091">
      <w:r w:rsidRPr="00851964">
        <w:t xml:space="preserve">, </w:t>
      </w:r>
      <w:proofErr w:type="spellStart"/>
      <w:r w:rsidRPr="00851964">
        <w:t>Inhabitat</w:t>
      </w:r>
      <w:proofErr w:type="spellEnd"/>
      <w:r w:rsidRPr="00851964">
        <w:t xml:space="preserve">, July 17, </w:t>
      </w:r>
      <w:hyperlink r:id="rId42" w:history="1">
        <w:r w:rsidRPr="00851964">
          <w:rPr>
            <w:rStyle w:val="Hyperlink"/>
          </w:rPr>
          <w:t>http://inhabitat.com/the-fallacy-of-cleaning-the-gyres-of-plastic-with-a-floating-ocean-cleanup-array/</w:t>
        </w:r>
      </w:hyperlink>
      <w:r w:rsidRPr="00851964">
        <w:t>)</w:t>
      </w:r>
    </w:p>
    <w:p w:rsidR="002A7091" w:rsidRDefault="002A7091" w:rsidP="002A7091"/>
    <w:p w:rsidR="002A7091" w:rsidRPr="002A7091" w:rsidRDefault="002A7091" w:rsidP="002A7091">
      <w:pPr>
        <w:rPr>
          <w:rStyle w:val="StyleBoldUnderline"/>
        </w:rPr>
      </w:pPr>
      <w:r>
        <w:t>But even when plastics do get recycled, in the vast majority of cases, recycling only kicks the can down the road one generation by creating a product that can’t or won’t (because of economic constraints) be recycled again. In short, the vast majority of the recycling industry isn’t doing anything to solve marine plastic pollution, and for the most part</w:t>
      </w:r>
      <w:r w:rsidRPr="002A7091">
        <w:rPr>
          <w:rStyle w:val="StyleBoldUnderline"/>
        </w:rPr>
        <w:t xml:space="preserve">, recycling is just creating a secondary market for waste. </w:t>
      </w:r>
      <w:r>
        <w:t xml:space="preserve">Even if the economics of Slat’s Ocean Cleanup Array didn’t further impede its viability, </w:t>
      </w:r>
      <w:r w:rsidRPr="002A7091">
        <w:rPr>
          <w:rStyle w:val="StyleBoldUnderline"/>
        </w:rPr>
        <w:t>more plastic would still be entering the ocean than his device would pull out. Placing fees on producers of virgin plastics, and giving breaks to those who use 100% recycled content or are actively working towards it, would help to balance this equation out and would be great news for the ocean.</w:t>
      </w:r>
    </w:p>
    <w:p w:rsidR="002A7091" w:rsidRPr="00921782" w:rsidRDefault="002A7091" w:rsidP="0054061E"/>
    <w:p w:rsidR="0054061E" w:rsidRDefault="0054061E" w:rsidP="0054061E"/>
    <w:p w:rsidR="0054061E" w:rsidRDefault="0054061E" w:rsidP="0054061E"/>
    <w:sectPr w:rsidR="0054061E" w:rsidSect="00F21950">
      <w:headerReference w:type="default" r:id="rId43"/>
      <w:type w:val="continuous"/>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167E" w:rsidRDefault="00B1167E" w:rsidP="005F5576">
      <w:r>
        <w:separator/>
      </w:r>
    </w:p>
  </w:endnote>
  <w:endnote w:type="continuationSeparator" w:id="0">
    <w:p w:rsidR="00B1167E" w:rsidRDefault="00B1167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CB2" w:rsidRPr="000B2CB2" w:rsidRDefault="000B2CB2">
    <w:pPr>
      <w:pStyle w:val="Footer"/>
      <w:rPr>
        <w:b/>
        <w:sz w:val="28"/>
        <w:szCs w:val="28"/>
      </w:rPr>
    </w:pPr>
    <w:r>
      <w:tab/>
    </w:r>
    <w:r>
      <w:tab/>
    </w:r>
    <w:r>
      <w:tab/>
    </w:r>
    <w:r w:rsidRPr="000B2CB2">
      <w:rPr>
        <w:b/>
        <w:sz w:val="28"/>
        <w:szCs w:val="28"/>
      </w:rPr>
      <w:fldChar w:fldCharType="begin"/>
    </w:r>
    <w:r w:rsidRPr="000B2CB2">
      <w:rPr>
        <w:b/>
        <w:sz w:val="28"/>
        <w:szCs w:val="28"/>
      </w:rPr>
      <w:instrText xml:space="preserve"> PAGE   \* MERGEFORMAT </w:instrText>
    </w:r>
    <w:r w:rsidRPr="000B2CB2">
      <w:rPr>
        <w:b/>
        <w:sz w:val="28"/>
        <w:szCs w:val="28"/>
      </w:rPr>
      <w:fldChar w:fldCharType="separate"/>
    </w:r>
    <w:r w:rsidR="00363DE7">
      <w:rPr>
        <w:b/>
        <w:noProof/>
        <w:sz w:val="28"/>
        <w:szCs w:val="28"/>
      </w:rPr>
      <w:t>5</w:t>
    </w:r>
    <w:r w:rsidRPr="000B2CB2">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167E" w:rsidRDefault="00B1167E" w:rsidP="005F5576">
      <w:r>
        <w:separator/>
      </w:r>
    </w:p>
  </w:footnote>
  <w:footnote w:type="continuationSeparator" w:id="0">
    <w:p w:rsidR="00B1167E" w:rsidRDefault="00B1167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1950" w:rsidRDefault="00F21950" w:rsidP="00F21950">
    <w:pPr>
      <w:pStyle w:val="Header"/>
      <w:rPr>
        <w:b/>
      </w:rPr>
    </w:pPr>
    <w:r>
      <w:rPr>
        <w:b/>
      </w:rPr>
      <w:t>Ocean Clean Up Negative</w:t>
    </w:r>
    <w:r>
      <w:rPr>
        <w:b/>
      </w:rPr>
      <w:tab/>
    </w:r>
    <w:r>
      <w:rPr>
        <w:b/>
      </w:rPr>
      <w:tab/>
      <w:t>NA</w:t>
    </w:r>
    <w:r w:rsidR="00363DE7">
      <w:rPr>
        <w:b/>
      </w:rPr>
      <w:t>UDL 2014-15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3DE7" w:rsidRDefault="00363DE7" w:rsidP="00F21950">
    <w:pPr>
      <w:pStyle w:val="Header"/>
      <w:rPr>
        <w:b/>
      </w:rPr>
    </w:pPr>
    <w:r>
      <w:rPr>
        <w:b/>
      </w:rPr>
      <w:t>Ocean Clean Up Negative</w:t>
    </w:r>
    <w:r>
      <w:rPr>
        <w:b/>
      </w:rPr>
      <w:tab/>
    </w:r>
    <w:r>
      <w:rPr>
        <w:b/>
      </w:rPr>
      <w:tab/>
      <w:t>NAUDL 2014-15</w:t>
    </w:r>
  </w:p>
  <w:p w:rsidR="00363DE7" w:rsidRDefault="00363DE7" w:rsidP="00F21950">
    <w:pPr>
      <w:pStyle w:val="Header"/>
      <w:rPr>
        <w:b/>
      </w:rPr>
    </w:pPr>
    <w:r>
      <w:rPr>
        <w:b/>
      </w:rPr>
      <w:t>Inherency Answers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1950" w:rsidRDefault="00F21950" w:rsidP="00F21950">
    <w:pPr>
      <w:pStyle w:val="Header"/>
      <w:rPr>
        <w:b/>
      </w:rPr>
    </w:pPr>
    <w:r>
      <w:rPr>
        <w:b/>
      </w:rPr>
      <w:t>Ocean Clean Up Negative</w:t>
    </w:r>
    <w:r>
      <w:rPr>
        <w:b/>
      </w:rPr>
      <w:tab/>
    </w:r>
    <w:r>
      <w:rPr>
        <w:b/>
      </w:rPr>
      <w:tab/>
      <w:t>NA</w:t>
    </w:r>
    <w:r w:rsidRPr="00351A1E">
      <w:rPr>
        <w:b/>
      </w:rPr>
      <w:t xml:space="preserve">UDL </w:t>
    </w:r>
    <w:r w:rsidR="00363DE7">
      <w:rPr>
        <w:b/>
      </w:rPr>
      <w:t>2014-15</w:t>
    </w:r>
  </w:p>
  <w:p w:rsidR="00F21950" w:rsidRPr="00F21950" w:rsidRDefault="00F21950">
    <w:pPr>
      <w:pStyle w:val="Header"/>
      <w:rPr>
        <w:b/>
      </w:rPr>
    </w:pPr>
    <w:r>
      <w:rPr>
        <w:b/>
      </w:rPr>
      <w:t>Plastic Oceans Advantage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1950" w:rsidRDefault="00F21950" w:rsidP="00F21950">
    <w:pPr>
      <w:pStyle w:val="Header"/>
      <w:rPr>
        <w:b/>
      </w:rPr>
    </w:pPr>
    <w:r>
      <w:rPr>
        <w:b/>
      </w:rPr>
      <w:t>Ocean Clean Up Negative</w:t>
    </w:r>
    <w:r>
      <w:rPr>
        <w:b/>
      </w:rPr>
      <w:tab/>
    </w:r>
    <w:r>
      <w:rPr>
        <w:b/>
      </w:rPr>
      <w:tab/>
      <w:t>NA</w:t>
    </w:r>
    <w:r w:rsidRPr="00351A1E">
      <w:rPr>
        <w:b/>
      </w:rPr>
      <w:t xml:space="preserve">UDL </w:t>
    </w:r>
    <w:r w:rsidR="00363DE7">
      <w:rPr>
        <w:b/>
      </w:rPr>
      <w:t>2014-15</w:t>
    </w:r>
  </w:p>
  <w:p w:rsidR="00F21950" w:rsidRPr="00F21950" w:rsidRDefault="00F21950">
    <w:pPr>
      <w:pStyle w:val="Header"/>
      <w:rPr>
        <w:b/>
      </w:rPr>
    </w:pPr>
    <w:r>
      <w:rPr>
        <w:b/>
      </w:rPr>
      <w:t>Solvency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1950" w:rsidRDefault="00F21950" w:rsidP="00F21950">
    <w:pPr>
      <w:pStyle w:val="Header"/>
      <w:rPr>
        <w:b/>
      </w:rPr>
    </w:pPr>
    <w:r>
      <w:rPr>
        <w:b/>
      </w:rPr>
      <w:t>Ocean Clean Up Negative</w:t>
    </w:r>
    <w:r>
      <w:rPr>
        <w:b/>
      </w:rPr>
      <w:tab/>
    </w:r>
    <w:r>
      <w:rPr>
        <w:b/>
      </w:rPr>
      <w:tab/>
      <w:t>NA</w:t>
    </w:r>
    <w:r w:rsidRPr="00351A1E">
      <w:rPr>
        <w:b/>
      </w:rPr>
      <w:t xml:space="preserve">UDL </w:t>
    </w:r>
    <w:r w:rsidR="00363DE7">
      <w:rPr>
        <w:b/>
      </w:rPr>
      <w:t>2014-15</w:t>
    </w:r>
  </w:p>
  <w:p w:rsidR="00F21950" w:rsidRPr="00F21950" w:rsidRDefault="00654EBF">
    <w:pPr>
      <w:pStyle w:val="Header"/>
      <w:rPr>
        <w:b/>
      </w:rPr>
    </w:pPr>
    <w:r>
      <w:rPr>
        <w:b/>
      </w:rPr>
      <w:t xml:space="preserve">Plastics Transition </w:t>
    </w:r>
    <w:r w:rsidR="00F21950">
      <w:rPr>
        <w:b/>
      </w:rPr>
      <w:t>Disadvantage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EBF" w:rsidRDefault="00654EBF" w:rsidP="00F21950">
    <w:pPr>
      <w:pStyle w:val="Header"/>
      <w:rPr>
        <w:b/>
      </w:rPr>
    </w:pPr>
    <w:r>
      <w:rPr>
        <w:b/>
      </w:rPr>
      <w:t>Ocean Clean Up Negative</w:t>
    </w:r>
    <w:r>
      <w:rPr>
        <w:b/>
      </w:rPr>
      <w:tab/>
    </w:r>
    <w:r>
      <w:rPr>
        <w:b/>
      </w:rPr>
      <w:tab/>
      <w:t>NA</w:t>
    </w:r>
    <w:r w:rsidRPr="00351A1E">
      <w:rPr>
        <w:b/>
      </w:rPr>
      <w:t xml:space="preserve">UDL </w:t>
    </w:r>
    <w:r w:rsidR="00363DE7">
      <w:rPr>
        <w:b/>
      </w:rPr>
      <w:t>2014-15</w:t>
    </w:r>
  </w:p>
  <w:p w:rsidR="00654EBF" w:rsidRPr="00F21950" w:rsidRDefault="00654EBF">
    <w:pPr>
      <w:pStyle w:val="Header"/>
      <w:rPr>
        <w:b/>
      </w:rPr>
    </w:pPr>
    <w:r>
      <w:rPr>
        <w:b/>
      </w:rPr>
      <w:t>Social Service Tradeoff Disadvantage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4EBF" w:rsidRDefault="00654EBF" w:rsidP="00F21950">
    <w:pPr>
      <w:pStyle w:val="Header"/>
      <w:rPr>
        <w:b/>
      </w:rPr>
    </w:pPr>
    <w:r>
      <w:rPr>
        <w:b/>
      </w:rPr>
      <w:t>Ocean Clean Up Negative</w:t>
    </w:r>
    <w:r>
      <w:rPr>
        <w:b/>
      </w:rPr>
      <w:tab/>
    </w:r>
    <w:r>
      <w:rPr>
        <w:b/>
      </w:rPr>
      <w:tab/>
      <w:t>NA</w:t>
    </w:r>
    <w:r w:rsidRPr="00351A1E">
      <w:rPr>
        <w:b/>
      </w:rPr>
      <w:t xml:space="preserve">UDL </w:t>
    </w:r>
    <w:r w:rsidR="00363DE7">
      <w:rPr>
        <w:b/>
      </w:rPr>
      <w:t>2014-15</w:t>
    </w:r>
  </w:p>
  <w:p w:rsidR="00654EBF" w:rsidRPr="00F21950" w:rsidRDefault="00654EBF">
    <w:pPr>
      <w:pStyle w:val="Header"/>
      <w:rPr>
        <w:b/>
      </w:rPr>
    </w:pPr>
    <w:r>
      <w:rPr>
        <w:b/>
      </w:rPr>
      <w:t>Ban Plastic Bags Counterplan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61E"/>
    <w:rsid w:val="000022F2"/>
    <w:rsid w:val="0000459F"/>
    <w:rsid w:val="00004EB4"/>
    <w:rsid w:val="0002196C"/>
    <w:rsid w:val="00021F29"/>
    <w:rsid w:val="00027EED"/>
    <w:rsid w:val="0003041D"/>
    <w:rsid w:val="00033028"/>
    <w:rsid w:val="000333D7"/>
    <w:rsid w:val="000360A7"/>
    <w:rsid w:val="00041235"/>
    <w:rsid w:val="00052A1D"/>
    <w:rsid w:val="00055E12"/>
    <w:rsid w:val="00064A59"/>
    <w:rsid w:val="0007162E"/>
    <w:rsid w:val="00073B9A"/>
    <w:rsid w:val="00090287"/>
    <w:rsid w:val="00090BA2"/>
    <w:rsid w:val="000978A3"/>
    <w:rsid w:val="00097D7E"/>
    <w:rsid w:val="000A1D39"/>
    <w:rsid w:val="000A4FA5"/>
    <w:rsid w:val="000B2CB2"/>
    <w:rsid w:val="000B61C8"/>
    <w:rsid w:val="000C767D"/>
    <w:rsid w:val="000D0B76"/>
    <w:rsid w:val="000D2AE5"/>
    <w:rsid w:val="000D3A26"/>
    <w:rsid w:val="000D3D8D"/>
    <w:rsid w:val="000E41A3"/>
    <w:rsid w:val="000E42C2"/>
    <w:rsid w:val="000F37E7"/>
    <w:rsid w:val="00113C68"/>
    <w:rsid w:val="00114663"/>
    <w:rsid w:val="0012057B"/>
    <w:rsid w:val="00126D92"/>
    <w:rsid w:val="001301AC"/>
    <w:rsid w:val="001304DF"/>
    <w:rsid w:val="00134198"/>
    <w:rsid w:val="00140397"/>
    <w:rsid w:val="0014072D"/>
    <w:rsid w:val="00141F7D"/>
    <w:rsid w:val="00141FBF"/>
    <w:rsid w:val="00163BB1"/>
    <w:rsid w:val="00164D4F"/>
    <w:rsid w:val="0016509D"/>
    <w:rsid w:val="0016711C"/>
    <w:rsid w:val="00167A9F"/>
    <w:rsid w:val="001711E1"/>
    <w:rsid w:val="00175018"/>
    <w:rsid w:val="00177828"/>
    <w:rsid w:val="00177A1E"/>
    <w:rsid w:val="00182D51"/>
    <w:rsid w:val="00185418"/>
    <w:rsid w:val="0018565A"/>
    <w:rsid w:val="0019587B"/>
    <w:rsid w:val="001A4F0E"/>
    <w:rsid w:val="001A6C83"/>
    <w:rsid w:val="001B0A04"/>
    <w:rsid w:val="001B3CEC"/>
    <w:rsid w:val="001C1D82"/>
    <w:rsid w:val="001C2147"/>
    <w:rsid w:val="001C4AAE"/>
    <w:rsid w:val="001C587E"/>
    <w:rsid w:val="001C7C90"/>
    <w:rsid w:val="001D0D51"/>
    <w:rsid w:val="001D1152"/>
    <w:rsid w:val="001F7572"/>
    <w:rsid w:val="0020006E"/>
    <w:rsid w:val="002009AE"/>
    <w:rsid w:val="002101DA"/>
    <w:rsid w:val="0021652D"/>
    <w:rsid w:val="00217499"/>
    <w:rsid w:val="0024023F"/>
    <w:rsid w:val="00240C4E"/>
    <w:rsid w:val="00243DC0"/>
    <w:rsid w:val="00244900"/>
    <w:rsid w:val="00250E16"/>
    <w:rsid w:val="00257696"/>
    <w:rsid w:val="0026382E"/>
    <w:rsid w:val="00272786"/>
    <w:rsid w:val="00287AB7"/>
    <w:rsid w:val="00294D00"/>
    <w:rsid w:val="002A213E"/>
    <w:rsid w:val="002A612B"/>
    <w:rsid w:val="002A7091"/>
    <w:rsid w:val="002B68A4"/>
    <w:rsid w:val="002C571D"/>
    <w:rsid w:val="002C5772"/>
    <w:rsid w:val="002D0374"/>
    <w:rsid w:val="002D1035"/>
    <w:rsid w:val="002D2946"/>
    <w:rsid w:val="002D529E"/>
    <w:rsid w:val="002D6BD6"/>
    <w:rsid w:val="002E4DD9"/>
    <w:rsid w:val="002F0314"/>
    <w:rsid w:val="0030072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3DE7"/>
    <w:rsid w:val="00364B85"/>
    <w:rsid w:val="00383E0A"/>
    <w:rsid w:val="0038471C"/>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1DC6"/>
    <w:rsid w:val="00403971"/>
    <w:rsid w:val="00407386"/>
    <w:rsid w:val="004138EF"/>
    <w:rsid w:val="00413B7D"/>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2B41"/>
    <w:rsid w:val="004A6083"/>
    <w:rsid w:val="004A6E81"/>
    <w:rsid w:val="004A7806"/>
    <w:rsid w:val="004B0545"/>
    <w:rsid w:val="004B7E46"/>
    <w:rsid w:val="004C683E"/>
    <w:rsid w:val="004D0DE3"/>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4AD4"/>
    <w:rsid w:val="00516459"/>
    <w:rsid w:val="00520153"/>
    <w:rsid w:val="00530474"/>
    <w:rsid w:val="005349E1"/>
    <w:rsid w:val="00537EF5"/>
    <w:rsid w:val="0054061E"/>
    <w:rsid w:val="005420CC"/>
    <w:rsid w:val="005434D0"/>
    <w:rsid w:val="0054437C"/>
    <w:rsid w:val="00546D61"/>
    <w:rsid w:val="005579BF"/>
    <w:rsid w:val="00560C3E"/>
    <w:rsid w:val="00563468"/>
    <w:rsid w:val="00564EC2"/>
    <w:rsid w:val="00565EAE"/>
    <w:rsid w:val="005700EB"/>
    <w:rsid w:val="00573677"/>
    <w:rsid w:val="00575F7D"/>
    <w:rsid w:val="00580383"/>
    <w:rsid w:val="00580E40"/>
    <w:rsid w:val="00585DA1"/>
    <w:rsid w:val="005906D5"/>
    <w:rsid w:val="00590731"/>
    <w:rsid w:val="005A14FA"/>
    <w:rsid w:val="005A506B"/>
    <w:rsid w:val="005A701C"/>
    <w:rsid w:val="005B2444"/>
    <w:rsid w:val="005B253D"/>
    <w:rsid w:val="005B2D14"/>
    <w:rsid w:val="005B3140"/>
    <w:rsid w:val="005C0B05"/>
    <w:rsid w:val="005D1156"/>
    <w:rsid w:val="005D635E"/>
    <w:rsid w:val="005E0681"/>
    <w:rsid w:val="005E3B08"/>
    <w:rsid w:val="005E3FE4"/>
    <w:rsid w:val="005E572E"/>
    <w:rsid w:val="005F5576"/>
    <w:rsid w:val="006014AB"/>
    <w:rsid w:val="00605F20"/>
    <w:rsid w:val="0061680A"/>
    <w:rsid w:val="00617389"/>
    <w:rsid w:val="00623B70"/>
    <w:rsid w:val="0063578B"/>
    <w:rsid w:val="00636B3D"/>
    <w:rsid w:val="00641025"/>
    <w:rsid w:val="00650E98"/>
    <w:rsid w:val="00654EBF"/>
    <w:rsid w:val="00656C61"/>
    <w:rsid w:val="00657B26"/>
    <w:rsid w:val="006672D8"/>
    <w:rsid w:val="00670D96"/>
    <w:rsid w:val="00672877"/>
    <w:rsid w:val="00683154"/>
    <w:rsid w:val="00690115"/>
    <w:rsid w:val="00690898"/>
    <w:rsid w:val="00693039"/>
    <w:rsid w:val="00693A5A"/>
    <w:rsid w:val="006A10FD"/>
    <w:rsid w:val="006B302F"/>
    <w:rsid w:val="006C64D4"/>
    <w:rsid w:val="006D175B"/>
    <w:rsid w:val="006E53F0"/>
    <w:rsid w:val="006F46C3"/>
    <w:rsid w:val="006F7CDF"/>
    <w:rsid w:val="007002A1"/>
    <w:rsid w:val="00700BDB"/>
    <w:rsid w:val="0070121B"/>
    <w:rsid w:val="00701E73"/>
    <w:rsid w:val="00707EE7"/>
    <w:rsid w:val="00711FE2"/>
    <w:rsid w:val="00712649"/>
    <w:rsid w:val="00714BC9"/>
    <w:rsid w:val="00723F91"/>
    <w:rsid w:val="00725623"/>
    <w:rsid w:val="00743059"/>
    <w:rsid w:val="00744F58"/>
    <w:rsid w:val="00750CED"/>
    <w:rsid w:val="00760A29"/>
    <w:rsid w:val="0077127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1D41"/>
    <w:rsid w:val="007E3F59"/>
    <w:rsid w:val="007E5043"/>
    <w:rsid w:val="007E5183"/>
    <w:rsid w:val="007F7813"/>
    <w:rsid w:val="008133F9"/>
    <w:rsid w:val="00823AAC"/>
    <w:rsid w:val="00854C66"/>
    <w:rsid w:val="008553E1"/>
    <w:rsid w:val="0086445F"/>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7A0"/>
    <w:rsid w:val="008F322F"/>
    <w:rsid w:val="00905A6E"/>
    <w:rsid w:val="00907DFE"/>
    <w:rsid w:val="00914596"/>
    <w:rsid w:val="009146BF"/>
    <w:rsid w:val="00915AD4"/>
    <w:rsid w:val="00915EF1"/>
    <w:rsid w:val="00924C08"/>
    <w:rsid w:val="00927D88"/>
    <w:rsid w:val="00930D1F"/>
    <w:rsid w:val="00935127"/>
    <w:rsid w:val="0094025E"/>
    <w:rsid w:val="0094256C"/>
    <w:rsid w:val="00953F11"/>
    <w:rsid w:val="00970576"/>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616D3"/>
    <w:rsid w:val="00A73245"/>
    <w:rsid w:val="00A73BD7"/>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167E"/>
    <w:rsid w:val="00B166CB"/>
    <w:rsid w:val="00B235E1"/>
    <w:rsid w:val="00B272CF"/>
    <w:rsid w:val="00B3145D"/>
    <w:rsid w:val="00B357BA"/>
    <w:rsid w:val="00B564DB"/>
    <w:rsid w:val="00B768B6"/>
    <w:rsid w:val="00B816A3"/>
    <w:rsid w:val="00B908D1"/>
    <w:rsid w:val="00B940D1"/>
    <w:rsid w:val="00BB21B8"/>
    <w:rsid w:val="00BB58BD"/>
    <w:rsid w:val="00BB6A26"/>
    <w:rsid w:val="00BC1034"/>
    <w:rsid w:val="00BE2408"/>
    <w:rsid w:val="00BE3EC6"/>
    <w:rsid w:val="00BE5BEB"/>
    <w:rsid w:val="00BE6528"/>
    <w:rsid w:val="00C0087A"/>
    <w:rsid w:val="00C05F9D"/>
    <w:rsid w:val="00C27212"/>
    <w:rsid w:val="00C34185"/>
    <w:rsid w:val="00C42DD6"/>
    <w:rsid w:val="00C53EE4"/>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6F12"/>
    <w:rsid w:val="00CF7EA8"/>
    <w:rsid w:val="00D004DA"/>
    <w:rsid w:val="00D01673"/>
    <w:rsid w:val="00D0309A"/>
    <w:rsid w:val="00D07BA4"/>
    <w:rsid w:val="00D109BA"/>
    <w:rsid w:val="00D13653"/>
    <w:rsid w:val="00D176BE"/>
    <w:rsid w:val="00D17C4E"/>
    <w:rsid w:val="00D21359"/>
    <w:rsid w:val="00D215F6"/>
    <w:rsid w:val="00D22BE1"/>
    <w:rsid w:val="00D2765B"/>
    <w:rsid w:val="00D27948"/>
    <w:rsid w:val="00D31DF7"/>
    <w:rsid w:val="00D33B91"/>
    <w:rsid w:val="00D415C6"/>
    <w:rsid w:val="00D420EA"/>
    <w:rsid w:val="00D4639E"/>
    <w:rsid w:val="00D51ABF"/>
    <w:rsid w:val="00D5444B"/>
    <w:rsid w:val="00D55302"/>
    <w:rsid w:val="00D57CBF"/>
    <w:rsid w:val="00D66ABC"/>
    <w:rsid w:val="00D71CFC"/>
    <w:rsid w:val="00D810EE"/>
    <w:rsid w:val="00D86024"/>
    <w:rsid w:val="00D94CA3"/>
    <w:rsid w:val="00D96595"/>
    <w:rsid w:val="00DA018C"/>
    <w:rsid w:val="00DA3C9D"/>
    <w:rsid w:val="00DB0F7E"/>
    <w:rsid w:val="00DB5489"/>
    <w:rsid w:val="00DB6C98"/>
    <w:rsid w:val="00DC701C"/>
    <w:rsid w:val="00DD7F91"/>
    <w:rsid w:val="00DE687C"/>
    <w:rsid w:val="00E00376"/>
    <w:rsid w:val="00E01016"/>
    <w:rsid w:val="00E043B1"/>
    <w:rsid w:val="00E14EBD"/>
    <w:rsid w:val="00E16734"/>
    <w:rsid w:val="00E17571"/>
    <w:rsid w:val="00E23260"/>
    <w:rsid w:val="00E2367A"/>
    <w:rsid w:val="00E27BC7"/>
    <w:rsid w:val="00E27E3F"/>
    <w:rsid w:val="00E31069"/>
    <w:rsid w:val="00E35FC9"/>
    <w:rsid w:val="00E377A4"/>
    <w:rsid w:val="00E41346"/>
    <w:rsid w:val="00E420E9"/>
    <w:rsid w:val="00E4635D"/>
    <w:rsid w:val="00E61D76"/>
    <w:rsid w:val="00E674DB"/>
    <w:rsid w:val="00E70912"/>
    <w:rsid w:val="00E75F28"/>
    <w:rsid w:val="00E83276"/>
    <w:rsid w:val="00E90AA6"/>
    <w:rsid w:val="00E977B8"/>
    <w:rsid w:val="00E97AD1"/>
    <w:rsid w:val="00EA0326"/>
    <w:rsid w:val="00EA109B"/>
    <w:rsid w:val="00EA15A8"/>
    <w:rsid w:val="00EA2926"/>
    <w:rsid w:val="00EA74B1"/>
    <w:rsid w:val="00EB2CDE"/>
    <w:rsid w:val="00EC1A81"/>
    <w:rsid w:val="00EC7E5C"/>
    <w:rsid w:val="00ED78F1"/>
    <w:rsid w:val="00EE4DCA"/>
    <w:rsid w:val="00EF0F62"/>
    <w:rsid w:val="00F007E1"/>
    <w:rsid w:val="00F0134E"/>
    <w:rsid w:val="00F057C6"/>
    <w:rsid w:val="00F17D96"/>
    <w:rsid w:val="00F206F7"/>
    <w:rsid w:val="00F21950"/>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63DE7"/>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363D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363DE7"/>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363DE7"/>
    <w:pPr>
      <w:keepNext/>
      <w:keepLines/>
      <w:pageBreakBefore/>
      <w:spacing w:before="200"/>
      <w:jc w:val="center"/>
      <w:outlineLvl w:val="2"/>
    </w:pPr>
    <w:rPr>
      <w:rFonts w:eastAsiaTheme="majorEastAsia" w:cstheme="majorBidi"/>
      <w:b/>
      <w:bCs/>
      <w:u w:val="single"/>
    </w:rPr>
  </w:style>
  <w:style w:type="paragraph" w:styleId="Heading4">
    <w:name w:val="heading 4"/>
    <w:aliases w:val="Tag"/>
    <w:basedOn w:val="Normal"/>
    <w:next w:val="Normal"/>
    <w:link w:val="Heading4Char"/>
    <w:uiPriority w:val="4"/>
    <w:qFormat/>
    <w:rsid w:val="00363DE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63D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3DE7"/>
  </w:style>
  <w:style w:type="character" w:customStyle="1" w:styleId="Heading1Char">
    <w:name w:val="Heading 1 Char"/>
    <w:aliases w:val="Pocket Char"/>
    <w:basedOn w:val="DefaultParagraphFont"/>
    <w:link w:val="Heading1"/>
    <w:uiPriority w:val="1"/>
    <w:rsid w:val="00363DE7"/>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363DE7"/>
    <w:rPr>
      <w:rFonts w:ascii="Arial" w:eastAsiaTheme="majorEastAsia" w:hAnsi="Arial" w:cstheme="majorBidi"/>
      <w:b/>
      <w:bCs/>
      <w:sz w:val="24"/>
      <w:szCs w:val="26"/>
      <w:u w:val="double"/>
    </w:rPr>
  </w:style>
  <w:style w:type="character" w:styleId="Emphasis">
    <w:name w:val="Emphasis"/>
    <w:basedOn w:val="DefaultParagraphFont"/>
    <w:uiPriority w:val="7"/>
    <w:qFormat/>
    <w:rsid w:val="00363DE7"/>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363DE7"/>
    <w:rPr>
      <w:b/>
      <w:bCs/>
    </w:rPr>
  </w:style>
  <w:style w:type="character" w:customStyle="1" w:styleId="Heading3Char">
    <w:name w:val="Heading 3 Char"/>
    <w:aliases w:val="Block Char"/>
    <w:basedOn w:val="DefaultParagraphFont"/>
    <w:link w:val="Heading3"/>
    <w:uiPriority w:val="3"/>
    <w:rsid w:val="00363DE7"/>
    <w:rPr>
      <w:rFonts w:ascii="Arial" w:eastAsiaTheme="majorEastAsia" w:hAnsi="Arial" w:cstheme="majorBidi"/>
      <w:b/>
      <w:bCs/>
      <w:sz w:val="24"/>
      <w:u w:val="single"/>
    </w:rPr>
  </w:style>
  <w:style w:type="character" w:customStyle="1" w:styleId="StyleBoldUnderline">
    <w:name w:val="Style Bold Underline"/>
    <w:aliases w:val="Underline"/>
    <w:basedOn w:val="DefaultParagraphFont"/>
    <w:uiPriority w:val="6"/>
    <w:qFormat/>
    <w:rsid w:val="00363DE7"/>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63DE7"/>
    <w:rPr>
      <w:b/>
      <w:bCs/>
      <w:sz w:val="24"/>
      <w:u w:val="none"/>
    </w:rPr>
  </w:style>
  <w:style w:type="paragraph" w:styleId="Header">
    <w:name w:val="header"/>
    <w:basedOn w:val="Normal"/>
    <w:link w:val="HeaderChar"/>
    <w:uiPriority w:val="99"/>
    <w:semiHidden/>
    <w:rsid w:val="00363DE7"/>
    <w:pPr>
      <w:tabs>
        <w:tab w:val="center" w:pos="4680"/>
        <w:tab w:val="right" w:pos="9360"/>
      </w:tabs>
    </w:pPr>
  </w:style>
  <w:style w:type="character" w:customStyle="1" w:styleId="HeaderChar">
    <w:name w:val="Header Char"/>
    <w:basedOn w:val="DefaultParagraphFont"/>
    <w:link w:val="Header"/>
    <w:uiPriority w:val="99"/>
    <w:semiHidden/>
    <w:rsid w:val="00363DE7"/>
    <w:rPr>
      <w:rFonts w:ascii="Arial" w:hAnsi="Arial" w:cs="Arial"/>
      <w:sz w:val="24"/>
    </w:rPr>
  </w:style>
  <w:style w:type="paragraph" w:styleId="Footer">
    <w:name w:val="footer"/>
    <w:basedOn w:val="Normal"/>
    <w:link w:val="FooterChar"/>
    <w:uiPriority w:val="99"/>
    <w:semiHidden/>
    <w:rsid w:val="00363DE7"/>
    <w:pPr>
      <w:tabs>
        <w:tab w:val="center" w:pos="4680"/>
        <w:tab w:val="right" w:pos="9360"/>
      </w:tabs>
    </w:pPr>
  </w:style>
  <w:style w:type="character" w:customStyle="1" w:styleId="FooterChar">
    <w:name w:val="Footer Char"/>
    <w:basedOn w:val="DefaultParagraphFont"/>
    <w:link w:val="Footer"/>
    <w:uiPriority w:val="99"/>
    <w:semiHidden/>
    <w:rsid w:val="00363DE7"/>
    <w:rPr>
      <w:rFonts w:ascii="Arial" w:hAnsi="Arial" w:cs="Arial"/>
      <w:sz w:val="24"/>
    </w:rPr>
  </w:style>
  <w:style w:type="character" w:styleId="Hyperlink">
    <w:name w:val="Hyperlink"/>
    <w:aliases w:val="heading 1 (block title),Card Text,Read,Important"/>
    <w:basedOn w:val="DefaultParagraphFont"/>
    <w:uiPriority w:val="99"/>
    <w:rsid w:val="00363DE7"/>
    <w:rPr>
      <w:color w:val="auto"/>
      <w:u w:val="none"/>
    </w:rPr>
  </w:style>
  <w:style w:type="character" w:styleId="FollowedHyperlink">
    <w:name w:val="FollowedHyperlink"/>
    <w:basedOn w:val="DefaultParagraphFont"/>
    <w:uiPriority w:val="99"/>
    <w:semiHidden/>
    <w:rsid w:val="00363DE7"/>
    <w:rPr>
      <w:color w:val="auto"/>
      <w:u w:val="none"/>
    </w:rPr>
  </w:style>
  <w:style w:type="character" w:customStyle="1" w:styleId="Heading4Char">
    <w:name w:val="Heading 4 Char"/>
    <w:aliases w:val="Tag Char"/>
    <w:basedOn w:val="DefaultParagraphFont"/>
    <w:link w:val="Heading4"/>
    <w:uiPriority w:val="4"/>
    <w:rsid w:val="00363DE7"/>
    <w:rPr>
      <w:rFonts w:ascii="Arial" w:eastAsiaTheme="majorEastAsia" w:hAnsi="Arial" w:cstheme="majorBidi"/>
      <w:b/>
      <w:bCs/>
      <w:iCs/>
      <w:sz w:val="24"/>
    </w:rPr>
  </w:style>
  <w:style w:type="character" w:customStyle="1" w:styleId="TitleChar">
    <w:name w:val="Title Char"/>
    <w:aliases w:val="UNDERLINE Char"/>
    <w:link w:val="Title"/>
    <w:uiPriority w:val="6"/>
    <w:qFormat/>
    <w:rsid w:val="0054061E"/>
    <w:rPr>
      <w:b/>
      <w:u w:val="single"/>
    </w:rPr>
  </w:style>
  <w:style w:type="paragraph" w:styleId="Title">
    <w:name w:val="Title"/>
    <w:aliases w:val="UNDERLINE"/>
    <w:basedOn w:val="Normal"/>
    <w:next w:val="Normal"/>
    <w:link w:val="TitleChar"/>
    <w:uiPriority w:val="6"/>
    <w:qFormat/>
    <w:rsid w:val="0054061E"/>
    <w:pPr>
      <w:pBdr>
        <w:bottom w:val="single" w:sz="8" w:space="4" w:color="4F81BD"/>
      </w:pBdr>
      <w:spacing w:after="300"/>
      <w:contextualSpacing/>
    </w:pPr>
    <w:rPr>
      <w:rFonts w:asciiTheme="minorHAnsi" w:hAnsiTheme="minorHAnsi" w:cstheme="minorBidi"/>
      <w:b/>
      <w:sz w:val="22"/>
      <w:u w:val="single"/>
    </w:rPr>
  </w:style>
  <w:style w:type="character" w:customStyle="1" w:styleId="TitleChar1">
    <w:name w:val="Title Char1"/>
    <w:basedOn w:val="DefaultParagraphFont"/>
    <w:uiPriority w:val="10"/>
    <w:semiHidden/>
    <w:rsid w:val="0054061E"/>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rsid w:val="006A10FD"/>
    <w:pPr>
      <w:tabs>
        <w:tab w:val="right" w:leader="dot" w:pos="10790"/>
      </w:tabs>
      <w:spacing w:after="100"/>
    </w:pPr>
    <w:rPr>
      <w:b/>
    </w:rPr>
  </w:style>
  <w:style w:type="paragraph" w:styleId="TOC2">
    <w:name w:val="toc 2"/>
    <w:basedOn w:val="Normal"/>
    <w:next w:val="Normal"/>
    <w:autoRedefine/>
    <w:uiPriority w:val="39"/>
    <w:rsid w:val="004C683E"/>
    <w:pPr>
      <w:spacing w:after="100"/>
      <w:ind w:left="240"/>
    </w:pPr>
  </w:style>
  <w:style w:type="paragraph" w:styleId="TOC3">
    <w:name w:val="toc 3"/>
    <w:basedOn w:val="Normal"/>
    <w:next w:val="Normal"/>
    <w:autoRedefine/>
    <w:uiPriority w:val="39"/>
    <w:rsid w:val="004C683E"/>
    <w:pPr>
      <w:spacing w:after="100"/>
      <w:ind w:left="480"/>
    </w:pPr>
  </w:style>
  <w:style w:type="paragraph" w:styleId="BalloonText">
    <w:name w:val="Balloon Text"/>
    <w:basedOn w:val="Normal"/>
    <w:link w:val="BalloonTextChar"/>
    <w:uiPriority w:val="99"/>
    <w:semiHidden/>
    <w:rsid w:val="00364B85"/>
    <w:rPr>
      <w:rFonts w:ascii="Tahoma" w:hAnsi="Tahoma" w:cs="Tahoma"/>
      <w:sz w:val="16"/>
      <w:szCs w:val="16"/>
    </w:rPr>
  </w:style>
  <w:style w:type="character" w:customStyle="1" w:styleId="BalloonTextChar">
    <w:name w:val="Balloon Text Char"/>
    <w:basedOn w:val="DefaultParagraphFont"/>
    <w:link w:val="BalloonText"/>
    <w:uiPriority w:val="99"/>
    <w:semiHidden/>
    <w:rsid w:val="00364B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63DE7"/>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363D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363DE7"/>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363DE7"/>
    <w:pPr>
      <w:keepNext/>
      <w:keepLines/>
      <w:pageBreakBefore/>
      <w:spacing w:before="200"/>
      <w:jc w:val="center"/>
      <w:outlineLvl w:val="2"/>
    </w:pPr>
    <w:rPr>
      <w:rFonts w:eastAsiaTheme="majorEastAsia" w:cstheme="majorBidi"/>
      <w:b/>
      <w:bCs/>
      <w:u w:val="single"/>
    </w:rPr>
  </w:style>
  <w:style w:type="paragraph" w:styleId="Heading4">
    <w:name w:val="heading 4"/>
    <w:aliases w:val="Tag"/>
    <w:basedOn w:val="Normal"/>
    <w:next w:val="Normal"/>
    <w:link w:val="Heading4Char"/>
    <w:uiPriority w:val="4"/>
    <w:qFormat/>
    <w:rsid w:val="00363DE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63D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3DE7"/>
  </w:style>
  <w:style w:type="character" w:customStyle="1" w:styleId="Heading1Char">
    <w:name w:val="Heading 1 Char"/>
    <w:aliases w:val="Pocket Char"/>
    <w:basedOn w:val="DefaultParagraphFont"/>
    <w:link w:val="Heading1"/>
    <w:uiPriority w:val="1"/>
    <w:rsid w:val="00363DE7"/>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363DE7"/>
    <w:rPr>
      <w:rFonts w:ascii="Arial" w:eastAsiaTheme="majorEastAsia" w:hAnsi="Arial" w:cstheme="majorBidi"/>
      <w:b/>
      <w:bCs/>
      <w:sz w:val="24"/>
      <w:szCs w:val="26"/>
      <w:u w:val="double"/>
    </w:rPr>
  </w:style>
  <w:style w:type="character" w:styleId="Emphasis">
    <w:name w:val="Emphasis"/>
    <w:basedOn w:val="DefaultParagraphFont"/>
    <w:uiPriority w:val="7"/>
    <w:qFormat/>
    <w:rsid w:val="00363DE7"/>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363DE7"/>
    <w:rPr>
      <w:b/>
      <w:bCs/>
    </w:rPr>
  </w:style>
  <w:style w:type="character" w:customStyle="1" w:styleId="Heading3Char">
    <w:name w:val="Heading 3 Char"/>
    <w:aliases w:val="Block Char"/>
    <w:basedOn w:val="DefaultParagraphFont"/>
    <w:link w:val="Heading3"/>
    <w:uiPriority w:val="3"/>
    <w:rsid w:val="00363DE7"/>
    <w:rPr>
      <w:rFonts w:ascii="Arial" w:eastAsiaTheme="majorEastAsia" w:hAnsi="Arial" w:cstheme="majorBidi"/>
      <w:b/>
      <w:bCs/>
      <w:sz w:val="24"/>
      <w:u w:val="single"/>
    </w:rPr>
  </w:style>
  <w:style w:type="character" w:customStyle="1" w:styleId="StyleBoldUnderline">
    <w:name w:val="Style Bold Underline"/>
    <w:aliases w:val="Underline"/>
    <w:basedOn w:val="DefaultParagraphFont"/>
    <w:uiPriority w:val="6"/>
    <w:qFormat/>
    <w:rsid w:val="00363DE7"/>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63DE7"/>
    <w:rPr>
      <w:b/>
      <w:bCs/>
      <w:sz w:val="24"/>
      <w:u w:val="none"/>
    </w:rPr>
  </w:style>
  <w:style w:type="paragraph" w:styleId="Header">
    <w:name w:val="header"/>
    <w:basedOn w:val="Normal"/>
    <w:link w:val="HeaderChar"/>
    <w:uiPriority w:val="99"/>
    <w:semiHidden/>
    <w:rsid w:val="00363DE7"/>
    <w:pPr>
      <w:tabs>
        <w:tab w:val="center" w:pos="4680"/>
        <w:tab w:val="right" w:pos="9360"/>
      </w:tabs>
    </w:pPr>
  </w:style>
  <w:style w:type="character" w:customStyle="1" w:styleId="HeaderChar">
    <w:name w:val="Header Char"/>
    <w:basedOn w:val="DefaultParagraphFont"/>
    <w:link w:val="Header"/>
    <w:uiPriority w:val="99"/>
    <w:semiHidden/>
    <w:rsid w:val="00363DE7"/>
    <w:rPr>
      <w:rFonts w:ascii="Arial" w:hAnsi="Arial" w:cs="Arial"/>
      <w:sz w:val="24"/>
    </w:rPr>
  </w:style>
  <w:style w:type="paragraph" w:styleId="Footer">
    <w:name w:val="footer"/>
    <w:basedOn w:val="Normal"/>
    <w:link w:val="FooterChar"/>
    <w:uiPriority w:val="99"/>
    <w:semiHidden/>
    <w:rsid w:val="00363DE7"/>
    <w:pPr>
      <w:tabs>
        <w:tab w:val="center" w:pos="4680"/>
        <w:tab w:val="right" w:pos="9360"/>
      </w:tabs>
    </w:pPr>
  </w:style>
  <w:style w:type="character" w:customStyle="1" w:styleId="FooterChar">
    <w:name w:val="Footer Char"/>
    <w:basedOn w:val="DefaultParagraphFont"/>
    <w:link w:val="Footer"/>
    <w:uiPriority w:val="99"/>
    <w:semiHidden/>
    <w:rsid w:val="00363DE7"/>
    <w:rPr>
      <w:rFonts w:ascii="Arial" w:hAnsi="Arial" w:cs="Arial"/>
      <w:sz w:val="24"/>
    </w:rPr>
  </w:style>
  <w:style w:type="character" w:styleId="Hyperlink">
    <w:name w:val="Hyperlink"/>
    <w:aliases w:val="heading 1 (block title),Card Text,Read,Important"/>
    <w:basedOn w:val="DefaultParagraphFont"/>
    <w:uiPriority w:val="99"/>
    <w:rsid w:val="00363DE7"/>
    <w:rPr>
      <w:color w:val="auto"/>
      <w:u w:val="none"/>
    </w:rPr>
  </w:style>
  <w:style w:type="character" w:styleId="FollowedHyperlink">
    <w:name w:val="FollowedHyperlink"/>
    <w:basedOn w:val="DefaultParagraphFont"/>
    <w:uiPriority w:val="99"/>
    <w:semiHidden/>
    <w:rsid w:val="00363DE7"/>
    <w:rPr>
      <w:color w:val="auto"/>
      <w:u w:val="none"/>
    </w:rPr>
  </w:style>
  <w:style w:type="character" w:customStyle="1" w:styleId="Heading4Char">
    <w:name w:val="Heading 4 Char"/>
    <w:aliases w:val="Tag Char"/>
    <w:basedOn w:val="DefaultParagraphFont"/>
    <w:link w:val="Heading4"/>
    <w:uiPriority w:val="4"/>
    <w:rsid w:val="00363DE7"/>
    <w:rPr>
      <w:rFonts w:ascii="Arial" w:eastAsiaTheme="majorEastAsia" w:hAnsi="Arial" w:cstheme="majorBidi"/>
      <w:b/>
      <w:bCs/>
      <w:iCs/>
      <w:sz w:val="24"/>
    </w:rPr>
  </w:style>
  <w:style w:type="character" w:customStyle="1" w:styleId="TitleChar">
    <w:name w:val="Title Char"/>
    <w:aliases w:val="UNDERLINE Char"/>
    <w:link w:val="Title"/>
    <w:uiPriority w:val="6"/>
    <w:qFormat/>
    <w:rsid w:val="0054061E"/>
    <w:rPr>
      <w:b/>
      <w:u w:val="single"/>
    </w:rPr>
  </w:style>
  <w:style w:type="paragraph" w:styleId="Title">
    <w:name w:val="Title"/>
    <w:aliases w:val="UNDERLINE"/>
    <w:basedOn w:val="Normal"/>
    <w:next w:val="Normal"/>
    <w:link w:val="TitleChar"/>
    <w:uiPriority w:val="6"/>
    <w:qFormat/>
    <w:rsid w:val="0054061E"/>
    <w:pPr>
      <w:pBdr>
        <w:bottom w:val="single" w:sz="8" w:space="4" w:color="4F81BD"/>
      </w:pBdr>
      <w:spacing w:after="300"/>
      <w:contextualSpacing/>
    </w:pPr>
    <w:rPr>
      <w:rFonts w:asciiTheme="minorHAnsi" w:hAnsiTheme="minorHAnsi" w:cstheme="minorBidi"/>
      <w:b/>
      <w:sz w:val="22"/>
      <w:u w:val="single"/>
    </w:rPr>
  </w:style>
  <w:style w:type="character" w:customStyle="1" w:styleId="TitleChar1">
    <w:name w:val="Title Char1"/>
    <w:basedOn w:val="DefaultParagraphFont"/>
    <w:uiPriority w:val="10"/>
    <w:semiHidden/>
    <w:rsid w:val="0054061E"/>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rsid w:val="006A10FD"/>
    <w:pPr>
      <w:tabs>
        <w:tab w:val="right" w:leader="dot" w:pos="10790"/>
      </w:tabs>
      <w:spacing w:after="100"/>
    </w:pPr>
    <w:rPr>
      <w:b/>
    </w:rPr>
  </w:style>
  <w:style w:type="paragraph" w:styleId="TOC2">
    <w:name w:val="toc 2"/>
    <w:basedOn w:val="Normal"/>
    <w:next w:val="Normal"/>
    <w:autoRedefine/>
    <w:uiPriority w:val="39"/>
    <w:rsid w:val="004C683E"/>
    <w:pPr>
      <w:spacing w:after="100"/>
      <w:ind w:left="240"/>
    </w:pPr>
  </w:style>
  <w:style w:type="paragraph" w:styleId="TOC3">
    <w:name w:val="toc 3"/>
    <w:basedOn w:val="Normal"/>
    <w:next w:val="Normal"/>
    <w:autoRedefine/>
    <w:uiPriority w:val="39"/>
    <w:rsid w:val="004C683E"/>
    <w:pPr>
      <w:spacing w:after="100"/>
      <w:ind w:left="480"/>
    </w:pPr>
  </w:style>
  <w:style w:type="paragraph" w:styleId="BalloonText">
    <w:name w:val="Balloon Text"/>
    <w:basedOn w:val="Normal"/>
    <w:link w:val="BalloonTextChar"/>
    <w:uiPriority w:val="99"/>
    <w:semiHidden/>
    <w:rsid w:val="00364B85"/>
    <w:rPr>
      <w:rFonts w:ascii="Tahoma" w:hAnsi="Tahoma" w:cs="Tahoma"/>
      <w:sz w:val="16"/>
      <w:szCs w:val="16"/>
    </w:rPr>
  </w:style>
  <w:style w:type="character" w:customStyle="1" w:styleId="BalloonTextChar">
    <w:name w:val="Balloon Text Char"/>
    <w:basedOn w:val="DefaultParagraphFont"/>
    <w:link w:val="BalloonText"/>
    <w:uiPriority w:val="99"/>
    <w:semiHidden/>
    <w:rsid w:val="00364B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eas.columbia.edu/earth/wtert/sofos/sesini_thesis.pdf" TargetMode="External"/><Relationship Id="rId18" Type="http://schemas.openxmlformats.org/officeDocument/2006/relationships/header" Target="header3.xml"/><Relationship Id="rId26" Type="http://schemas.openxmlformats.org/officeDocument/2006/relationships/hyperlink" Target="http://inhabitat.com/the-fallacy-of-cleaning-the-gyres-of-plastic-with-a-floating-ocean-cleanup-array/" TargetMode="External"/><Relationship Id="rId39" Type="http://schemas.openxmlformats.org/officeDocument/2006/relationships/hyperlink" Target="http://law.ucla.edu/~/media/Files/UCLA/Law/Pages/Publications/CEN_EMM_PUB%20Surfrider%20UCLA%20-%20Plastics%20Solutions.ashx" TargetMode="External"/><Relationship Id="rId3" Type="http://schemas.openxmlformats.org/officeDocument/2006/relationships/customXml" Target="../customXml/item3.xml"/><Relationship Id="rId21" Type="http://schemas.openxmlformats.org/officeDocument/2006/relationships/hyperlink" Target="http://inhabitat.com/the-fallacy-of-cleaning-the-gyres-of-plastic-with-a-floating-ocean-cleanup-array/" TargetMode="External"/><Relationship Id="rId34" Type="http://schemas.openxmlformats.org/officeDocument/2006/relationships/hyperlink" Target="http://wildliferesearchteam.wordpress.com/tag/boyan-slat/" TargetMode="External"/><Relationship Id="rId42" Type="http://schemas.openxmlformats.org/officeDocument/2006/relationships/hyperlink" Target="http://inhabitat.com/the-fallacy-of-cleaning-the-gyres-of-plastic-with-a-floating-ocean-cleanup-array/"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inhabitat.com/the-fallacy-of-cleaning-the-gyres-of-plastic-with-a-floating-ocean-cleanup-array/" TargetMode="External"/><Relationship Id="rId25" Type="http://schemas.openxmlformats.org/officeDocument/2006/relationships/hyperlink" Target="http://globalwarmingisreal.com/2014/04/10/ocean-garbage-problems-solutions/" TargetMode="External"/><Relationship Id="rId33" Type="http://schemas.openxmlformats.org/officeDocument/2006/relationships/header" Target="header5.xml"/><Relationship Id="rId38" Type="http://schemas.openxmlformats.org/officeDocument/2006/relationships/hyperlink" Target="http://law.ucla.edu/~/media/Files/UCLA/Law/Pages/Publications/CEN_EMM_PUB%20Surfrider%20UCLA%20-%20Plastics%20Solutions.ashx" TargetMode="External"/><Relationship Id="rId2" Type="http://schemas.openxmlformats.org/officeDocument/2006/relationships/customXml" Target="../customXml/item2.xml"/><Relationship Id="rId16" Type="http://schemas.openxmlformats.org/officeDocument/2006/relationships/hyperlink" Target="http://wildliferesearchteam.wordpress.com/tag/boyan-slat/" TargetMode="External"/><Relationship Id="rId20" Type="http://schemas.openxmlformats.org/officeDocument/2006/relationships/hyperlink" Target="http://blogs.ei.columbia.edu/2011/01/26/our-oceans-a-plastic-soup/" TargetMode="External"/><Relationship Id="rId29" Type="http://schemas.openxmlformats.org/officeDocument/2006/relationships/hyperlink" Target="http://inhabitat.com/the-fallacy-of-cleaning-the-gyres-of-plastic-with-a-floating-ocean-cleanup-array/" TargetMode="External"/><Relationship Id="rId41" Type="http://schemas.openxmlformats.org/officeDocument/2006/relationships/hyperlink" Target="http://globalwarmingisreal.com/2014/04/10/ocean-garbage-problems-solutions/"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24" Type="http://schemas.openxmlformats.org/officeDocument/2006/relationships/hyperlink" Target="http://inhabitat.com/the-fallacy-of-cleaning-the-gyres-of-plastic-with-a-floating-ocean-cleanup-array/" TargetMode="External"/><Relationship Id="rId32" Type="http://schemas.openxmlformats.org/officeDocument/2006/relationships/hyperlink" Target="http://globalwarmingisreal.com/2014/04/10/ocean-garbage-problems-solutions/" TargetMode="External"/><Relationship Id="rId37" Type="http://schemas.openxmlformats.org/officeDocument/2006/relationships/hyperlink" Target="http://inhabitat.com/the-fallacy-of-cleaning-the-gyres-of-plastic-with-a-floating-ocean-cleanup-array/" TargetMode="External"/><Relationship Id="rId40" Type="http://schemas.openxmlformats.org/officeDocument/2006/relationships/hyperlink" Target="http://blogs.ei.columbia.edu/2011/01/26/our-oceans-a-plastic-soup/"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inhabitat.com/the-fallacy-of-cleaning-the-gyres-of-plastic-with-a-floating-ocean-cleanup-array/" TargetMode="External"/><Relationship Id="rId28" Type="http://schemas.openxmlformats.org/officeDocument/2006/relationships/header" Target="header4.xml"/><Relationship Id="rId36"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wildliferesearchteam.wordpress.com/tag/boyan-slat/" TargetMode="External"/><Relationship Id="rId31" Type="http://schemas.openxmlformats.org/officeDocument/2006/relationships/hyperlink" Target="http://inhabitat.com/the-fallacy-of-cleaning-the-gyres-of-plastic-with-a-floating-ocean-cleanup-array/"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eas.columbia.edu/earth/wtert/sofos/sesini_thesis.pdf" TargetMode="External"/><Relationship Id="rId22" Type="http://schemas.openxmlformats.org/officeDocument/2006/relationships/hyperlink" Target="http://inhabitat.com/the-fallacy-of-cleaning-the-gyres-of-plastic-with-a-floating-ocean-cleanup-array/" TargetMode="External"/><Relationship Id="rId27" Type="http://schemas.openxmlformats.org/officeDocument/2006/relationships/hyperlink" Target="http://wildliferesearchteam.wordpress.com/tag/boyan-slat/" TargetMode="External"/><Relationship Id="rId30" Type="http://schemas.openxmlformats.org/officeDocument/2006/relationships/hyperlink" Target="http://wildliferesearchteam.wordpress.com/tag/boyan-slat/" TargetMode="External"/><Relationship Id="rId35" Type="http://schemas.openxmlformats.org/officeDocument/2006/relationships/hyperlink" Target="http://inhabitat.com/the-fallacy-of-cleaning-the-gyres-of-plastic-with-a-floating-ocean-cleanup-array/" TargetMode="External"/><Relationship Id="rId43" Type="http://schemas.openxmlformats.org/officeDocument/2006/relationships/header" Target="head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20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7F456F39-1C32-42C0-BA3F-596280C5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30</Pages>
  <Words>7660</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3</cp:revision>
  <cp:lastPrinted>2014-06-20T19:22:00Z</cp:lastPrinted>
  <dcterms:created xsi:type="dcterms:W3CDTF">2014-06-20T22:24:00Z</dcterms:created>
  <dcterms:modified xsi:type="dcterms:W3CDTF">2014-06-20T22:46:00Z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