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57F" w:rsidRDefault="0037157F" w:rsidP="0037157F">
      <w:pPr>
        <w:pStyle w:val="Heading1"/>
      </w:pPr>
      <w:r w:rsidRPr="002E2F9A">
        <w:t>NEG</w:t>
      </w:r>
    </w:p>
    <w:p w:rsidR="0037157F" w:rsidRDefault="0037157F" w:rsidP="0037157F"/>
    <w:p w:rsidR="0037157F" w:rsidRDefault="0037157F" w:rsidP="0037157F">
      <w:pPr>
        <w:pStyle w:val="Heading2"/>
      </w:pPr>
      <w:r>
        <w:lastRenderedPageBreak/>
        <w:t>T</w:t>
      </w:r>
    </w:p>
    <w:p w:rsidR="0037157F" w:rsidRDefault="0037157F" w:rsidP="0037157F"/>
    <w:p w:rsidR="0037157F" w:rsidRPr="00EB4AE7" w:rsidRDefault="0037157F" w:rsidP="0037157F">
      <w:pPr>
        <w:pStyle w:val="Heading3"/>
      </w:pPr>
      <w:r>
        <w:lastRenderedPageBreak/>
        <w:t>1NC: T – Its</w:t>
      </w:r>
    </w:p>
    <w:p w:rsidR="0037157F" w:rsidRPr="00552D3C" w:rsidRDefault="0037157F" w:rsidP="0037157F">
      <w:pPr>
        <w:pStyle w:val="Heading4"/>
      </w:pPr>
      <w:r w:rsidRPr="00552D3C">
        <w:t>Interpretation –</w:t>
      </w:r>
      <w:r>
        <w:t xml:space="preserve"> it</w:t>
      </w:r>
      <w:r w:rsidRPr="00552D3C">
        <w:t xml:space="preserve">s shows possession </w:t>
      </w:r>
    </w:p>
    <w:p w:rsidR="0037157F" w:rsidRPr="00552D3C" w:rsidRDefault="0037157F" w:rsidP="0037157F">
      <w:r w:rsidRPr="00552D3C">
        <w:rPr>
          <w:rStyle w:val="StyleStyleBold12pt"/>
        </w:rPr>
        <w:t xml:space="preserve">Using English </w:t>
      </w:r>
      <w:proofErr w:type="gramStart"/>
      <w:r w:rsidRPr="00552D3C">
        <w:rPr>
          <w:rStyle w:val="StyleStyleBold12pt"/>
        </w:rPr>
        <w:t xml:space="preserve">13 </w:t>
      </w:r>
      <w:r w:rsidRPr="00552D3C">
        <w:t xml:space="preserve"> ,</w:t>
      </w:r>
      <w:proofErr w:type="gramEnd"/>
      <w:r w:rsidRPr="00552D3C">
        <w:t xml:space="preserve"> </w:t>
      </w:r>
      <w:hyperlink r:id="rId11" w:history="1">
        <w:r w:rsidRPr="00552D3C">
          <w:t>http://www.usingenglish.com/glossary/possessive-pronoun.html</w:t>
        </w:r>
      </w:hyperlink>
      <w:r w:rsidRPr="00552D3C">
        <w:t>)</w:t>
      </w:r>
    </w:p>
    <w:p w:rsidR="0037157F" w:rsidRDefault="0037157F" w:rsidP="0037157F">
      <w:r w:rsidRPr="00552D3C">
        <w:t xml:space="preserve">Mine, yours, his, hers, </w:t>
      </w:r>
      <w:r w:rsidRPr="00552D3C">
        <w:rPr>
          <w:rStyle w:val="StyleBoldUnderline"/>
        </w:rPr>
        <w:t>its</w:t>
      </w:r>
      <w:r w:rsidRPr="00552D3C">
        <w:t xml:space="preserve">, ours, theirs are </w:t>
      </w:r>
      <w:r w:rsidRPr="00552D3C">
        <w:rPr>
          <w:rStyle w:val="StyleBoldUnderline"/>
        </w:rPr>
        <w:t xml:space="preserve">the possessive </w:t>
      </w:r>
      <w:hyperlink r:id="rId12" w:history="1">
        <w:r w:rsidRPr="00552D3C">
          <w:rPr>
            <w:rStyle w:val="StyleBoldUnderline"/>
          </w:rPr>
          <w:t>pronouns</w:t>
        </w:r>
      </w:hyperlink>
      <w:r w:rsidRPr="00552D3C">
        <w:rPr>
          <w:rStyle w:val="StyleBoldUnderline"/>
        </w:rPr>
        <w:t xml:space="preserve"> used to</w:t>
      </w:r>
      <w:r w:rsidRPr="00552D3C">
        <w:t xml:space="preserve"> substitute a </w:t>
      </w:r>
      <w:hyperlink r:id="rId13" w:history="1">
        <w:r w:rsidRPr="00552D3C">
          <w:t>noun</w:t>
        </w:r>
      </w:hyperlink>
      <w:r w:rsidRPr="00552D3C">
        <w:t xml:space="preserve"> and to </w:t>
      </w:r>
      <w:r w:rsidRPr="00552D3C">
        <w:rPr>
          <w:rStyle w:val="StyleBoldUnderline"/>
        </w:rPr>
        <w:t>show possession or ownership</w:t>
      </w:r>
      <w:r w:rsidRPr="00552D3C">
        <w:t xml:space="preserve">. </w:t>
      </w:r>
      <w:proofErr w:type="gramStart"/>
      <w:r w:rsidRPr="00552D3C">
        <w:t>EG.</w:t>
      </w:r>
      <w:proofErr w:type="gramEnd"/>
      <w:r w:rsidRPr="00552D3C">
        <w:t xml:space="preserve"> This is your disk and that's mine. (Mine substitutes the word disk and shows that it belongs to me.)</w:t>
      </w:r>
    </w:p>
    <w:p w:rsidR="0037157F" w:rsidRPr="00552D3C" w:rsidRDefault="0037157F" w:rsidP="0037157F">
      <w:pPr>
        <w:pStyle w:val="Heading4"/>
      </w:pPr>
      <w:r>
        <w:t>And, possessive pronouns are exclusive – legal definition</w:t>
      </w:r>
    </w:p>
    <w:p w:rsidR="0037157F" w:rsidRDefault="0037157F" w:rsidP="0037157F">
      <w:r w:rsidRPr="000D7EE0">
        <w:rPr>
          <w:rStyle w:val="StyleStyleBold12pt"/>
        </w:rPr>
        <w:t>UNITED STATES COURT OF APPEALS FOR THE SIXTH CIRCUIT 2013</w:t>
      </w:r>
      <w:r>
        <w:t xml:space="preserve"> [BENCH BILLBOARD COMPANY, Plaintiff-Appellant, v. CITY OF COVINGTON, KENTUCKY, TRANSIT AUTHORITY OF NORTHERN KENTUCKY, Defendants-Appellees.</w:t>
      </w:r>
      <w:r w:rsidRPr="000D7EE0">
        <w:t xml:space="preserve"> </w:t>
      </w:r>
      <w:r>
        <w:t>2013 FED App. 0940N (6th Cir, Lexis]</w:t>
      </w:r>
    </w:p>
    <w:p w:rsidR="0037157F" w:rsidRDefault="0037157F" w:rsidP="0037157F"/>
    <w:p w:rsidR="0037157F" w:rsidRPr="000D7EE0" w:rsidRDefault="0037157F" w:rsidP="0037157F">
      <w:pPr>
        <w:rPr>
          <w:sz w:val="16"/>
        </w:rPr>
      </w:pPr>
      <w:r w:rsidRPr="000D7EE0">
        <w:rPr>
          <w:sz w:val="16"/>
        </w:rPr>
        <w:t xml:space="preserve">Ky. Rev. Stat. Ann. § 100.324(1) exempts public utilities from receiving prior approval for the location or relocation of any of their service facilities. § 100.324(1). While the statute does not define "service facilities," the statute grants the exemption only to public utilities. </w:t>
      </w:r>
      <w:r w:rsidRPr="000D7EE0">
        <w:rPr>
          <w:rStyle w:val="StyleBoldUnderline"/>
        </w:rPr>
        <w:t xml:space="preserve">The statute's use of the possessive pronoun "their" clearly limits </w:t>
      </w:r>
      <w:r w:rsidRPr="000D7EE0">
        <w:rPr>
          <w:sz w:val="16"/>
        </w:rPr>
        <w:t xml:space="preserve">the </w:t>
      </w:r>
      <w:r w:rsidRPr="000D7EE0">
        <w:rPr>
          <w:rStyle w:val="StyleBoldUnderline"/>
        </w:rPr>
        <w:t>exempted</w:t>
      </w:r>
      <w:r w:rsidRPr="000D7EE0">
        <w:rPr>
          <w:sz w:val="16"/>
        </w:rPr>
        <w:t xml:space="preserve"> service </w:t>
      </w:r>
      <w:r w:rsidRPr="000D7EE0">
        <w:rPr>
          <w:rStyle w:val="StyleBoldUnderline"/>
        </w:rPr>
        <w:t>facilities to those possessed or owned by the utility itself</w:t>
      </w:r>
      <w:r w:rsidRPr="000D7EE0">
        <w:rPr>
          <w:sz w:val="16"/>
        </w:rPr>
        <w:t xml:space="preserve"> and which the utility has located or relocated.</w:t>
      </w:r>
    </w:p>
    <w:p w:rsidR="0037157F" w:rsidRPr="00552D3C" w:rsidRDefault="0037157F" w:rsidP="0037157F"/>
    <w:p w:rsidR="0037157F" w:rsidRDefault="0037157F" w:rsidP="0037157F">
      <w:pPr>
        <w:pStyle w:val="Analytic"/>
      </w:pPr>
      <w:r w:rsidRPr="000D7EE0">
        <w:t>Violation – the affirmative increases exploration and development from another country</w:t>
      </w:r>
      <w:r>
        <w:t>- that reduces national control</w:t>
      </w:r>
    </w:p>
    <w:p w:rsidR="0037157F" w:rsidRPr="00EB4AE7" w:rsidRDefault="0037157F" w:rsidP="0037157F">
      <w:r w:rsidRPr="00EB4AE7">
        <w:rPr>
          <w:rStyle w:val="StyleStyleBold12pt"/>
        </w:rPr>
        <w:t>Weiss 5</w:t>
      </w:r>
      <w:r>
        <w:t xml:space="preserve"> </w:t>
      </w:r>
      <w:r w:rsidRPr="00EB4AE7">
        <w:t>Joseph Weiss</w:t>
      </w:r>
      <w:r>
        <w:t xml:space="preserve"> </w:t>
      </w:r>
      <w:proofErr w:type="spellStart"/>
      <w:r w:rsidRPr="00EB4AE7">
        <w:t>Universidade</w:t>
      </w:r>
      <w:proofErr w:type="spellEnd"/>
      <w:r w:rsidRPr="00EB4AE7">
        <w:t xml:space="preserve"> de Brasilia</w:t>
      </w:r>
      <w:r>
        <w:t xml:space="preserve"> </w:t>
      </w:r>
      <w:r w:rsidRPr="00EB4AE7">
        <w:t>2005</w:t>
      </w:r>
      <w:r>
        <w:t xml:space="preserve"> </w:t>
      </w:r>
      <w:r w:rsidRPr="00EB4AE7">
        <w:t>Contradictions of International Cooperation in the</w:t>
      </w:r>
      <w:r>
        <w:t xml:space="preserve"> </w:t>
      </w:r>
      <w:r w:rsidRPr="00EB4AE7">
        <w:t>Amazon: Why is the nation-state left out?</w:t>
      </w:r>
      <w:r>
        <w:t xml:space="preserve"> </w:t>
      </w:r>
      <w:hyperlink r:id="rId14" w:history="1">
        <w:r w:rsidRPr="00EB4AE7">
          <w:rPr>
            <w:rStyle w:val="Hyperlink"/>
          </w:rPr>
          <w:t>http://www.ispn.org.br/arquivos/bb_.pdf</w:t>
        </w:r>
      </w:hyperlink>
    </w:p>
    <w:p w:rsidR="0037157F" w:rsidRDefault="0037157F" w:rsidP="0037157F">
      <w:pPr>
        <w:pStyle w:val="CardIndented"/>
        <w:ind w:left="0"/>
        <w:rPr>
          <w:rStyle w:val="StyleBoldUnderline"/>
        </w:rPr>
      </w:pPr>
    </w:p>
    <w:p w:rsidR="0037157F" w:rsidRPr="007B13F0" w:rsidRDefault="0037157F" w:rsidP="0037157F">
      <w:pPr>
        <w:pStyle w:val="CardIndented"/>
        <w:ind w:left="0"/>
        <w:rPr>
          <w:rStyle w:val="StyleBoldUnderline"/>
        </w:rPr>
      </w:pPr>
      <w:proofErr w:type="spellStart"/>
      <w:r w:rsidRPr="007B13F0">
        <w:rPr>
          <w:rStyle w:val="StyleBoldUnderline"/>
        </w:rPr>
        <w:t>Sajar</w:t>
      </w:r>
      <w:proofErr w:type="spellEnd"/>
      <w:r w:rsidRPr="007B13F0">
        <w:rPr>
          <w:rStyle w:val="StyleBoldUnderline"/>
        </w:rPr>
        <w:t xml:space="preserve"> and </w:t>
      </w:r>
      <w:proofErr w:type="spellStart"/>
      <w:r w:rsidRPr="007B13F0">
        <w:rPr>
          <w:rStyle w:val="StyleBoldUnderline"/>
        </w:rPr>
        <w:t>VanDeveer</w:t>
      </w:r>
      <w:proofErr w:type="spellEnd"/>
      <w:r w:rsidRPr="007B13F0">
        <w:rPr>
          <w:rStyle w:val="StyleBoldUnderline"/>
        </w:rPr>
        <w:t xml:space="preserve"> (2005) make clear that while environmental capacity-</w:t>
      </w:r>
      <w:proofErr w:type="gramStart"/>
      <w:r w:rsidRPr="007B13F0">
        <w:rPr>
          <w:rStyle w:val="StyleBoldUnderline"/>
        </w:rPr>
        <w:t>building  attracted</w:t>
      </w:r>
      <w:proofErr w:type="gramEnd"/>
      <w:r w:rsidRPr="007B13F0">
        <w:rPr>
          <w:rStyle w:val="StyleBoldUnderline"/>
        </w:rPr>
        <w:t xml:space="preserve"> multilateral organization attention again  in the late 1990s,</w:t>
      </w:r>
      <w:r>
        <w:t xml:space="preserve"> it was defined, when</w:t>
      </w:r>
      <w:r>
        <w:rPr>
          <w:sz w:val="12"/>
        </w:rPr>
        <w:t xml:space="preserve"> </w:t>
      </w:r>
      <w:r w:rsidRPr="00326640">
        <w:rPr>
          <w:sz w:val="12"/>
        </w:rPr>
        <w:t xml:space="preserve"> </w:t>
      </w:r>
      <w:r>
        <w:t xml:space="preserve">applied, to transfer ineffective North models to </w:t>
      </w:r>
      <w:proofErr w:type="spellStart"/>
      <w:r>
        <w:t>th</w:t>
      </w:r>
      <w:proofErr w:type="spellEnd"/>
      <w:r>
        <w:rPr>
          <w:sz w:val="12"/>
        </w:rPr>
        <w:t xml:space="preserve"> </w:t>
      </w:r>
      <w:r w:rsidRPr="00326640">
        <w:rPr>
          <w:sz w:val="12"/>
        </w:rPr>
        <w:t xml:space="preserve"> </w:t>
      </w:r>
      <w:r>
        <w:t>e South to make success more likely for</w:t>
      </w:r>
      <w:r>
        <w:rPr>
          <w:sz w:val="12"/>
        </w:rPr>
        <w:t xml:space="preserve"> </w:t>
      </w:r>
      <w:r w:rsidRPr="00326640">
        <w:rPr>
          <w:sz w:val="12"/>
        </w:rPr>
        <w:t xml:space="preserve"> </w:t>
      </w:r>
      <w:r>
        <w:t xml:space="preserve">programs defined by the North. </w:t>
      </w:r>
      <w:r w:rsidRPr="007B13F0">
        <w:rPr>
          <w:rStyle w:val="StyleBoldUnderline"/>
        </w:rPr>
        <w:t xml:space="preserve">By allowing for </w:t>
      </w:r>
      <w:proofErr w:type="gramStart"/>
      <w:r w:rsidRPr="007B13F0">
        <w:rPr>
          <w:rStyle w:val="StyleBoldUnderline"/>
        </w:rPr>
        <w:t>NGO  participation</w:t>
      </w:r>
      <w:proofErr w:type="gramEnd"/>
      <w:r w:rsidRPr="007B13F0">
        <w:rPr>
          <w:rStyle w:val="StyleBoldUnderline"/>
        </w:rPr>
        <w:t xml:space="preserve">, national governments  are often left with reduced control or power. </w:t>
      </w:r>
    </w:p>
    <w:p w:rsidR="0037157F" w:rsidRPr="000D7EE0" w:rsidRDefault="0037157F" w:rsidP="0037157F">
      <w:pPr>
        <w:pStyle w:val="Analytic"/>
      </w:pPr>
    </w:p>
    <w:p w:rsidR="0037157F" w:rsidRPr="000D7EE0" w:rsidRDefault="0037157F" w:rsidP="0037157F">
      <w:pPr>
        <w:pStyle w:val="Analytic"/>
      </w:pPr>
      <w:r w:rsidRPr="000D7EE0">
        <w:t>Reasons to Prefer</w:t>
      </w:r>
    </w:p>
    <w:p w:rsidR="0037157F" w:rsidRDefault="0037157F" w:rsidP="0037157F">
      <w:pPr>
        <w:pStyle w:val="Analytic"/>
        <w:rPr>
          <w:bCs/>
        </w:rPr>
      </w:pPr>
      <w:r w:rsidRPr="006767CF">
        <w:rPr>
          <w:bCs/>
        </w:rPr>
        <w:t>1. Limits – there are tons of</w:t>
      </w:r>
      <w:r>
        <w:rPr>
          <w:bCs/>
        </w:rPr>
        <w:t xml:space="preserve"> potential</w:t>
      </w:r>
      <w:r w:rsidRPr="006767CF">
        <w:rPr>
          <w:bCs/>
        </w:rPr>
        <w:t xml:space="preserve"> </w:t>
      </w:r>
      <w:r>
        <w:rPr>
          <w:bCs/>
        </w:rPr>
        <w:t>countries and areas of cooperation</w:t>
      </w:r>
      <w:r w:rsidRPr="006767CF">
        <w:rPr>
          <w:bCs/>
        </w:rPr>
        <w:t xml:space="preserve"> – allowing all of them to be topical makes it impossible for the negative to prepare.</w:t>
      </w:r>
    </w:p>
    <w:p w:rsidR="0037157F" w:rsidRPr="006767CF" w:rsidRDefault="0037157F" w:rsidP="0037157F">
      <w:pPr>
        <w:pStyle w:val="Analytic"/>
        <w:rPr>
          <w:bCs/>
        </w:rPr>
      </w:pPr>
    </w:p>
    <w:p w:rsidR="0037157F" w:rsidRDefault="0037157F" w:rsidP="0037157F">
      <w:pPr>
        <w:pStyle w:val="Analytic"/>
        <w:rPr>
          <w:bCs/>
        </w:rPr>
      </w:pPr>
      <w:r w:rsidRPr="006767CF">
        <w:rPr>
          <w:bCs/>
        </w:rPr>
        <w:t xml:space="preserve">2. Ground – there is a huge difference in the literature between federal government and </w:t>
      </w:r>
      <w:r>
        <w:rPr>
          <w:bCs/>
        </w:rPr>
        <w:t xml:space="preserve">international </w:t>
      </w:r>
      <w:r w:rsidRPr="006767CF">
        <w:rPr>
          <w:bCs/>
        </w:rPr>
        <w:t xml:space="preserve">actions – the aff </w:t>
      </w:r>
      <w:r>
        <w:rPr>
          <w:bCs/>
        </w:rPr>
        <w:t>makes international counterplans irrelevant, which is a core check on small affs</w:t>
      </w:r>
    </w:p>
    <w:p w:rsidR="0037157F" w:rsidRDefault="0037157F" w:rsidP="0037157F">
      <w:pPr>
        <w:pStyle w:val="Analytic"/>
        <w:rPr>
          <w:bCs/>
        </w:rPr>
      </w:pPr>
    </w:p>
    <w:p w:rsidR="0037157F" w:rsidRPr="00EB4AE7" w:rsidRDefault="0037157F" w:rsidP="0037157F">
      <w:pPr>
        <w:pStyle w:val="Analytic"/>
      </w:pPr>
      <w:r>
        <w:t>3. Extra-Topicality – they add another countries’ exploration. That’s a voting issue – extra-T is unpredictable because it lets affs decide the terms of the debate through extra advantage ground</w:t>
      </w:r>
    </w:p>
    <w:p w:rsidR="0037157F" w:rsidRDefault="0037157F" w:rsidP="0037157F"/>
    <w:p w:rsidR="0037157F" w:rsidRDefault="0037157F" w:rsidP="0037157F">
      <w:pPr>
        <w:pStyle w:val="Heading3"/>
      </w:pPr>
      <w:proofErr w:type="spellStart"/>
      <w:r>
        <w:lastRenderedPageBreak/>
        <w:t>Xtn</w:t>
      </w:r>
      <w:proofErr w:type="spellEnd"/>
      <w:r>
        <w:t>: Its = Exclusive</w:t>
      </w:r>
    </w:p>
    <w:p w:rsidR="0037157F" w:rsidRPr="00A304AE" w:rsidRDefault="0037157F" w:rsidP="0037157F">
      <w:pPr>
        <w:pStyle w:val="Heading4"/>
      </w:pPr>
      <w:r w:rsidRPr="00A304AE">
        <w:t>Possessive pronouns are terms of exclusion</w:t>
      </w:r>
    </w:p>
    <w:p w:rsidR="0037157F" w:rsidRDefault="0037157F" w:rsidP="0037157F">
      <w:r w:rsidRPr="00A304AE">
        <w:rPr>
          <w:rStyle w:val="StyleStyleBold12pt"/>
        </w:rPr>
        <w:t>Frey 28</w:t>
      </w:r>
      <w:r w:rsidRPr="00A304AE">
        <w:t xml:space="preserve"> (Judge – Supreme Court of Missouri, Supreme Court of Missouri,   320 Mo. 1058; 10 S.W.2d 47; 1928 Mo. LEXIS 834, Lexis)</w:t>
      </w:r>
    </w:p>
    <w:p w:rsidR="0037157F" w:rsidRPr="00A304AE" w:rsidRDefault="0037157F" w:rsidP="0037157F"/>
    <w:p w:rsidR="0037157F" w:rsidRPr="00A304AE" w:rsidRDefault="0037157F" w:rsidP="0037157F">
      <w:pPr>
        <w:pStyle w:val="CardIndented"/>
        <w:ind w:left="0"/>
      </w:pPr>
      <w:r w:rsidRPr="00A304AE">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04AE">
        <w:t>a  [</w:t>
      </w:r>
      <w:proofErr w:type="gramEnd"/>
      <w:r w:rsidRPr="00A304AE">
        <w:t>*1074]  strong intention to the contrary. In the first place, testatrix only named two of her blood relatives in the will and had she desired [***37]</w:t>
      </w:r>
      <w:proofErr w:type="gramStart"/>
      <w:r w:rsidRPr="00A304AE">
        <w:t>  them</w:t>
      </w:r>
      <w:proofErr w:type="gramEnd"/>
      <w:r w:rsidRPr="00A304AE">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04AE">
        <w:t>had  [</w:t>
      </w:r>
      <w:proofErr w:type="gramEnd"/>
      <w:r w:rsidRPr="00A304AE">
        <w:t>**53]  she taken pains in the will to identify her own two blood relatives but she had also identified certain blood relatives of her deceased husband.</w:t>
      </w:r>
      <w:r w:rsidRPr="00A304AE">
        <w:rPr>
          <w:rStyle w:val="Style11ptBlack"/>
        </w:rPr>
        <w:t xml:space="preserve"> </w:t>
      </w:r>
      <w:r w:rsidRPr="00A304AE">
        <w:rPr>
          <w:rStyle w:val="StyleUnderline"/>
        </w:rPr>
        <w:t xml:space="preserve">Had it been her intention to vest the residuary estate in her blood relatives </w:t>
      </w:r>
      <w:r w:rsidRPr="00255CD5">
        <w:rPr>
          <w:rStyle w:val="StyleUnderline"/>
        </w:rPr>
        <w:t>solely</w:t>
      </w:r>
      <w:r w:rsidRPr="00A304AE">
        <w:rPr>
          <w:rStyle w:val="StyleUnderline"/>
        </w:rPr>
        <w:t>, she would certainly have used the possessive pronoun "my" instead of the indefinite article "the"</w:t>
      </w:r>
      <w:r w:rsidRPr="00A304AE">
        <w:rPr>
          <w:rStyle w:val="Style11ptBlackUnderline"/>
        </w:rPr>
        <w:t xml:space="preserve"> </w:t>
      </w:r>
      <w:r w:rsidRPr="00A304AE">
        <w:t xml:space="preserve">in the clause, "the above </w:t>
      </w:r>
      <w:proofErr w:type="spellStart"/>
      <w:r w:rsidRPr="00A304AE">
        <w:t>heirs."</w:t>
      </w:r>
      <w:proofErr w:type="gramStart"/>
      <w:r w:rsidRPr="00A304AE">
        <w:t>its</w:t>
      </w:r>
      <w:proofErr w:type="spellEnd"/>
      <w:proofErr w:type="gramEnd"/>
      <w:r w:rsidRPr="00A304AE">
        <w:t xml:space="preserve"> is geographical</w:t>
      </w:r>
    </w:p>
    <w:p w:rsidR="0037157F" w:rsidRDefault="0037157F" w:rsidP="0037157F"/>
    <w:p w:rsidR="0037157F" w:rsidRDefault="0037157F" w:rsidP="0037157F">
      <w:pPr>
        <w:pStyle w:val="Heading3"/>
      </w:pPr>
      <w:proofErr w:type="spellStart"/>
      <w:r>
        <w:lastRenderedPageBreak/>
        <w:t>Xtn</w:t>
      </w:r>
      <w:proofErr w:type="spellEnd"/>
      <w:r>
        <w:t>: Violation</w:t>
      </w:r>
    </w:p>
    <w:p w:rsidR="0037157F" w:rsidRDefault="0037157F" w:rsidP="0037157F">
      <w:pPr>
        <w:pStyle w:val="Heading4"/>
      </w:pPr>
      <w:r>
        <w:t>International collaboration reduces national control</w:t>
      </w:r>
    </w:p>
    <w:p w:rsidR="0037157F" w:rsidRDefault="0037157F" w:rsidP="0037157F">
      <w:r w:rsidRPr="00EB4AE7">
        <w:rPr>
          <w:rStyle w:val="StyleStyleBold12pt"/>
        </w:rPr>
        <w:t>British Government</w:t>
      </w:r>
      <w:r>
        <w:t xml:space="preserve"> Feb 20</w:t>
      </w:r>
      <w:r w:rsidRPr="00EB4AE7">
        <w:rPr>
          <w:rStyle w:val="StyleStyleBold12pt"/>
        </w:rPr>
        <w:t>14</w:t>
      </w:r>
      <w:r>
        <w:t xml:space="preserve">     Review of the Balance of Competences between the United Kingdom and the European Union Research and Development</w:t>
      </w:r>
    </w:p>
    <w:p w:rsidR="0037157F" w:rsidRDefault="0037157F" w:rsidP="0037157F">
      <w:r w:rsidRPr="007B13F0">
        <w:t>https://www.gov.uk/government/uploads/system/uploads/attachment_data/file/279331/bis_14_592_balance_of_competences_review_government_reponse_to_the_call_for_evidence.pdf</w:t>
      </w:r>
    </w:p>
    <w:p w:rsidR="0037157F" w:rsidRDefault="0037157F" w:rsidP="0037157F">
      <w:pPr>
        <w:pStyle w:val="CardIndented"/>
        <w:ind w:left="0"/>
      </w:pPr>
    </w:p>
    <w:p w:rsidR="0037157F" w:rsidRPr="007B13F0" w:rsidRDefault="0037157F" w:rsidP="0037157F">
      <w:pPr>
        <w:pStyle w:val="CardIndented"/>
        <w:ind w:left="0"/>
        <w:rPr>
          <w:rStyle w:val="StyleBoldUnderline"/>
        </w:rPr>
      </w:pPr>
      <w:r w:rsidRPr="00EB4AE7">
        <w:rPr>
          <w:sz w:val="16"/>
        </w:rPr>
        <w:t>In these fields of activity</w:t>
      </w:r>
      <w:r w:rsidRPr="007B13F0">
        <w:rPr>
          <w:rStyle w:val="StyleBoldUnderline"/>
        </w:rPr>
        <w:t xml:space="preserve">, international collaboration is vital to deliver </w:t>
      </w:r>
      <w:r w:rsidRPr="00EB4AE7">
        <w:rPr>
          <w:sz w:val="16"/>
        </w:rPr>
        <w:t xml:space="preserve">projects of the scale of the Galileo satellite navigation </w:t>
      </w:r>
      <w:proofErr w:type="spellStart"/>
      <w:r w:rsidRPr="00EB4AE7">
        <w:rPr>
          <w:sz w:val="16"/>
        </w:rPr>
        <w:t>programme</w:t>
      </w:r>
      <w:proofErr w:type="spellEnd"/>
      <w:r w:rsidRPr="00EB4AE7">
        <w:rPr>
          <w:sz w:val="16"/>
        </w:rPr>
        <w:t xml:space="preserve"> and to deliver </w:t>
      </w:r>
      <w:r w:rsidRPr="007B13F0">
        <w:rPr>
          <w:rStyle w:val="StyleBoldUnderline"/>
        </w:rPr>
        <w:t>world class research</w:t>
      </w:r>
      <w:r w:rsidRPr="00EB4AE7">
        <w:rPr>
          <w:sz w:val="16"/>
        </w:rPr>
        <w:t xml:space="preserve">. The EU provides many platforms and frameworks for joint working and knowledge exchange. Whether it is the most effective and efficient means of achieving it and </w:t>
      </w:r>
      <w:r w:rsidRPr="007B13F0">
        <w:rPr>
          <w:rStyle w:val="StyleBoldUnderline"/>
        </w:rPr>
        <w:t>whether the negatives of reduced control</w:t>
      </w:r>
      <w:r>
        <w:rPr>
          <w:rStyle w:val="StyleBoldUnderline"/>
        </w:rPr>
        <w:t xml:space="preserve"> </w:t>
      </w:r>
      <w:r w:rsidRPr="007B13F0">
        <w:rPr>
          <w:rStyle w:val="StyleBoldUnderline"/>
        </w:rPr>
        <w:t>over priorities, constraints of other regulations and sheer bureaucracy outweigh the benefits is</w:t>
      </w:r>
      <w:r>
        <w:rPr>
          <w:rStyle w:val="StyleBoldUnderline"/>
        </w:rPr>
        <w:t xml:space="preserve"> </w:t>
      </w:r>
      <w:r w:rsidRPr="007B13F0">
        <w:rPr>
          <w:rStyle w:val="StyleBoldUnderline"/>
        </w:rPr>
        <w:t>the subject of this report.</w:t>
      </w:r>
    </w:p>
    <w:p w:rsidR="0037157F" w:rsidRDefault="0037157F" w:rsidP="0037157F"/>
    <w:p w:rsidR="0037157F" w:rsidRDefault="0037157F" w:rsidP="0037157F">
      <w:pPr>
        <w:pStyle w:val="Heading3"/>
      </w:pPr>
      <w:r>
        <w:lastRenderedPageBreak/>
        <w:t xml:space="preserve">AT: </w:t>
      </w:r>
      <w:proofErr w:type="spellStart"/>
      <w:r>
        <w:t>Overlimits</w:t>
      </w:r>
      <w:proofErr w:type="spellEnd"/>
    </w:p>
    <w:p w:rsidR="0037157F" w:rsidRPr="00EB4AE7" w:rsidRDefault="0037157F" w:rsidP="0037157F">
      <w:pPr>
        <w:pStyle w:val="Heading4"/>
      </w:pPr>
      <w:r w:rsidRPr="00EB4AE7">
        <w:t>Plenty of direct federal exploration affs</w:t>
      </w:r>
    </w:p>
    <w:p w:rsidR="0037157F" w:rsidRPr="00FB66FE" w:rsidRDefault="0037157F" w:rsidP="0037157F">
      <w:r w:rsidRPr="00EB4AE7">
        <w:rPr>
          <w:rStyle w:val="StyleStyleBold12pt"/>
        </w:rPr>
        <w:t>McNutt, 13</w:t>
      </w:r>
      <w:r w:rsidRPr="00FB66FE">
        <w:t xml:space="preserve"> - chair of the Ocean Exploration 2020 group (Marcia, “The Report of Ocean Exploration 2020” </w:t>
      </w:r>
      <w:hyperlink r:id="rId15" w:history="1">
        <w:r w:rsidRPr="00FB66FE">
          <w:rPr>
            <w:rStyle w:val="Hyperlink"/>
          </w:rPr>
          <w:t>http://oceanexplorer.noaa.gov/oceanexploration2020/oe2020_report.pdf</w:t>
        </w:r>
      </w:hyperlink>
      <w:r w:rsidRPr="00FB66FE">
        <w:t>)</w:t>
      </w:r>
    </w:p>
    <w:p w:rsidR="0037157F" w:rsidRPr="00FB66FE" w:rsidRDefault="0037157F" w:rsidP="0037157F"/>
    <w:p w:rsidR="0037157F" w:rsidRPr="00AA4203" w:rsidRDefault="0037157F" w:rsidP="0037157F">
      <w:pPr>
        <w:rPr>
          <w:sz w:val="16"/>
        </w:rPr>
      </w:pPr>
      <w:r w:rsidRPr="0064382F">
        <w:rPr>
          <w:rStyle w:val="StyleBoldUnderline"/>
          <w:bCs w:val="0"/>
        </w:rPr>
        <w:t>Ocean Exploration 2020 participants agreed that there is a critical need for effective coordination among the federal agencies in all aspects of ocean exploration</w:t>
      </w:r>
      <w:r w:rsidRPr="00AA4203">
        <w:rPr>
          <w:sz w:val="16"/>
        </w:rPr>
        <w:t xml:space="preserve"> and research. </w:t>
      </w:r>
      <w:r w:rsidRPr="0064382F">
        <w:rPr>
          <w:rStyle w:val="StyleBoldUnderline"/>
          <w:bCs w:val="0"/>
        </w:rPr>
        <w:t xml:space="preserve">Likely federal budget ocean exploration allocations for these agencies are too small </w:t>
      </w:r>
      <w:r w:rsidRPr="00AA4203">
        <w:rPr>
          <w:sz w:val="16"/>
        </w:rPr>
        <w:t xml:space="preserve">for independent approaches. </w:t>
      </w:r>
      <w:r w:rsidRPr="0064382F">
        <w:rPr>
          <w:rStyle w:val="StyleBoldUnderline"/>
          <w:bCs w:val="0"/>
        </w:rPr>
        <w:t>The community</w:t>
      </w:r>
      <w:r w:rsidRPr="00AA4203">
        <w:rPr>
          <w:sz w:val="16"/>
        </w:rPr>
        <w:t xml:space="preserve"> noted that a national program must be flexible, responsive, and inclusive, and </w:t>
      </w:r>
      <w:r w:rsidRPr="0064382F">
        <w:rPr>
          <w:rStyle w:val="StyleBoldUnderline"/>
          <w:bCs w:val="0"/>
        </w:rPr>
        <w:t>called for NOAA to act as a coordinator and facilitator of all exploration activities</w:t>
      </w:r>
      <w:r w:rsidRPr="00AA4203">
        <w:rPr>
          <w:sz w:val="16"/>
        </w:rPr>
        <w:t>. The program must have the means to grow partnerships of all kinds to seize the opportunity—and respond to the urgent need to understand the global ocean. Finally, Ocean Exploration 2020 participants noted the value of this National Forum and the need for regular opportunities for the community of ocean explorers to come together. Maintaining the momentum from Ocean Exploration 2020 is critical, and NOAA and its partners need to take advantage of all opportunities to capture the energy and maintain the commitment of the ocean exploration community.</w:t>
      </w:r>
    </w:p>
    <w:p w:rsidR="0037157F" w:rsidRPr="006767CF" w:rsidRDefault="0037157F" w:rsidP="0037157F"/>
    <w:p w:rsidR="0037157F" w:rsidRDefault="0037157F" w:rsidP="0037157F">
      <w:pPr>
        <w:pStyle w:val="Heading2"/>
      </w:pPr>
      <w:r>
        <w:lastRenderedPageBreak/>
        <w:t>Icebreakers CP</w:t>
      </w:r>
    </w:p>
    <w:p w:rsidR="0037157F" w:rsidRDefault="0037157F" w:rsidP="0037157F"/>
    <w:p w:rsidR="0037157F" w:rsidRDefault="0037157F" w:rsidP="0037157F">
      <w:pPr>
        <w:pStyle w:val="Heading3"/>
      </w:pPr>
      <w:r>
        <w:lastRenderedPageBreak/>
        <w:t>1NC Icebreakers CP</w:t>
      </w:r>
    </w:p>
    <w:p w:rsidR="0037157F" w:rsidRDefault="0037157F" w:rsidP="0037157F">
      <w:pPr>
        <w:pStyle w:val="Heading4"/>
      </w:pPr>
      <w:r>
        <w:t>Text: The United States federal government should substantially increase its icebreaker fleet.</w:t>
      </w:r>
    </w:p>
    <w:p w:rsidR="0037157F" w:rsidRDefault="0037157F" w:rsidP="0037157F">
      <w:pPr>
        <w:pStyle w:val="Heading4"/>
      </w:pPr>
      <w:r>
        <w:t xml:space="preserve">Ice breakers are the biggest internal link to all US activity in the Arctic – the plan is key to ensuring US leadership </w:t>
      </w:r>
    </w:p>
    <w:p w:rsidR="0037157F" w:rsidRPr="00833B64" w:rsidRDefault="0037157F" w:rsidP="0037157F">
      <w:pPr>
        <w:rPr>
          <w:sz w:val="16"/>
        </w:rPr>
      </w:pPr>
      <w:r w:rsidRPr="00833B64">
        <w:rPr>
          <w:rStyle w:val="StyleStyleBold12pt"/>
        </w:rPr>
        <w:t>O’Rourke 12</w:t>
      </w:r>
      <w:r w:rsidRPr="00833B64">
        <w:rPr>
          <w:sz w:val="16"/>
        </w:rPr>
        <w:t xml:space="preserve"> (Ronald O’Rourke, specialist in naval affairs, 6/14/12, “Coast Guard </w:t>
      </w:r>
      <w:proofErr w:type="gramStart"/>
      <w:r w:rsidRPr="00833B64">
        <w:rPr>
          <w:sz w:val="16"/>
        </w:rPr>
        <w:t>Polar  Icebreaker</w:t>
      </w:r>
      <w:proofErr w:type="gramEnd"/>
      <w:r w:rsidRPr="00833B64">
        <w:rPr>
          <w:sz w:val="16"/>
        </w:rPr>
        <w:t xml:space="preserve"> Modernization: Background and Issues for Congress.” Congressional </w:t>
      </w:r>
      <w:proofErr w:type="gramStart"/>
      <w:r w:rsidRPr="00833B64">
        <w:rPr>
          <w:sz w:val="16"/>
        </w:rPr>
        <w:t>Research  Service</w:t>
      </w:r>
      <w:proofErr w:type="gramEnd"/>
      <w:r w:rsidRPr="00833B64">
        <w:rPr>
          <w:sz w:val="16"/>
        </w:rPr>
        <w:t>. http://www.fas.org/sgp/crs/weapons/</w:t>
      </w:r>
      <w:proofErr w:type="gramStart"/>
      <w:r w:rsidRPr="00833B64">
        <w:rPr>
          <w:sz w:val="16"/>
        </w:rPr>
        <w:t>RL34391.pdf )</w:t>
      </w:r>
      <w:proofErr w:type="gramEnd"/>
    </w:p>
    <w:p w:rsidR="0037157F" w:rsidRDefault="0037157F" w:rsidP="0037157F"/>
    <w:p w:rsidR="0037157F" w:rsidRPr="00833B64" w:rsidRDefault="0037157F" w:rsidP="0037157F">
      <w:pPr>
        <w:rPr>
          <w:sz w:val="16"/>
        </w:rPr>
      </w:pPr>
      <w:r w:rsidRPr="00833B64">
        <w:rPr>
          <w:sz w:val="16"/>
        </w:rPr>
        <w:t>**</w:t>
      </w:r>
      <w:proofErr w:type="gramStart"/>
      <w:r w:rsidRPr="00833B64">
        <w:rPr>
          <w:sz w:val="16"/>
        </w:rPr>
        <w:t>*[</w:t>
      </w:r>
      <w:proofErr w:type="gramEnd"/>
      <w:r w:rsidRPr="00833B64">
        <w:rPr>
          <w:sz w:val="16"/>
        </w:rPr>
        <w:t xml:space="preserve">The study] concludes that </w:t>
      </w:r>
      <w:r w:rsidRPr="00833B64">
        <w:rPr>
          <w:rStyle w:val="StyleBoldUnderline"/>
        </w:rPr>
        <w:t>future capability and capacity gaps will s</w:t>
      </w:r>
      <w:r>
        <w:rPr>
          <w:rStyle w:val="StyleBoldUnderline"/>
        </w:rPr>
        <w:t>ignificantly impact four [Coast</w:t>
      </w:r>
      <w:r w:rsidRPr="00833B64">
        <w:rPr>
          <w:rStyle w:val="StyleBoldUnderline"/>
        </w:rPr>
        <w:t xml:space="preserve"> Guard] mission areas in the Arctic: Defense Readiness, Ice O</w:t>
      </w:r>
      <w:r>
        <w:rPr>
          <w:rStyle w:val="StyleBoldUnderline"/>
        </w:rPr>
        <w:t>perations, Marine Environmental</w:t>
      </w:r>
      <w:r w:rsidRPr="00833B64">
        <w:rPr>
          <w:rStyle w:val="StyleBoldUnderline"/>
        </w:rPr>
        <w:t xml:space="preserve"> Protection, and Ports, Waterways, and Coastal Security. </w:t>
      </w:r>
      <w:r>
        <w:rPr>
          <w:rStyle w:val="StyleBoldUnderline"/>
        </w:rPr>
        <w:t>These mission areas address the</w:t>
      </w:r>
      <w:r w:rsidRPr="00833B64">
        <w:rPr>
          <w:rStyle w:val="StyleBoldUnderline"/>
        </w:rPr>
        <w:t xml:space="preserve"> protection of important national interests in a geographic area w</w:t>
      </w:r>
      <w:r>
        <w:rPr>
          <w:rStyle w:val="StyleBoldUnderline"/>
        </w:rPr>
        <w:t>here other nations are actively</w:t>
      </w:r>
      <w:r w:rsidRPr="00833B64">
        <w:rPr>
          <w:rStyle w:val="StyleBoldUnderline"/>
        </w:rPr>
        <w:t xml:space="preserve"> pursuing their own national goals.... The common and dominant c</w:t>
      </w:r>
      <w:r>
        <w:rPr>
          <w:rStyle w:val="StyleBoldUnderline"/>
        </w:rPr>
        <w:t>ontributor to these significant</w:t>
      </w:r>
      <w:r w:rsidRPr="00833B64">
        <w:rPr>
          <w:rStyle w:val="StyleBoldUnderline"/>
        </w:rPr>
        <w:t xml:space="preserve"> mission impacts is the gap in polar icebreaking capability.</w:t>
      </w:r>
      <w:r w:rsidRPr="00833B64">
        <w:rPr>
          <w:sz w:val="16"/>
        </w:rPr>
        <w:t xml:space="preserve"> The increasing obsolescence of the Coast </w:t>
      </w:r>
      <w:proofErr w:type="gramStart"/>
      <w:r w:rsidRPr="00833B64">
        <w:rPr>
          <w:sz w:val="16"/>
        </w:rPr>
        <w:t>Guard’s  icebreaker</w:t>
      </w:r>
      <w:proofErr w:type="gramEnd"/>
      <w:r w:rsidRPr="00833B64">
        <w:rPr>
          <w:sz w:val="16"/>
        </w:rPr>
        <w:t xml:space="preserve"> fleet will further exacerbate mission performance gaps in the coming years.... </w:t>
      </w:r>
      <w:r>
        <w:rPr>
          <w:rStyle w:val="StyleBoldUnderline"/>
        </w:rPr>
        <w:t>The gap in polar icebreaking</w:t>
      </w:r>
      <w:r w:rsidRPr="00833B64">
        <w:rPr>
          <w:rStyle w:val="StyleBoldUnderline"/>
        </w:rPr>
        <w:t xml:space="preserve"> capacity has resulted in a lack of at-sea time for c</w:t>
      </w:r>
      <w:r>
        <w:rPr>
          <w:rStyle w:val="StyleBoldUnderline"/>
        </w:rPr>
        <w:t>rews and senior personnel and a</w:t>
      </w:r>
      <w:r w:rsidRPr="00833B64">
        <w:rPr>
          <w:rStyle w:val="StyleBoldUnderline"/>
        </w:rPr>
        <w:t xml:space="preserve"> corresponding gap in training and leadership. </w:t>
      </w:r>
      <w:r w:rsidRPr="00833B64">
        <w:rPr>
          <w:sz w:val="16"/>
        </w:rPr>
        <w:t xml:space="preserve">In addition to providing multi-mission capability and </w:t>
      </w:r>
      <w:proofErr w:type="gramStart"/>
      <w:r w:rsidRPr="00833B64">
        <w:rPr>
          <w:sz w:val="16"/>
        </w:rPr>
        <w:t>intrinsic  mobility</w:t>
      </w:r>
      <w:proofErr w:type="gramEnd"/>
      <w:r w:rsidRPr="00833B64">
        <w:rPr>
          <w:sz w:val="16"/>
        </w:rPr>
        <w:t xml:space="preserve">, a helicopter-capable surface unit would eliminate the need for acquiring an expensive shore-based infrastructure that may  only be needed on a seasonal or occasional basis. </w:t>
      </w:r>
      <w:r w:rsidRPr="00833B64">
        <w:rPr>
          <w:rStyle w:val="StyleBoldUnderline"/>
        </w:rPr>
        <w:t>The most capable surface unit would be a polar icebreaker. Polar icebreakers can transit safely in a variety of ice condi</w:t>
      </w:r>
      <w:r>
        <w:rPr>
          <w:rStyle w:val="StyleBoldUnderline"/>
        </w:rPr>
        <w:t>tions and have the endurance to</w:t>
      </w:r>
      <w:r w:rsidRPr="00833B64">
        <w:rPr>
          <w:rStyle w:val="StyleBoldUnderline"/>
        </w:rPr>
        <w:t xml:space="preserve"> operate far from logistics bases.</w:t>
      </w:r>
      <w:r w:rsidRPr="00833B64">
        <w:rPr>
          <w:sz w:val="16"/>
        </w:rPr>
        <w:t xml:space="preserve"> The Coast Guard’s polar icebreakers have conducted a wide range of planned </w:t>
      </w:r>
      <w:proofErr w:type="gramStart"/>
      <w:r w:rsidRPr="00833B64">
        <w:rPr>
          <w:sz w:val="16"/>
        </w:rPr>
        <w:t>and  unscheduled</w:t>
      </w:r>
      <w:proofErr w:type="gramEnd"/>
      <w:r w:rsidRPr="00833B64">
        <w:rPr>
          <w:sz w:val="16"/>
        </w:rPr>
        <w:t xml:space="preserve"> Coast Guard missions in the past. Polar icebreakers possess the ability to carry large </w:t>
      </w:r>
      <w:proofErr w:type="gramStart"/>
      <w:r w:rsidRPr="00833B64">
        <w:rPr>
          <w:sz w:val="16"/>
        </w:rPr>
        <w:t>numbers  of</w:t>
      </w:r>
      <w:proofErr w:type="gramEnd"/>
      <w:r w:rsidRPr="00833B64">
        <w:rPr>
          <w:sz w:val="16"/>
        </w:rPr>
        <w:t xml:space="preserve"> passengers, cargo, boats, and helicopters. </w:t>
      </w:r>
      <w:r w:rsidRPr="00833B64">
        <w:rPr>
          <w:rStyle w:val="StyleBoldUnderline"/>
        </w:rPr>
        <w:t>Polar icebreakers</w:t>
      </w:r>
      <w:r>
        <w:rPr>
          <w:rStyle w:val="StyleBoldUnderline"/>
        </w:rPr>
        <w:t xml:space="preserve"> also have substantial command,</w:t>
      </w:r>
      <w:r w:rsidRPr="00833B64">
        <w:rPr>
          <w:rStyle w:val="StyleBoldUnderline"/>
        </w:rPr>
        <w:t xml:space="preserve"> control, and communications capabilities. The flexibility an</w:t>
      </w:r>
      <w:r>
        <w:rPr>
          <w:rStyle w:val="StyleBoldUnderline"/>
        </w:rPr>
        <w:t>d mobility of polar icebreakers</w:t>
      </w:r>
      <w:r w:rsidRPr="00833B64">
        <w:rPr>
          <w:rStyle w:val="StyleBoldUnderline"/>
        </w:rPr>
        <w:t xml:space="preserve"> would assist the Coast Guard in closing future mission performance gaps effectively.</w:t>
      </w:r>
      <w:r w:rsidRPr="00833B64">
        <w:rPr>
          <w:sz w:val="16"/>
        </w:rPr>
        <w:t>... 17 For  examples of bill and report language in recent years relating to the study of Coast Guard missions and capabilities for operations in  high latitude areas, see Appendix C. Coast Guard Polar Icebreaker Modernization: Background and Issues for Congress  Congressional Research Service 9 Existing capability and capacity gaps are expected to significantly impact future Coast Guard  performance in two Antarctic mission areas: Defense Readiness and Ice Operations</w:t>
      </w:r>
      <w:r>
        <w:rPr>
          <w:rStyle w:val="StyleBoldUnderline"/>
        </w:rPr>
        <w:t>. Future gaps may involve an</w:t>
      </w:r>
      <w:r w:rsidRPr="00833B64">
        <w:rPr>
          <w:rStyle w:val="StyleBoldUnderline"/>
        </w:rPr>
        <w:t xml:space="preserve"> inability to carry out probable and easily projected mission requirements, </w:t>
      </w:r>
      <w:r w:rsidRPr="00833B64">
        <w:rPr>
          <w:sz w:val="16"/>
        </w:rPr>
        <w:t>such as the McMurdo resupply, or</w:t>
      </w:r>
      <w:r w:rsidRPr="00833B64">
        <w:rPr>
          <w:rStyle w:val="StyleBoldUnderline"/>
        </w:rPr>
        <w:t xml:space="preserve"> readiness to respond to less-predictable events</w:t>
      </w:r>
      <w:r w:rsidRPr="00833B64">
        <w:rPr>
          <w:sz w:val="16"/>
        </w:rPr>
        <w:t xml:space="preserve">. By their nature, </w:t>
      </w:r>
      <w:r>
        <w:rPr>
          <w:rStyle w:val="StyleBoldUnderline"/>
        </w:rPr>
        <w:t>contingencies requiring</w:t>
      </w:r>
      <w:r w:rsidRPr="00833B64">
        <w:rPr>
          <w:rStyle w:val="StyleBoldUnderline"/>
        </w:rPr>
        <w:t xml:space="preserve"> the use of military capabilities often occur quickly. As is the case i</w:t>
      </w:r>
      <w:r>
        <w:rPr>
          <w:rStyle w:val="StyleBoldUnderline"/>
        </w:rPr>
        <w:t>n the Arctic, the deterioration</w:t>
      </w:r>
      <w:r w:rsidRPr="00833B64">
        <w:rPr>
          <w:rStyle w:val="StyleBoldUnderline"/>
        </w:rPr>
        <w:t xml:space="preserve"> of the Coast Guard’s icebreaker fleet is the primary driver for t</w:t>
      </w:r>
      <w:r>
        <w:rPr>
          <w:rStyle w:val="StyleBoldUnderline"/>
        </w:rPr>
        <w:t>his significant mission impact.</w:t>
      </w:r>
      <w:r w:rsidRPr="00833B64">
        <w:rPr>
          <w:rStyle w:val="StyleBoldUnderline"/>
        </w:rPr>
        <w:t xml:space="preserve"> This will further widen mission performance gaps in the co</w:t>
      </w:r>
      <w:r>
        <w:rPr>
          <w:rStyle w:val="StyleBoldUnderline"/>
        </w:rPr>
        <w:t xml:space="preserve">ming years. The recently issued </w:t>
      </w:r>
      <w:r w:rsidRPr="00833B64">
        <w:rPr>
          <w:rStyle w:val="StyleBoldUnderline"/>
        </w:rPr>
        <w:t>Naval Operations Concept 2010 requires a surface presence in</w:t>
      </w:r>
      <w:r>
        <w:rPr>
          <w:rStyle w:val="StyleBoldUnderline"/>
        </w:rPr>
        <w:t xml:space="preserve"> both the Arctic and Antarctic.</w:t>
      </w:r>
      <w:r w:rsidRPr="00833B64">
        <w:rPr>
          <w:rStyle w:val="StyleBoldUnderline"/>
        </w:rPr>
        <w:t xml:space="preserve"> This further exacerbates the capability gap left by the deterioration of the icebreaker fleet</w:t>
      </w:r>
      <w:r w:rsidRPr="00833B64">
        <w:rPr>
          <w:sz w:val="16"/>
        </w:rPr>
        <w:t xml:space="preserve">.... The  significant deterioration of the Coast Guard icebreaker fleet and the emerging mission demands to meet future functional  requirements in the high latitude regions dictate that the Coast Guard acquire material solutions to close the capability gaps.... </w:t>
      </w:r>
      <w:proofErr w:type="gramStart"/>
      <w:r w:rsidRPr="00833B64">
        <w:rPr>
          <w:sz w:val="16"/>
        </w:rPr>
        <w:t>To  meet</w:t>
      </w:r>
      <w:proofErr w:type="gramEnd"/>
      <w:r w:rsidRPr="00833B64">
        <w:rPr>
          <w:sz w:val="16"/>
        </w:rPr>
        <w:t xml:space="preserve"> the Coast Guard mission functional requirement, the Coast Guard icebreaking fleet must be capable of  supporting the following missions: • Arctic North Patrol. Continuous </w:t>
      </w:r>
      <w:proofErr w:type="spellStart"/>
      <w:r w:rsidRPr="00833B64">
        <w:rPr>
          <w:sz w:val="16"/>
        </w:rPr>
        <w:t>multimission</w:t>
      </w:r>
      <w:proofErr w:type="spellEnd"/>
      <w:r w:rsidRPr="00833B64">
        <w:rPr>
          <w:sz w:val="16"/>
        </w:rPr>
        <w:t xml:space="preserve"> </w:t>
      </w:r>
      <w:proofErr w:type="gramStart"/>
      <w:r w:rsidRPr="00833B64">
        <w:rPr>
          <w:sz w:val="16"/>
        </w:rPr>
        <w:t>icebreaker  presence</w:t>
      </w:r>
      <w:proofErr w:type="gramEnd"/>
      <w:r w:rsidRPr="00833B64">
        <w:rPr>
          <w:sz w:val="16"/>
        </w:rPr>
        <w:t xml:space="preserve"> in the Arctic. • Arctic West Science. </w:t>
      </w:r>
      <w:proofErr w:type="gramStart"/>
      <w:r w:rsidRPr="00833B64">
        <w:rPr>
          <w:sz w:val="16"/>
        </w:rPr>
        <w:t>Spring and summer science support in the Arctic.</w:t>
      </w:r>
      <w:proofErr w:type="gramEnd"/>
      <w:r w:rsidRPr="00833B64">
        <w:rPr>
          <w:sz w:val="16"/>
        </w:rPr>
        <w:t xml:space="preserve"> • Antarctic, </w:t>
      </w:r>
      <w:proofErr w:type="gramStart"/>
      <w:r w:rsidRPr="00833B64">
        <w:rPr>
          <w:sz w:val="16"/>
        </w:rPr>
        <w:t>McMurdo  Station</w:t>
      </w:r>
      <w:proofErr w:type="gramEnd"/>
      <w:r w:rsidRPr="00833B64">
        <w:rPr>
          <w:sz w:val="16"/>
        </w:rPr>
        <w:t xml:space="preserve"> resupply. </w:t>
      </w:r>
      <w:proofErr w:type="gramStart"/>
      <w:r w:rsidRPr="00833B64">
        <w:rPr>
          <w:sz w:val="16"/>
        </w:rPr>
        <w:t>Planned deployment for break-in, supply ship escort, and science support.</w:t>
      </w:r>
      <w:proofErr w:type="gramEnd"/>
      <w:r w:rsidRPr="00833B64">
        <w:rPr>
          <w:sz w:val="16"/>
        </w:rPr>
        <w:t xml:space="preserve"> </w:t>
      </w:r>
      <w:proofErr w:type="gramStart"/>
      <w:r w:rsidRPr="00833B64">
        <w:rPr>
          <w:sz w:val="16"/>
        </w:rPr>
        <w:t>This  mission</w:t>
      </w:r>
      <w:proofErr w:type="gramEnd"/>
      <w:r w:rsidRPr="00833B64">
        <w:rPr>
          <w:sz w:val="16"/>
        </w:rPr>
        <w:t xml:space="preserve">, conducted in the Antarctic summer, also requires standby icebreaker support for backup in the event the primary vessel  cannot complete the mission. • Thule Air Base Resupply and Polar Region Freedom of Navigation Transits. Provide vessel </w:t>
      </w:r>
      <w:proofErr w:type="gramStart"/>
      <w:r w:rsidRPr="00833B64">
        <w:rPr>
          <w:sz w:val="16"/>
        </w:rPr>
        <w:t>escort  operations</w:t>
      </w:r>
      <w:proofErr w:type="gramEnd"/>
      <w:r w:rsidRPr="00833B64">
        <w:rPr>
          <w:sz w:val="16"/>
        </w:rPr>
        <w:t xml:space="preserve"> in support of the Military Sealift Command’s Operation Pacer Goose; then complete any Freedom of Navigation  exercises in the region. In addition, the joint Naval Operations Concept establishes the following mission requirements: </w:t>
      </w:r>
      <w:proofErr w:type="gramStart"/>
      <w:r w:rsidRPr="00833B64">
        <w:rPr>
          <w:sz w:val="16"/>
        </w:rPr>
        <w:t xml:space="preserve">•  </w:t>
      </w:r>
      <w:r w:rsidRPr="00833B64">
        <w:rPr>
          <w:rStyle w:val="StyleBoldUnderline"/>
        </w:rPr>
        <w:t>Assured</w:t>
      </w:r>
      <w:proofErr w:type="gramEnd"/>
      <w:r w:rsidRPr="00833B64">
        <w:rPr>
          <w:rStyle w:val="StyleBoldUnderline"/>
        </w:rPr>
        <w:t xml:space="preserve"> access and assertion of U.S. policy in the Polar Regions</w:t>
      </w:r>
      <w:r w:rsidRPr="00833B64">
        <w:rPr>
          <w:sz w:val="16"/>
        </w:rPr>
        <w:t xml:space="preserve">. The current demand for this </w:t>
      </w:r>
      <w:proofErr w:type="gramStart"/>
      <w:r w:rsidRPr="00833B64">
        <w:rPr>
          <w:sz w:val="16"/>
        </w:rPr>
        <w:t>mission  requires</w:t>
      </w:r>
      <w:proofErr w:type="gramEnd"/>
      <w:r w:rsidRPr="00833B64">
        <w:rPr>
          <w:sz w:val="16"/>
        </w:rPr>
        <w:t xml:space="preserve"> continuous icebreaker presence in both Polar Regions. </w:t>
      </w:r>
    </w:p>
    <w:p w:rsidR="0037157F" w:rsidRDefault="0037157F" w:rsidP="0037157F"/>
    <w:p w:rsidR="0037157F" w:rsidRDefault="0037157F" w:rsidP="0037157F">
      <w:pPr>
        <w:pStyle w:val="Heading4"/>
      </w:pPr>
      <w:r>
        <w:t xml:space="preserve">This allows the US to play a critical role in de-escalating Arctic conflict </w:t>
      </w:r>
    </w:p>
    <w:p w:rsidR="0037157F" w:rsidRPr="00833B64" w:rsidRDefault="0037157F" w:rsidP="0037157F">
      <w:pPr>
        <w:rPr>
          <w:sz w:val="16"/>
        </w:rPr>
      </w:pPr>
      <w:r>
        <w:rPr>
          <w:rStyle w:val="StyleStyleBold12pt"/>
        </w:rPr>
        <w:t xml:space="preserve">NRC </w:t>
      </w:r>
      <w:r w:rsidRPr="00833B64">
        <w:rPr>
          <w:rStyle w:val="StyleStyleBold12pt"/>
        </w:rPr>
        <w:t>7</w:t>
      </w:r>
      <w:r w:rsidRPr="00833B64">
        <w:rPr>
          <w:sz w:val="16"/>
        </w:rPr>
        <w:t xml:space="preserve"> (National Research </w:t>
      </w:r>
      <w:proofErr w:type="gramStart"/>
      <w:r w:rsidRPr="00833B64">
        <w:rPr>
          <w:sz w:val="16"/>
        </w:rPr>
        <w:t>Council ,</w:t>
      </w:r>
      <w:proofErr w:type="gramEnd"/>
      <w:r w:rsidRPr="00833B64">
        <w:rPr>
          <w:sz w:val="16"/>
        </w:rPr>
        <w:t xml:space="preserve"> Polar Research </w:t>
      </w:r>
      <w:proofErr w:type="spellStart"/>
      <w:r w:rsidRPr="00833B64">
        <w:rPr>
          <w:sz w:val="16"/>
        </w:rPr>
        <w:t>Board,Marine</w:t>
      </w:r>
      <w:proofErr w:type="spellEnd"/>
      <w:r w:rsidRPr="00833B64">
        <w:rPr>
          <w:sz w:val="16"/>
        </w:rPr>
        <w:t xml:space="preserve"> Board (MB)Earth  and Life Studies (DELS)Transportation Research Board, Committee on the Assessment of U.S.  Coast </w:t>
      </w:r>
      <w:proofErr w:type="gramStart"/>
      <w:r w:rsidRPr="00833B64">
        <w:rPr>
          <w:sz w:val="16"/>
        </w:rPr>
        <w:t>Guard ,</w:t>
      </w:r>
      <w:proofErr w:type="gramEnd"/>
      <w:r w:rsidRPr="00833B64">
        <w:rPr>
          <w:sz w:val="16"/>
        </w:rPr>
        <w:t xml:space="preserve"> “ Polar Icebreakers in a Changing World: An Assessment of U.S. Needs.” </w:t>
      </w:r>
      <w:proofErr w:type="gramStart"/>
      <w:r w:rsidRPr="00833B64">
        <w:rPr>
          <w:sz w:val="16"/>
        </w:rPr>
        <w:t>Online  PDF</w:t>
      </w:r>
      <w:proofErr w:type="gramEnd"/>
      <w:r w:rsidRPr="00833B64">
        <w:rPr>
          <w:sz w:val="16"/>
        </w:rPr>
        <w:t xml:space="preserve"> at http://www.nap.edu/catalog.php?record_id=11753#orgs ) </w:t>
      </w:r>
    </w:p>
    <w:p w:rsidR="0037157F" w:rsidRDefault="0037157F" w:rsidP="0037157F"/>
    <w:p w:rsidR="0037157F" w:rsidRDefault="0037157F" w:rsidP="0037157F">
      <w:pPr>
        <w:rPr>
          <w:rStyle w:val="StyleBoldUnderline"/>
        </w:rPr>
      </w:pPr>
      <w:r w:rsidRPr="00833B64">
        <w:rPr>
          <w:rStyle w:val="StyleBoldUnderline"/>
        </w:rPr>
        <w:t>In the Arctic, economic activity is expected to increase as th</w:t>
      </w:r>
      <w:r>
        <w:rPr>
          <w:rStyle w:val="StyleBoldUnderline"/>
        </w:rPr>
        <w:t>e southern extent of the Arctic</w:t>
      </w:r>
      <w:r w:rsidRPr="00833B64">
        <w:rPr>
          <w:rStyle w:val="StyleBoldUnderline"/>
        </w:rPr>
        <w:t xml:space="preserve"> summer ice pack thins, providing opportunity for ice-capabl</w:t>
      </w:r>
      <w:r>
        <w:rPr>
          <w:rStyle w:val="StyleBoldUnderline"/>
        </w:rPr>
        <w:t>e ships to travel through these</w:t>
      </w:r>
      <w:r w:rsidRPr="00833B64">
        <w:rPr>
          <w:rStyle w:val="StyleBoldUnderline"/>
        </w:rPr>
        <w:t xml:space="preserve"> regions. Greater human </w:t>
      </w:r>
      <w:r w:rsidRPr="00833B64">
        <w:rPr>
          <w:rStyle w:val="StyleBoldUnderline"/>
        </w:rPr>
        <w:lastRenderedPageBreak/>
        <w:t>activity will increase the need for the United States to assert a more active and influential presence in the Arctic to protect not only its territorial inte</w:t>
      </w:r>
      <w:r>
        <w:rPr>
          <w:rStyle w:val="StyleBoldUnderline"/>
        </w:rPr>
        <w:t>rests, but also its presence as</w:t>
      </w:r>
      <w:r w:rsidRPr="00833B64">
        <w:rPr>
          <w:rStyle w:val="StyleBoldUnderline"/>
        </w:rPr>
        <w:t xml:space="preserve"> a world power concerned with the security, economic, scientif</w:t>
      </w:r>
      <w:r>
        <w:rPr>
          <w:rStyle w:val="StyleBoldUnderline"/>
        </w:rPr>
        <w:t>ic, and international political</w:t>
      </w:r>
      <w:r w:rsidRPr="00833B64">
        <w:rPr>
          <w:rStyle w:val="StyleBoldUnderline"/>
        </w:rPr>
        <w:t xml:space="preserve"> issues of the region.</w:t>
      </w:r>
      <w:r w:rsidRPr="00833B64">
        <w:rPr>
          <w:sz w:val="16"/>
        </w:rPr>
        <w:t xml:space="preserve"> </w:t>
      </w:r>
      <w:r w:rsidRPr="00833B64">
        <w:rPr>
          <w:rStyle w:val="StyleBoldUnderline"/>
        </w:rPr>
        <w:t>Icebreakers will play a critical role in supporting U.S. interests because the sea-ice margin does not retreat uniformly or predictably, which may create difficult ice conditions in these waters.</w:t>
      </w:r>
      <w:r w:rsidRPr="00833B64">
        <w:rPr>
          <w:sz w:val="16"/>
        </w:rPr>
        <w:t xml:space="preserve"> </w:t>
      </w:r>
      <w:proofErr w:type="gramStart"/>
      <w:r w:rsidRPr="00833B64">
        <w:rPr>
          <w:sz w:val="16"/>
        </w:rPr>
        <w:t>Possible U.S.</w:t>
      </w:r>
      <w:proofErr w:type="gramEnd"/>
      <w:r w:rsidRPr="00833B64">
        <w:rPr>
          <w:sz w:val="16"/>
        </w:rPr>
        <w:t xml:space="preserve">  </w:t>
      </w:r>
      <w:proofErr w:type="gramStart"/>
      <w:r w:rsidRPr="00833B64">
        <w:rPr>
          <w:sz w:val="16"/>
        </w:rPr>
        <w:t>ratification</w:t>
      </w:r>
      <w:proofErr w:type="gramEnd"/>
      <w:r w:rsidRPr="00833B64">
        <w:rPr>
          <w:sz w:val="16"/>
        </w:rPr>
        <w:t xml:space="preserve"> of the U.N. Convention on the Law of the Sea will require the United States to collect  data to extend its economic zone and/or to counter territorial claims by other Arctic nations. </w:t>
      </w:r>
      <w:r w:rsidRPr="00833B64">
        <w:rPr>
          <w:rStyle w:val="StyleBoldUnderline"/>
        </w:rPr>
        <w:t>Icebreakers will be needed to provide access to ice-covered waters to acquire this necessary data.</w:t>
      </w:r>
    </w:p>
    <w:p w:rsidR="0037157F" w:rsidRPr="00833B64" w:rsidRDefault="0037157F" w:rsidP="0037157F">
      <w:pPr>
        <w:rPr>
          <w:sz w:val="16"/>
        </w:rPr>
      </w:pPr>
    </w:p>
    <w:p w:rsidR="0037157F" w:rsidRDefault="0037157F" w:rsidP="0037157F">
      <w:pPr>
        <w:pStyle w:val="Heading3"/>
      </w:pPr>
      <w:r>
        <w:lastRenderedPageBreak/>
        <w:t>Solves Oil Spills</w:t>
      </w:r>
    </w:p>
    <w:p w:rsidR="0037157F" w:rsidRDefault="0037157F" w:rsidP="0037157F">
      <w:pPr>
        <w:pStyle w:val="Heading4"/>
      </w:pPr>
      <w:r>
        <w:t>Icebreakers are key to solve oil spills—plan can’t solve but the CP does</w:t>
      </w:r>
    </w:p>
    <w:p w:rsidR="0037157F" w:rsidRDefault="0037157F" w:rsidP="0037157F">
      <w:r w:rsidRPr="00B85A88">
        <w:rPr>
          <w:rStyle w:val="StyleStyleBold12pt"/>
        </w:rPr>
        <w:t>Doggett 11</w:t>
      </w:r>
      <w:r>
        <w:t xml:space="preserve"> (Tom, Reuters, 2/11/11, “</w:t>
      </w:r>
      <w:r w:rsidRPr="00B85A88">
        <w:t>U.S. icebreakers can't handle Alaska oil spills: official</w:t>
      </w:r>
      <w:r>
        <w:t xml:space="preserve">”, </w:t>
      </w:r>
      <w:r w:rsidRPr="00B85A88">
        <w:t>http://www.reuters.com/article/2011/02/11/us-arctic-oil-vessels-idUSTRE71A5RM20110211</w:t>
      </w:r>
      <w:r>
        <w:t>, aps)</w:t>
      </w:r>
    </w:p>
    <w:p w:rsidR="0037157F" w:rsidRDefault="0037157F" w:rsidP="0037157F">
      <w:r>
        <w:t xml:space="preserve">(Reuters) - </w:t>
      </w:r>
      <w:r w:rsidRPr="00B85A88">
        <w:rPr>
          <w:rStyle w:val="StyleBoldUnderline"/>
        </w:rPr>
        <w:t>The U.S. Coast Guard does not have enough working icebreakers to respond to a major oil spill</w:t>
      </w:r>
      <w:r>
        <w:t xml:space="preserve"> in Alaskan waters, the top official who oversaw the containment of the BP oil spill warned Congress on Friday.</w:t>
      </w:r>
      <w:r w:rsidRPr="00B85A88">
        <w:rPr>
          <w:sz w:val="12"/>
        </w:rPr>
        <w:t xml:space="preserve"> </w:t>
      </w:r>
      <w:r>
        <w:t>"</w:t>
      </w:r>
      <w:r w:rsidRPr="00D818FA">
        <w:rPr>
          <w:rStyle w:val="StyleBoldUnderline"/>
        </w:rPr>
        <w:t>The current condition of the Coast Guard icebreaker fleet should be of great concern</w:t>
      </w:r>
      <w:r>
        <w:t xml:space="preserve"> to the senior leaders of this nation," General Thad Allen testified at a House Transportation subcommittee hearing on last summer's oil spill in the Gulf of Mexico.</w:t>
      </w:r>
      <w:r w:rsidRPr="00B85A88">
        <w:rPr>
          <w:sz w:val="12"/>
        </w:rPr>
        <w:t xml:space="preserve"> </w:t>
      </w:r>
      <w:r>
        <w:t xml:space="preserve">Allen said </w:t>
      </w:r>
      <w:r w:rsidRPr="00D818FA">
        <w:rPr>
          <w:rStyle w:val="StyleBoldUnderline"/>
        </w:rPr>
        <w:t>two of the three ice breakers do not work and decisions on future funding for the fleet continued to be delayed. "Nobody is talking about the icebreaker capability problem,</w:t>
      </w:r>
      <w:r>
        <w:t>" he said.</w:t>
      </w:r>
      <w:r w:rsidRPr="00B85A88">
        <w:rPr>
          <w:sz w:val="12"/>
        </w:rPr>
        <w:t xml:space="preserve"> </w:t>
      </w:r>
      <w:r w:rsidRPr="00D818FA">
        <w:rPr>
          <w:rStyle w:val="StyleBoldUnderline"/>
        </w:rPr>
        <w:t>Similar concerns about icebreakers were raised by the special presidential commission that looked into the BP oil spill and government offshore drilling regulations.</w:t>
      </w:r>
      <w:r w:rsidRPr="00B85A88">
        <w:rPr>
          <w:sz w:val="12"/>
        </w:rPr>
        <w:t xml:space="preserve"> </w:t>
      </w:r>
      <w:r>
        <w:t>Allen said current infrastructure is inadequate to support extensive response and recovery operations off Alaska's North Slope, except for oil industry facilities at Dead Horse and Prudhoe Bay.</w:t>
      </w:r>
    </w:p>
    <w:p w:rsidR="0037157F" w:rsidRDefault="0037157F" w:rsidP="0037157F">
      <w:pPr>
        <w:pStyle w:val="Heading3"/>
      </w:pPr>
      <w:r>
        <w:lastRenderedPageBreak/>
        <w:t>Solves Shipping</w:t>
      </w:r>
    </w:p>
    <w:p w:rsidR="0037157F" w:rsidRPr="00B85A88" w:rsidRDefault="0037157F" w:rsidP="0037157F">
      <w:pPr>
        <w:pStyle w:val="Heading4"/>
      </w:pPr>
      <w:r w:rsidRPr="00A95135">
        <w:t xml:space="preserve">Icebreakers key to arctic shipping </w:t>
      </w:r>
    </w:p>
    <w:p w:rsidR="0037157F" w:rsidRPr="00B85A88" w:rsidRDefault="0037157F" w:rsidP="0037157F">
      <w:pPr>
        <w:rPr>
          <w:b/>
          <w:sz w:val="24"/>
          <w:u w:val="single"/>
        </w:rPr>
      </w:pPr>
      <w:proofErr w:type="spellStart"/>
      <w:r w:rsidRPr="00A95135">
        <w:rPr>
          <w:rStyle w:val="StyleStyleBold12pt"/>
        </w:rPr>
        <w:t>Keil</w:t>
      </w:r>
      <w:proofErr w:type="spellEnd"/>
      <w:r w:rsidRPr="00A95135">
        <w:rPr>
          <w:rStyle w:val="StyleStyleBold12pt"/>
        </w:rPr>
        <w:t xml:space="preserve"> 12</w:t>
      </w:r>
      <w:r>
        <w:rPr>
          <w:rStyle w:val="StyleStyleBold12pt"/>
        </w:rPr>
        <w:t xml:space="preserve"> </w:t>
      </w:r>
      <w:r w:rsidRPr="00B85A88">
        <w:rPr>
          <w:sz w:val="14"/>
        </w:rPr>
        <w:t>(Kathrin, Research Associate- Arctic security, cooperation, and institution, “The Arctic Institute”, 4/27, 12, http://www.thearcticinstitute.org/2012/04/arctic-shipping-routes-forecasts-and.html, Canada in the Arctic - Arctic Shipping: Routes, Forecasts, and Politics)</w:t>
      </w:r>
    </w:p>
    <w:p w:rsidR="0037157F" w:rsidRPr="001D7EDC" w:rsidRDefault="0037157F" w:rsidP="0037157F">
      <w:pPr>
        <w:rPr>
          <w:sz w:val="16"/>
        </w:rPr>
      </w:pPr>
    </w:p>
    <w:p w:rsidR="0037157F" w:rsidRDefault="0037157F" w:rsidP="0037157F">
      <w:pPr>
        <w:rPr>
          <w:sz w:val="14"/>
        </w:rPr>
      </w:pPr>
      <w:r w:rsidRPr="00B85A88">
        <w:rPr>
          <w:sz w:val="14"/>
        </w:rPr>
        <w:t xml:space="preserve">According to the above-mentioned report, the routes that will benefit the most from these changes are Hudson Bay and the Beaufort Sea because they show a very different ice regime in comparison to the rest of the Canadian Arctic, and are thus likely to see an increasing number of transits by large ships. A longer summer shipping season is expected to encourage shipping through the port of Churchill in Hudson Bay, and in the Beaufort Sea longer summer shipping seasons will increase the appeal of offshore hydrocarbon development as well as transport of oil and gas through the Bering Strait. Although ships on these routes will see generally easier navigating conditions, processes of climate change also change the nature and severity of many risks to marine traffic. For example, rather than being confronted with an extensive ice pack that necessitates icebreaker escort, ships will be confronted will multi-year ice in low concentration that is difficult to detect, and extreme variability of conditions from one year to the next. The paradoxical situation may arise that </w:t>
      </w:r>
      <w:r w:rsidRPr="00A963E0">
        <w:rPr>
          <w:rStyle w:val="StyleBoldUnderline"/>
        </w:rPr>
        <w:t>despite decreased ice extent and ice thickness there will be a continued if not even an increasing demand for icebreaking and other navigational support for shipping activities in the north, also because of the increased traffic on some routes.</w:t>
      </w:r>
      <w:r w:rsidRPr="00B85A88">
        <w:rPr>
          <w:sz w:val="14"/>
        </w:rPr>
        <w:t xml:space="preserve"> </w:t>
      </w:r>
      <w:r w:rsidRPr="00A963E0">
        <w:rPr>
          <w:rStyle w:val="StyleBoldUnderline"/>
        </w:rPr>
        <w:t>In general, the increase in marine traffic on some Arctic routes together with more frequent</w:t>
      </w:r>
      <w:r w:rsidRPr="00B85A88">
        <w:rPr>
          <w:sz w:val="14"/>
        </w:rPr>
        <w:t xml:space="preserve"> and more intense </w:t>
      </w:r>
      <w:r w:rsidRPr="00A963E0">
        <w:rPr>
          <w:rStyle w:val="StyleBoldUnderline"/>
        </w:rPr>
        <w:t>hazards like more mobile ice and increased winds, waves and surges will increase the demand for marine services in the north. This includes</w:t>
      </w:r>
      <w:r w:rsidRPr="00B85A88">
        <w:rPr>
          <w:sz w:val="14"/>
        </w:rPr>
        <w:t xml:space="preserve"> for example updated navigational charts, up to date weather forecasts, ice reconnaissance and forecasting</w:t>
      </w:r>
      <w:r w:rsidRPr="00A963E0">
        <w:rPr>
          <w:rStyle w:val="StyleBoldUnderline"/>
        </w:rPr>
        <w:t>, icebreaking support</w:t>
      </w:r>
      <w:r w:rsidRPr="00B85A88">
        <w:rPr>
          <w:sz w:val="14"/>
        </w:rPr>
        <w:t xml:space="preserve">, search-and-rescue capabilities, marine traffic surveillance, control and enforcement, ports for fuelling and cargo loading, ice-class vessels and </w:t>
      </w:r>
      <w:proofErr w:type="spellStart"/>
      <w:r w:rsidRPr="00B85A88">
        <w:rPr>
          <w:sz w:val="14"/>
        </w:rPr>
        <w:t>specialised</w:t>
      </w:r>
      <w:proofErr w:type="spellEnd"/>
      <w:r w:rsidRPr="00B85A88">
        <w:rPr>
          <w:sz w:val="14"/>
        </w:rPr>
        <w:t xml:space="preserve"> crews. Canadian Shipping Policy </w:t>
      </w:r>
      <w:proofErr w:type="gramStart"/>
      <w:r w:rsidRPr="00B85A88">
        <w:rPr>
          <w:sz w:val="14"/>
        </w:rPr>
        <w:t>The</w:t>
      </w:r>
      <w:proofErr w:type="gramEnd"/>
      <w:r w:rsidRPr="00B85A88">
        <w:rPr>
          <w:sz w:val="14"/>
        </w:rPr>
        <w:t xml:space="preserve"> Statement on Canada's Arctic Foreign Policy says that “</w:t>
      </w:r>
      <w:r w:rsidRPr="00A963E0">
        <w:rPr>
          <w:rStyle w:val="StyleBoldUnderline"/>
        </w:rPr>
        <w:t>Arctic shipping is another key area of focus</w:t>
      </w:r>
      <w:r w:rsidRPr="00B85A88">
        <w:rPr>
          <w:sz w:val="14"/>
        </w:rPr>
        <w:t>” in order to achieve the second aim of the Northern Strategy, which is promoting social and economic development in the North. The 2009 Strategy reads that “[</w:t>
      </w:r>
      <w:proofErr w:type="spellStart"/>
      <w:r w:rsidRPr="00B85A88">
        <w:rPr>
          <w:sz w:val="14"/>
        </w:rPr>
        <w:t>i</w:t>
      </w:r>
      <w:proofErr w:type="spellEnd"/>
      <w:r w:rsidRPr="00B85A88">
        <w:rPr>
          <w:sz w:val="14"/>
        </w:rPr>
        <w:t>]n 2007, satellite imaging verified that the Northwest Passage had less than 10 percent ice coverage, making it, by definition, “fully navigable” for several weeks. This was well ahead of most recent forecasts [and] in the near future, reduced ice coverage and longer periods of navigability may result in an increased number of ships undertaking destination travel for tourism, natural resource exploration or development”.</w:t>
      </w:r>
    </w:p>
    <w:p w:rsidR="0037157F" w:rsidRDefault="0037157F" w:rsidP="0037157F">
      <w:pPr>
        <w:rPr>
          <w:sz w:val="14"/>
        </w:rPr>
      </w:pPr>
    </w:p>
    <w:p w:rsidR="0037157F" w:rsidRDefault="0037157F" w:rsidP="0037157F">
      <w:pPr>
        <w:pStyle w:val="Heading4"/>
      </w:pPr>
      <w:proofErr w:type="gramStart"/>
      <w:r>
        <w:t>need</w:t>
      </w:r>
      <w:proofErr w:type="gramEnd"/>
      <w:r>
        <w:t xml:space="preserve"> icebreakers to open up the NSR</w:t>
      </w:r>
    </w:p>
    <w:p w:rsidR="0037157F" w:rsidRPr="00667E52" w:rsidRDefault="0037157F" w:rsidP="0037157F">
      <w:proofErr w:type="spellStart"/>
      <w:r>
        <w:t>Zeeshan</w:t>
      </w:r>
      <w:proofErr w:type="spellEnd"/>
      <w:r>
        <w:t xml:space="preserve"> </w:t>
      </w:r>
      <w:r w:rsidRPr="006B74BF">
        <w:rPr>
          <w:rStyle w:val="StyleStyleBold12pt"/>
        </w:rPr>
        <w:t>Raza</w:t>
      </w:r>
      <w:r>
        <w:t xml:space="preserve"> was writing this as his </w:t>
      </w:r>
      <w:proofErr w:type="spellStart"/>
      <w:r>
        <w:t>Masters</w:t>
      </w:r>
      <w:proofErr w:type="spellEnd"/>
      <w:r>
        <w:t xml:space="preserve"> thesis, 20</w:t>
      </w:r>
      <w:r w:rsidRPr="006B74BF">
        <w:rPr>
          <w:rStyle w:val="StyleStyleBold12pt"/>
        </w:rPr>
        <w:t>13</w:t>
      </w:r>
      <w:r>
        <w:t xml:space="preserve"> [“A Comparative Study of the Northern Sea Rout (NSR) in Commercial and Environmental Perspective with focus on LNG Shipping”, </w:t>
      </w:r>
      <w:proofErr w:type="spellStart"/>
      <w:r>
        <w:t>Masters</w:t>
      </w:r>
      <w:proofErr w:type="spellEnd"/>
      <w:r>
        <w:t xml:space="preserve"> thesis, Vestfold University College Faculty of Technology and Maritime Sciences, </w:t>
      </w:r>
      <w:proofErr w:type="spellStart"/>
      <w:r>
        <w:t>Tønsberg</w:t>
      </w:r>
      <w:proofErr w:type="spellEnd"/>
      <w:r>
        <w:t xml:space="preserve">, Norway, November 2013, Page 22-23, </w:t>
      </w:r>
      <w:r w:rsidRPr="001D4EA6">
        <w:t>http://brage.bibsys.no/xmlui/bitstream/handle/11250/192946/Raza_Z_2013_Masteroppgave.pdf]sbhag</w:t>
      </w:r>
      <w:r>
        <w:t xml:space="preserve"> 6.30.2014</w:t>
      </w:r>
    </w:p>
    <w:p w:rsidR="0037157F" w:rsidRPr="008169F1" w:rsidRDefault="0037157F" w:rsidP="0037157F">
      <w:pPr>
        <w:rPr>
          <w:u w:val="thick"/>
        </w:rPr>
      </w:pPr>
      <w:r>
        <w:t xml:space="preserve">The following table shows the distance to some of the ports located in Asia and Europe using the NSR in relation to the Suez Canal. Figures derived from different sources vividly depict that NSR is the most attractive option on the trade route between Europe and Asia. </w:t>
      </w:r>
      <w:proofErr w:type="gramStart"/>
      <w:r w:rsidRPr="00E853F9">
        <w:rPr>
          <w:rStyle w:val="StyleBoldUnderline"/>
        </w:rPr>
        <w:t>the</w:t>
      </w:r>
      <w:proofErr w:type="gramEnd"/>
      <w:r w:rsidRPr="00E853F9">
        <w:rPr>
          <w:rStyle w:val="StyleBoldUnderline"/>
        </w:rPr>
        <w:t xml:space="preserve"> researcher of this study had a chance</w:t>
      </w:r>
      <w:r w:rsidRPr="008169F1">
        <w:rPr>
          <w:rStyle w:val="StyleBoldUnderline"/>
        </w:rPr>
        <w:t xml:space="preserve"> to interview Willy </w:t>
      </w:r>
      <w:proofErr w:type="spellStart"/>
      <w:r w:rsidRPr="008169F1">
        <w:rPr>
          <w:rStyle w:val="StyleBoldUnderline"/>
        </w:rPr>
        <w:t>Ostreng</w:t>
      </w:r>
      <w:proofErr w:type="spellEnd"/>
      <w:r w:rsidRPr="008169F1">
        <w:rPr>
          <w:rStyle w:val="StyleBoldUnderline"/>
        </w:rPr>
        <w:t xml:space="preserve"> about the comparative</w:t>
      </w:r>
      <w:r>
        <w:rPr>
          <w:rStyle w:val="StyleBoldUnderline"/>
        </w:rPr>
        <w:t xml:space="preserve"> </w:t>
      </w:r>
      <w:r w:rsidRPr="008169F1">
        <w:rPr>
          <w:rStyle w:val="StyleBoldUnderline"/>
        </w:rPr>
        <w:t xml:space="preserve">scope of the NSR and Suez Canal. Willy </w:t>
      </w:r>
      <w:proofErr w:type="spellStart"/>
      <w:r w:rsidRPr="008169F1">
        <w:rPr>
          <w:rStyle w:val="StyleBoldUnderline"/>
        </w:rPr>
        <w:t>Ostreng</w:t>
      </w:r>
      <w:proofErr w:type="spellEnd"/>
      <w:r w:rsidRPr="008169F1">
        <w:rPr>
          <w:rStyle w:val="StyleBoldUnderline"/>
        </w:rPr>
        <w:t xml:space="preserve"> headed the International Northern Sea Route</w:t>
      </w:r>
      <w:r>
        <w:rPr>
          <w:rStyle w:val="StyleBoldUnderline"/>
        </w:rPr>
        <w:t xml:space="preserve"> </w:t>
      </w:r>
      <w:r w:rsidRPr="008169F1">
        <w:rPr>
          <w:rStyle w:val="StyleBoldUnderline"/>
        </w:rPr>
        <w:t>program (INSROP) and currently is serving as a senior researcher and the president of</w:t>
      </w:r>
      <w:r>
        <w:rPr>
          <w:rStyle w:val="StyleBoldUnderline"/>
        </w:rPr>
        <w:t xml:space="preserve"> </w:t>
      </w:r>
      <w:r w:rsidRPr="008169F1">
        <w:rPr>
          <w:rStyle w:val="StyleBoldUnderline"/>
        </w:rPr>
        <w:t>Norwegian Scientific Academy for Polar Research</w:t>
      </w:r>
      <w:r>
        <w:t xml:space="preserve">. </w:t>
      </w:r>
      <w:r w:rsidRPr="008169F1">
        <w:rPr>
          <w:rStyle w:val="StyleBoldUnderline"/>
        </w:rPr>
        <w:t>The interview held in down town Oslo</w:t>
      </w:r>
      <w:r>
        <w:t xml:space="preserve"> in October 2013. During the interview, some interesting points were unveiled about the Northern Sea Route and Suez Canal. A transcript of this interview with Willy </w:t>
      </w:r>
      <w:proofErr w:type="spellStart"/>
      <w:r>
        <w:t>Ostreng</w:t>
      </w:r>
      <w:proofErr w:type="spellEnd"/>
      <w:r>
        <w:t xml:space="preserve"> related to this section is presented here to deliver a professional viewpoint to the readers and to form a theoretical base for the research questions of this study. For the details of the interview questions and the concerning answers (See Appendix). </w:t>
      </w:r>
      <w:r w:rsidRPr="008169F1">
        <w:rPr>
          <w:rStyle w:val="StyleBoldUnderline"/>
        </w:rPr>
        <w:t>What would you say about the potential of the Northern Sea route as an alternate to the Suez</w:t>
      </w:r>
      <w:r>
        <w:rPr>
          <w:rStyle w:val="StyleBoldUnderline"/>
        </w:rPr>
        <w:t xml:space="preserve"> </w:t>
      </w:r>
      <w:r w:rsidRPr="008169F1">
        <w:rPr>
          <w:rStyle w:val="StyleBoldUnderline"/>
        </w:rPr>
        <w:t>Canal, for the LNG shipping</w:t>
      </w:r>
      <w:r>
        <w:t>? ´´</w:t>
      </w:r>
      <w:r w:rsidRPr="008169F1">
        <w:rPr>
          <w:rStyle w:val="StyleBoldUnderline"/>
        </w:rPr>
        <w:t>That’s is a big question</w:t>
      </w:r>
      <w:r>
        <w:t xml:space="preserve">, but in the light of accelerating sea ice melting there is no doubt that between northern European , northern Asia and northern American countries the northern sea route or the north east passage has a huge potential because its shortcut between the most economically developed parts of the world. Thus in that respect, if the sea ice is removed by global warming as it is, and even this is accelerating, and if the sea ice that is left is weekend then of course the potential of the suit is enormous. If you go London to Yokohama in Japan, you save 40 % of the trade distance in comparison with going through the Suez Canal that is 6 600 nautical miles through the NSR and 11 400 nm through the Suez Canal. It goes around same, when you have set a saving in distance it can be transformed in to savings in sailing days and we know that there are multiple examples that 15 up to 18 days can be saved by using the northern sea route instead of the Suez Canal. So </w:t>
      </w:r>
      <w:r>
        <w:lastRenderedPageBreak/>
        <w:t xml:space="preserve">in general the very fact this is the shortcut geographically speaking and the fact that the ice both retreating throughout the north pole and the marginal seas are getting ice free and the remaining ice getting weaker, then of course you can use the passage with existing shipping technology. </w:t>
      </w:r>
      <w:r w:rsidRPr="008169F1">
        <w:rPr>
          <w:rStyle w:val="StyleBoldUnderline"/>
        </w:rPr>
        <w:t>What you will have to do is all the</w:t>
      </w:r>
      <w:r>
        <w:rPr>
          <w:rStyle w:val="StyleBoldUnderline"/>
        </w:rPr>
        <w:t xml:space="preserve"> </w:t>
      </w:r>
      <w:r w:rsidRPr="008169F1">
        <w:rPr>
          <w:rStyle w:val="StyleBoldUnderline"/>
        </w:rPr>
        <w:t>investments to build up a fleet that can cope with ice-infested waters because even if it is free</w:t>
      </w:r>
      <w:r>
        <w:rPr>
          <w:rStyle w:val="StyleBoldUnderline"/>
        </w:rPr>
        <w:t xml:space="preserve"> </w:t>
      </w:r>
      <w:r w:rsidRPr="008169F1">
        <w:rPr>
          <w:rStyle w:val="StyleBoldUnderline"/>
        </w:rPr>
        <w:t>there will always be icebergs and drifting in the sailing lanes of the ship. Consequently, you will</w:t>
      </w:r>
      <w:r>
        <w:rPr>
          <w:rStyle w:val="StyleBoldUnderline"/>
        </w:rPr>
        <w:t xml:space="preserve"> </w:t>
      </w:r>
      <w:r w:rsidRPr="008169F1">
        <w:rPr>
          <w:rStyle w:val="StyleBoldUnderline"/>
        </w:rPr>
        <w:t>need to have ice-strengthened hull on the freighters and there would need to have icebreakers</w:t>
      </w:r>
      <w:r>
        <w:rPr>
          <w:rStyle w:val="StyleBoldUnderline"/>
        </w:rPr>
        <w:t xml:space="preserve"> </w:t>
      </w:r>
      <w:r w:rsidRPr="008169F1">
        <w:rPr>
          <w:rStyle w:val="StyleBoldUnderline"/>
        </w:rPr>
        <w:t xml:space="preserve">assistance. </w:t>
      </w:r>
    </w:p>
    <w:p w:rsidR="0037157F" w:rsidRPr="00B85A88" w:rsidRDefault="0037157F" w:rsidP="0037157F">
      <w:pPr>
        <w:rPr>
          <w:sz w:val="14"/>
        </w:rPr>
      </w:pPr>
    </w:p>
    <w:p w:rsidR="0037157F" w:rsidRPr="00B85A88" w:rsidRDefault="0037157F" w:rsidP="0037157F"/>
    <w:p w:rsidR="0037157F" w:rsidRDefault="0037157F" w:rsidP="0037157F">
      <w:pPr>
        <w:pStyle w:val="Heading3"/>
      </w:pPr>
      <w:r>
        <w:lastRenderedPageBreak/>
        <w:t>Solves Mapping</w:t>
      </w:r>
    </w:p>
    <w:p w:rsidR="0037157F" w:rsidRPr="000E56E5" w:rsidRDefault="0037157F" w:rsidP="0037157F">
      <w:pPr>
        <w:pStyle w:val="Heading4"/>
      </w:pPr>
      <w:r w:rsidRPr="000E56E5">
        <w:t>Icebreakers solve mapping—prevents sovereignty disputes</w:t>
      </w:r>
    </w:p>
    <w:p w:rsidR="0037157F" w:rsidRPr="000E56E5" w:rsidRDefault="0037157F" w:rsidP="0037157F">
      <w:pPr>
        <w:rPr>
          <w:sz w:val="16"/>
        </w:rPr>
      </w:pPr>
      <w:r w:rsidRPr="000E56E5">
        <w:rPr>
          <w:rStyle w:val="StyleStyleBold12pt"/>
        </w:rPr>
        <w:t>Cohen et al. 8</w:t>
      </w:r>
      <w:r w:rsidRPr="000E56E5">
        <w:rPr>
          <w:sz w:val="16"/>
        </w:rPr>
        <w:t xml:space="preserve"> (Ariel Cohen, Ph.D., is Senior Research Fellow in Russian and Eurasian Studies and International Energy Security and </w:t>
      </w:r>
      <w:proofErr w:type="spellStart"/>
      <w:r w:rsidRPr="000E56E5">
        <w:rPr>
          <w:sz w:val="16"/>
        </w:rPr>
        <w:t>Lajos</w:t>
      </w:r>
      <w:proofErr w:type="spellEnd"/>
      <w:r w:rsidRPr="000E56E5">
        <w:rPr>
          <w:sz w:val="16"/>
        </w:rPr>
        <w:t xml:space="preserve"> F. </w:t>
      </w:r>
      <w:proofErr w:type="spellStart"/>
      <w:r w:rsidRPr="000E56E5">
        <w:rPr>
          <w:sz w:val="16"/>
        </w:rPr>
        <w:t>Szaszdi</w:t>
      </w:r>
      <w:proofErr w:type="spellEnd"/>
      <w:r w:rsidRPr="000E56E5">
        <w:rPr>
          <w:sz w:val="16"/>
        </w:rPr>
        <w:t xml:space="preserve">, Ph.D., is a Researcher in the Douglas and Sarah Allison Center for Foreign Policy Studies, a division of the Kathryn and Shelby </w:t>
      </w:r>
      <w:proofErr w:type="spellStart"/>
      <w:r w:rsidRPr="000E56E5">
        <w:rPr>
          <w:sz w:val="16"/>
        </w:rPr>
        <w:t>Cullom</w:t>
      </w:r>
      <w:proofErr w:type="spellEnd"/>
      <w:r w:rsidRPr="000E56E5">
        <w:rPr>
          <w:sz w:val="16"/>
        </w:rPr>
        <w:t xml:space="preserve"> Davis Institute for International Studies, at The Heritage Foundation. Jim </w:t>
      </w:r>
      <w:proofErr w:type="spellStart"/>
      <w:r w:rsidRPr="000E56E5">
        <w:rPr>
          <w:sz w:val="16"/>
        </w:rPr>
        <w:t>Dolbow</w:t>
      </w:r>
      <w:proofErr w:type="spellEnd"/>
      <w:r w:rsidRPr="000E56E5">
        <w:rPr>
          <w:sz w:val="16"/>
        </w:rPr>
        <w:t xml:space="preserve"> is a defense analyst and a </w:t>
      </w:r>
      <w:proofErr w:type="spellStart"/>
      <w:r w:rsidRPr="000E56E5">
        <w:rPr>
          <w:sz w:val="16"/>
        </w:rPr>
        <w:t>mem</w:t>
      </w:r>
      <w:proofErr w:type="spellEnd"/>
      <w:r w:rsidRPr="000E56E5">
        <w:rPr>
          <w:sz w:val="16"/>
        </w:rPr>
        <w:t xml:space="preserve">- </w:t>
      </w:r>
      <w:proofErr w:type="spellStart"/>
      <w:r w:rsidRPr="000E56E5">
        <w:rPr>
          <w:sz w:val="16"/>
        </w:rPr>
        <w:t>ber</w:t>
      </w:r>
      <w:proofErr w:type="spellEnd"/>
      <w:r w:rsidRPr="000E56E5">
        <w:rPr>
          <w:sz w:val="16"/>
        </w:rPr>
        <w:t xml:space="preserve"> of the Editorial Board at the U.S. Naval Institute.  10/30/08, “The New Cold War: Reviving the U.S. Presence in the Arctic”, pdf)</w:t>
      </w:r>
    </w:p>
    <w:p w:rsidR="0037157F" w:rsidRDefault="0037157F" w:rsidP="0037157F">
      <w:r w:rsidRPr="000323A7">
        <w:rPr>
          <w:rStyle w:val="StyleBoldUnderline"/>
        </w:rPr>
        <w:t xml:space="preserve">The Arctic is quickly reemerging as a strategic area where vital U.S. interests are at stake. The geopolitical and geo-economic importance of the Arctic region is rising rapidly, and its mineral wealth will likely transform the region into a booming economic frontier in the 21st century. The Arctic coasts and continental shelf are estimated to hold large deposits of oil, natural gas, </w:t>
      </w:r>
      <w:proofErr w:type="gramStart"/>
      <w:r w:rsidRPr="000323A7">
        <w:rPr>
          <w:rStyle w:val="StyleBoldUnderline"/>
        </w:rPr>
        <w:t>methane</w:t>
      </w:r>
      <w:proofErr w:type="gramEnd"/>
      <w:r w:rsidRPr="000323A7">
        <w:rPr>
          <w:rStyle w:val="StyleBoldUnderline"/>
        </w:rPr>
        <w:t xml:space="preserve"> hydrate</w:t>
      </w:r>
      <w:r w:rsidRPr="000323A7">
        <w:rPr>
          <w:sz w:val="16"/>
        </w:rPr>
        <w:t xml:space="preserve"> (natural gas) </w:t>
      </w:r>
      <w:r w:rsidRPr="000323A7">
        <w:rPr>
          <w:rStyle w:val="StyleBoldUnderline"/>
        </w:rPr>
        <w:t xml:space="preserve">clusters, and large quantities of valuable minerals. With the shrinking of the polar ice cap, extended navigation through the Northwest Passage along the northern coast of North America may soon become possible with the help of icebreakers. </w:t>
      </w:r>
      <w:r w:rsidRPr="000323A7">
        <w:rPr>
          <w:sz w:val="16"/>
        </w:rPr>
        <w:t xml:space="preserve">Similarly, </w:t>
      </w:r>
      <w:proofErr w:type="spellStart"/>
      <w:r w:rsidRPr="000323A7">
        <w:rPr>
          <w:sz w:val="16"/>
        </w:rPr>
        <w:t>Rus</w:t>
      </w:r>
      <w:proofErr w:type="spellEnd"/>
      <w:r w:rsidRPr="000323A7">
        <w:rPr>
          <w:sz w:val="16"/>
        </w:rPr>
        <w:t xml:space="preserve">- </w:t>
      </w:r>
      <w:proofErr w:type="spellStart"/>
      <w:r w:rsidRPr="000323A7">
        <w:rPr>
          <w:sz w:val="16"/>
        </w:rPr>
        <w:t>sia</w:t>
      </w:r>
      <w:proofErr w:type="spellEnd"/>
      <w:r w:rsidRPr="000323A7">
        <w:rPr>
          <w:sz w:val="16"/>
        </w:rPr>
        <w:t xml:space="preserve"> is seeking to make the Northern Sea Route along the northern coast of Eurasia navigable for </w:t>
      </w:r>
      <w:proofErr w:type="spellStart"/>
      <w:r w:rsidRPr="000323A7">
        <w:rPr>
          <w:sz w:val="16"/>
        </w:rPr>
        <w:t>consid</w:t>
      </w:r>
      <w:proofErr w:type="spellEnd"/>
      <w:r w:rsidRPr="000323A7">
        <w:rPr>
          <w:sz w:val="16"/>
        </w:rPr>
        <w:t xml:space="preserve">- </w:t>
      </w:r>
      <w:proofErr w:type="spellStart"/>
      <w:r w:rsidRPr="000323A7">
        <w:rPr>
          <w:sz w:val="16"/>
        </w:rPr>
        <w:t>erably</w:t>
      </w:r>
      <w:proofErr w:type="spellEnd"/>
      <w:r w:rsidRPr="000323A7">
        <w:rPr>
          <w:sz w:val="16"/>
        </w:rPr>
        <w:t xml:space="preserve"> longer periods of the year. </w:t>
      </w:r>
      <w:r w:rsidRPr="000323A7">
        <w:rPr>
          <w:rStyle w:val="StyleBoldUnderline"/>
        </w:rPr>
        <w:t>Opening these shorter routes will significantly cut the time and costs of shipping. Despite the Arctic’s strategic location and vast resources, the U.S. has largely ignored this region. The United States needs to develop a comprehensive policy for the Arctic,                                                                                                                                                                                                                                                                                                                                                                                                                                                                                                                                                                                                                                                                                                                                                                                                                                                                                                                                                                                                                                                                                                                                                                                                                                                                                                                                                                                                                                                                                                                                                                                                                                                                                                                   including diplomatic, naval, military, and economic policy components. This should include swiftly mapping U.S. territorial claims to determine their extent and to defend against claims by other countries.</w:t>
      </w:r>
      <w:r w:rsidRPr="000323A7">
        <w:rPr>
          <w:sz w:val="16"/>
        </w:rPr>
        <w:t xml:space="preserve"> With oil and gas prices recently at historic highs in a tight supply and demand environment, the rich hydrocarbon resources in the Arctic may bring some relief to con- </w:t>
      </w:r>
      <w:proofErr w:type="spellStart"/>
      <w:proofErr w:type="gramStart"/>
      <w:r w:rsidRPr="000323A7">
        <w:rPr>
          <w:sz w:val="16"/>
        </w:rPr>
        <w:t>sumers</w:t>
      </w:r>
      <w:proofErr w:type="spellEnd"/>
      <w:proofErr w:type="gramEnd"/>
      <w:r w:rsidRPr="000323A7">
        <w:rPr>
          <w:sz w:val="16"/>
        </w:rPr>
        <w:t xml:space="preserve">. </w:t>
      </w:r>
      <w:r w:rsidRPr="000323A7">
        <w:rPr>
          <w:rStyle w:val="StyleBoldUnderline"/>
        </w:rPr>
        <w:t>These resources, especially the hydrocarbons, also have the potential to significantly enhance the economy and the energy security of North America and the world</w:t>
      </w:r>
      <w:r w:rsidRPr="000323A7">
        <w:rPr>
          <w:sz w:val="16"/>
        </w:rPr>
        <w:t xml:space="preserve">. </w:t>
      </w:r>
      <w:proofErr w:type="gramStart"/>
      <w:r w:rsidRPr="000323A7">
        <w:rPr>
          <w:sz w:val="16"/>
        </w:rPr>
        <w:t>Russian Ambitions.</w:t>
      </w:r>
      <w:proofErr w:type="gramEnd"/>
      <w:r w:rsidRPr="000323A7">
        <w:rPr>
          <w:sz w:val="16"/>
        </w:rPr>
        <w:t xml:space="preserve"> </w:t>
      </w:r>
      <w:r w:rsidRPr="000323A7">
        <w:rPr>
          <w:rStyle w:val="StyleBoldUnderline"/>
        </w:rPr>
        <w:t>Russia recognizes the multifaceted potential of the Arctic and is moving rap- idly to assert its national interests.</w:t>
      </w:r>
      <w:r w:rsidRPr="000323A7">
        <w:rPr>
          <w:sz w:val="16"/>
        </w:rPr>
        <w:t xml:space="preserve"> Moscow has submitted a claim to the U.N. Convention on the Law of the Sea to an area of 460,000 square miles— the size of Germany, France, and Italy combined. </w:t>
      </w:r>
      <w:r w:rsidRPr="000323A7">
        <w:rPr>
          <w:rStyle w:val="StyleBoldUnderline"/>
        </w:rPr>
        <w:t xml:space="preserve">The Kremlin is pursuing its interests by projecting military power into the region and by using diplomatic instruments </w:t>
      </w:r>
      <w:r w:rsidRPr="000323A7">
        <w:rPr>
          <w:sz w:val="16"/>
        </w:rPr>
        <w:t xml:space="preserve">such as the Law of the Sea Treaty. Russia made a show of planting its flag on the Arctic seabed in August 2007 and has resumed strategic bomber flights over the Arctic for the first time since the end of the Cold War. </w:t>
      </w:r>
      <w:r w:rsidRPr="000323A7">
        <w:rPr>
          <w:rStyle w:val="StyleBoldUnderline"/>
        </w:rPr>
        <w:t xml:space="preserve">While paying lip service to international law, Russia’s ambitious actions hearken back to 19th- century statecraft rather than the 21st-century law- based policy and </w:t>
      </w:r>
      <w:proofErr w:type="gramStart"/>
      <w:r w:rsidRPr="000323A7">
        <w:rPr>
          <w:rStyle w:val="StyleBoldUnderline"/>
        </w:rPr>
        <w:t>appear</w:t>
      </w:r>
      <w:proofErr w:type="gramEnd"/>
      <w:r w:rsidRPr="000323A7">
        <w:rPr>
          <w:rStyle w:val="StyleBoldUnderline"/>
        </w:rPr>
        <w:t xml:space="preserve"> to indicate that the Kremlin believes that credible displays of power will settle conflicting territorial claims</w:t>
      </w:r>
      <w:r w:rsidRPr="000323A7">
        <w:rPr>
          <w:sz w:val="16"/>
        </w:rPr>
        <w:t xml:space="preserve">. By comparison, </w:t>
      </w:r>
      <w:r w:rsidRPr="000323A7">
        <w:rPr>
          <w:rStyle w:val="StyleBoldUnderline"/>
        </w:rPr>
        <w:t>the West’s posture toward the Arctic has been irresolute and inadequate. This needs to change</w:t>
      </w:r>
      <w:r w:rsidRPr="000323A7">
        <w:rPr>
          <w:sz w:val="16"/>
        </w:rPr>
        <w:t xml:space="preserve">. </w:t>
      </w:r>
      <w:proofErr w:type="gramStart"/>
      <w:r w:rsidRPr="000323A7">
        <w:rPr>
          <w:sz w:val="16"/>
        </w:rPr>
        <w:t>Reestablishing the U.S. Arctic Presence.</w:t>
      </w:r>
      <w:proofErr w:type="gramEnd"/>
      <w:r w:rsidRPr="000323A7">
        <w:rPr>
          <w:sz w:val="16"/>
        </w:rPr>
        <w:t xml:space="preserve"> </w:t>
      </w:r>
      <w:r w:rsidRPr="000323A7">
        <w:rPr>
          <w:rStyle w:val="StyleBoldUnderline"/>
        </w:rPr>
        <w:t>The United States should not rely on the findings of other nations that are mapping the Arctic floor. Timely mapping results are necessary to defending and asserting U.S. rights in bilateral and multilateral fora. The U.S. needs to increase its efforts to map the floor of the Arctic Ocean to determine the extent of the U.S. Outer Continental Shelf (OCS) and ascertain the extent of legitimate U.S. claims to territory beyond its 200-nautical-mile exclusive economic zone.</w:t>
      </w:r>
      <w:r w:rsidRPr="000323A7">
        <w:rPr>
          <w:sz w:val="16"/>
        </w:rPr>
        <w:t xml:space="preserve"> To accomplish this, </w:t>
      </w:r>
      <w:r w:rsidRPr="000323A7">
        <w:rPr>
          <w:rStyle w:val="StyleBoldUnderline"/>
        </w:rPr>
        <w:t>the U.S. needs to upgrade its icebreaker fleet.</w:t>
      </w:r>
      <w:r w:rsidRPr="000323A7">
        <w:rPr>
          <w:sz w:val="16"/>
        </w:rPr>
        <w:t xml:space="preserve"> The U.S. should also continue to cooperate and advance its interests with other Arctic nations through venues such as the recent Arctic Ocean Conference in </w:t>
      </w:r>
      <w:proofErr w:type="spellStart"/>
      <w:r w:rsidRPr="000323A7">
        <w:rPr>
          <w:sz w:val="16"/>
        </w:rPr>
        <w:t>Ilulissat</w:t>
      </w:r>
      <w:proofErr w:type="spellEnd"/>
      <w:r w:rsidRPr="000323A7">
        <w:rPr>
          <w:sz w:val="16"/>
        </w:rPr>
        <w:t xml:space="preserve">, Greenland. Specifically, </w:t>
      </w:r>
      <w:r w:rsidRPr="000323A7">
        <w:rPr>
          <w:rStyle w:val="StyleBoldUnderline"/>
        </w:rPr>
        <w:t>the United States should:</w:t>
      </w:r>
      <w:r w:rsidRPr="000323A7">
        <w:rPr>
          <w:sz w:val="16"/>
        </w:rPr>
        <w:t xml:space="preserve"> Create an interagency task force on the Arctic bringing together the Departments of Defense, State, Interior, and Energy to develop the overall U.S. policy toward the region. The U.S. should use diplomatic, military, and economic means to maintain its sovereignty in the Arctic, including establishing a Joint Task Force–Arctic Region Command, headed by a Coast Guard flag officer. The U.S. should also establish an Arctic Coast Guard Forum modeled after the successful Northern Pacific Coast Guard Forum.  </w:t>
      </w:r>
      <w:r w:rsidRPr="000323A7">
        <w:rPr>
          <w:rStyle w:val="StyleBoldUnderline"/>
        </w:rPr>
        <w:t>Accelerate the acquisition of icebreakers to support the timely mapping of the Arctic OCS and the Arctic in general to advance U.S. national interests. The U.S. needs to swiftly map U.S. claims on the OCS and areas adjacent to Alaska to preserve its sovereign territorial rights. Timely mapping will be important as the other Arctic nations submit their claims within the 10-year window. The U.S. should not rely on mapping from other countries to advance its claims or to defend against the claims of other countries.</w:t>
      </w:r>
    </w:p>
    <w:p w:rsidR="0037157F" w:rsidRPr="00D818FA" w:rsidRDefault="0037157F" w:rsidP="0037157F"/>
    <w:p w:rsidR="0037157F" w:rsidRDefault="0037157F" w:rsidP="0037157F">
      <w:pPr>
        <w:pStyle w:val="Heading3"/>
      </w:pPr>
      <w:r>
        <w:lastRenderedPageBreak/>
        <w:t>AT Perm</w:t>
      </w:r>
    </w:p>
    <w:p w:rsidR="0037157F" w:rsidRPr="00D818FA" w:rsidRDefault="0037157F" w:rsidP="0037157F">
      <w:pPr>
        <w:pStyle w:val="Heading4"/>
      </w:pPr>
      <w:r w:rsidRPr="00D818FA">
        <w:t>Unilateral naval action in the Arctic is mutually exclusive with cooperation—icebreakers will be the breaking point for Russia</w:t>
      </w:r>
    </w:p>
    <w:p w:rsidR="0037157F" w:rsidRPr="00D818FA" w:rsidRDefault="0037157F" w:rsidP="0037157F">
      <w:pPr>
        <w:rPr>
          <w:sz w:val="16"/>
        </w:rPr>
      </w:pPr>
      <w:r w:rsidRPr="00D818FA">
        <w:rPr>
          <w:rStyle w:val="StyleStyleBold12pt"/>
        </w:rPr>
        <w:t>Davis et al 11</w:t>
      </w:r>
      <w:r w:rsidRPr="00D818FA">
        <w:rPr>
          <w:sz w:val="16"/>
        </w:rPr>
        <w:t xml:space="preserve"> (Darrin D. Davis Lieutenant, United States Navy B.A., University of New Mexico, 2006, Approved by: Anne L. </w:t>
      </w:r>
      <w:proofErr w:type="spellStart"/>
      <w:r w:rsidRPr="00D818FA">
        <w:rPr>
          <w:sz w:val="16"/>
        </w:rPr>
        <w:t>Clunan</w:t>
      </w:r>
      <w:proofErr w:type="spellEnd"/>
      <w:r w:rsidRPr="00D818FA">
        <w:rPr>
          <w:sz w:val="16"/>
        </w:rPr>
        <w:t xml:space="preserve"> Thesis Co-Advisor Mikhail </w:t>
      </w:r>
      <w:proofErr w:type="spellStart"/>
      <w:r w:rsidRPr="00D818FA">
        <w:rPr>
          <w:sz w:val="16"/>
        </w:rPr>
        <w:t>Tsypkin</w:t>
      </w:r>
      <w:proofErr w:type="spellEnd"/>
      <w:r w:rsidRPr="00D818FA">
        <w:rPr>
          <w:sz w:val="16"/>
        </w:rPr>
        <w:t xml:space="preserve"> Thesis Co-Advisor Daniel Moran, PhD Chair, Department of National Security Affairs, ARCTIC SOVEREIGNTY DISPUTES: INTERNATIONAL RELATIONS THEORY IN THE HIGH NORTH) </w:t>
      </w:r>
    </w:p>
    <w:p w:rsidR="0037157F" w:rsidRPr="00D92958" w:rsidRDefault="0037157F" w:rsidP="0037157F">
      <w:r w:rsidRPr="00D92958">
        <w:t>As discussed in Chapter II</w:t>
      </w:r>
      <w:r w:rsidRPr="00D92958">
        <w:rPr>
          <w:rStyle w:val="StyleBoldUnderline"/>
        </w:rPr>
        <w:t>, states are generally setting cooperation as a policy priority in the Arctic. However, regional military cooperation has been limited. In the meantime, states are preparing to operate in the “new ocean.” The military certainly has a role in the Arctic. However, as the thesis describes, the degree in which the region is</w:t>
      </w:r>
      <w:r w:rsidRPr="00D92958">
        <w:rPr>
          <w:rStyle w:val="StyleBoldUnderline"/>
          <w:sz w:val="12"/>
        </w:rPr>
        <w:t xml:space="preserve"> </w:t>
      </w:r>
      <w:r w:rsidRPr="00D92958">
        <w:rPr>
          <w:rStyle w:val="StyleBoldUnderline"/>
        </w:rPr>
        <w:t>70</w:t>
      </w:r>
      <w:r w:rsidRPr="00D92958">
        <w:rPr>
          <w:rStyle w:val="StyleBoldUnderline"/>
          <w:sz w:val="12"/>
        </w:rPr>
        <w:t xml:space="preserve"> </w:t>
      </w:r>
      <w:r w:rsidRPr="00D92958">
        <w:rPr>
          <w:rStyle w:val="StyleBoldUnderline"/>
        </w:rPr>
        <w:t>militarize</w:t>
      </w:r>
      <w:r w:rsidRPr="00D92958">
        <w:t xml:space="preserve">d (even in the absence of outright conflict) shapes the Arctic in ways that realists predict. Russian Lieutenant General Vladimir </w:t>
      </w:r>
      <w:proofErr w:type="spellStart"/>
      <w:r w:rsidRPr="00D92958">
        <w:t>Shamanov</w:t>
      </w:r>
      <w:proofErr w:type="spellEnd"/>
      <w:r w:rsidRPr="00D92958">
        <w:t xml:space="preserve"> of the Ministry of Defense justified his decision to create an Arctic </w:t>
      </w:r>
      <w:proofErr w:type="spellStart"/>
      <w:r w:rsidRPr="00D92958">
        <w:t>Spetsnaz</w:t>
      </w:r>
      <w:proofErr w:type="spellEnd"/>
      <w:r w:rsidRPr="00D92958">
        <w:t xml:space="preserve"> unit by citing U.S. exercises in Alaska in 2008, which involved 5,000 military personnel.163 </w:t>
      </w:r>
      <w:proofErr w:type="gramStart"/>
      <w:r w:rsidRPr="00D92958">
        <w:rPr>
          <w:rStyle w:val="StyleBoldUnderline"/>
        </w:rPr>
        <w:t>This</w:t>
      </w:r>
      <w:proofErr w:type="gramEnd"/>
      <w:r w:rsidRPr="00D92958">
        <w:rPr>
          <w:rStyle w:val="StyleBoldUnderline"/>
        </w:rPr>
        <w:t xml:space="preserve"> summer saw additional exercises and attention to the Arctic by the U.S. Navy. Acknowledging that unilateral military operations may be sub-optimal is a natural outgrowth of this research. The military has a role to play, doing the expensive and dangerous business of opening the Arctic frontier. However, an emphasis should be placed on operating in a multilateral military environment, including annual international exercises to continue a cooperative spirit and to avoid unnecessary security competition.</w:t>
      </w:r>
      <w:r w:rsidRPr="00D92958">
        <w:rPr>
          <w:rStyle w:val="StyleBoldUnderline"/>
          <w:sz w:val="12"/>
        </w:rPr>
        <w:t xml:space="preserve"> </w:t>
      </w:r>
      <w:r w:rsidRPr="00D92958">
        <w:t xml:space="preserve">As we look toward the future of the Arctic it is important to understand the fallibility of predictions.164 </w:t>
      </w:r>
      <w:proofErr w:type="gramStart"/>
      <w:r w:rsidRPr="00D92958">
        <w:t>Even</w:t>
      </w:r>
      <w:proofErr w:type="gramEnd"/>
      <w:r w:rsidRPr="00D92958">
        <w:t xml:space="preserve"> recent articles discussing the “future” of the arctic with regard to shipping and resource exploration are rapidly becoming out of date. As of Summer 2011, Exxon and </w:t>
      </w:r>
      <w:proofErr w:type="spellStart"/>
      <w:r w:rsidRPr="00D92958">
        <w:t>Rosneft</w:t>
      </w:r>
      <w:proofErr w:type="spellEnd"/>
      <w:r w:rsidRPr="00D92958">
        <w:t xml:space="preserve"> signed a deal to begin developing Arctic oil resources, the sea ice reached another near record minimum, and several ships transited the northern sea route to from Murmansk to the far East. The future of the Arctic is here, now.</w:t>
      </w:r>
    </w:p>
    <w:p w:rsidR="0037157F" w:rsidRPr="00D92958" w:rsidRDefault="0037157F" w:rsidP="0037157F"/>
    <w:p w:rsidR="0037157F" w:rsidRDefault="0037157F" w:rsidP="0037157F"/>
    <w:p w:rsidR="0037157F" w:rsidRPr="00D818FA" w:rsidRDefault="0037157F" w:rsidP="0037157F">
      <w:pPr>
        <w:pStyle w:val="Heading4"/>
      </w:pPr>
      <w:r w:rsidRPr="00D818FA">
        <w:t xml:space="preserve">Here’s more </w:t>
      </w:r>
      <w:proofErr w:type="spellStart"/>
      <w:proofErr w:type="gramStart"/>
      <w:r w:rsidRPr="00D818FA">
        <w:t>ev</w:t>
      </w:r>
      <w:proofErr w:type="spellEnd"/>
      <w:r w:rsidRPr="00D818FA">
        <w:t>—</w:t>
      </w:r>
      <w:proofErr w:type="gramEnd"/>
      <w:r w:rsidRPr="00D818FA">
        <w:t>Russia considers American icebreakers in the Arctic an invasion of its waters</w:t>
      </w:r>
    </w:p>
    <w:p w:rsidR="0037157F" w:rsidRPr="002A3DC6" w:rsidRDefault="0037157F" w:rsidP="0037157F">
      <w:r w:rsidRPr="002A3DC6">
        <w:rPr>
          <w:rStyle w:val="StyleStyleBold12pt"/>
        </w:rPr>
        <w:t>Byers 2012</w:t>
      </w:r>
      <w:r w:rsidRPr="002A3DC6">
        <w:t xml:space="preserve"> (Michael Byers, The Moscow Times, Canada Can Help Russia </w:t>
      </w:r>
      <w:proofErr w:type="gramStart"/>
      <w:r w:rsidRPr="002A3DC6">
        <w:t>With</w:t>
      </w:r>
      <w:proofErr w:type="gramEnd"/>
      <w:r w:rsidRPr="002A3DC6">
        <w:t xml:space="preserve"> Northern Sea Route, </w:t>
      </w:r>
      <w:hyperlink r:id="rId16" w:anchor="more" w:history="1">
        <w:r w:rsidRPr="002A3DC6">
          <w:rPr>
            <w:rStyle w:val="Hyperlink"/>
          </w:rPr>
          <w:t>http://byers.typepad.com/arctic/2012/06/canada-can-help-russia-with-northern-sea-route.html#more</w:t>
        </w:r>
      </w:hyperlink>
      <w:r w:rsidRPr="002A3DC6">
        <w:t xml:space="preserve"> 06/08/2012)</w:t>
      </w:r>
    </w:p>
    <w:p w:rsidR="0037157F" w:rsidRDefault="0037157F" w:rsidP="0037157F">
      <w:pPr>
        <w:rPr>
          <w:rStyle w:val="StyleBoldUnderline"/>
        </w:rPr>
      </w:pPr>
      <w:r w:rsidRPr="002A3DC6">
        <w:t xml:space="preserve">The Arctic Ocean's coastline belongs mostly to Russia and Canada, the two largest countries in the world. Each country owns territory on either side of a series of contested, and increasingly ice-free, Arctic straits. </w:t>
      </w:r>
      <w:r w:rsidRPr="002A3DC6">
        <w:rPr>
          <w:rStyle w:val="StyleBoldUnderline"/>
        </w:rPr>
        <w:t>Russia considers the narrowest parts of the Northern Sea Route to be "internal waters." Canada takes the same view of the Northwest Passage. Internal waters are not territorial waters, and foreign ships have no right to access them without permission from the coastal state. Russia and Canada face a single, common source of opposition to their claims</w:t>
      </w:r>
      <w:r w:rsidRPr="002A3DC6">
        <w:t xml:space="preserve"> — namely, </w:t>
      </w:r>
      <w:r w:rsidRPr="002A3DC6">
        <w:rPr>
          <w:rStyle w:val="StyleBoldUnderline"/>
        </w:rPr>
        <w:t>the United States</w:t>
      </w:r>
      <w:r w:rsidRPr="002A3DC6">
        <w:t xml:space="preserve">, which insists that both the Northern Sea Route and the Northwest Passage are "international straits." </w:t>
      </w:r>
      <w:r w:rsidRPr="002A3DC6">
        <w:rPr>
          <w:rStyle w:val="StyleBoldUnderline"/>
        </w:rPr>
        <w:t xml:space="preserve">The United States thus accepts that Russia and Canada "own" the Northern Sea Route and Northwest Passage, while asserting that foreign vessels have a right of "transit passage" through the straits that exceeds the right of "innocent passage" in regular territorial waters. A right of transit passage entitles foreign ships to pass through a strait without coastal state permission. It also means that foreign submarines can sail </w:t>
      </w:r>
      <w:proofErr w:type="gramStart"/>
      <w:r w:rsidRPr="002A3DC6">
        <w:rPr>
          <w:rStyle w:val="StyleBoldUnderline"/>
        </w:rPr>
        <w:t>submerged,</w:t>
      </w:r>
      <w:proofErr w:type="gramEnd"/>
      <w:r w:rsidRPr="002A3DC6">
        <w:rPr>
          <w:rStyle w:val="StyleBoldUnderline"/>
        </w:rPr>
        <w:t xml:space="preserve"> something that they are not allowed to do in regular territorial waters.</w:t>
      </w:r>
      <w:r w:rsidRPr="002A3DC6">
        <w:t xml:space="preserve"> The Northern Sea Route has become seasonally ice-free. Thirty-two ships traversed the waterway last summer, most of them transporting natural resources from Russian ports to Asian markets. The Kremlin is intent on turning the Northern Sea Route into a commercially viable alternative to the Strait of Malacca and the Suez Canal. In September 2011, then-Prime Minister Vladimir Putin said: "The shortest route between Europe's largest markets and the Asia-Pacific region lies across the Arctic. This route is almost a third shorter than the traditional southern one. I want to stress the importance of the Northern Sea Route as an international transport artery that will rival </w:t>
      </w:r>
      <w:r w:rsidRPr="002A3DC6">
        <w:lastRenderedPageBreak/>
        <w:t xml:space="preserve">traditional trade lanes in service fees, security and quality. States and private companies that choose the Arctic trade routes will undoubtedly reap economic advantages." </w:t>
      </w:r>
      <w:r w:rsidRPr="002A3DC6">
        <w:rPr>
          <w:rStyle w:val="StyleBoldUnderline"/>
        </w:rPr>
        <w:t xml:space="preserve">The dispute over the legal status of the Northern Sea Route began in 1965 when the U.S. Coast Guard icebreaker </w:t>
      </w:r>
      <w:proofErr w:type="spellStart"/>
      <w:r w:rsidRPr="002A3DC6">
        <w:rPr>
          <w:rStyle w:val="StyleBoldUnderline"/>
        </w:rPr>
        <w:t>Northwind</w:t>
      </w:r>
      <w:proofErr w:type="spellEnd"/>
      <w:r w:rsidRPr="002A3DC6">
        <w:rPr>
          <w:rStyle w:val="StyleBoldUnderline"/>
        </w:rPr>
        <w:t xml:space="preserve"> set out to traverse the </w:t>
      </w:r>
      <w:proofErr w:type="spellStart"/>
      <w:r w:rsidRPr="002A3DC6">
        <w:rPr>
          <w:rStyle w:val="StyleBoldUnderline"/>
        </w:rPr>
        <w:t>Vilkitsky</w:t>
      </w:r>
      <w:proofErr w:type="spellEnd"/>
      <w:r w:rsidRPr="002A3DC6">
        <w:rPr>
          <w:rStyle w:val="StyleBoldUnderline"/>
        </w:rPr>
        <w:t xml:space="preserve"> Strait between the Kara and Laptev seas. Strong diplomatic pressure was applied by the Soviet Union, pressure that, according to a U.S. State Department spokesman, extended to a threat to "go all the way" if the American ship proceeded into the strait. Washington responded by ordering the </w:t>
      </w:r>
      <w:proofErr w:type="spellStart"/>
      <w:r w:rsidRPr="002A3DC6">
        <w:rPr>
          <w:rStyle w:val="StyleBoldUnderline"/>
        </w:rPr>
        <w:t>Northwind</w:t>
      </w:r>
      <w:proofErr w:type="spellEnd"/>
      <w:r w:rsidRPr="002A3DC6">
        <w:rPr>
          <w:rStyle w:val="StyleBoldUnderline"/>
        </w:rPr>
        <w:t xml:space="preserve"> to turn around. Since then, no foreign surface vessel has sailed through the Northern Sea Route without Moscow's permission</w:t>
      </w:r>
      <w:r w:rsidRPr="002A3DC6">
        <w:t xml:space="preserve">. The Northwest Passage has been ice-free for four of the last five summers. Twenty-two ships sailed through in 2011. </w:t>
      </w:r>
      <w:r w:rsidRPr="002A3DC6">
        <w:rPr>
          <w:rStyle w:val="StyleBoldUnderline"/>
        </w:rPr>
        <w:t>The United States has twice sent surface vessels through the Northwest Passage without seeking Canada's permission: the SS Manhattan, an American owned-and-registered ice-strengthened super-tanker, in 1969; and the USCGC Polar Sea, a coastguard icebreaker, in 1985</w:t>
      </w:r>
      <w:r w:rsidRPr="002A3DC6">
        <w:t>. On the 1985 occasion, the press attaché at the Soviet Embassy in Ottawa publicly expressed support for Canada's claim: "</w:t>
      </w:r>
      <w:r w:rsidRPr="002A3DC6">
        <w:rPr>
          <w:rStyle w:val="StyleBoldUnderline"/>
        </w:rPr>
        <w:t>Whether it is the Northwest Passage or the Northeast Passage does not matter. Our position is based on provisions of international law. The waters around islands belonging to a country are the internal waters of that country." But there is no evidence of any prior or subsequent statements of support by the Soviet Union or Russia for Canada's position, nor any evidence of Canadian statements in the reverse</w:t>
      </w:r>
      <w:r w:rsidRPr="002A3DC6">
        <w:t xml:space="preserve">. During the Cold War, it would have been difficult enough for Canada to oppose the United States — </w:t>
      </w:r>
      <w:proofErr w:type="gramStart"/>
      <w:r w:rsidRPr="002A3DC6">
        <w:t>its</w:t>
      </w:r>
      <w:proofErr w:type="gramEnd"/>
      <w:r w:rsidRPr="002A3DC6">
        <w:t xml:space="preserve"> most powerful NATO ally — on the Northwest Passage issue. Taking the Soviet Union's side in the Northern Sea Route dispute was simply not an option. As for the Soviet Union's near-complete silence on the Northwest Passage, one can postulate that Moscow decided not to disrupt the delicate balance that allowed Ottawa and Washington to "agree to disagree" on the issue. Had Moscow expressed more support for Ottawa's position, Washington might have decided that Ottawa's independent stance was no longer tolerable. But the Cold War is long over, and Russia has become an important trading partner of the West, as reflected in its recent admission to the World Trade Organization. Economic opportunities and environmental concerns dominate the policy landscape, and cooperation has replaced conflict as the dominant paradigm in the North. In January 2010, according to WikiLeaks, Canadian Prime Minister Stephen Harper told NATO Secretary-General Anders </w:t>
      </w:r>
      <w:proofErr w:type="spellStart"/>
      <w:r w:rsidRPr="002A3DC6">
        <w:t>Fogh</w:t>
      </w:r>
      <w:proofErr w:type="spellEnd"/>
      <w:r w:rsidRPr="002A3DC6">
        <w:t xml:space="preserve"> Rasmussen that the alliance had no role to play in the Arctic because "there is no likelihood of Arctic states going to war." Harper also said that "Canada has a good working relationship with Russia with respect to the Arctic, and a NATO presence could backfire by exacerbating tensions." Nine months later, Putin told an international conference: "It is well known that if you stand alone, you cannot survive in the Arctic. Nature alone, in this case, demands that people, nations and states help each other." Putin's comments came just a week after the Russian and Norwegian foreign ministers signed a boundary treaty for the Barents Sea, where the two countries had previously disputed 175,000 square kilometers of oil- and gas-rich seabed. Then, in May 2011, Russia, Canada, the United States, Denmark, Norway, Sweden, Finland and Iceland signed an Arctic search-and-rescue treaty. All this cooperation provides Russia and Canada with a narrow window of opportunity. </w:t>
      </w:r>
      <w:r w:rsidRPr="002A3DC6">
        <w:rPr>
          <w:rStyle w:val="StyleBoldUnderline"/>
        </w:rPr>
        <w:t>With foreign shipping companies looking north, it is only a matter of time before other countries join the United States in overtly opposing Russia and Canada's internal waters claims. It is time for a joint Russian-Canadian position on the legal status of the Northern Sea Route and Northwest Passage — before it's too late.</w:t>
      </w:r>
    </w:p>
    <w:p w:rsidR="0037157F" w:rsidRDefault="0037157F" w:rsidP="0037157F">
      <w:pPr>
        <w:pStyle w:val="Heading2"/>
      </w:pPr>
      <w:r>
        <w:lastRenderedPageBreak/>
        <w:t>Red Spread</w:t>
      </w:r>
    </w:p>
    <w:p w:rsidR="0037157F" w:rsidRDefault="0037157F" w:rsidP="0037157F"/>
    <w:p w:rsidR="0037157F" w:rsidRDefault="0037157F" w:rsidP="0037157F">
      <w:pPr>
        <w:pStyle w:val="Heading3"/>
      </w:pPr>
      <w:r>
        <w:lastRenderedPageBreak/>
        <w:t>1NC Arctic DA</w:t>
      </w:r>
    </w:p>
    <w:p w:rsidR="0037157F" w:rsidRPr="00D33F20" w:rsidRDefault="0037157F" w:rsidP="0037157F">
      <w:pPr>
        <w:pStyle w:val="Heading4"/>
      </w:pPr>
      <w:r>
        <w:t>Russia won’t be able to develop the arctic alone – cooperation and shipping development are key</w:t>
      </w:r>
    </w:p>
    <w:p w:rsidR="0037157F" w:rsidRPr="00AA4203" w:rsidRDefault="0037157F" w:rsidP="0037157F">
      <w:proofErr w:type="spellStart"/>
      <w:r w:rsidRPr="00AA4203">
        <w:rPr>
          <w:rStyle w:val="StyleStyleBold12pt"/>
        </w:rPr>
        <w:t>Fadeyev</w:t>
      </w:r>
      <w:proofErr w:type="spellEnd"/>
      <w:r w:rsidRPr="00AA4203">
        <w:rPr>
          <w:rStyle w:val="StyleStyleBold12pt"/>
        </w:rPr>
        <w:t xml:space="preserve"> ’13</w:t>
      </w:r>
      <w:r w:rsidRPr="00AA4203">
        <w:t xml:space="preserve"> [Alexei, PhD in Economics, Head of the Production Support Department at </w:t>
      </w:r>
      <w:proofErr w:type="spellStart"/>
      <w:r w:rsidRPr="00AA4203">
        <w:t>Gazpromneft</w:t>
      </w:r>
      <w:proofErr w:type="spellEnd"/>
      <w:r w:rsidRPr="00AA4203">
        <w:t>-Sakhalin, Developing the Arctic Territories Efficiently, http://russiancouncil.ru/en/inner/?id_4=1332#top]</w:t>
      </w:r>
    </w:p>
    <w:p w:rsidR="0037157F" w:rsidRDefault="0037157F" w:rsidP="0037157F">
      <w:pPr>
        <w:rPr>
          <w:sz w:val="16"/>
          <w:szCs w:val="16"/>
        </w:rPr>
      </w:pPr>
    </w:p>
    <w:p w:rsidR="0037157F" w:rsidRDefault="0037157F" w:rsidP="0037157F">
      <w:pPr>
        <w:rPr>
          <w:rStyle w:val="StyleBoldUnderline"/>
        </w:rPr>
      </w:pPr>
      <w:r w:rsidRPr="00AA4203">
        <w:rPr>
          <w:sz w:val="14"/>
          <w:szCs w:val="16"/>
        </w:rPr>
        <w:t xml:space="preserve">Due to its vast hydrocarbon reserves and the greater role played by fundamental factors determining political and energy security, </w:t>
      </w:r>
      <w:r w:rsidRPr="00AA4203">
        <w:rPr>
          <w:rStyle w:val="StyleBoldUnderline"/>
        </w:rPr>
        <w:t>many industrialized states regard the Arctic as a key strategic</w:t>
      </w:r>
      <w:r w:rsidRPr="00AA4203">
        <w:rPr>
          <w:sz w:val="14"/>
          <w:szCs w:val="16"/>
        </w:rPr>
        <w:t xml:space="preserve"> region. Its industrial development would see intensive oil and gas production, extraction of biological resources, massive cargo transshipment and, that would in turn require better transportation and the relevant infrastructure. </w:t>
      </w:r>
      <w:r w:rsidRPr="00AA4203">
        <w:rPr>
          <w:rStyle w:val="Emphasis"/>
        </w:rPr>
        <w:t xml:space="preserve">International cooperation in this field is vital for the region’s </w:t>
      </w:r>
      <w:r w:rsidRPr="00D33F20">
        <w:rPr>
          <w:sz w:val="16"/>
          <w:szCs w:val="16"/>
        </w:rPr>
        <w:t>efficient and safe</w:t>
      </w:r>
      <w:r w:rsidRPr="00AA4203">
        <w:rPr>
          <w:rStyle w:val="Emphasis"/>
        </w:rPr>
        <w:t xml:space="preserve"> advancement</w:t>
      </w:r>
      <w:r w:rsidRPr="00AA4203">
        <w:rPr>
          <w:sz w:val="14"/>
          <w:szCs w:val="16"/>
        </w:rPr>
        <w:t xml:space="preserve">, since organizing transport services is technologically complicated and legislation in the different Arctic states varies greatly. Transportation Interests in Russia’s Arctic Zone and Infrastructure Status Today The </w:t>
      </w:r>
      <w:r w:rsidRPr="00AA4203">
        <w:rPr>
          <w:rStyle w:val="StyleBoldUnderline"/>
        </w:rPr>
        <w:t>extensive development of the Arctic in the near future requires scores of new solutions</w:t>
      </w:r>
      <w:r w:rsidRPr="00AA4203">
        <w:rPr>
          <w:sz w:val="14"/>
          <w:szCs w:val="16"/>
        </w:rPr>
        <w:t xml:space="preserve">, some of which should produce highly effective breakthrough technologies, as well as sophisticated approaches to logistics support for remote facilities, vehicle propulsion and ensuring minimal impact on the fragile environment. </w:t>
      </w:r>
      <w:r w:rsidRPr="00AA4203">
        <w:rPr>
          <w:rStyle w:val="StyleBoldUnderline"/>
        </w:rPr>
        <w:t>Russia possesses unique transportation and logistics capabilities</w:t>
      </w:r>
      <w:r w:rsidRPr="00AA4203">
        <w:rPr>
          <w:sz w:val="14"/>
          <w:szCs w:val="16"/>
        </w:rPr>
        <w:t xml:space="preserve"> and can therefore play a major role in converting the country into a competitive transit territory with an advanced services sector and a service economy. The full-scale realization of its transportation and transit potential seems most promising. It would involve creating a network of international transit corridors across the territory and waters under Russia’s jurisdiction, in addition to the development of a capillary transport infrastructure to connect remote Arctic communities. </w:t>
      </w:r>
      <w:r w:rsidRPr="00AA4203">
        <w:rPr>
          <w:rStyle w:val="StyleBoldUnderline"/>
        </w:rPr>
        <w:t xml:space="preserve">Poor and sometimes nonexistent transportation infrastructure causes a mismatch between the significance of resource development in Russia's polar territories and the continental shelf and national security requirements. </w:t>
      </w:r>
      <w:r w:rsidRPr="00AA4203">
        <w:rPr>
          <w:rStyle w:val="Emphasis"/>
        </w:rPr>
        <w:t>This undermines Russia’s competitiveness, despite its exceptional geographical advantages.</w:t>
      </w:r>
      <w:r w:rsidRPr="00AA4203">
        <w:rPr>
          <w:sz w:val="14"/>
          <w:szCs w:val="16"/>
        </w:rPr>
        <w:t xml:space="preserve"> A comprehensive transportation system and infrastructure would not only remove existing hurdles to utilizing transit potential but would also clear away infrastructural restrictions on resource activities in the Russian Arctic Zone (RAZ). </w:t>
      </w:r>
      <w:r w:rsidRPr="00AA4203">
        <w:rPr>
          <w:rStyle w:val="StyleBoldUnderline"/>
        </w:rPr>
        <w:t>Arctic ports are less than promising, given the absence of long-distance railway lines</w:t>
      </w:r>
      <w:r w:rsidRPr="00AA4203">
        <w:rPr>
          <w:sz w:val="14"/>
          <w:szCs w:val="16"/>
        </w:rPr>
        <w:t xml:space="preserve">, raising the importance of the </w:t>
      </w:r>
      <w:proofErr w:type="spellStart"/>
      <w:r w:rsidRPr="00AA4203">
        <w:rPr>
          <w:sz w:val="14"/>
          <w:szCs w:val="16"/>
        </w:rPr>
        <w:t>Belkomur</w:t>
      </w:r>
      <w:proofErr w:type="spellEnd"/>
      <w:r w:rsidRPr="00AA4203">
        <w:rPr>
          <w:sz w:val="14"/>
          <w:szCs w:val="16"/>
        </w:rPr>
        <w:t xml:space="preserve"> project that involves building the absent sections along the Archangelsk-Perm railway line (</w:t>
      </w:r>
      <w:proofErr w:type="spellStart"/>
      <w:r w:rsidRPr="00AA4203">
        <w:rPr>
          <w:sz w:val="14"/>
          <w:szCs w:val="16"/>
        </w:rPr>
        <w:t>Karpogory-Vendinga</w:t>
      </w:r>
      <w:proofErr w:type="spellEnd"/>
      <w:r w:rsidRPr="00AA4203">
        <w:rPr>
          <w:sz w:val="14"/>
          <w:szCs w:val="16"/>
        </w:rPr>
        <w:t xml:space="preserve">), connecting the Archangelsk seaport with Syktyvkar, </w:t>
      </w:r>
      <w:proofErr w:type="spellStart"/>
      <w:r w:rsidRPr="00AA4203">
        <w:rPr>
          <w:sz w:val="14"/>
          <w:szCs w:val="16"/>
        </w:rPr>
        <w:t>Kudymkar</w:t>
      </w:r>
      <w:proofErr w:type="spellEnd"/>
      <w:r w:rsidRPr="00AA4203">
        <w:rPr>
          <w:sz w:val="14"/>
          <w:szCs w:val="16"/>
        </w:rPr>
        <w:t xml:space="preserve"> and Perm (</w:t>
      </w:r>
      <w:proofErr w:type="spellStart"/>
      <w:r w:rsidRPr="00AA4203">
        <w:rPr>
          <w:sz w:val="14"/>
          <w:szCs w:val="16"/>
        </w:rPr>
        <w:t>Solikamsk</w:t>
      </w:r>
      <w:proofErr w:type="spellEnd"/>
      <w:r w:rsidRPr="00AA4203">
        <w:rPr>
          <w:sz w:val="14"/>
          <w:szCs w:val="16"/>
        </w:rPr>
        <w:t xml:space="preserve">). The line would carry products from these regions to foreign markets. To this end, projects such as the </w:t>
      </w:r>
      <w:proofErr w:type="spellStart"/>
      <w:r w:rsidRPr="00AA4203">
        <w:rPr>
          <w:sz w:val="14"/>
          <w:szCs w:val="16"/>
        </w:rPr>
        <w:t>Sosnogorsk-Indiga</w:t>
      </w:r>
      <w:proofErr w:type="spellEnd"/>
      <w:r w:rsidRPr="00AA4203">
        <w:rPr>
          <w:sz w:val="14"/>
          <w:szCs w:val="16"/>
        </w:rPr>
        <w:t xml:space="preserve"> (</w:t>
      </w:r>
      <w:proofErr w:type="spellStart"/>
      <w:r w:rsidRPr="00AA4203">
        <w:rPr>
          <w:sz w:val="14"/>
          <w:szCs w:val="16"/>
        </w:rPr>
        <w:t>Barentskomur</w:t>
      </w:r>
      <w:proofErr w:type="spellEnd"/>
      <w:r w:rsidRPr="00AA4203">
        <w:rPr>
          <w:sz w:val="14"/>
          <w:szCs w:val="16"/>
        </w:rPr>
        <w:t>) and Vorkuta-</w:t>
      </w:r>
      <w:proofErr w:type="spellStart"/>
      <w:r w:rsidRPr="00AA4203">
        <w:rPr>
          <w:sz w:val="14"/>
          <w:szCs w:val="16"/>
        </w:rPr>
        <w:t>Ust</w:t>
      </w:r>
      <w:proofErr w:type="spellEnd"/>
      <w:r w:rsidRPr="00AA4203">
        <w:rPr>
          <w:sz w:val="14"/>
          <w:szCs w:val="16"/>
        </w:rPr>
        <w:t xml:space="preserve"> Kara lines seem especially important, as does the North-South corridor linking the Persian Gulf states, India and Pakistan with Central and East Europe and Scandinavia via the Caspian. Moreover, building the </w:t>
      </w:r>
      <w:proofErr w:type="spellStart"/>
      <w:r w:rsidRPr="00AA4203">
        <w:rPr>
          <w:sz w:val="14"/>
          <w:szCs w:val="16"/>
        </w:rPr>
        <w:t>Polunochnaya-Obskaya</w:t>
      </w:r>
      <w:proofErr w:type="spellEnd"/>
      <w:r w:rsidRPr="00AA4203">
        <w:rPr>
          <w:sz w:val="14"/>
          <w:szCs w:val="16"/>
        </w:rPr>
        <w:t xml:space="preserve"> railway line, completing the </w:t>
      </w:r>
      <w:proofErr w:type="spellStart"/>
      <w:r w:rsidRPr="00AA4203">
        <w:rPr>
          <w:sz w:val="14"/>
          <w:szCs w:val="16"/>
        </w:rPr>
        <w:t>Obskaya-Bovanenkovo</w:t>
      </w:r>
      <w:proofErr w:type="spellEnd"/>
      <w:r w:rsidRPr="00AA4203">
        <w:rPr>
          <w:sz w:val="14"/>
          <w:szCs w:val="16"/>
        </w:rPr>
        <w:t xml:space="preserve"> line to the port of </w:t>
      </w:r>
      <w:proofErr w:type="spellStart"/>
      <w:r w:rsidRPr="00AA4203">
        <w:rPr>
          <w:sz w:val="14"/>
          <w:szCs w:val="16"/>
        </w:rPr>
        <w:t>Kharasaway</w:t>
      </w:r>
      <w:proofErr w:type="spellEnd"/>
      <w:r w:rsidRPr="00AA4203">
        <w:rPr>
          <w:sz w:val="14"/>
          <w:szCs w:val="16"/>
        </w:rPr>
        <w:t xml:space="preserve">, extending the </w:t>
      </w:r>
      <w:proofErr w:type="spellStart"/>
      <w:r w:rsidRPr="00AA4203">
        <w:rPr>
          <w:sz w:val="14"/>
          <w:szCs w:val="16"/>
        </w:rPr>
        <w:t>Nadym-Salekhard</w:t>
      </w:r>
      <w:proofErr w:type="spellEnd"/>
      <w:r w:rsidRPr="00AA4203">
        <w:rPr>
          <w:sz w:val="14"/>
          <w:szCs w:val="16"/>
        </w:rPr>
        <w:t xml:space="preserve"> railway line to </w:t>
      </w:r>
      <w:proofErr w:type="spellStart"/>
      <w:r w:rsidRPr="00AA4203">
        <w:rPr>
          <w:sz w:val="14"/>
          <w:szCs w:val="16"/>
        </w:rPr>
        <w:t>Labytnangi</w:t>
      </w:r>
      <w:proofErr w:type="spellEnd"/>
      <w:r w:rsidRPr="00AA4203">
        <w:rPr>
          <w:sz w:val="14"/>
          <w:szCs w:val="16"/>
        </w:rPr>
        <w:t xml:space="preserve">, and continuing the </w:t>
      </w:r>
      <w:proofErr w:type="spellStart"/>
      <w:r w:rsidRPr="00AA4203">
        <w:rPr>
          <w:sz w:val="14"/>
          <w:szCs w:val="16"/>
        </w:rPr>
        <w:t>Korotchayevo-Igarka</w:t>
      </w:r>
      <w:proofErr w:type="spellEnd"/>
      <w:r w:rsidRPr="00AA4203">
        <w:rPr>
          <w:sz w:val="14"/>
          <w:szCs w:val="16"/>
        </w:rPr>
        <w:t xml:space="preserve"> railroad line to </w:t>
      </w:r>
      <w:proofErr w:type="spellStart"/>
      <w:r w:rsidRPr="00AA4203">
        <w:rPr>
          <w:sz w:val="14"/>
          <w:szCs w:val="16"/>
        </w:rPr>
        <w:t>Dudinka</w:t>
      </w:r>
      <w:proofErr w:type="spellEnd"/>
      <w:r w:rsidRPr="00AA4203">
        <w:rPr>
          <w:sz w:val="14"/>
          <w:szCs w:val="16"/>
        </w:rPr>
        <w:t xml:space="preserve"> and Norilsk would forge a link between the ore fields of the polar Urals and </w:t>
      </w:r>
      <w:proofErr w:type="spellStart"/>
      <w:r w:rsidRPr="00AA4203">
        <w:rPr>
          <w:sz w:val="14"/>
          <w:szCs w:val="16"/>
        </w:rPr>
        <w:t>Yamal</w:t>
      </w:r>
      <w:proofErr w:type="spellEnd"/>
      <w:r w:rsidRPr="00AA4203">
        <w:rPr>
          <w:sz w:val="14"/>
          <w:szCs w:val="16"/>
        </w:rPr>
        <w:t xml:space="preserve"> hydrocarbon deposits with industrialized areas in the Urals. [1] Meridian railway lines to ports on the White, Barents, Kara and Laptev seas should boost the cargo potential of the Northern Sea Route (NSR) and open direct access to West Europe. Some complications can be expected from building the </w:t>
      </w:r>
      <w:proofErr w:type="spellStart"/>
      <w:r w:rsidRPr="00AA4203">
        <w:rPr>
          <w:sz w:val="14"/>
          <w:szCs w:val="16"/>
        </w:rPr>
        <w:t>Salkhard-Nadym-Novy</w:t>
      </w:r>
      <w:proofErr w:type="spellEnd"/>
      <w:r w:rsidRPr="00AA4203">
        <w:rPr>
          <w:sz w:val="14"/>
          <w:szCs w:val="16"/>
        </w:rPr>
        <w:t xml:space="preserve"> </w:t>
      </w:r>
      <w:proofErr w:type="spellStart"/>
      <w:r w:rsidRPr="00AA4203">
        <w:rPr>
          <w:sz w:val="14"/>
          <w:szCs w:val="16"/>
        </w:rPr>
        <w:t>Urengoy</w:t>
      </w:r>
      <w:proofErr w:type="spellEnd"/>
      <w:r w:rsidRPr="00AA4203">
        <w:rPr>
          <w:sz w:val="14"/>
          <w:szCs w:val="16"/>
        </w:rPr>
        <w:t xml:space="preserve"> railroad that to reach </w:t>
      </w:r>
      <w:proofErr w:type="spellStart"/>
      <w:r w:rsidRPr="00AA4203">
        <w:rPr>
          <w:sz w:val="14"/>
          <w:szCs w:val="16"/>
        </w:rPr>
        <w:t>Igarka</w:t>
      </w:r>
      <w:proofErr w:type="spellEnd"/>
      <w:r w:rsidRPr="00AA4203">
        <w:rPr>
          <w:sz w:val="14"/>
          <w:szCs w:val="16"/>
        </w:rPr>
        <w:t xml:space="preserve"> and Norilsk, as cargos may leave via the </w:t>
      </w:r>
      <w:proofErr w:type="spellStart"/>
      <w:r w:rsidRPr="00AA4203">
        <w:rPr>
          <w:sz w:val="14"/>
          <w:szCs w:val="16"/>
        </w:rPr>
        <w:t>Dudinka</w:t>
      </w:r>
      <w:proofErr w:type="spellEnd"/>
      <w:r w:rsidRPr="00AA4203">
        <w:rPr>
          <w:sz w:val="14"/>
          <w:szCs w:val="16"/>
        </w:rPr>
        <w:t xml:space="preserve"> connection, the NSR’s best link. This could mean the emergence of competition between railway and marine transportation with regard to tariffs, logistics and reliability. There would be growing demand for rapid cross-Polar transit, including air routes (similar to the shortest routes between the Eastern and Western hemispheres), and for a multifunctional transcontinental traffic route through a tunnel under the Bering Strait. Feasibility is based on the future use of the high-latitude Northern Transport Corridor: Russia’s multi-purpose sea-and-land route incorporating the NSR and its adjacent meridian river and railway communications. The cities of Murmansk and Petropavlovsk-Kamchatsky – its extreme points – would allow the transshipment of cargos to ice-class vessels, icebreaker servicing and feeder route support [1]. </w:t>
      </w:r>
      <w:r w:rsidRPr="00AA4203">
        <w:rPr>
          <w:rStyle w:val="StyleBoldUnderline"/>
        </w:rPr>
        <w:t>Despite the numerous technical difficulties of Arctic sailing, the NSR offers the shortest route</w:t>
      </w:r>
      <w:r w:rsidRPr="00AA4203">
        <w:rPr>
          <w:sz w:val="14"/>
          <w:szCs w:val="16"/>
        </w:rPr>
        <w:t xml:space="preserve"> between Europe, the Far East and North America's western coast, </w:t>
      </w:r>
      <w:r w:rsidRPr="00AA4203">
        <w:rPr>
          <w:rStyle w:val="StyleBoldUnderline"/>
        </w:rPr>
        <w:t>which could be used not only for transit but also for Russian exports that are currently delivered to Southeast Asia via the Suez Canal</w:t>
      </w:r>
      <w:r w:rsidRPr="00AA4203">
        <w:rPr>
          <w:sz w:val="14"/>
          <w:szCs w:val="16"/>
        </w:rPr>
        <w:t xml:space="preserve">. Interestingly, in recent years, </w:t>
      </w:r>
      <w:r w:rsidRPr="00AA4203">
        <w:rPr>
          <w:rStyle w:val="StyleBoldUnderline"/>
        </w:rPr>
        <w:t xml:space="preserve">government decisions have also stressed the </w:t>
      </w:r>
      <w:r w:rsidRPr="00AA4203">
        <w:rPr>
          <w:rStyle w:val="Emphasis"/>
        </w:rPr>
        <w:t xml:space="preserve">NSR’s key role </w:t>
      </w:r>
      <w:r w:rsidRPr="00AA4203">
        <w:rPr>
          <w:rStyle w:val="StyleBoldUnderline"/>
        </w:rPr>
        <w:t>in developing the Arctic areas and resources.</w:t>
      </w:r>
      <w:r>
        <w:rPr>
          <w:rStyle w:val="StyleBoldUnderline"/>
        </w:rPr>
        <w:t xml:space="preserve"> </w:t>
      </w:r>
      <w:r w:rsidRPr="00AA4203">
        <w:rPr>
          <w:rStyle w:val="StyleBoldUnderline"/>
        </w:rPr>
        <w:t>There is now a clear and pressing need for the modernization of existing and construction of new seaports, export terminals, icebreakers and transport vessels, and for the creation of a marine platform for offshore geological survey and servicing.</w:t>
      </w:r>
    </w:p>
    <w:p w:rsidR="0037157F" w:rsidRDefault="0037157F" w:rsidP="0037157F">
      <w:pPr>
        <w:pStyle w:val="Heading4"/>
      </w:pPr>
      <w:r>
        <w:t>Russia needs a developed Arctic as a power base for Russian expansionism and US-Russian war</w:t>
      </w:r>
    </w:p>
    <w:p w:rsidR="0037157F" w:rsidRPr="005E383E" w:rsidRDefault="0037157F" w:rsidP="0037157F">
      <w:r w:rsidRPr="005E383E">
        <w:rPr>
          <w:rStyle w:val="StyleStyleBold12pt"/>
        </w:rPr>
        <w:t>Hodges 13</w:t>
      </w:r>
      <w:r w:rsidRPr="005E383E">
        <w:rPr>
          <w:sz w:val="16"/>
          <w:szCs w:val="16"/>
        </w:rPr>
        <w:t xml:space="preserve"> [Dave is an award winning psychology, statistics and research professor, </w:t>
      </w:r>
      <w:r>
        <w:rPr>
          <w:sz w:val="16"/>
          <w:szCs w:val="16"/>
        </w:rPr>
        <w:t>and</w:t>
      </w:r>
      <w:r w:rsidRPr="005E383E">
        <w:rPr>
          <w:sz w:val="16"/>
          <w:szCs w:val="16"/>
        </w:rPr>
        <w:t xml:space="preserve"> a political activist and writer who has published dozens of editorials and articles, </w:t>
      </w:r>
      <w:r>
        <w:rPr>
          <w:sz w:val="16"/>
          <w:szCs w:val="16"/>
        </w:rPr>
        <w:t>“</w:t>
      </w:r>
      <w:r w:rsidRPr="005E383E">
        <w:rPr>
          <w:sz w:val="16"/>
          <w:szCs w:val="16"/>
        </w:rPr>
        <w:t>Why Russia Needs Alaska</w:t>
      </w:r>
      <w:r>
        <w:rPr>
          <w:sz w:val="16"/>
          <w:szCs w:val="16"/>
        </w:rPr>
        <w:t>”</w:t>
      </w:r>
      <w:r w:rsidRPr="005E383E">
        <w:rPr>
          <w:sz w:val="16"/>
          <w:szCs w:val="16"/>
        </w:rPr>
        <w:t>, http://www.thecommonsenseshow.com/2013/02/27/why-russia-needs-alaska/]</w:t>
      </w:r>
    </w:p>
    <w:p w:rsidR="0037157F" w:rsidRDefault="0037157F" w:rsidP="0037157F">
      <w:pPr>
        <w:rPr>
          <w:rStyle w:val="Emphasis"/>
        </w:rPr>
      </w:pPr>
      <w:r w:rsidRPr="00314C28">
        <w:rPr>
          <w:sz w:val="12"/>
        </w:rPr>
        <w:t xml:space="preserve">Containing Russia Is the Key to World Peace </w:t>
      </w:r>
      <w:proofErr w:type="gramStart"/>
      <w:r w:rsidRPr="00314C28">
        <w:rPr>
          <w:sz w:val="12"/>
        </w:rPr>
        <w:t>From</w:t>
      </w:r>
      <w:proofErr w:type="gramEnd"/>
      <w:r w:rsidRPr="00314C28">
        <w:rPr>
          <w:sz w:val="12"/>
        </w:rPr>
        <w:t xml:space="preserve"> Mackinder’s perspective, </w:t>
      </w:r>
      <w:r w:rsidRPr="00CC1FB9">
        <w:rPr>
          <w:rStyle w:val="StyleBoldUnderline"/>
        </w:rPr>
        <w:t>Soviet Russia had to be contained within the heartland.</w:t>
      </w:r>
      <w:r w:rsidRPr="00314C28">
        <w:rPr>
          <w:sz w:val="12"/>
        </w:rPr>
        <w:t xml:space="preserve"> Mackinder’s believed </w:t>
      </w:r>
      <w:r w:rsidRPr="00CC1FB9">
        <w:rPr>
          <w:rStyle w:val="StyleBoldUnderline"/>
        </w:rPr>
        <w:t>that whosoever controlled Eurasia, controlled the world, so long as the controller had access to useable ports. The problem for Russia is that they have so few usable ports</w:t>
      </w:r>
      <w:r w:rsidRPr="00314C28">
        <w:rPr>
          <w:sz w:val="12"/>
        </w:rPr>
        <w:t xml:space="preserve"> thus impacting commerce and the movement of men and material in a time of war. </w:t>
      </w:r>
      <w:r w:rsidRPr="00CC1FB9">
        <w:rPr>
          <w:rStyle w:val="StyleBoldUnderline"/>
        </w:rPr>
        <w:t>So long as Russian could be prevented from being a major sea power, the forces of the United States and Western Europe were safe. However, if Russia should become a sea power in conjunction with its massive land-based power, Russia could rule the world.</w:t>
      </w:r>
      <w:r w:rsidRPr="00CC1FB9">
        <w:rPr>
          <w:rStyle w:val="StyleBoldUnderline"/>
          <w:sz w:val="12"/>
        </w:rPr>
        <w:t xml:space="preserve"> </w:t>
      </w:r>
      <w:proofErr w:type="spellStart"/>
      <w:r w:rsidRPr="00314C28">
        <w:rPr>
          <w:sz w:val="12"/>
        </w:rPr>
        <w:t>Zbigniew</w:t>
      </w:r>
      <w:proofErr w:type="spellEnd"/>
      <w:r w:rsidRPr="00314C28">
        <w:rPr>
          <w:sz w:val="12"/>
        </w:rPr>
        <w:t xml:space="preserve"> Brzezinski confirms the Heartland Theory, in his book, A Geostrategic Framework for the Conduct of the US-Soviet Contest (pp 22-23), </w:t>
      </w:r>
      <w:proofErr w:type="spellStart"/>
      <w:r w:rsidRPr="00314C28">
        <w:rPr>
          <w:sz w:val="12"/>
        </w:rPr>
        <w:t>n</w:t>
      </w:r>
      <w:proofErr w:type="spellEnd"/>
      <w:r w:rsidRPr="00314C28">
        <w:rPr>
          <w:sz w:val="12"/>
        </w:rPr>
        <w:t xml:space="preserve"> which he echoed the words of Mackinder when he stated that “Whoever controls Eurasia dominates the globe. </w:t>
      </w:r>
      <w:r w:rsidRPr="00CC1FB9">
        <w:rPr>
          <w:rStyle w:val="StyleBoldUnderline"/>
        </w:rPr>
        <w:t xml:space="preserve">If the Soviet Union captures the peripheries of this landmass … it would not only win control of vast human, economic and military resources, but also gain access to the geostrategic approaches to the </w:t>
      </w:r>
      <w:r w:rsidRPr="00CC1FB9">
        <w:rPr>
          <w:rStyle w:val="StyleBoldUnderline"/>
        </w:rPr>
        <w:lastRenderedPageBreak/>
        <w:t>Western Hemisphere – the Atlantic and the Pacific</w:t>
      </w:r>
      <w:r w:rsidRPr="00314C28">
        <w:rPr>
          <w:sz w:val="12"/>
        </w:rPr>
        <w:t xml:space="preserve">.” </w:t>
      </w:r>
      <w:proofErr w:type="gramStart"/>
      <w:r w:rsidRPr="00314C28">
        <w:rPr>
          <w:sz w:val="12"/>
        </w:rPr>
        <w:t>For Russia, controlling the peripheries of the landmass means controlling Alaska and having access to its ports.</w:t>
      </w:r>
      <w:proofErr w:type="gramEnd"/>
      <w:r w:rsidRPr="00314C28">
        <w:rPr>
          <w:sz w:val="12"/>
        </w:rPr>
        <w:t xml:space="preserve"> This would make Russia the world’s most preeminent land and sea power and the world would have to pay homage to the new global master. Stalin’s Secret Plans to Invade Alaska In 1951 </w:t>
      </w:r>
      <w:proofErr w:type="gramStart"/>
      <w:r w:rsidRPr="00314C28">
        <w:rPr>
          <w:sz w:val="12"/>
        </w:rPr>
        <w:t>In</w:t>
      </w:r>
      <w:proofErr w:type="gramEnd"/>
      <w:r w:rsidRPr="00314C28">
        <w:rPr>
          <w:sz w:val="12"/>
        </w:rPr>
        <w:t xml:space="preserve"> 1999, at a </w:t>
      </w:r>
      <w:hyperlink r:id="rId17" w:history="1">
        <w:r w:rsidRPr="00314C28">
          <w:rPr>
            <w:rStyle w:val="Hyperlink"/>
            <w:sz w:val="12"/>
          </w:rPr>
          <w:t>conference</w:t>
        </w:r>
      </w:hyperlink>
      <w:r w:rsidRPr="00314C28">
        <w:rPr>
          <w:sz w:val="12"/>
        </w:rPr>
        <w:t xml:space="preserve"> held at Yale University, previously-secret Russian documents revealed that Russian Dictator Joseph </w:t>
      </w:r>
      <w:r w:rsidRPr="00CC1FB9">
        <w:rPr>
          <w:rStyle w:val="StyleBoldUnderline"/>
        </w:rPr>
        <w:t>Stalin had undergone extensive planning in preparation to invade North America as early as 1951</w:t>
      </w:r>
      <w:r w:rsidRPr="00314C28">
        <w:rPr>
          <w:sz w:val="12"/>
        </w:rPr>
        <w:t xml:space="preserve">. The event was one of a series of programs sponsored by the Washington D.C.-based Cold War International History Project (CWIHP), which monitors new documents pertaining to the Cold War. </w:t>
      </w:r>
      <w:proofErr w:type="gramStart"/>
      <w:r w:rsidRPr="00314C28">
        <w:rPr>
          <w:sz w:val="12"/>
        </w:rPr>
        <w:t>The Yale conference centered on Stalin’s relationship with the United States.</w:t>
      </w:r>
      <w:proofErr w:type="gramEnd"/>
      <w:r w:rsidRPr="00314C28">
        <w:rPr>
          <w:sz w:val="12"/>
        </w:rPr>
        <w:t xml:space="preserve"> These documents, from the Cold War, revealed that </w:t>
      </w:r>
      <w:r w:rsidRPr="00CC1FB9">
        <w:rPr>
          <w:rStyle w:val="StyleBoldUnderline"/>
        </w:rPr>
        <w:t>Stalin had a definitive plan to attack Alaska in 1951-52 and had undergone major military preparations in anticipation of the invasion.</w:t>
      </w:r>
      <w:r>
        <w:rPr>
          <w:rStyle w:val="StyleBoldUnderline"/>
        </w:rPr>
        <w:t xml:space="preserve"> </w:t>
      </w:r>
      <w:r w:rsidRPr="00CC1FB9">
        <w:rPr>
          <w:rStyle w:val="StyleBoldUnderline"/>
        </w:rPr>
        <w:t>Russia has always considered itself to be landlocked and this served as the major motivation for Russia’s planned incursion which would have given Russia access to good sea ports</w:t>
      </w:r>
      <w:r w:rsidRPr="00314C28">
        <w:rPr>
          <w:sz w:val="12"/>
        </w:rPr>
        <w:t xml:space="preserve">. Stalin subsequently died and the plans were abandoned, at least temporarily. Suspicious Happenings </w:t>
      </w:r>
      <w:proofErr w:type="gramStart"/>
      <w:r w:rsidRPr="00314C28">
        <w:rPr>
          <w:sz w:val="12"/>
        </w:rPr>
        <w:t>In</w:t>
      </w:r>
      <w:proofErr w:type="gramEnd"/>
      <w:r w:rsidRPr="00314C28">
        <w:rPr>
          <w:sz w:val="12"/>
        </w:rPr>
        <w:t xml:space="preserve"> Alaska In light of the evidence, it is abundantly clear that there are clear economic, political and military reasons why the Russians would want to occupy Alaska. My interest in this topic surfaced quite serendipitously as a couple of listeners to my radio program sent me information on the Agenda 21 invasion of small Alaska communities, and oh, by the way, they also reported that they were seeing Russian troops in their respective communities. </w:t>
      </w:r>
      <w:r w:rsidRPr="00CC1FB9">
        <w:rPr>
          <w:rStyle w:val="StyleBoldUnderline"/>
        </w:rPr>
        <w:t>The sighting of Russian troops in small Alaskan towns such Ketchikan,</w:t>
      </w:r>
      <w:r w:rsidRPr="00314C28">
        <w:rPr>
          <w:sz w:val="12"/>
        </w:rPr>
        <w:t xml:space="preserve"> Alaska, got my undivided attention. Ketchikan is the southeastern most </w:t>
      </w:r>
      <w:proofErr w:type="gramStart"/>
      <w:r w:rsidRPr="00314C28">
        <w:rPr>
          <w:sz w:val="12"/>
        </w:rPr>
        <w:t>city</w:t>
      </w:r>
      <w:proofErr w:type="gramEnd"/>
      <w:r w:rsidRPr="00314C28">
        <w:rPr>
          <w:sz w:val="12"/>
        </w:rPr>
        <w:t xml:space="preserve"> in Alaska. </w:t>
      </w:r>
      <w:proofErr w:type="gramStart"/>
      <w:r w:rsidRPr="00314C28">
        <w:rPr>
          <w:sz w:val="12"/>
        </w:rPr>
        <w:t>With an estimated population of 8,050.</w:t>
      </w:r>
      <w:proofErr w:type="gramEnd"/>
      <w:r w:rsidRPr="00314C28">
        <w:rPr>
          <w:sz w:val="12"/>
        </w:rPr>
        <w:t xml:space="preserve"> Ketchikan is the fifth-most populous city in the state. Another area where there are civilian sightings of Russian troops is in Sitka, Alaska. The City of Sitka, formerly New Archangel under Russian rule, is located on Baranof Island and the southern half of Chichagof Island in the Alexander Archipelago of the Pacific Ocean. Additionally, </w:t>
      </w:r>
      <w:r w:rsidRPr="00CC1FB9">
        <w:rPr>
          <w:rStyle w:val="StyleBoldUnderline"/>
        </w:rPr>
        <w:t xml:space="preserve">one military veteran </w:t>
      </w:r>
      <w:proofErr w:type="gramStart"/>
      <w:r w:rsidRPr="00CC1FB9">
        <w:rPr>
          <w:rStyle w:val="StyleBoldUnderline"/>
        </w:rPr>
        <w:t>reports</w:t>
      </w:r>
      <w:proofErr w:type="gramEnd"/>
      <w:r w:rsidRPr="00CC1FB9">
        <w:rPr>
          <w:rStyle w:val="StyleBoldUnderline"/>
        </w:rPr>
        <w:t xml:space="preserve"> seeing Russian submarines, on a frequent basis, just off the coast. Further, there are civilian reports of Russian vehicles and troops moving through Alaska north of Anchorage</w:t>
      </w:r>
      <w:r w:rsidRPr="00314C28">
        <w:rPr>
          <w:sz w:val="12"/>
        </w:rPr>
        <w:t xml:space="preserve">. These are only anecdotal accounts and further proof is required in to validate these eyewitness accounts. </w:t>
      </w:r>
      <w:r w:rsidRPr="00CC1FB9">
        <w:rPr>
          <w:rStyle w:val="StyleBoldUnderline"/>
        </w:rPr>
        <w:t>Yet, there are indeed verifiable, reported media accounts of Russian troops on American soil.</w:t>
      </w:r>
      <w:r w:rsidRPr="00CC1FB9">
        <w:rPr>
          <w:rStyle w:val="StyleBoldUnderline"/>
          <w:sz w:val="12"/>
        </w:rPr>
        <w:t xml:space="preserve"> </w:t>
      </w:r>
      <w:r w:rsidRPr="00314C28">
        <w:rPr>
          <w:sz w:val="12"/>
        </w:rPr>
        <w:t xml:space="preserve">The presence of Russian troops on American soil is very troublesome. America does not need to rely on the anecdotal accounts of Alaskan civilians to be concerned about the presence of Russian troops on American soil. Russian commandos are also “training” at </w:t>
      </w:r>
      <w:hyperlink r:id="rId18" w:history="1">
        <w:r w:rsidRPr="00314C28">
          <w:rPr>
            <w:rStyle w:val="Hyperlink"/>
            <w:sz w:val="12"/>
          </w:rPr>
          <w:t>Fort Carson</w:t>
        </w:r>
      </w:hyperlink>
      <w:r w:rsidRPr="00314C28">
        <w:rPr>
          <w:sz w:val="12"/>
        </w:rPr>
        <w:t xml:space="preserve">, in Colorado Springs since last spring. Why is this concerning? The United States is about to go to war with Iran for selling its oil to Russia, China and India for gold instead of the Petrodollar. Russia and China have threatened to </w:t>
      </w:r>
      <w:hyperlink r:id="rId19" w:history="1">
        <w:r w:rsidRPr="00314C28">
          <w:rPr>
            <w:rStyle w:val="Hyperlink"/>
            <w:sz w:val="12"/>
          </w:rPr>
          <w:t>nuke</w:t>
        </w:r>
      </w:hyperlink>
      <w:r w:rsidRPr="00314C28">
        <w:rPr>
          <w:sz w:val="12"/>
        </w:rPr>
        <w:t xml:space="preserve"> the United States if it dares to attack Iran. </w:t>
      </w:r>
      <w:r w:rsidRPr="00CC1FB9">
        <w:rPr>
          <w:rStyle w:val="StyleBoldUnderline"/>
        </w:rPr>
        <w:t>Russia is, and should be considered to be an enemy of the United States.</w:t>
      </w:r>
      <w:r w:rsidRPr="00CC1FB9">
        <w:rPr>
          <w:rStyle w:val="StyleBoldUnderline"/>
          <w:sz w:val="12"/>
        </w:rPr>
        <w:t xml:space="preserve"> </w:t>
      </w:r>
      <w:r w:rsidRPr="00314C28">
        <w:rPr>
          <w:sz w:val="12"/>
        </w:rPr>
        <w:t xml:space="preserve">A Stunning Act of Treason Obama has given away seven strategic, oil-rich Alaskan islands to the Russians at a time when we could be going to war with Russia. At minimum, the oil, alone, from these Islands should be considered to be a military asset. I remain very concerned that these seven </w:t>
      </w:r>
      <w:r w:rsidRPr="00643CEB">
        <w:rPr>
          <w:rStyle w:val="StyleBoldUnderline"/>
        </w:rPr>
        <w:t>islands in the Arctic Ocean and Bering Sea could</w:t>
      </w:r>
      <w:r w:rsidRPr="00CC1FB9">
        <w:rPr>
          <w:rStyle w:val="StyleBoldUnderline"/>
        </w:rPr>
        <w:t xml:space="preserve"> </w:t>
      </w:r>
      <w:r w:rsidRPr="00314C28">
        <w:rPr>
          <w:sz w:val="12"/>
        </w:rPr>
        <w:t>also</w:t>
      </w:r>
      <w:r w:rsidRPr="00CC1FB9">
        <w:rPr>
          <w:rStyle w:val="StyleBoldUnderline"/>
        </w:rPr>
        <w:t xml:space="preserve"> be used as a military staging area from which to invade Alaska and defend its new claims of the mineral rich resources at the North Pole</w:t>
      </w:r>
      <w:r w:rsidRPr="00314C28">
        <w:rPr>
          <w:sz w:val="12"/>
        </w:rPr>
        <w:t xml:space="preserve">. The Department of Interior estimates billions of barrels of oil are at stake, related to these seven Islands. Didn’t Obama promise energy </w:t>
      </w:r>
      <w:proofErr w:type="gramStart"/>
      <w:r w:rsidRPr="00314C28">
        <w:rPr>
          <w:sz w:val="12"/>
        </w:rPr>
        <w:t>independence.</w:t>
      </w:r>
      <w:proofErr w:type="gramEnd"/>
      <w:r w:rsidRPr="00314C28">
        <w:rPr>
          <w:sz w:val="12"/>
        </w:rPr>
        <w:t xml:space="preserve"> Didn’t this proven communist president promise to help the economy bounce back by lessening our dependence on foreign oil? And despite our ongoing economic depression, Obama killed the Keystone Pipeline a few months ago. Perhaps, very soon, America will not need the Keystone Pipeline because Alaska will not be remaining as a viable member of the United States. To those who think that Obama would never sacrifice Alaska to Russia, then please tell us “conspiracy theorists” why he would give away seven Islands, one as big as Delaware, with great natural resources, to the Russians? This is a case of bold-faced treason plain and simple. Obama and his cabinet should be arrested, tried and sentenced as we would with any traitor. Yet, there is more. The Giveaway of Alaska There </w:t>
      </w:r>
      <w:proofErr w:type="gramStart"/>
      <w:r w:rsidRPr="00314C28">
        <w:rPr>
          <w:sz w:val="12"/>
        </w:rPr>
        <w:t>exists</w:t>
      </w:r>
      <w:proofErr w:type="gramEnd"/>
      <w:r w:rsidRPr="00314C28">
        <w:rPr>
          <w:sz w:val="12"/>
        </w:rPr>
        <w:t xml:space="preserve"> documented facts which support the reasons why Alaska should be placed on high alert. </w:t>
      </w:r>
      <w:r w:rsidRPr="00CC1FB9">
        <w:rPr>
          <w:rStyle w:val="StyleBoldUnderline"/>
        </w:rPr>
        <w:t>Russia recently sent four brigades to the Arctic. The Arctic can be used as a staging area for the invasion of the</w:t>
      </w:r>
      <w:r>
        <w:rPr>
          <w:rStyle w:val="StyleBoldUnderline"/>
        </w:rPr>
        <w:t xml:space="preserve"> </w:t>
      </w:r>
      <w:hyperlink r:id="rId20" w:history="1">
        <w:r w:rsidRPr="00CC1FB9">
          <w:rPr>
            <w:rStyle w:val="StyleBoldUnderline"/>
          </w:rPr>
          <w:t>North Pole</w:t>
        </w:r>
      </w:hyperlink>
      <w:r>
        <w:rPr>
          <w:rStyle w:val="StyleBoldUnderline"/>
        </w:rPr>
        <w:t xml:space="preserve"> </w:t>
      </w:r>
      <w:r w:rsidRPr="00CC1FB9">
        <w:rPr>
          <w:rStyle w:val="StyleBoldUnderline"/>
        </w:rPr>
        <w:t xml:space="preserve">to protect its recent mineral claims, but more importantly, </w:t>
      </w:r>
      <w:r w:rsidRPr="005E383E">
        <w:rPr>
          <w:rStyle w:val="Emphasis"/>
        </w:rPr>
        <w:t xml:space="preserve">this area of the Arctic could serve as a </w:t>
      </w:r>
      <w:hyperlink r:id="rId21" w:history="1">
        <w:r w:rsidRPr="005E383E">
          <w:rPr>
            <w:rStyle w:val="Emphasis"/>
          </w:rPr>
          <w:t>base of operations</w:t>
        </w:r>
      </w:hyperlink>
      <w:r w:rsidRPr="005E383E">
        <w:rPr>
          <w:rStyle w:val="Emphasis"/>
        </w:rPr>
        <w:t xml:space="preserve"> from which to invade Alaska </w:t>
      </w:r>
      <w:r w:rsidRPr="00CC1FB9">
        <w:rPr>
          <w:rStyle w:val="StyleBoldUnderline"/>
        </w:rPr>
        <w:t>with the help of pre-positioned assets within the state.</w:t>
      </w:r>
      <w:r w:rsidRPr="00CC1FB9">
        <w:rPr>
          <w:rStyle w:val="StyleBoldUnderline"/>
          <w:sz w:val="12"/>
        </w:rPr>
        <w:t xml:space="preserve"> </w:t>
      </w:r>
      <w:r w:rsidRPr="00314C28">
        <w:rPr>
          <w:sz w:val="12"/>
        </w:rPr>
        <w:t xml:space="preserve">In March of 2012, with a microphone left on. Obama made an unguarded comment to Russian leader </w:t>
      </w:r>
      <w:hyperlink r:id="rId22" w:tooltip="More from guardian.co.uk on Dmitry Medvedev" w:history="1">
        <w:r w:rsidRPr="00314C28">
          <w:rPr>
            <w:rStyle w:val="Hyperlink"/>
            <w:sz w:val="12"/>
          </w:rPr>
          <w:t>Dmitry Medvedev</w:t>
        </w:r>
      </w:hyperlink>
      <w:r w:rsidRPr="00314C28">
        <w:rPr>
          <w:sz w:val="12"/>
        </w:rPr>
        <w:t xml:space="preserve"> to be “</w:t>
      </w:r>
      <w:hyperlink r:id="rId23" w:history="1">
        <w:r w:rsidRPr="00314C28">
          <w:rPr>
            <w:rStyle w:val="Hyperlink"/>
            <w:sz w:val="12"/>
          </w:rPr>
          <w:t>more lenient on nuclear issues</w:t>
        </w:r>
      </w:hyperlink>
      <w:r w:rsidRPr="00314C28">
        <w:rPr>
          <w:sz w:val="12"/>
        </w:rPr>
        <w:t xml:space="preserve">” because he could be more flexible “after the November election”. Does more flexible mean killing the Keystone Pipeline prior to giving away seven rich Alaskan Islands to the Russians? Does more flexible mean letting the Russians train in Colorado Springs and in Alaska? Does being more flexible mean compromising our defense of Alaska? More Treason </w:t>
      </w:r>
      <w:proofErr w:type="gramStart"/>
      <w:r w:rsidRPr="00314C28">
        <w:rPr>
          <w:sz w:val="12"/>
        </w:rPr>
        <w:t>From</w:t>
      </w:r>
      <w:proofErr w:type="gramEnd"/>
      <w:r w:rsidRPr="00314C28">
        <w:rPr>
          <w:sz w:val="12"/>
        </w:rPr>
        <w:t xml:space="preserve"> Obama Although some journalists have said that they suspect that Obama is preparing to give away Alaska to Russia. I previously did not see how a sitting president could do such a thing and remain in office. However, if Russia were to militarily seize </w:t>
      </w:r>
      <w:proofErr w:type="gramStart"/>
      <w:r w:rsidRPr="00314C28">
        <w:rPr>
          <w:sz w:val="12"/>
        </w:rPr>
        <w:t>Alaska, that</w:t>
      </w:r>
      <w:proofErr w:type="gramEnd"/>
      <w:r w:rsidRPr="00314C28">
        <w:rPr>
          <w:sz w:val="12"/>
        </w:rPr>
        <w:t xml:space="preserve"> would provide Obama with a plausible excuse in which he claims America was caught off guard and the danger was unforeseen. Obama could best accomplish this by weakening the defenses of Alaska and the evidence is supportive of this suspicion. The evidence does not support a </w:t>
      </w:r>
      <w:proofErr w:type="gramStart"/>
      <w:r w:rsidRPr="00314C28">
        <w:rPr>
          <w:sz w:val="12"/>
        </w:rPr>
        <w:t>timetable,</w:t>
      </w:r>
      <w:proofErr w:type="gramEnd"/>
      <w:r w:rsidRPr="00314C28">
        <w:rPr>
          <w:sz w:val="12"/>
        </w:rPr>
        <w:t xml:space="preserve"> however, I would guess that this event may transpire in Obama’s last year in office, or possibly in the lame duck session where he cannot be held accountable. This article will hopefully remove Obama’s ability to excuse away the notion that America lost Alaska because it </w:t>
      </w:r>
      <w:proofErr w:type="gramStart"/>
      <w:r w:rsidRPr="00314C28">
        <w:rPr>
          <w:sz w:val="12"/>
        </w:rPr>
        <w:t>go</w:t>
      </w:r>
      <w:proofErr w:type="gramEnd"/>
      <w:r w:rsidRPr="00314C28">
        <w:rPr>
          <w:sz w:val="12"/>
        </w:rPr>
        <w:t xml:space="preserve"> caught with its proverbial pants down. The giving away of seven strategic, oil-rich </w:t>
      </w:r>
      <w:hyperlink r:id="rId24" w:history="1">
        <w:r w:rsidRPr="00314C28">
          <w:rPr>
            <w:rStyle w:val="Hyperlink"/>
            <w:sz w:val="12"/>
          </w:rPr>
          <w:t>Islands</w:t>
        </w:r>
      </w:hyperlink>
      <w:r w:rsidRPr="00314C28">
        <w:rPr>
          <w:sz w:val="12"/>
        </w:rPr>
        <w:t xml:space="preserve"> is a good start to support a claim of treason because Obama is purposely weakening the defense of Alaska. Also, local residents along the Alaskan coast have reported to me that the massive over flights along the coast have all but ceased. The </w:t>
      </w:r>
      <w:hyperlink r:id="rId25" w:history="1">
        <w:r w:rsidRPr="00314C28">
          <w:rPr>
            <w:rStyle w:val="Hyperlink"/>
            <w:sz w:val="12"/>
          </w:rPr>
          <w:t>F-22′s</w:t>
        </w:r>
      </w:hyperlink>
      <w:r w:rsidRPr="00314C28">
        <w:rPr>
          <w:sz w:val="12"/>
        </w:rPr>
        <w:t xml:space="preserve"> have disappeared. The Air Force says the flights have been suspended because of oxygen concerns which are impacting the pilots. Then shouldn’t the flights be replaced by F-16′s? What about national </w:t>
      </w:r>
      <w:proofErr w:type="spellStart"/>
      <w:r w:rsidRPr="00314C28">
        <w:rPr>
          <w:sz w:val="12"/>
        </w:rPr>
        <w:t>security</w:t>
      </w:r>
      <w:proofErr w:type="gramStart"/>
      <w:r w:rsidRPr="00314C28">
        <w:rPr>
          <w:sz w:val="12"/>
        </w:rPr>
        <w:t>?These</w:t>
      </w:r>
      <w:proofErr w:type="spellEnd"/>
      <w:proofErr w:type="gramEnd"/>
      <w:r w:rsidRPr="00314C28">
        <w:rPr>
          <w:sz w:val="12"/>
        </w:rPr>
        <w:t xml:space="preserve"> over flights have been a staple of Alaskan defense since the Cold War. If we are close to war with Iran and its ally, Russia, then shouldn’t we beefing up our patrols in Alaska? Recently the </w:t>
      </w:r>
      <w:hyperlink r:id="rId26" w:history="1">
        <w:r w:rsidRPr="00314C28">
          <w:rPr>
            <w:rStyle w:val="Hyperlink"/>
            <w:sz w:val="12"/>
          </w:rPr>
          <w:t>ATF</w:t>
        </w:r>
      </w:hyperlink>
      <w:r w:rsidRPr="00314C28">
        <w:rPr>
          <w:sz w:val="12"/>
        </w:rPr>
        <w:t xml:space="preserve"> asked for gun registration records in Alaska. Perhaps the Russians need to know, in advance, where the most civilian opposition will come from when they take over Alaska. Are Plans Being Made For a Post-Russian Takeover of Alaska? </w:t>
      </w:r>
      <w:r w:rsidRPr="00CC1FB9">
        <w:rPr>
          <w:rStyle w:val="StyleBoldUnderline"/>
        </w:rPr>
        <w:t>It is now on the record that Putin said that he was going to make his country the greatest country, economically, as he said in print that he is</w:t>
      </w:r>
      <w:r>
        <w:rPr>
          <w:rStyle w:val="StyleBoldUnderline"/>
        </w:rPr>
        <w:t xml:space="preserve"> </w:t>
      </w:r>
      <w:hyperlink r:id="rId27" w:history="1">
        <w:r w:rsidRPr="00CC1FB9">
          <w:rPr>
            <w:rStyle w:val="StyleBoldUnderline"/>
          </w:rPr>
          <w:t>claiming</w:t>
        </w:r>
      </w:hyperlink>
      <w:r>
        <w:rPr>
          <w:rStyle w:val="StyleBoldUnderline"/>
        </w:rPr>
        <w:t xml:space="preserve"> </w:t>
      </w:r>
      <w:r w:rsidRPr="00CC1FB9">
        <w:rPr>
          <w:rStyle w:val="StyleBoldUnderline"/>
        </w:rPr>
        <w:t>part of Alaska. Adding fuel to the fire, it is now clear that Russia is also establishing plans for an</w:t>
      </w:r>
      <w:r>
        <w:rPr>
          <w:rStyle w:val="StyleBoldUnderline"/>
        </w:rPr>
        <w:t xml:space="preserve"> </w:t>
      </w:r>
      <w:hyperlink r:id="rId28" w:history="1">
        <w:r w:rsidRPr="00CC1FB9">
          <w:rPr>
            <w:rStyle w:val="StyleBoldUnderline"/>
          </w:rPr>
          <w:t>Arctic industrialization. In geopolitical and military terms, it could be an easy to claim to make if the military resistance in Alaska is greatly compromised, and it has been.</w:t>
        </w:r>
      </w:hyperlink>
      <w:r w:rsidRPr="00CC1FB9">
        <w:rPr>
          <w:rStyle w:val="StyleBoldUnderline"/>
          <w:sz w:val="12"/>
        </w:rPr>
        <w:t xml:space="preserve"> </w:t>
      </w:r>
      <w:hyperlink r:id="rId29" w:history="1">
        <w:r w:rsidRPr="00314C28">
          <w:rPr>
            <w:rStyle w:val="Hyperlink"/>
            <w:sz w:val="12"/>
          </w:rPr>
          <w:t xml:space="preserve"> </w:t>
        </w:r>
      </w:hyperlink>
      <w:r w:rsidRPr="00314C28">
        <w:rPr>
          <w:sz w:val="12"/>
        </w:rPr>
        <w:t>The last thing that country should do on a potential front line area is to close military facilities and bases, yet, this is exactly what is happening in Alaska. Obama and the Base Realignment and Closure Commission have been closing bases and/or reducing base operations all through Alaska. It has gotten so bad that the Alaskan Governor hired a</w:t>
      </w:r>
      <w:hyperlink r:id="rId30" w:history="1">
        <w:r w:rsidRPr="00314C28">
          <w:rPr>
            <w:rStyle w:val="Hyperlink"/>
            <w:sz w:val="12"/>
          </w:rPr>
          <w:t xml:space="preserve"> </w:t>
        </w:r>
        <w:proofErr w:type="spellStart"/>
        <w:r w:rsidRPr="00314C28">
          <w:rPr>
            <w:rStyle w:val="Hyperlink"/>
            <w:sz w:val="12"/>
          </w:rPr>
          <w:t>lobbyist</w:t>
        </w:r>
      </w:hyperlink>
      <w:r w:rsidRPr="00314C28">
        <w:rPr>
          <w:sz w:val="12"/>
        </w:rPr>
        <w:t>to</w:t>
      </w:r>
      <w:proofErr w:type="spellEnd"/>
      <w:r w:rsidRPr="00314C28">
        <w:rPr>
          <w:sz w:val="12"/>
        </w:rPr>
        <w:t xml:space="preserve"> prevent military reduction. Two years ago, a prominent </w:t>
      </w:r>
      <w:hyperlink r:id="rId31" w:history="1">
        <w:r w:rsidRPr="00314C28">
          <w:rPr>
            <w:rStyle w:val="Hyperlink"/>
            <w:sz w:val="12"/>
          </w:rPr>
          <w:t>Russia Professor</w:t>
        </w:r>
      </w:hyperlink>
      <w:r w:rsidRPr="00314C28">
        <w:rPr>
          <w:sz w:val="12"/>
        </w:rPr>
        <w:t xml:space="preserve"> predicted the end of the United States. The professor stated that Alaska would return to the control of Russia and that the United States would be split into six pieces. </w:t>
      </w:r>
      <w:hyperlink r:id="rId32" w:anchor="fYIpEEchrsBRqZ3l.99" w:history="1">
        <w:r w:rsidRPr="00314C28">
          <w:rPr>
            <w:rStyle w:val="Hyperlink"/>
            <w:sz w:val="12"/>
          </w:rPr>
          <w:t>John McCain</w:t>
        </w:r>
      </w:hyperlink>
      <w:r w:rsidRPr="00314C28">
        <w:rPr>
          <w:sz w:val="12"/>
        </w:rPr>
        <w:t xml:space="preserve"> recently said “I </w:t>
      </w:r>
      <w:r w:rsidRPr="00CC1FB9">
        <w:rPr>
          <w:rStyle w:val="StyleBoldUnderline"/>
        </w:rPr>
        <w:t xml:space="preserve">think it’s very clear that Russian ambitions are to restore the </w:t>
      </w:r>
      <w:proofErr w:type="gramStart"/>
      <w:r w:rsidRPr="00CC1FB9">
        <w:rPr>
          <w:rStyle w:val="StyleBoldUnderline"/>
        </w:rPr>
        <w:t>old</w:t>
      </w:r>
      <w:proofErr w:type="gramEnd"/>
      <w:r w:rsidRPr="00CC1FB9">
        <w:rPr>
          <w:rStyle w:val="StyleBoldUnderline"/>
        </w:rPr>
        <w:t xml:space="preserve"> Russian Empire. Not the Soviet Union, but the Russian Empire</w:t>
      </w:r>
      <w:r w:rsidRPr="00314C28">
        <w:rPr>
          <w:sz w:val="12"/>
        </w:rPr>
        <w:t xml:space="preserve">.” There is also a </w:t>
      </w:r>
      <w:hyperlink r:id="rId33" w:history="1">
        <w:r w:rsidRPr="00314C28">
          <w:rPr>
            <w:rStyle w:val="Hyperlink"/>
            <w:sz w:val="12"/>
          </w:rPr>
          <w:t>tunnel</w:t>
        </w:r>
      </w:hyperlink>
      <w:r w:rsidRPr="00314C28">
        <w:rPr>
          <w:sz w:val="12"/>
        </w:rPr>
        <w:t xml:space="preserve"> from Russia to Alaska being constructed. Are we funding our own demise with our tax money which is designed to set up Russia’s future? Last summer, </w:t>
      </w:r>
      <w:r w:rsidRPr="00CC1FB9">
        <w:rPr>
          <w:rStyle w:val="StyleBoldUnderline"/>
        </w:rPr>
        <w:t>Russia challenged west coast</w:t>
      </w:r>
      <w:r>
        <w:rPr>
          <w:rStyle w:val="StyleBoldUnderline"/>
        </w:rPr>
        <w:t xml:space="preserve"> </w:t>
      </w:r>
      <w:hyperlink r:id="rId34" w:history="1">
        <w:r w:rsidRPr="00CC1FB9">
          <w:rPr>
            <w:rStyle w:val="StyleBoldUnderline"/>
          </w:rPr>
          <w:t>detection capabilities</w:t>
        </w:r>
      </w:hyperlink>
      <w:r>
        <w:rPr>
          <w:rStyle w:val="StyleBoldUnderline"/>
        </w:rPr>
        <w:t xml:space="preserve"> </w:t>
      </w:r>
      <w:r w:rsidRPr="00CC1FB9">
        <w:rPr>
          <w:rStyle w:val="StyleBoldUnderline"/>
        </w:rPr>
        <w:t>of our military by making provocative moves with their submarines inside of our territorial waters</w:t>
      </w:r>
      <w:r w:rsidRPr="00314C28">
        <w:rPr>
          <w:sz w:val="12"/>
        </w:rPr>
        <w:t xml:space="preserve">. Also, in a stunning move, </w:t>
      </w:r>
      <w:proofErr w:type="spellStart"/>
      <w:r w:rsidRPr="00314C28">
        <w:rPr>
          <w:sz w:val="12"/>
        </w:rPr>
        <w:t>Putin</w:t>
      </w:r>
      <w:hyperlink r:id="rId35" w:history="1">
        <w:r w:rsidRPr="00314C28">
          <w:rPr>
            <w:rStyle w:val="Hyperlink"/>
            <w:sz w:val="12"/>
          </w:rPr>
          <w:t>banned</w:t>
        </w:r>
        <w:proofErr w:type="spellEnd"/>
        <w:r w:rsidRPr="00314C28">
          <w:rPr>
            <w:rStyle w:val="Hyperlink"/>
            <w:sz w:val="12"/>
          </w:rPr>
          <w:t xml:space="preserve"> adoptions</w:t>
        </w:r>
      </w:hyperlink>
      <w:r w:rsidRPr="00314C28">
        <w:rPr>
          <w:sz w:val="12"/>
        </w:rPr>
        <w:t xml:space="preserve"> of Russian children by American parents. Could it be likely that he is looking out for the Russian adoptees as this is a reaction to what Putin knows is coming? Conclusion Should we be closing bases on the potential front lines? Should we be failing to patrol off of our coast? Should we allow the unchallenged sightings of surfaced Russian subs close to the coastline? Any one of these events should be considered to be a serious national security concern. Yet, the media and Obama act as if all is well. There are a lot of dots on this wall to connect. However, there is one monumental dot to seriously consider. Subsequently, I have some final questions. If Obama is willing to give away seven oil-rich Islands in the area of Alaska, during these tough economic times, then what exactly isn’t he capable of doing to the United States? Is the sacrifice of Alaska so far-fetched in light of these other considerations</w:t>
      </w:r>
      <w:r w:rsidRPr="00CC1FB9">
        <w:rPr>
          <w:rStyle w:val="StyleBoldUnderline"/>
        </w:rPr>
        <w:t>? Aren’t the apparent Russian plans to seize Alaska part of the fulfillment of the Heartland Theory in which Mother Russia propels itself in the status of the world’s super power by making itself both a land and sea power through the seizure of Alaska?</w:t>
      </w:r>
      <w:r w:rsidRPr="00CC1FB9">
        <w:rPr>
          <w:rStyle w:val="StyleBoldUnderline"/>
          <w:sz w:val="12"/>
        </w:rPr>
        <w:t xml:space="preserve"> </w:t>
      </w:r>
      <w:r w:rsidRPr="00314C28">
        <w:rPr>
          <w:sz w:val="12"/>
        </w:rPr>
        <w:t xml:space="preserve">When someone can provide a </w:t>
      </w:r>
      <w:r w:rsidRPr="00314C28">
        <w:rPr>
          <w:sz w:val="12"/>
        </w:rPr>
        <w:lastRenderedPageBreak/>
        <w:t xml:space="preserve">plausible set of answers to the questions that I have </w:t>
      </w:r>
      <w:proofErr w:type="gramStart"/>
      <w:r w:rsidRPr="00314C28">
        <w:rPr>
          <w:sz w:val="12"/>
        </w:rPr>
        <w:t>raised</w:t>
      </w:r>
      <w:proofErr w:type="gramEnd"/>
      <w:r w:rsidRPr="00314C28">
        <w:rPr>
          <w:sz w:val="12"/>
        </w:rPr>
        <w:t xml:space="preserve"> here, then I will continue to sound the alarm that </w:t>
      </w:r>
      <w:r w:rsidRPr="00CC1FB9">
        <w:rPr>
          <w:rStyle w:val="StyleBoldUnderline"/>
        </w:rPr>
        <w:t>“</w:t>
      </w:r>
      <w:r w:rsidRPr="005E383E">
        <w:rPr>
          <w:rStyle w:val="Emphasis"/>
        </w:rPr>
        <w:t>The Russians are coming, the Russians are coming.”</w:t>
      </w:r>
    </w:p>
    <w:p w:rsidR="0037157F" w:rsidRDefault="0037157F" w:rsidP="0037157F">
      <w:pPr>
        <w:pStyle w:val="Heading4"/>
      </w:pPr>
      <w:r>
        <w:t>US-Russia war causes extinction</w:t>
      </w:r>
    </w:p>
    <w:p w:rsidR="0037157F" w:rsidRDefault="0037157F" w:rsidP="0037157F">
      <w:pPr>
        <w:pStyle w:val="Citation"/>
      </w:pPr>
      <w:r>
        <w:t>Baum 3/7/14</w:t>
      </w:r>
    </w:p>
    <w:p w:rsidR="0037157F" w:rsidRDefault="0037157F" w:rsidP="0037157F">
      <w:hyperlink r:id="rId36" w:history="1">
        <w:r w:rsidRPr="00CE2A6E">
          <w:rPr>
            <w:rStyle w:val="Hyperlink"/>
          </w:rPr>
          <w:t>http://www.huffingtonpost.com/seth-baum/best-and-worst-case-scena_b_4915315.html</w:t>
        </w:r>
      </w:hyperlink>
    </w:p>
    <w:p w:rsidR="0037157F" w:rsidRDefault="0037157F" w:rsidP="0037157F">
      <w:r w:rsidRPr="00D54C74">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w:t>
      </w:r>
    </w:p>
    <w:p w:rsidR="0037157F" w:rsidRDefault="0037157F" w:rsidP="0037157F"/>
    <w:p w:rsidR="0037157F" w:rsidRPr="00314C28" w:rsidRDefault="0037157F" w:rsidP="0037157F">
      <w:pPr>
        <w:rPr>
          <w:sz w:val="16"/>
        </w:rPr>
      </w:pPr>
      <w:r w:rsidRPr="00314C28">
        <w:rPr>
          <w:sz w:val="16"/>
        </w:rPr>
        <w:t xml:space="preserve">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 The best case scenario has the Ukraine crisis being resolved diplomatically through increased Russia-Europe cooperation, which would be a big step towards world peace. The </w:t>
      </w:r>
      <w:r w:rsidRPr="004900F2">
        <w:rPr>
          <w:rStyle w:val="StyleBoldUnderline"/>
        </w:rPr>
        <w:t>worst case scenario</w:t>
      </w:r>
      <w:r w:rsidRPr="00314C28">
        <w:rPr>
          <w:sz w:val="16"/>
        </w:rPr>
        <w:t xml:space="preserve"> has the crisis escalating into </w:t>
      </w:r>
      <w:r w:rsidRPr="004900F2">
        <w:rPr>
          <w:rStyle w:val="Emphasis"/>
        </w:rPr>
        <w:t>nuclear war between the U</w:t>
      </w:r>
      <w:r w:rsidRPr="00314C28">
        <w:rPr>
          <w:sz w:val="16"/>
        </w:rPr>
        <w:t xml:space="preserve">nited </w:t>
      </w:r>
      <w:r w:rsidRPr="004900F2">
        <w:rPr>
          <w:rStyle w:val="Emphasis"/>
        </w:rPr>
        <w:t>S</w:t>
      </w:r>
      <w:r w:rsidRPr="00314C28">
        <w:rPr>
          <w:sz w:val="16"/>
        </w:rPr>
        <w:t xml:space="preserve">tates </w:t>
      </w:r>
      <w:r w:rsidRPr="004900F2">
        <w:rPr>
          <w:rStyle w:val="Emphasis"/>
        </w:rPr>
        <w:t>and Russia,</w:t>
      </w:r>
      <w:r w:rsidRPr="00314C28">
        <w:rPr>
          <w:sz w:val="16"/>
        </w:rPr>
        <w:t xml:space="preserve"> </w:t>
      </w:r>
      <w:r w:rsidRPr="004900F2">
        <w:rPr>
          <w:rStyle w:val="Emphasis"/>
        </w:rPr>
        <w:t>causing human extinction.</w:t>
      </w:r>
      <w:r w:rsidRPr="00314C28">
        <w:rPr>
          <w:sz w:val="16"/>
        </w:rPr>
        <w:t xml:space="preserve"> Let's start with the worst case scenario, nuclear war involving the American and Russian arsenals. How bad would that be? Put it this way: Recent analysis finds that a "limited" India-Pakistan nuclear war could kill two billion people via agricultural declines from nuclear winter. This "limited" war involves just 100 nuclear weapons. The U.S. and Russia combine to possess about 16,700 nuclear weapons. </w:t>
      </w:r>
      <w:r w:rsidRPr="00D54C74">
        <w:rPr>
          <w:rStyle w:val="Emphasis"/>
        </w:rPr>
        <w:t>Humanity may not survive</w:t>
      </w:r>
      <w:r w:rsidRPr="00314C28">
        <w:rPr>
          <w:sz w:val="16"/>
        </w:rPr>
        <w:t xml:space="preserve"> the aftermath of a U.S.-Russia nuclear war.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D54C74">
        <w:rPr>
          <w:rStyle w:val="Emphasis"/>
        </w:rPr>
        <w:t>We cannot rule out the possibility of it ending in direct nuclear war.</w:t>
      </w:r>
      <w:r>
        <w:rPr>
          <w:rStyle w:val="Emphasis"/>
        </w:rPr>
        <w:t xml:space="preserve"> </w:t>
      </w:r>
      <w:r w:rsidRPr="00D54C74">
        <w:rPr>
          <w:rStyle w:val="StyleBoldUnderline"/>
        </w:rPr>
        <w:t>A nuclear war could also occur inadvertently,</w:t>
      </w:r>
      <w:r w:rsidRPr="00314C28">
        <w:rPr>
          <w:sz w:val="16"/>
        </w:rPr>
        <w:t xml:space="preserve"> i.e. when a false alarm is misinterpreted as real, and nuclear weapons are launched in what is believed to be a counterattack. There have been several alarmingly close calls of inadvertent U.S.-Russia nuclear war over the years. Perhaps the most relevant is the 1995 Norwegian rocket incident. </w:t>
      </w:r>
      <w:proofErr w:type="gramStart"/>
      <w:r w:rsidRPr="00314C28">
        <w:rPr>
          <w:sz w:val="16"/>
        </w:rPr>
        <w:t>A rocket</w:t>
      </w:r>
      <w:proofErr w:type="gramEnd"/>
      <w:r w:rsidRPr="00314C28">
        <w:rPr>
          <w:sz w:val="16"/>
        </w:rPr>
        <w:t xml:space="preserve">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t>
      </w:r>
      <w:r w:rsidRPr="00D54C74">
        <w:rPr>
          <w:rStyle w:val="Emphasis"/>
        </w:rPr>
        <w:t xml:space="preserve">With the Ukraine crisis, the situation today is not calm. It is even </w:t>
      </w:r>
      <w:proofErr w:type="gramStart"/>
      <w:r w:rsidRPr="00D54C74">
        <w:rPr>
          <w:rStyle w:val="Emphasis"/>
        </w:rPr>
        <w:t>more tense</w:t>
      </w:r>
      <w:proofErr w:type="gramEnd"/>
      <w:r w:rsidRPr="00D54C74">
        <w:rPr>
          <w:rStyle w:val="Emphasis"/>
        </w:rPr>
        <w:t xml:space="preserve"> than last year</w:t>
      </w:r>
      <w:r w:rsidRPr="00314C28">
        <w:rPr>
          <w:sz w:val="16"/>
        </w:rPr>
        <w:t>, when the United States was considering military intervention in Syria.</w:t>
      </w:r>
    </w:p>
    <w:p w:rsidR="0037157F" w:rsidRDefault="0037157F" w:rsidP="0037157F">
      <w:pPr>
        <w:rPr>
          <w:bdr w:val="single" w:sz="18" w:space="0" w:color="auto"/>
        </w:rPr>
      </w:pPr>
    </w:p>
    <w:p w:rsidR="0037157F" w:rsidRPr="00D33F20" w:rsidRDefault="00E36F40" w:rsidP="0037157F">
      <w:pPr>
        <w:pStyle w:val="Heading3"/>
      </w:pPr>
      <w:proofErr w:type="spellStart"/>
      <w:r>
        <w:lastRenderedPageBreak/>
        <w:t>Xtn</w:t>
      </w:r>
      <w:proofErr w:type="spellEnd"/>
      <w:r>
        <w:t>: Co-op = Ruse</w:t>
      </w:r>
    </w:p>
    <w:p w:rsidR="0037157F" w:rsidRDefault="0037157F" w:rsidP="0037157F">
      <w:pPr>
        <w:pStyle w:val="Heading4"/>
      </w:pPr>
      <w:r w:rsidRPr="0056061E">
        <w:t>Russia</w:t>
      </w:r>
      <w:r>
        <w:t>n</w:t>
      </w:r>
      <w:r w:rsidRPr="0056061E">
        <w:t xml:space="preserve"> international cooperation</w:t>
      </w:r>
      <w:r>
        <w:t xml:space="preserve"> is a ruse for Russian economic expansionism</w:t>
      </w:r>
    </w:p>
    <w:p w:rsidR="0037157F" w:rsidRDefault="0037157F" w:rsidP="0037157F">
      <w:pPr>
        <w:rPr>
          <w:sz w:val="16"/>
          <w:szCs w:val="16"/>
        </w:rPr>
      </w:pPr>
      <w:r w:rsidRPr="0056061E">
        <w:rPr>
          <w:rStyle w:val="StyleStyleBold12pt"/>
        </w:rPr>
        <w:t>CH 5-11</w:t>
      </w:r>
      <w:r>
        <w:t xml:space="preserve">-14 </w:t>
      </w:r>
      <w:r w:rsidRPr="0056061E">
        <w:rPr>
          <w:sz w:val="16"/>
          <w:szCs w:val="16"/>
        </w:rPr>
        <w:t>[Chatham House, the Royal Institute of International Affairs, carries out independent and rigorous analysis of critical global, regional and country-specific challenges and opportunities. It consistently ranks highly in the University of Pennsylvania’s annual Global Go To Think Tank Index, where it has been assessed by its peers as the No. 1 think tank outside the US for six consecutive years and No. 2 worldwide for the past three years.; “Responding to Putin’s Latest Ruse”, http://www.chathamhouse.org/expert/comment/14291#]</w:t>
      </w:r>
    </w:p>
    <w:p w:rsidR="0037157F" w:rsidRPr="0056061E" w:rsidRDefault="0037157F" w:rsidP="0037157F"/>
    <w:p w:rsidR="0037157F" w:rsidRDefault="0037157F" w:rsidP="0037157F">
      <w:pPr>
        <w:rPr>
          <w:rStyle w:val="StyleBoldUnderline"/>
        </w:rPr>
      </w:pPr>
      <w:r w:rsidRPr="00DA703F">
        <w:rPr>
          <w:sz w:val="16"/>
        </w:rPr>
        <w:t xml:space="preserve">Despite – or rather because of – this latest uncertainty, </w:t>
      </w:r>
      <w:r w:rsidRPr="00DA703F">
        <w:rPr>
          <w:rStyle w:val="StyleBoldUnderline"/>
        </w:rPr>
        <w:t>the West must be clear-minded in its next actions:</w:t>
      </w:r>
      <w:r w:rsidRPr="00DA703F">
        <w:rPr>
          <w:rStyle w:val="StyleBoldUnderline"/>
          <w:sz w:val="12"/>
        </w:rPr>
        <w:t xml:space="preserve"> </w:t>
      </w:r>
      <w:r w:rsidRPr="00DA703F">
        <w:rPr>
          <w:sz w:val="16"/>
        </w:rPr>
        <w:t>First, wait. Do not jump to unnecessarily hasty conclusions</w:t>
      </w:r>
      <w:r w:rsidRPr="00DA703F">
        <w:rPr>
          <w:rStyle w:val="StyleBoldUnderline"/>
        </w:rPr>
        <w:t>. Putin told journalists on 4 March that Russia was not considering the annexation of Crimea. That was a lie</w:t>
      </w:r>
      <w:r w:rsidRPr="00DA703F">
        <w:rPr>
          <w:sz w:val="16"/>
        </w:rPr>
        <w:t xml:space="preserve">. </w:t>
      </w:r>
      <w:r w:rsidRPr="00DA703F">
        <w:rPr>
          <w:rStyle w:val="StyleBoldUnderline"/>
        </w:rPr>
        <w:t>Russian leaders consistently claimed the anonymous troops that took over Crimea were not Russian. That too was a lie</w:t>
      </w:r>
      <w:r w:rsidRPr="00DA703F">
        <w:rPr>
          <w:sz w:val="16"/>
        </w:rPr>
        <w:t xml:space="preserve">. The proportion of </w:t>
      </w:r>
      <w:r w:rsidRPr="00DA703F">
        <w:rPr>
          <w:rStyle w:val="StyleBoldUnderline"/>
        </w:rPr>
        <w:t>truth in Russian media narratives and leadership statements is shrinking to vanishing point.</w:t>
      </w:r>
      <w:r w:rsidRPr="00DA703F">
        <w:rPr>
          <w:sz w:val="16"/>
        </w:rPr>
        <w:t xml:space="preserve"> Putin wanting free and fair elections in Ukraine, as some now believe, makes no more sense than turkeys voting for Christmas. A newly legitimized Ukrainian government, recommencing a relationship with the West, would be a huge blow for the Kremlin.  Second, keep your eyes on the ball. Ukraine’s future as a unified state is on a knife-edge. It needs support before, during and after the national elections. </w:t>
      </w:r>
      <w:r w:rsidRPr="00DA703F">
        <w:rPr>
          <w:rStyle w:val="StyleBoldUnderline"/>
        </w:rPr>
        <w:t xml:space="preserve">Ukraine has never been closer to state failure and civil war. That was not Russia’s preference at the beginning, but it will do. Russia is quite capable of pushing Ukraine over the brink under the principle of </w:t>
      </w:r>
      <w:r w:rsidRPr="00DA703F">
        <w:rPr>
          <w:rStyle w:val="Emphasis"/>
        </w:rPr>
        <w:t>’if we can’t have it, no one can’</w:t>
      </w:r>
      <w:r w:rsidRPr="00DA703F">
        <w:rPr>
          <w:rStyle w:val="StyleBoldUnderline"/>
        </w:rPr>
        <w:t>.</w:t>
      </w:r>
      <w:r>
        <w:rPr>
          <w:rStyle w:val="StyleBoldUnderline"/>
        </w:rPr>
        <w:t xml:space="preserve"> </w:t>
      </w:r>
      <w:r w:rsidRPr="00DA703F">
        <w:rPr>
          <w:rStyle w:val="StyleBoldUnderline"/>
          <w:sz w:val="12"/>
        </w:rPr>
        <w:t xml:space="preserve"> </w:t>
      </w:r>
      <w:r w:rsidRPr="00DA703F">
        <w:rPr>
          <w:sz w:val="16"/>
        </w:rPr>
        <w:t>Third, at the same time, understand that this is part of a wider problem over how European security should be organized (</w:t>
      </w:r>
      <w:hyperlink r:id="rId37" w:history="1">
        <w:r w:rsidRPr="00DA703F">
          <w:rPr>
            <w:rStyle w:val="Hyperlink"/>
            <w:sz w:val="16"/>
          </w:rPr>
          <w:t>as articulated by Andrew Monaghan</w:t>
        </w:r>
      </w:hyperlink>
      <w:r w:rsidRPr="00DA703F">
        <w:rPr>
          <w:sz w:val="16"/>
        </w:rPr>
        <w:t xml:space="preserve">). This is ultimately a fundamental disagreement about the freedom and independence of countries around Russia’s border. Russia is effectively saying these countries lie within its Cold War-era protectorate. This must be rejected </w:t>
      </w:r>
      <w:proofErr w:type="gramStart"/>
      <w:r w:rsidRPr="00DA703F">
        <w:rPr>
          <w:sz w:val="16"/>
        </w:rPr>
        <w:t>unambiguously,</w:t>
      </w:r>
      <w:proofErr w:type="gramEnd"/>
      <w:r w:rsidRPr="00DA703F">
        <w:rPr>
          <w:sz w:val="16"/>
        </w:rPr>
        <w:t xml:space="preserve"> and (alas) continually. In fact, if we are to do the right thing by Ukraine, Russia’s call for privileged interests with - and non-alignment among - post-Soviet nations must be ignored – and the West must in turn plan for the consequences of course. Fourth, come to terms with the idea that the financial cost to the West of sanctions against Russia will be small. Russian international investments in London only account for 0.5 per cent of total European international assets invested there. Financial services provided to Russia only amount to one per cent of total UK exports of financial services, business services and insurance. Russia’s vulnerability, noted by many elsewhere, is far greater. The costs to the UK and its EU partners should be seen as an investment in the future of European security, alongside the essential increases in </w:t>
      </w:r>
      <w:proofErr w:type="spellStart"/>
      <w:r w:rsidRPr="00DA703F">
        <w:rPr>
          <w:sz w:val="16"/>
        </w:rPr>
        <w:t>defence</w:t>
      </w:r>
      <w:proofErr w:type="spellEnd"/>
      <w:r w:rsidRPr="00DA703F">
        <w:rPr>
          <w:sz w:val="16"/>
        </w:rPr>
        <w:t xml:space="preserve"> budgets.  Fifth and finally, try not to score own goals – in all sectors. When policy notes were photographed entering Downing Street, the scandal was not that they were disclosed, but what they contained - a recommendation to put the interests of Russian business in the City of London ahead of the future of Ukraine. The BBC using employees of Kremlin-backed Russia Today as reporters and interviewees is unworthy of its standards of journalistic impartiality; CEOs declaring “business as usual” with Russia (and then finding it is not) looks silly; the inability to explain what the West has done in, say, Kosovo or Libya is simply inept. Not least, senior government advisers and members of the House of Lords saying that there will have to be recognition of and accommodation to Russia’s interests is symptomatic of the pernicious and pervasive financial influence which creates vested interests in promoting the Russian line - or simply of ignorance about Russia. These are all easily avoidable mistakes.  On this last point, ignorance about Russia is a common enough affliction. This is a reflection of the fact that for the past 20 years, </w:t>
      </w:r>
      <w:r w:rsidRPr="00DA703F">
        <w:rPr>
          <w:rStyle w:val="StyleBoldUnderline"/>
        </w:rPr>
        <w:t>the primary interest in Russia has been in making money there</w:t>
      </w:r>
      <w:r w:rsidRPr="00DA703F">
        <w:rPr>
          <w:sz w:val="16"/>
        </w:rPr>
        <w:t>. Upton Sinclair said that it is ‘</w:t>
      </w:r>
      <w:r w:rsidRPr="00DA703F">
        <w:rPr>
          <w:rStyle w:val="StyleBoldUnderline"/>
        </w:rPr>
        <w:t>very difficult to get a man to understand something if his salary depends on him not understanding it</w:t>
      </w:r>
      <w:r w:rsidRPr="00DA703F">
        <w:rPr>
          <w:sz w:val="16"/>
        </w:rPr>
        <w:t xml:space="preserve">’. </w:t>
      </w:r>
      <w:r w:rsidRPr="00DA703F">
        <w:rPr>
          <w:rStyle w:val="StyleBoldUnderline"/>
        </w:rPr>
        <w:t>Governments, too, have been prevented from addressing the Russia problem by the wider (and false) narrative of positive development trajectories, and of Russia as a nation in transit to democracy. That has to change now.</w:t>
      </w:r>
      <w:r w:rsidRPr="00DA703F">
        <w:rPr>
          <w:rStyle w:val="StyleBoldUnderline"/>
          <w:sz w:val="12"/>
        </w:rPr>
        <w:t xml:space="preserve"> </w:t>
      </w:r>
      <w:r w:rsidRPr="00DA703F">
        <w:rPr>
          <w:sz w:val="16"/>
        </w:rPr>
        <w:t xml:space="preserve">If any good can come of this crisis – the worst between Russia and the West since the 1960s – </w:t>
      </w:r>
      <w:r w:rsidRPr="00DA703F">
        <w:rPr>
          <w:rStyle w:val="StyleBoldUnderline"/>
        </w:rPr>
        <w:t xml:space="preserve">Western governments can no longer ignore the evidence of Vladimir Putin’s </w:t>
      </w:r>
      <w:proofErr w:type="spellStart"/>
      <w:r w:rsidRPr="00DA703F">
        <w:rPr>
          <w:rStyle w:val="StyleBoldUnderline"/>
        </w:rPr>
        <w:t>hard-line</w:t>
      </w:r>
      <w:proofErr w:type="spellEnd"/>
      <w:r w:rsidRPr="00DA703F">
        <w:rPr>
          <w:rStyle w:val="StyleBoldUnderline"/>
        </w:rPr>
        <w:t xml:space="preserve"> nationalism, the Kremlin’s true ambitions and its determination to pursue them at the cost of others</w:t>
      </w:r>
      <w:r w:rsidRPr="00DA703F">
        <w:rPr>
          <w:sz w:val="16"/>
        </w:rPr>
        <w:t xml:space="preserve">. Better policy should, therefore, arise from this. But </w:t>
      </w:r>
      <w:r w:rsidRPr="00DA703F">
        <w:rPr>
          <w:rStyle w:val="StyleBoldUnderline"/>
        </w:rPr>
        <w:t xml:space="preserve">to be truly effective, it may have to wait for a post-Putin era. As this crisis and countless EU-Russia summits testify, the current regime is </w:t>
      </w:r>
      <w:r w:rsidRPr="0056061E">
        <w:rPr>
          <w:rStyle w:val="Emphasis"/>
        </w:rPr>
        <w:t>simply not interested in international cooperation</w:t>
      </w:r>
      <w:r w:rsidRPr="00DA703F">
        <w:rPr>
          <w:rStyle w:val="StyleBoldUnderline"/>
        </w:rPr>
        <w:t xml:space="preserve"> to any greater end than its own demands being met.</w:t>
      </w:r>
    </w:p>
    <w:p w:rsidR="0037157F" w:rsidRDefault="0037157F" w:rsidP="0037157F">
      <w:pPr>
        <w:rPr>
          <w:rStyle w:val="StyleBoldUnderline"/>
        </w:rPr>
      </w:pPr>
    </w:p>
    <w:p w:rsidR="00E36F40" w:rsidRDefault="00E36F40" w:rsidP="00E36F40">
      <w:pPr>
        <w:pStyle w:val="Heading4"/>
      </w:pPr>
      <w:r>
        <w:t>Beware the bear – empirics proves Russia only pockets concessions</w:t>
      </w:r>
    </w:p>
    <w:p w:rsidR="00E36F40" w:rsidRDefault="00E36F40" w:rsidP="00E36F40">
      <w:pPr>
        <w:pStyle w:val="Citation"/>
      </w:pPr>
      <w:r>
        <w:t>Fund 3/3/14</w:t>
      </w:r>
    </w:p>
    <w:p w:rsidR="00E36F40" w:rsidRDefault="00E36F40" w:rsidP="00E36F40">
      <w:hyperlink r:id="rId38" w:history="1">
        <w:r w:rsidRPr="00BA2B93">
          <w:rPr>
            <w:rStyle w:val="Hyperlink"/>
          </w:rPr>
          <w:t>http://www.nationalreview.com/article/372352/beware-russian-bear-john-fund</w:t>
        </w:r>
      </w:hyperlink>
    </w:p>
    <w:p w:rsidR="00E36F40" w:rsidRDefault="00E36F40" w:rsidP="00E36F40">
      <w:r w:rsidRPr="008E2D23">
        <w:t>John Fund is a national-affairs columnist for National Review Online.</w:t>
      </w:r>
    </w:p>
    <w:p w:rsidR="00E36F40" w:rsidRDefault="00E36F40" w:rsidP="00E36F40"/>
    <w:p w:rsidR="00E36F40" w:rsidRDefault="00E36F40" w:rsidP="00E36F40">
      <w:pPr>
        <w:rPr>
          <w:rStyle w:val="StyleBoldUnderline"/>
        </w:rPr>
      </w:pPr>
      <w:r>
        <w:t xml:space="preserve">So </w:t>
      </w:r>
      <w:r w:rsidRPr="00AA38DC">
        <w:rPr>
          <w:rStyle w:val="StyleBoldUnderline"/>
        </w:rPr>
        <w:t>what must the U.S. and the West do now to deter further Russian aggression in Ukraine</w:t>
      </w:r>
      <w:r>
        <w:t xml:space="preserve">? Clearly </w:t>
      </w:r>
      <w:r w:rsidRPr="00AA38DC">
        <w:rPr>
          <w:rStyle w:val="Emphasis"/>
        </w:rPr>
        <w:t>they have an obligation to take some action</w:t>
      </w:r>
      <w:r>
        <w:t xml:space="preserve">. In 1994, the U.S., Great Britain, and Russia guaranteed Ukraine’s territorial inviolability in exchange for the new state’s agreement to destroy the nuclear weapons it had inherited from the Soviet Union after its breakup. Timothy Snyder, an Eastern Europe </w:t>
      </w:r>
      <w:r>
        <w:lastRenderedPageBreak/>
        <w:t xml:space="preserve">scholar and author of </w:t>
      </w:r>
      <w:proofErr w:type="spellStart"/>
      <w:r>
        <w:t>Bloodlands</w:t>
      </w:r>
      <w:proofErr w:type="spellEnd"/>
      <w:r>
        <w:t xml:space="preserve">: Europe </w:t>
      </w:r>
      <w:proofErr w:type="gramStart"/>
      <w:r>
        <w:t>Between</w:t>
      </w:r>
      <w:proofErr w:type="gramEnd"/>
      <w:r>
        <w:t xml:space="preserve"> Hitler and Stalin, urges the West to exploit its soft power. Snyder wrote in this week’s New Republic: Russian propaganda about depraved Europe conceals an intimate relationship. Tourism in the European Union is a safety valve for a large Russian middle class that takes its cues in fashion and pretty much everything else from European culture. Much of the Russian elite </w:t>
      </w:r>
      <w:proofErr w:type="gramStart"/>
      <w:r>
        <w:t>has</w:t>
      </w:r>
      <w:proofErr w:type="gramEnd"/>
      <w:r>
        <w:t xml:space="preserve"> sent its children to private schools in the European Union or Switzerland. Beyond that, since no Russian of any serious means trusts the Russian financial </w:t>
      </w:r>
      <w:proofErr w:type="gramStart"/>
      <w:r>
        <w:t>system, wealthy Russians park</w:t>
      </w:r>
      <w:proofErr w:type="gramEnd"/>
      <w:r>
        <w:t xml:space="preserve"> their wealth in European banks. In other words, the Russian social order depends upon the Europe that Russian propaganda mocks. And beneath hypocrisy, as usual, lies vulnerability. The U.S. should immediately move to expand its existing </w:t>
      </w:r>
      <w:proofErr w:type="spellStart"/>
      <w:r>
        <w:t>Magnitsky</w:t>
      </w:r>
      <w:proofErr w:type="spellEnd"/>
      <w:r>
        <w:t xml:space="preserve"> Act, which prohibits Russians engaged in illegal activity from entering the U.S. If it were extended to the regulation of bank accounts and property ownership in the U.S., we’d hear howls of outrage from many Russian officials and oligarchs. Senator Marco Rubio (R., Fla.), for one, supports this kind of restriction: “Living in Miami, I have seen in recent years the wave of Russian tourists coming to our city and state to spend money and buy property. Many are government officials or allies whose wealth stems from allegiance to Putin, and we should limit their ability to travel here.” Kerry will travel to Kiev on Tuesday for a firsthand look at the crisis. On Sunday, as the New York Times reported, he warned that if Russia doesn’t curb its territorial appetites, Putin “is not going to have a Sochi G-8,” a reference to the meeting of the top world economies that Putin is slated to host in June this year. “He may not even remain in the G-8 if this continues,” Kerry continued. After all, Russia’s weak and underdeveloped economy was admitted to the G-8 only in 1998 as a gesture of friendship after Russia’s devastating currency collapse. </w:t>
      </w:r>
      <w:r w:rsidRPr="00AA38DC">
        <w:rPr>
          <w:rStyle w:val="Emphasis"/>
        </w:rPr>
        <w:t>It’s time to put signs of friendship on hold,</w:t>
      </w:r>
      <w:r>
        <w:t xml:space="preserve"> and if Russian troops advance deeper into Ukraine, it might also be time to reassess Russia’s membership in the World Trade Organization. </w:t>
      </w:r>
      <w:r w:rsidRPr="00AA38DC">
        <w:rPr>
          <w:rStyle w:val="StyleBoldUnderline"/>
        </w:rPr>
        <w:t xml:space="preserve">The old adage says, “Fool me once, shame on you – fool me twice, shame on me.” </w:t>
      </w:r>
      <w:r>
        <w:t xml:space="preserve">The earlier version of the saying, attributed to the most famous clown of the Elizabethan era, Richard </w:t>
      </w:r>
      <w:proofErr w:type="spellStart"/>
      <w:r>
        <w:t>Tarlton</w:t>
      </w:r>
      <w:proofErr w:type="spellEnd"/>
      <w:r>
        <w:t xml:space="preserve">, offers further wisdom: For who deceives me once, God forgive him; if twice, God forgive him; but if thrice, God forgive him, but not me, because I could not beware. </w:t>
      </w:r>
      <w:r w:rsidRPr="00AA38DC">
        <w:rPr>
          <w:rStyle w:val="Emphasis"/>
        </w:rPr>
        <w:t>The U.S. is now on its third Putin-inspired pratfall, and the routine is getting stale</w:t>
      </w:r>
      <w:r>
        <w:t xml:space="preserve">. </w:t>
      </w:r>
      <w:r w:rsidRPr="00AA38DC">
        <w:rPr>
          <w:rStyle w:val="StyleBoldUnderline"/>
        </w:rPr>
        <w:t>The lesson is now clear: Beware the Russian Bear.</w:t>
      </w:r>
      <w:r>
        <w:t xml:space="preserve"> As Indiana governor Mike Pence, a former member of the House leadership, told me this weekend: “</w:t>
      </w:r>
      <w:r w:rsidRPr="00AA38DC">
        <w:rPr>
          <w:rStyle w:val="StyleBoldUnderline"/>
        </w:rPr>
        <w:t>History shows the Russian Bear’s ambitions never die, they just go into hibernation.”</w:t>
      </w:r>
    </w:p>
    <w:p w:rsidR="00184734" w:rsidRDefault="00184734" w:rsidP="00E36F40">
      <w:pPr>
        <w:rPr>
          <w:rStyle w:val="StyleBoldUnderline"/>
        </w:rPr>
      </w:pPr>
    </w:p>
    <w:p w:rsidR="00184734" w:rsidRDefault="00184734" w:rsidP="00184734">
      <w:pPr>
        <w:pStyle w:val="Heading4"/>
      </w:pPr>
      <w:r>
        <w:t>Russia is inherently aggressive and</w:t>
      </w:r>
      <w:r w:rsidRPr="00203937">
        <w:t xml:space="preserve"> </w:t>
      </w:r>
      <w:r>
        <w:t>can’t defeat the US, Putin does not care about relations and just wants to expand- recent empirics prove</w:t>
      </w:r>
    </w:p>
    <w:p w:rsidR="00184734" w:rsidRPr="00203937" w:rsidRDefault="00184734" w:rsidP="00184734">
      <w:proofErr w:type="spellStart"/>
      <w:r w:rsidRPr="00203937">
        <w:rPr>
          <w:rStyle w:val="StyleStyleBold12pt"/>
        </w:rPr>
        <w:t>Carafano</w:t>
      </w:r>
      <w:proofErr w:type="spellEnd"/>
      <w:r w:rsidRPr="00203937">
        <w:rPr>
          <w:rStyle w:val="StyleStyleBold12pt"/>
        </w:rPr>
        <w:t xml:space="preserve"> 3-16</w:t>
      </w:r>
      <w:r>
        <w:t xml:space="preserve">-14 </w:t>
      </w:r>
      <w:r w:rsidRPr="00203937">
        <w:rPr>
          <w:sz w:val="16"/>
          <w:szCs w:val="16"/>
        </w:rPr>
        <w:t xml:space="preserve">[James Jay </w:t>
      </w:r>
      <w:proofErr w:type="spellStart"/>
      <w:r w:rsidRPr="00203937">
        <w:rPr>
          <w:sz w:val="16"/>
          <w:szCs w:val="16"/>
        </w:rPr>
        <w:t>Carafano</w:t>
      </w:r>
      <w:proofErr w:type="spellEnd"/>
      <w:r w:rsidRPr="00203937">
        <w:rPr>
          <w:sz w:val="16"/>
          <w:szCs w:val="16"/>
        </w:rPr>
        <w:t xml:space="preserve">, Ph.D. Vice President for the Kathryn and Shelby </w:t>
      </w:r>
      <w:proofErr w:type="spellStart"/>
      <w:r w:rsidRPr="00203937">
        <w:rPr>
          <w:sz w:val="16"/>
          <w:szCs w:val="16"/>
        </w:rPr>
        <w:t>Cullom</w:t>
      </w:r>
      <w:proofErr w:type="spellEnd"/>
      <w:r w:rsidRPr="00203937">
        <w:rPr>
          <w:sz w:val="16"/>
          <w:szCs w:val="16"/>
        </w:rPr>
        <w:t xml:space="preserve"> Davis Institute for National Security and Foreign Policy, and the E. W. Richardson Fellow, “It's time to realize that Vladimir Putin can't be trusted “,http://www.heritage.org/research/commentary/2014/3/its-time-to-realize-that-vladimir-putin-cant-be-trusted]</w:t>
      </w:r>
    </w:p>
    <w:p w:rsidR="00184734" w:rsidRPr="00203937" w:rsidRDefault="00184734" w:rsidP="00184734">
      <w:pPr>
        <w:rPr>
          <w:rStyle w:val="StyleBoldUnderline"/>
        </w:rPr>
      </w:pPr>
      <w:r w:rsidRPr="00203937">
        <w:rPr>
          <w:sz w:val="16"/>
        </w:rPr>
        <w:t xml:space="preserve">Clearly, </w:t>
      </w:r>
      <w:r w:rsidRPr="00203937">
        <w:rPr>
          <w:rStyle w:val="StyleBoldUnderline"/>
        </w:rPr>
        <w:t xml:space="preserve">the Russians are getting much more clever and efficient in integrating </w:t>
      </w:r>
      <w:proofErr w:type="spellStart"/>
      <w:r w:rsidRPr="00203937">
        <w:rPr>
          <w:rStyle w:val="StyleBoldUnderline"/>
        </w:rPr>
        <w:t>cyberwarfare</w:t>
      </w:r>
      <w:proofErr w:type="spellEnd"/>
      <w:r w:rsidRPr="00203937">
        <w:rPr>
          <w:rStyle w:val="StyleBoldUnderline"/>
        </w:rPr>
        <w:t xml:space="preserve"> techniques with their usual physical and psychological warfare</w:t>
      </w:r>
      <w:r w:rsidRPr="00203937">
        <w:rPr>
          <w:sz w:val="16"/>
        </w:rPr>
        <w:t xml:space="preserve">. And clearly, </w:t>
      </w:r>
      <w:r w:rsidRPr="00203937">
        <w:rPr>
          <w:rStyle w:val="Emphasis"/>
        </w:rPr>
        <w:t>Putin is less interested in “resetting” relations</w:t>
      </w:r>
      <w:r w:rsidRPr="00203937">
        <w:rPr>
          <w:rStyle w:val="StyleBoldUnderline"/>
        </w:rPr>
        <w:t xml:space="preserve"> with the West and more interested in rewriting the map on Russia's western borders. </w:t>
      </w:r>
      <w:r w:rsidRPr="00203937">
        <w:rPr>
          <w:sz w:val="16"/>
        </w:rPr>
        <w:t xml:space="preserve">The big question now, after Georgia and Ukraine: </w:t>
      </w:r>
      <w:r w:rsidRPr="00203937">
        <w:rPr>
          <w:rStyle w:val="StyleBoldUnderline"/>
        </w:rPr>
        <w:t>What happens next time, when Putin feels the need to intervene on behalf of "ethnic" Russians in a Baltic nation--one that happens to be a member of NATO?</w:t>
      </w:r>
      <w:r w:rsidRPr="00203937">
        <w:rPr>
          <w:rStyle w:val="StyleBoldUnderline"/>
          <w:sz w:val="12"/>
        </w:rPr>
        <w:t xml:space="preserve"> </w:t>
      </w:r>
      <w:r w:rsidRPr="00203937">
        <w:rPr>
          <w:sz w:val="16"/>
        </w:rPr>
        <w:t xml:space="preserve">The rise of Putin is not the beginning of a second Cold War. </w:t>
      </w:r>
      <w:r w:rsidRPr="00203937">
        <w:rPr>
          <w:rStyle w:val="StyleBoldUnderline"/>
        </w:rPr>
        <w:t>Moscow is a second-rate power that can't compete with the United States.</w:t>
      </w:r>
      <w:r w:rsidRPr="00203937">
        <w:rPr>
          <w:sz w:val="16"/>
        </w:rPr>
        <w:t xml:space="preserve"> But Russia is a country with more than enough weapons in its arsenal to start troubles that will be difficult to end. As a first step, </w:t>
      </w:r>
      <w:r w:rsidRPr="00203937">
        <w:rPr>
          <w:rStyle w:val="StyleBoldUnderline"/>
        </w:rPr>
        <w:t>the U.S. has to stop being an enabler of bad behavior</w:t>
      </w:r>
      <w:r w:rsidRPr="00203937">
        <w:rPr>
          <w:sz w:val="16"/>
        </w:rPr>
        <w:t xml:space="preserve">. The White House must send a message that Moscow had its chance to be a responsible member of the international community ... and it blew it. </w:t>
      </w:r>
      <w:r w:rsidRPr="00203937">
        <w:rPr>
          <w:rStyle w:val="StyleBoldUnderline"/>
        </w:rPr>
        <w:t>President Obama should start by pulling the U.S. out of New START. Abrogating the treaty would declare the rather obvious fact that Putin is no reliable partner in arms control.</w:t>
      </w:r>
      <w:r w:rsidRPr="00203937">
        <w:rPr>
          <w:rStyle w:val="StyleBoldUnderline"/>
          <w:sz w:val="12"/>
        </w:rPr>
        <w:t xml:space="preserve"> </w:t>
      </w:r>
      <w:r w:rsidRPr="00203937">
        <w:rPr>
          <w:sz w:val="16"/>
        </w:rPr>
        <w:t xml:space="preserve">New START never offered any strategic benefits to the United States. </w:t>
      </w:r>
      <w:r w:rsidRPr="00203937">
        <w:rPr>
          <w:rStyle w:val="Emphasis"/>
        </w:rPr>
        <w:t>The U.S. offered it as a statement of "goodwill,"</w:t>
      </w:r>
      <w:r w:rsidRPr="00203937">
        <w:rPr>
          <w:rStyle w:val="StyleBoldUnderline"/>
        </w:rPr>
        <w:t xml:space="preserve"> in the hope that Russia would then partner in further efforts to reduce the global nuclear arsenal. But in the last few weeks, </w:t>
      </w:r>
      <w:r w:rsidRPr="00203937">
        <w:rPr>
          <w:rStyle w:val="Emphasis"/>
        </w:rPr>
        <w:t>Moscow has shown it remains far more interested in adding territory</w:t>
      </w:r>
      <w:r w:rsidRPr="00203937">
        <w:rPr>
          <w:rStyle w:val="StyleBoldUnderline"/>
        </w:rPr>
        <w:t xml:space="preserve"> rather than reducing nuclear weapons.</w:t>
      </w:r>
      <w:r w:rsidRPr="00203937">
        <w:rPr>
          <w:rStyle w:val="StyleBoldUnderline"/>
          <w:sz w:val="12"/>
        </w:rPr>
        <w:t xml:space="preserve"> </w:t>
      </w:r>
      <w:r w:rsidRPr="00203937">
        <w:rPr>
          <w:sz w:val="16"/>
        </w:rPr>
        <w:t>From dirty tricks to territorial expansionism</w:t>
      </w:r>
      <w:r w:rsidRPr="00203937">
        <w:rPr>
          <w:rStyle w:val="StyleBoldUnderline"/>
        </w:rPr>
        <w:t>, Putin has demonstrated his desire to emulate the Soviet Union, not put it in the past. It is time for our president to turn his back on a false friend.</w:t>
      </w:r>
    </w:p>
    <w:p w:rsidR="00184734" w:rsidRDefault="00184734" w:rsidP="00184734"/>
    <w:p w:rsidR="00184734" w:rsidRPr="00AA38DC" w:rsidRDefault="00184734" w:rsidP="00E36F40">
      <w:pPr>
        <w:rPr>
          <w:rStyle w:val="StyleBoldUnderline"/>
        </w:rPr>
      </w:pPr>
    </w:p>
    <w:p w:rsidR="00E36F40" w:rsidRDefault="00E36F40" w:rsidP="00E36F40"/>
    <w:p w:rsidR="0037157F" w:rsidRPr="008E2D23" w:rsidRDefault="00E36F40" w:rsidP="00E36F40">
      <w:pPr>
        <w:pStyle w:val="Heading3"/>
      </w:pPr>
      <w:proofErr w:type="spellStart"/>
      <w:r>
        <w:lastRenderedPageBreak/>
        <w:t>Xtn</w:t>
      </w:r>
      <w:proofErr w:type="spellEnd"/>
      <w:r>
        <w:t>: Link – Appeasement</w:t>
      </w:r>
    </w:p>
    <w:p w:rsidR="0037157F" w:rsidRDefault="0037157F" w:rsidP="0037157F">
      <w:pPr>
        <w:pStyle w:val="Heading4"/>
      </w:pPr>
      <w:r>
        <w:t>Compromise is appeasement – we must stare down Putin to avoid global war</w:t>
      </w:r>
    </w:p>
    <w:p w:rsidR="0037157F" w:rsidRDefault="0037157F" w:rsidP="0037157F">
      <w:pPr>
        <w:pStyle w:val="Citation"/>
      </w:pPr>
      <w:proofErr w:type="spellStart"/>
      <w:r>
        <w:t>Saakashvili</w:t>
      </w:r>
      <w:proofErr w:type="spellEnd"/>
      <w:r>
        <w:t xml:space="preserve"> 3/6/14</w:t>
      </w:r>
    </w:p>
    <w:p w:rsidR="0037157F" w:rsidRDefault="0037157F" w:rsidP="0037157F">
      <w:hyperlink r:id="rId39" w:history="1">
        <w:r w:rsidRPr="00EE302D">
          <w:rPr>
            <w:rStyle w:val="Hyperlink"/>
          </w:rPr>
          <w:t>http://www.washingtonpost.com/opinions/mikheil-saakashvili-the-west-must-not-appease-putin/2014/03/06/db9e0c82-a4a9-11e3-8466-d34c451760b9_story.html</w:t>
        </w:r>
      </w:hyperlink>
    </w:p>
    <w:p w:rsidR="0037157F" w:rsidRDefault="0037157F" w:rsidP="0037157F">
      <w:proofErr w:type="spellStart"/>
      <w:r w:rsidRPr="00AE2954">
        <w:t>Mikheil</w:t>
      </w:r>
      <w:proofErr w:type="spellEnd"/>
      <w:r w:rsidRPr="00AE2954">
        <w:t xml:space="preserve"> </w:t>
      </w:r>
      <w:proofErr w:type="spellStart"/>
      <w:r w:rsidRPr="00AE2954">
        <w:t>Saakashvili</w:t>
      </w:r>
      <w:proofErr w:type="spellEnd"/>
      <w:r w:rsidRPr="00AE2954">
        <w:t xml:space="preserve"> was president of Georgia from 2004 to 2013. He is a senior statesman at Tufts University’s Fletcher School of Law and Diplomacy.</w:t>
      </w:r>
    </w:p>
    <w:p w:rsidR="0037157F" w:rsidRDefault="0037157F" w:rsidP="0037157F"/>
    <w:p w:rsidR="0037157F" w:rsidRDefault="0037157F" w:rsidP="0037157F">
      <w:r>
        <w:t xml:space="preserve">There are striking similarities between the early stages of Russian aggression against Georgia and what is happening in Ukraine. Watching recent events and the global response, I keep thinking about history repeating itself — and other instances of aggression in Europe. In the 1930s, Nazi Germany occupied part of neighboring Czechoslovakia under the pretext of protecting ethnic Germans. Today, Russia is claiming to protect ethnic Russians — or people with hastily distributed Russian passports — in Crimea or Georgian territories. In September 1938, when Germany annexed the Sudetenland, British Prime Minister Neville Chamberlain called the situation “a quarrel in a far-away country, between people of whom we know nothing.” Similarly, </w:t>
      </w:r>
      <w:r w:rsidRPr="00311D48">
        <w:rPr>
          <w:rStyle w:val="StyleBoldUnderline"/>
        </w:rPr>
        <w:t>some today question whether the West should bother about Ukraine</w:t>
      </w:r>
      <w:r>
        <w:t>, saying Russia has more at stake than the West</w:t>
      </w:r>
      <w:r w:rsidRPr="00311D48">
        <w:rPr>
          <w:rStyle w:val="StyleBoldUnderline"/>
        </w:rPr>
        <w:t>. Many</w:t>
      </w:r>
      <w:r>
        <w:t xml:space="preserve"> in the West </w:t>
      </w:r>
      <w:r w:rsidRPr="00311D48">
        <w:rPr>
          <w:rStyle w:val="StyleBoldUnderline"/>
        </w:rPr>
        <w:t>are talking about</w:t>
      </w:r>
      <w:r>
        <w:t xml:space="preserve"> the need to reach some kind of </w:t>
      </w:r>
      <w:r w:rsidRPr="00311D48">
        <w:rPr>
          <w:rStyle w:val="Emphasis"/>
        </w:rPr>
        <w:t>compromise with Russia</w:t>
      </w:r>
      <w:r>
        <w:t xml:space="preserve">, </w:t>
      </w:r>
      <w:r w:rsidRPr="00311D48">
        <w:rPr>
          <w:rStyle w:val="StyleBoldUnderline"/>
        </w:rPr>
        <w:t xml:space="preserve">an option that smacks of </w:t>
      </w:r>
      <w:r w:rsidRPr="00311D48">
        <w:rPr>
          <w:rStyle w:val="Emphasis"/>
        </w:rPr>
        <w:t>Munic</w:t>
      </w:r>
      <w:r w:rsidRPr="00311D48">
        <w:rPr>
          <w:rStyle w:val="StyleBoldUnderline"/>
        </w:rPr>
        <w:t xml:space="preserve">h </w:t>
      </w:r>
      <w:r>
        <w:t>80 years ago. They claim to be motivated by such common strategic interests as nonproliferation and the fight against terrorism</w:t>
      </w:r>
      <w:r w:rsidRPr="00311D48">
        <w:rPr>
          <w:rStyle w:val="StyleBoldUnderline"/>
        </w:rPr>
        <w:t>; by the same token,</w:t>
      </w:r>
      <w:r>
        <w:t xml:space="preserve"> under the guise of needing to contain the Soviet Union and stop the spread of communism, </w:t>
      </w:r>
      <w:r w:rsidRPr="00311D48">
        <w:rPr>
          <w:rStyle w:val="StyleBoldUnderline"/>
        </w:rPr>
        <w:t xml:space="preserve">Chamberlain reached a deal with </w:t>
      </w:r>
      <w:r w:rsidRPr="00311D48">
        <w:rPr>
          <w:rStyle w:val="Emphasis"/>
        </w:rPr>
        <w:t>Hitler.</w:t>
      </w:r>
      <w:r>
        <w:t xml:space="preserve"> Now, of course, we know that </w:t>
      </w:r>
      <w:r w:rsidRPr="00311D48">
        <w:rPr>
          <w:rStyle w:val="StyleBoldUnderline"/>
        </w:rPr>
        <w:t>all attempts to appease</w:t>
      </w:r>
      <w:r>
        <w:t xml:space="preserve"> the Nazis led the big European powers to feed one country after another to Hitler and, ultimately, </w:t>
      </w:r>
      <w:r w:rsidRPr="00311D48">
        <w:rPr>
          <w:rStyle w:val="Emphasis"/>
        </w:rPr>
        <w:t>led to World War II.</w:t>
      </w:r>
      <w:r>
        <w:t xml:space="preserve"> Such </w:t>
      </w:r>
      <w:r w:rsidRPr="00311D48">
        <w:rPr>
          <w:rStyle w:val="Emphasis"/>
        </w:rPr>
        <w:t>global catastrophes</w:t>
      </w:r>
      <w:r>
        <w:t xml:space="preserve"> are what </w:t>
      </w:r>
      <w:proofErr w:type="gramStart"/>
      <w:r w:rsidRPr="00311D48">
        <w:rPr>
          <w:rStyle w:val="Emphasis"/>
        </w:rPr>
        <w:t>happens</w:t>
      </w:r>
      <w:proofErr w:type="gramEnd"/>
      <w:r w:rsidRPr="00311D48">
        <w:rPr>
          <w:rStyle w:val="Emphasis"/>
        </w:rPr>
        <w:t xml:space="preserve"> when the established international order collapses and rules no longer apply. </w:t>
      </w:r>
      <w:r>
        <w:t xml:space="preserve">Ukraine is just the most vivid recent demonstration. Imagine if Ukraine hadn’t given up its considerable nuclear arsenal in the 1990s. To persuade the Ukrainians to do so, the United States and Britain, together with Russia, signed agreements guaranteeing Ukraine’s territorial integrity in exchange for Ukraine giving its weapons to Russia. And yet, here we are. But then, the European Union and Russia signed an agreement providing for the withdrawal of Russian forces from Georgia in 2008. Russia never complied — something our European guarantors seldom mention. </w:t>
      </w:r>
      <w:r w:rsidRPr="00311D48">
        <w:rPr>
          <w:rStyle w:val="StyleBoldUnderline"/>
        </w:rPr>
        <w:t>Putin’</w:t>
      </w:r>
      <w:r>
        <w:t xml:space="preserve">s motivations are similar to those of prewar Germany: He </w:t>
      </w:r>
      <w:r w:rsidRPr="00311D48">
        <w:rPr>
          <w:rStyle w:val="StyleBoldUnderline"/>
        </w:rPr>
        <w:t>wants to rectify</w:t>
      </w:r>
      <w:r>
        <w:t xml:space="preserve"> what he sees as unjust treatment and </w:t>
      </w:r>
      <w:r w:rsidRPr="00311D48">
        <w:rPr>
          <w:rStyle w:val="StyleBoldUnderline"/>
        </w:rPr>
        <w:t>humiliation by Western powers after the Cold War.</w:t>
      </w:r>
      <w:r>
        <w:t xml:space="preserve"> </w:t>
      </w:r>
      <w:r w:rsidRPr="00311D48">
        <w:rPr>
          <w:rStyle w:val="StyleBoldUnderline"/>
        </w:rPr>
        <w:t>He is trying to reconquer lost lands and grab natural resources</w:t>
      </w:r>
      <w:r>
        <w:t xml:space="preserve">. Little has been said about the offshore oil resources in Abkhazia that the Russian state monopoly </w:t>
      </w:r>
      <w:proofErr w:type="spellStart"/>
      <w:r>
        <w:t>Rosneft</w:t>
      </w:r>
      <w:proofErr w:type="spellEnd"/>
      <w:r>
        <w:t xml:space="preserve"> confiscated in 2009. U.S. companies have invested considerably in shale gas fields off Crimea. But Ukraine’s emergence as self-sufficient in energy, and even a major gas exporter to Europe, would be Putin’s ultimate nightmare. </w:t>
      </w:r>
      <w:r w:rsidRPr="00311D48">
        <w:rPr>
          <w:rStyle w:val="StyleBoldUnderline"/>
        </w:rPr>
        <w:t>Putin destabilizes his neighbors</w:t>
      </w:r>
      <w:r>
        <w:t xml:space="preserve"> in an effort to kill any NATO and E.U. appetite for further expansion. </w:t>
      </w:r>
      <w:r w:rsidRPr="00311D48">
        <w:rPr>
          <w:rStyle w:val="StyleBoldUnderline"/>
        </w:rPr>
        <w:t>He</w:t>
      </w:r>
      <w:r>
        <w:t xml:space="preserve"> also </w:t>
      </w:r>
      <w:r w:rsidRPr="00311D48">
        <w:rPr>
          <w:rStyle w:val="StyleBoldUnderline"/>
        </w:rPr>
        <w:t>sees periodic land grabs as</w:t>
      </w:r>
      <w:r>
        <w:t xml:space="preserve">, somehow, </w:t>
      </w:r>
      <w:r w:rsidRPr="00311D48">
        <w:rPr>
          <w:rStyle w:val="StyleBoldUnderline"/>
        </w:rPr>
        <w:t>the route to his domestic political rejuvenation</w:t>
      </w:r>
      <w:r>
        <w:t xml:space="preserve">. There is </w:t>
      </w:r>
      <w:proofErr w:type="gramStart"/>
      <w:r>
        <w:t>a logic</w:t>
      </w:r>
      <w:proofErr w:type="gramEnd"/>
      <w:r>
        <w:t xml:space="preserve"> to his perception of ideological threats: If Ukraine ceased to be a corrupt oligarchy and became a real European democracy, Putin’s opponents would see the contrast — and potential benefit to fighting their own reality. Why should the West care about what happens in Ukraine? </w:t>
      </w:r>
      <w:r w:rsidRPr="00311D48">
        <w:rPr>
          <w:rStyle w:val="StyleBoldUnderline"/>
        </w:rPr>
        <w:t>We are seeing</w:t>
      </w:r>
      <w:r>
        <w:t xml:space="preserve"> not just the slicing up of Europe’s largest country but also </w:t>
      </w:r>
      <w:r w:rsidRPr="00311D48">
        <w:rPr>
          <w:rStyle w:val="StyleBoldUnderline"/>
        </w:rPr>
        <w:t>the destruction of post-Cold War order in Europe</w:t>
      </w:r>
      <w:r>
        <w:t xml:space="preserve">. </w:t>
      </w:r>
      <w:r w:rsidRPr="00311D48">
        <w:rPr>
          <w:rStyle w:val="StyleBoldUnderline"/>
        </w:rPr>
        <w:t>This order was based on clear rules</w:t>
      </w:r>
      <w:r>
        <w:t xml:space="preserve"> that not only protect small countries but also ensure stability and prosperity for the bigger ones, protect minorities and settle conflicts by peaceful mechanisms. Think of the ramifications </w:t>
      </w:r>
      <w:r w:rsidRPr="00311D48">
        <w:rPr>
          <w:rStyle w:val="Emphasis"/>
        </w:rPr>
        <w:t>if borders across the continent were to revert to ethnic lines</w:t>
      </w:r>
      <w:r>
        <w:t xml:space="preserve">. If there are no longer any rules, </w:t>
      </w:r>
      <w:r w:rsidRPr="00311D48">
        <w:rPr>
          <w:rStyle w:val="Emphasis"/>
        </w:rPr>
        <w:t>a spiraling cycle of violence and destruction is inevitable.</w:t>
      </w:r>
      <w:r>
        <w:rPr>
          <w:rStyle w:val="Emphasis"/>
        </w:rPr>
        <w:t xml:space="preserve"> </w:t>
      </w:r>
      <w:r w:rsidRPr="00311D48">
        <w:rPr>
          <w:rStyle w:val="Emphasis"/>
        </w:rPr>
        <w:t>Such an outcome could still be avoided</w:t>
      </w:r>
      <w:r>
        <w:t xml:space="preserve">. The U.S. sanctions announced Thursday are a good first step. They should be implemented immediately, and Europe needs to strengthen its own response. Ukraine, Georgia and Moldova should be put on fast-track accession to the European Union and granted membership action plans for NATO to demonstrate that Russia cannot seize its ends through illegal means. We don’t need </w:t>
      </w:r>
      <w:r>
        <w:lastRenderedPageBreak/>
        <w:t>another visionary like Churchill to know what to do next. T</w:t>
      </w:r>
      <w:r w:rsidRPr="00311D48">
        <w:rPr>
          <w:rStyle w:val="StyleBoldUnderline"/>
        </w:rPr>
        <w:t>oday’s democracies have enough experience</w:t>
      </w:r>
      <w:r>
        <w:t xml:space="preserve">; </w:t>
      </w:r>
      <w:r w:rsidRPr="00311D48">
        <w:rPr>
          <w:rStyle w:val="StyleBoldUnderline"/>
        </w:rPr>
        <w:t>applied with</w:t>
      </w:r>
      <w:r>
        <w:t xml:space="preserve"> common sense and a modicum of </w:t>
      </w:r>
      <w:r w:rsidRPr="00311D48">
        <w:rPr>
          <w:rStyle w:val="Emphasis"/>
        </w:rPr>
        <w:t>courage</w:t>
      </w:r>
      <w:r>
        <w:t xml:space="preserve">, </w:t>
      </w:r>
      <w:r w:rsidRPr="00311D48">
        <w:rPr>
          <w:rStyle w:val="StyleBoldUnderline"/>
        </w:rPr>
        <w:t>we can avoid the worst</w:t>
      </w:r>
      <w:r>
        <w:t>.</w:t>
      </w:r>
    </w:p>
    <w:p w:rsidR="0037157F" w:rsidRDefault="0037157F" w:rsidP="0037157F"/>
    <w:p w:rsidR="0037157F" w:rsidRDefault="0037157F" w:rsidP="0037157F">
      <w:pPr>
        <w:rPr>
          <w:b/>
          <w:bCs/>
          <w:u w:val="single"/>
        </w:rPr>
      </w:pPr>
    </w:p>
    <w:p w:rsidR="00E36F40" w:rsidRDefault="00E36F40" w:rsidP="00E36F40">
      <w:pPr>
        <w:pStyle w:val="Heading3"/>
      </w:pPr>
      <w:proofErr w:type="spellStart"/>
      <w:r>
        <w:lastRenderedPageBreak/>
        <w:t>Xtn</w:t>
      </w:r>
      <w:proofErr w:type="spellEnd"/>
      <w:r>
        <w:t>: Link – Perception Key</w:t>
      </w:r>
    </w:p>
    <w:p w:rsidR="0037157F" w:rsidRDefault="0037157F" w:rsidP="0037157F">
      <w:pPr>
        <w:pStyle w:val="Heading4"/>
      </w:pPr>
      <w:r>
        <w:t>Perception key – makes now a WINDOW of crisis</w:t>
      </w:r>
    </w:p>
    <w:p w:rsidR="0037157F" w:rsidRDefault="0037157F" w:rsidP="0037157F">
      <w:pPr>
        <w:pStyle w:val="Citation"/>
      </w:pPr>
      <w:r>
        <w:t>Friedman 3/19/14</w:t>
      </w:r>
    </w:p>
    <w:p w:rsidR="0037157F" w:rsidRDefault="0037157F" w:rsidP="0037157F">
      <w:hyperlink r:id="rId40" w:history="1">
        <w:r w:rsidRPr="00312CD0">
          <w:rPr>
            <w:rStyle w:val="Hyperlink"/>
          </w:rPr>
          <w:t>http://warontherocks.com/2014/03/ukraine-and-the-art-of-crisis-management/</w:t>
        </w:r>
      </w:hyperlink>
    </w:p>
    <w:p w:rsidR="0037157F" w:rsidRDefault="0037157F" w:rsidP="0037157F">
      <w:r w:rsidRPr="007D1C12">
        <w:t>Lawrence Freedman has been Professor of War Studies at King’s College London since 1982. His most recent book is Strategy: A History (OUP, 2013).</w:t>
      </w:r>
    </w:p>
    <w:p w:rsidR="0037157F" w:rsidRDefault="0037157F" w:rsidP="0037157F"/>
    <w:p w:rsidR="0037157F" w:rsidRDefault="0037157F" w:rsidP="0037157F">
      <w:r>
        <w:t xml:space="preserve">     For the same reason the political economy of Ukraine is at the heart of this dispute. This is an area where the West has levers which it can deploy, to enable Kiev to address its major problems of debt, corruption, good governance and economic reform.</w:t>
      </w:r>
    </w:p>
    <w:p w:rsidR="0037157F" w:rsidRDefault="0037157F" w:rsidP="0037157F">
      <w:r>
        <w:t xml:space="preserve">    </w:t>
      </w:r>
      <w:r w:rsidRPr="00262DE5">
        <w:rPr>
          <w:rStyle w:val="Emphasis"/>
        </w:rPr>
        <w:t>Words matter</w:t>
      </w:r>
      <w:r>
        <w:t xml:space="preserve">. </w:t>
      </w:r>
      <w:r w:rsidRPr="00262DE5">
        <w:rPr>
          <w:rStyle w:val="StyleBoldUnderline"/>
        </w:rPr>
        <w:t>It is easy to dismiss talking shops</w:t>
      </w:r>
      <w:r>
        <w:t xml:space="preserve"> when tough actions are being taken on the ground. </w:t>
      </w:r>
      <w:r w:rsidRPr="00262DE5">
        <w:rPr>
          <w:rStyle w:val="Emphasis"/>
        </w:rPr>
        <w:t>During crises</w:t>
      </w:r>
      <w:r w:rsidRPr="00262DE5">
        <w:rPr>
          <w:rStyle w:val="StyleBoldUnderline"/>
        </w:rPr>
        <w:t xml:space="preserve"> government statements</w:t>
      </w:r>
      <w:r>
        <w:t xml:space="preserve"> and the speeches of leaders </w:t>
      </w:r>
      <w:r w:rsidRPr="00262DE5">
        <w:rPr>
          <w:rStyle w:val="StyleBoldUnderline"/>
        </w:rPr>
        <w:t>are studied far more intensively than at other times,</w:t>
      </w:r>
      <w:r>
        <w:t xml:space="preserve"> precisely because there is an intense interest in what is being said as the main source of evidence about current concerns and future intentions. It is </w:t>
      </w:r>
      <w:r w:rsidRPr="00262DE5">
        <w:rPr>
          <w:rStyle w:val="StyleBoldUnderline"/>
        </w:rPr>
        <w:t>through words</w:t>
      </w:r>
      <w:r>
        <w:t xml:space="preserve"> that </w:t>
      </w:r>
      <w:r w:rsidRPr="00262DE5">
        <w:rPr>
          <w:rStyle w:val="StyleBoldUnderline"/>
        </w:rPr>
        <w:t>crises are framed and their salient points identified</w:t>
      </w:r>
      <w:r>
        <w:t>. The inability of Russia to construct a case that gained any support in the UN was undoubtedly a blow and left it on the defensive internationally.</w:t>
      </w:r>
    </w:p>
    <w:p w:rsidR="0037157F" w:rsidRDefault="0037157F" w:rsidP="0037157F">
      <w:r>
        <w:t xml:space="preserve">    In the internet age, when news comes quickly through from many sources on the front-line and is rapidly transmitted, </w:t>
      </w:r>
      <w:r w:rsidRPr="00262DE5">
        <w:rPr>
          <w:rStyle w:val="StyleBoldUnderline"/>
        </w:rPr>
        <w:t>governments will struggle to control a poorly constructed story</w:t>
      </w:r>
      <w:r>
        <w:t>. Fabricated claims can catch out governments when they start unravelling as they are checked by those on the ground. This is a hard factor to measure, but one indicator of its impact may be Putin’s determination to eliminate independent media outlets within Russia, another disturbing consequence of this crisis.</w:t>
      </w:r>
    </w:p>
    <w:p w:rsidR="0037157F" w:rsidRDefault="0037157F" w:rsidP="0037157F"/>
    <w:p w:rsidR="0037157F" w:rsidRDefault="0037157F" w:rsidP="0037157F">
      <w:pPr>
        <w:rPr>
          <w:rStyle w:val="StyleBoldUnderline"/>
        </w:rPr>
      </w:pPr>
      <w:r>
        <w:t xml:space="preserve">I suggested earlier that certain lessons had emerged out of the Cold War for crisis management: clarity over core interests; a sense of both the possibilities and limits of coercive instruments, including where the actual use of armed force might be appropriate; control over armed forces to prevent inadvertent or deliberate military escalation; sustained communications with the adversary; a grasp of what the adversary needs to enable it to de-escalate, or at least to desist from further escalation. These remain relevant. </w:t>
      </w:r>
      <w:r w:rsidRPr="00262DE5">
        <w:rPr>
          <w:rStyle w:val="StyleBoldUnderline"/>
        </w:rPr>
        <w:t>Writing this during the first month of</w:t>
      </w:r>
      <w:r>
        <w:t xml:space="preserve"> what could be a prolonged period of tension </w:t>
      </w:r>
      <w:r w:rsidRPr="00262DE5">
        <w:rPr>
          <w:rStyle w:val="StyleBoldUnderline"/>
        </w:rPr>
        <w:t>provides a reminder</w:t>
      </w:r>
      <w:r>
        <w:t xml:space="preserve"> of those areas of </w:t>
      </w:r>
      <w:r w:rsidRPr="00262DE5">
        <w:rPr>
          <w:rStyle w:val="StyleBoldUnderline"/>
        </w:rPr>
        <w:t>interest and intention</w:t>
      </w:r>
      <w:r>
        <w:t xml:space="preserve"> that </w:t>
      </w:r>
      <w:r w:rsidRPr="00262DE5">
        <w:rPr>
          <w:rStyle w:val="StyleBoldUnderline"/>
        </w:rPr>
        <w:t>remain uncertain</w:t>
      </w:r>
      <w:r>
        <w:t xml:space="preserve">, and the difficulties of shaping policies in national capitals and in multi-national settings when events are still unfolding. These </w:t>
      </w:r>
      <w:r w:rsidRPr="00262DE5">
        <w:rPr>
          <w:rStyle w:val="StyleBoldUnderline"/>
        </w:rPr>
        <w:t>dangers and uncertainties have led some to talk of a new Cold War.</w:t>
      </w:r>
    </w:p>
    <w:p w:rsidR="0037157F" w:rsidRDefault="0037157F" w:rsidP="0037157F">
      <w:pPr>
        <w:rPr>
          <w:rStyle w:val="StyleBoldUnderline"/>
        </w:rPr>
      </w:pPr>
    </w:p>
    <w:p w:rsidR="0037157F" w:rsidRDefault="0037157F" w:rsidP="0037157F">
      <w:pPr>
        <w:pStyle w:val="Heading4"/>
      </w:pPr>
      <w:r>
        <w:t>SMALL signals matter – link threshold is low</w:t>
      </w:r>
    </w:p>
    <w:p w:rsidR="0037157F" w:rsidRDefault="0037157F" w:rsidP="0037157F">
      <w:pPr>
        <w:pStyle w:val="Citation"/>
      </w:pPr>
      <w:proofErr w:type="spellStart"/>
      <w:r>
        <w:t>Dovere</w:t>
      </w:r>
      <w:proofErr w:type="spellEnd"/>
      <w:r>
        <w:t xml:space="preserve"> 3/3/14</w:t>
      </w:r>
    </w:p>
    <w:p w:rsidR="0037157F" w:rsidRDefault="0037157F" w:rsidP="0037157F">
      <w:hyperlink r:id="rId41" w:anchor="ixzz2wdk7y0yj" w:history="1">
        <w:r w:rsidRPr="00312CD0">
          <w:rPr>
            <w:rStyle w:val="Hyperlink"/>
          </w:rPr>
          <w:t>http://www.politico.com/story/2014/03/barack-obama-ukraine-crimea-russia-104203.html#ixzz2wdk7y0yj</w:t>
        </w:r>
      </w:hyperlink>
    </w:p>
    <w:p w:rsidR="0037157F" w:rsidRDefault="0037157F" w:rsidP="0037157F">
      <w:r>
        <w:t xml:space="preserve">Edward-Isaac </w:t>
      </w:r>
      <w:proofErr w:type="spellStart"/>
      <w:r>
        <w:t>Dovere</w:t>
      </w:r>
      <w:proofErr w:type="spellEnd"/>
      <w:r>
        <w:t xml:space="preserve"> is a senior White House reporter. Before coming to POLITICO in April 2011, </w:t>
      </w:r>
      <w:proofErr w:type="spellStart"/>
      <w:r>
        <w:t>Dovere</w:t>
      </w:r>
      <w:proofErr w:type="spellEnd"/>
      <w:r>
        <w:t xml:space="preserve"> was the founding editor and lead writer of City Hall and The Capitol, where his coverage of New York City and state politics was recognized by the New York Press Association, the New York Press Club, the Daniel Pearl Award for investigative journalism. At POLITICO, he oversaw the day to day coverage of the Republican presidential primary campaign before joining the White House team for the 2012 campaign coverage. A native New Yorker, he graduated from Johns Hopkins before he had a driver’s </w:t>
      </w:r>
      <w:proofErr w:type="gramStart"/>
      <w:r>
        <w:t>license,</w:t>
      </w:r>
      <w:proofErr w:type="gramEnd"/>
      <w:r>
        <w:t xml:space="preserve"> and from an MA program at the University of Chicago before he learned how to ride a bike.</w:t>
      </w:r>
    </w:p>
    <w:p w:rsidR="0037157F" w:rsidRDefault="0037157F" w:rsidP="0037157F"/>
    <w:p w:rsidR="0037157F" w:rsidRDefault="0037157F" w:rsidP="0037157F">
      <w:r w:rsidRPr="008E5E8F">
        <w:rPr>
          <w:rStyle w:val="StyleBoldUnderline"/>
        </w:rPr>
        <w:t xml:space="preserve">Even </w:t>
      </w:r>
      <w:r w:rsidRPr="008E5E8F">
        <w:rPr>
          <w:rStyle w:val="Emphasis"/>
        </w:rPr>
        <w:t>small developments</w:t>
      </w:r>
      <w:r w:rsidRPr="008E5E8F">
        <w:rPr>
          <w:rStyle w:val="StyleBoldUnderline"/>
        </w:rPr>
        <w:t xml:space="preserve"> like that matter in Moscow, where the Russian leader </w:t>
      </w:r>
      <w:r w:rsidRPr="008E5E8F">
        <w:rPr>
          <w:rStyle w:val="Emphasis"/>
        </w:rPr>
        <w:t>is gauging his next move</w:t>
      </w:r>
      <w:r w:rsidRPr="008E5E8F">
        <w:rPr>
          <w:rStyle w:val="StyleBoldUnderline"/>
        </w:rPr>
        <w:t xml:space="preserve"> based on</w:t>
      </w:r>
      <w:r>
        <w:t xml:space="preserve"> what kind of </w:t>
      </w:r>
      <w:r w:rsidRPr="008E5E8F">
        <w:rPr>
          <w:rStyle w:val="StyleBoldUnderline"/>
        </w:rPr>
        <w:t>international response</w:t>
      </w:r>
      <w:r>
        <w:t xml:space="preserve"> he thinks he’s likely to get. “</w:t>
      </w:r>
      <w:r w:rsidRPr="008E5E8F">
        <w:rPr>
          <w:rStyle w:val="StyleBoldUnderline"/>
        </w:rPr>
        <w:t>Putin is a power player. If he sees power and things not going his way, he moves</w:t>
      </w:r>
      <w:r>
        <w:t xml:space="preserve">,” Richardson said. “He caves when he knows </w:t>
      </w:r>
      <w:r>
        <w:lastRenderedPageBreak/>
        <w:t xml:space="preserve">he’s on the losing end.” </w:t>
      </w:r>
      <w:r w:rsidRPr="008E5E8F">
        <w:rPr>
          <w:rStyle w:val="StyleBoldUnderline"/>
        </w:rPr>
        <w:t>But Putin also knows there’s nothing that plays better in Russian domestic politics than</w:t>
      </w:r>
      <w:r>
        <w:t xml:space="preserve"> precisely the kind of </w:t>
      </w:r>
      <w:r w:rsidRPr="008E5E8F">
        <w:rPr>
          <w:rStyle w:val="StyleBoldUnderline"/>
        </w:rPr>
        <w:t>butting of heads</w:t>
      </w:r>
      <w:r>
        <w:t xml:space="preserve"> that Obama is trying to organize. “A domestic conflict in Ukraine became yet another instance of an alleged plot of Russia’s enemies against it,” said Leon Aron, a Russia scholar at the conservative American Enterprise Institute, “once this was framed as a contest between Russia and the West.”</w:t>
      </w:r>
    </w:p>
    <w:p w:rsidR="0037157F" w:rsidRDefault="0037157F" w:rsidP="0037157F">
      <w:pPr>
        <w:rPr>
          <w:b/>
          <w:bCs/>
          <w:u w:val="single"/>
        </w:rPr>
      </w:pPr>
    </w:p>
    <w:p w:rsidR="00184734" w:rsidRDefault="00184734" w:rsidP="00184734">
      <w:pPr>
        <w:pStyle w:val="Heading3"/>
      </w:pPr>
      <w:proofErr w:type="spellStart"/>
      <w:r w:rsidRPr="00184734">
        <w:lastRenderedPageBreak/>
        <w:t>Xtn</w:t>
      </w:r>
      <w:proofErr w:type="spellEnd"/>
      <w:r w:rsidRPr="00184734">
        <w:t xml:space="preserve">: Russia wants </w:t>
      </w:r>
      <w:r>
        <w:t>expansion</w:t>
      </w:r>
    </w:p>
    <w:p w:rsidR="00184734" w:rsidRDefault="00184734" w:rsidP="00184734">
      <w:pPr>
        <w:pStyle w:val="Heading4"/>
      </w:pPr>
      <w:r w:rsidRPr="005E383E">
        <w:t xml:space="preserve">Putin’s cult is preparing for European domination- </w:t>
      </w:r>
      <w:r>
        <w:t>prefer evidence</w:t>
      </w:r>
      <w:r w:rsidRPr="005E383E">
        <w:t xml:space="preserve"> from inside the inner circle</w:t>
      </w:r>
    </w:p>
    <w:p w:rsidR="00184734" w:rsidRPr="005E383E" w:rsidRDefault="00184734" w:rsidP="00184734">
      <w:r w:rsidRPr="005E383E">
        <w:rPr>
          <w:rStyle w:val="StyleStyleBold12pt"/>
        </w:rPr>
        <w:t>NRO 3-10</w:t>
      </w:r>
      <w:r>
        <w:t xml:space="preserve">-14 </w:t>
      </w:r>
      <w:r w:rsidRPr="005E383E">
        <w:rPr>
          <w:sz w:val="16"/>
          <w:szCs w:val="16"/>
        </w:rPr>
        <w:t xml:space="preserve">[National Review Online, a web-leading source of real-time conservative opinion, </w:t>
      </w:r>
      <w:r>
        <w:rPr>
          <w:sz w:val="16"/>
          <w:szCs w:val="16"/>
        </w:rPr>
        <w:t>“</w:t>
      </w:r>
      <w:r w:rsidRPr="005E383E">
        <w:rPr>
          <w:sz w:val="16"/>
          <w:szCs w:val="16"/>
        </w:rPr>
        <w:t>Putin Adviser Publishes Plan for Domination of Europe</w:t>
      </w:r>
      <w:r>
        <w:rPr>
          <w:sz w:val="16"/>
          <w:szCs w:val="16"/>
        </w:rPr>
        <w:t>”</w:t>
      </w:r>
      <w:r w:rsidRPr="005E383E">
        <w:rPr>
          <w:sz w:val="16"/>
          <w:szCs w:val="16"/>
        </w:rPr>
        <w:t>, http://www.nationalreview.com/corner/373064/putin-adviser-publishes-plan-domination-europe-robert-zubrin]</w:t>
      </w:r>
    </w:p>
    <w:p w:rsidR="00184734" w:rsidRDefault="00184734" w:rsidP="00184734">
      <w:pPr>
        <w:rPr>
          <w:rStyle w:val="StyleBoldUnderline"/>
        </w:rPr>
      </w:pPr>
      <w:r w:rsidRPr="005E383E">
        <w:rPr>
          <w:sz w:val="16"/>
        </w:rPr>
        <w:t xml:space="preserve">On March 9, a very influential geostrategic and ideological </w:t>
      </w:r>
      <w:hyperlink r:id="rId42" w:history="1">
        <w:r w:rsidRPr="005E383E">
          <w:rPr>
            <w:rStyle w:val="Hyperlink"/>
            <w:sz w:val="16"/>
          </w:rPr>
          <w:t>adviser</w:t>
        </w:r>
      </w:hyperlink>
      <w:r w:rsidRPr="005E383E">
        <w:rPr>
          <w:sz w:val="16"/>
        </w:rPr>
        <w:t xml:space="preserve"> of the Putin regime, </w:t>
      </w:r>
      <w:hyperlink r:id="rId43" w:history="1">
        <w:proofErr w:type="spellStart"/>
        <w:r w:rsidRPr="005E383E">
          <w:rPr>
            <w:rStyle w:val="StyleBoldUnderline"/>
          </w:rPr>
          <w:t>Aleksandr</w:t>
        </w:r>
        <w:proofErr w:type="spellEnd"/>
        <w:r w:rsidRPr="005E383E">
          <w:rPr>
            <w:rStyle w:val="StyleBoldUnderline"/>
          </w:rPr>
          <w:t xml:space="preserve"> </w:t>
        </w:r>
        <w:proofErr w:type="spellStart"/>
        <w:r w:rsidRPr="005E383E">
          <w:rPr>
            <w:rStyle w:val="StyleBoldUnderline"/>
          </w:rPr>
          <w:t>Dugin</w:t>
        </w:r>
        <w:proofErr w:type="spellEnd"/>
      </w:hyperlink>
      <w:r w:rsidRPr="005E383E">
        <w:rPr>
          <w:rStyle w:val="StyleBoldUnderline"/>
        </w:rPr>
        <w:t xml:space="preserve">, published his game plan for domination of Europe. The plan, which </w:t>
      </w:r>
      <w:proofErr w:type="spellStart"/>
      <w:r w:rsidRPr="005E383E">
        <w:rPr>
          <w:rStyle w:val="StyleBoldUnderline"/>
        </w:rPr>
        <w:t>Dugin</w:t>
      </w:r>
      <w:proofErr w:type="spellEnd"/>
      <w:r w:rsidRPr="005E383E">
        <w:rPr>
          <w:rStyle w:val="StyleBoldUnderline"/>
        </w:rPr>
        <w:t xml:space="preserve"> calls “the Russian Spring,” is presented as one of three scenarios for resolution of the current Ukrainian crisis. The other two, in which the Kremlin blinks in the face of Western pressure, result in thermonuclear war or complete global chaos.</w:t>
      </w:r>
      <w:r w:rsidRPr="005E383E">
        <w:rPr>
          <w:rStyle w:val="StyleBoldUnderline"/>
          <w:sz w:val="12"/>
        </w:rPr>
        <w:t xml:space="preserve"> </w:t>
      </w:r>
      <w:r w:rsidRPr="005E383E">
        <w:rPr>
          <w:sz w:val="16"/>
        </w:rPr>
        <w:t xml:space="preserve">Following is </w:t>
      </w:r>
      <w:proofErr w:type="spellStart"/>
      <w:r w:rsidRPr="005E383E">
        <w:rPr>
          <w:sz w:val="16"/>
        </w:rPr>
        <w:t>Dugin’s</w:t>
      </w:r>
      <w:proofErr w:type="spellEnd"/>
      <w:r w:rsidRPr="005E383E">
        <w:rPr>
          <w:sz w:val="16"/>
        </w:rPr>
        <w:t xml:space="preserve"> plan for the Russian Spring. (The translation is mine. The </w:t>
      </w:r>
      <w:hyperlink r:id="rId44" w:history="1">
        <w:r w:rsidRPr="005E383E">
          <w:rPr>
            <w:rStyle w:val="Hyperlink"/>
            <w:sz w:val="16"/>
          </w:rPr>
          <w:t>original</w:t>
        </w:r>
      </w:hyperlink>
      <w:r w:rsidRPr="005E383E">
        <w:rPr>
          <w:sz w:val="16"/>
        </w:rPr>
        <w:t xml:space="preserve">, published in Russian, may be viewed on </w:t>
      </w:r>
      <w:proofErr w:type="spellStart"/>
      <w:r w:rsidRPr="005E383E">
        <w:rPr>
          <w:sz w:val="16"/>
        </w:rPr>
        <w:t>Dugin’s</w:t>
      </w:r>
      <w:proofErr w:type="spellEnd"/>
      <w:r w:rsidRPr="005E383E">
        <w:rPr>
          <w:sz w:val="16"/>
        </w:rPr>
        <w:t xml:space="preserve"> </w:t>
      </w:r>
      <w:hyperlink r:id="rId45" w:history="1">
        <w:r w:rsidRPr="005E383E">
          <w:rPr>
            <w:rStyle w:val="Hyperlink"/>
            <w:sz w:val="16"/>
          </w:rPr>
          <w:t>Facebook page</w:t>
        </w:r>
      </w:hyperlink>
      <w:r w:rsidRPr="005E383E">
        <w:rPr>
          <w:sz w:val="16"/>
        </w:rPr>
        <w:t xml:space="preserve">.) </w:t>
      </w:r>
      <w:proofErr w:type="gramStart"/>
      <w:r w:rsidRPr="005E383E">
        <w:rPr>
          <w:sz w:val="16"/>
        </w:rPr>
        <w:t>Scenario Russian spring 1.</w:t>
      </w:r>
      <w:proofErr w:type="gramEnd"/>
      <w:r w:rsidRPr="005E383E">
        <w:rPr>
          <w:sz w:val="16"/>
        </w:rPr>
        <w:t xml:space="preserve"> Kiev takes a waiting position, concentrates its troops on the border with the Crimea, and threatens, but takes no direct action. The U.S. strongly pressures Russia, freezing accounts, and actively wages information war, but they and NATO avoid direct clashes. Kiev receives substantial support from the West, but focuses on domestic issues. The border with Russia is closed. The referendum [in the Crimea on whether to join Russia] passes with minimal problems. The vast majority vote for joining Russia. No country recognizes the referendum except Russia. Russia raises the question of retaliatory actions if it receives Crimea into Russia. Both chambers of the Duma promptly ratify the annexation. Crimea is returned to Russia. Russian forces enter. The West rages strong pressure on Russia. Militants in the North Caucasus and the fifth column in Moscow are activated. Putin is supported by everyone. His popularity among the people climaxes. This helps him cope with internal challenges. 2. In eastern Ukraine, Kiev starts to take tough punitive measures. There is a straight nationalist dictatorship. Individuals attempt to attack Crimea or commit acts of sabotage. They start taking revenge on Russians and the Russian-speaking east and south for the loss of Crimea. This leads to the onset of resistance. The second phase of Ukrainian drama begins: </w:t>
      </w:r>
      <w:r w:rsidRPr="005E383E">
        <w:rPr>
          <w:rStyle w:val="StyleBoldUnderline"/>
        </w:rPr>
        <w:t>The Battle for New Russia. People wake up at once and quickly. Ukraine establishes a state of emergency, in connection with what is defined as “Muscovite aggression.” The last traces of democracy are abolished. Elections are held in May in wartime.</w:t>
      </w:r>
      <w:r w:rsidRPr="005E383E">
        <w:rPr>
          <w:rStyle w:val="StyleBoldUnderline"/>
          <w:sz w:val="12"/>
        </w:rPr>
        <w:t xml:space="preserve"> </w:t>
      </w:r>
      <w:r w:rsidRPr="005E383E">
        <w:rPr>
          <w:sz w:val="16"/>
        </w:rPr>
        <w:t xml:space="preserve">3. The nationalists arrange a series of terrorist attacks in Russia. </w:t>
      </w:r>
      <w:r w:rsidRPr="005E383E">
        <w:rPr>
          <w:rStyle w:val="StyleBoldUnderline"/>
        </w:rPr>
        <w:t>In Russia itself, the regime evolves, and starts to clean out the fifth column.</w:t>
      </w:r>
      <w:r w:rsidRPr="005E383E">
        <w:rPr>
          <w:rStyle w:val="StyleBoldUnderline"/>
          <w:sz w:val="12"/>
        </w:rPr>
        <w:t xml:space="preserve"> </w:t>
      </w:r>
      <w:r w:rsidRPr="005E383E">
        <w:rPr>
          <w:sz w:val="16"/>
        </w:rPr>
        <w:t xml:space="preserve">4. In </w:t>
      </w:r>
      <w:proofErr w:type="spellStart"/>
      <w:r w:rsidRPr="005E383E">
        <w:rPr>
          <w:sz w:val="16"/>
        </w:rPr>
        <w:t>Novorossia</w:t>
      </w:r>
      <w:proofErr w:type="spellEnd"/>
      <w:r w:rsidRPr="005E383E">
        <w:rPr>
          <w:sz w:val="16"/>
        </w:rPr>
        <w:t xml:space="preserve">, resistance increases and gradually moves to the phase of direct rebellion against the Kiev henchmen. </w:t>
      </w:r>
      <w:r w:rsidRPr="005E383E">
        <w:rPr>
          <w:rStyle w:val="StyleBoldUnderline"/>
        </w:rPr>
        <w:t>There is a bloody civil war. Russia deploys massive effective support structure; symmetrically the West supports Kiev</w:t>
      </w:r>
      <w:r w:rsidRPr="005E383E">
        <w:rPr>
          <w:sz w:val="16"/>
        </w:rPr>
        <w:t>. At a certain moment, in response to the sabotage in Russia and bloody actions of the nationalists and the repressive apparatus of Kiev against civilians and the east of Ukraine</w:t>
      </w:r>
      <w:r w:rsidRPr="005E383E">
        <w:rPr>
          <w:rStyle w:val="StyleBoldUnderline"/>
        </w:rPr>
        <w:t>, Russia sends its troops into the east</w:t>
      </w:r>
      <w:r w:rsidRPr="005E383E">
        <w:rPr>
          <w:sz w:val="16"/>
        </w:rPr>
        <w:t xml:space="preserve">. </w:t>
      </w:r>
      <w:r w:rsidRPr="005E383E">
        <w:rPr>
          <w:rStyle w:val="StyleBoldUnderline"/>
        </w:rPr>
        <w:t>The West threatens nuclear war</w:t>
      </w:r>
      <w:r w:rsidRPr="005E383E">
        <w:rPr>
          <w:sz w:val="16"/>
        </w:rPr>
        <w:t xml:space="preserve">. This is the existential moment </w:t>
      </w:r>
      <w:r w:rsidRPr="005E383E">
        <w:rPr>
          <w:rStyle w:val="StyleBoldUnderline"/>
        </w:rPr>
        <w:t xml:space="preserve">for Putin. But he cannot stop. Going hard (possibly with heavy losses), </w:t>
      </w:r>
      <w:proofErr w:type="spellStart"/>
      <w:r w:rsidRPr="005E383E">
        <w:rPr>
          <w:rStyle w:val="StyleBoldUnderline"/>
        </w:rPr>
        <w:t>Novorossia</w:t>
      </w:r>
      <w:proofErr w:type="spellEnd"/>
      <w:r w:rsidRPr="005E383E">
        <w:rPr>
          <w:rStyle w:val="StyleBoldUnderline"/>
        </w:rPr>
        <w:t xml:space="preserve"> is liberated. The Left-bank Ukraine is conquered, with its border along the Dnieper. </w:t>
      </w:r>
      <w:r w:rsidRPr="005E383E">
        <w:rPr>
          <w:sz w:val="16"/>
        </w:rPr>
        <w:t xml:space="preserve">A new government is founded — for example, Ukraine or </w:t>
      </w:r>
      <w:proofErr w:type="spellStart"/>
      <w:r w:rsidRPr="005E383E">
        <w:rPr>
          <w:sz w:val="16"/>
        </w:rPr>
        <w:t>Novorossia</w:t>
      </w:r>
      <w:proofErr w:type="spellEnd"/>
      <w:r w:rsidRPr="005E383E">
        <w:rPr>
          <w:sz w:val="16"/>
        </w:rPr>
        <w:t xml:space="preserve">. Or a version of Crimea may be repeated. 5. The Right-bank Ukraine, which does not recognize secession (as Yugoslavia under Milosevic and later Serbia against Kosovo), forms a new de facto Ukraine-2 state. NATO bases are immediately located on its territory, stopping the possibility of Russian move to Kiev. 6. The new rigidly nationalistic Ukrainian government quickly comes to a crisis. </w:t>
      </w:r>
      <w:r w:rsidRPr="005E383E">
        <w:rPr>
          <w:rStyle w:val="StyleBoldUnderline"/>
        </w:rPr>
        <w:t>Direct clashes begin between ethnic groups (</w:t>
      </w:r>
      <w:proofErr w:type="spellStart"/>
      <w:r w:rsidRPr="005E383E">
        <w:rPr>
          <w:rStyle w:val="StyleBoldUnderline"/>
        </w:rPr>
        <w:t>Ruthenians</w:t>
      </w:r>
      <w:proofErr w:type="spellEnd"/>
      <w:r w:rsidRPr="005E383E">
        <w:rPr>
          <w:rStyle w:val="StyleBoldUnderline"/>
        </w:rPr>
        <w:t>, Hungarians, Poles, Romanians, other minorities) and on political grounds (power loss blamed for half the territories of Ukraine). The state weakens. The process of new secessions begins.</w:t>
      </w:r>
      <w:r w:rsidRPr="005E383E">
        <w:rPr>
          <w:rStyle w:val="StyleBoldUnderline"/>
          <w:sz w:val="12"/>
        </w:rPr>
        <w:t xml:space="preserve"> </w:t>
      </w:r>
      <w:r w:rsidRPr="005E383E">
        <w:rPr>
          <w:sz w:val="16"/>
        </w:rPr>
        <w:t xml:space="preserve">7. </w:t>
      </w:r>
      <w:r w:rsidRPr="005E383E">
        <w:rPr>
          <w:rStyle w:val="StyleBoldUnderline"/>
        </w:rPr>
        <w:t xml:space="preserve">Russia does not stop there, but carries activity into Europe, acting as the main element of the European Conservative Revolution. </w:t>
      </w:r>
      <w:r w:rsidRPr="005E383E">
        <w:rPr>
          <w:sz w:val="16"/>
        </w:rPr>
        <w:t xml:space="preserve">Europe starts to crack: Some countries are behind the U.S., but more often begin to listen to Russia. </w:t>
      </w:r>
      <w:r w:rsidRPr="005E383E">
        <w:rPr>
          <w:rStyle w:val="StyleBoldUnderline"/>
        </w:rPr>
        <w:t xml:space="preserve">Against the background of the financial crisis, Russia’s position becomes more attractive. Russia takes on the protection of multipolarity, </w:t>
      </w:r>
      <w:proofErr w:type="spellStart"/>
      <w:r w:rsidRPr="005E383E">
        <w:rPr>
          <w:rStyle w:val="StyleBoldUnderline"/>
        </w:rPr>
        <w:t>continentalism</w:t>
      </w:r>
      <w:proofErr w:type="spellEnd"/>
      <w:r w:rsidRPr="005E383E">
        <w:rPr>
          <w:rStyle w:val="StyleBoldUnderline"/>
        </w:rPr>
        <w:t>, and new conservatism</w:t>
      </w:r>
      <w:r w:rsidRPr="005E383E">
        <w:rPr>
          <w:sz w:val="16"/>
        </w:rPr>
        <w:t xml:space="preserve"> (the Fourth Political Theory). 8. In western Ukraine, Ukraine-2, a pro-European (pro-German) political force comes to power that begins to soften anti-Russian policy and moves away from the U.S. 9. Across Europe, </w:t>
      </w:r>
      <w:r w:rsidRPr="005E383E">
        <w:rPr>
          <w:rStyle w:val="StyleBoldUnderline"/>
        </w:rPr>
        <w:t>the de-Americanization process begin</w:t>
      </w:r>
      <w:r w:rsidRPr="005E383E">
        <w:rPr>
          <w:sz w:val="16"/>
        </w:rPr>
        <w:t xml:space="preserve">s. An autonomous European armed force is created independent of NATO on the basis of the German Armed Forces and the French. 10. A new great Continental Association is formed, as a confederation of Europe and Eurasia, the European Union and the Eurasian Union. </w:t>
      </w:r>
      <w:r w:rsidRPr="005E383E">
        <w:rPr>
          <w:rStyle w:val="StyleBoldUnderline"/>
        </w:rPr>
        <w:t>Russian, Ukrainians and Europeans are on one side of the barricades, the Americans on the other</w:t>
      </w:r>
      <w:r w:rsidRPr="005E383E">
        <w:rPr>
          <w:sz w:val="16"/>
        </w:rPr>
        <w:t xml:space="preserve">. </w:t>
      </w:r>
      <w:r w:rsidRPr="005E383E">
        <w:rPr>
          <w:rStyle w:val="StyleBoldUnderline"/>
        </w:rPr>
        <w:t xml:space="preserve">American hegemony and dominance of the dollar as well as domination of </w:t>
      </w:r>
      <w:proofErr w:type="spellStart"/>
      <w:r w:rsidRPr="005E383E">
        <w:rPr>
          <w:rStyle w:val="StyleBoldUnderline"/>
        </w:rPr>
        <w:t>Atlanticism</w:t>
      </w:r>
      <w:proofErr w:type="spellEnd"/>
      <w:r w:rsidRPr="005E383E">
        <w:rPr>
          <w:rStyle w:val="StyleBoldUnderline"/>
        </w:rPr>
        <w:t xml:space="preserve">, liberalism and the financial oligarchy is ended. A new page in world history begins. The Slavs are reunited not against Europe, but with Europe in the framework of a multipolar polycentric world. </w:t>
      </w:r>
      <w:proofErr w:type="gramStart"/>
      <w:r w:rsidRPr="005E383E">
        <w:rPr>
          <w:rStyle w:val="StyleBoldUnderline"/>
        </w:rPr>
        <w:t>From Lisbon to Vladivostok.</w:t>
      </w:r>
      <w:proofErr w:type="gramEnd"/>
    </w:p>
    <w:p w:rsidR="00184734" w:rsidRPr="00184734" w:rsidRDefault="00184734" w:rsidP="00184734"/>
    <w:p w:rsidR="0037157F" w:rsidRDefault="00184734" w:rsidP="00184734">
      <w:pPr>
        <w:pStyle w:val="Heading3"/>
      </w:pPr>
      <w:proofErr w:type="spellStart"/>
      <w:r w:rsidRPr="00184734">
        <w:lastRenderedPageBreak/>
        <w:t>Xtn</w:t>
      </w:r>
      <w:proofErr w:type="spellEnd"/>
      <w:r w:rsidRPr="00184734">
        <w:t>: Arctic Key</w:t>
      </w:r>
    </w:p>
    <w:p w:rsidR="00184734" w:rsidRDefault="00184734" w:rsidP="00184734"/>
    <w:p w:rsidR="00184734" w:rsidRDefault="00184734" w:rsidP="00184734">
      <w:pPr>
        <w:pStyle w:val="Heading4"/>
        <w:spacing w:before="0"/>
        <w:rPr>
          <w:rFonts w:eastAsia="Times New Roman"/>
        </w:rPr>
      </w:pPr>
      <w:r>
        <w:rPr>
          <w:rFonts w:eastAsia="Times New Roman"/>
        </w:rPr>
        <w:t>Russia Needs Arctic for Global Domination and Pre-Emptive Nuclear Strikes</w:t>
      </w:r>
    </w:p>
    <w:p w:rsidR="00184734" w:rsidRPr="00570006" w:rsidRDefault="00184734" w:rsidP="00184734">
      <w:proofErr w:type="spellStart"/>
      <w:r w:rsidRPr="00570006">
        <w:rPr>
          <w:rStyle w:val="StyleStyleBold12pt"/>
        </w:rPr>
        <w:t>Nazemroaya</w:t>
      </w:r>
      <w:proofErr w:type="spellEnd"/>
      <w:r w:rsidRPr="00570006">
        <w:rPr>
          <w:rStyle w:val="StyleStyleBold12pt"/>
        </w:rPr>
        <w:t xml:space="preserve"> 12 </w:t>
      </w:r>
      <w:r w:rsidRPr="00570006">
        <w:t xml:space="preserve">[Mahdi Darius, award-winning author and geopolitical analyst. Sociologist and Research Associate at the Centre for Research on Globalization (CRG), a contributor at the Strategic Culture Foundation (SCF), Moscow, and a member of the Scientific Committee of </w:t>
      </w:r>
      <w:proofErr w:type="spellStart"/>
      <w:r w:rsidRPr="00570006">
        <w:t>Geopolitica</w:t>
      </w:r>
      <w:proofErr w:type="spellEnd"/>
      <w:r w:rsidRPr="00570006">
        <w:t>, Italy. Military Encirclement and Global Domination: Russia Counters US Missile Shield from the Seas, Global Research, 30/10/12, http://www.globalresearch.ca/russia-counters-the-us-missile-shield-from-the-seas/5310516]</w:t>
      </w:r>
    </w:p>
    <w:p w:rsidR="00184734" w:rsidRDefault="00184734" w:rsidP="00184734">
      <w:pPr>
        <w:spacing w:after="210"/>
        <w:rPr>
          <w:sz w:val="14"/>
        </w:rPr>
      </w:pPr>
      <w:r w:rsidRPr="00466D04">
        <w:rPr>
          <w:rStyle w:val="StyleBoldUnderline"/>
        </w:rPr>
        <w:t>The US global missile shield is a component of the Pentagon’s strategy</w:t>
      </w:r>
      <w:r w:rsidRPr="002221A5">
        <w:rPr>
          <w:sz w:val="14"/>
        </w:rPr>
        <w:t xml:space="preserve"> to encircle Eurasia and these three powers. In the first instance,</w:t>
      </w:r>
      <w:r w:rsidRPr="00466D04">
        <w:rPr>
          <w:rStyle w:val="StyleBoldUnderline"/>
        </w:rPr>
        <w:t xml:space="preserve"> this military system is aimed at establishing</w:t>
      </w:r>
      <w:r w:rsidRPr="002221A5">
        <w:rPr>
          <w:sz w:val="14"/>
        </w:rPr>
        <w:t xml:space="preserve"> the </w:t>
      </w:r>
      <w:r w:rsidRPr="00466D04">
        <w:rPr>
          <w:rStyle w:val="StyleBoldUnderline"/>
        </w:rPr>
        <w:t>nuclear primacy</w:t>
      </w:r>
      <w:r w:rsidRPr="002221A5">
        <w:rPr>
          <w:sz w:val="14"/>
        </w:rPr>
        <w:t xml:space="preserve"> of the US</w:t>
      </w:r>
      <w:r w:rsidRPr="00466D04">
        <w:rPr>
          <w:rStyle w:val="StyleBoldUnderline"/>
        </w:rPr>
        <w:t xml:space="preserve"> by neutralizing any Russian or Chinese nuclear response to a US or NATO attack.</w:t>
      </w:r>
      <w:r w:rsidRPr="002221A5">
        <w:rPr>
          <w:sz w:val="14"/>
        </w:rPr>
        <w:t xml:space="preserve"> The global missile shield is aimed at preventing any reaction or nuclear “second strike” by the Russians and Chinese to a nuclear “first strike” by the Pentagon. All</w:t>
      </w:r>
      <w:r w:rsidRPr="00466D04">
        <w:rPr>
          <w:rStyle w:val="StyleBoldUnderline"/>
        </w:rPr>
        <w:t xml:space="preserve"> the</w:t>
      </w:r>
      <w:r w:rsidRPr="002221A5">
        <w:rPr>
          <w:sz w:val="14"/>
        </w:rPr>
        <w:t xml:space="preserve"> new </w:t>
      </w:r>
      <w:r w:rsidRPr="00466D04">
        <w:rPr>
          <w:rStyle w:val="StyleBoldUnderline"/>
        </w:rPr>
        <w:t>reports</w:t>
      </w:r>
      <w:r w:rsidRPr="002221A5">
        <w:rPr>
          <w:sz w:val="14"/>
        </w:rPr>
        <w:t xml:space="preserve"> about branches of the US missile shield being established in other parts of the world </w:t>
      </w:r>
      <w:r w:rsidRPr="00466D04">
        <w:rPr>
          <w:rStyle w:val="StyleBoldUnderline"/>
        </w:rPr>
        <w:t>are sensationalized in terms of</w:t>
      </w:r>
      <w:r w:rsidRPr="002221A5">
        <w:rPr>
          <w:sz w:val="14"/>
        </w:rPr>
        <w:t xml:space="preserve"> how they are portraying its </w:t>
      </w:r>
      <w:r w:rsidRPr="00466D04">
        <w:rPr>
          <w:rStyle w:val="StyleBoldUnderline"/>
        </w:rPr>
        <w:t>geographic</w:t>
      </w:r>
      <w:r w:rsidRPr="002221A5">
        <w:rPr>
          <w:sz w:val="14"/>
        </w:rPr>
        <w:t xml:space="preserve"> expansion as a new </w:t>
      </w:r>
      <w:r w:rsidRPr="00466D04">
        <w:rPr>
          <w:rStyle w:val="StyleBoldUnderline"/>
        </w:rPr>
        <w:t>development</w:t>
      </w:r>
      <w:r w:rsidRPr="002221A5">
        <w:rPr>
          <w:sz w:val="14"/>
        </w:rPr>
        <w:t xml:space="preserve">. These reports ignore the fact that the missile shield was designed to be a global system with components strategically positioned across the world from the onset. The US government was repeatedly warned that the steps it was taking would polarize the globe with hostilities that would be reminiscent of the Cold War. The warning fell on deaf and arrogant ears. </w:t>
      </w:r>
      <w:r w:rsidRPr="00466D04">
        <w:rPr>
          <w:rStyle w:val="StyleBoldUnderline"/>
        </w:rPr>
        <w:t>The Russians are now rebutting the Pentagon’s global missile shield through very practical steps of their own.</w:t>
      </w:r>
      <w:r w:rsidRPr="002221A5">
        <w:rPr>
          <w:sz w:val="14"/>
        </w:rPr>
        <w:t xml:space="preserve"> </w:t>
      </w:r>
      <w:r w:rsidRPr="00466D04">
        <w:rPr>
          <w:rStyle w:val="StyleBoldUnderline"/>
        </w:rPr>
        <w:t>These steps involve an expansion of their country’s presence in the high seas and an upgrade of their naval capabilities.</w:t>
      </w:r>
      <w:r w:rsidRPr="002221A5">
        <w:rPr>
          <w:sz w:val="14"/>
        </w:rPr>
        <w:t xml:space="preserve"> Moscow plans on opening new naval bases outside of its home waters and outside of both the shorelines of the Black Sea and Mediterranean Sea. The Russian Federation already has two naval bases outside of Russian territory; one is in the Ukrainian port of Sevastopol in the Black Sea and the other is in the Syrian port of </w:t>
      </w:r>
      <w:proofErr w:type="spellStart"/>
      <w:r w:rsidRPr="002221A5">
        <w:rPr>
          <w:sz w:val="14"/>
        </w:rPr>
        <w:t>Tartus</w:t>
      </w:r>
      <w:proofErr w:type="spellEnd"/>
      <w:r w:rsidRPr="002221A5">
        <w:rPr>
          <w:sz w:val="14"/>
        </w:rPr>
        <w:t xml:space="preserve"> in the Mediterranean Sea. The Kremlin is now looking at the Caribbean Sea, South China Sea, and eastern coast of Africa (in close proximity to the Gulf of Aden) as suitable locations for new Russian bases. Cuba, Vietnam, and the Seychelles are the prime candidates to host new Russian naval bases in these waters. The Russians already had a presence in Vietnam’s Cam </w:t>
      </w:r>
      <w:proofErr w:type="spellStart"/>
      <w:r w:rsidRPr="002221A5">
        <w:rPr>
          <w:sz w:val="14"/>
        </w:rPr>
        <w:t>Ranh</w:t>
      </w:r>
      <w:proofErr w:type="spellEnd"/>
      <w:r w:rsidRPr="002221A5">
        <w:rPr>
          <w:sz w:val="14"/>
        </w:rPr>
        <w:t xml:space="preserve"> Bay until 2002. The Vietnamese port was home to the Soviets since 1979 and then hosted Russian forces after the breakup of the Soviet Union in 1991. Russia also continued to have a post-Soviet military presence in Cuba until 2001 through the Lourdes intelligence signal base that monitored the US. </w:t>
      </w:r>
      <w:r w:rsidRPr="00466D04">
        <w:rPr>
          <w:rStyle w:val="StyleBoldUnderline"/>
        </w:rPr>
        <w:t>The Kremlin is</w:t>
      </w:r>
      <w:r w:rsidRPr="002221A5">
        <w:rPr>
          <w:sz w:val="14"/>
        </w:rPr>
        <w:t xml:space="preserve"> additionally </w:t>
      </w:r>
      <w:r w:rsidRPr="00466D04">
        <w:rPr>
          <w:rStyle w:val="StyleBoldUnderline"/>
        </w:rPr>
        <w:t>developing</w:t>
      </w:r>
      <w:r w:rsidRPr="002221A5">
        <w:rPr>
          <w:sz w:val="14"/>
        </w:rPr>
        <w:t xml:space="preserve"> its </w:t>
      </w:r>
      <w:r w:rsidRPr="00466D04">
        <w:rPr>
          <w:rStyle w:val="StyleBoldUnderline"/>
        </w:rPr>
        <w:t>military infrastructure on its Arctic coast.</w:t>
      </w:r>
      <w:r w:rsidRPr="002221A5">
        <w:rPr>
          <w:sz w:val="14"/>
        </w:rPr>
        <w:t xml:space="preserve"> New Arctic naval bases in the north are going to be opened. This is part of an overlap with the careful Russian strategy that includes the Arctic Circle. </w:t>
      </w:r>
      <w:r w:rsidRPr="00466D04">
        <w:rPr>
          <w:rStyle w:val="StyleBoldUnderline"/>
        </w:rPr>
        <w:t>It is drawn with two dual functions in mind.</w:t>
      </w:r>
      <w:r w:rsidRPr="002221A5">
        <w:rPr>
          <w:sz w:val="14"/>
        </w:rPr>
        <w:t xml:space="preserve"> </w:t>
      </w:r>
      <w:r w:rsidRPr="00466D04">
        <w:rPr>
          <w:rStyle w:val="StyleBoldUnderline"/>
        </w:rPr>
        <w:t>One</w:t>
      </w:r>
      <w:r w:rsidRPr="002221A5">
        <w:rPr>
          <w:sz w:val="14"/>
        </w:rPr>
        <w:t xml:space="preserve"> function</w:t>
      </w:r>
      <w:r w:rsidRPr="00466D04">
        <w:rPr>
          <w:rStyle w:val="StyleBoldUnderline"/>
        </w:rPr>
        <w:t xml:space="preserve"> is to protect</w:t>
      </w:r>
      <w:r w:rsidRPr="002221A5">
        <w:rPr>
          <w:sz w:val="14"/>
        </w:rPr>
        <w:t xml:space="preserve"> </w:t>
      </w:r>
      <w:r w:rsidRPr="00466D04">
        <w:rPr>
          <w:rStyle w:val="StyleBoldUnderline"/>
        </w:rPr>
        <w:t>Russian territorial and energy interests</w:t>
      </w:r>
      <w:r w:rsidRPr="002221A5">
        <w:rPr>
          <w:sz w:val="14"/>
        </w:rPr>
        <w:t xml:space="preserve"> against NATO states in the </w:t>
      </w:r>
      <w:proofErr w:type="spellStart"/>
      <w:r w:rsidRPr="002221A5">
        <w:rPr>
          <w:sz w:val="14"/>
        </w:rPr>
        <w:t>Lomonosov</w:t>
      </w:r>
      <w:proofErr w:type="spellEnd"/>
      <w:r w:rsidRPr="002221A5">
        <w:rPr>
          <w:sz w:val="14"/>
        </w:rPr>
        <w:t xml:space="preserve"> Ridge. </w:t>
      </w:r>
      <w:r w:rsidRPr="00466D04">
        <w:rPr>
          <w:rStyle w:val="StyleBoldUnderline"/>
        </w:rPr>
        <w:t xml:space="preserve">The other </w:t>
      </w:r>
      <w:r w:rsidRPr="002221A5">
        <w:rPr>
          <w:sz w:val="14"/>
        </w:rPr>
        <w:t xml:space="preserve">purpose </w:t>
      </w:r>
      <w:r w:rsidRPr="00466D04">
        <w:rPr>
          <w:rStyle w:val="StyleBoldUnderline"/>
        </w:rPr>
        <w:t>is to serve the Russian global maritime strategy.</w:t>
      </w:r>
      <w:r w:rsidRPr="002221A5">
        <w:rPr>
          <w:sz w:val="14"/>
        </w:rPr>
        <w:t xml:space="preserve"> Moscow realizes that the US and NATO want to restrictively hem in its maritime forces in the Black Sea and Mediterranean Sea. US and EU moves to control and restrict </w:t>
      </w:r>
      <w:r w:rsidRPr="00466D04">
        <w:rPr>
          <w:rStyle w:val="StyleBoldUnderline"/>
        </w:rPr>
        <w:t>Russian maritime access to Syria is an indicator of this strategic inclination and objective.</w:t>
      </w:r>
      <w:r w:rsidRPr="002221A5">
        <w:rPr>
          <w:sz w:val="14"/>
        </w:rPr>
        <w:t xml:space="preserve"> The moves to strategically hem in Russian marine forces are one of the reasons that the Kremlin wants naval bases in the Caribbean, South China Sea, and eastern coast of Africa. </w:t>
      </w:r>
      <w:r w:rsidRPr="00466D04">
        <w:rPr>
          <w:rStyle w:val="StyleBoldUnderline"/>
        </w:rPr>
        <w:t>The development of Russia’s Arctic naval infrastructure</w:t>
      </w:r>
      <w:r w:rsidRPr="002221A5">
        <w:rPr>
          <w:sz w:val="14"/>
        </w:rPr>
        <w:t xml:space="preserve"> and the opening of Russian naval bases in places like Cuba, Vietnam, and the Seychelles would </w:t>
      </w:r>
      <w:r w:rsidRPr="00466D04">
        <w:rPr>
          <w:rStyle w:val="StyleBoldUnderline"/>
        </w:rPr>
        <w:t>virtually guarantee the global presence of Russian naval forces.</w:t>
      </w:r>
      <w:r w:rsidRPr="002221A5">
        <w:rPr>
          <w:sz w:val="14"/>
        </w:rPr>
        <w:t xml:space="preserve"> </w:t>
      </w:r>
      <w:r w:rsidRPr="00466D04">
        <w:rPr>
          <w:rStyle w:val="StyleBoldUnderline"/>
        </w:rPr>
        <w:t>Russian vessels would have multiple points of entry into international waters</w:t>
      </w:r>
      <w:r w:rsidRPr="002221A5">
        <w:rPr>
          <w:sz w:val="14"/>
        </w:rPr>
        <w:t xml:space="preserve"> and secure docking bases abroad. These bases will give the Russians permanent docking facilities in both the Atlantic Ocean and Indian Ocean too. The future overseas naval bases, like the one is Syria, are not being referred to as “naval bases” by Russian officials, but by other terms. Moscow is calling them “supply points” or bases for naval logistics to make them sound far less threatening. Nothing has been agreed upon in concrete terms between the governments in Havana and Moscow, and there has been no mention of deploying Russian missiles to Cuba. Any comments about Russian moves in Cuba are speculation. The nuclear upgrades that Russia is making to its navy are much more significant than any future Russian base in Cuba or elsewhere. </w:t>
      </w:r>
      <w:r w:rsidRPr="00466D04">
        <w:rPr>
          <w:rStyle w:val="StyleBoldUnderline"/>
        </w:rPr>
        <w:t>Russia’s new nuclear naval posture actually allows it to cleverly station multiple mobile nukes around the US.</w:t>
      </w:r>
      <w:r w:rsidRPr="002221A5">
        <w:rPr>
          <w:sz w:val="14"/>
        </w:rPr>
        <w:t xml:space="preserve"> In other words, Russia has “multiple </w:t>
      </w:r>
      <w:proofErr w:type="spellStart"/>
      <w:r w:rsidRPr="002221A5">
        <w:rPr>
          <w:sz w:val="14"/>
        </w:rPr>
        <w:t>Cubas</w:t>
      </w:r>
      <w:proofErr w:type="spellEnd"/>
      <w:r w:rsidRPr="002221A5">
        <w:rPr>
          <w:sz w:val="14"/>
        </w:rPr>
        <w:t xml:space="preserve">” in the form of its floating mobile nuclear naval vessels that can deploy anywhere in the world. This is also why Russia is developing is naval infrastructure abroad. Russia will have the option of surrounding or flanking the United States with its own sea-based nuclear strike forces. Russia’s naval strategy cleverly is meant to counter the Pentagon’s global missile shield. </w:t>
      </w:r>
      <w:r w:rsidRPr="00466D04">
        <w:rPr>
          <w:rStyle w:val="StyleBoldUnderline"/>
        </w:rPr>
        <w:t>Included in this process is the adoption of a pre-emptive nuclear strike policy by the Kremlin</w:t>
      </w:r>
      <w:r w:rsidRPr="002221A5">
        <w:rPr>
          <w:sz w:val="14"/>
        </w:rPr>
        <w:t xml:space="preserve"> as a reaction to the aggressive pre-emptive post-Cold War nuclear strike doctrine of the Pentagon and NATO. In the same year as the test of the Liner by the Russians, the commander of the Strategic Rocket Forces of the Russian Federation, Colonel-General </w:t>
      </w:r>
      <w:proofErr w:type="spellStart"/>
      <w:r w:rsidRPr="002221A5">
        <w:rPr>
          <w:sz w:val="14"/>
        </w:rPr>
        <w:t>Karakayev</w:t>
      </w:r>
      <w:proofErr w:type="spellEnd"/>
      <w:r w:rsidRPr="002221A5">
        <w:rPr>
          <w:sz w:val="14"/>
        </w:rPr>
        <w:t>, said that Russia’s inter-continental ballistic missiles would become “invisible” in the near future. The world is increasingly becoming militarized. US moves and actions are now forcing other international actors to redefine and reassess their military doctrines and strategies. Russia is merely just one of them.</w:t>
      </w:r>
    </w:p>
    <w:p w:rsidR="00184734" w:rsidRDefault="00184734" w:rsidP="00184734">
      <w:pPr>
        <w:pStyle w:val="Heading4"/>
        <w:spacing w:before="0"/>
        <w:rPr>
          <w:rFonts w:eastAsia="Times New Roman"/>
        </w:rPr>
      </w:pPr>
      <w:r>
        <w:rPr>
          <w:rFonts w:eastAsia="Times New Roman"/>
        </w:rPr>
        <w:t xml:space="preserve">Arctic Key to Russian Strength and Military </w:t>
      </w:r>
    </w:p>
    <w:p w:rsidR="00184734" w:rsidRDefault="00184734" w:rsidP="00184734">
      <w:proofErr w:type="spellStart"/>
      <w:r w:rsidRPr="00430E06">
        <w:rPr>
          <w:rStyle w:val="StyleStyleBold12pt"/>
        </w:rPr>
        <w:t>Mukus</w:t>
      </w:r>
      <w:r>
        <w:rPr>
          <w:rStyle w:val="StyleStyleBold12pt"/>
        </w:rPr>
        <w:t>c</w:t>
      </w:r>
      <w:r w:rsidRPr="00430E06">
        <w:rPr>
          <w:rStyle w:val="StyleStyleBold12pt"/>
        </w:rPr>
        <w:t>h</w:t>
      </w:r>
      <w:proofErr w:type="spellEnd"/>
      <w:r w:rsidRPr="00430E06">
        <w:rPr>
          <w:rStyle w:val="StyleStyleBold12pt"/>
        </w:rPr>
        <w:t xml:space="preserve"> 10</w:t>
      </w:r>
      <w:r>
        <w:rPr>
          <w:rStyle w:val="StyleStyleBold12pt"/>
        </w:rPr>
        <w:t xml:space="preserve"> </w:t>
      </w:r>
      <w:r w:rsidRPr="00430E06">
        <w:t>[Caroline, writer, second line of defense and strategy analyst, The Arctic Sea Competition and Key Strategic Challenges for Europe (Part One), Second Line of Defense, 18/11/2010, http://www.sldinfo.com/the-arctic-sea-competition-and-key-strategic-challenges-for-europe/</w:t>
      </w:r>
      <w:r>
        <w:t>]</w:t>
      </w:r>
    </w:p>
    <w:p w:rsidR="00184734" w:rsidRPr="00430E06" w:rsidRDefault="00184734" w:rsidP="00184734">
      <w:pPr>
        <w:rPr>
          <w:rStyle w:val="StyleStyleBold12pt"/>
        </w:rPr>
      </w:pPr>
    </w:p>
    <w:p w:rsidR="00184734" w:rsidRPr="00F61DC1" w:rsidRDefault="00184734" w:rsidP="00184734">
      <w:pPr>
        <w:spacing w:after="100" w:afterAutospacing="1"/>
        <w:rPr>
          <w:sz w:val="16"/>
        </w:rPr>
      </w:pPr>
      <w:r w:rsidRPr="00F61DC1">
        <w:rPr>
          <w:sz w:val="16"/>
        </w:rPr>
        <w:t>For some years,</w:t>
      </w:r>
      <w:r w:rsidRPr="00286781">
        <w:rPr>
          <w:rStyle w:val="StyleBoldUnderline"/>
        </w:rPr>
        <w:t xml:space="preserve"> the Arctic Ocean</w:t>
      </w:r>
      <w:r w:rsidRPr="00F61DC1">
        <w:rPr>
          <w:sz w:val="16"/>
        </w:rPr>
        <w:t xml:space="preserve"> increasingly </w:t>
      </w:r>
      <w:r w:rsidRPr="00286781">
        <w:rPr>
          <w:rStyle w:val="StyleBoldUnderline"/>
        </w:rPr>
        <w:t>has become the focus of international interests</w:t>
      </w:r>
      <w:r w:rsidRPr="00F61DC1">
        <w:rPr>
          <w:sz w:val="16"/>
        </w:rPr>
        <w:t xml:space="preserve">. </w:t>
      </w:r>
      <w:r w:rsidRPr="00286781">
        <w:rPr>
          <w:rStyle w:val="StyleBoldUnderline"/>
        </w:rPr>
        <w:t>In particular the competition for resources</w:t>
      </w:r>
      <w:r w:rsidRPr="00F61DC1">
        <w:rPr>
          <w:sz w:val="16"/>
        </w:rPr>
        <w:t xml:space="preserve"> – notably oil and gas – </w:t>
      </w:r>
      <w:r w:rsidRPr="00286781">
        <w:rPr>
          <w:rStyle w:val="StyleBoldUnderline"/>
        </w:rPr>
        <w:t>has</w:t>
      </w:r>
      <w:r w:rsidRPr="00F61DC1">
        <w:rPr>
          <w:sz w:val="16"/>
        </w:rPr>
        <w:t xml:space="preserve"> significantly</w:t>
      </w:r>
      <w:r w:rsidRPr="00286781">
        <w:rPr>
          <w:rStyle w:val="StyleBoldUnderline"/>
        </w:rPr>
        <w:t xml:space="preserve"> raised the importance of this area for the future</w:t>
      </w:r>
      <w:r w:rsidRPr="00F61DC1">
        <w:rPr>
          <w:sz w:val="16"/>
        </w:rPr>
        <w:t xml:space="preserve"> </w:t>
      </w:r>
      <w:r w:rsidRPr="00F61DC1">
        <w:rPr>
          <w:sz w:val="16"/>
        </w:rPr>
        <w:lastRenderedPageBreak/>
        <w:t>global economy. Experts estimate that</w:t>
      </w:r>
      <w:r w:rsidRPr="00286781">
        <w:rPr>
          <w:rStyle w:val="StyleBoldUnderline"/>
        </w:rPr>
        <w:t xml:space="preserve"> the Arctic</w:t>
      </w:r>
      <w:r w:rsidRPr="00F61DC1">
        <w:rPr>
          <w:sz w:val="16"/>
        </w:rPr>
        <w:t xml:space="preserve"> – in its high northern latitudes of Russia, Norway, Greenland, United States, and Canada – </w:t>
      </w:r>
      <w:r w:rsidRPr="00286781">
        <w:rPr>
          <w:rStyle w:val="StyleBoldUnderline"/>
        </w:rPr>
        <w:t>holds about 22 percent of the world’s undiscovered</w:t>
      </w:r>
      <w:r w:rsidRPr="00F61DC1">
        <w:rPr>
          <w:sz w:val="16"/>
        </w:rPr>
        <w:t xml:space="preserve"> conventional </w:t>
      </w:r>
      <w:r w:rsidRPr="00286781">
        <w:rPr>
          <w:rStyle w:val="StyleBoldUnderline"/>
        </w:rPr>
        <w:t>oil and natural gas</w:t>
      </w:r>
      <w:r w:rsidRPr="00F61DC1">
        <w:rPr>
          <w:sz w:val="16"/>
        </w:rPr>
        <w:t xml:space="preserve"> resource, about 30 percent of the world’s undiscovered natural gas resources, about 13 percent of the world’s undiscovered oil resources, and about 20 percent of the world NGL resources. The </w:t>
      </w:r>
      <w:hyperlink r:id="rId46" w:tgtFrame="_blank" w:history="1">
        <w:r w:rsidRPr="00F61DC1">
          <w:rPr>
            <w:rStyle w:val="Hyperlink"/>
            <w:sz w:val="16"/>
          </w:rPr>
          <w:t>U.S. Geological Survey</w:t>
        </w:r>
      </w:hyperlink>
      <w:r w:rsidRPr="00F61DC1">
        <w:rPr>
          <w:sz w:val="16"/>
        </w:rPr>
        <w:t xml:space="preserve"> posits that approximately 90 billion barrels of oil, 1,669 trillion cubic feet of natural gas, and 44 billion barrels of natural gas liquids are in the Arctic. Over 400 already discovered oil and gas fields north of the Arctic Circle provide a projected 240 billion barrels oil and oil-equivalent natural gas. The U.S. Geological Survey estimates that more than 70 percent of the undiscovered oil resources occur in five provinces of the Arctic Area: Arctic Alaska, </w:t>
      </w:r>
      <w:proofErr w:type="spellStart"/>
      <w:r w:rsidRPr="00F61DC1">
        <w:rPr>
          <w:sz w:val="16"/>
        </w:rPr>
        <w:t>Amerasia</w:t>
      </w:r>
      <w:proofErr w:type="spellEnd"/>
      <w:r w:rsidRPr="00F61DC1">
        <w:rPr>
          <w:sz w:val="16"/>
        </w:rPr>
        <w:t xml:space="preserve"> Basin, East Greenland Rift Basins, East Barents Basins, and West Greenland–East Canada. More than 70 percent of the undiscovered natural gas is estimated to occur in three provinces: The West Siberian Basin, the East Barents Basins, and Arctic Alaska. Approximately 85 percent of these undiscovered oil and gas resources are estimated to be located offshore. Not surprisingly, the Arctic is becoming an area of great national and international interest for politics, economy, and science. (Russia warns of war within a decade over Arctic oil and gas riches.) </w:t>
      </w:r>
      <w:r w:rsidRPr="00286781">
        <w:rPr>
          <w:rStyle w:val="StyleBoldUnderline"/>
        </w:rPr>
        <w:t>An international race for the Arctic has emerged, including the possibility of the use of armed forces.</w:t>
      </w:r>
      <w:r w:rsidRPr="00F61DC1">
        <w:rPr>
          <w:sz w:val="16"/>
        </w:rPr>
        <w:t xml:space="preserve"> Although </w:t>
      </w:r>
      <w:r w:rsidRPr="00286781">
        <w:rPr>
          <w:rStyle w:val="StyleBoldUnderline"/>
        </w:rPr>
        <w:t>Russia seems to be ahead</w:t>
      </w:r>
      <w:r w:rsidRPr="00F61DC1">
        <w:rPr>
          <w:sz w:val="16"/>
        </w:rPr>
        <w:t xml:space="preserve"> after it planted its country’s flag on the North Pole’s seabed in 2007, Norway, Greenland, Canada, </w:t>
      </w:r>
      <w:r w:rsidRPr="00286781">
        <w:rPr>
          <w:rStyle w:val="StyleBoldUnderline"/>
        </w:rPr>
        <w:t>and</w:t>
      </w:r>
      <w:r w:rsidRPr="00F61DC1">
        <w:rPr>
          <w:sz w:val="16"/>
        </w:rPr>
        <w:t xml:space="preserve"> the U.S. also</w:t>
      </w:r>
      <w:r w:rsidRPr="00286781">
        <w:rPr>
          <w:rStyle w:val="StyleBoldUnderline"/>
        </w:rPr>
        <w:t xml:space="preserve"> claim rights to this region.</w:t>
      </w:r>
      <w:r w:rsidRPr="00F61DC1">
        <w:rPr>
          <w:sz w:val="16"/>
        </w:rPr>
        <w:t xml:space="preserve"> No country completely owns the geographic North Pole or the region of the Arctic Ocean. Russia, Norway, the United States, Canada, and Denmark via Greenland, the surrounding Arctic states, have claims based on the 200 nautical mile economic zone around their coasts. And these states are trying successively to extend their territorial sovereign rights around the North Pole in order to exclusively exploit all natural resources within its economic zone. Upon ratification of the United Nations Convention on the Law of the Sea, a country has ten years to make claims to extend its 200-mile economic zone. Norway (ratified the convention in 1996)</w:t>
      </w:r>
      <w:proofErr w:type="gramStart"/>
      <w:r w:rsidRPr="00F61DC1">
        <w:rPr>
          <w:sz w:val="16"/>
        </w:rPr>
        <w:t>,</w:t>
      </w:r>
      <w:proofErr w:type="gramEnd"/>
      <w:r w:rsidRPr="00F61DC1">
        <w:rPr>
          <w:sz w:val="16"/>
        </w:rPr>
        <w:t xml:space="preserve"> Russia (1997), Canada (2003) and Denmark (2004) claim their right to certain Arctic territories. Since 1982, the U.S. Senate has failed to ratify the convention. This effort finally led to the re-development of northern military and security capabilities of almost all Arctic neighbor states. For instance, Norway’s main defense policy focuses on northern security. The Norwegian navy currently is building a new class of ice-strengthened frigates. </w:t>
      </w:r>
      <w:r w:rsidRPr="00286781">
        <w:rPr>
          <w:rStyle w:val="StyleBoldUnderline"/>
        </w:rPr>
        <w:t>Russia</w:t>
      </w:r>
      <w:r w:rsidRPr="00F61DC1">
        <w:rPr>
          <w:sz w:val="16"/>
        </w:rPr>
        <w:t xml:space="preserve"> also</w:t>
      </w:r>
      <w:r w:rsidRPr="00286781">
        <w:rPr>
          <w:rStyle w:val="StyleBoldUnderline"/>
        </w:rPr>
        <w:t xml:space="preserve"> is rebuilding the strength of its naval forces,</w:t>
      </w:r>
      <w:r w:rsidRPr="00F61DC1">
        <w:rPr>
          <w:sz w:val="16"/>
        </w:rPr>
        <w:t xml:space="preserve"> currently building its submarine force</w:t>
      </w:r>
      <w:r w:rsidRPr="00286781">
        <w:rPr>
          <w:rStyle w:val="StyleBoldUnderline"/>
        </w:rPr>
        <w:t xml:space="preserve"> to be stationed in its northern bases.</w:t>
      </w:r>
      <w:r w:rsidRPr="00F61DC1">
        <w:rPr>
          <w:sz w:val="16"/>
        </w:rPr>
        <w:t xml:space="preserve"> Although, all of the main Arctic states contend that the improvement of their northern military is only being done to provide an ability to respond to the expected increase in activity in the Arctic, some Arctic states are increasing their Arctic capabilities </w:t>
      </w:r>
      <w:r w:rsidRPr="00286781">
        <w:rPr>
          <w:rStyle w:val="StyleBoldUnderline"/>
        </w:rPr>
        <w:t>with weapon systems that are obviously designed to fight and not to act in a coast guard-type capability.</w:t>
      </w:r>
      <w:r w:rsidRPr="00F61DC1">
        <w:rPr>
          <w:sz w:val="16"/>
        </w:rPr>
        <w:t xml:space="preserve"> Beyond that, due to the </w:t>
      </w:r>
      <w:r w:rsidRPr="00286781">
        <w:rPr>
          <w:rStyle w:val="StyleBoldUnderline"/>
        </w:rPr>
        <w:t>accelerated melting of Arctic</w:t>
      </w:r>
      <w:r w:rsidRPr="00F61DC1">
        <w:rPr>
          <w:sz w:val="16"/>
        </w:rPr>
        <w:t xml:space="preserve"> ice vast areas of </w:t>
      </w:r>
      <w:r w:rsidRPr="00286781">
        <w:rPr>
          <w:rStyle w:val="StyleBoldUnderline"/>
        </w:rPr>
        <w:t>sea are opening up</w:t>
      </w:r>
      <w:r w:rsidRPr="00F61DC1">
        <w:rPr>
          <w:sz w:val="16"/>
        </w:rPr>
        <w:t xml:space="preserve"> which in turn is transforming the untouched and previously iced Arctic</w:t>
      </w:r>
      <w:r w:rsidRPr="00286781">
        <w:rPr>
          <w:rStyle w:val="StyleBoldUnderline"/>
        </w:rPr>
        <w:t xml:space="preserve"> to an increasingly globalized maritime area attracting</w:t>
      </w:r>
      <w:r w:rsidRPr="00F61DC1">
        <w:rPr>
          <w:sz w:val="16"/>
        </w:rPr>
        <w:t xml:space="preserve"> not only</w:t>
      </w:r>
      <w:r w:rsidRPr="00286781">
        <w:rPr>
          <w:rStyle w:val="StyleBoldUnderline"/>
        </w:rPr>
        <w:t xml:space="preserve"> trade</w:t>
      </w:r>
      <w:r w:rsidRPr="00F61DC1">
        <w:rPr>
          <w:sz w:val="16"/>
        </w:rPr>
        <w:t xml:space="preserve"> and </w:t>
      </w:r>
      <w:r w:rsidRPr="00286781">
        <w:rPr>
          <w:rStyle w:val="StyleBoldUnderline"/>
        </w:rPr>
        <w:t>energy</w:t>
      </w:r>
      <w:r w:rsidRPr="00F61DC1">
        <w:rPr>
          <w:sz w:val="16"/>
        </w:rPr>
        <w:t xml:space="preserve"> transportation traffic, but tourist cruises as well. The Congressional Research Service remarked that an ice-free Northwest Passage could cut shipping routes between Europe and Asia by 3,000 to 4,000 miles. [1] Hence, unresolved disputes over international borders in the Arctic and a latent conflict level raise the question: Who controls the Arctic (maritime) region If Arctic states can prove that they have an extended continental shelf they can extend their control over the ocean soil and subsurface beyond the exclusive economic zone. The imprecision of the United Nations Convention on the Law of the Sea makes it possible for a single state to control almost the Arctic Ocean’s entire seabed. For instance,</w:t>
      </w:r>
      <w:r w:rsidRPr="00286781">
        <w:rPr>
          <w:rStyle w:val="StyleBoldUnderline"/>
        </w:rPr>
        <w:t xml:space="preserve"> Russia,</w:t>
      </w:r>
      <w:r w:rsidRPr="00F61DC1">
        <w:rPr>
          <w:sz w:val="16"/>
        </w:rPr>
        <w:t xml:space="preserve"> Canada and Denmark are claiming the </w:t>
      </w:r>
      <w:proofErr w:type="spellStart"/>
      <w:r w:rsidRPr="00F61DC1">
        <w:rPr>
          <w:sz w:val="16"/>
        </w:rPr>
        <w:t>Lomonosov</w:t>
      </w:r>
      <w:proofErr w:type="spellEnd"/>
      <w:r w:rsidRPr="00F61DC1">
        <w:rPr>
          <w:sz w:val="16"/>
        </w:rPr>
        <w:t xml:space="preserve"> Ridge. They argue that it</w:t>
      </w:r>
      <w:r w:rsidRPr="00286781">
        <w:rPr>
          <w:rStyle w:val="StyleBoldUnderline"/>
        </w:rPr>
        <w:t xml:space="preserve"> is in</w:t>
      </w:r>
      <w:r w:rsidRPr="00F61DC1">
        <w:rPr>
          <w:sz w:val="16"/>
        </w:rPr>
        <w:t xml:space="preserve"> each case their continental shelf. The </w:t>
      </w:r>
      <w:proofErr w:type="spellStart"/>
      <w:r w:rsidRPr="00F61DC1">
        <w:rPr>
          <w:sz w:val="16"/>
        </w:rPr>
        <w:t>Lomonosov</w:t>
      </w:r>
      <w:proofErr w:type="spellEnd"/>
      <w:r w:rsidRPr="00F61DC1">
        <w:rPr>
          <w:sz w:val="16"/>
        </w:rPr>
        <w:t xml:space="preserve"> Ridge, which has the size of Germany, France, and Italy combined, runs some 1,800 kilometers across the Arctic Ocean, stretching from Siberia over the North Pole to Canada’s Ellesmere Island. </w:t>
      </w:r>
      <w:r w:rsidRPr="00286781">
        <w:rPr>
          <w:rStyle w:val="StyleBoldUnderline"/>
        </w:rPr>
        <w:t>Access and control of the Arctic sea</w:t>
      </w:r>
      <w:r w:rsidRPr="00F61DC1">
        <w:rPr>
          <w:sz w:val="16"/>
        </w:rPr>
        <w:t xml:space="preserve"> are of critical importance to nations’ interests. In essence</w:t>
      </w:r>
      <w:r w:rsidRPr="00286781">
        <w:rPr>
          <w:rStyle w:val="StyleBoldUnderline"/>
        </w:rPr>
        <w:t xml:space="preserve"> the state that controls the Northwest Passage controls</w:t>
      </w:r>
      <w:r w:rsidRPr="00F61DC1">
        <w:rPr>
          <w:sz w:val="16"/>
        </w:rPr>
        <w:t xml:space="preserve"> who enters these waters and under which conditions. This authority would shape</w:t>
      </w:r>
      <w:r w:rsidRPr="00286781">
        <w:rPr>
          <w:rStyle w:val="StyleBoldUnderline"/>
        </w:rPr>
        <w:t xml:space="preserve"> future transit routes, oil and gas exploration rights, economic development,</w:t>
      </w:r>
      <w:r w:rsidRPr="00F61DC1">
        <w:rPr>
          <w:sz w:val="16"/>
        </w:rPr>
        <w:t xml:space="preserve"> protection of minorities, and </w:t>
      </w:r>
      <w:r w:rsidRPr="00286781">
        <w:rPr>
          <w:rStyle w:val="StyleBoldUnderline"/>
        </w:rPr>
        <w:t>military strategies</w:t>
      </w:r>
      <w:r w:rsidRPr="00F61DC1">
        <w:rPr>
          <w:sz w:val="16"/>
        </w:rPr>
        <w:t xml:space="preserve"> – training missions </w:t>
      </w:r>
      <w:r w:rsidRPr="00286781">
        <w:rPr>
          <w:rStyle w:val="StyleBoldUnderline"/>
        </w:rPr>
        <w:t>and missiles positioning.</w:t>
      </w:r>
      <w:r w:rsidRPr="00F61DC1">
        <w:rPr>
          <w:sz w:val="16"/>
        </w:rPr>
        <w:t xml:space="preserve"> </w:t>
      </w:r>
    </w:p>
    <w:p w:rsidR="00184734" w:rsidRDefault="00184734" w:rsidP="00184734">
      <w:pPr>
        <w:pStyle w:val="Heading4"/>
        <w:spacing w:before="0"/>
      </w:pPr>
      <w:r w:rsidRPr="00430E06">
        <w:t>Arctic Key to Russia Strength, Could be Base for Invasion</w:t>
      </w:r>
    </w:p>
    <w:p w:rsidR="00184734" w:rsidRPr="00B117A8" w:rsidRDefault="00184734" w:rsidP="00184734">
      <w:pPr>
        <w:rPr>
          <w:rStyle w:val="StyleStyleBold12pt"/>
        </w:rPr>
      </w:pPr>
      <w:r w:rsidRPr="00B117A8">
        <w:rPr>
          <w:rStyle w:val="StyleStyleBold12pt"/>
        </w:rPr>
        <w:t>Francis, 27/2/14</w:t>
      </w:r>
      <w:r>
        <w:rPr>
          <w:rStyle w:val="StyleStyleBold12pt"/>
        </w:rPr>
        <w:t xml:space="preserve"> </w:t>
      </w:r>
      <w:r w:rsidRPr="00B117A8">
        <w:t>[David, has reported from all over the world on a number of topics, from transatlantic relations, to border security, to finance, and has spoken about his work at the Georgetown University School of Foreign Service, the Johns Hopkins School for Advanced International Studies, and the World Affairs Council of Pittsburgh. The race for arctic oil: Russia vs US, The Week, http://theweek.com/article/index/256908/the-race-for-arctic-oil-russia-vs-us]</w:t>
      </w:r>
    </w:p>
    <w:p w:rsidR="00184734" w:rsidRDefault="00184734" w:rsidP="00184734">
      <w:pPr>
        <w:rPr>
          <w:sz w:val="16"/>
        </w:rPr>
      </w:pPr>
      <w:r w:rsidRPr="00F61DC1">
        <w:rPr>
          <w:sz w:val="16"/>
        </w:rPr>
        <w:t xml:space="preserve">The United States and Russia are at odds over a host of issues, from Ukraine to Syria to Edward Snowden, prompting talks of a new Cold War. Their next confrontation could take place on the </w:t>
      </w:r>
      <w:hyperlink r:id="rId47" w:history="1">
        <w:r w:rsidRPr="00F61DC1">
          <w:rPr>
            <w:rStyle w:val="Hyperlink"/>
            <w:sz w:val="16"/>
          </w:rPr>
          <w:t>coldest place on earth.</w:t>
        </w:r>
      </w:hyperlink>
      <w:r w:rsidRPr="00F61DC1">
        <w:rPr>
          <w:sz w:val="16"/>
        </w:rPr>
        <w:t xml:space="preserve"> Last week,</w:t>
      </w:r>
      <w:r w:rsidRPr="00B117A8">
        <w:rPr>
          <w:rStyle w:val="StyleBoldUnderline"/>
        </w:rPr>
        <w:t xml:space="preserve"> a Russian military official told</w:t>
      </w:r>
      <w:r w:rsidRPr="00F61DC1">
        <w:rPr>
          <w:sz w:val="16"/>
        </w:rPr>
        <w:t xml:space="preserve"> Russian </w:t>
      </w:r>
      <w:r w:rsidRPr="00B117A8">
        <w:rPr>
          <w:rStyle w:val="StyleBoldUnderline"/>
        </w:rPr>
        <w:t xml:space="preserve">media </w:t>
      </w:r>
      <w:r w:rsidRPr="00F61DC1">
        <w:rPr>
          <w:sz w:val="16"/>
        </w:rPr>
        <w:t>that</w:t>
      </w:r>
      <w:r w:rsidRPr="00B117A8">
        <w:rPr>
          <w:rStyle w:val="StyleBoldUnderline"/>
        </w:rPr>
        <w:t xml:space="preserve"> the Kremlin was forming a new</w:t>
      </w:r>
      <w:r w:rsidRPr="00F61DC1">
        <w:rPr>
          <w:sz w:val="16"/>
        </w:rPr>
        <w:t xml:space="preserve"> strategic</w:t>
      </w:r>
      <w:r w:rsidRPr="00B117A8">
        <w:rPr>
          <w:rStyle w:val="StyleBoldUnderline"/>
        </w:rPr>
        <w:t xml:space="preserve"> military command to </w:t>
      </w:r>
      <w:r w:rsidRPr="00F61DC1">
        <w:rPr>
          <w:sz w:val="16"/>
        </w:rPr>
        <w:t xml:space="preserve">protect its </w:t>
      </w:r>
      <w:hyperlink r:id="rId48" w:history="1">
        <w:r w:rsidRPr="00F61DC1">
          <w:rPr>
            <w:rStyle w:val="Hyperlink"/>
            <w:sz w:val="16"/>
          </w:rPr>
          <w:t>interests in the Arctic.</w:t>
        </w:r>
      </w:hyperlink>
      <w:r w:rsidRPr="00F61DC1">
        <w:rPr>
          <w:sz w:val="16"/>
        </w:rPr>
        <w:t xml:space="preserve"> It's part of a broader push from Moscow to</w:t>
      </w:r>
      <w:r w:rsidRPr="00B117A8">
        <w:rPr>
          <w:rStyle w:val="StyleBoldUnderline"/>
        </w:rPr>
        <w:t xml:space="preserve"> establish</w:t>
      </w:r>
      <w:r w:rsidRPr="00F61DC1">
        <w:rPr>
          <w:sz w:val="16"/>
        </w:rPr>
        <w:t xml:space="preserve"> military </w:t>
      </w:r>
      <w:r w:rsidRPr="00B117A8">
        <w:rPr>
          <w:rStyle w:val="StyleBoldUnderline"/>
        </w:rPr>
        <w:t>superiority at the top of the world.</w:t>
      </w:r>
      <w:r w:rsidRPr="00F61DC1">
        <w:rPr>
          <w:sz w:val="16"/>
        </w:rPr>
        <w:t xml:space="preserve"> "The new command will comprise the Northern Fleet, Arctic warfare brigades, air force and air defense units as well as additional administrative structures," a source in Russia's General Staff told RIA </w:t>
      </w:r>
      <w:proofErr w:type="spellStart"/>
      <w:r w:rsidRPr="00F61DC1">
        <w:rPr>
          <w:sz w:val="16"/>
        </w:rPr>
        <w:t>Novosti</w:t>
      </w:r>
      <w:proofErr w:type="spellEnd"/>
      <w:r w:rsidRPr="00F61DC1">
        <w:rPr>
          <w:sz w:val="16"/>
        </w:rPr>
        <w:t xml:space="preserve"> last Monday, The formation of the new command follows a </w:t>
      </w:r>
      <w:hyperlink r:id="rId49" w:history="1">
        <w:r w:rsidRPr="00F61DC1">
          <w:rPr>
            <w:rStyle w:val="Hyperlink"/>
            <w:sz w:val="16"/>
          </w:rPr>
          <w:t>December 2013 order</w:t>
        </w:r>
      </w:hyperlink>
      <w:r w:rsidRPr="00F61DC1">
        <w:rPr>
          <w:sz w:val="16"/>
        </w:rPr>
        <w:t xml:space="preserve"> from Russian President Vladimir Putin to ramp up Russia's military presence in the Arctic.</w:t>
      </w:r>
      <w:r w:rsidRPr="00B117A8">
        <w:rPr>
          <w:rStyle w:val="StyleBoldUnderline"/>
        </w:rPr>
        <w:t xml:space="preserve"> Putin said Russia was returning to the Arctic</w:t>
      </w:r>
      <w:r w:rsidRPr="00F61DC1">
        <w:rPr>
          <w:sz w:val="16"/>
        </w:rPr>
        <w:t xml:space="preserve"> and "intensifying the development of this promising region" </w:t>
      </w:r>
      <w:r w:rsidRPr="00B117A8">
        <w:rPr>
          <w:rStyle w:val="StyleBoldUnderline"/>
        </w:rPr>
        <w:t>and that Russia needs to "have all the levers for the protection of its security and national interests."</w:t>
      </w:r>
      <w:r w:rsidRPr="00F61DC1">
        <w:rPr>
          <w:sz w:val="16"/>
        </w:rPr>
        <w:t xml:space="preserve"> These interests are primarily energy related. As Arctic ice has melted, companies from Canada, Denmark, Norway, Russia, and the United States — the five countries that have a border with the Arctic — have been rushing to secure rights to drill for oil and natural gas in places that are now accessible. Hundreds of billions of dollars are at </w:t>
      </w:r>
      <w:proofErr w:type="spellStart"/>
      <w:r w:rsidRPr="00F61DC1">
        <w:rPr>
          <w:sz w:val="16"/>
        </w:rPr>
        <w:t>stakeBut</w:t>
      </w:r>
      <w:proofErr w:type="spellEnd"/>
      <w:r w:rsidRPr="00F61DC1">
        <w:rPr>
          <w:sz w:val="16"/>
        </w:rPr>
        <w:t xml:space="preserve"> Alaska Democratic Sen. Mark </w:t>
      </w:r>
      <w:proofErr w:type="spellStart"/>
      <w:r w:rsidRPr="00F61DC1">
        <w:rPr>
          <w:sz w:val="16"/>
        </w:rPr>
        <w:t>Begich</w:t>
      </w:r>
      <w:proofErr w:type="spellEnd"/>
      <w:r w:rsidRPr="00F61DC1">
        <w:rPr>
          <w:sz w:val="16"/>
        </w:rPr>
        <w:t xml:space="preserve"> said that the Obama administration should make the Arctic more of a priority. "It's like they've never heard of it," </w:t>
      </w:r>
      <w:proofErr w:type="spellStart"/>
      <w:r w:rsidRPr="00F61DC1">
        <w:rPr>
          <w:sz w:val="16"/>
        </w:rPr>
        <w:t>Begich</w:t>
      </w:r>
      <w:proofErr w:type="spellEnd"/>
      <w:r w:rsidRPr="00F61DC1">
        <w:rPr>
          <w:sz w:val="16"/>
        </w:rPr>
        <w:t xml:space="preserve"> said in a recent </w:t>
      </w:r>
      <w:hyperlink r:id="rId50" w:history="1">
        <w:r w:rsidRPr="00F61DC1">
          <w:rPr>
            <w:rStyle w:val="Hyperlink"/>
            <w:sz w:val="16"/>
          </w:rPr>
          <w:t>interview with Fox News.</w:t>
        </w:r>
      </w:hyperlink>
      <w:r w:rsidRPr="00F61DC1">
        <w:rPr>
          <w:sz w:val="16"/>
        </w:rPr>
        <w:t xml:space="preserve"> "With the Obama administration we've had to push back pretty hard to convince them and show them why they need to invest in not only icebreakers, but forward </w:t>
      </w:r>
      <w:r w:rsidRPr="00F61DC1">
        <w:rPr>
          <w:sz w:val="16"/>
        </w:rPr>
        <w:lastRenderedPageBreak/>
        <w:t xml:space="preserve">operating bases for the Arctic." The Arctic hasn't been strategically important to the Pentagon since the Cold War, when missile were tested there and U.S. and Soviet submarines patrolled its waters. But DOD stopped paying attention to the region when the Iron Curtain fell. </w:t>
      </w:r>
      <w:r w:rsidRPr="00B117A8">
        <w:rPr>
          <w:rStyle w:val="StyleBoldUnderline"/>
        </w:rPr>
        <w:t>As Arctic ice receded and the region became strategically important,</w:t>
      </w:r>
      <w:r w:rsidRPr="00F61DC1">
        <w:rPr>
          <w:sz w:val="16"/>
        </w:rPr>
        <w:t xml:space="preserve"> DOD shifted its attention back north. Last November, it released </w:t>
      </w:r>
      <w:r w:rsidRPr="00B117A8">
        <w:rPr>
          <w:rStyle w:val="StyleBoldUnderline"/>
        </w:rPr>
        <w:t xml:space="preserve">a </w:t>
      </w:r>
      <w:hyperlink r:id="rId51" w:history="1">
        <w:r w:rsidRPr="00B117A8">
          <w:rPr>
            <w:rStyle w:val="StyleBoldUnderline"/>
          </w:rPr>
          <w:t>new Arctic strategy</w:t>
        </w:r>
      </w:hyperlink>
      <w:r w:rsidRPr="00B117A8">
        <w:rPr>
          <w:rStyle w:val="StyleBoldUnderline"/>
        </w:rPr>
        <w:t xml:space="preserve"> outlining American interests in the region</w:t>
      </w:r>
      <w:r w:rsidRPr="00F61DC1">
        <w:rPr>
          <w:sz w:val="16"/>
        </w:rPr>
        <w:t xml:space="preserve">. The new strategy </w:t>
      </w:r>
      <w:r w:rsidRPr="00B117A8">
        <w:rPr>
          <w:rStyle w:val="StyleBoldUnderline"/>
        </w:rPr>
        <w:t>calls for the Pentagon to take actions to ensure that</w:t>
      </w:r>
      <w:r w:rsidRPr="00F61DC1">
        <w:rPr>
          <w:sz w:val="16"/>
        </w:rPr>
        <w:t xml:space="preserve"> American</w:t>
      </w:r>
      <w:r w:rsidRPr="00B117A8">
        <w:rPr>
          <w:rStyle w:val="StyleBoldUnderline"/>
        </w:rPr>
        <w:t xml:space="preserve"> troops could repel an attack against the homeland from a foe based in the Arctic.</w:t>
      </w:r>
      <w:r w:rsidRPr="00F61DC1">
        <w:rPr>
          <w:sz w:val="16"/>
        </w:rPr>
        <w:t xml:space="preserve"> It's short on specifics, but calls for increased training to prepare soldiers for fights in Arctic conditions and for collaboration with other federal agencies to determine what ice patterns would look like in the future. </w:t>
      </w:r>
      <w:r w:rsidRPr="00B117A8">
        <w:rPr>
          <w:rStyle w:val="StyleBoldUnderline"/>
        </w:rPr>
        <w:t>The document is careful to point out that the United States was willing to work with allies. However, it makes clear that the Pentagon believes the Arctic is becoming contested territory</w:t>
      </w:r>
      <w:r w:rsidRPr="00F61DC1">
        <w:rPr>
          <w:sz w:val="16"/>
        </w:rPr>
        <w:t xml:space="preserve">, and the DOD would act to protect American interests. "Throughout human history, mankind has raced to discover the next frontier. And time after time, discovery was swiftly followed by conflict," the document reads. "We cannot erase this history. But we can assure that history does not repeat itself in the Arctic." </w:t>
      </w:r>
    </w:p>
    <w:p w:rsidR="00184734" w:rsidRPr="00F61DC1" w:rsidRDefault="00184734" w:rsidP="00184734">
      <w:pPr>
        <w:rPr>
          <w:sz w:val="16"/>
        </w:rPr>
      </w:pPr>
    </w:p>
    <w:p w:rsidR="00184734" w:rsidRDefault="00184734" w:rsidP="00184734">
      <w:pPr>
        <w:pStyle w:val="Heading4"/>
        <w:spacing w:before="0"/>
      </w:pPr>
      <w:r>
        <w:t>Arctic Vital for Russian Defense and Military Strength</w:t>
      </w:r>
    </w:p>
    <w:p w:rsidR="00184734" w:rsidRDefault="00184734" w:rsidP="00184734">
      <w:proofErr w:type="spellStart"/>
      <w:r>
        <w:rPr>
          <w:rStyle w:val="StyleStyleBold12pt"/>
        </w:rPr>
        <w:t>Anishchuk</w:t>
      </w:r>
      <w:proofErr w:type="spellEnd"/>
      <w:r>
        <w:rPr>
          <w:rStyle w:val="StyleStyleBold12pt"/>
        </w:rPr>
        <w:t xml:space="preserve"> </w:t>
      </w:r>
      <w:r w:rsidRPr="003D394E">
        <w:rPr>
          <w:rStyle w:val="StyleStyleBold12pt"/>
        </w:rPr>
        <w:t>13</w:t>
      </w:r>
      <w:r>
        <w:rPr>
          <w:rStyle w:val="StyleStyleBold12pt"/>
        </w:rPr>
        <w:t xml:space="preserve"> </w:t>
      </w:r>
      <w:r w:rsidRPr="003D394E">
        <w:t>[Alexei, Reuters correspondent in Moscow, Russia needs arctic presence to guard against US threat: Putin, Reuters, 3/12/13 http://www.reuters.com/article/2013/12/03/us-al-russia-putin-arctic-idUSBRE9B20VT20131203]</w:t>
      </w:r>
    </w:p>
    <w:p w:rsidR="00184734" w:rsidRPr="003D394E" w:rsidRDefault="00184734" w:rsidP="00184734">
      <w:pPr>
        <w:rPr>
          <w:rStyle w:val="StyleStyleBold12pt"/>
        </w:rPr>
      </w:pPr>
    </w:p>
    <w:p w:rsidR="00184734" w:rsidRDefault="00184734" w:rsidP="00184734">
      <w:pPr>
        <w:rPr>
          <w:sz w:val="16"/>
        </w:rPr>
      </w:pPr>
      <w:r w:rsidRPr="00F61DC1">
        <w:rPr>
          <w:sz w:val="16"/>
        </w:rPr>
        <w:t xml:space="preserve">President Vladimir </w:t>
      </w:r>
      <w:r w:rsidRPr="003D394E">
        <w:rPr>
          <w:rStyle w:val="StyleBoldUnderline"/>
        </w:rPr>
        <w:t>Putin said</w:t>
      </w:r>
      <w:r w:rsidRPr="00F61DC1">
        <w:rPr>
          <w:sz w:val="16"/>
        </w:rPr>
        <w:t xml:space="preserve"> on Tuesday </w:t>
      </w:r>
      <w:r w:rsidRPr="003D394E">
        <w:rPr>
          <w:rStyle w:val="StyleBoldUnderline"/>
        </w:rPr>
        <w:t>Russia had vital defense</w:t>
      </w:r>
      <w:r w:rsidRPr="00F61DC1">
        <w:rPr>
          <w:sz w:val="16"/>
        </w:rPr>
        <w:t xml:space="preserve"> and economic </w:t>
      </w:r>
      <w:r w:rsidRPr="003D394E">
        <w:rPr>
          <w:rStyle w:val="StyleBoldUnderline"/>
        </w:rPr>
        <w:t>interests in the Arctic,</w:t>
      </w:r>
      <w:r w:rsidRPr="00F61DC1">
        <w:rPr>
          <w:sz w:val="16"/>
        </w:rPr>
        <w:t xml:space="preserve"> </w:t>
      </w:r>
      <w:r w:rsidRPr="003D394E">
        <w:rPr>
          <w:rStyle w:val="StyleBoldUnderline"/>
        </w:rPr>
        <w:t>citing a potential U.S. military threat</w:t>
      </w:r>
      <w:r w:rsidRPr="00F61DC1">
        <w:rPr>
          <w:sz w:val="16"/>
        </w:rPr>
        <w:t xml:space="preserve"> from submarine-based missiles there. Russia detained 30 Greenpeace activists protesting against Arctic drilling at Russian </w:t>
      </w:r>
      <w:proofErr w:type="spellStart"/>
      <w:r w:rsidRPr="00F61DC1">
        <w:rPr>
          <w:sz w:val="16"/>
        </w:rPr>
        <w:t>Prirazlomnaya</w:t>
      </w:r>
      <w:proofErr w:type="spellEnd"/>
      <w:r w:rsidRPr="00F61DC1">
        <w:rPr>
          <w:sz w:val="16"/>
        </w:rPr>
        <w:t xml:space="preserve"> offshore platform in September and they now face charges carrying seven-year jail sentences, underlining Moscow's strong interest in the Arctic. </w:t>
      </w:r>
      <w:r w:rsidRPr="003D394E">
        <w:rPr>
          <w:rStyle w:val="StyleBoldUnderline"/>
        </w:rPr>
        <w:t>Putin has ordered a Soviet-era military base reopened</w:t>
      </w:r>
      <w:r w:rsidRPr="00F61DC1">
        <w:rPr>
          <w:sz w:val="16"/>
        </w:rPr>
        <w:t xml:space="preserve"> in the Arctic </w:t>
      </w:r>
      <w:r w:rsidRPr="003D394E">
        <w:rPr>
          <w:rStyle w:val="StyleBoldUnderline"/>
        </w:rPr>
        <w:t>as part of a drive to make the northern coast a global shipping route and secure the region's vast energy resources. "Not only are there major economic interests for our country there...it is also an important part of our defense capability," Putin told</w:t>
      </w:r>
      <w:r w:rsidRPr="00F61DC1">
        <w:rPr>
          <w:sz w:val="16"/>
        </w:rPr>
        <w:t xml:space="preserve"> a meeting of university </w:t>
      </w:r>
      <w:r w:rsidRPr="003D394E">
        <w:rPr>
          <w:rStyle w:val="StyleBoldUnderline"/>
        </w:rPr>
        <w:t>students in Moscow.</w:t>
      </w:r>
      <w:r w:rsidRPr="00F61DC1">
        <w:rPr>
          <w:sz w:val="16"/>
        </w:rPr>
        <w:t xml:space="preserve"> "There are (U.S.) submarines there and they carry missiles," the Russian leader said. "It only takes 15-16 minutes for U.S. missiles to reach Moscow from the Barents Sea. So should we give away the Arctic? We should on the contrary explore it." Nevertheless, Putin said Russia was unlikely to get involved in any global conflicts, particularly with the United States. Russia, the world's largest country and its second biggest oil exporter, is vying with Canada, Denmark, Norway and the United States for control of the oil, gas and precious metals that would become more accessible if global warming shrinks the Arctic ice cap. Moscow claims a whole swathe of the Arctic seabed, arguing that it is an extension of the Siberian continental shelf. Answering questions from students, </w:t>
      </w:r>
      <w:r w:rsidRPr="003D394E">
        <w:rPr>
          <w:rStyle w:val="StyleBoldUnderline"/>
        </w:rPr>
        <w:t>Putin stressed the need for patriotism</w:t>
      </w:r>
      <w:r w:rsidRPr="00F61DC1">
        <w:rPr>
          <w:sz w:val="16"/>
        </w:rPr>
        <w:t xml:space="preserve"> - a common theme in his third presidential term in which he faces growing dissent and economic problems</w:t>
      </w:r>
      <w:r w:rsidRPr="003D394E">
        <w:rPr>
          <w:rStyle w:val="StyleBoldUnderline"/>
        </w:rPr>
        <w:t>. "If we want to keep our identity overall, we of course need to cultivate the patriotic sentiment,"</w:t>
      </w:r>
      <w:r w:rsidRPr="00F61DC1">
        <w:rPr>
          <w:sz w:val="16"/>
        </w:rPr>
        <w:t xml:space="preserve"> he said. </w:t>
      </w:r>
      <w:r w:rsidRPr="003D394E">
        <w:rPr>
          <w:rStyle w:val="StyleBoldUnderline"/>
        </w:rPr>
        <w:t>"The country will not exist without it,</w:t>
      </w:r>
      <w:r w:rsidRPr="00F61DC1">
        <w:rPr>
          <w:sz w:val="16"/>
        </w:rPr>
        <w:t xml:space="preserve"> it will fall apart from inside like a lump of sugar that has been dipped in water." Russia initially accused the Greenpeace protesters of piracy but later softened the charges to hooliganism. Some activists had tried to scale the </w:t>
      </w:r>
      <w:proofErr w:type="spellStart"/>
      <w:r w:rsidRPr="00F61DC1">
        <w:rPr>
          <w:sz w:val="16"/>
        </w:rPr>
        <w:t>Prirazlomnaya</w:t>
      </w:r>
      <w:proofErr w:type="spellEnd"/>
      <w:r w:rsidRPr="00F61DC1">
        <w:rPr>
          <w:sz w:val="16"/>
        </w:rPr>
        <w:t xml:space="preserve"> platform operated by state-owned firm Gazprom. Russia's first offshore oil platform in the Arctic, it is expected to start production this month. All 30 Greenpeace environmental campaigners were released on bail last month, but still face prison terms if convicted in a case that has drawn criticism from the West and is seen by Kremlin critics as part of a clampdown on dissent by Putin. Russian geologists estimate the Arctic seabed has at least 9 billion to 10 billion metric tons of fuel equivalent, about the same as Russia's total oil reserves.</w:t>
      </w:r>
    </w:p>
    <w:p w:rsidR="00184734" w:rsidRPr="00184734" w:rsidRDefault="00184734" w:rsidP="00184734"/>
    <w:p w:rsidR="00184734" w:rsidRDefault="00184734" w:rsidP="00184734">
      <w:pPr>
        <w:pStyle w:val="Heading3"/>
      </w:pPr>
      <w:r w:rsidRPr="0064382F">
        <w:lastRenderedPageBreak/>
        <w:t>1NC</w:t>
      </w:r>
      <w:r>
        <w:t xml:space="preserve"> Case – Relations Bad – Middle East War</w:t>
      </w:r>
    </w:p>
    <w:p w:rsidR="00184734" w:rsidRPr="008039AB" w:rsidRDefault="00184734" w:rsidP="00184734">
      <w:pPr>
        <w:pStyle w:val="Heading4"/>
      </w:pPr>
      <w:r w:rsidRPr="008039AB">
        <w:t>Russian engagement fuels Middle Eastern wars</w:t>
      </w:r>
    </w:p>
    <w:p w:rsidR="00184734" w:rsidRPr="0088010C" w:rsidRDefault="00184734" w:rsidP="00184734">
      <w:pPr>
        <w:pStyle w:val="TagCite"/>
        <w:rPr>
          <w:b w:val="0"/>
          <w:sz w:val="16"/>
        </w:rPr>
      </w:pPr>
      <w:proofErr w:type="spellStart"/>
      <w:r w:rsidRPr="0088010C">
        <w:t>Nyquist</w:t>
      </w:r>
      <w:proofErr w:type="spellEnd"/>
      <w:r w:rsidRPr="0088010C">
        <w:t xml:space="preserve"> 7 </w:t>
      </w:r>
      <w:r w:rsidRPr="0088010C">
        <w:rPr>
          <w:b w:val="0"/>
          <w:sz w:val="16"/>
        </w:rPr>
        <w:t xml:space="preserve">(J.R., Former Contractor in Soviet/Russian Analysis Group for U.S. Defense Intelligence Agency, Former Ph.D. Student at UC-Irvine in Political Sociology, and widely syndicated columnist and published author, "ECONOMIC WARFARE IN THE FINAL PHASE", </w:t>
      </w:r>
      <w:hyperlink r:id="rId52" w:history="1">
        <w:r w:rsidRPr="0088010C">
          <w:rPr>
            <w:b w:val="0"/>
            <w:sz w:val="16"/>
          </w:rPr>
          <w:t>http://www.financialsense.com/stormwatch/geo/pastanalysis/2007/0831.html</w:t>
        </w:r>
      </w:hyperlink>
      <w:r w:rsidRPr="0088010C">
        <w:rPr>
          <w:b w:val="0"/>
          <w:sz w:val="16"/>
        </w:rPr>
        <w:t>)</w:t>
      </w:r>
    </w:p>
    <w:p w:rsidR="00184734" w:rsidRPr="0088010C" w:rsidRDefault="00184734" w:rsidP="00184734">
      <w:pPr>
        <w:pStyle w:val="TagCite"/>
        <w:rPr>
          <w:b w:val="0"/>
        </w:rPr>
      </w:pPr>
    </w:p>
    <w:p w:rsidR="00184734" w:rsidRDefault="00184734" w:rsidP="00184734">
      <w:pPr>
        <w:pStyle w:val="TagCite"/>
        <w:rPr>
          <w:rStyle w:val="StyleBoldUnderline"/>
          <w:b w:val="0"/>
          <w:bCs w:val="0"/>
        </w:rPr>
      </w:pPr>
      <w:r w:rsidRPr="0064382F">
        <w:rPr>
          <w:b w:val="0"/>
          <w:sz w:val="10"/>
        </w:rPr>
        <w:t xml:space="preserve">This week the French President, Nicolas </w:t>
      </w:r>
      <w:r w:rsidRPr="0064382F">
        <w:rPr>
          <w:rStyle w:val="StyleBoldUnderline"/>
          <w:b w:val="0"/>
          <w:bCs w:val="0"/>
        </w:rPr>
        <w:t>Sarkozy, warned against Russia’s use of energy as an instrument of foreign policy</w:t>
      </w:r>
      <w:r w:rsidRPr="0064382F">
        <w:rPr>
          <w:b w:val="0"/>
          <w:sz w:val="10"/>
        </w:rPr>
        <w:t xml:space="preserve">. Speaking before his ambassadors, the French President said: “Russia is imposing its return [as a great power] on the world scene by employing its assets, notably oil and gas, with a certain brutality.” A great power ought to be gentle in its economic or political superiority. The Russians, however, are accustomed to a more cynical use of their advantages. The language of the Russian president includes mockery, condescension and threats. The West cringes, the East advances. Who cares what the weak countries think? Their feelings are without consequence. </w:t>
      </w:r>
      <w:r w:rsidRPr="0064382F">
        <w:rPr>
          <w:rStyle w:val="StyleBoldUnderline"/>
          <w:b w:val="0"/>
          <w:bCs w:val="0"/>
        </w:rPr>
        <w:t>Russia is not only engaged in a military buildup. Russia wants to use its economic muscles</w:t>
      </w:r>
      <w:r w:rsidRPr="0064382F">
        <w:rPr>
          <w:b w:val="0"/>
          <w:sz w:val="10"/>
        </w:rPr>
        <w:t xml:space="preserve">. You might ask what economic muscles Russia could have? It is bankrupt, backward, hobbled, demoralized and generally dismissed as an effective economic actor. We must remember, however, that positions in the world economy can change, that tables can be turned. Last June, at the International Economic Forum in St. Petersburg, the </w:t>
      </w:r>
      <w:r w:rsidRPr="0064382F">
        <w:rPr>
          <w:rStyle w:val="StyleBoldUnderline"/>
          <w:b w:val="0"/>
          <w:bCs w:val="0"/>
        </w:rPr>
        <w:t xml:space="preserve">Russians called for a “new international financial architecture.” Here is Russia’s “Final Phase” economic strategy. The financial vulnerability of capitalism is growing. Keep pushing oil prices higher. Weaken the dollar. Precipitate the inevitable “crisis of capitalism.” Let the have-not nations rise up. Let them throw off their dollar shackles. Let them unite with Russia and China in “one clenched fist.” </w:t>
      </w:r>
      <w:r w:rsidRPr="0064382F">
        <w:rPr>
          <w:b w:val="0"/>
          <w:sz w:val="10"/>
        </w:rPr>
        <w:t xml:space="preserve">Russian President Vladimir </w:t>
      </w:r>
      <w:r w:rsidRPr="0064382F">
        <w:rPr>
          <w:rStyle w:val="StyleBoldUnderline"/>
          <w:b w:val="0"/>
          <w:bCs w:val="0"/>
        </w:rPr>
        <w:t>Putin believes the United States is vulnerable</w:t>
      </w:r>
      <w:r w:rsidRPr="0064382F">
        <w:rPr>
          <w:b w:val="0"/>
          <w:sz w:val="10"/>
        </w:rPr>
        <w:t xml:space="preserve">. The emerging economies of Brazil, India and China – combined with Russia – can shove the hollowed-out American economy aside. After all, American economic ascendancy is “archaic, undemocratic and unwieldy,” according to Putin. </w:t>
      </w:r>
      <w:r w:rsidRPr="0064382F">
        <w:rPr>
          <w:rStyle w:val="StyleBoldUnderline"/>
          <w:b w:val="0"/>
          <w:bCs w:val="0"/>
        </w:rPr>
        <w:t>As for Europe, its dependence on Russian energy exports will assure a smooth process of “</w:t>
      </w:r>
      <w:proofErr w:type="spellStart"/>
      <w:r>
        <w:fldChar w:fldCharType="begin"/>
      </w:r>
      <w:r>
        <w:instrText xml:space="preserve"> HYPERLINK "http://en.wikipedia.org/wiki/Finlandization" </w:instrText>
      </w:r>
      <w:r>
        <w:fldChar w:fldCharType="separate"/>
      </w:r>
      <w:r w:rsidRPr="0088010C">
        <w:rPr>
          <w:b w:val="0"/>
          <w:u w:val="single"/>
        </w:rPr>
        <w:t>Finlandization</w:t>
      </w:r>
      <w:proofErr w:type="spellEnd"/>
      <w:r>
        <w:rPr>
          <w:b w:val="0"/>
          <w:u w:val="single"/>
        </w:rPr>
        <w:fldChar w:fldCharType="end"/>
      </w:r>
      <w:r w:rsidRPr="0064382F">
        <w:rPr>
          <w:rStyle w:val="StyleBoldUnderline"/>
          <w:b w:val="0"/>
          <w:bCs w:val="0"/>
        </w:rPr>
        <w:t>.”</w:t>
      </w:r>
      <w:r w:rsidRPr="0064382F">
        <w:rPr>
          <w:b w:val="0"/>
          <w:sz w:val="10"/>
        </w:rPr>
        <w:t xml:space="preserve"> Such a process begins with gentle warnings from Russia’s ambassadors in Europe and ends with self-censorship. Russia’s economic penetration of Europe gives special leverage to Moscow. In other words, the Kremlin has entered into the Fabric of European political life – through agent networks, influence operations and business pressure. These relationships can be used to influence powerful people, to adversely affect the careers of anyone who opposes Russian interests. </w:t>
      </w:r>
      <w:r w:rsidRPr="0064382F">
        <w:rPr>
          <w:rStyle w:val="StyleBoldUnderline"/>
          <w:b w:val="0"/>
          <w:bCs w:val="0"/>
        </w:rPr>
        <w:t>Economic influence means political influence. As America is humiliated, as America retreats, Russia advances.</w:t>
      </w:r>
      <w:r w:rsidRPr="0064382F">
        <w:rPr>
          <w:b w:val="0"/>
          <w:sz w:val="10"/>
        </w:rPr>
        <w:t xml:space="preserve"> The day might come when Europe pays for its energy in rubles. If this occurs, Europe would have to acquire a large store of Russian currency. Russia’s economic position would grow, and so would Russia’s hold on Europe. Moscow wants to build a global oil exchange on Russian territory, knocking big financial players to one side. The Russians want to stun the American economy. They want to weaken an already weakened dollar. In 1984 a Russian defector named </w:t>
      </w:r>
      <w:proofErr w:type="spellStart"/>
      <w:r w:rsidRPr="0064382F">
        <w:rPr>
          <w:b w:val="0"/>
          <w:sz w:val="10"/>
        </w:rPr>
        <w:t>Anatoliy</w:t>
      </w:r>
      <w:proofErr w:type="spellEnd"/>
      <w:r w:rsidRPr="0064382F">
        <w:rPr>
          <w:b w:val="0"/>
          <w:sz w:val="10"/>
        </w:rPr>
        <w:t xml:space="preserve"> </w:t>
      </w:r>
      <w:proofErr w:type="spellStart"/>
      <w:r w:rsidRPr="0064382F">
        <w:rPr>
          <w:b w:val="0"/>
          <w:sz w:val="10"/>
        </w:rPr>
        <w:t>Golitsyn</w:t>
      </w:r>
      <w:proofErr w:type="spellEnd"/>
      <w:r w:rsidRPr="0064382F">
        <w:rPr>
          <w:b w:val="0"/>
          <w:sz w:val="10"/>
        </w:rPr>
        <w:t xml:space="preserve"> wrote of the period following the collapse of communism. He warned of a renewed attack on the West, engineered by KGB strategists. He said that this attack had an economic dimension. In his 1984 book, </w:t>
      </w:r>
      <w:hyperlink r:id="rId53" w:history="1">
        <w:r w:rsidRPr="0064382F">
          <w:rPr>
            <w:b w:val="0"/>
            <w:sz w:val="10"/>
          </w:rPr>
          <w:t>New Lies for Old</w:t>
        </w:r>
      </w:hyperlink>
      <w:r w:rsidRPr="0064382F">
        <w:rPr>
          <w:b w:val="0"/>
          <w:sz w:val="10"/>
        </w:rPr>
        <w:t xml:space="preserve">, he wrote: “’Liberalization’ in Eastern Europe on the scale suggested could have a social and political impact on the United States itself, especially if it coincided with a severe economic depression. The communist strategists are on the lookout for such an opportunity.” According to </w:t>
      </w:r>
      <w:proofErr w:type="spellStart"/>
      <w:r w:rsidRPr="0064382F">
        <w:rPr>
          <w:b w:val="0"/>
          <w:sz w:val="10"/>
        </w:rPr>
        <w:t>Golitsyn</w:t>
      </w:r>
      <w:proofErr w:type="spellEnd"/>
      <w:r w:rsidRPr="0064382F">
        <w:rPr>
          <w:b w:val="0"/>
          <w:sz w:val="10"/>
        </w:rPr>
        <w:t xml:space="preserve">, the communist bloc tracks Western economic developments. They watch for developing weaknesses. “The communist bloc will not repeat its error of failing to exploit a slump as it did in 1929-32.” The smartest political observers know that a financial slump resurrects Marxism and its critique of economic freedom. Referring to a deceptive phase of self-advertised Russian weakness, </w:t>
      </w:r>
      <w:proofErr w:type="spellStart"/>
      <w:r w:rsidRPr="0064382F">
        <w:rPr>
          <w:b w:val="0"/>
          <w:sz w:val="10"/>
        </w:rPr>
        <w:t>Golitsyn</w:t>
      </w:r>
      <w:proofErr w:type="spellEnd"/>
      <w:r w:rsidRPr="0064382F">
        <w:rPr>
          <w:b w:val="0"/>
          <w:sz w:val="10"/>
        </w:rPr>
        <w:t xml:space="preserve"> warned: “Information from communist sources that </w:t>
      </w:r>
      <w:r w:rsidRPr="0064382F">
        <w:rPr>
          <w:rStyle w:val="StyleBoldUnderline"/>
          <w:b w:val="0"/>
          <w:bCs w:val="0"/>
        </w:rPr>
        <w:t>the bloc is short of oil and grain should be treated with particular reserve, since it could well be intended to conceal preparation for the final phase of the policy and to induce the West to underestimate the potency of the bloc’s economic weapons</w:t>
      </w:r>
      <w:r w:rsidRPr="0064382F">
        <w:rPr>
          <w:b w:val="0"/>
          <w:sz w:val="10"/>
        </w:rPr>
        <w:t xml:space="preserve">.” The economic weakness of Russia led Europe to feel safe about their growing dependence on Russian oil and gas. And now it is too late. Now we see how Russia and China have formed a military bloc. We see them supporting the nuclear ambitions of Iran, the paranoid buildup of Syria and Venezuela – the seduction of Latin America and the bloody unraveling of sub-Saharan Africa. </w:t>
      </w:r>
      <w:r w:rsidRPr="0064382F">
        <w:rPr>
          <w:rStyle w:val="StyleBoldUnderline"/>
          <w:b w:val="0"/>
          <w:bCs w:val="0"/>
        </w:rPr>
        <w:t>The U.S. financial situation worsens as the old communist bloc gathers its economic, political and military forces</w:t>
      </w:r>
      <w:r w:rsidRPr="0064382F">
        <w:rPr>
          <w:b w:val="0"/>
          <w:sz w:val="10"/>
        </w:rPr>
        <w:t xml:space="preserve">. Look at the new Russian weapons – nuclear missiles, tanks, jet fighters and more. Look at Latin America and notice what is happening in Venezuela, Bolivia and Colombia. The communists are advancing under various false flags. </w:t>
      </w:r>
      <w:r w:rsidRPr="0064382F">
        <w:rPr>
          <w:rStyle w:val="StyleBoldUnderline"/>
          <w:b w:val="0"/>
          <w:bCs w:val="0"/>
        </w:rPr>
        <w:t>They seek the destruction of the United States</w:t>
      </w:r>
      <w:r w:rsidRPr="0064382F">
        <w:rPr>
          <w:b w:val="0"/>
          <w:sz w:val="10"/>
        </w:rPr>
        <w:t xml:space="preserve">. It doesn’t matter who is in the White House. It doesn’t matter what policy the U.S. is following. </w:t>
      </w:r>
      <w:r w:rsidRPr="0088010C">
        <w:rPr>
          <w:b w:val="0"/>
          <w:sz w:val="12"/>
          <w:u w:val="single"/>
        </w:rPr>
        <w:t>They</w:t>
      </w:r>
      <w:r w:rsidRPr="0064382F">
        <w:rPr>
          <w:rStyle w:val="StyleBoldUnderline"/>
          <w:b w:val="0"/>
          <w:bCs w:val="0"/>
        </w:rPr>
        <w:t xml:space="preserve"> want to destroy America, because America stands in the way of their plans. </w:t>
      </w:r>
      <w:r w:rsidRPr="0064382F">
        <w:rPr>
          <w:b w:val="0"/>
          <w:sz w:val="10"/>
        </w:rPr>
        <w:t xml:space="preserve">If you live in America and want your children to be free, you’d better wake up. The actions of Russia are not in reaction to American “aggression” or “imperialism.” They are part of a long-established pattern of deception and exploitation. This is how the Russians behave. This is how they’ve always behaved. Most political pundits and “experts” will scoff at this statement. But let me ask them: Is it a coincidence that a KGB-regime has emerged in “democratic” Russia? Is it happenstance that this regime has formed a military alliance with communist China? Shortly before her death, the Russian journalist Anna </w:t>
      </w:r>
      <w:proofErr w:type="spellStart"/>
      <w:r w:rsidRPr="0064382F">
        <w:rPr>
          <w:b w:val="0"/>
          <w:sz w:val="10"/>
        </w:rPr>
        <w:t>Politkovskaya</w:t>
      </w:r>
      <w:proofErr w:type="spellEnd"/>
      <w:r w:rsidRPr="0064382F">
        <w:rPr>
          <w:b w:val="0"/>
          <w:sz w:val="10"/>
        </w:rPr>
        <w:t xml:space="preserve"> asked whether the rise of Putin’s Russia was mere happenstance. In answer to this question she took a bullet in the back of the head. The silencing of those who ask the right questions is part of the old communist pattern. According to Mark </w:t>
      </w:r>
      <w:proofErr w:type="spellStart"/>
      <w:r w:rsidRPr="0064382F">
        <w:rPr>
          <w:b w:val="0"/>
          <w:sz w:val="10"/>
        </w:rPr>
        <w:t>Riebling</w:t>
      </w:r>
      <w:proofErr w:type="spellEnd"/>
      <w:r w:rsidRPr="0064382F">
        <w:rPr>
          <w:b w:val="0"/>
          <w:sz w:val="10"/>
        </w:rPr>
        <w:t xml:space="preserve">, KGB defector </w:t>
      </w:r>
      <w:proofErr w:type="spellStart"/>
      <w:r w:rsidRPr="0064382F">
        <w:rPr>
          <w:b w:val="0"/>
          <w:sz w:val="10"/>
        </w:rPr>
        <w:t>Golitsyn’s</w:t>
      </w:r>
      <w:proofErr w:type="spellEnd"/>
      <w:r w:rsidRPr="0064382F">
        <w:rPr>
          <w:b w:val="0"/>
          <w:sz w:val="10"/>
        </w:rPr>
        <w:t xml:space="preserve"> 1984 book contains 148 falsifiable predictions. Of these predictions, 139 were “fulfilled by the end of 1993 – an accuracy rate of nearly 94 percent.” Today, </w:t>
      </w:r>
      <w:proofErr w:type="spellStart"/>
      <w:r w:rsidRPr="0064382F">
        <w:rPr>
          <w:b w:val="0"/>
          <w:sz w:val="10"/>
        </w:rPr>
        <w:t>Golitsyn’s</w:t>
      </w:r>
      <w:proofErr w:type="spellEnd"/>
      <w:r w:rsidRPr="0064382F">
        <w:rPr>
          <w:b w:val="0"/>
          <w:sz w:val="10"/>
        </w:rPr>
        <w:t xml:space="preserve"> accuracy rate is higher. Having predicted Russia’s use of oil as a weapon, having predicted a future alliance between Russia and China, it might be said that 141 out 148 of </w:t>
      </w:r>
      <w:proofErr w:type="spellStart"/>
      <w:r w:rsidRPr="0064382F">
        <w:rPr>
          <w:b w:val="0"/>
          <w:sz w:val="10"/>
        </w:rPr>
        <w:t>Golitsyn’s</w:t>
      </w:r>
      <w:proofErr w:type="spellEnd"/>
      <w:r w:rsidRPr="0064382F">
        <w:rPr>
          <w:b w:val="0"/>
          <w:sz w:val="10"/>
        </w:rPr>
        <w:t xml:space="preserve"> predictions have come to pass. In recent months </w:t>
      </w:r>
      <w:r w:rsidRPr="0064382F">
        <w:rPr>
          <w:rStyle w:val="StyleBoldUnderline"/>
          <w:b w:val="0"/>
          <w:bCs w:val="0"/>
        </w:rPr>
        <w:t>Russia tried to provoke a war between Israel and Syria. It turns out that the paranoia in Damascus was fueled from Moscow</w:t>
      </w:r>
      <w:r w:rsidRPr="0064382F">
        <w:rPr>
          <w:b w:val="0"/>
          <w:sz w:val="10"/>
        </w:rPr>
        <w:t xml:space="preserve">. The conventional analyst thinks the </w:t>
      </w:r>
      <w:r w:rsidRPr="0064382F">
        <w:rPr>
          <w:rStyle w:val="StyleBoldUnderline"/>
          <w:b w:val="0"/>
          <w:bCs w:val="0"/>
        </w:rPr>
        <w:t>Russians are motivated by the prospect of further arms sales to Syria</w:t>
      </w:r>
      <w:r w:rsidRPr="0064382F">
        <w:rPr>
          <w:b w:val="0"/>
          <w:sz w:val="10"/>
        </w:rPr>
        <w:t xml:space="preserve">. But this is not the whole answer. </w:t>
      </w:r>
      <w:r w:rsidRPr="0064382F">
        <w:rPr>
          <w:rStyle w:val="StyleBoldUnderline"/>
          <w:b w:val="0"/>
          <w:bCs w:val="0"/>
        </w:rPr>
        <w:t xml:space="preserve">Russia seeks to foment a greater military </w:t>
      </w:r>
      <w:r w:rsidRPr="0064382F">
        <w:rPr>
          <w:b w:val="0"/>
          <w:sz w:val="10"/>
        </w:rPr>
        <w:t xml:space="preserve">crisis with which to intensify the economic and energy crisis. The Russians and their allies are making trouble where they can. The hour is ripe. The U.S. president is weak. The American economy is troubled. </w:t>
      </w:r>
      <w:r w:rsidRPr="0064382F">
        <w:rPr>
          <w:rStyle w:val="StyleBoldUnderline"/>
          <w:b w:val="0"/>
          <w:bCs w:val="0"/>
        </w:rPr>
        <w:t>One great push, one more straw upon the camel’s back, and capitalism might be overthrown – once and for all. </w:t>
      </w:r>
    </w:p>
    <w:p w:rsidR="00184734" w:rsidRDefault="00184734" w:rsidP="00184734">
      <w:pPr>
        <w:pStyle w:val="Heading4"/>
      </w:pPr>
      <w:r>
        <w:t>Middle East war causes global nuclear war</w:t>
      </w:r>
    </w:p>
    <w:p w:rsidR="00184734" w:rsidRPr="008039AB" w:rsidRDefault="00184734" w:rsidP="00184734">
      <w:r w:rsidRPr="008039AB">
        <w:rPr>
          <w:rStyle w:val="StyleStyleBold12pt"/>
        </w:rPr>
        <w:t>Primakov 9</w:t>
      </w:r>
      <w:r w:rsidRPr="001D35F6">
        <w:t xml:space="preserve"> (Yevgeny, President of the Chamber of Commerce and Industry – Russian Federation, Member – Russian Academy of Science, “The Middle East Problem in the Context of International Relations”, </w:t>
      </w:r>
      <w:r w:rsidRPr="008039AB">
        <w:t>Russia in Global Affairs, 3, July/September, http://eng.globalaffairs.ru/number/n_13593)</w:t>
      </w:r>
    </w:p>
    <w:p w:rsidR="00184734" w:rsidRPr="008039AB" w:rsidRDefault="00184734" w:rsidP="00184734"/>
    <w:p w:rsidR="00184734" w:rsidRPr="00D2592E" w:rsidRDefault="00184734" w:rsidP="00184734">
      <w:pPr>
        <w:rPr>
          <w:sz w:val="16"/>
        </w:rPr>
      </w:pPr>
      <w:r w:rsidRPr="008039AB">
        <w:rPr>
          <w:rStyle w:val="StyleBoldUnderline"/>
        </w:rPr>
        <w:t xml:space="preserve">The Middle East conflict is unparalleled in terms of its potential for </w:t>
      </w:r>
      <w:r w:rsidRPr="008039AB">
        <w:rPr>
          <w:rStyle w:val="Emphasis"/>
        </w:rPr>
        <w:t>spreading globally</w:t>
      </w:r>
      <w:r w:rsidRPr="008039AB">
        <w:rPr>
          <w:sz w:val="16"/>
        </w:rPr>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w:t>
      </w:r>
      <w:r w:rsidRPr="008039AB">
        <w:rPr>
          <w:sz w:val="16"/>
        </w:rPr>
        <w:lastRenderedPageBreak/>
        <w:t xml:space="preserve">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w:t>
      </w:r>
      <w:proofErr w:type="spellStart"/>
      <w:r w:rsidRPr="008039AB">
        <w:rPr>
          <w:sz w:val="16"/>
        </w:rPr>
        <w:t>Dobrynin</w:t>
      </w:r>
      <w:proofErr w:type="spellEnd"/>
      <w:r w:rsidRPr="008039AB">
        <w:rPr>
          <w:sz w:val="16"/>
        </w:rPr>
        <w:t xml:space="preserve"> that this was done largely for domestic considerations and should not be seen by Moscow as a hostile act. In a private conversation with </w:t>
      </w:r>
      <w:proofErr w:type="spellStart"/>
      <w:r w:rsidRPr="008039AB">
        <w:rPr>
          <w:sz w:val="16"/>
        </w:rPr>
        <w:t>Dobrynin</w:t>
      </w:r>
      <w:proofErr w:type="spellEnd"/>
      <w:r w:rsidRPr="008039AB">
        <w:rPr>
          <w:sz w:val="16"/>
        </w:rPr>
        <w:t xml:space="preserve">,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w:t>
      </w:r>
      <w:proofErr w:type="spellStart"/>
      <w:r w:rsidRPr="008039AB">
        <w:rPr>
          <w:sz w:val="16"/>
        </w:rPr>
        <w:t>Grechko</w:t>
      </w:r>
      <w:proofErr w:type="spellEnd"/>
      <w:r w:rsidRPr="008039AB">
        <w:rPr>
          <w:sz w:val="16"/>
        </w:rPr>
        <w:t xml:space="preserve"> to “demonstrate” Soviet military presence in Egypt in response to Israel’s refusal to comply with a UN Security Council resolution. Soviet leader Leonid Brezhnev took the side of Kosygin and Gromyko, saying that he was against any Soviet involvement in the conflict.  </w:t>
      </w:r>
      <w:r w:rsidRPr="008039AB">
        <w:rPr>
          <w:rStyle w:val="StyleBoldUnderline"/>
        </w:rPr>
        <w:t>The above suggests an unequivocal conclusion that control by the superpowers in the bipolar world did not allow the Middle East conflict to escalate into a global confrontation</w:t>
      </w:r>
      <w:r w:rsidRPr="008039AB">
        <w:rPr>
          <w:sz w:val="16"/>
        </w:rPr>
        <w:t xml:space="preserve">. </w:t>
      </w:r>
      <w:r w:rsidRPr="008039AB">
        <w:rPr>
          <w:rStyle w:val="StyleBoldUnderline"/>
        </w:rPr>
        <w:t>After the</w:t>
      </w:r>
      <w:r w:rsidRPr="008039AB">
        <w:rPr>
          <w:sz w:val="16"/>
        </w:rPr>
        <w:t xml:space="preserve"> end of the </w:t>
      </w:r>
      <w:r w:rsidRPr="008039AB">
        <w:rPr>
          <w:rStyle w:val="StyleBoldUnderline"/>
        </w:rPr>
        <w:t>Cold War, some</w:t>
      </w:r>
      <w:r w:rsidRPr="008039AB">
        <w:rPr>
          <w:sz w:val="16"/>
        </w:rPr>
        <w:t xml:space="preserve"> scholars and political observers </w:t>
      </w:r>
      <w:r w:rsidRPr="008039AB">
        <w:rPr>
          <w:rStyle w:val="StyleBoldUnderline"/>
        </w:rPr>
        <w:t>concluded that a real threat of the</w:t>
      </w:r>
      <w:r w:rsidRPr="008039AB">
        <w:rPr>
          <w:sz w:val="16"/>
        </w:rPr>
        <w:t xml:space="preserve"> Arab-Israeli </w:t>
      </w:r>
      <w:r w:rsidRPr="008039AB">
        <w:rPr>
          <w:rStyle w:val="StyleBoldUnderline"/>
        </w:rPr>
        <w:t>conflict going</w:t>
      </w:r>
      <w:r w:rsidRPr="008039AB">
        <w:rPr>
          <w:sz w:val="16"/>
        </w:rPr>
        <w:t xml:space="preserve"> </w:t>
      </w:r>
      <w:r w:rsidRPr="008039AB">
        <w:rPr>
          <w:rStyle w:val="StyleBoldUnderline"/>
        </w:rPr>
        <w:t>beyond regional frameworks ceased to exist. However, in the 21st century this conclusion no longer conforms to the reality</w:t>
      </w:r>
      <w:r w:rsidRPr="008039AB">
        <w:rPr>
          <w:sz w:val="16"/>
        </w:rPr>
        <w:t xml:space="preserve">. The U.S. military </w:t>
      </w:r>
      <w:r w:rsidRPr="008039AB">
        <w:rPr>
          <w:rStyle w:val="StyleBoldUnderline"/>
        </w:rPr>
        <w:t>operation in Iraq has changed the balance of forces</w:t>
      </w:r>
      <w:r w:rsidRPr="008039AB">
        <w:rPr>
          <w:sz w:val="16"/>
        </w:rPr>
        <w:t xml:space="preserve"> in the Middle East. </w:t>
      </w:r>
      <w:r w:rsidRPr="008039AB">
        <w:rPr>
          <w:rStyle w:val="StyleBoldUnderline"/>
        </w:rPr>
        <w:t>The disappearance of the Iraqi counterbalance has brought Iran to the fore as a</w:t>
      </w:r>
      <w:r w:rsidRPr="008039AB">
        <w:rPr>
          <w:sz w:val="16"/>
        </w:rPr>
        <w:t xml:space="preserve"> </w:t>
      </w:r>
      <w:r w:rsidRPr="008039AB">
        <w:rPr>
          <w:rStyle w:val="StyleBoldUnderline"/>
        </w:rPr>
        <w:t>regional power</w:t>
      </w:r>
      <w:r w:rsidRPr="008039AB">
        <w:rPr>
          <w:sz w:val="16"/>
        </w:rPr>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8039AB">
        <w:rPr>
          <w:rStyle w:val="StyleBoldUnderline"/>
        </w:rPr>
        <w:t>Israel already possesses nuclear weapons and delivery vehicles</w:t>
      </w:r>
      <w:r w:rsidRPr="008039AB">
        <w:rPr>
          <w:sz w:val="16"/>
        </w:rPr>
        <w:t xml:space="preserve">. In such circumstances, </w:t>
      </w:r>
      <w:r w:rsidRPr="008039AB">
        <w:rPr>
          <w:rStyle w:val="StyleBoldUnderline"/>
        </w:rPr>
        <w:t xml:space="preserve">the absence of a Middle East settlement opens a dangerous prospect of a </w:t>
      </w:r>
      <w:r w:rsidRPr="008039AB">
        <w:rPr>
          <w:rStyle w:val="Emphasis"/>
        </w:rPr>
        <w:t>nuclear collision</w:t>
      </w:r>
      <w:r w:rsidRPr="008039AB">
        <w:rPr>
          <w:rStyle w:val="StyleBoldUnderline"/>
        </w:rPr>
        <w:t xml:space="preserve"> in the region</w:t>
      </w:r>
      <w:r w:rsidRPr="008039AB">
        <w:rPr>
          <w:sz w:val="16"/>
        </w:rPr>
        <w:t xml:space="preserve">, </w:t>
      </w:r>
      <w:r w:rsidRPr="008039AB">
        <w:rPr>
          <w:rStyle w:val="StyleBoldUnderline"/>
        </w:rPr>
        <w:t xml:space="preserve">which would have </w:t>
      </w:r>
      <w:r w:rsidRPr="008039AB">
        <w:rPr>
          <w:rStyle w:val="Emphasis"/>
        </w:rPr>
        <w:t>catastrophic consequences</w:t>
      </w:r>
      <w:r w:rsidRPr="008039AB">
        <w:rPr>
          <w:rStyle w:val="StyleBoldUnderline"/>
        </w:rPr>
        <w:t xml:space="preserve"> for the </w:t>
      </w:r>
      <w:r w:rsidRPr="008039AB">
        <w:rPr>
          <w:rStyle w:val="Emphasis"/>
        </w:rPr>
        <w:t>whole world</w:t>
      </w:r>
      <w:r w:rsidRPr="008039AB">
        <w:rPr>
          <w:rStyle w:val="Heading3Char"/>
          <w:sz w:val="22"/>
        </w:rPr>
        <w:t xml:space="preserve">. </w:t>
      </w:r>
      <w:r w:rsidRPr="008039AB">
        <w:rPr>
          <w:rStyle w:val="StyleBoldUnderline"/>
        </w:rPr>
        <w:t>The transition to a multipolar world has objectively strengthened the role of states and</w:t>
      </w:r>
      <w:r w:rsidRPr="008039AB">
        <w:rPr>
          <w:sz w:val="16"/>
        </w:rPr>
        <w:t xml:space="preserve"> </w:t>
      </w:r>
      <w:r w:rsidRPr="008039AB">
        <w:rPr>
          <w:rStyle w:val="StyleBoldUnderline"/>
        </w:rPr>
        <w:t>organizations that are directly involved in regional conflicts, which increases the</w:t>
      </w:r>
      <w:r w:rsidRPr="008039AB">
        <w:rPr>
          <w:sz w:val="16"/>
        </w:rPr>
        <w:t xml:space="preserve"> latter’s </w:t>
      </w:r>
      <w:r w:rsidRPr="008039AB">
        <w:rPr>
          <w:rStyle w:val="StyleBoldUnderline"/>
        </w:rPr>
        <w:t>danger and reduces the possibility of controlling them. This refers, above all, to the Middle East conflict</w:t>
      </w:r>
      <w:r w:rsidRPr="008039AB">
        <w:rPr>
          <w:sz w:val="16"/>
        </w:rPr>
        <w:t>. The coming of Barack Obama to the presidency has allayed fears</w:t>
      </w:r>
      <w:r w:rsidRPr="00D2592E">
        <w:rPr>
          <w:sz w:val="16"/>
        </w:rPr>
        <w:t xml:space="preserve">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184734" w:rsidRDefault="00184734" w:rsidP="00184734">
      <w:pPr>
        <w:pStyle w:val="TagCite"/>
        <w:rPr>
          <w:rStyle w:val="StyleBoldUnderline"/>
          <w:b w:val="0"/>
          <w:bCs w:val="0"/>
        </w:rPr>
      </w:pPr>
    </w:p>
    <w:p w:rsidR="00184734" w:rsidRDefault="00184734" w:rsidP="00184734">
      <w:pPr>
        <w:pStyle w:val="TagCite"/>
        <w:rPr>
          <w:rStyle w:val="StyleBoldUnderline"/>
          <w:b w:val="0"/>
          <w:bCs w:val="0"/>
        </w:rPr>
      </w:pPr>
    </w:p>
    <w:p w:rsidR="00184734" w:rsidRPr="0064382F" w:rsidRDefault="00184734" w:rsidP="00184734">
      <w:pPr>
        <w:pStyle w:val="Heading3"/>
      </w:pPr>
      <w:r w:rsidRPr="0064382F">
        <w:lastRenderedPageBreak/>
        <w:t xml:space="preserve">1NC </w:t>
      </w:r>
      <w:r>
        <w:t>Case – Relations</w:t>
      </w:r>
      <w:r w:rsidRPr="0064382F">
        <w:t xml:space="preserve"> Bad – Terrorism</w:t>
      </w:r>
    </w:p>
    <w:p w:rsidR="00184734" w:rsidRPr="008039AB" w:rsidRDefault="00184734" w:rsidP="00184734">
      <w:pPr>
        <w:pStyle w:val="Heading4"/>
      </w:pPr>
      <w:r w:rsidRPr="008039AB">
        <w:t xml:space="preserve">Cooperation turns Iran </w:t>
      </w:r>
      <w:proofErr w:type="spellStart"/>
      <w:r w:rsidRPr="008039AB">
        <w:t>prolif</w:t>
      </w:r>
      <w:proofErr w:type="spellEnd"/>
      <w:r w:rsidRPr="008039AB">
        <w:t xml:space="preserve"> and causes nuclear terrorism—severing ties prevents nuclear war</w:t>
      </w:r>
    </w:p>
    <w:p w:rsidR="00184734" w:rsidRPr="0088010C" w:rsidRDefault="00184734" w:rsidP="00184734">
      <w:pPr>
        <w:pStyle w:val="TagCite"/>
        <w:rPr>
          <w:b w:val="0"/>
          <w:sz w:val="16"/>
        </w:rPr>
      </w:pPr>
      <w:proofErr w:type="spellStart"/>
      <w:r w:rsidRPr="0088010C">
        <w:t>Nyquist</w:t>
      </w:r>
      <w:proofErr w:type="spellEnd"/>
      <w:r w:rsidRPr="0088010C">
        <w:t xml:space="preserve">, 8 </w:t>
      </w:r>
      <w:r w:rsidRPr="0088010C">
        <w:rPr>
          <w:b w:val="0"/>
          <w:sz w:val="16"/>
        </w:rPr>
        <w:t>(J.R., Former Contractor in Soviet/Russian Analysis Group for U.S. Defense Intelligence Agency, Former Ph.D. Student at UC-Irvine in Political Sociology, and widely syndicated columnist and published author, "The Enemy's Scheme of Attack", http://www.financialsense.com/stormwatch/geo/pastanalysis/2008/0627.html)</w:t>
      </w:r>
    </w:p>
    <w:p w:rsidR="00184734" w:rsidRPr="0088010C" w:rsidRDefault="00184734" w:rsidP="00184734">
      <w:pPr>
        <w:pStyle w:val="TagCite"/>
        <w:rPr>
          <w:b w:val="0"/>
        </w:rPr>
      </w:pPr>
    </w:p>
    <w:p w:rsidR="00184734" w:rsidRPr="0064382F" w:rsidRDefault="00184734" w:rsidP="00184734">
      <w:pPr>
        <w:pStyle w:val="TagCite"/>
        <w:rPr>
          <w:rStyle w:val="StyleBoldUnderline"/>
          <w:b w:val="0"/>
          <w:bCs w:val="0"/>
        </w:rPr>
      </w:pPr>
      <w:r w:rsidRPr="0064382F">
        <w:rPr>
          <w:rStyle w:val="StyleBoldUnderline"/>
          <w:b w:val="0"/>
          <w:bCs w:val="0"/>
        </w:rPr>
        <w:t>A small war can grow into a great war</w:t>
      </w:r>
      <w:r w:rsidRPr="0088010C">
        <w:rPr>
          <w:b w:val="0"/>
        </w:rPr>
        <w:t xml:space="preserve">. </w:t>
      </w:r>
      <w:r w:rsidRPr="0088010C">
        <w:rPr>
          <w:b w:val="0"/>
          <w:sz w:val="12"/>
        </w:rPr>
        <w:t>Superpowers may confront each other. In fact, it’s happening now. The world’s superpowers are suppressing Islamists in Iraq and Chechnya.</w:t>
      </w:r>
      <w:r w:rsidRPr="0088010C">
        <w:rPr>
          <w:b w:val="0"/>
        </w:rPr>
        <w:t xml:space="preserve"> </w:t>
      </w:r>
      <w:r w:rsidRPr="0064382F">
        <w:rPr>
          <w:rStyle w:val="StyleBoldUnderline"/>
          <w:b w:val="0"/>
          <w:bCs w:val="0"/>
        </w:rPr>
        <w:t>Adjoining each conflict is another conflict,</w:t>
      </w:r>
      <w:r w:rsidRPr="0088010C">
        <w:rPr>
          <w:b w:val="0"/>
          <w:sz w:val="12"/>
        </w:rPr>
        <w:t xml:space="preserve"> ready to flare up. On May 6 the Russian press declared: </w:t>
      </w:r>
      <w:hyperlink r:id="rId54" w:history="1">
        <w:r w:rsidRPr="0088010C">
          <w:rPr>
            <w:b w:val="0"/>
            <w:sz w:val="12"/>
          </w:rPr>
          <w:t>Russia-Georgia ‘close to war’, Tbilisi to blame – Russian NATO envoy</w:t>
        </w:r>
      </w:hyperlink>
      <w:r w:rsidRPr="0088010C">
        <w:rPr>
          <w:b w:val="0"/>
          <w:sz w:val="12"/>
        </w:rPr>
        <w:t xml:space="preserve">. At the same time, </w:t>
      </w:r>
      <w:r w:rsidRPr="0064382F">
        <w:rPr>
          <w:rStyle w:val="StyleBoldUnderline"/>
          <w:b w:val="0"/>
          <w:bCs w:val="0"/>
        </w:rPr>
        <w:t>Russia has warned the U.S. against preemptively striking Iran</w:t>
      </w:r>
      <w:r w:rsidRPr="0088010C">
        <w:rPr>
          <w:b w:val="0"/>
        </w:rPr>
        <w:t xml:space="preserve">. </w:t>
      </w:r>
      <w:r w:rsidRPr="0064382F">
        <w:rPr>
          <w:rStyle w:val="StyleBoldUnderline"/>
          <w:b w:val="0"/>
          <w:bCs w:val="0"/>
        </w:rPr>
        <w:t>The Americans are presented with a dilemma</w:t>
      </w:r>
      <w:r w:rsidRPr="0088010C">
        <w:rPr>
          <w:b w:val="0"/>
          <w:sz w:val="12"/>
        </w:rPr>
        <w:t>. If the U.S. doesn’t strike Iran before the November presidential election then Israel will launch a strike. Either way, the Middle East comes unhinged within seven months.</w:t>
      </w:r>
      <w:r>
        <w:rPr>
          <w:b w:val="0"/>
        </w:rPr>
        <w:t xml:space="preserve"> </w:t>
      </w:r>
      <w:r w:rsidRPr="0064382F">
        <w:rPr>
          <w:rStyle w:val="StyleBoldUnderline"/>
          <w:b w:val="0"/>
          <w:bCs w:val="0"/>
        </w:rPr>
        <w:t>Many</w:t>
      </w:r>
      <w:r w:rsidRPr="0088010C">
        <w:rPr>
          <w:b w:val="0"/>
          <w:sz w:val="12"/>
        </w:rPr>
        <w:t xml:space="preserve"> pundits </w:t>
      </w:r>
      <w:r w:rsidRPr="0064382F">
        <w:rPr>
          <w:rStyle w:val="StyleBoldUnderline"/>
          <w:b w:val="0"/>
          <w:bCs w:val="0"/>
        </w:rPr>
        <w:t>assume that Russia and America are</w:t>
      </w:r>
      <w:r w:rsidRPr="0088010C">
        <w:rPr>
          <w:b w:val="0"/>
          <w:sz w:val="12"/>
        </w:rPr>
        <w:t xml:space="preserve"> natural </w:t>
      </w:r>
      <w:r w:rsidRPr="0064382F">
        <w:rPr>
          <w:rStyle w:val="StyleBoldUnderline"/>
          <w:b w:val="0"/>
          <w:bCs w:val="0"/>
        </w:rPr>
        <w:t>partners in the War on Terror</w:t>
      </w:r>
      <w:r w:rsidRPr="0088010C">
        <w:rPr>
          <w:b w:val="0"/>
          <w:sz w:val="12"/>
        </w:rPr>
        <w:t xml:space="preserve">. If only they could find common ground and work together. </w:t>
      </w:r>
      <w:r w:rsidRPr="0064382F">
        <w:rPr>
          <w:rStyle w:val="StyleBoldUnderline"/>
          <w:b w:val="0"/>
          <w:bCs w:val="0"/>
        </w:rPr>
        <w:t>This idea is mistaken</w:t>
      </w:r>
      <w:r w:rsidRPr="0088010C">
        <w:rPr>
          <w:b w:val="0"/>
          <w:sz w:val="12"/>
        </w:rPr>
        <w:t xml:space="preserve">, however, </w:t>
      </w:r>
      <w:r w:rsidRPr="0064382F">
        <w:rPr>
          <w:rStyle w:val="StyleBoldUnderline"/>
          <w:b w:val="0"/>
          <w:bCs w:val="0"/>
        </w:rPr>
        <w:t>since</w:t>
      </w:r>
      <w:r w:rsidRPr="0088010C">
        <w:rPr>
          <w:b w:val="0"/>
        </w:rPr>
        <w:t xml:space="preserve"> </w:t>
      </w:r>
      <w:r w:rsidRPr="0064382F">
        <w:rPr>
          <w:rStyle w:val="StyleBoldUnderline"/>
          <w:b w:val="0"/>
          <w:bCs w:val="0"/>
        </w:rPr>
        <w:t>Russia’s war against Islamic terror isn’t the same as America’s war</w:t>
      </w:r>
      <w:r w:rsidRPr="0088010C">
        <w:rPr>
          <w:b w:val="0"/>
          <w:sz w:val="12"/>
        </w:rPr>
        <w:t xml:space="preserve">. The difference between the two superpowers is most obvious, most glaring when we realize that </w:t>
      </w:r>
      <w:r w:rsidRPr="0064382F">
        <w:rPr>
          <w:rStyle w:val="StyleBoldUnderline"/>
          <w:b w:val="0"/>
          <w:bCs w:val="0"/>
        </w:rPr>
        <w:t>Russia is not afraid to pass nuclear secrets to Iran</w:t>
      </w:r>
      <w:r w:rsidRPr="0088010C">
        <w:rPr>
          <w:b w:val="0"/>
          <w:sz w:val="12"/>
        </w:rPr>
        <w:t xml:space="preserve">. She is not afraid </w:t>
      </w:r>
      <w:r w:rsidRPr="0064382F">
        <w:rPr>
          <w:rStyle w:val="StyleBoldUnderline"/>
          <w:b w:val="0"/>
          <w:bCs w:val="0"/>
        </w:rPr>
        <w:t>to arm Palestinian terrorists</w:t>
      </w:r>
      <w:r w:rsidRPr="0088010C">
        <w:rPr>
          <w:b w:val="0"/>
          <w:highlight w:val="cyan"/>
        </w:rPr>
        <w:t xml:space="preserve"> </w:t>
      </w:r>
      <w:r w:rsidRPr="0064382F">
        <w:rPr>
          <w:rStyle w:val="StyleBoldUnderline"/>
          <w:b w:val="0"/>
          <w:bCs w:val="0"/>
        </w:rPr>
        <w:t>or</w:t>
      </w:r>
      <w:r w:rsidRPr="0088010C">
        <w:rPr>
          <w:b w:val="0"/>
        </w:rPr>
        <w:t xml:space="preserve"> </w:t>
      </w:r>
      <w:r w:rsidRPr="0088010C">
        <w:rPr>
          <w:b w:val="0"/>
          <w:sz w:val="10"/>
        </w:rPr>
        <w:t xml:space="preserve">Latin American terrorists. From the very start, the war in Chechnya was a provocation. The speaker of the Chechen parliament, </w:t>
      </w:r>
      <w:proofErr w:type="spellStart"/>
      <w:r w:rsidRPr="0088010C">
        <w:rPr>
          <w:b w:val="0"/>
          <w:sz w:val="10"/>
        </w:rPr>
        <w:t>Dukvakha</w:t>
      </w:r>
      <w:proofErr w:type="spellEnd"/>
      <w:r w:rsidRPr="0088010C">
        <w:rPr>
          <w:b w:val="0"/>
          <w:sz w:val="10"/>
        </w:rPr>
        <w:t xml:space="preserve"> </w:t>
      </w:r>
      <w:proofErr w:type="spellStart"/>
      <w:r w:rsidRPr="0088010C">
        <w:rPr>
          <w:b w:val="0"/>
          <w:sz w:val="10"/>
        </w:rPr>
        <w:t>Abdurakhmanov</w:t>
      </w:r>
      <w:proofErr w:type="spellEnd"/>
      <w:r w:rsidRPr="0088010C">
        <w:rPr>
          <w:b w:val="0"/>
          <w:sz w:val="10"/>
        </w:rPr>
        <w:t xml:space="preserve">, has publicly stated that “Russia created </w:t>
      </w:r>
      <w:proofErr w:type="spellStart"/>
      <w:r w:rsidRPr="0088010C">
        <w:rPr>
          <w:b w:val="0"/>
          <w:sz w:val="10"/>
        </w:rPr>
        <w:t>Dudaev</w:t>
      </w:r>
      <w:proofErr w:type="spellEnd"/>
      <w:r w:rsidRPr="0088010C">
        <w:rPr>
          <w:b w:val="0"/>
          <w:sz w:val="10"/>
        </w:rPr>
        <w:t xml:space="preserve">, </w:t>
      </w:r>
      <w:proofErr w:type="spellStart"/>
      <w:r w:rsidRPr="0088010C">
        <w:rPr>
          <w:b w:val="0"/>
          <w:sz w:val="10"/>
        </w:rPr>
        <w:t>Maskhadov</w:t>
      </w:r>
      <w:proofErr w:type="spellEnd"/>
      <w:r w:rsidRPr="0088010C">
        <w:rPr>
          <w:b w:val="0"/>
          <w:sz w:val="10"/>
        </w:rPr>
        <w:t xml:space="preserve"> and </w:t>
      </w:r>
      <w:proofErr w:type="spellStart"/>
      <w:r w:rsidRPr="0088010C">
        <w:rPr>
          <w:b w:val="0"/>
          <w:sz w:val="10"/>
        </w:rPr>
        <w:t>Basayev</w:t>
      </w:r>
      <w:proofErr w:type="spellEnd"/>
      <w:r w:rsidRPr="0088010C">
        <w:rPr>
          <w:b w:val="0"/>
          <w:sz w:val="10"/>
        </w:rPr>
        <w:t xml:space="preserve"> [the leaders of the Chechen revolt].” He added that </w:t>
      </w:r>
      <w:proofErr w:type="spellStart"/>
      <w:r w:rsidRPr="0088010C">
        <w:rPr>
          <w:b w:val="0"/>
          <w:sz w:val="10"/>
        </w:rPr>
        <w:t>Basayev</w:t>
      </w:r>
      <w:proofErr w:type="spellEnd"/>
      <w:r w:rsidRPr="0088010C">
        <w:rPr>
          <w:b w:val="0"/>
          <w:sz w:val="10"/>
        </w:rPr>
        <w:t xml:space="preserve"> “was a GRU officer in Abkhazia….” He also said that Chechnya had “saved Russia from NATO” and would save Russia in the future. To understand his remark you must understand Russia’s long range policy. The entire Chechen War, with all its death and tragedy, was used by Moscow to </w:t>
      </w:r>
      <w:r w:rsidRPr="0064382F">
        <w:rPr>
          <w:rStyle w:val="StyleBoldUnderline"/>
          <w:b w:val="0"/>
          <w:bCs w:val="0"/>
        </w:rPr>
        <w:t>justify Russia’s totalitarian revival under Putin</w:t>
      </w:r>
      <w:r w:rsidRPr="0088010C">
        <w:rPr>
          <w:b w:val="0"/>
          <w:sz w:val="12"/>
        </w:rPr>
        <w:t xml:space="preserve">. It feeds the vital diversionary rumor that Al Qaeda smuggled nuclear weapons out of Russia via Chechnya. Therefore, </w:t>
      </w:r>
      <w:r w:rsidRPr="0064382F">
        <w:rPr>
          <w:rStyle w:val="StyleBoldUnderline"/>
          <w:b w:val="0"/>
          <w:bCs w:val="0"/>
        </w:rPr>
        <w:t>when Russian nuclear weapons are detonated in New York and Washington, Moscow will not be blamed</w:t>
      </w:r>
      <w:r w:rsidRPr="0088010C">
        <w:rPr>
          <w:b w:val="0"/>
          <w:sz w:val="12"/>
        </w:rPr>
        <w:t xml:space="preserve">. The Chechen alibi is in place.  Earlier this month U.S. Defense Secretary Robert Gates stated that Russia is modernizing and improving its missile and nuclear weapon technology. </w:t>
      </w:r>
      <w:r w:rsidRPr="0064382F">
        <w:rPr>
          <w:rStyle w:val="StyleBoldUnderline"/>
          <w:b w:val="0"/>
          <w:bCs w:val="0"/>
        </w:rPr>
        <w:t>Russia is</w:t>
      </w:r>
      <w:r w:rsidRPr="0088010C">
        <w:rPr>
          <w:b w:val="0"/>
        </w:rPr>
        <w:t xml:space="preserve"> </w:t>
      </w:r>
      <w:r w:rsidRPr="0088010C">
        <w:rPr>
          <w:b w:val="0"/>
          <w:sz w:val="12"/>
        </w:rPr>
        <w:t xml:space="preserve">also </w:t>
      </w:r>
      <w:r w:rsidRPr="0064382F">
        <w:rPr>
          <w:rStyle w:val="StyleBoldUnderline"/>
          <w:b w:val="0"/>
          <w:bCs w:val="0"/>
        </w:rPr>
        <w:t>building a highly professional army, based on mobile concepts and advanced weaponry</w:t>
      </w:r>
      <w:r w:rsidRPr="0088010C">
        <w:rPr>
          <w:b w:val="0"/>
          <w:sz w:val="12"/>
        </w:rPr>
        <w:t xml:space="preserve">. Early last year, in testimony before Congress, Gates noted that </w:t>
      </w:r>
      <w:r w:rsidRPr="0064382F">
        <w:rPr>
          <w:rStyle w:val="StyleBoldUnderline"/>
          <w:b w:val="0"/>
          <w:bCs w:val="0"/>
        </w:rPr>
        <w:t>Russia and China are both “Pursuing sophisticated military modernization programs” that threaten U.S. security.</w:t>
      </w:r>
      <w:r>
        <w:rPr>
          <w:rStyle w:val="StyleBoldUnderline"/>
          <w:b w:val="0"/>
          <w:bCs w:val="0"/>
        </w:rPr>
        <w:t xml:space="preserve"> </w:t>
      </w:r>
      <w:r w:rsidRPr="0088010C">
        <w:rPr>
          <w:b w:val="0"/>
          <w:sz w:val="12"/>
        </w:rPr>
        <w:t xml:space="preserve">These are not new developments. They are ongoing developments that government officials, pundits and the media have generally chosen to ignore – with occasional exceptions. One such exception occurred on Aug. 8, 1998 when Stanislav </w:t>
      </w:r>
      <w:proofErr w:type="spellStart"/>
      <w:r w:rsidRPr="0088010C">
        <w:rPr>
          <w:b w:val="0"/>
          <w:sz w:val="12"/>
        </w:rPr>
        <w:t>Lunev</w:t>
      </w:r>
      <w:proofErr w:type="spellEnd"/>
      <w:r w:rsidRPr="0088010C">
        <w:rPr>
          <w:b w:val="0"/>
          <w:sz w:val="12"/>
        </w:rPr>
        <w:t xml:space="preserve"> testified before the </w:t>
      </w:r>
      <w:hyperlink r:id="rId55" w:history="1">
        <w:r w:rsidRPr="0088010C">
          <w:rPr>
            <w:b w:val="0"/>
            <w:sz w:val="12"/>
          </w:rPr>
          <w:t>Military Research and Development Subcommittee of the House of Representatives</w:t>
        </w:r>
      </w:hyperlink>
      <w:r w:rsidRPr="0088010C">
        <w:rPr>
          <w:b w:val="0"/>
          <w:sz w:val="12"/>
        </w:rPr>
        <w:t xml:space="preserve">. </w:t>
      </w:r>
      <w:proofErr w:type="spellStart"/>
      <w:r w:rsidRPr="0088010C">
        <w:rPr>
          <w:b w:val="0"/>
          <w:sz w:val="12"/>
        </w:rPr>
        <w:t>Lunev</w:t>
      </w:r>
      <w:proofErr w:type="spellEnd"/>
      <w:r w:rsidRPr="0088010C">
        <w:rPr>
          <w:b w:val="0"/>
          <w:sz w:val="12"/>
        </w:rPr>
        <w:t xml:space="preserve"> was formerly a colonel in the GRU (Russian military intelligence) with knowledge of Russian military intentions. As the subcommittee chairman explained, </w:t>
      </w:r>
      <w:proofErr w:type="spellStart"/>
      <w:r w:rsidRPr="0088010C">
        <w:rPr>
          <w:b w:val="0"/>
          <w:sz w:val="12"/>
        </w:rPr>
        <w:t>Lunev’s</w:t>
      </w:r>
      <w:proofErr w:type="spellEnd"/>
      <w:r w:rsidRPr="0088010C">
        <w:rPr>
          <w:b w:val="0"/>
          <w:sz w:val="12"/>
        </w:rPr>
        <w:t xml:space="preserve"> testimony suggests that</w:t>
      </w:r>
      <w:r w:rsidRPr="0088010C">
        <w:rPr>
          <w:b w:val="0"/>
        </w:rPr>
        <w:t xml:space="preserve"> </w:t>
      </w:r>
      <w:r w:rsidRPr="0064382F">
        <w:rPr>
          <w:rStyle w:val="StyleBoldUnderline"/>
          <w:b w:val="0"/>
          <w:bCs w:val="0"/>
        </w:rPr>
        <w:t>Moscow “continues to perfect war plans that would assassinate U.S.</w:t>
      </w:r>
      <w:r w:rsidRPr="0088010C">
        <w:rPr>
          <w:b w:val="0"/>
          <w:sz w:val="12"/>
        </w:rPr>
        <w:t xml:space="preserve"> political and military </w:t>
      </w:r>
      <w:r w:rsidRPr="0064382F">
        <w:rPr>
          <w:rStyle w:val="StyleBoldUnderline"/>
          <w:b w:val="0"/>
          <w:bCs w:val="0"/>
        </w:rPr>
        <w:t>leaders and sabotage key targets in the U</w:t>
      </w:r>
      <w:r w:rsidRPr="0088010C">
        <w:rPr>
          <w:b w:val="0"/>
          <w:sz w:val="12"/>
        </w:rPr>
        <w:t xml:space="preserve">nited </w:t>
      </w:r>
      <w:r w:rsidRPr="0064382F">
        <w:rPr>
          <w:rStyle w:val="StyleBoldUnderline"/>
          <w:b w:val="0"/>
          <w:bCs w:val="0"/>
        </w:rPr>
        <w:t>S</w:t>
      </w:r>
      <w:r w:rsidRPr="0088010C">
        <w:rPr>
          <w:b w:val="0"/>
          <w:sz w:val="12"/>
        </w:rPr>
        <w:t xml:space="preserve">tates </w:t>
      </w:r>
      <w:r w:rsidRPr="0064382F">
        <w:rPr>
          <w:rStyle w:val="StyleBoldUnderline"/>
          <w:b w:val="0"/>
          <w:bCs w:val="0"/>
        </w:rPr>
        <w:t>by using small</w:t>
      </w:r>
      <w:r w:rsidRPr="0088010C">
        <w:rPr>
          <w:b w:val="0"/>
          <w:sz w:val="12"/>
        </w:rPr>
        <w:t xml:space="preserve"> man-portable </w:t>
      </w:r>
      <w:r w:rsidRPr="0064382F">
        <w:rPr>
          <w:rStyle w:val="StyleBoldUnderline"/>
          <w:b w:val="0"/>
          <w:bCs w:val="0"/>
        </w:rPr>
        <w:t>nuclear weapons.”</w:t>
      </w:r>
      <w:r>
        <w:rPr>
          <w:rStyle w:val="StyleBoldUnderline"/>
          <w:b w:val="0"/>
          <w:bCs w:val="0"/>
        </w:rPr>
        <w:t xml:space="preserve"> </w:t>
      </w:r>
      <w:r w:rsidRPr="0088010C">
        <w:rPr>
          <w:b w:val="0"/>
          <w:sz w:val="12"/>
        </w:rPr>
        <w:t>But didn’t the Cold War end with the collapse of the Soviet Union?</w:t>
      </w:r>
      <w:r>
        <w:rPr>
          <w:b w:val="0"/>
          <w:sz w:val="12"/>
        </w:rPr>
        <w:t xml:space="preserve"> </w:t>
      </w:r>
      <w:r w:rsidRPr="0088010C">
        <w:rPr>
          <w:b w:val="0"/>
          <w:sz w:val="12"/>
        </w:rPr>
        <w:t xml:space="preserve">According to </w:t>
      </w:r>
      <w:proofErr w:type="spellStart"/>
      <w:r w:rsidRPr="0088010C">
        <w:rPr>
          <w:b w:val="0"/>
          <w:sz w:val="12"/>
        </w:rPr>
        <w:t>Lunev’s</w:t>
      </w:r>
      <w:proofErr w:type="spellEnd"/>
      <w:r w:rsidRPr="0088010C">
        <w:rPr>
          <w:b w:val="0"/>
          <w:sz w:val="12"/>
        </w:rPr>
        <w:t xml:space="preserve"> 1998 testimony, “</w:t>
      </w:r>
      <w:r w:rsidRPr="0064382F">
        <w:rPr>
          <w:rStyle w:val="StyleBoldUnderline"/>
          <w:b w:val="0"/>
          <w:bCs w:val="0"/>
        </w:rPr>
        <w:t>Russian intelligence activity</w:t>
      </w:r>
      <w:r w:rsidRPr="0088010C">
        <w:rPr>
          <w:b w:val="0"/>
        </w:rPr>
        <w:t xml:space="preserve"> </w:t>
      </w:r>
      <w:r w:rsidRPr="0064382F">
        <w:rPr>
          <w:rStyle w:val="StyleBoldUnderline"/>
          <w:b w:val="0"/>
          <w:bCs w:val="0"/>
        </w:rPr>
        <w:t>against</w:t>
      </w:r>
      <w:r w:rsidRPr="0088010C">
        <w:rPr>
          <w:b w:val="0"/>
        </w:rPr>
        <w:t xml:space="preserve"> </w:t>
      </w:r>
      <w:r w:rsidRPr="0088010C">
        <w:rPr>
          <w:b w:val="0"/>
          <w:sz w:val="12"/>
        </w:rPr>
        <w:t>this country [</w:t>
      </w:r>
      <w:r w:rsidRPr="0064382F">
        <w:rPr>
          <w:rStyle w:val="StyleBoldUnderline"/>
          <w:b w:val="0"/>
          <w:bCs w:val="0"/>
        </w:rPr>
        <w:t>America</w:t>
      </w:r>
      <w:r w:rsidRPr="0088010C">
        <w:rPr>
          <w:b w:val="0"/>
          <w:sz w:val="12"/>
        </w:rPr>
        <w:t>]</w:t>
      </w:r>
      <w:r w:rsidRPr="0088010C">
        <w:rPr>
          <w:b w:val="0"/>
        </w:rPr>
        <w:t xml:space="preserve"> </w:t>
      </w:r>
      <w:r w:rsidRPr="0064382F">
        <w:rPr>
          <w:rStyle w:val="StyleBoldUnderline"/>
          <w:b w:val="0"/>
          <w:bCs w:val="0"/>
        </w:rPr>
        <w:t>is</w:t>
      </w:r>
      <w:r w:rsidRPr="0088010C">
        <w:rPr>
          <w:b w:val="0"/>
        </w:rPr>
        <w:t xml:space="preserve"> </w:t>
      </w:r>
      <w:r w:rsidRPr="0088010C">
        <w:rPr>
          <w:b w:val="0"/>
          <w:sz w:val="12"/>
        </w:rPr>
        <w:t>much</w:t>
      </w:r>
      <w:r w:rsidRPr="0088010C">
        <w:rPr>
          <w:b w:val="0"/>
        </w:rPr>
        <w:t xml:space="preserve"> </w:t>
      </w:r>
      <w:r w:rsidRPr="0064382F">
        <w:rPr>
          <w:rStyle w:val="StyleBoldUnderline"/>
          <w:b w:val="0"/>
          <w:bCs w:val="0"/>
        </w:rPr>
        <w:t>more active than it was in time of the</w:t>
      </w:r>
      <w:r w:rsidRPr="0088010C">
        <w:rPr>
          <w:b w:val="0"/>
        </w:rPr>
        <w:t xml:space="preserve"> </w:t>
      </w:r>
      <w:r w:rsidRPr="0088010C">
        <w:rPr>
          <w:b w:val="0"/>
          <w:sz w:val="12"/>
        </w:rPr>
        <w:t>former</w:t>
      </w:r>
      <w:r w:rsidRPr="0088010C">
        <w:rPr>
          <w:b w:val="0"/>
        </w:rPr>
        <w:t xml:space="preserve"> </w:t>
      </w:r>
      <w:r w:rsidRPr="0064382F">
        <w:rPr>
          <w:rStyle w:val="StyleBoldUnderline"/>
          <w:b w:val="0"/>
          <w:bCs w:val="0"/>
        </w:rPr>
        <w:t>Soviet Union</w:t>
      </w:r>
      <w:r w:rsidRPr="0088010C">
        <w:rPr>
          <w:b w:val="0"/>
          <w:sz w:val="10"/>
        </w:rPr>
        <w:t>…. And this activity … is much more dangerous for this country than it was before.” He further warned, “you can accept my information or not. But I can tell you … that before the USSR disintegration, we worked very hard trying to penetrate through this country’s national security secrets. And sometimes we were successful….”</w:t>
      </w:r>
      <w:r>
        <w:rPr>
          <w:b w:val="0"/>
          <w:sz w:val="10"/>
        </w:rPr>
        <w:t xml:space="preserve"> </w:t>
      </w:r>
      <w:r w:rsidRPr="0088010C">
        <w:rPr>
          <w:b w:val="0"/>
          <w:sz w:val="10"/>
        </w:rPr>
        <w:t xml:space="preserve">Before the events of 9/11, before the American people knew anything about al Qaeda, </w:t>
      </w:r>
      <w:proofErr w:type="spellStart"/>
      <w:r w:rsidRPr="0088010C">
        <w:rPr>
          <w:b w:val="0"/>
          <w:sz w:val="10"/>
        </w:rPr>
        <w:t>Lunev</w:t>
      </w:r>
      <w:proofErr w:type="spellEnd"/>
      <w:r w:rsidRPr="0088010C">
        <w:rPr>
          <w:b w:val="0"/>
          <w:sz w:val="10"/>
        </w:rPr>
        <w:t xml:space="preserve"> was warning about Kremlin nukes being smuggled into the United States. “According Soviet military plans,” said </w:t>
      </w:r>
      <w:proofErr w:type="spellStart"/>
      <w:r w:rsidRPr="0088010C">
        <w:rPr>
          <w:b w:val="0"/>
          <w:sz w:val="10"/>
        </w:rPr>
        <w:t>Lunev</w:t>
      </w:r>
      <w:proofErr w:type="spellEnd"/>
      <w:r w:rsidRPr="0088010C">
        <w:rPr>
          <w:b w:val="0"/>
          <w:sz w:val="10"/>
        </w:rPr>
        <w:t xml:space="preserve">, “very well in advance, maybe few months, maybe few weeks … before real war … Russian Special Operations Forces [will] come here to pick up weapons systems, because they will fly here as tourists, businessmen.” Once inside the United States they would locate prepositioned weapons of mass destruction. According to </w:t>
      </w:r>
      <w:proofErr w:type="spellStart"/>
      <w:r w:rsidRPr="0088010C">
        <w:rPr>
          <w:b w:val="0"/>
          <w:sz w:val="10"/>
        </w:rPr>
        <w:t>Lunev</w:t>
      </w:r>
      <w:proofErr w:type="spellEnd"/>
      <w:r w:rsidRPr="0088010C">
        <w:rPr>
          <w:b w:val="0"/>
          <w:sz w:val="10"/>
        </w:rPr>
        <w:t xml:space="preserve">, </w:t>
      </w:r>
      <w:r w:rsidRPr="0088010C">
        <w:rPr>
          <w:b w:val="0"/>
        </w:rPr>
        <w:t>“</w:t>
      </w:r>
      <w:r w:rsidRPr="0064382F">
        <w:rPr>
          <w:rStyle w:val="StyleBoldUnderline"/>
          <w:b w:val="0"/>
          <w:bCs w:val="0"/>
        </w:rPr>
        <w:t>They need to come here with clean hands, only with documents</w:t>
      </w:r>
      <w:r w:rsidRPr="0088010C">
        <w:rPr>
          <w:b w:val="0"/>
          <w:sz w:val="12"/>
        </w:rPr>
        <w:t>. Maybe some money, that is all. But according to their tasking, in a few hours</w:t>
      </w:r>
      <w:r w:rsidRPr="0088010C">
        <w:rPr>
          <w:b w:val="0"/>
        </w:rPr>
        <w:t xml:space="preserve"> </w:t>
      </w:r>
      <w:r w:rsidRPr="0064382F">
        <w:rPr>
          <w:rStyle w:val="StyleBoldUnderline"/>
          <w:b w:val="0"/>
          <w:bCs w:val="0"/>
        </w:rPr>
        <w:t>they need to physically destroy</w:t>
      </w:r>
      <w:r w:rsidRPr="0088010C">
        <w:rPr>
          <w:b w:val="0"/>
          <w:sz w:val="12"/>
        </w:rPr>
        <w:t xml:space="preserve"> [and] eliminate</w:t>
      </w:r>
      <w:r w:rsidRPr="0088010C">
        <w:rPr>
          <w:b w:val="0"/>
        </w:rPr>
        <w:t xml:space="preserve"> </w:t>
      </w:r>
      <w:r w:rsidRPr="0064382F">
        <w:rPr>
          <w:rStyle w:val="StyleBoldUnderline"/>
          <w:b w:val="0"/>
          <w:bCs w:val="0"/>
        </w:rPr>
        <w:t>American military chains of command,</w:t>
      </w:r>
      <w:r w:rsidRPr="0064382F">
        <w:rPr>
          <w:b w:val="0"/>
          <w:sz w:val="10"/>
        </w:rPr>
        <w:t xml:space="preserve"> President, Supreme Commander-in-Chief, Vice President, Speaker of the House, military commanders, especially to cut [the] head from American military chain of command. They need to destroy communications system in this country and grow panic and chaos in this country before real war would be in place.”</w:t>
      </w:r>
      <w:r>
        <w:rPr>
          <w:b w:val="0"/>
          <w:sz w:val="10"/>
        </w:rPr>
        <w:t xml:space="preserve"> </w:t>
      </w:r>
      <w:proofErr w:type="spellStart"/>
      <w:r w:rsidRPr="0064382F">
        <w:rPr>
          <w:b w:val="0"/>
          <w:sz w:val="10"/>
        </w:rPr>
        <w:t>Lunev</w:t>
      </w:r>
      <w:proofErr w:type="spellEnd"/>
      <w:r w:rsidRPr="0064382F">
        <w:rPr>
          <w:b w:val="0"/>
          <w:sz w:val="10"/>
        </w:rPr>
        <w:t xml:space="preserve"> defected from the GRU. He was familiar with Russian military plans. According to these plans, Russian military teams will come to America, pick up weapon systems, and fulfill their operational mission. When a Congressman tried to account for all this as Russian paranoia, </w:t>
      </w:r>
      <w:proofErr w:type="spellStart"/>
      <w:r w:rsidRPr="0064382F">
        <w:rPr>
          <w:b w:val="0"/>
          <w:sz w:val="10"/>
        </w:rPr>
        <w:t>Lunev</w:t>
      </w:r>
      <w:proofErr w:type="spellEnd"/>
      <w:r w:rsidRPr="0064382F">
        <w:rPr>
          <w:b w:val="0"/>
          <w:sz w:val="10"/>
        </w:rPr>
        <w:t xml:space="preserve"> corrected him: “they are not paranoid; they are really smart people. And they know if their policy will push to the next world war, it would be thermonuclear war…. As a result of this, they constructed huge underground facilities in Moscow, close to Moscow, with communications, underground communications with other places and cities, including </w:t>
      </w:r>
      <w:proofErr w:type="spellStart"/>
      <w:r w:rsidRPr="0064382F">
        <w:rPr>
          <w:b w:val="0"/>
          <w:sz w:val="10"/>
        </w:rPr>
        <w:t>Yamantau</w:t>
      </w:r>
      <w:proofErr w:type="spellEnd"/>
      <w:r w:rsidRPr="0064382F">
        <w:rPr>
          <w:b w:val="0"/>
          <w:sz w:val="10"/>
        </w:rPr>
        <w:t xml:space="preserve"> [Mountain]….”</w:t>
      </w:r>
      <w:r>
        <w:rPr>
          <w:b w:val="0"/>
          <w:sz w:val="10"/>
        </w:rPr>
        <w:t xml:space="preserve"> </w:t>
      </w:r>
      <w:r w:rsidRPr="0064382F">
        <w:rPr>
          <w:rStyle w:val="StyleBoldUnderline"/>
          <w:b w:val="0"/>
          <w:bCs w:val="0"/>
        </w:rPr>
        <w:t>Russian war preparations have continued through the 1990s up to the present moment</w:t>
      </w:r>
      <w:r w:rsidRPr="0064382F">
        <w:rPr>
          <w:b w:val="0"/>
        </w:rPr>
        <w:t xml:space="preserve">. </w:t>
      </w:r>
      <w:r w:rsidRPr="0064382F">
        <w:rPr>
          <w:b w:val="0"/>
          <w:sz w:val="12"/>
        </w:rPr>
        <w:t xml:space="preserve">Congressman Owen Pickett of Virginia made the following statement before </w:t>
      </w:r>
      <w:proofErr w:type="spellStart"/>
      <w:r w:rsidRPr="0064382F">
        <w:rPr>
          <w:b w:val="0"/>
          <w:sz w:val="12"/>
        </w:rPr>
        <w:t>Lunev’s</w:t>
      </w:r>
      <w:proofErr w:type="spellEnd"/>
      <w:r w:rsidRPr="0064382F">
        <w:rPr>
          <w:b w:val="0"/>
          <w:sz w:val="12"/>
        </w:rPr>
        <w:t xml:space="preserve"> testimony: “I understand Col. </w:t>
      </w:r>
      <w:proofErr w:type="spellStart"/>
      <w:r w:rsidRPr="0064382F">
        <w:rPr>
          <w:b w:val="0"/>
          <w:sz w:val="12"/>
        </w:rPr>
        <w:t>Lunev</w:t>
      </w:r>
      <w:proofErr w:type="spellEnd"/>
      <w:r w:rsidRPr="0064382F">
        <w:rPr>
          <w:b w:val="0"/>
          <w:sz w:val="12"/>
        </w:rPr>
        <w:t xml:space="preserve"> will share with us his belief that Russian military service and intelligence personnel still regard the United States as the enemy, consider war between our two nations as inevitable, and that</w:t>
      </w:r>
      <w:r w:rsidRPr="0064382F">
        <w:rPr>
          <w:b w:val="0"/>
        </w:rPr>
        <w:t xml:space="preserve"> </w:t>
      </w:r>
      <w:r w:rsidRPr="0064382F">
        <w:rPr>
          <w:rStyle w:val="StyleBoldUnderline"/>
          <w:b w:val="0"/>
          <w:bCs w:val="0"/>
        </w:rPr>
        <w:t>they are actively planning for a World War III.”</w:t>
      </w:r>
      <w:r>
        <w:rPr>
          <w:rStyle w:val="StyleBoldUnderline"/>
          <w:b w:val="0"/>
          <w:bCs w:val="0"/>
        </w:rPr>
        <w:t xml:space="preserve"> </w:t>
      </w:r>
      <w:r w:rsidRPr="0088010C">
        <w:rPr>
          <w:b w:val="0"/>
          <w:sz w:val="12"/>
        </w:rPr>
        <w:t xml:space="preserve">There is something else out of Russia that confirms </w:t>
      </w:r>
      <w:proofErr w:type="spellStart"/>
      <w:r w:rsidRPr="0088010C">
        <w:rPr>
          <w:b w:val="0"/>
          <w:sz w:val="12"/>
        </w:rPr>
        <w:t>Lunev’s</w:t>
      </w:r>
      <w:proofErr w:type="spellEnd"/>
      <w:r w:rsidRPr="0088010C">
        <w:rPr>
          <w:b w:val="0"/>
          <w:sz w:val="12"/>
        </w:rPr>
        <w:t xml:space="preserve"> testimony. It is the so-called “</w:t>
      </w:r>
      <w:proofErr w:type="spellStart"/>
      <w:r w:rsidRPr="0088010C">
        <w:rPr>
          <w:b w:val="0"/>
          <w:sz w:val="12"/>
        </w:rPr>
        <w:t>Surikov</w:t>
      </w:r>
      <w:proofErr w:type="spellEnd"/>
      <w:r w:rsidRPr="0088010C">
        <w:rPr>
          <w:b w:val="0"/>
          <w:sz w:val="12"/>
        </w:rPr>
        <w:t xml:space="preserve"> document” described by Weldon as “an internal Russian advisory document which also says that ultimately the United States will be Russia’s long-term enemy [and] considers a war with the United States as </w:t>
      </w:r>
      <w:r w:rsidRPr="0064382F">
        <w:rPr>
          <w:b w:val="0"/>
          <w:sz w:val="12"/>
        </w:rPr>
        <w:t>likely and even inevitable….” This document also refers to a future merging of Russia’s interests with those of various rogue states (i.e., Libya, Iraq, Syria, etc.).</w:t>
      </w:r>
      <w:r w:rsidRPr="0064382F">
        <w:rPr>
          <w:b w:val="0"/>
        </w:rPr>
        <w:t xml:space="preserve"> </w:t>
      </w:r>
      <w:r w:rsidRPr="0064382F">
        <w:rPr>
          <w:rStyle w:val="StyleBoldUnderline"/>
          <w:b w:val="0"/>
          <w:bCs w:val="0"/>
        </w:rPr>
        <w:t>One should also consider Russia’s official military doctrine, confirmed in 1999, which emphasizes nuclear first strike “under a broad range of scenarios.”</w:t>
      </w:r>
      <w:r>
        <w:rPr>
          <w:rStyle w:val="StyleBoldUnderline"/>
          <w:b w:val="0"/>
          <w:bCs w:val="0"/>
        </w:rPr>
        <w:t xml:space="preserve"> </w:t>
      </w:r>
      <w:r w:rsidRPr="0088010C">
        <w:rPr>
          <w:b w:val="0"/>
          <w:sz w:val="12"/>
        </w:rPr>
        <w:t xml:space="preserve">Some will say this is old news. What everyone seems to miss is the steady consistency of Russian policy. The Kremlin knows where it is going and stays on course. </w:t>
      </w:r>
      <w:r w:rsidRPr="0064382F">
        <w:rPr>
          <w:rStyle w:val="StyleBoldUnderline"/>
          <w:b w:val="0"/>
          <w:bCs w:val="0"/>
        </w:rPr>
        <w:t>Russian belligerence has become even more apparent</w:t>
      </w:r>
      <w:r w:rsidRPr="0088010C">
        <w:rPr>
          <w:b w:val="0"/>
        </w:rPr>
        <w:t xml:space="preserve"> </w:t>
      </w:r>
      <w:r w:rsidRPr="0088010C">
        <w:rPr>
          <w:b w:val="0"/>
          <w:sz w:val="12"/>
        </w:rPr>
        <w:t xml:space="preserve">since 1998, with the assassination of prominent dissidents like Anna </w:t>
      </w:r>
      <w:proofErr w:type="spellStart"/>
      <w:r w:rsidRPr="0088010C">
        <w:rPr>
          <w:b w:val="0"/>
          <w:sz w:val="12"/>
        </w:rPr>
        <w:t>Politkovskaya</w:t>
      </w:r>
      <w:proofErr w:type="spellEnd"/>
      <w:r w:rsidRPr="0088010C">
        <w:rPr>
          <w:b w:val="0"/>
          <w:sz w:val="12"/>
        </w:rPr>
        <w:t xml:space="preserve"> and Alexander </w:t>
      </w:r>
      <w:proofErr w:type="spellStart"/>
      <w:r w:rsidRPr="0088010C">
        <w:rPr>
          <w:b w:val="0"/>
          <w:sz w:val="12"/>
        </w:rPr>
        <w:t>Litvinenko</w:t>
      </w:r>
      <w:proofErr w:type="spellEnd"/>
      <w:r w:rsidRPr="0088010C">
        <w:rPr>
          <w:b w:val="0"/>
          <w:sz w:val="12"/>
        </w:rPr>
        <w:t>. Through murder, oppression and support of rogue regimes the Kremlin has tipped its hand for all to see. Unfortunately,</w:t>
      </w:r>
      <w:r w:rsidRPr="0088010C">
        <w:rPr>
          <w:b w:val="0"/>
        </w:rPr>
        <w:t xml:space="preserve"> </w:t>
      </w:r>
      <w:r w:rsidRPr="0064382F">
        <w:rPr>
          <w:rStyle w:val="StyleBoldUnderline"/>
          <w:b w:val="0"/>
          <w:bCs w:val="0"/>
        </w:rPr>
        <w:t>men are deluded by false concepts and wishful thinking</w:t>
      </w:r>
      <w:r w:rsidRPr="0088010C">
        <w:rPr>
          <w:b w:val="0"/>
        </w:rPr>
        <w:t xml:space="preserve">. </w:t>
      </w:r>
      <w:r w:rsidRPr="0088010C">
        <w:rPr>
          <w:b w:val="0"/>
          <w:sz w:val="10"/>
        </w:rPr>
        <w:t xml:space="preserve">The Spanish philosopher, </w:t>
      </w:r>
      <w:hyperlink r:id="rId56" w:history="1">
        <w:r w:rsidRPr="0088010C">
          <w:rPr>
            <w:b w:val="0"/>
            <w:sz w:val="10"/>
          </w:rPr>
          <w:t xml:space="preserve">Jose Ortega y </w:t>
        </w:r>
        <w:proofErr w:type="spellStart"/>
        <w:r w:rsidRPr="0088010C">
          <w:rPr>
            <w:b w:val="0"/>
            <w:sz w:val="10"/>
          </w:rPr>
          <w:t>Gasset</w:t>
        </w:r>
        <w:proofErr w:type="spellEnd"/>
      </w:hyperlink>
      <w:r w:rsidRPr="0088010C">
        <w:rPr>
          <w:b w:val="0"/>
          <w:sz w:val="10"/>
        </w:rPr>
        <w:t xml:space="preserve"> once wrote: “To create a concept is to leave reality behind.” </w:t>
      </w:r>
      <w:r w:rsidRPr="0064382F">
        <w:rPr>
          <w:rStyle w:val="StyleBoldUnderline"/>
          <w:b w:val="0"/>
          <w:bCs w:val="0"/>
        </w:rPr>
        <w:t>Propaganda is superficially thought to consist in simplistic arguments or slogans to promote a cause.</w:t>
      </w:r>
      <w:r w:rsidRPr="0088010C">
        <w:rPr>
          <w:b w:val="0"/>
          <w:sz w:val="10"/>
        </w:rPr>
        <w:t xml:space="preserve"> But there are higher, intellectual weapons available. With the aid of false concepts, facts can be misinterpreted. Reality itself can be distorted. The masses can be aroused against their leaders, the patriot can be led into treason, and the proletariat can be mobilized against the bourgeoisie. Just </w:t>
      </w:r>
      <w:r w:rsidRPr="0064382F">
        <w:rPr>
          <w:rStyle w:val="StyleBoldUnderline"/>
          <w:b w:val="0"/>
          <w:bCs w:val="0"/>
        </w:rPr>
        <w:t>as naval supremacy gives an advantage in time of war, disinformation supremacy provides an even greater advantage – scrambling the enemy’s brain, dividing and conquering the various groups within the enemy camp.</w:t>
      </w:r>
    </w:p>
    <w:p w:rsidR="00184734" w:rsidRPr="00B1560F" w:rsidRDefault="00184734" w:rsidP="00184734">
      <w:pPr>
        <w:pStyle w:val="Heading4"/>
        <w:rPr>
          <w:rFonts w:eastAsia="MS Mincho"/>
        </w:rPr>
      </w:pPr>
      <w:r>
        <w:rPr>
          <w:rFonts w:eastAsia="MS Mincho"/>
        </w:rPr>
        <w:lastRenderedPageBreak/>
        <w:t>Nuclear terrorism</w:t>
      </w:r>
      <w:r w:rsidRPr="00B1560F">
        <w:rPr>
          <w:rFonts w:eastAsia="MS Mincho"/>
        </w:rPr>
        <w:t xml:space="preserve"> causes extinction</w:t>
      </w:r>
    </w:p>
    <w:p w:rsidR="00184734" w:rsidRPr="00B1560F" w:rsidRDefault="00184734" w:rsidP="00184734">
      <w:pPr>
        <w:rPr>
          <w:rFonts w:eastAsia="MS Mincho"/>
          <w:color w:val="000000"/>
          <w:sz w:val="16"/>
          <w:szCs w:val="24"/>
        </w:rPr>
      </w:pPr>
      <w:r w:rsidRPr="00F51117">
        <w:rPr>
          <w:rStyle w:val="StyleStyleBold12pt"/>
        </w:rPr>
        <w:t>Morgan 9</w:t>
      </w:r>
      <w:r w:rsidRPr="00B1560F">
        <w:rPr>
          <w:rFonts w:eastAsia="MS Mincho"/>
          <w:color w:val="000000"/>
          <w:sz w:val="16"/>
          <w:szCs w:val="24"/>
        </w:rPr>
        <w:t xml:space="preserve"> - </w:t>
      </w:r>
      <w:proofErr w:type="spellStart"/>
      <w:r w:rsidRPr="00B1560F">
        <w:rPr>
          <w:rFonts w:eastAsia="MS Mincho"/>
          <w:color w:val="000000"/>
          <w:sz w:val="16"/>
          <w:szCs w:val="24"/>
        </w:rPr>
        <w:t>Hankuk</w:t>
      </w:r>
      <w:proofErr w:type="spellEnd"/>
      <w:r w:rsidRPr="00B1560F">
        <w:rPr>
          <w:rFonts w:eastAsia="MS Mincho"/>
          <w:color w:val="000000"/>
          <w:sz w:val="16"/>
          <w:szCs w:val="24"/>
        </w:rPr>
        <w:t xml:space="preserve"> University of Foreign Studies, </w:t>
      </w:r>
      <w:proofErr w:type="spellStart"/>
      <w:r w:rsidRPr="00B1560F">
        <w:rPr>
          <w:rFonts w:eastAsia="MS Mincho"/>
          <w:color w:val="000000"/>
          <w:sz w:val="16"/>
          <w:szCs w:val="24"/>
        </w:rPr>
        <w:t>Yongin</w:t>
      </w:r>
      <w:proofErr w:type="spellEnd"/>
      <w:r w:rsidRPr="00B1560F">
        <w:rPr>
          <w:rFonts w:eastAsia="MS Mincho"/>
          <w:color w:val="000000"/>
          <w:sz w:val="16"/>
          <w:szCs w:val="24"/>
        </w:rPr>
        <w:t xml:space="preserve"> Campus - South Korea (Dennis, Futures, November, “World on fire: two scenarios of the destruction of human civilization and possible extinction of the human race,” Science Direct)</w:t>
      </w:r>
    </w:p>
    <w:p w:rsidR="00184734" w:rsidRPr="00B1560F" w:rsidRDefault="00184734" w:rsidP="00184734">
      <w:pPr>
        <w:rPr>
          <w:rFonts w:eastAsia="MS Mincho"/>
          <w:color w:val="000000"/>
          <w:sz w:val="16"/>
          <w:szCs w:val="24"/>
        </w:rPr>
      </w:pPr>
    </w:p>
    <w:p w:rsidR="00184734" w:rsidRPr="00F51117" w:rsidRDefault="00184734" w:rsidP="00184734">
      <w:pPr>
        <w:rPr>
          <w:rStyle w:val="StyleBoldUnderline"/>
        </w:rPr>
      </w:pPr>
      <w:r w:rsidRPr="00B1560F">
        <w:rPr>
          <w:rFonts w:eastAsia="MS Mincho"/>
          <w:color w:val="000000"/>
          <w:sz w:val="16"/>
          <w:szCs w:val="24"/>
        </w:rPr>
        <w:t>In a remarkable website on nuclear war, Carol Moore asks the question ‘‘Is Nuclear War Inevitable??’’ [10].</w:t>
      </w:r>
      <w:r w:rsidRPr="00B1560F">
        <w:rPr>
          <w:rFonts w:eastAsia="MS Mincho"/>
          <w:color w:val="000000"/>
          <w:sz w:val="16"/>
          <w:szCs w:val="11"/>
        </w:rPr>
        <w:t xml:space="preserve">4 </w:t>
      </w:r>
      <w:r w:rsidRPr="00B1560F">
        <w:rPr>
          <w:rFonts w:eastAsia="MS Mincho"/>
          <w:color w:val="000000"/>
          <w:sz w:val="16"/>
          <w:szCs w:val="24"/>
        </w:rPr>
        <w:t xml:space="preserve">In Section 1, Moore points out </w:t>
      </w:r>
      <w:r w:rsidRPr="00F51117">
        <w:rPr>
          <w:rFonts w:eastAsia="MS Mincho"/>
          <w:color w:val="000000"/>
          <w:sz w:val="16"/>
          <w:szCs w:val="24"/>
        </w:rPr>
        <w:t xml:space="preserve">what most terrorists obviously already know about the nuclear tensions between powerful countries. </w:t>
      </w:r>
      <w:r w:rsidRPr="00F51117">
        <w:rPr>
          <w:rStyle w:val="StyleBoldUnderline"/>
        </w:rPr>
        <w:t xml:space="preserve">No doubt, they’ve figured out that the best way to escalate these tensions into nuclear war is to set off a nuclear exchange. As Moore points out, 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 [10]. </w:t>
      </w:r>
      <w:r w:rsidRPr="00F51117">
        <w:rPr>
          <w:rFonts w:eastAsia="MS Mincho"/>
          <w:color w:val="000000"/>
          <w:sz w:val="16"/>
          <w:szCs w:val="14"/>
        </w:rPr>
        <w:t xml:space="preserve">Israeli leaders and Zionist supporters have, likewise, stated for years that 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w:t>
      </w:r>
      <w:proofErr w:type="gramStart"/>
      <w:r w:rsidRPr="00F51117">
        <w:rPr>
          <w:rFonts w:eastAsia="MS Mincho"/>
          <w:color w:val="000000"/>
          <w:sz w:val="16"/>
          <w:szCs w:val="14"/>
        </w:rPr>
        <w:t>a 100</w:t>
      </w:r>
      <w:proofErr w:type="gramEnd"/>
      <w:r w:rsidRPr="00F51117">
        <w:rPr>
          <w:rFonts w:eastAsia="MS Mincho"/>
          <w:color w:val="000000"/>
          <w:sz w:val="16"/>
          <w:szCs w:val="14"/>
        </w:rPr>
        <w:t xml:space="preserve"> years, taking a savage toll upon the environment and fragile ecosphere as well. And what many people fail to realize is what a precarious, hair-trigger basis the nuclear web rests on</w:t>
      </w:r>
      <w:r w:rsidRPr="00F51117">
        <w:rPr>
          <w:rFonts w:eastAsia="MS Mincho"/>
          <w:color w:val="000000"/>
          <w:sz w:val="16"/>
          <w:szCs w:val="24"/>
        </w:rPr>
        <w:t xml:space="preserve">. </w:t>
      </w:r>
      <w:r w:rsidRPr="00F51117">
        <w:rPr>
          <w:rStyle w:val="StyleBoldUnderline"/>
        </w:rPr>
        <w:t>Any accident, mistaken communication, false signal or ‘‘lone wolf’ act of sabotage or treason could, in a matter of a few minutes, unleash the use of nuclear weapons, and once a weapon is used, then the likelihood of a rapid escalation of nuclear attacks is quite high while the likelihood of a limited nuclear war is actually less probable since each country would act under the ‘‘use them or lose them’’ strategy and psychology; restraint by one power would be interpreted as a weakness by the other, which could be exploited as a window of opportunity to ‘‘win’’ the war.</w:t>
      </w:r>
      <w:r w:rsidRPr="00F51117">
        <w:rPr>
          <w:rFonts w:eastAsia="MS Mincho"/>
          <w:color w:val="000000"/>
          <w:sz w:val="16"/>
          <w:szCs w:val="24"/>
        </w:rPr>
        <w:t xml:space="preserve"> </w:t>
      </w:r>
      <w:r w:rsidRPr="00F51117">
        <w:rPr>
          <w:rStyle w:val="StyleBoldUnderline"/>
        </w:rPr>
        <w:t>In other words, once Pandora’s Box is opened, it will spread quickly, as it will be the signal for permission for anyone to use them.</w:t>
      </w:r>
      <w:r w:rsidRPr="00F51117">
        <w:rPr>
          <w:rFonts w:eastAsia="MS Mincho"/>
          <w:color w:val="000000"/>
          <w:sz w:val="16"/>
          <w:szCs w:val="24"/>
        </w:rPr>
        <w:t xml:space="preserve"> </w:t>
      </w:r>
      <w:r w:rsidRPr="00F51117">
        <w:rPr>
          <w:rFonts w:eastAsia="MS Mincho"/>
          <w:color w:val="000000"/>
          <w:sz w:val="16"/>
          <w:szCs w:val="16"/>
        </w:rPr>
        <w:t xml:space="preserve">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w:t>
      </w:r>
      <w:proofErr w:type="spellStart"/>
      <w:r w:rsidRPr="00F51117">
        <w:rPr>
          <w:rFonts w:eastAsia="MS Mincho"/>
          <w:color w:val="000000"/>
          <w:sz w:val="16"/>
          <w:szCs w:val="16"/>
        </w:rPr>
        <w:t>self determination</w:t>
      </w:r>
      <w:proofErr w:type="spellEnd"/>
      <w:r w:rsidRPr="00F51117">
        <w:rPr>
          <w:rFonts w:eastAsia="MS Mincho"/>
          <w:color w:val="000000"/>
          <w:sz w:val="16"/>
          <w:szCs w:val="16"/>
        </w:rPr>
        <w:t>,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w:t>
      </w:r>
      <w:r w:rsidRPr="00F51117">
        <w:rPr>
          <w:rFonts w:eastAsia="MS Mincho"/>
          <w:color w:val="000000"/>
          <w:sz w:val="16"/>
          <w:szCs w:val="24"/>
        </w:rPr>
        <w:t xml:space="preserve"> </w:t>
      </w:r>
      <w:r w:rsidRPr="00F51117">
        <w:rPr>
          <w:rStyle w:val="StyleBoldUnderline"/>
        </w:rPr>
        <w:t>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r>
        <w:rPr>
          <w:rStyle w:val="StyleBoldUnderline"/>
        </w:rPr>
        <w:t xml:space="preserve"> </w:t>
      </w:r>
    </w:p>
    <w:p w:rsidR="00184734" w:rsidRDefault="00184734" w:rsidP="00184734">
      <w:pPr>
        <w:pStyle w:val="TagCite"/>
        <w:rPr>
          <w:b w:val="0"/>
        </w:rPr>
      </w:pPr>
    </w:p>
    <w:p w:rsidR="00184734" w:rsidRPr="00E36F40" w:rsidRDefault="00184734" w:rsidP="00184734">
      <w:pPr>
        <w:pStyle w:val="Heading3"/>
      </w:pPr>
      <w:proofErr w:type="spellStart"/>
      <w:r w:rsidRPr="00E36F40">
        <w:lastRenderedPageBreak/>
        <w:t>Xtn</w:t>
      </w:r>
      <w:proofErr w:type="spellEnd"/>
      <w:r w:rsidRPr="00E36F40">
        <w:t>: Co-op Bad – Terror</w:t>
      </w:r>
    </w:p>
    <w:p w:rsidR="00184734" w:rsidRPr="0088010C" w:rsidRDefault="00184734" w:rsidP="00184734">
      <w:pPr>
        <w:pStyle w:val="Heading4"/>
      </w:pPr>
      <w:r w:rsidRPr="0088010C">
        <w:t>Russian relations lead to the rise of Islamic extremism and other terrorist sects</w:t>
      </w:r>
    </w:p>
    <w:p w:rsidR="00184734" w:rsidRPr="0088010C" w:rsidRDefault="00184734" w:rsidP="00184734">
      <w:pPr>
        <w:pStyle w:val="TagCite"/>
        <w:rPr>
          <w:b w:val="0"/>
          <w:sz w:val="16"/>
        </w:rPr>
      </w:pPr>
      <w:proofErr w:type="spellStart"/>
      <w:r w:rsidRPr="0088010C">
        <w:t>Nyquist</w:t>
      </w:r>
      <w:proofErr w:type="spellEnd"/>
      <w:r w:rsidRPr="0088010C">
        <w:t xml:space="preserve"> 8 </w:t>
      </w:r>
      <w:r w:rsidRPr="0088010C">
        <w:rPr>
          <w:b w:val="0"/>
          <w:sz w:val="16"/>
        </w:rPr>
        <w:t>(J.R., Former Contractor in Soviet/Russian Analysis Group for U.S. Defense Intelligence Agency , Former Ph.D. Student at UC-Irvine in Political Sociology, and widely syndicated columnist and published author, "The ABCs of Global Power", http://www.financialsense.com/stormwatch/geo/pastanalysis/2008/0404.html)</w:t>
      </w:r>
    </w:p>
    <w:p w:rsidR="00184734" w:rsidRPr="0064382F" w:rsidRDefault="00184734" w:rsidP="00184734">
      <w:pPr>
        <w:rPr>
          <w:rStyle w:val="StyleBoldUnderline"/>
          <w:bCs w:val="0"/>
        </w:rPr>
      </w:pPr>
    </w:p>
    <w:p w:rsidR="00184734" w:rsidRDefault="00184734" w:rsidP="00184734">
      <w:pPr>
        <w:pStyle w:val="TagCite"/>
        <w:rPr>
          <w:b w:val="0"/>
        </w:rPr>
      </w:pPr>
      <w:r w:rsidRPr="0064382F">
        <w:rPr>
          <w:rStyle w:val="StyleBoldUnderline"/>
          <w:b w:val="0"/>
          <w:bCs w:val="0"/>
        </w:rPr>
        <w:t>Russia and the United States have the world’s largest nuclear arsenal</w:t>
      </w:r>
      <w:r w:rsidRPr="0088010C">
        <w:rPr>
          <w:b w:val="0"/>
        </w:rPr>
        <w:t xml:space="preserve">s. </w:t>
      </w:r>
      <w:r w:rsidRPr="0088010C">
        <w:rPr>
          <w:b w:val="0"/>
          <w:sz w:val="10"/>
        </w:rPr>
        <w:t>Both countries have powerful armies, fleets and air forces. The same can be said for China, as well, which stands as the world’s third most powerful country. The three countries are large, in land area and population. Together they possess a quarter of the world’s surface land area, almost a third of the world’s population and over 90 percent of the world’s most powerful and advanced weapons.</w:t>
      </w:r>
      <w:r w:rsidRPr="0088010C">
        <w:rPr>
          <w:b w:val="0"/>
        </w:rPr>
        <w:t xml:space="preserve"> </w:t>
      </w:r>
      <w:r w:rsidRPr="0064382F">
        <w:rPr>
          <w:rStyle w:val="StyleBoldUnderline"/>
          <w:b w:val="0"/>
          <w:bCs w:val="0"/>
        </w:rPr>
        <w:t>As the greatest of these three powers, the United States is dominant. If this domination suddenly came to an end</w:t>
      </w:r>
      <w:r w:rsidRPr="0088010C">
        <w:rPr>
          <w:b w:val="0"/>
          <w:sz w:val="10"/>
        </w:rPr>
        <w:t xml:space="preserve"> (due to a financial crash) the current alliance between</w:t>
      </w:r>
      <w:r w:rsidRPr="0064382F">
        <w:rPr>
          <w:rStyle w:val="StyleBoldUnderline"/>
          <w:b w:val="0"/>
          <w:bCs w:val="0"/>
        </w:rPr>
        <w:t xml:space="preserve"> Russia and China would quickly fill the vacuum left by the collapse of American power</w:t>
      </w:r>
      <w:r w:rsidRPr="0088010C">
        <w:rPr>
          <w:b w:val="0"/>
        </w:rPr>
        <w:t>.</w:t>
      </w:r>
      <w:r>
        <w:t xml:space="preserve"> </w:t>
      </w:r>
      <w:r w:rsidRPr="0088010C">
        <w:rPr>
          <w:b w:val="0"/>
          <w:sz w:val="10"/>
        </w:rPr>
        <w:t>What would the world look like without America in a dominant role? To answer this question we need to consider the differences between Russia, China and the United States. If there are no significant differences, especially regarding the use of power, the three countries would be interchangeable. The world would remain stable, with no threat of a major world war breaking out. Unfortunately, the three powers are not the same.</w:t>
      </w:r>
      <w:r>
        <w:rPr>
          <w:b w:val="0"/>
          <w:sz w:val="10"/>
        </w:rPr>
        <w:t xml:space="preserve"> </w:t>
      </w:r>
      <w:r w:rsidRPr="0064382F">
        <w:rPr>
          <w:rStyle w:val="StyleBoldUnderline"/>
          <w:b w:val="0"/>
          <w:bCs w:val="0"/>
        </w:rPr>
        <w:t>Whatever sins the United States has committed</w:t>
      </w:r>
      <w:r w:rsidRPr="0088010C">
        <w:rPr>
          <w:b w:val="0"/>
        </w:rPr>
        <w:t>,</w:t>
      </w:r>
      <w:r w:rsidRPr="0088010C">
        <w:rPr>
          <w:b w:val="0"/>
          <w:sz w:val="10"/>
        </w:rPr>
        <w:t xml:space="preserve"> whatever harm the Americans have done,</w:t>
      </w:r>
      <w:r w:rsidRPr="0088010C">
        <w:rPr>
          <w:b w:val="0"/>
        </w:rPr>
        <w:t xml:space="preserve"> </w:t>
      </w:r>
      <w:r w:rsidRPr="0064382F">
        <w:rPr>
          <w:rStyle w:val="StyleBoldUnderline"/>
          <w:b w:val="0"/>
          <w:bCs w:val="0"/>
        </w:rPr>
        <w:t>there is no comparison between America and the two other powers</w:t>
      </w:r>
      <w:r w:rsidRPr="0088010C">
        <w:rPr>
          <w:b w:val="0"/>
        </w:rPr>
        <w:t xml:space="preserve"> </w:t>
      </w:r>
      <w:r w:rsidRPr="0088010C">
        <w:rPr>
          <w:b w:val="0"/>
          <w:sz w:val="10"/>
        </w:rPr>
        <w:t>– Russia and China. The East and West differ in history, politics and culture. Most of all, in the methods used to gather and maintain power.</w:t>
      </w:r>
      <w:r w:rsidRPr="0088010C">
        <w:rPr>
          <w:b w:val="0"/>
        </w:rPr>
        <w:t xml:space="preserve"> </w:t>
      </w:r>
      <w:r w:rsidRPr="0064382F">
        <w:rPr>
          <w:rStyle w:val="StyleBoldUnderline"/>
          <w:b w:val="0"/>
          <w:bCs w:val="0"/>
        </w:rPr>
        <w:t>American history is completely different from Russian and Chinese history</w:t>
      </w:r>
      <w:r w:rsidRPr="0088010C">
        <w:rPr>
          <w:b w:val="0"/>
          <w:sz w:val="10"/>
        </w:rPr>
        <w:t xml:space="preserve">. America’s history is not a parade of tyrants. It is not the story of the first </w:t>
      </w:r>
      <w:hyperlink r:id="rId57" w:history="1">
        <w:r w:rsidRPr="0088010C">
          <w:rPr>
            <w:b w:val="0"/>
            <w:sz w:val="10"/>
          </w:rPr>
          <w:t>Ch’in Emperor</w:t>
        </w:r>
      </w:hyperlink>
      <w:r w:rsidRPr="0088010C">
        <w:rPr>
          <w:b w:val="0"/>
          <w:sz w:val="10"/>
        </w:rPr>
        <w:t xml:space="preserve"> who unified China in 221 B.C., or of the first Tsar, </w:t>
      </w:r>
      <w:hyperlink r:id="rId58" w:history="1">
        <w:r w:rsidRPr="0088010C">
          <w:rPr>
            <w:b w:val="0"/>
            <w:sz w:val="10"/>
          </w:rPr>
          <w:t>Ivan the Terrible</w:t>
        </w:r>
      </w:hyperlink>
      <w:r w:rsidRPr="0088010C">
        <w:rPr>
          <w:b w:val="0"/>
          <w:sz w:val="10"/>
        </w:rPr>
        <w:t>. Most nations are born in bloodshed, it is true, but not all blood is spilled for similar ends. One seeks in vain for Chinese emperors or Russian tsars who resemble George Washington or Abraham Lincoln. Russia and China have always been ruled by despots. These were not concerned with liberty, but for self-aggrandizement. Today</w:t>
      </w:r>
      <w:r w:rsidRPr="0088010C">
        <w:rPr>
          <w:b w:val="0"/>
        </w:rPr>
        <w:t xml:space="preserve">, </w:t>
      </w:r>
      <w:r w:rsidRPr="0064382F">
        <w:rPr>
          <w:rStyle w:val="StyleBoldUnderline"/>
          <w:b w:val="0"/>
          <w:bCs w:val="0"/>
        </w:rPr>
        <w:t xml:space="preserve">Russia and China are still ruled by despots. </w:t>
      </w:r>
      <w:r w:rsidRPr="0064382F">
        <w:rPr>
          <w:b w:val="0"/>
          <w:sz w:val="10"/>
        </w:rPr>
        <w:t>To better</w:t>
      </w:r>
      <w:r w:rsidRPr="0088010C">
        <w:rPr>
          <w:b w:val="0"/>
          <w:sz w:val="10"/>
        </w:rPr>
        <w:t xml:space="preserve"> illustrate the character of Russian power – in the past and present – readers are urged to read an article by Jamie </w:t>
      </w:r>
      <w:proofErr w:type="spellStart"/>
      <w:r w:rsidRPr="0088010C">
        <w:rPr>
          <w:b w:val="0"/>
          <w:sz w:val="10"/>
        </w:rPr>
        <w:t>Glazov</w:t>
      </w:r>
      <w:proofErr w:type="spellEnd"/>
      <w:r w:rsidRPr="0088010C">
        <w:rPr>
          <w:b w:val="0"/>
          <w:sz w:val="10"/>
        </w:rPr>
        <w:t xml:space="preserve"> titled </w:t>
      </w:r>
      <w:hyperlink r:id="rId59" w:history="1">
        <w:r w:rsidRPr="0088010C">
          <w:rPr>
            <w:b w:val="0"/>
            <w:sz w:val="10"/>
          </w:rPr>
          <w:t>The Russian-Al-Qaeda Axis</w:t>
        </w:r>
      </w:hyperlink>
      <w:r w:rsidRPr="0088010C">
        <w:rPr>
          <w:b w:val="0"/>
          <w:sz w:val="10"/>
        </w:rPr>
        <w:t xml:space="preserve">. It is basically an interview </w:t>
      </w:r>
      <w:proofErr w:type="spellStart"/>
      <w:r w:rsidRPr="0088010C">
        <w:rPr>
          <w:b w:val="0"/>
          <w:sz w:val="10"/>
        </w:rPr>
        <w:t>Glazov</w:t>
      </w:r>
      <w:proofErr w:type="spellEnd"/>
      <w:r w:rsidRPr="0088010C">
        <w:rPr>
          <w:b w:val="0"/>
          <w:sz w:val="10"/>
        </w:rPr>
        <w:t xml:space="preserve"> conducted last month with the prime minister in exile of the Chechen Republic, Ahmed </w:t>
      </w:r>
      <w:proofErr w:type="spellStart"/>
      <w:r w:rsidRPr="0088010C">
        <w:rPr>
          <w:b w:val="0"/>
          <w:sz w:val="10"/>
        </w:rPr>
        <w:t>Zakayev</w:t>
      </w:r>
      <w:proofErr w:type="spellEnd"/>
      <w:r w:rsidRPr="0088010C">
        <w:rPr>
          <w:b w:val="0"/>
          <w:sz w:val="10"/>
        </w:rPr>
        <w:t>. When asked whether the Chechen Resistance is nationalist or Islamist</w:t>
      </w:r>
      <w:r w:rsidRPr="0088010C">
        <w:rPr>
          <w:b w:val="0"/>
        </w:rPr>
        <w:t xml:space="preserve">, </w:t>
      </w:r>
      <w:proofErr w:type="spellStart"/>
      <w:r w:rsidRPr="0064382F">
        <w:rPr>
          <w:rStyle w:val="StyleBoldUnderline"/>
          <w:b w:val="0"/>
          <w:bCs w:val="0"/>
        </w:rPr>
        <w:t>Zakayev</w:t>
      </w:r>
      <w:proofErr w:type="spellEnd"/>
      <w:r w:rsidRPr="0064382F">
        <w:rPr>
          <w:rStyle w:val="StyleBoldUnderline"/>
          <w:b w:val="0"/>
          <w:bCs w:val="0"/>
        </w:rPr>
        <w:t xml:space="preserve"> explained that Islamist ideology is a KGB-organized “provocation” against the Muslim population of the former Soviet Union</w:t>
      </w:r>
      <w:r w:rsidRPr="0088010C">
        <w:rPr>
          <w:b w:val="0"/>
          <w:sz w:val="10"/>
        </w:rPr>
        <w:t xml:space="preserve">. At that time the KGB founded the “Party of Islamic Revival of the USSR.” Its purpose was, in </w:t>
      </w:r>
      <w:proofErr w:type="spellStart"/>
      <w:r w:rsidRPr="0088010C">
        <w:rPr>
          <w:b w:val="0"/>
          <w:sz w:val="10"/>
        </w:rPr>
        <w:t>Zakayev’s</w:t>
      </w:r>
      <w:proofErr w:type="spellEnd"/>
      <w:r w:rsidRPr="0088010C">
        <w:rPr>
          <w:b w:val="0"/>
          <w:sz w:val="10"/>
        </w:rPr>
        <w:t xml:space="preserve"> words, “to split every Muslim nation by dividing it into ‘good’ and ‘bad’ Muslims.”</w:t>
      </w:r>
      <w:r>
        <w:rPr>
          <w:b w:val="0"/>
          <w:sz w:val="10"/>
        </w:rPr>
        <w:t xml:space="preserve"> </w:t>
      </w:r>
      <w:r w:rsidRPr="0064382F">
        <w:rPr>
          <w:rStyle w:val="StyleBoldUnderline"/>
          <w:b w:val="0"/>
          <w:bCs w:val="0"/>
        </w:rPr>
        <w:t>It has been a long tradition in Russia to divide and conquer; to penetrate, infiltrate and subvert rival powers</w:t>
      </w:r>
      <w:r w:rsidRPr="0088010C">
        <w:rPr>
          <w:b w:val="0"/>
        </w:rPr>
        <w:t xml:space="preserve">; </w:t>
      </w:r>
      <w:r w:rsidRPr="0088010C">
        <w:rPr>
          <w:b w:val="0"/>
          <w:sz w:val="12"/>
        </w:rPr>
        <w:t xml:space="preserve">to create false opposition fronts with which to corral enemies. According to </w:t>
      </w:r>
      <w:proofErr w:type="spellStart"/>
      <w:r w:rsidRPr="0088010C">
        <w:rPr>
          <w:b w:val="0"/>
          <w:sz w:val="12"/>
        </w:rPr>
        <w:t>Zakayev</w:t>
      </w:r>
      <w:proofErr w:type="spellEnd"/>
      <w:r w:rsidRPr="0088010C">
        <w:rPr>
          <w:b w:val="0"/>
          <w:sz w:val="12"/>
        </w:rPr>
        <w:t xml:space="preserve">, Islamic radicalism was “the Kremlin’s vaccine” against the national independence of various Muslim groups within the USSR. “For all those years,” said </w:t>
      </w:r>
      <w:proofErr w:type="spellStart"/>
      <w:r w:rsidRPr="0088010C">
        <w:rPr>
          <w:b w:val="0"/>
          <w:sz w:val="12"/>
        </w:rPr>
        <w:t>Zakayev</w:t>
      </w:r>
      <w:proofErr w:type="spellEnd"/>
      <w:r w:rsidRPr="0088010C">
        <w:rPr>
          <w:b w:val="0"/>
          <w:sz w:val="12"/>
        </w:rPr>
        <w:t>, “</w:t>
      </w:r>
      <w:r w:rsidRPr="0064382F">
        <w:rPr>
          <w:rStyle w:val="StyleBoldUnderline"/>
          <w:b w:val="0"/>
          <w:bCs w:val="0"/>
        </w:rPr>
        <w:t>the main mission of the ‘Islamic’ ideologists was to discredit and disorganize the Chechen Resistance.” He further explained that the FSB/KGB is “the most experienced terrorist organization in the world</w:t>
      </w:r>
      <w:r w:rsidRPr="0088010C">
        <w:rPr>
          <w:b w:val="0"/>
          <w:sz w:val="12"/>
        </w:rPr>
        <w:t xml:space="preserve">, whose foundations were laid even before the Bolsheviks captured power….” </w:t>
      </w:r>
      <w:r w:rsidRPr="0064382F">
        <w:rPr>
          <w:rStyle w:val="StyleBoldUnderline"/>
          <w:b w:val="0"/>
          <w:bCs w:val="0"/>
        </w:rPr>
        <w:t>Russia’s special services know how to conduct “every kind of terrorist activity, including kidnappings, explosions, hijacking planes, hostage-taking, use of poisons and nuclear materials for assassinations, etc</w:t>
      </w:r>
      <w:r w:rsidRPr="0088010C">
        <w:rPr>
          <w:b w:val="0"/>
          <w:sz w:val="12"/>
          <w:u w:val="single"/>
        </w:rPr>
        <w:t>.</w:t>
      </w:r>
      <w:r w:rsidRPr="0088010C">
        <w:rPr>
          <w:b w:val="0"/>
          <w:sz w:val="12"/>
        </w:rPr>
        <w:t xml:space="preserve">” But the KGB’s most prized capability, </w:t>
      </w:r>
      <w:proofErr w:type="spellStart"/>
      <w:r w:rsidRPr="0088010C">
        <w:rPr>
          <w:b w:val="0"/>
          <w:sz w:val="12"/>
        </w:rPr>
        <w:t>Zakayev</w:t>
      </w:r>
      <w:proofErr w:type="spellEnd"/>
      <w:r w:rsidRPr="0088010C">
        <w:rPr>
          <w:b w:val="0"/>
          <w:sz w:val="12"/>
        </w:rPr>
        <w:t xml:space="preserve"> noted, “</w:t>
      </w:r>
      <w:proofErr w:type="gramStart"/>
      <w:r w:rsidRPr="0088010C">
        <w:rPr>
          <w:b w:val="0"/>
          <w:sz w:val="12"/>
        </w:rPr>
        <w:t>is</w:t>
      </w:r>
      <w:proofErr w:type="gramEnd"/>
      <w:r w:rsidRPr="0088010C">
        <w:rPr>
          <w:b w:val="0"/>
          <w:sz w:val="12"/>
        </w:rPr>
        <w:t xml:space="preserve"> the FSB’s ability to form and develop extremist ideologies.”</w:t>
      </w:r>
      <w:r>
        <w:rPr>
          <w:b w:val="0"/>
          <w:sz w:val="12"/>
        </w:rPr>
        <w:t xml:space="preserve"> </w:t>
      </w:r>
      <w:r w:rsidRPr="0088010C">
        <w:rPr>
          <w:b w:val="0"/>
          <w:sz w:val="12"/>
        </w:rPr>
        <w:t>It is not widely appreciated,</w:t>
      </w:r>
      <w:r w:rsidRPr="0088010C">
        <w:rPr>
          <w:b w:val="0"/>
        </w:rPr>
        <w:t xml:space="preserve"> </w:t>
      </w:r>
      <w:r w:rsidRPr="0088010C">
        <w:rPr>
          <w:b w:val="0"/>
          <w:sz w:val="12"/>
        </w:rPr>
        <w:t>but</w:t>
      </w:r>
      <w:r w:rsidRPr="0088010C">
        <w:rPr>
          <w:b w:val="0"/>
        </w:rPr>
        <w:t xml:space="preserve"> </w:t>
      </w:r>
      <w:r w:rsidRPr="0064382F">
        <w:rPr>
          <w:rStyle w:val="StyleBoldUnderline"/>
          <w:b w:val="0"/>
          <w:bCs w:val="0"/>
        </w:rPr>
        <w:t>the most influential and destructive conspiracy ideology of the 20th century was created by the Russian special services in Par</w:t>
      </w:r>
      <w:r w:rsidRPr="0088010C">
        <w:rPr>
          <w:b w:val="0"/>
        </w:rPr>
        <w:t xml:space="preserve">is. </w:t>
      </w:r>
      <w:r w:rsidRPr="0088010C">
        <w:rPr>
          <w:b w:val="0"/>
          <w:sz w:val="12"/>
        </w:rPr>
        <w:t xml:space="preserve">I am referring to the forgery known as the </w:t>
      </w:r>
      <w:hyperlink r:id="rId60" w:history="1">
        <w:r w:rsidRPr="0088010C">
          <w:rPr>
            <w:b w:val="0"/>
            <w:sz w:val="12"/>
          </w:rPr>
          <w:t>Protocols of the Elders of Zion</w:t>
        </w:r>
      </w:hyperlink>
      <w:r w:rsidRPr="0088010C">
        <w:rPr>
          <w:b w:val="0"/>
          <w:sz w:val="12"/>
        </w:rPr>
        <w:t xml:space="preserve">. Hitler believed in the Protocols and Nazism based its genocidal campaign against the Jews on this very document. Much of the conspiracy nonsense animating the extreme right in America, as well, has been influenced by this forgery. One only has to cite the case of Timothy McVeigh. If the Russian secret police had not fabricated the Protocols, the Oklahoma City bombing would have had no conceptual antecedent whatsoever (see </w:t>
      </w:r>
      <w:hyperlink r:id="rId61" w:history="1">
        <w:r w:rsidRPr="0088010C">
          <w:rPr>
            <w:b w:val="0"/>
            <w:sz w:val="12"/>
          </w:rPr>
          <w:t>The Turner Diaries</w:t>
        </w:r>
      </w:hyperlink>
      <w:r w:rsidRPr="0088010C">
        <w:rPr>
          <w:b w:val="0"/>
          <w:sz w:val="12"/>
        </w:rPr>
        <w:t>).</w:t>
      </w:r>
      <w:r>
        <w:rPr>
          <w:b w:val="0"/>
          <w:sz w:val="12"/>
        </w:rPr>
        <w:t xml:space="preserve"> </w:t>
      </w:r>
      <w:r w:rsidRPr="0088010C">
        <w:rPr>
          <w:b w:val="0"/>
          <w:sz w:val="12"/>
        </w:rPr>
        <w:t xml:space="preserve">After 1917 the Soviet government persevered in the tsarist tradition of feeding extremist ideology. One such example involves Soviet encouragement of the JFK assassination conspiracy cult (see </w:t>
      </w:r>
      <w:hyperlink r:id="rId62" w:history="1">
        <w:r w:rsidRPr="0088010C">
          <w:rPr>
            <w:b w:val="0"/>
            <w:sz w:val="12"/>
          </w:rPr>
          <w:t xml:space="preserve">The </w:t>
        </w:r>
        <w:proofErr w:type="spellStart"/>
        <w:r w:rsidRPr="0088010C">
          <w:rPr>
            <w:b w:val="0"/>
            <w:sz w:val="12"/>
          </w:rPr>
          <w:t>Mitrokhin</w:t>
        </w:r>
        <w:proofErr w:type="spellEnd"/>
        <w:r w:rsidRPr="0088010C">
          <w:rPr>
            <w:b w:val="0"/>
            <w:sz w:val="12"/>
          </w:rPr>
          <w:t xml:space="preserve"> Archive</w:t>
        </w:r>
      </w:hyperlink>
      <w:r w:rsidRPr="0088010C">
        <w:rPr>
          <w:b w:val="0"/>
          <w:sz w:val="12"/>
        </w:rPr>
        <w:t>). To cultivate widespread distrust, hatred and pessimism, the FSB/KGB has developed sophisticated intellectual tools to disrupt target societies. Extremist ideas have greatly impacted the patriotism of many Americans, leading them into disillusionment and paranoia.</w:t>
      </w:r>
      <w:r>
        <w:rPr>
          <w:b w:val="0"/>
          <w:sz w:val="12"/>
        </w:rPr>
        <w:t xml:space="preserve"> </w:t>
      </w:r>
      <w:r w:rsidRPr="0064382F">
        <w:rPr>
          <w:rStyle w:val="StyleBoldUnderline"/>
          <w:b w:val="0"/>
          <w:bCs w:val="0"/>
        </w:rPr>
        <w:t>The Islamic terrorism threatening the world today is yet another example of the KGB’s creation of extremist ideologies.</w:t>
      </w:r>
      <w:r w:rsidRPr="0088010C">
        <w:rPr>
          <w:b w:val="0"/>
        </w:rPr>
        <w:t xml:space="preserve"> </w:t>
      </w:r>
      <w:r w:rsidRPr="0088010C">
        <w:rPr>
          <w:b w:val="0"/>
          <w:sz w:val="12"/>
        </w:rPr>
        <w:t xml:space="preserve">According to </w:t>
      </w:r>
      <w:proofErr w:type="spellStart"/>
      <w:r w:rsidRPr="0088010C">
        <w:rPr>
          <w:b w:val="0"/>
          <w:sz w:val="12"/>
        </w:rPr>
        <w:t>Zakayev</w:t>
      </w:r>
      <w:proofErr w:type="spellEnd"/>
      <w:r w:rsidRPr="0088010C">
        <w:rPr>
          <w:b w:val="0"/>
          <w:sz w:val="12"/>
        </w:rPr>
        <w:t>, al</w:t>
      </w:r>
      <w:r w:rsidRPr="0088010C">
        <w:rPr>
          <w:b w:val="0"/>
        </w:rPr>
        <w:t xml:space="preserve"> </w:t>
      </w:r>
      <w:r w:rsidRPr="0064382F">
        <w:rPr>
          <w:rStyle w:val="StyleBoldUnderline"/>
          <w:b w:val="0"/>
          <w:bCs w:val="0"/>
        </w:rPr>
        <w:t>Qaeda is “a global provocation, designed to clash the Islamic world with the Western world, thus weakening both sides as much as possible</w:t>
      </w:r>
      <w:r w:rsidRPr="0088010C">
        <w:rPr>
          <w:b w:val="0"/>
        </w:rPr>
        <w:t xml:space="preserve">. </w:t>
      </w:r>
      <w:r w:rsidRPr="0088010C">
        <w:rPr>
          <w:b w:val="0"/>
          <w:sz w:val="12"/>
        </w:rPr>
        <w:t xml:space="preserve">Those who capitalize on that are Russia, China and their allies in the totalitarian camp.” </w:t>
      </w:r>
      <w:proofErr w:type="spellStart"/>
      <w:r w:rsidRPr="0088010C">
        <w:rPr>
          <w:b w:val="0"/>
          <w:sz w:val="12"/>
        </w:rPr>
        <w:t>Zakayev</w:t>
      </w:r>
      <w:proofErr w:type="spellEnd"/>
      <w:r w:rsidRPr="0088010C">
        <w:rPr>
          <w:b w:val="0"/>
          <w:sz w:val="12"/>
        </w:rPr>
        <w:t xml:space="preserve"> is almost certainly correct.</w:t>
      </w:r>
      <w:r>
        <w:rPr>
          <w:b w:val="0"/>
          <w:sz w:val="12"/>
        </w:rPr>
        <w:t xml:space="preserve"> </w:t>
      </w:r>
      <w:r w:rsidRPr="0088010C">
        <w:rPr>
          <w:b w:val="0"/>
          <w:sz w:val="12"/>
        </w:rPr>
        <w:t>Reflecting on the facts of Russian history, on the KGB’s employment of extremist ideologies, what would be the result of America’s decline? What would be unleashed? What violence would be committed, and what nations would suffer? As I explained at the beginning of this column,</w:t>
      </w:r>
      <w:r w:rsidRPr="0088010C">
        <w:rPr>
          <w:b w:val="0"/>
        </w:rPr>
        <w:t xml:space="preserve"> </w:t>
      </w:r>
      <w:r w:rsidRPr="0064382F">
        <w:rPr>
          <w:rStyle w:val="StyleBoldUnderline"/>
          <w:b w:val="0"/>
          <w:bCs w:val="0"/>
        </w:rPr>
        <w:t>there is only one nation capable of resisting the nuclear threat of Russia and China. If America weakens and retreats the power of Russia and China necessarily advances.</w:t>
      </w:r>
      <w:r>
        <w:rPr>
          <w:b w:val="0"/>
        </w:rPr>
        <w:t xml:space="preserve"> </w:t>
      </w:r>
      <w:r w:rsidRPr="0088010C">
        <w:rPr>
          <w:b w:val="0"/>
        </w:rPr>
        <w:t> </w:t>
      </w:r>
      <w:r w:rsidRPr="0088010C">
        <w:rPr>
          <w:b w:val="0"/>
          <w:sz w:val="12"/>
        </w:rPr>
        <w:t>For</w:t>
      </w:r>
      <w:r w:rsidRPr="0088010C">
        <w:rPr>
          <w:b w:val="0"/>
        </w:rPr>
        <w:t xml:space="preserve"> </w:t>
      </w:r>
      <w:r w:rsidRPr="0088010C">
        <w:rPr>
          <w:b w:val="0"/>
          <w:sz w:val="12"/>
        </w:rPr>
        <w:t>those who curse the United States and Israel, who embrace various conspiracy theories, I offer this caveat. Do you want Russia and China to dominate the world? Would you trust the heirs of Mao Zedong and the disciples of Felix Dzerzhinsky to keep the peace, to maintain freedom, to further global prosperity? Do you want the legacy of Ivan the Terrible and the first Ch’in Emperor?</w:t>
      </w:r>
      <w:r>
        <w:rPr>
          <w:b w:val="0"/>
          <w:sz w:val="12"/>
        </w:rPr>
        <w:t xml:space="preserve"> </w:t>
      </w:r>
      <w:r w:rsidRPr="0064382F">
        <w:rPr>
          <w:rStyle w:val="StyleBoldUnderline"/>
          <w:b w:val="0"/>
          <w:bCs w:val="0"/>
        </w:rPr>
        <w:t>One power is going to dominate. One legacy is going to find itself realized. Will it be a legacy of global terror and oppression? Or will it be a legacy of free markets and free elections</w:t>
      </w:r>
      <w:r w:rsidRPr="0088010C">
        <w:rPr>
          <w:b w:val="0"/>
        </w:rPr>
        <w:t>? </w:t>
      </w:r>
    </w:p>
    <w:p w:rsidR="00184734" w:rsidRDefault="00184734" w:rsidP="00184734">
      <w:pPr>
        <w:rPr>
          <w:b/>
          <w:bCs/>
          <w:u w:val="single"/>
        </w:rPr>
      </w:pPr>
    </w:p>
    <w:p w:rsidR="00E36F40" w:rsidRPr="008D50B3" w:rsidRDefault="00E36F40" w:rsidP="00E36F40">
      <w:pPr>
        <w:pStyle w:val="Heading2"/>
      </w:pPr>
      <w:r>
        <w:lastRenderedPageBreak/>
        <w:t>Case – Russia</w:t>
      </w:r>
    </w:p>
    <w:p w:rsidR="00E36F40" w:rsidRDefault="00E36F40" w:rsidP="00E36F40">
      <w:pPr>
        <w:pStyle w:val="Heading3"/>
      </w:pPr>
      <w:r>
        <w:lastRenderedPageBreak/>
        <w:t>1NC No Science Co-op</w:t>
      </w:r>
    </w:p>
    <w:p w:rsidR="00E36F40" w:rsidRDefault="00E36F40" w:rsidP="00E36F40">
      <w:pPr>
        <w:pStyle w:val="Heading4"/>
      </w:pPr>
      <w:proofErr w:type="gramStart"/>
      <w:r>
        <w:t>no</w:t>
      </w:r>
      <w:proofErr w:type="gramEnd"/>
      <w:r>
        <w:t xml:space="preserve"> arctic science – territorial claims inadvertent bureaucracy</w:t>
      </w:r>
    </w:p>
    <w:p w:rsidR="00E36F40" w:rsidRPr="00071ECD" w:rsidRDefault="00E36F40" w:rsidP="00E36F40">
      <w:r>
        <w:t xml:space="preserve">Daniel </w:t>
      </w:r>
      <w:proofErr w:type="spellStart"/>
      <w:r w:rsidRPr="00FE28FB">
        <w:rPr>
          <w:rStyle w:val="StyleStyleBold12pt"/>
        </w:rPr>
        <w:t>Cressey</w:t>
      </w:r>
      <w:proofErr w:type="spellEnd"/>
      <w:r>
        <w:t xml:space="preserve"> is a reporter with Nature in London, 20</w:t>
      </w:r>
      <w:r w:rsidRPr="00FE28FB">
        <w:rPr>
          <w:rStyle w:val="StyleStyleBold12pt"/>
        </w:rPr>
        <w:t>11</w:t>
      </w:r>
      <w:r>
        <w:t xml:space="preserve"> [“Scientific challenges in the Arctic: Open water”, Published online 12 October 2011 | Nature 478, 174-177 (2011) | doi</w:t>
      </w:r>
      <w:proofErr w:type="gramStart"/>
      <w:r>
        <w:t>:10.1038</w:t>
      </w:r>
      <w:proofErr w:type="gramEnd"/>
      <w:r>
        <w:t xml:space="preserve">/478174a, </w:t>
      </w:r>
      <w:r w:rsidRPr="001D4EA6">
        <w:t>http://www.nature.com/news/2011/111012/full/478174a.html]/sbhag 6.30</w:t>
      </w:r>
      <w:r>
        <w:t>.2014</w:t>
      </w:r>
    </w:p>
    <w:p w:rsidR="00E36F40" w:rsidRPr="00071ECD" w:rsidRDefault="00E36F40" w:rsidP="00E36F40">
      <w:pPr>
        <w:rPr>
          <w:rStyle w:val="StyleBoldUnderline"/>
        </w:rPr>
      </w:pPr>
      <w:r>
        <w:t xml:space="preserve">The </w:t>
      </w:r>
      <w:r w:rsidRPr="00071ECD">
        <w:rPr>
          <w:rStyle w:val="StyleBoldUnderline"/>
        </w:rPr>
        <w:t>territorial ambitions of</w:t>
      </w:r>
      <w:r>
        <w:t xml:space="preserve"> different nations may also </w:t>
      </w:r>
      <w:r w:rsidRPr="00071ECD">
        <w:rPr>
          <w:rStyle w:val="StyleBoldUnderline"/>
        </w:rPr>
        <w:t>end up restricting scientific access</w:t>
      </w:r>
      <w:r>
        <w:t xml:space="preserve">. </w:t>
      </w:r>
      <w:r w:rsidRPr="00071ECD">
        <w:t>In theory</w:t>
      </w:r>
      <w:r>
        <w:t xml:space="preserve">, the areas claimed under the UNCLOS apply only to the sea floor and do not give a country rights over the water above. </w:t>
      </w:r>
      <w:r w:rsidRPr="00071ECD">
        <w:rPr>
          <w:rStyle w:val="StyleBoldUnderline"/>
        </w:rPr>
        <w:t>In practice</w:t>
      </w:r>
      <w:r>
        <w:t xml:space="preserve">, however, such claims could hinder scientific work. "If </w:t>
      </w:r>
      <w:r w:rsidRPr="00071ECD">
        <w:rPr>
          <w:rStyle w:val="StyleBoldUnderline"/>
        </w:rPr>
        <w:t>a coastal</w:t>
      </w:r>
      <w:r>
        <w:t xml:space="preserve"> state wanted to, it </w:t>
      </w:r>
      <w:r w:rsidRPr="00071ECD">
        <w:rPr>
          <w:rStyle w:val="StyleBoldUnderline"/>
        </w:rPr>
        <w:t>could</w:t>
      </w:r>
      <w:r>
        <w:t xml:space="preserve">, </w:t>
      </w:r>
      <w:r w:rsidRPr="00071ECD">
        <w:rPr>
          <w:rStyle w:val="StyleBoldUnderline"/>
        </w:rPr>
        <w:t>by declaring</w:t>
      </w:r>
      <w:r>
        <w:t xml:space="preserve"> </w:t>
      </w:r>
      <w:r w:rsidRPr="00071ECD">
        <w:rPr>
          <w:rStyle w:val="StyleBoldUnderline"/>
        </w:rPr>
        <w:t>regions to be of special interest for exploration, require that other states request permission to conduct research</w:t>
      </w:r>
      <w:r>
        <w:t xml:space="preserve"> </w:t>
      </w:r>
      <w:r w:rsidRPr="00071ECD">
        <w:rPr>
          <w:rStyle w:val="StyleBoldUnderline"/>
        </w:rPr>
        <w:t>in the</w:t>
      </w:r>
      <w:r>
        <w:t xml:space="preserve"> area of the </w:t>
      </w:r>
      <w:r w:rsidRPr="00071ECD">
        <w:rPr>
          <w:rStyle w:val="StyleBoldUnderline"/>
        </w:rPr>
        <w:t>extended continental shelf</w:t>
      </w:r>
      <w:r>
        <w:t xml:space="preserve">," says Larry Mayer, a marine geologist at the University of New Hampshire in Durham. </w:t>
      </w:r>
      <w:r w:rsidRPr="00071ECD">
        <w:rPr>
          <w:rStyle w:val="StyleBoldUnderline"/>
        </w:rPr>
        <w:t>This is more than just idle speculation</w:t>
      </w:r>
      <w:r>
        <w:t>, he says</w:t>
      </w:r>
      <w:r w:rsidRPr="00071ECD">
        <w:t xml:space="preserve">, because </w:t>
      </w:r>
      <w:r w:rsidRPr="00071ECD">
        <w:rPr>
          <w:rStyle w:val="StyleBoldUnderline"/>
        </w:rPr>
        <w:t>Russia has a history of impeding access to scientists</w:t>
      </w:r>
      <w:r w:rsidRPr="00071ECD">
        <w:t xml:space="preserve"> from other nations seeking to work </w:t>
      </w:r>
      <w:r w:rsidRPr="00071ECD">
        <w:rPr>
          <w:rStyle w:val="StyleBoldUnderline"/>
        </w:rPr>
        <w:t>in its waters</w:t>
      </w:r>
      <w:r>
        <w:t xml:space="preserve">. Some researchers say that their attempts to put out or collect equipment from areas under Russian control have been thwarted when applications for permits were either denied or went unanswered. The Integrated Ocean Drilling Program, for example, could not obtain permission to drill in Russian parts of the Bering Sea in 2009. Some </w:t>
      </w:r>
      <w:r w:rsidRPr="00071ECD">
        <w:rPr>
          <w:rStyle w:val="StyleBoldUnderline"/>
        </w:rPr>
        <w:t>scientists familiar with Russia say</w:t>
      </w:r>
      <w:r>
        <w:t xml:space="preserve"> that </w:t>
      </w:r>
      <w:r w:rsidRPr="00071ECD">
        <w:rPr>
          <w:rStyle w:val="StyleBoldUnderline"/>
        </w:rPr>
        <w:t>the permission problems stem more from the nation's massive bureaucracy than a deliberately obstructionist policy. "Inertia here coming from the Soviet era is really huge,</w:t>
      </w:r>
      <w:r>
        <w:t xml:space="preserve">" says Igor </w:t>
      </w:r>
      <w:proofErr w:type="spellStart"/>
      <w:r>
        <w:t>Polyakov</w:t>
      </w:r>
      <w:proofErr w:type="spellEnd"/>
      <w:r>
        <w:t xml:space="preserve">, a Russian Arctic researcher who now works at the University of Alaska Fairbanks. He says that gaining permission for research in Russian waters is much easier now than in the past. Others report just the opposite. Cheryl </w:t>
      </w:r>
      <w:r w:rsidRPr="00071ECD">
        <w:t>Rosa</w:t>
      </w:r>
      <w:r>
        <w:t xml:space="preserve">, </w:t>
      </w:r>
      <w:r w:rsidRPr="00071ECD">
        <w:rPr>
          <w:rStyle w:val="StyleBoldUnderline"/>
        </w:rPr>
        <w:t>deputy director of the US Arctic Research Commission</w:t>
      </w:r>
      <w:r>
        <w:t xml:space="preserve"> in Anchorage, Alaska, </w:t>
      </w:r>
      <w:r w:rsidRPr="00071ECD">
        <w:rPr>
          <w:rStyle w:val="StyleBoldUnderline"/>
        </w:rPr>
        <w:t>says</w:t>
      </w:r>
      <w:r>
        <w:t xml:space="preserve"> that </w:t>
      </w:r>
      <w:r w:rsidRPr="00071ECD">
        <w:rPr>
          <w:rStyle w:val="StyleBoldUnderline"/>
        </w:rPr>
        <w:t>researchers are still experiencing problems with permits, visas, taxations on funding, getting data out of Russia and other issues.</w:t>
      </w:r>
    </w:p>
    <w:p w:rsidR="00184734" w:rsidRDefault="00184734" w:rsidP="00184734">
      <w:pPr>
        <w:pStyle w:val="Heading3"/>
      </w:pPr>
      <w:r>
        <w:lastRenderedPageBreak/>
        <w:t xml:space="preserve">1NC No </w:t>
      </w:r>
      <w:proofErr w:type="spellStart"/>
      <w:r>
        <w:t>Uq</w:t>
      </w:r>
      <w:proofErr w:type="spellEnd"/>
    </w:p>
    <w:p w:rsidR="00184734" w:rsidRDefault="00184734" w:rsidP="00184734">
      <w:pPr>
        <w:pStyle w:val="Heading4"/>
      </w:pPr>
      <w:r>
        <w:t>No US-Russia crisis – everything is fine now</w:t>
      </w:r>
    </w:p>
    <w:p w:rsidR="00184734" w:rsidRDefault="00184734" w:rsidP="00184734">
      <w:pPr>
        <w:pStyle w:val="Citation"/>
      </w:pPr>
      <w:proofErr w:type="spellStart"/>
      <w:r>
        <w:t>Gudev</w:t>
      </w:r>
      <w:proofErr w:type="spellEnd"/>
      <w:r>
        <w:t xml:space="preserve"> 3/19/14</w:t>
      </w:r>
    </w:p>
    <w:p w:rsidR="00184734" w:rsidRDefault="00184734" w:rsidP="00184734">
      <w:proofErr w:type="spellStart"/>
      <w:proofErr w:type="gramStart"/>
      <w:r w:rsidRPr="00E52EA2">
        <w:t>enior</w:t>
      </w:r>
      <w:proofErr w:type="spellEnd"/>
      <w:proofErr w:type="gramEnd"/>
      <w:r w:rsidRPr="00E52EA2">
        <w:t xml:space="preserve"> Research Fellow at the Institute of World Economy and International Relations (IMEMO) of the Russian Academy of Sciences,</w:t>
      </w:r>
    </w:p>
    <w:p w:rsidR="00184734" w:rsidRDefault="00184734" w:rsidP="00184734">
      <w:hyperlink r:id="rId63" w:history="1">
        <w:r w:rsidRPr="00C15BCE">
          <w:rPr>
            <w:rStyle w:val="Hyperlink"/>
          </w:rPr>
          <w:t>http://russiancouncil.ru/en/blogs/arctic-cooperation/?id_4=1053</w:t>
        </w:r>
      </w:hyperlink>
    </w:p>
    <w:p w:rsidR="00184734" w:rsidRDefault="00184734" w:rsidP="00184734"/>
    <w:p w:rsidR="00184734" w:rsidRDefault="00184734" w:rsidP="00184734">
      <w:pPr>
        <w:rPr>
          <w:rStyle w:val="Emphasis"/>
        </w:rPr>
      </w:pPr>
      <w:proofErr w:type="spellStart"/>
      <w:proofErr w:type="gramStart"/>
      <w:r>
        <w:t>n</w:t>
      </w:r>
      <w:proofErr w:type="spellEnd"/>
      <w:proofErr w:type="gramEnd"/>
      <w:r>
        <w:t xml:space="preserve"> the last years, </w:t>
      </w:r>
      <w:r w:rsidRPr="00E52EA2">
        <w:rPr>
          <w:rStyle w:val="StyleBoldUnderline"/>
        </w:rPr>
        <w:t>we have witnessed a deep evolution in the understanding of the Arctic issues among both American and Russian experts</w:t>
      </w:r>
      <w:r>
        <w:t>. We have understood that we</w:t>
      </w:r>
      <w:r w:rsidRPr="00E52EA2">
        <w:rPr>
          <w:rStyle w:val="StyleBoldUnderline"/>
        </w:rPr>
        <w:t xml:space="preserve"> are allies rather than enemies and </w:t>
      </w:r>
      <w:proofErr w:type="gramStart"/>
      <w:r>
        <w:t>that</w:t>
      </w:r>
      <w:proofErr w:type="gramEnd"/>
      <w:r>
        <w:t xml:space="preserve"> we </w:t>
      </w:r>
      <w:r w:rsidRPr="00E52EA2">
        <w:rPr>
          <w:rStyle w:val="StyleBoldUnderline"/>
        </w:rPr>
        <w:t>have shared interests in the Arctic.</w:t>
      </w:r>
      <w:r>
        <w:t xml:space="preserve"> At the time being, </w:t>
      </w:r>
      <w:r w:rsidRPr="00E52EA2">
        <w:rPr>
          <w:rStyle w:val="StyleBoldUnderline"/>
        </w:rPr>
        <w:t>all countries are willing to cooperate</w:t>
      </w:r>
      <w:r>
        <w:t xml:space="preserve"> in the Arctic. </w:t>
      </w:r>
      <w:r w:rsidRPr="00E52EA2">
        <w:rPr>
          <w:rStyle w:val="StyleBoldUnderline"/>
        </w:rPr>
        <w:t>This willingness remains in spite of the crisis in Ukraine or</w:t>
      </w:r>
      <w:r>
        <w:t xml:space="preserve"> in </w:t>
      </w:r>
      <w:r w:rsidRPr="00E52EA2">
        <w:rPr>
          <w:rStyle w:val="StyleBoldUnderline"/>
        </w:rPr>
        <w:t>any other sphere.</w:t>
      </w:r>
      <w:r>
        <w:t xml:space="preserve"> </w:t>
      </w:r>
      <w:r w:rsidRPr="00E52EA2">
        <w:rPr>
          <w:rStyle w:val="Emphasis"/>
        </w:rPr>
        <w:t>The Arctic has been and will be a very fruitful field of cooperation between Russia and the U.S.,</w:t>
      </w:r>
      <w:r>
        <w:t xml:space="preserve"> Norway, and Canada. </w:t>
      </w:r>
      <w:r w:rsidRPr="00E52EA2">
        <w:rPr>
          <w:rStyle w:val="Emphasis"/>
        </w:rPr>
        <w:t>I don’t think there will be any problems</w:t>
      </w:r>
    </w:p>
    <w:p w:rsidR="00184734" w:rsidRDefault="00184734" w:rsidP="00184734">
      <w:pPr>
        <w:rPr>
          <w:rStyle w:val="Emphasis"/>
        </w:rPr>
      </w:pPr>
    </w:p>
    <w:p w:rsidR="00184734" w:rsidRDefault="00184734" w:rsidP="00184734">
      <w:pPr>
        <w:pStyle w:val="Heading4"/>
      </w:pPr>
      <w:r>
        <w:t>No impact on programs</w:t>
      </w:r>
    </w:p>
    <w:p w:rsidR="00184734" w:rsidRDefault="00184734" w:rsidP="00184734">
      <w:pPr>
        <w:pStyle w:val="Citation"/>
      </w:pPr>
      <w:r>
        <w:t xml:space="preserve">RIA </w:t>
      </w:r>
      <w:proofErr w:type="spellStart"/>
      <w:r>
        <w:t>Novosti</w:t>
      </w:r>
      <w:proofErr w:type="spellEnd"/>
      <w:r>
        <w:t xml:space="preserve"> 4/25/14</w:t>
      </w:r>
    </w:p>
    <w:p w:rsidR="00184734" w:rsidRDefault="00184734" w:rsidP="00184734">
      <w:hyperlink r:id="rId64" w:history="1">
        <w:r w:rsidRPr="00C15BCE">
          <w:rPr>
            <w:rStyle w:val="Hyperlink"/>
          </w:rPr>
          <w:t>http://en.ria.ru/russia/20140425/189367444/Sanctions-Wont-Impact-Arctic-Projects--Russian-Science-Official.html</w:t>
        </w:r>
      </w:hyperlink>
    </w:p>
    <w:p w:rsidR="00184734" w:rsidRDefault="00184734" w:rsidP="00184734"/>
    <w:p w:rsidR="00184734" w:rsidRPr="009604A7" w:rsidRDefault="00184734" w:rsidP="00184734">
      <w:r>
        <w:t>Potential s</w:t>
      </w:r>
      <w:r w:rsidRPr="009604A7">
        <w:rPr>
          <w:rStyle w:val="StyleBoldUnderline"/>
        </w:rPr>
        <w:t xml:space="preserve">anctions imposed by the West will have </w:t>
      </w:r>
      <w:r w:rsidRPr="009604A7">
        <w:rPr>
          <w:rStyle w:val="Emphasis"/>
        </w:rPr>
        <w:t>no impact</w:t>
      </w:r>
      <w:r w:rsidRPr="009604A7">
        <w:rPr>
          <w:rStyle w:val="StyleBoldUnderline"/>
        </w:rPr>
        <w:t xml:space="preserve"> on Russia’s international projects in the Arctic</w:t>
      </w:r>
      <w:r>
        <w:t xml:space="preserve">, </w:t>
      </w:r>
      <w:r w:rsidRPr="009604A7">
        <w:rPr>
          <w:rStyle w:val="StyleBoldUnderline"/>
        </w:rPr>
        <w:t>because the country’s partners are interested in further polar cooperation</w:t>
      </w:r>
      <w:r>
        <w:t xml:space="preserve">, a senior Russian science official told RIA </w:t>
      </w:r>
      <w:proofErr w:type="spellStart"/>
      <w:r>
        <w:t>Novosti</w:t>
      </w:r>
      <w:proofErr w:type="spellEnd"/>
      <w:r>
        <w:t xml:space="preserve"> Friday. “</w:t>
      </w:r>
      <w:r w:rsidRPr="009604A7">
        <w:rPr>
          <w:rStyle w:val="Emphasis"/>
        </w:rPr>
        <w:t>No sanctions</w:t>
      </w:r>
      <w:r>
        <w:t xml:space="preserve">, I emphasize that, even Canada’s demarche in the Arctic Council, </w:t>
      </w:r>
      <w:r w:rsidRPr="009604A7">
        <w:rPr>
          <w:rStyle w:val="StyleBoldUnderline"/>
        </w:rPr>
        <w:t>will affect working relations,"</w:t>
      </w:r>
      <w:r>
        <w:t xml:space="preserve"> said </w:t>
      </w:r>
      <w:proofErr w:type="spellStart"/>
      <w:r>
        <w:t>Arkady</w:t>
      </w:r>
      <w:proofErr w:type="spellEnd"/>
      <w:r>
        <w:t xml:space="preserve"> </w:t>
      </w:r>
      <w:proofErr w:type="spellStart"/>
      <w:r>
        <w:t>Tishkov</w:t>
      </w:r>
      <w:proofErr w:type="spellEnd"/>
      <w:r>
        <w:t>, deputy head of the Institute of Geography at the Russian Academy of Sciences. "</w:t>
      </w:r>
      <w:r w:rsidRPr="009604A7">
        <w:rPr>
          <w:rStyle w:val="StyleBoldUnderline"/>
        </w:rPr>
        <w:t xml:space="preserve">The [international] cooperation continues, information exchange continues, as well as </w:t>
      </w:r>
      <w:r w:rsidRPr="009604A7">
        <w:rPr>
          <w:rStyle w:val="Emphasis"/>
        </w:rPr>
        <w:t>an actual realization of the projects,</w:t>
      </w:r>
      <w:r>
        <w:t xml:space="preserve"> including major investments,” </w:t>
      </w:r>
      <w:proofErr w:type="spellStart"/>
      <w:r>
        <w:t>Tishkov</w:t>
      </w:r>
      <w:proofErr w:type="spellEnd"/>
      <w:r>
        <w:t xml:space="preserve"> said during a panel discussion entitled “Arctic: Defense of Russian Interests.”</w:t>
      </w:r>
    </w:p>
    <w:p w:rsidR="00184734" w:rsidRDefault="00184734" w:rsidP="00184734"/>
    <w:p w:rsidR="00184734" w:rsidRDefault="00184734" w:rsidP="00184734">
      <w:pPr>
        <w:pStyle w:val="Heading3"/>
      </w:pPr>
      <w:r>
        <w:lastRenderedPageBreak/>
        <w:t>1NC Russia Says No</w:t>
      </w:r>
    </w:p>
    <w:p w:rsidR="00184734" w:rsidRPr="000E56E5" w:rsidRDefault="00184734" w:rsidP="00184734">
      <w:pPr>
        <w:pStyle w:val="Heading4"/>
      </w:pPr>
      <w:r w:rsidRPr="000E56E5">
        <w:t>Ignore their cooperation defense—Russians are intentionally hiding their belligerence to encourage complacency in the US</w:t>
      </w:r>
    </w:p>
    <w:p w:rsidR="00184734" w:rsidRPr="000E56E5" w:rsidRDefault="00184734" w:rsidP="00184734">
      <w:pPr>
        <w:rPr>
          <w:sz w:val="16"/>
        </w:rPr>
      </w:pPr>
      <w:proofErr w:type="spellStart"/>
      <w:r w:rsidRPr="000E56E5">
        <w:rPr>
          <w:rStyle w:val="StyleStyleBold12pt"/>
        </w:rPr>
        <w:t>Huebert</w:t>
      </w:r>
      <w:proofErr w:type="spellEnd"/>
      <w:r w:rsidRPr="000E56E5">
        <w:rPr>
          <w:rStyle w:val="StyleStyleBold12pt"/>
        </w:rPr>
        <w:t xml:space="preserve"> 10</w:t>
      </w:r>
      <w:r w:rsidRPr="000E56E5">
        <w:rPr>
          <w:sz w:val="16"/>
        </w:rPr>
        <w:t xml:space="preserve"> (Rob, PhD and Professor of Political Science at the University of Calgary</w:t>
      </w:r>
      <w:proofErr w:type="gramStart"/>
      <w:r w:rsidRPr="000E56E5">
        <w:rPr>
          <w:sz w:val="16"/>
        </w:rPr>
        <w:t>,  “</w:t>
      </w:r>
      <w:proofErr w:type="gramEnd"/>
      <w:r w:rsidRPr="000E56E5">
        <w:rPr>
          <w:sz w:val="16"/>
        </w:rPr>
        <w:t>The Newly Emerging Arctic Security Environment,” http://www.cdfai.org/PDF/The%20Newly%20Emerging%20Arctic%20Security%20Environment.pdf)</w:t>
      </w:r>
    </w:p>
    <w:p w:rsidR="00184734" w:rsidRDefault="00184734" w:rsidP="00184734">
      <w:pPr>
        <w:rPr>
          <w:sz w:val="16"/>
        </w:rPr>
      </w:pPr>
      <w:r w:rsidRPr="000323A7">
        <w:rPr>
          <w:sz w:val="16"/>
        </w:rPr>
        <w:t xml:space="preserve">It should be clear that </w:t>
      </w:r>
      <w:r w:rsidRPr="000323A7">
        <w:rPr>
          <w:rStyle w:val="StyleBoldUnderline"/>
        </w:rPr>
        <w:t xml:space="preserve">the Russians have been according a growing importance to the Arctic </w:t>
      </w:r>
      <w:proofErr w:type="gramStart"/>
      <w:r w:rsidRPr="000323A7">
        <w:rPr>
          <w:rStyle w:val="StyleBoldUnderline"/>
        </w:rPr>
        <w:t>region .</w:t>
      </w:r>
      <w:proofErr w:type="gramEnd"/>
      <w:r w:rsidRPr="000323A7">
        <w:rPr>
          <w:rStyle w:val="StyleBoldUnderline"/>
        </w:rPr>
        <w:t xml:space="preserve"> They continually issue statements affirming their commitment to peaceful cooperation in the Arctic, which </w:t>
      </w:r>
      <w:proofErr w:type="gramStart"/>
      <w:r w:rsidRPr="000323A7">
        <w:rPr>
          <w:rStyle w:val="StyleBoldUnderline"/>
        </w:rPr>
        <w:t>show</w:t>
      </w:r>
      <w:proofErr w:type="gramEnd"/>
      <w:r w:rsidRPr="000323A7">
        <w:rPr>
          <w:rStyle w:val="StyleBoldUnderline"/>
        </w:rPr>
        <w:t xml:space="preserve"> up in the form of public statements by their leaders and in their primary documents. These same leaders are also very quick to condemn the actions of the other Arctic states as being aggressive and a threat to international peace and security in the region whenever they engage in any form of military related activity</w:t>
      </w:r>
      <w:r w:rsidRPr="000323A7">
        <w:rPr>
          <w:sz w:val="16"/>
        </w:rPr>
        <w:t xml:space="preserve">. It is clear, however, that </w:t>
      </w:r>
      <w:r w:rsidRPr="000323A7">
        <w:rPr>
          <w:rStyle w:val="StyleBoldUnderline"/>
        </w:rPr>
        <w:t>the Russians have embarked on a much more assertive use of military force in the region by taking various action – the missile test launches near the pole, the sudden and substantial resumption of the long-range bomber patrols, and the voyages of their surface units into the disputed zones – which exceeds that of any of the other Arctic states</w:t>
      </w:r>
      <w:r w:rsidRPr="000323A7">
        <w:rPr>
          <w:sz w:val="16"/>
        </w:rPr>
        <w:t xml:space="preserve">. Furthermore, </w:t>
      </w:r>
      <w:r w:rsidRPr="000323A7">
        <w:rPr>
          <w:rStyle w:val="StyleBoldUnderline"/>
        </w:rPr>
        <w:t>the Russians’ proposed rearmament plans greatly exceed the plans of any other Arctic state.</w:t>
      </w:r>
      <w:r w:rsidRPr="000323A7">
        <w:rPr>
          <w:sz w:val="16"/>
        </w:rPr>
        <w:t xml:space="preserve"> Thus, </w:t>
      </w:r>
      <w:r w:rsidRPr="000323A7">
        <w:rPr>
          <w:rStyle w:val="StyleBoldUnderline"/>
        </w:rPr>
        <w:t>the Russians have excelled at portraying themselves as cooperative while taking increasingly assertive action</w:t>
      </w:r>
      <w:r w:rsidRPr="000323A7">
        <w:rPr>
          <w:sz w:val="16"/>
        </w:rPr>
        <w:t>. The question remains as to why? Are they merely reasserting themselves as a global power, or, does this new action point to an increasingly assertive Russia? This is not known.</w:t>
      </w:r>
    </w:p>
    <w:p w:rsidR="00184734" w:rsidRDefault="00184734" w:rsidP="00184734">
      <w:pPr>
        <w:rPr>
          <w:sz w:val="16"/>
        </w:rPr>
      </w:pPr>
    </w:p>
    <w:p w:rsidR="00E36F40" w:rsidRDefault="00E36F40" w:rsidP="00E36F40">
      <w:pPr>
        <w:pStyle w:val="Heading3"/>
      </w:pPr>
      <w:r>
        <w:lastRenderedPageBreak/>
        <w:t>1NC No Arctic War</w:t>
      </w:r>
    </w:p>
    <w:p w:rsidR="00E36F40" w:rsidRDefault="00E36F40" w:rsidP="00E36F40">
      <w:pPr>
        <w:pStyle w:val="Heading4"/>
      </w:pPr>
      <w:r>
        <w:t>Zero chance of Arctic war---experts</w:t>
      </w:r>
    </w:p>
    <w:p w:rsidR="00E36F40" w:rsidRDefault="00E36F40" w:rsidP="00E36F40">
      <w:proofErr w:type="spellStart"/>
      <w:r w:rsidRPr="00886C24">
        <w:rPr>
          <w:rStyle w:val="StyleStyleBold12pt"/>
        </w:rPr>
        <w:t>Mahony</w:t>
      </w:r>
      <w:proofErr w:type="spellEnd"/>
      <w:r w:rsidRPr="00886C24">
        <w:rPr>
          <w:rStyle w:val="StyleStyleBold12pt"/>
        </w:rPr>
        <w:t xml:space="preserve"> 3/19</w:t>
      </w:r>
      <w:r>
        <w:t xml:space="preserve"> Honor, EU Observer, "Fear of Arctic </w:t>
      </w:r>
      <w:proofErr w:type="gramStart"/>
      <w:r>
        <w:t>conflict are</w:t>
      </w:r>
      <w:proofErr w:type="gramEnd"/>
      <w:r>
        <w:t xml:space="preserve"> 'overblown'", 2013, euobserver.com/foreign/119479</w:t>
      </w:r>
    </w:p>
    <w:p w:rsidR="00E36F40" w:rsidRPr="008D488F" w:rsidRDefault="00E36F40" w:rsidP="00E36F40">
      <w:pPr>
        <w:rPr>
          <w:sz w:val="12"/>
        </w:rPr>
      </w:pPr>
      <w:r w:rsidRPr="008D488F">
        <w:rPr>
          <w:rStyle w:val="StyleBoldUnderline"/>
        </w:rPr>
        <w:t xml:space="preserve">The Arctic has become a new frontier in international relations, but </w:t>
      </w:r>
      <w:r w:rsidRPr="008D488F">
        <w:rPr>
          <w:rStyle w:val="Emphasis"/>
        </w:rPr>
        <w:t>fear of potential conflict in the</w:t>
      </w:r>
      <w:r w:rsidRPr="008D488F">
        <w:rPr>
          <w:sz w:val="12"/>
        </w:rPr>
        <w:t xml:space="preserve"> resource-rich </w:t>
      </w:r>
      <w:r w:rsidRPr="008D488F">
        <w:rPr>
          <w:rStyle w:val="Emphasis"/>
        </w:rPr>
        <w:t>region is overblown, say experts</w:t>
      </w:r>
      <w:r w:rsidRPr="008D488F">
        <w:rPr>
          <w:sz w:val="12"/>
        </w:rPr>
        <w:t>. 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 "</w:t>
      </w:r>
      <w:r w:rsidRPr="008D488F">
        <w:rPr>
          <w:rStyle w:val="StyleBoldUnderline"/>
        </w:rPr>
        <w:t>The Arctic has become a new meeting place for America, Europe and the Asia Pacific</w:t>
      </w:r>
      <w:r w:rsidRPr="008D488F">
        <w:rPr>
          <w:sz w:val="12"/>
        </w:rPr>
        <w:t xml:space="preserve">," says Damien </w:t>
      </w:r>
      <w:proofErr w:type="spellStart"/>
      <w:r w:rsidRPr="008D488F">
        <w:rPr>
          <w:sz w:val="12"/>
        </w:rPr>
        <w:t>Degeorges</w:t>
      </w:r>
      <w:proofErr w:type="spellEnd"/>
      <w:r w:rsidRPr="008D488F">
        <w:rPr>
          <w:sz w:val="12"/>
        </w:rPr>
        <w:t xml:space="preserve">, founder of the Arctic Policy and Economic Forum. During a recent conference on Arctic shipping routes in the European Parliament, </w:t>
      </w:r>
      <w:proofErr w:type="spellStart"/>
      <w:r w:rsidRPr="008D488F">
        <w:rPr>
          <w:sz w:val="12"/>
        </w:rPr>
        <w:t>Degeorges</w:t>
      </w:r>
      <w:proofErr w:type="spellEnd"/>
      <w:r w:rsidRPr="008D488F">
        <w:rPr>
          <w:sz w:val="12"/>
        </w:rPr>
        <w:t xml:space="preserve"> noted that "China has been the most active by far in the last years." He points to its red-carpet treatment of politicians from Greenland, a territory that recently got full control over its wealth of natural resources. </w:t>
      </w:r>
      <w:proofErr w:type="spellStart"/>
      <w:proofErr w:type="gramStart"/>
      <w:r w:rsidRPr="008D488F">
        <w:rPr>
          <w:sz w:val="12"/>
        </w:rPr>
        <w:t>Bejing</w:t>
      </w:r>
      <w:proofErr w:type="spellEnd"/>
      <w:r w:rsidRPr="008D488F">
        <w:rPr>
          <w:sz w:val="12"/>
        </w:rPr>
        <w:t xml:space="preserve"> also </w:t>
      </w:r>
      <w:proofErr w:type="spellStart"/>
      <w:r w:rsidRPr="008D488F">
        <w:rPr>
          <w:sz w:val="12"/>
        </w:rPr>
        <w:t>cosied</w:t>
      </w:r>
      <w:proofErr w:type="spellEnd"/>
      <w:r w:rsidRPr="008D488F">
        <w:rPr>
          <w:sz w:val="12"/>
        </w:rPr>
        <w:t xml:space="preserve"> up to Iceland after the island's financial meltdown.</w:t>
      </w:r>
      <w:proofErr w:type="gramEnd"/>
      <w:r w:rsidRPr="008D488F">
        <w:rPr>
          <w:sz w:val="12"/>
        </w:rPr>
        <w:t xml:space="preserve"> The two undertook a joint expedition to the North Pole and the Chinese have the largest foreign embassy in Reykjavik. Meanwhile, South Korea's president visited Greenland last year and shipping hubs like Singapore are holding Arctic conferences. The interest is being spurred by melting icebergs.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 </w:t>
      </w:r>
      <w:proofErr w:type="gramStart"/>
      <w:r w:rsidRPr="008D488F">
        <w:rPr>
          <w:sz w:val="12"/>
        </w:rPr>
        <w:t>For a ship travelling from the Netherlands to China, the route around 40 percent shorter than using the traditional Suez Canal.</w:t>
      </w:r>
      <w:proofErr w:type="gramEnd"/>
      <w:r w:rsidRPr="008D488F">
        <w:rPr>
          <w:sz w:val="12"/>
        </w:rPr>
        <w:t xml:space="preserve"> </w:t>
      </w:r>
      <w:proofErr w:type="gramStart"/>
      <w:r w:rsidRPr="008D488F">
        <w:rPr>
          <w:sz w:val="12"/>
        </w:rPr>
        <w:t>A huge saving for China, where 50 percent of its GDP is connected to shipping.</w:t>
      </w:r>
      <w:proofErr w:type="gramEnd"/>
      <w:r w:rsidRPr="008D488F">
        <w:rPr>
          <w:sz w:val="12"/>
        </w:rPr>
        <w:t xml:space="preserve"> Russia is also keen to exploit the route as the rise in temperatures is melting the permafrost in its northern territory, playing havoc with its roads and railways. According to Jan Fritz Hansen, deputy director of the Danish </w:t>
      </w:r>
      <w:proofErr w:type="spellStart"/>
      <w:r w:rsidRPr="008D488F">
        <w:rPr>
          <w:sz w:val="12"/>
        </w:rPr>
        <w:t>shipowners’</w:t>
      </w:r>
      <w:proofErr w:type="spellEnd"/>
      <w:r w:rsidRPr="008D488F">
        <w:rPr>
          <w:sz w:val="12"/>
        </w:rPr>
        <w:t xml:space="preserve"> association, the real breakthrough will come when there is a cross polar route. At the moment there are </w:t>
      </w:r>
      <w:proofErr w:type="spellStart"/>
      <w:r w:rsidRPr="008D488F">
        <w:rPr>
          <w:sz w:val="12"/>
        </w:rPr>
        <w:t>are</w:t>
      </w:r>
      <w:proofErr w:type="spellEnd"/>
      <w:r w:rsidRPr="008D488F">
        <w:rPr>
          <w:sz w:val="12"/>
        </w:rPr>
        <w:t xml:space="preserve"> two options - the North East </w:t>
      </w:r>
      <w:proofErr w:type="spellStart"/>
      <w:r w:rsidRPr="008D488F">
        <w:rPr>
          <w:sz w:val="12"/>
        </w:rPr>
        <w:t>Passge</w:t>
      </w:r>
      <w:proofErr w:type="spellEnd"/>
      <w:r w:rsidRPr="008D488F">
        <w:rPr>
          <w:sz w:val="12"/>
        </w:rPr>
        <w:t xml:space="preserve"> for which Russia asks high fees for transiting ships - or the much-less developed North West Passage along Canada. His chief concern is that "trade up there is free. We don't want protectionism. Everyone should be allowed to compete up there." And he believes the biggest story of the Arctic is not how it is traversed but what will be taken out of it. According to the US Geological Survey (2009), the Arctic holds 13 percent of undiscovered oil and 30 percent of undiscovered gas supplies. Greenland is already at the </w:t>
      </w:r>
      <w:proofErr w:type="spellStart"/>
      <w:r w:rsidRPr="008D488F">
        <w:rPr>
          <w:sz w:val="12"/>
        </w:rPr>
        <w:t>centre</w:t>
      </w:r>
      <w:proofErr w:type="spellEnd"/>
      <w:r w:rsidRPr="008D488F">
        <w:rPr>
          <w:sz w:val="12"/>
        </w:rPr>
        <w:t xml:space="preserve"> of political tussle between the EU and China over future exploitation of its rare earths - used in a range of technologies such as hybrid cars or smart phones. "The biggest adventure will be the Arctic destination. There </w:t>
      </w:r>
      <w:proofErr w:type="gramStart"/>
      <w:r w:rsidRPr="008D488F">
        <w:rPr>
          <w:sz w:val="12"/>
        </w:rPr>
        <w:t>is</w:t>
      </w:r>
      <w:proofErr w:type="gramEnd"/>
      <w:r w:rsidRPr="008D488F">
        <w:rPr>
          <w:sz w:val="12"/>
        </w:rPr>
        <w:t xml:space="preserve"> a lot of valuable goods that should be taken out of nature up there," he said. </w:t>
      </w:r>
      <w:r w:rsidRPr="008D488F">
        <w:rPr>
          <w:rStyle w:val="StyleBoldUnderline"/>
        </w:rPr>
        <w:t>This resource potential - although tempered by the fact that much of it is not economically viable to exploit - has led to fears that the Arctic region is ripe for conflict</w:t>
      </w:r>
      <w:r w:rsidRPr="008D488F">
        <w:rPr>
          <w:sz w:val="12"/>
        </w:rPr>
        <w:t xml:space="preserve">. </w:t>
      </w:r>
      <w:r w:rsidRPr="008D488F">
        <w:rPr>
          <w:rStyle w:val="Emphasis"/>
        </w:rPr>
        <w:t>But this is nonsense, says Nil Wang, a former Danish admiral and Arctic expert</w:t>
      </w:r>
      <w:r w:rsidRPr="008D488F">
        <w:rPr>
          <w:sz w:val="12"/>
        </w:rPr>
        <w:t>. Most resources have an owner "</w:t>
      </w:r>
      <w:r w:rsidRPr="008D488F">
        <w:rPr>
          <w:rStyle w:val="StyleBoldUnderline"/>
        </w:rPr>
        <w:t>There is a general public perception that the Arctic region holds great potential for conflict because it is an ungoverned region where all these resources are waiting to be picked</w:t>
      </w:r>
      <w:r w:rsidRPr="008D488F">
        <w:rPr>
          <w:sz w:val="12"/>
        </w:rPr>
        <w:t xml:space="preserve"> up by the one who gets there first. </w:t>
      </w:r>
      <w:r w:rsidRPr="008D488F">
        <w:rPr>
          <w:rStyle w:val="Emphasis"/>
        </w:rPr>
        <w:t>That is completely false</w:t>
      </w:r>
      <w:r w:rsidRPr="008D488F">
        <w:rPr>
          <w:sz w:val="12"/>
        </w:rPr>
        <w:t xml:space="preserve">," he said. </w:t>
      </w:r>
      <w:r w:rsidRPr="008D488F">
        <w:rPr>
          <w:rStyle w:val="Emphasis"/>
        </w:rPr>
        <w:t>He notes that it is an "extremely well-regulated region</w:t>
      </w:r>
      <w:r w:rsidRPr="008D488F">
        <w:rPr>
          <w:rStyle w:val="StyleBoldUnderline"/>
        </w:rPr>
        <w:t>," with international rules saying that coastal states have territorial jurisdiction up to 12 nautical miles off their coast</w:t>
      </w:r>
      <w:r w:rsidRPr="008D488F">
        <w:rPr>
          <w:sz w:val="12"/>
        </w:rPr>
        <w:t xml:space="preserve">. On top of that is </w:t>
      </w:r>
      <w:r w:rsidRPr="008D488F">
        <w:rPr>
          <w:rStyle w:val="StyleBoldUnderline"/>
        </w:rPr>
        <w:t>a further 200 nautical miles of exclusive economic zone "where you own every value in the water and under the seabed</w:t>
      </w:r>
      <w:r w:rsidRPr="008D488F">
        <w:rPr>
          <w:sz w:val="12"/>
        </w:rPr>
        <w:t xml:space="preserve">." "Up to </w:t>
      </w:r>
      <w:r w:rsidRPr="008D488F">
        <w:rPr>
          <w:rStyle w:val="Emphasis"/>
        </w:rPr>
        <w:t>97 percent of energy resources</w:t>
      </w:r>
      <w:r w:rsidRPr="008D488F">
        <w:rPr>
          <w:sz w:val="12"/>
        </w:rPr>
        <w:t xml:space="preserve"> </w:t>
      </w:r>
      <w:proofErr w:type="gramStart"/>
      <w:r w:rsidRPr="008D488F">
        <w:rPr>
          <w:sz w:val="12"/>
        </w:rPr>
        <w:t>is</w:t>
      </w:r>
      <w:proofErr w:type="gramEnd"/>
      <w:r w:rsidRPr="008D488F">
        <w:rPr>
          <w:sz w:val="12"/>
        </w:rPr>
        <w:t xml:space="preserve"> </w:t>
      </w:r>
      <w:r w:rsidRPr="008D488F">
        <w:rPr>
          <w:rStyle w:val="Emphasis"/>
        </w:rPr>
        <w:t>actually belong</w:t>
      </w:r>
      <w:r w:rsidRPr="008D488F">
        <w:rPr>
          <w:sz w:val="12"/>
        </w:rPr>
        <w:t xml:space="preserve">ing </w:t>
      </w:r>
      <w:r w:rsidRPr="008D488F">
        <w:rPr>
          <w:rStyle w:val="Emphasis"/>
        </w:rPr>
        <w:t>to someone already</w:t>
      </w:r>
      <w:r w:rsidRPr="008D488F">
        <w:rPr>
          <w:sz w:val="12"/>
        </w:rPr>
        <w:t xml:space="preserve">," says Wang. He </w:t>
      </w:r>
      <w:proofErr w:type="gramStart"/>
      <w:r w:rsidRPr="008D488F">
        <w:rPr>
          <w:sz w:val="12"/>
        </w:rPr>
        <w:t>suggest</w:t>
      </w:r>
      <w:proofErr w:type="gramEnd"/>
      <w:r w:rsidRPr="008D488F">
        <w:rPr>
          <w:sz w:val="12"/>
        </w:rPr>
        <w:t xml:space="preserve"> </w:t>
      </w:r>
      <w:r w:rsidRPr="008D488F">
        <w:rPr>
          <w:rStyle w:val="Emphasis"/>
        </w:rPr>
        <w:t>the actors in the region all want to create a business environment, which requires stable politics and security.</w:t>
      </w:r>
    </w:p>
    <w:p w:rsidR="00E36F40" w:rsidRDefault="00E36F40" w:rsidP="00E36F40">
      <w:pPr>
        <w:pStyle w:val="Heading3"/>
      </w:pPr>
      <w:r>
        <w:lastRenderedPageBreak/>
        <w:t>1NC Relations High</w:t>
      </w:r>
    </w:p>
    <w:p w:rsidR="00E36F40" w:rsidRDefault="00E36F40" w:rsidP="00E36F40">
      <w:pPr>
        <w:pStyle w:val="Heading4"/>
      </w:pPr>
      <w:r>
        <w:t>Empirics prove US-Russian relations will remain stable despite Ukraine crisis – overlapping interests in containing China</w:t>
      </w:r>
    </w:p>
    <w:p w:rsidR="00E36F40" w:rsidRPr="00BF58D7" w:rsidRDefault="00E36F40" w:rsidP="00E36F40">
      <w:r w:rsidRPr="008D488F">
        <w:rPr>
          <w:rStyle w:val="StyleStyleBold12pt"/>
        </w:rPr>
        <w:t>Eland, 4/29</w:t>
      </w:r>
      <w:r>
        <w:t xml:space="preserve">/14 – Senior Fellow and Director, Center on Peace &amp; Stability, Independent Institute (Ivan, “Despite the Crisis </w:t>
      </w:r>
      <w:proofErr w:type="gramStart"/>
      <w:r>
        <w:t>Over</w:t>
      </w:r>
      <w:proofErr w:type="gramEnd"/>
      <w:r>
        <w:t xml:space="preserve"> Ukraine, America Will Likely Need Russia Soon,” Huffington Post, http://www.huffingtonpost.com/ivan-eland/despite-the-crisis-over-u_b_5226435.html)//SY</w:t>
      </w:r>
    </w:p>
    <w:p w:rsidR="00E36F40" w:rsidRDefault="00E36F40" w:rsidP="00E36F40"/>
    <w:p w:rsidR="00E36F40" w:rsidRDefault="00E36F40" w:rsidP="00E36F40">
      <w:r w:rsidRPr="00F256EB">
        <w:rPr>
          <w:rStyle w:val="StyleBoldUnderline"/>
        </w:rPr>
        <w:t>Despite</w:t>
      </w:r>
      <w:r>
        <w:t xml:space="preserve"> all of the </w:t>
      </w:r>
      <w:r w:rsidRPr="00F256EB">
        <w:rPr>
          <w:rStyle w:val="StyleBoldUnderline"/>
        </w:rPr>
        <w:t>hand wringing in</w:t>
      </w:r>
      <w:r>
        <w:t xml:space="preserve"> the </w:t>
      </w:r>
      <w:r w:rsidRPr="00F256EB">
        <w:rPr>
          <w:rStyle w:val="StyleBoldUnderline"/>
        </w:rPr>
        <w:t>United States about Russia's</w:t>
      </w:r>
      <w:r>
        <w:t xml:space="preserve"> soft invasion and </w:t>
      </w:r>
      <w:r w:rsidRPr="00F256EB">
        <w:rPr>
          <w:rStyle w:val="StyleBoldUnderline"/>
        </w:rPr>
        <w:t>annexation of Crimea and</w:t>
      </w:r>
      <w:r>
        <w:t xml:space="preserve"> its </w:t>
      </w:r>
      <w:r w:rsidRPr="00F256EB">
        <w:rPr>
          <w:rStyle w:val="StyleBoldUnderline"/>
        </w:rPr>
        <w:t>intimidation of eastern Ukraine,</w:t>
      </w:r>
      <w:r>
        <w:t xml:space="preserve"> President Barack </w:t>
      </w:r>
      <w:r w:rsidRPr="00F256EB">
        <w:rPr>
          <w:rStyle w:val="StyleBoldUnderline"/>
        </w:rPr>
        <w:t>Obama's tour of East Asia demonstrates why U.S.-Russian relations</w:t>
      </w:r>
      <w:r>
        <w:t xml:space="preserve"> probably </w:t>
      </w:r>
      <w:r w:rsidRPr="00F256EB">
        <w:rPr>
          <w:rStyle w:val="Emphasis"/>
        </w:rPr>
        <w:t>will avoid plummeting into a new Cold War</w:t>
      </w:r>
      <w:r w:rsidRPr="00F256EB">
        <w:rPr>
          <w:rStyle w:val="StyleBoldUnderline"/>
        </w:rPr>
        <w:t>.</w:t>
      </w:r>
      <w:r>
        <w:t xml:space="preserve"> Although President Obama insisted during his trip to four East Asian countries worried about China's rapid rise (while not visiting China) that, "We're not interested in containing China," some </w:t>
      </w:r>
      <w:r w:rsidRPr="00235C03">
        <w:rPr>
          <w:rStyle w:val="StyleBoldUnderline"/>
        </w:rPr>
        <w:t>experts nevertheless were correctly calling it the "containment tour."</w:t>
      </w:r>
      <w:r>
        <w:t xml:space="preserve"> Obama visited Japan, South Korea, the Philippines, and Malaysia -- the first three being nations that the United States has pledged to defend and the last being a nation that would like U.S. support in its territorial dispute with China in the South China Sea. Similarly, the Philippines and Japan would also like American support in their territorial disputes with China in the South and East China Seas, respectively. The U.S. has pledged to defend South Korea against North Korea, a major Chinese ally. </w:t>
      </w:r>
      <w:r w:rsidRPr="00235C03">
        <w:rPr>
          <w:rStyle w:val="StyleBoldUnderline"/>
        </w:rPr>
        <w:t>In addition to</w:t>
      </w:r>
      <w:r w:rsidRPr="00235C03">
        <w:t xml:space="preserve"> past </w:t>
      </w:r>
      <w:r w:rsidRPr="00235C03">
        <w:rPr>
          <w:rStyle w:val="StyleBoldUnderline"/>
        </w:rPr>
        <w:t>strengthening of U.S. Cold War-era alliances in East Asia, Obama</w:t>
      </w:r>
      <w:r>
        <w:t xml:space="preserve">, on this trip, </w:t>
      </w:r>
      <w:r w:rsidRPr="00235C03">
        <w:rPr>
          <w:rStyle w:val="StyleBoldUnderline"/>
        </w:rPr>
        <w:t>is bringing back American military use of Philippine military bases,</w:t>
      </w:r>
      <w:r>
        <w:t xml:space="preserve"> from which Filipinos ejected the United States in 1992 after the Cold War ended. But </w:t>
      </w:r>
      <w:r w:rsidRPr="00235C03">
        <w:rPr>
          <w:rStyle w:val="StyleBoldUnderline"/>
        </w:rPr>
        <w:t>what does</w:t>
      </w:r>
      <w:r>
        <w:t xml:space="preserve"> all this </w:t>
      </w:r>
      <w:r w:rsidRPr="00235C03">
        <w:rPr>
          <w:rStyle w:val="StyleBoldUnderline"/>
        </w:rPr>
        <w:t>have to do with Russia?</w:t>
      </w:r>
      <w:r>
        <w:t xml:space="preserve"> Foreign policy </w:t>
      </w:r>
      <w:r w:rsidRPr="00235C03">
        <w:rPr>
          <w:rStyle w:val="StyleBoldUnderline"/>
        </w:rPr>
        <w:t>realists make a good case that most countries, whether democratic or autocratic, behave similarly</w:t>
      </w:r>
      <w:r>
        <w:t xml:space="preserve"> on the global stage. </w:t>
      </w:r>
      <w:r w:rsidRPr="00235C03">
        <w:rPr>
          <w:rStyle w:val="StyleBoldUnderline"/>
        </w:rPr>
        <w:t>The United States fears a rising China, and thus Obama's "pivot" to Asia has renewed and revitalized America's East Asian alliances</w:t>
      </w:r>
      <w:r>
        <w:t xml:space="preserve"> that were originally directed against the Soviet Union. </w:t>
      </w:r>
      <w:r w:rsidRPr="00235C03">
        <w:rPr>
          <w:rStyle w:val="StyleBoldUnderline"/>
        </w:rPr>
        <w:t>Russia has long border with China and also fears its rise, especially because Siberia is resource rich and sparsely populated and may</w:t>
      </w:r>
      <w:r>
        <w:t xml:space="preserve"> thus </w:t>
      </w:r>
      <w:r w:rsidRPr="00235C03">
        <w:rPr>
          <w:rStyle w:val="StyleBoldUnderline"/>
        </w:rPr>
        <w:t>be vulnerable to penetration</w:t>
      </w:r>
      <w:r>
        <w:t xml:space="preserve"> by a populous China. And </w:t>
      </w:r>
      <w:r w:rsidRPr="00235C03">
        <w:rPr>
          <w:rStyle w:val="StyleBoldUnderline"/>
        </w:rPr>
        <w:t>despite more than 40 years of Cold War with the Soviet Union and recently strained relations with</w:t>
      </w:r>
      <w:r>
        <w:t xml:space="preserve"> Vladimir </w:t>
      </w:r>
      <w:r w:rsidRPr="00235C03">
        <w:rPr>
          <w:rStyle w:val="StyleBoldUnderline"/>
        </w:rPr>
        <w:t>Putin's Russia,</w:t>
      </w:r>
      <w:r>
        <w:t xml:space="preserve"> believe it or not, for the last two hundred years, the country in the world that the </w:t>
      </w:r>
      <w:r w:rsidRPr="00235C03">
        <w:rPr>
          <w:rStyle w:val="StyleBoldUnderline"/>
        </w:rPr>
        <w:t>United States has</w:t>
      </w:r>
      <w:r>
        <w:t xml:space="preserve"> </w:t>
      </w:r>
      <w:r w:rsidRPr="00235C03">
        <w:rPr>
          <w:rStyle w:val="StyleBoldUnderline"/>
        </w:rPr>
        <w:t>shared</w:t>
      </w:r>
      <w:r>
        <w:t xml:space="preserve"> the </w:t>
      </w:r>
      <w:r w:rsidRPr="00235C03">
        <w:rPr>
          <w:rStyle w:val="StyleBoldUnderline"/>
        </w:rPr>
        <w:t>most strategic interests with</w:t>
      </w:r>
      <w:r>
        <w:t xml:space="preserve"> is </w:t>
      </w:r>
      <w:r w:rsidRPr="00235C03">
        <w:rPr>
          <w:rStyle w:val="StyleBoldUnderline"/>
        </w:rPr>
        <w:t>Russia.</w:t>
      </w:r>
      <w:r>
        <w:t xml:space="preserve"> </w:t>
      </w:r>
      <w:proofErr w:type="gramStart"/>
      <w:r>
        <w:t xml:space="preserve">According to Michael Lind, in the book The American Way of Strategy: U.S. Foreign Policy and the American Way of Life, </w:t>
      </w:r>
      <w:r w:rsidRPr="00235C03">
        <w:rPr>
          <w:rStyle w:val="StyleBoldUnderline"/>
        </w:rPr>
        <w:t>American strategists always have counted on Russia to oppose</w:t>
      </w:r>
      <w:r>
        <w:t xml:space="preserve"> the rise of </w:t>
      </w:r>
      <w:r w:rsidRPr="00235C03">
        <w:rPr>
          <w:rStyle w:val="StyleBoldUnderline"/>
        </w:rPr>
        <w:t>potentially hegemonic powers in Europe and East Asia.</w:t>
      </w:r>
      <w:proofErr w:type="gramEnd"/>
      <w:r>
        <w:t xml:space="preserve"> For example, </w:t>
      </w:r>
      <w:r w:rsidRPr="00235C03">
        <w:t>communism came to</w:t>
      </w:r>
      <w:r>
        <w:t xml:space="preserve"> the Soviet Union in 1917 and the United States has been suspicious of Russia ever since (this </w:t>
      </w:r>
      <w:proofErr w:type="spellStart"/>
      <w:r>
        <w:t>suspicicvon</w:t>
      </w:r>
      <w:proofErr w:type="spellEnd"/>
      <w:r>
        <w:t xml:space="preserve"> has lingered even after the Soviet Union collapsed in 1991), yet </w:t>
      </w:r>
      <w:r w:rsidRPr="00235C03">
        <w:rPr>
          <w:rStyle w:val="StyleBoldUnderline"/>
        </w:rPr>
        <w:t>during</w:t>
      </w:r>
      <w:r>
        <w:t xml:space="preserve"> two </w:t>
      </w:r>
      <w:r w:rsidRPr="00235C03">
        <w:rPr>
          <w:rStyle w:val="StyleBoldUnderline"/>
        </w:rPr>
        <w:t>world wars,</w:t>
      </w:r>
      <w:r>
        <w:t xml:space="preserve"> the </w:t>
      </w:r>
      <w:r w:rsidRPr="00235C03">
        <w:rPr>
          <w:rStyle w:val="StyleBoldUnderline"/>
        </w:rPr>
        <w:t>United States teamed up with</w:t>
      </w:r>
      <w:r>
        <w:t xml:space="preserve"> the </w:t>
      </w:r>
      <w:r w:rsidRPr="00235C03">
        <w:rPr>
          <w:rStyle w:val="StyleBoldUnderline"/>
        </w:rPr>
        <w:t>Soviets to stop Germany and</w:t>
      </w:r>
      <w:r>
        <w:t xml:space="preserve"> in the second one, </w:t>
      </w:r>
      <w:proofErr w:type="spellStart"/>
      <w:r>
        <w:t>t o</w:t>
      </w:r>
      <w:proofErr w:type="spellEnd"/>
      <w:r>
        <w:t xml:space="preserve"> some extent, </w:t>
      </w:r>
      <w:r w:rsidRPr="00235C03">
        <w:rPr>
          <w:rStyle w:val="StyleBoldUnderline"/>
        </w:rPr>
        <w:t>Imperial Japan.</w:t>
      </w:r>
      <w:r>
        <w:t xml:space="preserve"> In the future, </w:t>
      </w:r>
      <w:r w:rsidRPr="00235C03">
        <w:rPr>
          <w:rStyle w:val="StyleBoldUnderline"/>
        </w:rPr>
        <w:t>to contain</w:t>
      </w:r>
      <w:r>
        <w:t xml:space="preserve"> a </w:t>
      </w:r>
      <w:r w:rsidRPr="00235C03">
        <w:rPr>
          <w:rStyle w:val="StyleBoldUnderline"/>
        </w:rPr>
        <w:t>rapidly rising China,</w:t>
      </w:r>
      <w:r>
        <w:t xml:space="preserve"> the </w:t>
      </w:r>
      <w:r w:rsidRPr="00235C03">
        <w:rPr>
          <w:rStyle w:val="StyleBoldUnderline"/>
        </w:rPr>
        <w:t>United States would need Russia again -- and Russia would need the United States.</w:t>
      </w:r>
      <w:r>
        <w:t xml:space="preserve"> </w:t>
      </w:r>
      <w:proofErr w:type="gramStart"/>
      <w:r>
        <w:t xml:space="preserve">That's why </w:t>
      </w:r>
      <w:r w:rsidRPr="00235C03">
        <w:rPr>
          <w:rStyle w:val="StyleBoldUnderline"/>
        </w:rPr>
        <w:t>Russia's behavior in Crimea and eastern Ukraine, despite its unacceptability, will</w:t>
      </w:r>
      <w:r>
        <w:t xml:space="preserve"> probably </w:t>
      </w:r>
      <w:r w:rsidRPr="00235C03">
        <w:rPr>
          <w:rStyle w:val="StyleBoldUnderline"/>
        </w:rPr>
        <w:t>be forgotten</w:t>
      </w:r>
      <w:r>
        <w:t xml:space="preserve"> rather </w:t>
      </w:r>
      <w:r w:rsidRPr="00235C03">
        <w:rPr>
          <w:rStyle w:val="StyleBoldUnderline"/>
        </w:rPr>
        <w:t>quickly in Washington.</w:t>
      </w:r>
      <w:proofErr w:type="gramEnd"/>
      <w:r>
        <w:t xml:space="preserve"> That is not to say that future U.S.-Russian relations will be without incident; Putin's autocratic ways grate on the democratic United States, but he is certainly only a shadow of the once principal U.S. ally Joseph Stalin in human rights abuses. However, </w:t>
      </w:r>
      <w:r w:rsidRPr="00077721">
        <w:rPr>
          <w:rStyle w:val="StyleBoldUnderline"/>
        </w:rPr>
        <w:t>history shows</w:t>
      </w:r>
      <w:r>
        <w:t xml:space="preserve"> the </w:t>
      </w:r>
      <w:r w:rsidRPr="00077721">
        <w:rPr>
          <w:rStyle w:val="StyleBoldUnderline"/>
        </w:rPr>
        <w:t>United States can forgive much if</w:t>
      </w:r>
      <w:r>
        <w:t xml:space="preserve"> it believes its </w:t>
      </w:r>
      <w:r w:rsidRPr="00077721">
        <w:rPr>
          <w:rStyle w:val="StyleBoldUnderline"/>
        </w:rPr>
        <w:t>security or vital interests are at stake</w:t>
      </w:r>
      <w:r>
        <w:t xml:space="preserve"> -- for example, America's long-time Saudi Arabian ally has one of the worst human rights on the planet, but it is also awash in the perceived strategic commodity of oil. Of course, a </w:t>
      </w:r>
      <w:r w:rsidRPr="00077721">
        <w:rPr>
          <w:rStyle w:val="StyleBoldUnderline"/>
        </w:rPr>
        <w:t>larger question is whether</w:t>
      </w:r>
      <w:r>
        <w:t xml:space="preserve"> the </w:t>
      </w:r>
      <w:r w:rsidRPr="00077721">
        <w:rPr>
          <w:rStyle w:val="StyleBoldUnderline"/>
        </w:rPr>
        <w:t>United States and Russia need to contain China at all, but they</w:t>
      </w:r>
      <w:r>
        <w:t xml:space="preserve"> probably </w:t>
      </w:r>
      <w:r w:rsidRPr="00077721">
        <w:rPr>
          <w:rStyle w:val="StyleBoldUnderline"/>
        </w:rPr>
        <w:t>will band together to do so anyway -- as they have in the past to contain other rising powers.</w:t>
      </w:r>
      <w:r>
        <w:t xml:space="preserve"> U.S. containment was perceived to have "worked" in toppling the Soviet Union, and it probably had some effect. However, the policy was also expensive, both in terms of U.S. soldiers' lives and trillions from the U.S. Treasury. A smarter policy might have been to realize that a communist empire, probably even more so than other more economically efficient empires, simply would have collapsed from financial overextension in bailing out and administering economic basket cases such </w:t>
      </w:r>
      <w:r>
        <w:lastRenderedPageBreak/>
        <w:t xml:space="preserve">as Korea in the 1950s, Vietnam in the 1960s and 1970s, Nicaragua, Cuba, Angola, etc. Letting the Soviet Union have these non-strategic countries would have, if anything, hastened its demise. </w:t>
      </w:r>
    </w:p>
    <w:p w:rsidR="00E36F40" w:rsidRDefault="00E36F40" w:rsidP="00E36F40"/>
    <w:p w:rsidR="00184734" w:rsidRDefault="00184734" w:rsidP="00184734">
      <w:pPr>
        <w:pStyle w:val="Heading3"/>
      </w:pPr>
      <w:r>
        <w:lastRenderedPageBreak/>
        <w:t>1NC Iran Defense</w:t>
      </w:r>
    </w:p>
    <w:p w:rsidR="00184734" w:rsidRPr="0076196F" w:rsidRDefault="00184734" w:rsidP="00184734">
      <w:pPr>
        <w:pStyle w:val="Heading4"/>
      </w:pPr>
      <w:r w:rsidRPr="0076196F">
        <w:t xml:space="preserve">No impact to Iran </w:t>
      </w:r>
      <w:proofErr w:type="spellStart"/>
      <w:r w:rsidRPr="0076196F">
        <w:t>Prolif</w:t>
      </w:r>
      <w:proofErr w:type="spellEnd"/>
    </w:p>
    <w:p w:rsidR="00184734" w:rsidRPr="0076196F" w:rsidRDefault="00184734" w:rsidP="00184734">
      <w:pPr>
        <w:rPr>
          <w:rFonts w:ascii="Times" w:hAnsi="Times"/>
          <w:sz w:val="18"/>
        </w:rPr>
      </w:pPr>
      <w:r w:rsidRPr="00184734">
        <w:rPr>
          <w:rStyle w:val="StyleStyleBold12pt"/>
        </w:rPr>
        <w:t>Layne 10</w:t>
      </w:r>
      <w:r w:rsidRPr="0076196F">
        <w:rPr>
          <w:rFonts w:ascii="Times" w:hAnsi="Times"/>
          <w:sz w:val="16"/>
        </w:rPr>
        <w:t xml:space="preserve"> (Christopher, Christopher Layne holds the Mary Julia and George R. Jordan professorship of international affairs at Texas A &amp; M University’s George H. W. Bush School of Government and Public Service. He is the author of The Peace of Illusions: American Grand Strategy from 1940 to the Present (Cornell University Press, 2006), and (with Bradley A. Thayer) American Empire: A Debate (Routledge, 2006), and is a contributing editor to the American Conservative, “who lost Iraq and why it matters: the case for offshore balancing,” august 19, </w:t>
      </w:r>
      <w:hyperlink r:id="rId65" w:history="1">
        <w:r w:rsidRPr="0076196F">
          <w:rPr>
            <w:rStyle w:val="Hyperlink"/>
            <w:rFonts w:ascii="Times" w:hAnsi="Times"/>
            <w:sz w:val="16"/>
          </w:rPr>
          <w:t>http://www.worldpolicy.org/blog/who-lost-iraq-and-why-it-matters-case-offshore-balancing</w:t>
        </w:r>
      </w:hyperlink>
      <w:r w:rsidRPr="0076196F">
        <w:rPr>
          <w:rFonts w:ascii="Times" w:hAnsi="Times"/>
          <w:sz w:val="16"/>
        </w:rPr>
        <w:t>)</w:t>
      </w:r>
      <w:r w:rsidRPr="0076196F">
        <w:rPr>
          <w:rFonts w:ascii="Times" w:hAnsi="Times"/>
          <w:sz w:val="18"/>
        </w:rPr>
        <w:t xml:space="preserve"> </w:t>
      </w:r>
    </w:p>
    <w:p w:rsidR="00184734" w:rsidRPr="0076196F" w:rsidRDefault="00184734" w:rsidP="00184734">
      <w:pPr>
        <w:rPr>
          <w:rFonts w:ascii="Times" w:hAnsi="Times"/>
          <w:sz w:val="18"/>
        </w:rPr>
      </w:pPr>
    </w:p>
    <w:p w:rsidR="00184734" w:rsidRPr="0076196F" w:rsidRDefault="00184734" w:rsidP="00184734">
      <w:pPr>
        <w:rPr>
          <w:rFonts w:ascii="Times" w:hAnsi="Times"/>
          <w:sz w:val="18"/>
        </w:rPr>
      </w:pPr>
      <w:r w:rsidRPr="00184734">
        <w:rPr>
          <w:rStyle w:val="StyleBoldUnderline"/>
        </w:rPr>
        <w:t>Even if Iran acquires nuclear weapons, the worst-case scenarios—</w:t>
      </w:r>
      <w:r w:rsidRPr="0076196F">
        <w:rPr>
          <w:rFonts w:ascii="Times" w:hAnsi="Times"/>
          <w:sz w:val="18"/>
        </w:rPr>
        <w:t>that there could be a nuclear arms race in the Middle East; that Iran might supply nuclear weapons to terrorists; and that Tehran could use its nuclear weapons aggressively or to blackmail other states in the region—</w:t>
      </w:r>
      <w:r w:rsidRPr="00184734">
        <w:rPr>
          <w:rStyle w:val="StyleBoldUnderline"/>
        </w:rPr>
        <w:t>are improbable. A nuclear Iran is unlikely to touch off a proliferation snowball in the Middle East. Israel already is a nuclear power.</w:t>
      </w:r>
      <w:r w:rsidRPr="0076196F">
        <w:rPr>
          <w:rFonts w:ascii="Times" w:hAnsi="Times"/>
          <w:sz w:val="18"/>
        </w:rPr>
        <w:t xml:space="preserve"> The </w:t>
      </w:r>
      <w:r w:rsidRPr="00184734">
        <w:rPr>
          <w:rStyle w:val="StyleBoldUnderline"/>
        </w:rPr>
        <w:t>other states that might be tempted to attain nuclear weapons capability</w:t>
      </w:r>
      <w:r w:rsidRPr="0076196F">
        <w:rPr>
          <w:rFonts w:ascii="Times" w:hAnsi="Times"/>
          <w:sz w:val="18"/>
        </w:rPr>
        <w:t>—Egypt, Saudi Arabia, and Turkey—</w:t>
      </w:r>
      <w:r w:rsidRPr="00184734">
        <w:rPr>
          <w:rStyle w:val="StyleBoldUnderline"/>
        </w:rPr>
        <w:t>would be under strong pressure not to do so.</w:t>
      </w:r>
      <w:r w:rsidRPr="0076196F">
        <w:rPr>
          <w:rFonts w:ascii="Times" w:hAnsi="Times"/>
          <w:sz w:val="18"/>
        </w:rPr>
        <w:t xml:space="preserve"> (Saudi Arabia also lacks the industrial and engineering capabilities to develop nuclear weapons indigenously.) Despite the Bush administration’s hyperbolic rhetoric and Tehran’s close links to groups like Hezbollah and Hamas, </w:t>
      </w:r>
      <w:r w:rsidRPr="00184734">
        <w:rPr>
          <w:rStyle w:val="StyleBoldUnderline"/>
        </w:rPr>
        <w:t>Iran is not likely to supply nuclear weapons to terrorists</w:t>
      </w:r>
      <w:r w:rsidRPr="0076196F">
        <w:rPr>
          <w:rFonts w:ascii="Times" w:hAnsi="Times"/>
          <w:sz w:val="18"/>
        </w:rPr>
        <w:t xml:space="preserve">. If it did and the terrorists were to use these weapons against the United States or its allies, </w:t>
      </w:r>
      <w:r w:rsidRPr="00184734">
        <w:rPr>
          <w:rStyle w:val="StyleBoldUnderline"/>
        </w:rPr>
        <w:t xml:space="preserve">the weapons could be traced back to the donor state, which would be at risk of annihilation by an American retaliatory strike. </w:t>
      </w:r>
      <w:r w:rsidRPr="0076196F">
        <w:rPr>
          <w:rFonts w:ascii="Times" w:hAnsi="Times"/>
          <w:sz w:val="18"/>
        </w:rPr>
        <w:t xml:space="preserve"> Even if one believes the administration’s claims that </w:t>
      </w:r>
      <w:r w:rsidRPr="00184734">
        <w:rPr>
          <w:rStyle w:val="StyleBoldUnderline"/>
        </w:rPr>
        <w:t>rogue state leaders</w:t>
      </w:r>
      <w:r w:rsidRPr="0076196F">
        <w:rPr>
          <w:rFonts w:ascii="Times" w:hAnsi="Times"/>
          <w:sz w:val="18"/>
        </w:rPr>
        <w:t xml:space="preserve"> are indifferent to the fate of their populations, they </w:t>
      </w:r>
      <w:r w:rsidRPr="00184734">
        <w:rPr>
          <w:rStyle w:val="StyleBoldUnderline"/>
        </w:rPr>
        <w:t>do care very much about the survival of their regimes.</w:t>
      </w:r>
      <w:r w:rsidRPr="0076196F">
        <w:rPr>
          <w:rFonts w:ascii="Times" w:hAnsi="Times"/>
          <w:sz w:val="18"/>
        </w:rPr>
        <w:t xml:space="preserve"> For the same reason, </w:t>
      </w:r>
      <w:r w:rsidRPr="00184734">
        <w:rPr>
          <w:rStyle w:val="StyleBoldUnderline"/>
        </w:rPr>
        <w:t>Iran’s possession of nuclear weapons will not invest Tehran with options to attack, or intimidate its neighbors. Israel’s security with respect to Iran is guaranteed by its own formidable nuclear deterrent capabilities.</w:t>
      </w:r>
      <w:r w:rsidRPr="0076196F">
        <w:rPr>
          <w:rFonts w:ascii="Times" w:hAnsi="Times"/>
          <w:sz w:val="18"/>
        </w:rPr>
        <w:t xml:space="preserve"> By the same token, </w:t>
      </w:r>
      <w:r w:rsidRPr="00184734">
        <w:rPr>
          <w:rStyle w:val="StyleBoldUnderline"/>
        </w:rPr>
        <w:t>the U</w:t>
      </w:r>
      <w:r w:rsidRPr="0076196F">
        <w:rPr>
          <w:rFonts w:ascii="Times" w:hAnsi="Times"/>
          <w:sz w:val="18"/>
        </w:rPr>
        <w:t xml:space="preserve">nited </w:t>
      </w:r>
      <w:r w:rsidRPr="00184734">
        <w:rPr>
          <w:rStyle w:val="StyleBoldUnderline"/>
        </w:rPr>
        <w:t>S</w:t>
      </w:r>
      <w:r w:rsidRPr="0076196F">
        <w:rPr>
          <w:rFonts w:ascii="Times" w:hAnsi="Times"/>
          <w:sz w:val="18"/>
        </w:rPr>
        <w:t xml:space="preserve">tates </w:t>
      </w:r>
      <w:r w:rsidRPr="00184734">
        <w:rPr>
          <w:rStyle w:val="StyleBoldUnderline"/>
        </w:rPr>
        <w:t>can extend its own deterrence umbrella to protect its clients in the region</w:t>
      </w:r>
      <w:r w:rsidRPr="0076196F">
        <w:rPr>
          <w:rFonts w:ascii="Times" w:hAnsi="Times"/>
          <w:sz w:val="18"/>
        </w:rPr>
        <w:t xml:space="preserve">—Saudi Arabia, the Gulf </w:t>
      </w:r>
      <w:proofErr w:type="gramStart"/>
      <w:r w:rsidRPr="0076196F">
        <w:rPr>
          <w:rFonts w:ascii="Times" w:hAnsi="Times"/>
          <w:sz w:val="18"/>
        </w:rPr>
        <w:t>states</w:t>
      </w:r>
      <w:proofErr w:type="gramEnd"/>
      <w:r w:rsidRPr="0076196F">
        <w:rPr>
          <w:rFonts w:ascii="Times" w:hAnsi="Times"/>
          <w:sz w:val="18"/>
        </w:rPr>
        <w:t xml:space="preserve">, and Turkey—just as it did in Europe during the Cold War. American security guarantees not only will dissuade Iran from acting recklessly, but also restrain proliferation by negating the incentives for states like Saudi Arabia and Turkey to build their own nuclear weapons. Given the overwhelming U.S. advantage in both nuclear and conventional military capabilities, it is highly implausible that Iran would risk national suicide by challenging America’s security commitments in the region. In short, while a nuclear-armed Iran hardly is desirable, neither is it “intolerable,” because it could be contained and deterred successfully by the United States. Containment, deterrence, and diplomacy are a far </w:t>
      </w:r>
      <w:proofErr w:type="spellStart"/>
      <w:r w:rsidRPr="0076196F">
        <w:rPr>
          <w:rFonts w:ascii="Times" w:hAnsi="Times"/>
          <w:sz w:val="18"/>
        </w:rPr>
        <w:t>wiser</w:t>
      </w:r>
      <w:proofErr w:type="spellEnd"/>
      <w:r w:rsidRPr="0076196F">
        <w:rPr>
          <w:rFonts w:ascii="Times" w:hAnsi="Times"/>
          <w:sz w:val="18"/>
        </w:rPr>
        <w:t xml:space="preserve"> policy than attacking Iran.</w:t>
      </w:r>
    </w:p>
    <w:p w:rsidR="00184734" w:rsidRPr="0076196F" w:rsidRDefault="00184734" w:rsidP="00184734">
      <w:pPr>
        <w:rPr>
          <w:rFonts w:ascii="Times" w:hAnsi="Times"/>
          <w:sz w:val="16"/>
          <w:szCs w:val="16"/>
        </w:rPr>
      </w:pPr>
    </w:p>
    <w:p w:rsidR="00184734" w:rsidRPr="00184734" w:rsidRDefault="00184734" w:rsidP="00184734"/>
    <w:p w:rsidR="00E36F40" w:rsidRDefault="00E36F40" w:rsidP="00E36F40">
      <w:pPr>
        <w:rPr>
          <w:sz w:val="16"/>
        </w:rPr>
      </w:pPr>
    </w:p>
    <w:p w:rsidR="00E36F40" w:rsidRDefault="00E36F40" w:rsidP="00E36F40">
      <w:pPr>
        <w:pStyle w:val="Heading3"/>
      </w:pPr>
      <w:proofErr w:type="spellStart"/>
      <w:r>
        <w:lastRenderedPageBreak/>
        <w:t>Xtn</w:t>
      </w:r>
      <w:proofErr w:type="spellEnd"/>
      <w:r>
        <w:t>: No Arctic War</w:t>
      </w:r>
    </w:p>
    <w:p w:rsidR="00E36F40" w:rsidRPr="005D4FFB" w:rsidRDefault="00E36F40" w:rsidP="00E36F40">
      <w:pPr>
        <w:pStyle w:val="Heading4"/>
      </w:pPr>
      <w:r>
        <w:t>Past trends prove – cooperation is more likely</w:t>
      </w:r>
    </w:p>
    <w:p w:rsidR="00E36F40" w:rsidRDefault="00E36F40" w:rsidP="00E36F40">
      <w:r w:rsidRPr="00783EC7">
        <w:rPr>
          <w:rStyle w:val="StyleStyleBold12pt"/>
        </w:rPr>
        <w:t>Fries 12</w:t>
      </w:r>
      <w:r>
        <w:t xml:space="preserve"> [Tom Fries, Nonresident Senior Fellow at the Arctic Institute, Apr 18 2012, “Perspective Correction</w:t>
      </w:r>
      <w:r w:rsidRPr="008D488F">
        <w:t>: How We Misinterpret Arctic Conflict,” http://www.thearcticinstitute.org/2012/04/perspective-correction-how-we.html]</w:t>
      </w:r>
    </w:p>
    <w:p w:rsidR="00E36F40" w:rsidRPr="008D488F" w:rsidRDefault="00E36F40" w:rsidP="00E36F40"/>
    <w:p w:rsidR="00E36F40" w:rsidRDefault="00E36F40" w:rsidP="00E36F40">
      <w:pPr>
        <w:pStyle w:val="cardtext"/>
        <w:ind w:left="0"/>
        <w:rPr>
          <w:sz w:val="16"/>
        </w:rPr>
      </w:pPr>
      <w:r w:rsidRPr="008D488F">
        <w:rPr>
          <w:sz w:val="16"/>
        </w:rPr>
        <w:t xml:space="preserve">It’s </w:t>
      </w:r>
      <w:r w:rsidRPr="008D488F">
        <w:rPr>
          <w:rStyle w:val="StyleBoldUnderline"/>
        </w:rPr>
        <w:t>not only the</w:t>
      </w:r>
      <w:r w:rsidRPr="008D488F">
        <w:rPr>
          <w:sz w:val="16"/>
        </w:rPr>
        <w:t xml:space="preserve"> </w:t>
      </w:r>
      <w:r w:rsidRPr="008D488F">
        <w:rPr>
          <w:rStyle w:val="StyleBoldUnderline"/>
        </w:rPr>
        <w:t xml:space="preserve">handcuffs </w:t>
      </w:r>
      <w:r w:rsidRPr="008D488F">
        <w:rPr>
          <w:rStyle w:val="StyleBoldUnderline"/>
          <w:sz w:val="16"/>
        </w:rPr>
        <w:t>of many colors</w:t>
      </w:r>
      <w:r w:rsidRPr="008D488F">
        <w:rPr>
          <w:sz w:val="16"/>
        </w:rPr>
        <w:t xml:space="preserve"> </w:t>
      </w:r>
      <w:r w:rsidRPr="008D488F">
        <w:rPr>
          <w:rStyle w:val="StyleBoldUnderline"/>
        </w:rPr>
        <w:t>worn by</w:t>
      </w:r>
      <w:r w:rsidRPr="008D488F">
        <w:rPr>
          <w:sz w:val="16"/>
        </w:rPr>
        <w:t xml:space="preserve"> the </w:t>
      </w:r>
      <w:r w:rsidRPr="008D488F">
        <w:rPr>
          <w:rStyle w:val="StyleBoldUnderline"/>
        </w:rPr>
        <w:t>Arctic states</w:t>
      </w:r>
      <w:r w:rsidRPr="008D488F">
        <w:rPr>
          <w:sz w:val="16"/>
        </w:rPr>
        <w:t xml:space="preserve"> </w:t>
      </w:r>
      <w:r w:rsidRPr="008D488F">
        <w:rPr>
          <w:rStyle w:val="StyleBoldUnderline"/>
        </w:rPr>
        <w:t xml:space="preserve">that will keep them from getting </w:t>
      </w:r>
      <w:proofErr w:type="gramStart"/>
      <w:r w:rsidRPr="008D488F">
        <w:rPr>
          <w:rStyle w:val="StyleBoldUnderline"/>
        </w:rPr>
        <w:t>aggressive</w:t>
      </w:r>
      <w:r w:rsidRPr="008D488F">
        <w:rPr>
          <w:sz w:val="16"/>
        </w:rPr>
        <w:t>,</w:t>
      </w:r>
      <w:proofErr w:type="gramEnd"/>
      <w:r w:rsidRPr="008D488F">
        <w:rPr>
          <w:sz w:val="16"/>
        </w:rPr>
        <w:t xml:space="preserve"> </w:t>
      </w:r>
      <w:r w:rsidRPr="008D488F">
        <w:rPr>
          <w:rStyle w:val="StyleBoldUnderline"/>
        </w:rPr>
        <w:t xml:space="preserve">it is also the </w:t>
      </w:r>
      <w:r w:rsidRPr="008D488F">
        <w:rPr>
          <w:rStyle w:val="Emphasis"/>
        </w:rPr>
        <w:t xml:space="preserve">good precedents </w:t>
      </w:r>
      <w:r w:rsidRPr="008D488F">
        <w:rPr>
          <w:sz w:val="16"/>
        </w:rPr>
        <w:t>that</w:t>
      </w:r>
      <w:r w:rsidRPr="008D488F">
        <w:rPr>
          <w:rStyle w:val="Emphasis"/>
        </w:rPr>
        <w:t xml:space="preserve"> exist for cooperation</w:t>
      </w:r>
      <w:r w:rsidRPr="008D488F">
        <w:rPr>
          <w:sz w:val="16"/>
        </w:rPr>
        <w:t xml:space="preserve"> here. </w:t>
      </w:r>
      <w:r w:rsidRPr="008D488F">
        <w:rPr>
          <w:rStyle w:val="StyleBoldUnderline"/>
        </w:rPr>
        <w:t>Russia and Norway recently resolved a forty year-old dispute over territory</w:t>
      </w:r>
      <w:r w:rsidRPr="008D488F">
        <w:rPr>
          <w:sz w:val="16"/>
        </w:rPr>
        <w:t xml:space="preserve"> in the Barents. </w:t>
      </w:r>
      <w:r w:rsidRPr="008D488F">
        <w:rPr>
          <w:rStyle w:val="StyleBoldUnderline"/>
        </w:rPr>
        <w:t xml:space="preserve">There are </w:t>
      </w:r>
      <w:r w:rsidRPr="008D488F">
        <w:rPr>
          <w:rStyle w:val="Emphasis"/>
        </w:rPr>
        <w:t>regular examples of military cooperation</w:t>
      </w:r>
      <w:r w:rsidRPr="008D488F">
        <w:rPr>
          <w:rStyle w:val="StyleBoldUnderline"/>
        </w:rPr>
        <w:t xml:space="preserve"> among the</w:t>
      </w:r>
      <w:r w:rsidRPr="008D488F">
        <w:rPr>
          <w:sz w:val="16"/>
        </w:rPr>
        <w:t xml:space="preserve"> four </w:t>
      </w:r>
      <w:r w:rsidRPr="008D488F">
        <w:rPr>
          <w:rStyle w:val="StyleBoldUnderline"/>
        </w:rPr>
        <w:t>littoral NATO states</w:t>
      </w:r>
      <w:r w:rsidRPr="008D488F">
        <w:rPr>
          <w:sz w:val="16"/>
        </w:rPr>
        <w:t xml:space="preserve"> and between </w:t>
      </w:r>
      <w:r w:rsidRPr="008D488F">
        <w:rPr>
          <w:rStyle w:val="StyleBoldUnderline"/>
        </w:rPr>
        <w:t>Norway and Russia</w:t>
      </w:r>
      <w:r w:rsidRPr="008D488F">
        <w:rPr>
          <w:sz w:val="16"/>
        </w:rPr>
        <w:t xml:space="preserve">. Even the </w:t>
      </w:r>
      <w:r w:rsidRPr="008D488F">
        <w:rPr>
          <w:rStyle w:val="StyleBoldUnderline"/>
        </w:rPr>
        <w:t>US and Russia are finding opportunities to work together</w:t>
      </w:r>
      <w:r w:rsidRPr="008D488F">
        <w:rPr>
          <w:sz w:val="16"/>
        </w:rPr>
        <w:t xml:space="preserve">. Meanwhile, the need to develop </w:t>
      </w:r>
      <w:r w:rsidRPr="008D488F">
        <w:rPr>
          <w:rStyle w:val="StyleBoldUnderline"/>
        </w:rPr>
        <w:t>search-and-rescue</w:t>
      </w:r>
      <w:r w:rsidRPr="008D488F">
        <w:rPr>
          <w:sz w:val="16"/>
        </w:rPr>
        <w:t xml:space="preserve"> capabilities </w:t>
      </w:r>
      <w:r w:rsidRPr="008D488F">
        <w:rPr>
          <w:rStyle w:val="StyleBoldUnderline"/>
        </w:rPr>
        <w:t xml:space="preserve">is making cross-border cooperation a </w:t>
      </w:r>
      <w:r w:rsidRPr="008D488F">
        <w:rPr>
          <w:rStyle w:val="Emphasis"/>
        </w:rPr>
        <w:t>necessity</w:t>
      </w:r>
      <w:r w:rsidRPr="008D488F">
        <w:rPr>
          <w:sz w:val="16"/>
        </w:rPr>
        <w:t xml:space="preserve"> for all Arctic actors. </w:t>
      </w:r>
      <w:r w:rsidRPr="008D488F">
        <w:rPr>
          <w:rStyle w:val="StyleBoldUnderline"/>
        </w:rPr>
        <w:t>There are numerous international research and private-sector ventures,</w:t>
      </w:r>
      <w:r w:rsidRPr="008D488F">
        <w:rPr>
          <w:sz w:val="16"/>
        </w:rPr>
        <w:t xml:space="preserve"> even in areas other than hydrocarbons. </w:t>
      </w:r>
      <w:r w:rsidRPr="008D488F">
        <w:rPr>
          <w:rStyle w:val="StyleBoldUnderline"/>
        </w:rPr>
        <w:t>These will only grow in importance</w:t>
      </w:r>
      <w:r w:rsidRPr="008D488F">
        <w:rPr>
          <w:sz w:val="16"/>
        </w:rPr>
        <w:t xml:space="preserve"> with time. In fact, </w:t>
      </w:r>
      <w:r w:rsidRPr="008D488F">
        <w:rPr>
          <w:rStyle w:val="StyleBoldUnderline"/>
        </w:rPr>
        <w:t>it would seem that</w:t>
      </w:r>
      <w:r w:rsidRPr="008D488F">
        <w:rPr>
          <w:sz w:val="16"/>
        </w:rPr>
        <w:t xml:space="preserve"> for many of these countries, </w:t>
      </w:r>
      <w:r w:rsidRPr="008D488F">
        <w:rPr>
          <w:rStyle w:val="StyleBoldUnderline"/>
        </w:rPr>
        <w:t>the Arctic is</w:t>
      </w:r>
      <w:r w:rsidRPr="008D488F">
        <w:rPr>
          <w:sz w:val="16"/>
        </w:rPr>
        <w:t xml:space="preserve"> a welcome relief - </w:t>
      </w:r>
      <w:r w:rsidRPr="008D488F">
        <w:rPr>
          <w:rStyle w:val="StyleBoldUnderline"/>
        </w:rPr>
        <w:t>a site where international collaboration is comparatively amicable</w:t>
      </w:r>
      <w:r w:rsidRPr="008D488F">
        <w:rPr>
          <w:sz w:val="16"/>
        </w:rPr>
        <w:t>.</w:t>
      </w:r>
      <w:r>
        <w:rPr>
          <w:sz w:val="16"/>
        </w:rPr>
        <w:t xml:space="preserve"> </w:t>
      </w:r>
    </w:p>
    <w:p w:rsidR="00E36F40" w:rsidRPr="003946A7" w:rsidRDefault="00E36F40" w:rsidP="00E36F40">
      <w:pPr>
        <w:pStyle w:val="cardtext"/>
        <w:rPr>
          <w:sz w:val="16"/>
        </w:rPr>
      </w:pPr>
    </w:p>
    <w:p w:rsidR="00E36F40" w:rsidRDefault="00E36F40" w:rsidP="00E36F40">
      <w:pPr>
        <w:pStyle w:val="Heading3"/>
      </w:pPr>
      <w:proofErr w:type="spellStart"/>
      <w:r>
        <w:lastRenderedPageBreak/>
        <w:t>Xtn</w:t>
      </w:r>
      <w:proofErr w:type="spellEnd"/>
      <w:r>
        <w:t>: Relations High</w:t>
      </w:r>
    </w:p>
    <w:p w:rsidR="00E36F40" w:rsidRDefault="00E36F40" w:rsidP="00E36F40">
      <w:pPr>
        <w:pStyle w:val="Heading4"/>
      </w:pPr>
      <w:r>
        <w:t>US-Russia relations still high – overlapping foreign policy interests</w:t>
      </w:r>
    </w:p>
    <w:p w:rsidR="00E36F40" w:rsidRDefault="00E36F40" w:rsidP="00E36F40"/>
    <w:p w:rsidR="00E36F40" w:rsidRPr="00B11E32" w:rsidRDefault="00E36F40" w:rsidP="00E36F40">
      <w:proofErr w:type="spellStart"/>
      <w:r>
        <w:rPr>
          <w:b/>
        </w:rPr>
        <w:t>Lukyanov</w:t>
      </w:r>
      <w:proofErr w:type="spellEnd"/>
      <w:r>
        <w:rPr>
          <w:b/>
        </w:rPr>
        <w:t>, 4/4</w:t>
      </w:r>
      <w:r>
        <w:t>/14</w:t>
      </w:r>
      <w:r>
        <w:rPr>
          <w:b/>
        </w:rPr>
        <w:t xml:space="preserve"> </w:t>
      </w:r>
      <w:r>
        <w:t>– Chairman, Council on Foreign and Defense Policy (Fyodor, “Does Russia need America</w:t>
      </w:r>
      <w:proofErr w:type="gramStart"/>
      <w:r>
        <w:t>?,</w:t>
      </w:r>
      <w:proofErr w:type="gramEnd"/>
      <w:r>
        <w:t>” Russia Beyond the Headlines, http://rbth.com/opinion/2014/04/04/does_russia_need_america_35629.html)//SY</w:t>
      </w:r>
    </w:p>
    <w:p w:rsidR="00E36F40" w:rsidRDefault="00E36F40" w:rsidP="00E36F40"/>
    <w:p w:rsidR="00E36F40" w:rsidRPr="00F256EB" w:rsidRDefault="00E36F40" w:rsidP="00E36F40">
      <w:pPr>
        <w:rPr>
          <w:rStyle w:val="StyleBoldUnderline"/>
        </w:rPr>
      </w:pPr>
      <w:r>
        <w:t xml:space="preserve">But its </w:t>
      </w:r>
      <w:r w:rsidRPr="009A61C3">
        <w:rPr>
          <w:rStyle w:val="StyleBoldUnderline"/>
        </w:rPr>
        <w:t>goal in</w:t>
      </w:r>
      <w:r>
        <w:t xml:space="preserve"> the </w:t>
      </w:r>
      <w:r w:rsidRPr="009A61C3">
        <w:rPr>
          <w:rStyle w:val="StyleBoldUnderline"/>
        </w:rPr>
        <w:t>international arena is not to</w:t>
      </w:r>
      <w:r>
        <w:t xml:space="preserve"> simply </w:t>
      </w:r>
      <w:r w:rsidRPr="009A61C3">
        <w:rPr>
          <w:rStyle w:val="StyleBoldUnderline"/>
        </w:rPr>
        <w:t>oppose the U.S.</w:t>
      </w:r>
      <w:r>
        <w:t xml:space="preserve"> However, this may be the way that Russia reminds others about the line. In everything else, </w:t>
      </w:r>
      <w:r w:rsidRPr="00F256EB">
        <w:rPr>
          <w:rStyle w:val="StyleBoldUnderline"/>
        </w:rPr>
        <w:t>Moscow</w:t>
      </w:r>
      <w:r w:rsidRPr="009A61C3">
        <w:rPr>
          <w:rStyle w:val="StyleBoldUnderline"/>
        </w:rPr>
        <w:t xml:space="preserve"> is not going to turn into an automatic opponent of America. It is noteworthy that against the background of</w:t>
      </w:r>
      <w:r>
        <w:t xml:space="preserve"> the very emotional debate over </w:t>
      </w:r>
      <w:r w:rsidRPr="009A61C3">
        <w:rPr>
          <w:rStyle w:val="StyleBoldUnderline"/>
        </w:rPr>
        <w:t>Ukraine, chemical weapons are</w:t>
      </w:r>
      <w:r>
        <w:t xml:space="preserve"> still </w:t>
      </w:r>
      <w:r w:rsidRPr="009A61C3">
        <w:rPr>
          <w:rStyle w:val="StyleBoldUnderline"/>
        </w:rPr>
        <w:t>being removed from Syria on schedule,</w:t>
      </w:r>
      <w:r>
        <w:t xml:space="preserve"> and the </w:t>
      </w:r>
      <w:r w:rsidRPr="009A61C3">
        <w:rPr>
          <w:rStyle w:val="StyleBoldUnderline"/>
        </w:rPr>
        <w:t>Kremlin has not changed its position on</w:t>
      </w:r>
      <w:r>
        <w:t xml:space="preserve"> settling the </w:t>
      </w:r>
      <w:r w:rsidRPr="009A61C3">
        <w:rPr>
          <w:rStyle w:val="StyleBoldUnderline"/>
        </w:rPr>
        <w:t>Syrian situation</w:t>
      </w:r>
      <w:r>
        <w:t xml:space="preserve"> politically, </w:t>
      </w:r>
      <w:r w:rsidRPr="009A61C3">
        <w:rPr>
          <w:rStyle w:val="StyleBoldUnderline"/>
        </w:rPr>
        <w:t>or</w:t>
      </w:r>
      <w:r>
        <w:t xml:space="preserve"> on </w:t>
      </w:r>
      <w:r w:rsidRPr="009A61C3">
        <w:rPr>
          <w:rStyle w:val="StyleBoldUnderline"/>
        </w:rPr>
        <w:t>nuclear talks with Iran.</w:t>
      </w:r>
      <w:r>
        <w:t xml:space="preserve"> It is </w:t>
      </w:r>
      <w:r w:rsidRPr="009A61C3">
        <w:rPr>
          <w:rStyle w:val="StyleBoldUnderline"/>
        </w:rPr>
        <w:t>especially worth noting that Russia is not questioning its agreement with NATO to allow cargo to be transported from Afghanistan via Ulyanovsk.</w:t>
      </w:r>
      <w:r>
        <w:t xml:space="preserve"> And this is </w:t>
      </w:r>
      <w:r w:rsidRPr="009A61C3">
        <w:rPr>
          <w:rStyle w:val="StyleBoldUnderline"/>
        </w:rPr>
        <w:t>even in light of</w:t>
      </w:r>
      <w:r>
        <w:t xml:space="preserve"> the quite </w:t>
      </w:r>
      <w:r w:rsidRPr="009A61C3">
        <w:rPr>
          <w:rStyle w:val="StyleBoldUnderline"/>
        </w:rPr>
        <w:t>unfriendly statements being made by</w:t>
      </w:r>
      <w:r>
        <w:t xml:space="preserve"> both the military and political </w:t>
      </w:r>
      <w:r w:rsidRPr="009A61C3">
        <w:rPr>
          <w:rStyle w:val="StyleBoldUnderline"/>
        </w:rPr>
        <w:t>leadership</w:t>
      </w:r>
      <w:r>
        <w:t xml:space="preserve"> of the alliance. </w:t>
      </w:r>
      <w:r w:rsidRPr="009A61C3">
        <w:rPr>
          <w:rStyle w:val="StyleBoldUnderline"/>
        </w:rPr>
        <w:t>Russia</w:t>
      </w:r>
      <w:r>
        <w:t xml:space="preserve">, it seems, </w:t>
      </w:r>
      <w:r w:rsidRPr="009A61C3">
        <w:rPr>
          <w:rStyle w:val="StyleBoldUnderline"/>
        </w:rPr>
        <w:t>doesn't plan on abandoning</w:t>
      </w:r>
      <w:r>
        <w:t xml:space="preserve"> its </w:t>
      </w:r>
      <w:r w:rsidRPr="009A61C3">
        <w:rPr>
          <w:rStyle w:val="StyleBoldUnderline"/>
        </w:rPr>
        <w:t>cooperation with</w:t>
      </w:r>
      <w:r>
        <w:t xml:space="preserve"> the </w:t>
      </w:r>
      <w:r w:rsidRPr="009A61C3">
        <w:rPr>
          <w:rStyle w:val="StyleBoldUnderline"/>
        </w:rPr>
        <w:t>United States in areas where</w:t>
      </w:r>
      <w:r>
        <w:t xml:space="preserve"> the </w:t>
      </w:r>
      <w:r w:rsidRPr="009A61C3">
        <w:rPr>
          <w:rStyle w:val="StyleBoldUnderline"/>
        </w:rPr>
        <w:t>interests</w:t>
      </w:r>
      <w:r>
        <w:t xml:space="preserve"> of the countries </w:t>
      </w:r>
      <w:r w:rsidRPr="009A61C3">
        <w:rPr>
          <w:rStyle w:val="StyleBoldUnderline"/>
        </w:rPr>
        <w:t>do not contradict</w:t>
      </w:r>
      <w:r>
        <w:t xml:space="preserve"> each other. But it will not give in where interests diverge. This model is quite natural for relations between two major powers that are not allies, especially in today's multi-layered world, where there aren't any simple oppositions or linear dependencies anymore. </w:t>
      </w:r>
      <w:r w:rsidRPr="00F256EB">
        <w:rPr>
          <w:rStyle w:val="StyleBoldUnderline"/>
        </w:rPr>
        <w:t>In which areas do our interests converge? There is the Arctic, where</w:t>
      </w:r>
      <w:r>
        <w:t xml:space="preserve">, contrary to emotions that are often blown out of proportion, </w:t>
      </w:r>
      <w:r w:rsidRPr="00F256EB">
        <w:rPr>
          <w:rStyle w:val="StyleBoldUnderline"/>
        </w:rPr>
        <w:t>Russian and American interests are not</w:t>
      </w:r>
      <w:r>
        <w:t xml:space="preserve"> so </w:t>
      </w:r>
      <w:r w:rsidRPr="00F256EB">
        <w:rPr>
          <w:rStyle w:val="StyleBoldUnderline"/>
        </w:rPr>
        <w:t>far apart.</w:t>
      </w:r>
      <w:r w:rsidRPr="00F256EB">
        <w:t xml:space="preserve"> There is the </w:t>
      </w:r>
      <w:r w:rsidRPr="00F256EB">
        <w:rPr>
          <w:rStyle w:val="StyleBoldUnderline"/>
        </w:rPr>
        <w:t>issue of nuclear non-proliferation, in which Moscow and Washington</w:t>
      </w:r>
      <w:r>
        <w:t xml:space="preserve">, whether they like it or not, </w:t>
      </w:r>
      <w:r w:rsidRPr="00F256EB">
        <w:rPr>
          <w:rStyle w:val="StyleBoldUnderline"/>
        </w:rPr>
        <w:t>remain</w:t>
      </w:r>
      <w:r>
        <w:t xml:space="preserve"> the </w:t>
      </w:r>
      <w:r w:rsidRPr="00F256EB">
        <w:rPr>
          <w:rStyle w:val="StyleBoldUnderline"/>
        </w:rPr>
        <w:t>main players and carry</w:t>
      </w:r>
      <w:r>
        <w:t xml:space="preserve"> the </w:t>
      </w:r>
      <w:r w:rsidRPr="00F256EB">
        <w:rPr>
          <w:rStyle w:val="StyleBoldUnderline"/>
        </w:rPr>
        <w:t xml:space="preserve">primary responsibility. </w:t>
      </w:r>
      <w:r>
        <w:t xml:space="preserve">The </w:t>
      </w:r>
      <w:r w:rsidRPr="00F256EB">
        <w:rPr>
          <w:rStyle w:val="StyleBoldUnderline"/>
        </w:rPr>
        <w:t>topic of terrorism has been exhausted,</w:t>
      </w:r>
      <w:r>
        <w:t xml:space="preserve"> mostly it has just been talk, </w:t>
      </w:r>
      <w:r w:rsidRPr="00F256EB">
        <w:rPr>
          <w:rStyle w:val="StyleBoldUnderline"/>
        </w:rPr>
        <w:t>but</w:t>
      </w:r>
      <w:r>
        <w:t xml:space="preserve"> objectively there are </w:t>
      </w:r>
      <w:r w:rsidRPr="00F256EB">
        <w:rPr>
          <w:rStyle w:val="StyleBoldUnderline"/>
        </w:rPr>
        <w:t>still</w:t>
      </w:r>
      <w:r>
        <w:t xml:space="preserve"> some </w:t>
      </w:r>
      <w:r w:rsidRPr="00F256EB">
        <w:rPr>
          <w:rStyle w:val="StyleBoldUnderline"/>
        </w:rPr>
        <w:t>points where our interests converge.</w:t>
      </w:r>
    </w:p>
    <w:p w:rsidR="00E36F40" w:rsidRDefault="00E36F40" w:rsidP="00E36F40">
      <w:pPr>
        <w:pStyle w:val="Heading4"/>
      </w:pPr>
      <w:r>
        <w:t>US-Russian relations are re-stabilizing post-Ukraine – Russian return to diplomacy</w:t>
      </w:r>
    </w:p>
    <w:p w:rsidR="00E36F40" w:rsidRDefault="00E36F40" w:rsidP="00E36F40"/>
    <w:p w:rsidR="00E36F40" w:rsidRPr="001C4CC5" w:rsidRDefault="00E36F40" w:rsidP="00E36F40">
      <w:proofErr w:type="spellStart"/>
      <w:r>
        <w:rPr>
          <w:b/>
        </w:rPr>
        <w:t>Yucai</w:t>
      </w:r>
      <w:proofErr w:type="spellEnd"/>
      <w:r>
        <w:rPr>
          <w:b/>
        </w:rPr>
        <w:t>, 4/21</w:t>
      </w:r>
      <w:r>
        <w:t>/14 – Professor, Crisis Management Center, PLA National Defense University (Yang, “Russia sets example of strong crisis management with firm legal basis,” Global Times, http://www.globaltimes.cn/content/855865.shtml)//SY</w:t>
      </w:r>
    </w:p>
    <w:p w:rsidR="00E36F40" w:rsidRDefault="00E36F40" w:rsidP="00E36F40"/>
    <w:p w:rsidR="00E36F40" w:rsidRPr="001C4CC5" w:rsidRDefault="00E36F40" w:rsidP="00E36F40">
      <w:pPr>
        <w:rPr>
          <w:rStyle w:val="StyleBoldUnderline"/>
        </w:rPr>
      </w:pPr>
      <w:r>
        <w:t xml:space="preserve">Meanwhile, </w:t>
      </w:r>
      <w:r w:rsidRPr="001C4CC5">
        <w:rPr>
          <w:rStyle w:val="StyleBoldUnderline"/>
        </w:rPr>
        <w:t>US-Russia relations,</w:t>
      </w:r>
      <w:r>
        <w:t xml:space="preserve"> </w:t>
      </w:r>
      <w:proofErr w:type="gramStart"/>
      <w:r>
        <w:t>which</w:t>
      </w:r>
      <w:proofErr w:type="gramEnd"/>
      <w:r>
        <w:t xml:space="preserve"> were </w:t>
      </w:r>
      <w:r w:rsidRPr="001C4CC5">
        <w:rPr>
          <w:rStyle w:val="StyleBoldUnderline"/>
        </w:rPr>
        <w:t>once on the verge of</w:t>
      </w:r>
      <w:r>
        <w:t xml:space="preserve"> a new</w:t>
      </w:r>
      <w:r w:rsidRPr="001C4CC5">
        <w:t xml:space="preserve"> </w:t>
      </w:r>
      <w:r w:rsidRPr="001C4CC5">
        <w:rPr>
          <w:rStyle w:val="StyleBoldUnderline"/>
        </w:rPr>
        <w:t>Cold War, are</w:t>
      </w:r>
      <w:r>
        <w:t xml:space="preserve"> gradually </w:t>
      </w:r>
      <w:r w:rsidRPr="001C4CC5">
        <w:rPr>
          <w:rStyle w:val="Emphasis"/>
        </w:rPr>
        <w:t>heading back on the track of dialogue and cooperation</w:t>
      </w:r>
      <w:r w:rsidRPr="001C4CC5">
        <w:rPr>
          <w:rStyle w:val="StyleBoldUnderline"/>
        </w:rPr>
        <w:t>.</w:t>
      </w:r>
      <w:r>
        <w:t xml:space="preserve"> It seems that </w:t>
      </w:r>
      <w:r w:rsidRPr="001C4CC5">
        <w:rPr>
          <w:rStyle w:val="StyleBoldUnderline"/>
        </w:rPr>
        <w:t>along with diplomatic measures and economic dialogues, Russia's "assertiveness" which the West finds hard to tolerate, may be</w:t>
      </w:r>
      <w:r>
        <w:t xml:space="preserve"> gradually </w:t>
      </w:r>
      <w:r w:rsidRPr="001C4CC5">
        <w:rPr>
          <w:rStyle w:val="StyleBoldUnderline"/>
        </w:rPr>
        <w:t>diluted.</w:t>
      </w:r>
      <w:r>
        <w:t xml:space="preserve"> The Putin </w:t>
      </w:r>
      <w:r w:rsidRPr="001C4CC5">
        <w:rPr>
          <w:rStyle w:val="StyleBoldUnderline"/>
        </w:rPr>
        <w:t>administration's high efficiency in managing</w:t>
      </w:r>
      <w:r>
        <w:t xml:space="preserve"> the </w:t>
      </w:r>
      <w:r w:rsidRPr="001C4CC5">
        <w:rPr>
          <w:rStyle w:val="StyleBoldUnderline"/>
        </w:rPr>
        <w:t>regional crisis is impressive. Such</w:t>
      </w:r>
      <w:r>
        <w:t xml:space="preserve"> a high </w:t>
      </w:r>
      <w:r w:rsidRPr="001C4CC5">
        <w:rPr>
          <w:rStyle w:val="StyleBoldUnderline"/>
        </w:rPr>
        <w:t>efficiency stems from</w:t>
      </w:r>
      <w:r>
        <w:t xml:space="preserve"> a </w:t>
      </w:r>
      <w:r w:rsidRPr="001C4CC5">
        <w:rPr>
          <w:rStyle w:val="StyleBoldUnderline"/>
        </w:rPr>
        <w:t>united security institution,</w:t>
      </w:r>
      <w:r>
        <w:t xml:space="preserve"> a </w:t>
      </w:r>
      <w:r w:rsidRPr="001C4CC5">
        <w:rPr>
          <w:rStyle w:val="StyleBoldUnderline"/>
        </w:rPr>
        <w:t>high level of strategic planning, and</w:t>
      </w:r>
      <w:r>
        <w:t xml:space="preserve"> government agencies' </w:t>
      </w:r>
      <w:r w:rsidRPr="001C4CC5">
        <w:rPr>
          <w:rStyle w:val="StyleBoldUnderline"/>
        </w:rPr>
        <w:t>strong enforcement capabilities.</w:t>
      </w:r>
      <w:r>
        <w:t xml:space="preserve"> Russia's </w:t>
      </w:r>
      <w:r w:rsidRPr="001C4CC5">
        <w:rPr>
          <w:rStyle w:val="StyleBoldUnderline"/>
        </w:rPr>
        <w:t>crisis management is based on</w:t>
      </w:r>
      <w:r>
        <w:t xml:space="preserve"> a </w:t>
      </w:r>
      <w:r w:rsidRPr="001C4CC5">
        <w:rPr>
          <w:rStyle w:val="StyleBoldUnderline"/>
        </w:rPr>
        <w:t>unified national security institution,</w:t>
      </w:r>
      <w:r>
        <w:t xml:space="preserve"> at the core of which is the Federal Security Service (FSB). Through the FSB, Russian President Vladimir </w:t>
      </w:r>
      <w:r w:rsidRPr="001C4CC5">
        <w:rPr>
          <w:rStyle w:val="StyleBoldUnderline"/>
        </w:rPr>
        <w:t>Putin grasps</w:t>
      </w:r>
      <w:r>
        <w:t xml:space="preserve"> the </w:t>
      </w:r>
      <w:r w:rsidRPr="001C4CC5">
        <w:rPr>
          <w:rStyle w:val="StyleBoldUnderline"/>
        </w:rPr>
        <w:t>overall strategic pattern and makes</w:t>
      </w:r>
      <w:r>
        <w:t xml:space="preserve"> the </w:t>
      </w:r>
      <w:r w:rsidRPr="001C4CC5">
        <w:rPr>
          <w:rStyle w:val="StyleBoldUnderline"/>
        </w:rPr>
        <w:t xml:space="preserve">most important decisions. </w:t>
      </w:r>
    </w:p>
    <w:p w:rsidR="00E36F40" w:rsidRDefault="00E36F40" w:rsidP="00E36F40"/>
    <w:p w:rsidR="00184734" w:rsidRDefault="00184734" w:rsidP="00184734">
      <w:pPr>
        <w:pStyle w:val="Heading3"/>
      </w:pPr>
      <w:proofErr w:type="spellStart"/>
      <w:r>
        <w:lastRenderedPageBreak/>
        <w:t>Xtn</w:t>
      </w:r>
      <w:proofErr w:type="spellEnd"/>
      <w:r>
        <w:t>: No Iran Impact</w:t>
      </w:r>
    </w:p>
    <w:p w:rsidR="00184734" w:rsidRPr="0076196F" w:rsidRDefault="00184734" w:rsidP="00184734">
      <w:pPr>
        <w:pStyle w:val="Heading4"/>
      </w:pPr>
      <w:r w:rsidRPr="0076196F">
        <w:t>US deterrent and decreased value of nukes means no impact</w:t>
      </w:r>
    </w:p>
    <w:p w:rsidR="00184734" w:rsidRPr="00184734" w:rsidRDefault="00184734" w:rsidP="00184734">
      <w:pPr>
        <w:rPr>
          <w:rStyle w:val="StyleBoldUnderline"/>
        </w:rPr>
      </w:pPr>
      <w:proofErr w:type="spellStart"/>
      <w:r w:rsidRPr="00184734">
        <w:rPr>
          <w:rStyle w:val="StyleStyleBold12pt"/>
        </w:rPr>
        <w:t>Bahgat</w:t>
      </w:r>
      <w:proofErr w:type="spellEnd"/>
      <w:r w:rsidRPr="00184734">
        <w:rPr>
          <w:rStyle w:val="StyleStyleBold12pt"/>
        </w:rPr>
        <w:t xml:space="preserve"> ’11</w:t>
      </w:r>
      <w:r w:rsidRPr="0076196F">
        <w:rPr>
          <w:b/>
        </w:rPr>
        <w:t xml:space="preserve"> </w:t>
      </w:r>
      <w:r w:rsidRPr="0076196F">
        <w:rPr>
          <w:sz w:val="16"/>
        </w:rPr>
        <w:t>[</w:t>
      </w:r>
      <w:proofErr w:type="spellStart"/>
      <w:r w:rsidRPr="0076196F">
        <w:rPr>
          <w:sz w:val="16"/>
        </w:rPr>
        <w:t>Gawdat</w:t>
      </w:r>
      <w:proofErr w:type="spellEnd"/>
      <w:r w:rsidRPr="0076196F">
        <w:rPr>
          <w:sz w:val="16"/>
        </w:rPr>
        <w:t>, professor at the Near East South Asia Center for Strategic Studies, National Defense University, “A Nuclear Arms Race in the Middle East: Myth or Reality?</w:t>
      </w:r>
      <w:proofErr w:type="gramStart"/>
      <w:r w:rsidRPr="0076196F">
        <w:rPr>
          <w:sz w:val="16"/>
        </w:rPr>
        <w:t>”,</w:t>
      </w:r>
      <w:proofErr w:type="gramEnd"/>
      <w:r w:rsidRPr="0076196F">
        <w:rPr>
          <w:sz w:val="16"/>
        </w:rPr>
        <w:t xml:space="preserve"> Mediterranean Quarterly 22:1, Project Muse] </w:t>
      </w:r>
    </w:p>
    <w:p w:rsidR="00184734" w:rsidRPr="00184734" w:rsidRDefault="00184734" w:rsidP="00184734">
      <w:pPr>
        <w:rPr>
          <w:rStyle w:val="StyleBoldUnderline"/>
        </w:rPr>
      </w:pPr>
    </w:p>
    <w:p w:rsidR="00184734" w:rsidRPr="00184734" w:rsidRDefault="00184734" w:rsidP="00184734">
      <w:pPr>
        <w:rPr>
          <w:rStyle w:val="StyleBoldUnderline"/>
        </w:rPr>
      </w:pPr>
      <w:r w:rsidRPr="0076196F">
        <w:rPr>
          <w:rFonts w:ascii="Times" w:hAnsi="Times"/>
          <w:sz w:val="16"/>
          <w:szCs w:val="16"/>
        </w:rPr>
        <w:t xml:space="preserve">The analysis in this essay focuses on a fundamental question: How would Arab countries react to a nuclear Iran? Obviously, any attempt to predict the behavior of a nuclear Iran would be speculative. Still, it is important to underscore key security facts. </w:t>
      </w:r>
      <w:r w:rsidRPr="00184734">
        <w:rPr>
          <w:rStyle w:val="StyleBoldUnderline"/>
        </w:rPr>
        <w:t>The value of nuclear weapons needs to be reassessed</w:t>
      </w:r>
      <w:r w:rsidRPr="0076196F">
        <w:rPr>
          <w:rFonts w:ascii="Times" w:hAnsi="Times"/>
          <w:sz w:val="16"/>
          <w:szCs w:val="16"/>
        </w:rPr>
        <w:t xml:space="preserve">. </w:t>
      </w:r>
      <w:r w:rsidRPr="00184734">
        <w:rPr>
          <w:rStyle w:val="StyleBoldUnderline"/>
        </w:rPr>
        <w:t>With its</w:t>
      </w:r>
      <w:r w:rsidRPr="0076196F">
        <w:rPr>
          <w:rFonts w:ascii="Times" w:hAnsi="Times"/>
          <w:sz w:val="16"/>
          <w:szCs w:val="16"/>
        </w:rPr>
        <w:t xml:space="preserve"> presumed </w:t>
      </w:r>
      <w:r w:rsidRPr="00184734">
        <w:rPr>
          <w:rStyle w:val="StyleBoldUnderline"/>
        </w:rPr>
        <w:t>nuclear capability, Israel was not able to bring the 2006 war against Hezbollah to a decisive end.</w:t>
      </w:r>
      <w:r w:rsidRPr="0076196F">
        <w:rPr>
          <w:rFonts w:ascii="Times" w:hAnsi="Times"/>
          <w:sz w:val="16"/>
          <w:szCs w:val="16"/>
        </w:rPr>
        <w:t xml:space="preserve"> Furthermore, for most of the second half of the twentieth century the Arab-Israeli conflict was the prominent feature of the Middle East. </w:t>
      </w:r>
      <w:r w:rsidRPr="00184734">
        <w:rPr>
          <w:rStyle w:val="StyleBoldUnderline"/>
        </w:rPr>
        <w:t>Despite frequent military confrontations with Israel</w:t>
      </w:r>
      <w:r w:rsidRPr="0076196F">
        <w:rPr>
          <w:rFonts w:ascii="Times" w:hAnsi="Times"/>
          <w:sz w:val="16"/>
          <w:szCs w:val="16"/>
        </w:rPr>
        <w:t xml:space="preserve"> and claims of Arab leadership, </w:t>
      </w:r>
      <w:r w:rsidRPr="00184734">
        <w:rPr>
          <w:rStyle w:val="StyleBoldUnderline"/>
        </w:rPr>
        <w:t>Egypt has refused</w:t>
      </w:r>
      <w:r w:rsidRPr="0076196F">
        <w:rPr>
          <w:rFonts w:ascii="Times" w:hAnsi="Times"/>
          <w:sz w:val="16"/>
          <w:szCs w:val="16"/>
        </w:rPr>
        <w:t xml:space="preserve"> or failed </w:t>
      </w:r>
      <w:r w:rsidRPr="00184734">
        <w:rPr>
          <w:rStyle w:val="StyleBoldUnderline"/>
        </w:rPr>
        <w:t>to engage in a nuclear arms race</w:t>
      </w:r>
      <w:r w:rsidRPr="0076196F">
        <w:rPr>
          <w:rFonts w:ascii="Times" w:hAnsi="Times"/>
          <w:sz w:val="16"/>
          <w:szCs w:val="16"/>
        </w:rPr>
        <w:t xml:space="preserve"> with the Jewish state. A </w:t>
      </w:r>
      <w:r w:rsidRPr="00184734">
        <w:rPr>
          <w:rStyle w:val="StyleBoldUnderline"/>
        </w:rPr>
        <w:t>war between Iran and</w:t>
      </w:r>
      <w:r w:rsidRPr="0076196F">
        <w:rPr>
          <w:rFonts w:ascii="Times" w:hAnsi="Times"/>
          <w:sz w:val="16"/>
          <w:szCs w:val="16"/>
        </w:rPr>
        <w:t xml:space="preserve"> either Egypt or Saudi Arabia (or </w:t>
      </w:r>
      <w:r w:rsidRPr="00184734">
        <w:rPr>
          <w:rStyle w:val="StyleBoldUnderline"/>
        </w:rPr>
        <w:t>any other Arab country</w:t>
      </w:r>
      <w:r w:rsidRPr="0076196F">
        <w:rPr>
          <w:rFonts w:ascii="Times" w:hAnsi="Times"/>
          <w:sz w:val="16"/>
          <w:szCs w:val="16"/>
        </w:rPr>
        <w:t xml:space="preserve">) </w:t>
      </w:r>
      <w:r w:rsidRPr="00184734">
        <w:rPr>
          <w:rStyle w:val="StyleBoldUnderline"/>
        </w:rPr>
        <w:t>is highly unlikely.</w:t>
      </w:r>
      <w:r w:rsidRPr="0076196F">
        <w:rPr>
          <w:rFonts w:ascii="Times" w:hAnsi="Times"/>
          <w:sz w:val="16"/>
          <w:szCs w:val="16"/>
        </w:rPr>
        <w:t xml:space="preserve"> Finally, </w:t>
      </w:r>
      <w:r w:rsidRPr="00184734">
        <w:rPr>
          <w:rStyle w:val="StyleBoldUnderline"/>
        </w:rPr>
        <w:t>both Cairo and Riyadh enjoy very close</w:t>
      </w:r>
      <w:r w:rsidRPr="0076196F">
        <w:rPr>
          <w:rFonts w:ascii="Times" w:hAnsi="Times"/>
          <w:sz w:val="16"/>
          <w:szCs w:val="16"/>
        </w:rPr>
        <w:t xml:space="preserve"> security and strategic </w:t>
      </w:r>
      <w:r w:rsidRPr="00184734">
        <w:rPr>
          <w:rStyle w:val="StyleBoldUnderline"/>
        </w:rPr>
        <w:t>ties with the U</w:t>
      </w:r>
      <w:r w:rsidRPr="0076196F">
        <w:rPr>
          <w:rFonts w:ascii="Times" w:hAnsi="Times"/>
          <w:sz w:val="16"/>
          <w:szCs w:val="16"/>
        </w:rPr>
        <w:t xml:space="preserve">nited </w:t>
      </w:r>
      <w:r w:rsidRPr="00184734">
        <w:rPr>
          <w:rStyle w:val="StyleBoldUnderline"/>
        </w:rPr>
        <w:t>S</w:t>
      </w:r>
      <w:r w:rsidRPr="0076196F">
        <w:rPr>
          <w:rFonts w:ascii="Times" w:hAnsi="Times"/>
          <w:sz w:val="16"/>
          <w:szCs w:val="16"/>
        </w:rPr>
        <w:t xml:space="preserve">tates. </w:t>
      </w:r>
      <w:r w:rsidRPr="00184734">
        <w:rPr>
          <w:rStyle w:val="StyleBoldUnderline"/>
        </w:rPr>
        <w:t>Washington is strongly committed to the security of its Arab allies. In recent years the U</w:t>
      </w:r>
      <w:r w:rsidRPr="0076196F">
        <w:rPr>
          <w:rFonts w:ascii="Times" w:hAnsi="Times"/>
          <w:sz w:val="16"/>
          <w:szCs w:val="16"/>
        </w:rPr>
        <w:t xml:space="preserve">nited </w:t>
      </w:r>
      <w:r w:rsidRPr="00184734">
        <w:rPr>
          <w:rStyle w:val="StyleBoldUnderline"/>
        </w:rPr>
        <w:t>S</w:t>
      </w:r>
      <w:r w:rsidRPr="0076196F">
        <w:rPr>
          <w:rFonts w:ascii="Times" w:hAnsi="Times"/>
          <w:sz w:val="16"/>
          <w:szCs w:val="16"/>
        </w:rPr>
        <w:t xml:space="preserve">tates </w:t>
      </w:r>
      <w:r w:rsidRPr="00184734">
        <w:rPr>
          <w:rStyle w:val="StyleBoldUnderline"/>
        </w:rPr>
        <w:t>has agreed to sell missile defense systems to a number of Persian Gulf states</w:t>
      </w:r>
      <w:r w:rsidRPr="0076196F">
        <w:rPr>
          <w:rFonts w:ascii="Times" w:hAnsi="Times"/>
          <w:sz w:val="16"/>
          <w:szCs w:val="16"/>
        </w:rPr>
        <w:t xml:space="preserve">. To sum up, an </w:t>
      </w:r>
      <w:r w:rsidRPr="00184734">
        <w:rPr>
          <w:rStyle w:val="StyleBoldUnderline"/>
        </w:rPr>
        <w:t xml:space="preserve">Iran with nuclear weapons </w:t>
      </w:r>
      <w:r w:rsidRPr="0076196F">
        <w:rPr>
          <w:rFonts w:ascii="Times" w:hAnsi="Times"/>
          <w:sz w:val="16"/>
          <w:szCs w:val="16"/>
        </w:rPr>
        <w:t xml:space="preserve">capability is likely to further destabilize the Middle East, but it </w:t>
      </w:r>
      <w:r w:rsidRPr="00184734">
        <w:rPr>
          <w:rStyle w:val="StyleBoldUnderline"/>
        </w:rPr>
        <w:t>is not likely to ignite a regional nuclear arms race.</w:t>
      </w:r>
    </w:p>
    <w:p w:rsidR="00184734" w:rsidRDefault="00184734" w:rsidP="00184734"/>
    <w:p w:rsidR="00971969" w:rsidRDefault="00971969" w:rsidP="00971969">
      <w:pPr>
        <w:pStyle w:val="Heading3"/>
      </w:pPr>
      <w:r>
        <w:lastRenderedPageBreak/>
        <w:t>AT: Nuclear Terror Impact</w:t>
      </w:r>
    </w:p>
    <w:p w:rsidR="00971969" w:rsidRPr="0076196F" w:rsidRDefault="00971969" w:rsidP="00971969">
      <w:pPr>
        <w:pStyle w:val="Heading4"/>
      </w:pPr>
      <w:r w:rsidRPr="0076196F">
        <w:t>No loose Russian nukes, and not possible for unauthorized explosion</w:t>
      </w:r>
    </w:p>
    <w:p w:rsidR="00971969" w:rsidRPr="0076196F" w:rsidRDefault="00971969" w:rsidP="00971969">
      <w:pPr>
        <w:rPr>
          <w:rFonts w:ascii="Times" w:hAnsi="Times"/>
          <w:sz w:val="18"/>
        </w:rPr>
      </w:pPr>
      <w:r w:rsidRPr="00971969">
        <w:rPr>
          <w:rStyle w:val="StyleStyleBold12pt"/>
        </w:rPr>
        <w:t>MUELLER 2010</w:t>
      </w:r>
      <w:r w:rsidRPr="0076196F">
        <w:rPr>
          <w:rFonts w:ascii="Times" w:hAnsi="Times"/>
          <w:sz w:val="18"/>
        </w:rPr>
        <w:t xml:space="preserve"> [JOHN Woody Hayes Chair of National Security Studies, </w:t>
      </w:r>
      <w:proofErr w:type="spellStart"/>
      <w:r w:rsidRPr="0076196F">
        <w:rPr>
          <w:rFonts w:ascii="Times" w:hAnsi="Times"/>
          <w:sz w:val="18"/>
        </w:rPr>
        <w:t>Mershon</w:t>
      </w:r>
      <w:proofErr w:type="spellEnd"/>
      <w:r w:rsidRPr="0076196F">
        <w:rPr>
          <w:rFonts w:ascii="Times" w:hAnsi="Times"/>
          <w:sz w:val="18"/>
        </w:rPr>
        <w:t xml:space="preserve"> Center Professor of Political Science, “Think Again: Nuclear Weapons”, January/February Foreign Policy]</w:t>
      </w:r>
    </w:p>
    <w:p w:rsidR="00971969" w:rsidRPr="0076196F" w:rsidRDefault="00971969" w:rsidP="00971969">
      <w:pPr>
        <w:rPr>
          <w:rFonts w:ascii="Times" w:hAnsi="Times"/>
          <w:sz w:val="18"/>
        </w:rPr>
      </w:pPr>
    </w:p>
    <w:p w:rsidR="00971969" w:rsidRPr="0076196F" w:rsidRDefault="00971969" w:rsidP="00971969">
      <w:pPr>
        <w:rPr>
          <w:rFonts w:ascii="Times" w:hAnsi="Times"/>
          <w:sz w:val="18"/>
        </w:rPr>
      </w:pPr>
      <w:r w:rsidRPr="0076196F">
        <w:rPr>
          <w:rFonts w:ascii="Times" w:hAnsi="Times"/>
          <w:sz w:val="18"/>
        </w:rPr>
        <w:t xml:space="preserve">If these attention-grabbing rumors were true, </w:t>
      </w:r>
      <w:r w:rsidRPr="0076196F">
        <w:rPr>
          <w:rFonts w:ascii="Times" w:hAnsi="Times"/>
          <w:bCs/>
          <w:u w:val="single"/>
        </w:rPr>
        <w:t>one might think the terrorist group</w:t>
      </w:r>
      <w:r w:rsidRPr="0076196F">
        <w:rPr>
          <w:rFonts w:ascii="Times" w:hAnsi="Times"/>
          <w:sz w:val="18"/>
        </w:rPr>
        <w:t xml:space="preserve"> (or its supposed Chechen suppliers</w:t>
      </w:r>
      <w:r w:rsidRPr="0076196F">
        <w:rPr>
          <w:rFonts w:ascii="Times" w:hAnsi="Times"/>
          <w:bCs/>
          <w:u w:val="single"/>
        </w:rPr>
        <w:t>) would have tried to set off one of those things by now or that al Qaeda would have left some trace of the weapons behind in Afghanistan</w:t>
      </w:r>
      <w:r w:rsidRPr="0076196F">
        <w:rPr>
          <w:rFonts w:ascii="Times" w:hAnsi="Times"/>
          <w:sz w:val="18"/>
        </w:rPr>
        <w:t xml:space="preserve"> after it made its very rushed exit in 2001. </w:t>
      </w:r>
      <w:proofErr w:type="gramStart"/>
      <w:r w:rsidRPr="0076196F">
        <w:rPr>
          <w:rFonts w:ascii="Times" w:hAnsi="Times"/>
          <w:sz w:val="18"/>
        </w:rPr>
        <w:t>Instead, nada.</w:t>
      </w:r>
      <w:proofErr w:type="gramEnd"/>
      <w:r w:rsidRPr="0076196F">
        <w:rPr>
          <w:rFonts w:ascii="Times" w:hAnsi="Times"/>
          <w:sz w:val="18"/>
        </w:rPr>
        <w:t xml:space="preserve"> </w:t>
      </w:r>
      <w:r w:rsidRPr="0076196F">
        <w:rPr>
          <w:rFonts w:ascii="Times" w:hAnsi="Times"/>
          <w:bCs/>
          <w:u w:val="single"/>
        </w:rPr>
        <w:t>It turns out that getting one's hands on a working nuclear bomb is actually very difficult. In 1998</w:t>
      </w:r>
      <w:r w:rsidRPr="0076196F">
        <w:rPr>
          <w:rFonts w:ascii="Times" w:hAnsi="Times"/>
          <w:sz w:val="18"/>
        </w:rPr>
        <w:t xml:space="preserve">, a peak year for loose nuke stories, the head of the U.S. </w:t>
      </w:r>
      <w:r w:rsidRPr="0076196F">
        <w:rPr>
          <w:rFonts w:ascii="Times" w:hAnsi="Times"/>
          <w:bCs/>
          <w:u w:val="single"/>
        </w:rPr>
        <w:t>Strat</w:t>
      </w:r>
      <w:r w:rsidRPr="0076196F">
        <w:rPr>
          <w:rFonts w:ascii="Times" w:hAnsi="Times"/>
          <w:sz w:val="18"/>
        </w:rPr>
        <w:t xml:space="preserve">egic </w:t>
      </w:r>
      <w:r w:rsidRPr="0076196F">
        <w:rPr>
          <w:rFonts w:ascii="Times" w:hAnsi="Times"/>
          <w:bCs/>
          <w:u w:val="single"/>
        </w:rPr>
        <w:t>Com</w:t>
      </w:r>
      <w:r w:rsidRPr="0076196F">
        <w:rPr>
          <w:rFonts w:ascii="Times" w:hAnsi="Times"/>
          <w:sz w:val="18"/>
        </w:rPr>
        <w:t xml:space="preserve">mand </w:t>
      </w:r>
      <w:r w:rsidRPr="0076196F">
        <w:rPr>
          <w:rFonts w:ascii="Times" w:hAnsi="Times"/>
          <w:bCs/>
          <w:u w:val="single"/>
        </w:rPr>
        <w:t>made several visits to Russian</w:t>
      </w:r>
      <w:r w:rsidRPr="0076196F">
        <w:rPr>
          <w:rFonts w:ascii="Times" w:hAnsi="Times"/>
          <w:sz w:val="18"/>
        </w:rPr>
        <w:t xml:space="preserve"> military </w:t>
      </w:r>
      <w:r w:rsidRPr="0076196F">
        <w:rPr>
          <w:rFonts w:ascii="Times" w:hAnsi="Times"/>
          <w:bCs/>
          <w:u w:val="single"/>
        </w:rPr>
        <w:t>bases and</w:t>
      </w:r>
      <w:r w:rsidRPr="0076196F">
        <w:rPr>
          <w:rFonts w:ascii="Times" w:hAnsi="Times"/>
          <w:sz w:val="18"/>
        </w:rPr>
        <w:t xml:space="preserve"> pointedly </w:t>
      </w:r>
      <w:r w:rsidRPr="0076196F">
        <w:rPr>
          <w:rFonts w:ascii="Times" w:hAnsi="Times"/>
          <w:bCs/>
          <w:u w:val="single"/>
        </w:rPr>
        <w:t>reported, "I want to put to bed this concern that there are loose nukes in Russia.</w:t>
      </w:r>
      <w:r w:rsidRPr="0076196F">
        <w:rPr>
          <w:rFonts w:ascii="Times" w:hAnsi="Times"/>
          <w:sz w:val="18"/>
        </w:rPr>
        <w:t xml:space="preserve"> My observations are that the Russians are indeed very serious about security." Physicists Richard </w:t>
      </w:r>
      <w:proofErr w:type="spellStart"/>
      <w:r w:rsidRPr="0076196F">
        <w:rPr>
          <w:rFonts w:ascii="Times" w:hAnsi="Times"/>
          <w:sz w:val="18"/>
        </w:rPr>
        <w:t>Garwin</w:t>
      </w:r>
      <w:proofErr w:type="spellEnd"/>
      <w:r w:rsidRPr="0076196F">
        <w:rPr>
          <w:rFonts w:ascii="Times" w:hAnsi="Times"/>
          <w:sz w:val="18"/>
        </w:rPr>
        <w:t xml:space="preserve"> and Georges </w:t>
      </w:r>
      <w:proofErr w:type="spellStart"/>
      <w:r w:rsidRPr="0076196F">
        <w:rPr>
          <w:rFonts w:ascii="Times" w:hAnsi="Times"/>
          <w:sz w:val="18"/>
        </w:rPr>
        <w:t>Charpak</w:t>
      </w:r>
      <w:proofErr w:type="spellEnd"/>
      <w:r w:rsidRPr="0076196F">
        <w:rPr>
          <w:rFonts w:ascii="Times" w:hAnsi="Times"/>
          <w:sz w:val="18"/>
        </w:rPr>
        <w:t xml:space="preserve"> have reported, however, that this forceful firsthand testimony failed to persuade the intelligence community "perhaps because it [had] access to varied sources of information." A decade later, </w:t>
      </w:r>
      <w:r w:rsidRPr="0076196F">
        <w:rPr>
          <w:rFonts w:ascii="Times" w:hAnsi="Times"/>
          <w:bCs/>
          <w:u w:val="single"/>
        </w:rPr>
        <w:t>with no credible reports of purloined Russian weapons</w:t>
      </w:r>
      <w:r w:rsidRPr="0076196F">
        <w:rPr>
          <w:rFonts w:ascii="Times" w:hAnsi="Times"/>
          <w:sz w:val="18"/>
        </w:rPr>
        <w:t xml:space="preserve">, it rather looks like it was </w:t>
      </w:r>
      <w:r w:rsidRPr="0076196F">
        <w:rPr>
          <w:rFonts w:ascii="Times" w:hAnsi="Times"/>
          <w:bCs/>
          <w:u w:val="single"/>
        </w:rPr>
        <w:t>the general,</w:t>
      </w:r>
      <w:r w:rsidRPr="0076196F">
        <w:rPr>
          <w:rFonts w:ascii="Times" w:hAnsi="Times"/>
          <w:sz w:val="18"/>
        </w:rPr>
        <w:t xml:space="preserve"> not the spooks, </w:t>
      </w:r>
      <w:proofErr w:type="gramStart"/>
      <w:r w:rsidRPr="0076196F">
        <w:rPr>
          <w:rFonts w:ascii="Times" w:hAnsi="Times"/>
          <w:sz w:val="18"/>
        </w:rPr>
        <w:t>who</w:t>
      </w:r>
      <w:proofErr w:type="gramEnd"/>
      <w:r w:rsidRPr="0076196F">
        <w:rPr>
          <w:rFonts w:ascii="Times" w:hAnsi="Times"/>
          <w:sz w:val="18"/>
        </w:rPr>
        <w:t xml:space="preserve"> </w:t>
      </w:r>
      <w:r w:rsidRPr="0076196F">
        <w:rPr>
          <w:rFonts w:ascii="Times" w:hAnsi="Times"/>
          <w:bCs/>
          <w:u w:val="single"/>
        </w:rPr>
        <w:t>had it right.</w:t>
      </w:r>
      <w:r w:rsidRPr="0076196F">
        <w:rPr>
          <w:rFonts w:ascii="Times" w:hAnsi="Times"/>
          <w:sz w:val="18"/>
        </w:rPr>
        <w:t xml:space="preserve"> </w:t>
      </w:r>
      <w:r w:rsidRPr="0076196F">
        <w:rPr>
          <w:rFonts w:ascii="Times" w:hAnsi="Times"/>
          <w:bCs/>
          <w:u w:val="single"/>
        </w:rPr>
        <w:t>By all reports</w:t>
      </w:r>
      <w:r w:rsidRPr="0076196F">
        <w:rPr>
          <w:rFonts w:ascii="Times" w:hAnsi="Times"/>
          <w:sz w:val="18"/>
        </w:rPr>
        <w:t xml:space="preserve"> (including Allison's), </w:t>
      </w:r>
      <w:r w:rsidRPr="0076196F">
        <w:rPr>
          <w:rFonts w:ascii="Times" w:hAnsi="Times"/>
          <w:bCs/>
          <w:u w:val="single"/>
        </w:rPr>
        <w:t>Russian nukes have become even more secure in recent years</w:t>
      </w:r>
      <w:r w:rsidRPr="0076196F">
        <w:rPr>
          <w:rFonts w:ascii="Times" w:hAnsi="Times"/>
          <w:sz w:val="18"/>
        </w:rPr>
        <w:t xml:space="preserve">. It is scarcely rocket science to conclude that </w:t>
      </w:r>
      <w:r w:rsidRPr="0076196F">
        <w:rPr>
          <w:rFonts w:ascii="Times" w:hAnsi="Times"/>
          <w:bCs/>
          <w:u w:val="single"/>
        </w:rPr>
        <w:t>any nuke stolen in Russia is far more likely to go off in Red Square than in Times Square. The Russians seem to have had no difficulty grasping this fundamental reality. Setting off a stolen nuke might be nearly impossible anyway</w:t>
      </w:r>
      <w:r w:rsidRPr="0076196F">
        <w:rPr>
          <w:rFonts w:ascii="Times" w:hAnsi="Times"/>
          <w:sz w:val="18"/>
        </w:rPr>
        <w:t xml:space="preserve">, outside of TV's 24 and disaster movies. Finished </w:t>
      </w:r>
      <w:r w:rsidRPr="0076196F">
        <w:rPr>
          <w:rFonts w:ascii="Times" w:hAnsi="Times"/>
          <w:bCs/>
          <w:u w:val="single"/>
        </w:rPr>
        <w:t>bombs are</w:t>
      </w:r>
      <w:r w:rsidRPr="0076196F">
        <w:rPr>
          <w:rFonts w:ascii="Times" w:hAnsi="Times"/>
          <w:sz w:val="18"/>
        </w:rPr>
        <w:t xml:space="preserve"> routinely </w:t>
      </w:r>
      <w:r w:rsidRPr="0076196F">
        <w:rPr>
          <w:rFonts w:ascii="Times" w:hAnsi="Times"/>
          <w:bCs/>
          <w:u w:val="single"/>
        </w:rPr>
        <w:t>outfitted with devices that will trigger a nonnuclear explosion to destroy the bomb if it is tampered with</w:t>
      </w:r>
      <w:r w:rsidRPr="0076196F">
        <w:rPr>
          <w:rFonts w:ascii="Times" w:hAnsi="Times"/>
          <w:sz w:val="18"/>
        </w:rPr>
        <w:t xml:space="preserve">. And, </w:t>
      </w:r>
      <w:r w:rsidRPr="0076196F">
        <w:rPr>
          <w:rFonts w:ascii="Times" w:hAnsi="Times"/>
          <w:bCs/>
          <w:u w:val="single"/>
        </w:rPr>
        <w:t>as</w:t>
      </w:r>
      <w:r w:rsidRPr="0076196F">
        <w:rPr>
          <w:rFonts w:ascii="Times" w:hAnsi="Times"/>
          <w:sz w:val="18"/>
        </w:rPr>
        <w:t xml:space="preserve"> Stephen </w:t>
      </w:r>
      <w:r w:rsidRPr="0076196F">
        <w:rPr>
          <w:rFonts w:ascii="Times" w:hAnsi="Times"/>
          <w:bCs/>
          <w:u w:val="single"/>
        </w:rPr>
        <w:t>Younger, former head of nuclear weapons research</w:t>
      </w:r>
      <w:r w:rsidRPr="0076196F">
        <w:rPr>
          <w:rFonts w:ascii="Times" w:hAnsi="Times"/>
          <w:sz w:val="18"/>
        </w:rPr>
        <w:t xml:space="preserve"> and development </w:t>
      </w:r>
      <w:r w:rsidRPr="0076196F">
        <w:rPr>
          <w:rFonts w:ascii="Times" w:hAnsi="Times"/>
          <w:bCs/>
          <w:u w:val="single"/>
        </w:rPr>
        <w:t>at L</w:t>
      </w:r>
      <w:r w:rsidRPr="0076196F">
        <w:rPr>
          <w:rFonts w:ascii="Times" w:hAnsi="Times"/>
          <w:sz w:val="18"/>
        </w:rPr>
        <w:t xml:space="preserve">os </w:t>
      </w:r>
      <w:r w:rsidRPr="0076196F">
        <w:rPr>
          <w:rFonts w:ascii="Times" w:hAnsi="Times"/>
          <w:bCs/>
          <w:u w:val="single"/>
        </w:rPr>
        <w:t>A</w:t>
      </w:r>
      <w:r w:rsidRPr="0076196F">
        <w:rPr>
          <w:rFonts w:ascii="Times" w:hAnsi="Times"/>
          <w:sz w:val="18"/>
        </w:rPr>
        <w:t xml:space="preserve">lamos </w:t>
      </w:r>
      <w:r w:rsidRPr="0076196F">
        <w:rPr>
          <w:rFonts w:ascii="Times" w:hAnsi="Times"/>
          <w:bCs/>
          <w:u w:val="single"/>
        </w:rPr>
        <w:t>N</w:t>
      </w:r>
      <w:r w:rsidRPr="0076196F">
        <w:rPr>
          <w:rFonts w:ascii="Times" w:hAnsi="Times"/>
          <w:sz w:val="18"/>
        </w:rPr>
        <w:t xml:space="preserve">ational </w:t>
      </w:r>
      <w:r w:rsidRPr="0076196F">
        <w:rPr>
          <w:rFonts w:ascii="Times" w:hAnsi="Times"/>
          <w:bCs/>
          <w:u w:val="single"/>
        </w:rPr>
        <w:t>L</w:t>
      </w:r>
      <w:r w:rsidRPr="0076196F">
        <w:rPr>
          <w:rFonts w:ascii="Times" w:hAnsi="Times"/>
          <w:sz w:val="18"/>
        </w:rPr>
        <w:t xml:space="preserve">aboratory, stresses, </w:t>
      </w:r>
      <w:r w:rsidRPr="0076196F">
        <w:rPr>
          <w:rFonts w:ascii="Times" w:hAnsi="Times"/>
          <w:bCs/>
          <w:u w:val="single"/>
        </w:rPr>
        <w:t>only a few people in the world know how to cause an unauthorized detonation of a nuclear weapon. Even weapons designers</w:t>
      </w:r>
      <w:r w:rsidRPr="0076196F">
        <w:rPr>
          <w:rFonts w:ascii="Times" w:hAnsi="Times"/>
          <w:sz w:val="18"/>
        </w:rPr>
        <w:t xml:space="preserve"> and maintenance personnel </w:t>
      </w:r>
      <w:r w:rsidRPr="0076196F">
        <w:rPr>
          <w:rFonts w:ascii="Times" w:hAnsi="Times"/>
          <w:bCs/>
          <w:u w:val="single"/>
        </w:rPr>
        <w:t>do not know</w:t>
      </w:r>
      <w:r w:rsidRPr="0076196F">
        <w:rPr>
          <w:rFonts w:ascii="Times" w:hAnsi="Times"/>
          <w:sz w:val="18"/>
        </w:rPr>
        <w:t xml:space="preserve"> the multiple steps necessary. </w:t>
      </w:r>
      <w:r w:rsidRPr="0076196F">
        <w:rPr>
          <w:rFonts w:ascii="Times" w:hAnsi="Times"/>
          <w:bCs/>
          <w:u w:val="single"/>
        </w:rPr>
        <w:t>In addition, some countries, including Pakistan, store their weapons disassembled, with the pieces in separate secure vaults.</w:t>
      </w:r>
    </w:p>
    <w:p w:rsidR="00971969" w:rsidRPr="00971969" w:rsidRDefault="00971969" w:rsidP="00971969"/>
    <w:p w:rsidR="00E36F40" w:rsidRDefault="00E36F40" w:rsidP="00E36F40"/>
    <w:p w:rsidR="0037157F" w:rsidRDefault="0037157F" w:rsidP="0037157F">
      <w:pPr>
        <w:pStyle w:val="Heading2"/>
      </w:pPr>
      <w:r w:rsidRPr="00204F29">
        <w:lastRenderedPageBreak/>
        <w:t>Case</w:t>
      </w:r>
      <w:r>
        <w:t xml:space="preserve"> – Oil</w:t>
      </w:r>
    </w:p>
    <w:p w:rsidR="0037157F" w:rsidRPr="00D818FA" w:rsidRDefault="0037157F" w:rsidP="0037157F"/>
    <w:p w:rsidR="0037157F" w:rsidRPr="002E2F9A" w:rsidRDefault="0037157F" w:rsidP="0037157F">
      <w:pPr>
        <w:pStyle w:val="Heading3"/>
      </w:pPr>
      <w:r>
        <w:lastRenderedPageBreak/>
        <w:t>1NC No Spills</w:t>
      </w:r>
    </w:p>
    <w:p w:rsidR="0037157F" w:rsidRDefault="0037157F" w:rsidP="0037157F">
      <w:pPr>
        <w:pStyle w:val="Heading4"/>
      </w:pPr>
      <w:r>
        <w:t>No spills – Drilling will be safe if it happens</w:t>
      </w:r>
    </w:p>
    <w:p w:rsidR="0037157F" w:rsidRDefault="0037157F" w:rsidP="0037157F">
      <w:proofErr w:type="spellStart"/>
      <w:r w:rsidRPr="00DC3A87">
        <w:rPr>
          <w:rStyle w:val="StyleStyleBold12pt"/>
        </w:rPr>
        <w:t>Ossipov</w:t>
      </w:r>
      <w:proofErr w:type="spellEnd"/>
      <w:r w:rsidRPr="00DC3A87">
        <w:rPr>
          <w:rStyle w:val="StyleStyleBold12pt"/>
        </w:rPr>
        <w:t xml:space="preserve"> 12-11</w:t>
      </w:r>
      <w:r>
        <w:rPr>
          <w:b/>
        </w:rPr>
        <w:t>-</w:t>
      </w:r>
      <w:r w:rsidRPr="004E360B">
        <w:t>13</w:t>
      </w:r>
    </w:p>
    <w:p w:rsidR="0037157F" w:rsidRDefault="0037157F" w:rsidP="0037157F">
      <w:r>
        <w:t xml:space="preserve">(Igor </w:t>
      </w:r>
      <w:proofErr w:type="spellStart"/>
      <w:r>
        <w:t>Ossipov</w:t>
      </w:r>
      <w:proofErr w:type="spellEnd"/>
      <w:r>
        <w:t xml:space="preserve">. </w:t>
      </w:r>
      <w:r w:rsidRPr="004E360B">
        <w:t xml:space="preserve">M.A. 'Distinction' Higher School of Economics / </w:t>
      </w:r>
      <w:proofErr w:type="spellStart"/>
      <w:r w:rsidRPr="004E360B">
        <w:t>Univeristy</w:t>
      </w:r>
      <w:proofErr w:type="spellEnd"/>
      <w:r w:rsidRPr="004E360B">
        <w:t xml:space="preserve"> of Kent</w:t>
      </w:r>
      <w:r>
        <w:t>. December 11</w:t>
      </w:r>
      <w:r w:rsidRPr="004E360B">
        <w:rPr>
          <w:vertAlign w:val="superscript"/>
        </w:rPr>
        <w:t>th</w:t>
      </w:r>
      <w:r>
        <w:t xml:space="preserve">, 2013. </w:t>
      </w:r>
      <w:r w:rsidRPr="004E360B">
        <w:t xml:space="preserve">The Arctic Frontier </w:t>
      </w:r>
      <w:r>
        <w:t>–</w:t>
      </w:r>
      <w:r w:rsidRPr="004E360B">
        <w:t xml:space="preserve"> </w:t>
      </w:r>
      <w:r>
        <w:t xml:space="preserve">“Armed with </w:t>
      </w:r>
      <w:r w:rsidRPr="004E360B">
        <w:t>Cooperation</w:t>
      </w:r>
      <w:r>
        <w:t>”.http://russiancouncil.ru/en/blogs/casingpoint/?id_4=868</w:t>
      </w:r>
    </w:p>
    <w:p w:rsidR="0037157F" w:rsidRPr="004E360B" w:rsidRDefault="0037157F" w:rsidP="0037157F">
      <w:pPr>
        <w:rPr>
          <w:b/>
        </w:rPr>
      </w:pPr>
    </w:p>
    <w:p w:rsidR="0037157F" w:rsidRPr="00DC3A87" w:rsidRDefault="0037157F" w:rsidP="0037157F">
      <w:pPr>
        <w:rPr>
          <w:sz w:val="14"/>
          <w:szCs w:val="16"/>
        </w:rPr>
      </w:pPr>
      <w:r w:rsidRPr="004E360B">
        <w:rPr>
          <w:rStyle w:val="StyleBoldUnderline"/>
        </w:rPr>
        <w:t xml:space="preserve">With a series of major accidents that rocked the tabloids it can easily feel that the big oil business is all about profits with no regard for the environment. It may well be the case for some firms; however it is not the case in the Arctic. If we recall those series of major accidents, the Exxon Valdez spill of the coast of Alaska had a total cost of $5-9 billion, as about 40-72,000 tons leaked into the water in 1989. It was not too severe as the cargo was not too large nor did the oil hit ice. </w:t>
      </w:r>
      <w:r w:rsidRPr="00DC3A87">
        <w:rPr>
          <w:sz w:val="14"/>
          <w:szCs w:val="16"/>
        </w:rPr>
        <w:t xml:space="preserve">In 2002 the Prestige grounded near Spain costing €5 billion as 64,000 tons of </w:t>
      </w:r>
      <w:proofErr w:type="spellStart"/>
      <w:r w:rsidRPr="00DC3A87">
        <w:rPr>
          <w:sz w:val="14"/>
          <w:szCs w:val="16"/>
        </w:rPr>
        <w:t>mazut</w:t>
      </w:r>
      <w:proofErr w:type="spellEnd"/>
      <w:r w:rsidRPr="00DC3A87">
        <w:rPr>
          <w:sz w:val="14"/>
          <w:szCs w:val="16"/>
        </w:rPr>
        <w:t xml:space="preserve"> hit the coast.</w:t>
      </w:r>
      <w:r w:rsidRPr="004E360B">
        <w:rPr>
          <w:rStyle w:val="StyleBoldUnderline"/>
        </w:rPr>
        <w:t xml:space="preserve"> In 2010 the Deepwater Horizon Incident broke all records as the most infamous and biggest oil spill in history. </w:t>
      </w:r>
      <w:r w:rsidRPr="00DC3A87">
        <w:rPr>
          <w:sz w:val="14"/>
        </w:rPr>
        <w:t xml:space="preserve">This tragic event not only took the lives of 11 people, but only a small portion of the oil was successfully removed, or burned, leaving huge pollution in the Gulf of Mexico. In addition, BP who charted the drilling platform ended up with a cleaning up and damages bill of $25 billion as well as more than $40 billion in asset losses (Business Week, 2013). As David Hayes outlined, </w:t>
      </w:r>
      <w:r w:rsidRPr="004E360B">
        <w:rPr>
          <w:rStyle w:val="StyleBoldUnderline"/>
        </w:rPr>
        <w:t xml:space="preserve">the potential of such disaster is unthinkable for any firm in the Arctic. It would far exceed the Gulf of Mexico incident and likely wipe out even one of the global oil majors. To no surprise not many take on this region. As A. </w:t>
      </w:r>
      <w:proofErr w:type="spellStart"/>
      <w:r w:rsidRPr="004E360B">
        <w:rPr>
          <w:rStyle w:val="StyleBoldUnderline"/>
        </w:rPr>
        <w:t>Krivorotov</w:t>
      </w:r>
      <w:proofErr w:type="spellEnd"/>
      <w:r w:rsidRPr="004E360B">
        <w:rPr>
          <w:rStyle w:val="StyleBoldUnderline"/>
        </w:rPr>
        <w:t xml:space="preserve"> of </w:t>
      </w:r>
      <w:proofErr w:type="spellStart"/>
      <w:r w:rsidRPr="004E360B">
        <w:rPr>
          <w:rStyle w:val="StyleBoldUnderline"/>
        </w:rPr>
        <w:t>Shtokman</w:t>
      </w:r>
      <w:proofErr w:type="spellEnd"/>
      <w:r w:rsidRPr="004E360B">
        <w:rPr>
          <w:rStyle w:val="StyleBoldUnderline"/>
        </w:rPr>
        <w:t xml:space="preserve"> Development Company highlighted Royal Dutch Shell is the most active with investments of $4.5 billion, but most cannot enter the market due to risk or huge costs. </w:t>
      </w:r>
      <w:r w:rsidRPr="00DC3A87">
        <w:rPr>
          <w:sz w:val="14"/>
          <w:szCs w:val="16"/>
        </w:rPr>
        <w:t xml:space="preserve">Even the French oil </w:t>
      </w:r>
      <w:proofErr w:type="spellStart"/>
      <w:r w:rsidRPr="00DC3A87">
        <w:rPr>
          <w:sz w:val="14"/>
          <w:szCs w:val="16"/>
        </w:rPr>
        <w:t>supermajor</w:t>
      </w:r>
      <w:proofErr w:type="spellEnd"/>
      <w:r w:rsidRPr="00DC3A87">
        <w:rPr>
          <w:sz w:val="14"/>
          <w:szCs w:val="16"/>
        </w:rPr>
        <w:t xml:space="preserve"> Total had to exit, whereas Exxon Mobil that receives a lot of public attention in the region is highly selective. As </w:t>
      </w:r>
      <w:proofErr w:type="spellStart"/>
      <w:r w:rsidRPr="00DC3A87">
        <w:rPr>
          <w:sz w:val="14"/>
          <w:szCs w:val="16"/>
        </w:rPr>
        <w:t>LUKoil's</w:t>
      </w:r>
      <w:proofErr w:type="spellEnd"/>
      <w:r w:rsidRPr="00DC3A87">
        <w:rPr>
          <w:sz w:val="14"/>
          <w:szCs w:val="16"/>
        </w:rPr>
        <w:t xml:space="preserve"> Alexander </w:t>
      </w:r>
      <w:proofErr w:type="spellStart"/>
      <w:r w:rsidRPr="00DC3A87">
        <w:rPr>
          <w:sz w:val="14"/>
          <w:szCs w:val="16"/>
        </w:rPr>
        <w:t>Abashin</w:t>
      </w:r>
      <w:proofErr w:type="spellEnd"/>
      <w:r w:rsidRPr="00DC3A87">
        <w:rPr>
          <w:sz w:val="14"/>
          <w:szCs w:val="16"/>
        </w:rPr>
        <w:t xml:space="preserve"> outlined Russian firms are not left behind either, as his major invests 10% of their investment in selected areas towards safety and even though there is competition amongst </w:t>
      </w:r>
      <w:proofErr w:type="spellStart"/>
      <w:r w:rsidRPr="00DC3A87">
        <w:rPr>
          <w:sz w:val="14"/>
          <w:szCs w:val="16"/>
        </w:rPr>
        <w:t>LUKoil</w:t>
      </w:r>
      <w:proofErr w:type="spellEnd"/>
      <w:r w:rsidRPr="00DC3A87">
        <w:rPr>
          <w:sz w:val="14"/>
          <w:szCs w:val="16"/>
        </w:rPr>
        <w:t xml:space="preserve"> and Gazprom, they have a deal in place to assist each other in the event of an accident. </w:t>
      </w:r>
      <w:r w:rsidRPr="004E360B">
        <w:rPr>
          <w:rStyle w:val="StyleBoldUnderline"/>
        </w:rPr>
        <w:t xml:space="preserve">As clear there is a change of </w:t>
      </w:r>
      <w:proofErr w:type="spellStart"/>
      <w:r w:rsidRPr="004E360B">
        <w:rPr>
          <w:rStyle w:val="StyleBoldUnderline"/>
        </w:rPr>
        <w:t>behaviour</w:t>
      </w:r>
      <w:proofErr w:type="spellEnd"/>
      <w:r w:rsidRPr="004E360B">
        <w:rPr>
          <w:rStyle w:val="StyleBoldUnderline"/>
        </w:rPr>
        <w:t xml:space="preserve"> towards the Arctic as no corporate headperson wants to attend the funeral of their firm and their likely career, but aside from majors, state governments are also doing their bit. </w:t>
      </w:r>
      <w:r w:rsidRPr="00DC3A87">
        <w:rPr>
          <w:sz w:val="14"/>
        </w:rPr>
        <w:t>Hayes stressed that</w:t>
      </w:r>
      <w:r w:rsidRPr="004E360B">
        <w:rPr>
          <w:rStyle w:val="StyleBoldUnderline"/>
        </w:rPr>
        <w:t xml:space="preserve"> the US is forcing firms like Shell to only enter the Arctic if they bring their best equipment and know-how. As the Arctic is absent of infrastructure and there </w:t>
      </w:r>
      <w:proofErr w:type="gramStart"/>
      <w:r w:rsidRPr="004E360B">
        <w:rPr>
          <w:rStyle w:val="StyleBoldUnderline"/>
        </w:rPr>
        <w:t>is no stationed tools</w:t>
      </w:r>
      <w:proofErr w:type="gramEnd"/>
      <w:r w:rsidRPr="004E360B">
        <w:rPr>
          <w:rStyle w:val="StyleBoldUnderline"/>
        </w:rPr>
        <w:t xml:space="preserve"> in the case of an accident, so a major cannot just try to redirect from nearby. USA has demanded that capping-stacks are always available if drilling as well as oil well replacement parts and special collector vessels that can quickly sweep up spills if they do occur. In 2012 drilling was postponed as Shell did not have such vessels in the vicinity, as the risk of oil hitting ice is unthinkable – purely because there is no technology that can clean or collect oil back under ice. </w:t>
      </w:r>
      <w:r w:rsidRPr="00DC3A87">
        <w:rPr>
          <w:sz w:val="14"/>
          <w:szCs w:val="16"/>
        </w:rPr>
        <w:t>In May 2013 President Obama also launched an Integrated Arctic Management System, whereby any construction of ports or oil type installations had to be openly discussed with all the potential stakeholders as the US hopes to avoid such an event whereby investment is made that soon becomes unnecessary</w:t>
      </w:r>
      <w:r w:rsidRPr="004E360B">
        <w:rPr>
          <w:rStyle w:val="StyleBoldUnderline"/>
        </w:rPr>
        <w:t xml:space="preserve">. </w:t>
      </w:r>
      <w:r w:rsidRPr="00DC3A87">
        <w:rPr>
          <w:sz w:val="14"/>
          <w:szCs w:val="16"/>
        </w:rPr>
        <w:t>In all, from an American perspective, we must be realistic that oil production will take place as at the end almost everything is ran on oil, but it must be done in the safest of ways for this region. As Hayes puts it, USA has a “managed approach”.</w:t>
      </w:r>
    </w:p>
    <w:p w:rsidR="0037157F" w:rsidRDefault="0037157F" w:rsidP="0037157F"/>
    <w:p w:rsidR="0037157F" w:rsidRDefault="0037157F" w:rsidP="0037157F">
      <w:pPr>
        <w:pStyle w:val="Heading3"/>
      </w:pPr>
      <w:r>
        <w:lastRenderedPageBreak/>
        <w:t>1NC No Drilling</w:t>
      </w:r>
    </w:p>
    <w:p w:rsidR="0037157F" w:rsidRDefault="0037157F" w:rsidP="0037157F">
      <w:pPr>
        <w:pStyle w:val="Heading4"/>
      </w:pPr>
      <w:r>
        <w:t>Oil companies won’t drill in arctic</w:t>
      </w:r>
    </w:p>
    <w:p w:rsidR="0037157F" w:rsidRDefault="0037157F" w:rsidP="0037157F">
      <w:pPr>
        <w:rPr>
          <w:b/>
        </w:rPr>
      </w:pPr>
      <w:proofErr w:type="spellStart"/>
      <w:r w:rsidRPr="00DC3A87">
        <w:rPr>
          <w:rStyle w:val="StyleStyleBold12pt"/>
        </w:rPr>
        <w:t>Cockerman</w:t>
      </w:r>
      <w:proofErr w:type="spellEnd"/>
      <w:r w:rsidRPr="00DC3A87">
        <w:rPr>
          <w:rStyle w:val="StyleStyleBold12pt"/>
        </w:rPr>
        <w:t xml:space="preserve"> 1/30</w:t>
      </w:r>
      <w:r>
        <w:rPr>
          <w:b/>
        </w:rPr>
        <w:t>/</w:t>
      </w:r>
      <w:r w:rsidRPr="00E94060">
        <w:t>14</w:t>
      </w:r>
    </w:p>
    <w:p w:rsidR="0037157F" w:rsidRPr="00DC3A87" w:rsidRDefault="0037157F" w:rsidP="0037157F">
      <w:pPr>
        <w:rPr>
          <w:sz w:val="16"/>
          <w:szCs w:val="16"/>
        </w:rPr>
      </w:pPr>
      <w:r w:rsidRPr="00DC3A87">
        <w:rPr>
          <w:sz w:val="16"/>
          <w:szCs w:val="16"/>
        </w:rPr>
        <w:t xml:space="preserve">Sean </w:t>
      </w:r>
      <w:proofErr w:type="spellStart"/>
      <w:r w:rsidRPr="00DC3A87">
        <w:rPr>
          <w:sz w:val="16"/>
          <w:szCs w:val="16"/>
        </w:rPr>
        <w:t>Cockerman</w:t>
      </w:r>
      <w:proofErr w:type="spellEnd"/>
      <w:r w:rsidRPr="00DC3A87">
        <w:rPr>
          <w:sz w:val="16"/>
          <w:szCs w:val="16"/>
        </w:rPr>
        <w:t xml:space="preserve">. Sean </w:t>
      </w:r>
      <w:proofErr w:type="spellStart"/>
      <w:r w:rsidRPr="00DC3A87">
        <w:rPr>
          <w:sz w:val="16"/>
          <w:szCs w:val="16"/>
        </w:rPr>
        <w:t>Cockerham</w:t>
      </w:r>
      <w:proofErr w:type="spellEnd"/>
      <w:r w:rsidRPr="00DC3A87">
        <w:rPr>
          <w:sz w:val="16"/>
          <w:szCs w:val="16"/>
        </w:rPr>
        <w:t xml:space="preserve"> is a reporter for McClatchy Newspapers, based in Washington, D.C. He writes for the Anchorage Daily News and the Idaho Statesman.</w:t>
      </w:r>
    </w:p>
    <w:p w:rsidR="0037157F" w:rsidRPr="00DC3A87" w:rsidRDefault="0037157F" w:rsidP="0037157F">
      <w:pPr>
        <w:rPr>
          <w:sz w:val="16"/>
          <w:szCs w:val="16"/>
        </w:rPr>
      </w:pPr>
      <w:r w:rsidRPr="00DC3A87">
        <w:rPr>
          <w:sz w:val="16"/>
          <w:szCs w:val="16"/>
        </w:rPr>
        <w:t>January 30</w:t>
      </w:r>
      <w:r w:rsidRPr="00DC3A87">
        <w:rPr>
          <w:sz w:val="16"/>
          <w:szCs w:val="16"/>
          <w:vertAlign w:val="superscript"/>
        </w:rPr>
        <w:t>th</w:t>
      </w:r>
      <w:proofErr w:type="gramStart"/>
      <w:r w:rsidRPr="00DC3A87">
        <w:rPr>
          <w:sz w:val="16"/>
          <w:szCs w:val="16"/>
        </w:rPr>
        <w:t>,2014</w:t>
      </w:r>
      <w:proofErr w:type="gramEnd"/>
      <w:r w:rsidRPr="00DC3A87">
        <w:rPr>
          <w:sz w:val="16"/>
          <w:szCs w:val="16"/>
        </w:rPr>
        <w:t>. “Shell won't drill offshore in Alaska Arctic this year”. http://www.adn.com/2014/01/30/3298785/shell-abandons-plans-for-alaska.html</w:t>
      </w:r>
    </w:p>
    <w:p w:rsidR="0037157F" w:rsidRPr="00DC3A87" w:rsidRDefault="0037157F" w:rsidP="0037157F">
      <w:pPr>
        <w:rPr>
          <w:sz w:val="16"/>
          <w:szCs w:val="16"/>
        </w:rPr>
      </w:pPr>
    </w:p>
    <w:p w:rsidR="0037157F" w:rsidRPr="00DC3A87" w:rsidRDefault="0037157F" w:rsidP="0037157F">
      <w:pPr>
        <w:rPr>
          <w:sz w:val="12"/>
          <w:szCs w:val="16"/>
        </w:rPr>
      </w:pPr>
      <w:r w:rsidRPr="00DC3A87">
        <w:rPr>
          <w:sz w:val="12"/>
          <w:szCs w:val="16"/>
        </w:rPr>
        <w:t>WASHINGTON --</w:t>
      </w:r>
      <w:r w:rsidRPr="00DC3A87">
        <w:rPr>
          <w:sz w:val="12"/>
        </w:rPr>
        <w:t xml:space="preserve"> </w:t>
      </w:r>
      <w:r w:rsidRPr="000E0F9E">
        <w:rPr>
          <w:rStyle w:val="StyleBoldUnderline"/>
        </w:rPr>
        <w:t>Royal Dutch Shell is abandoning hopes of drilling in the Arctic waters off Alaska this year, the latest blow to the company's effort to exploit huge potential in the petroleum-rich but sensitive region</w:t>
      </w:r>
      <w:r w:rsidRPr="00DC3A87">
        <w:rPr>
          <w:sz w:val="12"/>
        </w:rPr>
        <w:t xml:space="preserve">. </w:t>
      </w:r>
      <w:r w:rsidRPr="00DC3A87">
        <w:rPr>
          <w:sz w:val="12"/>
          <w:szCs w:val="16"/>
        </w:rPr>
        <w:t xml:space="preserve">The decision came as Shell reported a steep drop in earnings and its new CEO announced plans to restructure operations to improve the company's cash flow. CEO Ben van </w:t>
      </w:r>
      <w:proofErr w:type="spellStart"/>
      <w:r w:rsidRPr="00DC3A87">
        <w:rPr>
          <w:sz w:val="12"/>
          <w:szCs w:val="16"/>
        </w:rPr>
        <w:t>Beurden</w:t>
      </w:r>
      <w:proofErr w:type="spellEnd"/>
      <w:r w:rsidRPr="00DC3A87">
        <w:rPr>
          <w:sz w:val="12"/>
          <w:szCs w:val="16"/>
        </w:rPr>
        <w:t xml:space="preserve"> cited last week's court ruling that threw offshore Arctic oil leases into question. </w:t>
      </w:r>
      <w:r w:rsidRPr="000E0F9E">
        <w:rPr>
          <w:rStyle w:val="StyleBoldUnderline"/>
        </w:rPr>
        <w:t>The 9th U.S. Circuit Court of Appeals agreed with environmental and Alaska Native groups that the federal government had underestimated how much oil drilling would happen when it sold the leases in 2008.</w:t>
      </w:r>
      <w:r w:rsidRPr="00DC3A87">
        <w:rPr>
          <w:sz w:val="12"/>
        </w:rPr>
        <w:t xml:space="preserve"> </w:t>
      </w:r>
      <w:r w:rsidRPr="000E0F9E">
        <w:rPr>
          <w:rStyle w:val="StyleBoldUnderline"/>
        </w:rPr>
        <w:t xml:space="preserve">Van </w:t>
      </w:r>
      <w:proofErr w:type="spellStart"/>
      <w:r w:rsidRPr="000E0F9E">
        <w:rPr>
          <w:rStyle w:val="StyleBoldUnderline"/>
        </w:rPr>
        <w:t>Beurden</w:t>
      </w:r>
      <w:proofErr w:type="spellEnd"/>
      <w:r w:rsidRPr="000E0F9E">
        <w:rPr>
          <w:rStyle w:val="StyleBoldUnderline"/>
        </w:rPr>
        <w:t xml:space="preserve"> told investors that the ruling raised "substantial obstacles" for Shell's plans in Alaska waters. "This is a disappointing outcome, but the lack of a clear path forward means that I am not prepared to commit further resources for drilling in Alaska in 2014,</w:t>
      </w:r>
      <w:r w:rsidRPr="00DC3A87">
        <w:rPr>
          <w:sz w:val="12"/>
        </w:rPr>
        <w:t xml:space="preserve">" </w:t>
      </w:r>
      <w:r w:rsidRPr="00DC3A87">
        <w:rPr>
          <w:sz w:val="12"/>
          <w:szCs w:val="16"/>
        </w:rPr>
        <w:t xml:space="preserve">he told the investors Thursday. "We will look to relevant agencies and the court to resolve their open legal issues as quickly as possible." Van </w:t>
      </w:r>
      <w:proofErr w:type="spellStart"/>
      <w:r w:rsidRPr="00DC3A87">
        <w:rPr>
          <w:sz w:val="12"/>
          <w:szCs w:val="16"/>
        </w:rPr>
        <w:t>Beurden</w:t>
      </w:r>
      <w:proofErr w:type="spellEnd"/>
      <w:r w:rsidRPr="00DC3A87">
        <w:rPr>
          <w:sz w:val="12"/>
          <w:szCs w:val="16"/>
        </w:rPr>
        <w:t xml:space="preserve"> told reporters in London that, in addition to not drilling the Arctic waters in 2014, "we are reviewing our options there." Shell and others had explored offshore in the Alaska Arctic in the 1980s and early 1990s. But before Shell's recent push there had been little activity in the last two decades and none by Shell. A series of mishaps doomed its 2012 effort. Those included the grounding of a drilling rig, reports of safety and environmental violations, and fines for breaking air pollution limits. Ken Salazar, the interior secretary at the time, said Shell "screwed up" the historic Arctic effort. The Coast Guard conducted a full marine casualty investigation into the circumstances of the grounding. But its report has not yet been released. The problems led Shell to drop plans to drill last year, but it had interest in resuming this year if the federal government agreed to issue permits.</w:t>
      </w:r>
      <w:r w:rsidRPr="00DC3A87">
        <w:rPr>
          <w:sz w:val="12"/>
        </w:rPr>
        <w:t xml:space="preserve"> </w:t>
      </w:r>
      <w:r w:rsidRPr="000E0F9E">
        <w:rPr>
          <w:rStyle w:val="StyleBoldUnderline"/>
        </w:rPr>
        <w:t xml:space="preserve">Shell has spent almost $6 billion so far on its Arctic offshore effort, the company said Thursday. "We needed more certainty and didn't get it, making it impossible to justify the commitment of resources needed to explore safely in 2014," Pete </w:t>
      </w:r>
      <w:proofErr w:type="spellStart"/>
      <w:r w:rsidRPr="000E0F9E">
        <w:rPr>
          <w:rStyle w:val="StyleBoldUnderline"/>
        </w:rPr>
        <w:t>Slaiby</w:t>
      </w:r>
      <w:proofErr w:type="spellEnd"/>
      <w:r w:rsidRPr="000E0F9E">
        <w:rPr>
          <w:rStyle w:val="StyleBoldUnderline"/>
        </w:rPr>
        <w:t>, Shell's vice president for Alaska, said in an email. It has yet to extract oil or even drill a single, complete well.</w:t>
      </w:r>
      <w:r w:rsidRPr="00DC3A87">
        <w:rPr>
          <w:sz w:val="12"/>
        </w:rPr>
        <w:t xml:space="preserve"> </w:t>
      </w:r>
      <w:r w:rsidRPr="00DC3A87">
        <w:rPr>
          <w:sz w:val="12"/>
          <w:szCs w:val="16"/>
        </w:rPr>
        <w:t>While Salazar allowed Shell to start wells in both the Chukchi and Beaufort seas in 2012, the company wasn't allowed to drill into oil-rich geologic zones because its novel oil-spill containment dome failed tests. The entire drilling season was shortened because of a series of equipment problems. Environmental groups hailed Shell's decision to suspend the effort.</w:t>
      </w:r>
      <w:r w:rsidRPr="00DC3A87">
        <w:rPr>
          <w:sz w:val="12"/>
        </w:rPr>
        <w:t xml:space="preserve"> </w:t>
      </w:r>
      <w:r w:rsidRPr="00E94060">
        <w:rPr>
          <w:rStyle w:val="StyleBoldUnderline"/>
        </w:rPr>
        <w:t xml:space="preserve">"Shell is finally recognizing what we've been saying all along, that offshore drilling in the Arctic is risky, costly and simply not a good bet from a business perspective," said Jacqueline </w:t>
      </w:r>
      <w:proofErr w:type="spellStart"/>
      <w:r w:rsidRPr="00E94060">
        <w:rPr>
          <w:rStyle w:val="StyleBoldUnderline"/>
        </w:rPr>
        <w:t>Savitz</w:t>
      </w:r>
      <w:proofErr w:type="spellEnd"/>
      <w:r w:rsidRPr="00E94060">
        <w:rPr>
          <w:rStyle w:val="StyleBoldUnderline"/>
        </w:rPr>
        <w:t>, Oceana's vice president for U.S. oceans.</w:t>
      </w:r>
      <w:r w:rsidRPr="00DC3A87">
        <w:rPr>
          <w:sz w:val="12"/>
        </w:rPr>
        <w:t xml:space="preserve"> </w:t>
      </w:r>
      <w:r w:rsidRPr="00DC3A87">
        <w:rPr>
          <w:sz w:val="12"/>
          <w:szCs w:val="16"/>
        </w:rPr>
        <w:t xml:space="preserve">Erik </w:t>
      </w:r>
      <w:proofErr w:type="spellStart"/>
      <w:r w:rsidRPr="00DC3A87">
        <w:rPr>
          <w:sz w:val="12"/>
          <w:szCs w:val="16"/>
        </w:rPr>
        <w:t>Grafe</w:t>
      </w:r>
      <w:proofErr w:type="spellEnd"/>
      <w:r w:rsidRPr="00DC3A87">
        <w:rPr>
          <w:sz w:val="12"/>
          <w:szCs w:val="16"/>
        </w:rPr>
        <w:t xml:space="preserve">, the </w:t>
      </w:r>
      <w:proofErr w:type="spellStart"/>
      <w:r w:rsidRPr="00DC3A87">
        <w:rPr>
          <w:sz w:val="12"/>
          <w:szCs w:val="16"/>
        </w:rPr>
        <w:t>Earthjustice</w:t>
      </w:r>
      <w:proofErr w:type="spellEnd"/>
      <w:r w:rsidRPr="00DC3A87">
        <w:rPr>
          <w:sz w:val="12"/>
          <w:szCs w:val="16"/>
        </w:rPr>
        <w:t xml:space="preserve"> attorney who led the lease challenge, called on the Obama administration to do a new environmental study.</w:t>
      </w:r>
      <w:r w:rsidRPr="00DC3A87">
        <w:rPr>
          <w:sz w:val="12"/>
        </w:rPr>
        <w:t xml:space="preserve"> "</w:t>
      </w:r>
      <w:r w:rsidRPr="00DC3A87">
        <w:rPr>
          <w:sz w:val="12"/>
          <w:szCs w:val="16"/>
        </w:rPr>
        <w:t xml:space="preserve">The Department of the Interior now needs to take a hard look at whether the Chukchi Sea should be open for oil drilling at all, beginning with a full and public environmental impact statement process that addresses the Ninth Circuit decision and does not minimize the risks of oil drilling in this vibrant but vulnerable sea," </w:t>
      </w:r>
      <w:proofErr w:type="spellStart"/>
      <w:r w:rsidRPr="00DC3A87">
        <w:rPr>
          <w:sz w:val="12"/>
          <w:szCs w:val="16"/>
        </w:rPr>
        <w:t>Grafe</w:t>
      </w:r>
      <w:proofErr w:type="spellEnd"/>
      <w:r w:rsidRPr="00DC3A87">
        <w:rPr>
          <w:sz w:val="12"/>
          <w:szCs w:val="16"/>
        </w:rPr>
        <w:t xml:space="preserve"> said in a statement.</w:t>
      </w:r>
      <w:r w:rsidRPr="00DC3A87">
        <w:rPr>
          <w:sz w:val="12"/>
        </w:rPr>
        <w:t xml:space="preserve"> </w:t>
      </w:r>
      <w:r w:rsidRPr="00E94060">
        <w:rPr>
          <w:rStyle w:val="StyleBoldUnderline"/>
        </w:rPr>
        <w:t>Greenpeace urged other companies that are considering offshore Arctic drilling to learn from Shell's experience and "conclude that this region is too remote, too hostile and too iconic to be worth exploring."</w:t>
      </w:r>
      <w:r w:rsidRPr="00DC3A87">
        <w:rPr>
          <w:sz w:val="12"/>
        </w:rPr>
        <w:t xml:space="preserve"> "</w:t>
      </w:r>
      <w:r w:rsidRPr="00E94060">
        <w:rPr>
          <w:rStyle w:val="StyleBoldUnderline"/>
        </w:rPr>
        <w:t>The decision by Shell's new CEO to suspend Arctic Ocean drilling in 2014 was both sensible and inevitable,</w:t>
      </w:r>
      <w:r w:rsidRPr="00DC3A87">
        <w:rPr>
          <w:sz w:val="12"/>
        </w:rPr>
        <w:t xml:space="preserve">" </w:t>
      </w:r>
      <w:r w:rsidRPr="00DC3A87">
        <w:rPr>
          <w:sz w:val="12"/>
          <w:szCs w:val="16"/>
        </w:rPr>
        <w:t>Lois Epstein, an engineer and Arctic program director for The Wilderness Society, said in a statement.</w:t>
      </w:r>
      <w:r w:rsidRPr="00DC3A87">
        <w:rPr>
          <w:sz w:val="12"/>
        </w:rPr>
        <w:t xml:space="preserve"> </w:t>
      </w:r>
      <w:r w:rsidRPr="00E94060">
        <w:rPr>
          <w:rStyle w:val="StyleBoldUnderline"/>
        </w:rPr>
        <w:t>"The Arctic Ocean has proven to be logistically challenging for drilling and mobilization, and a bottomless pit for investment." Political leaders faulted the federal government and court rulings and downplayed Shell's own difficulties</w:t>
      </w:r>
      <w:r w:rsidRPr="00E94060">
        <w:rPr>
          <w:rStyle w:val="StyleBoldUnderline"/>
          <w:sz w:val="16"/>
          <w:szCs w:val="16"/>
        </w:rPr>
        <w:t>.</w:t>
      </w:r>
      <w:r w:rsidRPr="00DC3A87">
        <w:rPr>
          <w:sz w:val="12"/>
          <w:szCs w:val="16"/>
        </w:rPr>
        <w:t xml:space="preserve"> Alaska Republican Sen. Lisa Murkowski said she was disappointed that Shell wouldn't be going ahead this year. She said it was understandable given the uncertainty due to the federal court ruling on its leases. "Companies willing to invest billions of dollars to develop our country's resources must have confidence that the federal agencies responsible for overseeing their efforts are competent and working in good faith. I'm not convinced that has been the case for Alaska," Murkowski said in a statement. Alaska Democratic Sen. Mark </w:t>
      </w:r>
      <w:proofErr w:type="spellStart"/>
      <w:r w:rsidRPr="00DC3A87">
        <w:rPr>
          <w:sz w:val="12"/>
          <w:szCs w:val="16"/>
        </w:rPr>
        <w:t>Begich</w:t>
      </w:r>
      <w:proofErr w:type="spellEnd"/>
      <w:r w:rsidRPr="00DC3A87">
        <w:rPr>
          <w:sz w:val="12"/>
          <w:szCs w:val="16"/>
        </w:rPr>
        <w:t xml:space="preserve"> blamed "judicial overreach" for the situation. "I'll be talking with Interior Secretary Sally Jewell today, and expect her agency to move quickly to address the court's questions and concerns and do everything possible to get this process back on track," </w:t>
      </w:r>
      <w:proofErr w:type="spellStart"/>
      <w:r w:rsidRPr="00DC3A87">
        <w:rPr>
          <w:sz w:val="12"/>
          <w:szCs w:val="16"/>
        </w:rPr>
        <w:t>Begich</w:t>
      </w:r>
      <w:proofErr w:type="spellEnd"/>
      <w:r w:rsidRPr="00DC3A87">
        <w:rPr>
          <w:sz w:val="12"/>
          <w:szCs w:val="16"/>
        </w:rPr>
        <w:t xml:space="preserve"> said in a statement. Gov. Sean Parnell said Shell's decision was understandable, given the recent court ruling. "Multiple years of federal regulatory delay, litigation delay, and one year of operational issues have created barriers to Alaskans' near-term economic prospects," Parnell said in a statement. "Still, offshore energy development will play an enormous role in Alaska's economic future, and I remain committed to responsibly developing our vast offshore resource basin." The decision came as the company told investors that its fourth-quarter profits had plummeted, in part because of expensive exploration projects around the world. Van </w:t>
      </w:r>
      <w:proofErr w:type="spellStart"/>
      <w:r w:rsidRPr="00DC3A87">
        <w:rPr>
          <w:sz w:val="12"/>
          <w:szCs w:val="16"/>
        </w:rPr>
        <w:t>Beurden</w:t>
      </w:r>
      <w:proofErr w:type="spellEnd"/>
      <w:r w:rsidRPr="00DC3A87">
        <w:rPr>
          <w:sz w:val="12"/>
          <w:szCs w:val="16"/>
        </w:rPr>
        <w:t xml:space="preserve"> said project delays in several countries and Nigeria's worsening security situation had contributed to a changing outlook for the Dutch oil company. He said Shell would reduce its capital spending this year by about $10 billion, increase sales of its assets and attempt to improve its operational performance. "We are making hard choices in our worldwide portfolio to improve Shell's capital efficiency," he said</w:t>
      </w:r>
      <w:r w:rsidRPr="00E94060">
        <w:rPr>
          <w:rStyle w:val="StyleBoldUnderline"/>
        </w:rPr>
        <w:t>. Other oil companies also have reservations about developing in the harsh Arctic environment</w:t>
      </w:r>
      <w:r w:rsidRPr="00E94060">
        <w:rPr>
          <w:rStyle w:val="StyleBoldUnderline"/>
          <w:sz w:val="16"/>
          <w:szCs w:val="16"/>
        </w:rPr>
        <w:t>.</w:t>
      </w:r>
      <w:r w:rsidRPr="00DC3A87">
        <w:rPr>
          <w:sz w:val="12"/>
          <w:szCs w:val="16"/>
        </w:rPr>
        <w:t xml:space="preserve"> In April, ConocoPhillips announced it was abandoning its plans to drill this year in its Devil's Paw prospect about 80 miles off the Alaska coast because of uncertainty over government requirements. Statoil, a </w:t>
      </w:r>
      <w:proofErr w:type="spellStart"/>
      <w:r w:rsidRPr="00DC3A87">
        <w:rPr>
          <w:sz w:val="12"/>
          <w:szCs w:val="16"/>
        </w:rPr>
        <w:t>Norweigian</w:t>
      </w:r>
      <w:proofErr w:type="spellEnd"/>
      <w:r w:rsidRPr="00DC3A87">
        <w:rPr>
          <w:sz w:val="12"/>
          <w:szCs w:val="16"/>
        </w:rPr>
        <w:t xml:space="preserve"> oil and gas company, announced in September 2012 that it was delaying exploration plans. Spanish oil company </w:t>
      </w:r>
      <w:proofErr w:type="spellStart"/>
      <w:r w:rsidRPr="00DC3A87">
        <w:rPr>
          <w:sz w:val="12"/>
          <w:szCs w:val="16"/>
        </w:rPr>
        <w:t>Repsol</w:t>
      </w:r>
      <w:proofErr w:type="spellEnd"/>
      <w:r w:rsidRPr="00DC3A87">
        <w:rPr>
          <w:sz w:val="12"/>
          <w:szCs w:val="16"/>
        </w:rPr>
        <w:t xml:space="preserve"> also holds leases offshore. The Bureau of Ocean Energy Management estimates there are 27 billion barrels of "undiscovered technically recoverable" oil offshore Alaska. Daily News reporter Lisa </w:t>
      </w:r>
      <w:proofErr w:type="spellStart"/>
      <w:r w:rsidRPr="00DC3A87">
        <w:rPr>
          <w:sz w:val="12"/>
          <w:szCs w:val="16"/>
        </w:rPr>
        <w:t>Demer</w:t>
      </w:r>
      <w:proofErr w:type="spellEnd"/>
      <w:r w:rsidRPr="00DC3A87">
        <w:rPr>
          <w:sz w:val="12"/>
          <w:szCs w:val="16"/>
        </w:rPr>
        <w:t xml:space="preserve"> contributed to this story from Anchorage.</w:t>
      </w:r>
    </w:p>
    <w:p w:rsidR="0037157F" w:rsidRDefault="0037157F" w:rsidP="0037157F"/>
    <w:p w:rsidR="0037157F" w:rsidRPr="00DC3A87" w:rsidRDefault="0037157F" w:rsidP="0037157F">
      <w:pPr>
        <w:pStyle w:val="Heading3"/>
      </w:pPr>
      <w:r>
        <w:lastRenderedPageBreak/>
        <w:t>1NC Climate Alt Cause</w:t>
      </w:r>
    </w:p>
    <w:p w:rsidR="0037157F" w:rsidRDefault="0037157F" w:rsidP="0037157F">
      <w:pPr>
        <w:pStyle w:val="Heading4"/>
        <w:rPr>
          <w:rFonts w:eastAsiaTheme="minorEastAsia"/>
        </w:rPr>
      </w:pPr>
      <w:r>
        <w:rPr>
          <w:rFonts w:eastAsiaTheme="minorEastAsia"/>
        </w:rPr>
        <w:t>Alt Cause – Climate Change is the worst threat to Arctic biodiversity</w:t>
      </w:r>
    </w:p>
    <w:p w:rsidR="0037157F" w:rsidRPr="00DD38AF" w:rsidRDefault="0037157F" w:rsidP="0037157F">
      <w:proofErr w:type="spellStart"/>
      <w:r w:rsidRPr="000D2B2C">
        <w:rPr>
          <w:rStyle w:val="StyleStyleBold12pt"/>
        </w:rPr>
        <w:t>Meltofte</w:t>
      </w:r>
      <w:proofErr w:type="spellEnd"/>
      <w:r w:rsidRPr="000D2B2C">
        <w:rPr>
          <w:rStyle w:val="StyleStyleBold12pt"/>
        </w:rPr>
        <w:t xml:space="preserve"> 2-4</w:t>
      </w:r>
      <w:r>
        <w:t>-14</w:t>
      </w:r>
    </w:p>
    <w:p w:rsidR="0037157F" w:rsidRDefault="0037157F" w:rsidP="0037157F">
      <w:proofErr w:type="gramStart"/>
      <w:r w:rsidRPr="00DD38AF">
        <w:t xml:space="preserve">DSc. Hans </w:t>
      </w:r>
      <w:proofErr w:type="spellStart"/>
      <w:r w:rsidRPr="00DD38AF">
        <w:t>Meltofte</w:t>
      </w:r>
      <w:proofErr w:type="spellEnd"/>
      <w:r>
        <w:t>.</w:t>
      </w:r>
      <w:proofErr w:type="gramEnd"/>
      <w:r>
        <w:t xml:space="preserve"> </w:t>
      </w:r>
      <w:proofErr w:type="gramStart"/>
      <w:r>
        <w:t>University-of-A</w:t>
      </w:r>
      <w:r w:rsidRPr="00DD38AF">
        <w:t>arhus</w:t>
      </w:r>
      <w:r>
        <w:t xml:space="preserve"> at Alaska News.</w:t>
      </w:r>
      <w:proofErr w:type="gramEnd"/>
      <w:r>
        <w:t xml:space="preserve"> February 4</w:t>
      </w:r>
      <w:r w:rsidRPr="00DD38AF">
        <w:rPr>
          <w:vertAlign w:val="superscript"/>
        </w:rPr>
        <w:t>th</w:t>
      </w:r>
      <w:r>
        <w:t xml:space="preserve">, 2014. </w:t>
      </w:r>
      <w:proofErr w:type="gramStart"/>
      <w:r>
        <w:t>“</w:t>
      </w:r>
      <w:r w:rsidRPr="00DD38AF">
        <w:t>Arctic biodiversity under serious threat from climate change according to new report</w:t>
      </w:r>
      <w:r>
        <w:t>”.</w:t>
      </w:r>
      <w:proofErr w:type="gramEnd"/>
      <w:r>
        <w:t xml:space="preserve"> </w:t>
      </w:r>
      <w:r w:rsidRPr="00DD38AF">
        <w:t>http://www.eurekalert.org/pub_releases/2014-02/au-abu021214.php</w:t>
      </w:r>
    </w:p>
    <w:p w:rsidR="0037157F" w:rsidRPr="00DD38AF" w:rsidRDefault="0037157F" w:rsidP="0037157F"/>
    <w:p w:rsidR="0037157F" w:rsidRDefault="0037157F" w:rsidP="0037157F">
      <w:pPr>
        <w:rPr>
          <w:sz w:val="16"/>
          <w:szCs w:val="16"/>
        </w:rPr>
      </w:pPr>
      <w:r w:rsidRPr="00F15C0A">
        <w:rPr>
          <w:rStyle w:val="StyleBoldUnderline"/>
        </w:rPr>
        <w:t>Unique and irreplaceable Arctic wildlife and landscapes are crucially at risk due to global warming caused by human activities according to the Arctic Biodiversity Assessment (ABA), a new report prepared by 253 scientists from 15 countries under the auspices of the Conservation of Arctic Flora and Fauna (CAFF), the biodiversity working group of the Arctic Council. "An entire bio-climatic zone, the high Arctic, may disappear. Polar bears and the other highly adapted organisms cannot move further north, so they may go extinct. We risk losing several species forever,"</w:t>
      </w:r>
      <w:r>
        <w:t xml:space="preserve"> </w:t>
      </w:r>
      <w:r w:rsidRPr="00F15C0A">
        <w:rPr>
          <w:sz w:val="16"/>
          <w:szCs w:val="16"/>
        </w:rPr>
        <w:t xml:space="preserve">says Hans </w:t>
      </w:r>
      <w:proofErr w:type="spellStart"/>
      <w:r w:rsidRPr="00F15C0A">
        <w:rPr>
          <w:sz w:val="16"/>
          <w:szCs w:val="16"/>
        </w:rPr>
        <w:t>Meltofte</w:t>
      </w:r>
      <w:proofErr w:type="spellEnd"/>
      <w:r w:rsidRPr="00F15C0A">
        <w:rPr>
          <w:sz w:val="16"/>
          <w:szCs w:val="16"/>
        </w:rPr>
        <w:t xml:space="preserve"> of Aarhus University, chief scientist of the report. From the iconic polar bear and elusive narwhal to the tiny Arctic flowers and lichens that paint the tundra in the summer months, the Arctic is home to a diversity of highly adapted animal, plant, fungal and microbial species</w:t>
      </w:r>
      <w:r>
        <w:t xml:space="preserve">. </w:t>
      </w:r>
      <w:r w:rsidRPr="00DD38AF">
        <w:rPr>
          <w:rStyle w:val="StyleBoldUnderline"/>
        </w:rPr>
        <w:t>All told, there are more than 21,000 species. Maintaining biodiversity in the Arctic is important for many reasons. For Arctic peoples, biodiversity is a vital part of their material and spiritual existence. Arctic fisheries and tourism have global importance and represent immense economic value</w:t>
      </w:r>
      <w:r>
        <w:t xml:space="preserve">. </w:t>
      </w:r>
      <w:r w:rsidRPr="00DD38AF">
        <w:rPr>
          <w:sz w:val="16"/>
          <w:szCs w:val="16"/>
        </w:rPr>
        <w:t xml:space="preserve">Millions of Arctic birds and mammals that migrate and connect the Arctic to virtually all parts of the globe are also at risk from climate change in the Arctic as well as from development and hunting in temperate and tropical areas. Marine and terrestrial ecosystems such as vast areas of lowland tundra, wetlands, mountains, extensive shallow ocean shelves, millennia-old ice shelves and huge seabird cliffs are characteristic to the Arctic. These are now at stake, according to the report.   IMAGE: This image shows a colony of thick-billed </w:t>
      </w:r>
      <w:proofErr w:type="spellStart"/>
      <w:r w:rsidRPr="00DD38AF">
        <w:rPr>
          <w:sz w:val="16"/>
          <w:szCs w:val="16"/>
        </w:rPr>
        <w:t>murres</w:t>
      </w:r>
      <w:proofErr w:type="spellEnd"/>
      <w:r w:rsidRPr="00DD38AF">
        <w:rPr>
          <w:sz w:val="16"/>
          <w:szCs w:val="16"/>
        </w:rPr>
        <w:t xml:space="preserve"> on </w:t>
      </w:r>
      <w:proofErr w:type="spellStart"/>
      <w:r w:rsidRPr="00DD38AF">
        <w:rPr>
          <w:sz w:val="16"/>
          <w:szCs w:val="16"/>
        </w:rPr>
        <w:t>Kippaku</w:t>
      </w:r>
      <w:proofErr w:type="spellEnd"/>
      <w:r w:rsidRPr="00DD38AF">
        <w:rPr>
          <w:sz w:val="16"/>
          <w:szCs w:val="16"/>
        </w:rPr>
        <w:t xml:space="preserve">, northwest Greenland. Historically, overharvest has been the largest threat to Arctic biodiversity, but with few exceptions, overharvest is no longer... Click here for more information.  </w:t>
      </w:r>
      <w:r w:rsidRPr="00F15C0A">
        <w:rPr>
          <w:sz w:val="12"/>
        </w:rPr>
        <w:t xml:space="preserve"> </w:t>
      </w:r>
      <w:r w:rsidRPr="00DD38AF">
        <w:rPr>
          <w:rStyle w:val="StyleBoldUnderline"/>
        </w:rPr>
        <w:t>"Climate change is by far the worst threat to Arctic biodiversity. Temperatures are expected to increase more in the Arctic compared to the global average, resulting in severe disruptions to Arctic biodiversity some of which are already visible,"</w:t>
      </w:r>
      <w:r>
        <w:t xml:space="preserve"> </w:t>
      </w:r>
      <w:r w:rsidRPr="00DD38AF">
        <w:rPr>
          <w:sz w:val="16"/>
          <w:szCs w:val="16"/>
        </w:rPr>
        <w:t xml:space="preserve">warns </w:t>
      </w:r>
      <w:proofErr w:type="spellStart"/>
      <w:r w:rsidRPr="00DD38AF">
        <w:rPr>
          <w:sz w:val="16"/>
          <w:szCs w:val="16"/>
        </w:rPr>
        <w:t>Meltofte</w:t>
      </w:r>
      <w:proofErr w:type="spellEnd"/>
      <w:r w:rsidRPr="00DD38AF">
        <w:rPr>
          <w:sz w:val="16"/>
          <w:szCs w:val="16"/>
        </w:rPr>
        <w:t>.</w:t>
      </w:r>
      <w:r w:rsidRPr="00F15C0A">
        <w:rPr>
          <w:sz w:val="12"/>
        </w:rPr>
        <w:t xml:space="preserve"> </w:t>
      </w:r>
      <w:r w:rsidRPr="00DD38AF">
        <w:rPr>
          <w:rStyle w:val="StyleBoldUnderline"/>
        </w:rPr>
        <w:t>A planetary increase of 2 °C, the worldwide agreed upon acceptable limit of warming, is projected to result in vastly more heating in the Arctic with anticipated temperature increases of 2.8-7.8 °C this century. Such dramatic changes will likely result in severe damage to Arctic biodiversity. Climate change impacts are already visible in several parts of the Arctic. These include northward range expansions of many species, earlier snow melt, earlier sea ice break-up and melting permafrost together with development of new oceanic current patterns</w:t>
      </w:r>
      <w:r>
        <w:t>.</w:t>
      </w:r>
      <w:r>
        <w:rPr>
          <w:sz w:val="12"/>
        </w:rPr>
        <w:t xml:space="preserve">   </w:t>
      </w:r>
      <w:r w:rsidRPr="00DD38AF">
        <w:rPr>
          <w:sz w:val="16"/>
          <w:szCs w:val="16"/>
        </w:rPr>
        <w:t>IMAGE: This image shows a sea butterfly (</w:t>
      </w:r>
      <w:proofErr w:type="spellStart"/>
      <w:r w:rsidRPr="00DD38AF">
        <w:rPr>
          <w:sz w:val="16"/>
          <w:szCs w:val="16"/>
        </w:rPr>
        <w:t>Limacina</w:t>
      </w:r>
      <w:proofErr w:type="spellEnd"/>
      <w:r w:rsidRPr="00DD38AF">
        <w:rPr>
          <w:sz w:val="16"/>
          <w:szCs w:val="16"/>
        </w:rPr>
        <w:t xml:space="preserve"> </w:t>
      </w:r>
      <w:proofErr w:type="spellStart"/>
      <w:r w:rsidRPr="00DD38AF">
        <w:rPr>
          <w:sz w:val="16"/>
          <w:szCs w:val="16"/>
        </w:rPr>
        <w:t>helicina</w:t>
      </w:r>
      <w:proofErr w:type="spellEnd"/>
      <w:r w:rsidRPr="00DD38AF">
        <w:rPr>
          <w:sz w:val="16"/>
          <w:szCs w:val="16"/>
        </w:rPr>
        <w:t>), a key Arctic sea snail.</w:t>
      </w:r>
      <w:r>
        <w:t xml:space="preserve"> </w:t>
      </w:r>
      <w:r w:rsidRPr="00DD38AF">
        <w:rPr>
          <w:rStyle w:val="StyleBoldUnderline"/>
        </w:rPr>
        <w:t>With the acidification expected in Arctic waters due to the increased concentration of CO2, populations of sea</w:t>
      </w:r>
      <w:r>
        <w:t>...</w:t>
      </w:r>
      <w:r w:rsidRPr="00F15C0A">
        <w:rPr>
          <w:sz w:val="12"/>
        </w:rPr>
        <w:t xml:space="preserve"> </w:t>
      </w:r>
      <w:r w:rsidRPr="00DD38AF">
        <w:rPr>
          <w:sz w:val="16"/>
          <w:szCs w:val="16"/>
        </w:rPr>
        <w:t xml:space="preserve">Click here for more information.  </w:t>
      </w:r>
      <w:r w:rsidRPr="00F15C0A">
        <w:rPr>
          <w:sz w:val="12"/>
        </w:rPr>
        <w:t xml:space="preserve"> </w:t>
      </w:r>
      <w:r w:rsidRPr="00DD38AF">
        <w:rPr>
          <w:rStyle w:val="StyleBoldUnderline"/>
        </w:rPr>
        <w:t xml:space="preserve">It is expected that climate change could shrink Arctic ecosystems on land, as northward moving changes are pressed against the boundary of the Arctic Ocean: the so called "Arctic squeeze". As a result, Arctic terrestrial ecosystems may disappear in many places, or only survive in alpine or island refuges. Disappearing sea ice is affecting marine species, changing dynamics in the marine food web and productivities of the sea. Many unique species found only in the Arctic rely on this ice to hunt, rest, </w:t>
      </w:r>
      <w:proofErr w:type="gramStart"/>
      <w:r w:rsidRPr="00DD38AF">
        <w:rPr>
          <w:rStyle w:val="StyleBoldUnderline"/>
        </w:rPr>
        <w:t>breed</w:t>
      </w:r>
      <w:proofErr w:type="gramEnd"/>
      <w:r w:rsidRPr="00DD38AF">
        <w:rPr>
          <w:rStyle w:val="StyleBoldUnderline"/>
        </w:rPr>
        <w:t xml:space="preserve"> and/or escape predators</w:t>
      </w:r>
      <w:r>
        <w:t>.</w:t>
      </w:r>
      <w:r w:rsidRPr="00F15C0A">
        <w:rPr>
          <w:sz w:val="12"/>
        </w:rPr>
        <w:t xml:space="preserve"> </w:t>
      </w:r>
      <w:r w:rsidRPr="00DD38AF">
        <w:rPr>
          <w:sz w:val="16"/>
          <w:szCs w:val="16"/>
        </w:rPr>
        <w:t xml:space="preserve">Other key findings </w:t>
      </w:r>
      <w:proofErr w:type="gramStart"/>
      <w:r w:rsidRPr="00DD38AF">
        <w:rPr>
          <w:sz w:val="16"/>
          <w:szCs w:val="16"/>
        </w:rPr>
        <w:t>Generally</w:t>
      </w:r>
      <w:proofErr w:type="gramEnd"/>
      <w:r w:rsidRPr="00DD38AF">
        <w:rPr>
          <w:sz w:val="16"/>
          <w:szCs w:val="16"/>
        </w:rPr>
        <w:t xml:space="preserve"> speaking, overharvest is no longer a primary threat, although pressures on some populations remain a serious problem.</w:t>
      </w:r>
      <w:r w:rsidRPr="00F15C0A">
        <w:rPr>
          <w:sz w:val="12"/>
        </w:rPr>
        <w:t xml:space="preserve"> </w:t>
      </w:r>
      <w:r w:rsidRPr="00DD38AF">
        <w:rPr>
          <w:sz w:val="16"/>
          <w:szCs w:val="16"/>
        </w:rPr>
        <w:t xml:space="preserve">A variety of contaminants have </w:t>
      </w:r>
      <w:proofErr w:type="spellStart"/>
      <w:r w:rsidRPr="00DD38AF">
        <w:rPr>
          <w:sz w:val="16"/>
          <w:szCs w:val="16"/>
        </w:rPr>
        <w:t>bioaccumulated</w:t>
      </w:r>
      <w:proofErr w:type="spellEnd"/>
      <w:r w:rsidRPr="00DD38AF">
        <w:rPr>
          <w:sz w:val="16"/>
          <w:szCs w:val="16"/>
        </w:rPr>
        <w:t xml:space="preserve"> in several Arctic predator species to levels that threaten the health and ability to reproduce of both animals and humans. However, it is not clear if this is affecting entire populations of species. Arctic habitats are among the least anthropogenic disturbed on Earth, and huge tracts of almost pristine tundra, mountain, freshwater and marine habitats still exist.</w:t>
      </w:r>
      <w:r w:rsidRPr="00F15C0A">
        <w:rPr>
          <w:sz w:val="12"/>
        </w:rPr>
        <w:t xml:space="preserve"> </w:t>
      </w:r>
      <w:r w:rsidRPr="00DD38AF">
        <w:rPr>
          <w:sz w:val="16"/>
          <w:szCs w:val="16"/>
        </w:rPr>
        <w:t>Regionally, ocean bottom trawling, non-renewable resource development and other intensive forms of land use pose serious challenges to Arctic biodiversity. Pollution from oil spills at sites of oil and gas development and from oil transport is a serious local level threat particularly in coastal and marine ecosystems. Uptake of CO2 in sea water is more pronounced in the cold Arctic waters than elsewhere, and the resulting acidification of Arctic seas threaten calcifying organisms and maybe even fisheries. Shipping and resource development corridors are rapidly expanding and may dramatically increase the rate of introduction of alien species. There is an enormous deficit in our knowledge of species richness in many groups of organisms, and monitoring in the Arctic is lagging far behind that in other regions of the world. The multitude of changes in Arctic biodiversity – driven by climate and other anthropogenic stressors – will have profound effects on the living conditions of peoples in the Arctic.</w:t>
      </w:r>
    </w:p>
    <w:p w:rsidR="0037157F" w:rsidRDefault="0037157F" w:rsidP="0037157F">
      <w:pPr>
        <w:rPr>
          <w:sz w:val="16"/>
          <w:szCs w:val="16"/>
        </w:rPr>
      </w:pPr>
    </w:p>
    <w:p w:rsidR="0037157F" w:rsidRDefault="0037157F" w:rsidP="0037157F">
      <w:pPr>
        <w:pStyle w:val="Heading3"/>
      </w:pPr>
      <w:r>
        <w:lastRenderedPageBreak/>
        <w:t>1NC Biodiversity Defense</w:t>
      </w:r>
    </w:p>
    <w:p w:rsidR="0037157F" w:rsidRPr="0076196F" w:rsidRDefault="0037157F" w:rsidP="0037157F">
      <w:pPr>
        <w:pStyle w:val="Heading4"/>
      </w:pPr>
      <w:r w:rsidRPr="0076196F">
        <w:t xml:space="preserve">No brink—biodiversity is a linear impact—ecosystem resiliency ensures no impact to more losses  </w:t>
      </w:r>
    </w:p>
    <w:p w:rsidR="0037157F" w:rsidRPr="0076196F" w:rsidRDefault="0037157F" w:rsidP="0037157F">
      <w:pPr>
        <w:rPr>
          <w:rFonts w:ascii="Times" w:hAnsi="Times"/>
          <w:sz w:val="14"/>
          <w:szCs w:val="14"/>
        </w:rPr>
      </w:pPr>
      <w:proofErr w:type="spellStart"/>
      <w:r w:rsidRPr="0076196F">
        <w:rPr>
          <w:rFonts w:ascii="Times" w:hAnsi="Times"/>
          <w:b/>
          <w:szCs w:val="20"/>
        </w:rPr>
        <w:t>Sedjo</w:t>
      </w:r>
      <w:proofErr w:type="spellEnd"/>
      <w:r w:rsidRPr="0076196F">
        <w:rPr>
          <w:rFonts w:ascii="Times" w:hAnsi="Times"/>
          <w:b/>
          <w:szCs w:val="20"/>
        </w:rPr>
        <w:t xml:space="preserve"> 2k</w:t>
      </w:r>
      <w:r w:rsidRPr="0076196F">
        <w:rPr>
          <w:rFonts w:ascii="Times" w:hAnsi="Times"/>
          <w:sz w:val="18"/>
        </w:rPr>
        <w:t xml:space="preserve"> </w:t>
      </w:r>
      <w:r w:rsidRPr="0076196F">
        <w:rPr>
          <w:rFonts w:ascii="Times" w:hAnsi="Times"/>
          <w:sz w:val="14"/>
          <w:szCs w:val="14"/>
        </w:rPr>
        <w:t>– Fellow, Resources for the Future (Roger, Conserving Nature’s Biodiversity, p 114)</w:t>
      </w:r>
    </w:p>
    <w:p w:rsidR="0037157F" w:rsidRPr="0076196F" w:rsidRDefault="0037157F" w:rsidP="0037157F">
      <w:pPr>
        <w:rPr>
          <w:rFonts w:ascii="Times" w:hAnsi="Times"/>
          <w:sz w:val="14"/>
          <w:szCs w:val="14"/>
        </w:rPr>
      </w:pPr>
    </w:p>
    <w:p w:rsidR="0037157F" w:rsidRPr="0076196F" w:rsidRDefault="0037157F" w:rsidP="0037157F">
      <w:pPr>
        <w:rPr>
          <w:rFonts w:ascii="Times" w:hAnsi="Times"/>
          <w:sz w:val="14"/>
          <w:szCs w:val="14"/>
        </w:rPr>
      </w:pPr>
      <w:r w:rsidRPr="0076196F">
        <w:rPr>
          <w:rFonts w:ascii="Times" w:hAnsi="Times"/>
          <w:sz w:val="14"/>
          <w:szCs w:val="14"/>
        </w:rPr>
        <w:t xml:space="preserve">But, as with other resource questions, including public goods, </w:t>
      </w:r>
      <w:r w:rsidRPr="00DE1D43">
        <w:rPr>
          <w:rStyle w:val="StyleBoldUnderline"/>
        </w:rPr>
        <w:t>biodiversity is not an either/or question</w:t>
      </w:r>
      <w:r w:rsidRPr="0076196F">
        <w:rPr>
          <w:rFonts w:ascii="Times" w:hAnsi="Times"/>
          <w:sz w:val="14"/>
          <w:szCs w:val="14"/>
        </w:rPr>
        <w:t xml:space="preserve">, but rather a question of “how much.”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a single species has only limited value, since the global system will continue to function without that species. Similarly, the value of </w:t>
      </w:r>
      <w:r w:rsidRPr="00DE1D43">
        <w:rPr>
          <w:rStyle w:val="StyleBoldUnderline"/>
        </w:rPr>
        <w:t>a piece</w:t>
      </w:r>
      <w:r w:rsidRPr="0076196F">
        <w:rPr>
          <w:rFonts w:ascii="Times" w:hAnsi="Times"/>
          <w:sz w:val="14"/>
          <w:szCs w:val="14"/>
        </w:rPr>
        <w:t xml:space="preserve"> of biodiversity (e.g., 10 ha of tropical forest) </w:t>
      </w:r>
      <w:r w:rsidRPr="00DE1D43">
        <w:rPr>
          <w:rStyle w:val="StyleBoldUnderline"/>
        </w:rPr>
        <w:t>is</w:t>
      </w:r>
      <w:r w:rsidRPr="0076196F">
        <w:rPr>
          <w:rFonts w:ascii="Times" w:hAnsi="Times"/>
          <w:sz w:val="14"/>
          <w:szCs w:val="14"/>
        </w:rPr>
        <w:t xml:space="preserve"> small to </w:t>
      </w:r>
      <w:r w:rsidRPr="00DE1D43">
        <w:rPr>
          <w:rStyle w:val="StyleBoldUnderline"/>
        </w:rPr>
        <w:t xml:space="preserve">negligible since its contribution to </w:t>
      </w:r>
      <w:r w:rsidRPr="0076196F">
        <w:rPr>
          <w:rFonts w:ascii="Times" w:hAnsi="Times"/>
          <w:sz w:val="14"/>
          <w:szCs w:val="14"/>
        </w:rPr>
        <w:t xml:space="preserve">the functioning of the </w:t>
      </w:r>
      <w:r w:rsidRPr="00DE1D43">
        <w:rPr>
          <w:rStyle w:val="StyleBoldUnderline"/>
        </w:rPr>
        <w:t>global biodiversity is negligible</w:t>
      </w:r>
      <w:r w:rsidRPr="0076196F">
        <w:rPr>
          <w:rFonts w:ascii="Times" w:hAnsi="Times"/>
          <w:sz w:val="14"/>
          <w:szCs w:val="14"/>
        </w:rPr>
        <w:t xml:space="preserve">. The global ecosystem can function with “somewhat more” or “somewhat less” biodiversity, since there have been larger amounts in times past and some losses in recent times. Therefore, in the absence of evidence to indicate that small habitat losses threaten the functioning of the global life support system, the value of these marginal habitats is negligible. The “value question” is that of how valuable to the life support function </w:t>
      </w:r>
      <w:proofErr w:type="gramStart"/>
      <w:r w:rsidRPr="0076196F">
        <w:rPr>
          <w:rFonts w:ascii="Times" w:hAnsi="Times"/>
          <w:sz w:val="14"/>
          <w:szCs w:val="14"/>
        </w:rPr>
        <w:t>are species at the margin</w:t>
      </w:r>
      <w:proofErr w:type="gramEnd"/>
      <w:r w:rsidRPr="0076196F">
        <w:rPr>
          <w:rFonts w:ascii="Times" w:hAnsi="Times"/>
          <w:sz w:val="14"/>
          <w:szCs w:val="14"/>
        </w:rPr>
        <w:t xml:space="preserve">. While this, in principle, is an empirical question, in practice it is probably unknowable. However, thus far, </w:t>
      </w:r>
      <w:r w:rsidRPr="00DE1D43">
        <w:rPr>
          <w:rStyle w:val="StyleBoldUnderline"/>
        </w:rPr>
        <w:t>biodiversity losses</w:t>
      </w:r>
      <w:r w:rsidRPr="0076196F">
        <w:rPr>
          <w:rFonts w:ascii="Times" w:hAnsi="Times"/>
          <w:sz w:val="14"/>
          <w:szCs w:val="14"/>
        </w:rPr>
        <w:t xml:space="preserve"> appear to </w:t>
      </w:r>
      <w:r w:rsidRPr="00DE1D43">
        <w:rPr>
          <w:rStyle w:val="StyleBoldUnderline"/>
        </w:rPr>
        <w:t xml:space="preserve">have had </w:t>
      </w:r>
      <w:r w:rsidRPr="0076196F">
        <w:rPr>
          <w:rFonts w:ascii="Times" w:hAnsi="Times"/>
          <w:sz w:val="14"/>
          <w:szCs w:val="14"/>
        </w:rPr>
        <w:t xml:space="preserve">little or </w:t>
      </w:r>
      <w:r w:rsidRPr="00DE1D43">
        <w:rPr>
          <w:rStyle w:val="StyleBoldUnderline"/>
        </w:rPr>
        <w:t>no effect on</w:t>
      </w:r>
      <w:r w:rsidRPr="0076196F">
        <w:rPr>
          <w:rFonts w:ascii="Times" w:hAnsi="Times"/>
          <w:sz w:val="14"/>
          <w:szCs w:val="14"/>
        </w:rPr>
        <w:t xml:space="preserve"> the functioning of </w:t>
      </w:r>
      <w:r w:rsidRPr="00DE1D43">
        <w:rPr>
          <w:rStyle w:val="StyleBoldUnderline"/>
        </w:rPr>
        <w:t>the earth</w:t>
      </w:r>
      <w:r w:rsidRPr="0076196F">
        <w:rPr>
          <w:rFonts w:ascii="Times" w:hAnsi="Times"/>
          <w:sz w:val="14"/>
          <w:szCs w:val="14"/>
        </w:rPr>
        <w:t xml:space="preserve">’s life support system, presumably </w:t>
      </w:r>
      <w:r w:rsidRPr="00DE1D43">
        <w:rPr>
          <w:rStyle w:val="StyleBoldUnderline"/>
        </w:rPr>
        <w:t>due to the resiliency of the system</w:t>
      </w:r>
      <w:r w:rsidRPr="0076196F">
        <w:rPr>
          <w:rFonts w:ascii="Times" w:hAnsi="Times"/>
          <w:sz w:val="14"/>
          <w:szCs w:val="14"/>
        </w:rPr>
        <w:t xml:space="preserve">, which perhaps is </w:t>
      </w:r>
      <w:r w:rsidRPr="00DE1D43">
        <w:rPr>
          <w:rStyle w:val="StyleBoldUnderline"/>
        </w:rPr>
        <w:t>due to the redundancy</w:t>
      </w:r>
      <w:r w:rsidRPr="0076196F">
        <w:rPr>
          <w:rFonts w:ascii="Times" w:hAnsi="Times"/>
          <w:sz w:val="14"/>
          <w:szCs w:val="14"/>
        </w:rPr>
        <w:t xml:space="preserve"> found </w:t>
      </w:r>
      <w:r w:rsidRPr="00DE1D43">
        <w:rPr>
          <w:rStyle w:val="StyleBoldUnderline"/>
        </w:rPr>
        <w:t>in the system. Through most of its existence, earth has had far less bio</w:t>
      </w:r>
      <w:r w:rsidRPr="0076196F">
        <w:rPr>
          <w:rFonts w:ascii="Times" w:hAnsi="Times"/>
          <w:sz w:val="14"/>
          <w:szCs w:val="14"/>
        </w:rPr>
        <w:t xml:space="preserve">logical </w:t>
      </w:r>
      <w:r w:rsidRPr="00DE1D43">
        <w:rPr>
          <w:rStyle w:val="StyleBoldUnderline"/>
        </w:rPr>
        <w:t>diversity</w:t>
      </w:r>
      <w:r w:rsidRPr="0076196F">
        <w:rPr>
          <w:rFonts w:ascii="Times" w:hAnsi="Times"/>
          <w:sz w:val="14"/>
          <w:szCs w:val="14"/>
        </w:rPr>
        <w:t xml:space="preserve">. Thus, as in the water-diamond paradox, the value of the marginal unit of biodiversity appears to be very small. </w:t>
      </w:r>
    </w:p>
    <w:p w:rsidR="0037157F" w:rsidRDefault="0037157F" w:rsidP="0037157F"/>
    <w:p w:rsidR="0037157F" w:rsidRPr="0076196F" w:rsidRDefault="0037157F" w:rsidP="0037157F">
      <w:pPr>
        <w:pStyle w:val="Heading4"/>
      </w:pPr>
      <w:r w:rsidRPr="0076196F">
        <w:t>Multiple alt causes to species loss</w:t>
      </w:r>
    </w:p>
    <w:p w:rsidR="0037157F" w:rsidRPr="0076196F" w:rsidRDefault="0037157F" w:rsidP="0037157F">
      <w:pPr>
        <w:rPr>
          <w:rFonts w:ascii="Times" w:hAnsi="Times"/>
          <w:sz w:val="18"/>
        </w:rPr>
      </w:pPr>
      <w:r w:rsidRPr="0076196F">
        <w:rPr>
          <w:rFonts w:ascii="Times" w:hAnsi="Times"/>
          <w:b/>
        </w:rPr>
        <w:t xml:space="preserve">EDF 7 </w:t>
      </w:r>
      <w:r w:rsidRPr="0076196F">
        <w:rPr>
          <w:rFonts w:ascii="Times" w:hAnsi="Times"/>
          <w:sz w:val="18"/>
        </w:rPr>
        <w:t>(Environmental Defense Fund, The Importance of Wildlife and the Diversity of Life, http://www.edf.org/page.cfm?tagID=445, AG)</w:t>
      </w:r>
    </w:p>
    <w:p w:rsidR="0037157F" w:rsidRPr="0076196F" w:rsidRDefault="0037157F" w:rsidP="0037157F">
      <w:pPr>
        <w:rPr>
          <w:rFonts w:ascii="Times" w:hAnsi="Times"/>
          <w:sz w:val="18"/>
        </w:rPr>
      </w:pPr>
    </w:p>
    <w:p w:rsidR="0037157F" w:rsidRPr="00DE1D43" w:rsidRDefault="0037157F" w:rsidP="0037157F">
      <w:pPr>
        <w:rPr>
          <w:rStyle w:val="StyleBoldUnderline"/>
        </w:rPr>
      </w:pPr>
      <w:r w:rsidRPr="0076196F">
        <w:rPr>
          <w:rFonts w:ascii="Times" w:hAnsi="Times"/>
          <w:sz w:val="18"/>
        </w:rPr>
        <w:t>The major cause of species loss in the U.S. and worldwide is the loss and degradation of habitat. As forests, wetlands, prairies, coastal estuaries and other habitats are converted to residential, commercial or agricultural use and other types of development, wild plants and animals vanish. In addition, many areas known as "</w:t>
      </w:r>
      <w:r w:rsidRPr="00DE1D43">
        <w:rPr>
          <w:rStyle w:val="StyleBoldUnderline"/>
        </w:rPr>
        <w:t>hotspots</w:t>
      </w:r>
      <w:r w:rsidRPr="0076196F">
        <w:rPr>
          <w:rFonts w:ascii="Times" w:hAnsi="Times"/>
          <w:sz w:val="18"/>
        </w:rPr>
        <w:t xml:space="preserve">" for their unusually rich biodiversity, such as Florida and Southern California, also </w:t>
      </w:r>
      <w:r w:rsidRPr="00DE1D43">
        <w:rPr>
          <w:rStyle w:val="StyleBoldUnderline"/>
        </w:rPr>
        <w:t xml:space="preserve">have </w:t>
      </w:r>
      <w:proofErr w:type="gramStart"/>
      <w:r w:rsidRPr="00DE1D43">
        <w:rPr>
          <w:rStyle w:val="StyleBoldUnderline"/>
        </w:rPr>
        <w:t>rapidly expanding human populations, which accelerates</w:t>
      </w:r>
      <w:proofErr w:type="gramEnd"/>
      <w:r w:rsidRPr="00DE1D43">
        <w:rPr>
          <w:rStyle w:val="StyleBoldUnderline"/>
        </w:rPr>
        <w:t xml:space="preserve"> the loss of biodiversity. </w:t>
      </w:r>
      <w:r w:rsidRPr="0076196F">
        <w:rPr>
          <w:rFonts w:ascii="Times" w:hAnsi="Times"/>
          <w:sz w:val="18"/>
        </w:rPr>
        <w:t xml:space="preserve"> In the U.S. </w:t>
      </w:r>
      <w:r w:rsidRPr="00DE1D43">
        <w:rPr>
          <w:rStyle w:val="StyleBoldUnderline"/>
        </w:rPr>
        <w:t>non-native species are the second largest cause of species loss</w:t>
      </w:r>
      <w:r w:rsidRPr="0076196F">
        <w:rPr>
          <w:rFonts w:ascii="Times" w:hAnsi="Times"/>
          <w:sz w:val="18"/>
        </w:rPr>
        <w:t xml:space="preserve">. Hundreds of Hawaii's unique wildlife and plants are being driven to extinction by non-native plants and animals. </w:t>
      </w:r>
      <w:r w:rsidRPr="00DE1D43">
        <w:rPr>
          <w:rStyle w:val="StyleBoldUnderline"/>
        </w:rPr>
        <w:t xml:space="preserve">Other factors are pollution, disease, over-fishing and over-hunting. </w:t>
      </w:r>
    </w:p>
    <w:p w:rsidR="0037157F" w:rsidRPr="00DE1D43" w:rsidRDefault="0037157F" w:rsidP="0037157F"/>
    <w:p w:rsidR="0037157F" w:rsidRDefault="0037157F" w:rsidP="0037157F">
      <w:pPr>
        <w:rPr>
          <w:sz w:val="16"/>
          <w:szCs w:val="16"/>
        </w:rPr>
      </w:pPr>
    </w:p>
    <w:p w:rsidR="0037157F" w:rsidRDefault="0037157F" w:rsidP="0037157F">
      <w:pPr>
        <w:pStyle w:val="Heading3"/>
      </w:pPr>
      <w:proofErr w:type="spellStart"/>
      <w:r>
        <w:lastRenderedPageBreak/>
        <w:t>Xtn</w:t>
      </w:r>
      <w:proofErr w:type="spellEnd"/>
      <w:r>
        <w:t>: No Drilling</w:t>
      </w:r>
    </w:p>
    <w:p w:rsidR="0037157F" w:rsidRDefault="0037157F" w:rsidP="0037157F">
      <w:pPr>
        <w:pStyle w:val="Heading4"/>
      </w:pPr>
      <w:r>
        <w:t>No drilling coming</w:t>
      </w:r>
    </w:p>
    <w:p w:rsidR="0037157F" w:rsidRDefault="0037157F" w:rsidP="0037157F">
      <w:proofErr w:type="spellStart"/>
      <w:proofErr w:type="gramStart"/>
      <w:r w:rsidRPr="00B6484F">
        <w:rPr>
          <w:rStyle w:val="StyleStyleBold12pt"/>
        </w:rPr>
        <w:t>Connely</w:t>
      </w:r>
      <w:proofErr w:type="spellEnd"/>
      <w:r w:rsidRPr="00B6484F">
        <w:rPr>
          <w:rStyle w:val="StyleStyleBold12pt"/>
        </w:rPr>
        <w:t xml:space="preserve"> 1-22</w:t>
      </w:r>
      <w:r w:rsidRPr="00D854E8">
        <w:rPr>
          <w:b/>
        </w:rPr>
        <w:t>-</w:t>
      </w:r>
      <w:r w:rsidRPr="00D854E8">
        <w:t>14</w:t>
      </w:r>
      <w:r>
        <w:t xml:space="preserve"> (Joel </w:t>
      </w:r>
      <w:proofErr w:type="spellStart"/>
      <w:r>
        <w:t>Connely</w:t>
      </w:r>
      <w:proofErr w:type="spellEnd"/>
      <w:r>
        <w:t>.</w:t>
      </w:r>
      <w:proofErr w:type="gramEnd"/>
      <w:r w:rsidRPr="008E1693">
        <w:t xml:space="preserve"> Columnist Joel Connelly has been a P-I staffer for 39 years.</w:t>
      </w:r>
      <w:r>
        <w:t xml:space="preserve"> January 22, 2014. “</w:t>
      </w:r>
      <w:r w:rsidRPr="008E1693">
        <w:t>Federal court deals latest blow to Arctic oil drilling</w:t>
      </w:r>
      <w:r>
        <w:t xml:space="preserve">”. </w:t>
      </w:r>
      <w:r w:rsidRPr="008E1693">
        <w:t>http://blog.seattlepi.com/seattlepolitics/2014/01/22/federal-court-deals-latest-blow-to-arctic-oil-drilling/</w:t>
      </w:r>
    </w:p>
    <w:p w:rsidR="0037157F" w:rsidRDefault="0037157F" w:rsidP="0037157F"/>
    <w:p w:rsidR="0037157F" w:rsidRDefault="0037157F" w:rsidP="0037157F">
      <w:pPr>
        <w:rPr>
          <w:sz w:val="16"/>
          <w:szCs w:val="16"/>
        </w:rPr>
      </w:pPr>
      <w:r w:rsidRPr="008E1693">
        <w:rPr>
          <w:rStyle w:val="StyleBoldUnderline"/>
        </w:rPr>
        <w:t>The federal government failed to adequately evaluate environmental risks and the potential size of oil spills when it approved oil drilling in Alaska’s remote Chukchi Sea, a federal appellate court ruled on Wednesday</w:t>
      </w:r>
      <w:r w:rsidRPr="008E1693">
        <w:rPr>
          <w:rFonts w:ascii="Times" w:hAnsi="Times" w:cs="Times"/>
          <w:sz w:val="26"/>
          <w:szCs w:val="26"/>
        </w:rPr>
        <w:t>.</w:t>
      </w:r>
      <w:r w:rsidRPr="008E1693">
        <w:rPr>
          <w:rFonts w:ascii="Times" w:hAnsi="Times" w:cs="Times"/>
          <w:sz w:val="12"/>
          <w:szCs w:val="26"/>
        </w:rPr>
        <w:t xml:space="preserve"> </w:t>
      </w:r>
      <w:r w:rsidRPr="008E1693">
        <w:rPr>
          <w:rFonts w:ascii="Times" w:hAnsi="Times" w:cs="Times"/>
          <w:color w:val="757575"/>
          <w:sz w:val="12"/>
        </w:rPr>
        <w:t xml:space="preserve"> </w:t>
      </w:r>
      <w:r w:rsidRPr="00B6484F">
        <w:rPr>
          <w:sz w:val="16"/>
          <w:szCs w:val="16"/>
        </w:rPr>
        <w:t xml:space="preserve">The </w:t>
      </w:r>
      <w:proofErr w:type="spellStart"/>
      <w:r w:rsidRPr="00B6484F">
        <w:rPr>
          <w:sz w:val="16"/>
          <w:szCs w:val="16"/>
        </w:rPr>
        <w:t>Kulluk</w:t>
      </w:r>
      <w:proofErr w:type="spellEnd"/>
      <w:r w:rsidRPr="00B6484F">
        <w:rPr>
          <w:sz w:val="16"/>
          <w:szCs w:val="16"/>
        </w:rPr>
        <w:t xml:space="preserve">, Shell’s conical oil drilling unit, broke loose from tow lines and ran aground on Alaska’s </w:t>
      </w:r>
      <w:proofErr w:type="spellStart"/>
      <w:r w:rsidRPr="00B6484F">
        <w:rPr>
          <w:sz w:val="16"/>
          <w:szCs w:val="16"/>
        </w:rPr>
        <w:t>Sitkalidak</w:t>
      </w:r>
      <w:proofErr w:type="spellEnd"/>
      <w:r w:rsidRPr="00B6484F">
        <w:rPr>
          <w:sz w:val="16"/>
          <w:szCs w:val="16"/>
        </w:rPr>
        <w:t xml:space="preserve"> Island. It’s off to Asia for repairs. AFP PHOTO/Greenpeace/Robert Meyers</w:t>
      </w:r>
      <w:r w:rsidRPr="008E1693">
        <w:rPr>
          <w:rFonts w:ascii="Times" w:hAnsi="Times" w:cs="Times"/>
          <w:color w:val="757575"/>
          <w:sz w:val="16"/>
          <w:szCs w:val="16"/>
        </w:rPr>
        <w:t xml:space="preserve"> </w:t>
      </w:r>
      <w:r w:rsidRPr="00B6484F">
        <w:rPr>
          <w:sz w:val="16"/>
          <w:szCs w:val="16"/>
        </w:rPr>
        <w:t>The ruling, by a panel of the U.S. 9th Circuit Court of Appeals, once again throws into doubt plans by Shell Oil to begin drilling for oil in Arctic waters</w:t>
      </w:r>
      <w:r w:rsidRPr="008E1693">
        <w:rPr>
          <w:rStyle w:val="StyleBoldUnderline"/>
        </w:rPr>
        <w:t>. Shell experienced repeated mishaps when it tried to drill in 2012, and did not return to the Chukchi last year.</w:t>
      </w:r>
      <w:r w:rsidRPr="008E1693">
        <w:rPr>
          <w:rFonts w:ascii="Times" w:hAnsi="Times" w:cs="Times"/>
          <w:sz w:val="12"/>
          <w:szCs w:val="26"/>
        </w:rPr>
        <w:t xml:space="preserve"> </w:t>
      </w:r>
      <w:r w:rsidRPr="008E1693">
        <w:rPr>
          <w:rStyle w:val="StyleBoldUnderline"/>
        </w:rPr>
        <w:t>The court said the feds’ Bureau of Ocean Energy Management relied on an estimate of 1 billion barrels of potential production, but overestimated in a way that was “arbitrary and capricious</w:t>
      </w:r>
      <w:r w:rsidRPr="008E1693">
        <w:rPr>
          <w:rFonts w:ascii="Times" w:hAnsi="Times" w:cs="Times"/>
          <w:sz w:val="26"/>
          <w:szCs w:val="26"/>
        </w:rPr>
        <w:t>.”</w:t>
      </w:r>
      <w:r w:rsidRPr="008E1693">
        <w:rPr>
          <w:rFonts w:ascii="Times" w:hAnsi="Times" w:cs="Times"/>
          <w:sz w:val="12"/>
          <w:szCs w:val="26"/>
        </w:rPr>
        <w:t xml:space="preserve"> </w:t>
      </w:r>
      <w:r w:rsidRPr="00B6484F">
        <w:rPr>
          <w:sz w:val="16"/>
          <w:szCs w:val="16"/>
        </w:rPr>
        <w:t xml:space="preserve">The case was remanded back to U.S. District Judge Ralph </w:t>
      </w:r>
      <w:proofErr w:type="spellStart"/>
      <w:r w:rsidRPr="00B6484F">
        <w:rPr>
          <w:sz w:val="16"/>
          <w:szCs w:val="16"/>
        </w:rPr>
        <w:t>Bestline</w:t>
      </w:r>
      <w:proofErr w:type="spellEnd"/>
      <w:r w:rsidRPr="00B6484F">
        <w:rPr>
          <w:sz w:val="16"/>
          <w:szCs w:val="16"/>
        </w:rPr>
        <w:t xml:space="preserve"> in Alaska. </w:t>
      </w:r>
      <w:proofErr w:type="spellStart"/>
      <w:r w:rsidRPr="00B6484F">
        <w:rPr>
          <w:sz w:val="16"/>
          <w:szCs w:val="16"/>
        </w:rPr>
        <w:t>Bestline</w:t>
      </w:r>
      <w:proofErr w:type="spellEnd"/>
      <w:r w:rsidRPr="00B6484F">
        <w:rPr>
          <w:sz w:val="16"/>
          <w:szCs w:val="16"/>
        </w:rPr>
        <w:t xml:space="preserve"> has already once before, in 2010, held up Arctic exploration because of flaws and inadequate evaluations of environmental risks.</w:t>
      </w:r>
      <w:r w:rsidRPr="008E1693">
        <w:rPr>
          <w:rFonts w:ascii="Times" w:hAnsi="Times" w:cs="Times"/>
          <w:sz w:val="12"/>
          <w:szCs w:val="26"/>
        </w:rPr>
        <w:t xml:space="preserve"> </w:t>
      </w:r>
      <w:r w:rsidRPr="008E1693">
        <w:rPr>
          <w:rStyle w:val="StyleBoldUnderline"/>
        </w:rPr>
        <w:t>The federal government, under the Bush administration, sold offshore oil leases in the Chukchi and Beaufort seas off Arctic Alaska. The Shell drilling ship Noble Discoverer drifts near shore near Dutch Harbor on Unalaska Island last summer after losing its moorings.</w:t>
      </w:r>
      <w:r w:rsidRPr="008E1693">
        <w:rPr>
          <w:rFonts w:ascii="Times" w:hAnsi="Times" w:cs="Times"/>
          <w:sz w:val="24"/>
        </w:rPr>
        <w:t xml:space="preserve"> </w:t>
      </w:r>
      <w:r w:rsidRPr="00B6484F">
        <w:rPr>
          <w:sz w:val="16"/>
          <w:szCs w:val="16"/>
        </w:rPr>
        <w:t xml:space="preserve">Photo: Capt. </w:t>
      </w:r>
      <w:proofErr w:type="spellStart"/>
      <w:r w:rsidRPr="00B6484F">
        <w:rPr>
          <w:sz w:val="16"/>
          <w:szCs w:val="16"/>
        </w:rPr>
        <w:t>Kristjan</w:t>
      </w:r>
      <w:proofErr w:type="spellEnd"/>
      <w:r w:rsidRPr="00B6484F">
        <w:rPr>
          <w:sz w:val="16"/>
          <w:szCs w:val="16"/>
        </w:rPr>
        <w:t xml:space="preserve"> B. </w:t>
      </w:r>
      <w:proofErr w:type="spellStart"/>
      <w:r w:rsidRPr="00B6484F">
        <w:rPr>
          <w:sz w:val="16"/>
          <w:szCs w:val="16"/>
        </w:rPr>
        <w:t>Laxfoss</w:t>
      </w:r>
      <w:proofErr w:type="spellEnd"/>
      <w:r w:rsidRPr="00B6484F">
        <w:rPr>
          <w:sz w:val="16"/>
          <w:szCs w:val="16"/>
        </w:rPr>
        <w:t xml:space="preserve"> / AP </w:t>
      </w:r>
      <w:r w:rsidRPr="008E1693">
        <w:rPr>
          <w:rStyle w:val="StyleBoldUnderline"/>
        </w:rPr>
        <w:t>Shell Oil shelled out more than $2 billion on acquiring leases. Environmental and some native groups have furiously opposed the leasing.</w:t>
      </w:r>
      <w:r w:rsidRPr="008E1693">
        <w:rPr>
          <w:rFonts w:ascii="Times" w:hAnsi="Times" w:cs="Times"/>
          <w:szCs w:val="26"/>
        </w:rPr>
        <w:t xml:space="preserve"> </w:t>
      </w:r>
      <w:r w:rsidRPr="00B6484F">
        <w:rPr>
          <w:sz w:val="16"/>
          <w:szCs w:val="16"/>
        </w:rPr>
        <w:t>They have cited the power of storms coming from Siberia, the distance (1,000 miles) from any Coast Guard presence, and the inability to clean up any spill beneath ice-choked waters. Shell launched its Chukchi drilling in the summer of 2012.</w:t>
      </w:r>
      <w:r w:rsidRPr="008E1693">
        <w:rPr>
          <w:rFonts w:ascii="Times" w:hAnsi="Times" w:cs="Times"/>
          <w:szCs w:val="26"/>
        </w:rPr>
        <w:t xml:space="preserve"> </w:t>
      </w:r>
      <w:r w:rsidRPr="00B6484F">
        <w:rPr>
          <w:rStyle w:val="StyleBoldUnderline"/>
        </w:rPr>
        <w:t>Just about everything that could go wrong DID go wrong. Drilling ships w</w:t>
      </w:r>
      <w:r w:rsidRPr="008E1693">
        <w:rPr>
          <w:rStyle w:val="StyleBoldUnderline"/>
        </w:rPr>
        <w:t>ere late in arriving from the “lower 48.” The spill-containment barge, being prepared in Bellingham, failed its tests.</w:t>
      </w:r>
      <w:r w:rsidRPr="008E1693">
        <w:rPr>
          <w:rFonts w:ascii="Times" w:hAnsi="Times" w:cs="Times"/>
          <w:szCs w:val="26"/>
        </w:rPr>
        <w:t xml:space="preserve"> </w:t>
      </w:r>
      <w:r w:rsidRPr="00B6484F">
        <w:rPr>
          <w:sz w:val="16"/>
          <w:szCs w:val="16"/>
        </w:rPr>
        <w:t xml:space="preserve">The drilling ship Noble Discoverer lost its moorings and nearly went ashore on Unalaska Island in the Aleutians. Last but not least, the conical drilling ship </w:t>
      </w:r>
      <w:proofErr w:type="spellStart"/>
      <w:r w:rsidRPr="00B6484F">
        <w:rPr>
          <w:sz w:val="16"/>
          <w:szCs w:val="16"/>
        </w:rPr>
        <w:t>Kulluk</w:t>
      </w:r>
      <w:proofErr w:type="spellEnd"/>
      <w:r w:rsidRPr="00B6484F">
        <w:rPr>
          <w:sz w:val="16"/>
          <w:szCs w:val="16"/>
        </w:rPr>
        <w:t xml:space="preserve"> — which had been re-equipped at great cost — broke loose from its moorings and ran aground on New Year’s Eve on an island in the Gulf of Alaska. Shell did not return in 2013, but has filed drilling plans in 2014. </w:t>
      </w:r>
      <w:r w:rsidRPr="005E5F5A">
        <w:rPr>
          <w:rStyle w:val="StyleBoldUnderline"/>
        </w:rPr>
        <w:t>The company has reported falling profits, however, and has noted the high cost of drilling projects.</w:t>
      </w:r>
      <w:r w:rsidRPr="008E1693">
        <w:rPr>
          <w:rFonts w:ascii="Times" w:hAnsi="Times" w:cs="Times"/>
          <w:sz w:val="12"/>
          <w:szCs w:val="26"/>
        </w:rPr>
        <w:t xml:space="preserve"> </w:t>
      </w:r>
      <w:r w:rsidRPr="00B6484F">
        <w:rPr>
          <w:sz w:val="16"/>
          <w:szCs w:val="16"/>
        </w:rPr>
        <w:t>“We are reviewing the (9th Circuit) opinion,” the company told Alaska news organizations. The feds’ estimates on production were challenged by environmental groups including Oceana, Defenders of Wildlife, the National Audubon Society, the Center for Biological Diversity, as well as the native village of Point Hope.</w:t>
      </w:r>
      <w:r w:rsidRPr="008E1693">
        <w:rPr>
          <w:rFonts w:ascii="Times" w:hAnsi="Times" w:cs="Times"/>
          <w:sz w:val="12"/>
          <w:szCs w:val="26"/>
        </w:rPr>
        <w:t xml:space="preserve"> </w:t>
      </w:r>
      <w:r w:rsidRPr="005E5F5A">
        <w:rPr>
          <w:rStyle w:val="StyleBoldUnderline"/>
        </w:rPr>
        <w:t xml:space="preserve">“Today’s ruling is a victory for the Arctic,” the plaintiffs said in a statement. “The government has no business offering oil companies leases in the Chukchi Sea. </w:t>
      </w:r>
      <w:r w:rsidRPr="00B6484F">
        <w:rPr>
          <w:sz w:val="16"/>
          <w:szCs w:val="16"/>
        </w:rPr>
        <w:t>The area is home to iconic species such as polar bears, bowhead whales, and to a vibrant indigenous subsistence culture.” They left out one key species. The Chukchi is increasingly a feeding area for gray whales, which migrate north from Baja California all the way to Alaska, passing through inland waters of Washington and British Columbia each spring.</w:t>
      </w:r>
    </w:p>
    <w:p w:rsidR="0037157F" w:rsidRDefault="0037157F" w:rsidP="0037157F">
      <w:pPr>
        <w:rPr>
          <w:sz w:val="16"/>
          <w:szCs w:val="16"/>
        </w:rPr>
      </w:pPr>
    </w:p>
    <w:p w:rsidR="0037157F" w:rsidRDefault="0037157F" w:rsidP="0037157F">
      <w:pPr>
        <w:pStyle w:val="Heading3"/>
      </w:pPr>
      <w:proofErr w:type="spellStart"/>
      <w:r>
        <w:lastRenderedPageBreak/>
        <w:t>Xtn</w:t>
      </w:r>
      <w:proofErr w:type="spellEnd"/>
      <w:r>
        <w:t>: No Impact</w:t>
      </w:r>
    </w:p>
    <w:p w:rsidR="0037157F" w:rsidRPr="0076196F" w:rsidRDefault="0037157F" w:rsidP="0037157F">
      <w:pPr>
        <w:pStyle w:val="Heading4"/>
      </w:pPr>
      <w:r w:rsidRPr="0076196F">
        <w:t xml:space="preserve">Biodiversity doesn’t dictate ecosystem strength. </w:t>
      </w:r>
    </w:p>
    <w:p w:rsidR="0037157F" w:rsidRPr="0076196F" w:rsidRDefault="0037157F" w:rsidP="0037157F">
      <w:pPr>
        <w:widowControl w:val="0"/>
        <w:autoSpaceDE w:val="0"/>
        <w:autoSpaceDN w:val="0"/>
        <w:adjustRightInd w:val="0"/>
        <w:rPr>
          <w:rFonts w:ascii="Times" w:hAnsi="Times"/>
          <w:sz w:val="16"/>
          <w:szCs w:val="18"/>
        </w:rPr>
      </w:pPr>
      <w:r w:rsidRPr="0076196F">
        <w:rPr>
          <w:rFonts w:ascii="Times" w:hAnsi="Times"/>
          <w:b/>
          <w:bCs/>
        </w:rPr>
        <w:t>Science 1997</w:t>
      </w:r>
      <w:r w:rsidRPr="0076196F">
        <w:rPr>
          <w:rFonts w:ascii="Times" w:hAnsi="Times"/>
          <w:sz w:val="16"/>
          <w:szCs w:val="18"/>
        </w:rPr>
        <w:t xml:space="preserve"> </w:t>
      </w:r>
      <w:proofErr w:type="gramStart"/>
      <w:r w:rsidRPr="0076196F">
        <w:rPr>
          <w:rFonts w:ascii="Times" w:hAnsi="Times"/>
          <w:sz w:val="16"/>
          <w:szCs w:val="18"/>
        </w:rPr>
        <w:t>[ August</w:t>
      </w:r>
      <w:proofErr w:type="gramEnd"/>
      <w:r w:rsidRPr="0076196F">
        <w:rPr>
          <w:rFonts w:ascii="Times" w:hAnsi="Times"/>
          <w:sz w:val="16"/>
          <w:szCs w:val="18"/>
        </w:rPr>
        <w:t xml:space="preserve"> 29, 2997, No. 5330 </w:t>
      </w:r>
      <w:proofErr w:type="spellStart"/>
      <w:r w:rsidRPr="0076196F">
        <w:rPr>
          <w:rFonts w:ascii="Times" w:hAnsi="Times"/>
          <w:sz w:val="16"/>
          <w:szCs w:val="18"/>
        </w:rPr>
        <w:t>vol</w:t>
      </w:r>
      <w:proofErr w:type="spellEnd"/>
      <w:r w:rsidRPr="0076196F">
        <w:rPr>
          <w:rFonts w:ascii="Times" w:hAnsi="Times"/>
          <w:sz w:val="16"/>
          <w:szCs w:val="18"/>
        </w:rPr>
        <w:t xml:space="preserve"> 277, page 1260-61]</w:t>
      </w:r>
    </w:p>
    <w:p w:rsidR="0037157F" w:rsidRPr="0076196F" w:rsidRDefault="0037157F" w:rsidP="0037157F">
      <w:pPr>
        <w:widowControl w:val="0"/>
        <w:autoSpaceDE w:val="0"/>
        <w:autoSpaceDN w:val="0"/>
        <w:adjustRightInd w:val="0"/>
        <w:rPr>
          <w:rFonts w:ascii="Times" w:eastAsia="MS Mincho" w:hAnsi="Times"/>
          <w:sz w:val="16"/>
          <w:szCs w:val="18"/>
        </w:rPr>
      </w:pPr>
    </w:p>
    <w:p w:rsidR="0037157F" w:rsidRPr="0076196F" w:rsidRDefault="0037157F" w:rsidP="0037157F">
      <w:pPr>
        <w:widowControl w:val="0"/>
        <w:autoSpaceDE w:val="0"/>
        <w:autoSpaceDN w:val="0"/>
        <w:adjustRightInd w:val="0"/>
        <w:rPr>
          <w:rFonts w:ascii="Times" w:hAnsi="Times"/>
          <w:sz w:val="16"/>
          <w:szCs w:val="18"/>
        </w:rPr>
      </w:pPr>
      <w:r w:rsidRPr="00184734">
        <w:rPr>
          <w:rStyle w:val="StyleBoldUnderline"/>
        </w:rPr>
        <w:t>We continue to lose species and genetic diversity</w:t>
      </w:r>
      <w:r w:rsidRPr="0076196F">
        <w:rPr>
          <w:rFonts w:ascii="Times" w:hAnsi="Times"/>
          <w:sz w:val="16"/>
          <w:szCs w:val="18"/>
        </w:rPr>
        <w:t xml:space="preserve"> locally, nationally, and </w:t>
      </w:r>
      <w:r w:rsidRPr="00184734">
        <w:rPr>
          <w:rStyle w:val="StyleBoldUnderline"/>
        </w:rPr>
        <w:t>planet-wide</w:t>
      </w:r>
      <w:r w:rsidRPr="0076196F">
        <w:rPr>
          <w:rFonts w:ascii="Times" w:hAnsi="Times"/>
          <w:sz w:val="16"/>
          <w:szCs w:val="18"/>
        </w:rPr>
        <w:t>. In deciding priorities for conservation, there is an urgent need for criteria that help us to recognize losses with potentially serious consequences</w:t>
      </w:r>
      <w:r w:rsidRPr="00184734">
        <w:rPr>
          <w:rStyle w:val="StyleBoldUnderline"/>
        </w:rPr>
        <w:t xml:space="preserve">. It would be naive to assume that species-poor ecosystems are always </w:t>
      </w:r>
      <w:proofErr w:type="spellStart"/>
      <w:r w:rsidRPr="00184734">
        <w:rPr>
          <w:rStyle w:val="StyleBoldUnderline"/>
        </w:rPr>
        <w:t>malfunctional</w:t>
      </w:r>
      <w:proofErr w:type="spellEnd"/>
      <w:r w:rsidRPr="00184734">
        <w:rPr>
          <w:rStyle w:val="StyleBoldUnderline"/>
        </w:rPr>
        <w:t>; some of the world's most extensive and ancient ecosystems-</w:t>
      </w:r>
      <w:r w:rsidRPr="0076196F">
        <w:rPr>
          <w:rFonts w:ascii="Times" w:hAnsi="Times"/>
          <w:sz w:val="16"/>
        </w:rPr>
        <w:t>-</w:t>
      </w:r>
      <w:r w:rsidRPr="0076196F">
        <w:rPr>
          <w:rFonts w:ascii="Times" w:hAnsi="Times"/>
          <w:sz w:val="16"/>
          <w:szCs w:val="18"/>
        </w:rPr>
        <w:t>boreal forests, bogs, and heathlands--</w:t>
      </w:r>
      <w:r w:rsidRPr="00184734">
        <w:rPr>
          <w:rStyle w:val="StyleBoldUnderline"/>
        </w:rPr>
        <w:t>contain few species</w:t>
      </w:r>
      <w:r w:rsidRPr="0076196F">
        <w:rPr>
          <w:rFonts w:ascii="Times" w:hAnsi="Times"/>
          <w:sz w:val="16"/>
        </w:rPr>
        <w:t>.</w:t>
      </w:r>
      <w:r w:rsidRPr="0076196F">
        <w:rPr>
          <w:rFonts w:ascii="Times" w:hAnsi="Times"/>
          <w:sz w:val="16"/>
          <w:szCs w:val="18"/>
        </w:rPr>
        <w:t xml:space="preserve"> For both species-rich and species-poor ecosystems, we need to establish whether current losses in biodiversity are likely to seriously impair functioning and reduce benefits to humans. This problem is serious enough that the United States and the United Kingdom have invested recently in costly ventures specifically designed to test experimentally the consequences of reduced diversity on ecosystems.</w:t>
      </w:r>
      <w:r w:rsidR="00184734">
        <w:rPr>
          <w:rFonts w:ascii="Times" w:hAnsi="Times"/>
          <w:sz w:val="16"/>
          <w:szCs w:val="18"/>
        </w:rPr>
        <w:t xml:space="preserve"> </w:t>
      </w:r>
      <w:r w:rsidRPr="0076196F">
        <w:rPr>
          <w:rFonts w:ascii="Times" w:hAnsi="Times"/>
          <w:sz w:val="16"/>
          <w:szCs w:val="18"/>
        </w:rPr>
        <w:t xml:space="preserve">Model communities with controlled levels of species diversity have been created in the </w:t>
      </w:r>
      <w:proofErr w:type="spellStart"/>
      <w:r w:rsidRPr="0076196F">
        <w:rPr>
          <w:rFonts w:ascii="Times" w:hAnsi="Times"/>
          <w:sz w:val="16"/>
          <w:szCs w:val="18"/>
        </w:rPr>
        <w:t>Ecotron</w:t>
      </w:r>
      <w:proofErr w:type="spellEnd"/>
      <w:r w:rsidRPr="0076196F">
        <w:rPr>
          <w:rFonts w:ascii="Times" w:hAnsi="Times"/>
          <w:sz w:val="16"/>
          <w:szCs w:val="18"/>
        </w:rPr>
        <w:t xml:space="preserve"> at </w:t>
      </w:r>
      <w:proofErr w:type="spellStart"/>
      <w:r w:rsidRPr="0076196F">
        <w:rPr>
          <w:rFonts w:ascii="Times" w:hAnsi="Times"/>
          <w:sz w:val="16"/>
          <w:szCs w:val="18"/>
        </w:rPr>
        <w:t>Silwood</w:t>
      </w:r>
      <w:proofErr w:type="spellEnd"/>
      <w:r w:rsidRPr="0076196F">
        <w:rPr>
          <w:rFonts w:ascii="Times" w:hAnsi="Times"/>
          <w:sz w:val="16"/>
          <w:szCs w:val="18"/>
        </w:rPr>
        <w:t xml:space="preserve"> Park in southern England and at the Cedar Creek Reserve in Minnesota to assess the effects of diversity on various ecosystem properties such as primary productivity, nitrogen mineralization, and litter decomposition. Early publications from both sites ( 1, 2) claimed to demonstrate benefits to ecosystem function arising from higher levels of biodiversity, and these have been highlighted by commentators ( 3, 4) excited by the prospect of a scientific underpinning for conservation measures. </w:t>
      </w:r>
      <w:r w:rsidRPr="00184734">
        <w:rPr>
          <w:rStyle w:val="StyleBoldUnderline"/>
        </w:rPr>
        <w:t>This view that "biodiversity begets superior ecosystem function" is not shared by all ecologists</w:t>
      </w:r>
      <w:r w:rsidRPr="0076196F">
        <w:rPr>
          <w:rFonts w:ascii="Times" w:hAnsi="Times"/>
          <w:sz w:val="16"/>
          <w:szCs w:val="18"/>
        </w:rPr>
        <w:t xml:space="preserve"> </w:t>
      </w:r>
      <w:proofErr w:type="gramStart"/>
      <w:r w:rsidRPr="0076196F">
        <w:rPr>
          <w:rFonts w:ascii="Times" w:hAnsi="Times"/>
          <w:sz w:val="16"/>
          <w:szCs w:val="18"/>
        </w:rPr>
        <w:t>( 5</w:t>
      </w:r>
      <w:proofErr w:type="gramEnd"/>
      <w:r w:rsidRPr="0076196F">
        <w:rPr>
          <w:rFonts w:ascii="Times" w:hAnsi="Times"/>
          <w:sz w:val="16"/>
          <w:szCs w:val="18"/>
        </w:rPr>
        <w:t>, 6</w:t>
      </w:r>
      <w:r w:rsidRPr="00184734">
        <w:rPr>
          <w:rStyle w:val="StyleBoldUnderline"/>
        </w:rPr>
        <w:t xml:space="preserve">). There are obvious conflicts with published evidence from work on natural rather than synthesized ecosystems. </w:t>
      </w:r>
      <w:r w:rsidRPr="0076196F">
        <w:rPr>
          <w:rFonts w:ascii="Times" w:hAnsi="Times"/>
          <w:sz w:val="16"/>
          <w:szCs w:val="18"/>
        </w:rPr>
        <w:t xml:space="preserve">As early as 1982, </w:t>
      </w:r>
      <w:proofErr w:type="spellStart"/>
      <w:r w:rsidRPr="00184734">
        <w:rPr>
          <w:rStyle w:val="StyleBoldUnderline"/>
        </w:rPr>
        <w:t>Leps</w:t>
      </w:r>
      <w:proofErr w:type="spellEnd"/>
      <w:r w:rsidRPr="00184734">
        <w:rPr>
          <w:rStyle w:val="StyleBoldUnderline"/>
        </w:rPr>
        <w:t xml:space="preserve"> et al</w:t>
      </w:r>
      <w:r w:rsidRPr="0076196F">
        <w:rPr>
          <w:rFonts w:ascii="Times" w:hAnsi="Times"/>
          <w:sz w:val="16"/>
          <w:szCs w:val="18"/>
        </w:rPr>
        <w:t xml:space="preserve">. </w:t>
      </w:r>
      <w:proofErr w:type="gramStart"/>
      <w:r w:rsidRPr="0076196F">
        <w:rPr>
          <w:rFonts w:ascii="Times" w:hAnsi="Times"/>
          <w:sz w:val="16"/>
          <w:szCs w:val="18"/>
        </w:rPr>
        <w:t>( 7</w:t>
      </w:r>
      <w:proofErr w:type="gramEnd"/>
      <w:r w:rsidRPr="0076196F">
        <w:rPr>
          <w:rFonts w:ascii="Times" w:hAnsi="Times"/>
          <w:sz w:val="16"/>
          <w:szCs w:val="18"/>
        </w:rPr>
        <w:t xml:space="preserve">) had </w:t>
      </w:r>
      <w:r w:rsidRPr="00184734">
        <w:rPr>
          <w:rStyle w:val="StyleBoldUnderline"/>
        </w:rPr>
        <w:t>suggested</w:t>
      </w:r>
      <w:r w:rsidRPr="0076196F">
        <w:rPr>
          <w:rFonts w:ascii="Times" w:hAnsi="Times"/>
          <w:sz w:val="16"/>
          <w:szCs w:val="18"/>
        </w:rPr>
        <w:t xml:space="preserve"> </w:t>
      </w:r>
      <w:r w:rsidRPr="00184734">
        <w:rPr>
          <w:rStyle w:val="StyleBoldUnderline"/>
        </w:rPr>
        <w:t>that ecosystem processes were determined primarily by the functional characteristics of component organisms rather than their number</w:t>
      </w:r>
      <w:r w:rsidRPr="0076196F">
        <w:rPr>
          <w:rFonts w:ascii="Times" w:hAnsi="Times"/>
          <w:sz w:val="16"/>
        </w:rPr>
        <w:t>.</w:t>
      </w:r>
      <w:r w:rsidRPr="0076196F">
        <w:rPr>
          <w:rFonts w:ascii="Times" w:hAnsi="Times"/>
          <w:sz w:val="16"/>
          <w:szCs w:val="18"/>
        </w:rPr>
        <w:t xml:space="preserve"> The same conclusion was drawn by </w:t>
      </w:r>
      <w:proofErr w:type="spellStart"/>
      <w:r w:rsidRPr="0076196F">
        <w:rPr>
          <w:rFonts w:ascii="Times" w:hAnsi="Times"/>
          <w:sz w:val="16"/>
          <w:szCs w:val="18"/>
        </w:rPr>
        <w:t>MacGillivray</w:t>
      </w:r>
      <w:proofErr w:type="spellEnd"/>
      <w:r w:rsidRPr="0076196F">
        <w:rPr>
          <w:rFonts w:ascii="Times" w:hAnsi="Times"/>
          <w:sz w:val="16"/>
          <w:szCs w:val="18"/>
        </w:rPr>
        <w:t xml:space="preserve"> et al. ( 8) who showed that differences between five adjacent ecosystems in northern England in their responses to frost, drought, and burning were predictable from the functional traits of the dominant plants but were independent of plant diversity. </w:t>
      </w:r>
    </w:p>
    <w:p w:rsidR="0037157F" w:rsidRPr="00DE1D43" w:rsidRDefault="0037157F" w:rsidP="0037157F"/>
    <w:p w:rsidR="0037157F" w:rsidRDefault="0037157F" w:rsidP="0037157F"/>
    <w:p w:rsidR="0037157F" w:rsidRDefault="0037157F" w:rsidP="0037157F">
      <w:pPr>
        <w:pStyle w:val="Heading2"/>
      </w:pPr>
      <w:r>
        <w:lastRenderedPageBreak/>
        <w:t>Case – Shipping</w:t>
      </w:r>
    </w:p>
    <w:p w:rsidR="0037157F" w:rsidRDefault="0037157F" w:rsidP="0037157F">
      <w:pPr>
        <w:pStyle w:val="Heading3"/>
      </w:pPr>
      <w:r>
        <w:lastRenderedPageBreak/>
        <w:t>1NC No Suez Impact</w:t>
      </w:r>
    </w:p>
    <w:p w:rsidR="0037157F" w:rsidRDefault="0037157F" w:rsidP="0037157F">
      <w:pPr>
        <w:pStyle w:val="Heading4"/>
      </w:pPr>
      <w:r>
        <w:t>No closure and no impact even if closure happens</w:t>
      </w:r>
    </w:p>
    <w:p w:rsidR="0037157F" w:rsidRDefault="0037157F" w:rsidP="0037157F">
      <w:r>
        <w:t xml:space="preserve">Dr. Frank </w:t>
      </w:r>
      <w:r w:rsidRPr="00B52D13">
        <w:rPr>
          <w:rStyle w:val="StyleStyleBold12pt"/>
        </w:rPr>
        <w:t>Yu</w:t>
      </w:r>
      <w:r>
        <w:t xml:space="preserve"> is Assistant Professor of Finance at CEIBS (China Europe International Business School) since 2009, August 18, 20</w:t>
      </w:r>
      <w:r w:rsidRPr="00B52D13">
        <w:rPr>
          <w:rStyle w:val="StyleStyleBold12pt"/>
        </w:rPr>
        <w:t>13</w:t>
      </w:r>
      <w:r>
        <w:t xml:space="preserve"> [“Egypt, Higher Oil Add to Stock Market Woes”, Epoch Times, </w:t>
      </w:r>
      <w:hyperlink r:id="rId66" w:history="1">
        <w:r w:rsidRPr="00CB7463">
          <w:rPr>
            <w:rStyle w:val="Hyperlink"/>
          </w:rPr>
          <w:t>http://www.theepochtimes.com/n3/251715-egypt-higher-oil-add-to-stock-market-woes]/sbhag</w:t>
        </w:r>
      </w:hyperlink>
      <w:r>
        <w:t xml:space="preserve"> 7.2.2014</w:t>
      </w:r>
    </w:p>
    <w:p w:rsidR="0037157F" w:rsidRPr="00B52D13" w:rsidRDefault="0037157F" w:rsidP="0037157F"/>
    <w:p w:rsidR="0037157F" w:rsidRDefault="0037157F" w:rsidP="0037157F">
      <w:pPr>
        <w:rPr>
          <w:rStyle w:val="StyleBoldUnderline"/>
        </w:rPr>
      </w:pPr>
      <w:r w:rsidRPr="00B52D13">
        <w:rPr>
          <w:rStyle w:val="StyleBoldUnderline"/>
        </w:rPr>
        <w:t>Egypt</w:t>
      </w:r>
      <w:r w:rsidRPr="008D50B3">
        <w:rPr>
          <w:sz w:val="16"/>
        </w:rPr>
        <w:t xml:space="preserve"> </w:t>
      </w:r>
      <w:r w:rsidRPr="00B52D13">
        <w:rPr>
          <w:rStyle w:val="StyleBoldUnderline"/>
        </w:rPr>
        <w:t>is</w:t>
      </w:r>
      <w:r w:rsidRPr="008D50B3">
        <w:rPr>
          <w:sz w:val="16"/>
        </w:rPr>
        <w:t xml:space="preserve"> hugely </w:t>
      </w:r>
      <w:r w:rsidRPr="00B52D13">
        <w:rPr>
          <w:rStyle w:val="StyleBoldUnderline"/>
        </w:rPr>
        <w:t>important to the oil industry.</w:t>
      </w:r>
      <w:r w:rsidRPr="008D50B3">
        <w:rPr>
          <w:sz w:val="16"/>
        </w:rPr>
        <w:t xml:space="preserve"> The Suez Canal and the Suez-Mediterranean Pipeline—both connect the Red Sea to the Mediterranean—are controlled by the country. Nearly three million barrels of oil passes through the Suez Canal per day. Another 1.5 million barrels of oil are transferred via the pipeline. Closure, or threats of closure, will have a dramatic impact on supply, and therefore the price of oil. In addition to the effects of the canal’s closure, it remains to be seen how unrest in Egypt will affect the political and social climate in other nations in the region. </w:t>
      </w:r>
      <w:r w:rsidRPr="00B52D13">
        <w:rPr>
          <w:rStyle w:val="StyleBoldUnderline"/>
        </w:rPr>
        <w:t>The Egyptian military knows this, and has made security at the canal a top priority. Few analysts expect a closure of the Suez Canal to be imminent</w:t>
      </w:r>
      <w:r w:rsidRPr="008D50B3">
        <w:rPr>
          <w:sz w:val="16"/>
        </w:rPr>
        <w:t xml:space="preserve">. </w:t>
      </w:r>
      <w:r w:rsidRPr="00B52D13">
        <w:rPr>
          <w:rStyle w:val="StyleBoldUnderline"/>
        </w:rPr>
        <w:t>Insurance agencies also don’t seem to be worried. “We don’t consider it necessary that shippers tell us they are going there,</w:t>
      </w:r>
      <w:r w:rsidRPr="008D50B3">
        <w:rPr>
          <w:sz w:val="16"/>
        </w:rPr>
        <w:t xml:space="preserve">” Neil Roberts, an executive at insurer Lloyd’s of London, told UAE’s The National. “We are very conscious of Egyptian authorities to take the Suez as a high priority asset—to keep it running and open.” </w:t>
      </w:r>
      <w:r w:rsidRPr="00B52D13">
        <w:rPr>
          <w:rStyle w:val="StyleBoldUnderline"/>
        </w:rPr>
        <w:t>The Suez is not on Lloyd’s “</w:t>
      </w:r>
      <w:proofErr w:type="spellStart"/>
      <w:r w:rsidRPr="00B52D13">
        <w:rPr>
          <w:rStyle w:val="StyleBoldUnderline"/>
        </w:rPr>
        <w:t>watchlist</w:t>
      </w:r>
      <w:proofErr w:type="spellEnd"/>
      <w:r w:rsidRPr="00B52D13">
        <w:rPr>
          <w:rStyle w:val="StyleBoldUnderline"/>
        </w:rPr>
        <w:t>,” a list of assets considered by the insurance giant to be risky</w:t>
      </w:r>
      <w:r w:rsidRPr="008D50B3">
        <w:rPr>
          <w:sz w:val="16"/>
        </w:rPr>
        <w:t xml:space="preserve"> during insurance underwriting. </w:t>
      </w:r>
      <w:r w:rsidRPr="00B52D13">
        <w:rPr>
          <w:rStyle w:val="StyleBoldUnderline"/>
        </w:rPr>
        <w:t>Even if the Suez were to close, some experts say that disruption shouldn’t be catastrophic</w:t>
      </w:r>
      <w:r w:rsidRPr="008D50B3">
        <w:rPr>
          <w:sz w:val="16"/>
        </w:rPr>
        <w:t>. “</w:t>
      </w:r>
      <w:r w:rsidRPr="00B52D13">
        <w:rPr>
          <w:rStyle w:val="StyleBoldUnderline"/>
        </w:rPr>
        <w:t xml:space="preserve">There are still more than enough container ships to cope with the extra distance of sailing </w:t>
      </w:r>
      <w:r w:rsidRPr="008D50B3">
        <w:rPr>
          <w:sz w:val="16"/>
        </w:rPr>
        <w:t xml:space="preserve">between Asia and Europe around the Cape of Good Hope, with transit times remaining little longer due to their reserves of speed,” </w:t>
      </w:r>
      <w:r w:rsidRPr="00B52D13">
        <w:rPr>
          <w:rStyle w:val="StyleBoldUnderline"/>
        </w:rPr>
        <w:t xml:space="preserve">according to a study by </w:t>
      </w:r>
      <w:proofErr w:type="spellStart"/>
      <w:r w:rsidRPr="00B52D13">
        <w:rPr>
          <w:rStyle w:val="StyleBoldUnderline"/>
        </w:rPr>
        <w:t>Drewry</w:t>
      </w:r>
      <w:proofErr w:type="spellEnd"/>
      <w:r w:rsidRPr="00B52D13">
        <w:rPr>
          <w:rStyle w:val="StyleBoldUnderline"/>
        </w:rPr>
        <w:t xml:space="preserve"> Maritime Research</w:t>
      </w:r>
      <w:r w:rsidRPr="008D50B3">
        <w:rPr>
          <w:sz w:val="16"/>
        </w:rPr>
        <w:t xml:space="preserve">, an industry consultancy based in the UK. </w:t>
      </w:r>
      <w:proofErr w:type="spellStart"/>
      <w:r w:rsidRPr="008D50B3">
        <w:rPr>
          <w:sz w:val="16"/>
        </w:rPr>
        <w:t>Drewry</w:t>
      </w:r>
      <w:proofErr w:type="spellEnd"/>
      <w:r w:rsidRPr="008D50B3">
        <w:rPr>
          <w:sz w:val="16"/>
        </w:rPr>
        <w:t xml:space="preserve"> argued that </w:t>
      </w:r>
      <w:r w:rsidRPr="00B52D13">
        <w:rPr>
          <w:rStyle w:val="StyleBoldUnderline"/>
        </w:rPr>
        <w:t>navigating around the Cape of Good Hope (at the southern tip of Africa) will allow ships to travel at slightly faster overall speeds, while the additional cost of fuel is partially offset by a recent 2 percent increase of tolls at the Suez Canal.</w:t>
      </w:r>
    </w:p>
    <w:p w:rsidR="0037157F" w:rsidRDefault="0037157F" w:rsidP="0037157F">
      <w:pPr>
        <w:rPr>
          <w:rStyle w:val="StyleBoldUnderline"/>
        </w:rPr>
      </w:pPr>
    </w:p>
    <w:p w:rsidR="0037157F" w:rsidRDefault="0037157F" w:rsidP="0037157F">
      <w:pPr>
        <w:pStyle w:val="Heading3"/>
      </w:pPr>
      <w:r w:rsidRPr="008D50B3">
        <w:lastRenderedPageBreak/>
        <w:t>1NC No LNG Impact</w:t>
      </w:r>
    </w:p>
    <w:p w:rsidR="0037157F" w:rsidRDefault="0037157F" w:rsidP="0037157F">
      <w:pPr>
        <w:pStyle w:val="Heading4"/>
      </w:pPr>
      <w:r>
        <w:t>LNG is not the equivalent of a nuclear weapon</w:t>
      </w:r>
    </w:p>
    <w:p w:rsidR="0037157F" w:rsidRDefault="0037157F" w:rsidP="0037157F">
      <w:r w:rsidRPr="008D50B3">
        <w:rPr>
          <w:rStyle w:val="StyleStyleBold12pt"/>
        </w:rPr>
        <w:t>HCB ‘6</w:t>
      </w:r>
      <w:r>
        <w:t xml:space="preserve"> [Hazardous Cargo Bulletin, </w:t>
      </w:r>
      <w:r w:rsidRPr="008D50B3">
        <w:t>Exploding the myth</w:t>
      </w:r>
      <w:r>
        <w:t xml:space="preserve">, November, </w:t>
      </w:r>
      <w:r w:rsidRPr="008D50B3">
        <w:t>http://etc.am.szczecin.pl/files/download/HCB%20Nov%2006.pdf</w:t>
      </w:r>
      <w:r>
        <w:t>]</w:t>
      </w:r>
    </w:p>
    <w:p w:rsidR="0037157F" w:rsidRDefault="0037157F" w:rsidP="0037157F"/>
    <w:p w:rsidR="0037157F" w:rsidRPr="008D488F" w:rsidRDefault="0037157F" w:rsidP="0037157F">
      <w:pPr>
        <w:rPr>
          <w:sz w:val="16"/>
        </w:rPr>
      </w:pPr>
      <w:r w:rsidRPr="008D50B3">
        <w:rPr>
          <w:rStyle w:val="StyleBoldUnderline"/>
        </w:rPr>
        <w:t>Despite the major simplification of the scenarios</w:t>
      </w:r>
      <w:r w:rsidRPr="008D488F">
        <w:rPr>
          <w:sz w:val="16"/>
        </w:rPr>
        <w:t xml:space="preserve">, it is evident that </w:t>
      </w:r>
      <w:r w:rsidRPr="008D50B3">
        <w:rPr>
          <w:rStyle w:val="StyleBoldUnderline"/>
        </w:rPr>
        <w:t>any comparison between an LNG and a nuclear incident is entirely inappropriate. Even a small nuclear incident releases several million times more energy in a second than our worst case LNG incident, with the tangible results of blast, thermal energy and radiation being incomparable in severit</w:t>
      </w:r>
      <w:r w:rsidRPr="008D50B3">
        <w:rPr>
          <w:rStyle w:val="Emphasis"/>
        </w:rPr>
        <w:t>y. Anyone comparing the two events is clearly misinformed on both nuclear and LNG issues</w:t>
      </w:r>
      <w:r w:rsidRPr="008D488F">
        <w:rPr>
          <w:sz w:val="16"/>
        </w:rPr>
        <w:t xml:space="preserve">, and are simply using highly emotive language to agitate and distract attention from the facts of the matter. Overall </w:t>
      </w:r>
      <w:r w:rsidRPr="008D488F">
        <w:rPr>
          <w:rStyle w:val="StyleBoldUnderline"/>
        </w:rPr>
        <w:t>the comparison of nuclear and LNG should really be removed from the debate on LNG safety,</w:t>
      </w:r>
      <w:r w:rsidRPr="008D488F">
        <w:rPr>
          <w:sz w:val="16"/>
        </w:rPr>
        <w:t xml:space="preserve"> allowing more time to be spent on making sure the real hazards are addressed and managed safely.</w:t>
      </w:r>
    </w:p>
    <w:p w:rsidR="0037157F" w:rsidRPr="008D50B3" w:rsidRDefault="0037157F" w:rsidP="0037157F"/>
    <w:p w:rsidR="0037157F" w:rsidRPr="00751F76" w:rsidRDefault="0037157F" w:rsidP="0037157F">
      <w:pPr>
        <w:rPr>
          <w:u w:val="thick"/>
        </w:rPr>
      </w:pPr>
    </w:p>
    <w:p w:rsidR="0037157F" w:rsidRDefault="0037157F" w:rsidP="0037157F">
      <w:pPr>
        <w:pStyle w:val="Heading3"/>
      </w:pPr>
      <w:r>
        <w:lastRenderedPageBreak/>
        <w:t>1NC No Shipping</w:t>
      </w:r>
    </w:p>
    <w:p w:rsidR="0037157F" w:rsidRDefault="0037157F" w:rsidP="0037157F">
      <w:pPr>
        <w:pStyle w:val="Heading4"/>
      </w:pPr>
      <w:r>
        <w:t>Arctic routes do not and will not offer an attractive alternative to traditional maritime avenues – this evidence is the fucking executioner: complexity and economies of scale short circuit their reductionist interpretation of shipping patterns</w:t>
      </w:r>
    </w:p>
    <w:p w:rsidR="0037157F" w:rsidRDefault="0037157F" w:rsidP="0037157F">
      <w:r>
        <w:t xml:space="preserve">Stephen M. </w:t>
      </w:r>
      <w:r w:rsidRPr="001469DF">
        <w:rPr>
          <w:rStyle w:val="StyleStyleBold12pt"/>
        </w:rPr>
        <w:t>Carmel</w:t>
      </w:r>
      <w:r>
        <w:t xml:space="preserve"> is senior vice president, Maritime Services, at Maersk Line, Limited (MLL), responsible for all technical and operating activities. Steve began his career sailing as a deck officer and master, primarily on tankers. He holds an MA in economics and an MBA from Old Dominion University. Steve is currently a PhD candidate in international studies with an emphasis in international political economy and second emphasis in conflict. He is a certified management accountant and is certified in financial management. Steve’s research and publishing interests are in maritime security, trade and conflict, and Arctic regional issues, 20</w:t>
      </w:r>
      <w:r w:rsidRPr="001469DF">
        <w:rPr>
          <w:rStyle w:val="StyleStyleBold12pt"/>
        </w:rPr>
        <w:t>13</w:t>
      </w:r>
      <w:r>
        <w:t xml:space="preserve"> [“The Cold, Hard Realities of Arctic Shipping”, Proceedings Magazine, July 2013, Vol. 139/7/1,325, </w:t>
      </w:r>
      <w:r w:rsidRPr="001D4EA6">
        <w:t>http://www.usni.org/magazines/proceedings/2013-07/cold-hard-realities-arctic-shipping]/sbhag</w:t>
      </w:r>
      <w:r>
        <w:t xml:space="preserve"> 6.30.2014</w:t>
      </w:r>
    </w:p>
    <w:p w:rsidR="0037157F" w:rsidRPr="00A31801" w:rsidRDefault="0037157F" w:rsidP="0037157F">
      <w:pPr>
        <w:rPr>
          <w:rStyle w:val="StyleBoldUnderline"/>
        </w:rPr>
      </w:pPr>
      <w:r w:rsidRPr="008D50B3">
        <w:rPr>
          <w:sz w:val="12"/>
        </w:rPr>
        <w:t xml:space="preserve">Maritime </w:t>
      </w:r>
      <w:r w:rsidRPr="00A31801">
        <w:rPr>
          <w:rStyle w:val="StyleBoldUnderline"/>
        </w:rPr>
        <w:t>pundits</w:t>
      </w:r>
      <w:r w:rsidRPr="008D50B3">
        <w:rPr>
          <w:sz w:val="12"/>
        </w:rPr>
        <w:t xml:space="preserve"> </w:t>
      </w:r>
      <w:r w:rsidRPr="00A31801">
        <w:rPr>
          <w:rStyle w:val="StyleBoldUnderline"/>
        </w:rPr>
        <w:t>believe a shrinking ice cap translates to a frenzy of traffic as shippers rush to exploit shorter sea routes. They’re wrong.</w:t>
      </w:r>
      <w:r>
        <w:rPr>
          <w:rStyle w:val="StyleBoldUnderline"/>
        </w:rPr>
        <w:t xml:space="preserve"> </w:t>
      </w:r>
      <w:r w:rsidRPr="008D50B3">
        <w:rPr>
          <w:sz w:val="12"/>
        </w:rPr>
        <w:t xml:space="preserve">On 16 September 2012 the Arctic reached the point at which ice stops receding and begins to form anew with the approach of winter. Last year that ice minimum set a record at 1.32 million square miles—300,000 square miles less than the previous record minimum. 1 With that news comes the predictable flood of reports about the pending increase in Arctic shipping, how woefully unprepared the United States is to deal with that onslaught of traffic, and the need for large-scale investment in Arctic capabilities. 2 Worries about the implications of a thawing Arctic have been around for some time. Conferences and seminars about the Arctic seem to have superseded even piracy as a source of income for the conference-for-profit crowd. </w:t>
      </w:r>
      <w:r w:rsidRPr="00A31801">
        <w:rPr>
          <w:rStyle w:val="StyleBoldUnderline"/>
        </w:rPr>
        <w:t>There is no doubt</w:t>
      </w:r>
      <w:r w:rsidRPr="008D50B3">
        <w:rPr>
          <w:sz w:val="12"/>
        </w:rPr>
        <w:t xml:space="preserve"> that </w:t>
      </w:r>
      <w:r w:rsidRPr="00A31801">
        <w:rPr>
          <w:rStyle w:val="StyleBoldUnderline"/>
        </w:rPr>
        <w:t>the Arctic is</w:t>
      </w:r>
      <w:r w:rsidRPr="008D50B3">
        <w:rPr>
          <w:sz w:val="12"/>
        </w:rPr>
        <w:t xml:space="preserve"> in fact </w:t>
      </w:r>
      <w:r w:rsidRPr="00A31801">
        <w:rPr>
          <w:rStyle w:val="StyleBoldUnderline"/>
        </w:rPr>
        <w:t>thawing</w:t>
      </w:r>
      <w:r w:rsidRPr="008D50B3">
        <w:rPr>
          <w:sz w:val="12"/>
        </w:rPr>
        <w:t xml:space="preserve">, and </w:t>
      </w:r>
      <w:r w:rsidRPr="00A31801">
        <w:rPr>
          <w:rStyle w:val="StyleBoldUnderline"/>
        </w:rPr>
        <w:t>there</w:t>
      </w:r>
      <w:r w:rsidRPr="008D50B3">
        <w:rPr>
          <w:sz w:val="12"/>
        </w:rPr>
        <w:t xml:space="preserve"> </w:t>
      </w:r>
      <w:r w:rsidRPr="00A31801">
        <w:rPr>
          <w:rStyle w:val="StyleBoldUnderline"/>
        </w:rPr>
        <w:t>naturally</w:t>
      </w:r>
      <w:r w:rsidRPr="008D50B3">
        <w:rPr>
          <w:sz w:val="12"/>
        </w:rPr>
        <w:t xml:space="preserve"> </w:t>
      </w:r>
      <w:r w:rsidRPr="00A31801">
        <w:rPr>
          <w:rStyle w:val="StyleBoldUnderline"/>
        </w:rPr>
        <w:t xml:space="preserve">will be increased activity </w:t>
      </w:r>
      <w:r w:rsidRPr="008D50B3">
        <w:rPr>
          <w:sz w:val="12"/>
        </w:rPr>
        <w:t xml:space="preserve">up there. </w:t>
      </w:r>
      <w:r w:rsidRPr="00A31801">
        <w:rPr>
          <w:rStyle w:val="StyleBoldUnderline"/>
        </w:rPr>
        <w:t>But to</w:t>
      </w:r>
      <w:r w:rsidRPr="008D50B3">
        <w:rPr>
          <w:sz w:val="12"/>
        </w:rPr>
        <w:t xml:space="preserve"> </w:t>
      </w:r>
      <w:r w:rsidRPr="00A31801">
        <w:rPr>
          <w:rStyle w:val="StyleBoldUnderline"/>
        </w:rPr>
        <w:t xml:space="preserve">formulate appropriate strategy </w:t>
      </w:r>
      <w:r w:rsidRPr="008D50B3">
        <w:rPr>
          <w:sz w:val="12"/>
        </w:rPr>
        <w:t xml:space="preserve">and make intelligent investments </w:t>
      </w:r>
      <w:r w:rsidRPr="00A31801">
        <w:rPr>
          <w:rStyle w:val="StyleBoldUnderline"/>
        </w:rPr>
        <w:t>it is important to</w:t>
      </w:r>
      <w:r w:rsidRPr="008D50B3">
        <w:rPr>
          <w:sz w:val="12"/>
        </w:rPr>
        <w:t xml:space="preserve"> get past the hype and: • </w:t>
      </w:r>
      <w:r w:rsidRPr="00A31801">
        <w:rPr>
          <w:rStyle w:val="StyleBoldUnderline"/>
        </w:rPr>
        <w:t>Understand what type of activity is likely to occur</w:t>
      </w:r>
      <w:r w:rsidRPr="008D50B3">
        <w:rPr>
          <w:sz w:val="12"/>
        </w:rPr>
        <w:t xml:space="preserve"> </w:t>
      </w:r>
      <w:r w:rsidRPr="00A31801">
        <w:rPr>
          <w:rStyle w:val="StyleBoldUnderline"/>
        </w:rPr>
        <w:t>• Determine the time frame in which it is likely to happen</w:t>
      </w:r>
      <w:r>
        <w:rPr>
          <w:rStyle w:val="StyleBoldUnderline"/>
        </w:rPr>
        <w:t xml:space="preserve"> </w:t>
      </w:r>
      <w:r w:rsidRPr="008D50B3">
        <w:rPr>
          <w:sz w:val="12"/>
        </w:rPr>
        <w:t xml:space="preserve">• Recognize that, at least for commercial interests, economics trumps all As the Russians found out with the failed </w:t>
      </w:r>
      <w:proofErr w:type="spellStart"/>
      <w:r w:rsidRPr="008D50B3">
        <w:rPr>
          <w:sz w:val="12"/>
        </w:rPr>
        <w:t>Shtokman</w:t>
      </w:r>
      <w:proofErr w:type="spellEnd"/>
      <w:r w:rsidRPr="008D50B3">
        <w:rPr>
          <w:sz w:val="12"/>
        </w:rPr>
        <w:t xml:space="preserve"> gas field—a €15 billion (roughly $20 billion) Arctic investment killed due to cheap U.S. shale gas—the </w:t>
      </w:r>
      <w:r w:rsidRPr="00A31801">
        <w:rPr>
          <w:rStyle w:val="StyleBoldUnderline"/>
        </w:rPr>
        <w:t>Arctic is not melting in isolation</w:t>
      </w:r>
      <w:r w:rsidRPr="008D50B3">
        <w:rPr>
          <w:sz w:val="12"/>
        </w:rPr>
        <w:t xml:space="preserve"> from events in the rest of the world. 3 It is the global system, of which the Arctic is just one </w:t>
      </w:r>
      <w:proofErr w:type="gramStart"/>
      <w:r w:rsidRPr="008D50B3">
        <w:rPr>
          <w:sz w:val="12"/>
        </w:rPr>
        <w:t>part, that</w:t>
      </w:r>
      <w:proofErr w:type="gramEnd"/>
      <w:r w:rsidRPr="008D50B3">
        <w:rPr>
          <w:sz w:val="12"/>
        </w:rPr>
        <w:t xml:space="preserve"> matters; </w:t>
      </w:r>
      <w:r w:rsidRPr="00A31801">
        <w:rPr>
          <w:rStyle w:val="StyleBoldUnderline"/>
        </w:rPr>
        <w:t xml:space="preserve">changes across that system, </w:t>
      </w:r>
      <w:r w:rsidRPr="008D50B3">
        <w:rPr>
          <w:sz w:val="12"/>
        </w:rPr>
        <w:t>including in the Arctic, in</w:t>
      </w:r>
      <w:r w:rsidRPr="00A31801">
        <w:rPr>
          <w:rStyle w:val="StyleBoldUnderline"/>
        </w:rPr>
        <w:t>teract in ways that can be unpredictable at best. It is very unlikely, then, that the Northern Sea Route across the top of Russia will become a major pathway for the global flow of commerce, and it is virtually certain the Northwest Passage across the top of Canada will never be useful for international trade.</w:t>
      </w:r>
      <w:r>
        <w:rPr>
          <w:rStyle w:val="StyleBoldUnderline"/>
        </w:rPr>
        <w:t xml:space="preserve"> </w:t>
      </w:r>
      <w:r w:rsidRPr="00A31801">
        <w:rPr>
          <w:rStyle w:val="StyleBoldUnderline"/>
        </w:rPr>
        <w:t>There are two types of shipping that must be considered</w:t>
      </w:r>
      <w:r w:rsidRPr="008D50B3">
        <w:rPr>
          <w:sz w:val="12"/>
        </w:rPr>
        <w:t xml:space="preserve"> when thinking about commercial traffic through the Arctic: destination shipping and transit shipping</w:t>
      </w:r>
      <w:r w:rsidRPr="00A31801">
        <w:rPr>
          <w:rStyle w:val="StyleBoldUnderline"/>
        </w:rPr>
        <w:t>. Destination shipping is that which occurs to support some activity in the Arctic</w:t>
      </w:r>
      <w:r w:rsidRPr="008D50B3">
        <w:rPr>
          <w:sz w:val="12"/>
        </w:rPr>
        <w:t xml:space="preserve">—oil moving from the Barents Sea across the Northern Sea Route to Asia, for example. </w:t>
      </w:r>
      <w:r w:rsidRPr="00A31801">
        <w:rPr>
          <w:rStyle w:val="StyleBoldUnderline"/>
        </w:rPr>
        <w:t>That type of activity happens now and indeed will increase in volume</w:t>
      </w:r>
      <w:r w:rsidRPr="008D50B3">
        <w:rPr>
          <w:sz w:val="12"/>
        </w:rPr>
        <w:t xml:space="preserve">. There are large amounts of natural resources in the Arctic, and while the economic viability of all of those discoveries is doubtful—as noted with </w:t>
      </w:r>
      <w:proofErr w:type="spellStart"/>
      <w:r w:rsidRPr="008D50B3">
        <w:rPr>
          <w:sz w:val="12"/>
        </w:rPr>
        <w:t>Shtokman</w:t>
      </w:r>
      <w:proofErr w:type="spellEnd"/>
      <w:r w:rsidRPr="008D50B3">
        <w:rPr>
          <w:sz w:val="12"/>
        </w:rPr>
        <w:t xml:space="preserve">—many will be. Bulk shipping activity necessary to exploit those resources will increase. In addition, the Northern Sea Route offers the Chinese at least a partial solution to their “Malacca Problem,” providing a source of oil and gas from the Barents Sea that cannot be interdicted, unlike that obtained from the Persian Gulf. This type of destination shipping by definition means that such traffic will call at ports in at least one of just five countries having an Arctic coast (the United States, Canada, Russia, Denmark–via </w:t>
      </w:r>
      <w:proofErr w:type="spellStart"/>
      <w:r w:rsidRPr="008D50B3">
        <w:rPr>
          <w:sz w:val="12"/>
        </w:rPr>
        <w:t>Greendland</w:t>
      </w:r>
      <w:proofErr w:type="spellEnd"/>
      <w:r w:rsidRPr="008D50B3">
        <w:rPr>
          <w:sz w:val="12"/>
        </w:rPr>
        <w:t xml:space="preserve">–and Norway). Using Port State Control (PSC), those littoral countries have considerable leeway and authority outside the painfully slow International Maritime Organization (IMO) process to implement the regulatory regime necessary to protect the environment and control shipping activity to an appreciable extent. Should all five of those states, perhaps through a sub-group of the Arctic Council, join to implement a coordinated PSC regime for access to Arctic ports, the bulk of commercial traffic there is de facto regulated. </w:t>
      </w:r>
      <w:r w:rsidRPr="00A31801">
        <w:rPr>
          <w:rStyle w:val="StyleBoldUnderline"/>
        </w:rPr>
        <w:t>Such shipping by its nature is also amenable to some of the challenges Arctic shipping presen</w:t>
      </w:r>
      <w:r w:rsidRPr="008D50B3">
        <w:rPr>
          <w:sz w:val="12"/>
        </w:rPr>
        <w:t>t</w:t>
      </w:r>
      <w:r w:rsidRPr="00A31801">
        <w:rPr>
          <w:rStyle w:val="StyleBoldUnderline"/>
        </w:rPr>
        <w:t>s</w:t>
      </w:r>
      <w:r w:rsidRPr="008D50B3">
        <w:rPr>
          <w:sz w:val="12"/>
        </w:rPr>
        <w:t xml:space="preserve">. </w:t>
      </w:r>
      <w:r w:rsidRPr="00A31801">
        <w:rPr>
          <w:rStyle w:val="StyleBoldUnderline"/>
        </w:rPr>
        <w:t>In particular those ships do not operate in networks</w:t>
      </w:r>
      <w:r w:rsidRPr="008D50B3">
        <w:rPr>
          <w:sz w:val="12"/>
        </w:rPr>
        <w:t xml:space="preserve">, are not sensitive to variation in schedule, and have less sensitivity to adverse economies of scale. </w:t>
      </w:r>
      <w:r w:rsidRPr="00A31801">
        <w:rPr>
          <w:rStyle w:val="StyleBoldUnderline"/>
        </w:rPr>
        <w:t>They also do not represent the volume of shipping a global pathway of commerce</w:t>
      </w:r>
      <w:r w:rsidRPr="008D50B3">
        <w:rPr>
          <w:sz w:val="12"/>
        </w:rPr>
        <w:t>—a northern version of the Suez Canal, say—</w:t>
      </w:r>
      <w:r w:rsidRPr="00A31801">
        <w:rPr>
          <w:rStyle w:val="StyleBoldUnderline"/>
        </w:rPr>
        <w:t>would represent</w:t>
      </w:r>
      <w:r w:rsidRPr="008D50B3">
        <w:rPr>
          <w:sz w:val="12"/>
        </w:rPr>
        <w:t xml:space="preserve">. </w:t>
      </w:r>
      <w:r w:rsidRPr="00A31801">
        <w:rPr>
          <w:rStyle w:val="StyleBoldUnderline"/>
        </w:rPr>
        <w:t>That sort of transit</w:t>
      </w:r>
      <w:r w:rsidRPr="008D50B3">
        <w:rPr>
          <w:sz w:val="12"/>
        </w:rPr>
        <w:t xml:space="preserve"> shipping, using the Arctic as a shortcut between Rotterdam and Yokohama for example, </w:t>
      </w:r>
      <w:r w:rsidRPr="00A31801">
        <w:rPr>
          <w:rStyle w:val="StyleBoldUnderline"/>
        </w:rPr>
        <w:t>is far more uncertain.</w:t>
      </w:r>
      <w:r>
        <w:rPr>
          <w:rStyle w:val="StyleBoldUnderline"/>
        </w:rPr>
        <w:t xml:space="preserve"> </w:t>
      </w:r>
      <w:r w:rsidRPr="008D50B3">
        <w:rPr>
          <w:sz w:val="12"/>
        </w:rPr>
        <w:t xml:space="preserve">In predicting increased traffic through the Arctic </w:t>
      </w:r>
      <w:r w:rsidRPr="00A31801">
        <w:rPr>
          <w:rStyle w:val="StyleBoldUnderline"/>
        </w:rPr>
        <w:t xml:space="preserve">it is often noted that routes across the top are up to 40 percent </w:t>
      </w:r>
      <w:r w:rsidRPr="00397E34">
        <w:rPr>
          <w:rStyle w:val="StyleBoldUnderline"/>
        </w:rPr>
        <w:t>shorter</w:t>
      </w:r>
      <w:r w:rsidRPr="008D50B3">
        <w:rPr>
          <w:sz w:val="12"/>
        </w:rPr>
        <w:t xml:space="preserve"> than the more traditional routes between Asia and Europe (via the Suez Canal) or the East Coast of the United States (via the Panama Canal). 4 </w:t>
      </w:r>
      <w:r w:rsidRPr="00A31801">
        <w:rPr>
          <w:rStyle w:val="StyleBoldUnderline"/>
        </w:rPr>
        <w:t>The assumption is that shorter equals faster and cheaper. But in the Arctic, the shortest distance is normally neither faster nor cheaper for the type of transit shipping usually associated with global commerce, particularly that involving containerships</w:t>
      </w:r>
      <w:r w:rsidRPr="008D50B3">
        <w:rPr>
          <w:sz w:val="12"/>
        </w:rPr>
        <w:t xml:space="preserve">. </w:t>
      </w:r>
      <w:r w:rsidRPr="00A31801">
        <w:rPr>
          <w:rStyle w:val="StyleBoldUnderline"/>
        </w:rPr>
        <w:t>Con</w:t>
      </w:r>
      <w:r w:rsidRPr="008D50B3">
        <w:rPr>
          <w:sz w:val="12"/>
        </w:rPr>
        <w:t>t</w:t>
      </w:r>
      <w:r w:rsidRPr="00A31801">
        <w:rPr>
          <w:rStyle w:val="StyleBoldUnderline"/>
        </w:rPr>
        <w:t xml:space="preserve">ainer shipping is considerably different from bulk shipping, making the economics of the Arctic as a transit route unappealing. </w:t>
      </w:r>
      <w:r w:rsidRPr="008D50B3">
        <w:rPr>
          <w:sz w:val="12"/>
        </w:rPr>
        <w:t xml:space="preserve">There are many things, such as </w:t>
      </w:r>
      <w:r w:rsidRPr="00A31801">
        <w:rPr>
          <w:rStyle w:val="StyleBoldUnderline"/>
        </w:rPr>
        <w:t xml:space="preserve">construction standards, outfitting, and crew training </w:t>
      </w:r>
      <w:r w:rsidRPr="008D50B3">
        <w:rPr>
          <w:sz w:val="12"/>
        </w:rPr>
        <w:t>for example, that</w:t>
      </w:r>
      <w:r w:rsidRPr="00A31801">
        <w:rPr>
          <w:rStyle w:val="StyleBoldUnderline"/>
        </w:rPr>
        <w:t xml:space="preserve"> make Arctic-capable ships more expensive to build and operate</w:t>
      </w:r>
      <w:r w:rsidRPr="008D50B3">
        <w:rPr>
          <w:sz w:val="12"/>
        </w:rPr>
        <w:t xml:space="preserve">. In addition, </w:t>
      </w:r>
      <w:r w:rsidRPr="00A31801">
        <w:rPr>
          <w:rStyle w:val="StyleBoldUnderline"/>
        </w:rPr>
        <w:t>those more expensive construction features are useful only during the short ice season but represent a cost the ship carries throughout the year</w:t>
      </w:r>
      <w:r w:rsidRPr="008D50B3">
        <w:rPr>
          <w:sz w:val="12"/>
        </w:rPr>
        <w:t xml:space="preserve">. </w:t>
      </w:r>
      <w:r w:rsidRPr="00A31801">
        <w:rPr>
          <w:rStyle w:val="StyleBoldUnderline"/>
        </w:rPr>
        <w:t>Other issues</w:t>
      </w:r>
      <w:r w:rsidRPr="008D50B3">
        <w:rPr>
          <w:sz w:val="12"/>
        </w:rPr>
        <w:t xml:space="preserve"> also </w:t>
      </w:r>
      <w:r w:rsidRPr="00A31801">
        <w:rPr>
          <w:rStyle w:val="StyleBoldUnderline"/>
        </w:rPr>
        <w:t>make the Arctic</w:t>
      </w:r>
      <w:r w:rsidRPr="008D50B3">
        <w:rPr>
          <w:sz w:val="12"/>
        </w:rPr>
        <w:t xml:space="preserve"> a </w:t>
      </w:r>
      <w:r w:rsidRPr="00A31801">
        <w:rPr>
          <w:rStyle w:val="StyleBoldUnderline"/>
        </w:rPr>
        <w:t>much more expensive</w:t>
      </w:r>
      <w:r w:rsidRPr="008D50B3">
        <w:rPr>
          <w:sz w:val="12"/>
        </w:rPr>
        <w:t xml:space="preserve"> place to operate, </w:t>
      </w:r>
      <w:r w:rsidRPr="00A31801">
        <w:rPr>
          <w:rStyle w:val="StyleBoldUnderline"/>
        </w:rPr>
        <w:t>such as the need for icebreakers, lack of support infrastructure, and pending IMO requirements on fuel. 5</w:t>
      </w:r>
      <w:r w:rsidRPr="008D50B3">
        <w:rPr>
          <w:sz w:val="12"/>
        </w:rPr>
        <w:t xml:space="preserve"> But to keep the discussion at a manageable level it is important to focus on a few key issues. First, </w:t>
      </w:r>
      <w:r w:rsidRPr="00A31801">
        <w:rPr>
          <w:rStyle w:val="StyleBoldUnderline"/>
        </w:rPr>
        <w:t>speed</w:t>
      </w:r>
      <w:r w:rsidRPr="008D50B3">
        <w:rPr>
          <w:sz w:val="12"/>
        </w:rPr>
        <w:t xml:space="preserve"> alone </w:t>
      </w:r>
      <w:r w:rsidRPr="00A31801">
        <w:rPr>
          <w:rStyle w:val="StyleBoldUnderline"/>
        </w:rPr>
        <w:t>is n</w:t>
      </w:r>
      <w:r w:rsidRPr="008D50B3">
        <w:rPr>
          <w:sz w:val="12"/>
        </w:rPr>
        <w:t xml:space="preserve">o longer </w:t>
      </w:r>
      <w:r w:rsidRPr="00A31801">
        <w:rPr>
          <w:rStyle w:val="StyleBoldUnderline"/>
        </w:rPr>
        <w:t>the major consideration</w:t>
      </w:r>
      <w:r w:rsidRPr="008D50B3">
        <w:rPr>
          <w:sz w:val="12"/>
        </w:rPr>
        <w:t>,</w:t>
      </w:r>
      <w:r w:rsidRPr="00A31801">
        <w:rPr>
          <w:rStyle w:val="StyleBoldUnderline"/>
        </w:rPr>
        <w:t xml:space="preserve"> as fuel costs </w:t>
      </w:r>
      <w:r w:rsidRPr="008D50B3">
        <w:rPr>
          <w:sz w:val="12"/>
        </w:rPr>
        <w:t>have</w:t>
      </w:r>
      <w:r w:rsidRPr="00A31801">
        <w:rPr>
          <w:rStyle w:val="StyleBoldUnderline"/>
        </w:rPr>
        <w:t xml:space="preserve"> made slow-steaming the standard </w:t>
      </w:r>
      <w:r w:rsidRPr="008D50B3">
        <w:rPr>
          <w:sz w:val="12"/>
        </w:rPr>
        <w:t xml:space="preserve">of operation. Where once 24 knots was routine for a containership, it is now 13 knots or less. </w:t>
      </w:r>
      <w:r w:rsidRPr="00A31801">
        <w:rPr>
          <w:rStyle w:val="StyleBoldUnderline"/>
        </w:rPr>
        <w:t xml:space="preserve">What is far more important than speed is reliability. </w:t>
      </w:r>
      <w:r w:rsidRPr="008D50B3">
        <w:rPr>
          <w:sz w:val="12"/>
        </w:rPr>
        <w:t>Unlike the bulk shipping discussed earlier</w:t>
      </w:r>
      <w:r w:rsidRPr="00A31801">
        <w:rPr>
          <w:rStyle w:val="StyleBoldUnderline"/>
        </w:rPr>
        <w:t xml:space="preserve">, </w:t>
      </w:r>
      <w:r w:rsidRPr="00A31801">
        <w:rPr>
          <w:rStyle w:val="StyleBoldUnderline"/>
        </w:rPr>
        <w:lastRenderedPageBreak/>
        <w:t>schedule integrity is a key service-attribute for containerships</w:t>
      </w:r>
      <w:r w:rsidRPr="008D50B3">
        <w:rPr>
          <w:sz w:val="12"/>
        </w:rPr>
        <w:t xml:space="preserve">. </w:t>
      </w:r>
      <w:r w:rsidRPr="00A31801">
        <w:rPr>
          <w:rStyle w:val="StyleBoldUnderline"/>
        </w:rPr>
        <w:t>The Arctic will always suffer from periods of poor visibility</w:t>
      </w:r>
      <w:r w:rsidRPr="008D50B3">
        <w:rPr>
          <w:sz w:val="12"/>
        </w:rPr>
        <w:t xml:space="preserve"> </w:t>
      </w:r>
      <w:r w:rsidRPr="00A31801">
        <w:rPr>
          <w:rStyle w:val="StyleBoldUnderline"/>
        </w:rPr>
        <w:t>and</w:t>
      </w:r>
      <w:r w:rsidRPr="008D50B3">
        <w:rPr>
          <w:sz w:val="12"/>
        </w:rPr>
        <w:t xml:space="preserve"> the potential for</w:t>
      </w:r>
      <w:r w:rsidRPr="00A31801">
        <w:rPr>
          <w:rStyle w:val="StyleBoldUnderline"/>
        </w:rPr>
        <w:t xml:space="preserve"> wind-driven ice</w:t>
      </w:r>
      <w:r w:rsidRPr="008D50B3">
        <w:rPr>
          <w:sz w:val="12"/>
        </w:rPr>
        <w:t xml:space="preserve">, both of which can make </w:t>
      </w:r>
      <w:r w:rsidRPr="00A31801">
        <w:rPr>
          <w:rStyle w:val="StyleBoldUnderline"/>
        </w:rPr>
        <w:t>routes</w:t>
      </w:r>
      <w:r w:rsidRPr="008D50B3">
        <w:rPr>
          <w:sz w:val="12"/>
        </w:rPr>
        <w:t xml:space="preserve"> with a comparatively low average transit time </w:t>
      </w:r>
      <w:r w:rsidRPr="00A31801">
        <w:rPr>
          <w:rStyle w:val="StyleBoldUnderline"/>
        </w:rPr>
        <w:t>have a large variability</w:t>
      </w:r>
      <w:r w:rsidRPr="008D50B3">
        <w:rPr>
          <w:sz w:val="12"/>
        </w:rPr>
        <w:t xml:space="preserve"> around that average. </w:t>
      </w:r>
      <w:r w:rsidRPr="00A31801">
        <w:rPr>
          <w:rStyle w:val="StyleBoldUnderline"/>
        </w:rPr>
        <w:t xml:space="preserve">More than half of all container cargo </w:t>
      </w:r>
      <w:proofErr w:type="gramStart"/>
      <w:r w:rsidRPr="00A31801">
        <w:rPr>
          <w:rStyle w:val="StyleBoldUnderline"/>
        </w:rPr>
        <w:t>is</w:t>
      </w:r>
      <w:proofErr w:type="gramEnd"/>
      <w:r w:rsidRPr="00A31801">
        <w:rPr>
          <w:rStyle w:val="StyleBoldUnderline"/>
        </w:rPr>
        <w:t xml:space="preserve"> now component-level goods</w:t>
      </w:r>
      <w:r w:rsidRPr="008D50B3">
        <w:rPr>
          <w:sz w:val="12"/>
        </w:rPr>
        <w:t xml:space="preserve">—materials destined for factories for use in production processes operating on a just-in-time-type inventory-management system. </w:t>
      </w:r>
      <w:r w:rsidRPr="00A31801">
        <w:rPr>
          <w:rStyle w:val="StyleBoldUnderline"/>
        </w:rPr>
        <w:t>That makes consistency, reliability, and schedule integrity of paramount importance</w:t>
      </w:r>
      <w:r w:rsidRPr="008D50B3">
        <w:rPr>
          <w:sz w:val="12"/>
        </w:rPr>
        <w:t xml:space="preserve">. The key goal of container shipping is 99 percent on-time delivery. If this is attainable at all, it will be extraordinarily expensive using Arctic transit routes. Thus the variability in transit time that may be tolerable in bulk shipping is unacceptable for container shipping. </w:t>
      </w:r>
      <w:r w:rsidRPr="00A31801">
        <w:rPr>
          <w:rStyle w:val="StyleBoldUnderline"/>
        </w:rPr>
        <w:t xml:space="preserve">Containerships operate in networks with “strings” </w:t>
      </w:r>
      <w:r w:rsidRPr="008D50B3">
        <w:rPr>
          <w:sz w:val="12"/>
        </w:rPr>
        <w:t xml:space="preserve">(routes) </w:t>
      </w:r>
      <w:r w:rsidRPr="00A31801">
        <w:rPr>
          <w:rStyle w:val="StyleBoldUnderline"/>
        </w:rPr>
        <w:t>of</w:t>
      </w:r>
      <w:r w:rsidRPr="008D50B3">
        <w:rPr>
          <w:sz w:val="12"/>
        </w:rPr>
        <w:t xml:space="preserve"> </w:t>
      </w:r>
      <w:r w:rsidRPr="00A31801">
        <w:rPr>
          <w:rStyle w:val="StyleBoldUnderline"/>
        </w:rPr>
        <w:t>many ports serviced</w:t>
      </w:r>
      <w:r w:rsidRPr="008D50B3">
        <w:rPr>
          <w:sz w:val="12"/>
        </w:rPr>
        <w:t xml:space="preserve"> by multiple ships on a steady schedule. For example, a U.S. East Coast to Southwest Asia route of 42 days round trip serviced by six ships means regular weekly service out of the ports on that route. Routes frequently intersect at key transshipment ports such as Singapore or Algeciras, Spain. </w:t>
      </w:r>
      <w:r w:rsidRPr="00A31801">
        <w:rPr>
          <w:rStyle w:val="StyleBoldUnderline"/>
        </w:rPr>
        <w:t>Network economics are a considerable part of the overall cost-efficiency picture in a container servic</w:t>
      </w:r>
      <w:r w:rsidRPr="008D50B3">
        <w:rPr>
          <w:sz w:val="12"/>
        </w:rPr>
        <w:t>e</w:t>
      </w:r>
      <w:r w:rsidRPr="00A31801">
        <w:rPr>
          <w:rStyle w:val="StyleBoldUnderline"/>
        </w:rPr>
        <w:t>. Transit across the Arctic</w:t>
      </w:r>
      <w:r w:rsidRPr="008D50B3">
        <w:rPr>
          <w:sz w:val="12"/>
        </w:rPr>
        <w:t xml:space="preserve">, while shorter for certain port pairs, </w:t>
      </w:r>
      <w:r w:rsidRPr="00A31801">
        <w:rPr>
          <w:rStyle w:val="StyleBoldUnderline"/>
        </w:rPr>
        <w:t>may not be shorter for a network that services a number of ports on both sides or call at a major transshipment hub</w:t>
      </w:r>
      <w:r w:rsidRPr="008D50B3">
        <w:rPr>
          <w:sz w:val="12"/>
        </w:rPr>
        <w:t xml:space="preserve">. A requirement to call at Singapore for example, means the Northern Sea Route would not be shorter. Were the service to be restricted to just those ports where the distance is shorter, then all the economic advantages of network economics are lost. </w:t>
      </w:r>
      <w:r w:rsidRPr="00A31801">
        <w:rPr>
          <w:rStyle w:val="StyleBoldUnderline"/>
        </w:rPr>
        <w:t xml:space="preserve">At the very most, the Arctic is serviceable </w:t>
      </w:r>
      <w:r w:rsidRPr="008D50B3">
        <w:rPr>
          <w:sz w:val="12"/>
        </w:rPr>
        <w:t>just</w:t>
      </w:r>
      <w:r w:rsidRPr="00A31801">
        <w:rPr>
          <w:rStyle w:val="StyleBoldUnderline"/>
        </w:rPr>
        <w:t xml:space="preserve"> three to four months a year, and no one is predicting an ice-diminished Arctic in the winter</w:t>
      </w:r>
      <w:r w:rsidRPr="008D50B3">
        <w:rPr>
          <w:sz w:val="12"/>
        </w:rPr>
        <w:t xml:space="preserve">. </w:t>
      </w:r>
      <w:r w:rsidRPr="00A31801">
        <w:rPr>
          <w:rStyle w:val="StyleBoldUnderline"/>
        </w:rPr>
        <w:t>Developing</w:t>
      </w:r>
      <w:r w:rsidRPr="008D50B3">
        <w:rPr>
          <w:sz w:val="12"/>
        </w:rPr>
        <w:t xml:space="preserve"> routes that would increase the attractiveness of Arctic paths from a network perspective </w:t>
      </w:r>
      <w:r w:rsidRPr="00A31801">
        <w:rPr>
          <w:rStyle w:val="StyleBoldUnderline"/>
        </w:rPr>
        <w:t>is not economically feasible as long as they are useful only a third of the year or less.</w:t>
      </w:r>
      <w:r>
        <w:rPr>
          <w:rStyle w:val="StyleBoldUnderline"/>
        </w:rPr>
        <w:t xml:space="preserve"> </w:t>
      </w:r>
      <w:r w:rsidRPr="008D50B3">
        <w:rPr>
          <w:sz w:val="12"/>
        </w:rPr>
        <w:t xml:space="preserve">Perhaps </w:t>
      </w:r>
      <w:r w:rsidRPr="00A31801">
        <w:rPr>
          <w:rStyle w:val="StyleBoldUnderline"/>
        </w:rPr>
        <w:t>the biggest issue making Arctic shipping unacceptable from a container-shipping perspective is economies of scale. While conventional wisdom would focus on total voyage cost, it is actually the cost per container that matters.</w:t>
      </w:r>
      <w:r w:rsidRPr="008D50B3">
        <w:rPr>
          <w:sz w:val="12"/>
        </w:rPr>
        <w:t xml:space="preserve"> Because both the Northern Sea Route and the Northwest Passage are draft-constrained (41-foot and 33-foot controlling drafts, respectively) </w:t>
      </w:r>
      <w:r w:rsidRPr="00A31801">
        <w:rPr>
          <w:rStyle w:val="StyleBoldUnderline"/>
        </w:rPr>
        <w:t>the largest ship likely to be able to use the Northern Sea route would be one with a cargo capacity of just 2,500 TEU</w:t>
      </w:r>
      <w:r w:rsidRPr="008D50B3">
        <w:rPr>
          <w:sz w:val="12"/>
        </w:rPr>
        <w:t xml:space="preserve">—and even smaller for the Northwest passage. TEU, or twenty-foot equivalent unit, is a measure of containership carrying capacity based on a standard 20-foot container length. </w:t>
      </w:r>
      <w:r w:rsidRPr="00A31801">
        <w:rPr>
          <w:rStyle w:val="StyleBoldUnderline"/>
        </w:rPr>
        <w:t>A 40-foot container would be 2 TEU</w:t>
      </w:r>
      <w:r w:rsidRPr="008D50B3">
        <w:rPr>
          <w:sz w:val="12"/>
        </w:rPr>
        <w:t xml:space="preserve">, for example. The Northern Sea Route also has a beam restriction of 30 meters, as transiting ships cannot be wider than the icebreakers employed to support them. </w:t>
      </w:r>
      <w:r w:rsidRPr="00A31801">
        <w:rPr>
          <w:rStyle w:val="StyleBoldUnderline"/>
        </w:rPr>
        <w:t xml:space="preserve">For the Asia-to-Europe trade on the other hand, containerships can be as large as 15,000 TEU </w:t>
      </w:r>
      <w:r w:rsidRPr="008D50B3">
        <w:rPr>
          <w:sz w:val="12"/>
        </w:rPr>
        <w:t xml:space="preserve">with a beam exceeding 164 feet; 6,000 to 8,000 TEU ships are common. As a back-of-the-envelope example, consider a voyage from Yokohama to Rotterdam, the common benchmark. By the traditional route it is 11,300 nautical miles (nm) with a transit time of 36 days. The Northern Sea Route is 7,600 nm and takes 26 days (relying on the rather large assumption that the voyage is unhindered by ice or visibility issues). The ship making the Arctic transit would reasonably be carrying 2,000 containers; the ship on the traditional route would be carrying 6,500. Factoring in all expenses such as fuel and daily ship-operation, the cost of the traditional route would be $3.5 million, while the Arctic route would be $2.5 million. That is as far as most analyses normally go, showing that the Arctic route is considerably cheaper. But as noted earlier, what matters is not total cost but cost-per-container—and when put in those terms it breaks down to $538 for the traditional route, but $1,250 on the Arctic route. So in fact, the Arctic route is more than twice as expensive as the traditional route, and the Arctic route looks worse when a comparison with larger ships on the traditional route is made. The Maersk Line, for example, will deploy Triple E–class ships with a nominal capacity of 18,000 TEU on the Asia-Europe trade route in the near future. It should be noted as well that the Northern Sea Route is actually a series of seas—Barents, Kara, and Laptev—connected by narrow straits and it is claimed by the Russians as an internal waterway. Fees to transit the Northern Sea Route are on par with the Suez Canal, and the Russians also impose a considerable and very formal administrative process in order to transit the route. Lastly, it is important to remember, as noted at the outset, that changes in the Arctic are not occurring in isolation from the rest of the world—it is but part of a system, and the entire system is changing. </w:t>
      </w:r>
      <w:r w:rsidRPr="00A31801">
        <w:rPr>
          <w:rStyle w:val="StyleBoldUnderline"/>
        </w:rPr>
        <w:t>When making ice projections out to 2040, then, it should be remembered that in a similar time span</w:t>
      </w:r>
      <w:r w:rsidRPr="008D50B3">
        <w:rPr>
          <w:sz w:val="12"/>
        </w:rPr>
        <w:t xml:space="preserve"> (roughly three decades) </w:t>
      </w:r>
      <w:r w:rsidRPr="00A31801">
        <w:rPr>
          <w:rStyle w:val="StyleBoldUnderline"/>
        </w:rPr>
        <w:t>the advent of the container and advances in information technology completely revolutionized shipping—allowing the development of disaggregated supply chains that are the hallmark of this age of globalization, and propelling China from a third-world backwater to global economic powerhouse</w:t>
      </w:r>
      <w:r w:rsidRPr="008D50B3">
        <w:rPr>
          <w:sz w:val="12"/>
        </w:rPr>
        <w:t xml:space="preserve">. </w:t>
      </w:r>
      <w:proofErr w:type="gramStart"/>
      <w:r w:rsidRPr="008D50B3">
        <w:rPr>
          <w:sz w:val="12"/>
        </w:rPr>
        <w:t xml:space="preserve">Clearly, a </w:t>
      </w:r>
      <w:r w:rsidRPr="00A31801">
        <w:rPr>
          <w:rStyle w:val="StyleBoldUnderline"/>
        </w:rPr>
        <w:t>great deal can happen in 30 or 40 years, so it is a mistake to try to overlay a melting Arctic on today’s geo-economic situation</w:t>
      </w:r>
      <w:r w:rsidRPr="008D50B3">
        <w:rPr>
          <w:sz w:val="12"/>
        </w:rPr>
        <w:t>.</w:t>
      </w:r>
      <w:proofErr w:type="gramEnd"/>
      <w:r w:rsidRPr="008D50B3">
        <w:rPr>
          <w:sz w:val="12"/>
        </w:rPr>
        <w:t xml:space="preserve"> It is the state of the world at that future point interacting with a melted Arctic that matters. </w:t>
      </w:r>
      <w:r w:rsidRPr="00A31801">
        <w:rPr>
          <w:rStyle w:val="StyleBoldUnderline"/>
        </w:rPr>
        <w:t>Already, changes in the patterns of global trade have had significant implications for the utility of Arctic routes</w:t>
      </w:r>
      <w:r w:rsidRPr="008D50B3">
        <w:rPr>
          <w:sz w:val="12"/>
        </w:rPr>
        <w:t xml:space="preserve">. Increasingly expensive labor in China, for example, is pushing Chinese manufacturing to be outsourced to countries in Southeast Asia where costs are lower but Arctic routes offer no advantage. </w:t>
      </w:r>
      <w:r w:rsidRPr="00A31801">
        <w:rPr>
          <w:rStyle w:val="StyleBoldUnderline"/>
        </w:rPr>
        <w:t>A shift to near-shoring</w:t>
      </w:r>
      <w:r w:rsidRPr="008D50B3">
        <w:rPr>
          <w:sz w:val="12"/>
        </w:rPr>
        <w:t>—moving manufacturing closer to markets—is increasing, too. Even advances such as additive manufacturing—</w:t>
      </w:r>
      <w:r w:rsidRPr="00A31801">
        <w:rPr>
          <w:rStyle w:val="StyleBoldUnderline"/>
        </w:rPr>
        <w:t>3-D printing</w:t>
      </w:r>
      <w:r w:rsidRPr="008D50B3">
        <w:rPr>
          <w:sz w:val="12"/>
        </w:rPr>
        <w:t>, for example—</w:t>
      </w:r>
      <w:r w:rsidRPr="00A31801">
        <w:rPr>
          <w:rStyle w:val="StyleBoldUnderline"/>
        </w:rPr>
        <w:t>have large implications as local on-demand manufacturing becomes a reality. Advances in that type of disruptive technology could have a major impact on the fundamental nature of trade within the time projections of changing ice conditions in the Arctic.</w:t>
      </w:r>
      <w:r>
        <w:rPr>
          <w:rStyle w:val="StyleBoldUnderline"/>
        </w:rPr>
        <w:t xml:space="preserve"> </w:t>
      </w:r>
      <w:r w:rsidRPr="008D50B3">
        <w:rPr>
          <w:sz w:val="12"/>
        </w:rPr>
        <w:t xml:space="preserve">There is no question that the Arctic is becoming more ice-free. There will be an attendant increase in commercial presence in the Arctic that should not be ignored. But </w:t>
      </w:r>
      <w:r w:rsidRPr="00A31801">
        <w:rPr>
          <w:rStyle w:val="StyleBoldUnderline"/>
        </w:rPr>
        <w:t xml:space="preserve">a proper understanding of what type of activity there will be, and a realistic assessment of the volume of that activity are necessary to ensure proper policy and investments are made. For commercial shipping, and particularly the types that drive globalization today, </w:t>
      </w:r>
      <w:r w:rsidRPr="00A31801">
        <w:rPr>
          <w:rStyle w:val="Emphasis"/>
        </w:rPr>
        <w:t>Arctic routes do not now offer an attractive alternative to the more traditional maritime avenues, and are highly unlikely to do so in the future.</w:t>
      </w:r>
    </w:p>
    <w:p w:rsidR="0037157F" w:rsidRDefault="0037157F" w:rsidP="0037157F"/>
    <w:p w:rsidR="0037157F" w:rsidRDefault="0037157F" w:rsidP="0037157F">
      <w:pPr>
        <w:pStyle w:val="Heading3"/>
      </w:pPr>
      <w:proofErr w:type="spellStart"/>
      <w:r>
        <w:lastRenderedPageBreak/>
        <w:t>Xtn</w:t>
      </w:r>
      <w:proofErr w:type="spellEnd"/>
      <w:r>
        <w:t>: No Suez Impact</w:t>
      </w:r>
    </w:p>
    <w:p w:rsidR="0037157F" w:rsidRPr="008D7855" w:rsidRDefault="0037157F" w:rsidP="0037157F">
      <w:pPr>
        <w:pStyle w:val="Heading4"/>
      </w:pPr>
      <w:r>
        <w:t>Seriously won’t affect energy</w:t>
      </w:r>
    </w:p>
    <w:p w:rsidR="0037157F" w:rsidRPr="00703A39" w:rsidRDefault="0037157F" w:rsidP="0037157F">
      <w:r>
        <w:t xml:space="preserve">Christopher </w:t>
      </w:r>
      <w:proofErr w:type="spellStart"/>
      <w:r w:rsidRPr="008D7855">
        <w:rPr>
          <w:rStyle w:val="StyleStyleBold12pt"/>
        </w:rPr>
        <w:t>Helman</w:t>
      </w:r>
      <w:proofErr w:type="spellEnd"/>
      <w:r>
        <w:t xml:space="preserve"> joined Forbes in 1999 and moved from New York to Houston in 2004. He’s all about that energy </w:t>
      </w:r>
      <w:proofErr w:type="gramStart"/>
      <w:r>
        <w:t>reporting ,</w:t>
      </w:r>
      <w:proofErr w:type="gramEnd"/>
      <w:r>
        <w:t xml:space="preserve"> 1/31/20</w:t>
      </w:r>
      <w:r w:rsidRPr="008D7855">
        <w:rPr>
          <w:rStyle w:val="StyleStyleBold12pt"/>
        </w:rPr>
        <w:t>11</w:t>
      </w:r>
      <w:r>
        <w:t xml:space="preserve"> [“Will Egypt's Revolution Mean Oil Armageddon?”, Forbes, </w:t>
      </w:r>
      <w:hyperlink r:id="rId67" w:history="1">
        <w:r w:rsidRPr="00CB7463">
          <w:rPr>
            <w:rStyle w:val="Hyperlink"/>
          </w:rPr>
          <w:t>http://www.forbes.com/sites/christopherhelman/2011/01/31/will-egypts-revolution-mean-oil-armageddon]/sbhag</w:t>
        </w:r>
      </w:hyperlink>
      <w:r>
        <w:t xml:space="preserve"> 7.2.2014</w:t>
      </w:r>
    </w:p>
    <w:p w:rsidR="0037157F" w:rsidRDefault="0037157F" w:rsidP="0037157F">
      <w:pPr>
        <w:rPr>
          <w:rStyle w:val="StyleBoldUnderline"/>
        </w:rPr>
      </w:pPr>
      <w:proofErr w:type="gramStart"/>
      <w:r w:rsidRPr="008D50B3">
        <w:rPr>
          <w:sz w:val="16"/>
        </w:rPr>
        <w:t>But what if?</w:t>
      </w:r>
      <w:proofErr w:type="gramEnd"/>
      <w:r w:rsidRPr="008D50B3">
        <w:rPr>
          <w:sz w:val="16"/>
        </w:rPr>
        <w:t xml:space="preserve"> </w:t>
      </w:r>
      <w:r w:rsidRPr="008D7855">
        <w:rPr>
          <w:rStyle w:val="StyleBoldUnderline"/>
        </w:rPr>
        <w:t>What if Suez was shut down? In short: no big deal.</w:t>
      </w:r>
      <w:r w:rsidRPr="008D50B3">
        <w:rPr>
          <w:sz w:val="16"/>
        </w:rPr>
        <w:t xml:space="preserve"> </w:t>
      </w:r>
      <w:r w:rsidRPr="000B65C7">
        <w:rPr>
          <w:rStyle w:val="Emphasis"/>
        </w:rPr>
        <w:t>Egypt produces roughly 600,000 bpd of oil, a drop in the globe’s daily demand of 85 million barrel</w:t>
      </w:r>
      <w:r w:rsidRPr="008D50B3">
        <w:rPr>
          <w:sz w:val="16"/>
        </w:rPr>
        <w:t xml:space="preserve">s. Each day roughly 1.8 million barrels of crude and refined products transit Suez. Today with Brent crude reaching $100 a barrel OPEC and Saudi Arabia are saying here and here that </w:t>
      </w:r>
      <w:r w:rsidRPr="008D7855">
        <w:rPr>
          <w:rStyle w:val="StyleBoldUnderline"/>
        </w:rPr>
        <w:t>markets aren’t stretched they have ample spare capacity to deal with any Suez disruption.</w:t>
      </w:r>
      <w:r>
        <w:rPr>
          <w:rStyle w:val="StyleBoldUnderline"/>
        </w:rPr>
        <w:t xml:space="preserve"> </w:t>
      </w:r>
      <w:r w:rsidRPr="008D50B3">
        <w:rPr>
          <w:sz w:val="16"/>
        </w:rPr>
        <w:t xml:space="preserve">Kevin Book, </w:t>
      </w:r>
      <w:r w:rsidRPr="008D7855">
        <w:rPr>
          <w:rStyle w:val="StyleBoldUnderline"/>
        </w:rPr>
        <w:t>analyst at Clear View Energy Partners, agrees</w:t>
      </w:r>
      <w:r w:rsidRPr="008D50B3">
        <w:rPr>
          <w:sz w:val="16"/>
        </w:rPr>
        <w:t xml:space="preserve">. In a report today, </w:t>
      </w:r>
      <w:r w:rsidRPr="008D7855">
        <w:rPr>
          <w:rStyle w:val="StyleBoldUnderline"/>
        </w:rPr>
        <w:t>he</w:t>
      </w:r>
      <w:r w:rsidRPr="008D50B3">
        <w:rPr>
          <w:sz w:val="16"/>
        </w:rPr>
        <w:t xml:space="preserve"> </w:t>
      </w:r>
      <w:r w:rsidRPr="008D7855">
        <w:rPr>
          <w:rStyle w:val="StyleBoldUnderline"/>
        </w:rPr>
        <w:t>looks at the potential impact of a Suez closure and all the options available to ameliorate it.</w:t>
      </w:r>
      <w:r>
        <w:rPr>
          <w:rStyle w:val="StyleBoldUnderline"/>
        </w:rPr>
        <w:t xml:space="preserve"> </w:t>
      </w:r>
      <w:r w:rsidRPr="008D7855">
        <w:rPr>
          <w:rStyle w:val="StyleBoldUnderline"/>
        </w:rPr>
        <w:t xml:space="preserve">First of all, there’s roughly 25 million barrels of crude and products just sitting in tankers on the high seas </w:t>
      </w:r>
      <w:r w:rsidRPr="008D50B3">
        <w:rPr>
          <w:sz w:val="16"/>
        </w:rPr>
        <w:t xml:space="preserve">— called floating storage. </w:t>
      </w:r>
      <w:r w:rsidRPr="008D7855">
        <w:rPr>
          <w:rStyle w:val="StyleBoldUnderline"/>
        </w:rPr>
        <w:t>Those can make up for a few days of Suez disruptions, and give shippers time to reroute around the Cape of Good Hope.</w:t>
      </w:r>
      <w:r>
        <w:rPr>
          <w:rStyle w:val="StyleBoldUnderline"/>
        </w:rPr>
        <w:t xml:space="preserve"> </w:t>
      </w:r>
      <w:r w:rsidRPr="008D7855">
        <w:rPr>
          <w:rStyle w:val="StyleBoldUnderline"/>
        </w:rPr>
        <w:t>Transiting the Suez</w:t>
      </w:r>
      <w:r w:rsidRPr="008D50B3">
        <w:rPr>
          <w:sz w:val="16"/>
        </w:rPr>
        <w:t xml:space="preserve">, writes Book, </w:t>
      </w:r>
      <w:r w:rsidRPr="008D7855">
        <w:rPr>
          <w:rStyle w:val="StyleBoldUnderline"/>
        </w:rPr>
        <w:t>takes</w:t>
      </w:r>
      <w:r w:rsidRPr="008D50B3">
        <w:rPr>
          <w:sz w:val="16"/>
        </w:rPr>
        <w:t xml:space="preserve"> a tanker about </w:t>
      </w:r>
      <w:r w:rsidRPr="008D7855">
        <w:rPr>
          <w:rStyle w:val="StyleBoldUnderline"/>
        </w:rPr>
        <w:t>15 hours</w:t>
      </w:r>
      <w:r w:rsidRPr="008D50B3">
        <w:rPr>
          <w:sz w:val="16"/>
        </w:rPr>
        <w:t xml:space="preserve">, given a 120 mile voyage at 8 miles an hour. </w:t>
      </w:r>
      <w:r w:rsidRPr="008D7855">
        <w:rPr>
          <w:rStyle w:val="StyleBoldUnderline"/>
        </w:rPr>
        <w:t>Going around Africa means</w:t>
      </w:r>
      <w:r w:rsidRPr="008D50B3">
        <w:rPr>
          <w:sz w:val="16"/>
        </w:rPr>
        <w:t xml:space="preserve"> going an additional 6,500 miles at 15 miles an hour — </w:t>
      </w:r>
      <w:r w:rsidRPr="008D7855">
        <w:rPr>
          <w:rStyle w:val="StyleBoldUnderline"/>
        </w:rPr>
        <w:t>some 500 hours</w:t>
      </w:r>
      <w:r w:rsidRPr="008D50B3">
        <w:rPr>
          <w:sz w:val="16"/>
        </w:rPr>
        <w:t xml:space="preserve">. </w:t>
      </w:r>
      <w:r w:rsidRPr="008D7855">
        <w:rPr>
          <w:rStyle w:val="StyleBoldUnderline"/>
        </w:rPr>
        <w:t>To make up the difference will require more ships carrying more oil</w:t>
      </w:r>
      <w:r w:rsidRPr="008D50B3">
        <w:rPr>
          <w:sz w:val="16"/>
        </w:rPr>
        <w:t xml:space="preserve">. </w:t>
      </w:r>
      <w:r w:rsidRPr="008D7855">
        <w:rPr>
          <w:rStyle w:val="StyleBoldUnderline"/>
        </w:rPr>
        <w:t>Which isn’t a big deal either, given that Clarkson Research Services says enough new tankers are expected to enter service this year to hold 197 million barrels.</w:t>
      </w:r>
    </w:p>
    <w:p w:rsidR="0037157F" w:rsidRPr="002B0D19" w:rsidRDefault="0037157F" w:rsidP="0037157F"/>
    <w:p w:rsidR="0037157F" w:rsidRDefault="0037157F" w:rsidP="0037157F">
      <w:pPr>
        <w:pStyle w:val="Heading3"/>
      </w:pPr>
      <w:proofErr w:type="spellStart"/>
      <w:r>
        <w:lastRenderedPageBreak/>
        <w:t>Xtn</w:t>
      </w:r>
      <w:proofErr w:type="spellEnd"/>
      <w:r>
        <w:t>: No Shipping</w:t>
      </w:r>
    </w:p>
    <w:p w:rsidR="0037157F" w:rsidRDefault="0037157F" w:rsidP="0037157F">
      <w:pPr>
        <w:pStyle w:val="Heading4"/>
      </w:pPr>
      <w:r>
        <w:t xml:space="preserve">Arctic won’t replace </w:t>
      </w:r>
      <w:proofErr w:type="spellStart"/>
      <w:proofErr w:type="gramStart"/>
      <w:r>
        <w:t>suez</w:t>
      </w:r>
      <w:proofErr w:type="spellEnd"/>
      <w:proofErr w:type="gramEnd"/>
      <w:r>
        <w:t xml:space="preserve"> for LNG</w:t>
      </w:r>
    </w:p>
    <w:p w:rsidR="0037157F" w:rsidRPr="00CE5DCB" w:rsidRDefault="0037157F" w:rsidP="0037157F">
      <w:proofErr w:type="spellStart"/>
      <w:r>
        <w:t>Zeeshan</w:t>
      </w:r>
      <w:proofErr w:type="spellEnd"/>
      <w:r>
        <w:t xml:space="preserve"> </w:t>
      </w:r>
      <w:r w:rsidRPr="006B74BF">
        <w:rPr>
          <w:rStyle w:val="StyleStyleBold12pt"/>
        </w:rPr>
        <w:t>Raza</w:t>
      </w:r>
      <w:r>
        <w:t xml:space="preserve"> was writing this as his </w:t>
      </w:r>
      <w:proofErr w:type="spellStart"/>
      <w:r>
        <w:t>Masters</w:t>
      </w:r>
      <w:proofErr w:type="spellEnd"/>
      <w:r>
        <w:t xml:space="preserve"> thesis, 20</w:t>
      </w:r>
      <w:r w:rsidRPr="006B74BF">
        <w:rPr>
          <w:rStyle w:val="StyleStyleBold12pt"/>
        </w:rPr>
        <w:t>13</w:t>
      </w:r>
      <w:r>
        <w:t xml:space="preserve"> [“A Comparative Study of the Northern Sea Rout (NSR) in Commercial and Environmental Perspective with focus on LNG Shipping”, </w:t>
      </w:r>
      <w:proofErr w:type="spellStart"/>
      <w:r>
        <w:t>Masters</w:t>
      </w:r>
      <w:proofErr w:type="spellEnd"/>
      <w:r>
        <w:t xml:space="preserve"> thesis, Vestfold University College Faculty of Technology and Maritime Sciences, </w:t>
      </w:r>
      <w:proofErr w:type="spellStart"/>
      <w:r>
        <w:t>Tønsberg</w:t>
      </w:r>
      <w:proofErr w:type="spellEnd"/>
      <w:r>
        <w:t xml:space="preserve">, Norway, November 2013, Page 94-95, </w:t>
      </w:r>
      <w:r w:rsidRPr="001D4EA6">
        <w:t>http://brage.bibsys.no/xmlui/bitstream/handle/11250/192946/Raza_Z_2013_Masteroppgave.pdf]sbhag</w:t>
      </w:r>
      <w:r>
        <w:t xml:space="preserve"> 6.30.2014</w:t>
      </w:r>
    </w:p>
    <w:p w:rsidR="0037157F" w:rsidRPr="00CE5DCB" w:rsidRDefault="0037157F" w:rsidP="0037157F">
      <w:pPr>
        <w:rPr>
          <w:rStyle w:val="StyleBoldUnderline"/>
        </w:rPr>
      </w:pPr>
      <w:r>
        <w:t xml:space="preserve">Increased savings in terms of shipping </w:t>
      </w:r>
      <w:proofErr w:type="gramStart"/>
      <w:r>
        <w:t>cost,</w:t>
      </w:r>
      <w:proofErr w:type="gramEnd"/>
      <w:r>
        <w:t xml:space="preserve"> reduced sailing days Political turbulence in the Middle East and piracy threat in the Gulf of Aden may increase the attractiveness of the NSR for the prospective LNG shipping. </w:t>
      </w:r>
      <w:r w:rsidRPr="00CE5DCB">
        <w:rPr>
          <w:rStyle w:val="StyleBoldUnderline"/>
        </w:rPr>
        <w:t>The lack of icebreakers and a scanty fleet of standardized ice</w:t>
      </w:r>
      <w:r>
        <w:rPr>
          <w:rStyle w:val="StyleBoldUnderline"/>
        </w:rPr>
        <w:t xml:space="preserve"> </w:t>
      </w:r>
      <w:r w:rsidRPr="00CE5DCB">
        <w:rPr>
          <w:rStyle w:val="StyleBoldUnderline"/>
        </w:rPr>
        <w:t>classed vessels may delay the early LNG transit operations across the NS</w:t>
      </w:r>
      <w:r>
        <w:t xml:space="preserve">R. . It was discovered that the </w:t>
      </w:r>
      <w:r w:rsidRPr="00CE5DCB">
        <w:rPr>
          <w:rStyle w:val="StyleBoldUnderline"/>
        </w:rPr>
        <w:t>regional price differences of LNG in Asia, Europe, and United States would also play a</w:t>
      </w:r>
      <w:r>
        <w:rPr>
          <w:rStyle w:val="StyleBoldUnderline"/>
        </w:rPr>
        <w:t xml:space="preserve"> </w:t>
      </w:r>
      <w:r w:rsidRPr="00CE5DCB">
        <w:rPr>
          <w:rStyle w:val="StyleBoldUnderline"/>
        </w:rPr>
        <w:t>remarkable role in deciding the fate of Northern Sea Route, up to a certain extent.</w:t>
      </w:r>
      <w:r>
        <w:rPr>
          <w:rStyle w:val="StyleBoldUnderline"/>
        </w:rPr>
        <w:t xml:space="preserve"> </w:t>
      </w:r>
      <w:r w:rsidRPr="00CE5DCB">
        <w:rPr>
          <w:rStyle w:val="StyleBoldUnderline"/>
        </w:rPr>
        <w:t>In future, Northern Sea Route may not emerge as a huge competitor to the southern route of</w:t>
      </w:r>
      <w:r>
        <w:rPr>
          <w:rStyle w:val="StyleBoldUnderline"/>
        </w:rPr>
        <w:t xml:space="preserve"> </w:t>
      </w:r>
      <w:r w:rsidRPr="00CE5DCB">
        <w:rPr>
          <w:rStyle w:val="StyleBoldUnderline"/>
        </w:rPr>
        <w:t>Suez Canal, but instead it may take away merely a part of the shipping</w:t>
      </w:r>
      <w:r>
        <w:t xml:space="preserve">, mainly the hydrocarbons 95 and bulk that goes through the Suez Canal today, </w:t>
      </w:r>
      <w:r w:rsidRPr="00CE5DCB">
        <w:rPr>
          <w:rStyle w:val="StyleBoldUnderline"/>
        </w:rPr>
        <w:t>because the Suez Canal too is a shortcut for</w:t>
      </w:r>
      <w:r>
        <w:rPr>
          <w:rStyle w:val="StyleBoldUnderline"/>
        </w:rPr>
        <w:t xml:space="preserve"> </w:t>
      </w:r>
      <w:r w:rsidRPr="00CE5DCB">
        <w:rPr>
          <w:rStyle w:val="StyleBoldUnderline"/>
        </w:rPr>
        <w:t xml:space="preserve">some ports and cargo trades. </w:t>
      </w:r>
    </w:p>
    <w:p w:rsidR="0037157F" w:rsidRPr="00CE5DCB" w:rsidRDefault="0037157F" w:rsidP="0037157F"/>
    <w:p w:rsidR="0037157F" w:rsidRDefault="0037157F" w:rsidP="0037157F">
      <w:pPr>
        <w:pStyle w:val="Heading4"/>
      </w:pPr>
      <w:proofErr w:type="gramStart"/>
      <w:r>
        <w:t>no</w:t>
      </w:r>
      <w:proofErr w:type="gramEnd"/>
      <w:r>
        <w:t xml:space="preserve"> arctic shipping or science – too much ice, small timeframes, short supply of suitable ships, nothing strong enough for scientists</w:t>
      </w:r>
    </w:p>
    <w:p w:rsidR="0037157F" w:rsidRPr="00C779DB" w:rsidRDefault="0037157F" w:rsidP="0037157F">
      <w:r>
        <w:t xml:space="preserve">Daniel </w:t>
      </w:r>
      <w:proofErr w:type="spellStart"/>
      <w:r w:rsidRPr="00FE28FB">
        <w:rPr>
          <w:rStyle w:val="StyleStyleBold12pt"/>
        </w:rPr>
        <w:t>Cressey</w:t>
      </w:r>
      <w:proofErr w:type="spellEnd"/>
      <w:r>
        <w:t xml:space="preserve"> is a reporter with Nature in London, 20</w:t>
      </w:r>
      <w:r w:rsidRPr="00FE28FB">
        <w:rPr>
          <w:rStyle w:val="StyleStyleBold12pt"/>
        </w:rPr>
        <w:t>11</w:t>
      </w:r>
      <w:r>
        <w:t xml:space="preserve"> [“Scientific challenges in the Arctic: Open water”, Published online 12 October 2011 | Nature 478, 174-177 (2011) | doi</w:t>
      </w:r>
      <w:proofErr w:type="gramStart"/>
      <w:r>
        <w:t>:10.1038</w:t>
      </w:r>
      <w:proofErr w:type="gramEnd"/>
      <w:r>
        <w:t xml:space="preserve">/478174a, </w:t>
      </w:r>
      <w:r w:rsidRPr="001D4EA6">
        <w:t>http://www.nature.com/news/2011/111012/full/478174a.html]/sbhag 6.30</w:t>
      </w:r>
      <w:r>
        <w:t>.2014</w:t>
      </w:r>
    </w:p>
    <w:p w:rsidR="0037157F" w:rsidRDefault="0037157F" w:rsidP="0037157F">
      <w:r w:rsidRPr="00103735">
        <w:t xml:space="preserve">Eventually, shipping companies might start to use the Arctic as a short-cut for transporting goods between cities on the Pacific Rim and those bordering the Atlantic. Experimental voyages have been made along the north coast of Russia, and a smattering of ships has crossed the Northwest Passage north of Canada. But </w:t>
      </w:r>
      <w:r w:rsidRPr="00103735">
        <w:rPr>
          <w:rStyle w:val="StyleBoldUnderline"/>
        </w:rPr>
        <w:t>don't expect a significant rise in trans-Arctic traffic any time soon.</w:t>
      </w:r>
      <w:r w:rsidRPr="00103735">
        <w:t xml:space="preserve"> In a 2009 assessment3, </w:t>
      </w:r>
      <w:r w:rsidRPr="00103735">
        <w:rPr>
          <w:rStyle w:val="StyleBoldUnderline"/>
        </w:rPr>
        <w:t>the Arctic Council, an intergovernmental forum for issues affecting the region, projected</w:t>
      </w:r>
      <w:r w:rsidRPr="00103735">
        <w:t xml:space="preserve"> that most of the </w:t>
      </w:r>
      <w:r w:rsidRPr="00103735">
        <w:rPr>
          <w:rStyle w:val="StyleBoldUnderline"/>
        </w:rPr>
        <w:t>shipping</w:t>
      </w:r>
      <w:r w:rsidRPr="00103735">
        <w:t xml:space="preserve"> in the region </w:t>
      </w:r>
      <w:r w:rsidRPr="00103735">
        <w:rPr>
          <w:rStyle w:val="StyleBoldUnderline"/>
        </w:rPr>
        <w:t>will</w:t>
      </w:r>
      <w:r w:rsidRPr="00103735">
        <w:t xml:space="preserve"> </w:t>
      </w:r>
      <w:r w:rsidRPr="00103735">
        <w:rPr>
          <w:rStyle w:val="StyleBoldUnderline"/>
        </w:rPr>
        <w:t>involve</w:t>
      </w:r>
      <w:r w:rsidRPr="00103735">
        <w:t xml:space="preserve"> </w:t>
      </w:r>
      <w:r w:rsidRPr="00103735">
        <w:rPr>
          <w:rStyle w:val="StyleBoldUnderline"/>
        </w:rPr>
        <w:t>bringing supplies to northern communitie</w:t>
      </w:r>
      <w:r w:rsidRPr="00103735">
        <w:t>s and exporting resources such as oil and minerals</w:t>
      </w:r>
      <w:r w:rsidRPr="00103735">
        <w:rPr>
          <w:rStyle w:val="StyleBoldUnderline"/>
        </w:rPr>
        <w:t>, for at least the next decade and possibly much longer</w:t>
      </w:r>
      <w:r w:rsidRPr="00103735">
        <w:t>.</w:t>
      </w:r>
      <w:r>
        <w:t xml:space="preserve"> "The notion that the Arctic Ocean will become a Panama Canal or a Suez Canal is a figment of the media," says Lawson Brigham, a geographer at the University of Alaska Fairbanks and chairman of the assessment. But, he adds, "</w:t>
      </w:r>
      <w:proofErr w:type="gramStart"/>
      <w:r w:rsidRPr="00103735">
        <w:rPr>
          <w:rStyle w:val="StyleBoldUnderline"/>
        </w:rPr>
        <w:t>there</w:t>
      </w:r>
      <w:proofErr w:type="gramEnd"/>
      <w:r w:rsidRPr="00103735">
        <w:rPr>
          <w:rStyle w:val="StyleBoldUnderline"/>
        </w:rPr>
        <w:t xml:space="preserve"> may be a short, summer 'window of opportunity'</w:t>
      </w:r>
      <w:r>
        <w:t xml:space="preserve"> for trans-Arctic navigation". These changes are creating a sense of urgency among scientists trying to answer a string of questions about the region (see 'Top questions in Arctic research'). </w:t>
      </w:r>
      <w:r w:rsidRPr="00103735">
        <w:rPr>
          <w:rStyle w:val="StyleBoldUnderline"/>
        </w:rPr>
        <w:t>Researchers</w:t>
      </w:r>
      <w:r>
        <w:t xml:space="preserve"> seeking access to the Arctic Ocean have </w:t>
      </w:r>
      <w:r w:rsidRPr="00103735">
        <w:rPr>
          <w:rStyle w:val="StyleBoldUnderline"/>
        </w:rPr>
        <w:t>traditionally relied on icebreakers</w:t>
      </w:r>
      <w:r>
        <w:t xml:space="preserve"> to get through the ice. </w:t>
      </w:r>
      <w:r w:rsidRPr="00103735">
        <w:rPr>
          <w:rStyle w:val="StyleBoldUnderline"/>
        </w:rPr>
        <w:t>But these ships are in short supply</w:t>
      </w:r>
      <w:r>
        <w:t xml:space="preserve"> in the United States and, to a lesser extent, in Europe, because of lack of investment. </w:t>
      </w:r>
      <w:r w:rsidRPr="00103735">
        <w:rPr>
          <w:rStyle w:val="StyleBoldUnderline"/>
        </w:rPr>
        <w:t>Even ice-strengthened vessels can be difficult</w:t>
      </w:r>
      <w:r>
        <w:t xml:space="preserve"> for researchers </w:t>
      </w:r>
      <w:r w:rsidRPr="00103735">
        <w:rPr>
          <w:rStyle w:val="StyleBoldUnderline"/>
        </w:rPr>
        <w:t>to secure</w:t>
      </w:r>
      <w:r>
        <w:t xml:space="preserve">. "Because of the retreat of the sea ice and the oil development we have pending in the Chukchi and Beaufort Seas, a lot of the </w:t>
      </w:r>
      <w:r w:rsidRPr="00103735">
        <w:rPr>
          <w:rStyle w:val="StyleBoldUnderline"/>
        </w:rPr>
        <w:t>ice-strengthened vessels are being taken up by industry,</w:t>
      </w:r>
      <w:r>
        <w:t xml:space="preserve">" says Jacqueline </w:t>
      </w:r>
      <w:proofErr w:type="spellStart"/>
      <w:r>
        <w:t>Grebmeier</w:t>
      </w:r>
      <w:proofErr w:type="spellEnd"/>
      <w:r>
        <w:t xml:space="preserve">, an Arctic researcher at the University of Maryland in </w:t>
      </w:r>
      <w:proofErr w:type="spellStart"/>
      <w:r>
        <w:t>Solomons</w:t>
      </w:r>
      <w:proofErr w:type="spellEnd"/>
      <w:r>
        <w:t xml:space="preserve"> who has made several trips through the region on the Canadian Coast Guard icebreaker Sir Wilfrid Laurier. </w:t>
      </w:r>
      <w:r w:rsidRPr="00103735">
        <w:rPr>
          <w:rStyle w:val="StyleBoldUnderline"/>
        </w:rPr>
        <w:t>Ice-strengthened vessels, meanwhile, are not sturdy enough to provide the kind of access that scientists most desire</w:t>
      </w:r>
      <w:r>
        <w:t xml:space="preserve">. "A lot of the processes that are really fundamental to the understanding of how Arctic climate, oceanography and biology work are not happening in summer time," says Lester </w:t>
      </w:r>
      <w:proofErr w:type="spellStart"/>
      <w:r>
        <w:t>Lembke-Jene</w:t>
      </w:r>
      <w:proofErr w:type="spellEnd"/>
      <w:r>
        <w:t>, a marine geologist at the Alfred Wegener Institute for Polar and Marine Research in Bremerhaven, Germany. "</w:t>
      </w:r>
      <w:r w:rsidRPr="00103735">
        <w:rPr>
          <w:rStyle w:val="StyleBoldUnderline"/>
        </w:rPr>
        <w:t>If you don't have the full annual observation</w:t>
      </w:r>
      <w:r>
        <w:t>," he says, "</w:t>
      </w:r>
      <w:r w:rsidRPr="00103735">
        <w:rPr>
          <w:rStyle w:val="StyleBoldUnderline"/>
        </w:rPr>
        <w:t>you have a very, very imbalanced and narrow glimpse of what's going on</w:t>
      </w:r>
      <w:r>
        <w:t xml:space="preserve"> there."</w:t>
      </w:r>
    </w:p>
    <w:p w:rsidR="0037157F" w:rsidRDefault="0037157F" w:rsidP="0037157F">
      <w:pPr>
        <w:pStyle w:val="Heading4"/>
      </w:pPr>
      <w:r>
        <w:lastRenderedPageBreak/>
        <w:t xml:space="preserve">2050 at the earliest – </w:t>
      </w:r>
      <w:proofErr w:type="spellStart"/>
      <w:r>
        <w:t>ipcc</w:t>
      </w:r>
      <w:proofErr w:type="spellEnd"/>
      <w:r>
        <w:t xml:space="preserve"> data</w:t>
      </w:r>
    </w:p>
    <w:p w:rsidR="0037157F" w:rsidRPr="00AA37D8" w:rsidRDefault="0037157F" w:rsidP="0037157F">
      <w:r>
        <w:t xml:space="preserve">Andrew </w:t>
      </w:r>
      <w:proofErr w:type="spellStart"/>
      <w:r w:rsidRPr="00AA37D8">
        <w:rPr>
          <w:rStyle w:val="StyleStyleBold12pt"/>
        </w:rPr>
        <w:t>Critchlow</w:t>
      </w:r>
      <w:proofErr w:type="spellEnd"/>
      <w:r>
        <w:t xml:space="preserve"> is the Telegraph's Business News Editor. Andrew helps to oversee business coverage across print and online for the Telegraph. Formerly Middle East managing editor for Dow Jones Newswires and Australasia bureau chief for The Wall Street Journal, Andrew is an expert on energy, commodities and Arab business, </w:t>
      </w:r>
      <w:r w:rsidRPr="00AA37D8">
        <w:rPr>
          <w:rStyle w:val="StyleStyleBold12pt"/>
        </w:rPr>
        <w:t>5-30</w:t>
      </w:r>
      <w:r>
        <w:t xml:space="preserve">-2014 [“Sea change for commodities as Arctic melt transforms trade routes”, Telegraph, </w:t>
      </w:r>
      <w:r w:rsidRPr="001D4EA6">
        <w:t>http://www.telegraph.co.uk/finance/commodities/10733099/Sea-change-for-commodities-as-Arctic-melt-transforms-trade-routes.html]/sbhag</w:t>
      </w:r>
      <w:r>
        <w:t xml:space="preserve"> 6.30.2014</w:t>
      </w:r>
    </w:p>
    <w:p w:rsidR="0037157F" w:rsidRPr="00AA37D8" w:rsidRDefault="0037157F" w:rsidP="0037157F">
      <w:pPr>
        <w:rPr>
          <w:rStyle w:val="StyleBoldUnderline"/>
        </w:rPr>
      </w:pPr>
      <w:r w:rsidRPr="00AA37D8">
        <w:rPr>
          <w:rStyle w:val="StyleBoldUnderline"/>
        </w:rPr>
        <w:t>The</w:t>
      </w:r>
      <w:r>
        <w:t xml:space="preserve"> UN’s Intergovernmental Panel on Climate Change (</w:t>
      </w:r>
      <w:r w:rsidRPr="00AA37D8">
        <w:rPr>
          <w:rStyle w:val="StyleBoldUnderline"/>
        </w:rPr>
        <w:t>IPCC</w:t>
      </w:r>
      <w:r>
        <w:t xml:space="preserve">) </w:t>
      </w:r>
      <w:r w:rsidRPr="00AA37D8">
        <w:rPr>
          <w:rStyle w:val="StyleBoldUnderline"/>
        </w:rPr>
        <w:t>is expected to revea</w:t>
      </w:r>
      <w:r>
        <w:t xml:space="preserve">l in </w:t>
      </w:r>
      <w:r w:rsidRPr="00AA37D8">
        <w:rPr>
          <w:rStyle w:val="StyleBoldUnderline"/>
        </w:rPr>
        <w:t>a</w:t>
      </w:r>
      <w:r>
        <w:t xml:space="preserve"> closely watched </w:t>
      </w:r>
      <w:r w:rsidRPr="00AA37D8">
        <w:rPr>
          <w:rStyle w:val="StyleBoldUnderline"/>
        </w:rPr>
        <w:t>report</w:t>
      </w:r>
      <w:r>
        <w:t xml:space="preserve"> this week </w:t>
      </w:r>
      <w:r w:rsidRPr="00AA37D8">
        <w:rPr>
          <w:rStyle w:val="StyleBoldUnderline"/>
        </w:rPr>
        <w:t>that warmer sea temperatures by 2050 could open up new channels across the Arctic Northern Sea Route (NSR).</w:t>
      </w:r>
      <w:r>
        <w:t xml:space="preserve"> According to the report, global warming could mean that at current rates the NSR will remain open to shipping for around 125 days per year, </w:t>
      </w:r>
      <w:r w:rsidRPr="00AA37D8">
        <w:rPr>
          <w:rStyle w:val="StyleBoldUnderline"/>
        </w:rPr>
        <w:t>up from an average of about 50 days at the moment.</w:t>
      </w:r>
    </w:p>
    <w:p w:rsidR="0037157F" w:rsidRPr="008D50B3" w:rsidRDefault="0037157F" w:rsidP="0037157F"/>
    <w:p w:rsidR="0037157F" w:rsidRDefault="0037157F" w:rsidP="0037157F"/>
    <w:p w:rsidR="0037157F" w:rsidRPr="00E52EA2" w:rsidRDefault="0037157F" w:rsidP="0037157F">
      <w:pPr>
        <w:pStyle w:val="Heading2"/>
      </w:pPr>
      <w:r>
        <w:lastRenderedPageBreak/>
        <w:t>Other</w:t>
      </w:r>
    </w:p>
    <w:p w:rsidR="0037157F" w:rsidRPr="00B566D6" w:rsidRDefault="0037157F" w:rsidP="0037157F"/>
    <w:p w:rsidR="0037157F" w:rsidRDefault="0037157F" w:rsidP="0037157F">
      <w:pPr>
        <w:pStyle w:val="Heading3"/>
      </w:pPr>
      <w:bookmarkStart w:id="0" w:name="_GoBack"/>
      <w:bookmarkEnd w:id="0"/>
      <w:r>
        <w:lastRenderedPageBreak/>
        <w:t>Midterms Link</w:t>
      </w:r>
    </w:p>
    <w:p w:rsidR="0037157F" w:rsidRDefault="0037157F" w:rsidP="0037157F">
      <w:pPr>
        <w:pStyle w:val="Heading4"/>
      </w:pPr>
      <w:r>
        <w:t>GOP would make the plan the centerpiece of its midterms strategy – public opposes appeasement of Russia</w:t>
      </w:r>
    </w:p>
    <w:p w:rsidR="0037157F" w:rsidRDefault="0037157F" w:rsidP="0037157F">
      <w:r w:rsidRPr="006767CF">
        <w:rPr>
          <w:rStyle w:val="StyleStyleBold12pt"/>
        </w:rPr>
        <w:t>RCP 3-26</w:t>
      </w:r>
      <w:r>
        <w:t>-14 [Adam O'Neal and Caitlin Huey-Burns, U.S.-Russia Tensions: A Key Issue in the Midterms</w:t>
      </w:r>
      <w:proofErr w:type="gramStart"/>
      <w:r>
        <w:t>?,</w:t>
      </w:r>
      <w:proofErr w:type="gramEnd"/>
      <w:r>
        <w:t xml:space="preserve"> </w:t>
      </w:r>
      <w:r w:rsidRPr="00FA7B59">
        <w:t>http://www.realclearpolitics.com/articles/2014/03/26/us-russia_tensions_a_key_issue_in_the_midterms_122055.html</w:t>
      </w:r>
      <w:r>
        <w:t>]</w:t>
      </w:r>
    </w:p>
    <w:p w:rsidR="0037157F" w:rsidRDefault="0037157F" w:rsidP="0037157F"/>
    <w:p w:rsidR="0037157F" w:rsidRPr="00FB24D9" w:rsidRDefault="0037157F" w:rsidP="0037157F">
      <w:pPr>
        <w:rPr>
          <w:sz w:val="14"/>
        </w:rPr>
      </w:pPr>
      <w:r w:rsidRPr="00FB24D9">
        <w:rPr>
          <w:rStyle w:val="StyleBoldUnderline"/>
        </w:rPr>
        <w:t>Russia’s</w:t>
      </w:r>
      <w:r w:rsidRPr="00FB24D9">
        <w:rPr>
          <w:sz w:val="14"/>
        </w:rPr>
        <w:t xml:space="preserve"> recent geopolitical </w:t>
      </w:r>
      <w:r w:rsidRPr="00FB24D9">
        <w:rPr>
          <w:rStyle w:val="StyleBoldUnderline"/>
        </w:rPr>
        <w:t>clashes with the U</w:t>
      </w:r>
      <w:r w:rsidRPr="00FB24D9">
        <w:rPr>
          <w:sz w:val="14"/>
        </w:rPr>
        <w:t xml:space="preserve">nited </w:t>
      </w:r>
      <w:r w:rsidRPr="00FB24D9">
        <w:rPr>
          <w:rStyle w:val="StyleBoldUnderline"/>
        </w:rPr>
        <w:t>S</w:t>
      </w:r>
      <w:r w:rsidRPr="00FB24D9">
        <w:rPr>
          <w:sz w:val="14"/>
        </w:rPr>
        <w:t xml:space="preserve">tates -- first </w:t>
      </w:r>
      <w:r w:rsidRPr="00FB24D9">
        <w:rPr>
          <w:rStyle w:val="StyleBoldUnderline"/>
        </w:rPr>
        <w:t>over Syria</w:t>
      </w:r>
      <w:r w:rsidRPr="00FB24D9">
        <w:rPr>
          <w:sz w:val="14"/>
        </w:rPr>
        <w:t xml:space="preserve">, </w:t>
      </w:r>
      <w:r w:rsidRPr="00FB24D9">
        <w:rPr>
          <w:rStyle w:val="StyleBoldUnderline"/>
        </w:rPr>
        <w:t>and</w:t>
      </w:r>
      <w:r w:rsidRPr="00FB24D9">
        <w:rPr>
          <w:sz w:val="14"/>
        </w:rPr>
        <w:t xml:space="preserve"> now </w:t>
      </w:r>
      <w:r w:rsidRPr="00FB24D9">
        <w:rPr>
          <w:rStyle w:val="StyleBoldUnderline"/>
        </w:rPr>
        <w:t>Ukraine</w:t>
      </w:r>
      <w:r w:rsidRPr="00FB24D9">
        <w:rPr>
          <w:sz w:val="14"/>
        </w:rPr>
        <w:t xml:space="preserve"> -- </w:t>
      </w:r>
      <w:r w:rsidRPr="00FB24D9">
        <w:rPr>
          <w:rStyle w:val="StyleBoldUnderline"/>
        </w:rPr>
        <w:t>have been a heated component of the American political conversation</w:t>
      </w:r>
      <w:r w:rsidRPr="00FB24D9">
        <w:rPr>
          <w:sz w:val="14"/>
        </w:rPr>
        <w:t xml:space="preserve"> at times during the last year. Unsurprisingly, </w:t>
      </w:r>
      <w:r w:rsidRPr="00FB24D9">
        <w:rPr>
          <w:rStyle w:val="StyleBoldUnderline"/>
        </w:rPr>
        <w:t>the issue has become highly politicized, with Republicans ripping the president as “feckless” and naïve</w:t>
      </w:r>
      <w:r w:rsidRPr="00FB24D9">
        <w:rPr>
          <w:sz w:val="14"/>
        </w:rPr>
        <w:t xml:space="preserve">, and Democrats accusing the GOP of undermining U.S. foreign policy objectives. With the partisan rhetoric escalating and Election Day on the horizon, some </w:t>
      </w:r>
      <w:r w:rsidRPr="00FB24D9">
        <w:rPr>
          <w:rStyle w:val="StyleBoldUnderline"/>
        </w:rPr>
        <w:t xml:space="preserve">Republicans appear ready to make such international developments a </w:t>
      </w:r>
      <w:r w:rsidRPr="00FB24D9">
        <w:rPr>
          <w:rStyle w:val="Emphasis"/>
        </w:rPr>
        <w:t>central element</w:t>
      </w:r>
      <w:r w:rsidRPr="00FB24D9">
        <w:rPr>
          <w:rStyle w:val="StyleBoldUnderline"/>
        </w:rPr>
        <w:t xml:space="preserve"> in midterm messaging.</w:t>
      </w:r>
      <w:r>
        <w:rPr>
          <w:rStyle w:val="StyleBoldUnderline"/>
        </w:rPr>
        <w:t xml:space="preserve"> </w:t>
      </w:r>
      <w:r w:rsidRPr="00FB24D9">
        <w:rPr>
          <w:sz w:val="14"/>
        </w:rPr>
        <w:t xml:space="preserve">Texas Sen. John </w:t>
      </w:r>
      <w:proofErr w:type="spellStart"/>
      <w:r w:rsidRPr="00FB24D9">
        <w:rPr>
          <w:rStyle w:val="StyleBoldUnderline"/>
        </w:rPr>
        <w:t>Cornyn</w:t>
      </w:r>
      <w:proofErr w:type="spellEnd"/>
      <w:r w:rsidRPr="00FB24D9">
        <w:rPr>
          <w:rStyle w:val="StyleBoldUnderline"/>
        </w:rPr>
        <w:t xml:space="preserve"> told RCP that the president’s handling of Russia could “absolutely” become a major issue in his re-election campaign later this year.</w:t>
      </w:r>
      <w:r>
        <w:rPr>
          <w:rStyle w:val="StyleBoldUnderline"/>
        </w:rPr>
        <w:t xml:space="preserve"> </w:t>
      </w:r>
      <w:r w:rsidRPr="00FB24D9">
        <w:rPr>
          <w:sz w:val="14"/>
        </w:rPr>
        <w:t>The former National Republican Senatorial Committee chairman, who supports providing Ukraine with military assistance, said his constituents are concerned about the president’s foreign policy leadership. “As America retreats [under Obama], more people are filling that void, and Vladimir Putin just happens to be the most recent one,” he said. When Republican Sen. Lindsey Graham went home to South Carolina during last week’s recess he received more questions from constituents on foreign policy as it relates to Russia than ever before. “</w:t>
      </w:r>
      <w:r w:rsidRPr="00FB24D9">
        <w:rPr>
          <w:rStyle w:val="StyleBoldUnderline"/>
        </w:rPr>
        <w:t>It’s not lost on folks that what Russia is doing is probably a symptom of a greater problem</w:t>
      </w:r>
      <w:r w:rsidRPr="00FB24D9">
        <w:rPr>
          <w:sz w:val="14"/>
        </w:rPr>
        <w:t xml:space="preserve">, and how we handle Russia . . . in many ways determines the outcome of Iran, so people connect those two things,” he said. “The Congress is not doing very well because we can’t get our act together, but </w:t>
      </w:r>
      <w:r w:rsidRPr="00FB24D9">
        <w:rPr>
          <w:rStyle w:val="StyleBoldUnderline"/>
        </w:rPr>
        <w:t>there is a growing perception that our foreign policy is failing.”</w:t>
      </w:r>
      <w:r w:rsidRPr="00FB24D9">
        <w:rPr>
          <w:sz w:val="14"/>
        </w:rPr>
        <w:t xml:space="preserve"> </w:t>
      </w:r>
      <w:r w:rsidRPr="00FB24D9">
        <w:rPr>
          <w:rStyle w:val="StyleBoldUnderline"/>
        </w:rPr>
        <w:t>Graham is a top congressional critic of President Obama’s foreign policy and recently linked Russia’s invasion of Crimea to</w:t>
      </w:r>
      <w:r w:rsidRPr="00FB24D9">
        <w:rPr>
          <w:sz w:val="14"/>
        </w:rPr>
        <w:t xml:space="preserve"> State Department failings in the 2012 killing of four Americans in </w:t>
      </w:r>
      <w:r w:rsidRPr="00FB24D9">
        <w:rPr>
          <w:rStyle w:val="StyleBoldUnderline"/>
        </w:rPr>
        <w:t>Benghazi</w:t>
      </w:r>
      <w:r w:rsidRPr="00FB24D9">
        <w:rPr>
          <w:sz w:val="14"/>
        </w:rPr>
        <w:t xml:space="preserve">. And </w:t>
      </w:r>
      <w:r w:rsidRPr="00FB24D9">
        <w:rPr>
          <w:rStyle w:val="StyleBoldUnderline"/>
        </w:rPr>
        <w:t>such alleged connections are fueling discussion among his constituents</w:t>
      </w:r>
      <w:r w:rsidRPr="00FB24D9">
        <w:rPr>
          <w:sz w:val="14"/>
        </w:rPr>
        <w:t xml:space="preserve">. “At Rotary clubs, chambers of commerce and Republican Party events, it totally dominates. Talk about President Obama’s foreign policy failing and you get almost complete agreement on the Republican side,” Graham said. </w:t>
      </w:r>
      <w:r w:rsidRPr="00FB24D9">
        <w:rPr>
          <w:rStyle w:val="StyleBoldUnderline"/>
        </w:rPr>
        <w:t>Lawmakers on both sides of the aisle generally agree that the United States should impose severe penalties on Russia</w:t>
      </w:r>
      <w:r w:rsidRPr="00FB24D9">
        <w:rPr>
          <w:sz w:val="14"/>
        </w:rPr>
        <w:t xml:space="preserve"> for its aggression in Ukraine. Given that </w:t>
      </w:r>
      <w:r w:rsidRPr="00FB24D9">
        <w:rPr>
          <w:rStyle w:val="StyleBoldUnderline"/>
        </w:rPr>
        <w:t>more than two-thirds of Americans consider Russia a threat to the U.S</w:t>
      </w:r>
      <w:r w:rsidRPr="00FB24D9">
        <w:rPr>
          <w:sz w:val="14"/>
        </w:rPr>
        <w:t xml:space="preserve">., it’s not a hard position to take. But arguments over the legislative specifics reflect the partisan divide, and </w:t>
      </w:r>
      <w:r w:rsidRPr="00FB24D9">
        <w:rPr>
          <w:rStyle w:val="StyleBoldUnderline"/>
        </w:rPr>
        <w:t>the debate has grown contentious</w:t>
      </w:r>
      <w:r w:rsidRPr="00FB24D9">
        <w:rPr>
          <w:sz w:val="14"/>
        </w:rPr>
        <w:t xml:space="preserve">, delaying movement on a bill to aid Ukraine and impose further sanctions. </w:t>
      </w:r>
    </w:p>
    <w:p w:rsidR="0037157F" w:rsidRDefault="0037157F" w:rsidP="0037157F"/>
    <w:p w:rsidR="00E36F40" w:rsidRDefault="00E36F40" w:rsidP="0037157F"/>
    <w:p w:rsidR="00E36F40" w:rsidRDefault="00E36F40" w:rsidP="0037157F"/>
    <w:p w:rsidR="0037157F" w:rsidRDefault="0037157F" w:rsidP="0037157F"/>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72E9" w:rsidRDefault="00F272E9" w:rsidP="005F5576">
      <w:r>
        <w:separator/>
      </w:r>
    </w:p>
  </w:endnote>
  <w:endnote w:type="continuationSeparator" w:id="0">
    <w:p w:rsidR="00F272E9" w:rsidRDefault="00F272E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72E9" w:rsidRDefault="00F272E9" w:rsidP="005F5576">
      <w:r>
        <w:separator/>
      </w:r>
    </w:p>
  </w:footnote>
  <w:footnote w:type="continuationSeparator" w:id="0">
    <w:p w:rsidR="00F272E9" w:rsidRDefault="00F272E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F07641"/>
    <w:multiLevelType w:val="hybridMultilevel"/>
    <w:tmpl w:val="232E0F4C"/>
    <w:lvl w:ilvl="0" w:tplc="7FD20F10">
      <w:start w:val="1"/>
      <w:numFmt w:val="decimal"/>
      <w:lvlText w:val="%1."/>
      <w:lvlJc w:val="left"/>
      <w:pPr>
        <w:tabs>
          <w:tab w:val="num" w:pos="720"/>
        </w:tabs>
        <w:ind w:left="720" w:hanging="360"/>
      </w:pPr>
      <w:rPr>
        <w:rFonts w:hint="default"/>
      </w:rPr>
    </w:lvl>
    <w:lvl w:ilvl="1" w:tplc="4A1EC8C8" w:tentative="1">
      <w:start w:val="1"/>
      <w:numFmt w:val="lowerLetter"/>
      <w:lvlText w:val="%2."/>
      <w:lvlJc w:val="left"/>
      <w:pPr>
        <w:tabs>
          <w:tab w:val="num" w:pos="1440"/>
        </w:tabs>
        <w:ind w:left="1440" w:hanging="360"/>
      </w:pPr>
    </w:lvl>
    <w:lvl w:ilvl="2" w:tplc="4232C3A6" w:tentative="1">
      <w:start w:val="1"/>
      <w:numFmt w:val="lowerRoman"/>
      <w:lvlText w:val="%3."/>
      <w:lvlJc w:val="right"/>
      <w:pPr>
        <w:tabs>
          <w:tab w:val="num" w:pos="2160"/>
        </w:tabs>
        <w:ind w:left="2160" w:hanging="180"/>
      </w:pPr>
    </w:lvl>
    <w:lvl w:ilvl="3" w:tplc="60088AFC" w:tentative="1">
      <w:start w:val="1"/>
      <w:numFmt w:val="decimal"/>
      <w:lvlText w:val="%4."/>
      <w:lvlJc w:val="left"/>
      <w:pPr>
        <w:tabs>
          <w:tab w:val="num" w:pos="2880"/>
        </w:tabs>
        <w:ind w:left="2880" w:hanging="360"/>
      </w:pPr>
    </w:lvl>
    <w:lvl w:ilvl="4" w:tplc="8152A37C" w:tentative="1">
      <w:start w:val="1"/>
      <w:numFmt w:val="lowerLetter"/>
      <w:lvlText w:val="%5."/>
      <w:lvlJc w:val="left"/>
      <w:pPr>
        <w:tabs>
          <w:tab w:val="num" w:pos="3600"/>
        </w:tabs>
        <w:ind w:left="3600" w:hanging="360"/>
      </w:pPr>
    </w:lvl>
    <w:lvl w:ilvl="5" w:tplc="35AEC2B0" w:tentative="1">
      <w:start w:val="1"/>
      <w:numFmt w:val="lowerRoman"/>
      <w:lvlText w:val="%6."/>
      <w:lvlJc w:val="right"/>
      <w:pPr>
        <w:tabs>
          <w:tab w:val="num" w:pos="4320"/>
        </w:tabs>
        <w:ind w:left="4320" w:hanging="180"/>
      </w:pPr>
    </w:lvl>
    <w:lvl w:ilvl="6" w:tplc="6A86135E" w:tentative="1">
      <w:start w:val="1"/>
      <w:numFmt w:val="decimal"/>
      <w:lvlText w:val="%7."/>
      <w:lvlJc w:val="left"/>
      <w:pPr>
        <w:tabs>
          <w:tab w:val="num" w:pos="5040"/>
        </w:tabs>
        <w:ind w:left="5040" w:hanging="360"/>
      </w:pPr>
    </w:lvl>
    <w:lvl w:ilvl="7" w:tplc="7068B4FC" w:tentative="1">
      <w:start w:val="1"/>
      <w:numFmt w:val="lowerLetter"/>
      <w:lvlText w:val="%8."/>
      <w:lvlJc w:val="left"/>
      <w:pPr>
        <w:tabs>
          <w:tab w:val="num" w:pos="5760"/>
        </w:tabs>
        <w:ind w:left="5760" w:hanging="360"/>
      </w:pPr>
    </w:lvl>
    <w:lvl w:ilvl="8" w:tplc="BC8A6DDE"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57F"/>
    <w:rsid w:val="000022F2"/>
    <w:rsid w:val="0000459F"/>
    <w:rsid w:val="00004EB4"/>
    <w:rsid w:val="000203EA"/>
    <w:rsid w:val="0002196C"/>
    <w:rsid w:val="00021F29"/>
    <w:rsid w:val="00027EED"/>
    <w:rsid w:val="0003041D"/>
    <w:rsid w:val="00033028"/>
    <w:rsid w:val="000360A7"/>
    <w:rsid w:val="00046DB3"/>
    <w:rsid w:val="00052A1D"/>
    <w:rsid w:val="00055E12"/>
    <w:rsid w:val="00064A59"/>
    <w:rsid w:val="0007162E"/>
    <w:rsid w:val="00073B9A"/>
    <w:rsid w:val="00090287"/>
    <w:rsid w:val="00090BA2"/>
    <w:rsid w:val="000978A3"/>
    <w:rsid w:val="00097D7E"/>
    <w:rsid w:val="000A1D39"/>
    <w:rsid w:val="000A4FA5"/>
    <w:rsid w:val="000B61C8"/>
    <w:rsid w:val="000C7370"/>
    <w:rsid w:val="000C767D"/>
    <w:rsid w:val="000D0B76"/>
    <w:rsid w:val="000D2AE5"/>
    <w:rsid w:val="000D3A26"/>
    <w:rsid w:val="000D3D8D"/>
    <w:rsid w:val="000E41A3"/>
    <w:rsid w:val="000F37E7"/>
    <w:rsid w:val="0011067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4734"/>
    <w:rsid w:val="0018565A"/>
    <w:rsid w:val="0019587B"/>
    <w:rsid w:val="001A4F0E"/>
    <w:rsid w:val="001B0A04"/>
    <w:rsid w:val="001B3CEC"/>
    <w:rsid w:val="001C1D82"/>
    <w:rsid w:val="001C2147"/>
    <w:rsid w:val="001C587E"/>
    <w:rsid w:val="001C7C90"/>
    <w:rsid w:val="001D0D51"/>
    <w:rsid w:val="001D4304"/>
    <w:rsid w:val="001F7572"/>
    <w:rsid w:val="0020006E"/>
    <w:rsid w:val="002009AE"/>
    <w:rsid w:val="002101DA"/>
    <w:rsid w:val="00217499"/>
    <w:rsid w:val="0024023F"/>
    <w:rsid w:val="00240C4E"/>
    <w:rsid w:val="00243DC0"/>
    <w:rsid w:val="00250E16"/>
    <w:rsid w:val="00257696"/>
    <w:rsid w:val="0026382E"/>
    <w:rsid w:val="00272786"/>
    <w:rsid w:val="00277F1A"/>
    <w:rsid w:val="002879FB"/>
    <w:rsid w:val="00287AB7"/>
    <w:rsid w:val="00294D00"/>
    <w:rsid w:val="002A213E"/>
    <w:rsid w:val="002A612B"/>
    <w:rsid w:val="002B68A4"/>
    <w:rsid w:val="002C571D"/>
    <w:rsid w:val="002C5772"/>
    <w:rsid w:val="002D0374"/>
    <w:rsid w:val="002D2946"/>
    <w:rsid w:val="002D529E"/>
    <w:rsid w:val="002D6BD6"/>
    <w:rsid w:val="002E4DD9"/>
    <w:rsid w:val="002F0314"/>
    <w:rsid w:val="002F3812"/>
    <w:rsid w:val="0031182D"/>
    <w:rsid w:val="00314B9D"/>
    <w:rsid w:val="00315CA2"/>
    <w:rsid w:val="00316FEB"/>
    <w:rsid w:val="00326A3F"/>
    <w:rsid w:val="00326EEB"/>
    <w:rsid w:val="0033078A"/>
    <w:rsid w:val="00331559"/>
    <w:rsid w:val="00341D6C"/>
    <w:rsid w:val="00344E91"/>
    <w:rsid w:val="00347123"/>
    <w:rsid w:val="0034756E"/>
    <w:rsid w:val="00347E74"/>
    <w:rsid w:val="00351D97"/>
    <w:rsid w:val="00354B5B"/>
    <w:rsid w:val="0037157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EA7"/>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BE9"/>
    <w:rsid w:val="005349E1"/>
    <w:rsid w:val="00537EF5"/>
    <w:rsid w:val="005420CC"/>
    <w:rsid w:val="005434D0"/>
    <w:rsid w:val="0054437C"/>
    <w:rsid w:val="00546D61"/>
    <w:rsid w:val="005579BF"/>
    <w:rsid w:val="00560C3E"/>
    <w:rsid w:val="00563468"/>
    <w:rsid w:val="00564DD2"/>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1C8"/>
    <w:rsid w:val="0061680A"/>
    <w:rsid w:val="00623B70"/>
    <w:rsid w:val="0063578B"/>
    <w:rsid w:val="00636B3D"/>
    <w:rsid w:val="00640AF1"/>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B25E1"/>
    <w:rsid w:val="008C2CD8"/>
    <w:rsid w:val="008C5743"/>
    <w:rsid w:val="008C68EE"/>
    <w:rsid w:val="008C7F44"/>
    <w:rsid w:val="008D4273"/>
    <w:rsid w:val="008D4EF3"/>
    <w:rsid w:val="008E0E4F"/>
    <w:rsid w:val="008E1592"/>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1969"/>
    <w:rsid w:val="00976675"/>
    <w:rsid w:val="00976FBF"/>
    <w:rsid w:val="00984B38"/>
    <w:rsid w:val="009962E8"/>
    <w:rsid w:val="009A0636"/>
    <w:rsid w:val="009A6FF5"/>
    <w:rsid w:val="009B2B47"/>
    <w:rsid w:val="009B35DB"/>
    <w:rsid w:val="009C4298"/>
    <w:rsid w:val="009D0667"/>
    <w:rsid w:val="009D318C"/>
    <w:rsid w:val="00A06F9E"/>
    <w:rsid w:val="00A10B8B"/>
    <w:rsid w:val="00A20D78"/>
    <w:rsid w:val="00A2174A"/>
    <w:rsid w:val="00A26733"/>
    <w:rsid w:val="00A3595E"/>
    <w:rsid w:val="00A423D8"/>
    <w:rsid w:val="00A46C7F"/>
    <w:rsid w:val="00A73245"/>
    <w:rsid w:val="00A77145"/>
    <w:rsid w:val="00A82989"/>
    <w:rsid w:val="00A904FE"/>
    <w:rsid w:val="00A9262C"/>
    <w:rsid w:val="00AB3B76"/>
    <w:rsid w:val="00AB61DD"/>
    <w:rsid w:val="00AB7E72"/>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77A1A"/>
    <w:rsid w:val="00B816A3"/>
    <w:rsid w:val="00B908D1"/>
    <w:rsid w:val="00B91D54"/>
    <w:rsid w:val="00B940D1"/>
    <w:rsid w:val="00BB58BD"/>
    <w:rsid w:val="00BB6A26"/>
    <w:rsid w:val="00BC1034"/>
    <w:rsid w:val="00BE2408"/>
    <w:rsid w:val="00BE3EC6"/>
    <w:rsid w:val="00BE455D"/>
    <w:rsid w:val="00BE5BEB"/>
    <w:rsid w:val="00BE6528"/>
    <w:rsid w:val="00C0087A"/>
    <w:rsid w:val="00C05F9D"/>
    <w:rsid w:val="00C27212"/>
    <w:rsid w:val="00C34185"/>
    <w:rsid w:val="00C42DD6"/>
    <w:rsid w:val="00C545E7"/>
    <w:rsid w:val="00C66858"/>
    <w:rsid w:val="00C72E69"/>
    <w:rsid w:val="00C73434"/>
    <w:rsid w:val="00C7411E"/>
    <w:rsid w:val="00C84988"/>
    <w:rsid w:val="00CA4AF6"/>
    <w:rsid w:val="00CA59CA"/>
    <w:rsid w:val="00CB2356"/>
    <w:rsid w:val="00CB4075"/>
    <w:rsid w:val="00CB4E6D"/>
    <w:rsid w:val="00CC23DE"/>
    <w:rsid w:val="00CC4B63"/>
    <w:rsid w:val="00CD3E3A"/>
    <w:rsid w:val="00CD7459"/>
    <w:rsid w:val="00CE55A6"/>
    <w:rsid w:val="00CF13FC"/>
    <w:rsid w:val="00CF34A6"/>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6024"/>
    <w:rsid w:val="00D94CA3"/>
    <w:rsid w:val="00D96595"/>
    <w:rsid w:val="00DA018C"/>
    <w:rsid w:val="00DA0A3F"/>
    <w:rsid w:val="00DA3C9D"/>
    <w:rsid w:val="00DB0F7E"/>
    <w:rsid w:val="00DB5489"/>
    <w:rsid w:val="00DB6C98"/>
    <w:rsid w:val="00DC701C"/>
    <w:rsid w:val="00DD7F91"/>
    <w:rsid w:val="00DF3977"/>
    <w:rsid w:val="00E00376"/>
    <w:rsid w:val="00E01016"/>
    <w:rsid w:val="00E043B1"/>
    <w:rsid w:val="00E14EBD"/>
    <w:rsid w:val="00E16734"/>
    <w:rsid w:val="00E23260"/>
    <w:rsid w:val="00E2367A"/>
    <w:rsid w:val="00E27BC7"/>
    <w:rsid w:val="00E35FC9"/>
    <w:rsid w:val="00E36F40"/>
    <w:rsid w:val="00E377A4"/>
    <w:rsid w:val="00E41346"/>
    <w:rsid w:val="00E420E9"/>
    <w:rsid w:val="00E44ADF"/>
    <w:rsid w:val="00E454E6"/>
    <w:rsid w:val="00E4635D"/>
    <w:rsid w:val="00E61D76"/>
    <w:rsid w:val="00E674DB"/>
    <w:rsid w:val="00E70912"/>
    <w:rsid w:val="00E75F28"/>
    <w:rsid w:val="00E90AA6"/>
    <w:rsid w:val="00E977B8"/>
    <w:rsid w:val="00E97AD1"/>
    <w:rsid w:val="00E97D29"/>
    <w:rsid w:val="00EA109B"/>
    <w:rsid w:val="00EA15A8"/>
    <w:rsid w:val="00EA2926"/>
    <w:rsid w:val="00EB2CDE"/>
    <w:rsid w:val="00EC1A81"/>
    <w:rsid w:val="00EC7E5C"/>
    <w:rsid w:val="00ED4C74"/>
    <w:rsid w:val="00ED78F1"/>
    <w:rsid w:val="00EE4DCA"/>
    <w:rsid w:val="00EF0F62"/>
    <w:rsid w:val="00F007E1"/>
    <w:rsid w:val="00F0134E"/>
    <w:rsid w:val="00F057C6"/>
    <w:rsid w:val="00F17D96"/>
    <w:rsid w:val="00F22565"/>
    <w:rsid w:val="00F272E9"/>
    <w:rsid w:val="00F3380E"/>
    <w:rsid w:val="00F40837"/>
    <w:rsid w:val="00F42F79"/>
    <w:rsid w:val="00F47773"/>
    <w:rsid w:val="00F5019D"/>
    <w:rsid w:val="00F56308"/>
    <w:rsid w:val="00F60691"/>
    <w:rsid w:val="00F634D6"/>
    <w:rsid w:val="00F64385"/>
    <w:rsid w:val="00F6473F"/>
    <w:rsid w:val="00F76366"/>
    <w:rsid w:val="00F77859"/>
    <w:rsid w:val="00F805C0"/>
    <w:rsid w:val="00FA4E76"/>
    <w:rsid w:val="00FB4261"/>
    <w:rsid w:val="00FB43B1"/>
    <w:rsid w:val="00FC0608"/>
    <w:rsid w:val="00FC2155"/>
    <w:rsid w:val="00FC41A7"/>
    <w:rsid w:val="00FC5C63"/>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7157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Heading 3 Char Char, Char,Char1,Heading 3 Char3,Heading 3 Char4 Char Char,Heading 3 Char3 Char Char Char,Heading 3 Char1 Char Char Char Char,Heading 3 Char Char Char Char Char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6A3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8E1592"/>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Underline Style Char,Heading 3 - Citation Char, Char Char,Char1 Char,Heading 3 Char3 Char,Heading 3 Char4 Char Char Char,Heading 3 Char3 Char Char Char Char,Heading 3 Char1 Char Char Char Char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D0667"/>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326A3F"/>
    <w:rPr>
      <w:rFonts w:ascii="Times New Roman" w:hAnsi="Times New Roman"/>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6A3F"/>
    <w:rPr>
      <w:rFonts w:ascii="Times New Roman" w:eastAsiaTheme="majorEastAsia" w:hAnsi="Times New Roman" w:cstheme="majorBidi"/>
      <w:b/>
      <w:bCs/>
      <w:iCs/>
      <w:sz w:val="24"/>
    </w:rPr>
  </w:style>
  <w:style w:type="paragraph" w:customStyle="1" w:styleId="Analytic">
    <w:name w:val="Analytic"/>
    <w:basedOn w:val="Normal"/>
    <w:qFormat/>
    <w:rsid w:val="007545AA"/>
    <w:rPr>
      <w:b/>
      <w:sz w:val="24"/>
    </w:rPr>
  </w:style>
  <w:style w:type="paragraph" w:customStyle="1" w:styleId="Citation">
    <w:name w:val="Citation"/>
    <w:basedOn w:val="Normal"/>
    <w:link w:val="CitationChar"/>
    <w:qFormat/>
    <w:rsid w:val="0037157F"/>
    <w:rPr>
      <w:b/>
      <w:sz w:val="24"/>
      <w:u w:val="single"/>
    </w:rPr>
  </w:style>
  <w:style w:type="character" w:customStyle="1" w:styleId="CitationChar">
    <w:name w:val="Citation Char"/>
    <w:basedOn w:val="DefaultParagraphFont"/>
    <w:link w:val="Citation"/>
    <w:rsid w:val="0037157F"/>
    <w:rPr>
      <w:rFonts w:ascii="Times New Roman" w:hAnsi="Times New Roman" w:cs="Times New Roman"/>
      <w:b/>
      <w:sz w:val="24"/>
      <w:u w:val="single"/>
    </w:rPr>
  </w:style>
  <w:style w:type="character" w:styleId="IntenseEmphasis">
    <w:name w:val="Intense Emphasis"/>
    <w:aliases w:val="Title Char,Cites and Cards Char,UNDERLINE Char,Bold Underlined Char,Underline Char"/>
    <w:basedOn w:val="DefaultParagraphFont"/>
    <w:link w:val="Title"/>
    <w:qFormat/>
    <w:rsid w:val="0037157F"/>
    <w:rPr>
      <w:u w:val="single"/>
    </w:rPr>
  </w:style>
  <w:style w:type="paragraph" w:styleId="Title">
    <w:name w:val="Title"/>
    <w:aliases w:val="Cites and Cards,UNDERLINE,Bold Underlined"/>
    <w:basedOn w:val="Normal"/>
    <w:next w:val="Normal"/>
    <w:link w:val="IntenseEmphasis"/>
    <w:qFormat/>
    <w:rsid w:val="0037157F"/>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7157F"/>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37157F"/>
    <w:pPr>
      <w:ind w:left="288" w:right="288"/>
    </w:pPr>
    <w:rPr>
      <w:rFonts w:ascii="Georgia" w:hAnsi="Georgia"/>
      <w:sz w:val="20"/>
    </w:rPr>
  </w:style>
  <w:style w:type="character" w:customStyle="1" w:styleId="cardtextChar">
    <w:name w:val="card text Char"/>
    <w:basedOn w:val="DefaultParagraphFont"/>
    <w:link w:val="cardtext"/>
    <w:rsid w:val="0037157F"/>
    <w:rPr>
      <w:rFonts w:ascii="Georgia" w:hAnsi="Georgia" w:cs="Times New Roman"/>
      <w:sz w:val="20"/>
    </w:rPr>
  </w:style>
  <w:style w:type="character" w:styleId="CommentReference">
    <w:name w:val="annotation reference"/>
    <w:basedOn w:val="DefaultParagraphFont"/>
    <w:uiPriority w:val="99"/>
    <w:semiHidden/>
    <w:unhideWhenUsed/>
    <w:rsid w:val="0037157F"/>
    <w:rPr>
      <w:sz w:val="18"/>
      <w:szCs w:val="18"/>
    </w:rPr>
  </w:style>
  <w:style w:type="paragraph" w:styleId="CommentText">
    <w:name w:val="annotation text"/>
    <w:basedOn w:val="Normal"/>
    <w:link w:val="CommentTextChar"/>
    <w:uiPriority w:val="99"/>
    <w:semiHidden/>
    <w:unhideWhenUsed/>
    <w:rsid w:val="0037157F"/>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37157F"/>
    <w:rPr>
      <w:rFonts w:eastAsiaTheme="minorEastAsia"/>
      <w:sz w:val="24"/>
      <w:szCs w:val="24"/>
    </w:rPr>
  </w:style>
  <w:style w:type="paragraph" w:styleId="BalloonText">
    <w:name w:val="Balloon Text"/>
    <w:basedOn w:val="Normal"/>
    <w:link w:val="BalloonTextChar"/>
    <w:uiPriority w:val="99"/>
    <w:semiHidden/>
    <w:rsid w:val="0037157F"/>
    <w:rPr>
      <w:rFonts w:ascii="Tahoma" w:hAnsi="Tahoma" w:cs="Tahoma"/>
      <w:sz w:val="16"/>
      <w:szCs w:val="16"/>
    </w:rPr>
  </w:style>
  <w:style w:type="character" w:customStyle="1" w:styleId="BalloonTextChar">
    <w:name w:val="Balloon Text Char"/>
    <w:basedOn w:val="DefaultParagraphFont"/>
    <w:link w:val="BalloonText"/>
    <w:uiPriority w:val="99"/>
    <w:semiHidden/>
    <w:rsid w:val="0037157F"/>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qFormat/>
    <w:rsid w:val="0037157F"/>
    <w:rPr>
      <w:rFonts w:cs="Arial"/>
      <w:b/>
      <w:bCs/>
      <w:iCs/>
      <w:szCs w:val="28"/>
      <w:lang w:val="en-US" w:eastAsia="en-US" w:bidi="ar-SA"/>
    </w:rPr>
  </w:style>
  <w:style w:type="paragraph" w:customStyle="1" w:styleId="CardIndented">
    <w:name w:val="Card (Indented)"/>
    <w:basedOn w:val="Normal"/>
    <w:link w:val="CardIndentedChar"/>
    <w:qFormat/>
    <w:rsid w:val="0037157F"/>
    <w:pPr>
      <w:ind w:left="288"/>
    </w:pPr>
    <w:rPr>
      <w:rFonts w:cs="Calibri"/>
    </w:rPr>
  </w:style>
  <w:style w:type="character" w:customStyle="1" w:styleId="StyleUnderline">
    <w:name w:val="Style Underline"/>
    <w:basedOn w:val="DefaultParagraphFont"/>
    <w:rsid w:val="0037157F"/>
    <w:rPr>
      <w:u w:val="thick"/>
    </w:rPr>
  </w:style>
  <w:style w:type="character" w:customStyle="1" w:styleId="Style11ptBlackUnderline">
    <w:name w:val="Style 11 pt Black Underline"/>
    <w:basedOn w:val="DefaultParagraphFont"/>
    <w:rsid w:val="0037157F"/>
    <w:rPr>
      <w:color w:val="000000"/>
      <w:sz w:val="20"/>
      <w:u w:val="single"/>
    </w:rPr>
  </w:style>
  <w:style w:type="character" w:customStyle="1" w:styleId="Style11ptBlack">
    <w:name w:val="Style 11 pt Black"/>
    <w:basedOn w:val="DefaultParagraphFont"/>
    <w:rsid w:val="0037157F"/>
    <w:rPr>
      <w:color w:val="000000"/>
      <w:sz w:val="20"/>
    </w:rPr>
  </w:style>
  <w:style w:type="character" w:customStyle="1" w:styleId="CardIndentedChar">
    <w:name w:val="Card (Indented) Char"/>
    <w:basedOn w:val="DefaultParagraphFont"/>
    <w:link w:val="CardIndented"/>
    <w:rsid w:val="0037157F"/>
    <w:rPr>
      <w:rFonts w:ascii="Times New Roman" w:hAnsi="Times New Roman" w:cs="Calibri"/>
    </w:rPr>
  </w:style>
  <w:style w:type="paragraph" w:customStyle="1" w:styleId="TagCite">
    <w:name w:val="TagCite"/>
    <w:basedOn w:val="Normal"/>
    <w:uiPriority w:val="99"/>
    <w:rsid w:val="0037157F"/>
    <w:rPr>
      <w:rFonts w:eastAsia="Calibri"/>
      <w:b/>
      <w:sz w:val="24"/>
    </w:rPr>
  </w:style>
  <w:style w:type="character" w:customStyle="1" w:styleId="cite">
    <w:name w:val="cite"/>
    <w:aliases w:val="Heading 3 Char Char Char,Heading 3 Char Char Char1,cites Char Char,Heading 3 Char1 Char,Citation Char Char1 Char Char Char Char Char,Underlined Text Char,Block Writing Char,Index Headers Char"/>
    <w:basedOn w:val="DefaultParagraphFont"/>
    <w:rsid w:val="0037157F"/>
    <w:rPr>
      <w:rFonts w:ascii="Times New Roman" w:hAnsi="Times New Roman"/>
      <w:b/>
      <w:sz w:val="24"/>
    </w:rPr>
  </w:style>
  <w:style w:type="paragraph" w:customStyle="1" w:styleId="card">
    <w:name w:val="card"/>
    <w:basedOn w:val="Normal"/>
    <w:link w:val="cardChar1"/>
    <w:qFormat/>
    <w:rsid w:val="0037157F"/>
    <w:pPr>
      <w:ind w:left="288" w:right="288"/>
    </w:pPr>
    <w:rPr>
      <w:rFonts w:eastAsia="Calibri"/>
      <w:sz w:val="24"/>
    </w:rPr>
  </w:style>
  <w:style w:type="character" w:customStyle="1" w:styleId="underline">
    <w:name w:val="underline"/>
    <w:basedOn w:val="DefaultParagraphFont"/>
    <w:qFormat/>
    <w:rsid w:val="0037157F"/>
    <w:rPr>
      <w:b/>
      <w:u w:val="single"/>
    </w:rPr>
  </w:style>
  <w:style w:type="character" w:customStyle="1" w:styleId="cardChar1">
    <w:name w:val="card Char1"/>
    <w:basedOn w:val="DefaultParagraphFont"/>
    <w:link w:val="card"/>
    <w:rsid w:val="0037157F"/>
    <w:rPr>
      <w:rFonts w:ascii="Times New Roman" w:eastAsia="Calibri"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7157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Heading 3 Char Char, Char,Char1,Heading 3 Char3,Heading 3 Char4 Char Char,Heading 3 Char3 Char Char Char,Heading 3 Char1 Char Char Char Char,Heading 3 Char Char Char Char Char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6A3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8E1592"/>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Underline Style Char,Heading 3 - Citation Char, Char Char,Char1 Char,Heading 3 Char3 Char,Heading 3 Char4 Char Char Char,Heading 3 Char3 Char Char Char Char,Heading 3 Char1 Char Char Char Char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D0667"/>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326A3F"/>
    <w:rPr>
      <w:rFonts w:ascii="Times New Roman" w:hAnsi="Times New Roman"/>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6A3F"/>
    <w:rPr>
      <w:rFonts w:ascii="Times New Roman" w:eastAsiaTheme="majorEastAsia" w:hAnsi="Times New Roman" w:cstheme="majorBidi"/>
      <w:b/>
      <w:bCs/>
      <w:iCs/>
      <w:sz w:val="24"/>
    </w:rPr>
  </w:style>
  <w:style w:type="paragraph" w:customStyle="1" w:styleId="Analytic">
    <w:name w:val="Analytic"/>
    <w:basedOn w:val="Normal"/>
    <w:qFormat/>
    <w:rsid w:val="007545AA"/>
    <w:rPr>
      <w:b/>
      <w:sz w:val="24"/>
    </w:rPr>
  </w:style>
  <w:style w:type="paragraph" w:customStyle="1" w:styleId="Citation">
    <w:name w:val="Citation"/>
    <w:basedOn w:val="Normal"/>
    <w:link w:val="CitationChar"/>
    <w:qFormat/>
    <w:rsid w:val="0037157F"/>
    <w:rPr>
      <w:b/>
      <w:sz w:val="24"/>
      <w:u w:val="single"/>
    </w:rPr>
  </w:style>
  <w:style w:type="character" w:customStyle="1" w:styleId="CitationChar">
    <w:name w:val="Citation Char"/>
    <w:basedOn w:val="DefaultParagraphFont"/>
    <w:link w:val="Citation"/>
    <w:rsid w:val="0037157F"/>
    <w:rPr>
      <w:rFonts w:ascii="Times New Roman" w:hAnsi="Times New Roman" w:cs="Times New Roman"/>
      <w:b/>
      <w:sz w:val="24"/>
      <w:u w:val="single"/>
    </w:rPr>
  </w:style>
  <w:style w:type="character" w:styleId="IntenseEmphasis">
    <w:name w:val="Intense Emphasis"/>
    <w:aliases w:val="Title Char,Cites and Cards Char,UNDERLINE Char,Bold Underlined Char,Underline Char"/>
    <w:basedOn w:val="DefaultParagraphFont"/>
    <w:link w:val="Title"/>
    <w:qFormat/>
    <w:rsid w:val="0037157F"/>
    <w:rPr>
      <w:u w:val="single"/>
    </w:rPr>
  </w:style>
  <w:style w:type="paragraph" w:styleId="Title">
    <w:name w:val="Title"/>
    <w:aliases w:val="Cites and Cards,UNDERLINE,Bold Underlined"/>
    <w:basedOn w:val="Normal"/>
    <w:next w:val="Normal"/>
    <w:link w:val="IntenseEmphasis"/>
    <w:qFormat/>
    <w:rsid w:val="0037157F"/>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7157F"/>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37157F"/>
    <w:pPr>
      <w:ind w:left="288" w:right="288"/>
    </w:pPr>
    <w:rPr>
      <w:rFonts w:ascii="Georgia" w:hAnsi="Georgia"/>
      <w:sz w:val="20"/>
    </w:rPr>
  </w:style>
  <w:style w:type="character" w:customStyle="1" w:styleId="cardtextChar">
    <w:name w:val="card text Char"/>
    <w:basedOn w:val="DefaultParagraphFont"/>
    <w:link w:val="cardtext"/>
    <w:rsid w:val="0037157F"/>
    <w:rPr>
      <w:rFonts w:ascii="Georgia" w:hAnsi="Georgia" w:cs="Times New Roman"/>
      <w:sz w:val="20"/>
    </w:rPr>
  </w:style>
  <w:style w:type="character" w:styleId="CommentReference">
    <w:name w:val="annotation reference"/>
    <w:basedOn w:val="DefaultParagraphFont"/>
    <w:uiPriority w:val="99"/>
    <w:semiHidden/>
    <w:unhideWhenUsed/>
    <w:rsid w:val="0037157F"/>
    <w:rPr>
      <w:sz w:val="18"/>
      <w:szCs w:val="18"/>
    </w:rPr>
  </w:style>
  <w:style w:type="paragraph" w:styleId="CommentText">
    <w:name w:val="annotation text"/>
    <w:basedOn w:val="Normal"/>
    <w:link w:val="CommentTextChar"/>
    <w:uiPriority w:val="99"/>
    <w:semiHidden/>
    <w:unhideWhenUsed/>
    <w:rsid w:val="0037157F"/>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37157F"/>
    <w:rPr>
      <w:rFonts w:eastAsiaTheme="minorEastAsia"/>
      <w:sz w:val="24"/>
      <w:szCs w:val="24"/>
    </w:rPr>
  </w:style>
  <w:style w:type="paragraph" w:styleId="BalloonText">
    <w:name w:val="Balloon Text"/>
    <w:basedOn w:val="Normal"/>
    <w:link w:val="BalloonTextChar"/>
    <w:uiPriority w:val="99"/>
    <w:semiHidden/>
    <w:rsid w:val="0037157F"/>
    <w:rPr>
      <w:rFonts w:ascii="Tahoma" w:hAnsi="Tahoma" w:cs="Tahoma"/>
      <w:sz w:val="16"/>
      <w:szCs w:val="16"/>
    </w:rPr>
  </w:style>
  <w:style w:type="character" w:customStyle="1" w:styleId="BalloonTextChar">
    <w:name w:val="Balloon Text Char"/>
    <w:basedOn w:val="DefaultParagraphFont"/>
    <w:link w:val="BalloonText"/>
    <w:uiPriority w:val="99"/>
    <w:semiHidden/>
    <w:rsid w:val="0037157F"/>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qFormat/>
    <w:rsid w:val="0037157F"/>
    <w:rPr>
      <w:rFonts w:cs="Arial"/>
      <w:b/>
      <w:bCs/>
      <w:iCs/>
      <w:szCs w:val="28"/>
      <w:lang w:val="en-US" w:eastAsia="en-US" w:bidi="ar-SA"/>
    </w:rPr>
  </w:style>
  <w:style w:type="paragraph" w:customStyle="1" w:styleId="CardIndented">
    <w:name w:val="Card (Indented)"/>
    <w:basedOn w:val="Normal"/>
    <w:link w:val="CardIndentedChar"/>
    <w:qFormat/>
    <w:rsid w:val="0037157F"/>
    <w:pPr>
      <w:ind w:left="288"/>
    </w:pPr>
    <w:rPr>
      <w:rFonts w:cs="Calibri"/>
    </w:rPr>
  </w:style>
  <w:style w:type="character" w:customStyle="1" w:styleId="StyleUnderline">
    <w:name w:val="Style Underline"/>
    <w:basedOn w:val="DefaultParagraphFont"/>
    <w:rsid w:val="0037157F"/>
    <w:rPr>
      <w:u w:val="thick"/>
    </w:rPr>
  </w:style>
  <w:style w:type="character" w:customStyle="1" w:styleId="Style11ptBlackUnderline">
    <w:name w:val="Style 11 pt Black Underline"/>
    <w:basedOn w:val="DefaultParagraphFont"/>
    <w:rsid w:val="0037157F"/>
    <w:rPr>
      <w:color w:val="000000"/>
      <w:sz w:val="20"/>
      <w:u w:val="single"/>
    </w:rPr>
  </w:style>
  <w:style w:type="character" w:customStyle="1" w:styleId="Style11ptBlack">
    <w:name w:val="Style 11 pt Black"/>
    <w:basedOn w:val="DefaultParagraphFont"/>
    <w:rsid w:val="0037157F"/>
    <w:rPr>
      <w:color w:val="000000"/>
      <w:sz w:val="20"/>
    </w:rPr>
  </w:style>
  <w:style w:type="character" w:customStyle="1" w:styleId="CardIndentedChar">
    <w:name w:val="Card (Indented) Char"/>
    <w:basedOn w:val="DefaultParagraphFont"/>
    <w:link w:val="CardIndented"/>
    <w:rsid w:val="0037157F"/>
    <w:rPr>
      <w:rFonts w:ascii="Times New Roman" w:hAnsi="Times New Roman" w:cs="Calibri"/>
    </w:rPr>
  </w:style>
  <w:style w:type="paragraph" w:customStyle="1" w:styleId="TagCite">
    <w:name w:val="TagCite"/>
    <w:basedOn w:val="Normal"/>
    <w:uiPriority w:val="99"/>
    <w:rsid w:val="0037157F"/>
    <w:rPr>
      <w:rFonts w:eastAsia="Calibri"/>
      <w:b/>
      <w:sz w:val="24"/>
    </w:rPr>
  </w:style>
  <w:style w:type="character" w:customStyle="1" w:styleId="cite">
    <w:name w:val="cite"/>
    <w:aliases w:val="Heading 3 Char Char Char,Heading 3 Char Char Char1,cites Char Char,Heading 3 Char1 Char,Citation Char Char1 Char Char Char Char Char,Underlined Text Char,Block Writing Char,Index Headers Char"/>
    <w:basedOn w:val="DefaultParagraphFont"/>
    <w:rsid w:val="0037157F"/>
    <w:rPr>
      <w:rFonts w:ascii="Times New Roman" w:hAnsi="Times New Roman"/>
      <w:b/>
      <w:sz w:val="24"/>
    </w:rPr>
  </w:style>
  <w:style w:type="paragraph" w:customStyle="1" w:styleId="card">
    <w:name w:val="card"/>
    <w:basedOn w:val="Normal"/>
    <w:link w:val="cardChar1"/>
    <w:qFormat/>
    <w:rsid w:val="0037157F"/>
    <w:pPr>
      <w:ind w:left="288" w:right="288"/>
    </w:pPr>
    <w:rPr>
      <w:rFonts w:eastAsia="Calibri"/>
      <w:sz w:val="24"/>
    </w:rPr>
  </w:style>
  <w:style w:type="character" w:customStyle="1" w:styleId="underline">
    <w:name w:val="underline"/>
    <w:basedOn w:val="DefaultParagraphFont"/>
    <w:qFormat/>
    <w:rsid w:val="0037157F"/>
    <w:rPr>
      <w:b/>
      <w:u w:val="single"/>
    </w:rPr>
  </w:style>
  <w:style w:type="character" w:customStyle="1" w:styleId="cardChar1">
    <w:name w:val="card Char1"/>
    <w:basedOn w:val="DefaultParagraphFont"/>
    <w:link w:val="card"/>
    <w:rsid w:val="0037157F"/>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ingenglish.com/glossary/noun.html" TargetMode="External"/><Relationship Id="rId18" Type="http://schemas.openxmlformats.org/officeDocument/2006/relationships/hyperlink" Target="http://www.thecommonsenseshow.com/2012/09/23/the-road-to-world-war-iii-runs-through-chicago/" TargetMode="External"/><Relationship Id="rId26" Type="http://schemas.openxmlformats.org/officeDocument/2006/relationships/hyperlink" Target="http://www.alaskadispatch.com/article/young-meets-atf-about-agents-asking-alaska-gun-shops-books" TargetMode="External"/><Relationship Id="rId39" Type="http://schemas.openxmlformats.org/officeDocument/2006/relationships/hyperlink" Target="http://www.washingtonpost.com/opinions/mikheil-saakashvili-the-west-must-not-appease-putin/2014/03/06/db9e0c82-a4a9-11e3-8466-d34c451760b9_story.html" TargetMode="External"/><Relationship Id="rId21" Type="http://schemas.openxmlformats.org/officeDocument/2006/relationships/hyperlink" Target="http://www.alaskadispatch.com/article/russia-moves-bolster-arctic-military-presence" TargetMode="External"/><Relationship Id="rId34" Type="http://schemas.openxmlformats.org/officeDocument/2006/relationships/hyperlink" Target="http://patriotaction.net/profiles/blogs/putin-sends-nuclear-sub-and-two-nuclear-bombers-to-challenge-our?xg_source=activity" TargetMode="External"/><Relationship Id="rId42" Type="http://schemas.openxmlformats.org/officeDocument/2006/relationships/hyperlink" Target="http://www.nationalreview.com/article/372353/eurasianist-threat-robert-zubrin" TargetMode="External"/><Relationship Id="rId47" Type="http://schemas.openxmlformats.org/officeDocument/2006/relationships/hyperlink" Target="http://www.thefiscaltimes.com/Articles/2014/02/11/Four-Threats-US-Security-No-One-Talks-About" TargetMode="External"/><Relationship Id="rId50" Type="http://schemas.openxmlformats.org/officeDocument/2006/relationships/hyperlink" Target="http://www.foxnews.com/politics/2014/02/13/battle-for-arctic-concerns-us-ignoring-resource-rich-region-as-ice-recedes/" TargetMode="External"/><Relationship Id="rId55" Type="http://schemas.openxmlformats.org/officeDocument/2006/relationships/hyperlink" Target="http://commdocs.house.gov/committees/security/has216010.000/has216010_1.HTM" TargetMode="External"/><Relationship Id="rId63" Type="http://schemas.openxmlformats.org/officeDocument/2006/relationships/hyperlink" Target="http://russiancouncil.ru/en/blogs/arctic-cooperation/?id_4=1053"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byers.typepad.com/arctic/2012/06/canada-can-help-russia-with-northern-sea-route.html" TargetMode="External"/><Relationship Id="rId29" Type="http://schemas.openxmlformats.org/officeDocument/2006/relationships/hyperlink" Target="http://www.theecologist.org/News/news_analysis/1092215/putins_russia_will_lead_a_new_era_of_arctic_industrialisation.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usingenglish.com/glossary/possessive-pronoun.html" TargetMode="External"/><Relationship Id="rId24" Type="http://schemas.openxmlformats.org/officeDocument/2006/relationships/hyperlink" Target="http://www.wnd.com/2012/02/obamas-giveaway-oil-rich-islands-to-russia/" TargetMode="External"/><Relationship Id="rId32" Type="http://schemas.openxmlformats.org/officeDocument/2006/relationships/hyperlink" Target="http://wonkette.com/401850/john-mccain-says-putin-wants-alaska-back" TargetMode="External"/><Relationship Id="rId37" Type="http://schemas.openxmlformats.org/officeDocument/2006/relationships/hyperlink" Target="http://www.chathamhouse.org/expert/comment/14292" TargetMode="External"/><Relationship Id="rId40" Type="http://schemas.openxmlformats.org/officeDocument/2006/relationships/hyperlink" Target="http://warontherocks.com/2014/03/ukraine-and-the-art-of-crisis-management/" TargetMode="External"/><Relationship Id="rId45" Type="http://schemas.openxmlformats.org/officeDocument/2006/relationships/hyperlink" Target="https://www.facebook.com/alexandr.dugin" TargetMode="External"/><Relationship Id="rId53" Type="http://schemas.openxmlformats.org/officeDocument/2006/relationships/hyperlink" Target="http://www.amazon.com/s/ref=nb_ss_gw/105-2713768-4064466?initialSearch=1&amp;url=search-alias%3Dstripbooks&amp;field-keywords=New+Lies+for+Old" TargetMode="External"/><Relationship Id="rId58" Type="http://schemas.openxmlformats.org/officeDocument/2006/relationships/hyperlink" Target="http://en.wikipedia.org/wiki/Ivan_the_Terrible" TargetMode="External"/><Relationship Id="rId66" Type="http://schemas.openxmlformats.org/officeDocument/2006/relationships/hyperlink" Target="http://www.theepochtimes.com/n3/251715-egypt-higher-oil-add-to-stock-market-woes%5d/sbhag" TargetMode="External"/><Relationship Id="rId5" Type="http://schemas.openxmlformats.org/officeDocument/2006/relationships/styles" Target="styles.xml"/><Relationship Id="rId15" Type="http://schemas.openxmlformats.org/officeDocument/2006/relationships/hyperlink" Target="http://oceanexplorer.noaa.gov/oceanexploration2020/oe2020_report.pdf" TargetMode="External"/><Relationship Id="rId23" Type="http://schemas.openxmlformats.org/officeDocument/2006/relationships/hyperlink" Target="http://www.guardian.co.uk/world/2012/mar/26/obama-medvedev-space-nuclear" TargetMode="External"/><Relationship Id="rId28" Type="http://schemas.openxmlformats.org/officeDocument/2006/relationships/hyperlink" Target="http://www.theecologist.org/News/news_analysis/1092215/putins_russia_will_lead_a_new_era_of_arctic_industrialisation.html" TargetMode="External"/><Relationship Id="rId36" Type="http://schemas.openxmlformats.org/officeDocument/2006/relationships/hyperlink" Target="http://www.huffingtonpost.com/seth-baum/best-and-worst-case-scena_b_4915315.html" TargetMode="External"/><Relationship Id="rId49" Type="http://schemas.openxmlformats.org/officeDocument/2006/relationships/hyperlink" Target="http://www.theguardian.com/world/2013/dec/10/russia-military-arctic-canada-north-pole" TargetMode="External"/><Relationship Id="rId57" Type="http://schemas.openxmlformats.org/officeDocument/2006/relationships/hyperlink" Target="http://en.wikipedia.org/wiki/Qin_Dynasty" TargetMode="External"/><Relationship Id="rId61" Type="http://schemas.openxmlformats.org/officeDocument/2006/relationships/hyperlink" Target="http://en.wikipedia.org/w/index.php?title=Special:RecentChanges&amp;feed=atom" TargetMode="External"/><Relationship Id="rId10" Type="http://schemas.openxmlformats.org/officeDocument/2006/relationships/endnotes" Target="endnotes.xml"/><Relationship Id="rId19" Type="http://schemas.openxmlformats.org/officeDocument/2006/relationships/hyperlink" Target="http://www.thecommonsenseshow.com/2013/01/13/petrodollar-scam/" TargetMode="External"/><Relationship Id="rId31" Type="http://schemas.openxmlformats.org/officeDocument/2006/relationships/hyperlink" Target="http://online.wsj.com/article/SB123051100709638419.html" TargetMode="External"/><Relationship Id="rId44" Type="http://schemas.openxmlformats.org/officeDocument/2006/relationships/hyperlink" Target="https://www.facebook.com/photo.php?fbid=747268065283236&amp;set=a.147408498602532.29033.100000001479276&amp;type=1&amp;comment_id=3121437&amp;offset=0&amp;total_comments=3" TargetMode="External"/><Relationship Id="rId52" Type="http://schemas.openxmlformats.org/officeDocument/2006/relationships/hyperlink" Target="http://www.financialsense.com/stormwatch/geo/pastanalysis/2007/0831.html" TargetMode="External"/><Relationship Id="rId60" Type="http://schemas.openxmlformats.org/officeDocument/2006/relationships/hyperlink" Target="http://en.wikipedia.org/wiki/The_Protocols_of_the_Elders_of_Zion" TargetMode="External"/><Relationship Id="rId65" Type="http://schemas.openxmlformats.org/officeDocument/2006/relationships/hyperlink" Target="http://www.worldpolicy.org/blog/who-lost-iraq-and-why-it-matters-case-offshore-balancing"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ispn.org.br/arquivos/bb_.pdf" TargetMode="External"/><Relationship Id="rId22" Type="http://schemas.openxmlformats.org/officeDocument/2006/relationships/hyperlink" Target="http://www.guardian.co.uk/world/dmitry-medvedev" TargetMode="External"/><Relationship Id="rId27" Type="http://schemas.openxmlformats.org/officeDocument/2006/relationships/hyperlink" Target="http://www.dailykos.com/story/2008/09/02/583458/-Was-Palin-Mute-as-Putin-Claimed-Alaskan-Territory" TargetMode="External"/><Relationship Id="rId30" Type="http://schemas.openxmlformats.org/officeDocument/2006/relationships/hyperlink" Target="http://www.alaskadispatch.com/article/alaska-governor-seeks-lobbyist-prevent-us-military-reductions" TargetMode="External"/><Relationship Id="rId35" Type="http://schemas.openxmlformats.org/officeDocument/2006/relationships/hyperlink" Target="https://www.nytimes.com/2012/12/28/world/europe/putin-to-sign-ban-on-us-adoptions-of-russian-children.html?pagewanted=all&amp;_r=0" TargetMode="External"/><Relationship Id="rId43" Type="http://schemas.openxmlformats.org/officeDocument/2006/relationships/hyperlink" Target="http://en.wikipedia.org/wiki/Aleksandr_Dugin" TargetMode="External"/><Relationship Id="rId48" Type="http://schemas.openxmlformats.org/officeDocument/2006/relationships/hyperlink" Target="http://blogs.ottawacitizen.com/2014/02/21/russians-to-form-new-strategic-military-command-for-the-arctic/" TargetMode="External"/><Relationship Id="rId56" Type="http://schemas.openxmlformats.org/officeDocument/2006/relationships/hyperlink" Target="http://en.wikipedia.org/wiki/Jos%C3%A9_Ortega_y_Gasset" TargetMode="External"/><Relationship Id="rId64" Type="http://schemas.openxmlformats.org/officeDocument/2006/relationships/hyperlink" Target="http://en.ria.ru/russia/20140425/189367444/Sanctions-Wont-Impact-Arctic-Projects--Russian-Science-Official.html"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defense.gov/pubs/2013_Arctic_Strategy.pdf" TargetMode="External"/><Relationship Id="rId3" Type="http://schemas.openxmlformats.org/officeDocument/2006/relationships/customXml" Target="../customXml/item3.xml"/><Relationship Id="rId12" Type="http://schemas.openxmlformats.org/officeDocument/2006/relationships/hyperlink" Target="http://www.usingenglish.com/glossary/pronoun.html" TargetMode="External"/><Relationship Id="rId17" Type="http://schemas.openxmlformats.org/officeDocument/2006/relationships/hyperlink" Target="http://www.yale.edu/opa/arc-ybc/v28.n7/story17.html" TargetMode="External"/><Relationship Id="rId25" Type="http://schemas.openxmlformats.org/officeDocument/2006/relationships/hyperlink" Target="http://www.google.com/hostednews/afp/article/ALeqM5iQhbn8Y7xVx46uwaHinx-F8OGKiA?docId=CNG.d56b7e36aa872de0b713ecab7261febd.611" TargetMode="External"/><Relationship Id="rId33" Type="http://schemas.openxmlformats.org/officeDocument/2006/relationships/hyperlink" Target="http://www.bloomberg.com/apps/news?pid=newsarchive&amp;sid=a0bsMii8oKXw" TargetMode="External"/><Relationship Id="rId38" Type="http://schemas.openxmlformats.org/officeDocument/2006/relationships/hyperlink" Target="http://www.nationalreview.com/article/372352/beware-russian-bear-john-fund" TargetMode="External"/><Relationship Id="rId46" Type="http://schemas.openxmlformats.org/officeDocument/2006/relationships/hyperlink" Target="http://www.usgs.gov/newsroom/article.asp?ID=1980&amp;from=rss_home" TargetMode="External"/><Relationship Id="rId59" Type="http://schemas.openxmlformats.org/officeDocument/2006/relationships/hyperlink" Target="http://www.frontpagemagazine.com/Articles/Read.aspx?GUID=F95652DB-F416-40F8-ADFF-55236C5F247E" TargetMode="External"/><Relationship Id="rId67" Type="http://schemas.openxmlformats.org/officeDocument/2006/relationships/hyperlink" Target="http://www.forbes.com/sites/christopherhelman/2011/01/31/will-egypts-revolution-mean-oil-armageddon%5d/sbhag" TargetMode="External"/><Relationship Id="rId20" Type="http://schemas.openxmlformats.org/officeDocument/2006/relationships/hyperlink" Target="http://www.adn.com/2011/09/28/2094056/russia-eyes-arctic-what-about.html" TargetMode="External"/><Relationship Id="rId41" Type="http://schemas.openxmlformats.org/officeDocument/2006/relationships/hyperlink" Target="http://www.politico.com/story/2014/03/barack-obama-ukraine-crimea-russia-104203.html" TargetMode="External"/><Relationship Id="rId54" Type="http://schemas.openxmlformats.org/officeDocument/2006/relationships/hyperlink" Target="http://en.rian.ru/russia/20080506/106737918.html" TargetMode="External"/><Relationship Id="rId62" Type="http://schemas.openxmlformats.org/officeDocument/2006/relationships/hyperlink" Target="http://www.amazon.com/Sword-Shield-Mitrokhin-Archive-History/dp/04650031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64</Pages>
  <Words>32077</Words>
  <Characters>182843</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214492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2</cp:revision>
  <dcterms:created xsi:type="dcterms:W3CDTF">2014-07-10T09:05:00Z</dcterms:created>
  <dcterms:modified xsi:type="dcterms:W3CDTF">2014-07-10T09:33:00Z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