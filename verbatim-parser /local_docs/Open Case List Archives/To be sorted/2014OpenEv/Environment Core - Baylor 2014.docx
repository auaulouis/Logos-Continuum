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CD2AA3" w:rsidP="00CD2AA3">
      <w:pPr>
        <w:pStyle w:val="Heading1"/>
      </w:pPr>
      <w:bookmarkStart w:id="0" w:name="_GoBack"/>
      <w:bookmarkEnd w:id="0"/>
      <w:r>
        <w:t>Environment Core</w:t>
      </w:r>
    </w:p>
    <w:p w:rsidR="00BE389F" w:rsidRDefault="00BE389F" w:rsidP="008F6773">
      <w:pPr>
        <w:pStyle w:val="Heading2"/>
        <w:rPr>
          <w:rStyle w:val="StyleBoldUnderline"/>
          <w:b/>
          <w:sz w:val="32"/>
          <w:szCs w:val="32"/>
        </w:rPr>
      </w:pPr>
      <w:r>
        <w:rPr>
          <w:rStyle w:val="StyleBoldUnderline"/>
          <w:b/>
          <w:sz w:val="32"/>
          <w:szCs w:val="32"/>
        </w:rPr>
        <w:lastRenderedPageBreak/>
        <w:t>**YES WARMING**</w:t>
      </w:r>
    </w:p>
    <w:p w:rsidR="0058684F" w:rsidRDefault="0058684F" w:rsidP="002D6F8E">
      <w:pPr>
        <w:pStyle w:val="Heading3"/>
        <w:rPr>
          <w:rStyle w:val="StyleBoldUnderline"/>
          <w:b/>
          <w:sz w:val="32"/>
          <w:szCs w:val="32"/>
        </w:rPr>
      </w:pPr>
      <w:r>
        <w:rPr>
          <w:rStyle w:val="StyleBoldUnderline"/>
          <w:b/>
          <w:sz w:val="32"/>
          <w:szCs w:val="32"/>
        </w:rPr>
        <w:lastRenderedPageBreak/>
        <w:t>Yes Warming</w:t>
      </w:r>
    </w:p>
    <w:p w:rsidR="0058684F" w:rsidRPr="00F23FFB" w:rsidRDefault="0058684F" w:rsidP="0058684F">
      <w:pPr>
        <w:pStyle w:val="Heading4"/>
        <w:rPr>
          <w:rStyle w:val="StyleStyleBold12pt"/>
          <w:b/>
        </w:rPr>
      </w:pPr>
      <w:r>
        <w:rPr>
          <w:rStyle w:val="StyleStyleBold12pt"/>
          <w:b/>
        </w:rPr>
        <w:t>Warming is real – effects can be seen now but it can still be reversed</w:t>
      </w:r>
    </w:p>
    <w:p w:rsidR="0058684F" w:rsidRDefault="0058684F" w:rsidP="0058684F">
      <w:pPr>
        <w:rPr>
          <w:sz w:val="16"/>
          <w:szCs w:val="16"/>
        </w:rPr>
      </w:pPr>
      <w:r>
        <w:rPr>
          <w:rStyle w:val="StyleStyleBold12pt"/>
        </w:rPr>
        <w:t>Gillis 5-6</w:t>
      </w:r>
      <w:r w:rsidRPr="00F23FFB">
        <w:t xml:space="preserve"> </w:t>
      </w:r>
      <w:r w:rsidRPr="0058684F">
        <w:rPr>
          <w:sz w:val="16"/>
          <w:szCs w:val="16"/>
        </w:rPr>
        <w:t xml:space="preserve">(Justin, reporter, NYT, 5-6-14, “U.S. Climate Has Already Changed, Study Finds, Citing Heat and Floods,” </w:t>
      </w:r>
      <w:hyperlink r:id="rId9" w:history="1">
        <w:r w:rsidRPr="0058684F">
          <w:rPr>
            <w:rStyle w:val="Hyperlink"/>
            <w:sz w:val="16"/>
            <w:szCs w:val="16"/>
          </w:rPr>
          <w:t>http://www.nytimes.com/2014/05/07/science/earth/climate-change-report.html?_r=0</w:t>
        </w:r>
      </w:hyperlink>
      <w:r w:rsidRPr="0058684F">
        <w:rPr>
          <w:sz w:val="16"/>
          <w:szCs w:val="16"/>
        </w:rPr>
        <w:t xml:space="preserve">, accessed </w:t>
      </w:r>
      <w:r w:rsidRPr="0058684F">
        <w:rPr>
          <w:sz w:val="16"/>
          <w:szCs w:val="16"/>
        </w:rPr>
        <w:fldChar w:fldCharType="begin"/>
      </w:r>
      <w:r w:rsidRPr="0058684F">
        <w:rPr>
          <w:sz w:val="16"/>
          <w:szCs w:val="16"/>
        </w:rPr>
        <w:instrText xml:space="preserve"> DATE \@ "M/d/yyyy" </w:instrText>
      </w:r>
      <w:r w:rsidRPr="0058684F">
        <w:rPr>
          <w:sz w:val="16"/>
          <w:szCs w:val="16"/>
        </w:rPr>
        <w:fldChar w:fldCharType="separate"/>
      </w:r>
      <w:r w:rsidR="000F201E">
        <w:rPr>
          <w:noProof/>
          <w:sz w:val="16"/>
          <w:szCs w:val="16"/>
        </w:rPr>
        <w:t>7/7/2014</w:t>
      </w:r>
      <w:r w:rsidRPr="0058684F">
        <w:rPr>
          <w:sz w:val="16"/>
          <w:szCs w:val="16"/>
        </w:rPr>
        <w:fldChar w:fldCharType="end"/>
      </w:r>
      <w:r w:rsidRPr="0058684F">
        <w:rPr>
          <w:sz w:val="16"/>
          <w:szCs w:val="16"/>
        </w:rPr>
        <w:t>, bs)</w:t>
      </w:r>
    </w:p>
    <w:p w:rsidR="0058684F" w:rsidRPr="0058684F" w:rsidRDefault="0058684F" w:rsidP="0058684F">
      <w:pPr>
        <w:rPr>
          <w:rStyle w:val="StyleStyleBold12pt"/>
          <w:sz w:val="16"/>
          <w:szCs w:val="16"/>
        </w:rPr>
      </w:pPr>
    </w:p>
    <w:p w:rsidR="0058684F" w:rsidRDefault="0058684F" w:rsidP="0058684F">
      <w:pPr>
        <w:rPr>
          <w:sz w:val="16"/>
        </w:rPr>
      </w:pPr>
      <w:r w:rsidRPr="00E626B0">
        <w:rPr>
          <w:rStyle w:val="StyleBoldUnderline"/>
        </w:rPr>
        <w:t>The effects of human-induced climate change are being felt in every corner of the United States, scientists reported Tuesday, with water growing scarcer in dry regions, torrential rains increasing in wet regions, heat waves becoming more common and more severe, wildfires growing worse, and forests dying under assault from heat-loving insects</w:t>
      </w:r>
      <w:r w:rsidRPr="00F23FFB">
        <w:rPr>
          <w:sz w:val="16"/>
        </w:rPr>
        <w:t xml:space="preserve">. </w:t>
      </w:r>
      <w:r w:rsidRPr="00E626B0">
        <w:rPr>
          <w:rStyle w:val="StyleBoldUnderline"/>
        </w:rPr>
        <w:t>Such sweeping changes have been caused by an average warming of less than 2 degrees Fahrenheit over most land areas of the country</w:t>
      </w:r>
      <w:r w:rsidRPr="00F23FFB">
        <w:rPr>
          <w:sz w:val="16"/>
        </w:rPr>
        <w:t xml:space="preserve"> in the past century, the scientists found. </w:t>
      </w:r>
      <w:r w:rsidRPr="00E626B0">
        <w:rPr>
          <w:rStyle w:val="StyleBoldUnderline"/>
        </w:rPr>
        <w:t>If greenhouse gases like carbon dioxide and methane continue to escalate at a rapid pace, they said, the warming could conceivably exceed 10 degrees by the end of this century</w:t>
      </w:r>
      <w:r w:rsidRPr="00F23FFB">
        <w:rPr>
          <w:sz w:val="16"/>
        </w:rPr>
        <w:t>. “Climate change, once considered an issue for a distant future, has moved firmly into the present,” the scientists declared in a major new report assessing the situation in the United States. “</w:t>
      </w:r>
      <w:r w:rsidRPr="00E626B0">
        <w:rPr>
          <w:rStyle w:val="StyleBoldUnderline"/>
        </w:rPr>
        <w:t>Summers are longer and hotter, and extended periods of unusual heat last longer than any living American has ever experienced</w:t>
      </w:r>
      <w:r w:rsidRPr="00F23FFB">
        <w:rPr>
          <w:sz w:val="16"/>
        </w:rPr>
        <w:t>,” the report continued. “</w:t>
      </w:r>
      <w:r w:rsidRPr="00E626B0">
        <w:rPr>
          <w:rStyle w:val="StyleBoldUnderline"/>
        </w:rPr>
        <w:t>Winters are generally shorter and warmer. Rain comes in heavier downpours. People are seeing changes in the length and severity of seasonal allergies, the plant varieties that thrive in their gardens, and the kinds of birds they see in any particular month in their neighborhoods</w:t>
      </w:r>
      <w:r w:rsidRPr="00F23FFB">
        <w:rPr>
          <w:sz w:val="16"/>
        </w:rPr>
        <w:t xml:space="preserve">.” </w:t>
      </w:r>
      <w:r w:rsidRPr="00E626B0">
        <w:rPr>
          <w:rStyle w:val="StyleBoldUnderline"/>
        </w:rPr>
        <w:t>The report is the latest in a series of dire warnings about how the effects of global warming that had been long foreseen by climate scientists are already affecting the planet</w:t>
      </w:r>
      <w:r w:rsidRPr="00F23FFB">
        <w:rPr>
          <w:sz w:val="16"/>
        </w:rPr>
        <w:t xml:space="preserve">. Its region-by-region documentation of changes occurring in the United States, and of future risks, makes clear that </w:t>
      </w:r>
      <w:r w:rsidRPr="00E626B0">
        <w:rPr>
          <w:rStyle w:val="StyleBoldUnderline"/>
        </w:rPr>
        <w:t>few places will be unscathed — and some, like northerly areas, are feeling the effects at a swifter pace than had been expected</w:t>
      </w:r>
      <w:r w:rsidRPr="00F23FFB">
        <w:rPr>
          <w:sz w:val="16"/>
        </w:rPr>
        <w:t xml:space="preserve">. Alaska in particular is hard hit. </w:t>
      </w:r>
      <w:r w:rsidRPr="00E626B0">
        <w:rPr>
          <w:rStyle w:val="StyleBoldUnderline"/>
        </w:rPr>
        <w:t>Glaciers and frozen ground</w:t>
      </w:r>
      <w:r w:rsidRPr="00F23FFB">
        <w:rPr>
          <w:sz w:val="16"/>
        </w:rPr>
        <w:t xml:space="preserve"> in that state </w:t>
      </w:r>
      <w:r w:rsidRPr="00E626B0">
        <w:rPr>
          <w:rStyle w:val="StyleBoldUnderline"/>
        </w:rPr>
        <w:t>are melting, storms are eating away at fragile coastlines no longer protected by winter sea ice, and entire communities are having to flee inland — a precursor of the large-scale changes the report foresees</w:t>
      </w:r>
      <w:r w:rsidRPr="00F23FFB">
        <w:rPr>
          <w:sz w:val="16"/>
        </w:rPr>
        <w:t xml:space="preserve"> for the rest of the United States. The study, known as the National Climate Assessment, was prepared by a large scientific panel overseen by the government and received final approval at a meeting Tuesday. The White House, which released the report, wants to maximize its impact to drum up a sense of urgency among Americans about climate change — and thus to build political support for a contentious new climate change regulation that President Obama plans to issue in June. But instead of giving a Rose Garden speech, President Obama spent Tuesday giving interviews to local and national weather broadcasters on climate change and extreme weather. The goal was to help Americans connect the vast planetary problem of global warming caused by carbon emissions from cars and coal plants to the changing conditions in their own backyards. It was a strategic decision that senior White House staff members had been planning for months. Speaking to Al Roker of NBC News, in an interview scheduled to be shown Wednesday morning on the “Today” show, Mr. Obama said “</w:t>
      </w:r>
      <w:r w:rsidRPr="00E626B0">
        <w:rPr>
          <w:rStyle w:val="StyleBoldUnderline"/>
        </w:rPr>
        <w:t>This is not some distant problem of the future. This is a problem that is affecting Americans right now.</w:t>
      </w:r>
      <w:r w:rsidRPr="00F23FFB">
        <w:rPr>
          <w:sz w:val="16"/>
        </w:rPr>
        <w:t xml:space="preserve"> Whether it means increased flooding, greater vulnerability to drought, more severe wildfires — </w:t>
      </w:r>
      <w:r w:rsidRPr="00E626B0">
        <w:rPr>
          <w:rStyle w:val="StyleBoldUnderline"/>
        </w:rPr>
        <w:t>all these things are having an impact on Americans as we speak</w:t>
      </w:r>
      <w:r w:rsidRPr="00F23FFB">
        <w:rPr>
          <w:sz w:val="16"/>
        </w:rPr>
        <w:t xml:space="preserve">.” In the Northeast, </w:t>
      </w:r>
      <w:r w:rsidRPr="00B43A3E">
        <w:rPr>
          <w:rStyle w:val="StyleBoldUnderline"/>
        </w:rPr>
        <w:t>the report found a big increase in torrential rains and risks from a rising sea that could lead to a repeat of the kind of flooding seen in Hurricane Sandy</w:t>
      </w:r>
      <w:r w:rsidRPr="00F23FFB">
        <w:rPr>
          <w:sz w:val="16"/>
        </w:rPr>
        <w:t xml:space="preserve">. In the Southwest, </w:t>
      </w:r>
      <w:r w:rsidRPr="00B43A3E">
        <w:rPr>
          <w:rStyle w:val="StyleBoldUnderline"/>
        </w:rPr>
        <w:t>the water shortages seen to date are likely just a foretaste of the changes to come</w:t>
      </w:r>
      <w:r w:rsidRPr="00F23FFB">
        <w:rPr>
          <w:sz w:val="16"/>
        </w:rPr>
        <w:t>, the report found. In that region, the report warned, “</w:t>
      </w:r>
      <w:r w:rsidRPr="00B43A3E">
        <w:rPr>
          <w:rStyle w:val="StyleBoldUnderline"/>
        </w:rPr>
        <w:t>severe and sustained drought will stress water sources, already overutilized in many areas, forcing increasing competition among farmers, energy producers, urban dwellers and plant and animal life for the region’s most precious resource</w:t>
      </w:r>
      <w:r w:rsidRPr="00F23FFB">
        <w:rPr>
          <w:sz w:val="16"/>
        </w:rPr>
        <w:t xml:space="preserve">.” The report did find </w:t>
      </w:r>
      <w:r w:rsidRPr="00B43A3E">
        <w:rPr>
          <w:rStyle w:val="StyleBoldUnderline"/>
        </w:rPr>
        <w:t>some benefits from climate change in the short run</w:t>
      </w:r>
      <w:r w:rsidRPr="00F23FFB">
        <w:rPr>
          <w:sz w:val="16"/>
        </w:rPr>
        <w:t xml:space="preserve">, particularly for the Midwest, such as a longer growing season for crops and a longer shipping season on the Great Lakes. But it warned that these </w:t>
      </w:r>
      <w:r w:rsidRPr="00B43A3E">
        <w:rPr>
          <w:rStyle w:val="StyleBoldUnderline"/>
        </w:rPr>
        <w:t>were likely to be countered in the long run by escalating damages, particularly to agriculture</w:t>
      </w:r>
      <w:r w:rsidRPr="00F23FFB">
        <w:rPr>
          <w:rStyle w:val="StyleBoldUnderline"/>
        </w:rPr>
        <w:t>.</w:t>
      </w:r>
      <w:r w:rsidRPr="00F23FFB">
        <w:rPr>
          <w:sz w:val="16"/>
        </w:rPr>
        <w:t xml:space="preserve"> “Yes, climate change is already here,” said Richard B. Alley, a climate scientist at Pennsylvania State University who was not involved in writing the report. “But the costs so far are still on the low side compared to what will be coming under business as usual by late in this century.” The report was supervised and approved by a large committee representing a cross section of American society, including representatives of two oil companies. It is the third national report in 14 years, and by far the most urgent in tone, leaving little doubt that the scientists consider climate change an incipient crisis. It is also the most slickly produced, with an elaborate package of interactive graphics on the Internet. One of the report’s most striking findings concerned the rising frequency of torrential rains. Scientists have expected this effect for decades because </w:t>
      </w:r>
      <w:r w:rsidRPr="00B43A3E">
        <w:rPr>
          <w:rStyle w:val="StyleBoldUnderline"/>
        </w:rPr>
        <w:t>more water is evaporating from a warming ocean surface, and the warmer atmosphere is able to hold the excess vapor, which then falls as rain or snow.</w:t>
      </w:r>
      <w:r w:rsidRPr="00F23FFB">
        <w:rPr>
          <w:sz w:val="16"/>
        </w:rPr>
        <w:t xml:space="preserve"> But even the leading experts have been surprised by the scope of the change. The report found that the eastern half of the country is receiving more precipitation in general. And </w:t>
      </w:r>
      <w:r w:rsidRPr="00B43A3E">
        <w:rPr>
          <w:rStyle w:val="StyleBoldUnderline"/>
        </w:rPr>
        <w:t xml:space="preserve">over the past half-century, the proportion of </w:t>
      </w:r>
      <w:r w:rsidRPr="00B43A3E">
        <w:rPr>
          <w:rStyle w:val="StyleBoldUnderline"/>
        </w:rPr>
        <w:lastRenderedPageBreak/>
        <w:t>precipitation that is falling in very heavy rain events has jumped by 71 percent</w:t>
      </w:r>
      <w:r w:rsidRPr="00F23FFB">
        <w:rPr>
          <w:sz w:val="16"/>
        </w:rPr>
        <w:t xml:space="preserve"> in the Northeast, by 37 percent in the Midwest and by 27 percent in the South, the report found. “It’s a big change,” said Radley M. Horton, a climate scientist at Columbia University in New York who helped write the report. He added that scientists do not fully understand the regional variations. In recent years, sudden intense rains have caused extensive damage. For instance, large parts of Nashville were devastated by floods in 2010 after nearly 20 inches of rain fell in two days. Last year, parts of Colorado flooded after getting as much rain in a week as normally falls in a year. Just last week, widespread devastation occurred in the Florida Panhandle from rains that may have exceeded two feet in 24 hours. The new report emphasized that people should not expect global warming to happen at a steady pace, nor at the same rate throughout the country. Bitterly cold winters will continue to occur, the report said, even as they become somewhat less likely. Warming, too, will vary. While most of the country has warmed sharply over the past century, the Southeast has barely warmed at all, and a section of southern Alabama has even cooled slightly. The report cited the likely role of climate change in causing an outbreak of mountain pine beetles that has devastated millions of acres of pine forest across the American West and the Canadian province of British Columbia; warmer winters and longer summers have let more of the beetles survive and reproduce at an exponential rate. And the report warned of severe, long-lasting heat waves. For instance, it cited research saying the type of record-breaking heat that scorched Texas and Oklahoma in 2011 had become substantially more likely because of the human release of greenhouse gases. On rising sea levels, the new report went beyond warnings issued in September by the United Nations Intergovernmental Panel on Climate Change, which said that by the end of the century, sea levels could rise by as much as three feet globally if emissions continue at a rapid pace. The American scientists said the rise could be anywhere from one to four feet, and added that six feet could not be ruled out. Along much of the East Coast, the situation will be worse than the global average because the land there is sinking, the scientists said. Historically, the United States was responsible for more emissions than any other country. Lately, China has become the largest emitter over all, though its emissions per person are still far below those of the United States. The report pointed out that while the country as a whole still had no comprehensive climate legislation, many states and cities had begun to take steps to limit emissions and to adapt to climatic changes that can no longer be avoided. But the report found that these efforts were inadequate. “</w:t>
      </w:r>
      <w:r w:rsidRPr="00B43A3E">
        <w:rPr>
          <w:rStyle w:val="StyleBoldUnderline"/>
        </w:rPr>
        <w:t>There is mounting evidence that harm to the nation will increase substantially in the future unless global emissions of heat-trapping gases are greatly reduced</w:t>
      </w:r>
      <w:r w:rsidRPr="00F23FFB">
        <w:rPr>
          <w:sz w:val="16"/>
        </w:rPr>
        <w:t>,” the report warned.</w:t>
      </w:r>
    </w:p>
    <w:p w:rsidR="0058684F" w:rsidRPr="00F23FFB" w:rsidRDefault="0058684F" w:rsidP="0058684F">
      <w:pPr>
        <w:pStyle w:val="Heading4"/>
      </w:pPr>
      <w:r>
        <w:t>Warming is real and anthropogenic – most recent studies prove</w:t>
      </w:r>
    </w:p>
    <w:p w:rsidR="0058684F" w:rsidRDefault="0058684F" w:rsidP="0058684F">
      <w:pPr>
        <w:rPr>
          <w:sz w:val="16"/>
          <w:szCs w:val="16"/>
        </w:rPr>
      </w:pPr>
      <w:r>
        <w:rPr>
          <w:rStyle w:val="StyleStyleBold12pt"/>
        </w:rPr>
        <w:t xml:space="preserve">Houston Chronicle 5-19 </w:t>
      </w:r>
      <w:r w:rsidRPr="0058684F">
        <w:rPr>
          <w:sz w:val="16"/>
          <w:szCs w:val="16"/>
        </w:rPr>
        <w:t xml:space="preserve">(5-19-14, “Climate change is real,” </w:t>
      </w:r>
      <w:hyperlink r:id="rId10" w:history="1">
        <w:r w:rsidRPr="0058684F">
          <w:rPr>
            <w:rStyle w:val="Hyperlink"/>
            <w:sz w:val="16"/>
            <w:szCs w:val="16"/>
          </w:rPr>
          <w:t>http://www.chron.com/opinion/editorials/article/Climate-change-is-real-5484930.php</w:t>
        </w:r>
      </w:hyperlink>
      <w:r w:rsidRPr="0058684F">
        <w:rPr>
          <w:sz w:val="16"/>
          <w:szCs w:val="16"/>
        </w:rPr>
        <w:t xml:space="preserve">, accessed </w:t>
      </w:r>
      <w:r w:rsidRPr="0058684F">
        <w:rPr>
          <w:sz w:val="16"/>
          <w:szCs w:val="16"/>
        </w:rPr>
        <w:fldChar w:fldCharType="begin"/>
      </w:r>
      <w:r w:rsidRPr="0058684F">
        <w:rPr>
          <w:sz w:val="16"/>
          <w:szCs w:val="16"/>
        </w:rPr>
        <w:instrText xml:space="preserve"> DATE \@ "M/d/yyyy" </w:instrText>
      </w:r>
      <w:r w:rsidRPr="0058684F">
        <w:rPr>
          <w:sz w:val="16"/>
          <w:szCs w:val="16"/>
        </w:rPr>
        <w:fldChar w:fldCharType="separate"/>
      </w:r>
      <w:r w:rsidR="000F201E">
        <w:rPr>
          <w:noProof/>
          <w:sz w:val="16"/>
          <w:szCs w:val="16"/>
        </w:rPr>
        <w:t>7/7/2014</w:t>
      </w:r>
      <w:r w:rsidRPr="0058684F">
        <w:rPr>
          <w:sz w:val="16"/>
          <w:szCs w:val="16"/>
        </w:rPr>
        <w:fldChar w:fldCharType="end"/>
      </w:r>
      <w:r w:rsidRPr="0058684F">
        <w:rPr>
          <w:sz w:val="16"/>
          <w:szCs w:val="16"/>
        </w:rPr>
        <w:t>, bs)</w:t>
      </w:r>
    </w:p>
    <w:p w:rsidR="0058684F" w:rsidRPr="001651A9" w:rsidRDefault="0058684F" w:rsidP="0058684F">
      <w:pPr>
        <w:rPr>
          <w:rStyle w:val="StyleStyleBold12pt"/>
        </w:rPr>
      </w:pPr>
    </w:p>
    <w:p w:rsidR="0058684F" w:rsidRPr="0058684F" w:rsidRDefault="0058684F" w:rsidP="0058684F">
      <w:pPr>
        <w:rPr>
          <w:sz w:val="16"/>
        </w:rPr>
      </w:pPr>
      <w:r w:rsidRPr="00F23FFB">
        <w:rPr>
          <w:rStyle w:val="StyleBoldUnderline"/>
        </w:rPr>
        <w:t>The recent report on climate change from the U.N.-chartered Intergovernmental Panel on Climate Change is a sober reminder that</w:t>
      </w:r>
      <w:r w:rsidRPr="001651A9">
        <w:rPr>
          <w:sz w:val="16"/>
        </w:rPr>
        <w:t xml:space="preserve"> what we as individuals happen to "believe" about </w:t>
      </w:r>
      <w:r w:rsidRPr="00F23FFB">
        <w:rPr>
          <w:rStyle w:val="StyleBoldUnderline"/>
        </w:rPr>
        <w:t>global warming</w:t>
      </w:r>
      <w:r w:rsidRPr="001651A9">
        <w:rPr>
          <w:sz w:val="16"/>
        </w:rPr>
        <w:t xml:space="preserve"> - unless we happen to be climate scientists - has absolutely no bearing on whether the phenomenon </w:t>
      </w:r>
      <w:r w:rsidRPr="00F23FFB">
        <w:rPr>
          <w:rStyle w:val="StyleBoldUnderline"/>
        </w:rPr>
        <w:t>is</w:t>
      </w:r>
      <w:r w:rsidRPr="001651A9">
        <w:rPr>
          <w:sz w:val="16"/>
        </w:rPr>
        <w:t xml:space="preserve"> a vast hoax perpetrated by 99 percent of the scientific community or </w:t>
      </w:r>
      <w:r w:rsidRPr="00F23FFB">
        <w:rPr>
          <w:rStyle w:val="StyleBoldUnderline"/>
        </w:rPr>
        <w:t>a looming crisis that</w:t>
      </w:r>
      <w:r w:rsidRPr="001651A9">
        <w:rPr>
          <w:sz w:val="16"/>
        </w:rPr>
        <w:t xml:space="preserve">, as the report underscores, </w:t>
      </w:r>
      <w:r w:rsidRPr="00F23FFB">
        <w:rPr>
          <w:rStyle w:val="StyleBoldUnderline"/>
        </w:rPr>
        <w:t>will affect everybody on this planet</w:t>
      </w:r>
      <w:r w:rsidRPr="001651A9">
        <w:rPr>
          <w:sz w:val="16"/>
        </w:rPr>
        <w:t xml:space="preserve">. Skepticism on most issues is, indeed, healthy, but in any number of areas, whether it's relying on M.D. Anderson for cancer treatment or a Texas A&amp;M-trained civil engineering fund to erect bridges and skyscrapers, </w:t>
      </w:r>
      <w:r w:rsidRPr="00F23FFB">
        <w:rPr>
          <w:rStyle w:val="StyleBoldUnderline"/>
        </w:rPr>
        <w:t>we have to trust the experts</w:t>
      </w:r>
      <w:r w:rsidRPr="001651A9">
        <w:rPr>
          <w:sz w:val="16"/>
        </w:rPr>
        <w:t xml:space="preserve">. So it is with measuring and assessing the evidence of climate disruption. As conservative columnist Michael Gerson pointed out in the Washington Post recently, "Our intuitions are useless here." </w:t>
      </w:r>
      <w:r w:rsidRPr="001651A9">
        <w:rPr>
          <w:rStyle w:val="StyleBoldUnderline"/>
        </w:rPr>
        <w:t>The report from the scientists, economists and other experts on the IPCC panel</w:t>
      </w:r>
      <w:r w:rsidRPr="001651A9">
        <w:rPr>
          <w:sz w:val="16"/>
        </w:rPr>
        <w:t xml:space="preserve"> is about as sobering as it can get. The panel </w:t>
      </w:r>
      <w:r w:rsidRPr="001651A9">
        <w:rPr>
          <w:rStyle w:val="StyleBoldUnderline"/>
        </w:rPr>
        <w:t>warned that the planet is indeed warming, that humans are primarily responsible and that we are not anywhere near prepared for the dire consequences.</w:t>
      </w:r>
      <w:r w:rsidRPr="001651A9">
        <w:rPr>
          <w:sz w:val="16"/>
        </w:rPr>
        <w:t xml:space="preserve"> What's coming if we can't or won't change our ways are low-lying island nations disappearing, coastal cities going the way of Venice (at best), abnormal weather patterns and growing seasons and tropical pathogens migrating into formerly temperate zones. In Texas and elsewhere, change already is upon us. We're seeing increased rates of water loss, depleting water resources, increased wildfires and the spread of invasive species. Our grandchildren and their children will see a rise in sea level from 1 to 4 feet by the end of the century. "Climate change is no longer a future issue," Katherine Hayanoe, director of Texas Tech's Climate Change Science Center, told the Chronicle recently. "For the United States as a whole, </w:t>
      </w:r>
      <w:r w:rsidRPr="001651A9">
        <w:rPr>
          <w:rStyle w:val="StyleBoldUnderline"/>
        </w:rPr>
        <w:t>climate change will affect our lives through its impacts on our health, our water resources, our food, our natural environment and our economy." Debating the validity of climate change - or whether we believe in climate change - is a waste of time</w:t>
      </w:r>
      <w:r w:rsidRPr="001651A9">
        <w:rPr>
          <w:sz w:val="16"/>
        </w:rPr>
        <w:t xml:space="preserve">; debating what to do in response is anything but a waste. </w:t>
      </w:r>
      <w:r w:rsidRPr="001651A9">
        <w:rPr>
          <w:rStyle w:val="StyleBoldUnderline"/>
        </w:rPr>
        <w:t>According to the IPCC report, emissions of heat-trapping greenhouse gases grew faster between 2000 and 2010 than over the previous three decades</w:t>
      </w:r>
      <w:r w:rsidRPr="001651A9">
        <w:rPr>
          <w:sz w:val="16"/>
        </w:rPr>
        <w:t xml:space="preserve">. That disturbing statistic is despite real progress being made in some parts of the world. In Germany, for example, Chancellor Angela Merkel has laid out a plan to fill more than 40 percent of her nation's energy needs from renewable sources. The United States has reduced its carbon emissions by nearly 10 percent since 2005, in part because of stricter automobile fuel economy standards but also because of the lingering recession. Progress, though, pales in contrast to the increase in emissions by China and other rapidly industrializing countries. </w:t>
      </w:r>
      <w:r w:rsidRPr="001651A9">
        <w:rPr>
          <w:rStyle w:val="StyleBoldUnderline"/>
        </w:rPr>
        <w:t>We know what needs to be done, but if we can't summon the political will and the sense of worldwide urgency</w:t>
      </w:r>
      <w:r w:rsidRPr="001651A9">
        <w:rPr>
          <w:sz w:val="16"/>
        </w:rPr>
        <w:t xml:space="preserve"> to implement some kind of carbon tax or to develop new technologies that limit future carbon emissions, </w:t>
      </w:r>
      <w:r w:rsidRPr="001651A9">
        <w:rPr>
          <w:rStyle w:val="StyleBoldUnderline"/>
        </w:rPr>
        <w:t>then we need to begin preparing for the worst</w:t>
      </w:r>
      <w:r w:rsidRPr="001651A9">
        <w:rPr>
          <w:sz w:val="16"/>
        </w:rPr>
        <w:t>. That means reassessing where we live and where we build, how we feed ourselves, how much water we use, among numerous other major adjustments. Gondolas in Kemah, anyone?</w:t>
      </w:r>
    </w:p>
    <w:p w:rsidR="002D6F8E" w:rsidRDefault="002D6F8E" w:rsidP="002D6F8E">
      <w:pPr>
        <w:pStyle w:val="Heading3"/>
        <w:rPr>
          <w:rStyle w:val="StyleBoldUnderline"/>
          <w:b/>
          <w:sz w:val="32"/>
          <w:szCs w:val="32"/>
        </w:rPr>
      </w:pPr>
      <w:r>
        <w:rPr>
          <w:rStyle w:val="StyleBoldUnderline"/>
          <w:b/>
          <w:sz w:val="32"/>
          <w:szCs w:val="32"/>
        </w:rPr>
        <w:lastRenderedPageBreak/>
        <w:t>Yes Warming – Ocean Models</w:t>
      </w:r>
    </w:p>
    <w:p w:rsidR="002D6F8E" w:rsidRPr="000D3359" w:rsidRDefault="002D6F8E" w:rsidP="002D6F8E">
      <w:pPr>
        <w:pStyle w:val="Heading4"/>
      </w:pPr>
      <w:r w:rsidRPr="000D3359">
        <w:t>Warming’s real – oceans prove.</w:t>
      </w:r>
    </w:p>
    <w:p w:rsidR="002D6F8E" w:rsidRDefault="0058684F" w:rsidP="002D6F8E">
      <w:pPr>
        <w:rPr>
          <w:sz w:val="16"/>
          <w:szCs w:val="16"/>
        </w:rPr>
      </w:pPr>
      <w:r>
        <w:rPr>
          <w:b/>
        </w:rPr>
        <w:t>Nuccitelli 13</w:t>
      </w:r>
      <w:r w:rsidR="002D6F8E" w:rsidRPr="000D3359">
        <w:rPr>
          <w:b/>
        </w:rPr>
        <w:t xml:space="preserve"> </w:t>
      </w:r>
      <w:r w:rsidR="002D6F8E" w:rsidRPr="000D3359">
        <w:rPr>
          <w:sz w:val="16"/>
          <w:szCs w:val="16"/>
        </w:rPr>
        <w:t xml:space="preserve">– environmental scientist, MA in physics and climate researcher (Dana, “Why is Reuters puzzled by global warming’s acceleration?”, 4/24/13; &lt; </w:t>
      </w:r>
      <w:hyperlink r:id="rId11" w:history="1">
        <w:r w:rsidRPr="00432E41">
          <w:rPr>
            <w:rStyle w:val="Hyperlink"/>
            <w:sz w:val="16"/>
            <w:szCs w:val="16"/>
          </w:rPr>
          <w:t>http://www.guardian.co.uk/environment/climate-consensus-97-per-cent/2013/apr/24/reuters-puzzled-global-warming-acceleration</w:t>
        </w:r>
      </w:hyperlink>
      <w:r>
        <w:rPr>
          <w:sz w:val="16"/>
          <w:szCs w:val="16"/>
        </w:rPr>
        <w:t>&gt;)</w:t>
      </w:r>
    </w:p>
    <w:p w:rsidR="0058684F" w:rsidRPr="000D3359" w:rsidRDefault="0058684F" w:rsidP="002D6F8E"/>
    <w:p w:rsidR="002D6F8E" w:rsidRPr="002D6F8E" w:rsidRDefault="002D6F8E" w:rsidP="002D6F8E">
      <w:pPr>
        <w:rPr>
          <w:sz w:val="16"/>
        </w:rPr>
      </w:pPr>
      <w:r w:rsidRPr="00BE4E26">
        <w:rPr>
          <w:u w:val="single"/>
        </w:rPr>
        <w:t xml:space="preserve">The rate of heat building up on Earth over the past decade is equivalent to detonating about 4 Hiroshima atomic bombs per second. </w:t>
      </w:r>
      <w:r w:rsidRPr="008A30C2">
        <w:rPr>
          <w:sz w:val="16"/>
        </w:rPr>
        <w:t xml:space="preserve">Take a moment to visualize 4 atomic bomb detonations happening every single second. That's the global warming that we're frequently told isn't happening. There are periods when the ocean heats up more quickly than the surface, and other periods when the surface heats up more quickly than the oceans. </w:t>
      </w:r>
      <w:r w:rsidRPr="00BE4E26">
        <w:rPr>
          <w:u w:val="single"/>
        </w:rPr>
        <w:t xml:space="preserve">Right now we're in a period of fast ocean warming and overall, </w:t>
      </w:r>
      <w:r w:rsidRPr="00BE4E26">
        <w:rPr>
          <w:b/>
          <w:u w:val="single"/>
        </w:rPr>
        <w:t xml:space="preserve">global warming is continuing at a very fast pace. </w:t>
      </w:r>
      <w:r w:rsidRPr="00BE4E26">
        <w:rPr>
          <w:u w:val="single"/>
        </w:rPr>
        <w:t xml:space="preserve">The confusion on this subject lies in the fact that only about 2 percent of global warming is used in heating air, whereas about 90 percent of global warming goes into heating the oceans </w:t>
      </w:r>
      <w:r w:rsidRPr="008A30C2">
        <w:rPr>
          <w:sz w:val="16"/>
        </w:rPr>
        <w:t xml:space="preserve">(the rest heats ice and land masses). </w:t>
      </w:r>
      <w:r w:rsidRPr="00BE4E26">
        <w:rPr>
          <w:u w:val="single"/>
        </w:rPr>
        <w:t>But humans live at the Earth's surface, and thus we tend to focus on surface temperatures. Over the past 10–15 years, Earth's surface temperature has continued to rise, but slowly. At the same time, the warming of the oceans – and the warming of the Earth as a whole – has accelerated.</w:t>
      </w:r>
      <w:r w:rsidRPr="008A30C2">
        <w:rPr>
          <w:sz w:val="16"/>
        </w:rPr>
        <w:t xml:space="preserve"> This was the conclusion of a scientific paper I co-authored last year, in which our</w:t>
      </w:r>
      <w:r w:rsidRPr="00E21608">
        <w:rPr>
          <w:u w:val="single"/>
        </w:rPr>
        <w:t xml:space="preserve"> team found more overall global warming (of the oceans, air, land, and ice combined) over the past 15 years than during the prior 15 years.</w:t>
      </w:r>
      <w:r w:rsidRPr="008A30C2">
        <w:rPr>
          <w:sz w:val="16"/>
        </w:rPr>
        <w:t xml:space="preserve"> Just recently, another paper published in the journal Geophysical Research Letters found that</w:t>
      </w:r>
      <w:r w:rsidRPr="00E21608">
        <w:rPr>
          <w:u w:val="single"/>
        </w:rPr>
        <w:t xml:space="preserve"> the warming of the oceans since the turn of the century has been the most sustained in the past 50 years. </w:t>
      </w:r>
      <w:r w:rsidRPr="008A30C2">
        <w:rPr>
          <w:sz w:val="16"/>
        </w:rPr>
        <w:t xml:space="preserve">They also found that, consistent with my team's research, </w:t>
      </w:r>
      <w:r w:rsidRPr="00E21608">
        <w:rPr>
          <w:u w:val="single"/>
        </w:rPr>
        <w:t>about 30% of overall global warming has gone into the deep oceans below 700 meters due to changing wind patterns</w:t>
      </w:r>
      <w:r w:rsidRPr="008A30C2">
        <w:rPr>
          <w:sz w:val="16"/>
        </w:rPr>
        <w:t xml:space="preserve"> and ocean currents.</w:t>
      </w:r>
      <w:r w:rsidRPr="00E21608">
        <w:rPr>
          <w:b/>
          <w:u w:val="single"/>
        </w:rPr>
        <w:t xml:space="preserve"> This accelerated deep ocean warming is also unprecedented in the past 50 years</w:t>
      </w:r>
      <w:r w:rsidRPr="00E21608">
        <w:rPr>
          <w:u w:val="single"/>
        </w:rPr>
        <w:t>. We often hear from the media that the (surface air) warming has slowed or paused over the past 15 years.</w:t>
      </w:r>
      <w:r w:rsidRPr="008A30C2">
        <w:rPr>
          <w:sz w:val="16"/>
        </w:rPr>
        <w:t xml:space="preserve"> This isn't a puzzle; climate scientists are well aware of several contributing factors, as a recent Reuters article – "Climate scientists struggle to explain warming slowdown" – eventually discussed. </w:t>
      </w:r>
      <w:r w:rsidRPr="00E21608">
        <w:rPr>
          <w:u w:val="single"/>
        </w:rPr>
        <w:t xml:space="preserve">The accelerated warming of the oceans is likely the main contributor. </w:t>
      </w:r>
      <w:r w:rsidRPr="008A30C2">
        <w:rPr>
          <w:sz w:val="16"/>
        </w:rPr>
        <w:t>During years with La Niña events,</w:t>
      </w:r>
      <w:r w:rsidRPr="00A02C5E">
        <w:rPr>
          <w:u w:val="single"/>
        </w:rPr>
        <w:t xml:space="preserve"> more heat is transferred to the oceans, and surface temperatures are relatively cool as a result. </w:t>
      </w:r>
      <w:r w:rsidRPr="008A30C2">
        <w:rPr>
          <w:sz w:val="16"/>
        </w:rPr>
        <w:t xml:space="preserve">The opposite is true during El Niño years. During the 1990s, there were more El Niño than La Niña events, which resulted in more surface air warming. </w:t>
      </w:r>
      <w:r w:rsidRPr="00A02C5E">
        <w:rPr>
          <w:u w:val="single"/>
        </w:rPr>
        <w:t>One of the strongest El Niño events of the century happened in 1998, which not coincidentally was 15 years ago.</w:t>
      </w:r>
      <w:r w:rsidRPr="00A02C5E">
        <w:rPr>
          <w:b/>
          <w:u w:val="single"/>
        </w:rPr>
        <w:t xml:space="preserve"> When people say 'no warming in 15 years', they're cherry picking the timeframe to begin in an abnormally hot year. </w:t>
      </w:r>
      <w:r w:rsidRPr="008A30C2">
        <w:rPr>
          <w:sz w:val="16"/>
        </w:rPr>
        <w:t xml:space="preserve">It's like arguing that your car must have broken down because it hasn't moved in the 15 seconds while you've been stopped at a red light. </w:t>
      </w:r>
      <w:r w:rsidRPr="00A02C5E">
        <w:rPr>
          <w:u w:val="single"/>
        </w:rPr>
        <w:t>The argument selects a short timeframe that's not representative of the whole. Since 2000, there has been a preponderance of La Niña events, which has acted to temporarily bury more global warming in the oceans</w:t>
      </w:r>
      <w:r w:rsidRPr="008A30C2">
        <w:rPr>
          <w:sz w:val="16"/>
        </w:rPr>
        <w:t>. A new study published in Nature Climate Change found that by taking into account the short-term changes caused by factors like El Niño and La Niña cycles, they could accurately forecast the slowed warming at the surface several years in advance. The paper concluded, "Our results hence point at the key role of the ocean heat uptake in the recent warming slowdown." Reuters did not talk to the authors of this study, or ask any other climate scientists about this surface warming slowdown that they're supposed to be puzzled about. Actually that's not quite true. Just a week earlier, Reuters interviewed the lead author of that paper in an article with the headline "</w:t>
      </w:r>
      <w:r w:rsidRPr="00A02C5E">
        <w:rPr>
          <w:u w:val="single"/>
        </w:rPr>
        <w:t>Oceans may explain slowdown in climate change</w:t>
      </w:r>
      <w:r w:rsidRPr="008A30C2">
        <w:rPr>
          <w:sz w:val="16"/>
        </w:rPr>
        <w:t>". The article noted, "Experts in France and Spain said on Sunday that the oceans took up more warmth from the air around 2000. That would help explain the slowdown in surface warming but would also suggest that the pause may be only temporary and brief." Reuters didn't connect the dots between these two articles, telling us one week that oceans help explain the surface warming slowdown, and the next week claiming the slowdown is puzzling climate scientists. However, these 'slowdowns' happen on a regular basis. You can find one every 5 to 10 years in the surface temperature data, as illustrated in a graphic I created nicknamed 'The Escalator'. During periods with more La Niñas, surface temperatures temporarily flatten out. But global warming does not</w:t>
      </w:r>
      <w:r w:rsidRPr="008A30C2">
        <w:rPr>
          <w:u w:val="single"/>
        </w:rPr>
        <w:t>. As long as humans continue to increase the greenhouse effect by burning massive quantities of fossil fuels, the planet will continue to warm, as is clear from the acceleration of global warming since 2000.</w:t>
      </w:r>
    </w:p>
    <w:p w:rsidR="00CD2AA3" w:rsidRDefault="00CD2AA3" w:rsidP="00CD2AA3">
      <w:pPr>
        <w:pStyle w:val="Heading3"/>
      </w:pPr>
      <w:r>
        <w:lastRenderedPageBreak/>
        <w:t>Yes Warming – NASA</w:t>
      </w:r>
    </w:p>
    <w:p w:rsidR="00CD2AA3" w:rsidRDefault="00CD2AA3" w:rsidP="00CD2AA3">
      <w:pPr>
        <w:pStyle w:val="Heading4"/>
      </w:pPr>
      <w:r>
        <w:t xml:space="preserve">Satellite data proves </w:t>
      </w:r>
      <w:r w:rsidR="00AE2C76">
        <w:t>warming is real</w:t>
      </w:r>
    </w:p>
    <w:p w:rsidR="00AE2C76" w:rsidRPr="00AE2C76" w:rsidRDefault="00AE2C76" w:rsidP="00AE2C76">
      <w:pPr>
        <w:rPr>
          <w:rStyle w:val="StyleStyleBold12pt"/>
        </w:rPr>
      </w:pPr>
      <w:r>
        <w:rPr>
          <w:rStyle w:val="StyleStyleBold12pt"/>
        </w:rPr>
        <w:t>Millward 14</w:t>
      </w:r>
    </w:p>
    <w:p w:rsidR="00AE2C76" w:rsidRPr="00AE2C76" w:rsidRDefault="00AE2C76" w:rsidP="00CD2AA3">
      <w:pPr>
        <w:rPr>
          <w:sz w:val="16"/>
          <w:szCs w:val="16"/>
        </w:rPr>
      </w:pPr>
      <w:r w:rsidRPr="00AE2C76">
        <w:rPr>
          <w:sz w:val="16"/>
          <w:szCs w:val="16"/>
        </w:rPr>
        <w:t xml:space="preserve">David, The Telegraph, “Nasa confirms global warming trend,” 1/22/14, </w:t>
      </w:r>
      <w:hyperlink r:id="rId12" w:history="1">
        <w:r w:rsidRPr="00AE2C76">
          <w:rPr>
            <w:rStyle w:val="Hyperlink"/>
            <w:sz w:val="16"/>
            <w:szCs w:val="16"/>
          </w:rPr>
          <w:t>http://www.telegraph.co.uk/earth/10590313/Nasa-confirms-global-warming-trend.html</w:t>
        </w:r>
      </w:hyperlink>
      <w:r w:rsidRPr="00AE2C76">
        <w:rPr>
          <w:sz w:val="16"/>
          <w:szCs w:val="16"/>
        </w:rPr>
        <w:t xml:space="preserve"> SJE</w:t>
      </w:r>
    </w:p>
    <w:p w:rsidR="00AE2C76" w:rsidRDefault="004F360B" w:rsidP="00CD2AA3">
      <w:r>
        <w:t xml:space="preserve"> </w:t>
      </w:r>
    </w:p>
    <w:p w:rsidR="00CD2AA3" w:rsidRDefault="00CD2AA3" w:rsidP="00CD2AA3">
      <w:pPr>
        <w:rPr>
          <w:rStyle w:val="StyleBoldUnderline"/>
        </w:rPr>
      </w:pPr>
      <w:r w:rsidRPr="00AE2C76">
        <w:rPr>
          <w:rStyle w:val="StyleBoldUnderline"/>
        </w:rPr>
        <w:t>The earth is getting warmer according to the latest data compiled by scientists at NASA's Goddard Institute for Space Studies</w:t>
      </w:r>
      <w:r w:rsidRPr="00AE2C76">
        <w:rPr>
          <w:sz w:val="16"/>
        </w:rPr>
        <w:t xml:space="preserve"> in New York.</w:t>
      </w:r>
      <w:r w:rsidR="00AE2C76" w:rsidRPr="00AE2C76">
        <w:rPr>
          <w:sz w:val="12"/>
        </w:rPr>
        <w:t>¶</w:t>
      </w:r>
      <w:r w:rsidRPr="00AE2C76">
        <w:rPr>
          <w:sz w:val="16"/>
        </w:rPr>
        <w:t xml:space="preserve"> Although </w:t>
      </w:r>
      <w:r w:rsidRPr="00AE2C76">
        <w:rPr>
          <w:rStyle w:val="StyleBoldUnderline"/>
        </w:rPr>
        <w:t>last year</w:t>
      </w:r>
      <w:r w:rsidRPr="00AE2C76">
        <w:rPr>
          <w:sz w:val="16"/>
        </w:rPr>
        <w:t xml:space="preserve"> did not break any climate records it </w:t>
      </w:r>
      <w:r w:rsidRPr="00AE2C76">
        <w:rPr>
          <w:rStyle w:val="StyleBoldUnderline"/>
        </w:rPr>
        <w:t>was still the seventh warmest year since 1880 when data was first compiled.</w:t>
      </w:r>
      <w:r w:rsidR="00AE2C76" w:rsidRPr="00AE2C76">
        <w:rPr>
          <w:sz w:val="12"/>
        </w:rPr>
        <w:t>¶</w:t>
      </w:r>
      <w:r w:rsidRPr="00AE2C76">
        <w:rPr>
          <w:sz w:val="16"/>
        </w:rPr>
        <w:t xml:space="preserve"> More significantly </w:t>
      </w:r>
      <w:r w:rsidRPr="00AE2C76">
        <w:rPr>
          <w:rStyle w:val="StyleBoldUnderline"/>
        </w:rPr>
        <w:t>nine out of the 10 warmest years in this period occurred since 2000</w:t>
      </w:r>
      <w:r w:rsidRPr="00AE2C76">
        <w:rPr>
          <w:sz w:val="16"/>
        </w:rPr>
        <w:t>, the other was 1998.</w:t>
      </w:r>
      <w:r w:rsidR="00AE2C76" w:rsidRPr="00AE2C76">
        <w:rPr>
          <w:sz w:val="12"/>
        </w:rPr>
        <w:t>¶</w:t>
      </w:r>
      <w:r w:rsidRPr="00AE2C76">
        <w:rPr>
          <w:sz w:val="16"/>
        </w:rPr>
        <w:t xml:space="preserve"> The latest report shows that last year’s average temperatures was 1.1F (0.6C) warmer than the average between 1951 and 1980. Overall the temperature is now 1.4F (0.8C) hotter than it was in 1880.</w:t>
      </w:r>
      <w:r w:rsidR="00AE2C76" w:rsidRPr="00AE2C76">
        <w:rPr>
          <w:sz w:val="12"/>
        </w:rPr>
        <w:t>¶</w:t>
      </w:r>
      <w:r w:rsidRPr="00AE2C76">
        <w:rPr>
          <w:sz w:val="16"/>
        </w:rPr>
        <w:t xml:space="preserve"> </w:t>
      </w:r>
      <w:r w:rsidRPr="00AE2C76">
        <w:rPr>
          <w:rStyle w:val="StyleBoldUnderline"/>
        </w:rPr>
        <w:t>According to Nasa it has been 38 years since the annual temperature fell below the mid 20th century average</w:t>
      </w:r>
      <w:r w:rsidRPr="00AE2C76">
        <w:rPr>
          <w:sz w:val="16"/>
        </w:rPr>
        <w:t>.</w:t>
      </w:r>
      <w:r w:rsidR="00AE2C76" w:rsidRPr="00AE2C76">
        <w:rPr>
          <w:sz w:val="12"/>
        </w:rPr>
        <w:t>¶</w:t>
      </w:r>
      <w:r w:rsidRPr="00AE2C76">
        <w:rPr>
          <w:sz w:val="16"/>
        </w:rPr>
        <w:t xml:space="preserve"> </w:t>
      </w:r>
      <w:r w:rsidRPr="00AE2C76">
        <w:rPr>
          <w:rStyle w:val="StyleBoldUnderline"/>
        </w:rPr>
        <w:t xml:space="preserve">The Institute compiles its weather data from </w:t>
      </w:r>
      <w:r w:rsidRPr="00AE2C76">
        <w:rPr>
          <w:rStyle w:val="Emphasis"/>
        </w:rPr>
        <w:t>more than 1,000 meteorological stations</w:t>
      </w:r>
      <w:r w:rsidRPr="00AE2C76">
        <w:rPr>
          <w:rStyle w:val="StyleBoldUnderline"/>
        </w:rPr>
        <w:t xml:space="preserve"> around the world</w:t>
      </w:r>
      <w:r w:rsidRPr="00AE2C76">
        <w:rPr>
          <w:sz w:val="16"/>
        </w:rPr>
        <w:t xml:space="preserve">, as well as </w:t>
      </w:r>
      <w:r w:rsidRPr="00AE2C76">
        <w:rPr>
          <w:rStyle w:val="StyleBoldUnderline"/>
        </w:rPr>
        <w:t>using satellite readings of sea surface temperature</w:t>
      </w:r>
      <w:r w:rsidRPr="00AE2C76">
        <w:rPr>
          <w:sz w:val="16"/>
        </w:rPr>
        <w:t>.</w:t>
      </w:r>
      <w:r w:rsidR="00AE2C76" w:rsidRPr="00AE2C76">
        <w:rPr>
          <w:sz w:val="12"/>
        </w:rPr>
        <w:t>¶</w:t>
      </w:r>
      <w:r w:rsidRPr="00AE2C76">
        <w:rPr>
          <w:sz w:val="16"/>
        </w:rPr>
        <w:t xml:space="preserve"> While some parts of the world reported relatively warm temperatures, Australia recorded its hottest year ever</w:t>
      </w:r>
      <w:r w:rsidRPr="00AE2C76">
        <w:rPr>
          <w:rStyle w:val="StyleBoldUnderline"/>
        </w:rPr>
        <w:t>.</w:t>
      </w:r>
      <w:r w:rsidR="00AE2C76" w:rsidRPr="00AE2C76">
        <w:rPr>
          <w:rStyle w:val="StyleBoldUnderline"/>
          <w:b w:val="0"/>
          <w:sz w:val="12"/>
          <w:u w:val="none"/>
        </w:rPr>
        <w:t>¶</w:t>
      </w:r>
      <w:r w:rsidRPr="00AE2C76">
        <w:rPr>
          <w:rStyle w:val="StyleBoldUnderline"/>
        </w:rPr>
        <w:t xml:space="preserve"> Nasa said its findings were broadly in line with the results produced by other monitoring organisations including the Met Office in the UK.</w:t>
      </w:r>
    </w:p>
    <w:p w:rsidR="00FE7060" w:rsidRDefault="00FE7060" w:rsidP="00B056C2">
      <w:pPr>
        <w:pStyle w:val="Heading3"/>
        <w:rPr>
          <w:rStyle w:val="StyleBoldUnderline"/>
          <w:b/>
          <w:sz w:val="32"/>
          <w:szCs w:val="32"/>
        </w:rPr>
      </w:pPr>
      <w:r>
        <w:rPr>
          <w:rStyle w:val="StyleBoldUnderline"/>
          <w:b/>
          <w:sz w:val="32"/>
          <w:szCs w:val="32"/>
        </w:rPr>
        <w:lastRenderedPageBreak/>
        <w:t>Yes Warming – Consensus</w:t>
      </w:r>
    </w:p>
    <w:p w:rsidR="00D20816" w:rsidRDefault="00D20816" w:rsidP="00D20816">
      <w:pPr>
        <w:pStyle w:val="Heading4"/>
      </w:pPr>
      <w:r>
        <w:t>97% of scientists agree it’s real</w:t>
      </w:r>
    </w:p>
    <w:p w:rsidR="002D6F8E" w:rsidRDefault="002D6F8E" w:rsidP="002D6F8E">
      <w:pPr>
        <w:rPr>
          <w:rStyle w:val="StyleStyleBold12pt"/>
        </w:rPr>
      </w:pPr>
      <w:r>
        <w:rPr>
          <w:rStyle w:val="StyleStyleBold12pt"/>
        </w:rPr>
        <w:t>Nuccitelli 13</w:t>
      </w:r>
    </w:p>
    <w:p w:rsidR="002D6F8E" w:rsidRDefault="002D6F8E" w:rsidP="002D6F8E">
      <w:pPr>
        <w:rPr>
          <w:rStyle w:val="StyleStyleBold12pt"/>
          <w:b w:val="0"/>
          <w:sz w:val="16"/>
          <w:szCs w:val="16"/>
        </w:rPr>
      </w:pPr>
      <w:r w:rsidRPr="002D6F8E">
        <w:rPr>
          <w:rStyle w:val="StyleStyleBold12pt"/>
          <w:b w:val="0"/>
          <w:sz w:val="16"/>
          <w:szCs w:val="16"/>
        </w:rPr>
        <w:t xml:space="preserve">Dana, environmental scientist at a private environmental consulting firm, Master's Degree in physics from the UC Davis, “Survey finds 97% of climate science papers agree warming is man-made,” 5/16/13, </w:t>
      </w:r>
      <w:hyperlink r:id="rId13" w:history="1">
        <w:r w:rsidRPr="002D6F8E">
          <w:rPr>
            <w:rStyle w:val="Hyperlink"/>
            <w:sz w:val="16"/>
            <w:szCs w:val="16"/>
          </w:rPr>
          <w:t>http://www.theguardian.com/environment/climate-consensus-97-per-cent/2013/may/16/climate-change-scienceofclimatechange</w:t>
        </w:r>
      </w:hyperlink>
      <w:r w:rsidRPr="002D6F8E">
        <w:rPr>
          <w:rStyle w:val="StyleStyleBold12pt"/>
          <w:b w:val="0"/>
          <w:sz w:val="16"/>
          <w:szCs w:val="16"/>
        </w:rPr>
        <w:t xml:space="preserve"> SJE</w:t>
      </w:r>
    </w:p>
    <w:p w:rsidR="002D6F8E" w:rsidRPr="002D6F8E" w:rsidRDefault="002D6F8E" w:rsidP="002D6F8E">
      <w:pPr>
        <w:rPr>
          <w:rStyle w:val="StyleStyleBold12pt"/>
          <w:b w:val="0"/>
          <w:sz w:val="16"/>
          <w:szCs w:val="16"/>
        </w:rPr>
      </w:pPr>
    </w:p>
    <w:p w:rsidR="00FE7060" w:rsidRPr="00FE7060" w:rsidRDefault="00FE7060" w:rsidP="00FE7060">
      <w:pPr>
        <w:rPr>
          <w:rStyle w:val="StyleBoldUnderline"/>
        </w:rPr>
      </w:pPr>
      <w:r w:rsidRPr="00FE7060">
        <w:rPr>
          <w:rStyle w:val="StyleBoldUnderline"/>
        </w:rPr>
        <w:t>Our team</w:t>
      </w:r>
      <w:r w:rsidRPr="00FE7060">
        <w:rPr>
          <w:sz w:val="16"/>
        </w:rPr>
        <w:t xml:space="preserve"> of citizen science volunteers at Skeptical Science </w:t>
      </w:r>
      <w:r w:rsidRPr="00FE7060">
        <w:rPr>
          <w:rStyle w:val="StyleBoldUnderline"/>
        </w:rPr>
        <w:t>has published a new survey in the journal Environmental Research Letters of over 12,000 peer-reviewed climate science papers</w:t>
      </w:r>
      <w:r w:rsidRPr="00FE7060">
        <w:rPr>
          <w:sz w:val="16"/>
        </w:rPr>
        <w:t xml:space="preserve">, as the Guardian reports today. This is </w:t>
      </w:r>
      <w:r w:rsidRPr="00FE7060">
        <w:rPr>
          <w:rStyle w:val="StyleBoldUnderline"/>
        </w:rPr>
        <w:t>the most comprehensive survey of its kind</w:t>
      </w:r>
      <w:r w:rsidRPr="00FE7060">
        <w:rPr>
          <w:sz w:val="16"/>
        </w:rPr>
        <w:t>, and the inspiration of this blog's name: Climate Consensus – the 97%.</w:t>
      </w:r>
      <w:r w:rsidRPr="00FE7060">
        <w:rPr>
          <w:sz w:val="12"/>
        </w:rPr>
        <w:t>¶</w:t>
      </w:r>
      <w:r w:rsidRPr="00FE7060">
        <w:rPr>
          <w:sz w:val="16"/>
        </w:rPr>
        <w:t xml:space="preserve"> In 2004, Naomi </w:t>
      </w:r>
      <w:r w:rsidRPr="00FE7060">
        <w:rPr>
          <w:rStyle w:val="StyleBoldUnderline"/>
        </w:rPr>
        <w:t>Oreskes performed a survey of 928 peer-reviewed climate papers</w:t>
      </w:r>
      <w:r w:rsidRPr="00FE7060">
        <w:rPr>
          <w:sz w:val="16"/>
        </w:rPr>
        <w:t xml:space="preserve"> published between 1993 and 2003, </w:t>
      </w:r>
      <w:r w:rsidRPr="00FE7060">
        <w:rPr>
          <w:rStyle w:val="StyleBoldUnderline"/>
        </w:rPr>
        <w:t>finding none that rejected the human cause of global warming</w:t>
      </w:r>
      <w:r w:rsidRPr="00FE7060">
        <w:rPr>
          <w:sz w:val="16"/>
        </w:rPr>
        <w:t>. We decided that it was time to expand upon Oreskes' work by performing a keyword search of peer-reviewed scientific journal publications for the terms 'global warming' and 'global climate change' between the years 1991 and 2011.</w:t>
      </w:r>
      <w:r w:rsidRPr="00FE7060">
        <w:rPr>
          <w:sz w:val="12"/>
        </w:rPr>
        <w:t>¶</w:t>
      </w:r>
      <w:r w:rsidRPr="00FE7060">
        <w:rPr>
          <w:sz w:val="16"/>
        </w:rPr>
        <w:t xml:space="preserve"> Our team agreed upon definitions of categories to put the papers in: explicit or implicit endorsement of human-caused global warming, no opinion, and implicit or explicit rejection or minimization of the human influence, and began the long process of rating over 12,000 abstracts.</w:t>
      </w:r>
      <w:r w:rsidRPr="00FE7060">
        <w:rPr>
          <w:sz w:val="12"/>
        </w:rPr>
        <w:t>¶</w:t>
      </w:r>
      <w:r w:rsidRPr="00FE7060">
        <w:rPr>
          <w:sz w:val="16"/>
        </w:rPr>
        <w:t xml:space="preserve"> </w:t>
      </w:r>
      <w:r w:rsidRPr="00FE7060">
        <w:rPr>
          <w:rStyle w:val="StyleBoldUnderline"/>
        </w:rPr>
        <w:t>We decided from the start to take a conservative approach in our ratings.</w:t>
      </w:r>
      <w:r w:rsidRPr="00FE7060">
        <w:rPr>
          <w:sz w:val="16"/>
        </w:rPr>
        <w:t xml:space="preserve"> For example, a study which takes it for granted that global warming will continue for the foreseeable future could easily be put into the implicit endorsement category; there is no reason to expect global warming to continue indefinitely unless humans are causing it. However, </w:t>
      </w:r>
      <w:r w:rsidRPr="00FE7060">
        <w:rPr>
          <w:rStyle w:val="StyleBoldUnderline"/>
        </w:rPr>
        <w:t>unless an abstract included language about the cause of the warming, we categorized it as 'no opinion'.</w:t>
      </w:r>
      <w:r w:rsidRPr="00FE7060">
        <w:rPr>
          <w:sz w:val="12"/>
        </w:rPr>
        <w:t>¶</w:t>
      </w:r>
      <w:r w:rsidRPr="00FE7060">
        <w:rPr>
          <w:sz w:val="16"/>
        </w:rPr>
        <w:t xml:space="preserve"> Each paper was rated by at least two people, and a dozen volunteers completed most of the 24,000 ratings. The volunteers were a very internationally diverse group. Team members' home countries included Australia, USA, Canada, UK, New Zealand, Germany, Finland, and Italy.</w:t>
      </w:r>
      <w:r w:rsidRPr="00FE7060">
        <w:rPr>
          <w:sz w:val="12"/>
        </w:rPr>
        <w:t>¶</w:t>
      </w:r>
      <w:r w:rsidRPr="00FE7060">
        <w:rPr>
          <w:sz w:val="16"/>
        </w:rPr>
        <w:t xml:space="preserve"> We also decided that asking the scientists to rate their own papers would be the ideal way to check our results. Who knows what the papers say better than the authors who wrote them? </w:t>
      </w:r>
      <w:r w:rsidRPr="00FE7060">
        <w:rPr>
          <w:rStyle w:val="StyleBoldUnderline"/>
        </w:rPr>
        <w:t>We received responses from 1,200 scientists who rated a total of over 2,100 papers.</w:t>
      </w:r>
      <w:r w:rsidRPr="00FE7060">
        <w:rPr>
          <w:sz w:val="16"/>
        </w:rPr>
        <w:t xml:space="preserve"> Unlike our team's ratings that only considered the summary of each paper presented in the abstract, the scientists considered the entire paper in the self-ratings.</w:t>
      </w:r>
      <w:r w:rsidRPr="00FE7060">
        <w:rPr>
          <w:sz w:val="12"/>
        </w:rPr>
        <w:t>¶</w:t>
      </w:r>
      <w:r w:rsidRPr="00FE7060">
        <w:rPr>
          <w:sz w:val="16"/>
        </w:rPr>
        <w:t xml:space="preserve"> </w:t>
      </w:r>
      <w:r w:rsidRPr="00FE7060">
        <w:rPr>
          <w:rStyle w:val="StyleBoldUnderline"/>
        </w:rPr>
        <w:t>Based on our abstract ratings, we found that just over 4,000 papers took a position on the cause of global warming, 97.1% of which endorsed human-caused global warming. In the scientist self-ratings, nearly 1,400 papers were rated as taking a position, 97.2% of which endorsed human-caused global warming.</w:t>
      </w:r>
      <w:r w:rsidRPr="00FE7060">
        <w:rPr>
          <w:sz w:val="16"/>
        </w:rPr>
        <w:t xml:space="preserve"> Many papers captured in our literature search simply investigated an issue related to climate change without taking a position on its cause.</w:t>
      </w:r>
      <w:r w:rsidRPr="00FE7060">
        <w:rPr>
          <w:sz w:val="12"/>
        </w:rPr>
        <w:t>¶</w:t>
      </w:r>
      <w:r w:rsidRPr="00FE7060">
        <w:rPr>
          <w:sz w:val="16"/>
        </w:rPr>
        <w:t xml:space="preserve"> </w:t>
      </w:r>
      <w:r w:rsidRPr="00FE7060">
        <w:rPr>
          <w:rStyle w:val="StyleBoldUnderline"/>
        </w:rPr>
        <w:t>Our survey found that the consensus has grown slowly over time, and reached about 98% as of 2011. Our results are also consistent with several previous surveys finding a 97% consensus amongst climate experts on the human cause of global warming.</w:t>
      </w:r>
    </w:p>
    <w:p w:rsidR="002D6F8E" w:rsidRDefault="002D6F8E" w:rsidP="00B056C2">
      <w:pPr>
        <w:pStyle w:val="Heading3"/>
        <w:rPr>
          <w:rStyle w:val="StyleBoldUnderline"/>
          <w:b/>
          <w:sz w:val="32"/>
          <w:szCs w:val="32"/>
        </w:rPr>
      </w:pPr>
      <w:r>
        <w:rPr>
          <w:rStyle w:val="StyleBoldUnderline"/>
          <w:b/>
          <w:sz w:val="32"/>
          <w:szCs w:val="32"/>
        </w:rPr>
        <w:lastRenderedPageBreak/>
        <w:t>Yes Anthro – Models</w:t>
      </w:r>
    </w:p>
    <w:p w:rsidR="002D6F8E" w:rsidRPr="000D3359" w:rsidRDefault="002D6F8E" w:rsidP="002D6F8E">
      <w:pPr>
        <w:pStyle w:val="Heading4"/>
      </w:pPr>
      <w:r>
        <w:t>Best compilation of scientific data proves consensus – warming is real and anthropogenic.</w:t>
      </w:r>
    </w:p>
    <w:p w:rsidR="002D6F8E" w:rsidRDefault="002D6F8E" w:rsidP="002D6F8E">
      <w:pPr>
        <w:rPr>
          <w:sz w:val="16"/>
          <w:szCs w:val="16"/>
        </w:rPr>
      </w:pPr>
      <w:r>
        <w:rPr>
          <w:b/>
        </w:rPr>
        <w:t>Cook et al 13</w:t>
      </w:r>
      <w:r w:rsidRPr="000D3359">
        <w:rPr>
          <w:b/>
        </w:rPr>
        <w:t xml:space="preserve"> </w:t>
      </w:r>
      <w:r w:rsidRPr="000D3359">
        <w:rPr>
          <w:sz w:val="16"/>
          <w:szCs w:val="16"/>
        </w:rPr>
        <w:t xml:space="preserve">– Global Change Institute, University of Queensland, Australia (John, “Quantifying the Consensus on Anthropogenic Global Warming in the Scientific Literature”, 5/15/13; &lt; </w:t>
      </w:r>
      <w:hyperlink r:id="rId14" w:history="1">
        <w:r w:rsidR="00BE389F" w:rsidRPr="00432E41">
          <w:rPr>
            <w:rStyle w:val="Hyperlink"/>
            <w:sz w:val="16"/>
            <w:szCs w:val="16"/>
          </w:rPr>
          <w:t>http://iopscience.iop.org/1748-9326/8/2/024024/pdf/1748-9326_8_2_024024.pdf</w:t>
        </w:r>
      </w:hyperlink>
      <w:r w:rsidRPr="000D3359">
        <w:rPr>
          <w:sz w:val="16"/>
          <w:szCs w:val="16"/>
        </w:rPr>
        <w:t>&gt;)</w:t>
      </w:r>
    </w:p>
    <w:p w:rsidR="00BE389F" w:rsidRPr="000D3359" w:rsidRDefault="00BE389F" w:rsidP="002D6F8E"/>
    <w:p w:rsidR="002D6F8E" w:rsidRPr="002D6F8E" w:rsidRDefault="002D6F8E" w:rsidP="002D6F8E">
      <w:pPr>
        <w:rPr>
          <w:u w:val="single"/>
        </w:rPr>
      </w:pPr>
      <w:r w:rsidRPr="008048B8">
        <w:rPr>
          <w:u w:val="single"/>
        </w:rPr>
        <w:t xml:space="preserve">An accurate perception of the degree of scientific consensus is an essential element to public support for climate policy </w:t>
      </w:r>
      <w:r w:rsidRPr="008E2254">
        <w:rPr>
          <w:sz w:val="16"/>
        </w:rPr>
        <w:t xml:space="preserve">(Ding et al 2011 ). Communicating the </w:t>
      </w:r>
      <w:r w:rsidRPr="008048B8">
        <w:rPr>
          <w:u w:val="single"/>
        </w:rPr>
        <w:t>scientific consensus also increases people’s acceptance that climate change (CC) is happening</w:t>
      </w:r>
      <w:r w:rsidRPr="008E2254">
        <w:rPr>
          <w:sz w:val="16"/>
        </w:rPr>
        <w:t xml:space="preserve"> (Lewandowsky et al 2012 ). Despite numerous indicators of a consensus, there is wide public perception that climate scientists disagree over the fundamental cause of global warming (GW; Leiserowitz et al 2012 , Pew 2012 ).</w:t>
      </w:r>
      <w:r w:rsidRPr="008048B8">
        <w:rPr>
          <w:u w:val="single"/>
        </w:rPr>
        <w:t xml:space="preserve"> </w:t>
      </w:r>
      <w:r w:rsidRPr="008048B8">
        <w:rPr>
          <w:b/>
          <w:u w:val="single"/>
        </w:rPr>
        <w:t>In the most comprehensive analysis performed to date</w:t>
      </w:r>
      <w:r w:rsidRPr="008048B8">
        <w:rPr>
          <w:u w:val="single"/>
        </w:rPr>
        <w:t>, we have extended the analysis of peer-reviewed climate papers in Oreskes ( 2004 ). We examined a large sample of the scientific literature on global CC, published over a 21 year period, in order</w:t>
      </w:r>
      <w:r w:rsidRPr="008048B8">
        <w:rPr>
          <w:b/>
          <w:u w:val="single"/>
        </w:rPr>
        <w:t xml:space="preserve"> to determine the level of scientific consensus that human activity is very likely</w:t>
      </w:r>
      <w:r w:rsidRPr="008E2254">
        <w:rPr>
          <w:sz w:val="16"/>
        </w:rPr>
        <w:t xml:space="preserve"> causing most of the current GW (anthropogenic global warming, or AGW). Surveys of climate scientists have found strong agreement (97–98%) regarding AGW amongst publishing climate experts (Doran and Zimmerman 2009 , Anderegg et al 2010 ). </w:t>
      </w:r>
      <w:r w:rsidRPr="008048B8">
        <w:rPr>
          <w:u w:val="single"/>
        </w:rPr>
        <w:t>Repeated surveys of scientists found that scientific agreement about AGW steadily increased from 1996 to 2009</w:t>
      </w:r>
      <w:r w:rsidRPr="008E2254">
        <w:rPr>
          <w:sz w:val="16"/>
        </w:rPr>
        <w:t xml:space="preserve"> (Bray 2010 ). This is reflected in the increasingly definitive statements issued by the Intergovernmental Panel on Climate Change on the attribution of recent GW (Houghton et al 1996 , 2001 , Solomon et al 2007 ).</w:t>
      </w:r>
      <w:r w:rsidRPr="008E2254">
        <w:rPr>
          <w:u w:val="single"/>
        </w:rPr>
        <w:t xml:space="preserve"> The peer-reviewed scientific literature provides a ground- level assessment of the degree of consensus among publishing scientists.</w:t>
      </w:r>
      <w:r w:rsidRPr="008E2254">
        <w:rPr>
          <w:sz w:val="16"/>
        </w:rPr>
        <w:t xml:space="preserve"> An analysis of abstracts published from 1993–2003 matching the search ‘global climate change’ found that none of 928 papers disagreed with the consensus position on AGW (Oreskes 2004 ). This is consistent with an analysis of citation networks that found a consensus on AGW forming in the early 1990s (Shwed and Bearman 2010 ).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 Similarly, 57% of the US public either disagreed or were unaware that scientists agree that the earth is very likely warming due to human activity (Pew 2012 ). </w:t>
      </w:r>
      <w:r w:rsidRPr="008E2254">
        <w:rPr>
          <w:u w:val="single"/>
        </w:rPr>
        <w:t>Through analysis of climate-related papers published from 1991 to 2011, this study provides the most comprehensive analysis of its kind to date in order to quantify and evaluate the level and evolution of consensus over the last two decades.</w:t>
      </w:r>
    </w:p>
    <w:p w:rsidR="002D6F8E" w:rsidRPr="000D3359" w:rsidRDefault="002D6F8E" w:rsidP="002D6F8E">
      <w:pPr>
        <w:pStyle w:val="Heading4"/>
      </w:pPr>
      <w:r w:rsidRPr="000D3359">
        <w:t>Warming is real and the product of anthropogenic carbon emissions.</w:t>
      </w:r>
    </w:p>
    <w:p w:rsidR="002D6F8E" w:rsidRDefault="002D6F8E" w:rsidP="002D6F8E">
      <w:pPr>
        <w:rPr>
          <w:sz w:val="16"/>
          <w:szCs w:val="16"/>
        </w:rPr>
      </w:pPr>
      <w:r w:rsidRPr="000D3359">
        <w:rPr>
          <w:b/>
        </w:rPr>
        <w:t>Cook 12</w:t>
      </w:r>
      <w:r w:rsidRPr="000D3359">
        <w:rPr>
          <w:b/>
          <w:sz w:val="16"/>
          <w:szCs w:val="16"/>
        </w:rPr>
        <w:t xml:space="preserve"> </w:t>
      </w:r>
      <w:r w:rsidRPr="000D3359">
        <w:rPr>
          <w:sz w:val="16"/>
          <w:szCs w:val="16"/>
        </w:rPr>
        <w:t xml:space="preserve">– solar physicist and founder of Skeptical Science (John, “The Human Fingerprint in Global Warming”, 8/31/12; &lt; </w:t>
      </w:r>
      <w:hyperlink r:id="rId15" w:history="1">
        <w:r w:rsidR="00BE389F" w:rsidRPr="00432E41">
          <w:rPr>
            <w:rStyle w:val="Hyperlink"/>
            <w:sz w:val="16"/>
            <w:szCs w:val="16"/>
          </w:rPr>
          <w:t>http://www.skepticalscience.com/its-not-us-intermediate.htm</w:t>
        </w:r>
      </w:hyperlink>
      <w:r w:rsidRPr="000D3359">
        <w:rPr>
          <w:sz w:val="16"/>
          <w:szCs w:val="16"/>
        </w:rPr>
        <w:t>&gt;)</w:t>
      </w:r>
    </w:p>
    <w:p w:rsidR="00BE389F" w:rsidRPr="000D3359" w:rsidRDefault="00BE389F" w:rsidP="002D6F8E"/>
    <w:p w:rsidR="002D6F8E" w:rsidRPr="002D6F8E" w:rsidRDefault="002D6F8E" w:rsidP="002D6F8E">
      <w:pPr>
        <w:rPr>
          <w:sz w:val="16"/>
        </w:rPr>
      </w:pPr>
      <w:r w:rsidRPr="00CE449C">
        <w:rPr>
          <w:u w:val="single"/>
        </w:rPr>
        <w:t>In science, there's only one thing better than empirical measurements made in the real world - and that is multiple independent measurements all pointing to the same result</w:t>
      </w:r>
      <w:r w:rsidRPr="00CE449C">
        <w:rPr>
          <w:b/>
          <w:u w:val="single"/>
        </w:rPr>
        <w:t xml:space="preserve">. There are many lines of empirical evidence that all detect the human fingerprint in global warming: </w:t>
      </w:r>
      <w:r w:rsidRPr="00060E67">
        <w:rPr>
          <w:sz w:val="16"/>
        </w:rPr>
        <w:t>The human fingerprint in atmospheric carbon dioxide That</w:t>
      </w:r>
      <w:r w:rsidRPr="00CE449C">
        <w:rPr>
          <w:u w:val="single"/>
        </w:rPr>
        <w:t xml:space="preserve"> rising carbon dioxide is caused by human CO2 emissions should be obvious when comparing CO2 levels to CO2 emissions:</w:t>
      </w:r>
      <w:r w:rsidRPr="00060E67">
        <w:rPr>
          <w:sz w:val="16"/>
        </w:rPr>
        <w:t xml:space="preserve"> Confirmation that rising carbon dioxide levels are due to human activity comes from analysing the types of carbon found in the air. The carbon atom has several different isotopes (eg - different number of neutrons). Carbon 12 has 6 neutrons, carbon 13 has 7 neutrons. Plants have a lower C13/C12 ratio than in the atmosphere. If rising atmospheric CO2 comes fossil fuels, the C13/C12 should be falling. Indeed this is what is occuring (Ghosh 2003) and </w:t>
      </w:r>
      <w:r w:rsidRPr="00CE449C">
        <w:rPr>
          <w:u w:val="single"/>
        </w:rPr>
        <w:t xml:space="preserve">the trend correlates with the trend in global emissions. Further confirmation comes by measuring oxygen levels in the atmosphere. When fossil fuels are burned, the carbon in the fossil fuels are joined to oxygen, creating carbon dioxide. </w:t>
      </w:r>
      <w:r w:rsidRPr="00060E67">
        <w:rPr>
          <w:sz w:val="16"/>
        </w:rPr>
        <w:t xml:space="preserve">As CO2 increases in the atmosphere, oxygen decreases. Observations show </w:t>
      </w:r>
      <w:r w:rsidRPr="00CE449C">
        <w:rPr>
          <w:u w:val="single"/>
        </w:rPr>
        <w:t>oxygen levels are falling at a rate consistent with the burning of fossil fuels. Satellites measure infrared radiation as it escapes out to space. A comparison between satellite data from 1970 to 1996 found that less energy is escaping to space at the wavelengths that greenhouse gases absorb energy (Harries 2001). Thus</w:t>
      </w:r>
      <w:r w:rsidRPr="00CE449C">
        <w:rPr>
          <w:b/>
          <w:u w:val="single"/>
        </w:rPr>
        <w:t xml:space="preserve"> the paper found "direct experimental evidence for a significant increase in the Earth's greenhouse effect". </w:t>
      </w:r>
      <w:r w:rsidRPr="00060E67">
        <w:rPr>
          <w:sz w:val="16"/>
        </w:rPr>
        <w:t xml:space="preserve">This result has been confirmed by more recent data from several different satellites (Griggs 2004, Chen 2007). </w:t>
      </w:r>
      <w:r w:rsidRPr="00060E67">
        <w:rPr>
          <w:u w:val="single"/>
        </w:rPr>
        <w:t>That less heat is escaping out to space is confirmed by surface measurements that find more infrared radiation returning to earth.</w:t>
      </w:r>
      <w:r w:rsidRPr="00060E67">
        <w:rPr>
          <w:b/>
          <w:u w:val="single"/>
        </w:rPr>
        <w:t xml:space="preserve"> Several studies have found this is due to an increased greenhouse effect</w:t>
      </w:r>
      <w:r w:rsidRPr="00060E67">
        <w:rPr>
          <w:sz w:val="16"/>
        </w:rPr>
        <w:t xml:space="preserve"> (Philipona 2004, Wang 2009). An analysis of high resolution spectral data allows scientists to quantitatively attribute the increase in </w:t>
      </w:r>
      <w:r w:rsidRPr="00060E67">
        <w:rPr>
          <w:sz w:val="16"/>
        </w:rPr>
        <w:lastRenderedPageBreak/>
        <w:t xml:space="preserve">downward radiation to each of several greenhouse gases (Evans 2006). </w:t>
      </w:r>
      <w:r w:rsidRPr="00060E67">
        <w:rPr>
          <w:u w:val="single"/>
        </w:rPr>
        <w:t xml:space="preserve">The results lead the authors to conclude that "this experimental data should effectively end the argument by skeptics that no experimental evidence exists for the connection between greenhouse gas increases in the atmosphere and global warming." Another human fingerprint can be found by looking at temperature trends in the different layers of the atmosphere. Climate models predict that more carbon dioxide should cause warming in the troposphere but cooling in the stratosphere. This is because the increased "blanketing" effect in the troposphere holds in more heat, allowing less to reach the stratosphere. This is in contrast to the expected effect if global warming was caused by the sun which would cause warming both in the troposphere and stratosphere. </w:t>
      </w:r>
      <w:r w:rsidRPr="00060E67">
        <w:rPr>
          <w:b/>
          <w:u w:val="single"/>
        </w:rPr>
        <w:t>What we observe from both satellites and weather balloons is a cooling stratosphere and warming troposphere, consistent with carbon dioxide warming:</w:t>
      </w:r>
      <w:r w:rsidRPr="00060E67">
        <w:rPr>
          <w:u w:val="single"/>
        </w:rPr>
        <w:t xml:space="preserve"> If an increased greenhouse effect was causing warming, we would expect nights to warm faster than days. This is because the greenhouse effect operates day and night. Conversely, if global warming was caused by the sun, we would expect the warming trend to be greatest in daytime temperatures. What we observe is a decrease in cold nights greater than the decrease in cold days, and an increase in warm nights greater than the increase in warm days (Alexander 2006, Fan 2010). This is consistent with greenhouse warming. </w:t>
      </w:r>
    </w:p>
    <w:p w:rsidR="00BE389F" w:rsidRDefault="00BE389F" w:rsidP="00B056C2">
      <w:pPr>
        <w:pStyle w:val="Heading3"/>
        <w:rPr>
          <w:rStyle w:val="StyleBoldUnderline"/>
          <w:b/>
          <w:sz w:val="32"/>
          <w:szCs w:val="32"/>
        </w:rPr>
      </w:pPr>
      <w:r>
        <w:rPr>
          <w:rStyle w:val="StyleBoldUnderline"/>
          <w:b/>
          <w:sz w:val="32"/>
          <w:szCs w:val="32"/>
        </w:rPr>
        <w:lastRenderedPageBreak/>
        <w:t>Warming Bad – Extinction</w:t>
      </w:r>
    </w:p>
    <w:p w:rsidR="00BE389F" w:rsidRPr="000D3359" w:rsidRDefault="00BE389F" w:rsidP="00BE389F">
      <w:pPr>
        <w:pStyle w:val="Heading4"/>
      </w:pPr>
      <w:r w:rsidRPr="000D3359">
        <w:t>Best methodology shows positive feedbacks will push us past the tipping point – causes extinction.</w:t>
      </w:r>
    </w:p>
    <w:p w:rsidR="00BE389F" w:rsidRDefault="00BE389F" w:rsidP="00BE389F">
      <w:pPr>
        <w:rPr>
          <w:sz w:val="16"/>
          <w:szCs w:val="16"/>
        </w:rPr>
      </w:pPr>
      <w:r w:rsidRPr="000D3359">
        <w:rPr>
          <w:b/>
        </w:rPr>
        <w:t xml:space="preserve">Guterl 12 </w:t>
      </w:r>
      <w:r w:rsidRPr="000D3359">
        <w:rPr>
          <w:sz w:val="16"/>
          <w:szCs w:val="16"/>
        </w:rPr>
        <w:t xml:space="preserve">– Executive Editor of Scientific American, expert in Climate and Environment, Science Policy, citing James Hanson, a NASA scientist (Fred, “Climate Armageddon: How the World’s Weather Could Quickly Run Amok”, 5/25/12; &lt; </w:t>
      </w:r>
      <w:hyperlink r:id="rId16" w:history="1">
        <w:r w:rsidRPr="00432E41">
          <w:rPr>
            <w:rStyle w:val="Hyperlink"/>
            <w:sz w:val="16"/>
            <w:szCs w:val="16"/>
          </w:rPr>
          <w:t>http://www.scientificamerican.com/article.cfm?id=how-worlds-weather-could-quickly-run-amok</w:t>
        </w:r>
      </w:hyperlink>
      <w:r>
        <w:rPr>
          <w:sz w:val="16"/>
          <w:szCs w:val="16"/>
        </w:rPr>
        <w:t>&gt;)</w:t>
      </w:r>
    </w:p>
    <w:p w:rsidR="00BE389F" w:rsidRPr="000D3359" w:rsidRDefault="00BE389F" w:rsidP="00BE389F"/>
    <w:p w:rsidR="00BE389F" w:rsidRPr="00BE389F" w:rsidRDefault="00BE389F" w:rsidP="00BE389F">
      <w:pPr>
        <w:rPr>
          <w:sz w:val="16"/>
        </w:rPr>
      </w:pPr>
      <w:r w:rsidRPr="000D3359">
        <w:rPr>
          <w:u w:val="single"/>
        </w:rPr>
        <w:t>The world has warmed since those heady days of Gaia, and scientists have grown gloomier in their assessment of the state of the world's climate</w:t>
      </w:r>
      <w:r w:rsidRPr="000D3359">
        <w:rPr>
          <w:sz w:val="16"/>
        </w:rPr>
        <w:t xml:space="preserve">. NASA climate scientist James Hanson has </w:t>
      </w:r>
      <w:r w:rsidRPr="000D3359">
        <w:rPr>
          <w:u w:val="single"/>
        </w:rPr>
        <w:t xml:space="preserve">warned of a "Venus effect," in which </w:t>
      </w:r>
      <w:r w:rsidRPr="000D3359">
        <w:rPr>
          <w:b/>
          <w:u w:val="single"/>
        </w:rPr>
        <w:t>runaway warming turns Earth into an uninhabitable desert</w:t>
      </w:r>
      <w:r w:rsidRPr="000D3359">
        <w:rPr>
          <w:u w:val="single"/>
        </w:rPr>
        <w:t>, with a surface temperature high enough to melt lead, sometime in the next few centuries</w:t>
      </w:r>
      <w:r w:rsidRPr="000D3359">
        <w:rPr>
          <w:sz w:val="16"/>
        </w:rPr>
        <w:t xml:space="preserve">. Even Hanson, though, is </w:t>
      </w:r>
      <w:r w:rsidRPr="000D3359">
        <w:rPr>
          <w:u w:val="single"/>
        </w:rPr>
        <w:t xml:space="preserve">beginning to look downright optimistic </w:t>
      </w:r>
      <w:r w:rsidRPr="000D3359">
        <w:rPr>
          <w:sz w:val="16"/>
        </w:rPr>
        <w:t xml:space="preserve">compared to a new crop of climate scientists, who fret that </w:t>
      </w:r>
      <w:r w:rsidRPr="000D3359">
        <w:rPr>
          <w:u w:val="single"/>
        </w:rPr>
        <w:t xml:space="preserve">things could head south as quickly as </w:t>
      </w:r>
      <w:r w:rsidRPr="000D3359">
        <w:rPr>
          <w:b/>
          <w:u w:val="single"/>
        </w:rPr>
        <w:t>a handful of years</w:t>
      </w:r>
      <w:r w:rsidRPr="000D3359">
        <w:rPr>
          <w:u w:val="single"/>
        </w:rPr>
        <w:t>, or even months, if we're particularly unlucky</w:t>
      </w:r>
      <w:r w:rsidRPr="000D3359">
        <w:rPr>
          <w:sz w:val="16"/>
        </w:rPr>
        <w:t xml:space="preserve">. Ironically, some of them are intellectual offspring of Lovelock, the original optimist gone sour. The true gloomsters </w:t>
      </w:r>
      <w:r w:rsidRPr="000D3359">
        <w:rPr>
          <w:u w:val="single"/>
        </w:rPr>
        <w:t>are scientists who look at climate through the lens of "dynamical systems," a mathematics that describes things that tend to change suddenly and are difficult to predict. It is the mathematics of the tipping point—the moment at which a "system" that has been changing slowly and predictably will suddenly "flip."</w:t>
      </w:r>
      <w:r w:rsidRPr="000D3359">
        <w:rPr>
          <w:sz w:val="16"/>
        </w:rPr>
        <w:t xml:space="preserve"> The colloquial example is the straw that breaks that camel's back. Or you can also think of it as a ship that is stable until it tips too far in one direction and then capsizes. In this view, </w:t>
      </w:r>
      <w:r w:rsidRPr="000D3359">
        <w:rPr>
          <w:b/>
          <w:u w:val="single"/>
        </w:rPr>
        <w:t>Earth's climate is, or could soon be, ready to capsize, causing sudden, perhaps catastrophic, changes</w:t>
      </w:r>
      <w:r w:rsidRPr="000D3359">
        <w:rPr>
          <w:sz w:val="16"/>
        </w:rPr>
        <w:t xml:space="preserve">. And once it capsizes, it could be next to impossible to right it again. </w:t>
      </w:r>
      <w:r w:rsidRPr="000D3359">
        <w:rPr>
          <w:u w:val="single"/>
        </w:rPr>
        <w:t>The idea that climate behaves like a dynamical system addresses some of the key shortcomings of the conventional view of climate change—the view that looks at the planet as a whole, in terms of averages. A dynamical systems approach, by contrast, consider climate as a sum of many different parts, each with its own properties, all of them interdependent in ways that are hard to predict</w:t>
      </w:r>
      <w:r w:rsidRPr="000D3359">
        <w:rPr>
          <w:sz w:val="16"/>
        </w:rPr>
        <w:t xml:space="preserve">. One of the most productive scientists in applying dynamical systems theory to climate is Tim Lenton at the University of East Anglia in England. Lenton is a Lovelockian two generations removed— his mentors were mentored by Lovelock. "We are looking quite hard at past data and observational data that can tell us something," says Lenton. "Classical case studies in which you've seen abrupt changes in climate data. For example, in the Greenland ice-core records, you're seeing climate jump. And the end of the Younger Dryas," about fifteen thousand years ago, "you get a striking climate change." So far, he says, nobody has found a big reason for such an abrupt change in these past events—no meteorite or volcano or other event that is an obvious cause—which suggests that perhaps </w:t>
      </w:r>
      <w:r w:rsidRPr="000D3359">
        <w:rPr>
          <w:u w:val="single"/>
        </w:rPr>
        <w:t>something about the way these climate shifts occur simply makes them sudden</w:t>
      </w:r>
      <w:r w:rsidRPr="000D3359">
        <w:rPr>
          <w:sz w:val="16"/>
        </w:rPr>
        <w:t xml:space="preserve">. Lenton is mainly interested in the future. He has tried to look for things that could possibly change suddenly and drastically even though nothing obvious may trigger them. </w:t>
      </w:r>
      <w:r w:rsidRPr="000D3359">
        <w:rPr>
          <w:u w:val="single"/>
        </w:rPr>
        <w:t>He's come up with a short list of nine tipping points—nine weather systems, regional in scope, that could make a rapid transition from one state to another.</w:t>
      </w:r>
    </w:p>
    <w:p w:rsidR="00BE389F" w:rsidRPr="000D3359" w:rsidRDefault="00BE389F" w:rsidP="00BE389F">
      <w:pPr>
        <w:pStyle w:val="Heading4"/>
      </w:pPr>
      <w:r w:rsidRPr="000D3359">
        <w:t>Warming is anthropogenic and causes extinction – best evidence proves.</w:t>
      </w:r>
    </w:p>
    <w:p w:rsidR="00BE389F" w:rsidRPr="000D3359" w:rsidRDefault="00BE389F" w:rsidP="00BE389F">
      <w:r w:rsidRPr="000D3359">
        <w:rPr>
          <w:b/>
        </w:rPr>
        <w:t xml:space="preserve">Morgan 09 </w:t>
      </w:r>
      <w:r w:rsidRPr="000D3359">
        <w:t xml:space="preserve">– </w:t>
      </w:r>
      <w:r w:rsidRPr="000D3359">
        <w:rPr>
          <w:sz w:val="16"/>
          <w:szCs w:val="16"/>
        </w:rPr>
        <w:t xml:space="preserve">professor at Hankuk University of Foreign Studies (Dennis Ray, “World on Fire: Two Scenarios of the Destruction of Human Civilization and the Possible Extinction </w:t>
      </w:r>
      <w:r>
        <w:rPr>
          <w:sz w:val="16"/>
          <w:szCs w:val="16"/>
        </w:rPr>
        <w:t>of the Human Race”, 2009)</w:t>
      </w:r>
    </w:p>
    <w:p w:rsidR="00BE389F" w:rsidRPr="00BE389F" w:rsidRDefault="00BE389F" w:rsidP="00BE389F">
      <w:pPr>
        <w:rPr>
          <w:sz w:val="16"/>
        </w:rPr>
      </w:pPr>
      <w:r w:rsidRPr="000D3359">
        <w:rPr>
          <w:u w:val="single"/>
        </w:rPr>
        <w:t xml:space="preserve">As horrifying as the scenario of human extinction by sudden, fast-burning nuclear fire may seem, the one consolation is that this future can be avoided within a relatively short period of time if responsible world leaders change Cold War thinking to move away from aggressive wars over natural resources and towards the eventual dismantlement of most if not all nuclear weapons. On the other hand, another scenario of human extinction by fire is one that may not so easily be reversed within a short period of time because it is not a fast-burning fire; </w:t>
      </w:r>
      <w:r w:rsidRPr="000D3359">
        <w:rPr>
          <w:sz w:val="16"/>
        </w:rPr>
        <w:t xml:space="preserve">rather, a slow burning fire is gradually heating up the planet as industrial civilization progresses and develops globally. This gradual process and course is long-lasting; thus it cannot easily be changed, even if responsible world leaders change their thinking about ‘‘progress’’ and industrial development based on the burning of fossil fuels. The way that global warming will impact humanity in the future has often been depicted through the analogy of the proverbial frog in a pot of water who does not realize that the temperature of the water is gradually rising.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w:t>
      </w:r>
      <w:r w:rsidRPr="000D3359">
        <w:rPr>
          <w:u w:val="single"/>
        </w:rPr>
        <w:t xml:space="preserve">the slow burning fire of global warming may eventually lead to a runaway condition and take humanity by surprise. Unfortunately, </w:t>
      </w:r>
      <w:r w:rsidRPr="000D3359">
        <w:rPr>
          <w:b/>
          <w:u w:val="single"/>
        </w:rPr>
        <w:t>by the time the politicians finally all agree with the scientific consensus that global warming is indeed human caused, its development could be too advanced to arrest</w:t>
      </w:r>
      <w:r w:rsidRPr="000D3359">
        <w:rPr>
          <w:sz w:val="16"/>
        </w:rPr>
        <w:t xml:space="preserve">; the </w:t>
      </w:r>
      <w:r w:rsidRPr="000D3359">
        <w:rPr>
          <w:sz w:val="16"/>
        </w:rPr>
        <w:lastRenderedPageBreak/>
        <w:t>poor frog has become too weak and enfeebled to get himself out of hot water. The Intergovernmental Panel of Climate Change (IPCC) was established in 1988 by the WorldMeteorological Organization (WMO) and the United Nations Environmental Programme to ‘‘assess on a comprehensive, objective, open and transparent basis the scientific, technical and socio-economic information relevant to understanding the scientific basis of risk of humaninduced climate change, its potential impacts and options for adaptation and mitigation.’’[16]. Since then, it has given assessments and reports every six or seven years. Thus far, it has given four assessments.13 With all prior assessments came attacks fromsome parts of the scientific community, especially by industry scientists, to attempt to prove that the theory had no basis in planetary history and present-day reality; nevertheless, as more and more</w:t>
      </w:r>
      <w:r w:rsidRPr="000D3359">
        <w:rPr>
          <w:b/>
          <w:sz w:val="16"/>
        </w:rPr>
        <w:t xml:space="preserve"> </w:t>
      </w:r>
      <w:r w:rsidRPr="000D3359">
        <w:rPr>
          <w:b/>
          <w:u w:val="single"/>
        </w:rPr>
        <w:t>research continually provided concrete and empirical evidence to confirm the global warming hypothesis, that it is indeed human-caused, mostly due to the burning of fossil fuels, the scientific consensus grew stronger t</w:t>
      </w:r>
      <w:r w:rsidRPr="000D3359">
        <w:rPr>
          <w:u w:val="single"/>
        </w:rPr>
        <w:t>hat human induced global warming is verifiable.</w:t>
      </w:r>
      <w:r w:rsidRPr="000D3359">
        <w:rPr>
          <w:sz w:val="16"/>
        </w:rPr>
        <w:t xml:space="preserve"> As a matter of fact, according to Bill McKibben [17], 12 years of ‘‘impressive scientific research’’ strongly confirms the 1995 report ‘‘that humans had grown so large in numbers and especially in appetite for energy that they were now damaging the most basic of the earth’s systems—the balance between incoming and outgoing solar energy’’; ‘‘. . . their findings have essentially been complementary to the 1995 report – a constant strengthening of the simple basic truth that humans were burning too much fossil fuel.’’ [17]. Indeed, 12 years later, the 2007 report not only confirms global warming, with a stronger scientific consensus that the slow burn is ‘‘very likely’’ human caused, but it also finds that </w:t>
      </w:r>
      <w:r w:rsidRPr="000D3359">
        <w:rPr>
          <w:u w:val="single"/>
        </w:rPr>
        <w:t xml:space="preserve">the ‘‘amount of carbon in the atmosphere is now increasing at a faster rate even than before’’ and the temperature increases would be ‘‘considerably higher than they have been so far </w:t>
      </w:r>
      <w:r w:rsidRPr="000D3359">
        <w:rPr>
          <w:sz w:val="16"/>
        </w:rPr>
        <w:t>were it not for the blanket of soot and other pollution that is temporarily helping to cool the planet.’’ [17]. Furthermore, almost ‘‘</w:t>
      </w:r>
      <w:r w:rsidRPr="000D3359">
        <w:rPr>
          <w:u w:val="single"/>
        </w:rPr>
        <w:t>everything frozen on earth is melting</w:t>
      </w:r>
      <w:r w:rsidRPr="000D3359">
        <w:rPr>
          <w:sz w:val="16"/>
        </w:rPr>
        <w:t xml:space="preserve">. Heavy rainfalls are becoming more common since the air is warmer and therefore holds more water than cold air, and ‘cold days, cold nights and frost have become less frequent, while hot days, hot nights, and heat waves have become more frequent.’’ [17]. </w:t>
      </w:r>
      <w:r w:rsidRPr="000D3359">
        <w:rPr>
          <w:u w:val="single"/>
        </w:rPr>
        <w:t>Unless drastic action is taken soon, the average global temperature is predicted to rise about 5 degrees this century, but it could rise as much as 8 degrees. As has already been evidenced in recent years, the rise in global temperature is melting the Arctic sheets. This runaway polar melting will inflict great damage upon coastal areas, which could be much greater than what has been previously forecasted.</w:t>
      </w:r>
      <w:r w:rsidRPr="000D3359">
        <w:rPr>
          <w:sz w:val="16"/>
        </w:rPr>
        <w:t xml:space="preserve"> However, what is missing in the IPCC report, as dire as it may seem, is sufficient emphasis on the less likely but still plausible worst case scenarios, which could prove to have the most devastating, catastrophic consequences for the long-term future of human civilization. In other words, the IPCC report places too much emphasis on a linear progression that does not take sufficient account of the dynamics of systems theory, which leads to a fundamentally different premise regarding the relationship between industrial civilization and nature.</w:t>
      </w:r>
    </w:p>
    <w:p w:rsidR="00BE389F" w:rsidRDefault="00BE389F" w:rsidP="00B056C2">
      <w:pPr>
        <w:pStyle w:val="Heading3"/>
        <w:rPr>
          <w:rStyle w:val="StyleBoldUnderline"/>
          <w:b/>
          <w:sz w:val="32"/>
          <w:szCs w:val="32"/>
        </w:rPr>
      </w:pPr>
      <w:r>
        <w:rPr>
          <w:rStyle w:val="StyleBoldUnderline"/>
          <w:b/>
          <w:sz w:val="32"/>
          <w:szCs w:val="32"/>
        </w:rPr>
        <w:lastRenderedPageBreak/>
        <w:t>Warming Bad – Biodiversity Mod</w:t>
      </w:r>
    </w:p>
    <w:p w:rsidR="00BE389F" w:rsidRDefault="00BE389F" w:rsidP="00BE389F">
      <w:pPr>
        <w:pStyle w:val="Heading4"/>
      </w:pPr>
      <w:r>
        <w:t>Emissions causes ocean acidification – extinction.</w:t>
      </w:r>
    </w:p>
    <w:p w:rsidR="00BE389F" w:rsidRPr="00C679F6" w:rsidRDefault="00BE389F" w:rsidP="00BE389F">
      <w:r>
        <w:rPr>
          <w:b/>
        </w:rPr>
        <w:t xml:space="preserve">Romm 12 </w:t>
      </w:r>
      <w:r w:rsidRPr="00581F37">
        <w:rPr>
          <w:sz w:val="16"/>
          <w:szCs w:val="16"/>
        </w:rPr>
        <w:t>– physicist and climate expert, Fellow of the American Association for the Advancement of Science, Senior Fellow at the Center for American Progress (Joseph J., “Science: Ocean Acidifying so fast that it threatens humanity’s ability to feed itself”, 3/2/12; &lt; http://earthlawcenter.org/news/headline/science-ocean-acidifying-so-fast-it-threatens-humanitys-ability-to-feed-itself/&gt;)//Beddow</w:t>
      </w:r>
    </w:p>
    <w:p w:rsidR="00BE389F" w:rsidRDefault="00BE389F" w:rsidP="00BE389F">
      <w:pPr>
        <w:rPr>
          <w:sz w:val="16"/>
        </w:rPr>
      </w:pPr>
      <w:r w:rsidRPr="00EE4A78">
        <w:rPr>
          <w:u w:val="single"/>
        </w:rPr>
        <w:t>The world’s oceans may be turning acidic faster today from human carbon emissions than they did during four major extinctions in the last 300 million years, when natural pulses of carbon sent global temperatures soaring,</w:t>
      </w:r>
      <w:r w:rsidRPr="00BB1E39">
        <w:rPr>
          <w:sz w:val="16"/>
        </w:rPr>
        <w:t xml:space="preserve"> says a new study in Science.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EE4A78">
        <w:rPr>
          <w:u w:val="single"/>
        </w:rPr>
        <w:t>if industrial carbon emissions continue at the current pace, we may lose organisms we care about—coral reefs, oysters, salmon.</w:t>
      </w:r>
      <w:r w:rsidRPr="00BB1E39">
        <w:rPr>
          <w:sz w:val="16"/>
        </w:rPr>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req’d). We knew from a 2010 Nature Geoscience study that the </w:t>
      </w:r>
      <w:r w:rsidRPr="00BB1E39">
        <w:rPr>
          <w:u w:val="single"/>
        </w:rPr>
        <w:t>oceans are now acidifying 10 times faster today than 55 million years ago when a mass extinction of marine species occurred</w:t>
      </w:r>
      <w:r w:rsidRPr="00BB1E39">
        <w:rPr>
          <w:sz w:val="16"/>
        </w:rPr>
        <w:t>. But this study looked back over 300 million and found that “</w:t>
      </w:r>
      <w:r w:rsidRPr="00EE4A78">
        <w:rPr>
          <w:u w:val="single"/>
        </w:rPr>
        <w:t>the unprecedented rapidity of CO2 release currently taking place” has put marine life at risk in a frighteningly unique way</w:t>
      </w:r>
      <w:r w:rsidRPr="00BB1E39">
        <w:rPr>
          <w:sz w:val="16"/>
        </w:rPr>
        <w:t xml:space="preserve">: … </w:t>
      </w:r>
      <w:r w:rsidRPr="000E6F5B">
        <w:rPr>
          <w:u w:val="single"/>
        </w:rPr>
        <w:t xml:space="preserve">the </w:t>
      </w:r>
      <w:r w:rsidRPr="000E6F5B">
        <w:rPr>
          <w:b/>
          <w:u w:val="single"/>
        </w:rPr>
        <w:t>current rate of (mainly fossil fuel) CO2 release</w:t>
      </w:r>
      <w:r w:rsidRPr="000E6F5B">
        <w:rPr>
          <w:u w:val="single"/>
        </w:rPr>
        <w:t xml:space="preserve"> stands out as capable of driving a combination and magnitude of </w:t>
      </w:r>
      <w:r w:rsidRPr="000E6F5B">
        <w:rPr>
          <w:b/>
          <w:u w:val="single"/>
        </w:rPr>
        <w:t>ocean geochemical changes potentially unparalleled in at least the last ~300 My of Earth history, raising the possibility that we are entering an unknown territory of marine ecosystem change</w:t>
      </w:r>
      <w:r w:rsidRPr="000E6F5B">
        <w:rPr>
          <w:u w:val="single"/>
        </w:rPr>
        <w:t xml:space="preserve">. </w:t>
      </w:r>
      <w:r w:rsidRPr="00BB1E39">
        <w:rPr>
          <w:sz w:val="16"/>
        </w:rPr>
        <w:t xml:space="preserve">That is to say, it’s not just that acidifying oceans spell marine biological meltdown “by end of century” as a 2010 Geological Society study put it. We are also warming the ocean and decreasing dissolved oxygen concentration. </w:t>
      </w:r>
      <w:r w:rsidRPr="000E6F5B">
        <w:rPr>
          <w:rStyle w:val="Emphasis"/>
        </w:rPr>
        <w:t xml:space="preserve">That is a recipe for mass extinction. </w:t>
      </w:r>
      <w:r w:rsidRPr="000E6F5B">
        <w:rPr>
          <w:u w:val="single"/>
        </w:rPr>
        <w:t>A 2009 Nature Geoscience study found that ocean dead zones “devoid of fish and seafood” are poised to expand and “remain for thousands of years.</w:t>
      </w:r>
      <w:r w:rsidRPr="00BB1E39">
        <w:rPr>
          <w:sz w:val="16"/>
        </w:rPr>
        <w:t xml:space="preserve">“ And remember, we just learned from a 2012 new Nature Climate Change study that carbon dioxide is “driving fish crazy” and threatening their survival. Here’s more on the new study: The oceans act like a sponge to draw down excess carbon dioxide from the air; the gas reacts with seawater to form carbonic acid, which over time is neutralized by fossil carbonate shells on the seafloor. But if CO2 goes into the oceans too quickly, it can deplete the carbonate ions that corals, mollusks and some plankton need for reef and shell-building. That is what is happening now. In a review of hundreds of paleoceanographic studies, a team of researchers from five countries found evidence for only one period in the last 300 million years when the oceans changed even remotely as fast as today: the Paleocene-Eocene Thermal Maximum, or PETM, some 56 million years ago. In the early 1990s, scientists extracting sediments from the seafloor off Antarctica found a layer of mud from this period wedged between thick deposits of white plankton fossils. In a span of about 5,000 years, they estimated, a mysterious surge of carbon doubled atmospheric concentrations, pushed average global temperatures up by about 6 degrees C, and dramatically changed the ecological landscape. The result: carbonate plankton shells littering the seafloor dissolved, leaving the brown layer of mud. As many as half of all species of benthic foraminifers, a group of single-celled organisms that live at the ocean bottom, went extinct, suggesting that organisms higher in the food chain may have also disappeared, said study co-author Ellen Thomas, a paleoceanographer at Yale University who was on that pivotal Antarctic cruise. “It’s really unusual that you lose more than 5 to 10 percent of species over less than 20,000 years,” she said. “It’s usually on the order of a few percent over a million years.” During this time, scientists estimate, ocean pH—a measure of acidity–may have fallen as much as 0.45 units. (As pH falls, acidity rises.) In the last hundred years, atmospheric CO2 has risen about 30 percent, to 393 parts per million, and ocean pH has fallen by 0.1 unit, to 8.1–an acidification rate at least 10 times faster than 56 million years ago, says Hönisch. The Intergovernmental Panel on Climate Change predicts that pH may fall another 0.3 units by the end of the century,to 7.8, raising the possibility that we may soon see ocean changes similar to those observed during the PETM. </w:t>
      </w:r>
      <w:r w:rsidRPr="00BF2B0F">
        <w:rPr>
          <w:u w:val="single"/>
        </w:rPr>
        <w:t>More catastrophic events have shaken earth before, but perhaps not as quickly. The study finds two other times of potential ocean acidification: the extinctions triggered by massive volcanism at the end of the Permian and Triassic eras, about 252 million and 201 million years ago respectively.</w:t>
      </w:r>
      <w:r w:rsidRPr="00BB1E39">
        <w:rPr>
          <w:sz w:val="16"/>
        </w:rPr>
        <w:t xml:space="preserve"> But the authors caution that the timing and chemical changes of these events is less certain. Because most ocean sediments older than 180 million years have been recycled back into the deep earth, scientists have fewer records to work with. During the end of the Permian, about 252 million years ago, massive volcanic eruptions in present-day Russia led to a rise in atmospheric carbon, and the extinction of 96 percent of marine life. Scientists have found evidence for ocean dead zones and the survival of organisms able to withstand carbonate-poor seawater and high blood-carbon levels, but so far they have been unable to reconstruct changes in ocean pH or carbonate. At the end of the Triassic, about 201 million years ago, a second burst of mass volcanism doubled atmospheric carbon. Coral reefs collapsed and many sea creatures vanished. Noting that tropical species fared the worst, some scientists question if global warming rather than ocean acidification was the main killer at this time. The effects of ocean acidification today are overshadowed for now by other problems, ranging from sewage pollution and hotter summer temperatures that threaten corals with disease and bleaching. However, scientists trying to isolate the effects of acidic water in the lab have shown that lower pH levels can harm a range of marine life, from reef and shell-building organisms to the tiny snails favored by salmon. In a recent study, scientists from Stony Brook University found that the larvae of bay scallops and hard clams grow best at pre-industrial pH levels, while their shells corrode at the levels projected for 2100. Off the U.S. Pacific Northwest, the death of oyster larvae has recently been linked to the upwelling of acidic water there. In parts of the ocean acidified by underwater volcanoes venting carbon dioxide, scientists have seen alarming signs of what the oceans could be like by 2100. In a 2011 study of coral reefs off Papua New Guinea, scientists writing in the journal Nature Climate Change found that when pH dropped to 7.8, reef diversity declined by as much as 40 percent. Other studies have found that clownfish larvae raised in the lab lose their ability to sniff out </w:t>
      </w:r>
      <w:r w:rsidRPr="00BB1E39">
        <w:rPr>
          <w:sz w:val="16"/>
        </w:rPr>
        <w:lastRenderedPageBreak/>
        <w:t>predators and find their way home when pH drops below 7.8. “It’s not a problem that can be quickly reversed,” said Christopher Langdon, a biological oceanographer at the University of Miami who co-authored the study on Papua New Guinea reefs. “</w:t>
      </w:r>
      <w:r w:rsidRPr="00BF2B0F">
        <w:rPr>
          <w:u w:val="single"/>
        </w:rPr>
        <w:t>Once a species goes extinct it’s gone forever. We’re playing a very dangerous game</w:t>
      </w:r>
      <w:r w:rsidRPr="00BB1E39">
        <w:rPr>
          <w:sz w:val="16"/>
        </w:rPr>
        <w:t xml:space="preserve">.” </w:t>
      </w:r>
    </w:p>
    <w:p w:rsidR="00BE389F" w:rsidRPr="005828E3" w:rsidRDefault="00BE389F" w:rsidP="00BE389F">
      <w:pPr>
        <w:pStyle w:val="Heading4"/>
      </w:pPr>
      <w:r w:rsidRPr="005828E3">
        <w:t>Ocean acidification destroys marine biodiversity</w:t>
      </w:r>
    </w:p>
    <w:p w:rsidR="00BE389F" w:rsidRPr="00B95539" w:rsidRDefault="00BE389F" w:rsidP="00BE389F">
      <w:pPr>
        <w:rPr>
          <w:sz w:val="16"/>
          <w:szCs w:val="16"/>
        </w:rPr>
      </w:pPr>
      <w:r w:rsidRPr="005828E3">
        <w:rPr>
          <w:b/>
          <w:bCs/>
          <w:sz w:val="26"/>
        </w:rPr>
        <w:t>Hendriks et. Al 10</w:t>
      </w:r>
      <w:r w:rsidRPr="005828E3">
        <w:t xml:space="preserve"> </w:t>
      </w:r>
      <w:r w:rsidRPr="00B95539">
        <w:rPr>
          <w:sz w:val="16"/>
          <w:szCs w:val="16"/>
        </w:rPr>
        <w:t>(I.E. Hendriks Department of Global Change Research. IMEDEA, January 2010 "Vulnerability of marine biodiversity to ocean acidification: A meta-analysis”</w:t>
      </w:r>
    </w:p>
    <w:p w:rsidR="00BE389F" w:rsidRPr="00B95539" w:rsidRDefault="00BE389F" w:rsidP="00BE389F">
      <w:pPr>
        <w:rPr>
          <w:sz w:val="16"/>
          <w:szCs w:val="16"/>
        </w:rPr>
      </w:pPr>
      <w:r w:rsidRPr="00B95539">
        <w:rPr>
          <w:sz w:val="16"/>
          <w:szCs w:val="16"/>
        </w:rPr>
        <w:t>http://www.sciencedirect.com.proxy.lib.umich.edu/science/article/pii/S027277140900537X</w:t>
      </w:r>
    </w:p>
    <w:p w:rsidR="00BE389F" w:rsidRPr="00BE389F" w:rsidRDefault="00BE389F" w:rsidP="00BE389F">
      <w:pPr>
        <w:rPr>
          <w:sz w:val="16"/>
        </w:rPr>
      </w:pPr>
      <w:r w:rsidRPr="005828E3">
        <w:rPr>
          <w:b/>
          <w:bCs/>
          <w:u w:val="single"/>
        </w:rPr>
        <w:t>The ocean has captured between 28 and 34% of the anthropogenic carbon dioxide emitted to the atmosphere between 1980 and 1994</w:t>
      </w:r>
      <w:r w:rsidRPr="00B95539">
        <w:rPr>
          <w:sz w:val="16"/>
        </w:rPr>
        <w:t xml:space="preserve"> (Millero, 2007 and Sabine et al., 2004). The ensuing increase in ocean CO2 concentration (Millero, 2007 and Sabine et al., 2004) </w:t>
      </w:r>
      <w:r w:rsidRPr="005828E3">
        <w:rPr>
          <w:b/>
          <w:bCs/>
          <w:u w:val="single"/>
        </w:rPr>
        <w:t xml:space="preserve">has lead to a reduction of about 0.1 pH units in ocean surface waters compared to pre-industrial times </w:t>
      </w:r>
      <w:r w:rsidRPr="00B95539">
        <w:rPr>
          <w:sz w:val="16"/>
        </w:rPr>
        <w:t>(Caldeira and Wickett, 2003) and a further decline by 0.3–0.5 pH units is expected by 2100 (Caldeira and Wickett, 2005</w:t>
      </w:r>
      <w:r w:rsidRPr="005828E3">
        <w:rPr>
          <w:b/>
          <w:bCs/>
          <w:u w:val="single"/>
        </w:rPr>
        <w:t>). Ocean acidification has been proposed to pose a major threat for marine organisms, particularly shell-forming and calcifying organisms</w:t>
      </w:r>
      <w:r w:rsidRPr="00B95539">
        <w:rPr>
          <w:sz w:val="16"/>
        </w:rPr>
        <w:t xml:space="preserve"> (Kleypas et al., 1999 and Riebesell et al., 2000).</w:t>
      </w:r>
      <w:r w:rsidRPr="00B95539">
        <w:rPr>
          <w:sz w:val="12"/>
        </w:rPr>
        <w:t>¶</w:t>
      </w:r>
      <w:r w:rsidRPr="00B95539">
        <w:rPr>
          <w:sz w:val="16"/>
        </w:rPr>
        <w:t xml:space="preserve"> Warnings that ocean acidification is a major threat to marine biodiversity (Kleypas et al., 1999, Orr et al., 2005, Raven, 2005, Sponberg, 2007 and Zondervan et al., 2001) are largely based on the analysis of predicted changes in ocean chemical fields (Caldeira and Wickett, 2005, IPCC, 2007 and Raven, 2005), with limited experimental support (Doney et al., 2009</w:t>
      </w:r>
      <w:r w:rsidRPr="005828E3">
        <w:rPr>
          <w:b/>
          <w:bCs/>
          <w:u w:val="single"/>
        </w:rPr>
        <w:t>). These inferences have prompted substantial investments in research funds to support major increases in research efforts, which are providing evidence that the responses of organisms to ocean acidification may be more complex than previously thought</w:t>
      </w:r>
      <w:r w:rsidRPr="00B95539">
        <w:rPr>
          <w:sz w:val="16"/>
        </w:rPr>
        <w:t xml:space="preserve"> (Fabry, 2008 and Iglesias-Rodriguez et al., 2008). There is a need to test the generality and magnitude of the predicted negative impact of ocean acidification on marine biota. Here we evaluate the vulnerability of marine biota to ocean acidification through a meta-analysis of available experimental assessments of the impacts of acidification on a range of functions across marine organisms.</w:t>
      </w:r>
    </w:p>
    <w:p w:rsidR="00BE389F" w:rsidRPr="005828E3" w:rsidRDefault="00BE389F" w:rsidP="00BE389F">
      <w:pPr>
        <w:pStyle w:val="Heading4"/>
      </w:pPr>
      <w:r w:rsidRPr="005828E3">
        <w:t>Loss of biodiversity causes extinction</w:t>
      </w:r>
    </w:p>
    <w:p w:rsidR="00BE389F" w:rsidRPr="00B95539" w:rsidRDefault="00BE389F" w:rsidP="00BE389F">
      <w:pPr>
        <w:rPr>
          <w:sz w:val="16"/>
          <w:szCs w:val="16"/>
        </w:rPr>
      </w:pPr>
      <w:r w:rsidRPr="005828E3">
        <w:rPr>
          <w:b/>
          <w:bCs/>
          <w:sz w:val="26"/>
        </w:rPr>
        <w:t>Cardinale 12</w:t>
      </w:r>
      <w:r w:rsidRPr="005828E3">
        <w:t xml:space="preserve"> </w:t>
      </w:r>
      <w:r w:rsidRPr="00B95539">
        <w:rPr>
          <w:sz w:val="16"/>
          <w:szCs w:val="16"/>
        </w:rPr>
        <w:t>(Bradley J. Cardinale Ph.D., University of Maryland, 2002 “Biodiversity loss and its impact on humanity”</w:t>
      </w:r>
    </w:p>
    <w:p w:rsidR="00BE389F" w:rsidRDefault="004C7024" w:rsidP="00BE389F">
      <w:pPr>
        <w:rPr>
          <w:sz w:val="16"/>
          <w:szCs w:val="16"/>
        </w:rPr>
      </w:pPr>
      <w:hyperlink r:id="rId17" w:history="1">
        <w:r w:rsidR="00BE389F" w:rsidRPr="00432E41">
          <w:rPr>
            <w:rStyle w:val="Hyperlink"/>
            <w:sz w:val="16"/>
            <w:szCs w:val="16"/>
          </w:rPr>
          <w:t>http://www.nature.com.proxy.lib.umich.edu/nature/journal/v486/n7401/pdf/nature11148.pdf</w:t>
        </w:r>
      </w:hyperlink>
      <w:r w:rsidR="00BE389F" w:rsidRPr="00B95539">
        <w:rPr>
          <w:sz w:val="16"/>
          <w:szCs w:val="16"/>
        </w:rPr>
        <w:t>)</w:t>
      </w:r>
    </w:p>
    <w:p w:rsidR="00BE389F" w:rsidRPr="00B95539" w:rsidRDefault="00BE389F" w:rsidP="00BE389F">
      <w:pPr>
        <w:rPr>
          <w:sz w:val="16"/>
          <w:szCs w:val="16"/>
        </w:rPr>
      </w:pPr>
    </w:p>
    <w:p w:rsidR="00BE389F" w:rsidRPr="00BE389F" w:rsidRDefault="00BE389F" w:rsidP="00BE389F">
      <w:pPr>
        <w:rPr>
          <w:sz w:val="16"/>
        </w:rPr>
      </w:pPr>
      <w:r w:rsidRPr="005828E3">
        <w:rPr>
          <w:b/>
          <w:bCs/>
          <w:u w:val="single"/>
        </w:rPr>
        <w:t>The significance of biodiversity for human wellbeing was recognized</w:t>
      </w:r>
      <w:r w:rsidRPr="00B95539">
        <w:rPr>
          <w:sz w:val="12"/>
        </w:rPr>
        <w:t>¶</w:t>
      </w:r>
      <w:r w:rsidRPr="00B95539">
        <w:rPr>
          <w:sz w:val="16"/>
        </w:rPr>
        <w:t xml:space="preserve"> 20 years ago with the formation of the Convention on Biological</w:t>
      </w:r>
      <w:r w:rsidRPr="00B95539">
        <w:rPr>
          <w:sz w:val="12"/>
        </w:rPr>
        <w:t>¶</w:t>
      </w:r>
      <w:r w:rsidRPr="00B95539">
        <w:rPr>
          <w:sz w:val="16"/>
        </w:rPr>
        <w:t xml:space="preserve"> Diversity—an intergovernmental agreement among 193 countries to</w:t>
      </w:r>
      <w:r w:rsidRPr="00B95539">
        <w:rPr>
          <w:sz w:val="12"/>
        </w:rPr>
        <w:t>¶</w:t>
      </w:r>
      <w:r w:rsidRPr="00B95539">
        <w:rPr>
          <w:sz w:val="16"/>
        </w:rPr>
        <w:t xml:space="preserve"> support the conservation of biological diversity, the sustainable use of</w:t>
      </w:r>
      <w:r w:rsidRPr="00B95539">
        <w:rPr>
          <w:sz w:val="12"/>
        </w:rPr>
        <w:t>¶</w:t>
      </w:r>
      <w:r w:rsidRPr="00B95539">
        <w:rPr>
          <w:sz w:val="16"/>
        </w:rPr>
        <w:t xml:space="preserve"> its components, and the fair and equitable sharing of benefits. Despite</w:t>
      </w:r>
      <w:r w:rsidRPr="00B95539">
        <w:rPr>
          <w:sz w:val="12"/>
        </w:rPr>
        <w:t>¶</w:t>
      </w:r>
      <w:r w:rsidRPr="00B95539">
        <w:rPr>
          <w:sz w:val="16"/>
        </w:rPr>
        <w:t xml:space="preserve"> this agreement, evidence gathered in 2010 indicated that biodiversity</w:t>
      </w:r>
      <w:r w:rsidRPr="00B95539">
        <w:rPr>
          <w:sz w:val="12"/>
        </w:rPr>
        <w:t>¶</w:t>
      </w:r>
      <w:r w:rsidRPr="00B95539">
        <w:rPr>
          <w:sz w:val="16"/>
        </w:rPr>
        <w:t xml:space="preserve"> loss at the global scale was continuing, often at increasing rates98. </w:t>
      </w:r>
      <w:r w:rsidRPr="005828E3">
        <w:rPr>
          <w:b/>
          <w:bCs/>
          <w:u w:val="single"/>
        </w:rPr>
        <w:t>This</w:t>
      </w:r>
      <w:r w:rsidRPr="00B95539">
        <w:rPr>
          <w:bCs/>
          <w:sz w:val="12"/>
        </w:rPr>
        <w:t>¶</w:t>
      </w:r>
      <w:r w:rsidRPr="005828E3">
        <w:rPr>
          <w:b/>
          <w:bCs/>
          <w:u w:val="single"/>
        </w:rPr>
        <w:t xml:space="preserve"> observation stimulated a set of new targets for 2020</w:t>
      </w:r>
      <w:r w:rsidRPr="00B95539">
        <w:rPr>
          <w:sz w:val="16"/>
        </w:rPr>
        <w:t xml:space="preserve"> (the Aichi targets)</w:t>
      </w:r>
      <w:r w:rsidRPr="00B95539">
        <w:rPr>
          <w:sz w:val="12"/>
        </w:rPr>
        <w:t>¶</w:t>
      </w:r>
      <w:r w:rsidRPr="00B95539">
        <w:rPr>
          <w:sz w:val="16"/>
        </w:rPr>
        <w:t xml:space="preserve"> and, in parallel, governments have been negotiating the establishment of</w:t>
      </w:r>
      <w:r w:rsidRPr="00B95539">
        <w:rPr>
          <w:sz w:val="12"/>
        </w:rPr>
        <w:t>¶</w:t>
      </w:r>
      <w:r w:rsidRPr="00B95539">
        <w:rPr>
          <w:sz w:val="16"/>
        </w:rPr>
        <w:t xml:space="preserve"> a new assessment body, the Intergovernmental Science-Policy Platform</w:t>
      </w:r>
      <w:r w:rsidRPr="00B95539">
        <w:rPr>
          <w:sz w:val="12"/>
        </w:rPr>
        <w:t>¶</w:t>
      </w:r>
      <w:r w:rsidRPr="00B95539">
        <w:rPr>
          <w:sz w:val="16"/>
        </w:rPr>
        <w:t xml:space="preserve"> on Biodiversity and Ecosystem Services (IPBES). The IPBES will be</w:t>
      </w:r>
      <w:r w:rsidRPr="00B95539">
        <w:rPr>
          <w:sz w:val="12"/>
        </w:rPr>
        <w:t>¶</w:t>
      </w:r>
      <w:r w:rsidRPr="00B95539">
        <w:rPr>
          <w:sz w:val="16"/>
        </w:rPr>
        <w:t xml:space="preserve"> charged with conducting regional, global and thematic assessments of</w:t>
      </w:r>
      <w:r w:rsidRPr="00B95539">
        <w:rPr>
          <w:sz w:val="12"/>
        </w:rPr>
        <w:t>¶</w:t>
      </w:r>
      <w:r w:rsidRPr="00B95539">
        <w:rPr>
          <w:sz w:val="16"/>
        </w:rPr>
        <w:t xml:space="preserve"> biodiversity and ecosystem services, and will depend on the international scientific community to assess trends and evaluate risks associated with alternative patterns of development and changes in land use99</w:t>
      </w:r>
      <w:r w:rsidRPr="00B95539">
        <w:rPr>
          <w:sz w:val="12"/>
        </w:rPr>
        <w:t>¶</w:t>
      </w:r>
      <w:r w:rsidRPr="00B95539">
        <w:rPr>
          <w:sz w:val="16"/>
        </w:rPr>
        <w:t xml:space="preserve"> .</w:t>
      </w:r>
      <w:r w:rsidRPr="00B95539">
        <w:rPr>
          <w:sz w:val="12"/>
        </w:rPr>
        <w:t>¶</w:t>
      </w:r>
      <w:r w:rsidRPr="00B95539">
        <w:rPr>
          <w:sz w:val="16"/>
        </w:rPr>
        <w:t xml:space="preserve"> Significant gaps in both the science and policy need attention if the</w:t>
      </w:r>
      <w:r w:rsidRPr="00B95539">
        <w:rPr>
          <w:sz w:val="12"/>
        </w:rPr>
        <w:t>¶</w:t>
      </w:r>
      <w:r w:rsidRPr="00B95539">
        <w:rPr>
          <w:sz w:val="16"/>
        </w:rPr>
        <w:t xml:space="preserve"> Aichi targets are to be met, and if future ecosystems are to provide the</w:t>
      </w:r>
      <w:r w:rsidRPr="00B95539">
        <w:rPr>
          <w:sz w:val="12"/>
        </w:rPr>
        <w:t>¶</w:t>
      </w:r>
      <w:r w:rsidRPr="00B95539">
        <w:rPr>
          <w:sz w:val="16"/>
        </w:rPr>
        <w:t xml:space="preserve"> range of services required to support more people sustainably99. </w:t>
      </w:r>
      <w:r w:rsidRPr="005828E3">
        <w:rPr>
          <w:b/>
          <w:bCs/>
          <w:u w:val="single"/>
        </w:rPr>
        <w:t>We</w:t>
      </w:r>
      <w:r w:rsidRPr="00B95539">
        <w:rPr>
          <w:bCs/>
          <w:sz w:val="12"/>
        </w:rPr>
        <w:t>¶</w:t>
      </w:r>
      <w:r w:rsidRPr="005828E3">
        <w:rPr>
          <w:b/>
          <w:bCs/>
          <w:u w:val="single"/>
        </w:rPr>
        <w:t xml:space="preserve"> have reported the scientific consensus that has emerged over 20 years</w:t>
      </w:r>
      <w:r w:rsidRPr="00B95539">
        <w:rPr>
          <w:bCs/>
          <w:sz w:val="12"/>
        </w:rPr>
        <w:t>¶</w:t>
      </w:r>
      <w:r w:rsidRPr="005828E3">
        <w:rPr>
          <w:b/>
          <w:bCs/>
          <w:u w:val="single"/>
        </w:rPr>
        <w:t xml:space="preserve"> of biodiversity research, to help orient the next generation of research on</w:t>
      </w:r>
      <w:r w:rsidRPr="00B95539">
        <w:rPr>
          <w:bCs/>
          <w:sz w:val="12"/>
        </w:rPr>
        <w:t>¶</w:t>
      </w:r>
      <w:r w:rsidRPr="005828E3">
        <w:rPr>
          <w:b/>
          <w:bCs/>
          <w:u w:val="single"/>
        </w:rPr>
        <w:t xml:space="preserve"> the links between biodiversity and the benefits ecosystems provide to</w:t>
      </w:r>
      <w:r w:rsidRPr="00B95539">
        <w:rPr>
          <w:bCs/>
          <w:sz w:val="12"/>
        </w:rPr>
        <w:t>¶</w:t>
      </w:r>
      <w:r w:rsidRPr="005828E3">
        <w:rPr>
          <w:b/>
          <w:bCs/>
          <w:u w:val="single"/>
        </w:rPr>
        <w:t xml:space="preserve"> humanity.</w:t>
      </w:r>
      <w:r w:rsidRPr="00B95539">
        <w:rPr>
          <w:sz w:val="16"/>
        </w:rPr>
        <w:t xml:space="preserve"> One of the greatest challenges now is to use what we have</w:t>
      </w:r>
      <w:r w:rsidRPr="00B95539">
        <w:rPr>
          <w:sz w:val="12"/>
        </w:rPr>
        <w:t>¶</w:t>
      </w:r>
      <w:r w:rsidRPr="00B95539">
        <w:rPr>
          <w:sz w:val="16"/>
        </w:rPr>
        <w:t xml:space="preserve"> learned to develop predictive models that are founded on empirically</w:t>
      </w:r>
      <w:r w:rsidRPr="00B95539">
        <w:rPr>
          <w:sz w:val="12"/>
        </w:rPr>
        <w:t>¶</w:t>
      </w:r>
      <w:r w:rsidRPr="00B95539">
        <w:rPr>
          <w:sz w:val="16"/>
        </w:rPr>
        <w:t xml:space="preserve"> quantified ecological mechanisms; that forecast changes in ecosystem</w:t>
      </w:r>
      <w:r w:rsidRPr="00B95539">
        <w:rPr>
          <w:sz w:val="12"/>
        </w:rPr>
        <w:t>¶</w:t>
      </w:r>
      <w:r w:rsidRPr="00B95539">
        <w:rPr>
          <w:sz w:val="16"/>
        </w:rPr>
        <w:t xml:space="preserve"> services at scales that are policy-relevant; and that link to social, economic</w:t>
      </w:r>
      <w:r w:rsidRPr="00B95539">
        <w:rPr>
          <w:sz w:val="12"/>
        </w:rPr>
        <w:t>¶</w:t>
      </w:r>
      <w:r w:rsidRPr="00B95539">
        <w:rPr>
          <w:sz w:val="16"/>
        </w:rPr>
        <w:t xml:space="preserve"> and political systems. </w:t>
      </w:r>
      <w:r w:rsidRPr="005828E3">
        <w:rPr>
          <w:b/>
          <w:bCs/>
          <w:u w:val="single"/>
        </w:rPr>
        <w:t>Without an understanding of the fundamental</w:t>
      </w:r>
      <w:r w:rsidRPr="00B95539">
        <w:rPr>
          <w:bCs/>
          <w:sz w:val="12"/>
        </w:rPr>
        <w:t>¶</w:t>
      </w:r>
      <w:r w:rsidRPr="005828E3">
        <w:rPr>
          <w:b/>
          <w:bCs/>
          <w:u w:val="single"/>
        </w:rPr>
        <w:t xml:space="preserve"> ecological processes that link biodiversity, ecosystem functions and</w:t>
      </w:r>
      <w:r w:rsidRPr="00B95539">
        <w:rPr>
          <w:bCs/>
          <w:sz w:val="12"/>
        </w:rPr>
        <w:t>¶</w:t>
      </w:r>
      <w:r w:rsidRPr="005828E3">
        <w:rPr>
          <w:b/>
          <w:bCs/>
          <w:u w:val="single"/>
        </w:rPr>
        <w:t xml:space="preserve"> services, attempts to forecast the societal consequences of diversity loss,</w:t>
      </w:r>
      <w:r w:rsidRPr="00B95539">
        <w:rPr>
          <w:bCs/>
          <w:sz w:val="12"/>
        </w:rPr>
        <w:t>¶</w:t>
      </w:r>
      <w:r w:rsidRPr="005828E3">
        <w:rPr>
          <w:b/>
          <w:bCs/>
          <w:u w:val="single"/>
        </w:rPr>
        <w:t xml:space="preserve"> and to meet policy objectives, are likely to fail100. But with that fundamental understanding in hand, we may yet bring the modern era of</w:t>
      </w:r>
      <w:r w:rsidRPr="00B95539">
        <w:rPr>
          <w:bCs/>
          <w:sz w:val="12"/>
        </w:rPr>
        <w:t>¶</w:t>
      </w:r>
      <w:r w:rsidRPr="005828E3">
        <w:rPr>
          <w:b/>
          <w:bCs/>
          <w:u w:val="single"/>
        </w:rPr>
        <w:t xml:space="preserve"> biodiversity loss to a safe end for humanity</w:t>
      </w:r>
    </w:p>
    <w:p w:rsidR="00BE389F" w:rsidRDefault="00BE389F" w:rsidP="008F6773">
      <w:pPr>
        <w:pStyle w:val="Heading2"/>
        <w:rPr>
          <w:rStyle w:val="StyleBoldUnderline"/>
          <w:b/>
          <w:sz w:val="32"/>
          <w:szCs w:val="32"/>
        </w:rPr>
      </w:pPr>
      <w:r>
        <w:rPr>
          <w:rStyle w:val="StyleBoldUnderline"/>
          <w:b/>
          <w:sz w:val="32"/>
          <w:szCs w:val="32"/>
        </w:rPr>
        <w:lastRenderedPageBreak/>
        <w:t>**NO WARMING**</w:t>
      </w:r>
    </w:p>
    <w:p w:rsidR="00BE389F" w:rsidRDefault="00BE389F" w:rsidP="00B056C2">
      <w:pPr>
        <w:pStyle w:val="Heading3"/>
        <w:rPr>
          <w:rStyle w:val="StyleBoldUnderline"/>
          <w:b/>
          <w:sz w:val="32"/>
          <w:szCs w:val="32"/>
        </w:rPr>
      </w:pPr>
      <w:r>
        <w:rPr>
          <w:rStyle w:val="StyleBoldUnderline"/>
          <w:b/>
          <w:sz w:val="32"/>
          <w:szCs w:val="32"/>
        </w:rPr>
        <w:lastRenderedPageBreak/>
        <w:t>No Warming</w:t>
      </w:r>
    </w:p>
    <w:p w:rsidR="008F6773" w:rsidRDefault="008F6773" w:rsidP="008F6773">
      <w:pPr>
        <w:pStyle w:val="Heading4"/>
      </w:pPr>
      <w:r>
        <w:t>No warming- inaccurate models, no temperature change, no consensus</w:t>
      </w:r>
    </w:p>
    <w:p w:rsidR="008F6773" w:rsidRPr="008F6773" w:rsidRDefault="008F6773" w:rsidP="008F6773">
      <w:pPr>
        <w:rPr>
          <w:rStyle w:val="StyleStyleBold12pt"/>
        </w:rPr>
      </w:pPr>
      <w:r>
        <w:rPr>
          <w:rStyle w:val="StyleStyleBold12pt"/>
        </w:rPr>
        <w:t>Hawkins 14</w:t>
      </w:r>
    </w:p>
    <w:p w:rsidR="008F6773" w:rsidRDefault="008F6773" w:rsidP="008F6773">
      <w:pPr>
        <w:rPr>
          <w:sz w:val="16"/>
        </w:rPr>
      </w:pPr>
      <w:r>
        <w:rPr>
          <w:sz w:val="16"/>
        </w:rPr>
        <w:t xml:space="preserve">John, political analyst published at the Washington Examiner, The Hill, TPNN, Hot Air, The Huffington Post, “5 Scientific Reasons That Global Warming Isn't Happening,” 2/18/14,  </w:t>
      </w:r>
      <w:hyperlink r:id="rId18" w:history="1">
        <w:r w:rsidRPr="00432E41">
          <w:rPr>
            <w:rStyle w:val="Hyperlink"/>
            <w:sz w:val="16"/>
          </w:rPr>
          <w:t>http://townhall.com/columnists/johnhawkins/2014/02/18/5-scientific-reasons-that-global-warming-isnt-happening-n1796423/page/full</w:t>
        </w:r>
      </w:hyperlink>
      <w:r>
        <w:rPr>
          <w:sz w:val="16"/>
        </w:rPr>
        <w:t xml:space="preserve"> SJE</w:t>
      </w:r>
    </w:p>
    <w:p w:rsidR="0058684F" w:rsidRDefault="0058684F" w:rsidP="008F6773">
      <w:pPr>
        <w:rPr>
          <w:sz w:val="16"/>
        </w:rPr>
      </w:pPr>
    </w:p>
    <w:p w:rsidR="008F6773" w:rsidRDefault="008F6773" w:rsidP="008F6773">
      <w:pPr>
        <w:rPr>
          <w:rStyle w:val="StyleBoldUnderline"/>
        </w:rPr>
      </w:pPr>
      <w:r w:rsidRPr="008F6773">
        <w:rPr>
          <w:sz w:val="16"/>
        </w:rPr>
        <w:t xml:space="preserve">How did global warming discussions end up hinging on what's happening with polar bears, unverifiable predictions of what will happen in a hundred years, and whether people are "climate deniers" or "global warming cultists?" If this is a scientific topic, why aren't we spending more time discussing the science involved? Why aren't we talking about the evidence and the actual data involved? Why aren't we looking at the predictions that were made and seeing if they match up to the results? If this is such an open and shut case, why are so many people who care about science skeptical? Many Americans have long since thought that </w:t>
      </w:r>
      <w:r w:rsidRPr="008F6773">
        <w:rPr>
          <w:rStyle w:val="StyleBoldUnderline"/>
        </w:rPr>
        <w:t>the best scientific evidence available suggested that man wasn't causing any sort of global warming.</w:t>
      </w:r>
      <w:r w:rsidRPr="008F6773">
        <w:rPr>
          <w:sz w:val="16"/>
        </w:rPr>
        <w:t xml:space="preserve"> However, </w:t>
      </w:r>
      <w:r w:rsidRPr="008F6773">
        <w:rPr>
          <w:rStyle w:val="StyleBoldUnderline"/>
        </w:rPr>
        <w:t>now, we can go even further and suggest that the planet isn't warming at all.</w:t>
      </w:r>
      <w:r w:rsidRPr="008F6773">
        <w:rPr>
          <w:rStyle w:val="StyleBoldUnderline"/>
          <w:b w:val="0"/>
          <w:sz w:val="12"/>
          <w:u w:val="none"/>
        </w:rPr>
        <w:t>¶</w:t>
      </w:r>
      <w:r w:rsidRPr="008F6773">
        <w:rPr>
          <w:sz w:val="16"/>
        </w:rPr>
        <w:t xml:space="preserve"> 1) </w:t>
      </w:r>
      <w:r w:rsidRPr="008F6773">
        <w:rPr>
          <w:rStyle w:val="StyleBoldUnderline"/>
        </w:rPr>
        <w:t>There hasn't been any global warming since 1997</w:t>
      </w:r>
      <w:r w:rsidRPr="008F6773">
        <w:rPr>
          <w:sz w:val="16"/>
        </w:rPr>
        <w:t xml:space="preserve">: If nothing changes in the next year, we're going to have kids who graduate from high school who will have never seen any "global warming" during their lifetimes. That's right; </w:t>
      </w:r>
      <w:r w:rsidRPr="008F6773">
        <w:rPr>
          <w:rStyle w:val="StyleBoldUnderline"/>
        </w:rPr>
        <w:t>the temperature of the planet has essentially been flat for 17 years</w:t>
      </w:r>
      <w:r w:rsidRPr="008F6773">
        <w:rPr>
          <w:sz w:val="16"/>
        </w:rPr>
        <w:t>. This isn't a controversial assertion either. Even the former Director of the Climate Research Unit (CRU) of the University of East Anglia, Phil Jones, admits that it's true. Since the planet was cooling from 1940-1975 and the upswing in temperature afterward only lasted 22 years, a 17 year pause is a big deal. It also begs an obvious question: How can we be experiencing global warming if there's no actual "global warming?"</w:t>
      </w:r>
      <w:r w:rsidRPr="008F6773">
        <w:rPr>
          <w:sz w:val="12"/>
        </w:rPr>
        <w:t>¶</w:t>
      </w:r>
      <w:r w:rsidRPr="008F6773">
        <w:rPr>
          <w:sz w:val="16"/>
        </w:rPr>
        <w:t xml:space="preserve"> 2) </w:t>
      </w:r>
      <w:r w:rsidRPr="008F6773">
        <w:rPr>
          <w:rStyle w:val="StyleBoldUnderline"/>
        </w:rPr>
        <w:t>There is no scientific consensus that global warming is occurring and caused by man</w:t>
      </w:r>
      <w:r w:rsidRPr="008F6773">
        <w:rPr>
          <w:sz w:val="16"/>
        </w:rPr>
        <w:t xml:space="preserve">: Questions are not decided by "consensus." In fact, many scientific theories that were once widely believed to be true were made irrelevant by new evidence. Just to name one of many, many examples, in the early seventies, scientists believed global cooling was occurring. However, once the planet started to warm up, they changed their minds. Yet, the primary "scientific" argument for global warming is that there is a "scientific consensus" that it's occurring. Setting aside the fact that's not a scientific argument, even if that ever was true (and it really wasn't), it's certainly not true anymore. </w:t>
      </w:r>
      <w:r w:rsidRPr="008F6773">
        <w:rPr>
          <w:rStyle w:val="StyleBoldUnderline"/>
        </w:rPr>
        <w:t>Over 31,000 scientists have signed on to a petition saying humans aren't causing global warming. More than 1000 scientists signed on to another report saying there is no global warming at all</w:t>
      </w:r>
      <w:r w:rsidRPr="008F6773">
        <w:rPr>
          <w:sz w:val="16"/>
        </w:rPr>
        <w:t>. There are tens of thousands of well-educated, mainstream scientists who do not agree that global warming is occurring at all and people who share their opinion are taking a position grounded in science.</w:t>
      </w:r>
      <w:r w:rsidRPr="008F6773">
        <w:rPr>
          <w:sz w:val="12"/>
        </w:rPr>
        <w:t>¶</w:t>
      </w:r>
      <w:r w:rsidRPr="008F6773">
        <w:rPr>
          <w:sz w:val="16"/>
        </w:rPr>
        <w:t xml:space="preserve"> 3) </w:t>
      </w:r>
      <w:r w:rsidRPr="008F6773">
        <w:rPr>
          <w:rStyle w:val="StyleBoldUnderline"/>
        </w:rPr>
        <w:t>Arctic ice is up 50% since 2012</w:t>
      </w:r>
      <w:r w:rsidRPr="008F6773">
        <w:rPr>
          <w:sz w:val="16"/>
        </w:rPr>
        <w:t>: The loss of Arctic ice has been a big talking point for people who believe global warming is occurring. Some people have even predicted that all of the Arctic ice would melt by now because of global warming. Yet, Arctic ice is up 50% since 2012. How much Arctic ice really matters is an open question since the very limited evidence we have suggests that a few decades ago, there was less ice than there is today, but the same people who thought the drop in ice was noteworthy should at least agree that the increase is important as well.</w:t>
      </w:r>
      <w:r w:rsidRPr="008F6773">
        <w:rPr>
          <w:sz w:val="12"/>
        </w:rPr>
        <w:t>¶</w:t>
      </w:r>
      <w:r w:rsidRPr="008F6773">
        <w:rPr>
          <w:sz w:val="16"/>
        </w:rPr>
        <w:t xml:space="preserve"> 4) </w:t>
      </w:r>
      <w:r w:rsidRPr="008F6773">
        <w:rPr>
          <w:rStyle w:val="StyleBoldUnderline"/>
        </w:rPr>
        <w:t>Climate models showing global warming have been wrong over and over</w:t>
      </w:r>
      <w:r w:rsidRPr="008F6773">
        <w:rPr>
          <w:sz w:val="16"/>
        </w:rPr>
        <w:t xml:space="preserve">: These future projections of what global warming will do to the planet have been based on climate models. Essentially, scientists make assumptions about how much of an impact different factors will have; they guess how much of a change there will be and then they project changes over time. Unfortunately, </w:t>
      </w:r>
      <w:r w:rsidRPr="008F6773">
        <w:rPr>
          <w:rStyle w:val="StyleBoldUnderline"/>
        </w:rPr>
        <w:t>almost all of these models showing huge temperature gains have turned out to be wrong.</w:t>
      </w:r>
      <w:r w:rsidRPr="008F6773">
        <w:rPr>
          <w:rStyle w:val="StyleBoldUnderline"/>
          <w:b w:val="0"/>
          <w:sz w:val="12"/>
          <w:u w:val="none"/>
        </w:rPr>
        <w:t>¶</w:t>
      </w:r>
      <w:r w:rsidRPr="008F6773">
        <w:rPr>
          <w:sz w:val="16"/>
        </w:rPr>
        <w:t xml:space="preserve"> </w:t>
      </w:r>
      <w:r w:rsidRPr="008F6773">
        <w:rPr>
          <w:rStyle w:val="StyleBoldUnderline"/>
        </w:rPr>
        <w:t>Former NASA scientist Dr. Roy Spencer says that climate models used by government agencies to create policies “have failed miserably.” Spencer analyzed 90 climate models against surface temperature and satellite temperature data, and found that more than 95 percent of the models “have over-forecast</w:t>
      </w:r>
      <w:r w:rsidRPr="008F6773">
        <w:rPr>
          <w:sz w:val="16"/>
        </w:rPr>
        <w:t xml:space="preserve"> the warming trend since 1979, whether we use their own surface temperature dataset (HadCRUT4), or our satellite dataset of lower tropospheric temperatures (UAH).”</w:t>
      </w:r>
      <w:r w:rsidRPr="008F6773">
        <w:rPr>
          <w:sz w:val="12"/>
        </w:rPr>
        <w:t>¶</w:t>
      </w:r>
      <w:r w:rsidRPr="008F6773">
        <w:rPr>
          <w:sz w:val="16"/>
        </w:rPr>
        <w:t xml:space="preserve"> There's an old saying in programming that goes, "Garbage in, garbage out." In other words, if the assumptions and data you put into the models are faulty, then the results will be worthless. If the climate models that show a dire impact because of global warming aren't reliable -- and they're not -- then the long term projections they make are meaningless.</w:t>
      </w:r>
      <w:r w:rsidRPr="008F6773">
        <w:rPr>
          <w:sz w:val="12"/>
        </w:rPr>
        <w:t>¶</w:t>
      </w:r>
      <w:r w:rsidRPr="008F6773">
        <w:rPr>
          <w:sz w:val="16"/>
        </w:rPr>
        <w:t xml:space="preserve"> 5) </w:t>
      </w:r>
      <w:r w:rsidRPr="008F6773">
        <w:rPr>
          <w:rStyle w:val="StyleBoldUnderline"/>
        </w:rPr>
        <w:t>Predictions about the impact of global warming have already been proven wrong</w:t>
      </w:r>
      <w:r w:rsidRPr="008F6773">
        <w:rPr>
          <w:sz w:val="16"/>
        </w:rPr>
        <w:t xml:space="preserve">: The debate over global warming has been going on long enough that we've had time to see whether some of the predictions people made about it have panned out in the real world. For example, Al </w:t>
      </w:r>
      <w:r w:rsidRPr="008F6773">
        <w:rPr>
          <w:rStyle w:val="StyleBoldUnderline"/>
        </w:rPr>
        <w:t>Gore predicted all the Arctic ice would be gone by 2013</w:t>
      </w:r>
      <w:r w:rsidRPr="008F6773">
        <w:rPr>
          <w:sz w:val="16"/>
        </w:rPr>
        <w:t>. In 2005, the Independent ran an article saying that the Artic had entered a death spiral.</w:t>
      </w:r>
      <w:r w:rsidRPr="008F6773">
        <w:rPr>
          <w:sz w:val="12"/>
        </w:rPr>
        <w:t>¶</w:t>
      </w:r>
      <w:r w:rsidRPr="008F6773">
        <w:rPr>
          <w:sz w:val="16"/>
        </w:rPr>
        <w:t xml:space="preserve"> Scientists fear that the Arctic has now entered an irreversible phase of warming which will accelerate the loss of the polar sea ice that has helped to keep the climate stable for thousands of years....The greatest fear is that the Arctic has reached a “tipping point” beyond which nothing can reverse the continual loss of sea ice and with it the massive land glaciers of Greenland, which will raise sea levels dramatically. Of course, the highway is still there.</w:t>
      </w:r>
      <w:r w:rsidRPr="008F6773">
        <w:rPr>
          <w:sz w:val="12"/>
        </w:rPr>
        <w:t>¶</w:t>
      </w:r>
      <w:r w:rsidRPr="008F6773">
        <w:rPr>
          <w:sz w:val="16"/>
        </w:rPr>
        <w:t xml:space="preserve"> Meanwhile, Arctic ice is up 50% since 2012. James </w:t>
      </w:r>
      <w:r w:rsidRPr="008F6773">
        <w:rPr>
          <w:rStyle w:val="StyleBoldUnderline"/>
        </w:rPr>
        <w:t>Hansen of NASA</w:t>
      </w:r>
      <w:r w:rsidRPr="008F6773">
        <w:rPr>
          <w:sz w:val="16"/>
        </w:rPr>
        <w:t xml:space="preserve"> fame </w:t>
      </w:r>
      <w:r w:rsidRPr="008F6773">
        <w:rPr>
          <w:rStyle w:val="StyleBoldUnderline"/>
        </w:rPr>
        <w:t xml:space="preserve">predicted that </w:t>
      </w:r>
      <w:r w:rsidRPr="008F6773">
        <w:rPr>
          <w:sz w:val="16"/>
        </w:rPr>
        <w:t xml:space="preserve">the West Side Highway in </w:t>
      </w:r>
      <w:r w:rsidRPr="008F6773">
        <w:rPr>
          <w:rStyle w:val="StyleBoldUnderline"/>
        </w:rPr>
        <w:t>New York would be under water by now because of global warming.</w:t>
      </w:r>
    </w:p>
    <w:p w:rsidR="008F6773" w:rsidRPr="008F6773" w:rsidRDefault="008F6773" w:rsidP="008F6773">
      <w:pPr>
        <w:rPr>
          <w:rStyle w:val="StyleBoldUnderline"/>
        </w:rPr>
      </w:pPr>
    </w:p>
    <w:p w:rsidR="00BE389F" w:rsidRPr="000D3359" w:rsidRDefault="00BE389F" w:rsidP="00BE389F">
      <w:pPr>
        <w:pStyle w:val="Heading4"/>
      </w:pPr>
      <w:r>
        <w:lastRenderedPageBreak/>
        <w:t xml:space="preserve">No anthropogenic warming and no impact </w:t>
      </w:r>
      <w:r w:rsidRPr="000D3359">
        <w:t>– scientific consensus flows our way.</w:t>
      </w:r>
    </w:p>
    <w:p w:rsidR="00BE389F" w:rsidRDefault="0058684F" w:rsidP="00BE389F">
      <w:pPr>
        <w:rPr>
          <w:sz w:val="16"/>
          <w:szCs w:val="16"/>
        </w:rPr>
      </w:pPr>
      <w:r>
        <w:rPr>
          <w:b/>
        </w:rPr>
        <w:t xml:space="preserve">Taylor </w:t>
      </w:r>
      <w:r w:rsidR="00BE389F" w:rsidRPr="000D3359">
        <w:rPr>
          <w:b/>
        </w:rPr>
        <w:t>13</w:t>
      </w:r>
      <w:r w:rsidR="00BE389F" w:rsidRPr="000D3359">
        <w:rPr>
          <w:b/>
          <w:sz w:val="16"/>
          <w:szCs w:val="16"/>
        </w:rPr>
        <w:t xml:space="preserve"> </w:t>
      </w:r>
      <w:r w:rsidR="00BE389F" w:rsidRPr="000D3359">
        <w:rPr>
          <w:sz w:val="16"/>
          <w:szCs w:val="16"/>
        </w:rPr>
        <w:t xml:space="preserve">– Forbes magazine contributor on energy and environmental issues, citing a survey published by Organization Studies, a peer-reviewed academic journal (James, “Peer-Reviewed Survey Finds Majority of Scientists Skeptical of Global Warming Crisis”, 2/13/13; &lt; </w:t>
      </w:r>
      <w:hyperlink r:id="rId19" w:history="1">
        <w:r w:rsidRPr="00432E41">
          <w:rPr>
            <w:rStyle w:val="Hyperlink"/>
            <w:sz w:val="16"/>
            <w:szCs w:val="16"/>
          </w:rPr>
          <w:t>http://www.forbes.com/sites/jamestaylor/2013/02/13/peer-reviewed-survey-finds-majority-of-scientists-skeptical-of-global-warming-crisis/</w:t>
        </w:r>
      </w:hyperlink>
      <w:r w:rsidR="00BE389F" w:rsidRPr="000D3359">
        <w:rPr>
          <w:sz w:val="16"/>
          <w:szCs w:val="16"/>
        </w:rPr>
        <w:t>&gt;)</w:t>
      </w:r>
    </w:p>
    <w:p w:rsidR="0058684F" w:rsidRPr="000D3359" w:rsidRDefault="0058684F" w:rsidP="00BE389F"/>
    <w:p w:rsidR="00BE389F" w:rsidRPr="00954442" w:rsidRDefault="00BE389F" w:rsidP="00BE389F">
      <w:pPr>
        <w:rPr>
          <w:u w:val="single"/>
        </w:rPr>
      </w:pPr>
      <w:r w:rsidRPr="00FA06CA">
        <w:rPr>
          <w:u w:val="single"/>
        </w:rPr>
        <w:t xml:space="preserve">It is becoming clear that not only do many scientists dispute the asserted global warming crisis, but these </w:t>
      </w:r>
      <w:r w:rsidRPr="00FA06CA">
        <w:rPr>
          <w:b/>
          <w:u w:val="single"/>
        </w:rPr>
        <w:t>skeptical scientists may indeed form a scientific consensus</w:t>
      </w:r>
      <w:r w:rsidRPr="00FA06CA">
        <w:rPr>
          <w:u w:val="single"/>
        </w:rPr>
        <w:t xml:space="preserve">. </w:t>
      </w:r>
      <w:r w:rsidRPr="00954442">
        <w:rPr>
          <w:sz w:val="16"/>
        </w:rPr>
        <w:t xml:space="preserve">Don’t look now, but maybe a scientific consensus exists concerning global warming after all. </w:t>
      </w:r>
      <w:r w:rsidRPr="00FA06CA">
        <w:rPr>
          <w:u w:val="single"/>
        </w:rPr>
        <w:t xml:space="preserve">Only 36 percent of geoscientists and engineers believe that humans are creating a global warming crisis, according to a survey reported in the peer-reviewed Organization Studies. By contrast, </w:t>
      </w:r>
      <w:r w:rsidRPr="00FA06CA">
        <w:rPr>
          <w:rStyle w:val="Emphasis"/>
        </w:rPr>
        <w:t>a strong majority of the 1,077 respondents believe that nature is the primary cause of recent global warming and/or that future global warming will not be a very serious problem.</w:t>
      </w:r>
      <w:r w:rsidRPr="00FA06CA">
        <w:rPr>
          <w:b/>
          <w:u w:val="single"/>
        </w:rPr>
        <w:t xml:space="preserve"> </w:t>
      </w:r>
      <w:r w:rsidRPr="00954442">
        <w:rPr>
          <w:sz w:val="16"/>
        </w:rPr>
        <w:t xml:space="preserve">The survey results show geoscientists (also known as earth scientists) and engineers hold similar views as meteorologists. Two recent </w:t>
      </w:r>
      <w:r w:rsidRPr="00B74966">
        <w:rPr>
          <w:u w:val="single"/>
        </w:rPr>
        <w:t>surveys of meteorologists (summarized here and here) revealed similar skepticism of alarmist global warming claims.</w:t>
      </w:r>
      <w:r w:rsidRPr="00954442">
        <w:rPr>
          <w:sz w:val="16"/>
        </w:rPr>
        <w:t xml:space="preserve"> According to the newly published survey of geoscientists and engineers, merely 36 percent of respondents fit the “Comply with Kyoto” model. The scientists in this group “express the strong belief that climate change is happening, that it is not a normal cycle of nature, and humans are the main or central cause.” The authors of the survey report, however, note that </w:t>
      </w:r>
      <w:r w:rsidRPr="00B74966">
        <w:rPr>
          <w:b/>
          <w:u w:val="single"/>
        </w:rPr>
        <w:t xml:space="preserve">the overwhelming majority of scientists fall within four other models, each of which is skeptical of alarmist global warming claims. </w:t>
      </w:r>
      <w:r w:rsidRPr="00954442">
        <w:rPr>
          <w:sz w:val="16"/>
        </w:rPr>
        <w:t>The survey finds that</w:t>
      </w:r>
      <w:r w:rsidRPr="00B74966">
        <w:rPr>
          <w:u w:val="single"/>
        </w:rPr>
        <w:t xml:space="preserve"> 24 percent of the scientist respondents fit the “Nature Is Overwhelming” model. “In their diagnostic framing, they believe that </w:t>
      </w:r>
      <w:r w:rsidRPr="00B74966">
        <w:rPr>
          <w:b/>
          <w:u w:val="single"/>
        </w:rPr>
        <w:t>changes to the climate are natural, normal cycles of the Earth</w:t>
      </w:r>
      <w:r w:rsidRPr="00954442">
        <w:rPr>
          <w:b/>
          <w:sz w:val="16"/>
        </w:rPr>
        <w:t>.</w:t>
      </w:r>
      <w:r w:rsidRPr="00954442">
        <w:rPr>
          <w:sz w:val="16"/>
        </w:rPr>
        <w:t>” Moreover, “</w:t>
      </w:r>
      <w:r w:rsidRPr="00610B95">
        <w:rPr>
          <w:b/>
          <w:u w:val="single"/>
        </w:rPr>
        <w:t>they strongly disagree that climate change poses any significant public risk and see no impact on their personal lives</w:t>
      </w:r>
      <w:r w:rsidRPr="00954442">
        <w:rPr>
          <w:sz w:val="16"/>
        </w:rPr>
        <w:t>.” Another group of scientists fit the “Fatalists” model. These scientists, comprising 17 percent of the respondents, “diagnose climate change as both human- and naturally caused. ‘</w:t>
      </w:r>
      <w:r w:rsidRPr="00610B95">
        <w:rPr>
          <w:u w:val="single"/>
        </w:rPr>
        <w:t>Fatalists’ consider climate change to be a smaller public risk with little impact on their personal life. They are skeptical that the scientific debate is settled regarding the IPCC modeling.”</w:t>
      </w:r>
      <w:r w:rsidRPr="00954442">
        <w:rPr>
          <w:sz w:val="16"/>
        </w:rPr>
        <w:t xml:space="preserve"> These scientists are likely to ask, “How can anyone take action if research is biased?” The next largest group of scientists, comprising 10 percent of respondents, fit the “Economic Responsibility” model. These scientists “diagnose climate change as being natural or human caused. More than any other group, they underscore that </w:t>
      </w:r>
      <w:r w:rsidRPr="00610B95">
        <w:rPr>
          <w:u w:val="single"/>
        </w:rPr>
        <w:t>the ‘real’ cause of climate change is unknown as nature is forever changing and uncontrollable. Similar to the ‘nature is overwhelming’ adherents, they disagree that climate change poses any significant public risk and see no impact on their personal life.</w:t>
      </w:r>
      <w:r w:rsidRPr="00954442">
        <w:rPr>
          <w:sz w:val="16"/>
        </w:rPr>
        <w:t xml:space="preserv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w:t>
      </w:r>
      <w:r w:rsidRPr="004A67F3">
        <w:rPr>
          <w:u w:val="single"/>
        </w:rPr>
        <w:t xml:space="preserve"> skeptical groups numerically blow away the 36 percent of scientists who believe global warming is human caused and a serious concern. T</w:t>
      </w:r>
      <w:r w:rsidRPr="00954442">
        <w:rPr>
          <w:sz w:val="16"/>
        </w:rPr>
        <w:t>he next largest group of scientists, comprising 10 percent of respondents, fit the “Economic Responsibility” model. These scientists “diagnose climate change as being natural or human caused. More than any other group, they underscore that the ‘real’ cause of climate change is unknown as nature is forever changing and uncontrollable. Similar to the ‘nature is overwhelming’ adherents, they disagree that climate change poses any significant public risk and see no impact on their personal life.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 skeptical groups numerically blow away the 36 percent of scientists who believe global warming is human caused and a serious concern.</w:t>
      </w:r>
      <w:r w:rsidRPr="007852BC">
        <w:rPr>
          <w:u w:val="single"/>
        </w:rPr>
        <w:t xml:space="preserve"> One interesting aspect of this new survey is the unmistakably alarmist bent of the survey takers. They frequently use terms such as “denier” to describe scientists who are skeptical of an asserted global warming crisis, and they refer to skeptical scientists as “speaking against climate science” rather than “speaking against asserted climate projections.” </w:t>
      </w:r>
      <w:r w:rsidRPr="00954442">
        <w:rPr>
          <w:sz w:val="16"/>
        </w:rPr>
        <w:t xml:space="preserve">Accordingly, </w:t>
      </w:r>
      <w:r w:rsidRPr="007852BC">
        <w:rPr>
          <w:u w:val="single"/>
        </w:rPr>
        <w:t xml:space="preserve">alarmists will have a hard time arguing the survey is biased or somehow connected to the ‘vast right-wing climate denial machine.’ </w:t>
      </w:r>
      <w:r w:rsidRPr="00954442">
        <w:rPr>
          <w:sz w:val="16"/>
        </w:rPr>
        <w:t xml:space="preserve">Another interesting aspect of this new survey is that it reports on the beliefs of scientists themselves rather than bureaucrats who often publish alarmist statements without polling their member scientists. </w:t>
      </w:r>
      <w:r w:rsidRPr="007852BC">
        <w:rPr>
          <w:u w:val="single"/>
        </w:rPr>
        <w:t xml:space="preserve">We now have meteorologists, geoscientists and engineers all reporting that they are skeptics of an asserted global warming crisis, </w:t>
      </w:r>
      <w:r w:rsidRPr="00954442">
        <w:rPr>
          <w:sz w:val="16"/>
        </w:rPr>
        <w:t xml:space="preserve">yet the bureaucrats of these organizations frequently suck up to the media and suck up to government grant providers by trying to tell us the opposite of what their scientist members actually believe. People who look behind the self-serving statements by global warming alarmists about an alleged “consensus” have always known that no such alarmist consensus exists among scientists. Now that we have access to hard surveys of scientists themselves, it is becoming clear that not only do many scientists dispute the asserted global warming crisis, but these </w:t>
      </w:r>
      <w:r w:rsidRPr="00954442">
        <w:rPr>
          <w:u w:val="single"/>
        </w:rPr>
        <w:t xml:space="preserve">skeptical scientists </w:t>
      </w:r>
      <w:r w:rsidRPr="00954442">
        <w:rPr>
          <w:u w:val="single"/>
        </w:rPr>
        <w:lastRenderedPageBreak/>
        <w:t>may indeed form a scientific consensus. Taken together, these four skeptical groups numerically blow away the 36 percent of scientists who believe global warming is human caused and a serious concern.</w:t>
      </w:r>
    </w:p>
    <w:p w:rsidR="00BE389F" w:rsidRDefault="00BE389F" w:rsidP="00BE389F"/>
    <w:p w:rsidR="00BE389F" w:rsidRPr="000D3359" w:rsidRDefault="00BE389F" w:rsidP="00BE389F">
      <w:pPr>
        <w:pStyle w:val="Heading4"/>
      </w:pPr>
      <w:r w:rsidRPr="000D3359">
        <w:t>No warming – modeling fails, cooling now, no tipping point, causal-correlative mistakes, resilient Arctic AND warming strengthens the biosphere.</w:t>
      </w:r>
    </w:p>
    <w:p w:rsidR="00BE389F" w:rsidRDefault="00BE389F" w:rsidP="00BE389F">
      <w:pPr>
        <w:rPr>
          <w:sz w:val="16"/>
          <w:szCs w:val="16"/>
        </w:rPr>
      </w:pPr>
      <w:r w:rsidRPr="000D3359">
        <w:rPr>
          <w:b/>
        </w:rPr>
        <w:t xml:space="preserve">Hayden 09 </w:t>
      </w:r>
      <w:r w:rsidRPr="000D3359">
        <w:t xml:space="preserve">– </w:t>
      </w:r>
      <w:r w:rsidRPr="000D3359">
        <w:rPr>
          <w:sz w:val="16"/>
          <w:szCs w:val="16"/>
        </w:rPr>
        <w:t xml:space="preserve">Professor Emeritus of Physics at the University of Connecticut, editor of The Energy Advocate, speaker at the International Conference on Climate Change (Howard C., “Physicist Howard Hayden’s One-Letter Disproof of Global Warming Claims”, 10/29/12; &lt; </w:t>
      </w:r>
      <w:hyperlink r:id="rId20" w:history="1">
        <w:r w:rsidR="0058684F" w:rsidRPr="00432E41">
          <w:rPr>
            <w:rStyle w:val="Hyperlink"/>
            <w:sz w:val="16"/>
            <w:szCs w:val="16"/>
          </w:rPr>
          <w:t>http://www.lewrockwell.com/blog/lewrw/archives/41453.html</w:t>
        </w:r>
      </w:hyperlink>
      <w:r w:rsidRPr="000D3359">
        <w:rPr>
          <w:sz w:val="16"/>
          <w:szCs w:val="16"/>
        </w:rPr>
        <w:t>&gt;)</w:t>
      </w:r>
    </w:p>
    <w:p w:rsidR="0058684F" w:rsidRPr="000D3359" w:rsidRDefault="0058684F" w:rsidP="00BE389F">
      <w:pPr>
        <w:rPr>
          <w:sz w:val="16"/>
          <w:szCs w:val="16"/>
        </w:rPr>
      </w:pPr>
    </w:p>
    <w:p w:rsidR="00BE389F" w:rsidRPr="00BE389F" w:rsidRDefault="00BE389F" w:rsidP="00BE389F">
      <w:pPr>
        <w:rPr>
          <w:sz w:val="16"/>
        </w:rPr>
      </w:pPr>
      <w:r w:rsidRPr="000D3359">
        <w:rPr>
          <w:sz w:val="16"/>
        </w:rPr>
        <w:t xml:space="preserve">It has been often said </w:t>
      </w:r>
      <w:r w:rsidRPr="000D3359">
        <w:rPr>
          <w:u w:val="single"/>
        </w:rPr>
        <w:t>that the “science is settled” on the issue of CO2 and climate. Let me put this claim to rest with a simple one-letter proof that it is false</w:t>
      </w:r>
      <w:r w:rsidRPr="000D3359">
        <w:rPr>
          <w:sz w:val="16"/>
        </w:rPr>
        <w:t xml:space="preserve">. The letter is s, the one that changes model into models. If the science were settled, there would be precisely one model, and it would be in agreement with measurements. Alternatively, one may ask which one of the twenty-some models settled the science so that all the rest could be discarded along with the research funds that have kept those models alive. We can take this further. </w:t>
      </w:r>
      <w:r w:rsidRPr="000D3359">
        <w:rPr>
          <w:b/>
          <w:u w:val="single"/>
        </w:rPr>
        <w:t>Not a single climate model predicted the current cooling phase</w:t>
      </w:r>
      <w:r w:rsidRPr="000D3359">
        <w:rPr>
          <w:sz w:val="16"/>
        </w:rPr>
        <w:t xml:space="preserve">. If the science were settled, the model (singular) would have predicted it. Let me next address </w:t>
      </w:r>
      <w:r w:rsidRPr="000D3359">
        <w:rPr>
          <w:u w:val="single"/>
        </w:rPr>
        <w:t xml:space="preserve">the horror story that we are approaching (or have passed) a “tipping point.” Anybody who has worked with amplifiers knows about tipping points. </w:t>
      </w:r>
      <w:r w:rsidRPr="000D3359">
        <w:rPr>
          <w:sz w:val="16"/>
        </w:rPr>
        <w:t>The output “goes to the rail.” Not only that, but it stays there. That’s the official worry coming from the likes of James Hansen (of NASA</w:t>
      </w:r>
      <w:r w:rsidRPr="000D3359">
        <w:rPr>
          <w:sz w:val="16"/>
        </w:rPr>
        <w:softHyphen/>
        <w:t xml:space="preserve">GISS) and Al Gore. But therein lies the proof that </w:t>
      </w:r>
      <w:r w:rsidRPr="000D3359">
        <w:rPr>
          <w:b/>
          <w:u w:val="single"/>
        </w:rPr>
        <w:t xml:space="preserve">we are nowhere near a tipping point. The earth, it seems, has seen times when the CO2 concentration was up to 8,000 ppm, and that did not lead to a tipping point. </w:t>
      </w:r>
      <w:r w:rsidRPr="000D3359">
        <w:rPr>
          <w:sz w:val="16"/>
        </w:rPr>
        <w:t xml:space="preserve">If it did, we would not be here talking about it. In fact, </w:t>
      </w:r>
      <w:r w:rsidRPr="000D3359">
        <w:rPr>
          <w:u w:val="single"/>
        </w:rPr>
        <w:t>seen on the long scale, the CO2 concentration in the present cycle of glacials (ca. 200 ppm) and interglacials (ca. 300-400 ppm) is lower than it has been for the last 300 million years</w:t>
      </w:r>
      <w:r w:rsidRPr="000D3359">
        <w:rPr>
          <w:sz w:val="16"/>
        </w:rPr>
        <w:t xml:space="preserve">. Global-warming alarmists tell us that the rising CO2 concentration is (A) anthropogenic and (B) leading to global warming. (A) </w:t>
      </w:r>
      <w:r w:rsidRPr="000D3359">
        <w:rPr>
          <w:u w:val="single"/>
        </w:rPr>
        <w:t xml:space="preserve">CO2 concentration has risen and fallen in the past with no help from mankind. </w:t>
      </w:r>
      <w:r w:rsidRPr="000D3359">
        <w:rPr>
          <w:b/>
          <w:u w:val="single"/>
        </w:rPr>
        <w:t>The present rise began in the 1700s, long before humans could have made a meaningful contribution</w:t>
      </w:r>
      <w:r w:rsidRPr="000D3359">
        <w:rPr>
          <w:u w:val="single"/>
        </w:rPr>
        <w:t>.</w:t>
      </w:r>
      <w:r w:rsidRPr="000D3359">
        <w:rPr>
          <w:sz w:val="16"/>
        </w:rPr>
        <w:t xml:space="preserve"> Alarmists have failed to ask, let alone answer, what the CO2 level would be today if we had never burned any fuels. They simply assume that it would be the “pre-industrial” value. The solubility of CO2 in water decreases as water warms, and increases as water cools. </w:t>
      </w:r>
      <w:r w:rsidRPr="000D3359">
        <w:rPr>
          <w:u w:val="single"/>
        </w:rPr>
        <w:t>The warming of the earth since the Little Ice Age has thus caused the oceans to emit CO2 into the atmosphere</w:t>
      </w:r>
      <w:r w:rsidRPr="000D3359">
        <w:rPr>
          <w:sz w:val="16"/>
        </w:rPr>
        <w:t xml:space="preserve">. (B) The first principle of causality is that the cause has to come before the effect. </w:t>
      </w:r>
      <w:r w:rsidRPr="000D3359">
        <w:rPr>
          <w:u w:val="single"/>
        </w:rPr>
        <w:t xml:space="preserve">The historical record shows that </w:t>
      </w:r>
      <w:r w:rsidRPr="000D3359">
        <w:rPr>
          <w:b/>
          <w:u w:val="single"/>
        </w:rPr>
        <w:t>climate changes precede CO2 changes</w:t>
      </w:r>
      <w:r w:rsidRPr="000D3359">
        <w:rPr>
          <w:u w:val="single"/>
        </w:rPr>
        <w:t>.</w:t>
      </w:r>
      <w:r w:rsidRPr="000D3359">
        <w:rPr>
          <w:sz w:val="16"/>
        </w:rPr>
        <w:t xml:space="preserve"> How, then, can one conclude that CO2 is responsible for the current warming? Nobody doubts that CO2 has some greenhouse effect, and nobody doubts that CO2 concentration is increasing. But what would we have to fear if CO2 and temperature actually increased? </w:t>
      </w:r>
      <w:r w:rsidRPr="000D3359">
        <w:rPr>
          <w:u w:val="single"/>
        </w:rPr>
        <w:t xml:space="preserve">A warmer world is a better world. Look at weather-related death rates in winter and in summer, and the case is overwhelming that warmer is better. </w:t>
      </w:r>
      <w:r w:rsidRPr="000D3359">
        <w:rPr>
          <w:b/>
          <w:u w:val="single"/>
        </w:rPr>
        <w:t>The higher the CO2 levels, the more vibrant is the biosphere, as numerous experiments in greenhouses have</w:t>
      </w:r>
      <w:r w:rsidRPr="000D3359">
        <w:rPr>
          <w:u w:val="single"/>
        </w:rPr>
        <w:t xml:space="preserve"> shown</w:t>
      </w:r>
      <w:r w:rsidRPr="000D3359">
        <w:rPr>
          <w:sz w:val="16"/>
        </w:rPr>
        <w:t xml:space="preserve">. But a quick trip to the museum can make that case in spades. Those huge dinosaurs could not exist anywhere on the earth today because the land is not productive enough. </w:t>
      </w:r>
      <w:r w:rsidRPr="000D3359">
        <w:rPr>
          <w:u w:val="single"/>
        </w:rPr>
        <w:t>CO2 is plant food, pure and simple.</w:t>
      </w:r>
      <w:r w:rsidRPr="000D3359">
        <w:rPr>
          <w:sz w:val="16"/>
        </w:rPr>
        <w:t xml:space="preserve"> CO2 is not pollution by any reasonable definition</w:t>
      </w:r>
      <w:r w:rsidRPr="000D3359">
        <w:rPr>
          <w:u w:val="single"/>
        </w:rPr>
        <w:t xml:space="preserve">. A warmer world begets more precipitation. All computer models predict a smaller temperature gradient between the poles and the equator. Necessarily, this would mean </w:t>
      </w:r>
      <w:r w:rsidRPr="000D3359">
        <w:rPr>
          <w:b/>
          <w:u w:val="single"/>
        </w:rPr>
        <w:t>fewer and less violent storms</w:t>
      </w:r>
      <w:r w:rsidRPr="000D3359">
        <w:rPr>
          <w:u w:val="single"/>
        </w:rPr>
        <w:t xml:space="preserve">. The melting point of ice is 0 ºC in Antarctica, just as it is everywhere else. The highest recorded temperature at the South Pole is –14 ºC, and the lowest is –117 ºC. </w:t>
      </w:r>
      <w:r w:rsidRPr="000D3359">
        <w:rPr>
          <w:b/>
          <w:u w:val="single"/>
        </w:rPr>
        <w:t>How, pray, will a putative few degrees of warming melt all the ice and inundate Florida, as is claimed by the warming alarmists</w:t>
      </w:r>
      <w:r w:rsidRPr="000D3359">
        <w:rPr>
          <w:b/>
          <w:sz w:val="16"/>
        </w:rPr>
        <w:t>?</w:t>
      </w:r>
      <w:r w:rsidRPr="000D3359">
        <w:rPr>
          <w:sz w:val="16"/>
        </w:rPr>
        <w:t xml:space="preserve"> Consider the change in vocabulary that has occurred. The term global warming has given way to the term climate change, because the former is not supported by the data. The latter term, climate change, admits of all kinds of illogical attributions. If it warms up, that’s climate change. If it cools down, ditto. Any change whatsoever can be said by alarmists to be proof of climate change. In a way, we have been here before. Lord Kelvin “proved” that the earth could not possibly be as old as the geologists said. He “proved” it using the conservation of energy. What he didn’t know was that nuclear energy, not gravitation, provides the internal heat of the sun and the earth. Similarly, the global-warming alarmists have “proved” that CO2 causes global warming. Except when it doesn’t. To put it fairly but bluntly, the global-warming alarmists have relied on a pathetic version of science in which computer models take precedence over data, and numerical averages of computer outputs are believed to be able to predict the future climate. It would be a travesty if the EPA were to countenance such nonsense.</w:t>
      </w:r>
    </w:p>
    <w:p w:rsidR="00AE2C76" w:rsidRPr="00B056C2" w:rsidRDefault="00AE2C76" w:rsidP="00B056C2">
      <w:pPr>
        <w:pStyle w:val="Heading3"/>
        <w:rPr>
          <w:rStyle w:val="StyleBoldUnderline"/>
          <w:b/>
          <w:sz w:val="32"/>
          <w:szCs w:val="32"/>
        </w:rPr>
      </w:pPr>
      <w:r w:rsidRPr="00B056C2">
        <w:rPr>
          <w:rStyle w:val="StyleBoldUnderline"/>
          <w:b/>
          <w:sz w:val="32"/>
          <w:szCs w:val="32"/>
        </w:rPr>
        <w:lastRenderedPageBreak/>
        <w:t>No Warming- AT Consensus</w:t>
      </w:r>
    </w:p>
    <w:p w:rsidR="00B056C2" w:rsidRDefault="00B056C2" w:rsidP="00B056C2">
      <w:pPr>
        <w:pStyle w:val="Heading4"/>
      </w:pPr>
      <w:r>
        <w:t xml:space="preserve">The “97%” claim is bunk – multiple </w:t>
      </w:r>
      <w:r w:rsidR="004F360B">
        <w:t>peer reviews prove</w:t>
      </w:r>
    </w:p>
    <w:p w:rsidR="004F360B" w:rsidRPr="004F360B" w:rsidRDefault="004F360B" w:rsidP="004F360B">
      <w:pPr>
        <w:rPr>
          <w:rStyle w:val="StyleStyleBold12pt"/>
        </w:rPr>
      </w:pPr>
      <w:r>
        <w:rPr>
          <w:rStyle w:val="StyleStyleBold12pt"/>
        </w:rPr>
        <w:t>Bast and Spencer 14</w:t>
      </w:r>
    </w:p>
    <w:p w:rsidR="004F360B" w:rsidRDefault="004F360B" w:rsidP="00AE2C76">
      <w:pPr>
        <w:rPr>
          <w:sz w:val="16"/>
        </w:rPr>
      </w:pPr>
      <w:r>
        <w:rPr>
          <w:sz w:val="16"/>
        </w:rPr>
        <w:t xml:space="preserve">Joseph, president of the Heartland Institute, and Roy, principal research scientist for the University of Alabama in Huntsville and the U.S. Science Team Leader for the Advanced Microwave Scanning Radiometer on NASA's Aqua satellite, “The Myth of the Climate Change '97%',” 5/24/14 </w:t>
      </w:r>
      <w:hyperlink r:id="rId21" w:history="1">
        <w:r w:rsidRPr="00432E41">
          <w:rPr>
            <w:rStyle w:val="Hyperlink"/>
            <w:sz w:val="16"/>
          </w:rPr>
          <w:t>http://online.wsj.com/news/articles/SB10001424052702303480304579578462813553136</w:t>
        </w:r>
      </w:hyperlink>
      <w:r>
        <w:rPr>
          <w:sz w:val="16"/>
        </w:rPr>
        <w:t xml:space="preserve"> SJE</w:t>
      </w:r>
    </w:p>
    <w:p w:rsidR="004F360B" w:rsidRDefault="004F360B" w:rsidP="00AE2C76">
      <w:pPr>
        <w:rPr>
          <w:rStyle w:val="StyleBoldUnderline"/>
        </w:rPr>
      </w:pPr>
    </w:p>
    <w:p w:rsidR="00AE2C76" w:rsidRDefault="00B056C2" w:rsidP="00AE2C76">
      <w:pPr>
        <w:rPr>
          <w:rStyle w:val="Emphasis"/>
        </w:rPr>
      </w:pPr>
      <w:r w:rsidRPr="004F360B">
        <w:rPr>
          <w:sz w:val="16"/>
        </w:rPr>
        <w:t>Last week Secretary of State John Kerry warned graduating students at Boston College of the "crippling consequences" of climate change. "Ninety-seven percent of the world's scientists," he added, "tell us this is urgent."</w:t>
      </w:r>
      <w:r w:rsidR="004F360B" w:rsidRPr="004F360B">
        <w:rPr>
          <w:sz w:val="12"/>
        </w:rPr>
        <w:t>¶</w:t>
      </w:r>
      <w:r w:rsidRPr="004F360B">
        <w:rPr>
          <w:sz w:val="16"/>
        </w:rPr>
        <w:t xml:space="preserve"> </w:t>
      </w:r>
      <w:r w:rsidR="004F360B" w:rsidRPr="004F360B">
        <w:rPr>
          <w:sz w:val="12"/>
        </w:rPr>
        <w:t>¶</w:t>
      </w:r>
      <w:r w:rsidRPr="004F360B">
        <w:rPr>
          <w:sz w:val="16"/>
        </w:rPr>
        <w:t xml:space="preserve"> Where did Mr. Kerry get the 97% figure? Perhaps from his boss, President Obama, who tweeted on May 16 that "Ninety-seven percent of scientists agree: #climate change is real, man-made and dangerous." Or maybe from NASA, which posted (in more measured language) on its website, "Ninety-seven percent of climate scientists agree that climate-warming trends over the past century are very likely due to human activities."</w:t>
      </w:r>
      <w:r w:rsidR="004F360B" w:rsidRPr="004F360B">
        <w:rPr>
          <w:sz w:val="12"/>
        </w:rPr>
        <w:t>¶</w:t>
      </w:r>
      <w:r w:rsidRPr="004F360B">
        <w:rPr>
          <w:sz w:val="16"/>
        </w:rPr>
        <w:t xml:space="preserve"> </w:t>
      </w:r>
      <w:r w:rsidR="004F360B" w:rsidRPr="004F360B">
        <w:rPr>
          <w:sz w:val="12"/>
        </w:rPr>
        <w:t>¶</w:t>
      </w:r>
      <w:r w:rsidRPr="004F360B">
        <w:rPr>
          <w:sz w:val="16"/>
        </w:rPr>
        <w:t xml:space="preserve"> Yet </w:t>
      </w:r>
      <w:r w:rsidRPr="00B056C2">
        <w:rPr>
          <w:rStyle w:val="StyleBoldUnderline"/>
        </w:rPr>
        <w:t>the assertion that 97% of scientists believe that climate change is a man-made, urgent problem is a fiction. The so-called consensus comes from a handful of surveys and abstract-counting exercises that have been contradicted by more reliable research.</w:t>
      </w:r>
      <w:r w:rsidR="004F360B" w:rsidRPr="004F360B">
        <w:rPr>
          <w:rStyle w:val="StyleBoldUnderline"/>
          <w:b w:val="0"/>
          <w:sz w:val="12"/>
          <w:u w:val="none"/>
        </w:rPr>
        <w:t>¶</w:t>
      </w:r>
      <w:r w:rsidRPr="00B056C2">
        <w:rPr>
          <w:rStyle w:val="StyleBoldUnderline"/>
          <w:sz w:val="12"/>
        </w:rPr>
        <w:t xml:space="preserve"> </w:t>
      </w:r>
      <w:r w:rsidR="004F360B" w:rsidRPr="004F360B">
        <w:rPr>
          <w:sz w:val="12"/>
        </w:rPr>
        <w:t>¶</w:t>
      </w:r>
      <w:r w:rsidRPr="004F360B">
        <w:rPr>
          <w:sz w:val="16"/>
        </w:rPr>
        <w:t xml:space="preserve"> One frequently cited source for the consensus is a 2004 opinion essay published in Science magazine by Naomi Oreskes, a science historian now at Harvard. She claimed to have examined abstracts of 928 articles published in scientific journals between 1993 and 2003, and found that 75% supported the view that human activities are responsible for most of the observed warming over the previous 50 years while none directly dissented.</w:t>
      </w:r>
      <w:r w:rsidR="004F360B" w:rsidRPr="004F360B">
        <w:rPr>
          <w:sz w:val="12"/>
        </w:rPr>
        <w:t>¶</w:t>
      </w:r>
      <w:r w:rsidRPr="004F360B">
        <w:rPr>
          <w:sz w:val="16"/>
        </w:rPr>
        <w:t xml:space="preserve"> </w:t>
      </w:r>
      <w:r w:rsidR="004F360B" w:rsidRPr="004F360B">
        <w:rPr>
          <w:sz w:val="12"/>
        </w:rPr>
        <w:t>¶</w:t>
      </w:r>
      <w:r w:rsidRPr="004F360B">
        <w:rPr>
          <w:sz w:val="16"/>
        </w:rPr>
        <w:t xml:space="preserve"> Ms. Oreskes's definition of consensus covered "man-made" but left out "dangerous"—and scores of articles by prominent scientists such as Richard Lindzen, John Christy, Sherwood Idso and Patrick Michaels, who question the consensus, were excluded. The methodology is also flawed. A study published earlier this year in Nature noted that abstracts of academic papers often contain claims that aren't substantiated in the papers.</w:t>
      </w:r>
      <w:r w:rsidR="004F360B" w:rsidRPr="004F360B">
        <w:rPr>
          <w:sz w:val="12"/>
        </w:rPr>
        <w:t>¶</w:t>
      </w:r>
      <w:r w:rsidRPr="004F360B">
        <w:rPr>
          <w:sz w:val="16"/>
        </w:rPr>
        <w:t xml:space="preserve"> </w:t>
      </w:r>
      <w:r w:rsidR="004F360B" w:rsidRPr="004F360B">
        <w:rPr>
          <w:sz w:val="12"/>
        </w:rPr>
        <w:t>¶</w:t>
      </w:r>
      <w:r w:rsidRPr="004F360B">
        <w:rPr>
          <w:sz w:val="16"/>
        </w:rPr>
        <w:t xml:space="preserve"> Another widely cited source for the consensus view is a 2009 article in "Eos, Transactions American Geophysical Union" by Maggie Kendall Zimmerman, a student at the University of Illinois, and her master's thesis adviser Peter Doran. It reported the results of a two-question online survey of selected scientists. Mr. Doran and Ms. </w:t>
      </w:r>
      <w:r w:rsidRPr="00B056C2">
        <w:rPr>
          <w:rStyle w:val="StyleBoldUnderline"/>
        </w:rPr>
        <w:t>Zimmerman claimed "97 percent of climate scientists agree" that global temperatures have risen and that humans are a significant contributing factor.</w:t>
      </w:r>
      <w:r w:rsidR="004F360B" w:rsidRPr="004F360B">
        <w:rPr>
          <w:rStyle w:val="StyleBoldUnderline"/>
          <w:b w:val="0"/>
          <w:sz w:val="12"/>
          <w:u w:val="none"/>
        </w:rPr>
        <w:t>¶</w:t>
      </w:r>
      <w:r w:rsidRPr="00B056C2">
        <w:rPr>
          <w:rStyle w:val="StyleBoldUnderline"/>
          <w:sz w:val="12"/>
        </w:rPr>
        <w:t xml:space="preserve"> </w:t>
      </w:r>
      <w:r w:rsidR="004F360B" w:rsidRPr="004F360B">
        <w:rPr>
          <w:sz w:val="12"/>
        </w:rPr>
        <w:t>¶</w:t>
      </w:r>
      <w:r w:rsidRPr="004F360B">
        <w:rPr>
          <w:sz w:val="16"/>
        </w:rPr>
        <w:t xml:space="preserve"> The survey's questions don't reveal much of interest. </w:t>
      </w:r>
      <w:r w:rsidRPr="00B056C2">
        <w:rPr>
          <w:rStyle w:val="StyleBoldUnderline"/>
        </w:rPr>
        <w:t>Most scientists who are skeptical of catastrophic global warming nevertheless would answer "yes" to both questions. The survey was silent on whether the human impact is large enough to constitute a problem. Nor did it include solar scientists, space scientists, cosmologists, physicists, meteorologists or astronomers, who are the scientists most likely to be aware of natural causes of climate change.</w:t>
      </w:r>
      <w:r w:rsidR="004F360B" w:rsidRPr="004F360B">
        <w:rPr>
          <w:rStyle w:val="StyleBoldUnderline"/>
          <w:b w:val="0"/>
          <w:sz w:val="12"/>
          <w:u w:val="none"/>
        </w:rPr>
        <w:t>¶</w:t>
      </w:r>
      <w:r w:rsidRPr="00B056C2">
        <w:rPr>
          <w:rStyle w:val="StyleBoldUnderline"/>
          <w:sz w:val="12"/>
        </w:rPr>
        <w:t xml:space="preserve"> </w:t>
      </w:r>
      <w:r w:rsidR="004F360B" w:rsidRPr="004F360B">
        <w:rPr>
          <w:sz w:val="12"/>
        </w:rPr>
        <w:t>¶</w:t>
      </w:r>
      <w:r w:rsidRPr="004F360B">
        <w:rPr>
          <w:sz w:val="16"/>
        </w:rPr>
        <w:t xml:space="preserve"> </w:t>
      </w:r>
      <w:r w:rsidRPr="00B056C2">
        <w:rPr>
          <w:rStyle w:val="StyleBoldUnderline"/>
        </w:rPr>
        <w:t>The "97 percent" figure in the Zimmerman/Doran survey represents the views of only 79 respondents</w:t>
      </w:r>
      <w:r w:rsidRPr="004F360B">
        <w:rPr>
          <w:sz w:val="16"/>
        </w:rPr>
        <w:t xml:space="preserve"> who listed climate science as an area of expertise and said they published more than half of their recent peer-reviewed papers on climate change. Seventy-nine scientists—of the 3,146 who responded to the survey—does not a consensus make.</w:t>
      </w:r>
      <w:r w:rsidR="004F360B" w:rsidRPr="004F360B">
        <w:rPr>
          <w:sz w:val="12"/>
        </w:rPr>
        <w:t>¶</w:t>
      </w:r>
      <w:r w:rsidRPr="004F360B">
        <w:rPr>
          <w:sz w:val="16"/>
        </w:rPr>
        <w:t xml:space="preserve"> </w:t>
      </w:r>
      <w:r w:rsidR="004F360B" w:rsidRPr="004F360B">
        <w:rPr>
          <w:sz w:val="12"/>
        </w:rPr>
        <w:t>¶</w:t>
      </w:r>
      <w:r w:rsidRPr="004F360B">
        <w:rPr>
          <w:sz w:val="16"/>
        </w:rPr>
        <w:t xml:space="preserve"> In 2010, William R. Love Anderegg, then a student at Stanford University, used Google Scholar to identify the views of the most prolific writers on climate change. His findings were published in Proceedings of the National Academies of Sciences. Mr. Love Anderegg found that 97% to 98% of the 200 most prolific writers on climate change believe "anthropogenic greenhouse gases have been responsible for 'most' of the 'unequivocal' warming." There was no mention of how dangerous this climate change might be; and, of course, 200 researchers out of the thousands who have contributed to the climate science debate is not evidence of consensus.</w:t>
      </w:r>
      <w:r w:rsidR="004F360B" w:rsidRPr="004F360B">
        <w:rPr>
          <w:sz w:val="12"/>
        </w:rPr>
        <w:t>¶</w:t>
      </w:r>
      <w:r w:rsidRPr="004F360B">
        <w:rPr>
          <w:sz w:val="16"/>
        </w:rPr>
        <w:t xml:space="preserve"> </w:t>
      </w:r>
      <w:r w:rsidR="004F360B" w:rsidRPr="004F360B">
        <w:rPr>
          <w:sz w:val="12"/>
        </w:rPr>
        <w:t>¶</w:t>
      </w:r>
      <w:r w:rsidRPr="004F360B">
        <w:rPr>
          <w:sz w:val="16"/>
        </w:rPr>
        <w:t xml:space="preserve"> In 2013, </w:t>
      </w:r>
      <w:r w:rsidRPr="00B056C2">
        <w:rPr>
          <w:rStyle w:val="StyleBoldUnderline"/>
        </w:rPr>
        <w:t>John Cook</w:t>
      </w:r>
      <w:r w:rsidRPr="004F360B">
        <w:rPr>
          <w:sz w:val="16"/>
        </w:rPr>
        <w:t xml:space="preserve">, an Australia-based blogger, and some of his friends reviewed abstracts of peer-reviewed papers published from 1991 to 2011. Mr. Cook </w:t>
      </w:r>
      <w:r w:rsidRPr="00B056C2">
        <w:rPr>
          <w:rStyle w:val="StyleBoldUnderline"/>
        </w:rPr>
        <w:t>reported that 97%</w:t>
      </w:r>
      <w:r w:rsidRPr="004F360B">
        <w:rPr>
          <w:sz w:val="16"/>
        </w:rPr>
        <w:t xml:space="preserve"> of those who stated a position explicitly or implicitly </w:t>
      </w:r>
      <w:r w:rsidRPr="00B056C2">
        <w:rPr>
          <w:rStyle w:val="StyleBoldUnderline"/>
        </w:rPr>
        <w:t>suggest that human activity is responsible for some warming.</w:t>
      </w:r>
      <w:r w:rsidRPr="004F360B">
        <w:rPr>
          <w:sz w:val="16"/>
        </w:rPr>
        <w:t xml:space="preserve"> His findings were published in Environmental Research Letters.</w:t>
      </w:r>
      <w:r w:rsidR="004F360B" w:rsidRPr="004F360B">
        <w:rPr>
          <w:sz w:val="12"/>
        </w:rPr>
        <w:t>¶</w:t>
      </w:r>
      <w:r w:rsidRPr="004F360B">
        <w:rPr>
          <w:sz w:val="16"/>
        </w:rPr>
        <w:t xml:space="preserve"> </w:t>
      </w:r>
      <w:r w:rsidR="004F360B" w:rsidRPr="004F360B">
        <w:rPr>
          <w:sz w:val="12"/>
        </w:rPr>
        <w:t>¶</w:t>
      </w:r>
      <w:r w:rsidRPr="004F360B">
        <w:rPr>
          <w:sz w:val="16"/>
        </w:rPr>
        <w:t xml:space="preserve"> Mr. </w:t>
      </w:r>
      <w:r w:rsidRPr="00B056C2">
        <w:rPr>
          <w:rStyle w:val="StyleBoldUnderline"/>
        </w:rPr>
        <w:t>Cook's work was quickly debunked.</w:t>
      </w:r>
      <w:r w:rsidRPr="004F360B">
        <w:rPr>
          <w:sz w:val="16"/>
        </w:rPr>
        <w:t xml:space="preserve"> In Science and Education in August 2013, for example, David R. Legates (a professor of geography at the University of Delaware and former director of its Center for Climatic Research) and three </w:t>
      </w:r>
      <w:r w:rsidRPr="00B056C2">
        <w:rPr>
          <w:rStyle w:val="StyleBoldUnderline"/>
        </w:rPr>
        <w:t>coauthors reviewed the same papers as did Mr. Cook and found "only</w:t>
      </w:r>
      <w:r w:rsidRPr="004F360B">
        <w:rPr>
          <w:sz w:val="16"/>
        </w:rPr>
        <w:t xml:space="preserve"> 41 papers—</w:t>
      </w:r>
      <w:r w:rsidRPr="00B056C2">
        <w:rPr>
          <w:rStyle w:val="StyleBoldUnderline"/>
        </w:rPr>
        <w:t xml:space="preserve">0.3 percent </w:t>
      </w:r>
      <w:r w:rsidRPr="004F360B">
        <w:rPr>
          <w:sz w:val="16"/>
        </w:rPr>
        <w:t xml:space="preserve">of all 11,944 abstracts or 1.0 percent of the 4,014 expressing an opinion, </w:t>
      </w:r>
      <w:r w:rsidRPr="00B056C2">
        <w:rPr>
          <w:rStyle w:val="StyleBoldUnderline"/>
        </w:rPr>
        <w:t>and not 97.1 percent—had been found to endorse" the claim that human activity is causing most of the current warming</w:t>
      </w:r>
      <w:r w:rsidRPr="004F360B">
        <w:rPr>
          <w:sz w:val="16"/>
        </w:rPr>
        <w:t>. Elsewhere, climate scientists including Craig Idso, Nicola Scafetta, Nir J. Shaviv and Nils- Axel Morner, whose research questions the alleged consensus, protested that Mr. Cook ignored or misrepresented their work.</w:t>
      </w:r>
      <w:r w:rsidR="004F360B" w:rsidRPr="004F360B">
        <w:rPr>
          <w:sz w:val="12"/>
        </w:rPr>
        <w:t>¶</w:t>
      </w:r>
      <w:r w:rsidRPr="004F360B">
        <w:rPr>
          <w:sz w:val="16"/>
        </w:rPr>
        <w:t xml:space="preserve"> </w:t>
      </w:r>
      <w:r w:rsidR="004F360B" w:rsidRPr="004F360B">
        <w:rPr>
          <w:sz w:val="12"/>
        </w:rPr>
        <w:t>¶</w:t>
      </w:r>
      <w:r w:rsidRPr="004F360B">
        <w:rPr>
          <w:sz w:val="16"/>
        </w:rPr>
        <w:t xml:space="preserve"> </w:t>
      </w:r>
      <w:r w:rsidRPr="00B056C2">
        <w:rPr>
          <w:rStyle w:val="StyleBoldUnderline"/>
        </w:rPr>
        <w:t>Rigorous international surveys conducted by German scientists</w:t>
      </w:r>
      <w:r w:rsidRPr="004F360B">
        <w:rPr>
          <w:sz w:val="16"/>
        </w:rPr>
        <w:t xml:space="preserve"> Dennis Bray and Hans von Storch —most recently published in Environmental Science &amp; Policy in 2010—</w:t>
      </w:r>
      <w:r w:rsidRPr="00B056C2">
        <w:rPr>
          <w:rStyle w:val="StyleBoldUnderline"/>
        </w:rPr>
        <w:t>have found that most climate scientists disagree with the consensus on key issues such as the reliability of climate data and computer models</w:t>
      </w:r>
      <w:r w:rsidRPr="004F360B">
        <w:rPr>
          <w:sz w:val="16"/>
        </w:rPr>
        <w:t>. They do not believe that climate processes such as cloud formation and precipitation are sufficiently understood to predict future climate change.</w:t>
      </w:r>
      <w:r w:rsidR="004F360B" w:rsidRPr="004F360B">
        <w:rPr>
          <w:sz w:val="12"/>
        </w:rPr>
        <w:t>¶</w:t>
      </w:r>
      <w:r w:rsidRPr="004F360B">
        <w:rPr>
          <w:sz w:val="16"/>
        </w:rPr>
        <w:t xml:space="preserve"> </w:t>
      </w:r>
      <w:r w:rsidR="004F360B" w:rsidRPr="004F360B">
        <w:rPr>
          <w:sz w:val="12"/>
        </w:rPr>
        <w:t>¶</w:t>
      </w:r>
      <w:r w:rsidRPr="004F360B">
        <w:rPr>
          <w:sz w:val="16"/>
        </w:rPr>
        <w:t xml:space="preserve"> </w:t>
      </w:r>
      <w:r w:rsidRPr="00B056C2">
        <w:rPr>
          <w:rStyle w:val="StyleBoldUnderline"/>
        </w:rPr>
        <w:t xml:space="preserve">Surveys of meteorologists repeatedly find a majority oppose the alleged consensus. Only 39.5% </w:t>
      </w:r>
      <w:r w:rsidRPr="004F360B">
        <w:rPr>
          <w:sz w:val="16"/>
        </w:rPr>
        <w:t xml:space="preserve">of 1,854 American Meteorological Society members who responded to a survey in 2012 </w:t>
      </w:r>
      <w:r w:rsidRPr="00B056C2">
        <w:rPr>
          <w:rStyle w:val="StyleBoldUnderline"/>
        </w:rPr>
        <w:t>said man-made global warming is dangerous.</w:t>
      </w:r>
      <w:r w:rsidR="004F360B" w:rsidRPr="004F360B">
        <w:rPr>
          <w:rStyle w:val="StyleBoldUnderline"/>
          <w:b w:val="0"/>
          <w:sz w:val="12"/>
          <w:u w:val="none"/>
        </w:rPr>
        <w:t>¶</w:t>
      </w:r>
      <w:r w:rsidRPr="00B056C2">
        <w:rPr>
          <w:rStyle w:val="StyleBoldUnderline"/>
          <w:sz w:val="12"/>
        </w:rPr>
        <w:t xml:space="preserve"> </w:t>
      </w:r>
      <w:r w:rsidR="004F360B" w:rsidRPr="004F360B">
        <w:rPr>
          <w:sz w:val="12"/>
        </w:rPr>
        <w:t>¶</w:t>
      </w:r>
      <w:r w:rsidRPr="004F360B">
        <w:rPr>
          <w:sz w:val="16"/>
        </w:rPr>
        <w:t xml:space="preserve"> Finally, the U.N.'s Intergovernmental Panel on Climate Change—which claims to speak for more than 2,500 scientists—is probably the most frequently cited source for the consensus. Its latest report claims that "human interference with the climate system is occurring, and climate change poses risks for human and natural systems." Yet relatively few have either written on or reviewed research having to do with the key question: How much of the temperature increase and other climate changes observed in the 20th century was </w:t>
      </w:r>
      <w:r w:rsidRPr="004F360B">
        <w:rPr>
          <w:sz w:val="16"/>
        </w:rPr>
        <w:lastRenderedPageBreak/>
        <w:t>caused by man-made greenhouse-gas emissions? The IPCC lists only 41 authors and editors of the relevant chapter of the Fifth Assessment Report addressing "anthropogenic and natural radiative forcing."</w:t>
      </w:r>
      <w:r w:rsidR="004F360B" w:rsidRPr="004F360B">
        <w:rPr>
          <w:sz w:val="12"/>
        </w:rPr>
        <w:t>¶</w:t>
      </w:r>
      <w:r w:rsidRPr="004F360B">
        <w:rPr>
          <w:sz w:val="16"/>
        </w:rPr>
        <w:t xml:space="preserve"> </w:t>
      </w:r>
      <w:r w:rsidR="004F360B" w:rsidRPr="004F360B">
        <w:rPr>
          <w:sz w:val="12"/>
        </w:rPr>
        <w:t>¶</w:t>
      </w:r>
      <w:r w:rsidRPr="004F360B">
        <w:rPr>
          <w:sz w:val="16"/>
        </w:rPr>
        <w:t xml:space="preserve"> Of the various petitions on global warming circulated for signatures by scientists, the one by </w:t>
      </w:r>
      <w:r w:rsidRPr="00B056C2">
        <w:rPr>
          <w:rStyle w:val="StyleBoldUnderline"/>
        </w:rPr>
        <w:t>the Petition Project, a group of physicists and physical chemists</w:t>
      </w:r>
      <w:r w:rsidRPr="004F360B">
        <w:rPr>
          <w:sz w:val="16"/>
        </w:rPr>
        <w:t xml:space="preserve"> based in La Jolla, Calif., </w:t>
      </w:r>
      <w:r w:rsidRPr="00B056C2">
        <w:rPr>
          <w:rStyle w:val="StyleBoldUnderline"/>
        </w:rPr>
        <w:t>has by far the most signatures—more than 31,000</w:t>
      </w:r>
      <w:r w:rsidRPr="004F360B">
        <w:rPr>
          <w:sz w:val="16"/>
        </w:rPr>
        <w:t xml:space="preserve"> (more than 9,000 with a Ph.D.). It was most recently published in 2009, and most signers were added or reaffirmed since 2007. </w:t>
      </w:r>
      <w:r w:rsidRPr="00B056C2">
        <w:rPr>
          <w:rStyle w:val="StyleBoldUnderline"/>
        </w:rPr>
        <w:t>The petition states that "there is no convincing scientific evidence that human release of . . . carbon dioxide, methane, or other greenhouse gases is causing or will, in the foreseeable future, cause catastrophic heating of the Earth's atmosphere and disruption of the Earth's climate."</w:t>
      </w:r>
      <w:r w:rsidR="004F360B" w:rsidRPr="004F360B">
        <w:rPr>
          <w:rStyle w:val="StyleBoldUnderline"/>
          <w:b w:val="0"/>
          <w:sz w:val="12"/>
          <w:u w:val="none"/>
        </w:rPr>
        <w:t>¶</w:t>
      </w:r>
      <w:r w:rsidRPr="00B056C2">
        <w:rPr>
          <w:rStyle w:val="StyleBoldUnderline"/>
          <w:sz w:val="12"/>
        </w:rPr>
        <w:t xml:space="preserve"> </w:t>
      </w:r>
      <w:r w:rsidR="004F360B" w:rsidRPr="004F360B">
        <w:rPr>
          <w:sz w:val="12"/>
        </w:rPr>
        <w:t>¶</w:t>
      </w:r>
      <w:r w:rsidRPr="004F360B">
        <w:rPr>
          <w:sz w:val="16"/>
        </w:rPr>
        <w:t xml:space="preserve"> We could go on, but the larger point is plain. </w:t>
      </w:r>
      <w:r w:rsidRPr="00B056C2">
        <w:rPr>
          <w:rStyle w:val="Emphasis"/>
        </w:rPr>
        <w:t>There is no basis for the claim that 97% of scientists believe that man-made climate change is a dangerous problem.</w:t>
      </w:r>
    </w:p>
    <w:p w:rsidR="00BE389F" w:rsidRDefault="00BE389F" w:rsidP="00BE389F">
      <w:pPr>
        <w:pStyle w:val="Heading3"/>
      </w:pPr>
      <w:r>
        <w:lastRenderedPageBreak/>
        <w:t>Adaptation Solves</w:t>
      </w:r>
    </w:p>
    <w:p w:rsidR="00BE389F" w:rsidRDefault="00BE389F" w:rsidP="00BE389F">
      <w:pPr>
        <w:pStyle w:val="Heading4"/>
      </w:pPr>
      <w:r>
        <w:t>Adaptation solves – empirics prove.</w:t>
      </w:r>
    </w:p>
    <w:p w:rsidR="00BE389F" w:rsidRDefault="00BE389F" w:rsidP="00BE389F">
      <w:pPr>
        <w:rPr>
          <w:sz w:val="16"/>
          <w:szCs w:val="16"/>
        </w:rPr>
      </w:pPr>
      <w:r>
        <w:rPr>
          <w:b/>
        </w:rPr>
        <w:t xml:space="preserve">Goklany 12 </w:t>
      </w:r>
      <w:r w:rsidRPr="006E652A">
        <w:rPr>
          <w:sz w:val="16"/>
          <w:szCs w:val="16"/>
        </w:rPr>
        <w:t xml:space="preserve">–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(Indur M., “Is Climate Change the Number One Threat to Humanity?” 8/28/12; </w:t>
      </w:r>
      <w:hyperlink r:id="rId22" w:history="1">
        <w:r w:rsidRPr="006E652A">
          <w:rPr>
            <w:rStyle w:val="Hyperlink"/>
            <w:sz w:val="16"/>
            <w:szCs w:val="16"/>
          </w:rPr>
          <w:t>http://goklany.org/library/Goklany_WIREs.pdf</w:t>
        </w:r>
      </w:hyperlink>
      <w:r w:rsidR="0058684F">
        <w:rPr>
          <w:sz w:val="16"/>
          <w:szCs w:val="16"/>
        </w:rPr>
        <w:t>)</w:t>
      </w:r>
    </w:p>
    <w:p w:rsidR="0058684F" w:rsidRPr="006E652A" w:rsidRDefault="0058684F" w:rsidP="00BE389F">
      <w:pPr>
        <w:rPr>
          <w:sz w:val="16"/>
          <w:szCs w:val="16"/>
        </w:rPr>
      </w:pPr>
    </w:p>
    <w:p w:rsidR="00BE389F" w:rsidRPr="00BE389F" w:rsidRDefault="00BE389F" w:rsidP="00BE389F">
      <w:pPr>
        <w:rPr>
          <w:sz w:val="16"/>
        </w:rPr>
      </w:pPr>
      <w:r w:rsidRPr="006158CD">
        <w:rPr>
          <w:u w:val="single"/>
        </w:rPr>
        <w:t xml:space="preserve">Greater economic development, i.e., net GDP per capita, should translate into </w:t>
      </w:r>
      <w:r w:rsidRPr="006158CD">
        <w:rPr>
          <w:b/>
          <w:u w:val="single"/>
        </w:rPr>
        <w:t>higher adaptive capacity</w:t>
      </w:r>
      <w:r w:rsidRPr="006158CD">
        <w:rPr>
          <w:u w:val="single"/>
        </w:rPr>
        <w:t xml:space="preserve"> because an increase in economic resources ought to increase access to both the technologies and the human capital needed to cope with change, whether that change is due to global warming or any other agency. </w:t>
      </w:r>
      <w:r w:rsidRPr="00E74D17">
        <w:rPr>
          <w:sz w:val="16"/>
        </w:rPr>
        <w:t xml:space="preserve">41,48 In addition, several factors that advance human capital—e.g., educational attainment, improved health, expenditures for health and research 49 —are also correlated with increases with GDP per capita. 41,48 </w:t>
      </w:r>
      <w:r w:rsidRPr="006158CD">
        <w:rPr>
          <w:u w:val="single"/>
        </w:rPr>
        <w:t>This may partly be due to the fact economic development and human capital reinforce each other and partly because factors that enhance one also enhance the other. 41,48 Moreover,</w:t>
      </w:r>
      <w:r w:rsidRPr="006158CD">
        <w:rPr>
          <w:b/>
          <w:u w:val="single"/>
        </w:rPr>
        <w:t xml:space="preserve"> if existing technologies are inadequate for coping with change, wealthier societies have a greater capacity to research, develop, and deploy needed new technologies.</w:t>
      </w:r>
      <w:r w:rsidRPr="006158CD">
        <w:rPr>
          <w:u w:val="single"/>
        </w:rPr>
        <w:t xml:space="preserve"> A case in point is the world’s response to HIV/AIDS.</w:t>
      </w:r>
      <w:r w:rsidRPr="00E74D17">
        <w:rPr>
          <w:sz w:val="16"/>
        </w:rPr>
        <w:t xml:space="preserve"> Once a mysterious new disease that spelled almost certain death for its victims,</w:t>
      </w:r>
      <w:r w:rsidRPr="006158CD">
        <w:rPr>
          <w:u w:val="single"/>
        </w:rPr>
        <w:t xml:space="preserve"> it is now a disease that is manageable, particularly in the wealthier world. The effort to tame this disease was spearheaded by, and accomplished at considerable cost to, the wealthier nations, who then have made the fruits of this exercise available to poorer countries </w:t>
      </w:r>
      <w:r w:rsidRPr="00E74D17">
        <w:rPr>
          <w:sz w:val="16"/>
        </w:rPr>
        <w:t xml:space="preserve">(Ref. 43, p. 21; Ref. 48, pp. 67–68). Arguably, this was enabled by the greater wealth and human capital available to the wealthier countries. This would be consistent with the notion that wealthier societies are more resilient to adversity in general. Another important factor contributing to adaptive capacity that is often ignored in impact assessments is, as noted, secular technological change (Ref. 33, Chapter 17; Refs 9, 41, 43). </w:t>
      </w:r>
      <w:r w:rsidRPr="006158CD">
        <w:rPr>
          <w:u w:val="single"/>
        </w:rPr>
        <w:t xml:space="preserve">Long </w:t>
      </w:r>
      <w:r w:rsidRPr="006158CD">
        <w:rPr>
          <w:rFonts w:ascii="Cambria Math" w:hAnsi="Cambria Math" w:cs="Cambria Math"/>
          <w:u w:val="single"/>
        </w:rPr>
        <w:t>‐</w:t>
      </w:r>
      <w:r w:rsidRPr="006158CD">
        <w:rPr>
          <w:u w:val="single"/>
        </w:rPr>
        <w:t xml:space="preserve"> term projections that neglect economic development and secular technological change generally overstate future negative impacts on critical aspects of human well </w:t>
      </w:r>
      <w:r w:rsidRPr="006158CD">
        <w:rPr>
          <w:rFonts w:ascii="Cambria Math" w:hAnsi="Cambria Math" w:cs="Cambria Math"/>
          <w:u w:val="single"/>
        </w:rPr>
        <w:t>‐</w:t>
      </w:r>
      <w:r w:rsidRPr="006158CD">
        <w:rPr>
          <w:u w:val="single"/>
        </w:rPr>
        <w:t xml:space="preserve"> being, often by an order of magnitude or more. </w:t>
      </w:r>
      <w:r w:rsidRPr="00E74D17">
        <w:rPr>
          <w:sz w:val="16"/>
        </w:rPr>
        <w:t xml:space="preserve">43,48 For example, the FTA’s malaria study assumed static adaptive capacity between baseline and projection years (1990–2085). 19 Applying the same assumption to project U.S. deaths in 1970 from various water </w:t>
      </w:r>
      <w:r w:rsidRPr="00E74D17">
        <w:rPr>
          <w:rFonts w:ascii="Cambria Math" w:hAnsi="Cambria Math" w:cs="Cambria Math"/>
          <w:sz w:val="16"/>
        </w:rPr>
        <w:t>‐</w:t>
      </w:r>
      <w:r w:rsidRPr="00E74D17">
        <w:rPr>
          <w:sz w:val="16"/>
        </w:rPr>
        <w:t xml:space="preserve"> related diseases—dysentery, typhoid, paratyphoid, other gastrointestinal disease, malaria—using data from 1900 implies freezing death rates at 1900 levels. But, in fact, from 1900–1970 they declined by 99.6%–100.0%. 43 Similarly, because of the increase in adaptive capacity globally, global death rates from extreme weather events have declined by 98% since the 1920s. 50 Simplistic projections that do not fully account for economic and technological development are the major reason why highly publicized projections from The Limits to Growth and The Population Bomb , for instance, failed the reality test. 43,48</w:t>
      </w:r>
    </w:p>
    <w:p w:rsidR="00BE389F" w:rsidRPr="00D262FF" w:rsidRDefault="00BE389F" w:rsidP="00BE389F">
      <w:pPr>
        <w:pStyle w:val="Heading4"/>
      </w:pPr>
      <w:r w:rsidRPr="00D262FF">
        <w:t>Adaption solves</w:t>
      </w:r>
      <w:r>
        <w:t xml:space="preserve"> -</w:t>
      </w:r>
      <w:r w:rsidRPr="00D262FF">
        <w:t xml:space="preserve"> new methods</w:t>
      </w:r>
    </w:p>
    <w:p w:rsidR="00BE389F" w:rsidRPr="00B33BE0" w:rsidRDefault="00BE389F" w:rsidP="00BE389F">
      <w:pPr>
        <w:rPr>
          <w:sz w:val="16"/>
          <w:szCs w:val="16"/>
        </w:rPr>
      </w:pPr>
      <w:r w:rsidRPr="00D262FF">
        <w:rPr>
          <w:b/>
          <w:bCs/>
          <w:sz w:val="26"/>
        </w:rPr>
        <w:t>Vermeulen and Challinor 13</w:t>
      </w:r>
      <w:r w:rsidRPr="00B33BE0">
        <w:rPr>
          <w:sz w:val="16"/>
          <w:szCs w:val="16"/>
        </w:rPr>
        <w:t>(Dr Sonja Vermeulen is the Head of Research for the CGIAR Research Program on Climate Change, Agriculture and Food Security (CCAFS), Dr Andy Challinor is a professor at the Institute for Climate and Atmosphere Science, School of Earth and Environment at the University of Leeds, and co-leads research on climate adaptation in CCAFS. “How farmers can adapt to a warming world”</w:t>
      </w:r>
    </w:p>
    <w:p w:rsidR="00BE389F" w:rsidRDefault="004C7024" w:rsidP="00BE389F">
      <w:pPr>
        <w:rPr>
          <w:sz w:val="16"/>
          <w:szCs w:val="16"/>
        </w:rPr>
      </w:pPr>
      <w:hyperlink r:id="rId23" w:history="1">
        <w:r w:rsidR="0058684F" w:rsidRPr="00432E41">
          <w:rPr>
            <w:rStyle w:val="Hyperlink"/>
            <w:sz w:val="16"/>
            <w:szCs w:val="16"/>
          </w:rPr>
          <w:t>http://www.aljazeera.com/indepth/opinion/2013/06/20136585711493753.html</w:t>
        </w:r>
      </w:hyperlink>
      <w:r w:rsidR="00BE389F" w:rsidRPr="00B33BE0">
        <w:rPr>
          <w:sz w:val="16"/>
          <w:szCs w:val="16"/>
        </w:rPr>
        <w:t>)</w:t>
      </w:r>
    </w:p>
    <w:p w:rsidR="0058684F" w:rsidRPr="00B33BE0" w:rsidRDefault="0058684F" w:rsidP="00BE389F">
      <w:pPr>
        <w:rPr>
          <w:sz w:val="16"/>
          <w:szCs w:val="16"/>
        </w:rPr>
      </w:pPr>
    </w:p>
    <w:p w:rsidR="00BE389F" w:rsidRPr="00BE389F" w:rsidRDefault="00BE389F" w:rsidP="00BE389F">
      <w:pPr>
        <w:rPr>
          <w:b/>
          <w:bCs/>
          <w:u w:val="single"/>
        </w:rPr>
      </w:pPr>
      <w:r w:rsidRPr="00D262FF">
        <w:rPr>
          <w:b/>
          <w:bCs/>
          <w:u w:val="single"/>
        </w:rPr>
        <w:t>In these examples, countries have made progress on climate-resilient agriculture by focusing on what is known rather than what remains unclear. Computer models can be used to estimate climate impacts on a range of timescales. Models can predict areas of crop failure in West Africa a few months ahead of the harvest, for example.</w:t>
      </w:r>
      <w:r w:rsidRPr="00B33BE0">
        <w:rPr>
          <w:sz w:val="16"/>
        </w:rPr>
        <w:t xml:space="preserve"> On longer timescales, models show that northeast China’s wheat-growing regions will need more heat-tolerant crops within a few decades. </w:t>
      </w:r>
      <w:r w:rsidRPr="00D262FF">
        <w:rPr>
          <w:b/>
          <w:bCs/>
          <w:u w:val="single"/>
        </w:rPr>
        <w:t>This kind of knowledge helps us select adaptation strategies with confidence despite many remaining uncertainties about the future.</w:t>
      </w:r>
      <w:r w:rsidRPr="00B33BE0">
        <w:rPr>
          <w:bCs/>
          <w:sz w:val="12"/>
        </w:rPr>
        <w:t>¶</w:t>
      </w:r>
      <w:r w:rsidRPr="00D262FF">
        <w:rPr>
          <w:b/>
          <w:bCs/>
          <w:u w:val="single"/>
        </w:rPr>
        <w:t xml:space="preserve"> It is not just heat stress that is important. Low-lying coastal rice-growing regions should prepare for more saline conditions fed by a rise in sea level.</w:t>
      </w:r>
      <w:r w:rsidRPr="00B33BE0">
        <w:rPr>
          <w:sz w:val="16"/>
        </w:rPr>
        <w:t xml:space="preserve"> Areas plagued by drought should sustainably tap their groundwater rather than deplete it. </w:t>
      </w:r>
      <w:r w:rsidRPr="00D262FF">
        <w:rPr>
          <w:b/>
          <w:bCs/>
          <w:u w:val="single"/>
        </w:rPr>
        <w:t xml:space="preserve">In parts of Texas, Oklahoma and Kansas, for example, maize farmers could switch to sorghum and other less water-intensive crops where </w:t>
      </w:r>
      <w:hyperlink r:id="rId24" w:tgtFrame="_blank" w:history="1">
        <w:r w:rsidRPr="00D262FF">
          <w:rPr>
            <w:b/>
            <w:bCs/>
            <w:u w:val="single"/>
          </w:rPr>
          <w:t>groundwater depletion</w:t>
        </w:r>
      </w:hyperlink>
      <w:r w:rsidRPr="00D262FF">
        <w:rPr>
          <w:b/>
          <w:bCs/>
          <w:u w:val="single"/>
        </w:rPr>
        <w:t xml:space="preserve"> has made irrigation more difficult.</w:t>
      </w:r>
      <w:r w:rsidRPr="00B33BE0">
        <w:rPr>
          <w:bCs/>
          <w:sz w:val="12"/>
        </w:rPr>
        <w:t>¶</w:t>
      </w:r>
      <w:r w:rsidRPr="00D262FF">
        <w:rPr>
          <w:b/>
          <w:bCs/>
          <w:u w:val="single"/>
        </w:rPr>
        <w:t xml:space="preserve"> Scientists are learning to communicate climate predictions and uncertainties in ways that are more useful to planners and policymakers.</w:t>
      </w:r>
      <w:r w:rsidRPr="00B33BE0">
        <w:rPr>
          <w:sz w:val="16"/>
        </w:rPr>
        <w:t xml:space="preserve"> It is more helpful to say when a particular change is likely to happen - “starting sometime between 2020 and 2040, there won’t be enough rain here to grow vegetables without irrigation” - than to give a string of probabilities linked to distant futures. All of society - especially farmers - needs to know when specific changes are needed.</w:t>
      </w:r>
      <w:r w:rsidRPr="00B33BE0">
        <w:rPr>
          <w:sz w:val="12"/>
        </w:rPr>
        <w:t>¶</w:t>
      </w:r>
      <w:r w:rsidRPr="00B33BE0">
        <w:rPr>
          <w:sz w:val="16"/>
        </w:rPr>
        <w:t xml:space="preserve"> As the amount of greenhouse gases in our atmosphere continues to increase, the effects of climate change on agriculture will become increasingly visible. It is urgent to adjust or even transform agriculture even if our knowledge is incomplete. </w:t>
      </w:r>
      <w:r w:rsidRPr="00D262FF">
        <w:rPr>
          <w:b/>
          <w:bCs/>
          <w:u w:val="single"/>
        </w:rPr>
        <w:t xml:space="preserve">The science of adaptation has matured enough for us to make </w:t>
      </w:r>
      <w:r w:rsidRPr="00D262FF">
        <w:rPr>
          <w:b/>
          <w:bCs/>
          <w:u w:val="single"/>
        </w:rPr>
        <w:lastRenderedPageBreak/>
        <w:t>robust adaptation plans based on what we do know. It is time to embrace and deploy this science and start figuring out how we will feed ourselves in the future.</w:t>
      </w:r>
    </w:p>
    <w:p w:rsidR="00BE389F" w:rsidRDefault="00BE389F" w:rsidP="00BE389F">
      <w:pPr>
        <w:pStyle w:val="Heading3"/>
      </w:pPr>
      <w:r>
        <w:lastRenderedPageBreak/>
        <w:t>No Impact</w:t>
      </w:r>
    </w:p>
    <w:p w:rsidR="00BE389F" w:rsidRDefault="00BE389F" w:rsidP="00BE389F">
      <w:pPr>
        <w:pStyle w:val="Heading4"/>
      </w:pPr>
      <w:r>
        <w:t>Warming’s not an existential risk – adaptation, mitigation, geoengineering, and empirically no runaway.</w:t>
      </w:r>
    </w:p>
    <w:p w:rsidR="00BE389F" w:rsidRDefault="00BE389F" w:rsidP="00BE389F">
      <w:pPr>
        <w:rPr>
          <w:sz w:val="16"/>
          <w:szCs w:val="16"/>
        </w:rPr>
      </w:pPr>
      <w:r>
        <w:rPr>
          <w:b/>
        </w:rPr>
        <w:t xml:space="preserve">Muller 12 </w:t>
      </w:r>
      <w:r>
        <w:t>–</w:t>
      </w:r>
      <w:r w:rsidRPr="001824CC">
        <w:rPr>
          <w:sz w:val="16"/>
          <w:szCs w:val="16"/>
        </w:rPr>
        <w:t xml:space="preserve"> writer on ethics and existential risks (Jonatas, “Analysis of Existential Risks”, 2012; &lt; </w:t>
      </w:r>
      <w:hyperlink r:id="rId25" w:history="1">
        <w:r w:rsidR="0058684F" w:rsidRPr="00432E41">
          <w:rPr>
            <w:rStyle w:val="Hyperlink"/>
            <w:sz w:val="16"/>
            <w:szCs w:val="16"/>
          </w:rPr>
          <w:t>http://www.jonatasmuller.com/x-risks.pdf</w:t>
        </w:r>
      </w:hyperlink>
      <w:r w:rsidR="0058684F">
        <w:rPr>
          <w:sz w:val="16"/>
          <w:szCs w:val="16"/>
        </w:rPr>
        <w:t>&gt;)</w:t>
      </w:r>
    </w:p>
    <w:p w:rsidR="0058684F" w:rsidRPr="00774F58" w:rsidRDefault="0058684F" w:rsidP="00BE389F"/>
    <w:p w:rsidR="00BE389F" w:rsidRPr="00BE389F" w:rsidRDefault="00BE389F" w:rsidP="00BE389F">
      <w:pPr>
        <w:rPr>
          <w:u w:val="single"/>
        </w:rPr>
      </w:pPr>
      <w:r w:rsidRPr="00D0646A">
        <w:rPr>
          <w:u w:val="single"/>
        </w:rPr>
        <w:t xml:space="preserve">A runaway global warming, one in which the temperature rises could be a self- reinforcing process, has been cited as an existential risk. </w:t>
      </w:r>
      <w:r w:rsidRPr="00F65E6C">
        <w:rPr>
          <w:sz w:val="16"/>
        </w:rPr>
        <w:t xml:space="preserve">Predictions show that the Arctic ice could melt completely within a few years, releasing methane currently trapped in the sea bed (Walter et al. 2007). Methane is a more powerful greenhouse gas than carbon dioxide. Abrupt methane releases from frozen regions may have been involved in two extinction events on this planet, 55 million years ago in the Paleocene– Eocene Thermal Maximum, and 251 million years ago in the Permian–Triassic extinction event. </w:t>
      </w:r>
      <w:r w:rsidRPr="00F65E6C">
        <w:rPr>
          <w:b/>
          <w:u w:val="single"/>
        </w:rPr>
        <w:t>The fact that similar global warmings have happened before in the history of our planet is a likely indication that the present global warming would not be of a runaway nature. Theoretical ways exist to reverse global warmings with technology, which may include capturing greenhouse gases from the atmosphere, deflecting solar radiation, among other strategies</w:t>
      </w:r>
      <w:r w:rsidRPr="00F65E6C">
        <w:rPr>
          <w:sz w:val="16"/>
        </w:rPr>
        <w:t>. For instance, organisms such as algae are being bioengineered to convert atmospheric greenhouse gases into biofuels (Venter 2008).</w:t>
      </w:r>
      <w:r w:rsidRPr="00F65E6C">
        <w:rPr>
          <w:u w:val="single"/>
        </w:rPr>
        <w:t xml:space="preserve"> Though they may cause imbalances, these methods would seem to prevent global warming from being an existential risk in the worst case scenario, but it may still produce catastrophic results.</w:t>
      </w:r>
    </w:p>
    <w:p w:rsidR="00BE389F" w:rsidRPr="00F32EEB" w:rsidRDefault="00BE389F" w:rsidP="00BE389F">
      <w:pPr>
        <w:pStyle w:val="Heading4"/>
      </w:pPr>
      <w:r>
        <w:t>Warming is not an existential risk – empirics.</w:t>
      </w:r>
    </w:p>
    <w:p w:rsidR="00BE389F" w:rsidRDefault="00BE389F" w:rsidP="00BE389F">
      <w:pPr>
        <w:rPr>
          <w:sz w:val="16"/>
          <w:szCs w:val="16"/>
        </w:rPr>
      </w:pPr>
      <w:r w:rsidRPr="000D3359">
        <w:rPr>
          <w:b/>
        </w:rPr>
        <w:t xml:space="preserve">Maslin et al 11 </w:t>
      </w:r>
      <w:r w:rsidRPr="000D3359">
        <w:rPr>
          <w:sz w:val="16"/>
          <w:szCs w:val="16"/>
        </w:rPr>
        <w:t xml:space="preserve">– Professor at Department of Geography at University College of London (Mark, “Global health and climate change: moving from denial and catastrophic fatalism to positive action”, 2011; </w:t>
      </w:r>
      <w:hyperlink r:id="rId26" w:history="1">
        <w:r w:rsidR="0058684F" w:rsidRPr="00432E41">
          <w:rPr>
            <w:rStyle w:val="Hyperlink"/>
            <w:sz w:val="16"/>
            <w:szCs w:val="16"/>
          </w:rPr>
          <w:t>http://rsta.royalsocietypublishing.org/content/369/1942/1866.full.pdf+html</w:t>
        </w:r>
      </w:hyperlink>
      <w:r w:rsidR="0058684F">
        <w:rPr>
          <w:sz w:val="16"/>
          <w:szCs w:val="16"/>
        </w:rPr>
        <w:t>)</w:t>
      </w:r>
    </w:p>
    <w:p w:rsidR="0058684F" w:rsidRPr="000D3359" w:rsidRDefault="0058684F" w:rsidP="00BE389F">
      <w:pPr>
        <w:rPr>
          <w:sz w:val="16"/>
          <w:szCs w:val="16"/>
        </w:rPr>
      </w:pPr>
    </w:p>
    <w:p w:rsidR="00BE389F" w:rsidRDefault="00BE389F" w:rsidP="00BE389F">
      <w:pPr>
        <w:rPr>
          <w:u w:val="single"/>
        </w:rPr>
      </w:pPr>
      <w:r w:rsidRPr="000D3359">
        <w:rPr>
          <w:u w:val="single"/>
        </w:rPr>
        <w:t>Some people have even suggested that human extinction may not be a remote risk</w:t>
      </w:r>
      <w:r w:rsidRPr="000D3359">
        <w:rPr>
          <w:sz w:val="16"/>
        </w:rPr>
        <w:t xml:space="preserve"> [17–19]. Sherwood &amp; Huber [7] </w:t>
      </w:r>
      <w:r w:rsidRPr="000D3359">
        <w:rPr>
          <w:u w:val="single"/>
        </w:rPr>
        <w:t>point to continued heating effects that could make the world largely uninhabitable by humans and mammals within 300 years.</w:t>
      </w:r>
      <w:r w:rsidRPr="000D3359">
        <w:rPr>
          <w:sz w:val="16"/>
        </w:rPr>
        <w:t xml:space="preserve"> Peak heat stress, quantified by the wet-bulb temperature (used because it reflects both the ambient temperature and relative humidity of the site), is surprisingly similar across diverse climates and never exceeds 31 ◦ C. They suggest that if it rose to 35 ◦ C, which never happens now but would at a warming of 7 ◦ C, hyperthermia in humans and other mammals would occur as dissipation of metabolic heat becomes impossible, therefore making many environments uninhabitable. However,</w:t>
      </w:r>
      <w:r w:rsidRPr="000D3359">
        <w:rPr>
          <w:u w:val="single"/>
        </w:rPr>
        <w:t xml:space="preserve"> these studies do not take account of geological reconstructions.</w:t>
      </w:r>
      <w:r w:rsidRPr="000D3359">
        <w:rPr>
          <w:sz w:val="16"/>
        </w:rPr>
        <w:t xml:space="preserve"> We know that during the Eocene some 50 million years ago global temperature was at least 5 ◦ C higher than today, with forests on Antarctica and rainforest extending as far north as Canada and as far south as Patagonia [20]. Some scientists argue that this was the golden age of life, as there could have been at least twice as much living biomass on the Earth as today. At the beginning of this period, there was an extreme period of</w:t>
      </w:r>
      <w:r w:rsidRPr="000D3359">
        <w:rPr>
          <w:u w:val="single"/>
        </w:rPr>
        <w:t xml:space="preserve"> global warming called the Paleocene–Eocene thermal maximum when global temperatures were at least another 5 ◦ C warmer [ 21 , 22 ]. This did lead to some extinction in the oceans but</w:t>
      </w:r>
      <w:r w:rsidRPr="000D3359">
        <w:rPr>
          <w:b/>
          <w:u w:val="single"/>
        </w:rPr>
        <w:t xml:space="preserve"> it was not the end of life on the planet nor did mammals suffer mass extinctions.</w:t>
      </w:r>
      <w:r w:rsidRPr="000D3359">
        <w:rPr>
          <w:u w:val="single"/>
        </w:rPr>
        <w:t xml:space="preserve"> So, while history suggests that</w:t>
      </w:r>
      <w:r w:rsidRPr="000D3359">
        <w:rPr>
          <w:b/>
          <w:u w:val="single"/>
        </w:rPr>
        <w:t xml:space="preserve"> imminent catastrophe is as false as climate change denial</w:t>
      </w:r>
      <w:r w:rsidRPr="000D3359">
        <w:rPr>
          <w:u w:val="single"/>
        </w:rPr>
        <w:t>, it could be as big a threat to action. Catastrophic speculation, especially when based on limited evidence and without specific time frames, may induce an unnecessary sense of fatalism and helplessness when, in the shorter term, there is a huge scope for positive action</w:t>
      </w:r>
    </w:p>
    <w:p w:rsidR="00BE389F" w:rsidRDefault="00BE389F" w:rsidP="00BE389F">
      <w:pPr>
        <w:pStyle w:val="Heading3"/>
      </w:pPr>
      <w:r>
        <w:lastRenderedPageBreak/>
        <w:t>AT: Biodiversity Mod</w:t>
      </w:r>
    </w:p>
    <w:p w:rsidR="008003FD" w:rsidRPr="00220835" w:rsidRDefault="008003FD" w:rsidP="008003FD">
      <w:pPr>
        <w:keepNext/>
        <w:keepLines/>
        <w:spacing w:before="200"/>
        <w:outlineLvl w:val="3"/>
        <w:rPr>
          <w:rFonts w:eastAsiaTheme="majorEastAsia" w:cstheme="majorBidi"/>
          <w:b/>
          <w:bCs/>
          <w:iCs/>
          <w:sz w:val="26"/>
        </w:rPr>
      </w:pPr>
      <w:r w:rsidRPr="00220835">
        <w:rPr>
          <w:rFonts w:eastAsiaTheme="majorEastAsia" w:cstheme="majorBidi"/>
          <w:b/>
          <w:bCs/>
          <w:iCs/>
          <w:sz w:val="26"/>
        </w:rPr>
        <w:t xml:space="preserve">No impact to biodiversity </w:t>
      </w:r>
    </w:p>
    <w:p w:rsidR="008003FD" w:rsidRPr="008003FD" w:rsidRDefault="008003FD" w:rsidP="008003FD">
      <w:r w:rsidRPr="008003FD">
        <w:rPr>
          <w:b/>
          <w:bCs/>
          <w:sz w:val="26"/>
        </w:rPr>
        <w:t>Sagoff 97</w:t>
      </w:r>
    </w:p>
    <w:p w:rsidR="008003FD" w:rsidRPr="008003FD" w:rsidRDefault="008003FD" w:rsidP="008003FD">
      <w:pPr>
        <w:rPr>
          <w:sz w:val="16"/>
          <w:szCs w:val="16"/>
        </w:rPr>
      </w:pPr>
      <w:r w:rsidRPr="008003FD">
        <w:rPr>
          <w:sz w:val="16"/>
          <w:szCs w:val="16"/>
        </w:rPr>
        <w:t xml:space="preserve">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 Note – Colin Tudge - Research Fellow at the Centre for Philosophy at the London School of Economics. Frmr Zoological Society of London: Scientific Fellow and tons of other positions. PhD. Read zoology at Cambridge. ¶ 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rsidR="008003FD" w:rsidRPr="008003FD" w:rsidRDefault="008003FD" w:rsidP="008003FD">
      <w:pPr>
        <w:ind w:right="288"/>
        <w:rPr>
          <w:b/>
          <w:bCs/>
          <w:u w:val="single"/>
        </w:rPr>
      </w:pPr>
    </w:p>
    <w:p w:rsidR="008003FD" w:rsidRPr="008003FD" w:rsidRDefault="008003FD" w:rsidP="008003FD">
      <w:pPr>
        <w:ind w:right="288"/>
        <w:rPr>
          <w:sz w:val="16"/>
          <w:lang w:eastAsia="zh-TW"/>
        </w:rPr>
      </w:pPr>
      <w:r w:rsidRPr="008003FD">
        <w:rPr>
          <w:b/>
          <w:bCs/>
          <w:u w:val="single"/>
        </w:rPr>
        <w:t>Although</w:t>
      </w:r>
      <w:r w:rsidRPr="008003FD">
        <w:rPr>
          <w:sz w:val="16"/>
          <w:lang w:eastAsia="zh-TW"/>
        </w:rPr>
        <w:t xml:space="preserve"> one may agree with ecologists such as Ehrlich and Raven that </w:t>
      </w:r>
      <w:r w:rsidRPr="008003FD">
        <w:rPr>
          <w:b/>
          <w:bCs/>
          <w:u w:val="single"/>
        </w:rPr>
        <w:t>the</w:t>
      </w:r>
      <w:r w:rsidRPr="008003FD">
        <w:rPr>
          <w:sz w:val="16"/>
          <w:lang w:eastAsia="zh-TW"/>
        </w:rPr>
        <w:t> </w:t>
      </w:r>
      <w:r w:rsidRPr="008003FD">
        <w:rPr>
          <w:b/>
          <w:bCs/>
          <w:u w:val="single"/>
        </w:rPr>
        <w:t xml:space="preserve">earth stands on </w:t>
      </w:r>
      <w:r w:rsidRPr="008003FD">
        <w:rPr>
          <w:b/>
          <w:szCs w:val="20"/>
          <w:u w:val="single"/>
          <w:lang w:eastAsia="zh-TW"/>
        </w:rPr>
        <w:t>the brink of</w:t>
      </w:r>
      <w:r w:rsidRPr="008003FD">
        <w:rPr>
          <w:sz w:val="16"/>
          <w:lang w:eastAsia="zh-TW"/>
        </w:rPr>
        <w:t> an episode of </w:t>
      </w:r>
      <w:r w:rsidRPr="008003FD">
        <w:rPr>
          <w:b/>
          <w:szCs w:val="20"/>
          <w:u w:val="single"/>
          <w:lang w:eastAsia="zh-TW"/>
        </w:rPr>
        <w:t>massive extinction</w:t>
      </w:r>
      <w:r w:rsidRPr="008003FD">
        <w:rPr>
          <w:b/>
          <w:lang w:eastAsia="zh-TW"/>
        </w:rPr>
        <w:t>, </w:t>
      </w:r>
      <w:r w:rsidRPr="008003FD">
        <w:rPr>
          <w:b/>
          <w:szCs w:val="20"/>
          <w:u w:val="single"/>
          <w:lang w:eastAsia="zh-TW"/>
        </w:rPr>
        <w:t>it may not follow</w:t>
      </w:r>
      <w:r w:rsidRPr="008003FD">
        <w:rPr>
          <w:sz w:val="16"/>
          <w:lang w:eastAsia="zh-TW"/>
        </w:rPr>
        <w:t> from this grim fact </w:t>
      </w:r>
      <w:r w:rsidRPr="008003FD">
        <w:rPr>
          <w:b/>
          <w:szCs w:val="20"/>
          <w:u w:val="single"/>
          <w:lang w:eastAsia="zh-TW"/>
        </w:rPr>
        <w:t xml:space="preserve">that human </w:t>
      </w:r>
      <w:r w:rsidRPr="008003FD">
        <w:rPr>
          <w:sz w:val="16"/>
          <w:lang w:eastAsia="zh-TW"/>
        </w:rPr>
        <w:t>being</w:t>
      </w:r>
      <w:r w:rsidRPr="008003FD">
        <w:rPr>
          <w:b/>
          <w:szCs w:val="20"/>
          <w:u w:val="single"/>
          <w:lang w:eastAsia="zh-TW"/>
        </w:rPr>
        <w:t>s will suffer</w:t>
      </w:r>
      <w:r w:rsidRPr="008003FD">
        <w:rPr>
          <w:sz w:val="16"/>
          <w:lang w:eastAsia="zh-TW"/>
        </w:rPr>
        <w:t> as a result. On the contrary, skeptics such as science writer Colin </w:t>
      </w:r>
      <w:r w:rsidRPr="008003FD">
        <w:rPr>
          <w:b/>
          <w:bCs/>
          <w:u w:val="single"/>
        </w:rPr>
        <w:t xml:space="preserve">Tudge </w:t>
      </w:r>
      <w:r w:rsidRPr="008003FD">
        <w:rPr>
          <w:sz w:val="16"/>
          <w:lang w:eastAsia="zh-TW"/>
        </w:rPr>
        <w:t xml:space="preserve">have </w:t>
      </w:r>
      <w:r w:rsidRPr="008003FD">
        <w:rPr>
          <w:b/>
          <w:bCs/>
          <w:u w:val="single"/>
        </w:rPr>
        <w:t xml:space="preserve">challenged biologists to explain </w:t>
      </w:r>
      <w:r w:rsidRPr="008003FD">
        <w:rPr>
          <w:b/>
          <w:szCs w:val="20"/>
          <w:u w:val="single"/>
          <w:lang w:eastAsia="zh-TW"/>
        </w:rPr>
        <w:t>why we need more than a tenth of the 10 to 100 million species that grace the earth</w:t>
      </w:r>
      <w:r w:rsidRPr="008003FD">
        <w:rPr>
          <w:b/>
          <w:bCs/>
          <w:u w:val="single"/>
        </w:rPr>
        <w:t>. Noting that "cultivated systems often out-produce wild systems by 100-fold or more," Tudge declared that "the argument that humans need the variety of other species is,</w:t>
      </w:r>
      <w:r w:rsidRPr="008003FD">
        <w:rPr>
          <w:sz w:val="16"/>
          <w:lang w:eastAsia="zh-TW"/>
        </w:rPr>
        <w:t> when you think about it, </w:t>
      </w:r>
      <w:r w:rsidRPr="008003FD">
        <w:rPr>
          <w:b/>
          <w:bCs/>
          <w:u w:val="single"/>
        </w:rPr>
        <w:t>a theological one</w:t>
      </w:r>
      <w:r w:rsidRPr="008003FD">
        <w:rPr>
          <w:sz w:val="16"/>
          <w:lang w:eastAsia="zh-TW"/>
        </w:rPr>
        <w:t>." n343 Tudge observed that </w:t>
      </w:r>
      <w:r w:rsidRPr="008003FD">
        <w:rPr>
          <w:b/>
          <w:bCs/>
          <w:u w:val="single"/>
        </w:rPr>
        <w:t xml:space="preserve">"the </w:t>
      </w:r>
      <w:r w:rsidRPr="008003FD">
        <w:rPr>
          <w:b/>
          <w:u w:val="single"/>
          <w:bdr w:val="single" w:sz="4" w:space="0" w:color="auto"/>
        </w:rPr>
        <w:t>elimination of all but a tiny minority</w:t>
      </w:r>
      <w:r w:rsidRPr="008003FD">
        <w:rPr>
          <w:b/>
          <w:bCs/>
          <w:u w:val="single"/>
        </w:rPr>
        <w:t xml:space="preserve"> </w:t>
      </w:r>
      <w:r w:rsidRPr="008003FD">
        <w:rPr>
          <w:b/>
          <w:szCs w:val="20"/>
          <w:u w:val="single"/>
          <w:lang w:eastAsia="zh-TW"/>
        </w:rPr>
        <w:t xml:space="preserve">of our fellow creatures does not affect the material well-being of humans </w:t>
      </w:r>
      <w:r w:rsidRPr="008003FD">
        <w:rPr>
          <w:b/>
          <w:u w:val="single"/>
          <w:bdr w:val="single" w:sz="4" w:space="0" w:color="auto"/>
        </w:rPr>
        <w:t>one iota."</w:t>
      </w:r>
      <w:r w:rsidRPr="008003FD">
        <w:rPr>
          <w:b/>
          <w:lang w:eastAsia="zh-TW"/>
        </w:rPr>
        <w:t> </w:t>
      </w:r>
      <w:r w:rsidRPr="008003FD">
        <w:rPr>
          <w:sz w:val="16"/>
          <w:lang w:eastAsia="zh-TW"/>
        </w:rPr>
        <w:t>n344 This skeptic challenged ecologists to list more than 10,000 species (other than unthreatened microbes) that are essential to ecosystem productivity or functioning. n345 "</w:t>
      </w:r>
      <w:r w:rsidRPr="008003FD">
        <w:rPr>
          <w:b/>
          <w:szCs w:val="20"/>
          <w:u w:val="single"/>
          <w:lang w:eastAsia="zh-TW"/>
        </w:rPr>
        <w:t xml:space="preserve">The human species could survive just as well </w:t>
      </w:r>
      <w:r w:rsidRPr="008003FD">
        <w:rPr>
          <w:b/>
          <w:u w:val="single"/>
          <w:bdr w:val="single" w:sz="4" w:space="0" w:color="auto"/>
        </w:rPr>
        <w:t>if 99.9% of our fellow creatures went extinct,</w:t>
      </w:r>
      <w:r w:rsidRPr="008003FD">
        <w:rPr>
          <w:b/>
          <w:bCs/>
          <w:u w:val="single"/>
        </w:rPr>
        <w:t xml:space="preserve"> provided only that we retained the appropriate 0.1% that we need."</w:t>
      </w:r>
      <w:r w:rsidRPr="008003FD">
        <w:rPr>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8003FD">
        <w:rPr>
          <w:b/>
          <w:bCs/>
          <w:u w:val="single"/>
        </w:rPr>
        <w:t>biologists believe</w:t>
      </w:r>
      <w:r w:rsidRPr="008003FD">
        <w:rPr>
          <w:sz w:val="16"/>
          <w:lang w:eastAsia="zh-TW"/>
        </w:rPr>
        <w:t>, however, that </w:t>
      </w:r>
      <w:r w:rsidRPr="008003FD">
        <w:rPr>
          <w:b/>
          <w:bCs/>
          <w:u w:val="single"/>
        </w:rPr>
        <w:t xml:space="preserve">species are so fabulously redundant in the </w:t>
      </w:r>
      <w:r w:rsidRPr="008003FD">
        <w:rPr>
          <w:sz w:val="16"/>
          <w:lang w:eastAsia="zh-TW"/>
        </w:rPr>
        <w:t xml:space="preserve">ecological </w:t>
      </w:r>
      <w:r w:rsidRPr="008003FD">
        <w:rPr>
          <w:b/>
          <w:bCs/>
          <w:u w:val="single"/>
        </w:rPr>
        <w:t xml:space="preserve">functions they perform that </w:t>
      </w:r>
      <w:r w:rsidRPr="008003FD">
        <w:rPr>
          <w:sz w:val="16"/>
          <w:lang w:eastAsia="zh-TW"/>
        </w:rPr>
        <w:t>the life-support systems and processes of the planet and</w:t>
      </w:r>
      <w:r w:rsidRPr="008003FD">
        <w:rPr>
          <w:b/>
          <w:bCs/>
          <w:u w:val="single"/>
        </w:rPr>
        <w:t xml:space="preserve"> ecological processes </w:t>
      </w:r>
      <w:r w:rsidRPr="008003FD">
        <w:rPr>
          <w:sz w:val="16"/>
          <w:lang w:eastAsia="zh-TW"/>
        </w:rPr>
        <w:t>in general</w:t>
      </w:r>
      <w:r w:rsidRPr="008003FD">
        <w:rPr>
          <w:b/>
          <w:bCs/>
          <w:u w:val="single"/>
        </w:rPr>
        <w:t xml:space="preserve"> will function perfectly well with fewer of them, certainly fewer than the millions and millions we can expect to remain </w:t>
      </w:r>
      <w:r w:rsidRPr="008003FD">
        <w:rPr>
          <w:b/>
          <w:szCs w:val="20"/>
          <w:u w:val="single"/>
          <w:lang w:eastAsia="zh-TW"/>
        </w:rPr>
        <w:t>even if</w:t>
      </w:r>
      <w:r w:rsidRPr="008003FD">
        <w:rPr>
          <w:b/>
          <w:bCs/>
          <w:u w:val="single"/>
        </w:rPr>
        <w:t xml:space="preserve"> </w:t>
      </w:r>
      <w:r w:rsidRPr="008003FD">
        <w:rPr>
          <w:b/>
          <w:szCs w:val="20"/>
          <w:u w:val="single"/>
          <w:lang w:eastAsia="zh-TW"/>
        </w:rPr>
        <w:t>every threatened organism becomes extinct</w:t>
      </w:r>
      <w:r w:rsidRPr="008003FD">
        <w:rPr>
          <w:b/>
          <w:bCs/>
          <w:u w:val="single"/>
        </w:rPr>
        <w:t xml:space="preserve">. </w:t>
      </w:r>
      <w:r w:rsidRPr="008003FD">
        <w:rPr>
          <w:sz w:val="16"/>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8003FD">
        <w:rPr>
          <w:b/>
          <w:bCs/>
          <w:u w:val="single"/>
        </w:rPr>
        <w:t>What crucial ecological services does the black-capped vireo, for example, serve? Are any of the species threatened with extinction necessary to the provision of any ecosystem service on which humans depend? If so, which ones are they?</w:t>
      </w:r>
      <w:r w:rsidRPr="008003FD">
        <w:rPr>
          <w:sz w:val="16"/>
          <w:lang w:eastAsia="zh-TW"/>
        </w:rPr>
        <w:t>  Ecosystems and the species that compose them have changed, dramatically, continually, and totally in virtually every part of the United States. </w:t>
      </w:r>
      <w:r w:rsidRPr="008003FD">
        <w:rPr>
          <w:b/>
          <w:bCs/>
          <w:u w:val="single"/>
        </w:rPr>
        <w:t xml:space="preserve">There is little ecological similarity, for example, between New England today and the land where the Pilgrims died. n353 In view of the constant reconfiguration of the biota, </w:t>
      </w:r>
      <w:r w:rsidRPr="008003FD">
        <w:rPr>
          <w:b/>
          <w:szCs w:val="20"/>
          <w:u w:val="single"/>
          <w:lang w:eastAsia="zh-TW"/>
        </w:rPr>
        <w:t>one may wonder why Americans have not suffered more as a result of ecological catastrophes</w:t>
      </w:r>
      <w:r w:rsidRPr="008003FD">
        <w:rPr>
          <w:b/>
          <w:bCs/>
          <w:u w:val="single"/>
        </w:rPr>
        <w:t>.</w:t>
      </w:r>
      <w:r w:rsidRPr="008003FD">
        <w:rPr>
          <w:sz w:val="16"/>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8003FD">
        <w:rPr>
          <w:b/>
          <w:bCs/>
          <w:u w:val="single"/>
        </w:rPr>
        <w:t xml:space="preserve"> the sheer number and variety of creatures available to any ecosystem buffers that system against stress.</w:t>
      </w:r>
      <w:r w:rsidRPr="008003FD">
        <w:rPr>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8003FD">
        <w:rPr>
          <w:b/>
          <w:bCs/>
          <w:u w:val="single"/>
        </w:rPr>
        <w:t xml:space="preserve">In the United States as in many other parts of the world, however, </w:t>
      </w:r>
      <w:r w:rsidRPr="008003FD">
        <w:rPr>
          <w:b/>
          <w:u w:val="single"/>
          <w:bdr w:val="single" w:sz="4" w:space="0" w:color="auto"/>
        </w:rPr>
        <w:t>the number of species has been increasing dramatically</w:t>
      </w:r>
      <w:r w:rsidRPr="008003FD">
        <w:rPr>
          <w:b/>
          <w:bCs/>
          <w:u w:val="single"/>
        </w:rPr>
        <w:t>, not decreasing, as a result of human activity. This is because the hordes of exotic species coming into ecosystems in the United States far exceed the number of species that are becoming extinct.</w:t>
      </w:r>
      <w:r w:rsidRPr="008003FD">
        <w:rPr>
          <w:sz w:val="16"/>
          <w:lang w:eastAsia="zh-TW"/>
        </w:rPr>
        <w:t xml:space="preserve"> Indeed, </w:t>
      </w:r>
      <w:r w:rsidRPr="008003FD">
        <w:rPr>
          <w:sz w:val="16"/>
          <w:lang w:eastAsia="zh-TW"/>
        </w:rPr>
        <w:lastRenderedPageBreak/>
        <w:t xml:space="preserve">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8003FD">
        <w:rPr>
          <w:b/>
          <w:bCs/>
          <w:u w:val="single"/>
        </w:rPr>
        <w:t xml:space="preserve">The Ecological Society of America has urged managers to maintain biological diversity as a critical component in strengthening ecosystems against disturbance. </w:t>
      </w:r>
      <w:r w:rsidRPr="008003FD">
        <w:rPr>
          <w:sz w:val="16"/>
          <w:lang w:eastAsia="zh-TW"/>
        </w:rPr>
        <w:t xml:space="preserve">n360 </w:t>
      </w:r>
      <w:r w:rsidRPr="008003FD">
        <w:rPr>
          <w:b/>
          <w:bCs/>
          <w:u w:val="single"/>
        </w:rPr>
        <w:t>Yet as</w:t>
      </w:r>
      <w:r w:rsidRPr="008003FD">
        <w:rPr>
          <w:sz w:val="16"/>
          <w:lang w:eastAsia="zh-TW"/>
        </w:rPr>
        <w:t xml:space="preserve"> Simon </w:t>
      </w:r>
      <w:r w:rsidRPr="008003FD">
        <w:rPr>
          <w:b/>
          <w:bCs/>
          <w:u w:val="single"/>
        </w:rPr>
        <w:t>Levin observed, "much of the detail about species composition will be irrelevant in terms of influences on ecosystem properties."</w:t>
      </w:r>
      <w:r w:rsidRPr="008003FD">
        <w:rPr>
          <w:sz w:val="16"/>
          <w:lang w:eastAsia="zh-TW"/>
        </w:rPr>
        <w:t xml:space="preserve"> n361 [*910] He added: "For net primary productivity, as is likely to be the case for any system property, </w:t>
      </w:r>
      <w:r w:rsidRPr="008003FD">
        <w:rPr>
          <w:b/>
          <w:szCs w:val="20"/>
          <w:u w:val="single"/>
          <w:lang w:eastAsia="zh-TW"/>
        </w:rPr>
        <w:t>biodiversity matters only up to a point</w:t>
      </w:r>
      <w:r w:rsidRPr="008003FD">
        <w:rPr>
          <w:b/>
          <w:bCs/>
          <w:u w:val="single"/>
        </w:rPr>
        <w:t xml:space="preserve">; above a certain level, increasing biodiversity is likely to make </w:t>
      </w:r>
      <w:r w:rsidRPr="008003FD">
        <w:rPr>
          <w:b/>
          <w:szCs w:val="20"/>
          <w:u w:val="single"/>
          <w:lang w:eastAsia="zh-TW"/>
        </w:rPr>
        <w:t>little difference</w:t>
      </w:r>
      <w:r w:rsidRPr="008003FD">
        <w:rPr>
          <w:sz w:val="16"/>
          <w:lang w:eastAsia="zh-TW"/>
        </w:rPr>
        <w:t xml:space="preserve">." n362 </w:t>
      </w:r>
      <w:r w:rsidRPr="008003FD">
        <w:rPr>
          <w:b/>
          <w:bCs/>
          <w:u w:val="single"/>
        </w:rPr>
        <w:t>What about the use of plants and animals in agriculture? There is no scarcity foreseeable. "Of an estimated 80,000 types of plants [we] know to be edible</w:t>
      </w:r>
      <w:r w:rsidRPr="008003FD">
        <w:rPr>
          <w:sz w:val="16"/>
          <w:lang w:eastAsia="zh-TW"/>
        </w:rPr>
        <w:t>," a U.S. Department of the Interior document says, "</w:t>
      </w:r>
      <w:r w:rsidRPr="008003FD">
        <w:rPr>
          <w:b/>
          <w:bCs/>
          <w:u w:val="single"/>
        </w:rPr>
        <w:t>only about 150 are extensively cultivated.</w:t>
      </w:r>
      <w:r w:rsidRPr="008003FD">
        <w:rPr>
          <w:sz w:val="16"/>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w:t>
      </w:r>
      <w:r w:rsidRPr="008003FD">
        <w:rPr>
          <w:b/>
          <w:bCs/>
          <w:u w:val="single"/>
        </w:rPr>
        <w:t>Has anyone found any consumer demand for any of these half-million or more plants to replace rice or wheat in the human diet</w:t>
      </w:r>
      <w:r w:rsidRPr="008003FD">
        <w:rPr>
          <w:sz w:val="16"/>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8003FD">
        <w:rPr>
          <w:b/>
          <w:bCs/>
          <w:u w:val="single"/>
        </w:rPr>
        <w:t>The species on which agriculture relies are domesticated, not naturally occurring; they are developed by artificial not natural selection; they might not be able to survive in the wild</w:t>
      </w:r>
      <w:r w:rsidRPr="008003FD">
        <w:rPr>
          <w:sz w:val="16"/>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8003FD">
        <w:rPr>
          <w:b/>
          <w:bCs/>
          <w:u w:val="single"/>
        </w:rPr>
        <w:t>protecting nature often represents a net "cost," not a net "benefit." It is largely for moral, not economic, reasons-ethical, not prudential, reasons- that we care about all our fellow creatures.</w:t>
      </w:r>
      <w:r w:rsidRPr="008003FD">
        <w:rPr>
          <w:sz w:val="16"/>
          <w:lang w:eastAsia="zh-TW"/>
        </w:rPr>
        <w:t xml:space="preserve"> They are valuable as objects of love not as objects of use. What is good for   [*912]  the marsh may be good in itself even if it is not, in the economic sense, good for mankind. </w:t>
      </w:r>
      <w:r w:rsidRPr="008003FD">
        <w:rPr>
          <w:b/>
          <w:u w:val="single"/>
          <w:bdr w:val="single" w:sz="4" w:space="0" w:color="auto"/>
        </w:rPr>
        <w:t>The most valuable things are quite useless</w:t>
      </w:r>
      <w:r w:rsidRPr="008003FD">
        <w:rPr>
          <w:sz w:val="16"/>
          <w:lang w:eastAsia="zh-TW"/>
        </w:rPr>
        <w:t>.</w:t>
      </w:r>
    </w:p>
    <w:p w:rsidR="00BE389F" w:rsidRDefault="00BE389F" w:rsidP="00BE389F">
      <w:pPr>
        <w:pStyle w:val="Heading4"/>
      </w:pPr>
      <w:r>
        <w:t>Warming improves biodiversity.</w:t>
      </w:r>
    </w:p>
    <w:p w:rsidR="00BE389F" w:rsidRDefault="00BE389F" w:rsidP="00BE389F">
      <w:pPr>
        <w:rPr>
          <w:sz w:val="16"/>
          <w:szCs w:val="16"/>
        </w:rPr>
      </w:pPr>
      <w:r>
        <w:rPr>
          <w:b/>
        </w:rPr>
        <w:t xml:space="preserve">Goklany 12 </w:t>
      </w:r>
      <w:r w:rsidRPr="006E652A">
        <w:rPr>
          <w:sz w:val="16"/>
          <w:szCs w:val="16"/>
        </w:rPr>
        <w:t xml:space="preserve">–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(Indur M., “Is Climate Change the Number One Threat to Humanity?” 8/28/12; </w:t>
      </w:r>
      <w:hyperlink r:id="rId27" w:history="1">
        <w:r w:rsidRPr="006E652A">
          <w:rPr>
            <w:rStyle w:val="Hyperlink"/>
            <w:sz w:val="16"/>
            <w:szCs w:val="16"/>
          </w:rPr>
          <w:t>http://goklany.org/library/Goklany_WIREs.pdf</w:t>
        </w:r>
      </w:hyperlink>
      <w:r w:rsidR="0058684F">
        <w:rPr>
          <w:sz w:val="16"/>
          <w:szCs w:val="16"/>
        </w:rPr>
        <w:t>)</w:t>
      </w:r>
    </w:p>
    <w:p w:rsidR="0058684F" w:rsidRPr="00F00885" w:rsidRDefault="0058684F" w:rsidP="00BE389F">
      <w:pPr>
        <w:rPr>
          <w:sz w:val="16"/>
          <w:szCs w:val="16"/>
        </w:rPr>
      </w:pPr>
    </w:p>
    <w:p w:rsidR="00BE389F" w:rsidRPr="00124C9C" w:rsidRDefault="00BE389F" w:rsidP="00BE389F">
      <w:pPr>
        <w:rPr>
          <w:sz w:val="16"/>
        </w:rPr>
      </w:pPr>
      <w:r w:rsidRPr="00124C9C">
        <w:rPr>
          <w:sz w:val="16"/>
        </w:rPr>
        <w:t xml:space="preserve">Despite concerns about the ecological impacts of </w:t>
      </w:r>
      <w:r w:rsidRPr="00D935CC">
        <w:rPr>
          <w:u w:val="single"/>
        </w:rPr>
        <w:t>warming, the FTA studies suggest that it may actually reduce existing stresses on ecosystems and biodiversity</w:t>
      </w:r>
      <w:r w:rsidRPr="00124C9C">
        <w:rPr>
          <w:sz w:val="16"/>
        </w:rPr>
        <w:t xml:space="preserve"> through 2085–2100. Table 4, provides FTA results for 2085–2100 regarding the variation in three specific ecological indicators across the different IPCC scenarios. 23,25 One indicator is the net biome productivity (a measure of the terrestrial biosphere’s net carbon sink capacity). The second indicator is the area of cropland (a crude measure of the amount of habitat converted to human use; the lower it is, the better is it for maintaining biodiversity and ecosystems). Such land conversion to agriculture is perhaps the single largest threat to global terrestrial biodiversity. 114,115 The third indicator is the global loss of coastal wetlands relative to 1990 levels. The </w:t>
      </w:r>
      <w:r w:rsidRPr="00124C9C">
        <w:rPr>
          <w:sz w:val="16"/>
        </w:rPr>
        <w:lastRenderedPageBreak/>
        <w:t xml:space="preserve">table shows that </w:t>
      </w:r>
      <w:r w:rsidRPr="0063592C">
        <w:rPr>
          <w:u w:val="single"/>
        </w:rPr>
        <w:t>biosphere’s sink capacity under each scenario would be higher in 2100 than in the base year (1990), largely due to higher CO 2 concentrations and because these effects were not projected to be overridden by the negative effects of higher temperatures over that period.</w:t>
      </w:r>
      <w:r w:rsidRPr="00124C9C">
        <w:rPr>
          <w:sz w:val="16"/>
        </w:rPr>
        <w:t xml:space="preserve"> For the same reasons, global sink capacity would be higher for the A1FI and A2 scenarios. Partly for the same reasons and its lower population compared to other scenarios, the amount of cropland in 2100 would be lowest for the A1FI world. This is followed by the B1 and B2 worlds. [Levy et al. did not provide cropland estimates for the A2 scenario.] Thus,</w:t>
      </w:r>
      <w:r w:rsidRPr="0063592C">
        <w:rPr>
          <w:b/>
          <w:u w:val="single"/>
        </w:rPr>
        <w:t xml:space="preserve"> through 2100 the warmest (A1FI) scenario would have the least habitat loss and, therefore, pose the smallest risk to terrestrial biodiversity and ecosystems</w:t>
      </w:r>
      <w:r w:rsidRPr="00124C9C">
        <w:rPr>
          <w:sz w:val="16"/>
        </w:rPr>
        <w:t xml:space="preserve">, while the B2 scenario would pose the greatest risk to habitat, biodiversity and ecosystems. </w:t>
      </w:r>
      <w:r w:rsidRPr="00124C9C">
        <w:rPr>
          <w:u w:val="single"/>
        </w:rPr>
        <w:t xml:space="preserve">Regarding coastal wetlands, although losses due to sea level rise (SLR) are substantial, the contribution of global warming to total losses in 2085 are smaller than losses due to subsidence from other man </w:t>
      </w:r>
      <w:r w:rsidRPr="00124C9C">
        <w:rPr>
          <w:rFonts w:ascii="Cambria Math" w:hAnsi="Cambria Math" w:cs="Cambria Math"/>
          <w:u w:val="single"/>
        </w:rPr>
        <w:t>‐</w:t>
      </w:r>
      <w:r w:rsidRPr="00124C9C">
        <w:rPr>
          <w:u w:val="single"/>
        </w:rPr>
        <w:t xml:space="preserve"> made causes. </w:t>
      </w:r>
      <w:r w:rsidRPr="00124C9C">
        <w:rPr>
          <w:sz w:val="16"/>
        </w:rPr>
        <w:t xml:space="preserve">23 Table 4 shows that wetland losses are much higher for the A1FI and A2 scenarios than for the B1 and B2 scenarios. This is, however, due mainly to the assumption that the first two scenarios would have higher non </w:t>
      </w:r>
      <w:r w:rsidRPr="00124C9C">
        <w:rPr>
          <w:rFonts w:ascii="Cambria Math" w:hAnsi="Cambria Math" w:cs="Cambria Math"/>
          <w:sz w:val="16"/>
        </w:rPr>
        <w:t>‐</w:t>
      </w:r>
      <w:r w:rsidRPr="00124C9C">
        <w:rPr>
          <w:sz w:val="16"/>
        </w:rPr>
        <w:t xml:space="preserve"> climate change related subsidence (Ref. 23, p. 76) but this assumption is questionable. 9</w:t>
      </w:r>
    </w:p>
    <w:p w:rsidR="00BE389F" w:rsidRPr="00B056C2" w:rsidRDefault="00BE389F" w:rsidP="00BE389F">
      <w:pPr>
        <w:rPr>
          <w:rStyle w:val="Emphasis"/>
        </w:rPr>
      </w:pPr>
    </w:p>
    <w:sectPr w:rsidR="00BE389F" w:rsidRPr="00B056C2">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7024" w:rsidRDefault="004C7024" w:rsidP="005F5576">
      <w:r>
        <w:separator/>
      </w:r>
    </w:p>
  </w:endnote>
  <w:endnote w:type="continuationSeparator" w:id="0">
    <w:p w:rsidR="004C7024" w:rsidRDefault="004C702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7024" w:rsidRDefault="004C7024" w:rsidP="005F5576">
      <w:r>
        <w:separator/>
      </w:r>
    </w:p>
  </w:footnote>
  <w:footnote w:type="continuationSeparator" w:id="0">
    <w:p w:rsidR="004C7024" w:rsidRDefault="004C702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2AA3" w:rsidRDefault="00CD2AA3">
    <w:pPr>
      <w:pStyle w:val="Header"/>
      <w:jc w:val="right"/>
    </w:pPr>
    <w:r>
      <w:t>BDSW 2014</w:t>
    </w:r>
  </w:p>
  <w:p w:rsidR="00CD2AA3" w:rsidRDefault="004C7024" w:rsidP="00CD2AA3">
    <w:pPr>
      <w:pStyle w:val="Header"/>
      <w:jc w:val="right"/>
    </w:pPr>
    <w:sdt>
      <w:sdtPr>
        <w:id w:val="-220134887"/>
        <w:docPartObj>
          <w:docPartGallery w:val="Page Numbers (Top of Page)"/>
          <w:docPartUnique/>
        </w:docPartObj>
      </w:sdtPr>
      <w:sdtEndPr>
        <w:rPr>
          <w:noProof/>
        </w:rPr>
      </w:sdtEndPr>
      <w:sdtContent>
        <w:r w:rsidR="00CD2AA3">
          <w:fldChar w:fldCharType="begin"/>
        </w:r>
        <w:r w:rsidR="00CD2AA3">
          <w:instrText xml:space="preserve"> PAGE   \* MERGEFORMAT </w:instrText>
        </w:r>
        <w:r w:rsidR="00CD2AA3">
          <w:fldChar w:fldCharType="separate"/>
        </w:r>
        <w:r w:rsidR="000F201E">
          <w:rPr>
            <w:noProof/>
          </w:rPr>
          <w:t>25</w:t>
        </w:r>
        <w:r w:rsidR="00CD2AA3">
          <w:rPr>
            <w:noProof/>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AA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7F79"/>
    <w:rsid w:val="00090287"/>
    <w:rsid w:val="00090BA2"/>
    <w:rsid w:val="000978A3"/>
    <w:rsid w:val="00097D7E"/>
    <w:rsid w:val="000A1D39"/>
    <w:rsid w:val="000A4FA5"/>
    <w:rsid w:val="000B61C8"/>
    <w:rsid w:val="000C767D"/>
    <w:rsid w:val="000D0B76"/>
    <w:rsid w:val="000D2AE5"/>
    <w:rsid w:val="000D3A26"/>
    <w:rsid w:val="000D3D8D"/>
    <w:rsid w:val="000E41A3"/>
    <w:rsid w:val="000F201E"/>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248B"/>
    <w:rsid w:val="00294D00"/>
    <w:rsid w:val="002A213E"/>
    <w:rsid w:val="002A612B"/>
    <w:rsid w:val="002B68A4"/>
    <w:rsid w:val="002C571D"/>
    <w:rsid w:val="002C5772"/>
    <w:rsid w:val="002D0374"/>
    <w:rsid w:val="002D2946"/>
    <w:rsid w:val="002D529E"/>
    <w:rsid w:val="002D6BD6"/>
    <w:rsid w:val="002D6F8E"/>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02F7"/>
    <w:rsid w:val="00462418"/>
    <w:rsid w:val="00471A70"/>
    <w:rsid w:val="00473A79"/>
    <w:rsid w:val="00475E03"/>
    <w:rsid w:val="00476723"/>
    <w:rsid w:val="0047798D"/>
    <w:rsid w:val="004931DE"/>
    <w:rsid w:val="004A6083"/>
    <w:rsid w:val="004A6E81"/>
    <w:rsid w:val="004A7806"/>
    <w:rsid w:val="004B0545"/>
    <w:rsid w:val="004B7E46"/>
    <w:rsid w:val="004C7024"/>
    <w:rsid w:val="004D3745"/>
    <w:rsid w:val="004D3987"/>
    <w:rsid w:val="004E294C"/>
    <w:rsid w:val="004E3132"/>
    <w:rsid w:val="004E552E"/>
    <w:rsid w:val="004E656D"/>
    <w:rsid w:val="004F0849"/>
    <w:rsid w:val="004F173C"/>
    <w:rsid w:val="004F1B8C"/>
    <w:rsid w:val="004F33F3"/>
    <w:rsid w:val="004F360B"/>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8684F"/>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03FD"/>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6773"/>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2D90"/>
    <w:rsid w:val="00AB3B76"/>
    <w:rsid w:val="00AB61DD"/>
    <w:rsid w:val="00AC222F"/>
    <w:rsid w:val="00AC2CC7"/>
    <w:rsid w:val="00AC7B3B"/>
    <w:rsid w:val="00AD3CE6"/>
    <w:rsid w:val="00AE1307"/>
    <w:rsid w:val="00AE2C76"/>
    <w:rsid w:val="00AE7586"/>
    <w:rsid w:val="00AF7A65"/>
    <w:rsid w:val="00B056C2"/>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89F"/>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2AA3"/>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816"/>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7624"/>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7060"/>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5BF9CB4-0C09-41E8-8BF9-07402B96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F201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F20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F201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F201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F201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F20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201E"/>
  </w:style>
  <w:style w:type="character" w:customStyle="1" w:styleId="Heading1Char">
    <w:name w:val="Heading 1 Char"/>
    <w:aliases w:val="Pocket Char"/>
    <w:basedOn w:val="DefaultParagraphFont"/>
    <w:link w:val="Heading1"/>
    <w:uiPriority w:val="1"/>
    <w:rsid w:val="000F201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F201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7"/>
    <w:qFormat/>
    <w:rsid w:val="000F201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F201E"/>
    <w:rPr>
      <w:b/>
      <w:bCs/>
    </w:rPr>
  </w:style>
  <w:style w:type="character" w:customStyle="1" w:styleId="Heading3Char">
    <w:name w:val="Heading 3 Char"/>
    <w:aliases w:val="Block Char"/>
    <w:basedOn w:val="DefaultParagraphFont"/>
    <w:link w:val="Heading3"/>
    <w:uiPriority w:val="3"/>
    <w:rsid w:val="000F201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
    <w:basedOn w:val="DefaultParagraphFont"/>
    <w:uiPriority w:val="6"/>
    <w:qFormat/>
    <w:rsid w:val="000F201E"/>
    <w:rPr>
      <w:b/>
      <w:bCs/>
      <w:sz w:val="22"/>
      <w:u w:val="single"/>
    </w:rPr>
  </w:style>
  <w:style w:type="character" w:customStyle="1" w:styleId="StyleStyleBold12pt">
    <w:name w:val="Style Style Bold + 12 pt"/>
    <w:aliases w:val="Cite,Style 13 pt Bold"/>
    <w:basedOn w:val="StyleBold"/>
    <w:uiPriority w:val="5"/>
    <w:qFormat/>
    <w:rsid w:val="000F201E"/>
    <w:rPr>
      <w:b/>
      <w:bCs/>
      <w:sz w:val="26"/>
      <w:u w:val="single"/>
    </w:rPr>
  </w:style>
  <w:style w:type="paragraph" w:styleId="Header">
    <w:name w:val="header"/>
    <w:basedOn w:val="Normal"/>
    <w:link w:val="HeaderChar"/>
    <w:uiPriority w:val="99"/>
    <w:rsid w:val="000F201E"/>
    <w:pPr>
      <w:tabs>
        <w:tab w:val="center" w:pos="4680"/>
        <w:tab w:val="right" w:pos="9360"/>
      </w:tabs>
    </w:pPr>
  </w:style>
  <w:style w:type="character" w:customStyle="1" w:styleId="HeaderChar">
    <w:name w:val="Header Char"/>
    <w:basedOn w:val="DefaultParagraphFont"/>
    <w:link w:val="Header"/>
    <w:uiPriority w:val="99"/>
    <w:rsid w:val="000F201E"/>
    <w:rPr>
      <w:rFonts w:ascii="Times New Roman" w:hAnsi="Times New Roman" w:cs="Times New Roman"/>
    </w:rPr>
  </w:style>
  <w:style w:type="paragraph" w:styleId="Footer">
    <w:name w:val="footer"/>
    <w:basedOn w:val="Normal"/>
    <w:link w:val="FooterChar"/>
    <w:uiPriority w:val="99"/>
    <w:semiHidden/>
    <w:rsid w:val="000F201E"/>
    <w:pPr>
      <w:tabs>
        <w:tab w:val="center" w:pos="4680"/>
        <w:tab w:val="right" w:pos="9360"/>
      </w:tabs>
    </w:pPr>
  </w:style>
  <w:style w:type="character" w:customStyle="1" w:styleId="FooterChar">
    <w:name w:val="Footer Char"/>
    <w:basedOn w:val="DefaultParagraphFont"/>
    <w:link w:val="Footer"/>
    <w:uiPriority w:val="99"/>
    <w:semiHidden/>
    <w:rsid w:val="000F201E"/>
    <w:rPr>
      <w:rFonts w:ascii="Times New Roman" w:hAnsi="Times New Roman" w:cs="Times New Roman"/>
    </w:rPr>
  </w:style>
  <w:style w:type="character" w:styleId="Hyperlink">
    <w:name w:val="Hyperlink"/>
    <w:aliases w:val="Read,Important,heading 1 (block title),Card Text"/>
    <w:basedOn w:val="DefaultParagraphFont"/>
    <w:uiPriority w:val="99"/>
    <w:rsid w:val="000F201E"/>
    <w:rPr>
      <w:color w:val="auto"/>
      <w:u w:val="none"/>
    </w:rPr>
  </w:style>
  <w:style w:type="character" w:styleId="FollowedHyperlink">
    <w:name w:val="FollowedHyperlink"/>
    <w:basedOn w:val="DefaultParagraphFont"/>
    <w:uiPriority w:val="99"/>
    <w:semiHidden/>
    <w:rsid w:val="000F201E"/>
    <w:rPr>
      <w:color w:val="auto"/>
      <w:u w:val="none"/>
    </w:rPr>
  </w:style>
  <w:style w:type="character" w:customStyle="1" w:styleId="Heading4Char">
    <w:name w:val="Heading 4 Char"/>
    <w:aliases w:val="Tag Char"/>
    <w:basedOn w:val="DefaultParagraphFont"/>
    <w:link w:val="Heading4"/>
    <w:uiPriority w:val="4"/>
    <w:rsid w:val="000F201E"/>
    <w:rPr>
      <w:rFonts w:ascii="Times New Roman" w:eastAsiaTheme="majorEastAsia" w:hAnsi="Times New Roman"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heguardian.com/environment/climate-consensus-97-per-cent/2013/may/16/climate-change-scienceofclimatechange" TargetMode="External"/><Relationship Id="rId18" Type="http://schemas.openxmlformats.org/officeDocument/2006/relationships/hyperlink" Target="http://townhall.com/columnists/johnhawkins/2014/02/18/5-scientific-reasons-that-global-warming-isnt-happening-n1796423/page/full" TargetMode="External"/><Relationship Id="rId26" Type="http://schemas.openxmlformats.org/officeDocument/2006/relationships/hyperlink" Target="http://rsta.royalsocietypublishing.org/content/369/1942/1866.full.pdf+html" TargetMode="External"/><Relationship Id="rId3" Type="http://schemas.openxmlformats.org/officeDocument/2006/relationships/customXml" Target="../customXml/item3.xml"/><Relationship Id="rId21" Type="http://schemas.openxmlformats.org/officeDocument/2006/relationships/hyperlink" Target="http://online.wsj.com/news/articles/SB10001424052702303480304579578462813553136" TargetMode="External"/><Relationship Id="rId7" Type="http://schemas.openxmlformats.org/officeDocument/2006/relationships/footnotes" Target="footnotes.xml"/><Relationship Id="rId12" Type="http://schemas.openxmlformats.org/officeDocument/2006/relationships/hyperlink" Target="http://www.telegraph.co.uk/earth/10590313/Nasa-confirms-global-warming-trend.html" TargetMode="External"/><Relationship Id="rId17" Type="http://schemas.openxmlformats.org/officeDocument/2006/relationships/hyperlink" Target="http://www.nature.com.proxy.lib.umich.edu/nature/journal/v486/n7401/pdf/nature11148.pdf" TargetMode="External"/><Relationship Id="rId25" Type="http://schemas.openxmlformats.org/officeDocument/2006/relationships/hyperlink" Target="http://www.jonatasmuller.com/x-risks.pdf" TargetMode="External"/><Relationship Id="rId2" Type="http://schemas.openxmlformats.org/officeDocument/2006/relationships/customXml" Target="../customXml/item2.xml"/><Relationship Id="rId16" Type="http://schemas.openxmlformats.org/officeDocument/2006/relationships/hyperlink" Target="http://www.scientificamerican.com/article.cfm?id=how-worlds-weather-could-quickly-run-amok" TargetMode="External"/><Relationship Id="rId20" Type="http://schemas.openxmlformats.org/officeDocument/2006/relationships/hyperlink" Target="http://www.lewrockwell.com/blog/lewrw/archives/41453.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uardian.co.uk/environment/climate-consensus-97-per-cent/2013/apr/24/reuters-puzzled-global-warming-acceleration" TargetMode="External"/><Relationship Id="rId24" Type="http://schemas.openxmlformats.org/officeDocument/2006/relationships/hyperlink" Target="http://ga.water.usgs.gov/edu/gwdepletion.html" TargetMode="External"/><Relationship Id="rId5" Type="http://schemas.openxmlformats.org/officeDocument/2006/relationships/settings" Target="settings.xml"/><Relationship Id="rId15" Type="http://schemas.openxmlformats.org/officeDocument/2006/relationships/hyperlink" Target="http://www.skepticalscience.com/its-not-us-intermediate.htm" TargetMode="External"/><Relationship Id="rId23" Type="http://schemas.openxmlformats.org/officeDocument/2006/relationships/hyperlink" Target="http://www.aljazeera.com/indepth/opinion/2013/06/20136585711493753.html" TargetMode="External"/><Relationship Id="rId28" Type="http://schemas.openxmlformats.org/officeDocument/2006/relationships/header" Target="header1.xml"/><Relationship Id="rId10" Type="http://schemas.openxmlformats.org/officeDocument/2006/relationships/hyperlink" Target="http://www.chron.com/opinion/editorials/article/Climate-change-is-real-5484930.php" TargetMode="External"/><Relationship Id="rId19" Type="http://schemas.openxmlformats.org/officeDocument/2006/relationships/hyperlink" Target="http://www.forbes.com/sites/jamestaylor/2013/02/13/peer-reviewed-survey-finds-majority-of-scientists-skeptical-of-global-warming-crisis/" TargetMode="External"/><Relationship Id="rId4" Type="http://schemas.openxmlformats.org/officeDocument/2006/relationships/styles" Target="styles.xml"/><Relationship Id="rId9" Type="http://schemas.openxmlformats.org/officeDocument/2006/relationships/hyperlink" Target="http://www.nytimes.com/2014/05/07/science/earth/climate-change-report.html?_r=0" TargetMode="External"/><Relationship Id="rId14" Type="http://schemas.openxmlformats.org/officeDocument/2006/relationships/hyperlink" Target="http://iopscience.iop.org/1748-9326/8/2/024024/pdf/1748-9326_8_2_024024.pdf" TargetMode="External"/><Relationship Id="rId22" Type="http://schemas.openxmlformats.org/officeDocument/2006/relationships/hyperlink" Target="http://goklany.org/library/Goklany_WIREs.pdf" TargetMode="External"/><Relationship Id="rId27" Type="http://schemas.openxmlformats.org/officeDocument/2006/relationships/hyperlink" Target="http://goklany.org/library/Goklany_WIREs.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15209</Words>
  <Characters>86693</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101699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Sarah Evans</dc:creator>
  <cp:keywords>Verbatim</cp:keywords>
  <dc:description>Verbatim 4.6</dc:description>
  <cp:lastModifiedBy>Gerber, Matthew G.</cp:lastModifiedBy>
  <cp:revision>2</cp:revision>
  <dcterms:created xsi:type="dcterms:W3CDTF">2014-07-07T15:54:00Z</dcterms:created>
  <dcterms:modified xsi:type="dcterms:W3CDTF">2014-07-07T15:54:00Z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