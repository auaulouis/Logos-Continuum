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6DB1" w:rsidRPr="00AA13B1" w:rsidRDefault="009665FE" w:rsidP="00C66DB1">
      <w:pPr>
        <w:pStyle w:val="Heading1"/>
      </w:pPr>
      <w:bookmarkStart w:id="0" w:name="_Toc392706428"/>
      <w:bookmarkStart w:id="1" w:name="_GoBack"/>
      <w:bookmarkEnd w:id="1"/>
      <w:r w:rsidRPr="00AA13B1">
        <w:t xml:space="preserve">UTNIF </w:t>
      </w:r>
      <w:r w:rsidR="00C66DB1" w:rsidRPr="00AA13B1">
        <w:t>Midterms DA</w:t>
      </w:r>
      <w:r w:rsidRPr="00AA13B1">
        <w:t xml:space="preserve"> – </w:t>
      </w:r>
      <w:r w:rsidR="00E2462C">
        <w:t>Update</w:t>
      </w:r>
      <w:bookmarkEnd w:id="0"/>
    </w:p>
    <w:sdt>
      <w:sdtPr>
        <w:rPr>
          <w:rFonts w:ascii="Georgia" w:eastAsiaTheme="minorHAnsi" w:hAnsi="Georgia" w:cs="Arial"/>
          <w:b w:val="0"/>
          <w:bCs w:val="0"/>
          <w:color w:val="auto"/>
          <w:sz w:val="22"/>
          <w:szCs w:val="22"/>
          <w:lang w:eastAsia="en-US"/>
        </w:rPr>
        <w:id w:val="-1163009279"/>
        <w:docPartObj>
          <w:docPartGallery w:val="Table of Contents"/>
          <w:docPartUnique/>
        </w:docPartObj>
      </w:sdtPr>
      <w:sdtEndPr>
        <w:rPr>
          <w:noProof/>
        </w:rPr>
      </w:sdtEndPr>
      <w:sdtContent>
        <w:p w:rsidR="00505FE4" w:rsidRPr="00AA13B1" w:rsidRDefault="00505FE4">
          <w:pPr>
            <w:pStyle w:val="TOCHeading"/>
            <w:rPr>
              <w:color w:val="auto"/>
            </w:rPr>
          </w:pPr>
          <w:r w:rsidRPr="00AA13B1">
            <w:rPr>
              <w:color w:val="auto"/>
            </w:rPr>
            <w:t>Contents</w:t>
          </w:r>
        </w:p>
        <w:p w:rsidR="00397755" w:rsidRDefault="00505FE4">
          <w:pPr>
            <w:pStyle w:val="TOC1"/>
            <w:tabs>
              <w:tab w:val="right" w:leader="dot" w:pos="9350"/>
            </w:tabs>
            <w:rPr>
              <w:rFonts w:asciiTheme="minorHAnsi" w:eastAsiaTheme="minorEastAsia" w:hAnsiTheme="minorHAnsi" w:cstheme="minorBidi"/>
              <w:noProof/>
            </w:rPr>
          </w:pPr>
          <w:r w:rsidRPr="00AA13B1">
            <w:fldChar w:fldCharType="begin"/>
          </w:r>
          <w:r w:rsidRPr="00AA13B1">
            <w:instrText xml:space="preserve"> TOC \o "1-3" \h \z \u </w:instrText>
          </w:r>
          <w:r w:rsidRPr="00AA13B1">
            <w:fldChar w:fldCharType="separate"/>
          </w:r>
          <w:hyperlink w:anchor="_Toc392706428" w:history="1">
            <w:r w:rsidR="00397755" w:rsidRPr="00CA2E18">
              <w:rPr>
                <w:rStyle w:val="Hyperlink"/>
                <w:noProof/>
              </w:rPr>
              <w:t>UTNIF Midterms DA – Update</w:t>
            </w:r>
            <w:r w:rsidR="00397755">
              <w:rPr>
                <w:noProof/>
                <w:webHidden/>
              </w:rPr>
              <w:tab/>
            </w:r>
            <w:r w:rsidR="00397755">
              <w:rPr>
                <w:noProof/>
                <w:webHidden/>
              </w:rPr>
              <w:fldChar w:fldCharType="begin"/>
            </w:r>
            <w:r w:rsidR="00397755">
              <w:rPr>
                <w:noProof/>
                <w:webHidden/>
              </w:rPr>
              <w:instrText xml:space="preserve"> PAGEREF _Toc392706428 \h </w:instrText>
            </w:r>
            <w:r w:rsidR="00397755">
              <w:rPr>
                <w:noProof/>
                <w:webHidden/>
              </w:rPr>
            </w:r>
            <w:r w:rsidR="00397755">
              <w:rPr>
                <w:noProof/>
                <w:webHidden/>
              </w:rPr>
              <w:fldChar w:fldCharType="separate"/>
            </w:r>
            <w:r w:rsidR="001263D2">
              <w:rPr>
                <w:noProof/>
                <w:webHidden/>
              </w:rPr>
              <w:t>1</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29" w:history="1">
            <w:r w:rsidR="00397755" w:rsidRPr="00CA2E18">
              <w:rPr>
                <w:rStyle w:val="Hyperlink"/>
                <w:noProof/>
              </w:rPr>
              <w:t>1NC – Dems Good</w:t>
            </w:r>
            <w:r w:rsidR="00397755">
              <w:rPr>
                <w:noProof/>
                <w:webHidden/>
              </w:rPr>
              <w:tab/>
            </w:r>
            <w:r w:rsidR="00397755">
              <w:rPr>
                <w:noProof/>
                <w:webHidden/>
              </w:rPr>
              <w:fldChar w:fldCharType="begin"/>
            </w:r>
            <w:r w:rsidR="00397755">
              <w:rPr>
                <w:noProof/>
                <w:webHidden/>
              </w:rPr>
              <w:instrText xml:space="preserve"> PAGEREF _Toc392706429 \h </w:instrText>
            </w:r>
            <w:r w:rsidR="00397755">
              <w:rPr>
                <w:noProof/>
                <w:webHidden/>
              </w:rPr>
            </w:r>
            <w:r w:rsidR="00397755">
              <w:rPr>
                <w:noProof/>
                <w:webHidden/>
              </w:rPr>
              <w:fldChar w:fldCharType="separate"/>
            </w:r>
            <w:r w:rsidR="001263D2">
              <w:rPr>
                <w:noProof/>
                <w:webHidden/>
              </w:rPr>
              <w:t>4</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30" w:history="1">
            <w:r w:rsidR="00397755" w:rsidRPr="00CA2E18">
              <w:rPr>
                <w:rStyle w:val="Hyperlink"/>
                <w:noProof/>
              </w:rPr>
              <w:t>1NC – Dems Good</w:t>
            </w:r>
            <w:r w:rsidR="00397755">
              <w:rPr>
                <w:noProof/>
                <w:webHidden/>
              </w:rPr>
              <w:tab/>
            </w:r>
            <w:r w:rsidR="00397755">
              <w:rPr>
                <w:noProof/>
                <w:webHidden/>
              </w:rPr>
              <w:fldChar w:fldCharType="begin"/>
            </w:r>
            <w:r w:rsidR="00397755">
              <w:rPr>
                <w:noProof/>
                <w:webHidden/>
              </w:rPr>
              <w:instrText xml:space="preserve"> PAGEREF _Toc392706430 \h </w:instrText>
            </w:r>
            <w:r w:rsidR="00397755">
              <w:rPr>
                <w:noProof/>
                <w:webHidden/>
              </w:rPr>
            </w:r>
            <w:r w:rsidR="00397755">
              <w:rPr>
                <w:noProof/>
                <w:webHidden/>
              </w:rPr>
              <w:fldChar w:fldCharType="separate"/>
            </w:r>
            <w:r w:rsidR="001263D2">
              <w:rPr>
                <w:noProof/>
                <w:webHidden/>
              </w:rPr>
              <w:t>5</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31" w:history="1">
            <w:r w:rsidR="00397755" w:rsidRPr="00CA2E18">
              <w:rPr>
                <w:rStyle w:val="Hyperlink"/>
                <w:noProof/>
              </w:rPr>
              <w:t>1NC – Dems Good – Climate</w:t>
            </w:r>
            <w:r w:rsidR="00397755">
              <w:rPr>
                <w:noProof/>
                <w:webHidden/>
              </w:rPr>
              <w:tab/>
            </w:r>
            <w:r w:rsidR="00397755">
              <w:rPr>
                <w:noProof/>
                <w:webHidden/>
              </w:rPr>
              <w:fldChar w:fldCharType="begin"/>
            </w:r>
            <w:r w:rsidR="00397755">
              <w:rPr>
                <w:noProof/>
                <w:webHidden/>
              </w:rPr>
              <w:instrText xml:space="preserve"> PAGEREF _Toc392706431 \h </w:instrText>
            </w:r>
            <w:r w:rsidR="00397755">
              <w:rPr>
                <w:noProof/>
                <w:webHidden/>
              </w:rPr>
            </w:r>
            <w:r w:rsidR="00397755">
              <w:rPr>
                <w:noProof/>
                <w:webHidden/>
              </w:rPr>
              <w:fldChar w:fldCharType="separate"/>
            </w:r>
            <w:r w:rsidR="001263D2">
              <w:rPr>
                <w:noProof/>
                <w:webHidden/>
              </w:rPr>
              <w:t>6</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32" w:history="1">
            <w:r w:rsidR="00397755" w:rsidRPr="00CA2E18">
              <w:rPr>
                <w:rStyle w:val="Hyperlink"/>
                <w:noProof/>
              </w:rPr>
              <w:t>1NC – Dems Good – Climate</w:t>
            </w:r>
            <w:r w:rsidR="00397755">
              <w:rPr>
                <w:noProof/>
                <w:webHidden/>
              </w:rPr>
              <w:tab/>
            </w:r>
            <w:r w:rsidR="00397755">
              <w:rPr>
                <w:noProof/>
                <w:webHidden/>
              </w:rPr>
              <w:fldChar w:fldCharType="begin"/>
            </w:r>
            <w:r w:rsidR="00397755">
              <w:rPr>
                <w:noProof/>
                <w:webHidden/>
              </w:rPr>
              <w:instrText xml:space="preserve"> PAGEREF _Toc392706432 \h </w:instrText>
            </w:r>
            <w:r w:rsidR="00397755">
              <w:rPr>
                <w:noProof/>
                <w:webHidden/>
              </w:rPr>
            </w:r>
            <w:r w:rsidR="00397755">
              <w:rPr>
                <w:noProof/>
                <w:webHidden/>
              </w:rPr>
              <w:fldChar w:fldCharType="separate"/>
            </w:r>
            <w:r w:rsidR="001263D2">
              <w:rPr>
                <w:noProof/>
                <w:webHidden/>
              </w:rPr>
              <w:t>7</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33" w:history="1">
            <w:r w:rsidR="00397755" w:rsidRPr="00CA2E18">
              <w:rPr>
                <w:rStyle w:val="Hyperlink"/>
                <w:noProof/>
              </w:rPr>
              <w:t>1NC – Dems Good – Immigration</w:t>
            </w:r>
            <w:r w:rsidR="00397755">
              <w:rPr>
                <w:noProof/>
                <w:webHidden/>
              </w:rPr>
              <w:tab/>
            </w:r>
            <w:r w:rsidR="00397755">
              <w:rPr>
                <w:noProof/>
                <w:webHidden/>
              </w:rPr>
              <w:fldChar w:fldCharType="begin"/>
            </w:r>
            <w:r w:rsidR="00397755">
              <w:rPr>
                <w:noProof/>
                <w:webHidden/>
              </w:rPr>
              <w:instrText xml:space="preserve"> PAGEREF _Toc392706433 \h </w:instrText>
            </w:r>
            <w:r w:rsidR="00397755">
              <w:rPr>
                <w:noProof/>
                <w:webHidden/>
              </w:rPr>
            </w:r>
            <w:r w:rsidR="00397755">
              <w:rPr>
                <w:noProof/>
                <w:webHidden/>
              </w:rPr>
              <w:fldChar w:fldCharType="separate"/>
            </w:r>
            <w:r w:rsidR="001263D2">
              <w:rPr>
                <w:noProof/>
                <w:webHidden/>
              </w:rPr>
              <w:t>8</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34" w:history="1">
            <w:r w:rsidR="00397755" w:rsidRPr="00CA2E18">
              <w:rPr>
                <w:rStyle w:val="Hyperlink"/>
                <w:noProof/>
              </w:rPr>
              <w:t>1NC – Dems Good – Immigration</w:t>
            </w:r>
            <w:r w:rsidR="00397755">
              <w:rPr>
                <w:noProof/>
                <w:webHidden/>
              </w:rPr>
              <w:tab/>
            </w:r>
            <w:r w:rsidR="00397755">
              <w:rPr>
                <w:noProof/>
                <w:webHidden/>
              </w:rPr>
              <w:fldChar w:fldCharType="begin"/>
            </w:r>
            <w:r w:rsidR="00397755">
              <w:rPr>
                <w:noProof/>
                <w:webHidden/>
              </w:rPr>
              <w:instrText xml:space="preserve"> PAGEREF _Toc392706434 \h </w:instrText>
            </w:r>
            <w:r w:rsidR="00397755">
              <w:rPr>
                <w:noProof/>
                <w:webHidden/>
              </w:rPr>
            </w:r>
            <w:r w:rsidR="00397755">
              <w:rPr>
                <w:noProof/>
                <w:webHidden/>
              </w:rPr>
              <w:fldChar w:fldCharType="separate"/>
            </w:r>
            <w:r w:rsidR="001263D2">
              <w:rPr>
                <w:noProof/>
                <w:webHidden/>
              </w:rPr>
              <w:t>9</w:t>
            </w:r>
            <w:r w:rsidR="00397755">
              <w:rPr>
                <w:noProof/>
                <w:webHidden/>
              </w:rPr>
              <w:fldChar w:fldCharType="end"/>
            </w:r>
          </w:hyperlink>
        </w:p>
        <w:p w:rsidR="00397755" w:rsidRDefault="00295F4D">
          <w:pPr>
            <w:pStyle w:val="TOC2"/>
            <w:tabs>
              <w:tab w:val="right" w:leader="dot" w:pos="9350"/>
            </w:tabs>
            <w:rPr>
              <w:rFonts w:asciiTheme="minorHAnsi" w:eastAsiaTheme="minorEastAsia" w:hAnsiTheme="minorHAnsi" w:cstheme="minorBidi"/>
              <w:noProof/>
            </w:rPr>
          </w:pPr>
          <w:hyperlink w:anchor="_Toc392706435" w:history="1">
            <w:r w:rsidR="00397755" w:rsidRPr="00CA2E18">
              <w:rPr>
                <w:rStyle w:val="Hyperlink"/>
                <w:noProof/>
              </w:rPr>
              <w:t>Uniqueness</w:t>
            </w:r>
            <w:r w:rsidR="00397755">
              <w:rPr>
                <w:noProof/>
                <w:webHidden/>
              </w:rPr>
              <w:tab/>
            </w:r>
            <w:r w:rsidR="00397755">
              <w:rPr>
                <w:noProof/>
                <w:webHidden/>
              </w:rPr>
              <w:fldChar w:fldCharType="begin"/>
            </w:r>
            <w:r w:rsidR="00397755">
              <w:rPr>
                <w:noProof/>
                <w:webHidden/>
              </w:rPr>
              <w:instrText xml:space="preserve"> PAGEREF _Toc392706435 \h </w:instrText>
            </w:r>
            <w:r w:rsidR="00397755">
              <w:rPr>
                <w:noProof/>
                <w:webHidden/>
              </w:rPr>
            </w:r>
            <w:r w:rsidR="00397755">
              <w:rPr>
                <w:noProof/>
                <w:webHidden/>
              </w:rPr>
              <w:fldChar w:fldCharType="separate"/>
            </w:r>
            <w:r w:rsidR="001263D2">
              <w:rPr>
                <w:noProof/>
                <w:webHidden/>
              </w:rPr>
              <w:t>11</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36" w:history="1">
            <w:r w:rsidR="00397755" w:rsidRPr="00CA2E18">
              <w:rPr>
                <w:rStyle w:val="Hyperlink"/>
                <w:noProof/>
              </w:rPr>
              <w:t>2NC Dems Win</w:t>
            </w:r>
            <w:r w:rsidR="00397755">
              <w:rPr>
                <w:noProof/>
                <w:webHidden/>
              </w:rPr>
              <w:tab/>
            </w:r>
            <w:r w:rsidR="00397755">
              <w:rPr>
                <w:noProof/>
                <w:webHidden/>
              </w:rPr>
              <w:fldChar w:fldCharType="begin"/>
            </w:r>
            <w:r w:rsidR="00397755">
              <w:rPr>
                <w:noProof/>
                <w:webHidden/>
              </w:rPr>
              <w:instrText xml:space="preserve"> PAGEREF _Toc392706436 \h </w:instrText>
            </w:r>
            <w:r w:rsidR="00397755">
              <w:rPr>
                <w:noProof/>
                <w:webHidden/>
              </w:rPr>
            </w:r>
            <w:r w:rsidR="00397755">
              <w:rPr>
                <w:noProof/>
                <w:webHidden/>
              </w:rPr>
              <w:fldChar w:fldCharType="separate"/>
            </w:r>
            <w:r w:rsidR="001263D2">
              <w:rPr>
                <w:noProof/>
                <w:webHidden/>
              </w:rPr>
              <w:t>12</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37" w:history="1">
            <w:r w:rsidR="00397755" w:rsidRPr="00CA2E18">
              <w:rPr>
                <w:rStyle w:val="Hyperlink"/>
                <w:noProof/>
              </w:rPr>
              <w:t>2NC Dems Win</w:t>
            </w:r>
            <w:r w:rsidR="00397755">
              <w:rPr>
                <w:noProof/>
                <w:webHidden/>
              </w:rPr>
              <w:tab/>
            </w:r>
            <w:r w:rsidR="00397755">
              <w:rPr>
                <w:noProof/>
                <w:webHidden/>
              </w:rPr>
              <w:fldChar w:fldCharType="begin"/>
            </w:r>
            <w:r w:rsidR="00397755">
              <w:rPr>
                <w:noProof/>
                <w:webHidden/>
              </w:rPr>
              <w:instrText xml:space="preserve"> PAGEREF _Toc392706437 \h </w:instrText>
            </w:r>
            <w:r w:rsidR="00397755">
              <w:rPr>
                <w:noProof/>
                <w:webHidden/>
              </w:rPr>
            </w:r>
            <w:r w:rsidR="00397755">
              <w:rPr>
                <w:noProof/>
                <w:webHidden/>
              </w:rPr>
              <w:fldChar w:fldCharType="separate"/>
            </w:r>
            <w:r w:rsidR="001263D2">
              <w:rPr>
                <w:noProof/>
                <w:webHidden/>
              </w:rPr>
              <w:t>13</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38" w:history="1">
            <w:r w:rsidR="00397755" w:rsidRPr="00CA2E18">
              <w:rPr>
                <w:rStyle w:val="Hyperlink"/>
                <w:noProof/>
              </w:rPr>
              <w:t>2NC Dems Win (Old)</w:t>
            </w:r>
            <w:r w:rsidR="00397755">
              <w:rPr>
                <w:noProof/>
                <w:webHidden/>
              </w:rPr>
              <w:tab/>
            </w:r>
            <w:r w:rsidR="00397755">
              <w:rPr>
                <w:noProof/>
                <w:webHidden/>
              </w:rPr>
              <w:fldChar w:fldCharType="begin"/>
            </w:r>
            <w:r w:rsidR="00397755">
              <w:rPr>
                <w:noProof/>
                <w:webHidden/>
              </w:rPr>
              <w:instrText xml:space="preserve"> PAGEREF _Toc392706438 \h </w:instrText>
            </w:r>
            <w:r w:rsidR="00397755">
              <w:rPr>
                <w:noProof/>
                <w:webHidden/>
              </w:rPr>
            </w:r>
            <w:r w:rsidR="00397755">
              <w:rPr>
                <w:noProof/>
                <w:webHidden/>
              </w:rPr>
              <w:fldChar w:fldCharType="separate"/>
            </w:r>
            <w:r w:rsidR="001263D2">
              <w:rPr>
                <w:noProof/>
                <w:webHidden/>
              </w:rPr>
              <w:t>14</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39" w:history="1">
            <w:r w:rsidR="00397755" w:rsidRPr="00CA2E18">
              <w:rPr>
                <w:rStyle w:val="Hyperlink"/>
                <w:noProof/>
              </w:rPr>
              <w:t>2NC Dems Win (Old)</w:t>
            </w:r>
            <w:r w:rsidR="00397755">
              <w:rPr>
                <w:noProof/>
                <w:webHidden/>
              </w:rPr>
              <w:tab/>
            </w:r>
            <w:r w:rsidR="00397755">
              <w:rPr>
                <w:noProof/>
                <w:webHidden/>
              </w:rPr>
              <w:fldChar w:fldCharType="begin"/>
            </w:r>
            <w:r w:rsidR="00397755">
              <w:rPr>
                <w:noProof/>
                <w:webHidden/>
              </w:rPr>
              <w:instrText xml:space="preserve"> PAGEREF _Toc392706439 \h </w:instrText>
            </w:r>
            <w:r w:rsidR="00397755">
              <w:rPr>
                <w:noProof/>
                <w:webHidden/>
              </w:rPr>
            </w:r>
            <w:r w:rsidR="00397755">
              <w:rPr>
                <w:noProof/>
                <w:webHidden/>
              </w:rPr>
              <w:fldChar w:fldCharType="separate"/>
            </w:r>
            <w:r w:rsidR="001263D2">
              <w:rPr>
                <w:noProof/>
                <w:webHidden/>
              </w:rPr>
              <w:t>15</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40" w:history="1">
            <w:r w:rsidR="00397755" w:rsidRPr="00CA2E18">
              <w:rPr>
                <w:rStyle w:val="Hyperlink"/>
                <w:noProof/>
              </w:rPr>
              <w:t>A2: Cantor</w:t>
            </w:r>
            <w:r w:rsidR="00397755">
              <w:rPr>
                <w:noProof/>
                <w:webHidden/>
              </w:rPr>
              <w:tab/>
            </w:r>
            <w:r w:rsidR="00397755">
              <w:rPr>
                <w:noProof/>
                <w:webHidden/>
              </w:rPr>
              <w:fldChar w:fldCharType="begin"/>
            </w:r>
            <w:r w:rsidR="00397755">
              <w:rPr>
                <w:noProof/>
                <w:webHidden/>
              </w:rPr>
              <w:instrText xml:space="preserve"> PAGEREF _Toc392706440 \h </w:instrText>
            </w:r>
            <w:r w:rsidR="00397755">
              <w:rPr>
                <w:noProof/>
                <w:webHidden/>
              </w:rPr>
            </w:r>
            <w:r w:rsidR="00397755">
              <w:rPr>
                <w:noProof/>
                <w:webHidden/>
              </w:rPr>
              <w:fldChar w:fldCharType="separate"/>
            </w:r>
            <w:r w:rsidR="001263D2">
              <w:rPr>
                <w:noProof/>
                <w:webHidden/>
              </w:rPr>
              <w:t>16</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41" w:history="1">
            <w:r w:rsidR="00397755" w:rsidRPr="00CA2E18">
              <w:rPr>
                <w:rStyle w:val="Hyperlink"/>
                <w:noProof/>
              </w:rPr>
              <w:t>A2: Low Enthusiasm</w:t>
            </w:r>
            <w:r w:rsidR="00397755">
              <w:rPr>
                <w:noProof/>
                <w:webHidden/>
              </w:rPr>
              <w:tab/>
            </w:r>
            <w:r w:rsidR="00397755">
              <w:rPr>
                <w:noProof/>
                <w:webHidden/>
              </w:rPr>
              <w:fldChar w:fldCharType="begin"/>
            </w:r>
            <w:r w:rsidR="00397755">
              <w:rPr>
                <w:noProof/>
                <w:webHidden/>
              </w:rPr>
              <w:instrText xml:space="preserve"> PAGEREF _Toc392706441 \h </w:instrText>
            </w:r>
            <w:r w:rsidR="00397755">
              <w:rPr>
                <w:noProof/>
                <w:webHidden/>
              </w:rPr>
            </w:r>
            <w:r w:rsidR="00397755">
              <w:rPr>
                <w:noProof/>
                <w:webHidden/>
              </w:rPr>
              <w:fldChar w:fldCharType="separate"/>
            </w:r>
            <w:r w:rsidR="001263D2">
              <w:rPr>
                <w:noProof/>
                <w:webHidden/>
              </w:rPr>
              <w:t>17</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42" w:history="1">
            <w:r w:rsidR="00397755" w:rsidRPr="00CA2E18">
              <w:rPr>
                <w:rStyle w:val="Hyperlink"/>
                <w:noProof/>
              </w:rPr>
              <w:t>A2: No Dem Turnout</w:t>
            </w:r>
            <w:r w:rsidR="00397755">
              <w:rPr>
                <w:noProof/>
                <w:webHidden/>
              </w:rPr>
              <w:tab/>
            </w:r>
            <w:r w:rsidR="00397755">
              <w:rPr>
                <w:noProof/>
                <w:webHidden/>
              </w:rPr>
              <w:fldChar w:fldCharType="begin"/>
            </w:r>
            <w:r w:rsidR="00397755">
              <w:rPr>
                <w:noProof/>
                <w:webHidden/>
              </w:rPr>
              <w:instrText xml:space="preserve"> PAGEREF _Toc392706442 \h </w:instrText>
            </w:r>
            <w:r w:rsidR="00397755">
              <w:rPr>
                <w:noProof/>
                <w:webHidden/>
              </w:rPr>
            </w:r>
            <w:r w:rsidR="00397755">
              <w:rPr>
                <w:noProof/>
                <w:webHidden/>
              </w:rPr>
              <w:fldChar w:fldCharType="separate"/>
            </w:r>
            <w:r w:rsidR="001263D2">
              <w:rPr>
                <w:noProof/>
                <w:webHidden/>
              </w:rPr>
              <w:t>19</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43" w:history="1">
            <w:r w:rsidR="00397755" w:rsidRPr="00CA2E18">
              <w:rPr>
                <w:rStyle w:val="Hyperlink"/>
                <w:noProof/>
              </w:rPr>
              <w:t>A2: Obamacare Thumps</w:t>
            </w:r>
            <w:r w:rsidR="00397755">
              <w:rPr>
                <w:noProof/>
                <w:webHidden/>
              </w:rPr>
              <w:tab/>
            </w:r>
            <w:r w:rsidR="00397755">
              <w:rPr>
                <w:noProof/>
                <w:webHidden/>
              </w:rPr>
              <w:fldChar w:fldCharType="begin"/>
            </w:r>
            <w:r w:rsidR="00397755">
              <w:rPr>
                <w:noProof/>
                <w:webHidden/>
              </w:rPr>
              <w:instrText xml:space="preserve"> PAGEREF _Toc392706443 \h </w:instrText>
            </w:r>
            <w:r w:rsidR="00397755">
              <w:rPr>
                <w:noProof/>
                <w:webHidden/>
              </w:rPr>
            </w:r>
            <w:r w:rsidR="00397755">
              <w:rPr>
                <w:noProof/>
                <w:webHidden/>
              </w:rPr>
              <w:fldChar w:fldCharType="separate"/>
            </w:r>
            <w:r w:rsidR="001263D2">
              <w:rPr>
                <w:noProof/>
                <w:webHidden/>
              </w:rPr>
              <w:t>20</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44" w:history="1">
            <w:r w:rsidR="00397755" w:rsidRPr="00CA2E18">
              <w:rPr>
                <w:rStyle w:val="Hyperlink"/>
                <w:noProof/>
              </w:rPr>
              <w:t>A2: Obamacare Thumps</w:t>
            </w:r>
            <w:r w:rsidR="00397755">
              <w:rPr>
                <w:noProof/>
                <w:webHidden/>
              </w:rPr>
              <w:tab/>
            </w:r>
            <w:r w:rsidR="00397755">
              <w:rPr>
                <w:noProof/>
                <w:webHidden/>
              </w:rPr>
              <w:fldChar w:fldCharType="begin"/>
            </w:r>
            <w:r w:rsidR="00397755">
              <w:rPr>
                <w:noProof/>
                <w:webHidden/>
              </w:rPr>
              <w:instrText xml:space="preserve"> PAGEREF _Toc392706444 \h </w:instrText>
            </w:r>
            <w:r w:rsidR="00397755">
              <w:rPr>
                <w:noProof/>
                <w:webHidden/>
              </w:rPr>
            </w:r>
            <w:r w:rsidR="00397755">
              <w:rPr>
                <w:noProof/>
                <w:webHidden/>
              </w:rPr>
              <w:fldChar w:fldCharType="separate"/>
            </w:r>
            <w:r w:rsidR="001263D2">
              <w:rPr>
                <w:noProof/>
                <w:webHidden/>
              </w:rPr>
              <w:t>21</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45" w:history="1">
            <w:r w:rsidR="00397755" w:rsidRPr="00CA2E18">
              <w:rPr>
                <w:rStyle w:val="Hyperlink"/>
                <w:noProof/>
              </w:rPr>
              <w:t>A2: Too Soon</w:t>
            </w:r>
            <w:r w:rsidR="00397755">
              <w:rPr>
                <w:noProof/>
                <w:webHidden/>
              </w:rPr>
              <w:tab/>
            </w:r>
            <w:r w:rsidR="00397755">
              <w:rPr>
                <w:noProof/>
                <w:webHidden/>
              </w:rPr>
              <w:fldChar w:fldCharType="begin"/>
            </w:r>
            <w:r w:rsidR="00397755">
              <w:rPr>
                <w:noProof/>
                <w:webHidden/>
              </w:rPr>
              <w:instrText xml:space="preserve"> PAGEREF _Toc392706445 \h </w:instrText>
            </w:r>
            <w:r w:rsidR="00397755">
              <w:rPr>
                <w:noProof/>
                <w:webHidden/>
              </w:rPr>
            </w:r>
            <w:r w:rsidR="00397755">
              <w:rPr>
                <w:noProof/>
                <w:webHidden/>
              </w:rPr>
              <w:fldChar w:fldCharType="separate"/>
            </w:r>
            <w:r w:rsidR="001263D2">
              <w:rPr>
                <w:noProof/>
                <w:webHidden/>
              </w:rPr>
              <w:t>22</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46" w:history="1">
            <w:r w:rsidR="00397755" w:rsidRPr="00CA2E18">
              <w:rPr>
                <w:rStyle w:val="Hyperlink"/>
                <w:noProof/>
              </w:rPr>
              <w:t>A2: Too Soon</w:t>
            </w:r>
            <w:r w:rsidR="00397755">
              <w:rPr>
                <w:noProof/>
                <w:webHidden/>
              </w:rPr>
              <w:tab/>
            </w:r>
            <w:r w:rsidR="00397755">
              <w:rPr>
                <w:noProof/>
                <w:webHidden/>
              </w:rPr>
              <w:fldChar w:fldCharType="begin"/>
            </w:r>
            <w:r w:rsidR="00397755">
              <w:rPr>
                <w:noProof/>
                <w:webHidden/>
              </w:rPr>
              <w:instrText xml:space="preserve"> PAGEREF _Toc392706446 \h </w:instrText>
            </w:r>
            <w:r w:rsidR="00397755">
              <w:rPr>
                <w:noProof/>
                <w:webHidden/>
              </w:rPr>
            </w:r>
            <w:r w:rsidR="00397755">
              <w:rPr>
                <w:noProof/>
                <w:webHidden/>
              </w:rPr>
              <w:fldChar w:fldCharType="separate"/>
            </w:r>
            <w:r w:rsidR="001263D2">
              <w:rPr>
                <w:noProof/>
                <w:webHidden/>
              </w:rPr>
              <w:t>23</w:t>
            </w:r>
            <w:r w:rsidR="00397755">
              <w:rPr>
                <w:noProof/>
                <w:webHidden/>
              </w:rPr>
              <w:fldChar w:fldCharType="end"/>
            </w:r>
          </w:hyperlink>
        </w:p>
        <w:p w:rsidR="00397755" w:rsidRDefault="00295F4D">
          <w:pPr>
            <w:pStyle w:val="TOC2"/>
            <w:tabs>
              <w:tab w:val="right" w:leader="dot" w:pos="9350"/>
            </w:tabs>
            <w:rPr>
              <w:rFonts w:asciiTheme="minorHAnsi" w:eastAsiaTheme="minorEastAsia" w:hAnsiTheme="minorHAnsi" w:cstheme="minorBidi"/>
              <w:noProof/>
            </w:rPr>
          </w:pPr>
          <w:hyperlink w:anchor="_Toc392706447" w:history="1">
            <w:r w:rsidR="00397755" w:rsidRPr="00CA2E18">
              <w:rPr>
                <w:rStyle w:val="Hyperlink"/>
                <w:noProof/>
              </w:rPr>
              <w:t>Links</w:t>
            </w:r>
            <w:r w:rsidR="00397755">
              <w:rPr>
                <w:noProof/>
                <w:webHidden/>
              </w:rPr>
              <w:tab/>
            </w:r>
            <w:r w:rsidR="00397755">
              <w:rPr>
                <w:noProof/>
                <w:webHidden/>
              </w:rPr>
              <w:fldChar w:fldCharType="begin"/>
            </w:r>
            <w:r w:rsidR="00397755">
              <w:rPr>
                <w:noProof/>
                <w:webHidden/>
              </w:rPr>
              <w:instrText xml:space="preserve"> PAGEREF _Toc392706447 \h </w:instrText>
            </w:r>
            <w:r w:rsidR="00397755">
              <w:rPr>
                <w:noProof/>
                <w:webHidden/>
              </w:rPr>
            </w:r>
            <w:r w:rsidR="00397755">
              <w:rPr>
                <w:noProof/>
                <w:webHidden/>
              </w:rPr>
              <w:fldChar w:fldCharType="separate"/>
            </w:r>
            <w:r w:rsidR="001263D2">
              <w:rPr>
                <w:noProof/>
                <w:webHidden/>
              </w:rPr>
              <w:t>24</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48" w:history="1">
            <w:r w:rsidR="00397755" w:rsidRPr="00CA2E18">
              <w:rPr>
                <w:rStyle w:val="Hyperlink"/>
                <w:noProof/>
              </w:rPr>
              <w:t>Link – Aquaculture</w:t>
            </w:r>
            <w:r w:rsidR="00397755">
              <w:rPr>
                <w:noProof/>
                <w:webHidden/>
              </w:rPr>
              <w:tab/>
            </w:r>
            <w:r w:rsidR="00397755">
              <w:rPr>
                <w:noProof/>
                <w:webHidden/>
              </w:rPr>
              <w:fldChar w:fldCharType="begin"/>
            </w:r>
            <w:r w:rsidR="00397755">
              <w:rPr>
                <w:noProof/>
                <w:webHidden/>
              </w:rPr>
              <w:instrText xml:space="preserve"> PAGEREF _Toc392706448 \h </w:instrText>
            </w:r>
            <w:r w:rsidR="00397755">
              <w:rPr>
                <w:noProof/>
                <w:webHidden/>
              </w:rPr>
            </w:r>
            <w:r w:rsidR="00397755">
              <w:rPr>
                <w:noProof/>
                <w:webHidden/>
              </w:rPr>
              <w:fldChar w:fldCharType="separate"/>
            </w:r>
            <w:r w:rsidR="001263D2">
              <w:rPr>
                <w:noProof/>
                <w:webHidden/>
              </w:rPr>
              <w:t>25</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49" w:history="1">
            <w:r w:rsidR="00397755" w:rsidRPr="00CA2E18">
              <w:rPr>
                <w:rStyle w:val="Hyperlink"/>
                <w:noProof/>
              </w:rPr>
              <w:t>Link – Aquaculture</w:t>
            </w:r>
            <w:r w:rsidR="00397755">
              <w:rPr>
                <w:noProof/>
                <w:webHidden/>
              </w:rPr>
              <w:tab/>
            </w:r>
            <w:r w:rsidR="00397755">
              <w:rPr>
                <w:noProof/>
                <w:webHidden/>
              </w:rPr>
              <w:fldChar w:fldCharType="begin"/>
            </w:r>
            <w:r w:rsidR="00397755">
              <w:rPr>
                <w:noProof/>
                <w:webHidden/>
              </w:rPr>
              <w:instrText xml:space="preserve"> PAGEREF _Toc392706449 \h </w:instrText>
            </w:r>
            <w:r w:rsidR="00397755">
              <w:rPr>
                <w:noProof/>
                <w:webHidden/>
              </w:rPr>
            </w:r>
            <w:r w:rsidR="00397755">
              <w:rPr>
                <w:noProof/>
                <w:webHidden/>
              </w:rPr>
              <w:fldChar w:fldCharType="separate"/>
            </w:r>
            <w:r w:rsidR="001263D2">
              <w:rPr>
                <w:noProof/>
                <w:webHidden/>
              </w:rPr>
              <w:t>26</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50" w:history="1">
            <w:r w:rsidR="00397755" w:rsidRPr="00CA2E18">
              <w:rPr>
                <w:rStyle w:val="Hyperlink"/>
                <w:noProof/>
              </w:rPr>
              <w:t>Link – Arctic</w:t>
            </w:r>
            <w:r w:rsidR="00397755">
              <w:rPr>
                <w:noProof/>
                <w:webHidden/>
              </w:rPr>
              <w:tab/>
            </w:r>
            <w:r w:rsidR="00397755">
              <w:rPr>
                <w:noProof/>
                <w:webHidden/>
              </w:rPr>
              <w:fldChar w:fldCharType="begin"/>
            </w:r>
            <w:r w:rsidR="00397755">
              <w:rPr>
                <w:noProof/>
                <w:webHidden/>
              </w:rPr>
              <w:instrText xml:space="preserve"> PAGEREF _Toc392706450 \h </w:instrText>
            </w:r>
            <w:r w:rsidR="00397755">
              <w:rPr>
                <w:noProof/>
                <w:webHidden/>
              </w:rPr>
            </w:r>
            <w:r w:rsidR="00397755">
              <w:rPr>
                <w:noProof/>
                <w:webHidden/>
              </w:rPr>
              <w:fldChar w:fldCharType="separate"/>
            </w:r>
            <w:r w:rsidR="001263D2">
              <w:rPr>
                <w:noProof/>
                <w:webHidden/>
              </w:rPr>
              <w:t>27</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51" w:history="1">
            <w:r w:rsidR="00397755" w:rsidRPr="00CA2E18">
              <w:rPr>
                <w:rStyle w:val="Hyperlink"/>
                <w:noProof/>
              </w:rPr>
              <w:t>Link – Desalination</w:t>
            </w:r>
            <w:r w:rsidR="00397755">
              <w:rPr>
                <w:noProof/>
                <w:webHidden/>
              </w:rPr>
              <w:tab/>
            </w:r>
            <w:r w:rsidR="00397755">
              <w:rPr>
                <w:noProof/>
                <w:webHidden/>
              </w:rPr>
              <w:fldChar w:fldCharType="begin"/>
            </w:r>
            <w:r w:rsidR="00397755">
              <w:rPr>
                <w:noProof/>
                <w:webHidden/>
              </w:rPr>
              <w:instrText xml:space="preserve"> PAGEREF _Toc392706451 \h </w:instrText>
            </w:r>
            <w:r w:rsidR="00397755">
              <w:rPr>
                <w:noProof/>
                <w:webHidden/>
              </w:rPr>
            </w:r>
            <w:r w:rsidR="00397755">
              <w:rPr>
                <w:noProof/>
                <w:webHidden/>
              </w:rPr>
              <w:fldChar w:fldCharType="separate"/>
            </w:r>
            <w:r w:rsidR="001263D2">
              <w:rPr>
                <w:noProof/>
                <w:webHidden/>
              </w:rPr>
              <w:t>28</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52" w:history="1">
            <w:r w:rsidR="00397755" w:rsidRPr="00CA2E18">
              <w:rPr>
                <w:rStyle w:val="Hyperlink"/>
                <w:noProof/>
              </w:rPr>
              <w:t>Link – Desalination</w:t>
            </w:r>
            <w:r w:rsidR="00397755">
              <w:rPr>
                <w:noProof/>
                <w:webHidden/>
              </w:rPr>
              <w:tab/>
            </w:r>
            <w:r w:rsidR="00397755">
              <w:rPr>
                <w:noProof/>
                <w:webHidden/>
              </w:rPr>
              <w:fldChar w:fldCharType="begin"/>
            </w:r>
            <w:r w:rsidR="00397755">
              <w:rPr>
                <w:noProof/>
                <w:webHidden/>
              </w:rPr>
              <w:instrText xml:space="preserve"> PAGEREF _Toc392706452 \h </w:instrText>
            </w:r>
            <w:r w:rsidR="00397755">
              <w:rPr>
                <w:noProof/>
                <w:webHidden/>
              </w:rPr>
            </w:r>
            <w:r w:rsidR="00397755">
              <w:rPr>
                <w:noProof/>
                <w:webHidden/>
              </w:rPr>
              <w:fldChar w:fldCharType="separate"/>
            </w:r>
            <w:r w:rsidR="001263D2">
              <w:rPr>
                <w:noProof/>
                <w:webHidden/>
              </w:rPr>
              <w:t>29</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53" w:history="1">
            <w:r w:rsidR="00397755" w:rsidRPr="00CA2E18">
              <w:rPr>
                <w:rStyle w:val="Hyperlink"/>
                <w:noProof/>
              </w:rPr>
              <w:t>Link – Marine Conservation Areas</w:t>
            </w:r>
            <w:r w:rsidR="00397755">
              <w:rPr>
                <w:noProof/>
                <w:webHidden/>
              </w:rPr>
              <w:tab/>
            </w:r>
            <w:r w:rsidR="00397755">
              <w:rPr>
                <w:noProof/>
                <w:webHidden/>
              </w:rPr>
              <w:fldChar w:fldCharType="begin"/>
            </w:r>
            <w:r w:rsidR="00397755">
              <w:rPr>
                <w:noProof/>
                <w:webHidden/>
              </w:rPr>
              <w:instrText xml:space="preserve"> PAGEREF _Toc392706453 \h </w:instrText>
            </w:r>
            <w:r w:rsidR="00397755">
              <w:rPr>
                <w:noProof/>
                <w:webHidden/>
              </w:rPr>
            </w:r>
            <w:r w:rsidR="00397755">
              <w:rPr>
                <w:noProof/>
                <w:webHidden/>
              </w:rPr>
              <w:fldChar w:fldCharType="separate"/>
            </w:r>
            <w:r w:rsidR="001263D2">
              <w:rPr>
                <w:noProof/>
                <w:webHidden/>
              </w:rPr>
              <w:t>30</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54" w:history="1">
            <w:r w:rsidR="00397755" w:rsidRPr="00CA2E18">
              <w:rPr>
                <w:rStyle w:val="Hyperlink"/>
                <w:noProof/>
              </w:rPr>
              <w:t>Link – Offshore Drilling</w:t>
            </w:r>
            <w:r w:rsidR="00397755">
              <w:rPr>
                <w:noProof/>
                <w:webHidden/>
              </w:rPr>
              <w:tab/>
            </w:r>
            <w:r w:rsidR="00397755">
              <w:rPr>
                <w:noProof/>
                <w:webHidden/>
              </w:rPr>
              <w:fldChar w:fldCharType="begin"/>
            </w:r>
            <w:r w:rsidR="00397755">
              <w:rPr>
                <w:noProof/>
                <w:webHidden/>
              </w:rPr>
              <w:instrText xml:space="preserve"> PAGEREF _Toc392706454 \h </w:instrText>
            </w:r>
            <w:r w:rsidR="00397755">
              <w:rPr>
                <w:noProof/>
                <w:webHidden/>
              </w:rPr>
            </w:r>
            <w:r w:rsidR="00397755">
              <w:rPr>
                <w:noProof/>
                <w:webHidden/>
              </w:rPr>
              <w:fldChar w:fldCharType="separate"/>
            </w:r>
            <w:r w:rsidR="001263D2">
              <w:rPr>
                <w:noProof/>
                <w:webHidden/>
              </w:rPr>
              <w:t>31</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55" w:history="1">
            <w:r w:rsidR="00397755" w:rsidRPr="00CA2E18">
              <w:rPr>
                <w:rStyle w:val="Hyperlink"/>
                <w:noProof/>
              </w:rPr>
              <w:t>Link – Offshore Drilling</w:t>
            </w:r>
            <w:r w:rsidR="00397755">
              <w:rPr>
                <w:noProof/>
                <w:webHidden/>
              </w:rPr>
              <w:tab/>
            </w:r>
            <w:r w:rsidR="00397755">
              <w:rPr>
                <w:noProof/>
                <w:webHidden/>
              </w:rPr>
              <w:fldChar w:fldCharType="begin"/>
            </w:r>
            <w:r w:rsidR="00397755">
              <w:rPr>
                <w:noProof/>
                <w:webHidden/>
              </w:rPr>
              <w:instrText xml:space="preserve"> PAGEREF _Toc392706455 \h </w:instrText>
            </w:r>
            <w:r w:rsidR="00397755">
              <w:rPr>
                <w:noProof/>
                <w:webHidden/>
              </w:rPr>
            </w:r>
            <w:r w:rsidR="00397755">
              <w:rPr>
                <w:noProof/>
                <w:webHidden/>
              </w:rPr>
              <w:fldChar w:fldCharType="separate"/>
            </w:r>
            <w:r w:rsidR="001263D2">
              <w:rPr>
                <w:noProof/>
                <w:webHidden/>
              </w:rPr>
              <w:t>32</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56" w:history="1">
            <w:r w:rsidR="00397755" w:rsidRPr="00CA2E18">
              <w:rPr>
                <w:rStyle w:val="Hyperlink"/>
                <w:noProof/>
              </w:rPr>
              <w:t>Link – Offshore Wind</w:t>
            </w:r>
            <w:r w:rsidR="00397755">
              <w:rPr>
                <w:noProof/>
                <w:webHidden/>
              </w:rPr>
              <w:tab/>
            </w:r>
            <w:r w:rsidR="00397755">
              <w:rPr>
                <w:noProof/>
                <w:webHidden/>
              </w:rPr>
              <w:fldChar w:fldCharType="begin"/>
            </w:r>
            <w:r w:rsidR="00397755">
              <w:rPr>
                <w:noProof/>
                <w:webHidden/>
              </w:rPr>
              <w:instrText xml:space="preserve"> PAGEREF _Toc392706456 \h </w:instrText>
            </w:r>
            <w:r w:rsidR="00397755">
              <w:rPr>
                <w:noProof/>
                <w:webHidden/>
              </w:rPr>
            </w:r>
            <w:r w:rsidR="00397755">
              <w:rPr>
                <w:noProof/>
                <w:webHidden/>
              </w:rPr>
              <w:fldChar w:fldCharType="separate"/>
            </w:r>
            <w:r w:rsidR="001263D2">
              <w:rPr>
                <w:noProof/>
                <w:webHidden/>
              </w:rPr>
              <w:t>33</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57" w:history="1">
            <w:r w:rsidR="00397755" w:rsidRPr="00CA2E18">
              <w:rPr>
                <w:rStyle w:val="Hyperlink"/>
                <w:noProof/>
              </w:rPr>
              <w:t>Link – Offshore Wind</w:t>
            </w:r>
            <w:r w:rsidR="00397755">
              <w:rPr>
                <w:noProof/>
                <w:webHidden/>
              </w:rPr>
              <w:tab/>
            </w:r>
            <w:r w:rsidR="00397755">
              <w:rPr>
                <w:noProof/>
                <w:webHidden/>
              </w:rPr>
              <w:fldChar w:fldCharType="begin"/>
            </w:r>
            <w:r w:rsidR="00397755">
              <w:rPr>
                <w:noProof/>
                <w:webHidden/>
              </w:rPr>
              <w:instrText xml:space="preserve"> PAGEREF _Toc392706457 \h </w:instrText>
            </w:r>
            <w:r w:rsidR="00397755">
              <w:rPr>
                <w:noProof/>
                <w:webHidden/>
              </w:rPr>
            </w:r>
            <w:r w:rsidR="00397755">
              <w:rPr>
                <w:noProof/>
                <w:webHidden/>
              </w:rPr>
              <w:fldChar w:fldCharType="separate"/>
            </w:r>
            <w:r w:rsidR="001263D2">
              <w:rPr>
                <w:noProof/>
                <w:webHidden/>
              </w:rPr>
              <w:t>34</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58" w:history="1">
            <w:r w:rsidR="00397755" w:rsidRPr="00CA2E18">
              <w:rPr>
                <w:rStyle w:val="Hyperlink"/>
                <w:noProof/>
              </w:rPr>
              <w:t>Link – Outer Continental Shelf</w:t>
            </w:r>
            <w:r w:rsidR="00397755">
              <w:rPr>
                <w:noProof/>
                <w:webHidden/>
              </w:rPr>
              <w:tab/>
            </w:r>
            <w:r w:rsidR="00397755">
              <w:rPr>
                <w:noProof/>
                <w:webHidden/>
              </w:rPr>
              <w:fldChar w:fldCharType="begin"/>
            </w:r>
            <w:r w:rsidR="00397755">
              <w:rPr>
                <w:noProof/>
                <w:webHidden/>
              </w:rPr>
              <w:instrText xml:space="preserve"> PAGEREF _Toc392706458 \h </w:instrText>
            </w:r>
            <w:r w:rsidR="00397755">
              <w:rPr>
                <w:noProof/>
                <w:webHidden/>
              </w:rPr>
            </w:r>
            <w:r w:rsidR="00397755">
              <w:rPr>
                <w:noProof/>
                <w:webHidden/>
              </w:rPr>
              <w:fldChar w:fldCharType="separate"/>
            </w:r>
            <w:r w:rsidR="001263D2">
              <w:rPr>
                <w:noProof/>
                <w:webHidden/>
              </w:rPr>
              <w:t>35</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59" w:history="1">
            <w:r w:rsidR="00397755" w:rsidRPr="00CA2E18">
              <w:rPr>
                <w:rStyle w:val="Hyperlink"/>
                <w:iCs/>
                <w:noProof/>
                <w:bdr w:val="single" w:sz="18" w:space="0" w:color="auto"/>
              </w:rPr>
              <w:t>Link – Russia Co-op</w:t>
            </w:r>
            <w:r w:rsidR="00397755">
              <w:rPr>
                <w:noProof/>
                <w:webHidden/>
              </w:rPr>
              <w:tab/>
            </w:r>
            <w:r w:rsidR="00397755">
              <w:rPr>
                <w:noProof/>
                <w:webHidden/>
              </w:rPr>
              <w:fldChar w:fldCharType="begin"/>
            </w:r>
            <w:r w:rsidR="00397755">
              <w:rPr>
                <w:noProof/>
                <w:webHidden/>
              </w:rPr>
              <w:instrText xml:space="preserve"> PAGEREF _Toc392706459 \h </w:instrText>
            </w:r>
            <w:r w:rsidR="00397755">
              <w:rPr>
                <w:noProof/>
                <w:webHidden/>
              </w:rPr>
            </w:r>
            <w:r w:rsidR="00397755">
              <w:rPr>
                <w:noProof/>
                <w:webHidden/>
              </w:rPr>
              <w:fldChar w:fldCharType="separate"/>
            </w:r>
            <w:r w:rsidR="001263D2">
              <w:rPr>
                <w:noProof/>
                <w:webHidden/>
              </w:rPr>
              <w:t>36</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60" w:history="1">
            <w:r w:rsidR="00397755" w:rsidRPr="00CA2E18">
              <w:rPr>
                <w:rStyle w:val="Hyperlink"/>
                <w:noProof/>
              </w:rPr>
              <w:t>Link – Trash</w:t>
            </w:r>
            <w:r w:rsidR="00397755">
              <w:rPr>
                <w:noProof/>
                <w:webHidden/>
              </w:rPr>
              <w:tab/>
            </w:r>
            <w:r w:rsidR="00397755">
              <w:rPr>
                <w:noProof/>
                <w:webHidden/>
              </w:rPr>
              <w:fldChar w:fldCharType="begin"/>
            </w:r>
            <w:r w:rsidR="00397755">
              <w:rPr>
                <w:noProof/>
                <w:webHidden/>
              </w:rPr>
              <w:instrText xml:space="preserve"> PAGEREF _Toc392706460 \h </w:instrText>
            </w:r>
            <w:r w:rsidR="00397755">
              <w:rPr>
                <w:noProof/>
                <w:webHidden/>
              </w:rPr>
            </w:r>
            <w:r w:rsidR="00397755">
              <w:rPr>
                <w:noProof/>
                <w:webHidden/>
              </w:rPr>
              <w:fldChar w:fldCharType="separate"/>
            </w:r>
            <w:r w:rsidR="001263D2">
              <w:rPr>
                <w:noProof/>
                <w:webHidden/>
              </w:rPr>
              <w:t>38</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61" w:history="1">
            <w:r w:rsidR="00397755" w:rsidRPr="00CA2E18">
              <w:rPr>
                <w:rStyle w:val="Hyperlink"/>
                <w:noProof/>
              </w:rPr>
              <w:t>Link – Trash</w:t>
            </w:r>
            <w:r w:rsidR="00397755">
              <w:rPr>
                <w:noProof/>
                <w:webHidden/>
              </w:rPr>
              <w:tab/>
            </w:r>
            <w:r w:rsidR="00397755">
              <w:rPr>
                <w:noProof/>
                <w:webHidden/>
              </w:rPr>
              <w:fldChar w:fldCharType="begin"/>
            </w:r>
            <w:r w:rsidR="00397755">
              <w:rPr>
                <w:noProof/>
                <w:webHidden/>
              </w:rPr>
              <w:instrText xml:space="preserve"> PAGEREF _Toc392706461 \h </w:instrText>
            </w:r>
            <w:r w:rsidR="00397755">
              <w:rPr>
                <w:noProof/>
                <w:webHidden/>
              </w:rPr>
            </w:r>
            <w:r w:rsidR="00397755">
              <w:rPr>
                <w:noProof/>
                <w:webHidden/>
              </w:rPr>
              <w:fldChar w:fldCharType="separate"/>
            </w:r>
            <w:r w:rsidR="001263D2">
              <w:rPr>
                <w:noProof/>
                <w:webHidden/>
              </w:rPr>
              <w:t>39</w:t>
            </w:r>
            <w:r w:rsidR="00397755">
              <w:rPr>
                <w:noProof/>
                <w:webHidden/>
              </w:rPr>
              <w:fldChar w:fldCharType="end"/>
            </w:r>
          </w:hyperlink>
        </w:p>
        <w:p w:rsidR="00397755" w:rsidRDefault="00295F4D">
          <w:pPr>
            <w:pStyle w:val="TOC2"/>
            <w:tabs>
              <w:tab w:val="right" w:leader="dot" w:pos="9350"/>
            </w:tabs>
            <w:rPr>
              <w:rFonts w:asciiTheme="minorHAnsi" w:eastAsiaTheme="minorEastAsia" w:hAnsiTheme="minorHAnsi" w:cstheme="minorBidi"/>
              <w:noProof/>
            </w:rPr>
          </w:pPr>
          <w:hyperlink w:anchor="_Toc392706462" w:history="1">
            <w:r w:rsidR="00397755" w:rsidRPr="00CA2E18">
              <w:rPr>
                <w:rStyle w:val="Hyperlink"/>
                <w:noProof/>
              </w:rPr>
              <w:t>Impacts</w:t>
            </w:r>
            <w:r w:rsidR="00397755">
              <w:rPr>
                <w:noProof/>
                <w:webHidden/>
              </w:rPr>
              <w:tab/>
            </w:r>
            <w:r w:rsidR="00397755">
              <w:rPr>
                <w:noProof/>
                <w:webHidden/>
              </w:rPr>
              <w:fldChar w:fldCharType="begin"/>
            </w:r>
            <w:r w:rsidR="00397755">
              <w:rPr>
                <w:noProof/>
                <w:webHidden/>
              </w:rPr>
              <w:instrText xml:space="preserve"> PAGEREF _Toc392706462 \h </w:instrText>
            </w:r>
            <w:r w:rsidR="00397755">
              <w:rPr>
                <w:noProof/>
                <w:webHidden/>
              </w:rPr>
            </w:r>
            <w:r w:rsidR="00397755">
              <w:rPr>
                <w:noProof/>
                <w:webHidden/>
              </w:rPr>
              <w:fldChar w:fldCharType="separate"/>
            </w:r>
            <w:r w:rsidR="001263D2">
              <w:rPr>
                <w:noProof/>
                <w:webHidden/>
              </w:rPr>
              <w:t>40</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63" w:history="1">
            <w:r w:rsidR="00397755" w:rsidRPr="00CA2E18">
              <w:rPr>
                <w:rStyle w:val="Hyperlink"/>
                <w:noProof/>
              </w:rPr>
              <w:t>Devastates Obama</w:t>
            </w:r>
            <w:r w:rsidR="00397755">
              <w:rPr>
                <w:noProof/>
                <w:webHidden/>
              </w:rPr>
              <w:tab/>
            </w:r>
            <w:r w:rsidR="00397755">
              <w:rPr>
                <w:noProof/>
                <w:webHidden/>
              </w:rPr>
              <w:fldChar w:fldCharType="begin"/>
            </w:r>
            <w:r w:rsidR="00397755">
              <w:rPr>
                <w:noProof/>
                <w:webHidden/>
              </w:rPr>
              <w:instrText xml:space="preserve"> PAGEREF _Toc392706463 \h </w:instrText>
            </w:r>
            <w:r w:rsidR="00397755">
              <w:rPr>
                <w:noProof/>
                <w:webHidden/>
              </w:rPr>
            </w:r>
            <w:r w:rsidR="00397755">
              <w:rPr>
                <w:noProof/>
                <w:webHidden/>
              </w:rPr>
              <w:fldChar w:fldCharType="separate"/>
            </w:r>
            <w:r w:rsidR="001263D2">
              <w:rPr>
                <w:noProof/>
                <w:webHidden/>
              </w:rPr>
              <w:t>41</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64" w:history="1">
            <w:r w:rsidR="00397755" w:rsidRPr="00CA2E18">
              <w:rPr>
                <w:rStyle w:val="Hyperlink"/>
                <w:noProof/>
              </w:rPr>
              <w:t>Impact – Climate</w:t>
            </w:r>
            <w:r w:rsidR="00397755">
              <w:rPr>
                <w:noProof/>
                <w:webHidden/>
              </w:rPr>
              <w:tab/>
            </w:r>
            <w:r w:rsidR="00397755">
              <w:rPr>
                <w:noProof/>
                <w:webHidden/>
              </w:rPr>
              <w:fldChar w:fldCharType="begin"/>
            </w:r>
            <w:r w:rsidR="00397755">
              <w:rPr>
                <w:noProof/>
                <w:webHidden/>
              </w:rPr>
              <w:instrText xml:space="preserve"> PAGEREF _Toc392706464 \h </w:instrText>
            </w:r>
            <w:r w:rsidR="00397755">
              <w:rPr>
                <w:noProof/>
                <w:webHidden/>
              </w:rPr>
            </w:r>
            <w:r w:rsidR="00397755">
              <w:rPr>
                <w:noProof/>
                <w:webHidden/>
              </w:rPr>
              <w:fldChar w:fldCharType="separate"/>
            </w:r>
            <w:r w:rsidR="001263D2">
              <w:rPr>
                <w:noProof/>
                <w:webHidden/>
              </w:rPr>
              <w:t>42</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65" w:history="1">
            <w:r w:rsidR="00397755" w:rsidRPr="00CA2E18">
              <w:rPr>
                <w:rStyle w:val="Hyperlink"/>
                <w:rFonts w:eastAsia="Calibri"/>
                <w:noProof/>
              </w:rPr>
              <w:t>Impact – Climate – Obama Key</w:t>
            </w:r>
            <w:r w:rsidR="00397755">
              <w:rPr>
                <w:noProof/>
                <w:webHidden/>
              </w:rPr>
              <w:tab/>
            </w:r>
            <w:r w:rsidR="00397755">
              <w:rPr>
                <w:noProof/>
                <w:webHidden/>
              </w:rPr>
              <w:fldChar w:fldCharType="begin"/>
            </w:r>
            <w:r w:rsidR="00397755">
              <w:rPr>
                <w:noProof/>
                <w:webHidden/>
              </w:rPr>
              <w:instrText xml:space="preserve"> PAGEREF _Toc392706465 \h </w:instrText>
            </w:r>
            <w:r w:rsidR="00397755">
              <w:rPr>
                <w:noProof/>
                <w:webHidden/>
              </w:rPr>
            </w:r>
            <w:r w:rsidR="00397755">
              <w:rPr>
                <w:noProof/>
                <w:webHidden/>
              </w:rPr>
              <w:fldChar w:fldCharType="separate"/>
            </w:r>
            <w:r w:rsidR="001263D2">
              <w:rPr>
                <w:noProof/>
                <w:webHidden/>
              </w:rPr>
              <w:t>43</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66" w:history="1">
            <w:r w:rsidR="00397755" w:rsidRPr="00CA2E18">
              <w:rPr>
                <w:rStyle w:val="Hyperlink"/>
                <w:noProof/>
              </w:rPr>
              <w:t>Impact – Climate – Turns Oceans</w:t>
            </w:r>
            <w:r w:rsidR="00397755">
              <w:rPr>
                <w:noProof/>
                <w:webHidden/>
              </w:rPr>
              <w:tab/>
            </w:r>
            <w:r w:rsidR="00397755">
              <w:rPr>
                <w:noProof/>
                <w:webHidden/>
              </w:rPr>
              <w:fldChar w:fldCharType="begin"/>
            </w:r>
            <w:r w:rsidR="00397755">
              <w:rPr>
                <w:noProof/>
                <w:webHidden/>
              </w:rPr>
              <w:instrText xml:space="preserve"> PAGEREF _Toc392706466 \h </w:instrText>
            </w:r>
            <w:r w:rsidR="00397755">
              <w:rPr>
                <w:noProof/>
                <w:webHidden/>
              </w:rPr>
            </w:r>
            <w:r w:rsidR="00397755">
              <w:rPr>
                <w:noProof/>
                <w:webHidden/>
              </w:rPr>
              <w:fldChar w:fldCharType="separate"/>
            </w:r>
            <w:r w:rsidR="001263D2">
              <w:rPr>
                <w:noProof/>
                <w:webHidden/>
              </w:rPr>
              <w:t>44</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67" w:history="1">
            <w:r w:rsidR="00397755" w:rsidRPr="00CA2E18">
              <w:rPr>
                <w:rStyle w:val="Hyperlink"/>
                <w:noProof/>
              </w:rPr>
              <w:t>Impact – Climate – A2: Obama Not Key</w:t>
            </w:r>
            <w:r w:rsidR="00397755">
              <w:rPr>
                <w:noProof/>
                <w:webHidden/>
              </w:rPr>
              <w:tab/>
            </w:r>
            <w:r w:rsidR="00397755">
              <w:rPr>
                <w:noProof/>
                <w:webHidden/>
              </w:rPr>
              <w:fldChar w:fldCharType="begin"/>
            </w:r>
            <w:r w:rsidR="00397755">
              <w:rPr>
                <w:noProof/>
                <w:webHidden/>
              </w:rPr>
              <w:instrText xml:space="preserve"> PAGEREF _Toc392706467 \h </w:instrText>
            </w:r>
            <w:r w:rsidR="00397755">
              <w:rPr>
                <w:noProof/>
                <w:webHidden/>
              </w:rPr>
            </w:r>
            <w:r w:rsidR="00397755">
              <w:rPr>
                <w:noProof/>
                <w:webHidden/>
              </w:rPr>
              <w:fldChar w:fldCharType="separate"/>
            </w:r>
            <w:r w:rsidR="001263D2">
              <w:rPr>
                <w:noProof/>
                <w:webHidden/>
              </w:rPr>
              <w:t>45</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68" w:history="1">
            <w:r w:rsidR="00397755" w:rsidRPr="00CA2E18">
              <w:rPr>
                <w:rStyle w:val="Hyperlink"/>
                <w:noProof/>
              </w:rPr>
              <w:t>Impact – Climate – A2: Not Real/Anthropogenic</w:t>
            </w:r>
            <w:r w:rsidR="00397755">
              <w:rPr>
                <w:noProof/>
                <w:webHidden/>
              </w:rPr>
              <w:tab/>
            </w:r>
            <w:r w:rsidR="00397755">
              <w:rPr>
                <w:noProof/>
                <w:webHidden/>
              </w:rPr>
              <w:fldChar w:fldCharType="begin"/>
            </w:r>
            <w:r w:rsidR="00397755">
              <w:rPr>
                <w:noProof/>
                <w:webHidden/>
              </w:rPr>
              <w:instrText xml:space="preserve"> PAGEREF _Toc392706468 \h </w:instrText>
            </w:r>
            <w:r w:rsidR="00397755">
              <w:rPr>
                <w:noProof/>
                <w:webHidden/>
              </w:rPr>
            </w:r>
            <w:r w:rsidR="00397755">
              <w:rPr>
                <w:noProof/>
                <w:webHidden/>
              </w:rPr>
              <w:fldChar w:fldCharType="separate"/>
            </w:r>
            <w:r w:rsidR="001263D2">
              <w:rPr>
                <w:noProof/>
                <w:webHidden/>
              </w:rPr>
              <w:t>46</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69" w:history="1">
            <w:r w:rsidR="00397755" w:rsidRPr="00CA2E18">
              <w:rPr>
                <w:rStyle w:val="Hyperlink"/>
                <w:noProof/>
              </w:rPr>
              <w:t>Impact – Climate – A2: Not Real/Anthropogenic</w:t>
            </w:r>
            <w:r w:rsidR="00397755">
              <w:rPr>
                <w:noProof/>
                <w:webHidden/>
              </w:rPr>
              <w:tab/>
            </w:r>
            <w:r w:rsidR="00397755">
              <w:rPr>
                <w:noProof/>
                <w:webHidden/>
              </w:rPr>
              <w:fldChar w:fldCharType="begin"/>
            </w:r>
            <w:r w:rsidR="00397755">
              <w:rPr>
                <w:noProof/>
                <w:webHidden/>
              </w:rPr>
              <w:instrText xml:space="preserve"> PAGEREF _Toc392706469 \h </w:instrText>
            </w:r>
            <w:r w:rsidR="00397755">
              <w:rPr>
                <w:noProof/>
                <w:webHidden/>
              </w:rPr>
            </w:r>
            <w:r w:rsidR="00397755">
              <w:rPr>
                <w:noProof/>
                <w:webHidden/>
              </w:rPr>
              <w:fldChar w:fldCharType="separate"/>
            </w:r>
            <w:r w:rsidR="001263D2">
              <w:rPr>
                <w:noProof/>
                <w:webHidden/>
              </w:rPr>
              <w:t>47</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70" w:history="1">
            <w:r w:rsidR="00397755" w:rsidRPr="00CA2E18">
              <w:rPr>
                <w:rStyle w:val="Hyperlink"/>
                <w:noProof/>
              </w:rPr>
              <w:t>Impact – Climate – A2: Too Late</w:t>
            </w:r>
            <w:r w:rsidR="00397755">
              <w:rPr>
                <w:noProof/>
                <w:webHidden/>
              </w:rPr>
              <w:tab/>
            </w:r>
            <w:r w:rsidR="00397755">
              <w:rPr>
                <w:noProof/>
                <w:webHidden/>
              </w:rPr>
              <w:fldChar w:fldCharType="begin"/>
            </w:r>
            <w:r w:rsidR="00397755">
              <w:rPr>
                <w:noProof/>
                <w:webHidden/>
              </w:rPr>
              <w:instrText xml:space="preserve"> PAGEREF _Toc392706470 \h </w:instrText>
            </w:r>
            <w:r w:rsidR="00397755">
              <w:rPr>
                <w:noProof/>
                <w:webHidden/>
              </w:rPr>
            </w:r>
            <w:r w:rsidR="00397755">
              <w:rPr>
                <w:noProof/>
                <w:webHidden/>
              </w:rPr>
              <w:fldChar w:fldCharType="separate"/>
            </w:r>
            <w:r w:rsidR="001263D2">
              <w:rPr>
                <w:noProof/>
                <w:webHidden/>
              </w:rPr>
              <w:t>48</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71" w:history="1">
            <w:r w:rsidR="00397755" w:rsidRPr="00CA2E18">
              <w:rPr>
                <w:rStyle w:val="Hyperlink"/>
                <w:noProof/>
              </w:rPr>
              <w:t>Impact – Climate – A2: Too Late</w:t>
            </w:r>
            <w:r w:rsidR="00397755">
              <w:rPr>
                <w:noProof/>
                <w:webHidden/>
              </w:rPr>
              <w:tab/>
            </w:r>
            <w:r w:rsidR="00397755">
              <w:rPr>
                <w:noProof/>
                <w:webHidden/>
              </w:rPr>
              <w:fldChar w:fldCharType="begin"/>
            </w:r>
            <w:r w:rsidR="00397755">
              <w:rPr>
                <w:noProof/>
                <w:webHidden/>
              </w:rPr>
              <w:instrText xml:space="preserve"> PAGEREF _Toc392706471 \h </w:instrText>
            </w:r>
            <w:r w:rsidR="00397755">
              <w:rPr>
                <w:noProof/>
                <w:webHidden/>
              </w:rPr>
            </w:r>
            <w:r w:rsidR="00397755">
              <w:rPr>
                <w:noProof/>
                <w:webHidden/>
              </w:rPr>
              <w:fldChar w:fldCharType="separate"/>
            </w:r>
            <w:r w:rsidR="001263D2">
              <w:rPr>
                <w:noProof/>
                <w:webHidden/>
              </w:rPr>
              <w:t>49</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72" w:history="1">
            <w:r w:rsidR="00397755" w:rsidRPr="00CA2E18">
              <w:rPr>
                <w:rStyle w:val="Hyperlink"/>
                <w:noProof/>
              </w:rPr>
              <w:t>Impact – Climate – A2: Adaption</w:t>
            </w:r>
            <w:r w:rsidR="00397755">
              <w:rPr>
                <w:noProof/>
                <w:webHidden/>
              </w:rPr>
              <w:tab/>
            </w:r>
            <w:r w:rsidR="00397755">
              <w:rPr>
                <w:noProof/>
                <w:webHidden/>
              </w:rPr>
              <w:fldChar w:fldCharType="begin"/>
            </w:r>
            <w:r w:rsidR="00397755">
              <w:rPr>
                <w:noProof/>
                <w:webHidden/>
              </w:rPr>
              <w:instrText xml:space="preserve"> PAGEREF _Toc392706472 \h </w:instrText>
            </w:r>
            <w:r w:rsidR="00397755">
              <w:rPr>
                <w:noProof/>
                <w:webHidden/>
              </w:rPr>
            </w:r>
            <w:r w:rsidR="00397755">
              <w:rPr>
                <w:noProof/>
                <w:webHidden/>
              </w:rPr>
              <w:fldChar w:fldCharType="separate"/>
            </w:r>
            <w:r w:rsidR="001263D2">
              <w:rPr>
                <w:noProof/>
                <w:webHidden/>
              </w:rPr>
              <w:t>50</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73" w:history="1">
            <w:r w:rsidR="00397755" w:rsidRPr="00CA2E18">
              <w:rPr>
                <w:rStyle w:val="Hyperlink"/>
                <w:noProof/>
              </w:rPr>
              <w:t>Impact – CIR A2: GOP Passes</w:t>
            </w:r>
            <w:r w:rsidR="00397755">
              <w:rPr>
                <w:noProof/>
                <w:webHidden/>
              </w:rPr>
              <w:tab/>
            </w:r>
            <w:r w:rsidR="00397755">
              <w:rPr>
                <w:noProof/>
                <w:webHidden/>
              </w:rPr>
              <w:fldChar w:fldCharType="begin"/>
            </w:r>
            <w:r w:rsidR="00397755">
              <w:rPr>
                <w:noProof/>
                <w:webHidden/>
              </w:rPr>
              <w:instrText xml:space="preserve"> PAGEREF _Toc392706473 \h </w:instrText>
            </w:r>
            <w:r w:rsidR="00397755">
              <w:rPr>
                <w:noProof/>
                <w:webHidden/>
              </w:rPr>
            </w:r>
            <w:r w:rsidR="00397755">
              <w:rPr>
                <w:noProof/>
                <w:webHidden/>
              </w:rPr>
              <w:fldChar w:fldCharType="separate"/>
            </w:r>
            <w:r w:rsidR="001263D2">
              <w:rPr>
                <w:noProof/>
                <w:webHidden/>
              </w:rPr>
              <w:t>51</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74" w:history="1">
            <w:r w:rsidR="00397755" w:rsidRPr="00CA2E18">
              <w:rPr>
                <w:rStyle w:val="Hyperlink"/>
                <w:noProof/>
              </w:rPr>
              <w:t>Impact – CIR – Econ</w:t>
            </w:r>
            <w:r w:rsidR="00397755">
              <w:rPr>
                <w:noProof/>
                <w:webHidden/>
              </w:rPr>
              <w:tab/>
            </w:r>
            <w:r w:rsidR="00397755">
              <w:rPr>
                <w:noProof/>
                <w:webHidden/>
              </w:rPr>
              <w:fldChar w:fldCharType="begin"/>
            </w:r>
            <w:r w:rsidR="00397755">
              <w:rPr>
                <w:noProof/>
                <w:webHidden/>
              </w:rPr>
              <w:instrText xml:space="preserve"> PAGEREF _Toc392706474 \h </w:instrText>
            </w:r>
            <w:r w:rsidR="00397755">
              <w:rPr>
                <w:noProof/>
                <w:webHidden/>
              </w:rPr>
            </w:r>
            <w:r w:rsidR="00397755">
              <w:rPr>
                <w:noProof/>
                <w:webHidden/>
              </w:rPr>
              <w:fldChar w:fldCharType="separate"/>
            </w:r>
            <w:r w:rsidR="001263D2">
              <w:rPr>
                <w:noProof/>
                <w:webHidden/>
              </w:rPr>
              <w:t>52</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75" w:history="1">
            <w:r w:rsidR="00397755" w:rsidRPr="00CA2E18">
              <w:rPr>
                <w:rStyle w:val="Hyperlink"/>
                <w:noProof/>
              </w:rPr>
              <w:t>Impact – CIR – Econ</w:t>
            </w:r>
            <w:r w:rsidR="00397755">
              <w:rPr>
                <w:noProof/>
                <w:webHidden/>
              </w:rPr>
              <w:tab/>
            </w:r>
            <w:r w:rsidR="00397755">
              <w:rPr>
                <w:noProof/>
                <w:webHidden/>
              </w:rPr>
              <w:fldChar w:fldCharType="begin"/>
            </w:r>
            <w:r w:rsidR="00397755">
              <w:rPr>
                <w:noProof/>
                <w:webHidden/>
              </w:rPr>
              <w:instrText xml:space="preserve"> PAGEREF _Toc392706475 \h </w:instrText>
            </w:r>
            <w:r w:rsidR="00397755">
              <w:rPr>
                <w:noProof/>
                <w:webHidden/>
              </w:rPr>
            </w:r>
            <w:r w:rsidR="00397755">
              <w:rPr>
                <w:noProof/>
                <w:webHidden/>
              </w:rPr>
              <w:fldChar w:fldCharType="separate"/>
            </w:r>
            <w:r w:rsidR="001263D2">
              <w:rPr>
                <w:noProof/>
                <w:webHidden/>
              </w:rPr>
              <w:t>53</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76" w:history="1">
            <w:r w:rsidR="00397755" w:rsidRPr="00CA2E18">
              <w:rPr>
                <w:rStyle w:val="Hyperlink"/>
                <w:noProof/>
              </w:rPr>
              <w:t>Impact – CIR – Bioterror</w:t>
            </w:r>
            <w:r w:rsidR="00397755">
              <w:rPr>
                <w:noProof/>
                <w:webHidden/>
              </w:rPr>
              <w:tab/>
            </w:r>
            <w:r w:rsidR="00397755">
              <w:rPr>
                <w:noProof/>
                <w:webHidden/>
              </w:rPr>
              <w:fldChar w:fldCharType="begin"/>
            </w:r>
            <w:r w:rsidR="00397755">
              <w:rPr>
                <w:noProof/>
                <w:webHidden/>
              </w:rPr>
              <w:instrText xml:space="preserve"> PAGEREF _Toc392706476 \h </w:instrText>
            </w:r>
            <w:r w:rsidR="00397755">
              <w:rPr>
                <w:noProof/>
                <w:webHidden/>
              </w:rPr>
            </w:r>
            <w:r w:rsidR="00397755">
              <w:rPr>
                <w:noProof/>
                <w:webHidden/>
              </w:rPr>
              <w:fldChar w:fldCharType="separate"/>
            </w:r>
            <w:r w:rsidR="001263D2">
              <w:rPr>
                <w:noProof/>
                <w:webHidden/>
              </w:rPr>
              <w:t>54</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77" w:history="1">
            <w:r w:rsidR="00397755" w:rsidRPr="00CA2E18">
              <w:rPr>
                <w:rStyle w:val="Hyperlink"/>
                <w:noProof/>
              </w:rPr>
              <w:t>Impact – CIR – Bioterror</w:t>
            </w:r>
            <w:r w:rsidR="00397755">
              <w:rPr>
                <w:noProof/>
                <w:webHidden/>
              </w:rPr>
              <w:tab/>
            </w:r>
            <w:r w:rsidR="00397755">
              <w:rPr>
                <w:noProof/>
                <w:webHidden/>
              </w:rPr>
              <w:fldChar w:fldCharType="begin"/>
            </w:r>
            <w:r w:rsidR="00397755">
              <w:rPr>
                <w:noProof/>
                <w:webHidden/>
              </w:rPr>
              <w:instrText xml:space="preserve"> PAGEREF _Toc392706477 \h </w:instrText>
            </w:r>
            <w:r w:rsidR="00397755">
              <w:rPr>
                <w:noProof/>
                <w:webHidden/>
              </w:rPr>
            </w:r>
            <w:r w:rsidR="00397755">
              <w:rPr>
                <w:noProof/>
                <w:webHidden/>
              </w:rPr>
              <w:fldChar w:fldCharType="separate"/>
            </w:r>
            <w:r w:rsidR="001263D2">
              <w:rPr>
                <w:noProof/>
                <w:webHidden/>
              </w:rPr>
              <w:t>55</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78" w:history="1">
            <w:r w:rsidR="00397755" w:rsidRPr="00CA2E18">
              <w:rPr>
                <w:rStyle w:val="Hyperlink"/>
                <w:noProof/>
              </w:rPr>
              <w:t>Impact – CIR – A2: XO</w:t>
            </w:r>
            <w:r w:rsidR="00397755">
              <w:rPr>
                <w:noProof/>
                <w:webHidden/>
              </w:rPr>
              <w:tab/>
            </w:r>
            <w:r w:rsidR="00397755">
              <w:rPr>
                <w:noProof/>
                <w:webHidden/>
              </w:rPr>
              <w:fldChar w:fldCharType="begin"/>
            </w:r>
            <w:r w:rsidR="00397755">
              <w:rPr>
                <w:noProof/>
                <w:webHidden/>
              </w:rPr>
              <w:instrText xml:space="preserve"> PAGEREF _Toc392706478 \h </w:instrText>
            </w:r>
            <w:r w:rsidR="00397755">
              <w:rPr>
                <w:noProof/>
                <w:webHidden/>
              </w:rPr>
            </w:r>
            <w:r w:rsidR="00397755">
              <w:rPr>
                <w:noProof/>
                <w:webHidden/>
              </w:rPr>
              <w:fldChar w:fldCharType="separate"/>
            </w:r>
            <w:r w:rsidR="001263D2">
              <w:rPr>
                <w:noProof/>
                <w:webHidden/>
              </w:rPr>
              <w:t>56</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79" w:history="1">
            <w:r w:rsidR="00397755" w:rsidRPr="00CA2E18">
              <w:rPr>
                <w:rStyle w:val="Hyperlink"/>
                <w:noProof/>
              </w:rPr>
              <w:t>Impact – Minimum Wage</w:t>
            </w:r>
            <w:r w:rsidR="00397755">
              <w:rPr>
                <w:noProof/>
                <w:webHidden/>
              </w:rPr>
              <w:tab/>
            </w:r>
            <w:r w:rsidR="00397755">
              <w:rPr>
                <w:noProof/>
                <w:webHidden/>
              </w:rPr>
              <w:fldChar w:fldCharType="begin"/>
            </w:r>
            <w:r w:rsidR="00397755">
              <w:rPr>
                <w:noProof/>
                <w:webHidden/>
              </w:rPr>
              <w:instrText xml:space="preserve"> PAGEREF _Toc392706479 \h </w:instrText>
            </w:r>
            <w:r w:rsidR="00397755">
              <w:rPr>
                <w:noProof/>
                <w:webHidden/>
              </w:rPr>
            </w:r>
            <w:r w:rsidR="00397755">
              <w:rPr>
                <w:noProof/>
                <w:webHidden/>
              </w:rPr>
              <w:fldChar w:fldCharType="separate"/>
            </w:r>
            <w:r w:rsidR="001263D2">
              <w:rPr>
                <w:noProof/>
                <w:webHidden/>
              </w:rPr>
              <w:t>57</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80" w:history="1">
            <w:r w:rsidR="00397755" w:rsidRPr="00CA2E18">
              <w:rPr>
                <w:rStyle w:val="Hyperlink"/>
                <w:noProof/>
              </w:rPr>
              <w:t>Impact – Minimum Wage</w:t>
            </w:r>
            <w:r w:rsidR="00397755">
              <w:rPr>
                <w:noProof/>
                <w:webHidden/>
              </w:rPr>
              <w:tab/>
            </w:r>
            <w:r w:rsidR="00397755">
              <w:rPr>
                <w:noProof/>
                <w:webHidden/>
              </w:rPr>
              <w:fldChar w:fldCharType="begin"/>
            </w:r>
            <w:r w:rsidR="00397755">
              <w:rPr>
                <w:noProof/>
                <w:webHidden/>
              </w:rPr>
              <w:instrText xml:space="preserve"> PAGEREF _Toc392706480 \h </w:instrText>
            </w:r>
            <w:r w:rsidR="00397755">
              <w:rPr>
                <w:noProof/>
                <w:webHidden/>
              </w:rPr>
            </w:r>
            <w:r w:rsidR="00397755">
              <w:rPr>
                <w:noProof/>
                <w:webHidden/>
              </w:rPr>
              <w:fldChar w:fldCharType="separate"/>
            </w:r>
            <w:r w:rsidR="001263D2">
              <w:rPr>
                <w:noProof/>
                <w:webHidden/>
              </w:rPr>
              <w:t>58</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81" w:history="1">
            <w:r w:rsidR="00397755" w:rsidRPr="00CA2E18">
              <w:rPr>
                <w:rStyle w:val="Hyperlink"/>
                <w:noProof/>
              </w:rPr>
              <w:t>Impact – Reproductive Rights</w:t>
            </w:r>
            <w:r w:rsidR="00397755">
              <w:rPr>
                <w:noProof/>
                <w:webHidden/>
              </w:rPr>
              <w:tab/>
            </w:r>
            <w:r w:rsidR="00397755">
              <w:rPr>
                <w:noProof/>
                <w:webHidden/>
              </w:rPr>
              <w:fldChar w:fldCharType="begin"/>
            </w:r>
            <w:r w:rsidR="00397755">
              <w:rPr>
                <w:noProof/>
                <w:webHidden/>
              </w:rPr>
              <w:instrText xml:space="preserve"> PAGEREF _Toc392706481 \h </w:instrText>
            </w:r>
            <w:r w:rsidR="00397755">
              <w:rPr>
                <w:noProof/>
                <w:webHidden/>
              </w:rPr>
            </w:r>
            <w:r w:rsidR="00397755">
              <w:rPr>
                <w:noProof/>
                <w:webHidden/>
              </w:rPr>
              <w:fldChar w:fldCharType="separate"/>
            </w:r>
            <w:r w:rsidR="001263D2">
              <w:rPr>
                <w:noProof/>
                <w:webHidden/>
              </w:rPr>
              <w:t>59</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82" w:history="1">
            <w:r w:rsidR="00397755" w:rsidRPr="00CA2E18">
              <w:rPr>
                <w:rStyle w:val="Hyperlink"/>
                <w:noProof/>
              </w:rPr>
              <w:t>A2: Veto Solves</w:t>
            </w:r>
            <w:r w:rsidR="00397755">
              <w:rPr>
                <w:noProof/>
                <w:webHidden/>
              </w:rPr>
              <w:tab/>
            </w:r>
            <w:r w:rsidR="00397755">
              <w:rPr>
                <w:noProof/>
                <w:webHidden/>
              </w:rPr>
              <w:fldChar w:fldCharType="begin"/>
            </w:r>
            <w:r w:rsidR="00397755">
              <w:rPr>
                <w:noProof/>
                <w:webHidden/>
              </w:rPr>
              <w:instrText xml:space="preserve"> PAGEREF _Toc392706482 \h </w:instrText>
            </w:r>
            <w:r w:rsidR="00397755">
              <w:rPr>
                <w:noProof/>
                <w:webHidden/>
              </w:rPr>
            </w:r>
            <w:r w:rsidR="00397755">
              <w:rPr>
                <w:noProof/>
                <w:webHidden/>
              </w:rPr>
              <w:fldChar w:fldCharType="separate"/>
            </w:r>
            <w:r w:rsidR="001263D2">
              <w:rPr>
                <w:noProof/>
                <w:webHidden/>
              </w:rPr>
              <w:t>60</w:t>
            </w:r>
            <w:r w:rsidR="00397755">
              <w:rPr>
                <w:noProof/>
                <w:webHidden/>
              </w:rPr>
              <w:fldChar w:fldCharType="end"/>
            </w:r>
          </w:hyperlink>
        </w:p>
        <w:p w:rsidR="00397755" w:rsidRDefault="00295F4D">
          <w:pPr>
            <w:pStyle w:val="TOC1"/>
            <w:tabs>
              <w:tab w:val="right" w:leader="dot" w:pos="9350"/>
            </w:tabs>
            <w:rPr>
              <w:rFonts w:asciiTheme="minorHAnsi" w:eastAsiaTheme="minorEastAsia" w:hAnsiTheme="minorHAnsi" w:cstheme="minorBidi"/>
              <w:noProof/>
            </w:rPr>
          </w:pPr>
          <w:hyperlink w:anchor="_Toc392706483" w:history="1">
            <w:r w:rsidR="00397755" w:rsidRPr="00CA2E18">
              <w:rPr>
                <w:rStyle w:val="Hyperlink"/>
                <w:noProof/>
              </w:rPr>
              <w:t>Aff</w:t>
            </w:r>
            <w:r w:rsidR="00397755">
              <w:rPr>
                <w:noProof/>
                <w:webHidden/>
              </w:rPr>
              <w:tab/>
            </w:r>
            <w:r w:rsidR="00397755">
              <w:rPr>
                <w:noProof/>
                <w:webHidden/>
              </w:rPr>
              <w:fldChar w:fldCharType="begin"/>
            </w:r>
            <w:r w:rsidR="00397755">
              <w:rPr>
                <w:noProof/>
                <w:webHidden/>
              </w:rPr>
              <w:instrText xml:space="preserve"> PAGEREF _Toc392706483 \h </w:instrText>
            </w:r>
            <w:r w:rsidR="00397755">
              <w:rPr>
                <w:noProof/>
                <w:webHidden/>
              </w:rPr>
            </w:r>
            <w:r w:rsidR="00397755">
              <w:rPr>
                <w:noProof/>
                <w:webHidden/>
              </w:rPr>
              <w:fldChar w:fldCharType="separate"/>
            </w:r>
            <w:r w:rsidR="001263D2">
              <w:rPr>
                <w:noProof/>
                <w:webHidden/>
              </w:rPr>
              <w:t>61</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84" w:history="1">
            <w:r w:rsidR="00397755" w:rsidRPr="00CA2E18">
              <w:rPr>
                <w:rStyle w:val="Hyperlink"/>
                <w:noProof/>
              </w:rPr>
              <w:t>Aff – UQ – GOP Win</w:t>
            </w:r>
            <w:r w:rsidR="00397755">
              <w:rPr>
                <w:noProof/>
                <w:webHidden/>
              </w:rPr>
              <w:tab/>
            </w:r>
            <w:r w:rsidR="00397755">
              <w:rPr>
                <w:noProof/>
                <w:webHidden/>
              </w:rPr>
              <w:fldChar w:fldCharType="begin"/>
            </w:r>
            <w:r w:rsidR="00397755">
              <w:rPr>
                <w:noProof/>
                <w:webHidden/>
              </w:rPr>
              <w:instrText xml:space="preserve"> PAGEREF _Toc392706484 \h </w:instrText>
            </w:r>
            <w:r w:rsidR="00397755">
              <w:rPr>
                <w:noProof/>
                <w:webHidden/>
              </w:rPr>
            </w:r>
            <w:r w:rsidR="00397755">
              <w:rPr>
                <w:noProof/>
                <w:webHidden/>
              </w:rPr>
              <w:fldChar w:fldCharType="separate"/>
            </w:r>
            <w:r w:rsidR="001263D2">
              <w:rPr>
                <w:noProof/>
                <w:webHidden/>
              </w:rPr>
              <w:t>62</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85" w:history="1">
            <w:r w:rsidR="00397755" w:rsidRPr="00CA2E18">
              <w:rPr>
                <w:rStyle w:val="Hyperlink"/>
                <w:noProof/>
              </w:rPr>
              <w:t>Aff – UQ – GOP Win</w:t>
            </w:r>
            <w:r w:rsidR="00397755">
              <w:rPr>
                <w:noProof/>
                <w:webHidden/>
              </w:rPr>
              <w:tab/>
            </w:r>
            <w:r w:rsidR="00397755">
              <w:rPr>
                <w:noProof/>
                <w:webHidden/>
              </w:rPr>
              <w:fldChar w:fldCharType="begin"/>
            </w:r>
            <w:r w:rsidR="00397755">
              <w:rPr>
                <w:noProof/>
                <w:webHidden/>
              </w:rPr>
              <w:instrText xml:space="preserve"> PAGEREF _Toc392706485 \h </w:instrText>
            </w:r>
            <w:r w:rsidR="00397755">
              <w:rPr>
                <w:noProof/>
                <w:webHidden/>
              </w:rPr>
            </w:r>
            <w:r w:rsidR="00397755">
              <w:rPr>
                <w:noProof/>
                <w:webHidden/>
              </w:rPr>
              <w:fldChar w:fldCharType="separate"/>
            </w:r>
            <w:r w:rsidR="001263D2">
              <w:rPr>
                <w:noProof/>
                <w:webHidden/>
              </w:rPr>
              <w:t>63</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86" w:history="1">
            <w:r w:rsidR="00397755" w:rsidRPr="00CA2E18">
              <w:rPr>
                <w:rStyle w:val="Hyperlink"/>
                <w:noProof/>
              </w:rPr>
              <w:t>Aff – UQ – GOP Win (Old)</w:t>
            </w:r>
            <w:r w:rsidR="00397755">
              <w:rPr>
                <w:noProof/>
                <w:webHidden/>
              </w:rPr>
              <w:tab/>
            </w:r>
            <w:r w:rsidR="00397755">
              <w:rPr>
                <w:noProof/>
                <w:webHidden/>
              </w:rPr>
              <w:fldChar w:fldCharType="begin"/>
            </w:r>
            <w:r w:rsidR="00397755">
              <w:rPr>
                <w:noProof/>
                <w:webHidden/>
              </w:rPr>
              <w:instrText xml:space="preserve"> PAGEREF _Toc392706486 \h </w:instrText>
            </w:r>
            <w:r w:rsidR="00397755">
              <w:rPr>
                <w:noProof/>
                <w:webHidden/>
              </w:rPr>
            </w:r>
            <w:r w:rsidR="00397755">
              <w:rPr>
                <w:noProof/>
                <w:webHidden/>
              </w:rPr>
              <w:fldChar w:fldCharType="separate"/>
            </w:r>
            <w:r w:rsidR="001263D2">
              <w:rPr>
                <w:noProof/>
                <w:webHidden/>
              </w:rPr>
              <w:t>64</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87" w:history="1">
            <w:r w:rsidR="00397755" w:rsidRPr="00CA2E18">
              <w:rPr>
                <w:rStyle w:val="Hyperlink"/>
                <w:noProof/>
              </w:rPr>
              <w:t>Aff – UQ – GOP Win (Old)</w:t>
            </w:r>
            <w:r w:rsidR="00397755">
              <w:rPr>
                <w:noProof/>
                <w:webHidden/>
              </w:rPr>
              <w:tab/>
            </w:r>
            <w:r w:rsidR="00397755">
              <w:rPr>
                <w:noProof/>
                <w:webHidden/>
              </w:rPr>
              <w:fldChar w:fldCharType="begin"/>
            </w:r>
            <w:r w:rsidR="00397755">
              <w:rPr>
                <w:noProof/>
                <w:webHidden/>
              </w:rPr>
              <w:instrText xml:space="preserve"> PAGEREF _Toc392706487 \h </w:instrText>
            </w:r>
            <w:r w:rsidR="00397755">
              <w:rPr>
                <w:noProof/>
                <w:webHidden/>
              </w:rPr>
            </w:r>
            <w:r w:rsidR="00397755">
              <w:rPr>
                <w:noProof/>
                <w:webHidden/>
              </w:rPr>
              <w:fldChar w:fldCharType="separate"/>
            </w:r>
            <w:r w:rsidR="001263D2">
              <w:rPr>
                <w:noProof/>
                <w:webHidden/>
              </w:rPr>
              <w:t>65</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88" w:history="1">
            <w:r w:rsidR="00397755" w:rsidRPr="00CA2E18">
              <w:rPr>
                <w:rStyle w:val="Hyperlink"/>
                <w:noProof/>
              </w:rPr>
              <w:t>Aff – UQ – GOP Win (Old)</w:t>
            </w:r>
            <w:r w:rsidR="00397755">
              <w:rPr>
                <w:noProof/>
                <w:webHidden/>
              </w:rPr>
              <w:tab/>
            </w:r>
            <w:r w:rsidR="00397755">
              <w:rPr>
                <w:noProof/>
                <w:webHidden/>
              </w:rPr>
              <w:fldChar w:fldCharType="begin"/>
            </w:r>
            <w:r w:rsidR="00397755">
              <w:rPr>
                <w:noProof/>
                <w:webHidden/>
              </w:rPr>
              <w:instrText xml:space="preserve"> PAGEREF _Toc392706488 \h </w:instrText>
            </w:r>
            <w:r w:rsidR="00397755">
              <w:rPr>
                <w:noProof/>
                <w:webHidden/>
              </w:rPr>
            </w:r>
            <w:r w:rsidR="00397755">
              <w:rPr>
                <w:noProof/>
                <w:webHidden/>
              </w:rPr>
              <w:fldChar w:fldCharType="separate"/>
            </w:r>
            <w:r w:rsidR="001263D2">
              <w:rPr>
                <w:noProof/>
                <w:webHidden/>
              </w:rPr>
              <w:t>66</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89" w:history="1">
            <w:r w:rsidR="00397755" w:rsidRPr="00CA2E18">
              <w:rPr>
                <w:rStyle w:val="Hyperlink"/>
                <w:noProof/>
              </w:rPr>
              <w:t>Aff – GOP Win/A2: Tea Party</w:t>
            </w:r>
            <w:r w:rsidR="00397755">
              <w:rPr>
                <w:noProof/>
                <w:webHidden/>
              </w:rPr>
              <w:tab/>
            </w:r>
            <w:r w:rsidR="00397755">
              <w:rPr>
                <w:noProof/>
                <w:webHidden/>
              </w:rPr>
              <w:fldChar w:fldCharType="begin"/>
            </w:r>
            <w:r w:rsidR="00397755">
              <w:rPr>
                <w:noProof/>
                <w:webHidden/>
              </w:rPr>
              <w:instrText xml:space="preserve"> PAGEREF _Toc392706489 \h </w:instrText>
            </w:r>
            <w:r w:rsidR="00397755">
              <w:rPr>
                <w:noProof/>
                <w:webHidden/>
              </w:rPr>
            </w:r>
            <w:r w:rsidR="00397755">
              <w:rPr>
                <w:noProof/>
                <w:webHidden/>
              </w:rPr>
              <w:fldChar w:fldCharType="separate"/>
            </w:r>
            <w:r w:rsidR="001263D2">
              <w:rPr>
                <w:noProof/>
                <w:webHidden/>
              </w:rPr>
              <w:t>67</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90" w:history="1">
            <w:r w:rsidR="00397755" w:rsidRPr="00CA2E18">
              <w:rPr>
                <w:rStyle w:val="Hyperlink"/>
                <w:noProof/>
              </w:rPr>
              <w:t>Aff – GOP Win/A2: Tea Party</w:t>
            </w:r>
            <w:r w:rsidR="00397755">
              <w:rPr>
                <w:noProof/>
                <w:webHidden/>
              </w:rPr>
              <w:tab/>
            </w:r>
            <w:r w:rsidR="00397755">
              <w:rPr>
                <w:noProof/>
                <w:webHidden/>
              </w:rPr>
              <w:fldChar w:fldCharType="begin"/>
            </w:r>
            <w:r w:rsidR="00397755">
              <w:rPr>
                <w:noProof/>
                <w:webHidden/>
              </w:rPr>
              <w:instrText xml:space="preserve"> PAGEREF _Toc392706490 \h </w:instrText>
            </w:r>
            <w:r w:rsidR="00397755">
              <w:rPr>
                <w:noProof/>
                <w:webHidden/>
              </w:rPr>
            </w:r>
            <w:r w:rsidR="00397755">
              <w:rPr>
                <w:noProof/>
                <w:webHidden/>
              </w:rPr>
              <w:fldChar w:fldCharType="separate"/>
            </w:r>
            <w:r w:rsidR="001263D2">
              <w:rPr>
                <w:noProof/>
                <w:webHidden/>
              </w:rPr>
              <w:t>68</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91" w:history="1">
            <w:r w:rsidR="00397755" w:rsidRPr="00CA2E18">
              <w:rPr>
                <w:rStyle w:val="Hyperlink"/>
                <w:noProof/>
              </w:rPr>
              <w:t>Aff – GOP Win/A2: Tea Party</w:t>
            </w:r>
            <w:r w:rsidR="00397755">
              <w:rPr>
                <w:noProof/>
                <w:webHidden/>
              </w:rPr>
              <w:tab/>
            </w:r>
            <w:r w:rsidR="00397755">
              <w:rPr>
                <w:noProof/>
                <w:webHidden/>
              </w:rPr>
              <w:fldChar w:fldCharType="begin"/>
            </w:r>
            <w:r w:rsidR="00397755">
              <w:rPr>
                <w:noProof/>
                <w:webHidden/>
              </w:rPr>
              <w:instrText xml:space="preserve"> PAGEREF _Toc392706491 \h </w:instrText>
            </w:r>
            <w:r w:rsidR="00397755">
              <w:rPr>
                <w:noProof/>
                <w:webHidden/>
              </w:rPr>
            </w:r>
            <w:r w:rsidR="00397755">
              <w:rPr>
                <w:noProof/>
                <w:webHidden/>
              </w:rPr>
              <w:fldChar w:fldCharType="separate"/>
            </w:r>
            <w:r w:rsidR="001263D2">
              <w:rPr>
                <w:noProof/>
                <w:webHidden/>
              </w:rPr>
              <w:t>69</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92" w:history="1">
            <w:r w:rsidR="00397755" w:rsidRPr="00CA2E18">
              <w:rPr>
                <w:rStyle w:val="Hyperlink"/>
                <w:noProof/>
              </w:rPr>
              <w:t>Aff – GOP Win/Can’t Call</w:t>
            </w:r>
            <w:r w:rsidR="00397755">
              <w:rPr>
                <w:noProof/>
                <w:webHidden/>
              </w:rPr>
              <w:tab/>
            </w:r>
            <w:r w:rsidR="00397755">
              <w:rPr>
                <w:noProof/>
                <w:webHidden/>
              </w:rPr>
              <w:fldChar w:fldCharType="begin"/>
            </w:r>
            <w:r w:rsidR="00397755">
              <w:rPr>
                <w:noProof/>
                <w:webHidden/>
              </w:rPr>
              <w:instrText xml:space="preserve"> PAGEREF _Toc392706492 \h </w:instrText>
            </w:r>
            <w:r w:rsidR="00397755">
              <w:rPr>
                <w:noProof/>
                <w:webHidden/>
              </w:rPr>
            </w:r>
            <w:r w:rsidR="00397755">
              <w:rPr>
                <w:noProof/>
                <w:webHidden/>
              </w:rPr>
              <w:fldChar w:fldCharType="separate"/>
            </w:r>
            <w:r w:rsidR="001263D2">
              <w:rPr>
                <w:noProof/>
                <w:webHidden/>
              </w:rPr>
              <w:t>70</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93" w:history="1">
            <w:r w:rsidR="00397755" w:rsidRPr="00CA2E18">
              <w:rPr>
                <w:rStyle w:val="Hyperlink"/>
                <w:noProof/>
              </w:rPr>
              <w:t>Aff – Can’t Call</w:t>
            </w:r>
            <w:r w:rsidR="00397755">
              <w:rPr>
                <w:noProof/>
                <w:webHidden/>
              </w:rPr>
              <w:tab/>
            </w:r>
            <w:r w:rsidR="00397755">
              <w:rPr>
                <w:noProof/>
                <w:webHidden/>
              </w:rPr>
              <w:fldChar w:fldCharType="begin"/>
            </w:r>
            <w:r w:rsidR="00397755">
              <w:rPr>
                <w:noProof/>
                <w:webHidden/>
              </w:rPr>
              <w:instrText xml:space="preserve"> PAGEREF _Toc392706493 \h </w:instrText>
            </w:r>
            <w:r w:rsidR="00397755">
              <w:rPr>
                <w:noProof/>
                <w:webHidden/>
              </w:rPr>
            </w:r>
            <w:r w:rsidR="00397755">
              <w:rPr>
                <w:noProof/>
                <w:webHidden/>
              </w:rPr>
              <w:fldChar w:fldCharType="separate"/>
            </w:r>
            <w:r w:rsidR="001263D2">
              <w:rPr>
                <w:noProof/>
                <w:webHidden/>
              </w:rPr>
              <w:t>71</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94" w:history="1">
            <w:r w:rsidR="00397755" w:rsidRPr="00CA2E18">
              <w:rPr>
                <w:rStyle w:val="Hyperlink"/>
                <w:noProof/>
              </w:rPr>
              <w:t>Aff – Healthcare Thumps</w:t>
            </w:r>
            <w:r w:rsidR="00397755">
              <w:rPr>
                <w:noProof/>
                <w:webHidden/>
              </w:rPr>
              <w:tab/>
            </w:r>
            <w:r w:rsidR="00397755">
              <w:rPr>
                <w:noProof/>
                <w:webHidden/>
              </w:rPr>
              <w:fldChar w:fldCharType="begin"/>
            </w:r>
            <w:r w:rsidR="00397755">
              <w:rPr>
                <w:noProof/>
                <w:webHidden/>
              </w:rPr>
              <w:instrText xml:space="preserve"> PAGEREF _Toc392706494 \h </w:instrText>
            </w:r>
            <w:r w:rsidR="00397755">
              <w:rPr>
                <w:noProof/>
                <w:webHidden/>
              </w:rPr>
            </w:r>
            <w:r w:rsidR="00397755">
              <w:rPr>
                <w:noProof/>
                <w:webHidden/>
              </w:rPr>
              <w:fldChar w:fldCharType="separate"/>
            </w:r>
            <w:r w:rsidR="001263D2">
              <w:rPr>
                <w:noProof/>
                <w:webHidden/>
              </w:rPr>
              <w:t>72</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95" w:history="1">
            <w:r w:rsidR="00397755" w:rsidRPr="00CA2E18">
              <w:rPr>
                <w:rStyle w:val="Hyperlink"/>
                <w:noProof/>
              </w:rPr>
              <w:t>Aff – No Impact</w:t>
            </w:r>
            <w:r w:rsidR="00397755">
              <w:rPr>
                <w:noProof/>
                <w:webHidden/>
              </w:rPr>
              <w:tab/>
            </w:r>
            <w:r w:rsidR="00397755">
              <w:rPr>
                <w:noProof/>
                <w:webHidden/>
              </w:rPr>
              <w:fldChar w:fldCharType="begin"/>
            </w:r>
            <w:r w:rsidR="00397755">
              <w:rPr>
                <w:noProof/>
                <w:webHidden/>
              </w:rPr>
              <w:instrText xml:space="preserve"> PAGEREF _Toc392706495 \h </w:instrText>
            </w:r>
            <w:r w:rsidR="00397755">
              <w:rPr>
                <w:noProof/>
                <w:webHidden/>
              </w:rPr>
            </w:r>
            <w:r w:rsidR="00397755">
              <w:rPr>
                <w:noProof/>
                <w:webHidden/>
              </w:rPr>
              <w:fldChar w:fldCharType="separate"/>
            </w:r>
            <w:r w:rsidR="001263D2">
              <w:rPr>
                <w:noProof/>
                <w:webHidden/>
              </w:rPr>
              <w:t>73</w:t>
            </w:r>
            <w:r w:rsidR="00397755">
              <w:rPr>
                <w:noProof/>
                <w:webHidden/>
              </w:rPr>
              <w:fldChar w:fldCharType="end"/>
            </w:r>
          </w:hyperlink>
        </w:p>
        <w:p w:rsidR="00397755" w:rsidRDefault="00295F4D">
          <w:pPr>
            <w:pStyle w:val="TOC3"/>
            <w:tabs>
              <w:tab w:val="right" w:leader="dot" w:pos="9350"/>
            </w:tabs>
            <w:rPr>
              <w:rFonts w:asciiTheme="minorHAnsi" w:eastAsiaTheme="minorEastAsia" w:hAnsiTheme="minorHAnsi" w:cstheme="minorBidi"/>
              <w:noProof/>
            </w:rPr>
          </w:pPr>
          <w:hyperlink w:anchor="_Toc392706496" w:history="1">
            <w:r w:rsidR="00397755" w:rsidRPr="00CA2E18">
              <w:rPr>
                <w:rStyle w:val="Hyperlink"/>
                <w:noProof/>
              </w:rPr>
              <w:t>Aff – Immigration – Obama XO</w:t>
            </w:r>
            <w:r w:rsidR="00397755">
              <w:rPr>
                <w:noProof/>
                <w:webHidden/>
              </w:rPr>
              <w:tab/>
            </w:r>
            <w:r w:rsidR="00397755">
              <w:rPr>
                <w:noProof/>
                <w:webHidden/>
              </w:rPr>
              <w:fldChar w:fldCharType="begin"/>
            </w:r>
            <w:r w:rsidR="00397755">
              <w:rPr>
                <w:noProof/>
                <w:webHidden/>
              </w:rPr>
              <w:instrText xml:space="preserve"> PAGEREF _Toc392706496 \h </w:instrText>
            </w:r>
            <w:r w:rsidR="00397755">
              <w:rPr>
                <w:noProof/>
                <w:webHidden/>
              </w:rPr>
            </w:r>
            <w:r w:rsidR="00397755">
              <w:rPr>
                <w:noProof/>
                <w:webHidden/>
              </w:rPr>
              <w:fldChar w:fldCharType="separate"/>
            </w:r>
            <w:r w:rsidR="001263D2">
              <w:rPr>
                <w:noProof/>
                <w:webHidden/>
              </w:rPr>
              <w:t>74</w:t>
            </w:r>
            <w:r w:rsidR="00397755">
              <w:rPr>
                <w:noProof/>
                <w:webHidden/>
              </w:rPr>
              <w:fldChar w:fldCharType="end"/>
            </w:r>
          </w:hyperlink>
        </w:p>
        <w:p w:rsidR="00505FE4" w:rsidRPr="00AA13B1" w:rsidRDefault="00505FE4">
          <w:r w:rsidRPr="00AA13B1">
            <w:rPr>
              <w:b/>
              <w:bCs/>
              <w:noProof/>
            </w:rPr>
            <w:fldChar w:fldCharType="end"/>
          </w:r>
        </w:p>
      </w:sdtContent>
    </w:sdt>
    <w:p w:rsidR="00505FE4" w:rsidRPr="00AA13B1" w:rsidRDefault="00505FE4" w:rsidP="00505FE4"/>
    <w:p w:rsidR="00BD082C" w:rsidRPr="00AA13B1" w:rsidRDefault="00F3181A" w:rsidP="00BD082C">
      <w:pPr>
        <w:pStyle w:val="Heading3"/>
      </w:pPr>
      <w:bookmarkStart w:id="2" w:name="_Toc392706429"/>
      <w:r w:rsidRPr="00AA13B1">
        <w:lastRenderedPageBreak/>
        <w:t>1NC – Dems Good</w:t>
      </w:r>
      <w:bookmarkEnd w:id="2"/>
    </w:p>
    <w:p w:rsidR="001623DB" w:rsidRPr="00AA13B1" w:rsidRDefault="001623DB" w:rsidP="001623DB">
      <w:pPr>
        <w:pStyle w:val="Heading4"/>
      </w:pPr>
      <w:r w:rsidRPr="00AA13B1">
        <w:t xml:space="preserve">Best polls show dems </w:t>
      </w:r>
      <w:r w:rsidR="002731CE" w:rsidRPr="00AA13B1">
        <w:t>squeezing</w:t>
      </w:r>
      <w:r w:rsidRPr="00AA13B1">
        <w:t xml:space="preserve"> out a senate win now – GOP control of both chambers would crush Obama’s agenda</w:t>
      </w:r>
    </w:p>
    <w:p w:rsidR="001623DB" w:rsidRPr="00AA13B1" w:rsidRDefault="001623DB" w:rsidP="001623DB">
      <w:r w:rsidRPr="00AA13B1">
        <w:rPr>
          <w:rStyle w:val="StyleStyleBold12pt"/>
        </w:rPr>
        <w:t>Montanaro 5/23</w:t>
      </w:r>
      <w:r w:rsidRPr="00AA13B1">
        <w:t xml:space="preserve"> [DOMENICO MONTANARO, Journalist for PBS “Why 2014 might not be a done deal for Republicans,” </w:t>
      </w:r>
      <w:hyperlink r:id="rId12" w:history="1">
        <w:r w:rsidRPr="00AA13B1">
          <w:rPr>
            <w:rStyle w:val="Hyperlink"/>
          </w:rPr>
          <w:t>http://www.pbs.org/newshour/updates/2014-might-done-deal-republicans/</w:t>
        </w:r>
      </w:hyperlink>
      <w:r w:rsidRPr="00AA13B1">
        <w:t xml:space="preserve"> | </w:t>
      </w:r>
      <w:r w:rsidR="00B82E88" w:rsidRPr="00AA13B1">
        <w:t>prs</w:t>
      </w:r>
      <w:r w:rsidRPr="00AA13B1">
        <w:t>]</w:t>
      </w:r>
    </w:p>
    <w:p w:rsidR="001623DB" w:rsidRPr="00AA13B1" w:rsidRDefault="001623DB" w:rsidP="001623DB"/>
    <w:p w:rsidR="001623DB" w:rsidRPr="00AA13B1" w:rsidRDefault="001623DB" w:rsidP="001623DB">
      <w:r w:rsidRPr="00AA13B1">
        <w:t xml:space="preserve">The GOP’s narrow path to a majority: We wrote this week about how the pieces are falling into place for Republicans to take back the Senate with how things have shaken out in North Carolina, Kentucky, Georgia and Oregon. But Thursday, the New York Times Upshot Senate control model, based on public </w:t>
      </w:r>
      <w:r w:rsidRPr="00AA13B1">
        <w:rPr>
          <w:rStyle w:val="StyleBoldUnderline"/>
        </w:rPr>
        <w:t>polling</w:t>
      </w:r>
      <w:r w:rsidRPr="00AA13B1">
        <w:t xml:space="preserve">, </w:t>
      </w:r>
      <w:r w:rsidRPr="00AA13B1">
        <w:rPr>
          <w:rStyle w:val="StyleBoldUnderline"/>
        </w:rPr>
        <w:t xml:space="preserve">showed Democrats with a </w:t>
      </w:r>
      <w:r w:rsidRPr="00AA13B1">
        <w:rPr>
          <w:rStyle w:val="Emphasis"/>
        </w:rPr>
        <w:t>57 percent chance of actually retaining control of the Senate</w:t>
      </w:r>
      <w:r w:rsidRPr="00AA13B1">
        <w:t xml:space="preserve">. How can this be? Well, it’s largely because </w:t>
      </w:r>
      <w:r w:rsidRPr="00AA13B1">
        <w:rPr>
          <w:rStyle w:val="StyleBoldUnderline"/>
        </w:rPr>
        <w:t>polls over the last month and a half have consistently shown Democrat Mark Pryor ahead in Arkansas and even Republicans say Democrat Mark Begich in Alaska is running a very good campaign.</w:t>
      </w:r>
      <w:r w:rsidRPr="00AA13B1">
        <w:t xml:space="preserve"> How key are Arkansas and Alaska? Consider: With </w:t>
      </w:r>
      <w:r w:rsidRPr="00AA13B1">
        <w:rPr>
          <w:rStyle w:val="StyleBoldUnderline"/>
        </w:rPr>
        <w:t>Republicans needing to net six seats to win control and Democrats currently either slightly ahead or better in all of the competitive races in Obama-won states — Colorado, Michigan, Iowa, New Hampshire and Oregon — that leaves Republicans with a very narrow window</w:t>
      </w:r>
      <w:r w:rsidRPr="00AA13B1">
        <w:t xml:space="preserve">. If the GOP holds Kentucky and Georgia, which became more likely after this week’s primaries, and it wins South Dakota, Montana and West Virginia as expected, then </w:t>
      </w:r>
      <w:r w:rsidRPr="00AA13B1">
        <w:rPr>
          <w:rStyle w:val="StyleBoldUnderline"/>
        </w:rPr>
        <w:t>Republicans need three more pick-ups</w:t>
      </w:r>
      <w:r w:rsidRPr="00AA13B1">
        <w:t xml:space="preserve">. That means they need to win three of four of the remaining red-state races with Democratic incumbents — Louisiana, North Carolina, Arkansas and Alaska. For argument’s sake, </w:t>
      </w:r>
      <w:r w:rsidRPr="00AA13B1">
        <w:rPr>
          <w:rStyle w:val="StyleBoldUnderline"/>
        </w:rPr>
        <w:t>if you give Republicans North Carolina and Louisiana, but they lose Arkansas and Alaska, they come up one short</w:t>
      </w:r>
      <w:r w:rsidRPr="00AA13B1">
        <w:t>.</w:t>
      </w:r>
      <w:r w:rsidRPr="00AA13B1">
        <w:rPr>
          <w:sz w:val="12"/>
        </w:rPr>
        <w:t xml:space="preserve">¶ </w:t>
      </w:r>
      <w:r w:rsidRPr="00AA13B1">
        <w:t xml:space="preserve">The case for a sense of urgency: </w:t>
      </w:r>
      <w:r w:rsidRPr="00AA13B1">
        <w:rPr>
          <w:rStyle w:val="StyleBoldUnderline"/>
        </w:rPr>
        <w:t>Republicans need to capitalize on 2014, because the 2016 map is far less favorable to them.</w:t>
      </w:r>
      <w:r w:rsidRPr="00AA13B1">
        <w:t xml:space="preserve"> First, it’s a presidential year with a far more pro-Democratic electorate than in midterms, and second, several Republican incumbents will be up for re-election on more Democratic-leaning turf, unlike this year. Among the seats the GOP will have to defend: Florida (Marco Rubio), Illinois (Mark Kirk), Iowa (Chuck Grassley), New Hampshire (Kelly Ayotte), North Carolina (Richard Burr), Ohio (Rob Portman), Pennsylvania (Pat Toomey) and Wisconsin (Ron Johnson). President Barack Obama won seven of those eight states in both of his campaigns — and earned a split in North Carolina, taking the state in 2008 and losing it to Mitt Romney by just two points in 2012</w:t>
      </w:r>
      <w:r w:rsidRPr="00AA13B1">
        <w:rPr>
          <w:rStyle w:val="StyleBoldUnderline"/>
        </w:rPr>
        <w:t xml:space="preserve">. The only competitive seats Democrats will have to defend are in places Obama won and where Latinos factor prominently — Nevada (Harry Reid) and Colorado (Michael Bennet). That puts pressure on Republicans to not only win control this cycle, but to do so with a cushion to retain it two years from now. </w:t>
      </w:r>
      <w:r w:rsidRPr="00AA13B1">
        <w:t xml:space="preserve">What would </w:t>
      </w:r>
      <w:r w:rsidRPr="00AA13B1">
        <w:rPr>
          <w:rStyle w:val="StyleBoldUnderline"/>
        </w:rPr>
        <w:t>a 51-to-49 split likely get</w:t>
      </w:r>
      <w:r w:rsidRPr="00AA13B1">
        <w:t xml:space="preserve"> </w:t>
      </w:r>
      <w:r w:rsidRPr="00AA13B1">
        <w:rPr>
          <w:rStyle w:val="StyleBoldUnderline"/>
        </w:rPr>
        <w:t>Republicans</w:t>
      </w:r>
      <w:r w:rsidRPr="00AA13B1">
        <w:t xml:space="preserve">? </w:t>
      </w:r>
      <w:r w:rsidRPr="00AA13B1">
        <w:rPr>
          <w:rStyle w:val="Emphasis"/>
        </w:rPr>
        <w:t>Control of the Senate for the last two years of a Democratic presidency</w:t>
      </w:r>
      <w:r w:rsidRPr="00AA13B1">
        <w:t xml:space="preserve">, and Obama would block any attempts to dismantle the Affordable Care Act or other Republican-backed measures he finds objectionable. So, </w:t>
      </w:r>
      <w:r w:rsidRPr="00AA13B1">
        <w:rPr>
          <w:rStyle w:val="StyleBoldUnderline"/>
        </w:rPr>
        <w:t xml:space="preserve">it’s possible we could be looking at a </w:t>
      </w:r>
      <w:r w:rsidRPr="00AA13B1">
        <w:rPr>
          <w:rStyle w:val="Emphasis"/>
        </w:rPr>
        <w:t>lame-duck president AND a lame-duck Senate from the start of the next Congress</w:t>
      </w:r>
      <w:r w:rsidRPr="00AA13B1">
        <w:t xml:space="preserve"> — unless everyone can work together. Don’t everyone inhale and hold your breath all at once…</w:t>
      </w:r>
    </w:p>
    <w:p w:rsidR="0056186A" w:rsidRPr="00AA13B1" w:rsidRDefault="0056186A" w:rsidP="0056186A">
      <w:pPr>
        <w:pStyle w:val="Heading3"/>
      </w:pPr>
      <w:bookmarkStart w:id="3" w:name="_Toc392706430"/>
      <w:r w:rsidRPr="00AA13B1">
        <w:lastRenderedPageBreak/>
        <w:t>1NC – Dems Good</w:t>
      </w:r>
      <w:bookmarkEnd w:id="3"/>
    </w:p>
    <w:p w:rsidR="00F3181A" w:rsidRPr="00AA13B1" w:rsidRDefault="00F3181A" w:rsidP="00F3181A">
      <w:pPr>
        <w:pStyle w:val="Heading4"/>
      </w:pPr>
      <w:r w:rsidRPr="00AA13B1">
        <w:t>[LINK]</w:t>
      </w:r>
    </w:p>
    <w:p w:rsidR="00F3181A" w:rsidRPr="00AA13B1" w:rsidRDefault="00F3181A" w:rsidP="00F3181A">
      <w:pPr>
        <w:pStyle w:val="Heading4"/>
      </w:pPr>
      <w:r w:rsidRPr="00AA13B1">
        <w:t>That mobilizes voters against</w:t>
      </w:r>
      <w:r w:rsidRPr="00AA13B1">
        <w:rPr>
          <w:rStyle w:val="StyleBoldUnderline"/>
          <w:szCs w:val="26"/>
        </w:rPr>
        <w:t xml:space="preserve"> </w:t>
      </w:r>
      <w:r w:rsidRPr="00AA13B1">
        <w:t>the president – allows GOP to take the Senate</w:t>
      </w:r>
    </w:p>
    <w:p w:rsidR="00F3181A" w:rsidRPr="00AA13B1" w:rsidRDefault="00F3181A" w:rsidP="00F3181A">
      <w:r w:rsidRPr="00AA13B1">
        <w:rPr>
          <w:rStyle w:val="StyleStyleBold12pt"/>
        </w:rPr>
        <w:t>Sullivan 1/27 [</w:t>
      </w:r>
      <w:r w:rsidRPr="00AA13B1">
        <w:t xml:space="preserve">Sean, Reporter, The Washington Post, “Can Obama lift Democrats in the midterms? Don’t count on it.”, </w:t>
      </w:r>
      <w:hyperlink r:id="rId13" w:history="1">
        <w:r w:rsidRPr="00AA13B1">
          <w:rPr>
            <w:rStyle w:val="Hyperlink"/>
          </w:rPr>
          <w:t>http://www.washingtonpost.com/blogs/the-fix/wp/2014/01/27/can-obama-lift-democrats-in-the-midterms-dont-count-on-it/</w:t>
        </w:r>
      </w:hyperlink>
      <w:r w:rsidRPr="00AA13B1">
        <w:t>]</w:t>
      </w:r>
    </w:p>
    <w:p w:rsidR="00F3181A" w:rsidRPr="00AA13B1" w:rsidRDefault="00F3181A" w:rsidP="00F3181A"/>
    <w:p w:rsidR="00F3181A" w:rsidRPr="00AA13B1" w:rsidRDefault="00F3181A" w:rsidP="00F3181A">
      <w:r w:rsidRPr="00AA13B1">
        <w:t xml:space="preserve">President </w:t>
      </w:r>
      <w:r w:rsidRPr="00AA13B1">
        <w:rPr>
          <w:rStyle w:val="StyleBoldUnderline"/>
        </w:rPr>
        <w:t xml:space="preserve">Obama will not appear on a </w:t>
      </w:r>
      <w:r w:rsidRPr="00AA13B1">
        <w:t xml:space="preserve">single </w:t>
      </w:r>
      <w:r w:rsidRPr="00AA13B1">
        <w:rPr>
          <w:rStyle w:val="StyleBoldUnderline"/>
        </w:rPr>
        <w:t>ballot this fall, but there's no doubt</w:t>
      </w:r>
      <w:r w:rsidRPr="00AA13B1">
        <w:t xml:space="preserve"> many </w:t>
      </w:r>
      <w:r w:rsidRPr="00AA13B1">
        <w:rPr>
          <w:rStyle w:val="StyleBoldUnderline"/>
        </w:rPr>
        <w:t>voters will make decisions with him in mind.</w:t>
      </w:r>
      <w:r w:rsidRPr="00AA13B1">
        <w:t xml:space="preserve"> As things are shaping up now, </w:t>
      </w:r>
      <w:r w:rsidRPr="00AA13B1">
        <w:rPr>
          <w:rStyle w:val="StyleBoldUnderline"/>
        </w:rPr>
        <w:t>that's not good news for Dem</w:t>
      </w:r>
      <w:r w:rsidRPr="00AA13B1">
        <w:t>ocrat</w:t>
      </w:r>
      <w:r w:rsidRPr="00AA13B1">
        <w:rPr>
          <w:rStyle w:val="StyleBoldUnderline"/>
        </w:rPr>
        <w:t>s</w:t>
      </w:r>
      <w:r w:rsidRPr="00AA13B1">
        <w:t>.</w:t>
      </w:r>
      <w:r w:rsidRPr="00AA13B1">
        <w:rPr>
          <w:sz w:val="12"/>
        </w:rPr>
        <w:t xml:space="preserve">¶ </w:t>
      </w:r>
      <w:r w:rsidRPr="00AA13B1">
        <w:t xml:space="preserve">Why? Because most </w:t>
      </w:r>
      <w:r w:rsidRPr="00AA13B1">
        <w:rPr>
          <w:rStyle w:val="StyleBoldUnderline"/>
        </w:rPr>
        <w:t>Americans</w:t>
      </w:r>
      <w:r w:rsidRPr="00AA13B1">
        <w:t xml:space="preserve"> simply </w:t>
      </w:r>
      <w:r w:rsidRPr="00AA13B1">
        <w:rPr>
          <w:rStyle w:val="StyleBoldUnderline"/>
        </w:rPr>
        <w:t>don't view their midterm votes as a means of expressing support for Obama.</w:t>
      </w:r>
      <w:r w:rsidRPr="00AA13B1">
        <w:t xml:space="preserve"> And on balance, </w:t>
      </w:r>
      <w:r w:rsidRPr="00AA13B1">
        <w:rPr>
          <w:rStyle w:val="StyleBoldUnderline"/>
        </w:rPr>
        <w:t>his presence in the campaign more closely resembles</w:t>
      </w:r>
      <w:r w:rsidRPr="00AA13B1">
        <w:t xml:space="preserve"> George W. </w:t>
      </w:r>
      <w:r w:rsidRPr="00AA13B1">
        <w:rPr>
          <w:rStyle w:val="StyleBoldUnderline"/>
        </w:rPr>
        <w:t>Bush's on the eve of the</w:t>
      </w:r>
      <w:r w:rsidRPr="00AA13B1">
        <w:t xml:space="preserve"> 20</w:t>
      </w:r>
      <w:r w:rsidRPr="00AA13B1">
        <w:rPr>
          <w:rStyle w:val="StyleBoldUnderline"/>
        </w:rPr>
        <w:t>06</w:t>
      </w:r>
      <w:r w:rsidRPr="00AA13B1">
        <w:t xml:space="preserve"> </w:t>
      </w:r>
      <w:r w:rsidRPr="00AA13B1">
        <w:rPr>
          <w:rStyle w:val="StyleBoldUnderline"/>
        </w:rPr>
        <w:t>midterms</w:t>
      </w:r>
      <w:r w:rsidRPr="00AA13B1">
        <w:t xml:space="preserve"> than Bill Clinton's just before the 1998 elections, a new Washington Post-ABC News poll shows.</w:t>
      </w:r>
      <w:r w:rsidRPr="00AA13B1">
        <w:rPr>
          <w:sz w:val="12"/>
        </w:rPr>
        <w:t xml:space="preserve">¶ </w:t>
      </w:r>
      <w:r w:rsidRPr="00AA13B1">
        <w:rPr>
          <w:rStyle w:val="Emphasis"/>
        </w:rPr>
        <w:t>Republicans lost their Senate and House majorities in 2006.</w:t>
      </w:r>
      <w:r w:rsidRPr="00AA13B1">
        <w:t xml:space="preserve"> Democrats made slight gains in 1998. </w:t>
      </w:r>
      <w:r w:rsidRPr="00AA13B1">
        <w:rPr>
          <w:rStyle w:val="StyleBoldUnderline"/>
        </w:rPr>
        <w:t>That's what should worry Obama and his party.</w:t>
      </w:r>
      <w:r w:rsidRPr="00AA13B1">
        <w:rPr>
          <w:rStyle w:val="StyleBoldUnderline"/>
          <w:sz w:val="12"/>
        </w:rPr>
        <w:t xml:space="preserve">¶ </w:t>
      </w:r>
      <w:r w:rsidRPr="00AA13B1">
        <w:t xml:space="preserve">About half of Americans (53 percent) say Obama is not a factor in their vote for Congress this year. Among those who say it is, slightly more </w:t>
      </w:r>
      <w:r w:rsidRPr="00AA13B1">
        <w:rPr>
          <w:rStyle w:val="StyleBoldUnderline"/>
        </w:rPr>
        <w:t>(24 percent) say their vote will be to oppose Obama</w:t>
      </w:r>
      <w:r w:rsidRPr="00AA13B1">
        <w:t xml:space="preserve"> than say their vote will be a show of support (20 percent).</w:t>
      </w:r>
      <w:r w:rsidRPr="00AA13B1">
        <w:rPr>
          <w:sz w:val="12"/>
        </w:rPr>
        <w:t xml:space="preserve">¶ </w:t>
      </w:r>
      <w:r w:rsidRPr="00AA13B1">
        <w:t>The president's numbers fall in between Bush's and Clinton's right before their second midterms, tilting toward the former, as the following chart shows.</w:t>
      </w:r>
      <w:r w:rsidRPr="00AA13B1">
        <w:rPr>
          <w:sz w:val="12"/>
        </w:rPr>
        <w:t xml:space="preserve">¶ </w:t>
      </w:r>
      <w:r w:rsidRPr="00AA13B1">
        <w:t>That's not the side you want to see Obama fall closer to if you are a congressional Democratic candidate.</w:t>
      </w:r>
      <w:r w:rsidRPr="00AA13B1">
        <w:rPr>
          <w:sz w:val="12"/>
        </w:rPr>
        <w:t xml:space="preserve">¶ </w:t>
      </w:r>
      <w:r w:rsidRPr="00AA13B1">
        <w:t>Democrats swept to power in 2006, picking up 31 House seats and six Senate seats on Election Day. That was enough to seize the majority in both chambers and render Bush virtually powerless legislatively during his final two years in office.</w:t>
      </w:r>
      <w:r w:rsidRPr="00AA13B1">
        <w:rPr>
          <w:sz w:val="12"/>
        </w:rPr>
        <w:t xml:space="preserve">¶ </w:t>
      </w:r>
      <w:r w:rsidRPr="00AA13B1">
        <w:t xml:space="preserve">In general, </w:t>
      </w:r>
      <w:r w:rsidRPr="00AA13B1">
        <w:rPr>
          <w:rStyle w:val="StyleBoldUnderline"/>
        </w:rPr>
        <w:t>second midterms tend to be unkind to presidents</w:t>
      </w:r>
      <w:r w:rsidRPr="00AA13B1">
        <w:t>. Even though Clinton's imprint on the 1998 election looked more favorable compared to Bush in 2006 and Obama now, it wasn't like he made huge gains: Democrats picked up a handful of seats in the House and the Senate stayed the same.</w:t>
      </w:r>
      <w:r w:rsidRPr="00AA13B1">
        <w:rPr>
          <w:sz w:val="12"/>
        </w:rPr>
        <w:t xml:space="preserve">¶ </w:t>
      </w:r>
      <w:r w:rsidRPr="00AA13B1">
        <w:t xml:space="preserve">As many have written, </w:t>
      </w:r>
      <w:r w:rsidRPr="00AA13B1">
        <w:rPr>
          <w:rStyle w:val="StyleBoldUnderline"/>
        </w:rPr>
        <w:t>the GOP has a built-in turnout advantage in midterm elections</w:t>
      </w:r>
      <w:r w:rsidRPr="00AA13B1">
        <w:t xml:space="preserve">, which draw an older, whiter electorate. </w:t>
      </w:r>
      <w:r w:rsidRPr="00AA13B1">
        <w:rPr>
          <w:rStyle w:val="StyleBoldUnderline"/>
        </w:rPr>
        <w:t>Older voters and white voters tend to vote Republican.</w:t>
      </w:r>
      <w:r w:rsidRPr="00AA13B1">
        <w:rPr>
          <w:sz w:val="12"/>
        </w:rPr>
        <w:t xml:space="preserve">¶ </w:t>
      </w:r>
      <w:r w:rsidRPr="00AA13B1">
        <w:t xml:space="preserve">Part of the demographic challenge Democrats face this fall is underscored in the Post-ABC poll. Roughly half of African Americans and Hispanics (53 and 46 percent) say their vote will be to express support for Obama. But </w:t>
      </w:r>
      <w:r w:rsidRPr="00AA13B1">
        <w:rPr>
          <w:rStyle w:val="StyleBoldUnderline"/>
        </w:rPr>
        <w:t>just 10 percent of whites say they will vote in support of Obama, while 33 percent say they will vote in opposition to him.</w:t>
      </w:r>
      <w:r w:rsidRPr="00AA13B1">
        <w:rPr>
          <w:sz w:val="12"/>
        </w:rPr>
        <w:t xml:space="preserve">¶ </w:t>
      </w:r>
      <w:r w:rsidRPr="00AA13B1">
        <w:t>Exit polling shows African Americans and Hispanic voters accounted for 13 percent and 9 percent of the electorate, respectively, in 2008. Both groups maintained that level in 2012. But in the 2010 midterms, African Americans’ share of the vote dipped to 11 percent, with Hispanics at 8 percent. Census Bureau turnout surveys show a slighter downshift, but also find whites making up a greater share of midterm voters.</w:t>
      </w:r>
      <w:r w:rsidRPr="00AA13B1">
        <w:rPr>
          <w:sz w:val="12"/>
        </w:rPr>
        <w:t xml:space="preserve">¶ </w:t>
      </w:r>
      <w:r w:rsidRPr="00AA13B1">
        <w:t xml:space="preserve">In short, </w:t>
      </w:r>
      <w:r w:rsidRPr="00AA13B1">
        <w:rPr>
          <w:rStyle w:val="StyleBoldUnderline"/>
        </w:rPr>
        <w:t>the parts of the electorate that will be using their vote as a show of support for the president's agenda were less apt to vote in the latest off-year election. And if that's true again this year, it won't spell good news for Dem</w:t>
      </w:r>
      <w:r w:rsidRPr="00AA13B1">
        <w:t>ocrat</w:t>
      </w:r>
      <w:r w:rsidRPr="00AA13B1">
        <w:rPr>
          <w:rStyle w:val="StyleBoldUnderline"/>
        </w:rPr>
        <w:t>s</w:t>
      </w:r>
      <w:r w:rsidRPr="00AA13B1">
        <w:t>.</w:t>
      </w:r>
      <w:r w:rsidRPr="00AA13B1">
        <w:rPr>
          <w:rStyle w:val="StyleBoldUnderline"/>
          <w:sz w:val="12"/>
        </w:rPr>
        <w:t xml:space="preserve">¶ </w:t>
      </w:r>
      <w:r w:rsidRPr="00AA13B1">
        <w:rPr>
          <w:rStyle w:val="StyleBoldUnderline"/>
        </w:rPr>
        <w:t xml:space="preserve">In order to keep their </w:t>
      </w:r>
      <w:r w:rsidRPr="00AA13B1">
        <w:rPr>
          <w:rStyle w:val="Emphasis"/>
        </w:rPr>
        <w:t>fragile</w:t>
      </w:r>
      <w:r w:rsidRPr="00AA13B1">
        <w:rPr>
          <w:rStyle w:val="StyleBoldUnderline"/>
        </w:rPr>
        <w:t xml:space="preserve"> Senate majority</w:t>
      </w:r>
      <w:r w:rsidRPr="00AA13B1">
        <w:t xml:space="preserve"> and have any hope of making gains in the House, </w:t>
      </w:r>
      <w:r w:rsidRPr="00AA13B1">
        <w:rPr>
          <w:rStyle w:val="StyleBoldUnderline"/>
        </w:rPr>
        <w:t>Dem</w:t>
      </w:r>
      <w:r w:rsidRPr="00AA13B1">
        <w:t>ocrat</w:t>
      </w:r>
      <w:r w:rsidRPr="00AA13B1">
        <w:rPr>
          <w:rStyle w:val="StyleBoldUnderline"/>
        </w:rPr>
        <w:t>s</w:t>
      </w:r>
      <w:r w:rsidRPr="00AA13B1">
        <w:t xml:space="preserve"> </w:t>
      </w:r>
      <w:r w:rsidRPr="00AA13B1">
        <w:rPr>
          <w:rStyle w:val="StyleBoldUnderline"/>
        </w:rPr>
        <w:t xml:space="preserve">need a number of things to go right </w:t>
      </w:r>
      <w:r w:rsidRPr="00AA13B1">
        <w:t xml:space="preserve">for them this fall. And </w:t>
      </w:r>
      <w:r w:rsidRPr="00AA13B1">
        <w:rPr>
          <w:rStyle w:val="StyleBoldUnderline"/>
        </w:rPr>
        <w:t>this includes maximizing Obama's positive influence</w:t>
      </w:r>
      <w:r w:rsidRPr="00AA13B1">
        <w:t xml:space="preserve"> </w:t>
      </w:r>
      <w:r w:rsidRPr="00AA13B1">
        <w:rPr>
          <w:rStyle w:val="Emphasis"/>
        </w:rPr>
        <w:t>mitigating his drag where possible</w:t>
      </w:r>
      <w:r w:rsidRPr="00AA13B1">
        <w:t>. But as the election year kicks off, it's clear they have their work cut out for them.</w:t>
      </w:r>
      <w:r w:rsidRPr="00AA13B1">
        <w:rPr>
          <w:sz w:val="12"/>
        </w:rPr>
        <w:t xml:space="preserve">¶ </w:t>
      </w:r>
      <w:r w:rsidRPr="00AA13B1">
        <w:t>The Post-ABC poll was conducted Jan. 19 to 23 among a random national sample of 1,003 adults reached on conventional and cellular phones. The overall margin of error is 3.5 percentage points.</w:t>
      </w:r>
    </w:p>
    <w:p w:rsidR="0056186A" w:rsidRPr="00AA13B1" w:rsidRDefault="0056186A" w:rsidP="0056186A">
      <w:pPr>
        <w:pStyle w:val="Heading3"/>
      </w:pPr>
      <w:bookmarkStart w:id="4" w:name="_Toc392706431"/>
      <w:r w:rsidRPr="00AA13B1">
        <w:lastRenderedPageBreak/>
        <w:t>1NC – Dems Good – Climate</w:t>
      </w:r>
      <w:bookmarkEnd w:id="4"/>
      <w:r w:rsidRPr="00AA13B1">
        <w:t xml:space="preserve"> </w:t>
      </w:r>
    </w:p>
    <w:p w:rsidR="001623DB" w:rsidRPr="00AA13B1" w:rsidRDefault="001623DB" w:rsidP="001623DB">
      <w:pPr>
        <w:pStyle w:val="Heading4"/>
      </w:pPr>
      <w:r w:rsidRPr="00AA13B1">
        <w:t>GOP Senate control kills Obama’s climate agenda</w:t>
      </w:r>
    </w:p>
    <w:p w:rsidR="001623DB" w:rsidRPr="00AA13B1" w:rsidRDefault="001623DB" w:rsidP="001623DB">
      <w:r w:rsidRPr="00AA13B1">
        <w:rPr>
          <w:rStyle w:val="StyleStyleBold12pt"/>
        </w:rPr>
        <w:t>Stevenson 5/21</w:t>
      </w:r>
      <w:r w:rsidRPr="00AA13B1">
        <w:t xml:space="preserve"> [Aiko Stevenson is a freelance writer from Hong Kong who used to work for BBC World News, Bloomberg, CNBC Europe, CNN and Time magazine. She went to the University of Edinburgh in the UK and recently completed a Master of Fine Arts in Creative Writing from the University of Hong Kong. “Battle of the Billionaires Shapes This Year's Midterm Elections,” </w:t>
      </w:r>
      <w:hyperlink r:id="rId14" w:history="1">
        <w:r w:rsidRPr="00AA13B1">
          <w:rPr>
            <w:rStyle w:val="Hyperlink"/>
          </w:rPr>
          <w:t>http://www.huffingtonpost.com/aiko-stevenson/midterm-elections-climate-change_b_5362388.html</w:t>
        </w:r>
      </w:hyperlink>
      <w:r w:rsidRPr="00AA13B1">
        <w:t xml:space="preserve"> | </w:t>
      </w:r>
      <w:r w:rsidR="00B82E88" w:rsidRPr="00AA13B1">
        <w:t>prs</w:t>
      </w:r>
      <w:r w:rsidRPr="00AA13B1">
        <w:t>]</w:t>
      </w:r>
    </w:p>
    <w:p w:rsidR="001623DB" w:rsidRPr="00AA13B1" w:rsidRDefault="001623DB" w:rsidP="001623DB"/>
    <w:p w:rsidR="001623DB" w:rsidRPr="00AA13B1" w:rsidRDefault="001623DB" w:rsidP="001623DB">
      <w:r w:rsidRPr="00AA13B1">
        <w:t xml:space="preserve">To ensure that </w:t>
      </w:r>
      <w:r w:rsidRPr="00AA13B1">
        <w:rPr>
          <w:rStyle w:val="StyleBoldUnderline"/>
        </w:rPr>
        <w:t>the Republicans control both the House and the Senate</w:t>
      </w:r>
      <w:r w:rsidRPr="00AA13B1">
        <w:t xml:space="preserve"> this November, the Koch brothers have spent at least $30 million over the past nine months to try and topple vulnerable House and Senate Democrats.</w:t>
      </w:r>
      <w:r w:rsidRPr="00AA13B1">
        <w:rPr>
          <w:sz w:val="12"/>
        </w:rPr>
        <w:t xml:space="preserve">¶ </w:t>
      </w:r>
      <w:r w:rsidRPr="00AA13B1">
        <w:t xml:space="preserve">If they succeed, it </w:t>
      </w:r>
      <w:r w:rsidRPr="00AA13B1">
        <w:rPr>
          <w:rStyle w:val="StyleBoldUnderline"/>
        </w:rPr>
        <w:t xml:space="preserve">would mark doom for Barack Obama's final two years in office, and potentially scupper </w:t>
      </w:r>
      <w:r w:rsidRPr="00AA13B1">
        <w:rPr>
          <w:rStyle w:val="Emphasis"/>
        </w:rPr>
        <w:t>any of the president's second-term green agenda</w:t>
      </w:r>
      <w:r w:rsidRPr="00AA13B1">
        <w:rPr>
          <w:rStyle w:val="StyleBoldUnderline"/>
        </w:rPr>
        <w:t>.</w:t>
      </w:r>
      <w:r w:rsidRPr="00AA13B1">
        <w:rPr>
          <w:sz w:val="12"/>
        </w:rPr>
        <w:t xml:space="preserve">¶ </w:t>
      </w:r>
      <w:r w:rsidRPr="00AA13B1">
        <w:t>The Koch-backed Americans for Prosperity advocacy group has not indicated how much it will spend this year. But, according to the Financial Times, money into such groups is currently running at about three times the rate of the 2012 presidential elections, and 17 times that of the 2010 midterms.</w:t>
      </w:r>
      <w:r w:rsidRPr="00AA13B1">
        <w:rPr>
          <w:sz w:val="12"/>
        </w:rPr>
        <w:t xml:space="preserve">¶ </w:t>
      </w:r>
      <w:r w:rsidRPr="00AA13B1">
        <w:t>And, the Center of Responsive Politics says that these groups might spend more than $1 billion this year.</w:t>
      </w:r>
      <w:r w:rsidRPr="00AA13B1">
        <w:rPr>
          <w:sz w:val="12"/>
        </w:rPr>
        <w:t xml:space="preserve">¶ </w:t>
      </w:r>
      <w:r w:rsidRPr="00AA13B1">
        <w:rPr>
          <w:rStyle w:val="StyleBoldUnderline"/>
        </w:rPr>
        <w:t>The Koch's congressional campaign comes as they try to torpedo Obama's upcoming restrictions for power plant emissions by entangling them with several lawsuits</w:t>
      </w:r>
      <w:r w:rsidRPr="00AA13B1">
        <w:t>.</w:t>
      </w:r>
      <w:r w:rsidRPr="00AA13B1">
        <w:rPr>
          <w:sz w:val="12"/>
        </w:rPr>
        <w:t xml:space="preserve">¶ </w:t>
      </w:r>
      <w:r w:rsidRPr="00AA13B1">
        <w:t>Scheduled for release next month, the new rules mark's the president's signature piece of climate legislation: power plants account for most of the country's carbon pollution.</w:t>
      </w:r>
      <w:r w:rsidRPr="00AA13B1">
        <w:rPr>
          <w:sz w:val="12"/>
        </w:rPr>
        <w:t xml:space="preserve">¶ </w:t>
      </w:r>
      <w:r w:rsidRPr="00AA13B1">
        <w:t>The news comes one year after the Kochs spent millions of dollars on setting up quasi think tanks to deny the science behind climate change.</w:t>
      </w:r>
      <w:r w:rsidRPr="00AA13B1">
        <w:rPr>
          <w:sz w:val="12"/>
        </w:rPr>
        <w:t xml:space="preserve">¶ </w:t>
      </w:r>
      <w:r w:rsidRPr="00AA13B1">
        <w:t xml:space="preserve">In a bid to confuse the public, such </w:t>
      </w:r>
      <w:r w:rsidRPr="00AA13B1">
        <w:rPr>
          <w:rStyle w:val="StyleBoldUnderline"/>
        </w:rPr>
        <w:t xml:space="preserve">misinformation campaigns are designed to keep the debate about global warming alive so that legislation on the matter </w:t>
      </w:r>
      <w:r w:rsidRPr="00AA13B1">
        <w:rPr>
          <w:rStyle w:val="Emphasis"/>
        </w:rPr>
        <w:t>does not pass</w:t>
      </w:r>
      <w:r w:rsidRPr="00AA13B1">
        <w:t xml:space="preserve">. </w:t>
      </w:r>
      <w:r w:rsidRPr="00AA13B1">
        <w:rPr>
          <w:sz w:val="12"/>
          <w:szCs w:val="12"/>
        </w:rPr>
        <w:t>It's the same tactic that Big Tobacco used in the eighties to deny the link between smoking and cancer.¶ "The Kochs' bid for a hostile takeover of the American democracy is calculated to make themselves even richer," says Senate majority leader Harry Reid. His comments came after he endorsed amending the constitution to restrict "unlimited campaign spending."¶ In a bid to fight back, Steyer has set up his own super PAC to run a series of attack ads revealing the Koch brothers' shady ties to such obstructive campaigns. Unlike the Koch's who are gunning for a Republican Senate win, Steyer is only backing politicians with climate aspirations.¶ But, the $100 million that he has pledged to spend is but a fraction of what the Koch brothers have in their vast war chest</w:t>
      </w:r>
      <w:r w:rsidRPr="00AA13B1">
        <w:t>.</w:t>
      </w:r>
      <w:r w:rsidRPr="00AA13B1">
        <w:rPr>
          <w:sz w:val="12"/>
        </w:rPr>
        <w:t xml:space="preserve">¶ </w:t>
      </w:r>
      <w:r w:rsidRPr="00AA13B1">
        <w:rPr>
          <w:rStyle w:val="StyleBoldUnderline"/>
        </w:rPr>
        <w:t>In the end, the battle may just boil down to a handful of crucial seats that the Democrats must hold onto if they want to maintain control of the Senate</w:t>
      </w:r>
      <w:r w:rsidRPr="00AA13B1">
        <w:t>.</w:t>
      </w:r>
      <w:r w:rsidRPr="00AA13B1">
        <w:rPr>
          <w:sz w:val="12"/>
          <w:szCs w:val="12"/>
        </w:rPr>
        <w:t>¶ Although Steyer may have less money to play with, Mother Nature may step in to lend a helping hand: El Niño is expected to arrive this summer.¶ The weather phenomenon ushers in unusually warm water temperatures across the Pacific, ultimately warming up the atmosphere. Kevin Trenberth, a climate scientist at the National Center for Atmospheric Research describes it as a "mini" global warming event.¶ The opposite happens during el Nina, it's colder sister.¶ According to recent models, there is a 75 percent chance of El Niño arriving before the midterms, and Trenberth says that this could make 2015 the hottest year on record.¶ This could have a radical impact on public attitudes towards global warming.¶ According to Jon Krosnick from Stanford University, one third of Americans do not trust climate scientists. They base their opinion on the actual weather: In warmer than usual years, their belief in climate change thus rises.¶ As El Niño unleashes a string of extreme weather that accompanies hotter weather, it could reenergize Steyer's campaign against the Kochs who may not be able to account for events which may include torrential downpours and floods across the southern part of America.¶ It could also push climate change onto the center stage for the 2016 presidential elections: El Niño tends to be accompanied by a sustained period of warming.¶ This could leave Republicans with a public relations disaster if Senator Marco Rubio ends up being their frontrunner. He recently denied the link between human activity and the warming of our planet.¶ According to former U.S. Vice President Al Gore,</w:t>
      </w:r>
      <w:r w:rsidRPr="00AA13B1">
        <w:t xml:space="preserve"> </w:t>
      </w:r>
      <w:r w:rsidRPr="00AA13B1">
        <w:rPr>
          <w:rStyle w:val="StyleBoldUnderline"/>
        </w:rPr>
        <w:t>most Republicans with political aspirations are forced to deny the science behind climate change otherwise they will not receive enough money to run</w:t>
      </w:r>
      <w:r w:rsidRPr="00AA13B1">
        <w:t>:</w:t>
      </w:r>
      <w:r w:rsidRPr="00AA13B1">
        <w:rPr>
          <w:sz w:val="12"/>
        </w:rPr>
        <w:t xml:space="preserve">¶ </w:t>
      </w:r>
      <w:r w:rsidRPr="00AA13B1">
        <w:t>They will face primary opponents financed by the Koch Brothers, and others who are part of their group, if they even breathe the slightest breath of sympathy for the truth about climate science. It's not that complicated.</w:t>
      </w:r>
      <w:r w:rsidRPr="00AA13B1">
        <w:rPr>
          <w:sz w:val="12"/>
        </w:rPr>
        <w:t xml:space="preserve">¶ </w:t>
      </w:r>
      <w:r w:rsidRPr="00AA13B1">
        <w:t xml:space="preserve">Mark McKinnon, a Republican strategist, says catastrophic events will eventually soften the GOP's position on climate change. And, </w:t>
      </w:r>
      <w:r w:rsidRPr="00AA13B1">
        <w:rPr>
          <w:rStyle w:val="StyleBoldUnderline"/>
        </w:rPr>
        <w:t xml:space="preserve">without such a change, legislation </w:t>
      </w:r>
      <w:r w:rsidRPr="00AA13B1">
        <w:rPr>
          <w:rStyle w:val="Emphasis"/>
        </w:rPr>
        <w:t>will not pass in Congress.</w:t>
      </w:r>
      <w:r w:rsidRPr="00AA13B1">
        <w:rPr>
          <w:sz w:val="12"/>
        </w:rPr>
        <w:t xml:space="preserve">¶ </w:t>
      </w:r>
      <w:r w:rsidRPr="00AA13B1">
        <w:t>Challenging the Koch brothers to a climate duel last month, Steyer said:</w:t>
      </w:r>
      <w:r w:rsidRPr="00AA13B1">
        <w:rPr>
          <w:sz w:val="12"/>
        </w:rPr>
        <w:t xml:space="preserve">¶ </w:t>
      </w:r>
      <w:r w:rsidRPr="00AA13B1">
        <w:t>Democracy isn't served by underhanded attacks and the voice of the American people shouldn't be drowned out by anonymous voices with expensive megaphones. Which is why today I am issuing a formal invitation to Charles and David Koch to come out of the shadows and join me in exactly what they've requested: a free and open debate.</w:t>
      </w:r>
    </w:p>
    <w:p w:rsidR="001623DB" w:rsidRPr="00AA13B1" w:rsidRDefault="001623DB" w:rsidP="001623DB">
      <w:r w:rsidRPr="00AA13B1">
        <w:t>Interestingly, they never replied.</w:t>
      </w:r>
    </w:p>
    <w:p w:rsidR="0056186A" w:rsidRPr="00AA13B1" w:rsidRDefault="0056186A" w:rsidP="0056186A">
      <w:pPr>
        <w:pStyle w:val="Heading3"/>
      </w:pPr>
      <w:bookmarkStart w:id="5" w:name="_Toc392706432"/>
      <w:r w:rsidRPr="00AA13B1">
        <w:lastRenderedPageBreak/>
        <w:t>1NC – Dems Good – Climate</w:t>
      </w:r>
      <w:bookmarkEnd w:id="5"/>
    </w:p>
    <w:p w:rsidR="001623DB" w:rsidRPr="00AA13B1" w:rsidRDefault="001623DB" w:rsidP="001623DB">
      <w:pPr>
        <w:pStyle w:val="Heading4"/>
        <w:rPr>
          <w:rFonts w:eastAsia="Calibri"/>
        </w:rPr>
      </w:pPr>
      <w:r w:rsidRPr="00AA13B1">
        <w:rPr>
          <w:rFonts w:eastAsia="Calibri"/>
        </w:rPr>
        <w:t>Obama action on climate solves extinction</w:t>
      </w:r>
    </w:p>
    <w:p w:rsidR="001623DB" w:rsidRPr="00AA13B1" w:rsidRDefault="001623DB" w:rsidP="001623DB">
      <w:pPr>
        <w:rPr>
          <w:rFonts w:eastAsia="Calibri"/>
          <w:sz w:val="16"/>
        </w:rPr>
      </w:pPr>
      <w:r w:rsidRPr="00AA13B1">
        <w:rPr>
          <w:rStyle w:val="StyleStyleBold12pt"/>
        </w:rPr>
        <w:t>Khosla 9</w:t>
      </w:r>
      <w:r w:rsidRPr="00AA13B1">
        <w:rPr>
          <w:rFonts w:eastAsia="Calibri"/>
          <w:sz w:val="16"/>
        </w:rPr>
        <w:t>,&lt;Ashok, IUCN President, International Union for Conservation of Nature, A new President for the United States: We have a dream, 1-29-09, http://cms.iucn.org/news_events/?uNewsID=2595</w:t>
      </w:r>
    </w:p>
    <w:p w:rsidR="001623DB" w:rsidRPr="00AA13B1" w:rsidRDefault="001623DB" w:rsidP="001623DB">
      <w:pPr>
        <w:rPr>
          <w:rStyle w:val="StyleBoldUnderline"/>
        </w:rPr>
      </w:pPr>
    </w:p>
    <w:p w:rsidR="001623DB" w:rsidRPr="00AA13B1" w:rsidRDefault="001623DB" w:rsidP="001623DB">
      <w:pPr>
        <w:rPr>
          <w:rStyle w:val="StyleBoldUnderline"/>
        </w:rPr>
      </w:pPr>
      <w:r w:rsidRPr="00AA13B1">
        <w:rPr>
          <w:rStyle w:val="StyleBoldUnderline"/>
        </w:rPr>
        <w:t>A rejuvenated America, with a renewed purpose, commitment and energy to make its contribution once again towards a better world could well be the turning point that can reverse the current decline in</w:t>
      </w:r>
      <w:r w:rsidRPr="00AA13B1">
        <w:rPr>
          <w:rFonts w:eastAsia="Calibri"/>
          <w:sz w:val="16"/>
        </w:rPr>
        <w:t xml:space="preserve"> the state of the global economy, </w:t>
      </w:r>
      <w:r w:rsidRPr="00AA13B1">
        <w:rPr>
          <w:rStyle w:val="StyleBoldUnderline"/>
        </w:rPr>
        <w:t>the health of its life support systems</w:t>
      </w:r>
      <w:r w:rsidRPr="00AA13B1">
        <w:rPr>
          <w:rFonts w:eastAsia="Calibri"/>
          <w:sz w:val="16"/>
        </w:rPr>
        <w:t xml:space="preserve"> and the morale of people everywhere. This extraordinary change in regime brings with it the promise of a deep change in attitudes and aspirations of Americans, a change that will lead, hopefully, to new directions in their nation’s policies and action. In particular, </w:t>
      </w:r>
      <w:r w:rsidRPr="00AA13B1">
        <w:rPr>
          <w:rStyle w:val="StyleBoldUnderline"/>
        </w:rPr>
        <w:t>we can hope that from being a very reluctant partner in global discussions</w:t>
      </w:r>
      <w:r w:rsidRPr="00AA13B1">
        <w:rPr>
          <w:rFonts w:eastAsia="Calibri"/>
          <w:sz w:val="16"/>
        </w:rPr>
        <w:t xml:space="preserve">, especially </w:t>
      </w:r>
      <w:r w:rsidRPr="00AA13B1">
        <w:rPr>
          <w:rStyle w:val="StyleBoldUnderline"/>
        </w:rPr>
        <w:t xml:space="preserve">on issues relating to environment and sustainable development, the </w:t>
      </w:r>
      <w:r w:rsidRPr="00AA13B1">
        <w:rPr>
          <w:rStyle w:val="Emphasis"/>
        </w:rPr>
        <w:t>U</w:t>
      </w:r>
      <w:r w:rsidRPr="00AA13B1">
        <w:rPr>
          <w:rStyle w:val="StyleBoldUnderline"/>
        </w:rPr>
        <w:t xml:space="preserve">nited </w:t>
      </w:r>
      <w:r w:rsidRPr="00AA13B1">
        <w:rPr>
          <w:rStyle w:val="Emphasis"/>
        </w:rPr>
        <w:t>S</w:t>
      </w:r>
      <w:r w:rsidRPr="00AA13B1">
        <w:rPr>
          <w:rStyle w:val="StyleBoldUnderline"/>
        </w:rPr>
        <w:t>tates will become an active leader in international efforts to address the</w:t>
      </w:r>
      <w:r w:rsidRPr="00AA13B1">
        <w:rPr>
          <w:rFonts w:eastAsia="Calibri"/>
          <w:sz w:val="16"/>
        </w:rPr>
        <w:t xml:space="preserve"> Millennial </w:t>
      </w:r>
      <w:r w:rsidRPr="00AA13B1">
        <w:rPr>
          <w:rStyle w:val="StyleBoldUnderline"/>
        </w:rPr>
        <w:t xml:space="preserve">threats now confronting civilization and even the </w:t>
      </w:r>
      <w:r w:rsidRPr="00AA13B1">
        <w:rPr>
          <w:rStyle w:val="Emphasis"/>
        </w:rPr>
        <w:t>survival</w:t>
      </w:r>
      <w:r w:rsidRPr="00AA13B1">
        <w:rPr>
          <w:rStyle w:val="StyleBoldUnderline"/>
        </w:rPr>
        <w:t xml:space="preserve"> of the human species</w:t>
      </w:r>
      <w:r w:rsidRPr="00AA13B1">
        <w:rPr>
          <w:rFonts w:eastAsia="Calibri"/>
          <w:sz w:val="16"/>
        </w:rPr>
        <w:t xml:space="preserve">. </w:t>
      </w:r>
      <w:r w:rsidRPr="00AA13B1">
        <w:rPr>
          <w:rStyle w:val="StyleBoldUnderline"/>
        </w:rPr>
        <w:t xml:space="preserve">For the conservation of biodiversity, so essential to maintaining </w:t>
      </w:r>
      <w:r w:rsidRPr="00AA13B1">
        <w:rPr>
          <w:rStyle w:val="Emphasis"/>
        </w:rPr>
        <w:t>life on Earth</w:t>
      </w:r>
      <w:r w:rsidRPr="00AA13B1">
        <w:rPr>
          <w:rStyle w:val="StyleBoldUnderline"/>
        </w:rPr>
        <w:t>, this promise of change has come not a moment too soon</w:t>
      </w:r>
      <w:r w:rsidRPr="00AA13B1">
        <w:rPr>
          <w:rFonts w:eastAsia="Calibri"/>
          <w:sz w:val="16"/>
        </w:rPr>
        <w:t xml:space="preserve">. It would be a mistake to put all of our hopes on the shoulder of one young man, however capable he might be. The environmental challenges the world is facing cannot be addressed by one country, let alone by one man. At the same time, </w:t>
      </w:r>
      <w:r w:rsidRPr="00AA13B1">
        <w:rPr>
          <w:rStyle w:val="StyleBoldUnderline"/>
        </w:rPr>
        <w:t>an inspired US President</w:t>
      </w:r>
      <w:r w:rsidRPr="00AA13B1">
        <w:rPr>
          <w:rFonts w:eastAsia="Calibri"/>
          <w:sz w:val="16"/>
        </w:rPr>
        <w:t xml:space="preserve"> guided by competent people, </w:t>
      </w:r>
      <w:r w:rsidRPr="00AA13B1">
        <w:rPr>
          <w:rStyle w:val="StyleBoldUnderline"/>
        </w:rPr>
        <w:t>who does not shy away from exercising the true responsibilities and leadership his country is capable of, could do a lot to spur the international community into action</w:t>
      </w:r>
      <w:r w:rsidRPr="00AA13B1">
        <w:rPr>
          <w:rFonts w:eastAsia="Calibri"/>
          <w:sz w:val="16"/>
        </w:rPr>
        <w:t>. To paraphrase one of his illustrious predecessors, “the world asks for action and action now.” What was true in President Roosevelt’s America 77 years ago is even more appropriate today. From IUCN’s perspective, the first signals are encouraging. The US has seriously begun to discuss constructive engagement in climate change debates. With Copenhagen a mere 11 months away, this commitment is long overdue and certainly very welcome. Many governments still worry that if they set tough standards to control carbon emissions, their industry and agriculture will become uncompetitive, a fear that leads to a foot-dragging “you go first” attitude that is blocking progress</w:t>
      </w:r>
      <w:r w:rsidRPr="00AA13B1">
        <w:rPr>
          <w:rStyle w:val="StyleBoldUnderline"/>
        </w:rPr>
        <w:t xml:space="preserve">. A positive intervention by the </w:t>
      </w:r>
      <w:r w:rsidRPr="00AA13B1">
        <w:rPr>
          <w:rStyle w:val="Emphasis"/>
        </w:rPr>
        <w:t>U</w:t>
      </w:r>
      <w:r w:rsidRPr="00AA13B1">
        <w:rPr>
          <w:rStyle w:val="StyleBoldUnderline"/>
        </w:rPr>
        <w:t xml:space="preserve">nited </w:t>
      </w:r>
      <w:r w:rsidRPr="00AA13B1">
        <w:rPr>
          <w:rStyle w:val="Emphasis"/>
        </w:rPr>
        <w:t>S</w:t>
      </w:r>
      <w:r w:rsidRPr="00AA13B1">
        <w:rPr>
          <w:rStyle w:val="StyleBoldUnderline"/>
        </w:rPr>
        <w:t>tates could provide the vital catalyst that moves the basis of the present negotiations beyond the narrowly defined national interests that lie at the heart of the current impasse</w:t>
      </w:r>
      <w:r w:rsidRPr="00AA13B1">
        <w:rPr>
          <w:rFonts w:eastAsia="Calibri"/>
          <w:sz w:val="16"/>
        </w:rPr>
        <w:t xml:space="preserve">. </w:t>
      </w:r>
      <w:r w:rsidRPr="00AA13B1">
        <w:rPr>
          <w:rStyle w:val="StyleBoldUnderline"/>
        </w:rPr>
        <w:t>The logjam in international negotiations on climate change should not be difficult to break if the US were to lead the industrialized countries to agree that much of their wealth has been acquired at the expense of the environment</w:t>
      </w:r>
      <w:r w:rsidRPr="00AA13B1">
        <w:rPr>
          <w:rFonts w:eastAsia="Calibri"/>
          <w:sz w:val="16"/>
        </w:rPr>
        <w:t xml:space="preserve"> (in this case greenhouse gases emitted over the past two hundred </w:t>
      </w:r>
      <w:r w:rsidRPr="00AA13B1">
        <w:t>years)</w:t>
      </w:r>
      <w:r w:rsidRPr="00AA13B1">
        <w:rPr>
          <w:rStyle w:val="StyleBoldUnderline"/>
        </w:rPr>
        <w:t xml:space="preserve"> and that with the some of the benefits that this wealth has brought, comes the obligation to deal with the problems that have resulted as side-effects</w:t>
      </w:r>
      <w:r w:rsidRPr="00AA13B1">
        <w:rPr>
          <w:rFonts w:eastAsia="Calibri"/>
          <w:sz w:val="16"/>
        </w:rPr>
        <w:t xml:space="preserve">. With equitable entitlement to the common resources of the planet, an agreement that is fair and acceptable to all nations should be easy enough to achieve. Caps on emissions and sharing of energy efficient technologies are simply in the interest of everyone, rich or poor. And both rich and poor must now be ready to adopt less destructive technologies – based on renewables, efficiency and sustainability – both as a goal with intrinsic merit and also as an example to others. But climate is not the only critical global environmental issue that this new administration will have to deal with. </w:t>
      </w:r>
      <w:r w:rsidRPr="00AA13B1">
        <w:rPr>
          <w:rStyle w:val="StyleBoldUnderline"/>
        </w:rPr>
        <w:t xml:space="preserve">Conservation of biodiversity, a crucial prerequisite for the </w:t>
      </w:r>
      <w:r w:rsidRPr="00AA13B1">
        <w:rPr>
          <w:rStyle w:val="Emphasis"/>
        </w:rPr>
        <w:t>wellbeing of all humanity</w:t>
      </w:r>
      <w:r w:rsidRPr="00AA13B1">
        <w:rPr>
          <w:rStyle w:val="StyleBoldUnderline"/>
        </w:rPr>
        <w:t>, no less America, needs as much attention, and just as urgently</w:t>
      </w:r>
      <w:r w:rsidRPr="00AA13B1">
        <w:rPr>
          <w:rFonts w:eastAsia="Calibri"/>
          <w:sz w:val="16"/>
        </w:rPr>
        <w:t xml:space="preserve">. </w:t>
      </w:r>
      <w:r w:rsidRPr="00AA13B1">
        <w:rPr>
          <w:rStyle w:val="StyleBoldUnderline"/>
        </w:rPr>
        <w:t>The United States’ self-interest in conserving living natural resources strongly converges with the global common good in every sphere: in the oceans, by arresting the precipitate decline of fish stocks and the alarming rise of acidification; on land, by regenerating the health of our soils, forests and rivers; and in the atmosphere by reducing the massive emission of pollutants from our wasteful industries, construction, agriculture and transport systems.</w:t>
      </w:r>
    </w:p>
    <w:p w:rsidR="001623DB" w:rsidRPr="00AA13B1" w:rsidRDefault="001623DB" w:rsidP="001623DB"/>
    <w:p w:rsidR="001623DB" w:rsidRPr="00AA13B1" w:rsidRDefault="001623DB" w:rsidP="001623DB"/>
    <w:p w:rsidR="001623DB" w:rsidRPr="00AA13B1" w:rsidRDefault="001623DB" w:rsidP="001623DB"/>
    <w:p w:rsidR="00D82F12" w:rsidRPr="00AA13B1" w:rsidRDefault="00D82F12" w:rsidP="00D82F12">
      <w:pPr>
        <w:pStyle w:val="Heading3"/>
      </w:pPr>
      <w:bookmarkStart w:id="6" w:name="_Toc392706433"/>
      <w:r w:rsidRPr="00AA13B1">
        <w:lastRenderedPageBreak/>
        <w:t>1NC – Dems Good – Immigration</w:t>
      </w:r>
      <w:bookmarkEnd w:id="6"/>
    </w:p>
    <w:p w:rsidR="00D82F12" w:rsidRPr="00AA13B1" w:rsidRDefault="00D82F12" w:rsidP="00D82F12">
      <w:pPr>
        <w:pStyle w:val="Heading4"/>
      </w:pPr>
      <w:r w:rsidRPr="00AA13B1">
        <w:t>Senate win k2 immigration reform</w:t>
      </w:r>
    </w:p>
    <w:p w:rsidR="00D82F12" w:rsidRPr="00AA13B1" w:rsidRDefault="00D82F12" w:rsidP="00D82F12">
      <w:r w:rsidRPr="00AA13B1">
        <w:rPr>
          <w:rStyle w:val="StyleStyleBold12pt"/>
        </w:rPr>
        <w:t>CNN 5/23</w:t>
      </w:r>
      <w:r w:rsidRPr="00AA13B1">
        <w:t xml:space="preserve"> [“Obama: Midterm elections will decide the fate of immigration reform,” </w:t>
      </w:r>
      <w:hyperlink r:id="rId15" w:history="1">
        <w:r w:rsidRPr="00AA13B1">
          <w:rPr>
            <w:rStyle w:val="Hyperlink"/>
          </w:rPr>
          <w:t>http://politicalticker.blogs.cnn.com/2014/05/23/obama-midterm-elections-will-decide-the-fate-of-immigration-reform/</w:t>
        </w:r>
      </w:hyperlink>
      <w:r w:rsidRPr="00AA13B1">
        <w:t>]</w:t>
      </w:r>
    </w:p>
    <w:p w:rsidR="00D82F12" w:rsidRPr="00AA13B1" w:rsidRDefault="00D82F12" w:rsidP="00D82F12"/>
    <w:p w:rsidR="00D82F12" w:rsidRPr="0088181A" w:rsidRDefault="00D82F12" w:rsidP="00D82F12">
      <w:pPr>
        <w:rPr>
          <w:rStyle w:val="StyleBoldUnderline"/>
        </w:rPr>
      </w:pPr>
      <w:r w:rsidRPr="00AA13B1">
        <w:t xml:space="preserve">(CNN) – President Barack Obama said Thursday night before a hometown Chicago crowd that it was up to Congress to move on immigration reform. He predicted that </w:t>
      </w:r>
      <w:r w:rsidRPr="0088181A">
        <w:rPr>
          <w:rStyle w:val="StyleBoldUnderline"/>
        </w:rPr>
        <w:t>if Democrats don't win big in the midterm elections, the overhaul won't get done</w:t>
      </w:r>
      <w:r w:rsidRPr="00AA13B1">
        <w:t>.</w:t>
      </w:r>
      <w:r w:rsidRPr="00AA13B1">
        <w:rPr>
          <w:sz w:val="12"/>
        </w:rPr>
        <w:t xml:space="preserve">¶ </w:t>
      </w:r>
      <w:r w:rsidRPr="00AA13B1">
        <w:t>Obama told supporters at a Democratic Senatorial Campaign Committee fund-raiser, "You have a President who is fighting for you in the White House."</w:t>
      </w:r>
      <w:r w:rsidRPr="00AA13B1">
        <w:rPr>
          <w:sz w:val="12"/>
        </w:rPr>
        <w:t xml:space="preserve">¶ </w:t>
      </w:r>
      <w:r w:rsidRPr="00AA13B1">
        <w:t>"What you do not have right now is a Congress that can function."</w:t>
      </w:r>
      <w:r w:rsidRPr="00AA13B1">
        <w:rPr>
          <w:sz w:val="12"/>
        </w:rPr>
        <w:t xml:space="preserve">¶ </w:t>
      </w:r>
      <w:r w:rsidRPr="00AA13B1">
        <w:t>Meanwhile, House Speaker John Boehner, R-Ohio, said Thursday it's up to Obama to pass immigration reform.</w:t>
      </w:r>
      <w:r w:rsidRPr="00AA13B1">
        <w:rPr>
          <w:sz w:val="12"/>
        </w:rPr>
        <w:t xml:space="preserve">¶ </w:t>
      </w:r>
      <w:r w:rsidRPr="00AA13B1">
        <w:t>"The President has responsibility here as well," Boehner said.</w:t>
      </w:r>
      <w:r w:rsidRPr="00AA13B1">
        <w:rPr>
          <w:sz w:val="12"/>
        </w:rPr>
        <w:t xml:space="preserve">¶ </w:t>
      </w:r>
      <w:r w:rsidRPr="0088181A">
        <w:rPr>
          <w:rStyle w:val="StyleBoldUnderline"/>
        </w:rPr>
        <w:t>Many conservatives in the GOP-led House of Representatives view any legislation that includes a pathway toward citizenship tantamount to "amnesty."</w:t>
      </w:r>
      <w:r w:rsidRPr="00AA13B1">
        <w:t xml:space="preserve"> When the Democratic-controlled Senate approved a bipartisan immigration bill last year that included an eventual path toward citizenship for most of the 11 million undocumented immigrants in the United States, the bill stalled in the House.</w:t>
      </w:r>
      <w:r w:rsidRPr="00AA13B1">
        <w:rPr>
          <w:sz w:val="12"/>
        </w:rPr>
        <w:t xml:space="preserve">¶ </w:t>
      </w:r>
      <w:r w:rsidRPr="00AA13B1">
        <w:t>Complete coverage of the 2014 midterm elections</w:t>
      </w:r>
      <w:r w:rsidRPr="00AA13B1">
        <w:rPr>
          <w:sz w:val="12"/>
        </w:rPr>
        <w:t xml:space="preserve">¶ </w:t>
      </w:r>
      <w:r w:rsidRPr="0088181A">
        <w:rPr>
          <w:rStyle w:val="StyleBoldUnderline"/>
        </w:rPr>
        <w:t>Obama's assertion came on the heels of remarks Thursday by Sen. Chuck Schumer, D-New York, that the President will act on his own if Republicans don't pass immigration reform soon.¶</w:t>
      </w:r>
      <w:r w:rsidRPr="00AA13B1">
        <w:rPr>
          <w:sz w:val="12"/>
        </w:rPr>
        <w:t xml:space="preserve"> </w:t>
      </w:r>
      <w:r w:rsidRPr="00AA13B1">
        <w:t xml:space="preserve">Speaking alongside Schumer, Senate Majority Leader </w:t>
      </w:r>
      <w:r w:rsidRPr="0088181A">
        <w:rPr>
          <w:rStyle w:val="StyleBoldUnderline"/>
        </w:rPr>
        <w:t>Harry Reid, D-Nevada, said Congress should pass immigration reform now and let it take effect in 2017.¶ "If Republicans don't trust President Obama, let's give them a chance to implement the bill under President Rand Paul or President Theodore Cruz,"</w:t>
      </w:r>
      <w:r w:rsidRPr="00AA13B1">
        <w:t xml:space="preserve"> Reid said, referring to two possible GOP presidential contenders in 2016.</w:t>
      </w:r>
      <w:r w:rsidRPr="00AA13B1">
        <w:rPr>
          <w:sz w:val="12"/>
        </w:rPr>
        <w:t xml:space="preserve">¶ </w:t>
      </w:r>
      <w:r w:rsidRPr="00AA13B1">
        <w:t>Schumer said Republicans had until the August recess to pass an immigration reform bill. "</w:t>
      </w:r>
      <w:r w:rsidRPr="0088181A">
        <w:rPr>
          <w:rStyle w:val="StyleBoldUnderline"/>
        </w:rPr>
        <w:t>If they don't pass immigration reform then, the President will have no choice but to act on his own. We'd much rather pass legislation," he said.¶ CNN: Key races to watch in 2014¶ Speaking at his weekly press conference, Boehner said he has talked immigration reform since the day after the 2012 election and has said repeatedly it's an issue Congress needs to tackle.¶ "I made it clear we're not going to deal with the Senate bill, a 1,300-page bill that no one has read. And we're not going to do</w:t>
      </w:r>
      <w:r w:rsidRPr="00AA13B1">
        <w:t xml:space="preserve"> it," he said.</w:t>
      </w:r>
      <w:r w:rsidRPr="00AA13B1">
        <w:rPr>
          <w:sz w:val="12"/>
        </w:rPr>
        <w:t xml:space="preserve">¶ </w:t>
      </w:r>
      <w:r w:rsidRPr="00AA13B1">
        <w:t>Schumer said Republicans will lose the presidency, the Senate and House if they don't move on immigration. And Obama on Thursday night said that it would take Democrats winning Congress to move on immigration.</w:t>
      </w:r>
      <w:r w:rsidRPr="00AA13B1">
        <w:rPr>
          <w:sz w:val="12"/>
        </w:rPr>
        <w:t xml:space="preserve">¶ </w:t>
      </w:r>
      <w:r w:rsidRPr="00AA13B1">
        <w:t>"If we do not hang on to the Senate and make gains in the House," said Obama, speaking at a private residence, "</w:t>
      </w:r>
      <w:r w:rsidRPr="0088181A">
        <w:rPr>
          <w:rStyle w:val="StyleBoldUnderline"/>
        </w:rPr>
        <w:t>we may not get immigration reform done, which means we could have another three, four years, in which we're being deprived of talent we're training here in the United States - they go back home and start businesses someplace else."¶ With no support in the House for a comprehensive immigration package, Boehner insisted Thursday upon a piecemeal approach to legislation.¶ "I think that moving in a piece-by-piece fashion on this in a common-sense way is the way to do this," he said</w:t>
      </w:r>
      <w:r w:rsidRPr="00AA13B1">
        <w:t>.</w:t>
      </w:r>
      <w:r w:rsidRPr="00AA13B1">
        <w:rPr>
          <w:sz w:val="12"/>
        </w:rPr>
        <w:t xml:space="preserve">¶ </w:t>
      </w:r>
      <w:r w:rsidRPr="0088181A">
        <w:rPr>
          <w:rStyle w:val="StyleBoldUnderline"/>
        </w:rPr>
        <w:t>Boehner attributed the failure to pass immigration legislation on the President losing the American people's trust because of Obamacare.¶ "When he continues to ignore Obamacare, his own law, 38 unilateral delays, he reduces the confidence of the American people in his willingness to implement an immigration law the way we would pass it," he said.</w:t>
      </w:r>
    </w:p>
    <w:p w:rsidR="00D82F12" w:rsidRPr="00AA13B1" w:rsidRDefault="00D82F12" w:rsidP="00D82F12">
      <w:pPr>
        <w:pStyle w:val="Heading3"/>
      </w:pPr>
      <w:bookmarkStart w:id="7" w:name="_Toc392706434"/>
      <w:r w:rsidRPr="00AA13B1">
        <w:lastRenderedPageBreak/>
        <w:t>1NC – Dems Good – Immigration</w:t>
      </w:r>
      <w:bookmarkEnd w:id="7"/>
      <w:r w:rsidRPr="00AA13B1">
        <w:t xml:space="preserve"> </w:t>
      </w:r>
    </w:p>
    <w:p w:rsidR="00D82F12" w:rsidRPr="00AA13B1" w:rsidRDefault="00D82F12" w:rsidP="00D82F12">
      <w:pPr>
        <w:pStyle w:val="Heading4"/>
        <w:rPr>
          <w:rFonts w:eastAsia="Calibri"/>
        </w:rPr>
      </w:pPr>
      <w:r w:rsidRPr="00AA13B1">
        <w:rPr>
          <w:rFonts w:eastAsia="Calibri"/>
        </w:rPr>
        <w:t>Reform is key to competitiveness and solving the deficit</w:t>
      </w:r>
    </w:p>
    <w:p w:rsidR="00D82F12" w:rsidRPr="00AA13B1" w:rsidRDefault="00D82F12" w:rsidP="00D82F12">
      <w:pPr>
        <w:rPr>
          <w:rStyle w:val="StyleStyleBold12pt"/>
        </w:rPr>
      </w:pPr>
      <w:r w:rsidRPr="00AA13B1">
        <w:rPr>
          <w:rStyle w:val="StyleStyleBold12pt"/>
        </w:rPr>
        <w:t>Kagan 13</w:t>
      </w:r>
    </w:p>
    <w:p w:rsidR="00D82F12" w:rsidRPr="00AA13B1" w:rsidRDefault="00D82F12" w:rsidP="00D82F12">
      <w:pPr>
        <w:rPr>
          <w:sz w:val="16"/>
          <w:szCs w:val="16"/>
        </w:rPr>
      </w:pPr>
      <w:r w:rsidRPr="00AA13B1">
        <w:rPr>
          <w:sz w:val="16"/>
          <w:szCs w:val="16"/>
        </w:rPr>
        <w:t xml:space="preserve">(Robert Kagan, a senior fellow at the Brookings Institution, “Immigration reform can prove U.S. strength and security” June 14, 2013, </w:t>
      </w:r>
      <w:hyperlink r:id="rId16" w:history="1">
        <w:r w:rsidRPr="00AA13B1">
          <w:rPr>
            <w:rStyle w:val="Hyperlink"/>
            <w:sz w:val="16"/>
            <w:szCs w:val="16"/>
          </w:rPr>
          <w:t>http://articles.washingtonpost.com/2013-06-14/opinions/39977596_1_immigration-reform-bill-favor-marco-rubio</w:t>
        </w:r>
      </w:hyperlink>
      <w:r w:rsidRPr="00AA13B1">
        <w:rPr>
          <w:sz w:val="16"/>
          <w:szCs w:val="16"/>
        </w:rPr>
        <w:t>, KB)</w:t>
      </w:r>
    </w:p>
    <w:p w:rsidR="00D82F12" w:rsidRPr="00AA13B1" w:rsidRDefault="00D82F12" w:rsidP="00D82F12"/>
    <w:p w:rsidR="00D82F12" w:rsidRPr="00AA13B1" w:rsidRDefault="00D82F12" w:rsidP="00D82F12">
      <w:pPr>
        <w:rPr>
          <w:sz w:val="16"/>
        </w:rPr>
      </w:pPr>
      <w:r w:rsidRPr="00AA13B1">
        <w:rPr>
          <w:sz w:val="16"/>
        </w:rPr>
        <w:t xml:space="preserve">Proponents of reform, on the other hand, take an optimistic view of the U.S. capacity to absorb and benefit from immigration. On the Republican side, they also happen to be the leading proponents of active U.S. involvement in the world, such as longtime internationalists John McCain and Lindsey Graham. Like them, another of the immigration reform bill’s sponsors in the Senate, Marco Rubio, has been a strong advocate for U.S. global leadership. His </w:t>
      </w:r>
      <w:r w:rsidRPr="00AA13B1">
        <w:rPr>
          <w:rStyle w:val="StyleBoldUnderline"/>
        </w:rPr>
        <w:t>support for immigration reform</w:t>
      </w:r>
      <w:r w:rsidRPr="00AA13B1">
        <w:rPr>
          <w:sz w:val="16"/>
        </w:rPr>
        <w:t xml:space="preserve"> clearly </w:t>
      </w:r>
      <w:r w:rsidRPr="00AA13B1">
        <w:rPr>
          <w:rStyle w:val="StyleBoldUnderline"/>
        </w:rPr>
        <w:t>stems from</w:t>
      </w:r>
      <w:r w:rsidRPr="00AA13B1">
        <w:rPr>
          <w:sz w:val="16"/>
        </w:rPr>
        <w:t xml:space="preserve"> his </w:t>
      </w:r>
      <w:r w:rsidRPr="00AA13B1">
        <w:rPr>
          <w:rStyle w:val="StyleBoldUnderline"/>
        </w:rPr>
        <w:t>basic confidence in the United States and</w:t>
      </w:r>
      <w:r w:rsidRPr="00AA13B1">
        <w:rPr>
          <w:sz w:val="16"/>
        </w:rPr>
        <w:t xml:space="preserve"> his </w:t>
      </w:r>
      <w:r w:rsidRPr="00AA13B1">
        <w:rPr>
          <w:rStyle w:val="StyleBoldUnderline"/>
        </w:rPr>
        <w:t>desire to ensure that it can continue to compete and lead effectively.</w:t>
      </w:r>
      <w:r w:rsidRPr="00AA13B1">
        <w:rPr>
          <w:rStyle w:val="StyleBoldUnderline"/>
          <w:sz w:val="12"/>
        </w:rPr>
        <w:t>¶</w:t>
      </w:r>
      <w:r w:rsidRPr="00AA13B1">
        <w:rPr>
          <w:rStyle w:val="StyleBoldUnderline"/>
        </w:rPr>
        <w:t xml:space="preserve"> One of the most important parts of the Senate bill is that it begins to shift our immigration policy in a direction that most strengthens U.S. competitiveness</w:t>
      </w:r>
      <w:r w:rsidRPr="00AA13B1">
        <w:rPr>
          <w:sz w:val="16"/>
        </w:rPr>
        <w:t>. Right now, the country’s immigration policies are heavily weighted in favor of family unification. That’s not merely unification of the immediate, nuclear family — a worthy and necessary objective — but also extended family, which has led to “chain migration.” The Senate legislation would eliminate certain categories of family preference in favor of a more “merit-based” system. In particular, the expansion of the H1-B visa program for highly skilled immigrants is the kind of measure that high-tech U.S. corporations are clamoring for. As Rubio and others point out, thousands of foreign students receive excellent educations at U.S. universities, learn invaluable high-level skills and are then sent back to their home countries, such as China and India, which then get the full benefit of this American training. Why not keep those graduates here, where we all would benefit?</w:t>
      </w:r>
      <w:r w:rsidRPr="00AA13B1">
        <w:rPr>
          <w:sz w:val="12"/>
        </w:rPr>
        <w:t>¶</w:t>
      </w:r>
      <w:r w:rsidRPr="00AA13B1">
        <w:rPr>
          <w:sz w:val="16"/>
        </w:rPr>
        <w:t xml:space="preserve"> And we do benefit. Economist Douglas Holtz-Eakin, </w:t>
      </w:r>
      <w:r w:rsidRPr="00AA13B1">
        <w:rPr>
          <w:rStyle w:val="StyleBoldUnderline"/>
        </w:rPr>
        <w:t xml:space="preserve">a former director of the Congressional Budget Office, has convincingly argued that the right kind of immigration reform can “raise the pace of economic growth by nearly a percentage point </w:t>
      </w:r>
      <w:r w:rsidRPr="00AA13B1">
        <w:rPr>
          <w:rStyle w:val="Emphasis"/>
        </w:rPr>
        <w:t>over the near term</w:t>
      </w:r>
      <w:r w:rsidRPr="00AA13B1">
        <w:rPr>
          <w:rStyle w:val="StyleBoldUnderline"/>
        </w:rPr>
        <w:t>,</w:t>
      </w:r>
      <w:r w:rsidRPr="00AA13B1">
        <w:rPr>
          <w:sz w:val="16"/>
        </w:rPr>
        <w:t xml:space="preserve"> </w:t>
      </w:r>
      <w:r w:rsidRPr="00AA13B1">
        <w:rPr>
          <w:rStyle w:val="StyleBoldUnderline"/>
        </w:rPr>
        <w:t xml:space="preserve">raise GDP per capita by over $1,500 and reduce the cumulative federal debt by </w:t>
      </w:r>
      <w:r w:rsidRPr="00AA13B1">
        <w:rPr>
          <w:rStyle w:val="Emphasis"/>
        </w:rPr>
        <w:t>over $2.5 trillion.”</w:t>
      </w:r>
      <w:r w:rsidRPr="00AA13B1">
        <w:rPr>
          <w:sz w:val="16"/>
        </w:rPr>
        <w:t xml:space="preserve"> One of the reasons, he noted, is that “immigrants have traditionally displayed an entrepreneurial bent, with rates of small business ownership above that of the native born population.” Those with strong educational backgrounds, in particular, are more likely to make new discoveries and start businesses, which in turn create jobs. For those worried about immigrants taking away jobs, the bill has a provision preventing visas from being issued for work in areas of high unemployment.</w:t>
      </w:r>
      <w:r w:rsidRPr="00AA13B1">
        <w:rPr>
          <w:sz w:val="12"/>
        </w:rPr>
        <w:t>¶</w:t>
      </w:r>
      <w:r w:rsidRPr="00AA13B1">
        <w:rPr>
          <w:sz w:val="16"/>
        </w:rPr>
        <w:t xml:space="preserve"> </w:t>
      </w:r>
      <w:r w:rsidRPr="00AA13B1">
        <w:rPr>
          <w:rStyle w:val="StyleBoldUnderline"/>
        </w:rPr>
        <w:t>After much misguided hand-wringing about “American decline,” Congress has a chance to do something to strengthen the United States at home and abroad</w:t>
      </w:r>
      <w:r w:rsidRPr="00AA13B1">
        <w:rPr>
          <w:sz w:val="16"/>
        </w:rPr>
        <w:t>. Majorities of Americans in both parties favor immigration reform, a healthy sign of a return to optimism about the nation’s future. It would be a healthy sign, too, if a bipartisan majority could come together and, along with the president, meet this serious national challenge. Many people around the world, and many Americans, have doubts that we can address any of the big problems facing our nation. Immigration reform is a good place to start proving them wrong.</w:t>
      </w:r>
    </w:p>
    <w:p w:rsidR="00D82F12" w:rsidRPr="00AA13B1" w:rsidRDefault="00D82F12" w:rsidP="00D82F12">
      <w:pPr>
        <w:keepNext/>
        <w:keepLines/>
        <w:spacing w:before="200"/>
        <w:outlineLvl w:val="3"/>
        <w:rPr>
          <w:rFonts w:eastAsia="Times New Roman"/>
          <w:b/>
          <w:bCs/>
          <w:iCs/>
          <w:sz w:val="26"/>
        </w:rPr>
      </w:pPr>
      <w:r w:rsidRPr="00AA13B1">
        <w:rPr>
          <w:rFonts w:eastAsia="Times New Roman"/>
          <w:b/>
          <w:bCs/>
          <w:iCs/>
          <w:sz w:val="26"/>
        </w:rPr>
        <w:t>Long-term deficit kills hegemony and causes nuclear war</w:t>
      </w:r>
    </w:p>
    <w:p w:rsidR="00D82F12" w:rsidRPr="00AA13B1" w:rsidRDefault="00D82F12" w:rsidP="00D82F12">
      <w:pPr>
        <w:rPr>
          <w:b/>
          <w:bCs/>
          <w:sz w:val="26"/>
        </w:rPr>
      </w:pPr>
      <w:r w:rsidRPr="00AA13B1">
        <w:rPr>
          <w:b/>
          <w:bCs/>
          <w:sz w:val="26"/>
        </w:rPr>
        <w:t xml:space="preserve">Khalilzad 11 </w:t>
      </w:r>
    </w:p>
    <w:p w:rsidR="00D82F12" w:rsidRPr="00AA13B1" w:rsidRDefault="00D82F12" w:rsidP="00D82F12">
      <w:pPr>
        <w:rPr>
          <w:sz w:val="16"/>
          <w:szCs w:val="16"/>
        </w:rPr>
      </w:pPr>
      <w:r w:rsidRPr="00AA13B1">
        <w:rPr>
          <w:sz w:val="16"/>
          <w:szCs w:val="16"/>
        </w:rPr>
        <w:t xml:space="preserve">Zalmay Khalilzad, the United States ambassador to Afghanistan, Iraq, and the United Nations during the presidency of George W. Bush and the director of policy planning at the Defense Department from 1990 to 1992, February 8, 2011, “The Economy and National Security; If we don’t get our economic house in order, we risk a new era of multi-polarity,” online:  </w:t>
      </w:r>
      <w:r w:rsidR="00295F4D">
        <w:fldChar w:fldCharType="begin"/>
      </w:r>
      <w:r w:rsidR="00295F4D">
        <w:instrText xml:space="preserve"> HYPERLINK "http://www.nationalreview.com/articles/259024/economy-and-national-security-zalmay-khalilzad" \t "_blank" \o "http://www.nationalreview.com/a</w:instrText>
      </w:r>
      <w:r w:rsidR="00295F4D">
        <w:instrText xml:space="preserve">rticles/259024/economy-and-national-security-zalmay-khalilzad" </w:instrText>
      </w:r>
      <w:r w:rsidR="00295F4D">
        <w:fldChar w:fldCharType="separate"/>
      </w:r>
      <w:r w:rsidRPr="00AA13B1">
        <w:rPr>
          <w:sz w:val="16"/>
          <w:szCs w:val="16"/>
        </w:rPr>
        <w:t>http://www.nationalreview.com/articles/259024/economy-and-national-security-zalmay-khalilzad</w:t>
      </w:r>
      <w:r w:rsidR="00295F4D">
        <w:rPr>
          <w:sz w:val="16"/>
          <w:szCs w:val="16"/>
        </w:rPr>
        <w:fldChar w:fldCharType="end"/>
      </w:r>
    </w:p>
    <w:p w:rsidR="00D82F12" w:rsidRPr="00AA13B1" w:rsidRDefault="00D82F12" w:rsidP="00D82F12">
      <w:pPr>
        <w:rPr>
          <w:sz w:val="16"/>
          <w:szCs w:val="16"/>
        </w:rPr>
      </w:pPr>
    </w:p>
    <w:p w:rsidR="00447464" w:rsidRDefault="00D82F12" w:rsidP="00D82F12">
      <w:pPr>
        <w:rPr>
          <w:sz w:val="16"/>
        </w:rPr>
      </w:pPr>
      <w:r w:rsidRPr="00AA13B1">
        <w:rPr>
          <w:b/>
          <w:bCs/>
          <w:u w:val="single"/>
        </w:rPr>
        <w:t>Without faster economic growth and actions to reduce deficits</w:t>
      </w:r>
      <w:r w:rsidRPr="00AA13B1">
        <w:rPr>
          <w:sz w:val="16"/>
        </w:rPr>
        <w:t xml:space="preserve">, publicly held national debt is projected to reach dangerous proportions. If interest rates were to rise significantly, annual </w:t>
      </w:r>
      <w:r w:rsidRPr="00AA13B1">
        <w:rPr>
          <w:b/>
          <w:bCs/>
          <w:u w:val="single"/>
        </w:rPr>
        <w:t>interest payments — which already are larger than the defense budget — would crowd out other spendin</w:t>
      </w:r>
      <w:r w:rsidRPr="00AA13B1">
        <w:rPr>
          <w:sz w:val="16"/>
        </w:rPr>
        <w:t>g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w:t>
      </w:r>
      <w:r w:rsidRPr="00AA13B1">
        <w:rPr>
          <w:b/>
          <w:bCs/>
          <w:u w:val="single"/>
        </w:rPr>
        <w:t>debt crisis that would almost certainly compel a radical retrenchment of the United States internationally.</w:t>
      </w:r>
      <w:r w:rsidRPr="00AA13B1">
        <w:rPr>
          <w:bCs/>
          <w:sz w:val="12"/>
        </w:rPr>
        <w:t>¶</w:t>
      </w:r>
      <w:r w:rsidRPr="00AA13B1">
        <w:rPr>
          <w:b/>
          <w:bCs/>
          <w:u w:val="single"/>
        </w:rPr>
        <w:t xml:space="preserve"> Such scenarios would reshape the international order</w:t>
      </w:r>
      <w:r w:rsidRPr="00AA13B1">
        <w:rPr>
          <w:sz w:val="16"/>
        </w:rPr>
        <w:t>. It was the economic devastation of Britain and France during World War II, as well as the rise of other powers, that led both countries to relinquish their empires.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the United States would be compelled to retrench, reducing its military spending and shedding international commitments.</w:t>
      </w:r>
      <w:r w:rsidRPr="00AA13B1">
        <w:rPr>
          <w:sz w:val="12"/>
        </w:rPr>
        <w:t>¶</w:t>
      </w:r>
      <w:r w:rsidRPr="00AA13B1">
        <w:rPr>
          <w:sz w:val="16"/>
        </w:rPr>
        <w:t xml:space="preserve"> We face this domestic challenge while other major powers are experiencing rapid economic growth. Even though countries such as China, India, and Brazil have profound political, social, demographic, and </w:t>
      </w:r>
    </w:p>
    <w:p w:rsidR="00447464" w:rsidRPr="00AA13B1" w:rsidRDefault="00447464" w:rsidP="00447464">
      <w:pPr>
        <w:pStyle w:val="Heading3"/>
      </w:pPr>
      <w:r w:rsidRPr="00AA13B1">
        <w:lastRenderedPageBreak/>
        <w:t xml:space="preserve">1NC – Dems Good – Immigration </w:t>
      </w:r>
    </w:p>
    <w:p w:rsidR="00447464" w:rsidRDefault="00447464" w:rsidP="00D82F12">
      <w:pPr>
        <w:rPr>
          <w:sz w:val="16"/>
        </w:rPr>
      </w:pPr>
    </w:p>
    <w:p w:rsidR="00D82F12" w:rsidRPr="00AA13B1" w:rsidRDefault="00D82F12" w:rsidP="00D82F12">
      <w:pPr>
        <w:rPr>
          <w:b/>
          <w:bCs/>
          <w:u w:val="single"/>
        </w:rPr>
      </w:pPr>
      <w:r w:rsidRPr="00AA13B1">
        <w:rPr>
          <w:sz w:val="16"/>
        </w:rPr>
        <w:t xml:space="preserve">economic problems, their economies are growing faster than ours, and this could alter the global distribution of power. These trends could in the long term produce a multi-polar world. If U.S. policymakers fail to act and other powers continue to grow, it is not a question of whether but when a new international order will emerge. </w:t>
      </w:r>
      <w:r w:rsidRPr="00AA13B1">
        <w:rPr>
          <w:b/>
          <w:bCs/>
          <w:u w:val="single"/>
        </w:rPr>
        <w:t>The closing of the gap between the United States and its rivals could intensify geopolitical competition among major powers, increase incentives for local powers to play major powers against one another, and undercut our will to preclude or respond to international crises because of the higher risk of escalation.</w:t>
      </w:r>
      <w:r w:rsidRPr="00AA13B1">
        <w:rPr>
          <w:bCs/>
          <w:sz w:val="12"/>
        </w:rPr>
        <w:t>¶</w:t>
      </w:r>
      <w:r w:rsidRPr="00AA13B1">
        <w:rPr>
          <w:b/>
          <w:bCs/>
          <w:u w:val="single"/>
        </w:rPr>
        <w:t xml:space="preserve"> The stakes are high. In modern history, the longest period of peace among the great powers has been the era of U.S. leadership. By contrast, multi-polar systems have been unstable, with their competitive dynamics resulting in frequent crises and major wars</w:t>
      </w:r>
      <w:r w:rsidRPr="00AA13B1">
        <w:rPr>
          <w:sz w:val="16"/>
        </w:rPr>
        <w:t xml:space="preserve"> among the great powers. Failures of multi-polar international systems produced both world wars.</w:t>
      </w:r>
      <w:r w:rsidRPr="00AA13B1">
        <w:rPr>
          <w:sz w:val="12"/>
        </w:rPr>
        <w:t>¶</w:t>
      </w:r>
      <w:r w:rsidRPr="00AA13B1">
        <w:rPr>
          <w:sz w:val="16"/>
        </w:rPr>
        <w:t xml:space="preserve"> American retrenchment could have devastating consequences. Without an American security blanket, </w:t>
      </w:r>
      <w:r w:rsidRPr="00AA13B1">
        <w:rPr>
          <w:rStyle w:val="Emphasis"/>
        </w:rPr>
        <w:t>regional powers could rearm</w:t>
      </w:r>
      <w:r w:rsidRPr="00AA13B1">
        <w:rPr>
          <w:b/>
          <w:bCs/>
          <w:u w:val="single"/>
        </w:rPr>
        <w:t xml:space="preserve"> in an attempt to balance against emerging threats. Under this scenario, there would be a heightened possibility of arms races, miscalculation, or other crises spiraling into all-out conflict.</w:t>
      </w:r>
      <w:r w:rsidRPr="00AA13B1">
        <w:rPr>
          <w:sz w:val="16"/>
        </w:rPr>
        <w:t xml:space="preserve"> Alternatively, in seeking to accommodate the stronger powers, weaker powers may shift their geopolitical posture away from the United States. Either way, hostile states would be emboldened to make aggressive moves in their regions.</w:t>
      </w:r>
      <w:r w:rsidRPr="00AA13B1">
        <w:rPr>
          <w:sz w:val="12"/>
        </w:rPr>
        <w:t>¶</w:t>
      </w:r>
      <w:r w:rsidRPr="00AA13B1">
        <w:rPr>
          <w:sz w:val="16"/>
        </w:rPr>
        <w:t xml:space="preserve"> As rival powers rise, Asia in particular is likely to emerge as a zone of great-power competition. 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w:t>
      </w:r>
      <w:r w:rsidRPr="00AA13B1">
        <w:rPr>
          <w:b/>
          <w:bCs/>
          <w:u w:val="single"/>
        </w:rPr>
        <w:t>the United States is the most significant barrier facing Chinese hegemony and aggression.</w:t>
      </w:r>
    </w:p>
    <w:p w:rsidR="00C66DB1" w:rsidRPr="00AA13B1" w:rsidRDefault="00C66DB1" w:rsidP="00D22A4F">
      <w:pPr>
        <w:pStyle w:val="Heading2"/>
      </w:pPr>
      <w:bookmarkStart w:id="8" w:name="_Toc392706435"/>
      <w:r w:rsidRPr="00AA13B1">
        <w:lastRenderedPageBreak/>
        <w:t>Uniqueness</w:t>
      </w:r>
      <w:bookmarkEnd w:id="8"/>
    </w:p>
    <w:p w:rsidR="00BD082C" w:rsidRPr="00AA13B1" w:rsidRDefault="00BD082C" w:rsidP="00BD082C"/>
    <w:p w:rsidR="00C66DB1" w:rsidRPr="00AA13B1" w:rsidRDefault="00C66DB1" w:rsidP="00C66DB1"/>
    <w:p w:rsidR="00C66DB1" w:rsidRPr="00AA13B1" w:rsidRDefault="00E2462C" w:rsidP="00E2462C">
      <w:pPr>
        <w:pStyle w:val="Heading3"/>
      </w:pPr>
      <w:bookmarkStart w:id="9" w:name="_Toc392706436"/>
      <w:r>
        <w:lastRenderedPageBreak/>
        <w:t>2NC Dems Win</w:t>
      </w:r>
      <w:bookmarkEnd w:id="9"/>
    </w:p>
    <w:p w:rsidR="00E2462C" w:rsidRDefault="00E2462C" w:rsidP="00E2462C">
      <w:pPr>
        <w:pStyle w:val="Heading4"/>
      </w:pPr>
      <w:r>
        <w:t>Dems will win senate thanks to women vote</w:t>
      </w:r>
    </w:p>
    <w:p w:rsidR="00E2462C" w:rsidRDefault="00E2462C" w:rsidP="00E2462C">
      <w:r w:rsidRPr="00703A42">
        <w:rPr>
          <w:b/>
          <w:sz w:val="24"/>
          <w:szCs w:val="24"/>
        </w:rPr>
        <w:t>Memoli,</w:t>
      </w:r>
      <w:r>
        <w:t xml:space="preserve"> LA Times author, </w:t>
      </w:r>
      <w:r w:rsidRPr="00703A42">
        <w:rPr>
          <w:b/>
          <w:sz w:val="24"/>
          <w:szCs w:val="24"/>
        </w:rPr>
        <w:t>7/4</w:t>
      </w:r>
      <w:r>
        <w:t xml:space="preserve"> </w:t>
      </w:r>
    </w:p>
    <w:p w:rsidR="00E2462C" w:rsidRPr="00703A42" w:rsidRDefault="00E2462C" w:rsidP="00E2462C">
      <w:pPr>
        <w:rPr>
          <w:sz w:val="18"/>
          <w:szCs w:val="18"/>
        </w:rPr>
      </w:pPr>
      <w:r w:rsidRPr="00703A42">
        <w:rPr>
          <w:sz w:val="18"/>
          <w:szCs w:val="18"/>
        </w:rPr>
        <w:t>(Michael, “Democrats Senate Majority Hinges on Rallying Key Vote Blocs”, http://www.latimes.com/nation/la-na-senate-battle-20140705-story.html)</w:t>
      </w:r>
    </w:p>
    <w:p w:rsidR="00E2462C" w:rsidRPr="004C5383" w:rsidRDefault="00E2462C" w:rsidP="00E2462C">
      <w:pPr>
        <w:pStyle w:val="NormalWeb"/>
        <w:shd w:val="clear" w:color="auto" w:fill="FFFFFF"/>
        <w:spacing w:after="240" w:afterAutospacing="0"/>
        <w:rPr>
          <w:rStyle w:val="Emphasis"/>
        </w:rPr>
      </w:pPr>
      <w:r w:rsidRPr="00E2462C">
        <w:rPr>
          <w:rStyle w:val="StyleBoldUnderline"/>
        </w:rPr>
        <w:t>Democrats headed into the Fourth of July recess facing stiff head winds in their quest to maintain a Senate majority this fa</w:t>
      </w:r>
      <w:r w:rsidRPr="00703A42">
        <w:rPr>
          <w:sz w:val="16"/>
          <w:szCs w:val="20"/>
        </w:rPr>
        <w:t xml:space="preserve">ll, contending with voters' unease over the economy and a slew of Washington controversies. But </w:t>
      </w:r>
      <w:r w:rsidRPr="00E2462C">
        <w:rPr>
          <w:rStyle w:val="StyleBoldUnderline"/>
        </w:rPr>
        <w:t>analysts say that a narrow path still exists for the party because of atypically strong enthusiasm levels among Democratic voters</w:t>
      </w:r>
      <w:r w:rsidRPr="00703A42">
        <w:rPr>
          <w:sz w:val="16"/>
          <w:szCs w:val="20"/>
        </w:rPr>
        <w:t xml:space="preserve">, while Republicans confront newly inflamed tensions with their base after a roller coaster series of primaries. New data released last week by leading pollsters in both parties show how </w:t>
      </w:r>
      <w:r w:rsidRPr="004C5383">
        <w:rPr>
          <w:rStyle w:val="Emphasis"/>
        </w:rPr>
        <w:t>November's midterm election could hinge on Democrats' success in rallying key voting sectors, such as women.</w:t>
      </w:r>
    </w:p>
    <w:p w:rsidR="00E2462C" w:rsidRDefault="00E2462C" w:rsidP="00E2462C">
      <w:pPr>
        <w:pStyle w:val="Heading4"/>
      </w:pPr>
      <w:r>
        <w:t>Party organization and enthusiasm will give dems senate but its close</w:t>
      </w:r>
    </w:p>
    <w:p w:rsidR="00E2462C" w:rsidRDefault="00E2462C" w:rsidP="00E2462C">
      <w:r w:rsidRPr="00703A42">
        <w:rPr>
          <w:b/>
          <w:sz w:val="24"/>
          <w:szCs w:val="24"/>
        </w:rPr>
        <w:t>Memoli,</w:t>
      </w:r>
      <w:r>
        <w:t xml:space="preserve"> LA Times author, </w:t>
      </w:r>
      <w:r w:rsidRPr="00703A42">
        <w:rPr>
          <w:b/>
          <w:sz w:val="24"/>
          <w:szCs w:val="24"/>
        </w:rPr>
        <w:t>7/4</w:t>
      </w:r>
      <w:r>
        <w:t xml:space="preserve"> </w:t>
      </w:r>
    </w:p>
    <w:p w:rsidR="00E2462C" w:rsidRPr="004C5383" w:rsidRDefault="00E2462C" w:rsidP="00E2462C">
      <w:pPr>
        <w:rPr>
          <w:sz w:val="18"/>
          <w:szCs w:val="18"/>
        </w:rPr>
      </w:pPr>
      <w:r w:rsidRPr="00703A42">
        <w:rPr>
          <w:sz w:val="18"/>
          <w:szCs w:val="18"/>
        </w:rPr>
        <w:t>(Michael, “Democrats Senate Majority Hinges on Rallying Key Vote Blocs”, http://www.latimes.com/nation/la-na-senate-battle-20140705-story.html)</w:t>
      </w:r>
    </w:p>
    <w:p w:rsidR="00397755" w:rsidRDefault="00E2462C" w:rsidP="00E2462C">
      <w:pPr>
        <w:shd w:val="clear" w:color="auto" w:fill="FFFFFF"/>
        <w:spacing w:before="100" w:beforeAutospacing="1" w:after="240"/>
        <w:rPr>
          <w:rStyle w:val="StyleBoldUnderline"/>
        </w:rPr>
      </w:pPr>
      <w:r w:rsidRPr="00E2462C">
        <w:rPr>
          <w:rStyle w:val="StyleBoldUnderline"/>
        </w:rPr>
        <w:t xml:space="preserve">Matt Canter, deputy executive director for the Democratic Senatorial Campaign Committee, acknowledged that Democrats are facing a difficult landscape but said </w:t>
      </w:r>
      <w:r w:rsidRPr="004C5383">
        <w:rPr>
          <w:rStyle w:val="Emphasis"/>
        </w:rPr>
        <w:t>the candidates are well positioned</w:t>
      </w:r>
      <w:r w:rsidRPr="004C5383">
        <w:rPr>
          <w:rFonts w:eastAsia="Times New Roman"/>
          <w:sz w:val="16"/>
          <w:szCs w:val="18"/>
        </w:rPr>
        <w:t xml:space="preserve">. "Constituents in their states understand that their senator is putting their state's interests ahead of Washington and even ahead of their own national party when they think that that's right," he said. "These races have truly become choices." But Ayres </w:t>
      </w:r>
      <w:r w:rsidRPr="00E2462C">
        <w:rPr>
          <w:rStyle w:val="StyleBoldUnderline"/>
        </w:rPr>
        <w:t>found one ray of hope for Democrats: the party's voters reported equal levels of enthusiasm about the November vote as Republicans in these states. Typically in the midterm election of a president's second term, the opposing party has a significant edge, as national polls now show</w:t>
      </w:r>
      <w:r w:rsidRPr="004C5383">
        <w:rPr>
          <w:rFonts w:eastAsia="Times New Roman"/>
          <w:sz w:val="16"/>
          <w:szCs w:val="18"/>
        </w:rPr>
        <w:t xml:space="preserve">. "This is an unusual result," Ayres said. "But I do think </w:t>
      </w:r>
      <w:r w:rsidRPr="00E2462C">
        <w:rPr>
          <w:rStyle w:val="StyleBoldUnderline"/>
        </w:rPr>
        <w:t>that's a function of the attention that's been lavished on these dozen states so far. There's been a tremendous number of ads already, even where the Republican nominee has not been settled yet. So I think that's what's generating this parity in enthusiasm.</w:t>
      </w:r>
    </w:p>
    <w:p w:rsidR="00397755" w:rsidRDefault="00397755" w:rsidP="00397755">
      <w:pPr>
        <w:rPr>
          <w:rStyle w:val="StyleBoldUnderline"/>
        </w:rPr>
      </w:pPr>
      <w:r>
        <w:rPr>
          <w:rStyle w:val="StyleBoldUnderline"/>
        </w:rPr>
        <w:br w:type="page"/>
      </w:r>
    </w:p>
    <w:p w:rsidR="00397755" w:rsidRPr="00AA13B1" w:rsidRDefault="00397755" w:rsidP="00397755">
      <w:pPr>
        <w:pStyle w:val="Heading3"/>
      </w:pPr>
      <w:bookmarkStart w:id="10" w:name="_Toc392706437"/>
      <w:r>
        <w:lastRenderedPageBreak/>
        <w:t>2NC Dems Win</w:t>
      </w:r>
      <w:bookmarkEnd w:id="10"/>
    </w:p>
    <w:p w:rsidR="00E2462C" w:rsidRDefault="00E2462C" w:rsidP="00E2462C">
      <w:pPr>
        <w:pStyle w:val="Heading4"/>
      </w:pPr>
      <w:r>
        <w:t>GOP won’t win senate- independent voters key</w:t>
      </w:r>
    </w:p>
    <w:p w:rsidR="00E2462C" w:rsidRDefault="00E2462C" w:rsidP="00E2462C">
      <w:r w:rsidRPr="00703A42">
        <w:rPr>
          <w:b/>
          <w:sz w:val="24"/>
          <w:szCs w:val="24"/>
        </w:rPr>
        <w:t>Memoli,</w:t>
      </w:r>
      <w:r>
        <w:t xml:space="preserve"> LA Times author, </w:t>
      </w:r>
      <w:r w:rsidRPr="00703A42">
        <w:rPr>
          <w:b/>
          <w:sz w:val="24"/>
          <w:szCs w:val="24"/>
        </w:rPr>
        <w:t>7/4</w:t>
      </w:r>
      <w:r>
        <w:t xml:space="preserve"> </w:t>
      </w:r>
    </w:p>
    <w:p w:rsidR="00E2462C" w:rsidRDefault="00E2462C" w:rsidP="00E2462C">
      <w:pPr>
        <w:rPr>
          <w:sz w:val="18"/>
          <w:szCs w:val="18"/>
        </w:rPr>
      </w:pPr>
      <w:r w:rsidRPr="00703A42">
        <w:rPr>
          <w:sz w:val="18"/>
          <w:szCs w:val="18"/>
        </w:rPr>
        <w:t>(Michael, “Democrats Senate Majority Hinges on Rallying Key Vote Blocs”, http://www.latimes.com/nation/la-na-senate-battle-20140705-story.html</w:t>
      </w:r>
      <w:r>
        <w:rPr>
          <w:sz w:val="18"/>
          <w:szCs w:val="18"/>
        </w:rPr>
        <w:t>)</w:t>
      </w:r>
      <w:r>
        <w:rPr>
          <w:sz w:val="18"/>
          <w:szCs w:val="18"/>
        </w:rPr>
        <w:br/>
      </w:r>
    </w:p>
    <w:p w:rsidR="00E2462C" w:rsidRPr="007F5F94" w:rsidRDefault="00E2462C" w:rsidP="00E2462C">
      <w:pPr>
        <w:rPr>
          <w:sz w:val="18"/>
          <w:szCs w:val="18"/>
        </w:rPr>
      </w:pPr>
      <w:r w:rsidRPr="007F5F94">
        <w:rPr>
          <w:rFonts w:eastAsia="Times New Roman"/>
          <w:sz w:val="18"/>
          <w:szCs w:val="18"/>
        </w:rPr>
        <w:t xml:space="preserve">Ayres' survey, conducted for the GOP think tank Resurgent Republic, also found </w:t>
      </w:r>
      <w:r w:rsidRPr="007F5F94">
        <w:rPr>
          <w:rStyle w:val="Emphasis"/>
        </w:rPr>
        <w:t>that Republican voters were more likely to be dissatisfied with their party's leadership in Congress than were Democratic voters</w:t>
      </w:r>
      <w:r w:rsidRPr="00E2462C">
        <w:rPr>
          <w:rStyle w:val="StyleBoldUnderline"/>
        </w:rPr>
        <w:t>, a product of the tea party-versus-GOP establishment battles that have hurt previous efforts to win back the Senate</w:t>
      </w:r>
      <w:r w:rsidRPr="007F5F94">
        <w:rPr>
          <w:rFonts w:eastAsia="Times New Roman"/>
          <w:sz w:val="18"/>
          <w:szCs w:val="18"/>
        </w:rPr>
        <w:t xml:space="preserve">.This year, GOP incumbents have thus far withstood challenges from their right, including six-term Mississippi Sen. Thad Cochran, who beat tea-party-backed Chris McDaniel last week in a bitter and costly runoff. But </w:t>
      </w:r>
      <w:r w:rsidRPr="00E2462C">
        <w:rPr>
          <w:rStyle w:val="StyleBoldUnderline"/>
        </w:rPr>
        <w:t>Democrats hope that the discord seen in the Mississippi race and elsewhere might dampen the zeal of conservatives to help Republicans win total control of Congress for Obama's final two years</w:t>
      </w:r>
      <w:r w:rsidRPr="007F5F94">
        <w:rPr>
          <w:rFonts w:eastAsia="Times New Roman"/>
          <w:sz w:val="18"/>
          <w:szCs w:val="18"/>
        </w:rPr>
        <w:t>."</w:t>
      </w:r>
      <w:r w:rsidRPr="00E2462C">
        <w:rPr>
          <w:rStyle w:val="StyleBoldUnderline"/>
        </w:rPr>
        <w:t xml:space="preserve">This </w:t>
      </w:r>
      <w:r w:rsidRPr="007F5F94">
        <w:rPr>
          <w:rStyle w:val="Emphasis"/>
        </w:rPr>
        <w:t>infighting has taken its toll</w:t>
      </w:r>
      <w:r w:rsidRPr="00E2462C">
        <w:rPr>
          <w:rStyle w:val="StyleBoldUnderline"/>
        </w:rPr>
        <w:t>,"</w:t>
      </w:r>
      <w:r w:rsidRPr="007F5F94">
        <w:rPr>
          <w:rFonts w:eastAsia="Times New Roman"/>
          <w:sz w:val="18"/>
          <w:szCs w:val="18"/>
        </w:rPr>
        <w:t xml:space="preserve"> said Amy Walter, a national political analyst for the nonpartisan Cook Political Report. </w:t>
      </w:r>
      <w:r w:rsidRPr="00E2462C">
        <w:rPr>
          <w:rStyle w:val="StyleBoldUnderline"/>
        </w:rPr>
        <w:t xml:space="preserve">Republicans "are not as enthusiastic as they were in 2010. Even they are a little bit disillusioned by what's been happening over the last couple years."That also means </w:t>
      </w:r>
      <w:r w:rsidRPr="007F5F94">
        <w:rPr>
          <w:rStyle w:val="Emphasis"/>
        </w:rPr>
        <w:t>Republican candidates are not getting the benefit of the doubt among independent voters</w:t>
      </w:r>
      <w:r w:rsidRPr="00E2462C">
        <w:rPr>
          <w:rStyle w:val="StyleBoldUnderline"/>
        </w:rPr>
        <w:t xml:space="preserve"> as they did in 2010</w:t>
      </w:r>
      <w:r w:rsidRPr="007F5F94">
        <w:rPr>
          <w:rFonts w:eastAsia="Times New Roman"/>
          <w:sz w:val="18"/>
          <w:szCs w:val="18"/>
        </w:rPr>
        <w:t>, Walter added.</w:t>
      </w:r>
    </w:p>
    <w:p w:rsidR="001623DB" w:rsidRPr="00AA13B1" w:rsidRDefault="00C34B78" w:rsidP="001623DB">
      <w:pPr>
        <w:pStyle w:val="Heading3"/>
      </w:pPr>
      <w:bookmarkStart w:id="11" w:name="_Toc392706438"/>
      <w:r w:rsidRPr="00AA13B1">
        <w:lastRenderedPageBreak/>
        <w:t xml:space="preserve">2NC </w:t>
      </w:r>
      <w:r w:rsidR="00642D02" w:rsidRPr="00AA13B1">
        <w:t>Dems Win</w:t>
      </w:r>
      <w:r w:rsidR="00E2462C">
        <w:t xml:space="preserve"> (Old)</w:t>
      </w:r>
      <w:bookmarkEnd w:id="11"/>
    </w:p>
    <w:p w:rsidR="002B2C34" w:rsidRPr="00AA13B1" w:rsidRDefault="002B2C34" w:rsidP="002B2C34">
      <w:pPr>
        <w:pStyle w:val="Heading4"/>
      </w:pPr>
      <w:r w:rsidRPr="00AA13B1">
        <w:t>2012 midterm elections prove – current indicators mean Democratic victory – this ev assumes all of their authors</w:t>
      </w:r>
    </w:p>
    <w:p w:rsidR="002B2C34" w:rsidRPr="00AA13B1" w:rsidRDefault="002B2C34" w:rsidP="002B2C34">
      <w:r w:rsidRPr="00AA13B1">
        <w:rPr>
          <w:rStyle w:val="StyleStyleBold12pt"/>
        </w:rPr>
        <w:t xml:space="preserve">Decker 5/23 </w:t>
      </w:r>
      <w:r w:rsidRPr="00AA13B1">
        <w:t xml:space="preserve">[BRETT M. DECKER, Journalist for the Washington Examiner, MAY 23, 2014 “Republicans blew it in 2012 and could again in this year's midterm election,” </w:t>
      </w:r>
      <w:hyperlink r:id="rId17" w:history="1">
        <w:r w:rsidRPr="00AA13B1">
          <w:rPr>
            <w:rStyle w:val="Hyperlink"/>
          </w:rPr>
          <w:t>http://washingtonexaminer.com/republicans-blew-it-in-2012-and-could-again-in-this-years-midterm-election/article/2548829</w:t>
        </w:r>
      </w:hyperlink>
      <w:r w:rsidRPr="00AA13B1">
        <w:t xml:space="preserve"> | </w:t>
      </w:r>
      <w:r w:rsidR="00B82E88" w:rsidRPr="00AA13B1">
        <w:t>prs</w:t>
      </w:r>
      <w:r w:rsidRPr="00AA13B1">
        <w:t>]</w:t>
      </w:r>
    </w:p>
    <w:p w:rsidR="002B2C34" w:rsidRPr="00AA13B1" w:rsidRDefault="002B2C34" w:rsidP="002B2C34">
      <w:pPr>
        <w:rPr>
          <w:sz w:val="12"/>
          <w:szCs w:val="12"/>
        </w:rPr>
      </w:pPr>
    </w:p>
    <w:p w:rsidR="002B2C34" w:rsidRPr="00AA13B1" w:rsidRDefault="002B2C34" w:rsidP="002B2C34">
      <w:pPr>
        <w:rPr>
          <w:rStyle w:val="StyleBoldUnderline"/>
        </w:rPr>
      </w:pPr>
      <w:r w:rsidRPr="00AA13B1">
        <w:rPr>
          <w:sz w:val="12"/>
          <w:szCs w:val="12"/>
        </w:rPr>
        <w:t>It's almost universally accepted that Republicans will pick up a substantial number of Senate seats in this year's midterm election, with</w:t>
      </w:r>
      <w:r w:rsidRPr="00AA13B1">
        <w:t xml:space="preserve"> </w:t>
      </w:r>
      <w:r w:rsidRPr="00AA13B1">
        <w:rPr>
          <w:rStyle w:val="StyleBoldUnderline"/>
        </w:rPr>
        <w:t>most analysts predicting a GOP majority in the upper house come January</w:t>
      </w:r>
      <w:r w:rsidRPr="00AA13B1">
        <w:rPr>
          <w:sz w:val="12"/>
          <w:szCs w:val="12"/>
        </w:rPr>
        <w:t>.¶ Even MSNBC's Chris Matthews, the godfather of liberal cheerleaders, lamented, "To the Democrats, this election, a rosy scenario is to lose five Senate seats, not six. They could lose 10."¶ T</w:t>
      </w:r>
      <w:r w:rsidRPr="00AA13B1">
        <w:rPr>
          <w:rStyle w:val="StyleBoldUnderline"/>
        </w:rPr>
        <w:t xml:space="preserve">he Democrats' depression may be short-lived because </w:t>
      </w:r>
      <w:r w:rsidRPr="00AA13B1">
        <w:rPr>
          <w:rStyle w:val="Emphasis"/>
        </w:rPr>
        <w:t>there is a good chance Republicans will blow their 2014 electoral opportunity.</w:t>
      </w:r>
      <w:r w:rsidRPr="00AA13B1">
        <w:rPr>
          <w:sz w:val="12"/>
        </w:rPr>
        <w:t xml:space="preserve">¶ </w:t>
      </w:r>
      <w:r w:rsidRPr="00AA13B1">
        <w:rPr>
          <w:sz w:val="12"/>
          <w:szCs w:val="12"/>
        </w:rPr>
        <w:t>A May 8-11 Gallup Poll reports that 80 percent disapprove of the job Congress is doing, with another Gallup survey showing 72 percent of registered voters feel most members of Congress should not be reelected.¶ Sign Up for the Politics Today newsletter</w:t>
      </w:r>
      <w:r w:rsidRPr="00AA13B1">
        <w:rPr>
          <w:rStyle w:val="StyleBoldUnderline"/>
        </w:rPr>
        <w:t>!¶ A strong sentiment to "throw all the bums out" doesn’t translate into a partisan mandate for either side of the aisle</w:t>
      </w:r>
      <w:r w:rsidRPr="00AA13B1">
        <w:t>.</w:t>
      </w:r>
      <w:r w:rsidRPr="00AA13B1">
        <w:rPr>
          <w:sz w:val="12"/>
        </w:rPr>
        <w:t xml:space="preserve">¶ </w:t>
      </w:r>
      <w:r w:rsidRPr="00AA13B1">
        <w:t xml:space="preserve">The problem with conventional wisdom in politics is that it is often wrong. </w:t>
      </w:r>
      <w:r w:rsidRPr="00AA13B1">
        <w:rPr>
          <w:sz w:val="12"/>
          <w:szCs w:val="12"/>
        </w:rPr>
        <w:t>It is true that President Obama's job performance numbers are lingering around all-time lows.¶ It's also true that his status as a lame-duck undermines his ability to get much done for the second half of his second term, and that Senate Majority Leader Harry Reid, a Democrat, consistently has the lowest favorability rating of any congressional leader</w:t>
      </w:r>
      <w:r w:rsidRPr="00AA13B1">
        <w:t>.</w:t>
      </w:r>
      <w:r w:rsidRPr="00AA13B1">
        <w:rPr>
          <w:sz w:val="12"/>
        </w:rPr>
        <w:t xml:space="preserve">¶ </w:t>
      </w:r>
      <w:r w:rsidRPr="00AA13B1">
        <w:t xml:space="preserve">But </w:t>
      </w:r>
      <w:r w:rsidRPr="00AA13B1">
        <w:rPr>
          <w:rStyle w:val="Emphasis"/>
        </w:rPr>
        <w:t>none of this automatically translates into GOP victories</w:t>
      </w:r>
      <w:r w:rsidRPr="00AA13B1">
        <w:t xml:space="preserve">. </w:t>
      </w:r>
      <w:r w:rsidRPr="00AA13B1">
        <w:rPr>
          <w:rStyle w:val="StyleBoldUnderline"/>
        </w:rPr>
        <w:t xml:space="preserve">The 2012 election offers a warning against </w:t>
      </w:r>
      <w:r w:rsidRPr="00AA13B1">
        <w:rPr>
          <w:rStyle w:val="Emphasis"/>
        </w:rPr>
        <w:t>premature Republican exuberance</w:t>
      </w:r>
      <w:r w:rsidRPr="00AA13B1">
        <w:rPr>
          <w:rStyle w:val="StyleBoldUnderline"/>
        </w:rPr>
        <w:t>.¶</w:t>
      </w:r>
      <w:r w:rsidRPr="00AA13B1">
        <w:rPr>
          <w:sz w:val="12"/>
        </w:rPr>
        <w:t xml:space="preserve"> </w:t>
      </w:r>
      <w:r w:rsidRPr="00AA13B1">
        <w:rPr>
          <w:rStyle w:val="StyleBoldUnderline"/>
        </w:rPr>
        <w:t>Two years ago, the same factors were in play with a poor economy and low Obama approval ratings</w:t>
      </w:r>
      <w:r w:rsidRPr="00AA13B1">
        <w:t xml:space="preserve">. </w:t>
      </w:r>
      <w:r w:rsidRPr="00AA13B1">
        <w:rPr>
          <w:rStyle w:val="StyleBoldUnderline"/>
        </w:rPr>
        <w:t>The GOP only needed four Senate pickups to gain control, compared to six this year,</w:t>
      </w:r>
      <w:r w:rsidRPr="00AA13B1">
        <w:t xml:space="preserve"> </w:t>
      </w:r>
      <w:r w:rsidRPr="00AA13B1">
        <w:rPr>
          <w:rStyle w:val="StyleBoldUnderline"/>
        </w:rPr>
        <w:t>and Democrats had to defend 23 seats versus only 10 for the GOP</w:t>
      </w:r>
      <w:r w:rsidRPr="00AA13B1">
        <w:t>.</w:t>
      </w:r>
      <w:r w:rsidRPr="00AA13B1">
        <w:rPr>
          <w:sz w:val="12"/>
        </w:rPr>
        <w:t xml:space="preserve">¶ </w:t>
      </w:r>
      <w:r w:rsidRPr="00AA13B1">
        <w:rPr>
          <w:rStyle w:val="StyleBoldUnderline"/>
        </w:rPr>
        <w:t xml:space="preserve">The end result, however, was a Republican </w:t>
      </w:r>
      <w:r w:rsidRPr="00AA13B1">
        <w:rPr>
          <w:rStyle w:val="Emphasis"/>
        </w:rPr>
        <w:t>net loss of two</w:t>
      </w:r>
      <w:r w:rsidRPr="00AA13B1">
        <w:t>, i</w:t>
      </w:r>
      <w:r w:rsidRPr="00AA13B1">
        <w:rPr>
          <w:sz w:val="12"/>
          <w:szCs w:val="12"/>
        </w:rPr>
        <w:t>ncluding what should be ultra-safe Indiana, which at the same time voted for Mitt Romney over Obama by a 10-point margin</w:t>
      </w:r>
      <w:r w:rsidRPr="00AA13B1">
        <w:t>.</w:t>
      </w:r>
      <w:r w:rsidRPr="00AA13B1">
        <w:rPr>
          <w:sz w:val="12"/>
        </w:rPr>
        <w:t xml:space="preserve">¶ </w:t>
      </w:r>
      <w:r w:rsidRPr="00AA13B1">
        <w:rPr>
          <w:rStyle w:val="StyleBoldUnderline"/>
        </w:rPr>
        <w:t xml:space="preserve">Current public opinion suggests </w:t>
      </w:r>
      <w:r w:rsidRPr="00AA13B1">
        <w:rPr>
          <w:rStyle w:val="Emphasis"/>
        </w:rPr>
        <w:t>2014 could be a reprise of 2012</w:t>
      </w:r>
      <w:r w:rsidRPr="00AA13B1">
        <w:rPr>
          <w:rStyle w:val="StyleBoldUnderline"/>
        </w:rPr>
        <w:t>.</w:t>
      </w:r>
      <w:r w:rsidRPr="00AA13B1">
        <w:t xml:space="preserve"> As recently as May 18, </w:t>
      </w:r>
      <w:r w:rsidRPr="00AA13B1">
        <w:rPr>
          <w:rStyle w:val="Emphasis"/>
        </w:rPr>
        <w:t xml:space="preserve">Democrats enjoyed a 4-point edge </w:t>
      </w:r>
      <w:r w:rsidRPr="00AA13B1">
        <w:rPr>
          <w:rStyle w:val="StyleBoldUnderline"/>
        </w:rPr>
        <w:t>nationally when voters were asked which party they intended to support for Congress in the fall.</w:t>
      </w:r>
      <w:r w:rsidRPr="00AA13B1">
        <w:rPr>
          <w:sz w:val="12"/>
        </w:rPr>
        <w:t xml:space="preserve">¶ </w:t>
      </w:r>
      <w:r w:rsidRPr="00AA13B1">
        <w:rPr>
          <w:rStyle w:val="Emphasis"/>
        </w:rPr>
        <w:t>Republicans have fallen 6 points in that category in three weeks</w:t>
      </w:r>
      <w:r w:rsidRPr="00AA13B1">
        <w:t xml:space="preserve">. Across the country, </w:t>
      </w:r>
      <w:r w:rsidRPr="00AA13B1">
        <w:rPr>
          <w:rStyle w:val="StyleBoldUnderline"/>
        </w:rPr>
        <w:t>views of the GOP congressional leadership are as low as Democrats</w:t>
      </w:r>
      <w:r w:rsidRPr="00AA13B1">
        <w:t xml:space="preserve">. </w:t>
      </w:r>
      <w:r w:rsidRPr="00AA13B1">
        <w:rPr>
          <w:rStyle w:val="StyleBoldUnderline"/>
        </w:rPr>
        <w:t>That’s hardly the stuff of a landslide.¶</w:t>
      </w:r>
      <w:r w:rsidRPr="00AA13B1">
        <w:rPr>
          <w:sz w:val="12"/>
        </w:rPr>
        <w:t xml:space="preserve"> </w:t>
      </w:r>
      <w:r w:rsidRPr="00AA13B1">
        <w:rPr>
          <w:sz w:val="12"/>
          <w:szCs w:val="12"/>
        </w:rPr>
        <w:t>One bellwether of future fortunes is Senate Minority Leader Mitch McConnell, who is fighting to save his own seat.¶ Despite Kentucky only giving Obama 38 percent of the vote in 2012, Republican McConnell is tied with Democratic challenger Alison Lundergan Grimes and has had disapproval ratings as high as 60 percent this year. At times, his numbers have sunk even lower than Obama's in this very red region.¶ The Republican establishment’s struggles in the Bluegrass State are about more than one man; trouble there reflects deep voter dissatisfaction</w:t>
      </w:r>
      <w:r w:rsidRPr="00AA13B1">
        <w:t xml:space="preserve"> with everything from which issues the GOP champions to how they go about fighting for them.</w:t>
      </w:r>
      <w:r w:rsidRPr="00AA13B1">
        <w:rPr>
          <w:sz w:val="12"/>
        </w:rPr>
        <w:t xml:space="preserve">¶ </w:t>
      </w:r>
      <w:r w:rsidRPr="00AA13B1">
        <w:rPr>
          <w:rStyle w:val="StyleBoldUnderline"/>
        </w:rPr>
        <w:t>The pickle the party is in is based on the wide chasm between the conservative base and a more pragmatic leadership that has shown itself incapable of managing the different constituencies.¶</w:t>
      </w:r>
      <w:r w:rsidRPr="00AA13B1">
        <w:rPr>
          <w:sz w:val="12"/>
        </w:rPr>
        <w:t xml:space="preserve"> </w:t>
      </w:r>
      <w:r w:rsidRPr="00AA13B1">
        <w:rPr>
          <w:rStyle w:val="StyleBoldUnderline"/>
        </w:rPr>
        <w:t>The GOP family feud over immigration is case and point</w:t>
      </w:r>
      <w:r w:rsidRPr="00AA13B1">
        <w:t xml:space="preserve">. It doesn't matter what one thinks of the issue; </w:t>
      </w:r>
      <w:r w:rsidRPr="00AA13B1">
        <w:rPr>
          <w:rStyle w:val="Emphasis"/>
        </w:rPr>
        <w:t>the conservative base is split on reform</w:t>
      </w:r>
      <w:r w:rsidRPr="00AA13B1">
        <w:rPr>
          <w:sz w:val="12"/>
          <w:szCs w:val="12"/>
        </w:rPr>
        <w:t>.¶ Republican leaders recently have been insisting they will push through legislation before the midterm election, which only risks alienating their voters and depressing turnout.¶ For Republicans who support amnesty, it makes little sense to craft policy now that entails negotiating with crafty Senate liberals like New York's Chuck Schumer when there is a chance of taking control of the Senate in January and creating a bill better tailored to satisfying their supporters' competing demands.¶ For most of the Obama presidency</w:t>
      </w:r>
      <w:r w:rsidRPr="00AA13B1">
        <w:t xml:space="preserve">, </w:t>
      </w:r>
      <w:r w:rsidRPr="00AA13B1">
        <w:rPr>
          <w:rStyle w:val="StyleBoldUnderline"/>
        </w:rPr>
        <w:t xml:space="preserve">GOP leaders have been outplayed on everything from erstwhile spending cuts to Obamacare.¶ If they want to be given the keys to the Capitol, Republicans need to better articulate why they deserve power and what they will do with it. Just being meekly against Obama </w:t>
      </w:r>
      <w:r w:rsidRPr="00AA13B1">
        <w:rPr>
          <w:rStyle w:val="Emphasis"/>
        </w:rPr>
        <w:t>isn’t a compelling platform.</w:t>
      </w:r>
    </w:p>
    <w:p w:rsidR="00792E3D" w:rsidRPr="00AA13B1" w:rsidRDefault="00792E3D" w:rsidP="001623DB"/>
    <w:p w:rsidR="0056186A" w:rsidRPr="00AA13B1" w:rsidRDefault="0056186A" w:rsidP="001623DB"/>
    <w:p w:rsidR="0056186A" w:rsidRPr="00AA13B1" w:rsidRDefault="0056186A" w:rsidP="0056186A">
      <w:pPr>
        <w:pStyle w:val="Heading3"/>
      </w:pPr>
      <w:bookmarkStart w:id="12" w:name="_Toc392706439"/>
      <w:r w:rsidRPr="00AA13B1">
        <w:lastRenderedPageBreak/>
        <w:t>2NC Dems Win</w:t>
      </w:r>
      <w:r w:rsidR="00E2462C">
        <w:t xml:space="preserve"> (Old)</w:t>
      </w:r>
      <w:bookmarkEnd w:id="12"/>
    </w:p>
    <w:p w:rsidR="0056186A" w:rsidRPr="00AA13B1" w:rsidRDefault="0056186A" w:rsidP="00F3181A">
      <w:pPr>
        <w:rPr>
          <w:rStyle w:val="StyleStyleBold12pt"/>
        </w:rPr>
      </w:pPr>
    </w:p>
    <w:p w:rsidR="00792E3D" w:rsidRPr="00AA13B1" w:rsidRDefault="00792E3D" w:rsidP="00F3181A">
      <w:pPr>
        <w:rPr>
          <w:rStyle w:val="StyleStyleBold12pt"/>
        </w:rPr>
      </w:pPr>
      <w:r w:rsidRPr="00AA13B1">
        <w:rPr>
          <w:rStyle w:val="StyleStyleBold12pt"/>
        </w:rPr>
        <w:t>Statistics are on our side</w:t>
      </w:r>
    </w:p>
    <w:p w:rsidR="00792E3D" w:rsidRPr="00AA13B1" w:rsidRDefault="00F3181A" w:rsidP="00F3181A">
      <w:pPr>
        <w:rPr>
          <w:rStyle w:val="StyleStyleBold12pt"/>
        </w:rPr>
      </w:pPr>
      <w:r w:rsidRPr="00AA13B1">
        <w:rPr>
          <w:rStyle w:val="StyleStyleBold12pt"/>
        </w:rPr>
        <w:t>NYT 5/22</w:t>
      </w:r>
      <w:r w:rsidR="00792E3D" w:rsidRPr="00AA13B1">
        <w:rPr>
          <w:rStyle w:val="StyleStyleBold12pt"/>
        </w:rPr>
        <w:t xml:space="preserve"> </w:t>
      </w:r>
    </w:p>
    <w:p w:rsidR="00792E3D" w:rsidRPr="00AA13B1" w:rsidRDefault="00792E3D" w:rsidP="00F3181A">
      <w:pPr>
        <w:rPr>
          <w:rStyle w:val="StyleStyleBold12pt"/>
        </w:rPr>
      </w:pPr>
    </w:p>
    <w:p w:rsidR="00F3181A" w:rsidRPr="00AA13B1" w:rsidRDefault="00F3181A" w:rsidP="00F3181A">
      <w:r w:rsidRPr="00AA13B1">
        <w:t>The Upshot Senate Forecast, the New York Times Model combines polls and other information to predict how many Senate races Democrats and Republicans will win in the 2014 Midterm, “Who Will Win The Senate?”, http://www.nytimes.com/newsgraphics/2014/senate-model/</w:t>
      </w:r>
      <w:r w:rsidR="00792E3D" w:rsidRPr="00AA13B1">
        <w:rPr>
          <w:sz w:val="12"/>
        </w:rPr>
        <w:t xml:space="preserve">¶ </w:t>
      </w:r>
      <w:r w:rsidRPr="00AA13B1">
        <w:rPr>
          <w:rStyle w:val="StyleBoldUnderline"/>
        </w:rPr>
        <w:t>Who Will Win The Senate?</w:t>
      </w:r>
      <w:r w:rsidRPr="00AA13B1">
        <w:rPr>
          <w:rStyle w:val="StyleBoldUnderline"/>
          <w:sz w:val="12"/>
        </w:rPr>
        <w:t xml:space="preserve">¶ </w:t>
      </w:r>
      <w:r w:rsidRPr="00AA13B1">
        <w:rPr>
          <w:rStyle w:val="StyleBoldUnderline"/>
        </w:rPr>
        <w:t>According to our statistical election-forecasting machine</w:t>
      </w:r>
      <w:r w:rsidRPr="00AA13B1">
        <w:t xml:space="preserve">, the </w:t>
      </w:r>
      <w:r w:rsidRPr="00AA13B1">
        <w:rPr>
          <w:rStyle w:val="StyleBoldUnderline"/>
        </w:rPr>
        <w:t>Dem</w:t>
      </w:r>
      <w:r w:rsidRPr="00AA13B1">
        <w:t>ocrat</w:t>
      </w:r>
      <w:r w:rsidRPr="00AA13B1">
        <w:rPr>
          <w:rStyle w:val="StyleBoldUnderline"/>
        </w:rPr>
        <w:t>s</w:t>
      </w:r>
      <w:r w:rsidRPr="00AA13B1">
        <w:t xml:space="preserve"> </w:t>
      </w:r>
      <w:r w:rsidRPr="00AA13B1">
        <w:rPr>
          <w:rStyle w:val="StyleBoldUnderline"/>
        </w:rPr>
        <w:t xml:space="preserve">have a </w:t>
      </w:r>
      <w:r w:rsidRPr="00AA13B1">
        <w:rPr>
          <w:rStyle w:val="Emphasis"/>
        </w:rPr>
        <w:t>slight</w:t>
      </w:r>
      <w:r w:rsidRPr="00AA13B1">
        <w:rPr>
          <w:rStyle w:val="StyleBoldUnderline"/>
        </w:rPr>
        <w:t xml:space="preserve"> edge, with about a 56% chance of retaining a majority.</w:t>
      </w:r>
    </w:p>
    <w:p w:rsidR="00FB1A81" w:rsidRPr="00AA13B1" w:rsidRDefault="00792E3D" w:rsidP="00792E3D">
      <w:pPr>
        <w:pStyle w:val="Heading4"/>
      </w:pPr>
      <w:r w:rsidRPr="00AA13B1">
        <w:t>GOP has no cohesive message and tea party infighting gives dems an edge</w:t>
      </w:r>
    </w:p>
    <w:p w:rsidR="00642D02" w:rsidRPr="00AA13B1" w:rsidRDefault="00642D02" w:rsidP="00642D02">
      <w:r w:rsidRPr="00AA13B1">
        <w:rPr>
          <w:rStyle w:val="StyleStyleBold12pt"/>
        </w:rPr>
        <w:t>Benedetto 5/19</w:t>
      </w:r>
      <w:r w:rsidRPr="00AA13B1">
        <w:t xml:space="preserve"> [Richard Benedetto is a retired USA Today White House correspondent and columnist. He now teaches politics and journalism at American University and for The Fund for American Studies at George Mason University, </w:t>
      </w:r>
      <w:hyperlink r:id="rId18" w:history="1">
        <w:r w:rsidRPr="00AA13B1">
          <w:rPr>
            <w:rStyle w:val="Hyperlink"/>
          </w:rPr>
          <w:t>http://www.realclearpolitics.com/articles/2014/05/19/gop_needs_a_clear_midterm_message_to_counter_obamas_122674.html</w:t>
        </w:r>
      </w:hyperlink>
      <w:r w:rsidRPr="00AA13B1">
        <w:t xml:space="preserve"> | </w:t>
      </w:r>
      <w:r w:rsidR="00B82E88" w:rsidRPr="00AA13B1">
        <w:t>prs</w:t>
      </w:r>
      <w:r w:rsidRPr="00AA13B1">
        <w:t>]</w:t>
      </w:r>
    </w:p>
    <w:p w:rsidR="00642D02" w:rsidRPr="00AA13B1" w:rsidRDefault="00642D02" w:rsidP="00642D02"/>
    <w:p w:rsidR="00642D02" w:rsidRPr="00AA13B1" w:rsidRDefault="00642D02" w:rsidP="00642D02">
      <w:r w:rsidRPr="00AA13B1">
        <w:rPr>
          <w:rStyle w:val="StyleBoldUnderline"/>
        </w:rPr>
        <w:t>While the Republican game plan for winning back the Senate and adding to its majority in the House of Representatives this November still seems a fuzzy work in progress, President Obama is following a sharply focused Democratic blueprint to prevent that from happening</w:t>
      </w:r>
      <w:r w:rsidRPr="00AA13B1">
        <w:t>.</w:t>
      </w:r>
      <w:r w:rsidRPr="00AA13B1">
        <w:rPr>
          <w:sz w:val="12"/>
          <w:szCs w:val="12"/>
        </w:rPr>
        <w:t xml:space="preserve">¶ It is no secret plan. It’s been out there in bits and pieces for months. But in a speech last Wednesday at a Democratic Senatorial Campaign Committee fundraiser in New York City, the president neatly tied it into a simple overarching message:¶ I am working hard to rebuild the economy and improve the lives of every American, but those nasty Republicans are trying to stop me every step of the way.¶ Or in his own words, “The challenge we've got is very simple: Washington doesn’t work. It's not as if we've got no good ideas on policy. We've got tons of them. I've got a drawer full of things that we know would create jobs, help our middle class, boost incomes, make us more competitive. But we have a party on the other side that has been captured by an ideology that says no to everything because they cling to a rigid theory that the only way to grow the economy is for government to be dismantled and let the market sort things out, and folks at the top doing very well will somehow automatically trickle down to everybody else.”¶ Then, in this speech (and in many others before it), he went on to tick off all those things he is for and he says the GOP is against: increasing the minimum wage, immigration reform, reducing the cost of college, rebuilding infrastructure to put people to work, improving Americans’ health care, grappling with climate change, narrowing income inequality, equal pay for women, cleaning the air, reforming the tax code to boost the middle class, revitalizing education, rewarding businesses that create jobs.¶ He believes that this is a winning message because, he says, the people are with him.¶ “The good news is, on every issue that you and I care about, the country is actually on our side,” Obama said Wednesday. “Immigration reform -- a majority of the country agrees with us. Raise the minimum wage -- a majority of the country agrees with us. Investing in basic research -- check. Rebuilding our infrastructure and putting our folks back to work -- agree with it. Revamping our tax code so that we're rewarding companies that are investing here in the United States -- they’re with us.”¶ If there’s a problem, he added, it is that Democrats tend not to vote as much in congressional elections as they do in presidential elections. Therefore, he said, </w:t>
      </w:r>
      <w:r w:rsidRPr="00AA13B1">
        <w:rPr>
          <w:rStyle w:val="StyleBoldUnderline"/>
        </w:rPr>
        <w:t>the task is to communicate this message and encourage Democrats to go to the polls.¶</w:t>
      </w:r>
      <w:r w:rsidRPr="00AA13B1">
        <w:rPr>
          <w:sz w:val="12"/>
        </w:rPr>
        <w:t xml:space="preserve"> </w:t>
      </w:r>
      <w:r w:rsidRPr="00AA13B1">
        <w:t>It</w:t>
      </w:r>
      <w:r w:rsidRPr="00AA13B1">
        <w:rPr>
          <w:sz w:val="12"/>
          <w:szCs w:val="12"/>
        </w:rPr>
        <w:t xml:space="preserve"> isn’t just talk. For months, he has hopscotched around the country and repeated the message, touching down in places such as San Jose, Calif., Tarrytown, N.Y., Ann Arbor, Mich., and Orlando, Fla. Agree or disagree with its contents, it is an organized election strategy with a detailed plan.¶ Contrast that with the Republicans, who have yet to articulate a unified 2014 message that lays the groundwork for putting the GOP in charge of both houses of Congress. If there is a theme, it is based on the notions that Obamacare is a mess, the administration is riddled with scandal and the president has flopped on the world stage. But that is a negative message. Winning election campaigns are mostly built upon positives -- people vote for you and your policies, and not just against the other guys. Two recent examples should give Republicans pause:¶ -- In 1998, the GOP counted on the Monica Lewinsky scandal and efforts to impeach President Clinton to spur huge Republican gains in Congress. They lost four seats in the House and made no gains in the Senate.¶ -- In 2004, a majority of people who voted for Democrat John Kerry said they were not voting for Kerry, but mostly against the policies of President George W. Bush. Kerry lost.¶ </w:t>
      </w:r>
      <w:r w:rsidRPr="00AA13B1">
        <w:rPr>
          <w:rStyle w:val="StyleBoldUnderline"/>
        </w:rPr>
        <w:t>Holding hearings on Benghazi and the IRS are all well and good, and should strongly motivate Republicans to get out and vote. But barring any smoking guns before Election Day that implicate people in the White House for malfeasance, what beyond scandal will trigger the independents who swing elections in key states and districts to vote Republican</w:t>
      </w:r>
      <w:r w:rsidRPr="00AA13B1">
        <w:t xml:space="preserve">? </w:t>
      </w:r>
      <w:r w:rsidRPr="00AA13B1">
        <w:rPr>
          <w:rStyle w:val="Emphasis"/>
        </w:rPr>
        <w:t xml:space="preserve">How will Republicans manage the nation better than Democrats? That is what the GOP has yet to figure out and tie into one coherent message. </w:t>
      </w:r>
    </w:p>
    <w:p w:rsidR="00642D02" w:rsidRPr="00AA13B1" w:rsidRDefault="00642D02" w:rsidP="00642D02"/>
    <w:p w:rsidR="00642D02" w:rsidRPr="00AA13B1" w:rsidRDefault="00642D02" w:rsidP="00642D02"/>
    <w:p w:rsidR="00642D02" w:rsidRPr="00AA13B1" w:rsidRDefault="00642D02" w:rsidP="00642D02"/>
    <w:p w:rsidR="00BD77B8" w:rsidRPr="00AA13B1" w:rsidRDefault="00BD77B8" w:rsidP="00DD348A">
      <w:pPr>
        <w:pStyle w:val="Heading3"/>
      </w:pPr>
      <w:bookmarkStart w:id="13" w:name="_Toc392706440"/>
      <w:r w:rsidRPr="00AA13B1">
        <w:lastRenderedPageBreak/>
        <w:t>A2: Cantor</w:t>
      </w:r>
      <w:bookmarkEnd w:id="13"/>
    </w:p>
    <w:p w:rsidR="00D93517" w:rsidRPr="00AA13B1" w:rsidRDefault="00D93517" w:rsidP="00D93517">
      <w:pPr>
        <w:pStyle w:val="Heading4"/>
      </w:pPr>
      <w:r w:rsidRPr="00AA13B1">
        <w:t>Isolated and not descriptive of electoral trends</w:t>
      </w:r>
    </w:p>
    <w:p w:rsidR="00BD77B8" w:rsidRPr="00AA13B1" w:rsidRDefault="00BD77B8" w:rsidP="00BD77B8">
      <w:r w:rsidRPr="00AA13B1">
        <w:rPr>
          <w:rStyle w:val="StyleStyleBold12pt"/>
        </w:rPr>
        <w:t>Nate Silver 6/11</w:t>
      </w:r>
      <w:r w:rsidRPr="00AA13B1">
        <w:t xml:space="preserve"> [YOU KNOW WHO HE IS “Eric Cantor’s Loss Was Like an Earthquake,” </w:t>
      </w:r>
      <w:hyperlink r:id="rId19" w:history="1">
        <w:r w:rsidRPr="00AA13B1">
          <w:rPr>
            <w:rStyle w:val="Hyperlink"/>
          </w:rPr>
          <w:t>http://fivethirtyeight.com/features/eric-cantors-loss-was-like-an-earthquake/</w:t>
        </w:r>
      </w:hyperlink>
      <w:r w:rsidRPr="00AA13B1">
        <w:t xml:space="preserve"> | </w:t>
      </w:r>
      <w:r w:rsidR="00B82E88" w:rsidRPr="00AA13B1">
        <w:t>prs</w:t>
      </w:r>
      <w:r w:rsidRPr="00AA13B1">
        <w:t>]</w:t>
      </w:r>
    </w:p>
    <w:p w:rsidR="00BD77B8" w:rsidRPr="00AA13B1" w:rsidRDefault="00BD77B8" w:rsidP="00BD77B8"/>
    <w:p w:rsidR="00BD77B8" w:rsidRPr="00AA13B1" w:rsidRDefault="00BD77B8" w:rsidP="00BD77B8">
      <w:pPr>
        <w:rPr>
          <w:rStyle w:val="StyleBoldUnderline"/>
        </w:rPr>
      </w:pPr>
      <w:r w:rsidRPr="00AA13B1">
        <w:t xml:space="preserve">A corollary to the principles above is that when you have a reasonably good estimate of the hazard, </w:t>
      </w:r>
      <w:r w:rsidRPr="00AA13B1">
        <w:rPr>
          <w:rStyle w:val="StyleBoldUnderline"/>
        </w:rPr>
        <w:t>the occurrence of any one catastrophic event shouldn’t really change that estimate</w:t>
      </w:r>
      <w:r w:rsidRPr="00AA13B1">
        <w:t>. For instance, if there’s a magnitude-7 earthquake in Los Angeles tomorrow, it wouldn’t greatly change the odds we’d place on another such earthquake happening in 2024. We already have good data on Southern California’s seismicity, and we know magnitude 7s will happen there once in a while. (If the earthquake occurred in a part of the world with poorer geological records, it would change our estimate of the odds more.)</w:t>
      </w:r>
      <w:r w:rsidRPr="00AA13B1">
        <w:rPr>
          <w:sz w:val="12"/>
        </w:rPr>
        <w:t xml:space="preserve">¶ </w:t>
      </w:r>
      <w:r w:rsidRPr="00AA13B1">
        <w:t xml:space="preserve">Similarly, we know that primary challenges succeed sometimes </w:t>
      </w:r>
      <w:r w:rsidRPr="00AA13B1">
        <w:rPr>
          <w:rStyle w:val="StyleBoldUnderline"/>
        </w:rPr>
        <w:t>— it’s dramatic when they do and more dramatic when the victim is a politician of Cantor’s stature</w:t>
      </w:r>
      <w:r w:rsidRPr="00AA13B1">
        <w:t xml:space="preserve">. But we ought to have known that before </w:t>
      </w:r>
      <w:r w:rsidRPr="00AA13B1">
        <w:rPr>
          <w:rStyle w:val="StyleBoldUnderline"/>
        </w:rPr>
        <w:t>Tuesday. Part of the shock from Cantor’s defeat may be in reaction to the news media’s narrative that the threat to GOP incumbents had ebbed</w:t>
      </w:r>
      <w:r w:rsidRPr="00AA13B1">
        <w:t xml:space="preserve"> — an all-clear signal that was never supported by much evidence.</w:t>
      </w:r>
      <w:r w:rsidRPr="00AA13B1">
        <w:rPr>
          <w:sz w:val="12"/>
        </w:rPr>
        <w:t xml:space="preserve">¶ </w:t>
      </w:r>
      <w:r w:rsidRPr="00AA13B1">
        <w:t xml:space="preserve">I don’t mean to suggest that this is the sole correct interpretation of Cantor’s defeat — but </w:t>
      </w:r>
      <w:r w:rsidRPr="00AA13B1">
        <w:rPr>
          <w:rStyle w:val="StyleBoldUnderline"/>
        </w:rPr>
        <w:t>there’s an entirely prudent interpretation along the these lines:¶ The incidence of successful primary challenges to Republican incumbents is high by historical standards</w:t>
      </w:r>
      <w:r w:rsidRPr="00AA13B1">
        <w:t xml:space="preserve">. </w:t>
      </w:r>
      <w:r w:rsidRPr="00AA13B1">
        <w:rPr>
          <w:rStyle w:val="Emphasis"/>
        </w:rPr>
        <w:t>But we knew that already</w:t>
      </w:r>
      <w:r w:rsidRPr="00AA13B1">
        <w:t xml:space="preserve">, and it’s not all that high in an absolute sense. </w:t>
      </w:r>
      <w:r w:rsidRPr="00AA13B1">
        <w:rPr>
          <w:rStyle w:val="StyleBoldUnderline"/>
        </w:rPr>
        <w:t xml:space="preserve">Cantor’s defeat </w:t>
      </w:r>
      <w:r w:rsidRPr="00AA13B1">
        <w:rPr>
          <w:rStyle w:val="Emphasis"/>
        </w:rPr>
        <w:t>doesn’t tell us that much about the risk</w:t>
      </w:r>
      <w:r w:rsidRPr="00AA13B1">
        <w:rPr>
          <w:rStyle w:val="StyleBoldUnderline"/>
        </w:rPr>
        <w:t xml:space="preserve"> — nor did McConnell’s victory</w:t>
      </w:r>
      <w:r w:rsidRPr="00AA13B1">
        <w:t xml:space="preserve">. We can perform an autopsy on Cantor’s campaign — and he should probably fire his pollster. But </w:t>
      </w:r>
      <w:r w:rsidRPr="00AA13B1">
        <w:rPr>
          <w:rStyle w:val="StyleBoldUnderline"/>
        </w:rPr>
        <w:t xml:space="preserve">many Republicans won renomination </w:t>
      </w:r>
      <w:r w:rsidRPr="00AA13B1">
        <w:rPr>
          <w:rStyle w:val="Emphasis"/>
        </w:rPr>
        <w:t>easily</w:t>
      </w:r>
      <w:r w:rsidRPr="00AA13B1">
        <w:rPr>
          <w:rStyle w:val="StyleBoldUnderline"/>
        </w:rPr>
        <w:t xml:space="preserve"> under similar circumstances.</w:t>
      </w:r>
      <w:r w:rsidRPr="00AA13B1">
        <w:t xml:space="preserve"> </w:t>
      </w:r>
      <w:r w:rsidRPr="00AA13B1">
        <w:rPr>
          <w:rStyle w:val="StyleBoldUnderline"/>
        </w:rPr>
        <w:t xml:space="preserve">Primary challenges are </w:t>
      </w:r>
      <w:r w:rsidRPr="00AA13B1">
        <w:rPr>
          <w:rStyle w:val="Emphasis"/>
        </w:rPr>
        <w:t>stochastic</w:t>
      </w:r>
      <w:r w:rsidRPr="00AA13B1">
        <w:t xml:space="preserve"> </w:t>
      </w:r>
      <w:r w:rsidRPr="00AA13B1">
        <w:rPr>
          <w:rStyle w:val="StyleBoldUnderline"/>
        </w:rPr>
        <w:t>and there is some danger in “overfitting” our model</w:t>
      </w:r>
      <w:r w:rsidRPr="00AA13B1">
        <w:t xml:space="preserve"> and overreacting to this one.</w:t>
      </w:r>
      <w:r w:rsidRPr="00AA13B1">
        <w:rPr>
          <w:sz w:val="12"/>
        </w:rPr>
        <w:t xml:space="preserve">¶ </w:t>
      </w:r>
      <w:r w:rsidRPr="00AA13B1">
        <w:t xml:space="preserve">I’d expect few people to react in this way. </w:t>
      </w:r>
      <w:r w:rsidRPr="00AA13B1">
        <w:rPr>
          <w:rStyle w:val="StyleBoldUnderline"/>
        </w:rPr>
        <w:t>The tea party versus establishment storyline is a great storyline for the news media</w:t>
      </w:r>
      <w:r w:rsidRPr="00AA13B1">
        <w:t xml:space="preserve">. </w:t>
      </w:r>
      <w:r w:rsidRPr="00AA13B1">
        <w:rPr>
          <w:rStyle w:val="StyleBoldUnderline"/>
        </w:rPr>
        <w:t xml:space="preserve">It’s a great storyline for Democrats. </w:t>
      </w:r>
      <w:r w:rsidRPr="00AA13B1">
        <w:t xml:space="preserve">It’s a great story line for the tea party. It’s a terrible story line for the Republican establishment — but they may be scared. </w:t>
      </w:r>
      <w:r w:rsidRPr="00AA13B1">
        <w:rPr>
          <w:rStyle w:val="StyleBoldUnderline"/>
        </w:rPr>
        <w:t>Unlike earthquakes, which don’t give a rip about how we react to them, politicians do. So there may be a number of aftershocks, even if they’re man-made.</w:t>
      </w:r>
    </w:p>
    <w:p w:rsidR="00E2462C" w:rsidRDefault="00E2462C" w:rsidP="00E2462C">
      <w:pPr>
        <w:pStyle w:val="Heading3"/>
      </w:pPr>
      <w:bookmarkStart w:id="14" w:name="_Toc392706441"/>
      <w:r>
        <w:lastRenderedPageBreak/>
        <w:t>A2: Low Enthusiasm</w:t>
      </w:r>
      <w:bookmarkEnd w:id="14"/>
    </w:p>
    <w:p w:rsidR="00E2462C" w:rsidRPr="00C21310" w:rsidRDefault="00E2462C" w:rsidP="00E2462C"/>
    <w:p w:rsidR="00E2462C" w:rsidRDefault="00E2462C" w:rsidP="00E2462C">
      <w:pPr>
        <w:rPr>
          <w:rStyle w:val="StyleStyleBold12pt"/>
        </w:rPr>
      </w:pPr>
      <w:r>
        <w:rPr>
          <w:rStyle w:val="StyleStyleBold12pt"/>
        </w:rPr>
        <w:t>Hobby lobby decision fired up the Democratic base---voter turnout isn’t an issue anymore</w:t>
      </w:r>
    </w:p>
    <w:p w:rsidR="00E2462C" w:rsidRDefault="00E2462C" w:rsidP="00E2462C">
      <w:r w:rsidRPr="00CB112D">
        <w:rPr>
          <w:rStyle w:val="StyleStyleBold12pt"/>
        </w:rPr>
        <w:t>Torry 7/5</w:t>
      </w:r>
      <w:r>
        <w:t xml:space="preserve"> [Jack Torry, Columbus Dispatch, </w:t>
      </w:r>
      <w:hyperlink r:id="rId20" w:history="1">
        <w:r w:rsidRPr="00F83593">
          <w:rPr>
            <w:rStyle w:val="Hyperlink"/>
          </w:rPr>
          <w:t>http://www.dispatch.com/content/stories/local/2014/07/05/birth-control-ruling-may-wound-gop.html</w:t>
        </w:r>
      </w:hyperlink>
      <w:r>
        <w:t>]</w:t>
      </w:r>
    </w:p>
    <w:p w:rsidR="00E2462C" w:rsidRDefault="00E2462C" w:rsidP="00E2462C"/>
    <w:p w:rsidR="00E2462C" w:rsidRPr="00C21310" w:rsidRDefault="00E2462C" w:rsidP="00E2462C">
      <w:pPr>
        <w:rPr>
          <w:rStyle w:val="StyleBoldUnderline"/>
        </w:rPr>
      </w:pPr>
      <w:r>
        <w:t xml:space="preserve">WASHINGTON — </w:t>
      </w:r>
      <w:r w:rsidRPr="00C21310">
        <w:rPr>
          <w:rStyle w:val="StyleBoldUnderline"/>
        </w:rPr>
        <w:t>Not</w:t>
      </w:r>
      <w:r>
        <w:t xml:space="preserve"> that </w:t>
      </w:r>
      <w:r w:rsidRPr="00C21310">
        <w:rPr>
          <w:rStyle w:val="StyleBoldUnderline"/>
        </w:rPr>
        <w:t>long ago, it seemed a lock for Republicans</w:t>
      </w:r>
      <w:r>
        <w:t xml:space="preserve">: </w:t>
      </w:r>
      <w:r w:rsidRPr="00C21310">
        <w:rPr>
          <w:rStyle w:val="StyleBoldUnderline"/>
        </w:rPr>
        <w:t>They would easily hold the U.S. House in November and perhaps win the six seats necessary to seize control of the Senate</w:t>
      </w:r>
      <w:r>
        <w:t>.</w:t>
      </w:r>
      <w:r w:rsidRPr="00C21310">
        <w:rPr>
          <w:sz w:val="12"/>
        </w:rPr>
        <w:t xml:space="preserve">¶ </w:t>
      </w:r>
      <w:r>
        <w:t xml:space="preserve">But </w:t>
      </w:r>
      <w:r w:rsidRPr="00C21310">
        <w:rPr>
          <w:rStyle w:val="StyleBoldUnderline"/>
        </w:rPr>
        <w:t xml:space="preserve">the U.S. Supreme Court might have handed the Democrats an issue this week that could allow the party to </w:t>
      </w:r>
      <w:r w:rsidRPr="00C21310">
        <w:rPr>
          <w:rStyle w:val="Emphasis"/>
        </w:rPr>
        <w:t>minimize its losses</w:t>
      </w:r>
      <w:r w:rsidRPr="00C21310">
        <w:rPr>
          <w:rStyle w:val="StyleBoldUnderline"/>
        </w:rPr>
        <w:t xml:space="preserve"> by </w:t>
      </w:r>
      <w:r w:rsidRPr="00C21310">
        <w:rPr>
          <w:rStyle w:val="Emphasis"/>
        </w:rPr>
        <w:t>increasing turnout</w:t>
      </w:r>
      <w:r w:rsidRPr="00C21310">
        <w:rPr>
          <w:rStyle w:val="StyleBoldUnderline"/>
        </w:rPr>
        <w:t xml:space="preserve"> from the key voting bloc of single women who helped re-elect President Barack Obama in 2012.¶</w:t>
      </w:r>
      <w:r w:rsidRPr="00C21310">
        <w:rPr>
          <w:sz w:val="12"/>
        </w:rPr>
        <w:t xml:space="preserve"> </w:t>
      </w:r>
      <w:r>
        <w:t xml:space="preserve">With the five conservative male justices forming a narrow majority, the court ruled in Burwell v. </w:t>
      </w:r>
      <w:r w:rsidRPr="00C21310">
        <w:rPr>
          <w:rStyle w:val="StyleBoldUnderline"/>
        </w:rPr>
        <w:t>Hobby Lobby</w:t>
      </w:r>
      <w:r>
        <w:t xml:space="preserve"> that some companies can cite religious reasons for not including contraceptive coverage in their employee health plans.</w:t>
      </w:r>
      <w:r w:rsidRPr="00C21310">
        <w:rPr>
          <w:sz w:val="12"/>
        </w:rPr>
        <w:t xml:space="preserve">¶ </w:t>
      </w:r>
      <w:r>
        <w:t xml:space="preserve">Although the ruling is limited to companies owned by a family or small group of people, it </w:t>
      </w:r>
      <w:r w:rsidRPr="00C21310">
        <w:rPr>
          <w:rStyle w:val="StyleBoldUnderline"/>
        </w:rPr>
        <w:t>sparked an intense reaction from many women who object to the idea that employers can have a stronger say in which contraceptives are covered in their health plans</w:t>
      </w:r>
      <w:r>
        <w:t>.</w:t>
      </w:r>
      <w:r w:rsidRPr="00C21310">
        <w:rPr>
          <w:sz w:val="12"/>
        </w:rPr>
        <w:t xml:space="preserve">¶ </w:t>
      </w:r>
      <w:r>
        <w:t xml:space="preserve">Even more troubling for Republicans, </w:t>
      </w:r>
      <w:r w:rsidRPr="00C21310">
        <w:rPr>
          <w:rStyle w:val="StyleBoldUnderline"/>
        </w:rPr>
        <w:t>their leading presidential candidates for 2016 and such congressional leaders as House Speaker John Boehner enthusiastically embraced the ruling, prompting complaints from Democrats that the GOP favors restricting a woman’s access to affordable contraceptives</w:t>
      </w:r>
      <w:r>
        <w:t>.</w:t>
      </w:r>
      <w:r w:rsidRPr="00C21310">
        <w:rPr>
          <w:sz w:val="12"/>
        </w:rPr>
        <w:t xml:space="preserve">¶ </w:t>
      </w:r>
      <w:r>
        <w:t>“</w:t>
      </w:r>
      <w:r w:rsidRPr="00C21310">
        <w:rPr>
          <w:rStyle w:val="StyleBoldUnderline"/>
        </w:rPr>
        <w:t xml:space="preserve">This a </w:t>
      </w:r>
      <w:r w:rsidRPr="00C21310">
        <w:rPr>
          <w:rStyle w:val="Emphasis"/>
        </w:rPr>
        <w:t>welcome break for Democrats</w:t>
      </w:r>
      <w:r w:rsidRPr="00C21310">
        <w:rPr>
          <w:rStyle w:val="StyleBoldUnderline"/>
        </w:rPr>
        <w:t xml:space="preserve"> in an election cycle where they haven’t had many</w:t>
      </w:r>
      <w:r>
        <w:t>,” said Jennifer Duffy, a senior editor and Senate analyst for the nonpartisan Cook Political Report in Washington.</w:t>
      </w:r>
      <w:r w:rsidRPr="00C21310">
        <w:rPr>
          <w:sz w:val="12"/>
        </w:rPr>
        <w:t xml:space="preserve">¶ </w:t>
      </w:r>
      <w:r w:rsidRPr="00C21310">
        <w:rPr>
          <w:rStyle w:val="StyleBoldUnderline"/>
        </w:rPr>
        <w:t>Duffy predicted that Democrats are “going to use this to fire up women voters who tend to be big drop-off voters in mid-terms, especially single wome</w:t>
      </w:r>
      <w:r>
        <w:t xml:space="preserve">n. </w:t>
      </w:r>
      <w:r w:rsidRPr="00C21310">
        <w:rPr>
          <w:rStyle w:val="StyleBoldUnderline"/>
        </w:rPr>
        <w:t xml:space="preserve">This is just the kind of thing that is a voting issue for them and they can use to </w:t>
      </w:r>
      <w:r w:rsidRPr="00C21310">
        <w:rPr>
          <w:rStyle w:val="Emphasis"/>
        </w:rPr>
        <w:t>great effect</w:t>
      </w:r>
      <w:r w:rsidRPr="00C21310">
        <w:rPr>
          <w:rStyle w:val="StyleBoldUnderline"/>
        </w:rPr>
        <w:t>,” particularly in Senate races in Michigan, North Carolina and Colorado</w:t>
      </w:r>
      <w:r>
        <w:t>.</w:t>
      </w:r>
      <w:r w:rsidRPr="00C21310">
        <w:rPr>
          <w:sz w:val="12"/>
        </w:rPr>
        <w:t xml:space="preserve">¶ </w:t>
      </w:r>
      <w:r>
        <w:t>Sandy Theis, a Democratic strategist in Columbus, said “it will have an impact based on the outrage and anger I have seen on social media so far</w:t>
      </w:r>
      <w:r w:rsidRPr="00C21310">
        <w:rPr>
          <w:rStyle w:val="StyleBoldUnderline"/>
        </w:rPr>
        <w:t>. It’s very important to be able to properly space your children and decide how many you want to have. This has a huge impact on women’s health."</w:t>
      </w:r>
    </w:p>
    <w:p w:rsidR="00E2462C" w:rsidRDefault="00E2462C" w:rsidP="00E2462C"/>
    <w:p w:rsidR="00E2462C" w:rsidRPr="00C21310" w:rsidRDefault="00E2462C" w:rsidP="00E2462C">
      <w:pPr>
        <w:pStyle w:val="Heading4"/>
      </w:pPr>
      <w:r>
        <w:t>There’s parity in enthusiasm---internal GOP conflict</w:t>
      </w:r>
    </w:p>
    <w:p w:rsidR="00E2462C" w:rsidRDefault="00E2462C" w:rsidP="00E2462C">
      <w:r w:rsidRPr="00CB112D">
        <w:rPr>
          <w:rStyle w:val="StyleStyleBold12pt"/>
        </w:rPr>
        <w:t>Memoli 7/4</w:t>
      </w:r>
      <w:r>
        <w:t xml:space="preserve"> [MICHAEL A. MEMOLI, LA Times, “</w:t>
      </w:r>
      <w:r w:rsidRPr="00CB112D">
        <w:t>Democrats' Senate majority hinges on rallying key voting blocs</w:t>
      </w:r>
      <w:r>
        <w:t xml:space="preserve">,” </w:t>
      </w:r>
      <w:r w:rsidRPr="00CB112D">
        <w:t>http://www.latimes.com/nation/la-na-senate-battle-20140705-story.html</w:t>
      </w:r>
    </w:p>
    <w:p w:rsidR="00E2462C" w:rsidRPr="00CB112D" w:rsidRDefault="00E2462C" w:rsidP="00E2462C"/>
    <w:p w:rsidR="00E2462C" w:rsidRDefault="00E2462C" w:rsidP="00E2462C">
      <w:r w:rsidRPr="00CB112D">
        <w:t xml:space="preserve">Constituents in their states understand that their senator is putting their state's interests ahead of Washington and even ahead of their own national party when they think that that's right," he said. "These races have truly become choices." </w:t>
      </w:r>
      <w:r>
        <w:t xml:space="preserve">But Ayres found one ray of hope for </w:t>
      </w:r>
      <w:r w:rsidRPr="00C21310">
        <w:rPr>
          <w:rStyle w:val="StyleBoldUnderline"/>
        </w:rPr>
        <w:t>Democrats</w:t>
      </w:r>
      <w:r>
        <w:t xml:space="preserve">: the party's voters </w:t>
      </w:r>
      <w:r w:rsidRPr="00C21310">
        <w:rPr>
          <w:rStyle w:val="StyleBoldUnderline"/>
        </w:rPr>
        <w:t xml:space="preserve">reported equal levels of enthusiasm about the November vote as Republicans </w:t>
      </w:r>
      <w:r>
        <w:t xml:space="preserve">in these states. </w:t>
      </w:r>
      <w:r w:rsidRPr="00C21310">
        <w:rPr>
          <w:rStyle w:val="StyleBoldUnderline"/>
        </w:rPr>
        <w:t>Typically in the midterm election of a president's second term, the opposing party has a significant edge, a</w:t>
      </w:r>
      <w:r>
        <w:t>s national polls now show.</w:t>
      </w:r>
      <w:r w:rsidRPr="00C21310">
        <w:rPr>
          <w:sz w:val="12"/>
        </w:rPr>
        <w:t xml:space="preserve">¶ </w:t>
      </w:r>
      <w:r>
        <w:t xml:space="preserve">"This is an unusual result," Ayres said. "But I do think that's a function of the attention that's been lavished on these dozen states so far. </w:t>
      </w:r>
      <w:r w:rsidRPr="00C21310">
        <w:rPr>
          <w:rStyle w:val="StyleBoldUnderline"/>
        </w:rPr>
        <w:t xml:space="preserve">There's been a tremendous number of ads already, even </w:t>
      </w:r>
      <w:r w:rsidRPr="00C21310">
        <w:rPr>
          <w:rStyle w:val="StyleBoldUnderline"/>
        </w:rPr>
        <w:lastRenderedPageBreak/>
        <w:t>where the Republican nominee has not been settled yet. So I think that's what's generating this parity in enthusiasm</w:t>
      </w:r>
      <w:r>
        <w:t>."</w:t>
      </w:r>
      <w:r w:rsidRPr="00C21310">
        <w:rPr>
          <w:sz w:val="12"/>
        </w:rPr>
        <w:t xml:space="preserve">¶ </w:t>
      </w:r>
      <w:r>
        <w:t xml:space="preserve">Ayres' survey, conducted for the GOP think tank Resurgent Republic, also found that </w:t>
      </w:r>
      <w:r w:rsidRPr="00C21310">
        <w:rPr>
          <w:rStyle w:val="StyleBoldUnderline"/>
        </w:rPr>
        <w:t>Republican voters were more likely to be dissatisfied with their party's leadership in Congress than were Democratic voters, a product of the tea party-versus-GOP establishment battles that have hurt previous efforts to win back the Senate. This year, GOP incumbents have thus far withstood challenges from their right</w:t>
      </w:r>
      <w:r>
        <w:t xml:space="preserve">, including six-term Mississippi Sen. Thad Cochran, who beat tea-party-backed Chris McDaniel last week in a bitter and costly runoff. But Democrats hope that </w:t>
      </w:r>
      <w:r w:rsidRPr="00C21310">
        <w:rPr>
          <w:rStyle w:val="StyleBoldUnderline"/>
        </w:rPr>
        <w:t>the discord seen in the Mississippi race and elsewhere might dampen the zeal of conservatives to help Republicans win total control of Congress for Obama's final two years</w:t>
      </w:r>
      <w:r>
        <w:t>.</w:t>
      </w:r>
      <w:r w:rsidRPr="00C21310">
        <w:rPr>
          <w:sz w:val="12"/>
        </w:rPr>
        <w:t xml:space="preserve">¶ </w:t>
      </w:r>
      <w:r>
        <w:t>"</w:t>
      </w:r>
      <w:r w:rsidRPr="00C21310">
        <w:rPr>
          <w:rStyle w:val="Emphasis"/>
        </w:rPr>
        <w:t>This infighting has taken its toll,</w:t>
      </w:r>
      <w:r>
        <w:t xml:space="preserve">" said Amy Walter, a national political analyst for the nonpartisan Cook Political Report. </w:t>
      </w:r>
      <w:r w:rsidRPr="00C21310">
        <w:rPr>
          <w:rStyle w:val="StyleBoldUnderline"/>
        </w:rPr>
        <w:t>Republicans "are not as enthusiastic as they were in 2010. Even they are a little bit disillusioned by what's been happening over the last couple year</w:t>
      </w:r>
      <w:r>
        <w:t>s."</w:t>
      </w:r>
      <w:r w:rsidRPr="00C21310">
        <w:rPr>
          <w:sz w:val="12"/>
        </w:rPr>
        <w:t xml:space="preserve">¶ </w:t>
      </w:r>
      <w:r>
        <w:t>That also means Republican candidates are not getting the benefit of the doubt among independent voters as they did in 2010, Walter added.</w:t>
      </w:r>
    </w:p>
    <w:p w:rsidR="00E2462C" w:rsidRDefault="00E2462C" w:rsidP="00E2462C"/>
    <w:p w:rsidR="00DD348A" w:rsidRPr="00AA13B1" w:rsidRDefault="00DD348A" w:rsidP="00DD348A">
      <w:pPr>
        <w:pStyle w:val="Heading3"/>
      </w:pPr>
      <w:bookmarkStart w:id="15" w:name="_Toc392706442"/>
      <w:r w:rsidRPr="00AA13B1">
        <w:lastRenderedPageBreak/>
        <w:t>A2: No Dem Turnout</w:t>
      </w:r>
      <w:bookmarkEnd w:id="15"/>
    </w:p>
    <w:p w:rsidR="00DD348A" w:rsidRPr="00AA13B1" w:rsidRDefault="00DD348A" w:rsidP="00DD348A">
      <w:pPr>
        <w:pStyle w:val="Heading4"/>
      </w:pPr>
      <w:r w:rsidRPr="00AA13B1">
        <w:t>Don’t matter</w:t>
      </w:r>
    </w:p>
    <w:p w:rsidR="00DD348A" w:rsidRPr="00AA13B1" w:rsidRDefault="00DD348A" w:rsidP="00DD348A">
      <w:r w:rsidRPr="00AA13B1">
        <w:rPr>
          <w:rStyle w:val="StyleStyleBold12pt"/>
        </w:rPr>
        <w:t>Sides 6/3</w:t>
      </w:r>
      <w:r w:rsidRPr="00AA13B1">
        <w:t xml:space="preserve"> [John Sides is an Associate Professor of Political Science at George Washington University. “Can turnout save the Democrats in 2014?” </w:t>
      </w:r>
      <w:hyperlink r:id="rId21" w:history="1">
        <w:r w:rsidRPr="00AA13B1">
          <w:rPr>
            <w:rStyle w:val="Hyperlink"/>
          </w:rPr>
          <w:t>http://www.washingtonpost.com/blogs/monkey-cage/wp/2014/06/03/can-turnout-save-the-democrats-in-2014/|</w:t>
        </w:r>
      </w:hyperlink>
      <w:r w:rsidRPr="00AA13B1">
        <w:t xml:space="preserve"> </w:t>
      </w:r>
      <w:r w:rsidR="00B82E88" w:rsidRPr="00AA13B1">
        <w:t>prs</w:t>
      </w:r>
      <w:r w:rsidRPr="00AA13B1">
        <w:t>]</w:t>
      </w:r>
    </w:p>
    <w:p w:rsidR="00DD348A" w:rsidRPr="00AA13B1" w:rsidRDefault="00DD348A" w:rsidP="00DD348A"/>
    <w:p w:rsidR="00DD348A" w:rsidRPr="00AA13B1" w:rsidRDefault="00DD348A" w:rsidP="00DD348A">
      <w:r w:rsidRPr="00AA13B1">
        <w:rPr>
          <w:rStyle w:val="StyleBoldUnderline"/>
        </w:rPr>
        <w:t>A popular theory about elections today goes like this: Democrats can’t win midterm elections because Democrats don’t vote in midterm elections</w:t>
      </w:r>
      <w:r w:rsidRPr="00AA13B1">
        <w:t xml:space="preserve">. Certainly Barack Obama seems to buy this theory. </w:t>
      </w:r>
      <w:r w:rsidRPr="00AA13B1">
        <w:rPr>
          <w:rStyle w:val="StyleBoldUnderline"/>
        </w:rPr>
        <w:t xml:space="preserve">But how much is lower turnout a factor in the challenges facing Democrats? Maybe less than you think.¶ A significant challenge in judging the validity of the “Democrats don’t vote in midterms” theory is finding </w:t>
      </w:r>
      <w:r w:rsidRPr="00AA13B1">
        <w:rPr>
          <w:rStyle w:val="Emphasis"/>
        </w:rPr>
        <w:t>good data</w:t>
      </w:r>
      <w:r w:rsidRPr="00AA13B1">
        <w:t xml:space="preserve">. </w:t>
      </w:r>
      <w:r w:rsidRPr="00AA13B1">
        <w:rPr>
          <w:sz w:val="12"/>
          <w:szCs w:val="12"/>
        </w:rPr>
        <w:t>For example, recently, 538′s Harry Enten critiqued a New Republic piece by Sasha Issenberg by questioning how much midterm electorates really differ from presidential electorates. Drawing on the Census Bureau’s Current Population Survey, Enten argued that turnout may have hurt the Democrats, but not that much. Enten estimated what might have happened if the 2010 election had been run with the 2012 electorate. Democrats would have won at most 14 additional seats — a fraction of the number they lost in 2010.¶ In reaction, Clarity Campaign Labs‘ Tom Bonier, who had partnered with Issenberg, wrote this rebuttal. Part of Bonier’s response is that his data, which come from actual voter files, are superior to the Current Population Survey. The voter files allow Bonier a closer look not just at the demographic composition of the electorate, but which members of different demographic groups actually voted.¶ So here’s where I step in. My notion was this</w:t>
      </w:r>
      <w:r w:rsidRPr="00AA13B1">
        <w:t xml:space="preserve">: </w:t>
      </w:r>
      <w:r w:rsidRPr="00AA13B1">
        <w:rPr>
          <w:rStyle w:val="StyleBoldUnderline"/>
        </w:rPr>
        <w:t xml:space="preserve">What if we had a survey asking people how they planned to vote in their House race, and we knew from the voter file whether they had voted in 2010 and 2012? </w:t>
      </w:r>
      <w:r w:rsidRPr="00AA13B1">
        <w:t>This would exploit the voter file data that Bonier prefers and allow us to conduct a hypothetical like Enten’s — that is, what if we re-ran an election with the electorate from a different election?</w:t>
      </w:r>
      <w:r w:rsidRPr="00AA13B1">
        <w:rPr>
          <w:sz w:val="12"/>
        </w:rPr>
        <w:t xml:space="preserve">¶ </w:t>
      </w:r>
      <w:r w:rsidRPr="00AA13B1">
        <w:rPr>
          <w:rStyle w:val="StyleBoldUnderline"/>
        </w:rPr>
        <w:t>Thanks to Bonier and David Margolis of Greenberg Quinlan Rosner Research, I have the precise data</w:t>
      </w:r>
      <w:r w:rsidRPr="00AA13B1">
        <w:t>. The data come from a September 2012 GQRR poll conducted in 54 competitive congressional districts. The poll asked whether respondents planned to vote for the Democrat or Republican running in their House race. But unlike in most pre-election polls, the vast majority of poll respondents (89 percent) were ultimately matched to voter file data that indicated whether they voted in 2010 or, several weeks after the poll was taken, in 2012.</w:t>
      </w:r>
      <w:r w:rsidRPr="00AA13B1">
        <w:rPr>
          <w:sz w:val="12"/>
        </w:rPr>
        <w:t xml:space="preserve">¶ </w:t>
      </w:r>
      <w:r w:rsidRPr="00AA13B1">
        <w:t xml:space="preserve">Among respondents who voted in 2012, 48 percent supported the Democratic House candidate and 46 percent supported the Republican House candidate. That’s the Democratic advantage that we might expect in a presidential election. What about respondents who voted in 2010? This group does not include voters who turned out only in the presidential but not the midterm election. Among 2010 voters, the generic ballot results were reversed: 46 percent supported the Democratic House candidate and 48 percent supported the Republican candidate. In other words, </w:t>
      </w:r>
      <w:r w:rsidRPr="00AA13B1">
        <w:rPr>
          <w:rStyle w:val="StyleBoldUnderline"/>
        </w:rPr>
        <w:t>switching from the 2012 electorate to the 2010 electorate shifted the generic ballot from a 2-point Democratic advantage to a 2-point Republican advantage.¶ What would this have meant in terms of House seats? In 2012, the Democrats had a 1.2-point edge in the national House vote and ended up controlling 201 seats.</w:t>
      </w:r>
      <w:r w:rsidRPr="00AA13B1">
        <w:rPr>
          <w:sz w:val="12"/>
          <w:szCs w:val="12"/>
        </w:rPr>
        <w:t xml:space="preserve"> If the electorate had resembled 2010 and Republicans had had a 2-point advantage in the national House vote, there would have been 3-point swing to the GOP overall. A simple votes-seats curve from 2012 suggests that a 3-point swing in Republicans’ favor would have left the Democrats with 181 seats, or 20 fewer than they controlled after the 2012 election.¶ Twenty seats is not nothing, of course. But it suggests that simply shifting from midterm to presidential electorates, or vice-versa, can’t explain all, or even most, of the differences in outcomes between these two types of elections. Turnout is not going to explain a 63-seat gain for Republicans in 2010.¶ So here is where I come down in this debate. No one disagrees that “turnout matters,” and of course Democrats should work hard at turning out Democratic voters in 2014. This is what made Issenberg’s piece and Bonier’s analysis so interesting.¶</w:t>
      </w:r>
      <w:r w:rsidRPr="00AA13B1">
        <w:rPr>
          <w:sz w:val="12"/>
        </w:rPr>
        <w:t xml:space="preserve"> </w:t>
      </w:r>
      <w:r w:rsidRPr="00AA13B1">
        <w:rPr>
          <w:rStyle w:val="StyleBoldUnderline"/>
        </w:rPr>
        <w:t xml:space="preserve">The question is how much turnout matters. My sense is that commentators still put </w:t>
      </w:r>
      <w:r w:rsidRPr="00AA13B1">
        <w:rPr>
          <w:rStyle w:val="Emphasis"/>
        </w:rPr>
        <w:t>too much emphasis on it.</w:t>
      </w:r>
      <w:r w:rsidRPr="00AA13B1">
        <w:t xml:space="preserve">  That is, </w:t>
      </w:r>
      <w:r w:rsidRPr="00AA13B1">
        <w:rPr>
          <w:rStyle w:val="StyleBoldUnderline"/>
        </w:rPr>
        <w:t>there is not enough grappling with what changes in the electorate do not explain — such as, perhaps, the majority of Republican seat gains in 2010.</w:t>
      </w:r>
      <w:r w:rsidRPr="00AA13B1">
        <w:t xml:space="preserve">  </w:t>
      </w:r>
      <w:r w:rsidRPr="00AA13B1">
        <w:rPr>
          <w:rStyle w:val="StyleBoldUnderline"/>
        </w:rPr>
        <w:t xml:space="preserve">There is not enough grappling with how Democrats did so well in 2006 </w:t>
      </w:r>
      <w:r w:rsidRPr="00AA13B1">
        <w:rPr>
          <w:rStyle w:val="Emphasis"/>
        </w:rPr>
        <w:t>despite</w:t>
      </w:r>
      <w:r w:rsidRPr="00AA13B1">
        <w:rPr>
          <w:rStyle w:val="StyleBoldUnderline"/>
        </w:rPr>
        <w:t xml:space="preserve"> a midterm electorate</w:t>
      </w:r>
      <w:r w:rsidRPr="00AA13B1">
        <w:t xml:space="preserve">, </w:t>
      </w:r>
      <w:r w:rsidRPr="00AA13B1">
        <w:rPr>
          <w:rStyle w:val="StyleBoldUnderline"/>
        </w:rPr>
        <w:t xml:space="preserve">as political scientist Michael McDonald has noted. </w:t>
      </w:r>
      <w:r w:rsidRPr="00AA13B1">
        <w:t xml:space="preserve"> For more, see Mark Mellman’s four excellent columns on this, and especially political scientist Seth Hill’s research.</w:t>
      </w:r>
    </w:p>
    <w:p w:rsidR="00DD348A" w:rsidRPr="00AA13B1" w:rsidRDefault="00DD348A" w:rsidP="00DD348A">
      <w:pPr>
        <w:pStyle w:val="Heading3"/>
      </w:pPr>
      <w:bookmarkStart w:id="16" w:name="_Toc392706443"/>
      <w:r w:rsidRPr="00AA13B1">
        <w:lastRenderedPageBreak/>
        <w:t>A2: Obamacare Thumps</w:t>
      </w:r>
      <w:bookmarkEnd w:id="16"/>
    </w:p>
    <w:p w:rsidR="00DD348A" w:rsidRPr="00AA13B1" w:rsidRDefault="00DD348A" w:rsidP="00DD348A">
      <w:pPr>
        <w:pStyle w:val="Heading4"/>
      </w:pPr>
      <w:r w:rsidRPr="00AA13B1">
        <w:t>Obamacare fading – focus on Obama himself – proves link</w:t>
      </w:r>
    </w:p>
    <w:p w:rsidR="00DD348A" w:rsidRPr="00AA13B1" w:rsidRDefault="00DD348A" w:rsidP="00DD348A">
      <w:r w:rsidRPr="00AA13B1">
        <w:rPr>
          <w:rStyle w:val="StyleStyleBold12pt"/>
        </w:rPr>
        <w:t xml:space="preserve">Politico 5/20 </w:t>
      </w:r>
      <w:r w:rsidRPr="00AA13B1">
        <w:t xml:space="preserve">[“Dems desperately seek an Obama midterm strategy,” </w:t>
      </w:r>
      <w:hyperlink r:id="rId22" w:history="1">
        <w:r w:rsidRPr="00AA13B1">
          <w:rPr>
            <w:rStyle w:val="Hyperlink"/>
          </w:rPr>
          <w:t>http://www.politico.com/story/2014/05/democrats-midterm-strategy-106873.html</w:t>
        </w:r>
      </w:hyperlink>
      <w:r w:rsidRPr="00AA13B1">
        <w:t xml:space="preserve"> | </w:t>
      </w:r>
      <w:r w:rsidR="00B82E88" w:rsidRPr="00AA13B1">
        <w:t>prs</w:t>
      </w:r>
      <w:r w:rsidRPr="00AA13B1">
        <w:t>]</w:t>
      </w:r>
    </w:p>
    <w:p w:rsidR="00DD348A" w:rsidRPr="00AA13B1" w:rsidRDefault="00DD348A" w:rsidP="00DD348A"/>
    <w:p w:rsidR="00DD348A" w:rsidRPr="00AA13B1" w:rsidRDefault="00DD348A" w:rsidP="00DD348A">
      <w:r w:rsidRPr="00AA13B1">
        <w:rPr>
          <w:rStyle w:val="StyleBoldUnderline"/>
        </w:rPr>
        <w:t xml:space="preserve">Obamacare is indeed fading as an issue in the DNC polls, but Republicans are still significantly more motivated. </w:t>
      </w:r>
      <w:r w:rsidRPr="00AA13B1">
        <w:t>They’re expecting a crossover rate of about 0 percent.</w:t>
      </w:r>
      <w:r w:rsidR="003A4022" w:rsidRPr="00AA13B1">
        <w:rPr>
          <w:sz w:val="12"/>
        </w:rPr>
        <w:t xml:space="preserve">¶ </w:t>
      </w:r>
      <w:r w:rsidRPr="00AA13B1">
        <w:rPr>
          <w:rStyle w:val="StyleBoldUnderline"/>
        </w:rPr>
        <w:t>The problem isn’t Obamacare anymore. The problem, they worry, is Obama — his numbers, his message, his level of attention, his lack so far of strategic leadership</w:t>
      </w:r>
      <w:r w:rsidRPr="00AA13B1">
        <w:t>.</w:t>
      </w:r>
      <w:r w:rsidR="003A4022" w:rsidRPr="00AA13B1">
        <w:rPr>
          <w:sz w:val="12"/>
        </w:rPr>
        <w:t xml:space="preserve">¶ </w:t>
      </w:r>
      <w:r w:rsidRPr="00AA13B1">
        <w:t xml:space="preserve">Here’s what counts as good news: </w:t>
      </w:r>
      <w:r w:rsidRPr="00AA13B1">
        <w:rPr>
          <w:rStyle w:val="Emphasis"/>
        </w:rPr>
        <w:t xml:space="preserve">“Swing voters are movable </w:t>
      </w:r>
      <w:r w:rsidRPr="00AA13B1">
        <w:t xml:space="preserve">— </w:t>
      </w:r>
      <w:r w:rsidRPr="00AA13B1">
        <w:rPr>
          <w:rStyle w:val="StyleBoldUnderline"/>
        </w:rPr>
        <w:t>we just haven’t moved them yet</w:t>
      </w:r>
      <w:r w:rsidRPr="00AA13B1">
        <w:t>,” according to one person at the meetings, “</w:t>
      </w:r>
      <w:r w:rsidRPr="00AA13B1">
        <w:rPr>
          <w:rStyle w:val="StyleBoldUnderline"/>
        </w:rPr>
        <w:t>and the base is excitable — we just haven’t excited them yet.”</w:t>
      </w:r>
      <w:r w:rsidR="003A4022" w:rsidRPr="00AA13B1">
        <w:rPr>
          <w:rStyle w:val="StyleBoldUnderline"/>
        </w:rPr>
        <w:t>¶</w:t>
      </w:r>
      <w:r w:rsidR="003A4022" w:rsidRPr="00AA13B1">
        <w:rPr>
          <w:sz w:val="12"/>
        </w:rPr>
        <w:t xml:space="preserve"> </w:t>
      </w:r>
      <w:r w:rsidRPr="00AA13B1">
        <w:t>White House aides want to frame each Senate, House and gubernatorial race as being much more about the two candidates on the ballot than a reflection of the president’s standing. After all, even at his political apex in 2008, Obama wasn’t carrying voters in Alaska, where they’re counting on Sen. Mark Begich to get reelected, or Louisiana, where Sen. Mary Landrieu’s running commercials bragging about opposing Obama on the Keystone pipeline.</w:t>
      </w:r>
      <w:r w:rsidR="003A4022" w:rsidRPr="00AA13B1">
        <w:rPr>
          <w:sz w:val="12"/>
        </w:rPr>
        <w:t xml:space="preserve">¶ </w:t>
      </w:r>
      <w:r w:rsidRPr="00AA13B1">
        <w:t>(WATCH: Some of 2014's wackiest campaign ads)</w:t>
      </w:r>
      <w:r w:rsidR="003A4022" w:rsidRPr="00AA13B1">
        <w:rPr>
          <w:sz w:val="12"/>
        </w:rPr>
        <w:t xml:space="preserve">¶ </w:t>
      </w:r>
      <w:r w:rsidRPr="00AA13B1">
        <w:t>But there are places where Democrats desperately want him — including six hotly contested governor’s races in states that Obama won twice and Republicans are defending incumbents elected in the anti-Obama wave of 2010, not to mention his home state of Illinois, and prime Obama territory like Michigan, Iowa and New Hampshire.</w:t>
      </w:r>
      <w:r w:rsidR="003A4022" w:rsidRPr="00AA13B1">
        <w:rPr>
          <w:sz w:val="12"/>
        </w:rPr>
        <w:t xml:space="preserve">¶ </w:t>
      </w:r>
      <w:r w:rsidRPr="00AA13B1">
        <w:t>“The individual campaigns and individual candidates matter a great deal. They are going to have their own strategy and their own tactics, and they are going to make their own decisions. All he can do is help financially and help turn out the vote when that’s asked,” said a former White House official who retains close ties. “But he realizes that this isn’t his campaign, he’s not on the ballot.”</w:t>
      </w:r>
      <w:r w:rsidR="003A4022" w:rsidRPr="00AA13B1">
        <w:rPr>
          <w:sz w:val="12"/>
        </w:rPr>
        <w:t xml:space="preserve">¶ </w:t>
      </w:r>
      <w:r w:rsidRPr="00AA13B1">
        <w:t>As much as Obama’s dipped nationally, he retains an intense power with the Democratic base, and can focus attention on the Democratic argument like no one else. Even in a marginal state like Georgia, they think his influence among African-Americans and Latinos — especially if he starts talking immigration — might be enough to push Michelle Nunn over the top.</w:t>
      </w:r>
      <w:r w:rsidR="003A4022" w:rsidRPr="00AA13B1">
        <w:rPr>
          <w:sz w:val="12"/>
        </w:rPr>
        <w:t xml:space="preserve">¶ </w:t>
      </w:r>
      <w:r w:rsidRPr="00AA13B1">
        <w:t>“Whenever we can bring the president into our state, it’s great for the base, and when the base rallies, we win elections,” said North Carolina Democratic chair Randy Voller. Then again, when asked about what Obama might do for Sen. Kay Hagan, who’s defending the seat she won in part on the Obama turnout in 2008, Voller said, “If I’m running a campaign, they may say strategically they want to bring someone else in.”</w:t>
      </w:r>
    </w:p>
    <w:p w:rsidR="0056186A" w:rsidRPr="00AA13B1" w:rsidRDefault="0056186A">
      <w:pPr>
        <w:spacing w:after="200" w:line="276" w:lineRule="auto"/>
      </w:pPr>
      <w:r w:rsidRPr="00AA13B1">
        <w:br w:type="page"/>
      </w:r>
    </w:p>
    <w:p w:rsidR="0056186A" w:rsidRPr="00AA13B1" w:rsidRDefault="0056186A" w:rsidP="0056186A">
      <w:pPr>
        <w:pStyle w:val="Heading3"/>
      </w:pPr>
      <w:bookmarkStart w:id="17" w:name="_Toc392706444"/>
      <w:r w:rsidRPr="00AA13B1">
        <w:lastRenderedPageBreak/>
        <w:t>A2: Obamacare Thumps</w:t>
      </w:r>
      <w:bookmarkEnd w:id="17"/>
    </w:p>
    <w:p w:rsidR="003A4022" w:rsidRPr="00AA13B1" w:rsidRDefault="003A4022" w:rsidP="003A4022">
      <w:pPr>
        <w:pStyle w:val="Heading4"/>
      </w:pPr>
      <w:r w:rsidRPr="00AA13B1">
        <w:t>Obamacare doesn’t matter – individual issues in districts do</w:t>
      </w:r>
    </w:p>
    <w:p w:rsidR="003A4022" w:rsidRPr="00AA13B1" w:rsidRDefault="003A4022" w:rsidP="003A4022">
      <w:r w:rsidRPr="00AA13B1">
        <w:rPr>
          <w:rStyle w:val="StyleStyleBold12pt"/>
        </w:rPr>
        <w:t>Milbank 3/12 [</w:t>
      </w:r>
      <w:r w:rsidRPr="00AA13B1">
        <w:t xml:space="preserve">Dana, Reporter, Opinion Writer, Washington Post, “Midterms an Obamacare referendum? Not so fast.”, </w:t>
      </w:r>
      <w:hyperlink r:id="rId23" w:history="1">
        <w:r w:rsidRPr="00AA13B1">
          <w:rPr>
            <w:rStyle w:val="Hyperlink"/>
          </w:rPr>
          <w:t>http://www.washingtonpost.com/opinions/dana-milbank-special-elections-really-arent-special-predictors-for-midterm-elections/2014/03/12/969b6c54-aa23-11e3-9e82-8064fcd31b5b_story.html</w:t>
        </w:r>
      </w:hyperlink>
      <w:r w:rsidRPr="00AA13B1">
        <w:t>]</w:t>
      </w:r>
    </w:p>
    <w:p w:rsidR="003A4022" w:rsidRPr="00AA13B1" w:rsidRDefault="003A4022" w:rsidP="003A4022"/>
    <w:p w:rsidR="003A4022" w:rsidRPr="00AA13B1" w:rsidRDefault="003A4022" w:rsidP="003A4022">
      <w:r w:rsidRPr="00AA13B1">
        <w:rPr>
          <w:rStyle w:val="StyleBoldUnderline"/>
        </w:rPr>
        <w:t>Walden</w:t>
      </w:r>
      <w:r w:rsidRPr="00AA13B1">
        <w:t xml:space="preserve"> then </w:t>
      </w:r>
      <w:r w:rsidRPr="00AA13B1">
        <w:rPr>
          <w:rStyle w:val="StyleBoldUnderline"/>
        </w:rPr>
        <w:t>hit the TV circuit</w:t>
      </w:r>
      <w:r w:rsidRPr="00AA13B1">
        <w:t xml:space="preserve"> Wednesday </w:t>
      </w:r>
      <w:r w:rsidRPr="00AA13B1">
        <w:rPr>
          <w:rStyle w:val="StyleBoldUnderline"/>
        </w:rPr>
        <w:t>to say that after the special election</w:t>
      </w:r>
      <w:r w:rsidRPr="00AA13B1">
        <w:t xml:space="preserve"> — the contest he said wouldn’t be “too predictive” — </w:t>
      </w:r>
      <w:r w:rsidRPr="00AA13B1">
        <w:rPr>
          <w:rStyle w:val="StyleBoldUnderline"/>
        </w:rPr>
        <w:t>Dem</w:t>
      </w:r>
      <w:r w:rsidRPr="00AA13B1">
        <w:t>ocrat</w:t>
      </w:r>
      <w:r w:rsidRPr="00AA13B1">
        <w:rPr>
          <w:rStyle w:val="StyleBoldUnderline"/>
        </w:rPr>
        <w:t>s should be</w:t>
      </w:r>
      <w:r w:rsidRPr="00AA13B1">
        <w:t xml:space="preserve"> “pretty </w:t>
      </w:r>
      <w:r w:rsidRPr="00AA13B1">
        <w:rPr>
          <w:rStyle w:val="StyleBoldUnderline"/>
        </w:rPr>
        <w:t>panicked</w:t>
      </w:r>
      <w:r w:rsidRPr="00AA13B1">
        <w:t xml:space="preserve"> this morning.”</w:t>
      </w:r>
      <w:r w:rsidRPr="00AA13B1">
        <w:rPr>
          <w:sz w:val="12"/>
        </w:rPr>
        <w:t xml:space="preserve">¶ </w:t>
      </w:r>
      <w:r w:rsidRPr="00AA13B1">
        <w:rPr>
          <w:rStyle w:val="StyleBoldUnderline"/>
        </w:rPr>
        <w:t>Dem</w:t>
      </w:r>
      <w:r w:rsidRPr="00AA13B1">
        <w:t>ocrat</w:t>
      </w:r>
      <w:r w:rsidRPr="00AA13B1">
        <w:rPr>
          <w:rStyle w:val="StyleBoldUnderline"/>
        </w:rPr>
        <w:t>s</w:t>
      </w:r>
      <w:r w:rsidRPr="00AA13B1">
        <w:t xml:space="preserve"> </w:t>
      </w:r>
      <w:r w:rsidRPr="00AA13B1">
        <w:rPr>
          <w:rStyle w:val="StyleBoldUnderline"/>
        </w:rPr>
        <w:t>are indeed in a freak-out about the results</w:t>
      </w:r>
      <w:r w:rsidRPr="00AA13B1">
        <w:t xml:space="preserve"> in Florida, </w:t>
      </w:r>
      <w:r w:rsidRPr="00AA13B1">
        <w:rPr>
          <w:rStyle w:val="StyleBoldUnderline"/>
        </w:rPr>
        <w:t>and about whether Obamacare, or</w:t>
      </w:r>
      <w:r w:rsidRPr="00AA13B1">
        <w:t xml:space="preserve"> President </w:t>
      </w:r>
      <w:r w:rsidRPr="00AA13B1">
        <w:rPr>
          <w:rStyle w:val="StyleBoldUnderline"/>
        </w:rPr>
        <w:t>Obama, will ruin the party in the fall.</w:t>
      </w:r>
      <w:r w:rsidRPr="00AA13B1">
        <w:t xml:space="preserve"> But Walden was right the first time.</w:t>
      </w:r>
      <w:r w:rsidRPr="00AA13B1">
        <w:rPr>
          <w:sz w:val="12"/>
        </w:rPr>
        <w:t xml:space="preserve">¶ </w:t>
      </w:r>
      <w:r w:rsidRPr="00AA13B1">
        <w:rPr>
          <w:rStyle w:val="StyleBoldUnderline"/>
        </w:rPr>
        <w:t>Dem</w:t>
      </w:r>
      <w:r w:rsidRPr="00AA13B1">
        <w:t>ocrat</w:t>
      </w:r>
      <w:r w:rsidRPr="00AA13B1">
        <w:rPr>
          <w:rStyle w:val="StyleBoldUnderline"/>
        </w:rPr>
        <w:t>s</w:t>
      </w:r>
      <w:r w:rsidRPr="00AA13B1">
        <w:t xml:space="preserve"> </w:t>
      </w:r>
      <w:r w:rsidRPr="00AA13B1">
        <w:rPr>
          <w:rStyle w:val="StyleBoldUnderline"/>
        </w:rPr>
        <w:t>are likely to have a lousy midterm</w:t>
      </w:r>
      <w:r w:rsidRPr="00AA13B1">
        <w:t xml:space="preserve"> election — Republicans are forecast to pad their House majority by a few seats and to have a decent chance of taking control of the Senate — </w:t>
      </w:r>
      <w:r w:rsidRPr="00AA13B1">
        <w:rPr>
          <w:rStyle w:val="StyleBoldUnderline"/>
        </w:rPr>
        <w:t>but this has nothing to do with what happened in Florida</w:t>
      </w:r>
      <w:r w:rsidRPr="00AA13B1">
        <w:t xml:space="preserve"> on Tuesday. An NBC News-Wall Street Journal survey this week found Obama’s job approval rating at a record low and an unusually high percentage of voters eager to register that dissatisfaction at the polls. But t</w:t>
      </w:r>
      <w:r w:rsidRPr="00AA13B1">
        <w:rPr>
          <w:rStyle w:val="StyleBoldUnderline"/>
        </w:rPr>
        <w:t>he causes of the party’s difficulties</w:t>
      </w:r>
      <w:r w:rsidRPr="00AA13B1">
        <w:t xml:space="preserve"> this year </w:t>
      </w:r>
      <w:r w:rsidRPr="00AA13B1">
        <w:rPr>
          <w:rStyle w:val="StyleBoldUnderline"/>
        </w:rPr>
        <w:t>are larger than any issue, candidate or president, and those who are casting November’s vote as the Great Obamacare Referendum are almost certainly overdoing it.</w:t>
      </w:r>
      <w:r w:rsidRPr="00AA13B1">
        <w:rPr>
          <w:rStyle w:val="StyleBoldUnderline"/>
          <w:sz w:val="12"/>
        </w:rPr>
        <w:t>¶</w:t>
      </w:r>
      <w:r w:rsidRPr="00AA13B1">
        <w:rPr>
          <w:sz w:val="12"/>
        </w:rPr>
        <w:t xml:space="preserve"> </w:t>
      </w:r>
      <w:r w:rsidRPr="00AA13B1">
        <w:t>Some perspective:</w:t>
      </w:r>
      <w:r w:rsidRPr="00AA13B1">
        <w:rPr>
          <w:sz w:val="12"/>
        </w:rPr>
        <w:t xml:space="preserve">¶ </w:t>
      </w:r>
      <w:r w:rsidRPr="00AA13B1">
        <w:rPr>
          <w:rStyle w:val="StyleBoldUnderline"/>
        </w:rPr>
        <w:t>The prospect of Dem</w:t>
      </w:r>
      <w:r w:rsidRPr="00AA13B1">
        <w:t>ocrat</w:t>
      </w:r>
      <w:r w:rsidRPr="00AA13B1">
        <w:rPr>
          <w:rStyle w:val="StyleBoldUnderline"/>
        </w:rPr>
        <w:t>s</w:t>
      </w:r>
      <w:r w:rsidRPr="00AA13B1">
        <w:t xml:space="preserve"> </w:t>
      </w:r>
      <w:r w:rsidRPr="00AA13B1">
        <w:rPr>
          <w:rStyle w:val="StyleBoldUnderline"/>
        </w:rPr>
        <w:t>regaining control of the House was never a real possibility.</w:t>
      </w:r>
      <w:r w:rsidRPr="00AA13B1">
        <w:t xml:space="preserve"> Democratic House candidates won 1.7 million more votes than Republicans in 2012, beating the GOP by a full percentage point, but they still remain 17 seats shy of the majority. Because of gerrymandered districts and population concentrations, Democrats would need to win the popular vote by seven percentage points, by some estimates, to retake the House. And this certainly isn’t going to be the year for such a landslide: The president’s party usually loses seats in a midterm election, particularly in a second term.</w:t>
      </w:r>
      <w:r w:rsidRPr="00AA13B1">
        <w:rPr>
          <w:sz w:val="12"/>
        </w:rPr>
        <w:t xml:space="preserve">¶ </w:t>
      </w:r>
      <w:r w:rsidRPr="00AA13B1">
        <w:rPr>
          <w:rStyle w:val="StyleBoldUnderline"/>
        </w:rPr>
        <w:t>In the Senate</w:t>
      </w:r>
      <w:r w:rsidRPr="00AA13B1">
        <w:t xml:space="preserve">, meanwhile, </w:t>
      </w:r>
      <w:r w:rsidRPr="00AA13B1">
        <w:rPr>
          <w:rStyle w:val="StyleBoldUnderline"/>
        </w:rPr>
        <w:t>Republicans probably already would have 50 seats</w:t>
      </w:r>
      <w:r w:rsidRPr="00AA13B1">
        <w:t xml:space="preserve"> rather than their current 45 </w:t>
      </w:r>
      <w:r w:rsidRPr="00AA13B1">
        <w:rPr>
          <w:rStyle w:val="StyleBoldUnderline"/>
        </w:rPr>
        <w:t>if the tea party hadn’t caused the GOP to throw away so many races in 2010 and 2012.</w:t>
      </w:r>
      <w:r w:rsidRPr="00AA13B1">
        <w:t xml:space="preserve"> Tea party candidates beat more electable Republican candidates in Colorado, Delaware, Indiana, Missouri and Nevada, and seats that easily could have been Republican went Democratic. </w:t>
      </w:r>
      <w:r w:rsidRPr="00AA13B1">
        <w:rPr>
          <w:rStyle w:val="StyleBoldUnderline"/>
        </w:rPr>
        <w:t>A year before the 2012 election, Republicans had been forecast to win the Senate.</w:t>
      </w:r>
      <w:r w:rsidRPr="00AA13B1">
        <w:rPr>
          <w:rStyle w:val="StyleBoldUnderline"/>
          <w:sz w:val="12"/>
        </w:rPr>
        <w:t xml:space="preserve">¶ </w:t>
      </w:r>
      <w:r w:rsidRPr="00AA13B1">
        <w:rPr>
          <w:rStyle w:val="StyleBoldUnderline"/>
        </w:rPr>
        <w:t>It’s true that the most vulnerable Dem</w:t>
      </w:r>
      <w:r w:rsidRPr="00AA13B1">
        <w:t>ocrat</w:t>
      </w:r>
      <w:r w:rsidRPr="00AA13B1">
        <w:rPr>
          <w:rStyle w:val="StyleBoldUnderline"/>
        </w:rPr>
        <w:t>s</w:t>
      </w:r>
      <w:r w:rsidRPr="00AA13B1">
        <w:t xml:space="preserve"> this year </w:t>
      </w:r>
      <w:r w:rsidRPr="00AA13B1">
        <w:rPr>
          <w:rStyle w:val="StyleBoldUnderline"/>
        </w:rPr>
        <w:t>are from states where Obama and Obamacare are unpopular. But a lot of those candidates are in office</w:t>
      </w:r>
      <w:r w:rsidRPr="00AA13B1">
        <w:t xml:space="preserve"> now </w:t>
      </w:r>
      <w:r w:rsidRPr="00AA13B1">
        <w:rPr>
          <w:rStyle w:val="StyleBoldUnderline"/>
        </w:rPr>
        <w:t>because 2008 was an uncommonly good year for Dem</w:t>
      </w:r>
      <w:r w:rsidRPr="00AA13B1">
        <w:t>ocrat</w:t>
      </w:r>
      <w:r w:rsidRPr="00AA13B1">
        <w:rPr>
          <w:rStyle w:val="StyleBoldUnderline"/>
        </w:rPr>
        <w:t>s</w:t>
      </w:r>
      <w:r w:rsidRPr="00AA13B1">
        <w:t xml:space="preserve">. Likewise, </w:t>
      </w:r>
      <w:r w:rsidRPr="00AA13B1">
        <w:rPr>
          <w:rStyle w:val="StyleBoldUnderline"/>
        </w:rPr>
        <w:t>the echo of 2010</w:t>
      </w:r>
      <w:r w:rsidRPr="00AA13B1">
        <w:t xml:space="preserve"> — a good year for Republicans — </w:t>
      </w:r>
      <w:r w:rsidRPr="00AA13B1">
        <w:rPr>
          <w:rStyle w:val="StyleBoldUnderline"/>
        </w:rPr>
        <w:t>should help Dem</w:t>
      </w:r>
      <w:r w:rsidRPr="00AA13B1">
        <w:t>ocrat</w:t>
      </w:r>
      <w:r w:rsidRPr="00AA13B1">
        <w:rPr>
          <w:rStyle w:val="StyleBoldUnderline"/>
        </w:rPr>
        <w:t>s in 2016</w:t>
      </w:r>
      <w:r w:rsidRPr="00AA13B1">
        <w:t xml:space="preserve">. And </w:t>
      </w:r>
      <w:r w:rsidRPr="00AA13B1">
        <w:rPr>
          <w:rStyle w:val="StyleBoldUnderline"/>
        </w:rPr>
        <w:t>long-term demographic trends, particularly the growing importance of Latino voters, strongly favor Democrats.</w:t>
      </w:r>
      <w:r w:rsidRPr="00AA13B1">
        <w:rPr>
          <w:sz w:val="12"/>
        </w:rPr>
        <w:t xml:space="preserve">¶ </w:t>
      </w:r>
      <w:r w:rsidRPr="00AA13B1">
        <w:rPr>
          <w:rStyle w:val="StyleBoldUnderline"/>
        </w:rPr>
        <w:t>Democrats may well be miserable on the morning of Nov. 5, and</w:t>
      </w:r>
      <w:r w:rsidRPr="00AA13B1">
        <w:t xml:space="preserve"> Republicans will attribute the results to Obamacare. But they will have more to do with what Walden described Tuesday. You “have the national atmospherics” working against Obama, he said, </w:t>
      </w:r>
      <w:r w:rsidRPr="00AA13B1">
        <w:rPr>
          <w:rStyle w:val="StyleBoldUnderline"/>
        </w:rPr>
        <w:t>but the outcome will be determined by the quirks of the handful of districts that are in play.</w:t>
      </w:r>
      <w:r w:rsidRPr="00AA13B1">
        <w:rPr>
          <w:rStyle w:val="StyleBoldUnderline"/>
          <w:sz w:val="12"/>
        </w:rPr>
        <w:t xml:space="preserve">¶ </w:t>
      </w:r>
      <w:r w:rsidRPr="00AA13B1">
        <w:t>“</w:t>
      </w:r>
      <w:r w:rsidRPr="00AA13B1">
        <w:rPr>
          <w:rStyle w:val="StyleBoldUnderline"/>
        </w:rPr>
        <w:t>So what issues</w:t>
      </w:r>
      <w:r w:rsidRPr="00AA13B1">
        <w:t>?” Walden asked himself. “</w:t>
      </w:r>
      <w:r w:rsidRPr="00AA13B1">
        <w:rPr>
          <w:rStyle w:val="Emphasis"/>
        </w:rPr>
        <w:t>What matters to the people in that district, wherever that district is. That’s how you’re going to win a race.”</w:t>
      </w:r>
      <w:r w:rsidRPr="00AA13B1">
        <w:rPr>
          <w:rStyle w:val="Emphasis"/>
          <w:sz w:val="12"/>
        </w:rPr>
        <w:t>¶</w:t>
      </w:r>
      <w:r w:rsidRPr="00AA13B1">
        <w:rPr>
          <w:sz w:val="12"/>
        </w:rPr>
        <w:t xml:space="preserve"> </w:t>
      </w:r>
      <w:r w:rsidRPr="00AA13B1">
        <w:t>This will be worth remembering whenever there’s hyperventilating over the meaning of the midterms.</w:t>
      </w:r>
    </w:p>
    <w:p w:rsidR="003A4022" w:rsidRPr="00AA13B1" w:rsidRDefault="003A4022" w:rsidP="00DD348A"/>
    <w:p w:rsidR="00DD348A" w:rsidRPr="00AA13B1" w:rsidRDefault="00DD348A" w:rsidP="00DD348A"/>
    <w:p w:rsidR="00DD348A" w:rsidRPr="00AA13B1" w:rsidRDefault="00DD348A" w:rsidP="00DD348A">
      <w:pPr>
        <w:pStyle w:val="Heading3"/>
      </w:pPr>
      <w:bookmarkStart w:id="18" w:name="_Toc392706445"/>
      <w:r w:rsidRPr="00AA13B1">
        <w:lastRenderedPageBreak/>
        <w:t>A2: Too Soon</w:t>
      </w:r>
      <w:bookmarkEnd w:id="18"/>
    </w:p>
    <w:p w:rsidR="00DD348A" w:rsidRPr="00AA13B1" w:rsidRDefault="00DD348A" w:rsidP="00DD348A">
      <w:pPr>
        <w:pStyle w:val="Heading4"/>
      </w:pPr>
      <w:r w:rsidRPr="00AA13B1">
        <w:t>Not too soon – multiple factors make midterm results weighable now EVEN IF polls are wrong</w:t>
      </w:r>
    </w:p>
    <w:p w:rsidR="00DD348A" w:rsidRPr="00AA13B1" w:rsidRDefault="00DD348A" w:rsidP="00DD348A">
      <w:pPr>
        <w:rPr>
          <w:rStyle w:val="StyleStyleBold12pt"/>
        </w:rPr>
      </w:pPr>
      <w:r w:rsidRPr="00AA13B1">
        <w:rPr>
          <w:rStyle w:val="StyleStyleBold12pt"/>
        </w:rPr>
        <w:t>Silver 3-23</w:t>
      </w:r>
    </w:p>
    <w:p w:rsidR="00792E3D" w:rsidRPr="00AA13B1" w:rsidRDefault="00DD348A" w:rsidP="00792E3D">
      <w:pPr>
        <w:rPr>
          <w:sz w:val="16"/>
          <w:szCs w:val="16"/>
        </w:rPr>
      </w:pPr>
      <w:r w:rsidRPr="00AA13B1">
        <w:rPr>
          <w:sz w:val="16"/>
          <w:szCs w:val="16"/>
        </w:rPr>
        <w:t xml:space="preserve">Nate, general badass, predicted 50/50 states in 2012, “FiveThirtyEight Senate Forecast: GOP Is Slight Favorite in Race for Senate Control,” 3/23/14, </w:t>
      </w:r>
      <w:hyperlink r:id="rId24" w:history="1">
        <w:r w:rsidRPr="00AA13B1">
          <w:rPr>
            <w:rStyle w:val="Hyperlink"/>
            <w:sz w:val="16"/>
            <w:szCs w:val="16"/>
          </w:rPr>
          <w:t>http://fivethirtyeight.com/features/fivethirtyeight-senate-forecast/</w:t>
        </w:r>
      </w:hyperlink>
      <w:r w:rsidRPr="00AA13B1">
        <w:rPr>
          <w:sz w:val="16"/>
          <w:szCs w:val="16"/>
        </w:rPr>
        <w:t xml:space="preserve"> SJE</w:t>
      </w:r>
    </w:p>
    <w:p w:rsidR="00792E3D" w:rsidRPr="00AA13B1" w:rsidRDefault="00792E3D" w:rsidP="00792E3D">
      <w:pPr>
        <w:rPr>
          <w:sz w:val="16"/>
          <w:szCs w:val="16"/>
        </w:rPr>
      </w:pPr>
    </w:p>
    <w:p w:rsidR="00DD348A" w:rsidRPr="00AA13B1" w:rsidRDefault="00DD348A" w:rsidP="00792E3D">
      <w:pPr>
        <w:rPr>
          <w:rFonts w:cs="Times New Roman"/>
          <w:b/>
          <w:bCs/>
          <w:iCs/>
          <w:sz w:val="16"/>
        </w:rPr>
      </w:pPr>
      <w:r w:rsidRPr="00AA13B1">
        <w:rPr>
          <w:rFonts w:cs="Times New Roman"/>
          <w:b/>
          <w:bCs/>
          <w:iCs/>
          <w:sz w:val="16"/>
        </w:rPr>
        <w:t xml:space="preserve">Since a number of you may be new to FiveThirtyEight, </w:t>
      </w:r>
      <w:r w:rsidRPr="00AA13B1">
        <w:rPr>
          <w:rStyle w:val="StyleBoldUnderline"/>
          <w:b w:val="0"/>
        </w:rPr>
        <w:t>I’m going to go into slightly more detail than usual in explaining how we make these forecasts.</w:t>
      </w:r>
      <w:r w:rsidRPr="00AA13B1">
        <w:rPr>
          <w:rFonts w:cs="Times New Roman"/>
          <w:b/>
          <w:bCs/>
          <w:iCs/>
          <w:sz w:val="16"/>
        </w:rPr>
        <w:t xml:space="preserve"> You’re welcome to skip past this next section if you’re more interested in the forecasts than in how we came to them.</w:t>
      </w:r>
      <w:r w:rsidRPr="00AA13B1">
        <w:rPr>
          <w:rFonts w:cs="Times New Roman"/>
          <w:b/>
          <w:bCs/>
          <w:iCs/>
          <w:sz w:val="12"/>
        </w:rPr>
        <w:t>¶</w:t>
      </w:r>
      <w:r w:rsidRPr="00AA13B1">
        <w:rPr>
          <w:rFonts w:cs="Times New Roman"/>
          <w:b/>
          <w:bCs/>
          <w:iCs/>
          <w:sz w:val="16"/>
        </w:rPr>
        <w:t xml:space="preserve"> An overview of our methodology</w:t>
      </w:r>
      <w:r w:rsidRPr="00AA13B1">
        <w:rPr>
          <w:rFonts w:cs="Times New Roman"/>
          <w:b/>
          <w:bCs/>
          <w:iCs/>
          <w:sz w:val="12"/>
        </w:rPr>
        <w:t>¶</w:t>
      </w:r>
      <w:r w:rsidRPr="00AA13B1">
        <w:rPr>
          <w:rFonts w:cs="Times New Roman"/>
          <w:b/>
          <w:bCs/>
          <w:iCs/>
          <w:sz w:val="16"/>
        </w:rPr>
        <w:t xml:space="preserve"> In contrast to the forecasts we’ll begin issuing sometime this summer, which are strictly algorithmic based on our senate forecast model, these are done by hand. However, </w:t>
      </w:r>
      <w:r w:rsidRPr="00AA13B1">
        <w:rPr>
          <w:rStyle w:val="StyleBoldUnderline"/>
          <w:b w:val="0"/>
          <w:bCs w:val="0"/>
          <w:iCs/>
        </w:rPr>
        <w:t>they’re based on an assessment of</w:t>
      </w:r>
      <w:r w:rsidRPr="00AA13B1">
        <w:rPr>
          <w:rFonts w:cs="Times New Roman"/>
          <w:b/>
          <w:bCs/>
          <w:iCs/>
          <w:sz w:val="16"/>
        </w:rPr>
        <w:t xml:space="preserve"> the same </w:t>
      </w:r>
      <w:r w:rsidRPr="00AA13B1">
        <w:rPr>
          <w:rStyle w:val="StyleBoldUnderline"/>
          <w:b w:val="0"/>
        </w:rPr>
        <w:t>basic factors</w:t>
      </w:r>
      <w:r w:rsidRPr="00AA13B1">
        <w:rPr>
          <w:rFonts w:cs="Times New Roman"/>
          <w:b/>
          <w:bCs/>
          <w:iCs/>
          <w:sz w:val="16"/>
        </w:rPr>
        <w:t xml:space="preserve"> our algorithm uses:</w:t>
      </w:r>
      <w:r w:rsidRPr="00AA13B1">
        <w:rPr>
          <w:rFonts w:cs="Times New Roman"/>
          <w:b/>
          <w:bCs/>
          <w:iCs/>
          <w:sz w:val="12"/>
        </w:rPr>
        <w:t>¶</w:t>
      </w:r>
      <w:r w:rsidRPr="00AA13B1">
        <w:rPr>
          <w:rFonts w:cs="Times New Roman"/>
          <w:b/>
          <w:bCs/>
          <w:iCs/>
          <w:sz w:val="16"/>
        </w:rPr>
        <w:t xml:space="preserve"> </w:t>
      </w:r>
      <w:r w:rsidRPr="00AA13B1">
        <w:rPr>
          <w:rStyle w:val="Emphasis"/>
          <w:b w:val="0"/>
        </w:rPr>
        <w:t>The national environment.</w:t>
      </w:r>
      <w:r w:rsidRPr="00AA13B1">
        <w:rPr>
          <w:rFonts w:cs="Times New Roman"/>
          <w:b/>
          <w:bCs/>
          <w:iCs/>
          <w:sz w:val="16"/>
        </w:rPr>
        <w:t xml:space="preserve"> </w:t>
      </w:r>
      <w:r w:rsidRPr="00AA13B1">
        <w:rPr>
          <w:rFonts w:cs="Times New Roman"/>
          <w:b/>
          <w:bCs/>
          <w:iCs/>
          <w:sz w:val="12"/>
          <w:szCs w:val="12"/>
        </w:rPr>
        <w:t>The single best measure of the national political environment, in our view, is the generic congressional ballot. Right now, it shows a rough tie between Democrats and Republicans. That stalemate likely reflects voters’ dislike for both Obama and the Republican Party.¶ A tie on the generic ballot might not sound so bad for Democrats. But it’s a misleading signal, for two reasons. First, most of the generic ballot polls were conducted among registered voters. Those do not reflect the turnout advantage the GOP is likely to have in November. Especially in recent years, Democrats have come to rely on groups such as racial minorities and young voters that turn out much more reliably in presidential years than for the midterms. In 2010, the Republican turnout advantage amounted to the equivalent of 6 percentage points, meaning a tie on the generic ballot among registered voters translated into a six-point Republican lead among likely voters. The GOP’s edge hadn’t been quite that large in past years. But if the “enthusiasm gap” is as large this year as it was in 2010, Democrats will have a difficult time keeping the Senate.¶ Democrats’ other problem is one of basic constitutional mathematics. Senators are elected in six-year cycles, so the seats in play this year were last contested in 2008,1 an extraordinarily strong year for Democrats. Even a strictly neutral political environment, or one that slightly favored Democrats, would produce a drop-off relative to that baseline. And Democrats’ losses will grow this year if voters go from modestly favoring Republicans to strongly favoring them.¶ Incidentally,</w:t>
      </w:r>
      <w:r w:rsidRPr="00AA13B1">
        <w:rPr>
          <w:rFonts w:cs="Times New Roman"/>
          <w:b/>
          <w:bCs/>
          <w:iCs/>
          <w:sz w:val="16"/>
        </w:rPr>
        <w:t xml:space="preserve"> </w:t>
      </w:r>
      <w:r w:rsidRPr="00AA13B1">
        <w:rPr>
          <w:rStyle w:val="StyleBoldUnderline"/>
          <w:b w:val="0"/>
        </w:rPr>
        <w:t>we prefer to look at aggregate measures of the national environment, like the generic ballot and Obama’s approval ratings, instead of piecemeal ones such as voters’ views of Obamacare.</w:t>
      </w:r>
      <w:r w:rsidRPr="00AA13B1">
        <w:rPr>
          <w:rFonts w:cs="Times New Roman"/>
          <w:b/>
          <w:bCs/>
          <w:iCs/>
          <w:sz w:val="16"/>
        </w:rPr>
        <w:t xml:space="preserve"> Certainly the unpopularity of the Affordable Care Act — and its clumsy roll-out late last year — contributes to Democrats’ problems. But it’s hard to tell where Obamacare’s unpopularity ends and President Obama’s overall unpopularity begins. </w:t>
      </w:r>
      <w:r w:rsidRPr="00AA13B1">
        <w:rPr>
          <w:rStyle w:val="StyleBoldUnderline"/>
          <w:b w:val="0"/>
        </w:rPr>
        <w:t>Voters’ views of the economy also have ambiguous effects in midterm years,</w:t>
      </w:r>
      <w:r w:rsidRPr="00AA13B1">
        <w:rPr>
          <w:rFonts w:cs="Times New Roman"/>
          <w:b/>
          <w:bCs/>
          <w:iCs/>
          <w:sz w:val="16"/>
        </w:rPr>
        <w:t xml:space="preserve"> especially when control of government is already divided.</w:t>
      </w:r>
      <w:r w:rsidRPr="00AA13B1">
        <w:rPr>
          <w:rFonts w:cs="Times New Roman"/>
          <w:b/>
          <w:bCs/>
          <w:iCs/>
          <w:sz w:val="12"/>
        </w:rPr>
        <w:t>¶</w:t>
      </w:r>
      <w:r w:rsidRPr="00AA13B1">
        <w:rPr>
          <w:rFonts w:cs="Times New Roman"/>
          <w:b/>
          <w:bCs/>
          <w:iCs/>
          <w:sz w:val="16"/>
        </w:rPr>
        <w:t xml:space="preserve"> </w:t>
      </w:r>
      <w:r w:rsidRPr="00AA13B1">
        <w:rPr>
          <w:rStyle w:val="Emphasis"/>
          <w:b w:val="0"/>
        </w:rPr>
        <w:t>Candidate quality.</w:t>
      </w:r>
      <w:r w:rsidRPr="00AA13B1">
        <w:rPr>
          <w:rFonts w:cs="Times New Roman"/>
          <w:b/>
          <w:bCs/>
          <w:iCs/>
          <w:sz w:val="16"/>
        </w:rPr>
        <w:t xml:space="preserve"> The notion of “candidate quality” might sound awfully subjective, but </w:t>
      </w:r>
      <w:r w:rsidRPr="00AA13B1">
        <w:rPr>
          <w:rStyle w:val="StyleBoldUnderline"/>
          <w:b w:val="0"/>
        </w:rPr>
        <w:t>there are sound statistical ways to assess it. Fundraising totals,</w:t>
      </w:r>
      <w:r w:rsidRPr="00AA13B1">
        <w:rPr>
          <w:rFonts w:cs="Times New Roman"/>
          <w:b/>
          <w:bCs/>
          <w:iCs/>
          <w:sz w:val="16"/>
        </w:rPr>
        <w:t xml:space="preserve"> especially individual contributions, </w:t>
      </w:r>
      <w:r w:rsidRPr="00AA13B1">
        <w:rPr>
          <w:rStyle w:val="StyleBoldUnderline"/>
          <w:b w:val="0"/>
        </w:rPr>
        <w:t>are a good indication of a candidate’s organizational strength.</w:t>
      </w:r>
      <w:r w:rsidRPr="00AA13B1">
        <w:rPr>
          <w:rFonts w:cs="Times New Roman"/>
          <w:b/>
          <w:bCs/>
          <w:iCs/>
          <w:sz w:val="16"/>
        </w:rPr>
        <w:t xml:space="preserve"> Various systems rate a candidate’s ideology on a left-right scale, based on her voting record or public issue statements, and we can compare those ratings against those of voters in her state. And </w:t>
      </w:r>
      <w:r w:rsidRPr="00AA13B1">
        <w:rPr>
          <w:rStyle w:val="StyleBoldUnderline"/>
          <w:b w:val="0"/>
        </w:rPr>
        <w:t>candidates who have previously held elected office tend to outperform inexperienced ones,</w:t>
      </w:r>
      <w:r w:rsidRPr="00AA13B1">
        <w:rPr>
          <w:rFonts w:cs="Times New Roman"/>
          <w:b/>
          <w:bCs/>
          <w:iCs/>
          <w:sz w:val="16"/>
        </w:rPr>
        <w:t xml:space="preserve"> controlling for other factors.</w:t>
      </w:r>
      <w:r w:rsidRPr="00AA13B1">
        <w:rPr>
          <w:rFonts w:cs="Times New Roman"/>
          <w:b/>
          <w:bCs/>
          <w:iCs/>
          <w:sz w:val="12"/>
        </w:rPr>
        <w:t>¶</w:t>
      </w:r>
      <w:r w:rsidRPr="00AA13B1">
        <w:rPr>
          <w:rFonts w:cs="Times New Roman"/>
          <w:b/>
          <w:bCs/>
          <w:iCs/>
          <w:sz w:val="16"/>
        </w:rPr>
        <w:t xml:space="preserve"> </w:t>
      </w:r>
      <w:r w:rsidRPr="00AA13B1">
        <w:rPr>
          <w:rStyle w:val="Emphasis"/>
          <w:b w:val="0"/>
        </w:rPr>
        <w:t>State partisanship.</w:t>
      </w:r>
      <w:r w:rsidRPr="00AA13B1">
        <w:rPr>
          <w:rFonts w:cs="Times New Roman"/>
          <w:b/>
          <w:bCs/>
          <w:iCs/>
          <w:sz w:val="16"/>
        </w:rPr>
        <w:t xml:space="preserve"> As Dan Hopkins wrote at FiveThirtyEight last week, </w:t>
      </w:r>
      <w:r w:rsidRPr="00AA13B1">
        <w:rPr>
          <w:rStyle w:val="StyleBoldUnderline"/>
          <w:b w:val="0"/>
        </w:rPr>
        <w:t>races of all kinds have become more and more correlated with presidential results in recent years</w:t>
      </w:r>
      <w:r w:rsidRPr="00AA13B1">
        <w:rPr>
          <w:rFonts w:cs="Times New Roman"/>
          <w:b/>
          <w:bCs/>
          <w:iCs/>
          <w:sz w:val="16"/>
        </w:rPr>
        <w:t xml:space="preserve">. So </w:t>
      </w:r>
      <w:r w:rsidRPr="00AA13B1">
        <w:rPr>
          <w:rStyle w:val="StyleBoldUnderline"/>
          <w:b w:val="0"/>
        </w:rPr>
        <w:t>the Partisan Voting Index (PVI),</w:t>
      </w:r>
      <w:r w:rsidRPr="00AA13B1">
        <w:rPr>
          <w:rFonts w:cs="Times New Roman"/>
          <w:b/>
          <w:bCs/>
          <w:iCs/>
          <w:sz w:val="16"/>
        </w:rPr>
        <w:t xml:space="preserve"> which compares how a state voted in the past two presidential years against the national popular vote, </w:t>
      </w:r>
      <w:r w:rsidRPr="00AA13B1">
        <w:rPr>
          <w:rStyle w:val="StyleBoldUnderline"/>
          <w:b w:val="0"/>
        </w:rPr>
        <w:t xml:space="preserve">is also a useful tool for congressional races. </w:t>
      </w:r>
      <w:r w:rsidRPr="00AA13B1">
        <w:rPr>
          <w:rFonts w:cs="Times New Roman"/>
          <w:b/>
          <w:bCs/>
          <w:iCs/>
          <w:sz w:val="16"/>
        </w:rPr>
        <w:t>At this early point in the cycle, there’s reason to be skeptical of races where the polls are out of step with how the state usually votes; states often revert to their partisan mean once more voters engage with the campaign.</w:t>
      </w:r>
      <w:r w:rsidRPr="00AA13B1">
        <w:rPr>
          <w:rFonts w:cs="Times New Roman"/>
          <w:b/>
          <w:bCs/>
          <w:iCs/>
          <w:sz w:val="12"/>
        </w:rPr>
        <w:t>¶</w:t>
      </w:r>
      <w:r w:rsidRPr="00AA13B1">
        <w:rPr>
          <w:rFonts w:cs="Times New Roman"/>
          <w:b/>
          <w:bCs/>
          <w:iCs/>
          <w:sz w:val="16"/>
        </w:rPr>
        <w:t xml:space="preserve"> </w:t>
      </w:r>
      <w:r w:rsidRPr="00AA13B1">
        <w:rPr>
          <w:rStyle w:val="Emphasis"/>
          <w:b w:val="0"/>
        </w:rPr>
        <w:t>Incumbency.</w:t>
      </w:r>
      <w:r w:rsidRPr="00AA13B1">
        <w:rPr>
          <w:rFonts w:cs="Times New Roman"/>
          <w:b/>
          <w:bCs/>
          <w:iCs/>
          <w:sz w:val="16"/>
        </w:rPr>
        <w:t xml:space="preserve"> </w:t>
      </w:r>
      <w:r w:rsidRPr="00AA13B1">
        <w:rPr>
          <w:rStyle w:val="StyleBoldUnderline"/>
          <w:b w:val="0"/>
        </w:rPr>
        <w:t>Incumbents</w:t>
      </w:r>
      <w:r w:rsidRPr="00AA13B1">
        <w:rPr>
          <w:rFonts w:cs="Times New Roman"/>
          <w:b/>
          <w:bCs/>
          <w:iCs/>
          <w:sz w:val="16"/>
        </w:rPr>
        <w:t xml:space="preserve"> may be unpopular in the abstract, but they still </w:t>
      </w:r>
      <w:r w:rsidRPr="00AA13B1">
        <w:rPr>
          <w:rStyle w:val="StyleBoldUnderline"/>
          <w:b w:val="0"/>
        </w:rPr>
        <w:t xml:space="preserve">win the overwhelming majority of races. </w:t>
      </w:r>
      <w:r w:rsidRPr="00AA13B1">
        <w:rPr>
          <w:rFonts w:cs="Times New Roman"/>
          <w:b/>
          <w:bCs/>
          <w:iCs/>
          <w:sz w:val="16"/>
        </w:rPr>
        <w:t>Incumbency still represents an advantage in most cases, and sometimes a significant one. We can spot the potential exceptions by looking at an incumbent’s approval or favorability ratings.</w:t>
      </w:r>
      <w:r w:rsidRPr="00AA13B1">
        <w:rPr>
          <w:rFonts w:cs="Times New Roman"/>
          <w:b/>
          <w:bCs/>
          <w:iCs/>
          <w:sz w:val="12"/>
        </w:rPr>
        <w:t>¶</w:t>
      </w:r>
      <w:r w:rsidRPr="00AA13B1">
        <w:rPr>
          <w:rFonts w:cs="Times New Roman"/>
          <w:b/>
          <w:bCs/>
          <w:iCs/>
          <w:sz w:val="16"/>
        </w:rPr>
        <w:t xml:space="preserve"> </w:t>
      </w:r>
      <w:r w:rsidRPr="00AA13B1">
        <w:rPr>
          <w:rStyle w:val="Emphasis"/>
          <w:b w:val="0"/>
        </w:rPr>
        <w:t>Head-to-head polls.</w:t>
      </w:r>
      <w:r w:rsidRPr="00AA13B1">
        <w:rPr>
          <w:rFonts w:cs="Times New Roman"/>
          <w:b/>
          <w:bCs/>
          <w:iCs/>
          <w:sz w:val="16"/>
        </w:rPr>
        <w:t xml:space="preserve"> </w:t>
      </w:r>
      <w:r w:rsidRPr="00AA13B1">
        <w:rPr>
          <w:rStyle w:val="StyleBoldUnderline"/>
          <w:b w:val="0"/>
        </w:rPr>
        <w:t>Head-to-head polls</w:t>
      </w:r>
      <w:r w:rsidRPr="00AA13B1">
        <w:rPr>
          <w:rFonts w:cs="Times New Roman"/>
          <w:b/>
          <w:bCs/>
          <w:iCs/>
          <w:sz w:val="16"/>
        </w:rPr>
        <w:t xml:space="preserve"> at this point in the cycle </w:t>
      </w:r>
      <w:r w:rsidRPr="00AA13B1">
        <w:rPr>
          <w:rStyle w:val="StyleBoldUnderline"/>
          <w:b w:val="0"/>
        </w:rPr>
        <w:t xml:space="preserve">have some predictive power if evaluated carefully. </w:t>
      </w:r>
      <w:r w:rsidRPr="00AA13B1">
        <w:rPr>
          <w:rFonts w:cs="Times New Roman"/>
          <w:b/>
          <w:bCs/>
          <w:iCs/>
          <w:sz w:val="16"/>
        </w:rPr>
        <w:t xml:space="preserve">That means taking care to see whether the poll was conducted among registered or likely voters, and putting less emphasis on polls when one or both candidates lack widespread name recognition. However, as my colleague Harry Enten has lamented, many of the more important Senate races have rarely been polled this year. Furthermore, much of the polling comes from firms such as Rasmussen Reports and Public Policy Polling, which have poor track records, employ dubious methodologies, or both. So </w:t>
      </w:r>
      <w:r w:rsidRPr="00AA13B1">
        <w:rPr>
          <w:rStyle w:val="StyleBoldUnderline"/>
          <w:b w:val="0"/>
        </w:rPr>
        <w:t>the most appropriate use of polls at this stage is to see whether they roughly match our assessment of the race based on the fundamentals</w:t>
      </w:r>
      <w:r w:rsidRPr="00AA13B1">
        <w:rPr>
          <w:rFonts w:cs="Times New Roman"/>
          <w:b/>
          <w:bCs/>
          <w:iCs/>
          <w:sz w:val="16"/>
        </w:rPr>
        <w:t>. Where there is a mismatch, it could indicate that the polls are missing something, that our view of the fundamentals is incorrect, or some of both — and it means there is more uncertainty in the outlook for the state.</w:t>
      </w:r>
    </w:p>
    <w:p w:rsidR="0056186A" w:rsidRPr="00AA13B1" w:rsidRDefault="0056186A" w:rsidP="0056186A">
      <w:pPr>
        <w:pStyle w:val="Heading3"/>
      </w:pPr>
      <w:bookmarkStart w:id="19" w:name="_Toc392706446"/>
      <w:r w:rsidRPr="00AA13B1">
        <w:lastRenderedPageBreak/>
        <w:t>A2: Too Soon</w:t>
      </w:r>
      <w:bookmarkEnd w:id="19"/>
    </w:p>
    <w:p w:rsidR="00DD348A" w:rsidRPr="00AA13B1" w:rsidRDefault="00DD348A" w:rsidP="00DD348A">
      <w:pPr>
        <w:pStyle w:val="Heading4"/>
      </w:pPr>
      <w:r w:rsidRPr="00AA13B1">
        <w:t>Not too soon – registration and get out the vote campaigns starting now – it’s the key time</w:t>
      </w:r>
    </w:p>
    <w:p w:rsidR="00DD348A" w:rsidRPr="00AA13B1" w:rsidRDefault="00DD348A" w:rsidP="00DD348A">
      <w:r w:rsidRPr="00AA13B1">
        <w:t>Bolder Advocacy, (</w:t>
      </w:r>
      <w:r w:rsidRPr="00AA13B1">
        <w:rPr>
          <w:rStyle w:val="StyleStyleBold12pt"/>
        </w:rPr>
        <w:t>BA</w:t>
      </w:r>
      <w:r w:rsidRPr="00AA13B1">
        <w:t>), “Now’s the Time to Think About Voting in 2014”, Sept 24</w:t>
      </w:r>
      <w:r w:rsidRPr="00AA13B1">
        <w:rPr>
          <w:vertAlign w:val="superscript"/>
        </w:rPr>
        <w:t>th</w:t>
      </w:r>
      <w:r w:rsidRPr="00AA13B1">
        <w:t xml:space="preserve"> 20</w:t>
      </w:r>
      <w:r w:rsidRPr="00AA13B1">
        <w:rPr>
          <w:rStyle w:val="StyleStyleBold12pt"/>
        </w:rPr>
        <w:t>13</w:t>
      </w:r>
      <w:r w:rsidRPr="00AA13B1">
        <w:t>, http://bolderadvocacy.org/blog/pull-out-those-calendars-preparing-for-the-2014-midterm</w:t>
      </w:r>
    </w:p>
    <w:p w:rsidR="00DD348A" w:rsidRPr="00AA13B1" w:rsidRDefault="00DD348A" w:rsidP="00DD348A"/>
    <w:p w:rsidR="00DD348A" w:rsidRPr="00AA13B1" w:rsidRDefault="00DD348A" w:rsidP="00DD348A">
      <w:pPr>
        <w:rPr>
          <w:sz w:val="16"/>
        </w:rPr>
      </w:pPr>
      <w:r w:rsidRPr="00AA13B1">
        <w:rPr>
          <w:rStyle w:val="StyleBoldUnderline"/>
        </w:rPr>
        <w:t>Is it too soon to think about</w:t>
      </w:r>
      <w:r w:rsidRPr="00AA13B1">
        <w:rPr>
          <w:sz w:val="16"/>
        </w:rPr>
        <w:t xml:space="preserve"> next year’s national midterm and </w:t>
      </w:r>
      <w:r w:rsidRPr="00AA13B1">
        <w:rPr>
          <w:rStyle w:val="StyleBoldUnderline"/>
        </w:rPr>
        <w:t>the election of Congress</w:t>
      </w:r>
      <w:r w:rsidRPr="00AA13B1">
        <w:rPr>
          <w:sz w:val="16"/>
        </w:rPr>
        <w:t xml:space="preserve">, one-third of the Senate, two-thirds of state governors, and almost all state legislatures? No, </w:t>
      </w:r>
      <w:r w:rsidRPr="00AA13B1">
        <w:rPr>
          <w:rStyle w:val="Emphasis"/>
        </w:rPr>
        <w:t xml:space="preserve">definitely not. </w:t>
      </w:r>
      <w:r w:rsidRPr="00AA13B1">
        <w:rPr>
          <w:sz w:val="16"/>
        </w:rPr>
        <w:t xml:space="preserve">Unfortunately, </w:t>
      </w:r>
      <w:r w:rsidRPr="00AA13B1">
        <w:rPr>
          <w:rStyle w:val="StyleBoldUnderline"/>
        </w:rPr>
        <w:t>most</w:t>
      </w:r>
      <w:r w:rsidRPr="00AA13B1">
        <w:rPr>
          <w:sz w:val="16"/>
        </w:rPr>
        <w:t xml:space="preserve"> nonprofits </w:t>
      </w:r>
      <w:r w:rsidRPr="00AA13B1">
        <w:rPr>
          <w:rStyle w:val="StyleBoldUnderline"/>
        </w:rPr>
        <w:t>won’t</w:t>
      </w:r>
      <w:r w:rsidRPr="00AA13B1">
        <w:rPr>
          <w:sz w:val="16"/>
        </w:rPr>
        <w:t xml:space="preserve"> even </w:t>
      </w:r>
      <w:r w:rsidRPr="00AA13B1">
        <w:rPr>
          <w:rStyle w:val="StyleBoldUnderline"/>
        </w:rPr>
        <w:t>begin considering</w:t>
      </w:r>
      <w:r w:rsidRPr="00AA13B1">
        <w:rPr>
          <w:sz w:val="16"/>
        </w:rPr>
        <w:t xml:space="preserve"> their </w:t>
      </w:r>
      <w:r w:rsidRPr="00AA13B1">
        <w:rPr>
          <w:rStyle w:val="StyleBoldUnderline"/>
        </w:rPr>
        <w:t>November 2014</w:t>
      </w:r>
      <w:r w:rsidRPr="00AA13B1">
        <w:rPr>
          <w:sz w:val="16"/>
        </w:rPr>
        <w:t xml:space="preserve"> plans </w:t>
      </w:r>
      <w:r w:rsidRPr="00AA13B1">
        <w:rPr>
          <w:rStyle w:val="StyleBoldUnderline"/>
        </w:rPr>
        <w:t>until the end of next summer. In such a small window, there is little time to</w:t>
      </w:r>
      <w:r w:rsidRPr="00AA13B1">
        <w:rPr>
          <w:sz w:val="16"/>
        </w:rPr>
        <w:t xml:space="preserve"> plan, much less </w:t>
      </w:r>
      <w:r w:rsidRPr="00AA13B1">
        <w:rPr>
          <w:rStyle w:val="StyleBoldUnderline"/>
        </w:rPr>
        <w:t>implement effective registration</w:t>
      </w:r>
      <w:r w:rsidRPr="00AA13B1">
        <w:rPr>
          <w:sz w:val="16"/>
        </w:rPr>
        <w:t xml:space="preserve">, education, </w:t>
      </w:r>
      <w:r w:rsidRPr="00AA13B1">
        <w:rPr>
          <w:rStyle w:val="StyleBoldUnderline"/>
        </w:rPr>
        <w:t>and get-out-the-vote activities</w:t>
      </w:r>
      <w:r w:rsidRPr="00AA13B1">
        <w:rPr>
          <w:sz w:val="16"/>
        </w:rPr>
        <w:t>.</w:t>
      </w:r>
    </w:p>
    <w:p w:rsidR="00DD348A" w:rsidRPr="00AA13B1" w:rsidRDefault="00DD348A" w:rsidP="00DD348A"/>
    <w:p w:rsidR="00DD348A" w:rsidRPr="00AA13B1" w:rsidRDefault="00DD348A" w:rsidP="00DD348A"/>
    <w:p w:rsidR="00DD348A" w:rsidRPr="00AA13B1" w:rsidRDefault="00DD348A" w:rsidP="00DD348A"/>
    <w:p w:rsidR="00DD348A" w:rsidRPr="00AA13B1" w:rsidRDefault="00DD348A" w:rsidP="00DD348A"/>
    <w:p w:rsidR="00DD348A" w:rsidRPr="00AA13B1" w:rsidRDefault="00DD348A" w:rsidP="00DD348A"/>
    <w:p w:rsidR="00BD082C" w:rsidRPr="00AA13B1" w:rsidRDefault="00BD082C" w:rsidP="00C66DB1">
      <w:pPr>
        <w:pStyle w:val="Heading2"/>
      </w:pPr>
      <w:bookmarkStart w:id="20" w:name="_Toc392706447"/>
      <w:r w:rsidRPr="00AA13B1">
        <w:lastRenderedPageBreak/>
        <w:t>Links</w:t>
      </w:r>
      <w:bookmarkEnd w:id="20"/>
    </w:p>
    <w:p w:rsidR="00BD082C" w:rsidRPr="00AA13B1" w:rsidRDefault="00BD082C" w:rsidP="00BD082C">
      <w:pPr>
        <w:pStyle w:val="Heading3"/>
      </w:pPr>
      <w:bookmarkStart w:id="21" w:name="_Toc392706448"/>
      <w:r w:rsidRPr="00AA13B1">
        <w:lastRenderedPageBreak/>
        <w:t>Link – Aquaculture</w:t>
      </w:r>
      <w:bookmarkEnd w:id="21"/>
    </w:p>
    <w:p w:rsidR="00BD082C" w:rsidRPr="00AA13B1" w:rsidRDefault="00BD082C" w:rsidP="00BD082C">
      <w:pPr>
        <w:pStyle w:val="Heading4"/>
      </w:pPr>
      <w:r w:rsidRPr="00AA13B1">
        <w:t>Aquaculture massively unpopular with influential political groups – no link turns – only perceived negatively</w:t>
      </w:r>
    </w:p>
    <w:p w:rsidR="00BD082C" w:rsidRPr="00AA13B1" w:rsidRDefault="00BD082C" w:rsidP="00BD082C">
      <w:r w:rsidRPr="00AA13B1">
        <w:rPr>
          <w:rStyle w:val="StyleStyleBold12pt"/>
        </w:rPr>
        <w:t>Knapp 12</w:t>
      </w:r>
      <w:r w:rsidRPr="00AA13B1">
        <w:t xml:space="preserve"> [Gunnar KNAPP, Institute of Social and Economic Research, University of Alaska Anchorage “The Political Economics of United States Marine Aquaculture,” 2012, </w:t>
      </w:r>
      <w:hyperlink r:id="rId25" w:history="1">
        <w:r w:rsidRPr="00AA13B1">
          <w:rPr>
            <w:rStyle w:val="Hyperlink"/>
          </w:rPr>
          <w:t>http://www.fra.affrc.go.jp/bulletin/bull/bull35/35-7.pdf</w:t>
        </w:r>
      </w:hyperlink>
      <w:r w:rsidRPr="00AA13B1">
        <w:t xml:space="preserve"> | </w:t>
      </w:r>
      <w:r w:rsidR="00B82E88" w:rsidRPr="00AA13B1">
        <w:t>prs</w:t>
      </w:r>
      <w:r w:rsidRPr="00AA13B1">
        <w:t>]</w:t>
      </w:r>
    </w:p>
    <w:p w:rsidR="00BD082C" w:rsidRPr="00AA13B1" w:rsidRDefault="00BD082C" w:rsidP="00BD082C"/>
    <w:p w:rsidR="00BD082C" w:rsidRPr="00AA13B1" w:rsidRDefault="00BD082C" w:rsidP="00BD082C">
      <w:pPr>
        <w:rPr>
          <w:rStyle w:val="StyleBoldUnderline"/>
        </w:rPr>
      </w:pPr>
      <w:r w:rsidRPr="00AA13B1">
        <w:t xml:space="preserve">3. </w:t>
      </w:r>
      <w:r w:rsidRPr="00AA13B1">
        <w:rPr>
          <w:rStyle w:val="StyleBoldUnderline"/>
        </w:rPr>
        <w:t>Many Americans perceive potential negative ¶ effects of marine aquaculture without offsetting ¶ positive effects</w:t>
      </w:r>
      <w:r w:rsidRPr="00AA13B1">
        <w:t xml:space="preserve">: A variety of </w:t>
      </w:r>
      <w:r w:rsidRPr="00AA13B1">
        <w:rPr>
          <w:rStyle w:val="StyleBoldUnderline"/>
        </w:rPr>
        <w:t>groups of Americans ¶ perceive potential negative effects of marine ¶ aquaculture</w:t>
      </w:r>
      <w:r w:rsidRPr="00AA13B1">
        <w:t>. These include:¶ •C</w:t>
      </w:r>
      <w:r w:rsidRPr="00AA13B1">
        <w:rPr>
          <w:rStyle w:val="StyleBoldUnderline"/>
        </w:rPr>
        <w:t>ommercial fishermen</w:t>
      </w:r>
      <w:r w:rsidRPr="00AA13B1">
        <w:t>, who fear economic ¶ competition and environmental damage to wild ¶ fish stocks.¶ •</w:t>
      </w:r>
      <w:r w:rsidRPr="00AA13B1">
        <w:rPr>
          <w:rStyle w:val="StyleBoldUnderline"/>
        </w:rPr>
        <w:t>Coastal residents,</w:t>
      </w:r>
      <w:r w:rsidRPr="00AA13B1">
        <w:t xml:space="preserve"> who fear loss of access to ¶ waterfront and changes in the views they enjoy.¶ •</w:t>
      </w:r>
      <w:r w:rsidRPr="00AA13B1">
        <w:rPr>
          <w:rStyle w:val="StyleBoldUnderline"/>
        </w:rPr>
        <w:t>Environmentalists</w:t>
      </w:r>
      <w:r w:rsidRPr="00AA13B1">
        <w:t xml:space="preserve">, who worry variously that ¶ marine aquaculture will cause pollution, harm ¶ marine ecosystems, or increase pressure on ¶ global wild fish stocks harvested for production ¶ of fishmeal and fish oil used in fish feeds.¶ </w:t>
      </w:r>
      <w:r w:rsidRPr="00AA13B1">
        <w:rPr>
          <w:rFonts w:eastAsia="MS Gothic" w:cs="MS Gothic"/>
        </w:rPr>
        <w:t xml:space="preserve">　</w:t>
      </w:r>
      <w:r w:rsidRPr="00AA13B1">
        <w:rPr>
          <w:rStyle w:val="StyleBoldUnderline"/>
        </w:rPr>
        <w:t xml:space="preserve">These groups play </w:t>
      </w:r>
      <w:r w:rsidRPr="00AA13B1">
        <w:rPr>
          <w:rStyle w:val="Emphasis"/>
        </w:rPr>
        <w:t>significant roles in the politics</w:t>
      </w:r>
      <w:r w:rsidRPr="00AA13B1">
        <w:rPr>
          <w:rStyle w:val="StyleBoldUnderline"/>
        </w:rPr>
        <w:t xml:space="preserve"> ¶ of United States marine aquaculture, across the ¶ political and regulatory process at local, state, ¶ </w:t>
      </w:r>
      <w:r w:rsidRPr="00AA13B1">
        <w:rPr>
          <w:rStyle w:val="Emphasis"/>
        </w:rPr>
        <w:t>and national levels</w:t>
      </w:r>
      <w:r w:rsidRPr="00AA13B1">
        <w:t xml:space="preserve">. For example, Alaska salmon ¶ fishermen spearheaded the Alaska legislature’s ¶ 1990 ban on finfish farming, and continue to vocally ¶ oppose aquaculture development in federal waters ¶ nationwide, along with Alaska’s congressional ¶ delegation (Figure 4).¶ </w:t>
      </w:r>
      <w:r w:rsidRPr="00AA13B1">
        <w:rPr>
          <w:rFonts w:eastAsia="MS Gothic" w:cs="MS Gothic"/>
        </w:rPr>
        <w:t xml:space="preserve">　</w:t>
      </w:r>
      <w:r w:rsidRPr="00AA13B1">
        <w:t xml:space="preserve">Similarly, coastal residents have strongly and ¶ effectively opposed marine aquaculture in states ¶ such as Maine and Washington. Sebastian Belle, ¶ Executive Director of the Maine Aquaculture ¶ Association, described the political challenges facing ¶ aquaculture as a result of demographic shifts in ¶ coastal regions:¶ </w:t>
      </w:r>
      <w:r w:rsidRPr="00AA13B1">
        <w:rPr>
          <w:rFonts w:eastAsia="MS Gothic" w:cs="MS Gothic"/>
        </w:rPr>
        <w:t xml:space="preserve">　　</w:t>
      </w:r>
      <w:r w:rsidRPr="00AA13B1">
        <w:rPr>
          <w:rFonts w:cs="Calibri"/>
        </w:rPr>
        <w:t>“</w:t>
      </w:r>
      <w:r w:rsidRPr="00AA13B1">
        <w:t xml:space="preserve">In Maine…part of the application process ¶ for the series of permits and licenses needed ¶ to operate in the marine environment is ¶ an exhaustive series of meetings with the ¶ general public and all stakeholde. Part of ¶ the constituency will not like what you do, ¶ whatever you do. [Because of] </w:t>
      </w:r>
      <w:r w:rsidRPr="00AA13B1">
        <w:rPr>
          <w:rStyle w:val="StyleBoldUnderline"/>
        </w:rPr>
        <w:t xml:space="preserve">a demographic ¶ shift to a population-base of retirees from ¶ other states, as summer-home visitors to our ¶ beautiful coast became year-round residents,¶ …coastal communities now view the ocean for ¶ ‘recreational use,’ and commercial fishermen ¶ and aquaculturists must make their case locally ¶ to people who have no history or link with the ¶ ocean for making a living” </w:t>
      </w:r>
      <w:r w:rsidRPr="00AA13B1">
        <w:t xml:space="preserve">(Thomas, 2011).¶ </w:t>
      </w:r>
      <w:r w:rsidRPr="00AA13B1">
        <w:rPr>
          <w:rFonts w:eastAsia="MS Gothic" w:cs="MS Gothic"/>
        </w:rPr>
        <w:t xml:space="preserve">　</w:t>
      </w:r>
      <w:r w:rsidRPr="00AA13B1">
        <w:t xml:space="preserve">These </w:t>
      </w:r>
      <w:r w:rsidRPr="00AA13B1">
        <w:rPr>
          <w:rStyle w:val="StyleBoldUnderline"/>
        </w:rPr>
        <w:t>groups’ opposition is vexing and frustrating ¶ to marine aquaculture supporters</w:t>
      </w:r>
      <w:r w:rsidRPr="00AA13B1">
        <w:t xml:space="preserve"> who feel that the ¶ objections and fears of aquaculture opponents are ¶ exaggerated, unfounded, or simply irrational. How do ¶ you argue with people who </w:t>
      </w:r>
      <w:r w:rsidRPr="00AA13B1">
        <w:rPr>
          <w:rFonts w:eastAsia="MS Gothic" w:cs="MS Gothic"/>
        </w:rPr>
        <w:t>－</w:t>
      </w:r>
      <w:r w:rsidRPr="00AA13B1">
        <w:t xml:space="preserve"> without any scientific ¶ basis </w:t>
      </w:r>
      <w:r w:rsidRPr="00AA13B1">
        <w:rPr>
          <w:rFonts w:eastAsia="MS Gothic" w:cs="MS Gothic"/>
        </w:rPr>
        <w:t>－</w:t>
      </w:r>
      <w:r w:rsidRPr="00AA13B1">
        <w:t xml:space="preserve"> believe that marine aquaculture will destroy¶ commercial fisheries? How do you argue with people ¶ who claim that fish farms that will be barely visible ¶ will destroy their coastal view? How do you argue ¶ with people who appear to be unwilling to accept ¶ any level of risk or change?¶ </w:t>
      </w:r>
      <w:r w:rsidRPr="00AA13B1">
        <w:rPr>
          <w:rFonts w:eastAsia="MS Gothic" w:cs="MS Gothic"/>
        </w:rPr>
        <w:t xml:space="preserve">　</w:t>
      </w:r>
      <w:r w:rsidRPr="00AA13B1">
        <w:rPr>
          <w:rStyle w:val="StyleBoldUnderline"/>
        </w:rPr>
        <w:t xml:space="preserve">The </w:t>
      </w:r>
      <w:r w:rsidRPr="00AA13B1">
        <w:rPr>
          <w:rStyle w:val="Emphasis"/>
        </w:rPr>
        <w:t>political reality</w:t>
      </w:r>
      <w:r w:rsidRPr="00AA13B1">
        <w:rPr>
          <w:rStyle w:val="StyleBoldUnderline"/>
        </w:rPr>
        <w:t xml:space="preserve"> is that it is rational for groups ¶ which perceive only negative potential effects of ¶ marine aquaculture to oppose it. </w:t>
      </w:r>
      <w:r w:rsidRPr="00AA13B1">
        <w:t xml:space="preserve">Why accept any ¶ risk if there is nothing to be gained?¶ Clearly there are many things to be gained ¶ from marine aquaculture; such as stable jobs, ¶ tax revenues, and synergies with other marine ¶ industries including commercial fishing, good food, ¶ and a reduction in import dependence. But, in many ¶ areas, </w:t>
      </w:r>
      <w:r w:rsidRPr="00AA13B1">
        <w:rPr>
          <w:rStyle w:val="StyleBoldUnderline"/>
        </w:rPr>
        <w:t>aquaculture supporters have failed to make ¶ the case effectively that aquaculture has these ¶ positive potential benefits.</w:t>
      </w:r>
    </w:p>
    <w:p w:rsidR="00BD082C" w:rsidRPr="00AA13B1" w:rsidRDefault="00BD082C" w:rsidP="00BD082C"/>
    <w:p w:rsidR="0056186A" w:rsidRPr="00AA13B1" w:rsidRDefault="0056186A" w:rsidP="0056186A">
      <w:pPr>
        <w:pStyle w:val="Heading3"/>
      </w:pPr>
      <w:bookmarkStart w:id="22" w:name="_Toc392706449"/>
      <w:r w:rsidRPr="00AA13B1">
        <w:lastRenderedPageBreak/>
        <w:t>Link – Aquaculture</w:t>
      </w:r>
      <w:bookmarkEnd w:id="22"/>
    </w:p>
    <w:p w:rsidR="00BD082C" w:rsidRPr="00AA13B1" w:rsidRDefault="00BD082C" w:rsidP="00BD082C">
      <w:pPr>
        <w:pStyle w:val="Heading4"/>
      </w:pPr>
      <w:r w:rsidRPr="00AA13B1">
        <w:t xml:space="preserve">Link only goes one direction – NGO’s and media spin aquaculture </w:t>
      </w:r>
      <w:r w:rsidRPr="00AA13B1">
        <w:rPr>
          <w:u w:val="single"/>
        </w:rPr>
        <w:t>negatively</w:t>
      </w:r>
      <w:r w:rsidRPr="00AA13B1">
        <w:t xml:space="preserve"> – can’t gain positive traction</w:t>
      </w:r>
    </w:p>
    <w:p w:rsidR="00BD082C" w:rsidRPr="00AA13B1" w:rsidRDefault="00BD082C" w:rsidP="00BD082C">
      <w:r w:rsidRPr="00AA13B1">
        <w:rPr>
          <w:rStyle w:val="StyleStyleBold12pt"/>
        </w:rPr>
        <w:t>Knapp 12</w:t>
      </w:r>
      <w:r w:rsidRPr="00AA13B1">
        <w:t xml:space="preserve"> [Gunnar KNAPP, Institute of Social and Economic Research, University of Alaska Anchorage “The Political Economics of United States Marine Aquaculture,” 2012, </w:t>
      </w:r>
      <w:hyperlink r:id="rId26" w:history="1">
        <w:r w:rsidRPr="00AA13B1">
          <w:rPr>
            <w:rStyle w:val="Hyperlink"/>
          </w:rPr>
          <w:t>http://www.fra.affrc.go.jp/bulletin/bull/bull35/35-7.pdf</w:t>
        </w:r>
      </w:hyperlink>
      <w:r w:rsidRPr="00AA13B1">
        <w:t xml:space="preserve"> | </w:t>
      </w:r>
      <w:r w:rsidR="00B82E88" w:rsidRPr="00AA13B1">
        <w:t>prs</w:t>
      </w:r>
      <w:r w:rsidRPr="00AA13B1">
        <w:t>]</w:t>
      </w:r>
    </w:p>
    <w:p w:rsidR="00BD082C" w:rsidRPr="00AA13B1" w:rsidRDefault="00BD082C" w:rsidP="00BD082C"/>
    <w:p w:rsidR="00BD082C" w:rsidRPr="00AA13B1" w:rsidRDefault="00BD082C" w:rsidP="00BD082C">
      <w:pPr>
        <w:rPr>
          <w:rStyle w:val="StyleBoldUnderline"/>
        </w:rPr>
      </w:pPr>
      <w:r w:rsidRPr="00AA13B1">
        <w:rPr>
          <w:rStyle w:val="StyleBoldUnderline"/>
        </w:rPr>
        <w:t xml:space="preserve">NGO’s have </w:t>
      </w:r>
      <w:r w:rsidRPr="00AA13B1">
        <w:rPr>
          <w:rStyle w:val="Emphasis"/>
        </w:rPr>
        <w:t>systematically and effectively</w:t>
      </w:r>
      <w:r w:rsidRPr="00AA13B1">
        <w:rPr>
          <w:rStyle w:val="StyleBoldUnderline"/>
        </w:rPr>
        <w:t xml:space="preserve"> ¶ opposed U.S. marine aquaculture</w:t>
      </w:r>
      <w:r w:rsidRPr="00AA13B1">
        <w:t>: Numerous U.S. ¶ Non-Governmental Organizations (</w:t>
      </w:r>
      <w:r w:rsidRPr="00AA13B1">
        <w:rPr>
          <w:rStyle w:val="StyleBoldUnderline"/>
        </w:rPr>
        <w:t>NGOs</w:t>
      </w:r>
      <w:r w:rsidRPr="00AA13B1">
        <w:t xml:space="preserve">) have ¶ </w:t>
      </w:r>
      <w:r w:rsidRPr="00AA13B1">
        <w:rPr>
          <w:rStyle w:val="StyleBoldUnderline"/>
        </w:rPr>
        <w:t>invested significant funding and effort to advocate ¶ banning, delaying, restricting, or regulating U.S. ¶ marine aquaculture in ways that increase the ¶ risks and costs of investment</w:t>
      </w:r>
      <w:r w:rsidRPr="00AA13B1">
        <w:t xml:space="preserve">. Collectively </w:t>
      </w:r>
      <w:r w:rsidRPr="00AA13B1">
        <w:rPr>
          <w:rStyle w:val="StyleBoldUnderline"/>
        </w:rPr>
        <w:t xml:space="preserve">these ¶ organizations have played a </w:t>
      </w:r>
      <w:r w:rsidRPr="00AA13B1">
        <w:rPr>
          <w:rStyle w:val="Emphasis"/>
        </w:rPr>
        <w:t>major role in influencing ¶ the public, the press, politicians</w:t>
      </w:r>
      <w:r w:rsidRPr="00AA13B1">
        <w:rPr>
          <w:rStyle w:val="StyleBoldUnderline"/>
        </w:rPr>
        <w:t xml:space="preserve">, and regulators in ¶ ways which have contributed to unfavorable leasing ¶ and regulatory policies towards marine aquaculture.¶ </w:t>
      </w:r>
      <w:r w:rsidRPr="00AA13B1">
        <w:rPr>
          <w:rStyle w:val="StyleBoldUnderline"/>
          <w:rFonts w:eastAsia="MS Gothic" w:cs="MS Gothic"/>
        </w:rPr>
        <w:t xml:space="preserve">　</w:t>
      </w:r>
      <w:r w:rsidRPr="00AA13B1">
        <w:t xml:space="preserve">NGOs that have funded or engaged in significant ¶ advocacy to influence U.S. marine aquaculture ¶ policies include the Packard Foundation, the Moore ¶ Foundation, the Pew Charitable Trusts, Greenpeace, ¶ the Environmental Defense Fund, Food and Water ¶ Watch, and others, both large and small. The scale, ¶ objectives, strategies, and arguments of these groups ¶ vary widely, making it difficult to generalize about ¶ their motives, methods, and effects. All of these ¶ organizations would assert that they use rational and ¶ science-based arguments to advocate for the public ¶ interest. Marine aquaculture supporters would argue ¶ that the NGOs engaged in aquaculture advocacy ¶ range from responsible to grossly irresponsible and ¶ that they pursue strategies ranging from ethical to ¶ grossly unethical.¶ </w:t>
      </w:r>
      <w:r w:rsidRPr="00AA13B1">
        <w:rPr>
          <w:rFonts w:eastAsia="MS Gothic" w:cs="MS Gothic"/>
        </w:rPr>
        <w:t xml:space="preserve">　</w:t>
      </w:r>
      <w:r w:rsidRPr="00AA13B1">
        <w:t>As noted by Tiersch and Hargreaves (2002), ¶ “</w:t>
      </w:r>
      <w:r w:rsidRPr="00AA13B1">
        <w:rPr>
          <w:rStyle w:val="StyleBoldUnderline"/>
        </w:rPr>
        <w:t>Advocacy groups can provide a valuable service ¶ by acting as an impartial watchdog of environmental ¶ issues and calling attention to legitimate concerns.”</w:t>
      </w:r>
      <w:r w:rsidRPr="00AA13B1">
        <w:t xml:space="preserve"> ¶ However, a very real and frustrating challenge for ¶ marine aquaculture supporters is that some NGOs ¶ appear willing to say anything to oppose marine ¶ aquaculture, with casual and sometimes blatant ¶ disregard for objectivity, truth, or the complex ¶ reality of what experience and science have shown ¶ about the hugely varied effects of the hugely varied ¶ kinds of activities collectively known as aquaculture. ¶ Here, for example is a statement posted on the ¶ website of the NGO Food and Water Watch:¶ </w:t>
      </w:r>
      <w:r w:rsidRPr="00AA13B1">
        <w:rPr>
          <w:rFonts w:eastAsia="MS Gothic" w:cs="MS Gothic"/>
        </w:rPr>
        <w:t xml:space="preserve">　　</w:t>
      </w:r>
      <w:r w:rsidRPr="00AA13B1">
        <w:rPr>
          <w:rFonts w:cs="Calibri"/>
        </w:rPr>
        <w:t>“</w:t>
      </w:r>
      <w:r w:rsidRPr="00AA13B1">
        <w:t xml:space="preserve">Many fish-lovers would be horrified to ¶ learn that huge quantities of fish and shrimp ¶ are now being grown in giant nets, cages, ¶ and ponds where antibiotics, hormones and ¶ pesticides mingle with disease and waste. These ¶ industrialized aquaculture facilities are rapidly ¶ replacing natural methods of fishing that have ¶ been used to catch fresh, wild seafood for ¶ millennia.”¶ </w:t>
      </w:r>
      <w:r w:rsidRPr="00AA13B1">
        <w:rPr>
          <w:rFonts w:eastAsia="MS Gothic" w:cs="MS Gothic"/>
        </w:rPr>
        <w:t xml:space="preserve">　</w:t>
      </w:r>
      <w:r w:rsidRPr="00AA13B1">
        <w:rPr>
          <w:rStyle w:val="StyleBoldUnderline"/>
        </w:rPr>
        <w:t>It is difficult for people in industry, government ¶ or science to refute these kinds of arguments when ¶ they are held to much higher standards of argument ¶ and evidence.</w:t>
      </w:r>
    </w:p>
    <w:p w:rsidR="00BD082C" w:rsidRPr="00AA13B1" w:rsidRDefault="00BD082C" w:rsidP="00BD082C"/>
    <w:p w:rsidR="00BD082C" w:rsidRPr="00AA13B1" w:rsidRDefault="00BD082C" w:rsidP="00BD082C"/>
    <w:p w:rsidR="00B2441A" w:rsidRDefault="00B2441A" w:rsidP="00B2441A">
      <w:pPr>
        <w:pStyle w:val="Heading3"/>
      </w:pPr>
      <w:bookmarkStart w:id="23" w:name="_Toc392706450"/>
      <w:r>
        <w:lastRenderedPageBreak/>
        <w:t>Link – Arctic</w:t>
      </w:r>
      <w:bookmarkEnd w:id="23"/>
      <w:r>
        <w:t xml:space="preserve"> </w:t>
      </w:r>
    </w:p>
    <w:p w:rsidR="00B2441A" w:rsidRPr="00747472" w:rsidRDefault="00B2441A" w:rsidP="00B2441A">
      <w:pPr>
        <w:pStyle w:val="Heading4"/>
        <w:rPr>
          <w:rFonts w:cs="Times New Roman"/>
        </w:rPr>
      </w:pPr>
      <w:r>
        <w:rPr>
          <w:rFonts w:cs="Times New Roman"/>
        </w:rPr>
        <w:t>A</w:t>
      </w:r>
      <w:r w:rsidRPr="00747472">
        <w:rPr>
          <w:rFonts w:cs="Times New Roman"/>
        </w:rPr>
        <w:t xml:space="preserve">rctic activity is politically contentious – failure to ratify UNCLOS proves </w:t>
      </w:r>
    </w:p>
    <w:p w:rsidR="00B2441A" w:rsidRDefault="00B2441A" w:rsidP="00B2441A">
      <w:pPr>
        <w:pStyle w:val="CardIndented"/>
        <w:ind w:left="0"/>
        <w:rPr>
          <w:rStyle w:val="StyleStyleBold12pt"/>
          <w:b w:val="0"/>
        </w:rPr>
      </w:pPr>
      <w:r w:rsidRPr="00747472">
        <w:rPr>
          <w:rStyle w:val="StyleStyleBold12pt"/>
        </w:rPr>
        <w:t xml:space="preserve">SIPRI 12 </w:t>
      </w:r>
      <w:r w:rsidRPr="00315228">
        <w:rPr>
          <w:rStyle w:val="StyleStyleBold12pt"/>
          <w:b w:val="0"/>
          <w:sz w:val="18"/>
          <w:szCs w:val="18"/>
        </w:rPr>
        <w:t xml:space="preserve">(Stockholm International Peace Research Institute, Kristopher Berg - researcher with the SIPRI Armed Conflict and Conflict Management Programme, “The Arctic Policies of Canada and the United States: Domestic Motives and International Context”, pg. 10, SIPRI Insights on Peace and Security, July 2012, </w:t>
      </w:r>
      <w:hyperlink r:id="rId27" w:history="1">
        <w:r w:rsidRPr="002A3A97">
          <w:rPr>
            <w:rStyle w:val="Hyperlink"/>
            <w:sz w:val="18"/>
            <w:szCs w:val="18"/>
          </w:rPr>
          <w:t>http://www.scribd.com/doc/99895997/The-Arctic-policies-of-Canada-and-the-United-States-domestic-motives-and-international-context</w:t>
        </w:r>
      </w:hyperlink>
      <w:r w:rsidRPr="00315228">
        <w:rPr>
          <w:rStyle w:val="StyleStyleBold12pt"/>
          <w:b w:val="0"/>
          <w:sz w:val="18"/>
          <w:szCs w:val="18"/>
        </w:rPr>
        <w:t>)</w:t>
      </w:r>
      <w:r w:rsidRPr="00747472">
        <w:rPr>
          <w:rStyle w:val="StyleStyleBold12pt"/>
          <w:b w:val="0"/>
        </w:rPr>
        <w:t xml:space="preserve"> </w:t>
      </w:r>
    </w:p>
    <w:p w:rsidR="00B2441A" w:rsidRPr="00747472" w:rsidRDefault="00B2441A" w:rsidP="00B2441A">
      <w:pPr>
        <w:pStyle w:val="CardIndented"/>
        <w:ind w:left="0"/>
        <w:rPr>
          <w:rStyle w:val="StyleStyleBold12pt"/>
          <w:b w:val="0"/>
        </w:rPr>
      </w:pPr>
    </w:p>
    <w:p w:rsidR="00B2441A" w:rsidRPr="00315228" w:rsidRDefault="00B2441A" w:rsidP="00B2441A">
      <w:pPr>
        <w:pStyle w:val="CardIndented"/>
        <w:ind w:left="0"/>
        <w:rPr>
          <w:sz w:val="16"/>
        </w:rPr>
      </w:pPr>
      <w:r w:rsidRPr="00747472">
        <w:rPr>
          <w:rStyle w:val="StyleBoldUnderline"/>
        </w:rPr>
        <w:t>Much of the U</w:t>
      </w:r>
      <w:r w:rsidRPr="00315228">
        <w:rPr>
          <w:sz w:val="16"/>
        </w:rPr>
        <w:t xml:space="preserve">nited </w:t>
      </w:r>
      <w:r w:rsidRPr="00747472">
        <w:rPr>
          <w:rStyle w:val="StyleBoldUnderline"/>
        </w:rPr>
        <w:t>S</w:t>
      </w:r>
      <w:r w:rsidRPr="00315228">
        <w:rPr>
          <w:sz w:val="16"/>
        </w:rPr>
        <w:t xml:space="preserve">tates’ </w:t>
      </w:r>
      <w:r w:rsidRPr="00747472">
        <w:rPr>
          <w:rStyle w:val="StyleBoldUnderline"/>
        </w:rPr>
        <w:t>ambition in the Arctic is hampered by its inability to ratify the 1982</w:t>
      </w:r>
      <w:r w:rsidRPr="00315228">
        <w:rPr>
          <w:sz w:val="16"/>
        </w:rPr>
        <w:t xml:space="preserve"> United Nations Convention on  the Law of the Sea (</w:t>
      </w:r>
      <w:r w:rsidRPr="00747472">
        <w:rPr>
          <w:rStyle w:val="StyleBoldUnderline"/>
        </w:rPr>
        <w:t>UNCLOS</w:t>
      </w:r>
      <w:r w:rsidRPr="00315228">
        <w:rPr>
          <w:sz w:val="16"/>
        </w:rPr>
        <w:t xml:space="preserve">).a The USA played an integral part in the negotiation of UNCLOS and, although an agreement  on implementation that was acceptable to the US negotiators was reached in 1994, </w:t>
      </w:r>
      <w:r w:rsidRPr="00747472">
        <w:rPr>
          <w:rStyle w:val="StyleBoldUnderline"/>
        </w:rPr>
        <w:t>the US Senate has</w:t>
      </w:r>
      <w:r w:rsidRPr="00315228">
        <w:rPr>
          <w:sz w:val="16"/>
        </w:rPr>
        <w:t xml:space="preserve"> since </w:t>
      </w:r>
      <w:r w:rsidRPr="00747472">
        <w:rPr>
          <w:rStyle w:val="StyleBoldUnderline"/>
        </w:rPr>
        <w:t>failed to ratify the  convention.</w:t>
      </w:r>
      <w:r w:rsidRPr="00315228">
        <w:rPr>
          <w:sz w:val="16"/>
        </w:rPr>
        <w:t xml:space="preserve">b While </w:t>
      </w:r>
      <w:r w:rsidRPr="00747472">
        <w:rPr>
          <w:rStyle w:val="StyleBoldUnderline"/>
        </w:rPr>
        <w:t>the USA did not sign the agreement at the time</w:t>
      </w:r>
      <w:r w:rsidRPr="00315228">
        <w:rPr>
          <w:sz w:val="16"/>
        </w:rPr>
        <w:t xml:space="preserve"> of its negotiation </w:t>
      </w:r>
      <w:r w:rsidRPr="00747472">
        <w:rPr>
          <w:rStyle w:val="StyleBoldUnderline"/>
        </w:rPr>
        <w:t>because of the D</w:t>
      </w:r>
      <w:r w:rsidRPr="00315228">
        <w:rPr>
          <w:sz w:val="16"/>
        </w:rPr>
        <w:t xml:space="preserve">epartment </w:t>
      </w:r>
      <w:r w:rsidRPr="00747472">
        <w:rPr>
          <w:rStyle w:val="StyleBoldUnderline"/>
        </w:rPr>
        <w:t>o</w:t>
      </w:r>
      <w:r w:rsidRPr="00315228">
        <w:rPr>
          <w:sz w:val="16"/>
        </w:rPr>
        <w:t xml:space="preserve">f the </w:t>
      </w:r>
      <w:r w:rsidRPr="00747472">
        <w:rPr>
          <w:rStyle w:val="StyleBoldUnderline"/>
        </w:rPr>
        <w:t>I</w:t>
      </w:r>
      <w:r w:rsidRPr="00315228">
        <w:rPr>
          <w:sz w:val="16"/>
        </w:rPr>
        <w:t>nterior</w:t>
      </w:r>
      <w:r w:rsidRPr="00747472">
        <w:rPr>
          <w:rStyle w:val="StyleBoldUnderline"/>
        </w:rPr>
        <w:t>’s</w:t>
      </w:r>
      <w:r w:rsidRPr="00315228">
        <w:rPr>
          <w:sz w:val="16"/>
        </w:rPr>
        <w:t xml:space="preserve">  </w:t>
      </w:r>
      <w:r w:rsidRPr="00747472">
        <w:rPr>
          <w:rStyle w:val="StyleBoldUnderline"/>
        </w:rPr>
        <w:t>strong feelings on seabed mining rights</w:t>
      </w:r>
      <w:r w:rsidRPr="00315228">
        <w:rPr>
          <w:sz w:val="16"/>
        </w:rPr>
        <w:t xml:space="preserve">, it managed to omit the controversial deep-sea mining clause during negotiations in 1994. As the Arctic opens up and the USA begins to look north, more attention is given to the treaty and the stipulations under it  that may allow the USA to expand its maritime territory along its extended continental shelf. Today, nearly all US maritime stakeholders, including the US Navy, the US Coast Guard and industry, as well as the administration, support ratification of UNCLOS. </w:t>
      </w:r>
      <w:r w:rsidRPr="00747472">
        <w:rPr>
          <w:rStyle w:val="StyleBoldUnderline"/>
        </w:rPr>
        <w:t>The US Senate’s Foreign Relations Committee</w:t>
      </w:r>
      <w:r w:rsidRPr="00315228">
        <w:rPr>
          <w:sz w:val="16"/>
        </w:rPr>
        <w:t xml:space="preserve"> also approves of the ratification of  UNCLOS, having </w:t>
      </w:r>
      <w:r w:rsidRPr="00747472">
        <w:rPr>
          <w:rStyle w:val="StyleBoldUnderline"/>
        </w:rPr>
        <w:t>twice sent it to the full Senate, where the vote was blocked.</w:t>
      </w:r>
      <w:r w:rsidRPr="00315228">
        <w:rPr>
          <w:sz w:val="16"/>
        </w:rPr>
        <w:t xml:space="preserve"> Meanwhile, </w:t>
      </w:r>
      <w:r w:rsidRPr="00747472">
        <w:rPr>
          <w:rStyle w:val="StyleBoldUnderline"/>
        </w:rPr>
        <w:t>a handful of Republican senators  oppose the convention on the grounds that it undermines US sovereignty, and they may seek to prevent the motion to ratify UNCLOS from reaching a vote on the Senate floor.</w:t>
      </w:r>
      <w:r w:rsidRPr="00315228">
        <w:rPr>
          <w:sz w:val="16"/>
        </w:rPr>
        <w:t xml:space="preserve"> </w:t>
      </w:r>
      <w:r w:rsidRPr="00747472">
        <w:rPr>
          <w:rStyle w:val="StyleBoldUnderline"/>
        </w:rPr>
        <w:t>Their opposition</w:t>
      </w:r>
      <w:r w:rsidRPr="00315228">
        <w:rPr>
          <w:sz w:val="16"/>
        </w:rPr>
        <w:t xml:space="preserve"> to the convention </w:t>
      </w:r>
      <w:r w:rsidRPr="00747472">
        <w:rPr>
          <w:rStyle w:val="StyleBoldUnderline"/>
        </w:rPr>
        <w:t>is</w:t>
      </w:r>
      <w:r w:rsidRPr="00315228">
        <w:rPr>
          <w:sz w:val="16"/>
        </w:rPr>
        <w:t xml:space="preserve">, however, </w:t>
      </w:r>
      <w:r w:rsidRPr="00747472">
        <w:rPr>
          <w:rStyle w:val="StyleBoldUnderline"/>
        </w:rPr>
        <w:t>likely to be based on an ideo-  logical desire to damage the current administration at any cost</w:t>
      </w:r>
      <w:r w:rsidRPr="00315228">
        <w:rPr>
          <w:sz w:val="16"/>
        </w:rPr>
        <w:t xml:space="preserve">, rather than real concern over security or sovereignty.  Even though the two-thirds majority that is needed in the Senate is likely to exist, </w:t>
      </w:r>
      <w:r w:rsidRPr="00747472">
        <w:rPr>
          <w:rStyle w:val="StyleBoldUnderline"/>
        </w:rPr>
        <w:t>the political costs associated with pursuing  ratification are high for the already weakened admin</w:t>
      </w:r>
      <w:r w:rsidRPr="00315228">
        <w:rPr>
          <w:sz w:val="16"/>
        </w:rPr>
        <w:t xml:space="preserve">istration of President Barack Obama. </w:t>
      </w:r>
      <w:r w:rsidRPr="00747472">
        <w:rPr>
          <w:rStyle w:val="StyleBoldUnderline"/>
        </w:rPr>
        <w:t>The ratification process for the 2010</w:t>
      </w:r>
      <w:r w:rsidRPr="00315228">
        <w:rPr>
          <w:sz w:val="16"/>
        </w:rPr>
        <w:t xml:space="preserve"> Russian–US New </w:t>
      </w:r>
      <w:r w:rsidRPr="00747472">
        <w:rPr>
          <w:rStyle w:val="StyleBoldUnderline"/>
        </w:rPr>
        <w:t>START treaty proved that even a motion with broad bipartisan support can face difficulties in the current  US political environment</w:t>
      </w:r>
      <w:r w:rsidRPr="00315228">
        <w:rPr>
          <w:sz w:val="16"/>
        </w:rPr>
        <w:t>.c In May 2012, Senator John Kerry made a new push for the convention with strong support from the  secretaries of State and Defense and the army chief of staff</w:t>
      </w:r>
      <w:r w:rsidRPr="005B6556">
        <w:rPr>
          <w:sz w:val="16"/>
        </w:rPr>
        <w:t>.</w:t>
      </w:r>
      <w:r w:rsidRPr="005B6556">
        <w:rPr>
          <w:sz w:val="16"/>
          <w:szCs w:val="16"/>
        </w:rPr>
        <w:t xml:space="preserve"> </w:t>
      </w:r>
      <w:r w:rsidRPr="005B6556">
        <w:rPr>
          <w:rStyle w:val="StyleBoldUnderline"/>
          <w:sz w:val="16"/>
          <w:szCs w:val="16"/>
          <w:u w:val="none"/>
        </w:rPr>
        <w:t>Kerry</w:t>
      </w:r>
      <w:r w:rsidRPr="00315228">
        <w:rPr>
          <w:sz w:val="16"/>
        </w:rPr>
        <w:t xml:space="preserve"> plans to hold a series of senate hearings and </w:t>
      </w:r>
      <w:r w:rsidRPr="005B6556">
        <w:rPr>
          <w:rStyle w:val="StyleBoldUnderline"/>
          <w:b w:val="0"/>
          <w:sz w:val="16"/>
          <w:szCs w:val="16"/>
          <w:u w:val="none"/>
        </w:rPr>
        <w:t>hopes for a vote  in the US Senate following the presidential elections in 2012</w:t>
      </w:r>
      <w:r w:rsidRPr="00315228">
        <w:rPr>
          <w:sz w:val="16"/>
        </w:rPr>
        <w:t>.d In order to achieve ratification, Democrats must emphasize the  existing biparti san support for the convention and depoliticize the issue. Republicans, for their part, must show statesmanship  and responsibility, even at the cost of criticism from more conservative elements of their party.</w:t>
      </w:r>
    </w:p>
    <w:p w:rsidR="00784A56" w:rsidRPr="00AA13B1" w:rsidRDefault="00784A56" w:rsidP="00BD082C">
      <w:pPr>
        <w:pStyle w:val="Heading3"/>
      </w:pPr>
      <w:bookmarkStart w:id="24" w:name="_Toc392706451"/>
      <w:r w:rsidRPr="00AA13B1">
        <w:lastRenderedPageBreak/>
        <w:t>Link – Desalination</w:t>
      </w:r>
      <w:bookmarkEnd w:id="24"/>
    </w:p>
    <w:p w:rsidR="00C34B78" w:rsidRPr="00AA13B1" w:rsidRDefault="00C34B78" w:rsidP="00C34B78">
      <w:pPr>
        <w:pStyle w:val="Heading4"/>
      </w:pPr>
      <w:r w:rsidRPr="00AA13B1">
        <w:t>Desalination is politically unpopular with the public and influential groups – myriad of issues</w:t>
      </w:r>
    </w:p>
    <w:p w:rsidR="00E211CA" w:rsidRPr="00AA13B1" w:rsidRDefault="00E211CA" w:rsidP="00E211CA">
      <w:r w:rsidRPr="00AA13B1">
        <w:rPr>
          <w:rStyle w:val="StyleStyleBold12pt"/>
        </w:rPr>
        <w:t xml:space="preserve">CADT 8 </w:t>
      </w:r>
      <w:r w:rsidRPr="00AA13B1">
        <w:t>[ “Desalination:: A National Perspective,” Committee on Advancing Desalination Technology, Water Science and Technology Board, Division on Earth and Life Studies, National Research Council</w:t>
      </w:r>
      <w:r w:rsidRPr="00AA13B1">
        <w:rPr>
          <w:sz w:val="12"/>
        </w:rPr>
        <w:t xml:space="preserve">¶ </w:t>
      </w:r>
      <w:r w:rsidRPr="00AA13B1">
        <w:t xml:space="preserve">National Academies Press, Aug 14, 2008, p. 186 | </w:t>
      </w:r>
      <w:r w:rsidR="00B82E88" w:rsidRPr="00AA13B1">
        <w:t>prs</w:t>
      </w:r>
      <w:r w:rsidRPr="00AA13B1">
        <w:t>]</w:t>
      </w:r>
    </w:p>
    <w:p w:rsidR="00E211CA" w:rsidRPr="00AA13B1" w:rsidRDefault="00E211CA" w:rsidP="00E211CA"/>
    <w:p w:rsidR="00E211CA" w:rsidRPr="00AA13B1" w:rsidRDefault="00E211CA" w:rsidP="00E211CA">
      <w:r w:rsidRPr="00AA13B1">
        <w:t xml:space="preserve">Successful </w:t>
      </w:r>
      <w:r w:rsidRPr="00AA13B1">
        <w:rPr>
          <w:rStyle w:val="StyleBoldUnderline"/>
        </w:rPr>
        <w:t>implementation of a desalination plant requires more than¶ a successful resolution of technical issues.</w:t>
      </w:r>
      <w:r w:rsidRPr="00AA13B1">
        <w:t xml:space="preserve"> </w:t>
      </w:r>
      <w:r w:rsidRPr="00AA13B1">
        <w:rPr>
          <w:rStyle w:val="StyleBoldUnderline"/>
        </w:rPr>
        <w:t xml:space="preserve">Affected persons in the area¶ are often able to </w:t>
      </w:r>
      <w:r w:rsidRPr="00AA13B1">
        <w:rPr>
          <w:rStyle w:val="Emphasis"/>
        </w:rPr>
        <w:t>slow or block implementation</w:t>
      </w:r>
      <w:r w:rsidRPr="00AA13B1">
        <w:rPr>
          <w:rStyle w:val="StyleBoldUnderline"/>
        </w:rPr>
        <w:t xml:space="preserve"> if public perception is¶ negative</w:t>
      </w:r>
      <w:r w:rsidRPr="00AA13B1">
        <w:t>. Whether or not a concern is justifie</w:t>
      </w:r>
      <w:r w:rsidR="002731CE" w:rsidRPr="00AA13B1">
        <w:t>d in the particular project</w:t>
      </w:r>
      <w:r w:rsidRPr="00AA13B1">
        <w:rPr>
          <w:sz w:val="12"/>
        </w:rPr>
        <w:t xml:space="preserve">¶ </w:t>
      </w:r>
      <w:r w:rsidRPr="00AA13B1">
        <w:t xml:space="preserve">Public </w:t>
      </w:r>
      <w:r w:rsidRPr="00AA13B1">
        <w:rPr>
          <w:rStyle w:val="StyleBoldUnderline"/>
        </w:rPr>
        <w:t>concerns</w:t>
      </w:r>
      <w:r w:rsidRPr="00AA13B1">
        <w:t xml:space="preserve"> </w:t>
      </w:r>
      <w:r w:rsidRPr="00AA13B1">
        <w:rPr>
          <w:rStyle w:val="StyleBoldUnderline"/>
        </w:rPr>
        <w:t>about desalination</w:t>
      </w:r>
      <w:r w:rsidRPr="00AA13B1">
        <w:t xml:space="preserve"> ar and </w:t>
      </w:r>
      <w:r w:rsidRPr="00AA13B1">
        <w:rPr>
          <w:rStyle w:val="StyleBoldUnderline"/>
        </w:rPr>
        <w:t>include</w:t>
      </w:r>
      <w:r w:rsidRPr="00AA13B1">
        <w:t xml:space="preserve"> w ornes about the</w:t>
      </w:r>
      <w:r w:rsidRPr="00AA13B1">
        <w:rPr>
          <w:sz w:val="12"/>
        </w:rPr>
        <w:t xml:space="preserve">¶ </w:t>
      </w:r>
      <w:r w:rsidRPr="00AA13B1">
        <w:rPr>
          <w:rStyle w:val="Emphasis"/>
        </w:rPr>
        <w:t>cleanliness</w:t>
      </w:r>
      <w:r w:rsidRPr="00AA13B1">
        <w:t xml:space="preserve"> of the source and product water. </w:t>
      </w:r>
      <w:r w:rsidRPr="00AA13B1">
        <w:rPr>
          <w:rStyle w:val="Emphasis"/>
        </w:rPr>
        <w:t>technical feasibility</w:t>
      </w:r>
      <w:r w:rsidRPr="00AA13B1">
        <w:t xml:space="preserve"> of de</w:t>
      </w:r>
      <w:r w:rsidRPr="00AA13B1">
        <w:rPr>
          <w:sz w:val="12"/>
        </w:rPr>
        <w:t xml:space="preserve">¶ </w:t>
      </w:r>
      <w:r w:rsidR="002731CE" w:rsidRPr="00AA13B1">
        <w:t xml:space="preserve">salination. </w:t>
      </w:r>
      <w:r w:rsidR="002731CE" w:rsidRPr="00AA13B1">
        <w:rPr>
          <w:rStyle w:val="Emphasis"/>
        </w:rPr>
        <w:t>environment</w:t>
      </w:r>
      <w:r w:rsidRPr="00AA13B1">
        <w:rPr>
          <w:rStyle w:val="Emphasis"/>
        </w:rPr>
        <w:t xml:space="preserve">al </w:t>
      </w:r>
      <w:r w:rsidR="002731CE" w:rsidRPr="00AA13B1">
        <w:rPr>
          <w:rStyle w:val="Emphasis"/>
        </w:rPr>
        <w:t>effects</w:t>
      </w:r>
      <w:r w:rsidRPr="00AA13B1">
        <w:t xml:space="preserve"> of process operation and concentrate</w:t>
      </w:r>
      <w:r w:rsidRPr="00AA13B1">
        <w:rPr>
          <w:sz w:val="12"/>
        </w:rPr>
        <w:t xml:space="preserve">¶ </w:t>
      </w:r>
      <w:r w:rsidR="002731CE" w:rsidRPr="00AA13B1">
        <w:t xml:space="preserve">management. </w:t>
      </w:r>
      <w:r w:rsidR="002731CE" w:rsidRPr="00AA13B1">
        <w:rPr>
          <w:rStyle w:val="Emphasis"/>
        </w:rPr>
        <w:t>privatization</w:t>
      </w:r>
      <w:r w:rsidRPr="00AA13B1">
        <w:rPr>
          <w:rStyle w:val="Emphasis"/>
        </w:rPr>
        <w:t xml:space="preserve"> issues</w:t>
      </w:r>
      <w:r w:rsidRPr="00AA13B1">
        <w:t xml:space="preserve">, and future </w:t>
      </w:r>
      <w:r w:rsidRPr="00AA13B1">
        <w:rPr>
          <w:rStyle w:val="Emphasis"/>
        </w:rPr>
        <w:t>affordabilit</w:t>
      </w:r>
      <w:r w:rsidR="002731CE" w:rsidRPr="00AA13B1">
        <w:rPr>
          <w:rStyle w:val="Emphasis"/>
        </w:rPr>
        <w:t>y</w:t>
      </w:r>
      <w:r w:rsidRPr="00AA13B1">
        <w:t xml:space="preserve"> of the re</w:t>
      </w:r>
      <w:r w:rsidRPr="00AA13B1">
        <w:rPr>
          <w:sz w:val="12"/>
        </w:rPr>
        <w:t xml:space="preserve">¶ </w:t>
      </w:r>
      <w:r w:rsidRPr="00AA13B1">
        <w:t>source. The perceptions and concerns about desalination n,ay be</w:t>
      </w:r>
      <w:r w:rsidRPr="00AA13B1">
        <w:rPr>
          <w:sz w:val="12"/>
        </w:rPr>
        <w:t xml:space="preserve">¶ </w:t>
      </w:r>
      <w:r w:rsidRPr="00AA13B1">
        <w:t xml:space="preserve">inlluenced 1w the need or urgency for an additional source of fresh </w:t>
      </w:r>
      <w:r w:rsidR="002731CE" w:rsidRPr="00AA13B1">
        <w:t>w</w:t>
      </w:r>
      <w:r w:rsidRPr="00AA13B1">
        <w:t>ater¶ or for a reliable source of waler.¶</w:t>
      </w:r>
      <w:r w:rsidRPr="00AA13B1">
        <w:rPr>
          <w:sz w:val="12"/>
        </w:rPr>
        <w:t xml:space="preserve"> </w:t>
      </w:r>
      <w:r w:rsidRPr="00AA13B1">
        <w:t>Failure to gain public acceptance can derail thc most essential and</w:t>
      </w:r>
      <w:r w:rsidRPr="00AA13B1">
        <w:rPr>
          <w:sz w:val="12"/>
        </w:rPr>
        <w:t xml:space="preserve">¶ </w:t>
      </w:r>
      <w:r w:rsidRPr="00AA13B1">
        <w:t xml:space="preserve">feasible desalination project. Local </w:t>
      </w:r>
      <w:r w:rsidR="002731CE" w:rsidRPr="00AA13B1">
        <w:rPr>
          <w:rStyle w:val="StyleBoldUnderline"/>
        </w:rPr>
        <w:t>citizens</w:t>
      </w:r>
      <w:r w:rsidRPr="00AA13B1">
        <w:rPr>
          <w:rStyle w:val="StyleBoldUnderline"/>
        </w:rPr>
        <w:t xml:space="preserve"> and nongovernmental </w:t>
      </w:r>
      <w:r w:rsidR="002731CE" w:rsidRPr="00AA13B1">
        <w:rPr>
          <w:rStyle w:val="StyleBoldUnderline"/>
        </w:rPr>
        <w:t>organizations</w:t>
      </w:r>
      <w:r w:rsidRPr="00AA13B1">
        <w:rPr>
          <w:rStyle w:val="StyleBoldUnderline"/>
        </w:rPr>
        <w:t xml:space="preserve"> may influence a regulatory body or local government¶ officials, and these regulators or officials can in turn place impediments¶ in the permitting process</w:t>
      </w:r>
      <w:r w:rsidRPr="00AA13B1">
        <w:t xml:space="preserve">. </w:t>
      </w:r>
      <w:r w:rsidR="002731CE" w:rsidRPr="00AA13B1">
        <w:t>Broad-based</w:t>
      </w:r>
      <w:r w:rsidRPr="00AA13B1">
        <w:t xml:space="preserve"> public participation in the proc</w:t>
      </w:r>
      <w:r w:rsidRPr="00AA13B1">
        <w:rPr>
          <w:sz w:val="12"/>
        </w:rPr>
        <w:t xml:space="preserve">¶ </w:t>
      </w:r>
      <w:r w:rsidRPr="00AA13B1">
        <w:t>ess—that is. greater than that necessitated b permitting requirements—</w:t>
      </w:r>
      <w:r w:rsidRPr="00AA13B1">
        <w:rPr>
          <w:sz w:val="12"/>
        </w:rPr>
        <w:t xml:space="preserve">¶ </w:t>
      </w:r>
      <w:r w:rsidRPr="00AA13B1">
        <w:t>ma help minimi,c adverse relationships and help the project progress</w:t>
      </w:r>
      <w:r w:rsidRPr="00AA13B1">
        <w:rPr>
          <w:sz w:val="12"/>
        </w:rPr>
        <w:t xml:space="preserve">¶ </w:t>
      </w:r>
      <w:r w:rsidRPr="00AA13B1">
        <w:t>more readily toward successful implementation (Burroughs. 1999: Rob</w:t>
      </w:r>
      <w:r w:rsidRPr="00AA13B1">
        <w:rPr>
          <w:sz w:val="12"/>
        </w:rPr>
        <w:t xml:space="preserve">¶ </w:t>
      </w:r>
      <w:r w:rsidRPr="00AA13B1">
        <w:t>erts. 2004: Robinson. 2007).</w:t>
      </w:r>
    </w:p>
    <w:p w:rsidR="0056186A" w:rsidRPr="00AA13B1" w:rsidRDefault="0056186A">
      <w:pPr>
        <w:spacing w:after="200" w:line="276" w:lineRule="auto"/>
      </w:pPr>
      <w:r w:rsidRPr="00AA13B1">
        <w:br w:type="page"/>
      </w:r>
    </w:p>
    <w:p w:rsidR="0056186A" w:rsidRPr="00AA13B1" w:rsidRDefault="0056186A" w:rsidP="0056186A">
      <w:pPr>
        <w:pStyle w:val="Heading3"/>
      </w:pPr>
      <w:bookmarkStart w:id="25" w:name="_Toc392706452"/>
      <w:r w:rsidRPr="00AA13B1">
        <w:lastRenderedPageBreak/>
        <w:t>Link – Desalination</w:t>
      </w:r>
      <w:bookmarkEnd w:id="25"/>
    </w:p>
    <w:p w:rsidR="00E211CA" w:rsidRPr="00AA13B1" w:rsidRDefault="00C34B78" w:rsidP="00E211CA">
      <w:pPr>
        <w:pStyle w:val="Heading4"/>
      </w:pPr>
      <w:r w:rsidRPr="00AA13B1">
        <w:t>It’s</w:t>
      </w:r>
      <w:r w:rsidR="00E211CA" w:rsidRPr="00AA13B1">
        <w:t xml:space="preserve"> divisive even with liberals – santa cruz </w:t>
      </w:r>
      <w:r w:rsidRPr="00AA13B1">
        <w:t xml:space="preserve">project </w:t>
      </w:r>
      <w:r w:rsidR="00E211CA" w:rsidRPr="00AA13B1">
        <w:t>proves</w:t>
      </w:r>
    </w:p>
    <w:p w:rsidR="00E211CA" w:rsidRPr="00AA13B1" w:rsidRDefault="00E211CA" w:rsidP="00E211CA">
      <w:r w:rsidRPr="00AA13B1">
        <w:rPr>
          <w:rStyle w:val="StyleStyleBold12pt"/>
        </w:rPr>
        <w:t xml:space="preserve">Larson 13 </w:t>
      </w:r>
      <w:r w:rsidRPr="00AA13B1">
        <w:t xml:space="preserve">[Amy Larson, KSBW News, “Santa Cruz dropping desalination plant vote because of unpopularity,” </w:t>
      </w:r>
      <w:hyperlink r:id="rId28" w:anchor="!YFMwX" w:history="1">
        <w:r w:rsidRPr="00AA13B1">
          <w:rPr>
            <w:rStyle w:val="Hyperlink"/>
          </w:rPr>
          <w:t>http://www.ksbw.com/news/central-california/santa-cruz/santa-cruz-dropping-desalination-plant-vote-plans/21543424#!YFMwX</w:t>
        </w:r>
      </w:hyperlink>
      <w:r w:rsidRPr="00AA13B1">
        <w:t xml:space="preserve"> | </w:t>
      </w:r>
      <w:r w:rsidR="00B82E88" w:rsidRPr="00AA13B1">
        <w:t>prs</w:t>
      </w:r>
      <w:r w:rsidRPr="00AA13B1">
        <w:t>]</w:t>
      </w:r>
    </w:p>
    <w:p w:rsidR="00E211CA" w:rsidRPr="00AA13B1" w:rsidRDefault="00E211CA" w:rsidP="00E211CA"/>
    <w:p w:rsidR="00E211CA" w:rsidRPr="00AA13B1" w:rsidRDefault="00E211CA" w:rsidP="00E211CA">
      <w:pPr>
        <w:rPr>
          <w:rStyle w:val="StyleBoldUnderline"/>
        </w:rPr>
      </w:pPr>
      <w:r w:rsidRPr="00AA13B1">
        <w:t>SANTA CRUZ, Calif. —</w:t>
      </w:r>
      <w:r w:rsidRPr="00AA13B1">
        <w:rPr>
          <w:rStyle w:val="StyleBoldUnderline"/>
        </w:rPr>
        <w:t>Santa Cruz is ditching its plan for residents to vote in 2014 on a highly controversial seawater desalination</w:t>
      </w:r>
      <w:r w:rsidRPr="00AA13B1">
        <w:t xml:space="preserve"> plant, officials announced Tuesday morning. </w:t>
      </w:r>
      <w:r w:rsidRPr="00AA13B1">
        <w:rPr>
          <w:sz w:val="12"/>
        </w:rPr>
        <w:t xml:space="preserve">¶ </w:t>
      </w:r>
      <w:r w:rsidRPr="00AA13B1">
        <w:t>RELATED</w:t>
      </w:r>
      <w:r w:rsidRPr="00AA13B1">
        <w:rPr>
          <w:sz w:val="12"/>
        </w:rPr>
        <w:t xml:space="preserve">¶ </w:t>
      </w:r>
      <w:r w:rsidRPr="00AA13B1">
        <w:t>Former Dodgers owner testifies in...</w:t>
      </w:r>
      <w:r w:rsidRPr="00AA13B1">
        <w:rPr>
          <w:sz w:val="12"/>
        </w:rPr>
        <w:t xml:space="preserve">¶ </w:t>
      </w:r>
      <w:r w:rsidRPr="00AA13B1">
        <w:t>Sea otter mothers' devotion is...</w:t>
      </w:r>
      <w:r w:rsidRPr="00AA13B1">
        <w:rPr>
          <w:sz w:val="12"/>
        </w:rPr>
        <w:t xml:space="preserve">¶ </w:t>
      </w:r>
      <w:r w:rsidRPr="00AA13B1">
        <w:t>Mountain lion hid in Mountain View...</w:t>
      </w:r>
      <w:r w:rsidRPr="00AA13B1">
        <w:rPr>
          <w:sz w:val="12"/>
        </w:rPr>
        <w:t xml:space="preserve">¶ </w:t>
      </w:r>
      <w:r w:rsidRPr="00AA13B1">
        <w:t>12-hour Watsonville standoff ends,...</w:t>
      </w:r>
      <w:r w:rsidRPr="00AA13B1">
        <w:rPr>
          <w:sz w:val="12"/>
        </w:rPr>
        <w:t xml:space="preserve">¶ </w:t>
      </w:r>
      <w:r w:rsidRPr="00AA13B1">
        <w:t>World Cup soccer fever arrives in...</w:t>
      </w:r>
      <w:r w:rsidRPr="00AA13B1">
        <w:rPr>
          <w:sz w:val="12"/>
        </w:rPr>
        <w:t xml:space="preserve">¶ </w:t>
      </w:r>
      <w:r w:rsidRPr="00AA13B1">
        <w:rPr>
          <w:rStyle w:val="StyleBoldUnderline"/>
        </w:rPr>
        <w:t xml:space="preserve">City leaders said they are taking a step back because they realized </w:t>
      </w:r>
      <w:r w:rsidRPr="00AA13B1">
        <w:rPr>
          <w:rStyle w:val="Emphasis"/>
        </w:rPr>
        <w:t>voters will not approve building the desalination plan</w:t>
      </w:r>
      <w:r w:rsidRPr="00AA13B1">
        <w:rPr>
          <w:rStyle w:val="StyleBoldUnderline"/>
        </w:rPr>
        <w:t>t project that was pitched to them by the city</w:t>
      </w:r>
      <w:r w:rsidRPr="00AA13B1">
        <w:t>.</w:t>
      </w:r>
      <w:r w:rsidRPr="00AA13B1">
        <w:rPr>
          <w:sz w:val="12"/>
        </w:rPr>
        <w:t xml:space="preserve">¶ </w:t>
      </w:r>
      <w:r w:rsidRPr="00AA13B1">
        <w:t xml:space="preserve">Santa Cruz will return to the drawing board and work together with the community in brainstorming possible water supply ideas, including a revised desal plan. </w:t>
      </w:r>
      <w:r w:rsidRPr="00AA13B1">
        <w:rPr>
          <w:sz w:val="12"/>
        </w:rPr>
        <w:t xml:space="preserve">¶ </w:t>
      </w:r>
      <w:r w:rsidRPr="00AA13B1">
        <w:t xml:space="preserve">“The City of Santa Cruz has an obligation to provide a clean and reliable source of water to our residents, businesses, organizations and visitors. Water is the most essential resource that the city provides to our citizens. It sustains our lives, our economy and environment, and ultimately the future of our community," Mayor Hilary Bryant said Tuesday. </w:t>
      </w:r>
      <w:r w:rsidRPr="00AA13B1">
        <w:rPr>
          <w:sz w:val="12"/>
        </w:rPr>
        <w:t xml:space="preserve">¶ </w:t>
      </w:r>
      <w:r w:rsidRPr="00AA13B1">
        <w:t>"Following an initial 60-day period and a 30-day extension, the official comment period for the desal project Environmental Impact Report closed on August 12</w:t>
      </w:r>
      <w:r w:rsidRPr="00AA13B1">
        <w:rPr>
          <w:rStyle w:val="StyleBoldUnderline"/>
        </w:rPr>
        <w:t>. Project staff has conducted an initial review of the more than 400 comments made by members of our community and have briefed</w:t>
      </w:r>
      <w:r w:rsidRPr="00AA13B1">
        <w:t xml:space="preserve"> me. It is gratifying to see more people taking an active interest in issues related to our water supply, and potential solutions, than in recent memory," Bryant said.</w:t>
      </w:r>
      <w:r w:rsidRPr="00AA13B1">
        <w:rPr>
          <w:sz w:val="12"/>
        </w:rPr>
        <w:t xml:space="preserve">¶ </w:t>
      </w:r>
      <w:r w:rsidRPr="00AA13B1">
        <w:t>A few themes became evident to the mayor and City Manager Martin Bernal:</w:t>
      </w:r>
      <w:r w:rsidRPr="00AA13B1">
        <w:rPr>
          <w:sz w:val="12"/>
        </w:rPr>
        <w:t xml:space="preserve">¶ </w:t>
      </w:r>
      <w:r w:rsidRPr="00AA13B1">
        <w:t>• The Santa Cruz community is not ready for desalination at this time and we need a reset in the ongoing conversation on water supply and desal issues.</w:t>
      </w:r>
      <w:r w:rsidRPr="00AA13B1">
        <w:rPr>
          <w:sz w:val="12"/>
        </w:rPr>
        <w:t xml:space="preserve">¶ </w:t>
      </w:r>
      <w:r w:rsidRPr="00AA13B1">
        <w:t>• Our water challenges in the City of Santa Cruz are part of a regional issue and need a regional approach.</w:t>
      </w:r>
      <w:r w:rsidRPr="00AA13B1">
        <w:rPr>
          <w:sz w:val="12"/>
        </w:rPr>
        <w:t xml:space="preserve">¶ </w:t>
      </w:r>
      <w:r w:rsidRPr="00AA13B1">
        <w:t xml:space="preserve">• </w:t>
      </w:r>
      <w:r w:rsidRPr="00AA13B1">
        <w:rPr>
          <w:rStyle w:val="StyleBoldUnderline"/>
        </w:rPr>
        <w:t>A greater focus on water conservation practices and potential is needed.¶ • Likely impacts of drought events need further exploratio</w:t>
      </w:r>
      <w:r w:rsidRPr="00AA13B1">
        <w:t>n.</w:t>
      </w:r>
      <w:r w:rsidRPr="00AA13B1">
        <w:rPr>
          <w:sz w:val="12"/>
        </w:rPr>
        <w:t xml:space="preserve">¶ </w:t>
      </w:r>
      <w:r w:rsidRPr="00AA13B1">
        <w:t>• The vital link between water supply and local economic health is not fully understood at this time.</w:t>
      </w:r>
      <w:r w:rsidRPr="00AA13B1">
        <w:rPr>
          <w:sz w:val="12"/>
        </w:rPr>
        <w:t xml:space="preserve">¶ </w:t>
      </w:r>
      <w:r w:rsidRPr="00AA13B1">
        <w:t>“Santa Cruz clearly needs to redefine how we are engaging with the community on the subject of water supply," Bernal said. "Therefore, I am recommending a four-part plan to the City Council.</w:t>
      </w:r>
      <w:r w:rsidRPr="00AA13B1">
        <w:rPr>
          <w:sz w:val="12"/>
        </w:rPr>
        <w:t xml:space="preserve">¶ </w:t>
      </w:r>
    </w:p>
    <w:p w:rsidR="00DC269A" w:rsidRPr="00AA13B1" w:rsidRDefault="00DC269A" w:rsidP="00DC269A">
      <w:pPr>
        <w:pStyle w:val="Heading4"/>
      </w:pPr>
      <w:r w:rsidRPr="00AA13B1">
        <w:t>It’s unpopular</w:t>
      </w:r>
    </w:p>
    <w:p w:rsidR="00784A56" w:rsidRPr="00AA13B1" w:rsidRDefault="00784A56" w:rsidP="00784A56">
      <w:r w:rsidRPr="00AA13B1">
        <w:rPr>
          <w:rStyle w:val="StyleStyleBold12pt"/>
        </w:rPr>
        <w:t>NCED 12</w:t>
      </w:r>
      <w:r w:rsidRPr="00AA13B1">
        <w:t xml:space="preserve"> [National Center for Excellence in Desalination, “Social, environmental, and economic issues,”</w:t>
      </w:r>
      <w:r w:rsidR="00DC269A" w:rsidRPr="00AA13B1">
        <w:t>’]</w:t>
      </w:r>
    </w:p>
    <w:p w:rsidR="00DC269A" w:rsidRPr="00AA13B1" w:rsidRDefault="00DC269A" w:rsidP="00784A56"/>
    <w:p w:rsidR="00784A56" w:rsidRPr="00AA13B1" w:rsidRDefault="00784A56" w:rsidP="00784A56">
      <w:r w:rsidRPr="00AA13B1">
        <w:rPr>
          <w:rStyle w:val="StyleBoldUnderline"/>
        </w:rPr>
        <w:t>Desalination is still a relatively controversial public issue</w:t>
      </w:r>
      <w:r w:rsidRPr="00AA13B1">
        <w:t xml:space="preserve">. </w:t>
      </w:r>
      <w:r w:rsidRPr="00AA13B1">
        <w:rPr>
          <w:rStyle w:val="StyleBoldUnderline"/>
        </w:rPr>
        <w:t xml:space="preserve">Most of this controversy revolves around the </w:t>
      </w:r>
      <w:r w:rsidRPr="00AA13B1">
        <w:rPr>
          <w:rStyle w:val="Emphasis"/>
        </w:rPr>
        <w:t>energy intensity</w:t>
      </w:r>
      <w:r w:rsidRPr="00AA13B1">
        <w:rPr>
          <w:rStyle w:val="StyleBoldUnderline"/>
        </w:rPr>
        <w:t xml:space="preserve"> of desalination and concerns over the </w:t>
      </w:r>
      <w:r w:rsidRPr="00AA13B1">
        <w:rPr>
          <w:rStyle w:val="Emphasis"/>
        </w:rPr>
        <w:t>environmental impacts</w:t>
      </w:r>
      <w:r w:rsidRPr="00AA13B1">
        <w:rPr>
          <w:rStyle w:val="StyleBoldUnderline"/>
        </w:rPr>
        <w:t xml:space="preserve"> of brine concentrate and other waste products</w:t>
      </w:r>
      <w:r w:rsidRPr="00AA13B1">
        <w:t xml:space="preserve">. The production of data and the application of scientific rigour that provides an independent analysis and assessment of controversial issues associated with desalination would go a long way toward addressing public concerns in a constructive manner. There is an opportunity for research that assists the development of a scientifically informed public awareness program. </w:t>
      </w:r>
      <w:r w:rsidRPr="00AA13B1">
        <w:rPr>
          <w:rStyle w:val="StyleBoldUnderline"/>
        </w:rPr>
        <w:t>Widespread deployment of desalination, while dependent on improvements in critical system requirements, will also require attention to environmental impact, social concerns, economic policy, and other non-technical barriers</w:t>
      </w:r>
      <w:r w:rsidRPr="00AA13B1">
        <w:t>. The Centre’s projects in these areas include:</w:t>
      </w:r>
    </w:p>
    <w:p w:rsidR="009665FE" w:rsidRPr="00AA13B1" w:rsidRDefault="009665FE" w:rsidP="00BD082C">
      <w:pPr>
        <w:pStyle w:val="Heading3"/>
      </w:pPr>
      <w:bookmarkStart w:id="26" w:name="_Toc392706453"/>
      <w:r w:rsidRPr="00AA13B1">
        <w:lastRenderedPageBreak/>
        <w:t>Link – Marine Conservation Areas</w:t>
      </w:r>
      <w:bookmarkEnd w:id="26"/>
    </w:p>
    <w:p w:rsidR="003A4022" w:rsidRPr="00AA13B1" w:rsidRDefault="003A4022" w:rsidP="003A4022">
      <w:pPr>
        <w:pStyle w:val="Heading4"/>
      </w:pPr>
      <w:r w:rsidRPr="00AA13B1">
        <w:t>MCA’s are unpopular – unawareness and lack of public eduation</w:t>
      </w:r>
    </w:p>
    <w:p w:rsidR="009665FE" w:rsidRPr="00AA13B1" w:rsidRDefault="009665FE" w:rsidP="009665FE">
      <w:r w:rsidRPr="00AA13B1">
        <w:rPr>
          <w:rStyle w:val="StyleStyleBold12pt"/>
        </w:rPr>
        <w:t>MCA Toolkit No Date</w:t>
      </w:r>
      <w:r w:rsidRPr="00AA13B1">
        <w:t xml:space="preserve"> [“Question: What are the controversies surrounding MCAs?,” </w:t>
      </w:r>
      <w:hyperlink r:id="rId29" w:history="1">
        <w:r w:rsidRPr="00AA13B1">
          <w:rPr>
            <w:rStyle w:val="Hyperlink"/>
          </w:rPr>
          <w:t>http://www.mcatoolkit.org/Overview/Basics_Controversy.html</w:t>
        </w:r>
      </w:hyperlink>
      <w:r w:rsidRPr="00AA13B1">
        <w:t xml:space="preserve"> | </w:t>
      </w:r>
      <w:r w:rsidR="00B82E88" w:rsidRPr="00AA13B1">
        <w:t>prs</w:t>
      </w:r>
      <w:r w:rsidRPr="00AA13B1">
        <w:t>]</w:t>
      </w:r>
    </w:p>
    <w:p w:rsidR="003A4022" w:rsidRPr="00AA13B1" w:rsidRDefault="003A4022" w:rsidP="009665FE"/>
    <w:p w:rsidR="009665FE" w:rsidRPr="00AA13B1" w:rsidRDefault="009665FE" w:rsidP="009665FE">
      <w:r w:rsidRPr="00AA13B1">
        <w:t xml:space="preserve">As with anything new, </w:t>
      </w:r>
      <w:r w:rsidRPr="00AA13B1">
        <w:rPr>
          <w:rStyle w:val="StyleBoldUnderline"/>
        </w:rPr>
        <w:t>there are bound to be concerns raised about Marine Conservation Agreements (MCAs)</w:t>
      </w:r>
      <w:r w:rsidRPr="00AA13B1">
        <w:t xml:space="preserve">. However, agreements involving the marine environment are not new—they have been used for hundreds of years. While the majority of historical agreements have been used for residential and commercial purposes, there are examples of agreements being used for private conservation purposes as well. </w:t>
      </w:r>
      <w:r w:rsidRPr="00AA13B1">
        <w:rPr>
          <w:rStyle w:val="StyleBoldUnderline"/>
        </w:rPr>
        <w:t xml:space="preserve">The issue is not that MCAs are new, the issue is that MCAs are </w:t>
      </w:r>
      <w:r w:rsidRPr="00AA13B1">
        <w:rPr>
          <w:rStyle w:val="Emphasis"/>
        </w:rPr>
        <w:t>not widely understood or applied</w:t>
      </w:r>
      <w:r w:rsidRPr="00AA13B1">
        <w:t xml:space="preserve">. As a result, much of the work needed to undertake MCA projects may be educational in nature, which is necessary to overcome historical practices and widely-held misperceptions. In some cases, </w:t>
      </w:r>
      <w:r w:rsidRPr="00AA13B1">
        <w:rPr>
          <w:rStyle w:val="Emphasis"/>
        </w:rPr>
        <w:t>public agencies and private entities may even be adverse to the concept of MCA</w:t>
      </w:r>
      <w:r w:rsidRPr="00AA13B1">
        <w:t>s. This adversarial response should be expected and met with patience and determination.</w:t>
      </w:r>
      <w:r w:rsidRPr="00AA13B1">
        <w:rPr>
          <w:sz w:val="12"/>
        </w:rPr>
        <w:t xml:space="preserve">¶ </w:t>
      </w:r>
      <w:r w:rsidRPr="00AA13B1">
        <w:t>Woodard Bay lease site, Mt. Rainier in background. Photo courtesy The Nature Conservancy, Washington</w:t>
      </w:r>
      <w:r w:rsidRPr="00AA13B1">
        <w:rPr>
          <w:sz w:val="12"/>
        </w:rPr>
        <w:t xml:space="preserve">¶ </w:t>
      </w:r>
      <w:r w:rsidRPr="00AA13B1">
        <w:t xml:space="preserve">Much of the information found within this toolkit is meant to help conservation practitioners address predictable concerns, controversy, and resistance. Many of the </w:t>
      </w:r>
      <w:r w:rsidRPr="00AA13B1">
        <w:rPr>
          <w:rStyle w:val="StyleBoldUnderline"/>
        </w:rPr>
        <w:t>common issues encountered include</w:t>
      </w:r>
      <w:r w:rsidRPr="00AA13B1">
        <w:t xml:space="preserve"> the following:</w:t>
      </w:r>
      <w:r w:rsidRPr="00AA13B1">
        <w:rPr>
          <w:sz w:val="12"/>
        </w:rPr>
        <w:t xml:space="preserve">¶ </w:t>
      </w:r>
      <w:r w:rsidRPr="00AA13B1">
        <w:rPr>
          <w:rStyle w:val="StyleBoldUnderline"/>
        </w:rPr>
        <w:t>Aquaculture areas or leases can only be used for commercial and recreational harvest</w:t>
      </w:r>
      <w:r w:rsidRPr="00AA13B1">
        <w:t xml:space="preserve"> (see response)</w:t>
      </w:r>
      <w:r w:rsidRPr="00AA13B1">
        <w:rPr>
          <w:sz w:val="12"/>
        </w:rPr>
        <w:t xml:space="preserve">¶ </w:t>
      </w:r>
      <w:r w:rsidRPr="00AA13B1">
        <w:rPr>
          <w:rStyle w:val="StyleBoldUnderline"/>
        </w:rPr>
        <w:t>Conservation organizations should not undertake what governments should already be doing on public lands</w:t>
      </w:r>
      <w:r w:rsidRPr="00AA13B1">
        <w:t xml:space="preserve"> (see responses here and here)</w:t>
      </w:r>
      <w:r w:rsidRPr="00AA13B1">
        <w:rPr>
          <w:sz w:val="12"/>
        </w:rPr>
        <w:t xml:space="preserve">¶ </w:t>
      </w:r>
      <w:r w:rsidRPr="00AA13B1">
        <w:rPr>
          <w:rStyle w:val="StyleBoldUnderline"/>
        </w:rPr>
        <w:t>Conservation organizations will keep businesses from developing and using important economic sites</w:t>
      </w:r>
      <w:r w:rsidRPr="00AA13B1">
        <w:t xml:space="preserve"> (see response)</w:t>
      </w:r>
      <w:r w:rsidRPr="00AA13B1">
        <w:rPr>
          <w:sz w:val="12"/>
        </w:rPr>
        <w:t xml:space="preserve">¶ </w:t>
      </w:r>
      <w:r w:rsidRPr="00AA13B1">
        <w:rPr>
          <w:rStyle w:val="StyleBoldUnderline"/>
        </w:rPr>
        <w:t>Private use of public lands for conservation purposes has never been done before</w:t>
      </w:r>
      <w:r w:rsidRPr="00AA13B1">
        <w:t xml:space="preserve"> (see response</w:t>
      </w:r>
      <w:r w:rsidRPr="00AA13B1">
        <w:rPr>
          <w:rStyle w:val="StyleBoldUnderline"/>
        </w:rPr>
        <w:t>)¶ Private use of public lands for conservation purposes is against law and policy</w:t>
      </w:r>
      <w:r w:rsidRPr="00AA13B1">
        <w:t xml:space="preserve"> (responses for specific areas can be accessed through the Country Analyses)</w:t>
      </w:r>
      <w:r w:rsidRPr="00AA13B1">
        <w:rPr>
          <w:sz w:val="12"/>
        </w:rPr>
        <w:t xml:space="preserve">¶ </w:t>
      </w:r>
      <w:r w:rsidRPr="00AA13B1">
        <w:rPr>
          <w:rStyle w:val="StyleBoldUnderline"/>
        </w:rPr>
        <w:t>Private use of public lands for conservation purposes will restrict the future use of the site</w:t>
      </w:r>
      <w:r w:rsidRPr="00AA13B1">
        <w:t xml:space="preserve"> (see response)</w:t>
      </w:r>
      <w:r w:rsidRPr="00AA13B1">
        <w:rPr>
          <w:sz w:val="12"/>
        </w:rPr>
        <w:t xml:space="preserve">¶ </w:t>
      </w:r>
      <w:r w:rsidRPr="00AA13B1">
        <w:rPr>
          <w:rStyle w:val="StyleBoldUnderline"/>
        </w:rPr>
        <w:t>Use of public lands must be done for an active use</w:t>
      </w:r>
      <w:r w:rsidRPr="00AA13B1">
        <w:t xml:space="preserve"> (see response)</w:t>
      </w:r>
      <w:r w:rsidRPr="00AA13B1">
        <w:rPr>
          <w:sz w:val="12"/>
        </w:rPr>
        <w:t xml:space="preserve">¶ </w:t>
      </w:r>
      <w:r w:rsidRPr="00AA13B1">
        <w:t>Private use of public lands for conservation purposes cannot infringe on tribal treaty rights (see response)</w:t>
      </w:r>
      <w:r w:rsidRPr="00AA13B1">
        <w:rPr>
          <w:sz w:val="12"/>
        </w:rPr>
        <w:t xml:space="preserve">¶ </w:t>
      </w:r>
      <w:r w:rsidRPr="00AA13B1">
        <w:rPr>
          <w:rStyle w:val="StyleBoldUnderline"/>
        </w:rPr>
        <w:t>Private use of public lands for conservation purposes will restrict public recreational access and use of the shore and waters</w:t>
      </w:r>
      <w:r w:rsidRPr="00AA13B1">
        <w:t xml:space="preserve"> (see response)</w:t>
      </w:r>
      <w:r w:rsidRPr="00AA13B1">
        <w:rPr>
          <w:sz w:val="12"/>
        </w:rPr>
        <w:t xml:space="preserve">¶ </w:t>
      </w:r>
      <w:r w:rsidRPr="00AA13B1">
        <w:t>Private ownership of marine areas is not possible (see response)</w:t>
      </w:r>
      <w:r w:rsidRPr="00AA13B1">
        <w:rPr>
          <w:sz w:val="12"/>
        </w:rPr>
        <w:t xml:space="preserve">¶ </w:t>
      </w:r>
      <w:r w:rsidRPr="00AA13B1">
        <w:t>Governments simply don't lease public lands for conservation purposes (see response)</w:t>
      </w:r>
    </w:p>
    <w:p w:rsidR="00BD082C" w:rsidRPr="00AA13B1" w:rsidRDefault="00BD082C" w:rsidP="00BD082C">
      <w:pPr>
        <w:pStyle w:val="Heading3"/>
      </w:pPr>
      <w:bookmarkStart w:id="27" w:name="_Toc392706454"/>
      <w:r w:rsidRPr="00AA13B1">
        <w:lastRenderedPageBreak/>
        <w:t>Link – Offshore Drilling</w:t>
      </w:r>
      <w:bookmarkEnd w:id="27"/>
    </w:p>
    <w:p w:rsidR="00BD082C" w:rsidRPr="00AA13B1" w:rsidRDefault="00BD082C" w:rsidP="00BD082C">
      <w:pPr>
        <w:pStyle w:val="Heading4"/>
      </w:pPr>
      <w:r w:rsidRPr="00AA13B1">
        <w:t>Plan causes a political firestorm</w:t>
      </w:r>
    </w:p>
    <w:p w:rsidR="00BD082C" w:rsidRPr="00AA13B1" w:rsidRDefault="00BD082C" w:rsidP="00BD082C">
      <w:r w:rsidRPr="00AA13B1">
        <w:rPr>
          <w:rStyle w:val="StyleStyleBold12pt"/>
        </w:rPr>
        <w:t>Schoen 10</w:t>
      </w:r>
      <w:r w:rsidRPr="00AA13B1">
        <w:t xml:space="preserve"> </w:t>
      </w:r>
      <w:r w:rsidR="003A4022" w:rsidRPr="00AA13B1">
        <w:t>[</w:t>
      </w:r>
      <w:r w:rsidRPr="00AA13B1">
        <w:t>John is a writer for NBC. “BP Spill Clouds Future of U.S. Oil Drilling,” May 28, http://www.nbcdfw.com/news/breaking/BP_spill_clouds_future_of_U_S__oil_drilling-95099234.html</w:t>
      </w:r>
      <w:r w:rsidR="003A4022" w:rsidRPr="00AA13B1">
        <w:t>]</w:t>
      </w:r>
    </w:p>
    <w:p w:rsidR="00BD082C" w:rsidRPr="00AA13B1" w:rsidRDefault="00BD082C" w:rsidP="00BD082C">
      <w:r w:rsidRPr="00AA13B1">
        <w:t xml:space="preserve">Just a few months ago, </w:t>
      </w:r>
      <w:r w:rsidRPr="00AA13B1">
        <w:rPr>
          <w:rStyle w:val="StyleBoldUnderline"/>
        </w:rPr>
        <w:t>offshore drilling was poised to play a greater role</w:t>
      </w:r>
      <w:r w:rsidRPr="00AA13B1">
        <w:t xml:space="preserve"> meeting in the nation’s energy needs. </w:t>
      </w:r>
      <w:r w:rsidRPr="00AA13B1">
        <w:rPr>
          <w:rStyle w:val="StyleBoldUnderline"/>
        </w:rPr>
        <w:t>But the massive BP oil spill</w:t>
      </w:r>
      <w:r w:rsidRPr="00AA13B1">
        <w:t xml:space="preserve"> in the Gulf of Mexico </w:t>
      </w:r>
      <w:r w:rsidRPr="00AA13B1">
        <w:rPr>
          <w:rStyle w:val="StyleBoldUnderline"/>
        </w:rPr>
        <w:t>has brought an abrupt reversal to that policy</w:t>
      </w:r>
      <w:r w:rsidRPr="00AA13B1">
        <w:t xml:space="preserve"> and ushered in more restrictions on new exploration, tighter controls of existing wells and higher costs for oil companies. “I continue to believe that domestic oil production is important,” President Barack Obama told reporters at a Thursday news conference. “But I also believe we can't do this stuff if we don't have confidence that we can prevent crises like this from happening again.” </w:t>
      </w:r>
      <w:r w:rsidRPr="00AA13B1">
        <w:rPr>
          <w:rStyle w:val="StyleBoldUnderline"/>
        </w:rPr>
        <w:t>Som</w:t>
      </w:r>
      <w:r w:rsidRPr="00AA13B1">
        <w:t xml:space="preserve">e have </w:t>
      </w:r>
      <w:r w:rsidRPr="00AA13B1">
        <w:rPr>
          <w:rStyle w:val="StyleBoldUnderline"/>
        </w:rPr>
        <w:t>likened the spill to the 1979 partial meltdown of a nuclear reactor at Three Mile Island — a turning point in U.S. energy policy</w:t>
      </w:r>
      <w:r w:rsidRPr="00AA13B1">
        <w:t xml:space="preserve"> that would effectively cap expansion of nuclear power for decades. Just as Three Mile Island didn’t put an end to nuclear power production, the BP disaster won’t put a stop to deep water drilling in the Gulf. For at least the next decade, the need for oil is just too great. But </w:t>
      </w:r>
      <w:r w:rsidRPr="00AA13B1">
        <w:rPr>
          <w:rStyle w:val="StyleBoldUnderline"/>
        </w:rPr>
        <w:t>the future of U.S. offshore drilling has suddenly become as murky</w:t>
      </w:r>
      <w:r w:rsidRPr="00AA13B1">
        <w:t xml:space="preserve"> as the oily Gulf waters fouled by BP's runaway wellhead a mile underwater. Even if the ongoing “topkill” effort to cap the leaking well is successful, the legacy of the disaster — and the final tally of the environmental and financial damage — won’t be known for years. “There is a long term study needed — I’m talking decades — to really fully understand the consequences of this spill,” said John Stegeman, a scientist at the Woods Hole Oceanographic Institution. “So that when the next one comes along — and there will be others, whether they’re this big our not — we can enhance our ability to understand and deal with and predict consequences of future spills.” For now, </w:t>
      </w:r>
      <w:r w:rsidRPr="00AA13B1">
        <w:rPr>
          <w:rStyle w:val="StyleBoldUnderline"/>
        </w:rPr>
        <w:t>the spill has brought new offshore drilling to a virtual standstill.</w:t>
      </w:r>
      <w:r w:rsidRPr="00AA13B1">
        <w:t xml:space="preserve"> On Thursday, the </w:t>
      </w:r>
      <w:r w:rsidRPr="00AA13B1">
        <w:rPr>
          <w:rStyle w:val="StyleBoldUnderline"/>
        </w:rPr>
        <w:t>Obama</w:t>
      </w:r>
      <w:r w:rsidRPr="00AA13B1">
        <w:t xml:space="preserve"> administration </w:t>
      </w:r>
      <w:r w:rsidRPr="00AA13B1">
        <w:rPr>
          <w:rStyle w:val="StyleBoldUnderline"/>
        </w:rPr>
        <w:t>announced a six-month moratorium on deep water oil and gas drilling</w:t>
      </w:r>
      <w:r w:rsidRPr="00AA13B1">
        <w:t xml:space="preserve"> and ordered the shutdown of offshore exploratory wells already operating until they meet new safety requirements. </w:t>
      </w:r>
      <w:r w:rsidRPr="00AA13B1">
        <w:rPr>
          <w:rStyle w:val="StyleBoldUnderline"/>
        </w:rPr>
        <w:t>Public outrage</w:t>
      </w:r>
      <w:r w:rsidRPr="00AA13B1">
        <w:t xml:space="preserve"> over BP’s inability to stop the runway well </w:t>
      </w:r>
      <w:r w:rsidRPr="00AA13B1">
        <w:rPr>
          <w:rStyle w:val="StyleBoldUnderline"/>
        </w:rPr>
        <w:t xml:space="preserve">has created a </w:t>
      </w:r>
      <w:r w:rsidRPr="00AA13B1">
        <w:rPr>
          <w:rStyle w:val="Emphasis"/>
        </w:rPr>
        <w:t xml:space="preserve">political firestorm. </w:t>
      </w:r>
      <w:r w:rsidRPr="00AA13B1">
        <w:t xml:space="preserve">Congress has held a blizzard of hearings on the cause of the accident and the implications for future drilling. Pictures of tarred beaches and oil-fouled pelicans in the Gulf Coast have intensified a decades-long debate weighing the need to expand domestic oil supplies against the risk of environmental damage. Supporters of expanded drilling argue the country can’t afford to stop looking for new domestic oil supplies. "If the delay is for a season to ensure we have the highest levels of protection in place, that's one thing," said Sen. Lisa Murkowski, R-Alaska, the ranking member the Senate’s Energy and Natural Resources Committee, on Thursday. “But if it means that existing permits are allowed to lapse … that's not acceptable to me or Alaska." The </w:t>
      </w:r>
      <w:r w:rsidRPr="00AA13B1">
        <w:rPr>
          <w:rStyle w:val="StyleBoldUnderline"/>
        </w:rPr>
        <w:t>political battle lines over U.S. energy policy are complex.</w:t>
      </w:r>
      <w:r w:rsidRPr="00AA13B1">
        <w:t xml:space="preserve"> Over the past decade, </w:t>
      </w:r>
      <w:r w:rsidRPr="00AA13B1">
        <w:rPr>
          <w:rStyle w:val="StyleBoldUnderline"/>
        </w:rPr>
        <w:t>multiple skirmishes have been fought</w:t>
      </w:r>
      <w:r w:rsidRPr="00AA13B1">
        <w:t xml:space="preserve"> between bipartisan alliances of energy-producing and energy-consuming states. The divisions are further complicated by the often conflicting goals of energy policy related to oil natural gas, coal, wind, solar, etc.</w:t>
      </w:r>
    </w:p>
    <w:p w:rsidR="00B2441A" w:rsidRDefault="00B2441A" w:rsidP="00BD082C">
      <w:pPr>
        <w:pStyle w:val="Heading3"/>
      </w:pPr>
      <w:bookmarkStart w:id="28" w:name="_Toc392706455"/>
      <w:r>
        <w:lastRenderedPageBreak/>
        <w:t>Link – Offshore Drilling</w:t>
      </w:r>
      <w:bookmarkEnd w:id="28"/>
    </w:p>
    <w:p w:rsidR="00B2441A" w:rsidRPr="000B724A" w:rsidRDefault="00B2441A" w:rsidP="00B2441A">
      <w:pPr>
        <w:pStyle w:val="Heading4"/>
      </w:pPr>
      <w:r w:rsidRPr="000B724A">
        <w:t>Offshore oil unpopular – risk of accidents, past disasters</w:t>
      </w:r>
    </w:p>
    <w:p w:rsidR="00B2441A" w:rsidRPr="00B5606E" w:rsidRDefault="00B2441A" w:rsidP="00B2441A">
      <w:pPr>
        <w:rPr>
          <w:bCs/>
        </w:rPr>
      </w:pPr>
      <w:r>
        <w:rPr>
          <w:rStyle w:val="StyleStyleBold12pt"/>
        </w:rPr>
        <w:t xml:space="preserve">Teixeira 2010, A Senior Fellow at the Center for American Progress </w:t>
      </w:r>
      <w:r>
        <w:rPr>
          <w:rStyle w:val="StyleStyleBold12pt"/>
          <w:b w:val="0"/>
        </w:rPr>
        <w:t xml:space="preserve">[Ruy Teixeira is a senior fellow at The Center for American Progress, June 28, 2010, “Public Turns Against Offshore Drilling”, </w:t>
      </w:r>
      <w:hyperlink r:id="rId30" w:history="1">
        <w:r w:rsidRPr="00AF40B6">
          <w:rPr>
            <w:rStyle w:val="Hyperlink"/>
          </w:rPr>
          <w:t>http://americanprogress.org/issues/public-opinion/news/2010/06/28/7995/public-opinion-snapshot-public-turns-against-offshore-drilling/</w:t>
        </w:r>
      </w:hyperlink>
      <w:r>
        <w:rPr>
          <w:rStyle w:val="StyleStyleBold12pt"/>
          <w:b w:val="0"/>
        </w:rPr>
        <w:t>, June 24, 2014] JC</w:t>
      </w:r>
    </w:p>
    <w:p w:rsidR="00B2441A" w:rsidRPr="00C03776" w:rsidRDefault="00B2441A" w:rsidP="00B2441A">
      <w:r w:rsidRPr="00C03776">
        <w:rPr>
          <w:rStyle w:val="StyleBoldUnderline"/>
        </w:rPr>
        <w:t>The gulf oil spill disaster is starting to take a serious toll on public support for offshore drilling.</w:t>
      </w:r>
      <w:r w:rsidRPr="00C03776">
        <w:t xml:space="preserve"> Consider these data from a new Pew Research Center poll. Back in February of this year</w:t>
      </w:r>
      <w:r w:rsidRPr="00C03776">
        <w:rPr>
          <w:rStyle w:val="StyleBoldUnderline"/>
        </w:rPr>
        <w:t>, 63 percent of the public supported more offshore drilling as a policy response to address our energy needs, compared to 31 percent who were opposed. Today a majority of the public—52 percent—opposes offshore drilling, and support has fallen to 44 percent.</w:t>
      </w:r>
      <w:r>
        <w:rPr>
          <w:rStyle w:val="StyleBoldUnderline"/>
        </w:rPr>
        <w:t xml:space="preserve"> </w:t>
      </w:r>
      <w:r w:rsidRPr="00C03776">
        <w:t>Compare those views on allowing more offshore drilling to the robust support for requiring that new homes and buildings meet higher efficiency standards (78 percent), for increasing federal funding for research on wind, solar, and hydrogen technology (75 percent), and for spending more on subway, rail, and bus systems (64 percent).</w:t>
      </w:r>
      <w:r>
        <w:t xml:space="preserve"> </w:t>
      </w:r>
      <w:r w:rsidRPr="00C03776">
        <w:rPr>
          <w:rStyle w:val="StyleBoldUnderline"/>
        </w:rPr>
        <w:t>The public is sending a clear message here about their priorities for meeting our energy needs</w:t>
      </w:r>
      <w:r w:rsidRPr="00C03776">
        <w:t>. Let’s hope policymakers are listening.</w:t>
      </w:r>
    </w:p>
    <w:p w:rsidR="00B2441A" w:rsidRPr="00B2441A" w:rsidRDefault="00B2441A" w:rsidP="00B2441A"/>
    <w:p w:rsidR="00B2441A" w:rsidRDefault="00B2441A" w:rsidP="00BD082C">
      <w:pPr>
        <w:pStyle w:val="Heading3"/>
      </w:pPr>
      <w:bookmarkStart w:id="29" w:name="_Toc392706456"/>
      <w:r>
        <w:lastRenderedPageBreak/>
        <w:t>Link – Offshore Wind</w:t>
      </w:r>
      <w:bookmarkEnd w:id="29"/>
    </w:p>
    <w:p w:rsidR="00B2441A" w:rsidRPr="00802F10" w:rsidRDefault="00B2441A" w:rsidP="00B2441A">
      <w:pPr>
        <w:pStyle w:val="Heading4"/>
      </w:pPr>
      <w:r w:rsidRPr="00802F10">
        <w:t>Voters oppose offshore wind – property value concerns</w:t>
      </w:r>
    </w:p>
    <w:p w:rsidR="00B2441A" w:rsidRDefault="00B2441A" w:rsidP="00B2441A">
      <w:r w:rsidRPr="00BC41E0">
        <w:rPr>
          <w:b/>
        </w:rPr>
        <w:t>Acheson, ’12- Professor at University of Maine</w:t>
      </w:r>
      <w:r w:rsidRPr="00BC41E0">
        <w:t xml:space="preserve">  (James. "Attitudes toward Offshore Wind Power in the Midcoast Region of Maine."Maine Policy Review, </w:t>
      </w:r>
      <w:hyperlink r:id="rId31" w:history="1">
        <w:r w:rsidRPr="00BC41E0">
          <w:rPr>
            <w:rStyle w:val="Hyperlink"/>
          </w:rPr>
          <w:t>http://digitalcommons.library.umaine.edu/mpr/vol21/iss2/7</w:t>
        </w:r>
      </w:hyperlink>
      <w:r w:rsidRPr="00BC41E0">
        <w:t>, 6/24/14) ML</w:t>
      </w:r>
    </w:p>
    <w:p w:rsidR="00B2441A" w:rsidRPr="007B13E6" w:rsidRDefault="00B2441A" w:rsidP="00B2441A"/>
    <w:p w:rsidR="00B2441A" w:rsidRDefault="00B2441A" w:rsidP="00B2441A">
      <w:r w:rsidRPr="00694EF0">
        <w:t xml:space="preserve">Responses about negative aspects of offshore wind power were different in this respect. </w:t>
      </w:r>
      <w:r w:rsidRPr="00B2441A">
        <w:rPr>
          <w:rStyle w:val="StyleBoldUnderline"/>
        </w:rPr>
        <w:t>Many of these responses could be classified as the NIMBY (“not in my backyard”) effect, i.e., that wind power would result in some cost to them or their neighbors (e.g., appearance, conflict with fishing gear, noise, a navigation hazard, higher electric rates).</w:t>
      </w:r>
      <w:r w:rsidRPr="00694EF0">
        <w:t xml:space="preserve"> These types of responses have been common in media reports about opposition to land-based wind projects.</w:t>
      </w:r>
      <w:r w:rsidRPr="00694EF0">
        <w:rPr>
          <w:rStyle w:val="Emphasis"/>
        </w:rPr>
        <w:t xml:space="preserve"> </w:t>
      </w:r>
      <w:r w:rsidRPr="00B2441A">
        <w:rPr>
          <w:rStyle w:val="StyleBoldUnderline"/>
        </w:rPr>
        <w:t>For example, one woman was quoted as saying at a hearing that she opposed a proposed wind installation because she has “not heard enough assurances that the turbines would not affect the health of nearby residents or harm local property values.” Others quoted in the article said, “I don’t want to move. I have a gorgeous property.” “I do not want to be treated as a guinea pig.” Another who rose in opposition said that “having a 476-foot tall turbine towering over her property will have a permanent negative effect on her property</w:t>
      </w:r>
      <w:r w:rsidRPr="00694EF0">
        <w:rPr>
          <w:rStyle w:val="Emphasis"/>
        </w:rPr>
        <w:t>”</w:t>
      </w:r>
      <w:r w:rsidRPr="00694EF0">
        <w:t xml:space="preserve"> (Trotter 2011a).</w:t>
      </w:r>
      <w:r>
        <w:t xml:space="preserve"> </w:t>
      </w:r>
      <w:r w:rsidRPr="00694EF0">
        <w:t xml:space="preserve">Her concerns were echoed by many of the responses regarding negative aspects of offshore wind power. Most of our respondents mentioned either primarily positive or primarily negative aspects of offshore wind power. Some, however, gave more nuanced answers and mentioned both positive and nega- tive effects. One, for example, said, offshore wind power will “help to keep down air pollution, and reduce our balance of payments problem with Persian Gulf coun- tries, but it probably will kill a lot of migratory birds.” </w:t>
      </w:r>
    </w:p>
    <w:p w:rsidR="00B2441A" w:rsidRDefault="00B2441A" w:rsidP="00B2441A">
      <w:pPr>
        <w:pStyle w:val="Heading3"/>
      </w:pPr>
      <w:bookmarkStart w:id="30" w:name="_Toc392706457"/>
      <w:r>
        <w:lastRenderedPageBreak/>
        <w:t>Link – Offshore Wind</w:t>
      </w:r>
      <w:bookmarkEnd w:id="30"/>
    </w:p>
    <w:p w:rsidR="00B2441A" w:rsidRPr="00B2441A" w:rsidRDefault="00B2441A" w:rsidP="00B2441A"/>
    <w:p w:rsidR="00B2441A" w:rsidRPr="0098491D" w:rsidRDefault="00B2441A" w:rsidP="00B2441A">
      <w:pPr>
        <w:pStyle w:val="Heading4"/>
      </w:pPr>
      <w:r w:rsidRPr="0098491D">
        <w:t xml:space="preserve">GOP oppose wind tax credit and win for Obama </w:t>
      </w:r>
    </w:p>
    <w:p w:rsidR="00B2441A" w:rsidRPr="00CB2D09" w:rsidRDefault="00B2441A" w:rsidP="00B2441A">
      <w:r w:rsidRPr="00CB2D09">
        <w:rPr>
          <w:rStyle w:val="StyleStyleBold12pt"/>
        </w:rPr>
        <w:t xml:space="preserve">Takahashi 12 </w:t>
      </w:r>
      <w:r w:rsidRPr="00CB2D09">
        <w:t xml:space="preserve">(Patrick K. Takahashi, he is a regular contributor to The Huffington Post,  June 6th 2012, “Why is windpower suddenly unpopular?”, </w:t>
      </w:r>
      <w:hyperlink r:id="rId32" w:history="1">
        <w:r w:rsidRPr="00F83593">
          <w:rPr>
            <w:rStyle w:val="Hyperlink"/>
          </w:rPr>
          <w:t>http://planetearthandhumanity.blogspot.com/2012/06/why-is-windpower-suddenly-unpopular.html)</w:t>
        </w:r>
      </w:hyperlink>
    </w:p>
    <w:p w:rsidR="00B2441A" w:rsidRPr="0098491D" w:rsidRDefault="00B2441A" w:rsidP="00B2441A">
      <w:pPr>
        <w:rPr>
          <w:sz w:val="14"/>
        </w:rPr>
      </w:pPr>
    </w:p>
    <w:p w:rsidR="00B2441A" w:rsidRPr="0098491D" w:rsidRDefault="00B2441A" w:rsidP="00B2441A">
      <w:pPr>
        <w:rPr>
          <w:sz w:val="16"/>
        </w:rPr>
      </w:pPr>
      <w:r w:rsidRPr="0098491D">
        <w:rPr>
          <w:sz w:val="16"/>
        </w:rPr>
        <w:t xml:space="preserve"> In Hawaii, across the nation and throughout the world, it seems like </w:t>
      </w:r>
      <w:r w:rsidRPr="0098491D">
        <w:rPr>
          <w:rStyle w:val="StyleBoldUnderline"/>
        </w:rPr>
        <w:t>wind energy conversion systems have suddenly become an issue on the level of new coal and nuclear facilitie</w:t>
      </w:r>
      <w:r w:rsidRPr="0098491D">
        <w:rPr>
          <w:sz w:val="16"/>
        </w:rPr>
        <w:t>s. In the 50th State, "</w:t>
      </w:r>
      <w:r w:rsidRPr="0098491D">
        <w:rPr>
          <w:rStyle w:val="StyleBoldUnderline"/>
        </w:rPr>
        <w:t>Big Wind" is roundly being criticized and</w:t>
      </w:r>
      <w:r w:rsidRPr="0098491D">
        <w:rPr>
          <w:sz w:val="16"/>
        </w:rPr>
        <w:t xml:space="preserve"> even Donald Trump is </w:t>
      </w:r>
      <w:r w:rsidRPr="0098491D">
        <w:rPr>
          <w:rStyle w:val="StyleBoldUnderline"/>
        </w:rPr>
        <w:t>warning about the evils of windpower, as related to China, tourism and Scotland.</w:t>
      </w:r>
      <w:r w:rsidRPr="0098491D">
        <w:rPr>
          <w:sz w:val="16"/>
        </w:rPr>
        <w:t xml:space="preserve"> There were protesters about him being a windbag. Hey, give him a break, as he's having other more important problems, like with Miss Pennsylvania at his Miss USA pageant. Worse</w:t>
      </w:r>
      <w:r w:rsidRPr="0098491D">
        <w:rPr>
          <w:rStyle w:val="StyleBoldUnderline"/>
        </w:rPr>
        <w:t>, the U.S. Congress, as broken as it is, seems currently negative on the production tax credit, the one piece of legislation that will make or break this technology.</w:t>
      </w:r>
      <w:r w:rsidRPr="0098491D">
        <w:rPr>
          <w:sz w:val="16"/>
        </w:rPr>
        <w:t xml:space="preserve"> So what is really happening?  Nothing much new. For one, when the Hawaii Natural Energy Institute advocated this form of renewable electricity a third of a century ago, we were criticized by the Audubon Society (incidentally, they've since gotten smarter about this) for killing birds, resorts (in Kahuku) spoke against this option at hearings for fear their investment would suffer from image problems, noise protesters were always present, more than a few felt that these ugly machines would affect their aesthetics and a few more depicted at the left protest (this was in Canada in April). I might add that wind energy (with geothermal and hydroelectric) is the ONLY "new" sustainable option somewhat competitive with coal and nuclear. Solar PV remains three times the cost of wind.  Let's look at the matter of bird kills, for, apparently, the figure in Massachusetts is 100,000 murdered birds/year</w:t>
      </w:r>
      <w:r w:rsidRPr="0098491D">
        <w:rPr>
          <w:rStyle w:val="StyleBoldUnderline"/>
        </w:rPr>
        <w:t>. Here is the reality:  - glass windows: at least 100 million, and, perhaps up to a billion bird deaths/year  - house cats: 100 million/year  - vehicles: 50 million to 100 million  - electric transmission lines: 174 million  - hunting: more than 100 million</w:t>
      </w:r>
      <w:r w:rsidRPr="0098491D">
        <w:rPr>
          <w:sz w:val="16"/>
        </w:rPr>
        <w:t xml:space="preserve"> Ever seen any protests against glass windows, cats.....? Oh, by the way, there could well be around 400 billion birds in the world. Nothing about energy is perfect.  So will the production tax credit (2.2 cents/kWh for wind, geo and certain biomass) be renewed this year by Congress? Senator Spark Matsunaga on the Finance Committee was the foremost advocate when I worked for him. The actual enactment was in 1992, so this specific incentive has now been around for two decades. Read the summary of Carl Rove (left, Republican strategist) and Robert Gibbs (right, former Obama communications director) facing the American Wind Energy Association and weep. </w:t>
      </w:r>
      <w:r w:rsidRPr="0098491D">
        <w:rPr>
          <w:rStyle w:val="StyleBoldUnderline"/>
        </w:rPr>
        <w:t>The consensus is that President Obama placing this bit of legislation as "must pass by August," effectively has killed this from happening (as you know, the Republican party has a certain mandate to be difficult on anything Obama until, perhaps, after the November election--so the fate of the PTC will fall into the lame-duck session).</w:t>
      </w:r>
      <w:r w:rsidRPr="0098491D">
        <w:rPr>
          <w:rStyle w:val="StyleBoldUnderline"/>
        </w:rPr>
        <w:tab/>
      </w:r>
    </w:p>
    <w:p w:rsidR="00B2441A" w:rsidRPr="008E0106" w:rsidRDefault="00B2441A" w:rsidP="00B2441A"/>
    <w:p w:rsidR="00B2441A" w:rsidRPr="00B2441A" w:rsidRDefault="00B2441A" w:rsidP="00B2441A"/>
    <w:p w:rsidR="00BD082C" w:rsidRPr="00AA13B1" w:rsidRDefault="00BD082C" w:rsidP="00BD082C">
      <w:pPr>
        <w:pStyle w:val="Heading3"/>
      </w:pPr>
      <w:bookmarkStart w:id="31" w:name="_Toc392706458"/>
      <w:r w:rsidRPr="00AA13B1">
        <w:lastRenderedPageBreak/>
        <w:t>Link – Outer Continental Shelf</w:t>
      </w:r>
      <w:bookmarkEnd w:id="31"/>
    </w:p>
    <w:p w:rsidR="00BD082C" w:rsidRPr="00AA13B1" w:rsidRDefault="00BD082C" w:rsidP="00BD082C">
      <w:pPr>
        <w:pStyle w:val="Heading4"/>
      </w:pPr>
      <w:r w:rsidRPr="00AA13B1">
        <w:t>OCS drilling unpopular</w:t>
      </w:r>
    </w:p>
    <w:p w:rsidR="00BD082C" w:rsidRPr="00AA13B1" w:rsidRDefault="00BD082C" w:rsidP="00BD082C">
      <w:r w:rsidRPr="00AA13B1">
        <w:rPr>
          <w:rStyle w:val="StyleStyleBold12pt"/>
        </w:rPr>
        <w:t>Hebert 6</w:t>
      </w:r>
      <w:r w:rsidRPr="00AA13B1">
        <w:t xml:space="preserve"> [H. Josef Hebert, Associated Press </w:t>
      </w:r>
      <w:r w:rsidRPr="00AA13B1">
        <w:tab/>
        <w:t xml:space="preserve">June 22, 2006, “Offshore Drilling Bill Advances in House,” </w:t>
      </w:r>
      <w:hyperlink r:id="rId33" w:history="1">
        <w:r w:rsidRPr="00AA13B1">
          <w:rPr>
            <w:rStyle w:val="Hyperlink"/>
          </w:rPr>
          <w:t>http://www.enn.com/top_stories/article/4526</w:t>
        </w:r>
      </w:hyperlink>
      <w:r w:rsidRPr="00AA13B1">
        <w:t xml:space="preserve"> | </w:t>
      </w:r>
      <w:r w:rsidR="00B82E88" w:rsidRPr="00AA13B1">
        <w:t>prs</w:t>
      </w:r>
      <w:r w:rsidRPr="00AA13B1">
        <w:t>]</w:t>
      </w:r>
    </w:p>
    <w:p w:rsidR="00BD082C" w:rsidRPr="00AA13B1" w:rsidRDefault="00BD082C" w:rsidP="00BD082C"/>
    <w:p w:rsidR="00BD082C" w:rsidRPr="00AA13B1" w:rsidRDefault="00BD082C" w:rsidP="00BD082C">
      <w:r w:rsidRPr="00AA13B1">
        <w:t xml:space="preserve">WASHINGTON — </w:t>
      </w:r>
      <w:r w:rsidRPr="00AA13B1">
        <w:rPr>
          <w:rStyle w:val="StyleBoldUnderline"/>
        </w:rPr>
        <w:t>Legislation that would end</w:t>
      </w:r>
      <w:r w:rsidRPr="00AA13B1">
        <w:t xml:space="preserve"> </w:t>
      </w:r>
      <w:r w:rsidRPr="00AA13B1">
        <w:rPr>
          <w:rStyle w:val="StyleBoldUnderline"/>
        </w:rPr>
        <w:t>a</w:t>
      </w:r>
      <w:r w:rsidRPr="00AA13B1">
        <w:t xml:space="preserve"> quarter-century </w:t>
      </w:r>
      <w:r w:rsidRPr="00AA13B1">
        <w:rPr>
          <w:rStyle w:val="StyleBoldUnderline"/>
        </w:rPr>
        <w:t xml:space="preserve">ban on drilling in most of the Outer Continental Shelf </w:t>
      </w:r>
      <w:r w:rsidRPr="00AA13B1">
        <w:t xml:space="preserve">advanced in the House on Wednesday. The measure would allow oil and gas development in restricted offshore waters unless a state prohibited it.¶ The House Resources Committee approved the legislation in 29-9 vote, and its sponsors say it has a good chance of being approved by the full House¶ </w:t>
      </w:r>
      <w:r w:rsidRPr="00AA13B1">
        <w:rPr>
          <w:rStyle w:val="StyleBoldUnderline"/>
        </w:rPr>
        <w:t>But the bill's prospects</w:t>
      </w:r>
      <w:r w:rsidRPr="00AA13B1">
        <w:t xml:space="preserve"> in the Senate </w:t>
      </w:r>
      <w:r w:rsidRPr="00AA13B1">
        <w:rPr>
          <w:rStyle w:val="StyleBoldUnderline"/>
        </w:rPr>
        <w:t>are poor as</w:t>
      </w:r>
      <w:r w:rsidRPr="00AA13B1">
        <w:t xml:space="preserve"> Florida's two </w:t>
      </w:r>
      <w:r w:rsidRPr="00AA13B1">
        <w:rPr>
          <w:rStyle w:val="StyleBoldUnderline"/>
        </w:rPr>
        <w:t>senators</w:t>
      </w:r>
      <w:r w:rsidRPr="00AA13B1">
        <w:t xml:space="preserve"> -- as well as others from coastal states -- have </w:t>
      </w:r>
      <w:r w:rsidRPr="00AA13B1">
        <w:rPr>
          <w:rStyle w:val="StyleBoldUnderline"/>
        </w:rPr>
        <w:t>threatened to filibuster any legislation that would end the drilling moratorium in most coastal waters outside the western Gulf of Mexico</w:t>
      </w:r>
      <w:r w:rsidRPr="00AA13B1">
        <w:t xml:space="preserve">.¶ Waters within 50 miles of shore would still be protected by the House bill. But </w:t>
      </w:r>
      <w:r w:rsidRPr="00AA13B1">
        <w:rPr>
          <w:rStyle w:val="StyleBoldUnderline"/>
        </w:rPr>
        <w:t>oil and gas drilling would be allowed in areas beyond that unless a state's legislature and governor act to preserve the ban.¶</w:t>
      </w:r>
      <w:r w:rsidRPr="00AA13B1">
        <w:t xml:space="preserve"> </w:t>
      </w:r>
      <w:r w:rsidRPr="00AA13B1">
        <w:rPr>
          <w:sz w:val="12"/>
          <w:szCs w:val="12"/>
        </w:rPr>
        <w:t>The House bill also seeks to force oil companies to renegotiate some 1990-era offshore leasing contracts in which the government mistakenly allowed a loophole that lets the companies avoid royalty payments.¶ The leases involve deep water areas of the western Gulf of Mexico.¶ The bill would impose a $9 a barrel fee on oil companies seeking new offshore oil drilling leases unless they agree to renegotiate the flawed 1998-99 leases.¶ The royalty issue also was the focus of a second House committee hearing on Wednesday where executives from several major oil companies said they were willing to discuss changes in the 1998-99 leases that would correct the error.¶ "It's time to resolve this issue," John Hofmeister, president of Shell Oil Co., told the House Government Reform subcommittee on energy and resources.¶ Executives from Chevron Corp., and ConocoPhillips Co., also said they are prepared to discussed changes in the 1990s leases. But Exxon Mobil Corp., said it opposed renegotiating the contracts and an executive from Kerr McGee Corp., a major gas producer, said the issue should be left to the courts.¶ The Interior Department omitted language in the 1998-99 leases that would have required royalty payments on oil and gas if prices reached a certain level. Since then, oil and gas prices have soared well beyond the trigger, but oil companies are not required to pay royalties because of the omitted language. Some congressional estimates have put the loss to the government at up to $10 billion over the life of the leases.¶ A congressional drilling moratorium outside the western Gulf has been in effect for 85 percent of U.S. coastal waters since 1981, approved each year by Congress.</w:t>
      </w:r>
      <w:r w:rsidRPr="00AA13B1">
        <w:t xml:space="preserve"> </w:t>
      </w:r>
      <w:r w:rsidRPr="00AA13B1">
        <w:rPr>
          <w:rStyle w:val="StyleBoldUnderline"/>
        </w:rPr>
        <w:t>But there has been growing pressure in Congress to lift the bans and gain access to offshore oil and gas resources.¶ The b</w:t>
      </w:r>
      <w:r w:rsidRPr="00AA13B1">
        <w:t xml:space="preserve">ill, pushed by House Resources Chairman Richard Pombo, R-Calif., </w:t>
      </w:r>
      <w:r w:rsidRPr="00AA13B1">
        <w:rPr>
          <w:rStyle w:val="StyleBoldUnderline"/>
        </w:rPr>
        <w:t>would be the latest attempt to open more of the Outer Continental Shelf to drilling</w:t>
      </w:r>
      <w:r w:rsidRPr="00AA13B1">
        <w:t xml:space="preserve">.¶ </w:t>
      </w:r>
      <w:r w:rsidRPr="00AA13B1">
        <w:rPr>
          <w:sz w:val="12"/>
          <w:szCs w:val="12"/>
        </w:rPr>
        <w:t>Current restrictions "are based on the false notion that energy production and environmental protection were mutually exclusive," argued Pombo. He chastised lawmakers opposed to the bill, saying they "are opposed to any energy production ... no matter where it is or how it is done."¶ Pombo and other drilling advocates emphasized that the bill would permanently protect waters within 50 miles of shore -- instead of relying on annual congressional action -- and would give states the opportunity to protect waters up to 100 miles from shore.¶ However, the opponents -- while in a clear minority on the committee -- didn't buy the argument.¶ "This is pretty much a complete rollback of drilling protection of our coasts," complained Rep. Edward Markey, D-Mass., He said the bill amounts to bribing states by offering large shares of royalty payments.¶ Rep. Frank Pallone, D-N.J., said he was concerned that his state's coastal wasters -- and a multibillion tourist business -- could be harmed by a neighboring state's decision to allow drilling.¶ Also, said Pallone, state legislatures and governors every five years would have to make a declaration to continue protecting their own waters -- something that could be difficult.¶ The bill was worked out with the cooperation of a number of Republican lawmakers from Florida, where</w:t>
      </w:r>
      <w:r w:rsidRPr="00AA13B1">
        <w:t xml:space="preserve"> </w:t>
      </w:r>
      <w:r w:rsidRPr="00AA13B1">
        <w:rPr>
          <w:rStyle w:val="Emphasis"/>
        </w:rPr>
        <w:t>talk of offshore drilling has sparked a political firestorm.¶</w:t>
      </w:r>
      <w:r w:rsidRPr="00AA13B1">
        <w:t xml:space="preserve"> Rep. Adam Putnam, R-Fla., strongly endorsed the legislation because it assures protection of waters up to 100 miles from shore.¶ As the Resources Committee debated the legislation, however, five Florida lawmakers held a news conference denouncing the bill.¶ It puts Floridians "on the short end of the stick facing disastrous legislation that threatens our state's environment and economic well being," declared Rep. Robert Wexler, D-Fla. "Imagine what a disaster like Exxon Valdez would do to Florida's coast. The consequences are horrifying," said Wexler, alluding to the oil tanker accident that devastated Alaska's Prince William Sound in 1989.</w:t>
      </w:r>
    </w:p>
    <w:p w:rsidR="00B2441A" w:rsidRDefault="00B2441A">
      <w:pPr>
        <w:spacing w:after="200" w:line="276" w:lineRule="auto"/>
      </w:pPr>
      <w:r>
        <w:br w:type="page"/>
      </w:r>
    </w:p>
    <w:p w:rsidR="00B2441A" w:rsidRPr="00315228" w:rsidRDefault="00B2441A" w:rsidP="00B2441A">
      <w:pPr>
        <w:pStyle w:val="Heading3"/>
        <w:rPr>
          <w:rStyle w:val="Emphasis"/>
        </w:rPr>
      </w:pPr>
      <w:bookmarkStart w:id="32" w:name="_Toc392706459"/>
      <w:r>
        <w:rPr>
          <w:rStyle w:val="Emphasis"/>
        </w:rPr>
        <w:lastRenderedPageBreak/>
        <w:t>Link – Russia Co-op</w:t>
      </w:r>
      <w:bookmarkEnd w:id="32"/>
    </w:p>
    <w:p w:rsidR="00B2441A" w:rsidRPr="008B74A8" w:rsidRDefault="00B2441A" w:rsidP="00B2441A">
      <w:pPr>
        <w:pStyle w:val="Heading4"/>
      </w:pPr>
      <w:r>
        <w:t>(A)</w:t>
      </w:r>
      <w:r w:rsidRPr="008B74A8">
        <w:t xml:space="preserve">Ukraine crisis makes Russia co-op unpopular domestically </w:t>
      </w:r>
      <w:r w:rsidRPr="008B74A8">
        <w:br/>
      </w:r>
      <w:r w:rsidRPr="008B74A8">
        <w:rPr>
          <w:sz w:val="24"/>
          <w:szCs w:val="24"/>
        </w:rPr>
        <w:t>Malone</w:t>
      </w:r>
      <w:r w:rsidRPr="008B74A8">
        <w:rPr>
          <w:sz w:val="18"/>
          <w:szCs w:val="18"/>
        </w:rPr>
        <w:t>,</w:t>
      </w:r>
      <w:r>
        <w:rPr>
          <w:sz w:val="18"/>
          <w:szCs w:val="18"/>
        </w:rPr>
        <w:t xml:space="preserve"> </w:t>
      </w:r>
      <w:r w:rsidRPr="008B74A8">
        <w:rPr>
          <w:sz w:val="18"/>
          <w:szCs w:val="18"/>
        </w:rPr>
        <w:t xml:space="preserve">Voice of America News Analyst  </w:t>
      </w:r>
      <w:r w:rsidRPr="008B74A8">
        <w:rPr>
          <w:sz w:val="28"/>
          <w:szCs w:val="28"/>
        </w:rPr>
        <w:t>,5/27</w:t>
      </w:r>
      <w:r w:rsidRPr="008B74A8">
        <w:rPr>
          <w:sz w:val="18"/>
          <w:szCs w:val="18"/>
        </w:rPr>
        <w:br/>
        <w:t xml:space="preserve">(Jim, “Obama’s Weak Poll Numbers Worry Democrats”, </w:t>
      </w:r>
      <w:hyperlink r:id="rId34" w:history="1">
        <w:r w:rsidRPr="008B74A8">
          <w:rPr>
            <w:rStyle w:val="Hyperlink"/>
            <w:sz w:val="18"/>
            <w:szCs w:val="18"/>
          </w:rPr>
          <w:t>http://www.voanews.com/content/obamas-weak-poll-numbers-worry-democrats/1909728.html</w:t>
        </w:r>
      </w:hyperlink>
      <w:r w:rsidRPr="008B74A8">
        <w:rPr>
          <w:sz w:val="18"/>
          <w:szCs w:val="18"/>
        </w:rPr>
        <w:t>)</w:t>
      </w:r>
    </w:p>
    <w:p w:rsidR="00B2441A" w:rsidRDefault="00B2441A" w:rsidP="00B2441A">
      <w:pPr>
        <w:rPr>
          <w:sz w:val="14"/>
          <w:szCs w:val="20"/>
          <w:shd w:val="clear" w:color="auto" w:fill="FFFFFF"/>
        </w:rPr>
      </w:pPr>
      <w:r w:rsidRPr="00873C9A">
        <w:rPr>
          <w:rFonts w:eastAsia="Times New Roman"/>
          <w:color w:val="000000"/>
          <w:sz w:val="14"/>
          <w:szCs w:val="17"/>
        </w:rPr>
        <w:br/>
      </w:r>
      <w:r w:rsidRPr="00873C9A">
        <w:rPr>
          <w:rFonts w:eastAsia="Times New Roman"/>
          <w:sz w:val="14"/>
          <w:szCs w:val="20"/>
        </w:rPr>
        <w:t xml:space="preserve"> </w:t>
      </w:r>
      <w:r w:rsidRPr="00E3396D">
        <w:rPr>
          <w:rStyle w:val="Emphasis"/>
        </w:rPr>
        <w:t>But recent polls also show a decline in public approval of the president’s handling of foreign policy</w:t>
      </w:r>
      <w:r w:rsidRPr="00873C9A">
        <w:rPr>
          <w:sz w:val="14"/>
          <w:szCs w:val="20"/>
          <w:shd w:val="clear" w:color="auto" w:fill="FFFFFF"/>
        </w:rPr>
        <w:t xml:space="preserve">. </w:t>
      </w:r>
      <w:r w:rsidRPr="00873C9A">
        <w:rPr>
          <w:sz w:val="20"/>
          <w:szCs w:val="20"/>
          <w:u w:val="single"/>
          <w:shd w:val="clear" w:color="auto" w:fill="FFFFFF"/>
        </w:rPr>
        <w:t xml:space="preserve">In the </w:t>
      </w:r>
      <w:r w:rsidR="00295F4D">
        <w:fldChar w:fldCharType="begin"/>
      </w:r>
      <w:r w:rsidR="00295F4D">
        <w:instrText xml:space="preserve"> HYPERLINK "http://online.wsj.com/news/articles/SB10001424052702304250204579433533118580224" \t "_blank" </w:instrText>
      </w:r>
      <w:r w:rsidR="00295F4D">
        <w:fldChar w:fldCharType="separate"/>
      </w:r>
      <w:r w:rsidRPr="00873C9A">
        <w:rPr>
          <w:sz w:val="20"/>
          <w:szCs w:val="20"/>
          <w:u w:val="single"/>
          <w:shd w:val="clear" w:color="auto" w:fill="FFFFFF"/>
        </w:rPr>
        <w:t>recent</w:t>
      </w:r>
      <w:r w:rsidRPr="00873C9A">
        <w:rPr>
          <w:i/>
          <w:iCs/>
          <w:sz w:val="20"/>
          <w:szCs w:val="20"/>
          <w:u w:val="single"/>
          <w:shd w:val="clear" w:color="auto" w:fill="FFFFFF"/>
        </w:rPr>
        <w:t xml:space="preserve"> Wall Street Journal</w:t>
      </w:r>
      <w:r w:rsidRPr="00873C9A">
        <w:rPr>
          <w:sz w:val="20"/>
          <w:szCs w:val="20"/>
          <w:u w:val="single"/>
          <w:shd w:val="clear" w:color="auto" w:fill="FFFFFF"/>
        </w:rPr>
        <w:t>/NBC News poll</w:t>
      </w:r>
      <w:r w:rsidR="00295F4D">
        <w:rPr>
          <w:sz w:val="20"/>
          <w:szCs w:val="20"/>
          <w:u w:val="single"/>
          <w:shd w:val="clear" w:color="auto" w:fill="FFFFFF"/>
        </w:rPr>
        <w:fldChar w:fldCharType="end"/>
      </w:r>
      <w:r w:rsidRPr="00873C9A">
        <w:rPr>
          <w:sz w:val="20"/>
          <w:szCs w:val="20"/>
          <w:u w:val="single"/>
          <w:shd w:val="clear" w:color="auto" w:fill="FFFFFF"/>
        </w:rPr>
        <w:t>, only 37 percent of those surveyed approved of the way President Obama is handling Russia’s intervention in Ukraine.</w:t>
      </w:r>
      <w:r w:rsidRPr="00873C9A">
        <w:rPr>
          <w:sz w:val="14"/>
          <w:szCs w:val="20"/>
        </w:rPr>
        <w:t xml:space="preserve"> </w:t>
      </w:r>
      <w:r w:rsidRPr="00873C9A">
        <w:rPr>
          <w:sz w:val="14"/>
          <w:szCs w:val="20"/>
          <w:shd w:val="clear" w:color="auto" w:fill="FFFFFF"/>
        </w:rPr>
        <w:t>Republicans have been quick to criticize the administration on Ukraine including Senator Kelly Ayotte of New Hampshire.</w:t>
      </w:r>
      <w:r w:rsidRPr="00873C9A">
        <w:rPr>
          <w:sz w:val="14"/>
          <w:szCs w:val="20"/>
        </w:rPr>
        <w:t xml:space="preserve"> </w:t>
      </w:r>
      <w:r w:rsidRPr="00873C9A">
        <w:rPr>
          <w:sz w:val="14"/>
          <w:szCs w:val="20"/>
          <w:shd w:val="clear" w:color="auto" w:fill="FFFFFF"/>
        </w:rPr>
        <w:t>“</w:t>
      </w:r>
      <w:r w:rsidRPr="00873C9A">
        <w:rPr>
          <w:sz w:val="20"/>
          <w:szCs w:val="20"/>
          <w:u w:val="single"/>
          <w:shd w:val="clear" w:color="auto" w:fill="FFFFFF"/>
        </w:rPr>
        <w:t>And so I’m disappointed in the administration’s tepid response that we’ve seen and I think it’s time to issue the tougher economic sanctions on sectors of the Russian economy,</w:t>
      </w:r>
      <w:r w:rsidRPr="00873C9A">
        <w:rPr>
          <w:sz w:val="14"/>
          <w:szCs w:val="20"/>
          <w:shd w:val="clear" w:color="auto" w:fill="FFFFFF"/>
        </w:rPr>
        <w:t xml:space="preserve">” </w:t>
      </w:r>
      <w:r w:rsidRPr="00873C9A">
        <w:rPr>
          <w:sz w:val="20"/>
          <w:szCs w:val="20"/>
          <w:u w:val="single"/>
          <w:shd w:val="clear" w:color="auto" w:fill="FFFFFF"/>
        </w:rPr>
        <w:t>Ayotte said.</w:t>
      </w:r>
      <w:r w:rsidRPr="00873C9A">
        <w:rPr>
          <w:sz w:val="20"/>
          <w:szCs w:val="20"/>
          <w:u w:val="single"/>
        </w:rPr>
        <w:t xml:space="preserve"> </w:t>
      </w:r>
      <w:r w:rsidRPr="00873C9A">
        <w:rPr>
          <w:sz w:val="20"/>
          <w:szCs w:val="20"/>
          <w:u w:val="single"/>
          <w:shd w:val="clear" w:color="auto" w:fill="FFFFFF"/>
        </w:rPr>
        <w:t>Democratic pollster and strategist Celinda Lake acknowledges that the events in Ukraine are having an impact in the polls.</w:t>
      </w:r>
      <w:r w:rsidRPr="00873C9A">
        <w:rPr>
          <w:sz w:val="14"/>
          <w:szCs w:val="20"/>
        </w:rPr>
        <w:t xml:space="preserve"> </w:t>
      </w:r>
      <w:r w:rsidRPr="00873C9A">
        <w:rPr>
          <w:sz w:val="14"/>
          <w:szCs w:val="20"/>
          <w:shd w:val="clear" w:color="auto" w:fill="FFFFFF"/>
        </w:rPr>
        <w:t>“</w:t>
      </w:r>
      <w:r w:rsidRPr="00873C9A">
        <w:rPr>
          <w:sz w:val="20"/>
          <w:szCs w:val="20"/>
          <w:u w:val="single"/>
          <w:shd w:val="clear" w:color="auto" w:fill="FFFFFF"/>
        </w:rPr>
        <w:t xml:space="preserve">There are a lot of </w:t>
      </w:r>
      <w:r w:rsidRPr="004F189F">
        <w:rPr>
          <w:rStyle w:val="Emphasis"/>
        </w:rPr>
        <w:t>Americans who like a more muscular foreign policy, particularly when you are facing the Soviet Union</w:t>
      </w:r>
      <w:r w:rsidRPr="00873C9A">
        <w:rPr>
          <w:sz w:val="20"/>
          <w:szCs w:val="20"/>
          <w:u w:val="single"/>
          <w:shd w:val="clear" w:color="auto" w:fill="FFFFFF"/>
        </w:rPr>
        <w:t xml:space="preserve"> or former Soviet Union, particularly when you are facing a bully like Putin</w:t>
      </w:r>
      <w:r w:rsidRPr="00873C9A">
        <w:rPr>
          <w:sz w:val="14"/>
          <w:szCs w:val="20"/>
          <w:shd w:val="clear" w:color="auto" w:fill="FFFFFF"/>
        </w:rPr>
        <w:t>,” she said.</w:t>
      </w:r>
      <w:r w:rsidRPr="00873C9A">
        <w:rPr>
          <w:sz w:val="14"/>
          <w:szCs w:val="20"/>
        </w:rPr>
        <w:t xml:space="preserve"> </w:t>
      </w:r>
      <w:r w:rsidRPr="00873C9A">
        <w:rPr>
          <w:sz w:val="14"/>
          <w:szCs w:val="20"/>
          <w:shd w:val="clear" w:color="auto" w:fill="FFFFFF"/>
        </w:rPr>
        <w:t>The recent</w:t>
      </w:r>
      <w:r w:rsidRPr="00873C9A">
        <w:rPr>
          <w:i/>
          <w:iCs/>
          <w:sz w:val="14"/>
          <w:szCs w:val="20"/>
          <w:shd w:val="clear" w:color="auto" w:fill="FFFFFF"/>
        </w:rPr>
        <w:t xml:space="preserve"> Wall Street Journal</w:t>
      </w:r>
      <w:r w:rsidRPr="00873C9A">
        <w:rPr>
          <w:sz w:val="14"/>
          <w:szCs w:val="20"/>
          <w:shd w:val="clear" w:color="auto" w:fill="FFFFFF"/>
        </w:rPr>
        <w:t>/NBC News poll also found that Americans appear to be more reluctant than ever to engage overseas, especially if there is a risk of military involvement.</w:t>
      </w:r>
    </w:p>
    <w:p w:rsidR="00B2441A" w:rsidRDefault="00B2441A" w:rsidP="00B2441A">
      <w:pPr>
        <w:shd w:val="clear" w:color="auto" w:fill="FFFFFF"/>
        <w:spacing w:after="225" w:line="313" w:lineRule="atLeast"/>
        <w:textAlignment w:val="baseline"/>
        <w:rPr>
          <w:sz w:val="14"/>
          <w:szCs w:val="20"/>
          <w:shd w:val="clear" w:color="auto" w:fill="FFFFFF"/>
        </w:rPr>
      </w:pPr>
    </w:p>
    <w:p w:rsidR="00B2441A" w:rsidRPr="00712F37" w:rsidRDefault="00B2441A" w:rsidP="00B2441A">
      <w:pPr>
        <w:pStyle w:val="Heading4"/>
        <w:rPr>
          <w:rFonts w:eastAsia="Times New Roman" w:cs="Times New Roman"/>
          <w:sz w:val="18"/>
          <w:szCs w:val="18"/>
        </w:rPr>
      </w:pPr>
      <w:r>
        <w:rPr>
          <w:rFonts w:eastAsia="Times New Roman"/>
        </w:rPr>
        <w:t xml:space="preserve"> (B)Appeasement mobilizes the GOP base </w:t>
      </w:r>
      <w:r>
        <w:rPr>
          <w:rFonts w:eastAsia="Times New Roman"/>
        </w:rPr>
        <w:br/>
      </w:r>
      <w:r w:rsidRPr="00712F37">
        <w:rPr>
          <w:rFonts w:eastAsia="Times New Roman"/>
          <w:sz w:val="22"/>
        </w:rPr>
        <w:t>Holland</w:t>
      </w:r>
      <w:r w:rsidRPr="00712F37">
        <w:rPr>
          <w:rFonts w:eastAsia="Times New Roman"/>
        </w:rPr>
        <w:t xml:space="preserve">, </w:t>
      </w:r>
      <w:r w:rsidRPr="00712F37">
        <w:rPr>
          <w:rFonts w:eastAsia="Times New Roman"/>
          <w:sz w:val="18"/>
          <w:szCs w:val="18"/>
        </w:rPr>
        <w:t>Reuters Journalist</w:t>
      </w:r>
      <w:r w:rsidRPr="00712F37">
        <w:rPr>
          <w:rFonts w:eastAsia="Times New Roman"/>
        </w:rPr>
        <w:t xml:space="preserve">, </w:t>
      </w:r>
      <w:r w:rsidRPr="00712F37">
        <w:rPr>
          <w:rFonts w:eastAsia="Times New Roman"/>
          <w:sz w:val="22"/>
        </w:rPr>
        <w:t>3/4</w:t>
      </w:r>
      <w:r w:rsidRPr="00712F37">
        <w:rPr>
          <w:rFonts w:eastAsia="Times New Roman"/>
        </w:rPr>
        <w:t xml:space="preserve"> </w:t>
      </w:r>
      <w:r>
        <w:rPr>
          <w:rFonts w:eastAsia="Times New Roman"/>
        </w:rPr>
        <w:br/>
      </w:r>
      <w:r w:rsidRPr="00712F37">
        <w:rPr>
          <w:rFonts w:eastAsia="Times New Roman"/>
          <w:sz w:val="18"/>
          <w:szCs w:val="18"/>
        </w:rPr>
        <w:t>(Steve, “Obama’s Caution on Ukraine may loom over Midterm Election” http://www.reuters.com/article/2014/03/04/us-ukraine-crisis-obama-analysis-idUSBREA2306O20140304)</w:t>
      </w:r>
      <w:r>
        <w:rPr>
          <w:rFonts w:eastAsia="Times New Roman"/>
          <w:sz w:val="18"/>
          <w:szCs w:val="18"/>
        </w:rPr>
        <w:br/>
      </w:r>
    </w:p>
    <w:p w:rsidR="00B2441A" w:rsidRPr="00961B64" w:rsidRDefault="00B2441A" w:rsidP="00B2441A">
      <w:pPr>
        <w:shd w:val="clear" w:color="auto" w:fill="FFFFFF"/>
        <w:spacing w:after="300"/>
        <w:rPr>
          <w:rFonts w:eastAsia="Times New Roman"/>
          <w:sz w:val="16"/>
        </w:rPr>
      </w:pPr>
      <w:r w:rsidRPr="00961B64">
        <w:rPr>
          <w:rFonts w:eastAsia="Times New Roman"/>
          <w:u w:val="single"/>
        </w:rPr>
        <w:t xml:space="preserve">Facing his toughest test yet in </w:t>
      </w:r>
      <w:hyperlink r:id="rId35" w:history="1">
        <w:r w:rsidRPr="00961B64">
          <w:rPr>
            <w:rFonts w:eastAsia="Times New Roman"/>
            <w:u w:val="single"/>
          </w:rPr>
          <w:t>Ukraine</w:t>
        </w:r>
      </w:hyperlink>
      <w:r w:rsidRPr="00961B64">
        <w:rPr>
          <w:rFonts w:eastAsia="Times New Roman"/>
          <w:u w:val="single"/>
        </w:rPr>
        <w:t xml:space="preserve">, </w:t>
      </w:r>
      <w:r w:rsidRPr="00FF06FD">
        <w:rPr>
          <w:rStyle w:val="Emphasis"/>
        </w:rPr>
        <w:t xml:space="preserve">Obama is once again finding himself portrayed as a weak leader, </w:t>
      </w:r>
      <w:r w:rsidRPr="00961B64">
        <w:rPr>
          <w:rFonts w:eastAsia="Times New Roman"/>
          <w:u w:val="single"/>
        </w:rPr>
        <w:t xml:space="preserve">outmaneuvered by a wily, opportunistic Russian President Vladimir Putin intent on reviving the United States' nemesis. His popularity has already been suffering because of the disastrous roll out of his signature healthcare plan last October and the U.S. economy's slow recovery from recession. Now, </w:t>
      </w:r>
      <w:r w:rsidRPr="00FF06FD">
        <w:rPr>
          <w:rStyle w:val="Emphasis"/>
        </w:rPr>
        <w:t>Republicans are using Ukraine as further ammunition against him ahead of the November elections.</w:t>
      </w:r>
      <w:r w:rsidRPr="00961B64">
        <w:rPr>
          <w:rFonts w:eastAsia="Times New Roman"/>
          <w:sz w:val="16"/>
        </w:rPr>
        <w:t xml:space="preserve"> </w:t>
      </w:r>
      <w:r w:rsidRPr="00961B64">
        <w:rPr>
          <w:rFonts w:eastAsia="Times New Roman"/>
          <w:u w:val="single"/>
        </w:rPr>
        <w:t xml:space="preserve">The Ukraine crisis, said Republican Senator John McCain in a speech on Monday, is "the ultimate result of a feckless foreign policy where nobody believes in America's strengths anymore." It's not only Republicans who are giving less than rave reviews to Obama's strategy. </w:t>
      </w:r>
      <w:r w:rsidRPr="00961B64">
        <w:rPr>
          <w:rFonts w:eastAsia="Times New Roman"/>
          <w:sz w:val="16"/>
        </w:rPr>
        <w:t xml:space="preserve">The Washington Post's lead editorial on Monday was about Obama and Ukraine and was entitled "The risks of wishful thinking." "For five years </w:t>
      </w:r>
      <w:hyperlink r:id="rId36" w:history="1">
        <w:r w:rsidRPr="00961B64">
          <w:rPr>
            <w:rFonts w:eastAsia="Times New Roman"/>
            <w:sz w:val="16"/>
          </w:rPr>
          <w:t>President Obama</w:t>
        </w:r>
      </w:hyperlink>
      <w:r w:rsidRPr="00961B64">
        <w:rPr>
          <w:rFonts w:eastAsia="Times New Roman"/>
          <w:sz w:val="16"/>
        </w:rPr>
        <w:t xml:space="preserve"> has led a foreign policy based more on how he thinks the world should operate than on reality," it said. Obama seemed to have been caught off-guard by Putin's seizure of the Crimea region of southern Ukraine</w:t>
      </w:r>
      <w:r w:rsidRPr="00961B64">
        <w:rPr>
          <w:rFonts w:eastAsia="Times New Roman"/>
          <w:u w:val="single"/>
        </w:rPr>
        <w:t xml:space="preserve">. He is now scrambling to put together a package of economic sanctions aimed at isolating Russia. Targeted asset freezes against key Russian officials are a possibility. </w:t>
      </w:r>
      <w:r w:rsidRPr="00961B64">
        <w:rPr>
          <w:rFonts w:eastAsia="Times New Roman"/>
          <w:sz w:val="16"/>
        </w:rPr>
        <w:t>A G8 summit that Obama and allies are to attend in Sochi, Russia, in June is on hold. "Obviously, the facts on the ground in Crimea are deeply troubling and Russia has a large army that borders Ukraine. But what is also true is that over time this will be a costly proposition for Russia," Obama said on Monday. This will not be enough to satisfy critics who fear Putin is taking a step toward restoring the old Soviet Union that he served as a KGB colonel. Putin's adventure in Ukraine, they say, is the final proof that Obama's policy of resetting U.S. relations with Russia in a search for common ground is dead. For Obama, the Ukraine crisis is a dramatic diversion from attempts to stay focused largely on domestic affairs in a congressional election year that may represent his last best chance for legacy-building achievements before Americans look past him and focus on the 2016 presidential campaign.</w:t>
      </w:r>
    </w:p>
    <w:p w:rsidR="00B2441A" w:rsidRPr="00BC4D03" w:rsidRDefault="00B2441A" w:rsidP="00B2441A">
      <w:pPr>
        <w:pStyle w:val="Heading4"/>
      </w:pPr>
      <w:r>
        <w:t xml:space="preserve">(B) </w:t>
      </w:r>
      <w:r w:rsidRPr="00BC4D03">
        <w:t>U.S. voters won’t tolerate weak Russian foreign policy</w:t>
      </w:r>
    </w:p>
    <w:p w:rsidR="00B2441A" w:rsidRPr="00EF561C" w:rsidRDefault="00B2441A" w:rsidP="00B2441A">
      <w:pPr>
        <w:rPr>
          <w:rStyle w:val="Emphasis"/>
        </w:rPr>
      </w:pPr>
      <w:r w:rsidRPr="00EF561C">
        <w:rPr>
          <w:rFonts w:eastAsia="Times New Roman"/>
          <w:color w:val="000000"/>
          <w:sz w:val="18"/>
          <w:szCs w:val="18"/>
          <w:u w:val="single"/>
        </w:rPr>
        <w:t>Battenfield and Harold, analysts and reportoers for GOPUSA</w:t>
      </w:r>
      <w:r>
        <w:rPr>
          <w:rFonts w:eastAsia="Times New Roman"/>
          <w:color w:val="000000"/>
          <w:sz w:val="18"/>
          <w:szCs w:val="18"/>
          <w:u w:val="single"/>
        </w:rPr>
        <w:t>, 6/18</w:t>
      </w:r>
      <w:r>
        <w:rPr>
          <w:rFonts w:eastAsia="Times New Roman"/>
          <w:color w:val="000000"/>
          <w:sz w:val="18"/>
          <w:szCs w:val="18"/>
          <w:u w:val="single"/>
        </w:rPr>
        <w:br/>
        <w:t xml:space="preserve">(Joe and Boston, “Obama, Kerry Foreign Policy a Disaster for Democrats” </w:t>
      </w:r>
      <w:r w:rsidRPr="00EF561C">
        <w:rPr>
          <w:rFonts w:eastAsia="Times New Roman"/>
          <w:color w:val="000000"/>
          <w:sz w:val="18"/>
          <w:szCs w:val="18"/>
          <w:u w:val="single"/>
        </w:rPr>
        <w:t>http://www.gopusa.com/freshink/2014/06/18/obama-kerry-foreign-policy-a-disaster-for-democrats/</w:t>
      </w:r>
      <w:r>
        <w:rPr>
          <w:rFonts w:eastAsia="Times New Roman"/>
          <w:color w:val="000000"/>
          <w:sz w:val="18"/>
          <w:szCs w:val="18"/>
          <w:u w:val="single"/>
        </w:rPr>
        <w:t>)</w:t>
      </w:r>
      <w:r>
        <w:rPr>
          <w:rFonts w:eastAsia="Times New Roman"/>
          <w:color w:val="000000"/>
          <w:sz w:val="18"/>
          <w:szCs w:val="18"/>
          <w:u w:val="single"/>
        </w:rPr>
        <w:br/>
      </w:r>
      <w:r w:rsidRPr="00EF561C">
        <w:rPr>
          <w:rFonts w:eastAsia="Times New Roman"/>
          <w:color w:val="000000"/>
          <w:u w:val="single"/>
        </w:rPr>
        <w:lastRenderedPageBreak/>
        <w:br/>
        <w:t xml:space="preserve">And </w:t>
      </w:r>
      <w:r w:rsidRPr="00EF561C">
        <w:rPr>
          <w:rStyle w:val="Emphasis"/>
        </w:rPr>
        <w:t xml:space="preserve">allowing the Russians to walk into the Crimean peninsula unchallenged. </w:t>
      </w:r>
      <w:r w:rsidRPr="00EF561C">
        <w:rPr>
          <w:rFonts w:eastAsia="Times New Roman"/>
          <w:color w:val="000000"/>
          <w:sz w:val="16"/>
        </w:rPr>
        <w:t>There are more, but you get the picture</w:t>
      </w:r>
      <w:r w:rsidRPr="00EF561C">
        <w:rPr>
          <w:rFonts w:eastAsia="Times New Roman"/>
          <w:color w:val="000000"/>
          <w:u w:val="single"/>
        </w:rPr>
        <w:t>. It's not pretty for Democrats, especially in a year when Republicans are already poised to make gains in Congress</w:t>
      </w:r>
      <w:r w:rsidRPr="00EF561C">
        <w:rPr>
          <w:rFonts w:eastAsia="Times New Roman"/>
          <w:color w:val="000000"/>
          <w:sz w:val="16"/>
        </w:rPr>
        <w:t xml:space="preserve">. The unfolding horror in Iraq probably will have the most serious political repercussions. Obama was elected on a promise to get all U.S. troops out of Iraq, and that's one promise Democratic lawmakers probably wish he hadn't fulfilled. The graphic images of the slaughter of Iraqi troops and civilians isn't something that can be wiped away by another college tour where Obama talks about student loans. Obama was caught sleeping, or at least golfing, and if jihadists march into Baghdad, the results could be catastrophic for U.S. interests in the Middle East. The latest news is that the Obama administration is dispatching several hundred armed troops in and around Iraq, and is considering deploying a special forces contingent as well, all while insisting the U.S. won't be drawn into another ground war. </w:t>
      </w:r>
      <w:r w:rsidRPr="00EF561C">
        <w:rPr>
          <w:rFonts w:eastAsia="Times New Roman"/>
          <w:color w:val="000000"/>
          <w:u w:val="single"/>
        </w:rPr>
        <w:t>Kerry and Obama will likely be forced to rely on our new allies</w:t>
      </w:r>
      <w:r w:rsidRPr="00EF561C">
        <w:rPr>
          <w:rFonts w:eastAsia="Times New Roman"/>
          <w:color w:val="000000"/>
          <w:sz w:val="16"/>
        </w:rPr>
        <w:t xml:space="preserve"> in Iran to help stop extremists from taking over a country that thousands of U.S. troops died to liberate. </w:t>
      </w:r>
      <w:r w:rsidRPr="00EF561C">
        <w:rPr>
          <w:rFonts w:eastAsia="Times New Roman"/>
          <w:color w:val="000000"/>
          <w:u w:val="single"/>
        </w:rPr>
        <w:t xml:space="preserve">That's a humiliating prospect -- and one that </w:t>
      </w:r>
      <w:r w:rsidRPr="00EF561C">
        <w:rPr>
          <w:rStyle w:val="Emphasis"/>
        </w:rPr>
        <w:t>many U.S. voters will find tough to swallow. It's likely that Democratic lawmakers will be quickly pivoting in the coming months to distance themselves from the Obama-Kerry foreign policy team.</w:t>
      </w:r>
    </w:p>
    <w:p w:rsidR="00B2441A" w:rsidRPr="00EF561C" w:rsidRDefault="00B2441A" w:rsidP="00B2441A">
      <w:pPr>
        <w:rPr>
          <w:rStyle w:val="Emphasis"/>
        </w:rPr>
      </w:pPr>
    </w:p>
    <w:p w:rsidR="00B2441A" w:rsidRDefault="00B2441A" w:rsidP="00B2441A">
      <w:pPr>
        <w:pStyle w:val="Heading4"/>
        <w:rPr>
          <w:rFonts w:eastAsia="Times New Roman"/>
        </w:rPr>
      </w:pPr>
      <w:r>
        <w:rPr>
          <w:rFonts w:eastAsia="Times New Roman"/>
        </w:rPr>
        <w:t xml:space="preserve"> (C)Anti-Russian domestic sentiment now- any co-op kills dems senate chances   </w:t>
      </w:r>
      <w:r>
        <w:rPr>
          <w:rFonts w:eastAsia="Times New Roman"/>
        </w:rPr>
        <w:br/>
      </w:r>
      <w:r w:rsidRPr="00712F37">
        <w:rPr>
          <w:rFonts w:eastAsia="Times New Roman"/>
          <w:sz w:val="22"/>
        </w:rPr>
        <w:t>Holland</w:t>
      </w:r>
      <w:r w:rsidRPr="00712F37">
        <w:rPr>
          <w:rFonts w:eastAsia="Times New Roman"/>
        </w:rPr>
        <w:t xml:space="preserve">, </w:t>
      </w:r>
      <w:r w:rsidRPr="00712F37">
        <w:rPr>
          <w:rFonts w:eastAsia="Times New Roman"/>
          <w:sz w:val="18"/>
          <w:szCs w:val="18"/>
        </w:rPr>
        <w:t>Reuters Journalist</w:t>
      </w:r>
      <w:r w:rsidRPr="00712F37">
        <w:rPr>
          <w:rFonts w:eastAsia="Times New Roman"/>
        </w:rPr>
        <w:t xml:space="preserve">, </w:t>
      </w:r>
      <w:r w:rsidRPr="00712F37">
        <w:rPr>
          <w:rFonts w:eastAsia="Times New Roman"/>
          <w:sz w:val="22"/>
        </w:rPr>
        <w:t>3/4</w:t>
      </w:r>
      <w:r w:rsidRPr="00712F37">
        <w:rPr>
          <w:rFonts w:eastAsia="Times New Roman"/>
        </w:rPr>
        <w:t xml:space="preserve"> </w:t>
      </w:r>
      <w:r>
        <w:rPr>
          <w:rFonts w:eastAsia="Times New Roman"/>
        </w:rPr>
        <w:br/>
      </w:r>
      <w:r w:rsidRPr="00712F37">
        <w:rPr>
          <w:rFonts w:eastAsia="Times New Roman"/>
          <w:sz w:val="18"/>
          <w:szCs w:val="18"/>
        </w:rPr>
        <w:t xml:space="preserve">(Steve, “Obama’s Caution on Ukraine may loom over Midterm Election” </w:t>
      </w:r>
      <w:hyperlink r:id="rId37" w:history="1">
        <w:r w:rsidRPr="00712F37">
          <w:rPr>
            <w:rStyle w:val="Hyperlink"/>
            <w:rFonts w:eastAsia="Times New Roman"/>
            <w:sz w:val="18"/>
            <w:szCs w:val="18"/>
          </w:rPr>
          <w:t>http://www.reuters.com/article/2014/03/04/us-ukraine-crisis-obama-analysis-idUSBREA2306O20140304</w:t>
        </w:r>
      </w:hyperlink>
      <w:r w:rsidRPr="00712F37">
        <w:rPr>
          <w:rFonts w:eastAsia="Times New Roman"/>
          <w:sz w:val="18"/>
          <w:szCs w:val="18"/>
        </w:rPr>
        <w:t>)</w:t>
      </w:r>
    </w:p>
    <w:p w:rsidR="00B2441A" w:rsidRPr="00712F37" w:rsidRDefault="00B2441A" w:rsidP="00B2441A"/>
    <w:p w:rsidR="00B2441A" w:rsidRDefault="00B2441A" w:rsidP="00B2441A">
      <w:pPr>
        <w:shd w:val="clear" w:color="auto" w:fill="FFFFFF"/>
        <w:spacing w:after="300"/>
        <w:rPr>
          <w:rFonts w:eastAsia="Times New Roman"/>
          <w:color w:val="000000"/>
          <w:sz w:val="16"/>
          <w:szCs w:val="20"/>
        </w:rPr>
      </w:pPr>
      <w:r w:rsidRPr="00961B64">
        <w:rPr>
          <w:rFonts w:eastAsia="Times New Roman"/>
          <w:color w:val="000000"/>
          <w:sz w:val="20"/>
          <w:szCs w:val="20"/>
          <w:u w:val="single"/>
        </w:rPr>
        <w:t xml:space="preserve"> The president and fellow Democrats are struggling to hang on to control of the Senate and build up their numbers in the Republican-controlled House of Representatives in November elections</w:t>
      </w:r>
      <w:r w:rsidRPr="00961B64">
        <w:rPr>
          <w:rFonts w:eastAsia="Times New Roman"/>
          <w:color w:val="000000"/>
          <w:sz w:val="16"/>
          <w:szCs w:val="20"/>
        </w:rPr>
        <w:t xml:space="preserve">. In addition to using the Ukraine crisis as another cudgel against Democrats in this year's congressional elections, Republicans also see it a possible line of attack in the 2016 presidential race. Some potential Republican White House hopefuls, such as Florida Senator Marco Rubio, have been pushing a more assertive foreign-policy approach. </w:t>
      </w:r>
      <w:r w:rsidRPr="00961B64">
        <w:rPr>
          <w:rFonts w:eastAsia="Times New Roman"/>
          <w:color w:val="000000"/>
          <w:sz w:val="20"/>
          <w:szCs w:val="20"/>
          <w:u w:val="single"/>
        </w:rPr>
        <w:t>"The president must now accept that the only way to deal with tyrants like Vladimir Putin is with a clear understanding that they can't be trusted and that only decisive action will deter their provocative moves," Rubio said</w:t>
      </w:r>
      <w:r w:rsidRPr="00961B64">
        <w:rPr>
          <w:rFonts w:eastAsia="Times New Roman"/>
          <w:color w:val="000000"/>
          <w:sz w:val="16"/>
          <w:szCs w:val="20"/>
        </w:rPr>
        <w:t>. White House officials frequently point out that Obama's more cautious approach is in sync Americans' weariness of foreign wars. "He has a leadership style for foreign policy consistent with what the American people want to see done in the world today," said Mike McCurry, a former State Department and White House spokesman for President Bill Clinton. "That kind of severely limits the posture you can have for robust foreign policy when the American people really want us to pull back."</w:t>
      </w:r>
    </w:p>
    <w:p w:rsidR="00B2441A" w:rsidRDefault="00B2441A">
      <w:pPr>
        <w:spacing w:after="200" w:line="276" w:lineRule="auto"/>
      </w:pPr>
      <w:r>
        <w:br w:type="page"/>
      </w:r>
    </w:p>
    <w:p w:rsidR="00BD082C" w:rsidRDefault="00B2441A" w:rsidP="00B2441A">
      <w:pPr>
        <w:pStyle w:val="Heading3"/>
      </w:pPr>
      <w:bookmarkStart w:id="33" w:name="_Toc392706460"/>
      <w:r>
        <w:lastRenderedPageBreak/>
        <w:t>Link – Trash</w:t>
      </w:r>
      <w:bookmarkEnd w:id="33"/>
    </w:p>
    <w:p w:rsidR="00B2441A" w:rsidRPr="00DD05C3" w:rsidRDefault="00B2441A" w:rsidP="00B2441A">
      <w:pPr>
        <w:pStyle w:val="Heading4"/>
      </w:pPr>
      <w:r w:rsidRPr="00DD05C3">
        <w:t xml:space="preserve">Federal trash policy is </w:t>
      </w:r>
      <w:r>
        <w:t>controversial</w:t>
      </w:r>
      <w:r w:rsidRPr="00DD05C3">
        <w:t>---feuds over funding and accountability for waste cause fights over responsibility</w:t>
      </w:r>
    </w:p>
    <w:p w:rsidR="00B2441A" w:rsidRPr="00DD05C3" w:rsidRDefault="00B2441A" w:rsidP="00B2441A">
      <w:r w:rsidRPr="00DD05C3">
        <w:rPr>
          <w:rStyle w:val="StyleStyleBold12pt"/>
        </w:rPr>
        <w:t xml:space="preserve">Chen 10 </w:t>
      </w:r>
      <w:r w:rsidRPr="00DD05C3">
        <w:t>[Katherine Chen, Journalist for Earth911, http://www.earth911.com/living/health/obama-proposes-new-tax-to-clean-up-haz-waste-sites/ “Obama Proposes New Tax to Clean Up Haz Waste Sites,”]</w:t>
      </w:r>
    </w:p>
    <w:p w:rsidR="00B2441A" w:rsidRPr="00DD05C3" w:rsidRDefault="00B2441A" w:rsidP="00B2441A"/>
    <w:p w:rsidR="00B2441A" w:rsidRPr="00DD05C3" w:rsidRDefault="00B2441A" w:rsidP="00B2441A">
      <w:r w:rsidRPr="00DD05C3">
        <w:rPr>
          <w:rStyle w:val="StyleBoldUnderline"/>
        </w:rPr>
        <w:t>In the shadow of the Gulf of Mexico oil spill, President Barack Obama has backed a cause, no less toxic, that has plagued the United States since the 1980s: superfund sites.</w:t>
      </w:r>
      <w:r w:rsidRPr="00DD05C3">
        <w:rPr>
          <w:sz w:val="12"/>
        </w:rPr>
        <w:t xml:space="preserve"> </w:t>
      </w:r>
      <w:r w:rsidRPr="00DD05C3">
        <w:t xml:space="preserve">Superfund sites, which are </w:t>
      </w:r>
      <w:r w:rsidRPr="00DD05C3">
        <w:rPr>
          <w:rStyle w:val="StyleBoldUnderline"/>
        </w:rPr>
        <w:t>locations polluted by hazardous substances, have lacked the necessary funding for cleanup since the end of the fiscal year in 2003.</w:t>
      </w:r>
      <w:r w:rsidRPr="00DD05C3">
        <w:rPr>
          <w:sz w:val="12"/>
        </w:rPr>
        <w:t xml:space="preserve"> </w:t>
      </w:r>
      <w:r w:rsidRPr="00DD05C3">
        <w:t xml:space="preserve">As a result, </w:t>
      </w:r>
      <w:r w:rsidRPr="00DD05C3">
        <w:rPr>
          <w:rStyle w:val="StyleBoldUnderline"/>
        </w:rPr>
        <w:t>the federal government has always set aside some amount of public money to pay for various forms of cleanup, although this has invariably slowed down the progress the majority of these sites should be making</w:t>
      </w:r>
      <w:r w:rsidRPr="00DD05C3">
        <w:t>.</w:t>
      </w:r>
      <w:r w:rsidRPr="00DD05C3">
        <w:rPr>
          <w:sz w:val="12"/>
        </w:rPr>
        <w:t xml:space="preserve"> </w:t>
      </w:r>
      <w:r w:rsidRPr="00DD05C3">
        <w:t>While the government was successful in issuing a tax against energy companies for 15 years up until 1995, since that time, Congress has been immovable in renewing the tax as a source for funding.</w:t>
      </w:r>
      <w:r w:rsidRPr="00DD05C3">
        <w:rPr>
          <w:sz w:val="12"/>
        </w:rPr>
        <w:t xml:space="preserve"> </w:t>
      </w:r>
      <w:r w:rsidRPr="00DD05C3">
        <w:t xml:space="preserve">Supported by the U.S. EPA, the </w:t>
      </w:r>
      <w:r w:rsidRPr="00DD05C3">
        <w:rPr>
          <w:rStyle w:val="StyleBoldUnderline"/>
        </w:rPr>
        <w:t xml:space="preserve">Obama administration is now seeking to reinstitute the tax, a decision that could potentially </w:t>
      </w:r>
      <w:r w:rsidRPr="00DD05C3">
        <w:rPr>
          <w:rStyle w:val="Emphasis"/>
        </w:rPr>
        <w:t>divide Capitol Hill</w:t>
      </w:r>
      <w:r w:rsidRPr="00DD05C3">
        <w:rPr>
          <w:rStyle w:val="StyleBoldUnderline"/>
        </w:rPr>
        <w:t>.</w:t>
      </w:r>
      <w:r w:rsidRPr="00DD05C3">
        <w:rPr>
          <w:sz w:val="12"/>
        </w:rPr>
        <w:t xml:space="preserve"> </w:t>
      </w:r>
      <w:r w:rsidRPr="00DD05C3">
        <w:t xml:space="preserve">Proponents of the measure argue that taxing oil companies will ultimately relieve the current </w:t>
      </w:r>
      <w:r w:rsidRPr="00DD05C3">
        <w:rPr>
          <w:rStyle w:val="StyleBoldUnderline"/>
        </w:rPr>
        <w:t>pressure on taxpayers, who are paying directly out of their pockets for the cleanup and restoration of “orphaned” sites that possess no responsible party willing to pay for the pollution</w:t>
      </w:r>
      <w:r w:rsidRPr="00DD05C3">
        <w:t>.</w:t>
      </w:r>
      <w:r w:rsidRPr="00DD05C3">
        <w:rPr>
          <w:sz w:val="12"/>
        </w:rPr>
        <w:t xml:space="preserve"> </w:t>
      </w:r>
      <w:r w:rsidRPr="00DD05C3">
        <w:t>Those against the measure believe that energy companies are being unfairly punished since they are not directly responsible for the contamination at individual Superfund sites across the country.</w:t>
      </w:r>
      <w:r w:rsidRPr="00DD05C3">
        <w:rPr>
          <w:sz w:val="12"/>
        </w:rPr>
        <w:t xml:space="preserve"> </w:t>
      </w:r>
      <w:r w:rsidRPr="00DD05C3">
        <w:t>Mathy Stanislaus, Assistant Administrator for EPA’s Office of Solid Waste and Emergency Response, shared his take on the controversy surrounding the proposed tax with The Boston Globe.</w:t>
      </w:r>
      <w:r w:rsidRPr="00DD05C3">
        <w:rPr>
          <w:rStyle w:val="StyleBoldUnderline"/>
          <w:sz w:val="12"/>
        </w:rPr>
        <w:t xml:space="preserve"> </w:t>
      </w:r>
      <w:r w:rsidRPr="00DD05C3">
        <w:rPr>
          <w:rStyle w:val="StyleBoldUnderline"/>
        </w:rPr>
        <w:t>“This is really about who should pay for the cleanup,” he says. “Should it be the taxpayer, who has no responsibility for contaminating the sites, or should it be those individuals who create hazardous substances that contaminate the site</w:t>
      </w:r>
      <w:r w:rsidRPr="00DD05C3">
        <w:t>?”</w:t>
      </w:r>
    </w:p>
    <w:p w:rsidR="00B2441A" w:rsidRDefault="00B2441A" w:rsidP="00B2441A">
      <w:pPr>
        <w:pStyle w:val="Heading3"/>
      </w:pPr>
      <w:bookmarkStart w:id="34" w:name="_Toc392706461"/>
      <w:r>
        <w:lastRenderedPageBreak/>
        <w:t>Link – Trash</w:t>
      </w:r>
      <w:bookmarkEnd w:id="34"/>
    </w:p>
    <w:p w:rsidR="00B2441A" w:rsidRPr="00B2441A" w:rsidRDefault="00B2441A" w:rsidP="00B2441A"/>
    <w:p w:rsidR="00B2441A" w:rsidRPr="00DD05C3" w:rsidRDefault="00B2441A" w:rsidP="00B2441A">
      <w:pPr>
        <w:pStyle w:val="Heading4"/>
      </w:pPr>
      <w:r w:rsidRPr="00DD05C3">
        <w:t>Trash policy is empirically divisive---Superfund proves</w:t>
      </w:r>
    </w:p>
    <w:p w:rsidR="00B2441A" w:rsidRPr="00DD05C3" w:rsidRDefault="00B2441A" w:rsidP="00B2441A">
      <w:r w:rsidRPr="00DD05C3">
        <w:rPr>
          <w:rStyle w:val="StyleStyleBold12pt"/>
        </w:rPr>
        <w:t>Baltimore Sun 96</w:t>
      </w:r>
      <w:r w:rsidRPr="00DD05C3">
        <w:t xml:space="preserve">“Toxic waste cleanup sluggish Critics see overhaul of 'Superfund' law as expensive, inefficient,” </w:t>
      </w:r>
      <w:hyperlink r:id="rId38" w:history="1">
        <w:r w:rsidRPr="00DD05C3">
          <w:rPr>
            <w:rStyle w:val="Hyperlink"/>
          </w:rPr>
          <w:t>http://articles.baltimoresun.com/1996-05-19/news/1996140003_1_uperfund-law-toxic-waste-federal-superfund-program</w:t>
        </w:r>
      </w:hyperlink>
    </w:p>
    <w:p w:rsidR="00B2441A" w:rsidRPr="00DD05C3" w:rsidRDefault="00B2441A" w:rsidP="00B2441A"/>
    <w:p w:rsidR="00B2441A" w:rsidRPr="00DD05C3" w:rsidRDefault="00B2441A" w:rsidP="00B2441A">
      <w:pPr>
        <w:rPr>
          <w:rStyle w:val="StyleBoldUnderline"/>
        </w:rPr>
      </w:pPr>
      <w:r w:rsidRPr="00DD05C3">
        <w:rPr>
          <w:rStyle w:val="StyleBoldUnderline"/>
        </w:rPr>
        <w:t>Sixteen years after Congress declared war on toxic waste dumps, the federal government has managed to clean up less than a third of the nation's most badly contaminated real estate.</w:t>
      </w:r>
      <w:r w:rsidRPr="00DD05C3">
        <w:rPr>
          <w:rStyle w:val="StyleBoldUnderline"/>
          <w:sz w:val="12"/>
        </w:rPr>
        <w:t xml:space="preserve"> </w:t>
      </w:r>
      <w:r w:rsidRPr="00DD05C3">
        <w:rPr>
          <w:sz w:val="16"/>
        </w:rPr>
        <w:t xml:space="preserve">In Maryland, where the first toxic-waste cleanup in the country took place under the federal Superfund program, the pace has been just as leaden. Hazardous chemicals have been removed or effectively contained at only four sites. Thirteen remain at a dozen military bases, abandoned factories and former landfills. </w:t>
      </w:r>
      <w:r w:rsidRPr="00DD05C3">
        <w:rPr>
          <w:rStyle w:val="StyleBoldUnderline"/>
        </w:rPr>
        <w:t xml:space="preserve">Cleanups of tainted soil and ground water have been slow to begin and often less than complete. </w:t>
      </w:r>
      <w:r w:rsidRPr="00DD05C3">
        <w:rPr>
          <w:sz w:val="16"/>
        </w:rPr>
        <w:t xml:space="preserve">Superfund, the program's nickname, has turned out to be a portent of the staggering costs borne by companies and taxpayers. It has taken a decade, on average, and $30 million to clean up each Superfund site. Nationally, the price tag to complete work on just 350 of the nation's 1,300 sites has topped $15 billion. In Maryland, public and private spending has surpassed $280 million combined, most of it for dealing with extensive soil and ground water contamination at Aberdeen Proving Ground's Edgewood area. Meanwhile, </w:t>
      </w:r>
      <w:r w:rsidRPr="00DD05C3">
        <w:rPr>
          <w:rStyle w:val="StyleBoldUnderline"/>
        </w:rPr>
        <w:t>the priority cleanup list is still growing</w:t>
      </w:r>
      <w:r w:rsidRPr="00DD05C3">
        <w:rPr>
          <w:sz w:val="16"/>
        </w:rPr>
        <w:t xml:space="preserve">. In the next year alone, two more polluted properties in Maryland are likely to be named Superfund sites -- a former munitions plant in Cecil County and portions of Fort Meade in Anne Arundel County. At that rate, experts estimate it could cost $100 billion or more to finish the job nationwide. The cost to clean up the state could be $1.5 billion -- and another 50 years. "The law is completely broken," complains K. C. McKee of the National Federation of Independent Businesses. "It doesn't work, and it hasn't worked as Congress intended it to." Even environmentalists agree Superfund needs an overhaul. "It's too slow, and it costs too much money," says Linda Greer, a hazardous-waste specialist with the Natural Resources Defense Council. But </w:t>
      </w:r>
      <w:r w:rsidRPr="00DD05C3">
        <w:rPr>
          <w:rStyle w:val="StyleBoldUnderline"/>
        </w:rPr>
        <w:t>efforts to reform the law have been bogged down for the past two years in Congress, as the insurance industry, manufacturers and other businesses argue over who should pay for cleaning up the nation's toxic legacy, and how clean is clean enough.</w:t>
      </w:r>
      <w:r w:rsidRPr="00DD05C3">
        <w:rPr>
          <w:sz w:val="16"/>
        </w:rPr>
        <w:t xml:space="preserve"> Critics warn that </w:t>
      </w:r>
      <w:r w:rsidRPr="00DD05C3">
        <w:rPr>
          <w:rStyle w:val="StyleBoldUnderline"/>
        </w:rPr>
        <w:t>bills pending in both the House and Senate could result in fewer cleanups by reducing funds available and by easing restoration requirements</w:t>
      </w:r>
      <w:r w:rsidRPr="00DD05C3">
        <w:rPr>
          <w:sz w:val="16"/>
        </w:rPr>
        <w:t xml:space="preserve">. No one expected the cleanup to take this long, or cost this much. Congress originally authorized the Comprehensive Environmental Restoration, Compensation and Liability Act, as Superfund is officially known, for five years. Hastily passed law The law was passed hastily in 1980 to ease growing public concern after Love Canal. More than 700 families had been evacuated from the community in Niagara Falls, N.Y., in the late 1970s after chemicals oozing into basements alerted people to the fact that homes had been built atop an industrial waste dump. </w:t>
      </w:r>
      <w:r w:rsidRPr="00DD05C3">
        <w:rPr>
          <w:rStyle w:val="StyleBoldUnderline"/>
        </w:rPr>
        <w:t>The Superfund has been controversial from the outset. Some say the law itself has spawned bureaucratic delays, time-consuming litigation and expensive, unnecessarily rigorous cleanups</w:t>
      </w:r>
      <w:r w:rsidRPr="00DD05C3">
        <w:rPr>
          <w:sz w:val="16"/>
        </w:rPr>
        <w:t xml:space="preserve">. Others blame federal bureaucracy. Still </w:t>
      </w:r>
      <w:r w:rsidRPr="00DD05C3">
        <w:rPr>
          <w:rStyle w:val="StyleBoldUnderline"/>
        </w:rPr>
        <w:t>others say cleanup has been tortuous and costly because it is technically tricky to get some chemicals out of soil and water once they have soaked into the ground.</w:t>
      </w:r>
    </w:p>
    <w:p w:rsidR="00B2441A" w:rsidRPr="00B2441A" w:rsidRDefault="00B2441A" w:rsidP="00B2441A"/>
    <w:p w:rsidR="00C66DB1" w:rsidRPr="00AA13B1" w:rsidRDefault="00F94F20" w:rsidP="00C66DB1">
      <w:pPr>
        <w:pStyle w:val="Heading2"/>
      </w:pPr>
      <w:bookmarkStart w:id="35" w:name="_Toc392706462"/>
      <w:r w:rsidRPr="00AA13B1">
        <w:lastRenderedPageBreak/>
        <w:t>Impacts</w:t>
      </w:r>
      <w:bookmarkEnd w:id="35"/>
    </w:p>
    <w:p w:rsidR="00DD348A" w:rsidRPr="00AA13B1" w:rsidRDefault="00DD348A" w:rsidP="00DD348A">
      <w:pPr>
        <w:pStyle w:val="Heading3"/>
      </w:pPr>
      <w:bookmarkStart w:id="36" w:name="_Toc392706463"/>
      <w:r w:rsidRPr="00AA13B1">
        <w:lastRenderedPageBreak/>
        <w:t>Devastates Obama</w:t>
      </w:r>
      <w:bookmarkEnd w:id="36"/>
    </w:p>
    <w:p w:rsidR="00DD348A" w:rsidRPr="00AA13B1" w:rsidRDefault="00DD348A" w:rsidP="00DD348A"/>
    <w:p w:rsidR="00D93517" w:rsidRPr="00AA13B1" w:rsidRDefault="00D93517" w:rsidP="00D93517">
      <w:pPr>
        <w:pStyle w:val="Heading4"/>
      </w:pPr>
      <w:r w:rsidRPr="00AA13B1">
        <w:t>GOP Senate majority devastates obama’s agenda</w:t>
      </w:r>
    </w:p>
    <w:p w:rsidR="00DD348A" w:rsidRPr="00AA13B1" w:rsidRDefault="00DD348A" w:rsidP="00DD348A">
      <w:r w:rsidRPr="00AA13B1">
        <w:rPr>
          <w:rStyle w:val="StyleStyleBold12pt"/>
        </w:rPr>
        <w:t>The Guardian 6/10</w:t>
      </w:r>
      <w:r w:rsidRPr="00AA13B1">
        <w:t xml:space="preserve"> [“US midterm elections: Republicans could triumph – but it's not a sure thing,” </w:t>
      </w:r>
      <w:hyperlink r:id="rId39" w:history="1">
        <w:r w:rsidRPr="00AA13B1">
          <w:rPr>
            <w:rStyle w:val="Hyperlink"/>
          </w:rPr>
          <w:t>http://www.theguardian.com/world/2014/jun/10/midterm-elections-republicans-senate-races</w:t>
        </w:r>
      </w:hyperlink>
      <w:r w:rsidRPr="00AA13B1">
        <w:t xml:space="preserve"> | </w:t>
      </w:r>
      <w:r w:rsidR="00B82E88" w:rsidRPr="00AA13B1">
        <w:t>prs</w:t>
      </w:r>
      <w:r w:rsidRPr="00AA13B1">
        <w:t>]</w:t>
      </w:r>
    </w:p>
    <w:p w:rsidR="00DD348A" w:rsidRPr="00AA13B1" w:rsidRDefault="00DD348A" w:rsidP="00DD348A"/>
    <w:p w:rsidR="00DD348A" w:rsidRPr="00AA13B1" w:rsidRDefault="00DD348A" w:rsidP="00DD348A">
      <w:pPr>
        <w:rPr>
          <w:sz w:val="12"/>
        </w:rPr>
      </w:pPr>
      <w:r w:rsidRPr="00AA13B1">
        <w:rPr>
          <w:rStyle w:val="StyleBoldUnderline"/>
        </w:rPr>
        <w:t>This could be a transformative election year for the Grand Old Party.</w:t>
      </w:r>
      <w:r w:rsidRPr="00AA13B1">
        <w:t xml:space="preserve"> </w:t>
      </w:r>
      <w:r w:rsidRPr="00AA13B1">
        <w:rPr>
          <w:rStyle w:val="StyleBoldUnderline"/>
        </w:rPr>
        <w:t>If Republican candidates</w:t>
      </w:r>
      <w:r w:rsidRPr="00AA13B1">
        <w:t xml:space="preserve"> across the country perform as well during midterm elections as political forecasters believe they might, their party will be in line to </w:t>
      </w:r>
      <w:r w:rsidRPr="00AA13B1">
        <w:rPr>
          <w:rStyle w:val="StyleBoldUnderline"/>
        </w:rPr>
        <w:t>regain its majority in the Senate</w:t>
      </w:r>
      <w:r w:rsidRPr="00AA13B1">
        <w:t>.</w:t>
      </w:r>
      <w:r w:rsidRPr="00AA13B1">
        <w:rPr>
          <w:sz w:val="12"/>
        </w:rPr>
        <w:t xml:space="preserve">¶ </w:t>
      </w:r>
      <w:r w:rsidRPr="00AA13B1">
        <w:rPr>
          <w:rStyle w:val="StyleBoldUnderline"/>
        </w:rPr>
        <w:t xml:space="preserve">Such a scenario would </w:t>
      </w:r>
      <w:r w:rsidRPr="00AA13B1">
        <w:rPr>
          <w:rStyle w:val="Emphasis"/>
        </w:rPr>
        <w:t>be a disaster for president Barack Obama</w:t>
      </w:r>
      <w:r w:rsidRPr="00AA13B1">
        <w:t xml:space="preserve">. If Democrats are defeated in November </w:t>
      </w:r>
      <w:r w:rsidRPr="00AA13B1">
        <w:rPr>
          <w:rStyle w:val="StyleBoldUnderline"/>
        </w:rPr>
        <w:t xml:space="preserve">the White House will be left </w:t>
      </w:r>
      <w:r w:rsidRPr="00AA13B1">
        <w:rPr>
          <w:rStyle w:val="Emphasis"/>
        </w:rPr>
        <w:t>isolated</w:t>
      </w:r>
      <w:r w:rsidRPr="00AA13B1">
        <w:t xml:space="preserve">. Republicans already control the House of Representatives; if they capture the Senate, too, </w:t>
      </w:r>
      <w:r w:rsidRPr="00AA13B1">
        <w:rPr>
          <w:rStyle w:val="StyleBoldUnderline"/>
        </w:rPr>
        <w:t xml:space="preserve">Obama will be left </w:t>
      </w:r>
      <w:r w:rsidRPr="00AA13B1">
        <w:rPr>
          <w:rStyle w:val="Emphasis"/>
        </w:rPr>
        <w:t>all but powerless to affect change</w:t>
      </w:r>
      <w:r w:rsidRPr="00AA13B1">
        <w:t xml:space="preserve"> t</w:t>
      </w:r>
      <w:r w:rsidRPr="00AA13B1">
        <w:rPr>
          <w:rStyle w:val="StyleBoldUnderline"/>
        </w:rPr>
        <w:t>hrough Congress during his last two years in office</w:t>
      </w:r>
      <w:r w:rsidRPr="00AA13B1">
        <w:t>.</w:t>
      </w:r>
      <w:r w:rsidRPr="00AA13B1">
        <w:rPr>
          <w:sz w:val="12"/>
        </w:rPr>
        <w:t xml:space="preserve">¶ </w:t>
      </w:r>
      <w:r w:rsidRPr="00AA13B1">
        <w:t>For that to happen, Republicans will need to win six seats, and lose none. As the battle lines have been drawn</w:t>
      </w:r>
      <w:r w:rsidRPr="00AA13B1">
        <w:rPr>
          <w:rStyle w:val="StyleBoldUnderline"/>
        </w:rPr>
        <w:t>, eight key Senate races have, political analysts believe, emerged as the most likely to lost by the party that currently holds the seat</w:t>
      </w:r>
      <w:r w:rsidRPr="00AA13B1">
        <w:t>.</w:t>
      </w:r>
      <w:r w:rsidRPr="00AA13B1">
        <w:rPr>
          <w:sz w:val="12"/>
        </w:rPr>
        <w:t xml:space="preserve">¶ </w:t>
      </w:r>
      <w:r w:rsidRPr="00AA13B1">
        <w:t>Those eight Senate elections, more than any others, will probably be crucial in determining the balance of power in the upper chamber.</w:t>
      </w:r>
      <w:r w:rsidRPr="00AA13B1">
        <w:rPr>
          <w:sz w:val="12"/>
        </w:rPr>
        <w:t xml:space="preserve">¶ </w:t>
      </w:r>
    </w:p>
    <w:p w:rsidR="00DD348A" w:rsidRPr="00AA13B1" w:rsidRDefault="00DD348A" w:rsidP="00DD348A">
      <w:pPr>
        <w:rPr>
          <w:sz w:val="12"/>
        </w:rPr>
      </w:pPr>
    </w:p>
    <w:p w:rsidR="00DD348A" w:rsidRPr="00AA13B1" w:rsidRDefault="00DD348A" w:rsidP="00DD348A"/>
    <w:p w:rsidR="00F94F20" w:rsidRPr="00AA13B1" w:rsidRDefault="00F94F20" w:rsidP="00F94F20">
      <w:pPr>
        <w:pStyle w:val="Heading3"/>
      </w:pPr>
      <w:bookmarkStart w:id="37" w:name="_Toc392706464"/>
      <w:r w:rsidRPr="00AA13B1">
        <w:lastRenderedPageBreak/>
        <w:t>Impact – Climate</w:t>
      </w:r>
      <w:bookmarkEnd w:id="37"/>
    </w:p>
    <w:p w:rsidR="00F94F20" w:rsidRPr="00AA13B1" w:rsidRDefault="00F94F20" w:rsidP="00F94F20">
      <w:pPr>
        <w:pStyle w:val="Heading4"/>
      </w:pPr>
      <w:r w:rsidRPr="00AA13B1">
        <w:t>GOP blocks Obama’s climate agenda</w:t>
      </w:r>
    </w:p>
    <w:p w:rsidR="00F94F20" w:rsidRPr="00AA13B1" w:rsidRDefault="00F94F20" w:rsidP="00F94F20">
      <w:pPr>
        <w:rPr>
          <w:sz w:val="16"/>
        </w:rPr>
      </w:pPr>
      <w:r w:rsidRPr="00AA13B1">
        <w:rPr>
          <w:rStyle w:val="StyleStyleBold12pt"/>
        </w:rPr>
        <w:t>Huq, ’13</w:t>
      </w:r>
      <w:r w:rsidRPr="00AA13B1">
        <w:rPr>
          <w:sz w:val="16"/>
        </w:rPr>
        <w:t xml:space="preserve"> [Saleemul Huq, irector, International Centre for Climate Change and Development, Independent University, Bangladesh, Dhaka, Responding to Climate Change, Comment: the US looks like it’s getting serious on climate change, </w:t>
      </w:r>
      <w:hyperlink r:id="rId40" w:history="1">
        <w:r w:rsidRPr="00AA13B1">
          <w:rPr>
            <w:rStyle w:val="Hyperlink"/>
            <w:sz w:val="16"/>
          </w:rPr>
          <w:t>http://www.rtcc.org/2013/08/07/comment-the-us-looks-like-its-getting-serious-on-climate-change/</w:t>
        </w:r>
      </w:hyperlink>
      <w:r w:rsidRPr="00AA13B1">
        <w:rPr>
          <w:sz w:val="16"/>
        </w:rPr>
        <w:t>, jj]</w:t>
      </w:r>
    </w:p>
    <w:p w:rsidR="00F94F20" w:rsidRPr="00AA13B1" w:rsidRDefault="00F94F20" w:rsidP="00F94F20"/>
    <w:p w:rsidR="00F94F20" w:rsidRPr="00AA13B1" w:rsidRDefault="00F94F20" w:rsidP="00F94F20">
      <w:pPr>
        <w:rPr>
          <w:rStyle w:val="StyleBoldUnderline"/>
        </w:rPr>
      </w:pPr>
      <w:r w:rsidRPr="00AA13B1">
        <w:rPr>
          <w:rStyle w:val="StyleBoldUnderline"/>
        </w:rPr>
        <w:t>It is very clear that President Obama and his team of senior advisers all accept the scale of the climate change problem and recognise the US’s responsibilities.</w:t>
      </w:r>
      <w:r w:rsidRPr="00AA13B1">
        <w:rPr>
          <w:sz w:val="16"/>
        </w:rPr>
        <w:t xml:space="preserve"> This is in stark contrast to his predecessor President Bush who refused to take any significant action for eight years. </w:t>
      </w:r>
      <w:r w:rsidRPr="00AA13B1">
        <w:rPr>
          <w:rStyle w:val="StyleBoldUnderline"/>
        </w:rPr>
        <w:t xml:space="preserve">During </w:t>
      </w:r>
      <w:r w:rsidRPr="00AA13B1">
        <w:rPr>
          <w:sz w:val="16"/>
        </w:rPr>
        <w:t xml:space="preserve">President </w:t>
      </w:r>
      <w:r w:rsidRPr="00AA13B1">
        <w:rPr>
          <w:rStyle w:val="StyleBoldUnderline"/>
        </w:rPr>
        <w:t>Obama’s first term</w:t>
      </w:r>
      <w:r w:rsidRPr="00AA13B1">
        <w:rPr>
          <w:sz w:val="16"/>
        </w:rPr>
        <w:t xml:space="preserve"> of office </w:t>
      </w:r>
      <w:r w:rsidRPr="00AA13B1">
        <w:rPr>
          <w:rStyle w:val="StyleBoldUnderline"/>
        </w:rPr>
        <w:t>he tried to bring Congress on board towards a national response to tackling climate change, which proved to be unsuccessful</w:t>
      </w:r>
      <w:r w:rsidRPr="00AA13B1">
        <w:rPr>
          <w:sz w:val="16"/>
        </w:rPr>
        <w:t xml:space="preserve">. So in his second term he has decided to take whatever action he can by executive order and without requiring Congressional approval. While I have criticised his Climate Action Plan as being too little too late (when compared to the scale of the problem that has to be tackled), I must acknowledge that it is indeed a significant step forward compared to the past. State leverage The second important personality that is involved is the new Secretary of State (and former Senator) John Kerry who has a long and honourable history of engagement on this issue both at national as well as international levels. Unlike his predecessor, Hilary Clinton, he is very interested in this topic and is determined that the US plays a more positive role at the international level. He has already taken personal charge of US international relations on this topic. </w:t>
      </w:r>
      <w:r w:rsidRPr="00AA13B1">
        <w:rPr>
          <w:rStyle w:val="StyleBoldUnderline"/>
        </w:rPr>
        <w:t>The most difficult element of the political landscape in the US on the topic of climate change has always been, and continues to be, the Republican Party, who control the House of Representatives in Congress (and thus can, and do, block any attempts to bring legislation to tackle climate change</w:t>
      </w:r>
      <w:r w:rsidRPr="00AA13B1">
        <w:rPr>
          <w:sz w:val="16"/>
        </w:rPr>
        <w:t xml:space="preserve">). </w:t>
      </w:r>
      <w:r w:rsidRPr="00AA13B1">
        <w:rPr>
          <w:rStyle w:val="StyleBoldUnderline"/>
        </w:rPr>
        <w:t xml:space="preserve">Within the Republican Party </w:t>
      </w:r>
      <w:r w:rsidRPr="00AA13B1">
        <w:rPr>
          <w:rStyle w:val="Emphasis"/>
        </w:rPr>
        <w:t>the climate change denying tendency is led by the Tea Party</w:t>
      </w:r>
      <w:r w:rsidRPr="00AA13B1">
        <w:rPr>
          <w:rStyle w:val="StyleBoldUnderline"/>
        </w:rPr>
        <w:t xml:space="preserve"> wing of the party and a handful of Congressmen and Senators. However, even here </w:t>
      </w:r>
      <w:r w:rsidRPr="00AA13B1">
        <w:rPr>
          <w:rStyle w:val="Emphasis"/>
        </w:rPr>
        <w:t>there is a growing awareness amongst more sensible Republicans that they cannot continue to deny the reality of climate change</w:t>
      </w:r>
      <w:r w:rsidRPr="00AA13B1">
        <w:rPr>
          <w:sz w:val="16"/>
        </w:rPr>
        <w:t xml:space="preserve">. </w:t>
      </w:r>
      <w:r w:rsidRPr="00AA13B1">
        <w:rPr>
          <w:rStyle w:val="StyleBoldUnderline"/>
        </w:rPr>
        <w:t>An example is the recent article</w:t>
      </w:r>
      <w:r w:rsidRPr="00AA13B1">
        <w:rPr>
          <w:sz w:val="16"/>
        </w:rPr>
        <w:t xml:space="preserve"> in the New York Times, jointly </w:t>
      </w:r>
      <w:r w:rsidRPr="00AA13B1">
        <w:rPr>
          <w:rStyle w:val="StyleBoldUnderline"/>
        </w:rPr>
        <w:t>authored by three former Republican heads of the</w:t>
      </w:r>
      <w:r w:rsidRPr="00AA13B1">
        <w:rPr>
          <w:sz w:val="16"/>
        </w:rPr>
        <w:t xml:space="preserve"> US Environmental Protection Agency (</w:t>
      </w:r>
      <w:r w:rsidRPr="00AA13B1">
        <w:rPr>
          <w:rStyle w:val="StyleBoldUnderline"/>
        </w:rPr>
        <w:t>USEPA), arguing for the Party to take sensible actions to tackle climate change.</w:t>
      </w:r>
    </w:p>
    <w:p w:rsidR="00F94F20" w:rsidRPr="00AA13B1" w:rsidRDefault="00F94F20" w:rsidP="00F94F20"/>
    <w:p w:rsidR="00F94F20" w:rsidRPr="00AA13B1" w:rsidRDefault="00F94F20" w:rsidP="00F94F20"/>
    <w:p w:rsidR="00F94F20" w:rsidRPr="00AA13B1" w:rsidRDefault="00F94F20" w:rsidP="00F94F20"/>
    <w:p w:rsidR="00F94F20" w:rsidRPr="00AA13B1" w:rsidRDefault="00F94F20" w:rsidP="00F94F20">
      <w:pPr>
        <w:pStyle w:val="Heading3"/>
        <w:rPr>
          <w:rFonts w:eastAsia="Calibri"/>
        </w:rPr>
      </w:pPr>
      <w:bookmarkStart w:id="38" w:name="_Toc392706465"/>
      <w:r w:rsidRPr="00AA13B1">
        <w:rPr>
          <w:rFonts w:eastAsia="Calibri"/>
        </w:rPr>
        <w:lastRenderedPageBreak/>
        <w:t>Impact – Climate – Obama Key</w:t>
      </w:r>
      <w:bookmarkEnd w:id="38"/>
    </w:p>
    <w:p w:rsidR="00F94F20" w:rsidRPr="00AA13B1" w:rsidRDefault="00F94F20" w:rsidP="00F94F20">
      <w:pPr>
        <w:pStyle w:val="Heading4"/>
      </w:pPr>
      <w:r w:rsidRPr="00AA13B1">
        <w:t>Obama’s climate agenda spurs global action – solves warming</w:t>
      </w:r>
    </w:p>
    <w:p w:rsidR="00F94F20" w:rsidRPr="00AA13B1" w:rsidRDefault="00F94F20" w:rsidP="00F94F20">
      <w:r w:rsidRPr="00AA13B1">
        <w:rPr>
          <w:rStyle w:val="StyleStyleBold12pt"/>
        </w:rPr>
        <w:t>Martinson 14</w:t>
      </w:r>
      <w:r w:rsidRPr="00AA13B1">
        <w:t xml:space="preserve"> (Erica, Regulatory reporter @ Politico, "Obama's agenda: EPA leading the charge on climate change," http://dyn.politico.com/printstory.cfm?uuid=3BE87317-0921-4B01-A3B5-C39AEF6CDDC3)</w:t>
      </w:r>
    </w:p>
    <w:p w:rsidR="00F94F20" w:rsidRPr="00AA13B1" w:rsidRDefault="00F94F20" w:rsidP="00F94F20">
      <w:pPr>
        <w:rPr>
          <w:sz w:val="16"/>
        </w:rPr>
      </w:pPr>
      <w:r w:rsidRPr="00AA13B1">
        <w:rPr>
          <w:sz w:val="16"/>
        </w:rPr>
        <w:t xml:space="preserve">President Barack </w:t>
      </w:r>
      <w:r w:rsidRPr="00AA13B1">
        <w:rPr>
          <w:rStyle w:val="StyleBoldUnderline"/>
        </w:rPr>
        <w:t>Obama’s environmental regulators will spend</w:t>
      </w:r>
      <w:r w:rsidRPr="00AA13B1">
        <w:rPr>
          <w:sz w:val="16"/>
        </w:rPr>
        <w:t xml:space="preserve"> the rest of </w:t>
      </w:r>
      <w:r w:rsidRPr="00AA13B1">
        <w:rPr>
          <w:rStyle w:val="StyleBoldUnderline"/>
        </w:rPr>
        <w:t>this year writing climate rules</w:t>
      </w:r>
      <w:r w:rsidRPr="00AA13B1">
        <w:rPr>
          <w:sz w:val="16"/>
        </w:rPr>
        <w:t xml:space="preserve"> that would reshape the nation’s electricity supply, throw a cloud over the future of coal power </w:t>
      </w:r>
      <w:r w:rsidRPr="00AA13B1">
        <w:rPr>
          <w:rStyle w:val="StyleBoldUnderline"/>
        </w:rPr>
        <w:t>and take the biggest stride ever in throttling</w:t>
      </w:r>
      <w:r w:rsidRPr="00AA13B1">
        <w:rPr>
          <w:sz w:val="16"/>
        </w:rPr>
        <w:t xml:space="preserve"> the nation’s </w:t>
      </w:r>
      <w:r w:rsidRPr="00AA13B1">
        <w:rPr>
          <w:rStyle w:val="StyleBoldUnderline"/>
        </w:rPr>
        <w:t>greenhouse gas pollution</w:t>
      </w:r>
      <w:r w:rsidRPr="00AA13B1">
        <w:rPr>
          <w:sz w:val="16"/>
        </w:rPr>
        <w:t>.</w:t>
      </w:r>
      <w:r w:rsidRPr="00AA13B1">
        <w:rPr>
          <w:sz w:val="12"/>
        </w:rPr>
        <w:t>¶</w:t>
      </w:r>
      <w:r w:rsidRPr="00AA13B1">
        <w:rPr>
          <w:sz w:val="16"/>
        </w:rPr>
        <w:t xml:space="preserve"> And that’s just the beginning.</w:t>
      </w:r>
      <w:r w:rsidRPr="00AA13B1">
        <w:rPr>
          <w:sz w:val="12"/>
        </w:rPr>
        <w:t>¶</w:t>
      </w:r>
      <w:r w:rsidRPr="00AA13B1">
        <w:rPr>
          <w:sz w:val="16"/>
        </w:rPr>
        <w:t xml:space="preserve"> While the EPA takes on carbon pollution from thousands of power plants, the State Department is moving to carry out Obama’s orders to cut off funding for many coal projects overseas. The president’s agencies are also financing giant solar farms in the Mojave desert, working on doubling the federal government’s own reliance on green electricity and coming up with ways to help states gird their roads and bridges against severe storms and rising seas.</w:t>
      </w:r>
      <w:r w:rsidRPr="00AA13B1">
        <w:rPr>
          <w:sz w:val="12"/>
        </w:rPr>
        <w:t>¶</w:t>
      </w:r>
      <w:r w:rsidRPr="00AA13B1">
        <w:rPr>
          <w:sz w:val="16"/>
        </w:rPr>
        <w:t xml:space="preserve"> This is hardly a secret agenda. Obama has spoken of it proudly, most recently in Tuesday night’s State of the Union address, when he said: “Climate change is a fact. And when our children’s children look us in the eye and ask if we did all we could to leave them a safer, more stable world with new sources of energy, I want us to be able to say yes, we did.”</w:t>
      </w:r>
      <w:r w:rsidRPr="00AA13B1">
        <w:rPr>
          <w:sz w:val="12"/>
        </w:rPr>
        <w:t>¶</w:t>
      </w:r>
      <w:r w:rsidRPr="00AA13B1">
        <w:rPr>
          <w:sz w:val="16"/>
        </w:rPr>
        <w:t xml:space="preserve"> But some of the administration’s climate work is taking place under the radar, in ways few Americans would notice until the impacts ripple through the economy. One example: Last year, the administration quietly rejiggered a wonky calculation known as the “social cost of carbon” in a way that will make it easier to justify the economic burdens of a wide range of climate regulations.</w:t>
      </w:r>
      <w:r w:rsidRPr="00AA13B1">
        <w:rPr>
          <w:sz w:val="12"/>
        </w:rPr>
        <w:t>¶</w:t>
      </w:r>
      <w:r w:rsidRPr="00AA13B1">
        <w:rPr>
          <w:sz w:val="16"/>
        </w:rPr>
        <w:t xml:space="preserve"> </w:t>
      </w:r>
      <w:r w:rsidRPr="00AA13B1">
        <w:rPr>
          <w:rStyle w:val="StyleBoldUnderline"/>
        </w:rPr>
        <w:t>The regulators are racing the calendar to get the rules in shape to take effect before Obama leaves office</w:t>
      </w:r>
      <w:r w:rsidRPr="00AA13B1">
        <w:rPr>
          <w:sz w:val="16"/>
        </w:rPr>
        <w:t>. That will be no easy feat, especially with the opponents in industry and coal-friendly states already fighting in the courts and Congress to thwart the new regulations.</w:t>
      </w:r>
      <w:r w:rsidRPr="00AA13B1">
        <w:rPr>
          <w:sz w:val="12"/>
        </w:rPr>
        <w:t>¶</w:t>
      </w:r>
      <w:r w:rsidRPr="00AA13B1">
        <w:rPr>
          <w:sz w:val="16"/>
        </w:rPr>
        <w:t xml:space="preserve"> But </w:t>
      </w:r>
      <w:r w:rsidRPr="00AA13B1">
        <w:rPr>
          <w:rStyle w:val="StyleBoldUnderline"/>
        </w:rPr>
        <w:t>Obama and his “green Cabinet</w:t>
      </w:r>
      <w:r w:rsidRPr="00AA13B1">
        <w:rPr>
          <w:sz w:val="16"/>
        </w:rPr>
        <w:t xml:space="preserve">” — the secretaries and administrators in charge of energy, the environment and public lands — </w:t>
      </w:r>
      <w:r w:rsidRPr="00AA13B1">
        <w:rPr>
          <w:rStyle w:val="StyleBoldUnderline"/>
        </w:rPr>
        <w:t>also have their eyes on 2015. That’s when the U.S. and other countries face a deadline to craft a legally binding agreement</w:t>
      </w:r>
      <w:r w:rsidRPr="00AA13B1">
        <w:rPr>
          <w:sz w:val="16"/>
        </w:rPr>
        <w:t xml:space="preserve"> committing the world </w:t>
      </w:r>
      <w:r w:rsidRPr="00AA13B1">
        <w:rPr>
          <w:rStyle w:val="StyleBoldUnderline"/>
        </w:rPr>
        <w:t>to reducing carbon dioxide emissions</w:t>
      </w:r>
      <w:r w:rsidRPr="00AA13B1">
        <w:rPr>
          <w:sz w:val="16"/>
        </w:rPr>
        <w:t>.</w:t>
      </w:r>
      <w:r w:rsidRPr="00AA13B1">
        <w:rPr>
          <w:sz w:val="12"/>
        </w:rPr>
        <w:t>¶</w:t>
      </w:r>
      <w:r w:rsidRPr="00AA13B1">
        <w:rPr>
          <w:sz w:val="16"/>
        </w:rPr>
        <w:t xml:space="preserve"> The president’s team is convinced that </w:t>
      </w:r>
      <w:r w:rsidRPr="00AA13B1">
        <w:rPr>
          <w:rStyle w:val="StyleBoldUnderline"/>
        </w:rPr>
        <w:t xml:space="preserve">the U.S. </w:t>
      </w:r>
      <w:r w:rsidRPr="00AA13B1">
        <w:rPr>
          <w:rStyle w:val="Emphasis"/>
        </w:rPr>
        <w:t>must lead by example</w:t>
      </w:r>
      <w:r w:rsidRPr="00AA13B1">
        <w:rPr>
          <w:rStyle w:val="StyleBoldUnderline"/>
        </w:rPr>
        <w:t xml:space="preserve"> if it hopes to get China, India and Russia to follow suit</w:t>
      </w:r>
      <w:r w:rsidRPr="00AA13B1">
        <w:rPr>
          <w:sz w:val="16"/>
        </w:rPr>
        <w:t xml:space="preserve">, but </w:t>
      </w:r>
      <w:r w:rsidRPr="00AA13B1">
        <w:rPr>
          <w:rStyle w:val="Emphasis"/>
        </w:rPr>
        <w:t>the only hope of doing that is through the executive branch’s actions</w:t>
      </w:r>
      <w:r w:rsidRPr="00AA13B1">
        <w:rPr>
          <w:sz w:val="16"/>
        </w:rPr>
        <w:t xml:space="preserve">. </w:t>
      </w:r>
      <w:r w:rsidRPr="00AA13B1">
        <w:rPr>
          <w:rStyle w:val="StyleBoldUnderline"/>
        </w:rPr>
        <w:t>By showing that his administration has taken concrete action, Obama can wipe out</w:t>
      </w:r>
      <w:r w:rsidRPr="00AA13B1">
        <w:rPr>
          <w:sz w:val="16"/>
        </w:rPr>
        <w:t xml:space="preserve"> some of the </w:t>
      </w:r>
      <w:r w:rsidRPr="00AA13B1">
        <w:rPr>
          <w:rStyle w:val="StyleBoldUnderline"/>
        </w:rPr>
        <w:t>embarrassment</w:t>
      </w:r>
      <w:r w:rsidRPr="00AA13B1">
        <w:rPr>
          <w:sz w:val="16"/>
        </w:rPr>
        <w:t xml:space="preserve"> the U.S. </w:t>
      </w:r>
      <w:r w:rsidRPr="00AA13B1">
        <w:rPr>
          <w:rStyle w:val="StyleBoldUnderline"/>
        </w:rPr>
        <w:t>suffered in international climate circles</w:t>
      </w:r>
      <w:r w:rsidRPr="00AA13B1">
        <w:rPr>
          <w:sz w:val="16"/>
        </w:rPr>
        <w:t xml:space="preserve"> after rejecting the 1997 Kyoto climate accords.</w:t>
      </w:r>
      <w:r w:rsidRPr="00AA13B1">
        <w:rPr>
          <w:sz w:val="12"/>
        </w:rPr>
        <w:t>¶</w:t>
      </w:r>
      <w:r w:rsidRPr="00AA13B1">
        <w:rPr>
          <w:sz w:val="16"/>
        </w:rPr>
        <w:t xml:space="preserve"> The president made it plain in last year’s State of the Union that he wouldn’t wait for lawmakers to tackle climate change, proclaiming that “if Congress won’t act soon to protect future generations, I will.” But in fact, the administration’s climate efforts have been in motion since the start of his first term.</w:t>
      </w:r>
      <w:r w:rsidRPr="00AA13B1">
        <w:rPr>
          <w:sz w:val="12"/>
        </w:rPr>
        <w:t>¶</w:t>
      </w:r>
      <w:r w:rsidRPr="00AA13B1">
        <w:rPr>
          <w:sz w:val="16"/>
        </w:rPr>
        <w:t xml:space="preserve"> </w:t>
      </w:r>
      <w:r w:rsidRPr="00AA13B1">
        <w:rPr>
          <w:rStyle w:val="StyleBoldUnderline"/>
        </w:rPr>
        <w:t>The administration’s major climate effort is a pair of EPA regulations aimed at cutting carbon pollution from power plants</w:t>
      </w:r>
      <w:r w:rsidRPr="00AA13B1">
        <w:rPr>
          <w:sz w:val="16"/>
        </w:rPr>
        <w:t xml:space="preserve">. The EPA proposed the first rule, aimed at future plants, in September and must finish writing it by January 2015. This June, it’s due to release the draft of a rule for the nation’s thousands of existing power plants — the agency’s main target and </w:t>
      </w:r>
      <w:r w:rsidRPr="00AA13B1">
        <w:rPr>
          <w:rStyle w:val="StyleBoldUnderline"/>
        </w:rPr>
        <w:t>the single largest source of U.S. greenhouse gas pollution</w:t>
      </w:r>
      <w:r w:rsidRPr="00AA13B1">
        <w:rPr>
          <w:sz w:val="16"/>
        </w:rPr>
        <w:t>.</w:t>
      </w:r>
    </w:p>
    <w:p w:rsidR="00F94F20" w:rsidRPr="00AA13B1" w:rsidRDefault="00F94F20" w:rsidP="00F94F20"/>
    <w:p w:rsidR="00F94F20" w:rsidRPr="00AA13B1" w:rsidRDefault="00F94F20" w:rsidP="00F94F20"/>
    <w:p w:rsidR="00F94F20" w:rsidRPr="00AA13B1" w:rsidRDefault="00F94F20" w:rsidP="00F94F20">
      <w:pPr>
        <w:pStyle w:val="Heading3"/>
      </w:pPr>
      <w:bookmarkStart w:id="39" w:name="_Toc392706466"/>
      <w:r w:rsidRPr="00AA13B1">
        <w:lastRenderedPageBreak/>
        <w:t>Impact – Climate – Turns Oceans</w:t>
      </w:r>
      <w:bookmarkEnd w:id="39"/>
    </w:p>
    <w:p w:rsidR="00F94F20" w:rsidRPr="00AA13B1" w:rsidRDefault="00F94F20" w:rsidP="00F94F20">
      <w:pPr>
        <w:pStyle w:val="Heading4"/>
      </w:pPr>
      <w:r w:rsidRPr="00AA13B1">
        <w:t>It acidifies the oceans—extinction</w:t>
      </w:r>
    </w:p>
    <w:p w:rsidR="00F94F20" w:rsidRPr="00AA13B1" w:rsidRDefault="00F94F20" w:rsidP="00F94F20">
      <w:pPr>
        <w:rPr>
          <w:rStyle w:val="StyleStyleBold12pt"/>
        </w:rPr>
      </w:pPr>
      <w:r w:rsidRPr="00AA13B1">
        <w:rPr>
          <w:rStyle w:val="StyleStyleBold12pt"/>
        </w:rPr>
        <w:t xml:space="preserve">Romm ‘9 </w:t>
      </w:r>
    </w:p>
    <w:p w:rsidR="00F94F20" w:rsidRPr="00AA13B1" w:rsidRDefault="00F94F20" w:rsidP="00F94F20">
      <w:pPr>
        <w:rPr>
          <w:sz w:val="16"/>
          <w:szCs w:val="16"/>
        </w:rPr>
      </w:pPr>
      <w:r w:rsidRPr="00AA13B1">
        <w:rPr>
          <w:sz w:val="16"/>
          <w:szCs w:val="16"/>
        </w:rPr>
        <w:t xml:space="preserve">(Joe, </w:t>
      </w:r>
      <w:r w:rsidRPr="00AA13B1">
        <w:rPr>
          <w:rStyle w:val="apple-style-span"/>
          <w:sz w:val="16"/>
          <w:szCs w:val="16"/>
        </w:rPr>
        <w:t>a Fellow at American Progress and is the editor of Climate Progress, which</w:t>
      </w:r>
      <w:r w:rsidRPr="00AA13B1">
        <w:rPr>
          <w:rStyle w:val="apple-converted-space"/>
          <w:sz w:val="16"/>
          <w:szCs w:val="16"/>
        </w:rPr>
        <w:t xml:space="preserve"> </w:t>
      </w:r>
      <w:r w:rsidRPr="00AA13B1">
        <w:rPr>
          <w:rStyle w:val="Emphasis"/>
          <w:sz w:val="16"/>
          <w:szCs w:val="16"/>
        </w:rPr>
        <w:t>New York Times</w:t>
      </w:r>
      <w:r w:rsidRPr="00AA13B1">
        <w:rPr>
          <w:rStyle w:val="apple-converted-space"/>
          <w:sz w:val="16"/>
          <w:szCs w:val="16"/>
        </w:rPr>
        <w:t xml:space="preserve"> </w:t>
      </w:r>
      <w:r w:rsidRPr="00AA13B1">
        <w:rPr>
          <w:rStyle w:val="apple-style-span"/>
          <w:sz w:val="16"/>
          <w:szCs w:val="16"/>
        </w:rPr>
        <w:t>columnist Tom Friedman called "the indispensable blog" and Time magazine named one of the 25 “Best Blogs of 2010.″ In 2009,</w:t>
      </w:r>
      <w:r w:rsidRPr="00AA13B1">
        <w:rPr>
          <w:rStyle w:val="apple-converted-space"/>
          <w:sz w:val="16"/>
          <w:szCs w:val="16"/>
        </w:rPr>
        <w:t xml:space="preserve"> </w:t>
      </w:r>
      <w:r w:rsidRPr="00AA13B1">
        <w:rPr>
          <w:rStyle w:val="Emphasis"/>
          <w:sz w:val="16"/>
          <w:szCs w:val="16"/>
        </w:rPr>
        <w:t>Rolling Stone</w:t>
      </w:r>
      <w:r w:rsidRPr="00AA13B1">
        <w:rPr>
          <w:rStyle w:val="apple-converted-space"/>
          <w:sz w:val="16"/>
          <w:szCs w:val="16"/>
        </w:rPr>
        <w:t xml:space="preserve"> </w:t>
      </w:r>
      <w:r w:rsidRPr="00AA13B1">
        <w:rPr>
          <w:rStyle w:val="apple-style-span"/>
          <w:sz w:val="16"/>
          <w:szCs w:val="16"/>
        </w:rPr>
        <w:t>put Romm #88 on its list of 100 “people who are reinventing America.”</w:t>
      </w:r>
      <w:r w:rsidRPr="00AA13B1">
        <w:rPr>
          <w:rStyle w:val="apple-converted-space"/>
          <w:sz w:val="16"/>
          <w:szCs w:val="16"/>
        </w:rPr>
        <w:t xml:space="preserve"> </w:t>
      </w:r>
      <w:r w:rsidRPr="00AA13B1">
        <w:rPr>
          <w:rStyle w:val="Emphasis"/>
          <w:sz w:val="16"/>
          <w:szCs w:val="16"/>
        </w:rPr>
        <w:t>Time</w:t>
      </w:r>
      <w:r w:rsidRPr="00AA13B1">
        <w:rPr>
          <w:rStyle w:val="apple-converted-space"/>
          <w:sz w:val="16"/>
          <w:szCs w:val="16"/>
        </w:rPr>
        <w:t xml:space="preserve"> </w:t>
      </w:r>
      <w:r w:rsidRPr="00AA13B1">
        <w:rPr>
          <w:rStyle w:val="apple-style-span"/>
          <w:sz w:val="16"/>
          <w:szCs w:val="16"/>
        </w:rPr>
        <w:t>named him a “Hero of the Environment″ and “The Web’s most influential climate-change blogger.” Romm was acting assistant secretary of energy for energy efficiency and renewable energy in 1997, where he oversaw $1 billion in R&amp;D, demonstration, and deployment of low-carbon technology. He is a Senior Fellow at American Progress and holds a Ph.D. in physics from MIT, “</w:t>
      </w:r>
      <w:r w:rsidRPr="00AA13B1">
        <w:rPr>
          <w:bCs/>
          <w:sz w:val="16"/>
          <w:szCs w:val="16"/>
        </w:rPr>
        <w:t>Imagine a World without Fish: Deadly ocean acidification — hard to deny, harder to geo-engineer, but not hard to stop — is subject of documentary</w:t>
      </w:r>
      <w:r w:rsidRPr="00AA13B1">
        <w:rPr>
          <w:sz w:val="16"/>
          <w:szCs w:val="16"/>
        </w:rPr>
        <w:t xml:space="preserve"> ,” http://thinkprogress.org/romm/2009/09/02/204589/a-sea-change-imagine-a-world-without-fish-ocean-acidification-film/)</w:t>
      </w:r>
    </w:p>
    <w:p w:rsidR="00F94F20" w:rsidRPr="00AA13B1" w:rsidRDefault="00F94F20" w:rsidP="00F94F20">
      <w:pPr>
        <w:rPr>
          <w:sz w:val="20"/>
        </w:rPr>
      </w:pPr>
    </w:p>
    <w:p w:rsidR="00F94F20" w:rsidRPr="00AA13B1" w:rsidRDefault="00F94F20" w:rsidP="00F94F20">
      <w:pPr>
        <w:rPr>
          <w:u w:val="single"/>
        </w:rPr>
      </w:pPr>
      <w:r w:rsidRPr="00AA13B1">
        <w:rPr>
          <w:u w:val="single"/>
        </w:rPr>
        <w:t>Global warming is “capable of wrecking the marine ecosystem and depriving future generations of the harvest of the seas”</w:t>
      </w:r>
      <w:r w:rsidRPr="00AA13B1">
        <w:rPr>
          <w:sz w:val="16"/>
        </w:rPr>
        <w:t xml:space="preserve"> (see Ocean dead zones to expand, “remain for thousands of years”). A post on ocean acidification from the new Conservation Law Foundation blog has brought to my attention that the first documentary on the subject, </w:t>
      </w:r>
      <w:r w:rsidRPr="00AA13B1">
        <w:rPr>
          <w:i/>
          <w:iCs/>
          <w:sz w:val="16"/>
        </w:rPr>
        <w:t xml:space="preserve">A Sea Change: </w:t>
      </w:r>
      <w:r w:rsidRPr="00AA13B1">
        <w:rPr>
          <w:sz w:val="16"/>
        </w:rPr>
        <w:t xml:space="preserve">Imagine a World without Fish, is coming out. </w:t>
      </w:r>
      <w:r w:rsidRPr="00AA13B1">
        <w:rPr>
          <w:u w:val="single"/>
        </w:rPr>
        <w:t xml:space="preserve">Ocean acidification must be a core climate message, since it </w:t>
      </w:r>
      <w:r w:rsidRPr="00AA13B1">
        <w:rPr>
          <w:b/>
          <w:u w:val="single"/>
          <w:bdr w:val="single" w:sz="4" w:space="0" w:color="auto" w:frame="1"/>
        </w:rPr>
        <w:t>is</w:t>
      </w:r>
      <w:r w:rsidRPr="00AA13B1">
        <w:rPr>
          <w:u w:val="single"/>
        </w:rPr>
        <w:t xml:space="preserve"> hard to deny and </w:t>
      </w:r>
      <w:r w:rsidRPr="00AA13B1">
        <w:rPr>
          <w:b/>
          <w:u w:val="single"/>
        </w:rPr>
        <w:t>impervious</w:t>
      </w:r>
      <w:r w:rsidRPr="00AA13B1">
        <w:rPr>
          <w:u w:val="single"/>
        </w:rPr>
        <w:t xml:space="preserve"> </w:t>
      </w:r>
      <w:r w:rsidRPr="00AA13B1">
        <w:rPr>
          <w:b/>
          <w:u w:val="single"/>
        </w:rPr>
        <w:t>to</w:t>
      </w:r>
      <w:r w:rsidRPr="00AA13B1">
        <w:rPr>
          <w:u w:val="single"/>
        </w:rPr>
        <w:t xml:space="preserve"> the delusion that </w:t>
      </w:r>
      <w:r w:rsidRPr="00AA13B1">
        <w:rPr>
          <w:b/>
          <w:u w:val="single"/>
        </w:rPr>
        <w:t>geoengineering</w:t>
      </w:r>
      <w:r w:rsidRPr="00AA13B1">
        <w:rPr>
          <w:u w:val="single"/>
        </w:rPr>
        <w:t xml:space="preserve"> is the silver bullet</w:t>
      </w:r>
      <w:r w:rsidRPr="00AA13B1">
        <w:rPr>
          <w:sz w:val="16"/>
        </w:rPr>
        <w:t>. Indeed, a major 2009 study GRL study, “</w:t>
      </w:r>
      <w:r w:rsidRPr="00AA13B1">
        <w:rPr>
          <w:u w:val="single"/>
        </w:rPr>
        <w:t>Sensitivity of ocean acidification to geoengineered climate stabilization”</w:t>
      </w:r>
      <w:r w:rsidRPr="00AA13B1">
        <w:rPr>
          <w:sz w:val="16"/>
        </w:rPr>
        <w:t xml:space="preserve"> (subs. req’d), concluded: </w:t>
      </w:r>
      <w:r w:rsidRPr="00AA13B1">
        <w:rPr>
          <w:bCs/>
          <w:sz w:val="16"/>
        </w:rPr>
        <w:t xml:space="preserve">The results of this paper support the view that </w:t>
      </w:r>
      <w:r w:rsidRPr="00AA13B1">
        <w:rPr>
          <w:bCs/>
          <w:u w:val="single"/>
        </w:rPr>
        <w:t>climate engineering will not resolve the problem of ocean acidification, and that therefore deep and rapid cuts in CO</w:t>
      </w:r>
      <w:r w:rsidRPr="00AA13B1">
        <w:rPr>
          <w:u w:val="single"/>
          <w:vertAlign w:val="subscript"/>
        </w:rPr>
        <w:t>2</w:t>
      </w:r>
      <w:r w:rsidRPr="00AA13B1">
        <w:rPr>
          <w:bCs/>
          <w:u w:val="single"/>
        </w:rPr>
        <w:t xml:space="preserve"> emissions are likely to be the most effective strategy to avoid environmental damage from future ocean acidification</w:t>
      </w:r>
      <w:r w:rsidRPr="00AA13B1">
        <w:rPr>
          <w:bCs/>
          <w:sz w:val="16"/>
        </w:rPr>
        <w:t>.</w:t>
      </w:r>
      <w:r w:rsidRPr="00AA13B1">
        <w:rPr>
          <w:sz w:val="16"/>
        </w:rPr>
        <w:t xml:space="preserve"> If you want to understand ocean acidification better, see this BBC story, which explains: </w:t>
      </w:r>
      <w:r w:rsidRPr="00AA13B1">
        <w:rPr>
          <w:b/>
          <w:bCs/>
          <w:u w:val="single"/>
        </w:rPr>
        <w:t>Man-made pollution is raising ocean acidity at least 10 times faster than previously thought</w:t>
      </w:r>
      <w:r w:rsidRPr="00AA13B1">
        <w:rPr>
          <w:bCs/>
          <w:sz w:val="16"/>
        </w:rPr>
        <w:t>, a study says.</w:t>
      </w:r>
      <w:r w:rsidRPr="00AA13B1">
        <w:rPr>
          <w:sz w:val="16"/>
        </w:rPr>
        <w:t xml:space="preserve"> Or see this </w:t>
      </w:r>
      <w:r w:rsidRPr="00AA13B1">
        <w:rPr>
          <w:i/>
          <w:iCs/>
          <w:sz w:val="16"/>
        </w:rPr>
        <w:t>Science</w:t>
      </w:r>
      <w:r w:rsidRPr="00AA13B1">
        <w:rPr>
          <w:sz w:val="16"/>
        </w:rPr>
        <w:t xml:space="preserve"> magazine study, “Evidence for Upwelling of Corrosive “Acidified” Water onto the Continental Shelf” (subs. req’), which found Our results show for the first time </w:t>
      </w:r>
      <w:r w:rsidRPr="00AA13B1">
        <w:rPr>
          <w:sz w:val="12"/>
          <w:szCs w:val="12"/>
        </w:rPr>
        <w:t>that a large section of the North American continental shelf is impacted by ocean acidification.</w:t>
      </w:r>
      <w:r w:rsidRPr="00AA13B1">
        <w:rPr>
          <w:sz w:val="16"/>
        </w:rPr>
        <w:t xml:space="preserve"> Other continental shelf regions may also be impacted where anthropogenic CO2-enriched water is being upwelled onto the shelf. Or listen to the Australia’s ARC Centre of Excellence for Coral Reef Studies, which </w:t>
      </w:r>
      <w:r w:rsidRPr="00AA13B1">
        <w:rPr>
          <w:sz w:val="12"/>
          <w:szCs w:val="12"/>
        </w:rPr>
        <w:t>warns: The world’s oceans are becoming more acid, with potentially devastating consequences for corals and the marine organisms that build reefs and provide much of the Earth’s breathable oxygen. The acidity is caused by the gradual buildup of carbon dioxide (CO2) in the atmosphere, dissolving into the oceans.</w:t>
      </w:r>
      <w:r w:rsidRPr="00AA13B1">
        <w:rPr>
          <w:sz w:val="16"/>
        </w:rPr>
        <w:t xml:space="preserve"> Scientists fear it could be lethal for animals with chalky skeletons which make up more than a third of the planet’s marine life”¦. </w:t>
      </w:r>
      <w:r w:rsidRPr="00AA13B1">
        <w:rPr>
          <w:u w:val="single"/>
        </w:rPr>
        <w:t>Corals and plankton with chalky skeletons are at the base of the marine food web. They rely on sea water saturated with calcium carbonate to form their skeletons</w:t>
      </w:r>
      <w:r w:rsidRPr="00AA13B1">
        <w:rPr>
          <w:sz w:val="16"/>
        </w:rPr>
        <w:t xml:space="preserve">. However, </w:t>
      </w:r>
      <w:r w:rsidRPr="00AA13B1">
        <w:rPr>
          <w:u w:val="single"/>
        </w:rPr>
        <w:t>as acidity intensifies, the saturation declines, making it harder for the animals to form their skeletal structures</w:t>
      </w:r>
      <w:r w:rsidRPr="00AA13B1">
        <w:rPr>
          <w:sz w:val="16"/>
        </w:rPr>
        <w:t xml:space="preserve"> (calcify). “</w:t>
      </w:r>
      <w:r w:rsidRPr="00AA13B1">
        <w:rPr>
          <w:bCs/>
          <w:sz w:val="16"/>
        </w:rPr>
        <w:t>Analysis of coral cores shows a steady drop in calcification over the last 20 years</w:t>
      </w:r>
      <w:r w:rsidRPr="00AA13B1">
        <w:rPr>
          <w:sz w:val="16"/>
        </w:rPr>
        <w:t>,” says Professor Ove Hoegh-Guldberg of CoECRS and the University of Queensland. “There’s not much debate about how it happens: put more CO2 into the air above and it dissolves into the oceans. “</w:t>
      </w:r>
      <w:r w:rsidRPr="00AA13B1">
        <w:rPr>
          <w:bCs/>
          <w:sz w:val="16"/>
        </w:rPr>
        <w:t>When CO2 levels in the atmosphere reach about 500 parts per million, you put calcification out of business in the oceans</w:t>
      </w:r>
      <w:r w:rsidRPr="00AA13B1">
        <w:rPr>
          <w:sz w:val="16"/>
        </w:rPr>
        <w:t xml:space="preserve">.” (Atmospheric CO2 levels are presently 385 ppm, up from 305 in 1960.) I’d like to see an analysis of what happens when you get to 850 to 1000+ ppm because that is where we’re headed (see U.S. media largely ignores latest warning from climate scientists: “Recent observations confirm “¦ the worst-case IPCC scenario trajectories (or even worse) are being realised” “” 1000 ppm). The CLF post notes: Dr. Jane Lubchenco, Administrator of the National Oceanic and Atmospheric Administration (NOAA) warns that an acidic ocean is the “equally evil twin” of climate change. Scott Doney, a senior scientist at the Woods Hole Oceanographic </w:t>
      </w:r>
      <w:r w:rsidRPr="00AA13B1">
        <w:rPr>
          <w:sz w:val="12"/>
          <w:szCs w:val="12"/>
        </w:rPr>
        <w:t>Institution noted in a public presentation that “New England is the most vulnerable region in the country to ocean acidification.” In June, dozens of Academies of Science, including ours and China’s, issued a joint statement on ocean acidification, warned “Marine food supplies are likely to be reduced with significant implications for food production and security in regions dependent on fish protein, and human health and wellbeing” and “Ocean acidification is irreversible on timescales of at least tens of thousands of years</w:t>
      </w:r>
      <w:r w:rsidRPr="00AA13B1">
        <w:rPr>
          <w:sz w:val="16"/>
        </w:rPr>
        <w:t xml:space="preserve">.” They conclude: Ocean acidification is a direct consequence of increasing atmospheric CO2 concentrations. To avoid substantial damage to ocean ecosystems, deep and rapid reductions of global CO2 emissions by at least 50% by 2050, and much more thereafter are needed. We, the academies of science working through the InterAcademy Panel on International Issues (IAP), call on world leaders to: “¢ </w:t>
      </w:r>
      <w:r w:rsidRPr="00AA13B1">
        <w:rPr>
          <w:u w:val="single"/>
        </w:rPr>
        <w:t xml:space="preserve">Acknowledge that ocean acidification is a direct and real consequence of increasing atmospheric CO2 concentrations, is already having an effect at current concentrations, and is likely to cause </w:t>
      </w:r>
      <w:r w:rsidRPr="00AA13B1">
        <w:rPr>
          <w:b/>
          <w:u w:val="single"/>
        </w:rPr>
        <w:t>grave harm to important marine ecosystems as CO2 concentrations reach 450 ppm and above</w:t>
      </w:r>
      <w:r w:rsidRPr="00AA13B1">
        <w:rPr>
          <w:b/>
        </w:rPr>
        <w:t>;</w:t>
      </w:r>
      <w:r w:rsidRPr="00AA13B1">
        <w:rPr>
          <w:sz w:val="16"/>
        </w:rPr>
        <w:t xml:space="preserve"> “¢ Recognise that reducing the build up of CO2 in the atmosphere is the only practicable solution to mitigating ocean acidification; “¢ Within the context of the UNFCCC negotiations in the run up to Copenhagen 2009, recognise the direct threats posed by increasing atmospheric CO2 emissions to the oceans and therefore society, and take action to mitigate this threat; “¢ Implement action to reduce global CO2 emissions by at least 50% of 1990 levels by 2050 and continue to reduce them thereafter. </w:t>
      </w:r>
      <w:r w:rsidRPr="00AA13B1">
        <w:rPr>
          <w:u w:val="single"/>
        </w:rPr>
        <w:t xml:space="preserve">If we want to save life in the oceans “” </w:t>
      </w:r>
      <w:r w:rsidRPr="00AA13B1">
        <w:rPr>
          <w:b/>
          <w:u w:val="single"/>
          <w:bdr w:val="single" w:sz="4" w:space="0" w:color="auto" w:frame="1"/>
        </w:rPr>
        <w:t>and save ourselves</w:t>
      </w:r>
      <w:r w:rsidRPr="00AA13B1">
        <w:rPr>
          <w:sz w:val="16"/>
        </w:rPr>
        <w:t xml:space="preserve">, </w:t>
      </w:r>
      <w:r w:rsidRPr="00AA13B1">
        <w:rPr>
          <w:u w:val="single"/>
        </w:rPr>
        <w:t>since we depend on that life “” the time to start slashing carbon dioxide emissions is now.</w:t>
      </w:r>
    </w:p>
    <w:p w:rsidR="00F94F20" w:rsidRPr="00AA13B1" w:rsidRDefault="00F94F20" w:rsidP="00F94F20"/>
    <w:p w:rsidR="00F94F20" w:rsidRPr="00AA13B1" w:rsidRDefault="00F94F20" w:rsidP="00F94F20">
      <w:pPr>
        <w:pStyle w:val="Heading3"/>
      </w:pPr>
      <w:bookmarkStart w:id="40" w:name="_Toc392706467"/>
      <w:r w:rsidRPr="00AA13B1">
        <w:lastRenderedPageBreak/>
        <w:t>Impact – Climate – A2: Obama Not Key</w:t>
      </w:r>
      <w:bookmarkEnd w:id="40"/>
    </w:p>
    <w:p w:rsidR="00F94F20" w:rsidRPr="00AA13B1" w:rsidRDefault="00F94F20" w:rsidP="00F94F20">
      <w:pPr>
        <w:pStyle w:val="Heading4"/>
      </w:pPr>
      <w:r w:rsidRPr="00AA13B1">
        <w:t xml:space="preserve">Domestic regulatory politics are key – They restore </w:t>
      </w:r>
      <w:r w:rsidRPr="00AA13B1">
        <w:rPr>
          <w:u w:val="single"/>
        </w:rPr>
        <w:t>US environmental leadership</w:t>
      </w:r>
      <w:r w:rsidRPr="00AA13B1">
        <w:t xml:space="preserve"> and boost support for </w:t>
      </w:r>
      <w:r w:rsidRPr="00AA13B1">
        <w:rPr>
          <w:rFonts w:eastAsiaTheme="minorEastAsia"/>
          <w:u w:val="single"/>
        </w:rPr>
        <w:t>multilateral environmental agreements</w:t>
      </w:r>
    </w:p>
    <w:p w:rsidR="00F94F20" w:rsidRPr="00AA13B1" w:rsidRDefault="00F94F20" w:rsidP="00F94F20">
      <w:pPr>
        <w:rPr>
          <w:sz w:val="16"/>
          <w:szCs w:val="16"/>
        </w:rPr>
      </w:pPr>
      <w:r w:rsidRPr="00AA13B1">
        <w:rPr>
          <w:b/>
          <w:sz w:val="26"/>
          <w:szCs w:val="26"/>
        </w:rPr>
        <w:t>Kelemen &amp; Vogel 09</w:t>
      </w:r>
      <w:r w:rsidRPr="00AA13B1">
        <w:t xml:space="preserve"> – </w:t>
      </w:r>
      <w:r w:rsidRPr="00AA13B1">
        <w:rPr>
          <w:sz w:val="16"/>
          <w:szCs w:val="16"/>
        </w:rPr>
        <w:t xml:space="preserve">Professor of Poli Sci @ Rutgers University &amp; Professor of Poli Sci @ UC-Berkeley [Dr. R. Daniel Kelemen &amp; Dr. David Vogel, “Trading Places: The Role of the United States and the European Union in International Environmental Politics,” </w:t>
      </w:r>
      <w:r w:rsidRPr="00AA13B1">
        <w:rPr>
          <w:sz w:val="16"/>
          <w:szCs w:val="16"/>
          <w:u w:val="single"/>
        </w:rPr>
        <w:t>Comparative Political Studies</w:t>
      </w:r>
      <w:r w:rsidRPr="00AA13B1">
        <w:rPr>
          <w:sz w:val="16"/>
          <w:szCs w:val="16"/>
        </w:rPr>
        <w:t>, November 2009 43(4) pg. 427–456</w:t>
      </w:r>
    </w:p>
    <w:p w:rsidR="00F94F20" w:rsidRPr="00AA13B1" w:rsidRDefault="00F94F20" w:rsidP="00F94F20"/>
    <w:p w:rsidR="00F94F20" w:rsidRPr="00AA13B1" w:rsidRDefault="00F94F20" w:rsidP="00F94F20">
      <w:pPr>
        <w:rPr>
          <w:sz w:val="16"/>
        </w:rPr>
      </w:pPr>
      <w:r w:rsidRPr="00AA13B1">
        <w:rPr>
          <w:rStyle w:val="StyleBoldUnderline"/>
        </w:rPr>
        <w:t>A “regulatory politics” model</w:t>
      </w:r>
      <w:r w:rsidRPr="00AA13B1">
        <w:rPr>
          <w:sz w:val="16"/>
        </w:rPr>
        <w:t xml:space="preserve"> (DeSombre, 2005; Raustiala, 1997) that</w:t>
      </w:r>
      <w:r w:rsidRPr="00AA13B1">
        <w:rPr>
          <w:sz w:val="12"/>
        </w:rPr>
        <w:t>¶</w:t>
      </w:r>
      <w:r w:rsidRPr="00AA13B1">
        <w:rPr>
          <w:sz w:val="16"/>
        </w:rPr>
        <w:t xml:space="preserve"> synthesizes the effects of domestic politics and international regulatory competition </w:t>
      </w:r>
      <w:r w:rsidRPr="00AA13B1">
        <w:rPr>
          <w:rStyle w:val="StyleBoldUnderline"/>
        </w:rPr>
        <w:t>provides the most powerful explanation of why the U</w:t>
      </w:r>
      <w:r w:rsidRPr="00AA13B1">
        <w:rPr>
          <w:sz w:val="16"/>
        </w:rPr>
        <w:t xml:space="preserve">nited </w:t>
      </w:r>
      <w:r w:rsidRPr="00AA13B1">
        <w:rPr>
          <w:rStyle w:val="StyleBoldUnderline"/>
        </w:rPr>
        <w:t>S</w:t>
      </w:r>
      <w:r w:rsidRPr="00AA13B1">
        <w:rPr>
          <w:sz w:val="16"/>
        </w:rPr>
        <w:t xml:space="preserve">tates </w:t>
      </w:r>
      <w:r w:rsidRPr="00AA13B1">
        <w:rPr>
          <w:rStyle w:val="StyleBoldUnderline"/>
        </w:rPr>
        <w:t>and</w:t>
      </w:r>
      <w:r w:rsidRPr="00AA13B1">
        <w:rPr>
          <w:sz w:val="12"/>
        </w:rPr>
        <w:t>¶</w:t>
      </w:r>
      <w:r w:rsidRPr="00AA13B1">
        <w:rPr>
          <w:sz w:val="12"/>
          <w:u w:val="single"/>
        </w:rPr>
        <w:t xml:space="preserve"> </w:t>
      </w:r>
      <w:r w:rsidRPr="00AA13B1">
        <w:rPr>
          <w:rStyle w:val="StyleBoldUnderline"/>
        </w:rPr>
        <w:t>E</w:t>
      </w:r>
      <w:r w:rsidRPr="00AA13B1">
        <w:rPr>
          <w:sz w:val="16"/>
        </w:rPr>
        <w:t xml:space="preserve">uropean </w:t>
      </w:r>
      <w:r w:rsidRPr="00AA13B1">
        <w:rPr>
          <w:rStyle w:val="StyleBoldUnderline"/>
        </w:rPr>
        <w:t>U</w:t>
      </w:r>
      <w:r w:rsidRPr="00AA13B1">
        <w:rPr>
          <w:sz w:val="16"/>
        </w:rPr>
        <w:t xml:space="preserve">nion </w:t>
      </w:r>
      <w:r w:rsidRPr="00AA13B1">
        <w:rPr>
          <w:rStyle w:val="StyleBoldUnderline"/>
        </w:rPr>
        <w:t>have traded places in international environmental politics</w:t>
      </w:r>
      <w:r w:rsidRPr="00AA13B1">
        <w:rPr>
          <w:sz w:val="16"/>
        </w:rPr>
        <w:t xml:space="preserve">. </w:t>
      </w:r>
      <w:r w:rsidRPr="00AA13B1">
        <w:rPr>
          <w:rStyle w:val="StyleBoldUnderline"/>
        </w:rPr>
        <w:t>Domestic politics shapes governments’ positions on</w:t>
      </w:r>
      <w:r w:rsidRPr="00AA13B1">
        <w:rPr>
          <w:sz w:val="16"/>
        </w:rPr>
        <w:t xml:space="preserve"> questions of </w:t>
      </w:r>
      <w:r w:rsidRPr="00AA13B1">
        <w:rPr>
          <w:rStyle w:val="StyleBoldUnderline"/>
        </w:rPr>
        <w:t>international</w:t>
      </w:r>
      <w:r w:rsidRPr="00AA13B1">
        <w:rPr>
          <w:sz w:val="12"/>
        </w:rPr>
        <w:t>¶</w:t>
      </w:r>
      <w:r w:rsidRPr="00AA13B1">
        <w:rPr>
          <w:sz w:val="12"/>
          <w:u w:val="single"/>
        </w:rPr>
        <w:t xml:space="preserve"> </w:t>
      </w:r>
      <w:r w:rsidRPr="00AA13B1">
        <w:rPr>
          <w:rStyle w:val="StyleBoldUnderline"/>
        </w:rPr>
        <w:t>environmental policy</w:t>
      </w:r>
      <w:r w:rsidRPr="00AA13B1">
        <w:rPr>
          <w:sz w:val="16"/>
        </w:rPr>
        <w:t xml:space="preserve"> through two channels. First, and most directly, </w:t>
      </w:r>
      <w:r w:rsidRPr="00AA13B1">
        <w:rPr>
          <w:rStyle w:val="StyleBoldUnderline"/>
        </w:rPr>
        <w:t>the stronger</w:t>
      </w:r>
      <w:r w:rsidRPr="00AA13B1">
        <w:rPr>
          <w:sz w:val="12"/>
        </w:rPr>
        <w:t>¶</w:t>
      </w:r>
      <w:r w:rsidRPr="00AA13B1">
        <w:rPr>
          <w:sz w:val="12"/>
          <w:u w:val="single"/>
        </w:rPr>
        <w:t xml:space="preserve"> </w:t>
      </w:r>
      <w:r w:rsidRPr="00AA13B1">
        <w:rPr>
          <w:rStyle w:val="StyleBoldUnderline"/>
        </w:rPr>
        <w:t>the domestic political influence of environmentalists, the more likely they</w:t>
      </w:r>
      <w:r w:rsidRPr="00AA13B1">
        <w:rPr>
          <w:sz w:val="12"/>
        </w:rPr>
        <w:t>¶</w:t>
      </w:r>
      <w:r w:rsidRPr="00AA13B1">
        <w:rPr>
          <w:sz w:val="12"/>
          <w:u w:val="single"/>
        </w:rPr>
        <w:t xml:space="preserve"> </w:t>
      </w:r>
      <w:r w:rsidRPr="00AA13B1">
        <w:rPr>
          <w:rStyle w:val="StyleBoldUnderline"/>
        </w:rPr>
        <w:t>will be successful in pressuring their government to support new international</w:t>
      </w:r>
      <w:r w:rsidRPr="00AA13B1">
        <w:rPr>
          <w:sz w:val="12"/>
        </w:rPr>
        <w:t>¶</w:t>
      </w:r>
      <w:r w:rsidRPr="00AA13B1">
        <w:rPr>
          <w:sz w:val="12"/>
          <w:u w:val="single"/>
        </w:rPr>
        <w:t xml:space="preserve"> </w:t>
      </w:r>
      <w:r w:rsidRPr="00AA13B1">
        <w:rPr>
          <w:rStyle w:val="StyleBoldUnderline"/>
        </w:rPr>
        <w:t>environmental policy agreement</w:t>
      </w:r>
      <w:r w:rsidRPr="00AA13B1">
        <w:rPr>
          <w:sz w:val="16"/>
        </w:rPr>
        <w:t>s. Thus, just as a government’s commitment</w:t>
      </w:r>
      <w:r w:rsidRPr="00AA13B1">
        <w:rPr>
          <w:sz w:val="12"/>
        </w:rPr>
        <w:t>¶</w:t>
      </w:r>
      <w:r w:rsidRPr="00AA13B1">
        <w:rPr>
          <w:sz w:val="16"/>
        </w:rPr>
        <w:t xml:space="preserve"> to domestic environmental policy fluctuates along with the political influence of proenvironment forces, so too will its support for international environmental</w:t>
      </w:r>
      <w:r w:rsidRPr="00AA13B1">
        <w:rPr>
          <w:sz w:val="12"/>
        </w:rPr>
        <w:t>¶</w:t>
      </w:r>
      <w:r w:rsidRPr="00AA13B1">
        <w:rPr>
          <w:sz w:val="16"/>
        </w:rPr>
        <w:t xml:space="preserve"> policies. </w:t>
      </w:r>
      <w:r w:rsidRPr="00AA13B1">
        <w:rPr>
          <w:rStyle w:val="StyleBoldUnderline"/>
        </w:rPr>
        <w:t>The second causal path is</w:t>
      </w:r>
      <w:r w:rsidRPr="00AA13B1">
        <w:rPr>
          <w:sz w:val="16"/>
        </w:rPr>
        <w:t xml:space="preserve"> more indirect: </w:t>
      </w:r>
      <w:r w:rsidRPr="00AA13B1">
        <w:rPr>
          <w:rStyle w:val="StyleBoldUnderline"/>
        </w:rPr>
        <w:t>the stronger the</w:t>
      </w:r>
      <w:r w:rsidRPr="00AA13B1">
        <w:rPr>
          <w:sz w:val="12"/>
        </w:rPr>
        <w:t>¶</w:t>
      </w:r>
      <w:r w:rsidRPr="00AA13B1">
        <w:rPr>
          <w:sz w:val="12"/>
          <w:u w:val="single"/>
        </w:rPr>
        <w:t xml:space="preserve"> </w:t>
      </w:r>
      <w:r w:rsidRPr="00AA13B1">
        <w:rPr>
          <w:rStyle w:val="StyleBoldUnderline"/>
        </w:rPr>
        <w:t>domestic political influence of environmentalists, the more likely that stringent</w:t>
      </w:r>
      <w:r w:rsidRPr="00AA13B1">
        <w:rPr>
          <w:sz w:val="12"/>
          <w:u w:val="single"/>
        </w:rPr>
        <w:t xml:space="preserve"> </w:t>
      </w:r>
      <w:r w:rsidRPr="00AA13B1">
        <w:rPr>
          <w:rStyle w:val="StyleBoldUnderline"/>
        </w:rPr>
        <w:t>domestic standards will be adopted. The existence of these more stringent</w:t>
      </w:r>
      <w:r w:rsidRPr="00AA13B1">
        <w:rPr>
          <w:sz w:val="12"/>
        </w:rPr>
        <w:t>¶</w:t>
      </w:r>
      <w:r w:rsidRPr="00AA13B1">
        <w:rPr>
          <w:sz w:val="12"/>
          <w:u w:val="single"/>
        </w:rPr>
        <w:t xml:space="preserve"> </w:t>
      </w:r>
      <w:r w:rsidRPr="00AA13B1">
        <w:rPr>
          <w:rStyle w:val="StyleBoldUnderline"/>
        </w:rPr>
        <w:t>domestic standards in turn reduces the economic costs (or generates positive</w:t>
      </w:r>
      <w:r w:rsidRPr="00AA13B1">
        <w:rPr>
          <w:sz w:val="12"/>
          <w:u w:val="single"/>
        </w:rPr>
        <w:t xml:space="preserve"> </w:t>
      </w:r>
      <w:r w:rsidRPr="00AA13B1">
        <w:rPr>
          <w:rStyle w:val="StyleBoldUnderline"/>
        </w:rPr>
        <w:t>incentives) for domestic producers to support international agreements that</w:t>
      </w:r>
      <w:r w:rsidRPr="00AA13B1">
        <w:rPr>
          <w:sz w:val="12"/>
          <w:u w:val="single"/>
        </w:rPr>
        <w:t xml:space="preserve"> </w:t>
      </w:r>
      <w:r w:rsidRPr="00AA13B1">
        <w:rPr>
          <w:rStyle w:val="StyleBoldUnderline"/>
        </w:rPr>
        <w:t>impose similar standards on foreign jurisdictions</w:t>
      </w:r>
      <w:r w:rsidRPr="00AA13B1">
        <w:rPr>
          <w:sz w:val="16"/>
        </w:rPr>
        <w:t xml:space="preserve">. Alternatively, </w:t>
      </w:r>
      <w:r w:rsidRPr="00AA13B1">
        <w:rPr>
          <w:rStyle w:val="StyleBoldUnderline"/>
        </w:rPr>
        <w:t>when domestic</w:t>
      </w:r>
      <w:r w:rsidRPr="00AA13B1">
        <w:rPr>
          <w:sz w:val="12"/>
        </w:rPr>
        <w:t xml:space="preserve"> </w:t>
      </w:r>
      <w:r w:rsidRPr="00AA13B1">
        <w:rPr>
          <w:rStyle w:val="StyleBoldUnderline"/>
        </w:rPr>
        <w:t>standards are laxer</w:t>
      </w:r>
      <w:r w:rsidRPr="00AA13B1">
        <w:rPr>
          <w:sz w:val="16"/>
        </w:rPr>
        <w:t xml:space="preserve">, or nonexistent, </w:t>
      </w:r>
      <w:r w:rsidRPr="00AA13B1">
        <w:rPr>
          <w:rStyle w:val="StyleBoldUnderline"/>
        </w:rPr>
        <w:t>the dynamics of international regulatory</w:t>
      </w:r>
      <w:r w:rsidRPr="00AA13B1">
        <w:rPr>
          <w:sz w:val="12"/>
          <w:u w:val="single"/>
        </w:rPr>
        <w:t xml:space="preserve"> </w:t>
      </w:r>
      <w:r w:rsidRPr="00AA13B1">
        <w:rPr>
          <w:rStyle w:val="StyleBoldUnderline"/>
        </w:rPr>
        <w:t>competition provide governments and domestic firms with a stronger interest</w:t>
      </w:r>
      <w:r w:rsidRPr="00AA13B1">
        <w:rPr>
          <w:sz w:val="12"/>
          <w:u w:val="single"/>
        </w:rPr>
        <w:t xml:space="preserve"> </w:t>
      </w:r>
      <w:r w:rsidRPr="00AA13B1">
        <w:rPr>
          <w:rStyle w:val="StyleBoldUnderline"/>
        </w:rPr>
        <w:t>in opposing international agreements that would impose additional burdens</w:t>
      </w:r>
      <w:r w:rsidRPr="00AA13B1">
        <w:rPr>
          <w:sz w:val="12"/>
          <w:u w:val="single"/>
        </w:rPr>
        <w:t xml:space="preserve"> </w:t>
      </w:r>
      <w:r w:rsidRPr="00AA13B1">
        <w:rPr>
          <w:rStyle w:val="StyleBoldUnderline"/>
        </w:rPr>
        <w:t>on them</w:t>
      </w:r>
      <w:r w:rsidRPr="00AA13B1">
        <w:rPr>
          <w:sz w:val="16"/>
        </w:rPr>
        <w:t xml:space="preserve">. </w:t>
      </w:r>
    </w:p>
    <w:p w:rsidR="00F94F20" w:rsidRPr="00AA13B1" w:rsidRDefault="00F94F20" w:rsidP="00F94F20">
      <w:pPr>
        <w:rPr>
          <w:sz w:val="16"/>
        </w:rPr>
      </w:pPr>
      <w:r w:rsidRPr="00AA13B1">
        <w:rPr>
          <w:rStyle w:val="StyleBoldUnderline"/>
        </w:rPr>
        <w:t>In the early 1970s, environmentalists wielded considerable political power in the U</w:t>
      </w:r>
      <w:r w:rsidRPr="00AA13B1">
        <w:rPr>
          <w:sz w:val="16"/>
        </w:rPr>
        <w:t xml:space="preserve">nited </w:t>
      </w:r>
      <w:r w:rsidRPr="00AA13B1">
        <w:rPr>
          <w:rStyle w:val="StyleBoldUnderline"/>
        </w:rPr>
        <w:t>S</w:t>
      </w:r>
      <w:r w:rsidRPr="00AA13B1">
        <w:rPr>
          <w:sz w:val="16"/>
        </w:rPr>
        <w:t xml:space="preserve">tates, </w:t>
      </w:r>
      <w:r w:rsidRPr="00AA13B1">
        <w:rPr>
          <w:rStyle w:val="StyleBoldUnderline"/>
        </w:rPr>
        <w:t>prompting the adoption of the world’s most ambitious domestic environmental regulations. With strict and costly domestic rules in place, the United States then sought to spread similar standards to other jurisdictions by taking on a leadership role in international affairs and supporting multilateral environmental agreements</w:t>
      </w:r>
      <w:r w:rsidRPr="00AA13B1">
        <w:rPr>
          <w:sz w:val="16"/>
        </w:rPr>
        <w:t xml:space="preserve"> (DeSombre, 2000, 2005; Hopgood, 1998; Jacobson, 2002). Meanwhile, environmentalists wielded far less power across Western Europe, and European regulations were generally less stringent than those established in the United States (Vogel, 2003). Governments of EU member states did eventually sign on to the treaties proposed in this period, but they did not play a leadership role and in some cases worked to impede or weaken them.2 The European Union, as an actor in its own right, was only beginning to play an active role in environmental regulation—within Europe or internationally.</w:t>
      </w:r>
    </w:p>
    <w:p w:rsidR="00F94F20" w:rsidRPr="00AA13B1" w:rsidRDefault="00F94F20" w:rsidP="00F94F20">
      <w:pPr>
        <w:rPr>
          <w:sz w:val="16"/>
        </w:rPr>
      </w:pPr>
      <w:r w:rsidRPr="00AA13B1">
        <w:rPr>
          <w:rStyle w:val="StyleBoldUnderline"/>
        </w:rPr>
        <w:t>Since around 1990</w:t>
      </w:r>
      <w:r w:rsidRPr="00AA13B1">
        <w:rPr>
          <w:sz w:val="16"/>
        </w:rPr>
        <w:t>, the United States and European Union have traded places. En</w:t>
      </w:r>
      <w:r w:rsidRPr="00AA13B1">
        <w:rPr>
          <w:rStyle w:val="StyleBoldUnderline"/>
        </w:rPr>
        <w:t>vironmentalists have wielded substantial influence within the European Union, and the European Union has adopted many environmental regulations that are among the world’s strictest and most ambitious</w:t>
      </w:r>
      <w:r w:rsidRPr="00AA13B1">
        <w:rPr>
          <w:sz w:val="16"/>
        </w:rPr>
        <w:t xml:space="preserve">. </w:t>
      </w:r>
      <w:r w:rsidRPr="00AA13B1">
        <w:rPr>
          <w:rStyle w:val="StyleBoldUnderline"/>
        </w:rPr>
        <w:t>As a result, it became in both the political and the competitive interests of the European Union to support expanding the scope of international environmental governance</w:t>
      </w:r>
      <w:r w:rsidRPr="00AA13B1">
        <w:rPr>
          <w:sz w:val="16"/>
        </w:rPr>
        <w:t xml:space="preserve">. </w:t>
      </w:r>
      <w:r w:rsidRPr="00AA13B1">
        <w:rPr>
          <w:rStyle w:val="StyleBoldUnderline"/>
        </w:rPr>
        <w:t>Meanwhile, the power of environmentalists in the United States had waned</w:t>
      </w:r>
      <w:r w:rsidRPr="00AA13B1">
        <w:rPr>
          <w:sz w:val="16"/>
        </w:rPr>
        <w:t xml:space="preserve">: The development of major domestic environmental policy initiatives slowed down significantly after 1990. </w:t>
      </w:r>
      <w:r w:rsidRPr="00AA13B1">
        <w:rPr>
          <w:rStyle w:val="StyleBoldUnderline"/>
        </w:rPr>
        <w:t>With fewer</w:t>
      </w:r>
      <w:r w:rsidRPr="00AA13B1">
        <w:rPr>
          <w:sz w:val="16"/>
        </w:rPr>
        <w:t xml:space="preserve"> new domestic </w:t>
      </w:r>
      <w:r w:rsidRPr="00AA13B1">
        <w:rPr>
          <w:rStyle w:val="StyleBoldUnderline"/>
        </w:rPr>
        <w:t>regulations</w:t>
      </w:r>
      <w:r w:rsidRPr="00AA13B1">
        <w:rPr>
          <w:sz w:val="16"/>
        </w:rPr>
        <w:t xml:space="preserve"> being adopted, </w:t>
      </w:r>
      <w:r w:rsidRPr="00AA13B1">
        <w:rPr>
          <w:rStyle w:val="StyleBoldUnderline"/>
        </w:rPr>
        <w:t>it was no longer in the competitive interest of the United States to take on a leadership role in international environmental affairs</w:t>
      </w:r>
      <w:r w:rsidRPr="00AA13B1">
        <w:rPr>
          <w:sz w:val="16"/>
        </w:rPr>
        <w:t xml:space="preserve">; </w:t>
      </w:r>
      <w:r w:rsidRPr="00AA13B1">
        <w:rPr>
          <w:rStyle w:val="StyleBoldUnderline"/>
        </w:rPr>
        <w:t>rather, it was now more likely to be in the competitive interests of the United States to oppose the spread of environmental regulations</w:t>
      </w:r>
      <w:r w:rsidRPr="00AA13B1">
        <w:rPr>
          <w:sz w:val="16"/>
        </w:rPr>
        <w:t xml:space="preserve"> championed by the European Union. pg. 432 </w:t>
      </w:r>
    </w:p>
    <w:p w:rsidR="00F94F20" w:rsidRPr="00AA13B1" w:rsidRDefault="00F94F20" w:rsidP="00F94F20"/>
    <w:p w:rsidR="00F94F20" w:rsidRPr="00AA13B1" w:rsidRDefault="00F94F20" w:rsidP="00F94F20">
      <w:pPr>
        <w:pStyle w:val="Heading3"/>
      </w:pPr>
      <w:bookmarkStart w:id="41" w:name="_Toc392706468"/>
      <w:r w:rsidRPr="00AA13B1">
        <w:lastRenderedPageBreak/>
        <w:t>Impact – Climate – A2: Not Real/Anthropogenic</w:t>
      </w:r>
      <w:bookmarkEnd w:id="41"/>
    </w:p>
    <w:p w:rsidR="00F94F20" w:rsidRPr="00AA13B1" w:rsidRDefault="00F94F20" w:rsidP="00F94F20">
      <w:pPr>
        <w:pStyle w:val="Heading4"/>
        <w:rPr>
          <w:lang w:eastAsia="ko-KR"/>
        </w:rPr>
      </w:pPr>
      <w:r w:rsidRPr="00AA13B1">
        <w:rPr>
          <w:lang w:eastAsia="ko-KR"/>
        </w:rPr>
        <w:t>Warming is real and anthropogenic–</w:t>
      </w:r>
      <w:r w:rsidRPr="00AA13B1">
        <w:t>best climate data and models</w:t>
      </w:r>
    </w:p>
    <w:p w:rsidR="00F94F20" w:rsidRPr="00AA13B1" w:rsidRDefault="00F94F20" w:rsidP="00F94F20">
      <w:pPr>
        <w:rPr>
          <w:rStyle w:val="StyleStyleBold12pt"/>
        </w:rPr>
      </w:pPr>
      <w:r w:rsidRPr="00AA13B1">
        <w:rPr>
          <w:rStyle w:val="StyleStyleBold12pt"/>
        </w:rPr>
        <w:t xml:space="preserve">Mueller 12 </w:t>
      </w:r>
    </w:p>
    <w:p w:rsidR="00F94F20" w:rsidRPr="00AA13B1" w:rsidRDefault="00F94F20" w:rsidP="00F94F20">
      <w:pPr>
        <w:rPr>
          <w:sz w:val="16"/>
          <w:lang w:eastAsia="ko-KR"/>
        </w:rPr>
      </w:pPr>
      <w:r w:rsidRPr="00AA13B1">
        <w:rPr>
          <w:sz w:val="16"/>
          <w:lang w:eastAsia="ko-KR"/>
        </w:rPr>
        <w:t xml:space="preserve">(The New York Times, Richard A. </w:t>
      </w:r>
      <w:r w:rsidRPr="00AA13B1">
        <w:rPr>
          <w:sz w:val="16"/>
        </w:rPr>
        <w:t>Mueller</w:t>
      </w:r>
      <w:r w:rsidRPr="00AA13B1">
        <w:rPr>
          <w:sz w:val="16"/>
          <w:lang w:eastAsia="ko-KR"/>
        </w:rPr>
        <w:t xml:space="preserve">, July 28, </w:t>
      </w:r>
      <w:r w:rsidRPr="00AA13B1">
        <w:rPr>
          <w:sz w:val="16"/>
        </w:rPr>
        <w:t>2012</w:t>
      </w:r>
      <w:r w:rsidRPr="00AA13B1">
        <w:rPr>
          <w:sz w:val="16"/>
          <w:lang w:eastAsia="ko-KR"/>
        </w:rPr>
        <w:t xml:space="preserve">, “The Conversion of a Climate Change Skeptic” Richard A. Muller, a professor of physics at the University of California, Berkeley, and a former MacArthur Foundation fellow, is the author, most recently, of “Energy for Future Presidents: The Science Behind the Headlines.” </w:t>
      </w:r>
      <w:hyperlink r:id="rId41" w:history="1">
        <w:r w:rsidRPr="00AA13B1">
          <w:rPr>
            <w:rStyle w:val="Hyperlink"/>
            <w:sz w:val="16"/>
            <w:lang w:eastAsia="ko-KR"/>
          </w:rPr>
          <w:t>http://www.nytimes.com/2012/07/30/opinion/the-conversion-of-a-climate-change-skeptic.html?_r=1&amp;pagewanted=all</w:t>
        </w:r>
      </w:hyperlink>
      <w:r w:rsidRPr="00AA13B1">
        <w:rPr>
          <w:sz w:val="16"/>
          <w:lang w:eastAsia="ko-KR"/>
        </w:rPr>
        <w:t>)</w:t>
      </w:r>
    </w:p>
    <w:p w:rsidR="00F94F20" w:rsidRPr="00AA13B1" w:rsidRDefault="00F94F20" w:rsidP="00F94F20">
      <w:pPr>
        <w:rPr>
          <w:sz w:val="20"/>
          <w:lang w:eastAsia="ko-KR"/>
        </w:rPr>
      </w:pPr>
    </w:p>
    <w:p w:rsidR="00F94F20" w:rsidRPr="00AA13B1" w:rsidRDefault="00F94F20" w:rsidP="00F94F20">
      <w:pPr>
        <w:rPr>
          <w:sz w:val="16"/>
          <w:lang w:eastAsia="ko-KR"/>
        </w:rPr>
      </w:pPr>
      <w:r w:rsidRPr="00AA13B1">
        <w:rPr>
          <w:sz w:val="12"/>
          <w:szCs w:val="12"/>
        </w:rPr>
        <w:t>CALL me a converted skeptic. Three years ago I identified problems in previous climate studies that, in my mind, threw doubt on the very existence of global warming. Last year,</w:t>
      </w:r>
      <w:r w:rsidRPr="00AA13B1">
        <w:rPr>
          <w:rStyle w:val="StyleBoldUnderline"/>
        </w:rPr>
        <w:t xml:space="preserve"> following an intensive research</w:t>
      </w:r>
      <w:r w:rsidRPr="00AA13B1">
        <w:rPr>
          <w:sz w:val="16"/>
          <w:lang w:eastAsia="ko-KR"/>
        </w:rPr>
        <w:t xml:space="preserve"> effort involving a dozen scientists, </w:t>
      </w:r>
      <w:r w:rsidRPr="00AA13B1">
        <w:rPr>
          <w:rStyle w:val="StyleBoldUnderline"/>
        </w:rPr>
        <w:t>I concluded that global warming was real</w:t>
      </w:r>
      <w:r w:rsidRPr="00AA13B1">
        <w:rPr>
          <w:sz w:val="16"/>
          <w:lang w:eastAsia="ko-KR"/>
        </w:rPr>
        <w:t xml:space="preserve"> and that the prior estimates of the rate of warming were correct. </w:t>
      </w:r>
      <w:r w:rsidRPr="00AA13B1">
        <w:rPr>
          <w:rStyle w:val="StyleBoldUnderline"/>
        </w:rPr>
        <w:t xml:space="preserve">I’m now going a step further: Humans are almost entirely the cause. </w:t>
      </w:r>
      <w:r w:rsidRPr="00AA13B1">
        <w:rPr>
          <w:sz w:val="12"/>
          <w:szCs w:val="12"/>
        </w:rPr>
        <w:t>My total turnaround, in such a short time, is the result of careful and objective analysis by the Berkeley Earth Surface Temperature project, which I found</w:t>
      </w:r>
      <w:r w:rsidRPr="00AA13B1">
        <w:rPr>
          <w:sz w:val="16"/>
          <w:lang w:eastAsia="ko-KR"/>
        </w:rPr>
        <w:t xml:space="preserve">ed with my daughter Elizabeth. Our results show that </w:t>
      </w:r>
      <w:r w:rsidRPr="00AA13B1">
        <w:rPr>
          <w:rStyle w:val="StyleBoldUnderline"/>
        </w:rPr>
        <w:t>the average temperature of the earth’s land has risen by two and a half degrees Fahrenheit over the past 250 years, including an increase of one and a half degrees over the most recent 50 years</w:t>
      </w:r>
      <w:r w:rsidRPr="00AA13B1">
        <w:rPr>
          <w:sz w:val="16"/>
          <w:lang w:eastAsia="ko-KR"/>
        </w:rPr>
        <w:t xml:space="preserve">. Moreover, it appears likely that essentially </w:t>
      </w:r>
      <w:r w:rsidRPr="00AA13B1">
        <w:rPr>
          <w:rStyle w:val="StyleBoldUnderline"/>
        </w:rPr>
        <w:t>all of this increase results from the human emission of greenhouse gases. These findings are stronger than those of the</w:t>
      </w:r>
      <w:r w:rsidRPr="00AA13B1">
        <w:rPr>
          <w:sz w:val="16"/>
          <w:lang w:eastAsia="ko-KR"/>
        </w:rPr>
        <w:t xml:space="preserve"> Intergovernmental Panel on Climate Change, the United Nations group that defines the scientific and diplomatic consensus on global warming. In its 2007 report, the </w:t>
      </w:r>
      <w:r w:rsidRPr="00AA13B1">
        <w:rPr>
          <w:rStyle w:val="StyleBoldUnderline"/>
        </w:rPr>
        <w:t>I.P.C.C</w:t>
      </w:r>
      <w:r w:rsidRPr="00AA13B1">
        <w:rPr>
          <w:sz w:val="16"/>
          <w:lang w:eastAsia="ko-KR"/>
        </w:rPr>
        <w:t xml:space="preserve">. concluded only that most of the warming of the prior 50 years could be attributed to humans. It was possible, according to the I.P.C.C. consensus statement, that the warming before 1956 could be because of changes in solar activity, and that even a substantial part of the more recent warming could be natural. </w:t>
      </w:r>
      <w:r w:rsidRPr="00AA13B1">
        <w:rPr>
          <w:rStyle w:val="StyleBoldUnderline"/>
        </w:rPr>
        <w:t>Our Berkeley Earth approach used sophisticated statistical methods developed largely by our lead scientist</w:t>
      </w:r>
      <w:r w:rsidRPr="00AA13B1">
        <w:rPr>
          <w:sz w:val="16"/>
          <w:lang w:eastAsia="ko-KR"/>
        </w:rPr>
        <w:t xml:space="preserve">, Robert Rohde, </w:t>
      </w:r>
      <w:r w:rsidRPr="00AA13B1">
        <w:rPr>
          <w:rStyle w:val="StyleBoldUnderline"/>
        </w:rPr>
        <w:t xml:space="preserve">which allowed us to determine earth land temperature much further back in time. We carefully studied issues raised by skeptics: biases from urban heating (we duplicated our results using rural data alone), from data selection </w:t>
      </w:r>
      <w:r w:rsidRPr="00AA13B1">
        <w:rPr>
          <w:rStyle w:val="StyleBoldUnderline"/>
          <w:sz w:val="12"/>
          <w:szCs w:val="12"/>
          <w:u w:val="none"/>
        </w:rPr>
        <w:t>(prior groups selected fewer than 20 percent of the available temperature stations; we used virtually 100 percent), from</w:t>
      </w:r>
      <w:r w:rsidRPr="00AA13B1">
        <w:rPr>
          <w:rStyle w:val="StyleBoldUnderline"/>
        </w:rPr>
        <w:t xml:space="preserve"> poor station quality (we separately analyzed good stations and poor ones) and from human intervention and data adjustment (our work is completely automated and hands-off</w:t>
      </w:r>
      <w:r w:rsidRPr="00AA13B1">
        <w:rPr>
          <w:sz w:val="16"/>
          <w:lang w:eastAsia="ko-KR"/>
        </w:rPr>
        <w:t xml:space="preserve">). In our papers we demonstrate that </w:t>
      </w:r>
      <w:r w:rsidRPr="00AA13B1">
        <w:rPr>
          <w:rStyle w:val="StyleBoldUnderline"/>
        </w:rPr>
        <w:t>none of these potentially troublesome effects unduly biased our conclusions. The historic temperature pattern we observed has abrupt dips that match the emissions of known explosive volcanic eruptions</w:t>
      </w:r>
      <w:r w:rsidRPr="00AA13B1">
        <w:rPr>
          <w:sz w:val="16"/>
          <w:lang w:eastAsia="ko-KR"/>
        </w:rPr>
        <w:t xml:space="preserve">; the particulates from such events reflect sunlight, make for beautiful sunsets and cool the earth’s surface for a few years. </w:t>
      </w:r>
      <w:r w:rsidRPr="00AA13B1">
        <w:rPr>
          <w:rStyle w:val="StyleBoldUnderline"/>
        </w:rPr>
        <w:t>There are small, rapid variations attributable to El Niño and other ocean currents such as the Gulf Stream; because of such oscillations, the “flattening” of the recent temperature rise that some people claim is not, in our view, statistically significant</w:t>
      </w:r>
      <w:r w:rsidRPr="00AA13B1">
        <w:rPr>
          <w:sz w:val="16"/>
          <w:lang w:eastAsia="ko-KR"/>
        </w:rPr>
        <w:t xml:space="preserve">. What has caused the gradual but systematic rise of two and a half degrees? </w:t>
      </w:r>
      <w:r w:rsidRPr="00AA13B1">
        <w:rPr>
          <w:rStyle w:val="StyleBoldUnderline"/>
        </w:rPr>
        <w:t>We tried fitting the shape</w:t>
      </w:r>
      <w:r w:rsidRPr="00AA13B1">
        <w:rPr>
          <w:sz w:val="16"/>
          <w:lang w:eastAsia="ko-KR"/>
        </w:rPr>
        <w:t xml:space="preserve"> to simple math functions (exponentials, polynomials), </w:t>
      </w:r>
      <w:r w:rsidRPr="00AA13B1">
        <w:rPr>
          <w:rStyle w:val="StyleBoldUnderline"/>
        </w:rPr>
        <w:t>to solar activity</w:t>
      </w:r>
      <w:r w:rsidRPr="00AA13B1">
        <w:rPr>
          <w:sz w:val="16"/>
          <w:lang w:eastAsia="ko-KR"/>
        </w:rPr>
        <w:t xml:space="preserve"> and even to rising functions like world population. </w:t>
      </w:r>
      <w:r w:rsidRPr="00AA13B1">
        <w:rPr>
          <w:rStyle w:val="StyleBoldUnderline"/>
        </w:rPr>
        <w:t>By far the best match was to the record of atmospheric carbon dioxide, measured from atmospheric samples and air trapped in polar ice</w:t>
      </w:r>
      <w:r w:rsidRPr="00AA13B1">
        <w:rPr>
          <w:sz w:val="16"/>
          <w:lang w:eastAsia="ko-KR"/>
        </w:rPr>
        <w:t xml:space="preserve">. Just as important, </w:t>
      </w:r>
      <w:r w:rsidRPr="00AA13B1">
        <w:rPr>
          <w:rStyle w:val="StyleBoldUnderline"/>
        </w:rPr>
        <w:t>our record is long enough that we could search for the fingerprint of solar variability, based on the historical record of sunspots. That fingerprint is absent</w:t>
      </w:r>
      <w:r w:rsidRPr="00AA13B1">
        <w:rPr>
          <w:sz w:val="16"/>
          <w:lang w:eastAsia="ko-KR"/>
        </w:rPr>
        <w:t xml:space="preserve">. Although the I.P.C.C. allowed for the possibility that variations in sunlight could have ended the “Little Ice Age,” a period of cooling from the 14th century to about 1850, our data argues strongly that </w:t>
      </w:r>
      <w:r w:rsidRPr="00AA13B1">
        <w:rPr>
          <w:rStyle w:val="StyleBoldUnderline"/>
        </w:rPr>
        <w:t>the temperature rise of the past 250 years cannot be attributed to solar changes</w:t>
      </w:r>
      <w:r w:rsidRPr="00AA13B1">
        <w:rPr>
          <w:sz w:val="16"/>
          <w:lang w:eastAsia="ko-KR"/>
        </w:rPr>
        <w:t xml:space="preserve">. This conclusion is, in retrospect, not too surprising; </w:t>
      </w:r>
      <w:r w:rsidRPr="00AA13B1">
        <w:rPr>
          <w:rStyle w:val="StyleBoldUnderline"/>
        </w:rPr>
        <w:t>we’ve learned from satellite measurements that solar activity changes the brightness of the sun very little</w:t>
      </w:r>
      <w:r w:rsidRPr="00AA13B1">
        <w:rPr>
          <w:sz w:val="16"/>
          <w:lang w:eastAsia="ko-KR"/>
        </w:rPr>
        <w:t xml:space="preserve">. How definite is the attribution to humans? </w:t>
      </w:r>
      <w:r w:rsidRPr="00AA13B1">
        <w:rPr>
          <w:sz w:val="12"/>
          <w:szCs w:val="12"/>
        </w:rPr>
        <w:t>The carbon dioxide curve gives a better match than anything else we’ve tried. Its magnitude is consistent with the calculated greenhouse effect — extra warming from trapped heat radiation. These facts don’t prove causality and they shouldn’t end skepticism, but they raise the bar: to be considered seriously,</w:t>
      </w:r>
      <w:r w:rsidRPr="00AA13B1">
        <w:rPr>
          <w:rStyle w:val="StyleBoldUnderline"/>
        </w:rPr>
        <w:t xml:space="preserve"> an alternative explanation must match the data at least as well as carbon dioxide does. Adding methane, a second greenhouse gas, to our analysis doesn’t change the results</w:t>
      </w:r>
      <w:r w:rsidRPr="00AA13B1">
        <w:rPr>
          <w:sz w:val="16"/>
          <w:lang w:eastAsia="ko-KR"/>
        </w:rPr>
        <w:t>.</w:t>
      </w:r>
      <w:r w:rsidRPr="00AA13B1">
        <w:rPr>
          <w:sz w:val="12"/>
          <w:szCs w:val="12"/>
        </w:rPr>
        <w:t xml:space="preserve"> Moreover, our analysis does not depend on large, complex global climate models, the huge computer programs that are notorious for their hidden assumptions and adjustable parameters. Our result is based simply on the close agreement between the shape of the observed temperature rise and the known greenhouse gas increase.</w:t>
      </w:r>
    </w:p>
    <w:p w:rsidR="0056186A" w:rsidRPr="00AA13B1" w:rsidRDefault="0056186A" w:rsidP="0056186A">
      <w:pPr>
        <w:pStyle w:val="Heading3"/>
      </w:pPr>
      <w:bookmarkStart w:id="42" w:name="_Toc392706469"/>
      <w:r w:rsidRPr="00AA13B1">
        <w:lastRenderedPageBreak/>
        <w:t>Impact – Climate – A2: Not Real/Anthropogenic</w:t>
      </w:r>
      <w:bookmarkEnd w:id="42"/>
    </w:p>
    <w:p w:rsidR="00F94F20" w:rsidRPr="00AA13B1" w:rsidRDefault="00F94F20" w:rsidP="00F94F20">
      <w:pPr>
        <w:pStyle w:val="Heading4"/>
      </w:pPr>
      <w:r w:rsidRPr="00AA13B1">
        <w:t>Err neg — their evidence is a joke</w:t>
      </w:r>
    </w:p>
    <w:p w:rsidR="00F94F20" w:rsidRPr="00AA13B1" w:rsidRDefault="00F94F20" w:rsidP="00F94F20">
      <w:pPr>
        <w:rPr>
          <w:rStyle w:val="StyleStyleBold12pt"/>
        </w:rPr>
      </w:pPr>
      <w:r w:rsidRPr="00AA13B1">
        <w:rPr>
          <w:rStyle w:val="StyleStyleBold12pt"/>
        </w:rPr>
        <w:t>Plait 12/11/12</w:t>
      </w:r>
    </w:p>
    <w:p w:rsidR="00F94F20" w:rsidRPr="00AA13B1" w:rsidRDefault="00F94F20" w:rsidP="00F94F20">
      <w:pPr>
        <w:rPr>
          <w:sz w:val="16"/>
        </w:rPr>
      </w:pPr>
      <w:r w:rsidRPr="00AA13B1">
        <w:rPr>
          <w:sz w:val="16"/>
        </w:rPr>
        <w:t xml:space="preserve">Phil, Creator of Bad Astronomy, is an astronomer, lecturer, and author. After 10years working on Hubble Space Telescope data and six more working on astronomy education, he struck out on his own as a writer, “Why Climate Change Denial Is Just Hot Air,” </w:t>
      </w:r>
      <w:hyperlink r:id="rId42" w:history="1">
        <w:r w:rsidRPr="00AA13B1">
          <w:rPr>
            <w:rStyle w:val="Hyperlink"/>
            <w:sz w:val="16"/>
          </w:rPr>
          <w:t>http://www.slate.com/blogs/bad_astronomy/2012/12/11/climate_change_denial_why_don_t_they_publish_scientific_papers.html</w:t>
        </w:r>
      </w:hyperlink>
      <w:r w:rsidRPr="00AA13B1">
        <w:rPr>
          <w:sz w:val="16"/>
        </w:rPr>
        <w:t>, AM</w:t>
      </w:r>
    </w:p>
    <w:p w:rsidR="00F94F20" w:rsidRPr="00AA13B1" w:rsidRDefault="00F94F20" w:rsidP="00F94F20">
      <w:pPr>
        <w:rPr>
          <w:sz w:val="16"/>
        </w:rPr>
      </w:pPr>
    </w:p>
    <w:p w:rsidR="00F94F20" w:rsidRPr="00AA13B1" w:rsidRDefault="00F94F20" w:rsidP="00F94F20">
      <w:pPr>
        <w:rPr>
          <w:rStyle w:val="Emphasis"/>
          <w:rFonts w:cs="Times New Roman"/>
          <w:b w:val="0"/>
          <w:sz w:val="20"/>
        </w:rPr>
      </w:pPr>
      <w:r w:rsidRPr="00AA13B1">
        <w:rPr>
          <w:sz w:val="16"/>
        </w:rPr>
        <w:t xml:space="preserve">I </w:t>
      </w:r>
      <w:r w:rsidRPr="00AA13B1">
        <w:rPr>
          <w:rStyle w:val="StyleBoldUnderline"/>
        </w:rPr>
        <w:t xml:space="preserve">was thinking of writing a lengthy post about climate </w:t>
      </w:r>
      <w:r w:rsidRPr="00AA13B1">
        <w:rPr>
          <w:sz w:val="16"/>
        </w:rPr>
        <w:t xml:space="preserve">change </w:t>
      </w:r>
      <w:r w:rsidRPr="00AA13B1">
        <w:rPr>
          <w:rStyle w:val="StyleBoldUnderline"/>
        </w:rPr>
        <w:t>denial</w:t>
      </w:r>
      <w:r w:rsidRPr="00AA13B1">
        <w:rPr>
          <w:sz w:val="16"/>
        </w:rPr>
        <w:t xml:space="preserve"> </w:t>
      </w:r>
      <w:r w:rsidRPr="00AA13B1">
        <w:rPr>
          <w:rStyle w:val="StyleBoldUnderline"/>
        </w:rPr>
        <w:t>being completely unscientific nonsense</w:t>
      </w:r>
      <w:r w:rsidRPr="00AA13B1">
        <w:rPr>
          <w:sz w:val="16"/>
        </w:rPr>
        <w:t xml:space="preserve">, </w:t>
      </w:r>
      <w:r w:rsidRPr="00AA13B1">
        <w:rPr>
          <w:rStyle w:val="StyleBoldUnderline"/>
        </w:rPr>
        <w:t>but</w:t>
      </w:r>
      <w:r w:rsidRPr="00AA13B1">
        <w:rPr>
          <w:sz w:val="16"/>
        </w:rPr>
        <w:t xml:space="preserve"> </w:t>
      </w:r>
      <w:r w:rsidRPr="00AA13B1">
        <w:rPr>
          <w:rStyle w:val="StyleBoldUnderline"/>
        </w:rPr>
        <w:t>then</w:t>
      </w:r>
      <w:r w:rsidRPr="00AA13B1">
        <w:rPr>
          <w:sz w:val="16"/>
        </w:rPr>
        <w:t xml:space="preserve"> geochemist and National Science Board member James Lawrence </w:t>
      </w:r>
      <w:r w:rsidRPr="00AA13B1">
        <w:rPr>
          <w:rStyle w:val="StyleBoldUnderline"/>
        </w:rPr>
        <w:t>Powell</w:t>
      </w:r>
      <w:r w:rsidRPr="00AA13B1">
        <w:rPr>
          <w:sz w:val="16"/>
        </w:rPr>
        <w:t xml:space="preserve"> </w:t>
      </w:r>
      <w:r w:rsidRPr="00AA13B1">
        <w:rPr>
          <w:rStyle w:val="StyleBoldUnderline"/>
        </w:rPr>
        <w:t>wrote a post that is basically a slam-dunk of debunking</w:t>
      </w:r>
      <w:r w:rsidRPr="00AA13B1">
        <w:rPr>
          <w:sz w:val="16"/>
        </w:rPr>
        <w:t xml:space="preserve">. His premise was simple: If global warming isn’t real and there’s an actual scientific debate about it, that should be reflected in the scientific journals. </w:t>
      </w:r>
      <w:r w:rsidRPr="00AA13B1">
        <w:rPr>
          <w:rStyle w:val="StyleBoldUnderline"/>
        </w:rPr>
        <w:t xml:space="preserve">He looked up how many </w:t>
      </w:r>
      <w:r w:rsidRPr="00AA13B1">
        <w:rPr>
          <w:rStyle w:val="BoldUnderline"/>
          <w:rFonts w:ascii="Georgia" w:hAnsi="Georgia"/>
        </w:rPr>
        <w:t>peer-reviewed</w:t>
      </w:r>
      <w:r w:rsidRPr="00AA13B1">
        <w:rPr>
          <w:rStyle w:val="StyleBoldUnderline"/>
        </w:rPr>
        <w:t xml:space="preserve"> scientific papers were published in professional journals about global warming, and compared the ones supporting the idea that we’re heating up compared to those that don’t.</w:t>
      </w:r>
      <w:r w:rsidRPr="00AA13B1">
        <w:rPr>
          <w:sz w:val="16"/>
        </w:rPr>
        <w:t xml:space="preserve"> </w:t>
      </w:r>
      <w:r w:rsidRPr="00AA13B1">
        <w:rPr>
          <w:rStyle w:val="StyleBoldUnderline"/>
        </w:rPr>
        <w:t>What did he find?</w:t>
      </w:r>
      <w:r w:rsidRPr="00AA13B1">
        <w:rPr>
          <w:sz w:val="16"/>
        </w:rPr>
        <w:t xml:space="preserve"> This: Oh my. </w:t>
      </w:r>
      <w:r w:rsidRPr="00AA13B1">
        <w:rPr>
          <w:rStyle w:val="StyleBoldUnderline"/>
        </w:rPr>
        <w:t xml:space="preserve">Powell looked at 13,950 articles. Out of all those reams of scientific results, how many disputed the reality of climate change? </w:t>
      </w:r>
      <w:r w:rsidRPr="00AA13B1">
        <w:rPr>
          <w:rStyle w:val="Emphasis"/>
          <w:rFonts w:cs="Times New Roman"/>
        </w:rPr>
        <w:t>Twenty-four</w:t>
      </w:r>
      <w:r w:rsidRPr="00AA13B1">
        <w:rPr>
          <w:rStyle w:val="StyleBoldUnderline"/>
        </w:rPr>
        <w:t>.</w:t>
      </w:r>
      <w:r w:rsidRPr="00AA13B1">
        <w:rPr>
          <w:sz w:val="16"/>
        </w:rPr>
        <w:t xml:space="preserve"> Yup. Two dozen. Out of nearly 14,000. Now I </w:t>
      </w:r>
      <w:r w:rsidRPr="00AA13B1">
        <w:rPr>
          <w:rStyle w:val="StyleBoldUnderline"/>
        </w:rPr>
        <w:t>know some people will just say that this is due to mainstream scientists suppressing controversy and all that, but let me be succinct</w:t>
      </w:r>
      <w:r w:rsidRPr="00AA13B1">
        <w:rPr>
          <w:sz w:val="16"/>
        </w:rPr>
        <w:t xml:space="preserve">: </w:t>
      </w:r>
      <w:r w:rsidRPr="00AA13B1">
        <w:rPr>
          <w:rStyle w:val="BoldUnderline"/>
          <w:rFonts w:ascii="Georgia" w:hAnsi="Georgia"/>
        </w:rPr>
        <w:t>That’s bull</w:t>
      </w:r>
      <w:r w:rsidRPr="00AA13B1">
        <w:rPr>
          <w:sz w:val="16"/>
        </w:rPr>
        <w:t xml:space="preserve">. </w:t>
      </w:r>
      <w:r w:rsidRPr="00AA13B1">
        <w:rPr>
          <w:rStyle w:val="Emphasis"/>
          <w:rFonts w:cs="Times New Roman"/>
        </w:rPr>
        <w:t>Science thrives on dissenting ideas</w:t>
      </w:r>
      <w:r w:rsidRPr="00AA13B1">
        <w:rPr>
          <w:sz w:val="16"/>
        </w:rPr>
        <w:t xml:space="preserve">, it grows and learns from them. </w:t>
      </w:r>
      <w:r w:rsidRPr="00AA13B1">
        <w:rPr>
          <w:rStyle w:val="BoldUnderline"/>
          <w:rFonts w:ascii="Georgia" w:hAnsi="Georgia"/>
        </w:rPr>
        <w:t xml:space="preserve">If there is </w:t>
      </w:r>
      <w:r w:rsidRPr="00AA13B1">
        <w:rPr>
          <w:rStyle w:val="Emphasis"/>
          <w:rFonts w:cs="Times New Roman"/>
        </w:rPr>
        <w:t>actual evidence</w:t>
      </w:r>
      <w:r w:rsidRPr="00AA13B1">
        <w:rPr>
          <w:rStyle w:val="BoldUnderline"/>
          <w:rFonts w:ascii="Georgia" w:hAnsi="Georgia"/>
        </w:rPr>
        <w:t xml:space="preserve"> to support an idea, it gets published</w:t>
      </w:r>
      <w:r w:rsidRPr="00AA13B1">
        <w:rPr>
          <w:sz w:val="16"/>
        </w:rPr>
        <w:t xml:space="preserve">. I can point out copious examples in my own field of astronomy where papers get published about all manners of against-the-mainstream thinking, some of which come to conclusions that, in my opinion, are clearly wrong. So let this be clear: </w:t>
      </w:r>
      <w:r w:rsidRPr="00AA13B1">
        <w:rPr>
          <w:rStyle w:val="StyleBoldUnderline"/>
        </w:rPr>
        <w:t>There is no scientific controversy over this</w:t>
      </w:r>
      <w:r w:rsidRPr="00AA13B1">
        <w:rPr>
          <w:sz w:val="16"/>
        </w:rPr>
        <w:t xml:space="preserve">. </w:t>
      </w:r>
      <w:r w:rsidRPr="00AA13B1">
        <w:rPr>
          <w:rStyle w:val="Emphasis"/>
          <w:rFonts w:cs="Times New Roman"/>
        </w:rPr>
        <w:t>Climate change denial is purely, 100 percent made-up political and corporate-sponsored crap</w:t>
      </w:r>
      <w:r w:rsidRPr="00AA13B1">
        <w:rPr>
          <w:sz w:val="16"/>
        </w:rPr>
        <w:t xml:space="preserve">. </w:t>
      </w:r>
      <w:r w:rsidRPr="00AA13B1">
        <w:rPr>
          <w:rStyle w:val="StyleBoldUnderline"/>
        </w:rPr>
        <w:t>When the loudest voices are</w:t>
      </w:r>
      <w:r w:rsidRPr="00AA13B1">
        <w:rPr>
          <w:sz w:val="16"/>
        </w:rPr>
        <w:t xml:space="preserve"> </w:t>
      </w:r>
      <w:r w:rsidRPr="00AA13B1">
        <w:rPr>
          <w:rStyle w:val="BoldUnderline"/>
          <w:rFonts w:ascii="Georgia" w:hAnsi="Georgia"/>
        </w:rPr>
        <w:t>fossil-fuel funded think tanks,</w:t>
      </w:r>
      <w:r w:rsidRPr="00AA13B1">
        <w:rPr>
          <w:sz w:val="16"/>
        </w:rPr>
        <w:t xml:space="preserve"> </w:t>
      </w:r>
      <w:r w:rsidRPr="00AA13B1">
        <w:rPr>
          <w:rStyle w:val="StyleBoldUnderline"/>
        </w:rPr>
        <w:t xml:space="preserve">when they </w:t>
      </w:r>
      <w:r w:rsidRPr="00AA13B1">
        <w:rPr>
          <w:rStyle w:val="BoldUnderline"/>
          <w:rFonts w:ascii="Georgia" w:hAnsi="Georgia"/>
        </w:rPr>
        <w:t xml:space="preserve">don’t publish in journals </w:t>
      </w:r>
      <w:r w:rsidRPr="00AA13B1">
        <w:rPr>
          <w:rStyle w:val="StyleBoldUnderline"/>
        </w:rPr>
        <w:t>but instead write</w:t>
      </w:r>
      <w:r w:rsidRPr="00AA13B1">
        <w:rPr>
          <w:sz w:val="16"/>
        </w:rPr>
        <w:t xml:space="preserve"> error-laden </w:t>
      </w:r>
      <w:r w:rsidRPr="00AA13B1">
        <w:rPr>
          <w:rStyle w:val="StyleBoldUnderline"/>
        </w:rPr>
        <w:t>op-eds in partisan venues</w:t>
      </w:r>
      <w:r w:rsidRPr="00AA13B1">
        <w:rPr>
          <w:sz w:val="16"/>
        </w:rPr>
        <w:t xml:space="preserve">, </w:t>
      </w:r>
      <w:r w:rsidRPr="00AA13B1">
        <w:rPr>
          <w:rStyle w:val="StyleBoldUnderline"/>
        </w:rPr>
        <w:t xml:space="preserve">when they have to </w:t>
      </w:r>
      <w:r w:rsidRPr="00AA13B1">
        <w:rPr>
          <w:rStyle w:val="BoldUnderline"/>
          <w:rFonts w:ascii="Georgia" w:hAnsi="Georgia"/>
        </w:rPr>
        <w:t>manipulate the data</w:t>
      </w:r>
      <w:r w:rsidRPr="00AA13B1">
        <w:rPr>
          <w:sz w:val="16"/>
        </w:rPr>
        <w:t xml:space="preserve"> to support their point, </w:t>
      </w:r>
      <w:r w:rsidRPr="00AA13B1">
        <w:rPr>
          <w:rStyle w:val="BoldUnderline"/>
          <w:rFonts w:ascii="Georgia" w:hAnsi="Georgia"/>
        </w:rPr>
        <w:t>then what they’re doing isn’t science.</w:t>
      </w:r>
      <w:r w:rsidRPr="00AA13B1">
        <w:rPr>
          <w:sz w:val="16"/>
        </w:rPr>
        <w:t xml:space="preserve"> </w:t>
      </w:r>
      <w:r w:rsidRPr="00AA13B1">
        <w:rPr>
          <w:rStyle w:val="Emphasis"/>
          <w:rFonts w:cs="Times New Roman"/>
          <w:b w:val="0"/>
        </w:rPr>
        <w:t>It’s nonsense</w:t>
      </w:r>
      <w:r w:rsidRPr="00AA13B1">
        <w:rPr>
          <w:sz w:val="16"/>
        </w:rPr>
        <w:t>. And worse</w:t>
      </w:r>
      <w:r w:rsidRPr="00AA13B1">
        <w:rPr>
          <w:rStyle w:val="Emphasis"/>
          <w:rFonts w:cs="Times New Roman"/>
          <w:b w:val="0"/>
        </w:rPr>
        <w:t>, it’s dangerous nonsense</w:t>
      </w:r>
      <w:r w:rsidRPr="00AA13B1">
        <w:rPr>
          <w:sz w:val="16"/>
        </w:rPr>
        <w:t xml:space="preserve">. </w:t>
      </w:r>
      <w:r w:rsidRPr="00AA13B1">
        <w:rPr>
          <w:rStyle w:val="BoldUnderline"/>
          <w:rFonts w:ascii="Georgia" w:hAnsi="Georgia"/>
        </w:rPr>
        <w:t xml:space="preserve">Because they’re fiddling with the data while the </w:t>
      </w:r>
      <w:r w:rsidRPr="00AA13B1">
        <w:rPr>
          <w:rStyle w:val="Emphasis"/>
          <w:rFonts w:cs="Times New Roman"/>
          <w:b w:val="0"/>
        </w:rPr>
        <w:t>world burns.</w:t>
      </w:r>
    </w:p>
    <w:p w:rsidR="00F94F20" w:rsidRPr="00AA13B1" w:rsidRDefault="00F94F20" w:rsidP="00F94F20"/>
    <w:p w:rsidR="00F94F20" w:rsidRPr="00AA13B1" w:rsidRDefault="00F94F20" w:rsidP="00F94F20">
      <w:pPr>
        <w:pStyle w:val="Heading3"/>
      </w:pPr>
      <w:bookmarkStart w:id="43" w:name="_Toc392706470"/>
      <w:r w:rsidRPr="00AA13B1">
        <w:lastRenderedPageBreak/>
        <w:t>Impact – Climate – A2: Too Late</w:t>
      </w:r>
      <w:bookmarkEnd w:id="43"/>
    </w:p>
    <w:p w:rsidR="00F94F20" w:rsidRPr="00AA13B1" w:rsidRDefault="00F94F20" w:rsidP="00F94F20">
      <w:pPr>
        <w:pStyle w:val="Heading4"/>
      </w:pPr>
      <w:r w:rsidRPr="00AA13B1">
        <w:t xml:space="preserve">Action now can </w:t>
      </w:r>
      <w:r w:rsidRPr="00AA13B1">
        <w:rPr>
          <w:u w:val="single"/>
        </w:rPr>
        <w:t>reverse</w:t>
      </w:r>
      <w:r w:rsidRPr="00AA13B1">
        <w:t xml:space="preserve"> it.</w:t>
      </w:r>
    </w:p>
    <w:p w:rsidR="00F94F20" w:rsidRPr="00AA13B1" w:rsidRDefault="00F94F20" w:rsidP="00F94F20">
      <w:pPr>
        <w:rPr>
          <w:rStyle w:val="Heading4Char"/>
          <w:rFonts w:eastAsia="Calibri"/>
        </w:rPr>
      </w:pPr>
      <w:r w:rsidRPr="00AA13B1">
        <w:rPr>
          <w:rStyle w:val="Heading4Char"/>
          <w:rFonts w:eastAsia="Calibri"/>
        </w:rPr>
        <w:t>Peters ‘12</w:t>
      </w:r>
    </w:p>
    <w:p w:rsidR="00F94F20" w:rsidRPr="00AA13B1" w:rsidRDefault="00F94F20" w:rsidP="00F94F20">
      <w:r w:rsidRPr="00AA13B1">
        <w:t>[Glen P. Peters, Robbie M. Andrew, Tom Boden, Josep G. Canadell, Philippe Ciais, Corinne Le Quéré, Peer Reviewed Journal, Glen, Center for International Climate and Environmental Research – Oslo (CICERO) The challenge to keep global warming below 2 [deg]C, 12/2/12  Nature Climate Change]</w:t>
      </w:r>
    </w:p>
    <w:p w:rsidR="00F94F20" w:rsidRPr="00AA13B1" w:rsidRDefault="00F94F20" w:rsidP="00F94F20">
      <w:pPr>
        <w:rPr>
          <w:b/>
          <w:bCs/>
          <w:u w:val="single"/>
        </w:rPr>
      </w:pPr>
      <w:r w:rsidRPr="00AA13B1">
        <w:rPr>
          <w:sz w:val="10"/>
        </w:rPr>
        <w:t>On-going climate negotiations have recognized a “significant gap” between the current trajectory of global greenhouse-gas emissions and the “likely chance of holding the increase in global average temperature below 2 °C or 1.5 °C above pre-industrial levels”</w:t>
      </w:r>
      <w:hyperlink r:id="rId43" w:anchor="ref1" w:tooltip="UNFCCC Establishment of an Ad Hoc Working Group on the Durban Platform for Enhanced Action (UNFCCC, 2011)." w:history="1">
        <w:r w:rsidRPr="00AA13B1">
          <w:rPr>
            <w:rStyle w:val="Hyperlink"/>
            <w:sz w:val="10"/>
          </w:rPr>
          <w:t>1</w:t>
        </w:r>
      </w:hyperlink>
      <w:r w:rsidRPr="00AA13B1">
        <w:rPr>
          <w:sz w:val="10"/>
        </w:rPr>
        <w:t xml:space="preserve">. Here we compare recent trends in carbon dioxide (CO2) emissions from fossil-fuel combustion, cement production and gas flaring with the primary emission scenarios used by the Intergovernmental Panel on Climate Change (IPCC). Carbon dioxide emissions are the largest contributor to long-term climate change and thus provide a good baseline to assess progress and examine consequences. We find that current emission trends continue to track scenarios that lead to the highest temperature increases. Further </w:t>
      </w:r>
      <w:r w:rsidRPr="00AA13B1">
        <w:rPr>
          <w:rStyle w:val="Emphasis"/>
        </w:rPr>
        <w:t>delay in</w:t>
      </w:r>
      <w:r w:rsidRPr="00AA13B1">
        <w:rPr>
          <w:sz w:val="10"/>
        </w:rPr>
        <w:t xml:space="preserve"> global </w:t>
      </w:r>
      <w:r w:rsidRPr="00AA13B1">
        <w:rPr>
          <w:rStyle w:val="Emphasis"/>
        </w:rPr>
        <w:t>mitigation</w:t>
      </w:r>
      <w:r w:rsidRPr="00AA13B1">
        <w:rPr>
          <w:sz w:val="10"/>
        </w:rPr>
        <w:t xml:space="preserve"> </w:t>
      </w:r>
      <w:r w:rsidRPr="00AA13B1">
        <w:rPr>
          <w:rStyle w:val="StyleBoldUnderline"/>
        </w:rPr>
        <w:t>makes it increasingly difficult to stay below 2 °C.</w:t>
      </w:r>
      <w:r w:rsidRPr="00AA13B1">
        <w:rPr>
          <w:rStyle w:val="StyleBoldUnderline"/>
          <w:sz w:val="12"/>
        </w:rPr>
        <w:t xml:space="preserve">  </w:t>
      </w:r>
      <w:r w:rsidRPr="00AA13B1">
        <w:rPr>
          <w:sz w:val="10"/>
        </w:rPr>
        <w:t>Long-term emissions scenarios are designed to represent a range of plausible emission trajectories as input for climate change research</w:t>
      </w:r>
      <w:hyperlink r:id="rId44" w:anchor="ref2" w:tooltip="Moss, R. H. et al. Nature 463, 747-756 (2010)." w:history="1">
        <w:r w:rsidRPr="00AA13B1">
          <w:rPr>
            <w:rStyle w:val="Hyperlink"/>
            <w:sz w:val="10"/>
          </w:rPr>
          <w:t>2</w:t>
        </w:r>
      </w:hyperlink>
      <w:r w:rsidRPr="00AA13B1">
        <w:rPr>
          <w:sz w:val="10"/>
        </w:rPr>
        <w:t xml:space="preserve">, </w:t>
      </w:r>
      <w:hyperlink r:id="rId45" w:anchor="ref3" w:tooltip="Van Vuuren, D. et al. Climatic Change 103, 635-642 (2010)." w:history="1">
        <w:r w:rsidRPr="00AA13B1">
          <w:rPr>
            <w:rStyle w:val="Hyperlink"/>
            <w:sz w:val="10"/>
          </w:rPr>
          <w:t>3</w:t>
        </w:r>
      </w:hyperlink>
      <w:r w:rsidRPr="00AA13B1">
        <w:rPr>
          <w:sz w:val="10"/>
        </w:rPr>
        <w:t>. The IPCC process has resulted in four generations of emissions scenarios</w:t>
      </w:r>
      <w:hyperlink r:id="rId46" w:anchor="ref2" w:tooltip="Moss, R. H. et al. Nature 463, 747-756 (2010)." w:history="1">
        <w:r w:rsidRPr="00AA13B1">
          <w:rPr>
            <w:rStyle w:val="Hyperlink"/>
            <w:sz w:val="10"/>
          </w:rPr>
          <w:t>2</w:t>
        </w:r>
      </w:hyperlink>
      <w:r w:rsidRPr="00AA13B1">
        <w:rPr>
          <w:sz w:val="10"/>
        </w:rPr>
        <w:t>: Scientific Assessment 1990 (SA90)</w:t>
      </w:r>
      <w:hyperlink r:id="rId47" w:anchor="ref4" w:tooltip="Tirpak, D. &amp; Vellinga, P. in Climate Change: The IPCC Response Strategies (eds Bernthal, F. et al.) 9-42 (IPCC, 1990)." w:history="1">
        <w:r w:rsidRPr="00AA13B1">
          <w:rPr>
            <w:rStyle w:val="Hyperlink"/>
            <w:sz w:val="10"/>
          </w:rPr>
          <w:t>4</w:t>
        </w:r>
      </w:hyperlink>
      <w:r w:rsidRPr="00AA13B1">
        <w:rPr>
          <w:sz w:val="10"/>
        </w:rPr>
        <w:t>, IPCC Scenarios 1992 (IS92)</w:t>
      </w:r>
      <w:hyperlink r:id="rId48" w:anchor="ref5" w:tooltip="Leggett, J. et al. in Climate Change 1992: The Supplementary Report to The IPCC Scientific Assessment (eds Houghton, J. T., Callander, B. A. &amp; Varney, S. K.) 69-98 (Cambridge Univ. Press, 1992)." w:history="1">
        <w:r w:rsidRPr="00AA13B1">
          <w:rPr>
            <w:rStyle w:val="Hyperlink"/>
            <w:sz w:val="10"/>
          </w:rPr>
          <w:t>5</w:t>
        </w:r>
      </w:hyperlink>
      <w:r w:rsidRPr="00AA13B1">
        <w:rPr>
          <w:sz w:val="10"/>
        </w:rPr>
        <w:t>, Special Report on Emissions Scenarios (SRES)</w:t>
      </w:r>
      <w:hyperlink r:id="rId49" w:anchor="ref6" w:tooltip="Nakicenovic, N. &amp; Swart, R. IPCC Special Report on Emissions Scenarios (Cambridge Univ. Press, 2000)." w:history="1">
        <w:r w:rsidRPr="00AA13B1">
          <w:rPr>
            <w:rStyle w:val="Hyperlink"/>
            <w:sz w:val="10"/>
          </w:rPr>
          <w:t>6</w:t>
        </w:r>
      </w:hyperlink>
      <w:r w:rsidRPr="00AA13B1">
        <w:rPr>
          <w:sz w:val="10"/>
        </w:rPr>
        <w:t>, and the evolving Representative Concentration Pathways (RCPs)</w:t>
      </w:r>
      <w:hyperlink r:id="rId50" w:anchor="ref7" w:tooltip="Van Vuuren, D. P. et al. Climatic Change 109, 5-31 (2011)." w:history="1">
        <w:r w:rsidRPr="00AA13B1">
          <w:rPr>
            <w:rStyle w:val="Hyperlink"/>
            <w:sz w:val="10"/>
          </w:rPr>
          <w:t>7</w:t>
        </w:r>
      </w:hyperlink>
      <w:r w:rsidRPr="00AA13B1">
        <w:rPr>
          <w:sz w:val="10"/>
        </w:rPr>
        <w:t xml:space="preserve"> to be used in the upcoming IPCC Fifth Assessment Report. The RCPs were developed by the research community as a new, parallel process of scenario development, whereby climate models are run using the RCPs while simultaneously socioeconomic and emission scenarios are developed that span the range of the RCPs and beyond</w:t>
      </w:r>
      <w:hyperlink r:id="rId51" w:anchor="ref2" w:tooltip="Moss, R. H. et al. Nature 463, 747-756 (2010)." w:history="1">
        <w:r w:rsidRPr="00AA13B1">
          <w:rPr>
            <w:rStyle w:val="Hyperlink"/>
            <w:sz w:val="10"/>
          </w:rPr>
          <w:t>2</w:t>
        </w:r>
      </w:hyperlink>
      <w:r w:rsidRPr="00AA13B1">
        <w:rPr>
          <w:sz w:val="10"/>
        </w:rPr>
        <w:t>.</w:t>
      </w:r>
      <w:r w:rsidRPr="00AA13B1">
        <w:rPr>
          <w:sz w:val="12"/>
        </w:rPr>
        <w:t xml:space="preserve"> </w:t>
      </w:r>
      <w:r w:rsidRPr="00AA13B1">
        <w:rPr>
          <w:sz w:val="10"/>
        </w:rPr>
        <w:t xml:space="preserve"> It is important to regularly re-assess the relevance of emissions scenarios in light of changing global circumstances</w:t>
      </w:r>
      <w:hyperlink r:id="rId52" w:anchor="ref3" w:tooltip="Van Vuuren, D. et al. Climatic Change 103, 635-642 (2010)." w:history="1">
        <w:r w:rsidRPr="00AA13B1">
          <w:rPr>
            <w:rStyle w:val="Hyperlink"/>
            <w:sz w:val="10"/>
          </w:rPr>
          <w:t>3</w:t>
        </w:r>
      </w:hyperlink>
      <w:r w:rsidRPr="00AA13B1">
        <w:rPr>
          <w:sz w:val="10"/>
        </w:rPr>
        <w:t xml:space="preserve">, </w:t>
      </w:r>
      <w:hyperlink r:id="rId53" w:anchor="ref8" w:tooltip="Richels, R. G., Tol, R. S. J. &amp; Yohe, G. W. Nature 453, 155-155 (2008)." w:history="1">
        <w:r w:rsidRPr="00AA13B1">
          <w:rPr>
            <w:rStyle w:val="Hyperlink"/>
            <w:sz w:val="10"/>
          </w:rPr>
          <w:t>8</w:t>
        </w:r>
      </w:hyperlink>
      <w:r w:rsidRPr="00AA13B1">
        <w:rPr>
          <w:sz w:val="10"/>
        </w:rPr>
        <w:t xml:space="preserve">. </w:t>
      </w:r>
      <w:r w:rsidRPr="00AA13B1">
        <w:rPr>
          <w:rStyle w:val="StyleBoldUnderline"/>
        </w:rPr>
        <w:t>In the past</w:t>
      </w:r>
      <w:r w:rsidRPr="00AA13B1">
        <w:rPr>
          <w:sz w:val="10"/>
        </w:rPr>
        <w:t xml:space="preserve">, </w:t>
      </w:r>
      <w:r w:rsidRPr="00AA13B1">
        <w:rPr>
          <w:rStyle w:val="StyleBoldUnderline"/>
        </w:rPr>
        <w:t>decadal trends in</w:t>
      </w:r>
      <w:r w:rsidRPr="00AA13B1">
        <w:rPr>
          <w:sz w:val="10"/>
        </w:rPr>
        <w:t xml:space="preserve"> CO2 </w:t>
      </w:r>
      <w:r w:rsidRPr="00AA13B1">
        <w:rPr>
          <w:rStyle w:val="StyleBoldUnderline"/>
        </w:rPr>
        <w:t>emissions</w:t>
      </w:r>
      <w:r w:rsidRPr="00AA13B1">
        <w:rPr>
          <w:sz w:val="10"/>
        </w:rPr>
        <w:t xml:space="preserve"> </w:t>
      </w:r>
      <w:r w:rsidRPr="00AA13B1">
        <w:rPr>
          <w:rStyle w:val="StyleBoldUnderline"/>
        </w:rPr>
        <w:t>have responded slowly</w:t>
      </w:r>
      <w:r w:rsidRPr="00AA13B1">
        <w:rPr>
          <w:sz w:val="10"/>
        </w:rPr>
        <w:t xml:space="preserve"> to changes in the underlying emission drivers </w:t>
      </w:r>
      <w:r w:rsidRPr="00AA13B1">
        <w:rPr>
          <w:rStyle w:val="StyleBoldUnderline"/>
        </w:rPr>
        <w:t>because of inertia</w:t>
      </w:r>
      <w:r w:rsidRPr="00AA13B1">
        <w:rPr>
          <w:sz w:val="10"/>
        </w:rPr>
        <w:t xml:space="preserve"> and path dependence in technical, social and political systems</w:t>
      </w:r>
      <w:hyperlink r:id="rId54" w:anchor="ref9" w:tooltip="Van Vuuren, D. P. &amp; Riahi, K. Climatic Change 91, 237-248 (2008)." w:history="1">
        <w:r w:rsidRPr="00AA13B1">
          <w:rPr>
            <w:rStyle w:val="Hyperlink"/>
            <w:sz w:val="10"/>
          </w:rPr>
          <w:t>9</w:t>
        </w:r>
      </w:hyperlink>
      <w:r w:rsidRPr="00AA13B1">
        <w:rPr>
          <w:sz w:val="10"/>
        </w:rPr>
        <w:t>. Inertia and path dependence are unlikely to be affected by short-term fluctuations</w:t>
      </w:r>
      <w:hyperlink r:id="rId55" w:anchor="ref2" w:tooltip="Moss, R. H. et al. Nature 463, 747-756 (2010)." w:history="1">
        <w:r w:rsidRPr="00AA13B1">
          <w:rPr>
            <w:rStyle w:val="Hyperlink"/>
            <w:sz w:val="10"/>
          </w:rPr>
          <w:t>2</w:t>
        </w:r>
      </w:hyperlink>
      <w:r w:rsidRPr="00AA13B1">
        <w:rPr>
          <w:sz w:val="10"/>
        </w:rPr>
        <w:t xml:space="preserve">, </w:t>
      </w:r>
      <w:hyperlink r:id="rId56" w:anchor="ref3" w:tooltip="Van Vuuren, D. et al. Climatic Change 103, 635-642 (2010)." w:history="1">
        <w:r w:rsidRPr="00AA13B1">
          <w:rPr>
            <w:rStyle w:val="Hyperlink"/>
            <w:sz w:val="10"/>
          </w:rPr>
          <w:t>3</w:t>
        </w:r>
      </w:hyperlink>
      <w:r w:rsidRPr="00AA13B1">
        <w:rPr>
          <w:sz w:val="10"/>
        </w:rPr>
        <w:t xml:space="preserve">, </w:t>
      </w:r>
      <w:hyperlink r:id="rId57" w:anchor="ref9" w:tooltip="Van Vuuren, D. P. &amp; Riahi, K. Climatic Change 91, 237-248 (2008)." w:history="1">
        <w:r w:rsidRPr="00AA13B1">
          <w:rPr>
            <w:rStyle w:val="Hyperlink"/>
            <w:sz w:val="10"/>
          </w:rPr>
          <w:t>9</w:t>
        </w:r>
      </w:hyperlink>
      <w:r w:rsidRPr="00AA13B1">
        <w:rPr>
          <w:sz w:val="10"/>
        </w:rPr>
        <w:t xml:space="preserve"> — such as financial crises</w:t>
      </w:r>
      <w:hyperlink r:id="rId58" w:anchor="ref10" w:tooltip="Peters, G. P. et al. Nature Clim. Change 2, 2-4 (2012)." w:history="1">
        <w:r w:rsidRPr="00AA13B1">
          <w:rPr>
            <w:rStyle w:val="Hyperlink"/>
            <w:sz w:val="10"/>
          </w:rPr>
          <w:t>10</w:t>
        </w:r>
      </w:hyperlink>
      <w:r w:rsidRPr="00AA13B1">
        <w:rPr>
          <w:sz w:val="10"/>
        </w:rPr>
        <w:t xml:space="preserve"> — </w:t>
      </w:r>
      <w:r w:rsidRPr="00AA13B1">
        <w:rPr>
          <w:rStyle w:val="StyleBoldUnderline"/>
        </w:rPr>
        <w:t>and it is probable that emissions will</w:t>
      </w:r>
      <w:r w:rsidRPr="00AA13B1">
        <w:rPr>
          <w:sz w:val="10"/>
        </w:rPr>
        <w:t xml:space="preserve"> continue to </w:t>
      </w:r>
      <w:r w:rsidRPr="00AA13B1">
        <w:rPr>
          <w:rStyle w:val="StyleBoldUnderline"/>
        </w:rPr>
        <w:t>rise</w:t>
      </w:r>
      <w:r w:rsidRPr="00AA13B1">
        <w:rPr>
          <w:sz w:val="10"/>
        </w:rPr>
        <w:t xml:space="preserve"> </w:t>
      </w:r>
      <w:r w:rsidRPr="00AA13B1">
        <w:rPr>
          <w:rStyle w:val="StyleBoldUnderline"/>
        </w:rPr>
        <w:t>for a period even after</w:t>
      </w:r>
      <w:r w:rsidRPr="00AA13B1">
        <w:rPr>
          <w:sz w:val="10"/>
        </w:rPr>
        <w:t xml:space="preserve"> global </w:t>
      </w:r>
      <w:r w:rsidRPr="00AA13B1">
        <w:rPr>
          <w:rStyle w:val="StyleBoldUnderline"/>
        </w:rPr>
        <w:t>mitigation has started</w:t>
      </w:r>
      <w:hyperlink r:id="rId59" w:anchor="ref11" w:tooltip="Friedlingstein, P. et al. Nature Clim. Change 1, 457-461 (2011)." w:history="1">
        <w:r w:rsidRPr="00AA13B1">
          <w:rPr>
            <w:rStyle w:val="Hyperlink"/>
            <w:sz w:val="10"/>
          </w:rPr>
          <w:t>11</w:t>
        </w:r>
      </w:hyperlink>
      <w:r w:rsidRPr="00AA13B1">
        <w:rPr>
          <w:sz w:val="10"/>
        </w:rPr>
        <w:t>. Thermal inertia and vertical mixing in the ocean, also delay the temperature response to CO2 emissions</w:t>
      </w:r>
      <w:hyperlink r:id="rId60" w:anchor="ref12" w:tooltip="Schneider, S. H. &amp; Thompson, S. L. J. Geophys. Res. 86, 3135-3147 (1981)." w:history="1">
        <w:r w:rsidRPr="00AA13B1">
          <w:rPr>
            <w:rStyle w:val="Hyperlink"/>
            <w:sz w:val="10"/>
          </w:rPr>
          <w:t>12</w:t>
        </w:r>
      </w:hyperlink>
      <w:r w:rsidRPr="00AA13B1">
        <w:rPr>
          <w:sz w:val="10"/>
        </w:rPr>
        <w:t>. Because of inertia, path dependence and changing global circumstances, there is value in comparing observed decadal emission trends with emission scenarios to help inform the prospect of different futures being realized, explore the feasibility of desired changes in the current emission trajectory and help to identify whether new scenarios may be needed.</w:t>
      </w:r>
      <w:r w:rsidRPr="00AA13B1">
        <w:rPr>
          <w:sz w:val="12"/>
        </w:rPr>
        <w:t xml:space="preserve"> </w:t>
      </w:r>
      <w:r w:rsidRPr="00AA13B1">
        <w:rPr>
          <w:sz w:val="10"/>
        </w:rPr>
        <w:t xml:space="preserve"> </w:t>
      </w:r>
      <w:r w:rsidRPr="00AA13B1">
        <w:rPr>
          <w:rStyle w:val="StyleBoldUnderline"/>
        </w:rPr>
        <w:t>Global CO2 emissions have increased</w:t>
      </w:r>
      <w:r w:rsidRPr="00AA13B1">
        <w:rPr>
          <w:sz w:val="10"/>
        </w:rPr>
        <w:t xml:space="preserve"> from 6.1±0.3 Pg C in 1990 to 9.5±0.5 Pg C in 2011 (3% over 2010), with average annual growth rates of 1.9% per year in the 1980s, 1.0% per year in the 1990s, and 3.1% per year since 2000. We estimate that emissions in 2012 will be 9.7±0.5 Pg C or 2.6% above 2011 (range of 1.9–3.5%) and 58% greater than 1990 (</w:t>
      </w:r>
      <w:hyperlink r:id="rId61" w:anchor="supplementary-information" w:history="1">
        <w:r w:rsidRPr="00AA13B1">
          <w:rPr>
            <w:rStyle w:val="Hyperlink"/>
            <w:sz w:val="10"/>
          </w:rPr>
          <w:t>Supplementary Information</w:t>
        </w:r>
      </w:hyperlink>
      <w:r w:rsidRPr="00AA13B1">
        <w:rPr>
          <w:sz w:val="10"/>
        </w:rPr>
        <w:t xml:space="preserve"> and ref. </w:t>
      </w:r>
      <w:hyperlink r:id="rId62" w:anchor="ref13" w:tooltip="Le Quere, C. et al. Earth Syst. Sci. Data Discuss. http://dx.doi.org/10.5194/essdd-5-1107-2012 (2012)." w:history="1">
        <w:r w:rsidRPr="00AA13B1">
          <w:rPr>
            <w:rStyle w:val="Hyperlink"/>
            <w:sz w:val="10"/>
          </w:rPr>
          <w:t>13</w:t>
        </w:r>
      </w:hyperlink>
      <w:r w:rsidRPr="00AA13B1">
        <w:rPr>
          <w:sz w:val="10"/>
        </w:rPr>
        <w:t>). The observed growth rates are at the top end of all four generations of emissions scenarios (</w:t>
      </w:r>
      <w:hyperlink r:id="rId63" w:anchor="f1" w:history="1">
        <w:r w:rsidRPr="00AA13B1">
          <w:rPr>
            <w:rStyle w:val="Hyperlink"/>
            <w:sz w:val="10"/>
          </w:rPr>
          <w:t>Figs 1</w:t>
        </w:r>
      </w:hyperlink>
      <w:r w:rsidRPr="00AA13B1">
        <w:rPr>
          <w:sz w:val="10"/>
        </w:rPr>
        <w:t xml:space="preserve"> and </w:t>
      </w:r>
      <w:hyperlink r:id="rId64" w:anchor="f2" w:history="1">
        <w:r w:rsidRPr="00AA13B1">
          <w:rPr>
            <w:rStyle w:val="Hyperlink"/>
            <w:sz w:val="10"/>
          </w:rPr>
          <w:t>2</w:t>
        </w:r>
      </w:hyperlink>
      <w:r w:rsidRPr="00AA13B1">
        <w:rPr>
          <w:sz w:val="10"/>
        </w:rPr>
        <w:t>). Of the previous illustrative IPCC scenarios, only IS92-E, IS92-F and SRES A1B exceed the observed emissions (</w:t>
      </w:r>
      <w:hyperlink r:id="rId65" w:anchor="f1" w:history="1">
        <w:r w:rsidRPr="00AA13B1">
          <w:rPr>
            <w:rStyle w:val="Hyperlink"/>
            <w:sz w:val="10"/>
          </w:rPr>
          <w:t>Fig. 1</w:t>
        </w:r>
      </w:hyperlink>
      <w:r w:rsidRPr="00AA13B1">
        <w:rPr>
          <w:sz w:val="10"/>
        </w:rPr>
        <w:t>) or their rates of growth (</w:t>
      </w:r>
      <w:hyperlink r:id="rId66" w:anchor="f2" w:history="1">
        <w:r w:rsidRPr="00AA13B1">
          <w:rPr>
            <w:rStyle w:val="Hyperlink"/>
            <w:sz w:val="10"/>
          </w:rPr>
          <w:t>Fig. 2</w:t>
        </w:r>
      </w:hyperlink>
      <w:r w:rsidRPr="00AA13B1">
        <w:rPr>
          <w:sz w:val="10"/>
        </w:rPr>
        <w:t>), with RCP8.5 lower but within uncertainty bounds of observed emissions.</w:t>
      </w:r>
      <w:r w:rsidRPr="00AA13B1">
        <w:rPr>
          <w:sz w:val="12"/>
        </w:rPr>
        <w:t xml:space="preserve"> </w:t>
      </w:r>
      <w:r w:rsidRPr="00AA13B1">
        <w:rPr>
          <w:sz w:val="10"/>
        </w:rPr>
        <w:t xml:space="preserve"> Figure 1: Estimated CO2 emissions over the past three decades compared with the IS92, SRES and the RCPs. </w:t>
      </w:r>
      <w:r w:rsidRPr="00AA13B1">
        <w:rPr>
          <w:sz w:val="12"/>
        </w:rPr>
        <w:t xml:space="preserve"> </w:t>
      </w:r>
      <w:r w:rsidRPr="00AA13B1">
        <w:rPr>
          <w:sz w:val="10"/>
        </w:rPr>
        <w:t xml:space="preserve"> The SA90 data are not shown, but the most relevant (SA90-A) is similar to IS92-A and IS92-F. The uncertainty in historical emissions is ±5% (one standard deviation). Scenario data is generally reported at decadal intervals and we use linear interpolation for intermediate years.</w:t>
      </w:r>
      <w:r w:rsidRPr="00AA13B1">
        <w:rPr>
          <w:sz w:val="12"/>
        </w:rPr>
        <w:t xml:space="preserve"> </w:t>
      </w:r>
      <w:r w:rsidRPr="00AA13B1">
        <w:rPr>
          <w:sz w:val="10"/>
        </w:rPr>
        <w:t xml:space="preserve"> </w:t>
      </w:r>
      <w:hyperlink r:id="rId67" w:history="1">
        <w:r w:rsidRPr="00AA13B1">
          <w:rPr>
            <w:rStyle w:val="Hyperlink"/>
            <w:sz w:val="10"/>
          </w:rPr>
          <w:t>Full size image (386 KB)</w:t>
        </w:r>
      </w:hyperlink>
      <w:r w:rsidRPr="00AA13B1">
        <w:rPr>
          <w:sz w:val="12"/>
        </w:rPr>
        <w:t xml:space="preserve"> </w:t>
      </w:r>
      <w:r w:rsidRPr="00AA13B1">
        <w:rPr>
          <w:sz w:val="10"/>
        </w:rPr>
        <w:t xml:space="preserve"> </w:t>
      </w:r>
      <w:hyperlink r:id="rId68" w:history="1">
        <w:r w:rsidRPr="00AA13B1">
          <w:rPr>
            <w:rStyle w:val="Hyperlink"/>
            <w:sz w:val="10"/>
          </w:rPr>
          <w:t>Figures index</w:t>
        </w:r>
      </w:hyperlink>
      <w:r w:rsidRPr="00AA13B1">
        <w:rPr>
          <w:sz w:val="12"/>
        </w:rPr>
        <w:t xml:space="preserve"> </w:t>
      </w:r>
      <w:r w:rsidRPr="00AA13B1">
        <w:rPr>
          <w:sz w:val="10"/>
        </w:rPr>
        <w:t xml:space="preserve"> </w:t>
      </w:r>
      <w:hyperlink r:id="rId69" w:anchor="f2" w:tooltip="Growth rates of historical and scenario CO2 emissions." w:history="1">
        <w:r w:rsidRPr="00AA13B1">
          <w:rPr>
            <w:rStyle w:val="Hyperlink"/>
            <w:sz w:val="10"/>
          </w:rPr>
          <w:t>Next</w:t>
        </w:r>
      </w:hyperlink>
      <w:r w:rsidRPr="00AA13B1">
        <w:rPr>
          <w:sz w:val="12"/>
        </w:rPr>
        <w:t xml:space="preserve"> </w:t>
      </w:r>
      <w:r w:rsidRPr="00AA13B1">
        <w:rPr>
          <w:sz w:val="10"/>
        </w:rPr>
        <w:t xml:space="preserve"> Figure 2: Growth rates of historical and scenario CO2 emissions. </w:t>
      </w:r>
      <w:r w:rsidRPr="00AA13B1">
        <w:rPr>
          <w:sz w:val="12"/>
        </w:rPr>
        <w:t xml:space="preserve"> </w:t>
      </w:r>
      <w:r w:rsidRPr="00AA13B1">
        <w:rPr>
          <w:sz w:val="10"/>
        </w:rPr>
        <w:t xml:space="preserve"> The average annual growth rates of the historical emission estimates (black crosses) and the emission scenarios for the time periods of overlaps (shown on the horizontal axis). The growth rates are more comparable for the longer time intervals considered (in order: SA90, 27 years; IS92, 22 years; SRES, 12 years; and RCPs, 7 years). The short-term growth rates of the scenarios do not necessarily reflect the long-term emission pathway (for example, A1B has a high initial growth rate compared with its long-term behaviour and RCP3PD has a higher growth rate until 2010 compared with RCP4.5 and RCP6). For the SRES, we represent the illustrative scenario for each family (filled circles) and each of the contributing model scenarios (open circles). The scenarios generally report emissions at intervals of 10 years or more and we interpolated linearly to 2012; a sensitivity analysis shows a linear interpolation is robust (</w:t>
      </w:r>
      <w:hyperlink r:id="rId70" w:anchor="supplementary-information" w:history="1">
        <w:r w:rsidRPr="00AA13B1">
          <w:rPr>
            <w:rStyle w:val="Hyperlink"/>
            <w:sz w:val="10"/>
          </w:rPr>
          <w:t>Supplementary Fig. S14</w:t>
        </w:r>
      </w:hyperlink>
      <w:r w:rsidRPr="00AA13B1">
        <w:rPr>
          <w:sz w:val="10"/>
        </w:rPr>
        <w:t>).</w:t>
      </w:r>
      <w:r w:rsidRPr="00AA13B1">
        <w:rPr>
          <w:sz w:val="12"/>
        </w:rPr>
        <w:t xml:space="preserve"> </w:t>
      </w:r>
      <w:r w:rsidRPr="00AA13B1">
        <w:rPr>
          <w:sz w:val="10"/>
        </w:rPr>
        <w:t xml:space="preserve"> </w:t>
      </w:r>
      <w:hyperlink r:id="rId71" w:history="1">
        <w:r w:rsidRPr="00AA13B1">
          <w:rPr>
            <w:rStyle w:val="Hyperlink"/>
            <w:sz w:val="10"/>
          </w:rPr>
          <w:t>Full size image (112 KB)</w:t>
        </w:r>
      </w:hyperlink>
      <w:r w:rsidRPr="00AA13B1">
        <w:rPr>
          <w:sz w:val="12"/>
        </w:rPr>
        <w:t xml:space="preserve"> </w:t>
      </w:r>
      <w:r w:rsidRPr="00AA13B1">
        <w:rPr>
          <w:sz w:val="10"/>
        </w:rPr>
        <w:t xml:space="preserve"> </w:t>
      </w:r>
      <w:hyperlink r:id="rId72" w:anchor="f1" w:tooltip="Estimated CO2 emissions over the past three decades compared with the IS92, SRES and the RCPs." w:history="1">
        <w:r w:rsidRPr="00AA13B1">
          <w:rPr>
            <w:rStyle w:val="Hyperlink"/>
            <w:sz w:val="10"/>
          </w:rPr>
          <w:t>Previous</w:t>
        </w:r>
      </w:hyperlink>
      <w:r w:rsidRPr="00AA13B1">
        <w:rPr>
          <w:sz w:val="12"/>
        </w:rPr>
        <w:t xml:space="preserve"> </w:t>
      </w:r>
      <w:r w:rsidRPr="00AA13B1">
        <w:rPr>
          <w:sz w:val="10"/>
        </w:rPr>
        <w:t xml:space="preserve"> </w:t>
      </w:r>
      <w:hyperlink r:id="rId73" w:history="1">
        <w:r w:rsidRPr="00AA13B1">
          <w:rPr>
            <w:rStyle w:val="Hyperlink"/>
            <w:sz w:val="10"/>
          </w:rPr>
          <w:t>Figures index</w:t>
        </w:r>
      </w:hyperlink>
      <w:r w:rsidRPr="00AA13B1">
        <w:rPr>
          <w:sz w:val="12"/>
        </w:rPr>
        <w:t xml:space="preserve"> </w:t>
      </w:r>
      <w:r w:rsidRPr="00AA13B1">
        <w:rPr>
          <w:sz w:val="10"/>
        </w:rPr>
        <w:t xml:space="preserve"> Observed emission trends are in line with SA90-A, IS92-E and IS92-F, SRES A1FI, A1B and A2, and RCP8.5 (</w:t>
      </w:r>
      <w:hyperlink r:id="rId74" w:anchor="f2" w:history="1">
        <w:r w:rsidRPr="00AA13B1">
          <w:rPr>
            <w:rStyle w:val="Hyperlink"/>
            <w:sz w:val="10"/>
          </w:rPr>
          <w:t>Fig. 2</w:t>
        </w:r>
      </w:hyperlink>
      <w:r w:rsidRPr="00AA13B1">
        <w:rPr>
          <w:sz w:val="10"/>
        </w:rPr>
        <w:t>). The SRES scenarios A1FI and A2 and RCP8.5 lead to the highest temperature projections among the scenarios, with a mean temperature increase of 4.2–5.0 °C in 2100 (range of 3.5–6.2 °C)</w:t>
      </w:r>
      <w:hyperlink r:id="rId75" w:anchor="ref14" w:tooltip="Rogelj, J., Meinshausen, M. &amp; Knutti, R. Nature Clim. Change 2, 248-253 (2012)." w:history="1">
        <w:r w:rsidRPr="00AA13B1">
          <w:rPr>
            <w:rStyle w:val="Hyperlink"/>
            <w:sz w:val="10"/>
          </w:rPr>
          <w:t>14</w:t>
        </w:r>
      </w:hyperlink>
      <w:r w:rsidRPr="00AA13B1">
        <w:rPr>
          <w:sz w:val="10"/>
        </w:rPr>
        <w:t>, whereas the SRES A1B scenario has decreasing emissions after 2050 leading to a lower temperature increase of 3.5 °C (range 2.9–4.4°C)</w:t>
      </w:r>
      <w:hyperlink r:id="rId76" w:anchor="ref14" w:tooltip="Rogelj, J., Meinshausen, M. &amp; Knutti, R. Nature Clim. Change 2, 248-253 (2012)." w:history="1">
        <w:r w:rsidRPr="00AA13B1">
          <w:rPr>
            <w:rStyle w:val="Hyperlink"/>
            <w:sz w:val="10"/>
          </w:rPr>
          <w:t>14</w:t>
        </w:r>
      </w:hyperlink>
      <w:r w:rsidRPr="00AA13B1">
        <w:rPr>
          <w:sz w:val="10"/>
        </w:rPr>
        <w:t>. Earlier research has noted that observed emissions have tracked the upper SRES scenarios</w:t>
      </w:r>
      <w:hyperlink r:id="rId77" w:anchor="ref15" w:tooltip="Le Quere, C. et al. Nature Geosci. 2, 831-836 (2009)." w:history="1">
        <w:r w:rsidRPr="00AA13B1">
          <w:rPr>
            <w:rStyle w:val="Hyperlink"/>
            <w:sz w:val="10"/>
          </w:rPr>
          <w:t>15</w:t>
        </w:r>
      </w:hyperlink>
      <w:r w:rsidRPr="00AA13B1">
        <w:rPr>
          <w:sz w:val="10"/>
        </w:rPr>
        <w:t xml:space="preserve">, </w:t>
      </w:r>
      <w:hyperlink r:id="rId78" w:anchor="ref16" w:tooltip="Raupach, M. R. et al. Proc. Natl Acad. Sci. 104, 10288-10293 (2007)." w:history="1">
        <w:r w:rsidRPr="00AA13B1">
          <w:rPr>
            <w:rStyle w:val="Hyperlink"/>
            <w:sz w:val="10"/>
          </w:rPr>
          <w:t>16</w:t>
        </w:r>
      </w:hyperlink>
      <w:r w:rsidRPr="00AA13B1">
        <w:rPr>
          <w:sz w:val="10"/>
        </w:rPr>
        <w:t xml:space="preserve"> and </w:t>
      </w:r>
      <w:hyperlink r:id="rId79" w:anchor="f1" w:history="1">
        <w:r w:rsidRPr="00AA13B1">
          <w:rPr>
            <w:rStyle w:val="Hyperlink"/>
            <w:sz w:val="10"/>
          </w:rPr>
          <w:t>Fig. 1</w:t>
        </w:r>
      </w:hyperlink>
      <w:r w:rsidRPr="00AA13B1">
        <w:rPr>
          <w:sz w:val="10"/>
        </w:rPr>
        <w:t xml:space="preserve"> confirms this for all four scenario generations. This indicates that the space of possible pathways could be extended above the top-end scenarios to accommodate the possibility of even higher emission rates in the future.</w:t>
      </w:r>
      <w:r w:rsidRPr="00AA13B1">
        <w:rPr>
          <w:sz w:val="12"/>
        </w:rPr>
        <w:t xml:space="preserve"> </w:t>
      </w:r>
      <w:r w:rsidRPr="00AA13B1">
        <w:rPr>
          <w:sz w:val="10"/>
        </w:rPr>
        <w:t xml:space="preserve"> The new RCPs are particularly relevant because, in contrast to the earlier scenarios, mitigation efforts consistent with long-term policy objectives are included among the pathways</w:t>
      </w:r>
      <w:hyperlink r:id="rId80" w:anchor="ref2" w:tooltip="Moss, R. H. et al. Nature 463, 747-756 (2010)." w:history="1">
        <w:r w:rsidRPr="00AA13B1">
          <w:rPr>
            <w:rStyle w:val="Hyperlink"/>
            <w:sz w:val="10"/>
          </w:rPr>
          <w:t>2</w:t>
        </w:r>
      </w:hyperlink>
      <w:r w:rsidRPr="00AA13B1">
        <w:rPr>
          <w:sz w:val="10"/>
        </w:rPr>
        <w:t>. RCP3-PD (peak and decline in concentration) leads to a mean temperature increase of 1.5 °C in 2100 (range of 1.3–1.9 °C)</w:t>
      </w:r>
      <w:hyperlink r:id="rId81" w:anchor="ref14" w:tooltip="Rogelj, J., Meinshausen, M. &amp; Knutti, R. Nature Clim. Change 2, 248-253 (2012)." w:history="1">
        <w:r w:rsidRPr="00AA13B1">
          <w:rPr>
            <w:rStyle w:val="Hyperlink"/>
            <w:sz w:val="10"/>
          </w:rPr>
          <w:t>14</w:t>
        </w:r>
      </w:hyperlink>
      <w:r w:rsidRPr="00AA13B1">
        <w:rPr>
          <w:sz w:val="10"/>
        </w:rPr>
        <w:t>. RCP3–PD requires net negative emissions (for example, bioenergy with carbon capture and storage) from 2070, but some scenarios suggest it is possible to stay below 2 °C without negative emissions</w:t>
      </w:r>
      <w:hyperlink r:id="rId82" w:anchor="ref17" w:tooltip="GEA Global Energy Assessment [mdash] Toward a Sustainable Future (Cambridge Univ. Press &amp; IIASA, 2012)." w:history="1">
        <w:r w:rsidRPr="00AA13B1">
          <w:rPr>
            <w:rStyle w:val="Hyperlink"/>
            <w:sz w:val="10"/>
          </w:rPr>
          <w:t>17</w:t>
        </w:r>
      </w:hyperlink>
      <w:r w:rsidRPr="00AA13B1">
        <w:rPr>
          <w:sz w:val="10"/>
        </w:rPr>
        <w:t xml:space="preserve">, </w:t>
      </w:r>
      <w:hyperlink r:id="rId83" w:anchor="ref18" w:tooltip="Van Vliet, J. et al. Climatic Change 113, 551-561 (2012)." w:history="1">
        <w:r w:rsidRPr="00AA13B1">
          <w:rPr>
            <w:rStyle w:val="Hyperlink"/>
            <w:sz w:val="10"/>
          </w:rPr>
          <w:t>18</w:t>
        </w:r>
      </w:hyperlink>
      <w:r w:rsidRPr="00AA13B1">
        <w:rPr>
          <w:sz w:val="10"/>
        </w:rPr>
        <w:t xml:space="preserve">, </w:t>
      </w:r>
      <w:hyperlink r:id="rId84" w:anchor="ref19" w:tooltip="UNEP Bridging the Emissions Gap (UNEP, 2011)." w:history="1">
        <w:r w:rsidRPr="00AA13B1">
          <w:rPr>
            <w:rStyle w:val="Hyperlink"/>
            <w:sz w:val="10"/>
          </w:rPr>
          <w:t>19</w:t>
        </w:r>
      </w:hyperlink>
      <w:r w:rsidRPr="00AA13B1">
        <w:rPr>
          <w:sz w:val="10"/>
        </w:rPr>
        <w:t>. RCP4.5 and RCP6 — which lie between RCP3–PD and RCP8.5 in the longer term — lead to a mean temperature increase of 2.4 °C (range of 1.0–3.0 °C) and 3.0 °C (range of 2.6–3.7 °C) in 2100, respectively</w:t>
      </w:r>
      <w:hyperlink r:id="rId85" w:anchor="ref14" w:tooltip="Rogelj, J., Meinshausen, M. &amp; Knutti, R. Nature Clim. Change 2, 248-253 (2012)." w:history="1">
        <w:r w:rsidRPr="00AA13B1">
          <w:rPr>
            <w:rStyle w:val="Hyperlink"/>
            <w:sz w:val="10"/>
          </w:rPr>
          <w:t>14</w:t>
        </w:r>
      </w:hyperlink>
      <w:r w:rsidRPr="00AA13B1">
        <w:rPr>
          <w:sz w:val="10"/>
        </w:rPr>
        <w:t>. For RCP4.5, RCP6 and RCP8.5, temperatures will continue to increase after 2100 due to on-going emissions</w:t>
      </w:r>
      <w:hyperlink r:id="rId86" w:anchor="ref14" w:tooltip="Rogelj, J., Meinshausen, M. &amp; Knutti, R. Nature Clim. Change 2, 248-253 (2012)." w:history="1">
        <w:r w:rsidRPr="00AA13B1">
          <w:rPr>
            <w:rStyle w:val="Hyperlink"/>
            <w:sz w:val="10"/>
          </w:rPr>
          <w:t>14</w:t>
        </w:r>
      </w:hyperlink>
      <w:r w:rsidRPr="00AA13B1">
        <w:rPr>
          <w:sz w:val="10"/>
        </w:rPr>
        <w:t xml:space="preserve"> and inertia in the climate system</w:t>
      </w:r>
      <w:hyperlink r:id="rId87" w:anchor="ref12" w:tooltip="Schneider, S. H. &amp; Thompson, S. L. J. Geophys. Res. 86, 3135-3147 (1981)." w:history="1">
        <w:r w:rsidRPr="00AA13B1">
          <w:rPr>
            <w:rStyle w:val="Hyperlink"/>
            <w:sz w:val="10"/>
          </w:rPr>
          <w:t>12</w:t>
        </w:r>
      </w:hyperlink>
      <w:r w:rsidRPr="00AA13B1">
        <w:rPr>
          <w:sz w:val="10"/>
        </w:rPr>
        <w:t>.</w:t>
      </w:r>
      <w:r w:rsidRPr="00AA13B1">
        <w:rPr>
          <w:sz w:val="12"/>
        </w:rPr>
        <w:t xml:space="preserve"> </w:t>
      </w:r>
      <w:r w:rsidRPr="00AA13B1">
        <w:rPr>
          <w:sz w:val="10"/>
        </w:rPr>
        <w:t xml:space="preserve"> Current emissions are tracking slightly above RCP8.5, and given the growing gap between the other RCPs (</w:t>
      </w:r>
      <w:hyperlink r:id="rId88" w:anchor="f1" w:history="1">
        <w:r w:rsidRPr="00AA13B1">
          <w:rPr>
            <w:rStyle w:val="Hyperlink"/>
            <w:sz w:val="10"/>
          </w:rPr>
          <w:t>Fig. 1</w:t>
        </w:r>
      </w:hyperlink>
      <w:r w:rsidRPr="00AA13B1">
        <w:rPr>
          <w:sz w:val="10"/>
        </w:rPr>
        <w:t>), significant emission reductions are needed by 2020 to keep 2 °C as a feasible goal</w:t>
      </w:r>
      <w:hyperlink r:id="rId89" w:anchor="ref18" w:tooltip="Van Vliet, J. et al. Climatic Change 113, 551-561 (2012)." w:history="1">
        <w:r w:rsidRPr="00AA13B1">
          <w:rPr>
            <w:rStyle w:val="Hyperlink"/>
            <w:sz w:val="10"/>
          </w:rPr>
          <w:t>18</w:t>
        </w:r>
      </w:hyperlink>
      <w:r w:rsidRPr="00AA13B1">
        <w:rPr>
          <w:sz w:val="10"/>
        </w:rPr>
        <w:t xml:space="preserve">, </w:t>
      </w:r>
      <w:hyperlink r:id="rId90" w:anchor="ref19" w:tooltip="UNEP Bridging the Emissions Gap (UNEP, 2011)." w:history="1">
        <w:r w:rsidRPr="00AA13B1">
          <w:rPr>
            <w:rStyle w:val="Hyperlink"/>
            <w:sz w:val="10"/>
          </w:rPr>
          <w:t>19</w:t>
        </w:r>
      </w:hyperlink>
      <w:r w:rsidRPr="00AA13B1">
        <w:rPr>
          <w:sz w:val="10"/>
        </w:rPr>
        <w:t xml:space="preserve">, </w:t>
      </w:r>
      <w:hyperlink r:id="rId91" w:anchor="ref20" w:tooltip="Rogelj, J. et al. Nature Clim. Change 1, 413-418 (2011)." w:history="1">
        <w:r w:rsidRPr="00AA13B1">
          <w:rPr>
            <w:rStyle w:val="Hyperlink"/>
            <w:sz w:val="10"/>
          </w:rPr>
          <w:t>20</w:t>
        </w:r>
      </w:hyperlink>
      <w:r w:rsidRPr="00AA13B1">
        <w:rPr>
          <w:sz w:val="10"/>
        </w:rPr>
        <w:t>. To follow an emission trend that can keep the temperature increase below 2 °C (RCP3-PD) requires sustained global CO2 mitigation rates of around 3% per year, if global emissions peak before 2020</w:t>
      </w:r>
      <w:hyperlink r:id="rId92" w:anchor="ref11" w:tooltip="Friedlingstein, P. et al. Nature Clim. Change 1, 457-461 (2011)." w:history="1">
        <w:r w:rsidRPr="00AA13B1">
          <w:rPr>
            <w:rStyle w:val="Hyperlink"/>
            <w:sz w:val="10"/>
          </w:rPr>
          <w:t>11</w:t>
        </w:r>
      </w:hyperlink>
      <w:r w:rsidRPr="00AA13B1">
        <w:rPr>
          <w:sz w:val="10"/>
        </w:rPr>
        <w:t xml:space="preserve">, </w:t>
      </w:r>
      <w:hyperlink r:id="rId93" w:anchor="ref19" w:tooltip="UNEP Bridging the Emissions Gap (UNEP, 2011)." w:history="1">
        <w:r w:rsidRPr="00AA13B1">
          <w:rPr>
            <w:rStyle w:val="Hyperlink"/>
            <w:sz w:val="10"/>
          </w:rPr>
          <w:t>19</w:t>
        </w:r>
      </w:hyperlink>
      <w:r w:rsidRPr="00AA13B1">
        <w:rPr>
          <w:sz w:val="10"/>
        </w:rPr>
        <w:t>. A delay in starting mitigation activities will lead to higher mitigation rates</w:t>
      </w:r>
      <w:hyperlink r:id="rId94" w:anchor="ref11" w:tooltip="Friedlingstein, P. et al. Nature Clim. Change 1, 457-461 (2011)." w:history="1">
        <w:r w:rsidRPr="00AA13B1">
          <w:rPr>
            <w:rStyle w:val="Hyperlink"/>
            <w:sz w:val="10"/>
          </w:rPr>
          <w:t>11</w:t>
        </w:r>
      </w:hyperlink>
      <w:r w:rsidRPr="00AA13B1">
        <w:rPr>
          <w:sz w:val="10"/>
        </w:rPr>
        <w:t>, higher costs</w:t>
      </w:r>
      <w:hyperlink r:id="rId95" w:anchor="ref21" w:tooltip="Jakob, M., Luderer, G., Steckel, J., Tavoni, M. &amp; Monjon, S. Climatic Change 114, 79-99 (2012)." w:history="1">
        <w:r w:rsidRPr="00AA13B1">
          <w:rPr>
            <w:rStyle w:val="Hyperlink"/>
            <w:sz w:val="10"/>
          </w:rPr>
          <w:t>21</w:t>
        </w:r>
      </w:hyperlink>
      <w:r w:rsidRPr="00AA13B1">
        <w:rPr>
          <w:sz w:val="10"/>
        </w:rPr>
        <w:t xml:space="preserve">, </w:t>
      </w:r>
      <w:hyperlink r:id="rId96" w:anchor="ref22" w:tooltip="Clarke, L. et al. Energy Econ. 31 (Supplement 2), S64-S81 (2009)." w:history="1">
        <w:r w:rsidRPr="00AA13B1">
          <w:rPr>
            <w:rStyle w:val="Hyperlink"/>
            <w:sz w:val="10"/>
          </w:rPr>
          <w:t>22</w:t>
        </w:r>
      </w:hyperlink>
      <w:r w:rsidRPr="00AA13B1">
        <w:rPr>
          <w:sz w:val="10"/>
        </w:rPr>
        <w:t>, and the target of remaining below 2 °C may become unfeasible</w:t>
      </w:r>
      <w:hyperlink r:id="rId97" w:anchor="ref18" w:tooltip="Van Vliet, J. et al. Climatic Change 113, 551-561 (2012)." w:history="1">
        <w:r w:rsidRPr="00AA13B1">
          <w:rPr>
            <w:rStyle w:val="Hyperlink"/>
            <w:sz w:val="10"/>
          </w:rPr>
          <w:t>18</w:t>
        </w:r>
      </w:hyperlink>
      <w:r w:rsidRPr="00AA13B1">
        <w:rPr>
          <w:sz w:val="10"/>
        </w:rPr>
        <w:t xml:space="preserve">, </w:t>
      </w:r>
      <w:hyperlink r:id="rId98" w:anchor="ref20" w:tooltip="Rogelj, J. et al. Nature Clim. Change 1, 413-418 (2011)." w:history="1">
        <w:r w:rsidRPr="00AA13B1">
          <w:rPr>
            <w:rStyle w:val="Hyperlink"/>
            <w:sz w:val="10"/>
          </w:rPr>
          <w:t>20</w:t>
        </w:r>
      </w:hyperlink>
      <w:r w:rsidRPr="00AA13B1">
        <w:rPr>
          <w:sz w:val="10"/>
        </w:rPr>
        <w:t>. If participation is low, then higher rates of mitigation are needed in individual countries, and this may even increase mitigation costs for all countries</w:t>
      </w:r>
      <w:hyperlink r:id="rId99" w:anchor="ref22" w:tooltip="Clarke, L. et al. Energy Econ. 31 (Supplement 2), S64-S81 (2009)." w:history="1">
        <w:r w:rsidRPr="00AA13B1">
          <w:rPr>
            <w:rStyle w:val="Hyperlink"/>
            <w:sz w:val="10"/>
          </w:rPr>
          <w:t>22</w:t>
        </w:r>
      </w:hyperlink>
      <w:r w:rsidRPr="00AA13B1">
        <w:rPr>
          <w:sz w:val="10"/>
        </w:rPr>
        <w:t>. Many of these rates assume that negative emissions will be possible and affordable later this century</w:t>
      </w:r>
      <w:hyperlink r:id="rId100" w:anchor="ref11" w:tooltip="Friedlingstein, P. et al. Nature Clim. Change 1, 457-461 (2011)." w:history="1">
        <w:r w:rsidRPr="00AA13B1">
          <w:rPr>
            <w:rStyle w:val="Hyperlink"/>
            <w:sz w:val="10"/>
          </w:rPr>
          <w:t>11</w:t>
        </w:r>
      </w:hyperlink>
      <w:r w:rsidRPr="00AA13B1">
        <w:rPr>
          <w:sz w:val="10"/>
        </w:rPr>
        <w:t xml:space="preserve">, </w:t>
      </w:r>
      <w:hyperlink r:id="rId101" w:anchor="ref17" w:tooltip="GEA Global Energy Assessment [mdash] Toward a Sustainable Future (Cambridge Univ. Press &amp; IIASA, 2012)." w:history="1">
        <w:r w:rsidRPr="00AA13B1">
          <w:rPr>
            <w:rStyle w:val="Hyperlink"/>
            <w:sz w:val="10"/>
          </w:rPr>
          <w:t>17</w:t>
        </w:r>
      </w:hyperlink>
      <w:r w:rsidRPr="00AA13B1">
        <w:rPr>
          <w:sz w:val="10"/>
        </w:rPr>
        <w:t xml:space="preserve">, </w:t>
      </w:r>
      <w:hyperlink r:id="rId102" w:anchor="ref18" w:tooltip="Van Vliet, J. et al. Climatic Change 113, 551-561 (2012)." w:history="1">
        <w:r w:rsidRPr="00AA13B1">
          <w:rPr>
            <w:rStyle w:val="Hyperlink"/>
            <w:sz w:val="10"/>
          </w:rPr>
          <w:t>18</w:t>
        </w:r>
      </w:hyperlink>
      <w:r w:rsidRPr="00AA13B1">
        <w:rPr>
          <w:sz w:val="10"/>
        </w:rPr>
        <w:t xml:space="preserve">, </w:t>
      </w:r>
      <w:hyperlink r:id="rId103" w:anchor="ref20" w:tooltip="Rogelj, J. et al. Nature Clim. Change 1, 413-418 (2011)." w:history="1">
        <w:r w:rsidRPr="00AA13B1">
          <w:rPr>
            <w:rStyle w:val="Hyperlink"/>
            <w:sz w:val="10"/>
          </w:rPr>
          <w:t>20</w:t>
        </w:r>
      </w:hyperlink>
      <w:r w:rsidRPr="00AA13B1">
        <w:rPr>
          <w:sz w:val="10"/>
        </w:rPr>
        <w:t>. Reliance on negative emissions has high risks because of potential delays or failure in the development and large-scale deployment of emerging technologies such as carbon capture and storage, particularly those connected to bioenergy</w:t>
      </w:r>
      <w:hyperlink r:id="rId104" w:anchor="ref17" w:tooltip="GEA Global Energy Assessment [mdash] Toward a Sustainable Future (Cambridge Univ. Press &amp; IIASA, 2012)." w:history="1">
        <w:r w:rsidRPr="00AA13B1">
          <w:rPr>
            <w:rStyle w:val="Hyperlink"/>
            <w:sz w:val="10"/>
          </w:rPr>
          <w:t>17</w:t>
        </w:r>
      </w:hyperlink>
      <w:r w:rsidRPr="00AA13B1">
        <w:rPr>
          <w:sz w:val="10"/>
        </w:rPr>
        <w:t xml:space="preserve">, </w:t>
      </w:r>
      <w:hyperlink r:id="rId105" w:anchor="ref18" w:tooltip="Van Vliet, J. et al. Climatic Change 113, 551-561 (2012)." w:history="1">
        <w:r w:rsidRPr="00AA13B1">
          <w:rPr>
            <w:rStyle w:val="Hyperlink"/>
            <w:sz w:val="10"/>
          </w:rPr>
          <w:t>18</w:t>
        </w:r>
      </w:hyperlink>
      <w:r w:rsidRPr="00AA13B1">
        <w:rPr>
          <w:sz w:val="10"/>
        </w:rPr>
        <w:t>.</w:t>
      </w:r>
      <w:r w:rsidRPr="00AA13B1">
        <w:rPr>
          <w:sz w:val="12"/>
        </w:rPr>
        <w:t xml:space="preserve"> </w:t>
      </w:r>
      <w:r w:rsidRPr="00AA13B1">
        <w:rPr>
          <w:sz w:val="10"/>
        </w:rPr>
        <w:t xml:space="preserve"> Although current emissions are tracking the higher scenarios, it is still possible to transition towards pathways consistent with keeping temperatures below 2 °C (refs </w:t>
      </w:r>
      <w:hyperlink r:id="rId106" w:anchor="ref17" w:tooltip="GEA Global Energy Assessment [mdash] Toward a Sustainable Future (Cambridge Univ. Press &amp; IIASA, 2012)." w:history="1">
        <w:r w:rsidRPr="00AA13B1">
          <w:rPr>
            <w:rStyle w:val="Hyperlink"/>
            <w:sz w:val="10"/>
          </w:rPr>
          <w:t>17</w:t>
        </w:r>
      </w:hyperlink>
      <w:r w:rsidRPr="00AA13B1">
        <w:rPr>
          <w:sz w:val="10"/>
        </w:rPr>
        <w:t>,</w:t>
      </w:r>
      <w:hyperlink r:id="rId107" w:anchor="ref19" w:tooltip="UNEP Bridging the Emissions Gap (UNEP, 2011)." w:history="1">
        <w:r w:rsidRPr="00AA13B1">
          <w:rPr>
            <w:rStyle w:val="Hyperlink"/>
            <w:sz w:val="10"/>
          </w:rPr>
          <w:t>19</w:t>
        </w:r>
      </w:hyperlink>
      <w:r w:rsidRPr="00AA13B1">
        <w:rPr>
          <w:sz w:val="10"/>
        </w:rPr>
        <w:t>,</w:t>
      </w:r>
      <w:hyperlink r:id="rId108" w:anchor="ref20" w:tooltip="Rogelj, J. et al. Nature Clim. Change 1, 413-418 (2011)." w:history="1">
        <w:r w:rsidRPr="00AA13B1">
          <w:rPr>
            <w:rStyle w:val="Hyperlink"/>
            <w:sz w:val="10"/>
          </w:rPr>
          <w:t>20</w:t>
        </w:r>
      </w:hyperlink>
      <w:r w:rsidRPr="00AA13B1">
        <w:rPr>
          <w:sz w:val="10"/>
        </w:rPr>
        <w:t xml:space="preserve">). </w:t>
      </w:r>
      <w:r w:rsidRPr="00AA13B1">
        <w:rPr>
          <w:rStyle w:val="StyleBoldUnderline"/>
        </w:rPr>
        <w:t>The historical record shows that some countries have reduced CO2 emissions over 10-year periods, through</w:t>
      </w:r>
      <w:r w:rsidRPr="00AA13B1">
        <w:rPr>
          <w:sz w:val="10"/>
        </w:rPr>
        <w:t xml:space="preserve"> a combination of (non-climate) </w:t>
      </w:r>
      <w:r w:rsidRPr="00AA13B1">
        <w:rPr>
          <w:rStyle w:val="StyleBoldUnderline"/>
        </w:rPr>
        <w:t>policy</w:t>
      </w:r>
      <w:r w:rsidRPr="00AA13B1">
        <w:rPr>
          <w:sz w:val="10"/>
        </w:rPr>
        <w:t xml:space="preserve"> </w:t>
      </w:r>
      <w:r w:rsidRPr="00AA13B1">
        <w:rPr>
          <w:rStyle w:val="StyleBoldUnderline"/>
        </w:rPr>
        <w:t>intervention</w:t>
      </w:r>
      <w:r w:rsidRPr="00AA13B1">
        <w:rPr>
          <w:sz w:val="10"/>
        </w:rPr>
        <w:t xml:space="preserve"> and economic adjustments to changing resource availability. The oil crisis of 1973 led to new policies on energy supply and energy savings, which produced a decrease in the share of fossil fuels (oil shifted to nuclear) in the energy supply of Belgium, France and Sweden, with emission reductions of 4–5% per year sustained over 10 or more years (</w:t>
      </w:r>
      <w:hyperlink r:id="rId109" w:anchor="supplementary-information" w:history="1">
        <w:r w:rsidRPr="00AA13B1">
          <w:rPr>
            <w:rStyle w:val="Hyperlink"/>
            <w:sz w:val="10"/>
          </w:rPr>
          <w:t>Supplementary Figs S17–19</w:t>
        </w:r>
      </w:hyperlink>
      <w:r w:rsidRPr="00AA13B1">
        <w:rPr>
          <w:sz w:val="10"/>
        </w:rPr>
        <w:t>).A continuous shift to natural gas — partially substituting coal and oil — led to sustained mitigation rates of 1–2% per year in the UK in the 1970s and again in the 2000s, 2% per year in Denmark in the 1990–2000s, and 1.4% per year since 2005 in the USA (</w:t>
      </w:r>
      <w:hyperlink r:id="rId110" w:anchor="supplementary-information" w:history="1">
        <w:r w:rsidRPr="00AA13B1">
          <w:rPr>
            <w:rStyle w:val="Hyperlink"/>
            <w:sz w:val="10"/>
          </w:rPr>
          <w:t>Supplementary Figs S10–12</w:t>
        </w:r>
      </w:hyperlink>
      <w:r w:rsidRPr="00AA13B1">
        <w:rPr>
          <w:sz w:val="10"/>
        </w:rPr>
        <w:t xml:space="preserve">). </w:t>
      </w:r>
      <w:r w:rsidRPr="00AA13B1">
        <w:rPr>
          <w:rStyle w:val="StyleBoldUnderline"/>
        </w:rPr>
        <w:t>These examples highlight the practical feasibility of emission reductions</w:t>
      </w:r>
      <w:r w:rsidRPr="00AA13B1">
        <w:rPr>
          <w:sz w:val="10"/>
        </w:rPr>
        <w:t xml:space="preserve"> through fuel substitution and efficiency improvements, but additional factors such as carbon leakage</w:t>
      </w:r>
      <w:hyperlink r:id="rId111" w:anchor="ref23" w:tooltip="Peters, G. P., Minx, J. C., Weber, C. L. &amp; Edenhofer, O. Proc. Natl Acad. Sci. 108, 8903-8908 (2011)." w:history="1">
        <w:r w:rsidRPr="00AA13B1">
          <w:rPr>
            <w:rStyle w:val="Hyperlink"/>
            <w:sz w:val="10"/>
          </w:rPr>
          <w:t>23</w:t>
        </w:r>
      </w:hyperlink>
      <w:r w:rsidRPr="00AA13B1">
        <w:rPr>
          <w:sz w:val="10"/>
        </w:rPr>
        <w:t xml:space="preserve"> need to be considered. These types of </w:t>
      </w:r>
      <w:r w:rsidRPr="00AA13B1">
        <w:rPr>
          <w:rStyle w:val="StyleBoldUnderline"/>
        </w:rPr>
        <w:t>emission reduction can</w:t>
      </w:r>
      <w:r w:rsidRPr="00AA13B1">
        <w:rPr>
          <w:sz w:val="10"/>
        </w:rPr>
        <w:t xml:space="preserve"> help </w:t>
      </w:r>
      <w:r w:rsidRPr="00AA13B1">
        <w:rPr>
          <w:rStyle w:val="StyleBoldUnderline"/>
        </w:rPr>
        <w:t>initiate a transition towards trajectories</w:t>
      </w:r>
      <w:r w:rsidRPr="00AA13B1">
        <w:rPr>
          <w:sz w:val="10"/>
        </w:rPr>
        <w:t xml:space="preserve"> </w:t>
      </w:r>
      <w:r w:rsidRPr="00AA13B1">
        <w:rPr>
          <w:rStyle w:val="StyleBoldUnderline"/>
        </w:rPr>
        <w:t>consistent with keeping temperatures below 2 °C,</w:t>
      </w:r>
      <w:r w:rsidRPr="00AA13B1">
        <w:rPr>
          <w:sz w:val="10"/>
        </w:rPr>
        <w:t xml:space="preserve"> but further mitigation measures are needed to complete and sustain the reductions.</w:t>
      </w:r>
      <w:r w:rsidRPr="00AA13B1">
        <w:rPr>
          <w:sz w:val="12"/>
        </w:rPr>
        <w:t xml:space="preserve"> </w:t>
      </w:r>
      <w:r w:rsidRPr="00AA13B1">
        <w:rPr>
          <w:sz w:val="10"/>
        </w:rPr>
        <w:t xml:space="preserve"> Similar energy transitions could be encouraged and co-ordinated across countries in the next 10 years using available technologies</w:t>
      </w:r>
      <w:hyperlink r:id="rId112" w:anchor="ref19" w:tooltip="UNEP Bridging the Emissions Gap (UNEP, 2011)." w:history="1">
        <w:r w:rsidRPr="00AA13B1">
          <w:rPr>
            <w:rStyle w:val="Hyperlink"/>
            <w:sz w:val="10"/>
          </w:rPr>
          <w:t>19</w:t>
        </w:r>
      </w:hyperlink>
      <w:r w:rsidRPr="00AA13B1">
        <w:rPr>
          <w:sz w:val="10"/>
        </w:rPr>
        <w:t xml:space="preserve">, but </w:t>
      </w:r>
      <w:r w:rsidRPr="00AA13B1">
        <w:rPr>
          <w:rStyle w:val="StyleBoldUnderline"/>
        </w:rPr>
        <w:t>well-targeted technological innovations</w:t>
      </w:r>
      <w:hyperlink r:id="rId113" w:anchor="ref24" w:tooltip="Wilson, C., Grubler, A., Gallagher, K. S. &amp; Nemet, G. F. Nature Clim. Change 2, 780-788 (2012)." w:history="1">
        <w:r w:rsidRPr="00AA13B1">
          <w:rPr>
            <w:rStyle w:val="Hyperlink"/>
            <w:sz w:val="10"/>
          </w:rPr>
          <w:t>24</w:t>
        </w:r>
      </w:hyperlink>
      <w:r w:rsidRPr="00AA13B1">
        <w:rPr>
          <w:sz w:val="10"/>
        </w:rPr>
        <w:t xml:space="preserve"> </w:t>
      </w:r>
      <w:r w:rsidRPr="00AA13B1">
        <w:rPr>
          <w:rStyle w:val="StyleBoldUnderline"/>
        </w:rPr>
        <w:t>are required to sustain the mitigation rates for longer periods</w:t>
      </w:r>
      <w:hyperlink r:id="rId114" w:anchor="ref17" w:tooltip="GEA Global Energy Assessment [mdash] Toward a Sustainable Future (Cambridge Univ. Press &amp; IIASA, 2012)." w:history="1">
        <w:r w:rsidRPr="00AA13B1">
          <w:rPr>
            <w:rStyle w:val="StyleBoldUnderline"/>
          </w:rPr>
          <w:t>17</w:t>
        </w:r>
      </w:hyperlink>
      <w:r w:rsidRPr="00AA13B1">
        <w:rPr>
          <w:sz w:val="10"/>
        </w:rPr>
        <w:t xml:space="preserve">. </w:t>
      </w:r>
      <w:r w:rsidRPr="00AA13B1">
        <w:rPr>
          <w:rStyle w:val="StyleBoldUnderline"/>
        </w:rPr>
        <w:t xml:space="preserve">To </w:t>
      </w:r>
      <w:r w:rsidRPr="00AA13B1">
        <w:rPr>
          <w:sz w:val="10"/>
        </w:rPr>
        <w:t xml:space="preserve">move below the RCP8.5 scenario — </w:t>
      </w:r>
      <w:r w:rsidRPr="00AA13B1">
        <w:rPr>
          <w:rStyle w:val="StyleBoldUnderline"/>
        </w:rPr>
        <w:t>avoid</w:t>
      </w:r>
      <w:r w:rsidRPr="00AA13B1">
        <w:rPr>
          <w:sz w:val="10"/>
        </w:rPr>
        <w:t xml:space="preserve">ing </w:t>
      </w:r>
      <w:r w:rsidRPr="00AA13B1">
        <w:rPr>
          <w:rStyle w:val="StyleBoldUnderline"/>
        </w:rPr>
        <w:t>the worst climate impacts</w:t>
      </w:r>
      <w:r w:rsidRPr="00AA13B1">
        <w:rPr>
          <w:sz w:val="10"/>
        </w:rPr>
        <w:t xml:space="preserve"> — </w:t>
      </w:r>
      <w:r w:rsidRPr="00AA13B1">
        <w:rPr>
          <w:rStyle w:val="StyleBoldUnderline"/>
        </w:rPr>
        <w:t xml:space="preserve">requires </w:t>
      </w:r>
      <w:r w:rsidRPr="00AA13B1">
        <w:rPr>
          <w:rStyle w:val="Emphasis"/>
        </w:rPr>
        <w:t>early action</w:t>
      </w:r>
      <w:hyperlink r:id="rId115" w:anchor="ref17" w:tooltip="GEA Global Energy Assessment [mdash] Toward a Sustainable Future (Cambridge Univ. Press &amp; IIASA, 2012)." w:history="1">
        <w:r w:rsidRPr="00AA13B1">
          <w:rPr>
            <w:rStyle w:val="StyleBoldUnderline"/>
          </w:rPr>
          <w:t>17</w:t>
        </w:r>
      </w:hyperlink>
      <w:r w:rsidRPr="00AA13B1">
        <w:rPr>
          <w:sz w:val="10"/>
        </w:rPr>
        <w:t xml:space="preserve">, </w:t>
      </w:r>
      <w:hyperlink r:id="rId116" w:anchor="ref18" w:tooltip="Van Vliet, J. et al. Climatic Change 113, 551-561 (2012)." w:history="1">
        <w:r w:rsidRPr="00AA13B1">
          <w:rPr>
            <w:rStyle w:val="Hyperlink"/>
            <w:sz w:val="10"/>
          </w:rPr>
          <w:t>18</w:t>
        </w:r>
      </w:hyperlink>
      <w:r w:rsidRPr="00AA13B1">
        <w:rPr>
          <w:sz w:val="10"/>
        </w:rPr>
        <w:t xml:space="preserve">, </w:t>
      </w:r>
      <w:hyperlink r:id="rId117" w:anchor="ref21" w:tooltip="Jakob, M., Luderer, G., Steckel, J., Tavoni, M. &amp; Monjon, S. Climatic Change 114, 79-99 (2012)." w:history="1">
        <w:r w:rsidRPr="00AA13B1">
          <w:rPr>
            <w:rStyle w:val="Hyperlink"/>
            <w:sz w:val="10"/>
          </w:rPr>
          <w:t>21</w:t>
        </w:r>
      </w:hyperlink>
      <w:r w:rsidRPr="00AA13B1">
        <w:rPr>
          <w:sz w:val="10"/>
        </w:rPr>
        <w:t xml:space="preserve"> </w:t>
      </w:r>
      <w:r w:rsidRPr="00AA13B1">
        <w:rPr>
          <w:rStyle w:val="StyleBoldUnderline"/>
        </w:rPr>
        <w:t>and</w:t>
      </w:r>
      <w:r w:rsidRPr="00AA13B1">
        <w:rPr>
          <w:sz w:val="10"/>
        </w:rPr>
        <w:t xml:space="preserve"> sustained </w:t>
      </w:r>
      <w:r w:rsidRPr="00AA13B1">
        <w:rPr>
          <w:rStyle w:val="StyleBoldUnderline"/>
        </w:rPr>
        <w:t>mitigation from</w:t>
      </w:r>
      <w:r w:rsidRPr="00AA13B1">
        <w:rPr>
          <w:sz w:val="10"/>
        </w:rPr>
        <w:t xml:space="preserve"> the largest emitters</w:t>
      </w:r>
      <w:hyperlink r:id="rId118" w:anchor="ref22" w:tooltip="Clarke, L. et al. Energy Econ. 31 (Supplement 2), S64-S81 (2009)." w:history="1">
        <w:r w:rsidRPr="00AA13B1">
          <w:rPr>
            <w:rStyle w:val="Hyperlink"/>
            <w:sz w:val="10"/>
          </w:rPr>
          <w:t>22</w:t>
        </w:r>
      </w:hyperlink>
      <w:r w:rsidRPr="00AA13B1">
        <w:rPr>
          <w:sz w:val="10"/>
        </w:rPr>
        <w:t xml:space="preserve"> such as China, </w:t>
      </w:r>
      <w:r w:rsidRPr="00AA13B1">
        <w:rPr>
          <w:rStyle w:val="StyleBoldUnderline"/>
        </w:rPr>
        <w:t xml:space="preserve">the </w:t>
      </w:r>
      <w:r w:rsidRPr="00AA13B1">
        <w:rPr>
          <w:rStyle w:val="Emphasis"/>
        </w:rPr>
        <w:t>U</w:t>
      </w:r>
      <w:r w:rsidRPr="00AA13B1">
        <w:rPr>
          <w:sz w:val="10"/>
        </w:rPr>
        <w:t xml:space="preserve">nited </w:t>
      </w:r>
      <w:r w:rsidRPr="00AA13B1">
        <w:rPr>
          <w:rStyle w:val="Emphasis"/>
        </w:rPr>
        <w:t>S</w:t>
      </w:r>
      <w:r w:rsidRPr="00AA13B1">
        <w:rPr>
          <w:sz w:val="10"/>
        </w:rPr>
        <w:t xml:space="preserve">tates, the European Union and India. These four regions together account for over half of global CO2 emissions, and have strong and centralized governing bodies capable of co-ordinating such actions. If similar energy transitions are repeated over many decades in a broader range of developed and emerging economies, </w:t>
      </w:r>
      <w:r w:rsidRPr="00AA13B1">
        <w:rPr>
          <w:rStyle w:val="StyleBoldUnderline"/>
        </w:rPr>
        <w:t xml:space="preserve">the current emission trend could be </w:t>
      </w:r>
      <w:r w:rsidRPr="00AA13B1">
        <w:rPr>
          <w:rStyle w:val="Emphasis"/>
        </w:rPr>
        <w:t>pulled down</w:t>
      </w:r>
      <w:r w:rsidRPr="00AA13B1">
        <w:rPr>
          <w:sz w:val="10"/>
        </w:rPr>
        <w:t xml:space="preserve"> to make RCP3-PD, RCP4.5 and RCP6 all feasible futures.</w:t>
      </w:r>
      <w:r w:rsidRPr="00AA13B1">
        <w:rPr>
          <w:sz w:val="12"/>
        </w:rPr>
        <w:t xml:space="preserve"> </w:t>
      </w:r>
      <w:r w:rsidRPr="00AA13B1">
        <w:rPr>
          <w:sz w:val="10"/>
        </w:rPr>
        <w:t xml:space="preserve"> A shift to a pathway with the highest likelihood to remain below 2 °C above pre-industrial levels (for example, RCP3-PD), requires high levels of technological, social and political innovations, and an increasing need to rely on net negative emissions in the future</w:t>
      </w:r>
      <w:hyperlink r:id="rId119" w:anchor="ref11" w:tooltip="Friedlingstein, P. et al. Nature Clim. Change 1, 457-461 (2011)." w:history="1">
        <w:r w:rsidRPr="00AA13B1">
          <w:rPr>
            <w:rStyle w:val="Hyperlink"/>
            <w:sz w:val="10"/>
          </w:rPr>
          <w:t>11</w:t>
        </w:r>
      </w:hyperlink>
      <w:r w:rsidRPr="00AA13B1">
        <w:rPr>
          <w:sz w:val="10"/>
        </w:rPr>
        <w:t xml:space="preserve">, </w:t>
      </w:r>
      <w:hyperlink r:id="rId120" w:anchor="ref17" w:tooltip="GEA Global Energy Assessment [mdash] Toward a Sustainable Future (Cambridge Univ. Press &amp; IIASA, 2012)." w:history="1">
        <w:r w:rsidRPr="00AA13B1">
          <w:rPr>
            <w:rStyle w:val="Hyperlink"/>
            <w:sz w:val="10"/>
          </w:rPr>
          <w:t>17</w:t>
        </w:r>
      </w:hyperlink>
      <w:r w:rsidRPr="00AA13B1">
        <w:rPr>
          <w:sz w:val="10"/>
        </w:rPr>
        <w:t xml:space="preserve">, </w:t>
      </w:r>
      <w:hyperlink r:id="rId121" w:anchor="ref18" w:tooltip="Van Vliet, J. et al. Climatic Change 113, 551-561 (2012)." w:history="1">
        <w:r w:rsidRPr="00AA13B1">
          <w:rPr>
            <w:rStyle w:val="Hyperlink"/>
            <w:sz w:val="10"/>
          </w:rPr>
          <w:t>18</w:t>
        </w:r>
      </w:hyperlink>
      <w:r w:rsidRPr="00AA13B1">
        <w:rPr>
          <w:sz w:val="10"/>
        </w:rPr>
        <w:t xml:space="preserve">. The </w:t>
      </w:r>
      <w:r w:rsidRPr="00AA13B1">
        <w:rPr>
          <w:rStyle w:val="StyleBoldUnderline"/>
        </w:rPr>
        <w:t>timing of mitigation efforts needs to account for delayed responses in</w:t>
      </w:r>
      <w:r w:rsidRPr="00AA13B1">
        <w:rPr>
          <w:sz w:val="10"/>
        </w:rPr>
        <w:t xml:space="preserve"> both </w:t>
      </w:r>
      <w:r w:rsidRPr="00AA13B1">
        <w:rPr>
          <w:rStyle w:val="StyleBoldUnderline"/>
        </w:rPr>
        <w:t>CO2 emissions</w:t>
      </w:r>
      <w:hyperlink r:id="rId122" w:anchor="ref9" w:tooltip="Van Vuuren, D. P. &amp; Riahi, K. Climatic Change 91, 237-248 (2008)." w:history="1">
        <w:r w:rsidRPr="00AA13B1">
          <w:rPr>
            <w:rStyle w:val="Hyperlink"/>
            <w:sz w:val="10"/>
          </w:rPr>
          <w:t>9</w:t>
        </w:r>
      </w:hyperlink>
      <w:r w:rsidRPr="00AA13B1">
        <w:rPr>
          <w:sz w:val="10"/>
        </w:rPr>
        <w:t xml:space="preserve"> (because of inertia in technical, social and political systems) </w:t>
      </w:r>
      <w:r w:rsidRPr="00AA13B1">
        <w:rPr>
          <w:rStyle w:val="StyleBoldUnderline"/>
        </w:rPr>
        <w:t>and also in global temperature</w:t>
      </w:r>
      <w:hyperlink r:id="rId123" w:anchor="ref12" w:tooltip="Schneider, S. H. &amp; Thompson, S. L. J. Geophys. Res. 86, 3135-3147 (1981)." w:history="1">
        <w:r w:rsidRPr="00AA13B1">
          <w:rPr>
            <w:rStyle w:val="StyleBoldUnderline"/>
          </w:rPr>
          <w:t>12</w:t>
        </w:r>
      </w:hyperlink>
      <w:r w:rsidRPr="00AA13B1">
        <w:rPr>
          <w:sz w:val="10"/>
        </w:rPr>
        <w:t xml:space="preserve"> (because of inertia in the climate system). </w:t>
      </w:r>
      <w:r w:rsidRPr="00AA13B1">
        <w:rPr>
          <w:rStyle w:val="StyleBoldUnderline"/>
        </w:rPr>
        <w:t>Unless large</w:t>
      </w:r>
      <w:r w:rsidRPr="00AA13B1">
        <w:rPr>
          <w:sz w:val="10"/>
        </w:rPr>
        <w:t xml:space="preserve"> and concerted global </w:t>
      </w:r>
      <w:r w:rsidRPr="00AA13B1">
        <w:rPr>
          <w:rStyle w:val="StyleBoldUnderline"/>
        </w:rPr>
        <w:t>mitigation efforts are initiated soon, the goal of remaining below 2 °C will very soon become unachievable.</w:t>
      </w:r>
    </w:p>
    <w:p w:rsidR="0056186A" w:rsidRPr="00AA13B1" w:rsidRDefault="0056186A" w:rsidP="0056186A">
      <w:pPr>
        <w:pStyle w:val="Heading3"/>
      </w:pPr>
      <w:bookmarkStart w:id="44" w:name="_Toc392706471"/>
      <w:r w:rsidRPr="00AA13B1">
        <w:lastRenderedPageBreak/>
        <w:t>Impact – Climate – A2: Too Late</w:t>
      </w:r>
      <w:bookmarkEnd w:id="44"/>
    </w:p>
    <w:p w:rsidR="00F94F20" w:rsidRPr="00AA13B1" w:rsidRDefault="00F94F20" w:rsidP="00F94F20">
      <w:pPr>
        <w:pStyle w:val="Heading4"/>
      </w:pPr>
      <w:r w:rsidRPr="00AA13B1">
        <w:t>It’s not too late - action now solves</w:t>
      </w:r>
    </w:p>
    <w:p w:rsidR="00F94F20" w:rsidRPr="00AA13B1" w:rsidRDefault="00F94F20" w:rsidP="00F94F20">
      <w:r w:rsidRPr="00AA13B1">
        <w:rPr>
          <w:rStyle w:val="StyleStyleBold12pt"/>
        </w:rPr>
        <w:t>Nuccitelli ‘12</w:t>
      </w:r>
    </w:p>
    <w:p w:rsidR="00F94F20" w:rsidRPr="00AA13B1" w:rsidRDefault="00F94F20" w:rsidP="00F94F20">
      <w:pPr>
        <w:rPr>
          <w:sz w:val="16"/>
          <w:szCs w:val="16"/>
        </w:rPr>
      </w:pPr>
      <w:r w:rsidRPr="00AA13B1">
        <w:rPr>
          <w:sz w:val="16"/>
          <w:szCs w:val="16"/>
        </w:rPr>
        <w:t>Dana, environmental scientist at a private environmental consulting firm in Sacramento and has a Bachelor's Degree in astrophysics from the University of California at Berkeley, and a Master's Degree in physics from the University of California at Davis, 2012, “Realistically What Might The Future Climate Look Like?”, http://thinkprogress.org/climate/2012/09/01/784931/realistically-what-might-the-future-climate-look-like/</w:t>
      </w:r>
    </w:p>
    <w:p w:rsidR="00F94F20" w:rsidRPr="00AA13B1" w:rsidRDefault="00F94F20" w:rsidP="00F94F20">
      <w:pPr>
        <w:rPr>
          <w:sz w:val="12"/>
        </w:rPr>
      </w:pPr>
    </w:p>
    <w:p w:rsidR="00F94F20" w:rsidRPr="00AA13B1" w:rsidRDefault="00F94F20" w:rsidP="00F94F20">
      <w:pPr>
        <w:rPr>
          <w:rStyle w:val="Emphasis"/>
        </w:rPr>
      </w:pPr>
      <w:r w:rsidRPr="00AA13B1">
        <w:rPr>
          <w:sz w:val="12"/>
        </w:rPr>
        <w:t xml:space="preserve">This is Why </w:t>
      </w:r>
      <w:r w:rsidRPr="00AA13B1">
        <w:rPr>
          <w:rStyle w:val="StyleBoldUnderline"/>
        </w:rPr>
        <w:t>Reducing Emissions is Critical</w:t>
      </w:r>
      <w:r w:rsidRPr="00AA13B1">
        <w:rPr>
          <w:sz w:val="12"/>
        </w:rPr>
        <w:t xml:space="preserve">¶ </w:t>
      </w:r>
      <w:r w:rsidRPr="00AA13B1">
        <w:rPr>
          <w:rStyle w:val="StyleBoldUnderline"/>
        </w:rPr>
        <w:t xml:space="preserve">We’re not yet committed to surpassing 2°C </w:t>
      </w:r>
      <w:r w:rsidRPr="00AA13B1">
        <w:rPr>
          <w:sz w:val="12"/>
        </w:rPr>
        <w:t xml:space="preserve">global warming, </w:t>
      </w:r>
      <w:r w:rsidRPr="00AA13B1">
        <w:rPr>
          <w:rStyle w:val="StyleBoldUnderline"/>
        </w:rPr>
        <w:t>but as Watson noted, we are quickly running out of time to realistically give ourselves a chance to stay below that ‘danger limit’</w:t>
      </w:r>
      <w:r w:rsidRPr="00AA13B1">
        <w:rPr>
          <w:sz w:val="12"/>
        </w:rPr>
        <w:t xml:space="preserve">. However, </w:t>
      </w:r>
      <w:r w:rsidRPr="00AA13B1">
        <w:rPr>
          <w:rStyle w:val="StyleBoldUnderline"/>
        </w:rPr>
        <w:t>2°C is not a do-or-die threshold. Every bit of CO2 emissions we can reduce means that much avoided future warming, which means that much avoided climate change impacts</w:t>
      </w:r>
      <w:r w:rsidRPr="00AA13B1">
        <w:rPr>
          <w:sz w:val="12"/>
        </w:rPr>
        <w:t xml:space="preserve">. As Lonnie Thompson noted, </w:t>
      </w:r>
      <w:r w:rsidRPr="00AA13B1">
        <w:rPr>
          <w:rStyle w:val="StyleBoldUnderline"/>
        </w:rPr>
        <w:t>the more global warming we manage to mitigate, the less</w:t>
      </w:r>
      <w:r w:rsidRPr="00AA13B1">
        <w:rPr>
          <w:sz w:val="12"/>
        </w:rPr>
        <w:t xml:space="preserve"> adaption and </w:t>
      </w:r>
      <w:r w:rsidRPr="00AA13B1">
        <w:rPr>
          <w:rStyle w:val="StyleBoldUnderline"/>
        </w:rPr>
        <w:t>suffering we will be forced to cope with</w:t>
      </w:r>
      <w:r w:rsidRPr="00AA13B1">
        <w:rPr>
          <w:sz w:val="12"/>
        </w:rPr>
        <w:t xml:space="preserve"> in the future.¶ </w:t>
      </w:r>
      <w:r w:rsidRPr="00AA13B1">
        <w:rPr>
          <w:rStyle w:val="StyleBoldUnderline"/>
        </w:rPr>
        <w:t>Realistically</w:t>
      </w:r>
      <w:r w:rsidRPr="00AA13B1">
        <w:rPr>
          <w:sz w:val="12"/>
        </w:rPr>
        <w:t xml:space="preserve">, based on the current political climate (which we will explore in another post next week), </w:t>
      </w:r>
      <w:r w:rsidRPr="00AA13B1">
        <w:rPr>
          <w:rStyle w:val="StyleBoldUnderline"/>
        </w:rPr>
        <w:t>limiting global warming to 2°C is</w:t>
      </w:r>
      <w:r w:rsidRPr="00AA13B1">
        <w:rPr>
          <w:sz w:val="12"/>
        </w:rPr>
        <w:t xml:space="preserve"> probably </w:t>
      </w:r>
      <w:r w:rsidRPr="00AA13B1">
        <w:rPr>
          <w:rStyle w:val="StyleBoldUnderline"/>
        </w:rPr>
        <w:t xml:space="preserve">the best we can do. However, there is a big difference between 2°C and 3°C, between 3°C and 4°C, and </w:t>
      </w:r>
      <w:r w:rsidRPr="00AA13B1">
        <w:rPr>
          <w:rStyle w:val="Emphasis"/>
        </w:rPr>
        <w:t>anything greater than 4°C can probably accurately be described as catastrophic</w:t>
      </w:r>
      <w:r w:rsidRPr="00AA13B1">
        <w:rPr>
          <w:rStyle w:val="StyleBoldUnderline"/>
        </w:rPr>
        <w:t xml:space="preserve">, since various tipping points are expected to be triggered at this level. Right now, </w:t>
      </w:r>
      <w:r w:rsidRPr="00AA13B1">
        <w:rPr>
          <w:rStyle w:val="Emphasis"/>
        </w:rPr>
        <w:t>we are on track for the catastrophic consequences (widespread coral mortality, mass extinctions, hundreds of millions of people adversely impacted by droughts, floods, heat waves</w:t>
      </w:r>
      <w:r w:rsidRPr="00AA13B1">
        <w:rPr>
          <w:sz w:val="12"/>
        </w:rPr>
        <w:t xml:space="preserve">, etc.). </w:t>
      </w:r>
      <w:r w:rsidRPr="00AA13B1">
        <w:rPr>
          <w:rStyle w:val="Box"/>
        </w:rPr>
        <w:t>But we’re not stuck on that track just yet</w:t>
      </w:r>
      <w:r w:rsidRPr="00AA13B1">
        <w:rPr>
          <w:rStyle w:val="StyleBoldUnderline"/>
        </w:rPr>
        <w:t>, and we need to move ourselves as far off of it as possible by reducing our greenhouse gas emissions as soon and as much as possible</w:t>
      </w:r>
      <w:r w:rsidRPr="00AA13B1">
        <w:rPr>
          <w:sz w:val="12"/>
        </w:rPr>
        <w:t xml:space="preserve">.¶ There are of course many people who believe that the planet will not warm as much, or that the impacts of the associated climate change will be as bad as the body of scientific evidence suggests. That is certainly a possiblity, and we very much hope that their optimistic view is correct. However, </w:t>
      </w:r>
      <w:r w:rsidRPr="00AA13B1">
        <w:rPr>
          <w:rStyle w:val="StyleBoldUnderline"/>
        </w:rPr>
        <w:t>what we have presented here is the best summary of scientific evidence available, and it paints a very bleak picture if we fail to rapidly reduce our</w:t>
      </w:r>
      <w:r w:rsidRPr="00AA13B1">
        <w:rPr>
          <w:sz w:val="12"/>
        </w:rPr>
        <w:t xml:space="preserve"> greenhouse gas </w:t>
      </w:r>
      <w:r w:rsidRPr="00AA13B1">
        <w:rPr>
          <w:rStyle w:val="StyleBoldUnderline"/>
        </w:rPr>
        <w:t>emissions</w:t>
      </w:r>
      <w:r w:rsidRPr="00AA13B1">
        <w:rPr>
          <w:sz w:val="12"/>
        </w:rPr>
        <w:t xml:space="preserve">.¶ </w:t>
      </w:r>
      <w:r w:rsidRPr="00AA13B1">
        <w:rPr>
          <w:rStyle w:val="Emphasis"/>
        </w:rPr>
        <w:t xml:space="preserve">If we continue forward on our current path, </w:t>
      </w:r>
      <w:r w:rsidRPr="00AA13B1">
        <w:rPr>
          <w:rStyle w:val="Box"/>
        </w:rPr>
        <w:t>catastrophe</w:t>
      </w:r>
      <w:r w:rsidRPr="00AA13B1">
        <w:rPr>
          <w:rStyle w:val="Emphasis"/>
        </w:rPr>
        <w:t xml:space="preserve"> is not just a possible outcome, it is the </w:t>
      </w:r>
      <w:r w:rsidRPr="00AA13B1">
        <w:rPr>
          <w:rStyle w:val="Box"/>
        </w:rPr>
        <w:t>most probable outcome</w:t>
      </w:r>
      <w:r w:rsidRPr="00AA13B1">
        <w:rPr>
          <w:sz w:val="12"/>
        </w:rPr>
        <w:t xml:space="preserve">. And </w:t>
      </w:r>
      <w:r w:rsidRPr="00AA13B1">
        <w:rPr>
          <w:rStyle w:val="StyleBoldUnderline"/>
        </w:rPr>
        <w:t>an intelligent risk management approach would involve taking steps to prevent a catastrophic scenario if it were a mere possibility, let alone the most probable outcome</w:t>
      </w:r>
      <w:r w:rsidRPr="00AA13B1">
        <w:rPr>
          <w:sz w:val="12"/>
        </w:rPr>
        <w:t xml:space="preserve">. This is especially true since the most important component of the solution – carbon pricing – can be implemented at a relatively low cost, and a far lower cost than trying to adapt to the climate change consequences we have discussed here (Figure 4).¶ </w:t>
      </w:r>
      <w:r w:rsidRPr="00AA13B1">
        <w:rPr>
          <w:rStyle w:val="StyleBoldUnderline"/>
        </w:rPr>
        <w:t>Climate contrarians will often mock</w:t>
      </w:r>
      <w:r w:rsidRPr="00AA13B1">
        <w:rPr>
          <w:sz w:val="12"/>
        </w:rPr>
        <w:t xml:space="preserve"> ‘CAGW’ (</w:t>
      </w:r>
      <w:r w:rsidRPr="00AA13B1">
        <w:rPr>
          <w:rStyle w:val="StyleBoldUnderline"/>
        </w:rPr>
        <w:t>catastrophic anthropogenic global warming</w:t>
      </w:r>
      <w:r w:rsidRPr="00AA13B1">
        <w:rPr>
          <w:sz w:val="12"/>
        </w:rPr>
        <w:t xml:space="preserve">), </w:t>
      </w:r>
      <w:r w:rsidRPr="00AA13B1">
        <w:rPr>
          <w:rStyle w:val="StyleBoldUnderline"/>
        </w:rPr>
        <w:t>but the sad reality is that CAGW is looking more and more likely every day</w:t>
      </w:r>
      <w:r w:rsidRPr="00AA13B1">
        <w:rPr>
          <w:sz w:val="12"/>
        </w:rPr>
        <w:t xml:space="preserve">. But </w:t>
      </w:r>
      <w:r w:rsidRPr="00AA13B1">
        <w:rPr>
          <w:rStyle w:val="Emphasis"/>
        </w:rPr>
        <w:t>it’s critical that we don’t give up</w:t>
      </w:r>
      <w:r w:rsidRPr="00AA13B1">
        <w:rPr>
          <w:rStyle w:val="StyleBoldUnderline"/>
        </w:rPr>
        <w:t xml:space="preserve">, that we keep doing everything we can do to reduce our emissions as much as possible in order to avoid as many catastrophic consequences as possible, </w:t>
      </w:r>
      <w:r w:rsidRPr="00AA13B1">
        <w:rPr>
          <w:rStyle w:val="Emphasis"/>
        </w:rPr>
        <w:t>for the sake of future generations and all species on Earth</w:t>
      </w:r>
      <w:r w:rsidRPr="00AA13B1">
        <w:rPr>
          <w:sz w:val="12"/>
        </w:rPr>
        <w:t xml:space="preserve">. The future climate will probably be much more challenging for life on Earth than today’s, but </w:t>
      </w:r>
      <w:r w:rsidRPr="00AA13B1">
        <w:rPr>
          <w:rStyle w:val="Emphasis"/>
        </w:rPr>
        <w:t>we still can and must limit the damage.</w:t>
      </w:r>
    </w:p>
    <w:p w:rsidR="00F94F20" w:rsidRPr="00AA13B1" w:rsidRDefault="00F94F20" w:rsidP="00F94F20">
      <w:pPr>
        <w:pStyle w:val="Heading3"/>
      </w:pPr>
      <w:bookmarkStart w:id="45" w:name="_Toc392706472"/>
      <w:r w:rsidRPr="00AA13B1">
        <w:lastRenderedPageBreak/>
        <w:t>Impact – Climate – A2: Adaption</w:t>
      </w:r>
      <w:bookmarkEnd w:id="45"/>
    </w:p>
    <w:p w:rsidR="00F94F20" w:rsidRPr="00AA13B1" w:rsidRDefault="00F94F20" w:rsidP="00F94F20">
      <w:pPr>
        <w:pStyle w:val="Heading4"/>
        <w:rPr>
          <w:rStyle w:val="StyleStyleBold12pt"/>
          <w:b/>
          <w:bCs/>
        </w:rPr>
      </w:pPr>
      <w:r w:rsidRPr="00AA13B1">
        <w:t>Non-linear impacts prevent adaptation</w:t>
      </w:r>
    </w:p>
    <w:p w:rsidR="00F94F20" w:rsidRPr="00AA13B1" w:rsidRDefault="00F94F20" w:rsidP="00F94F20">
      <w:pPr>
        <w:rPr>
          <w:rStyle w:val="StyleStyleBold12pt"/>
        </w:rPr>
      </w:pPr>
      <w:r w:rsidRPr="00AA13B1">
        <w:rPr>
          <w:rStyle w:val="StyleStyleBold12pt"/>
        </w:rPr>
        <w:t xml:space="preserve">Mazo 10 – </w:t>
      </w:r>
      <w:r w:rsidRPr="00AA13B1">
        <w:t>PhD in Paleoclimatology from UCLA</w:t>
      </w:r>
    </w:p>
    <w:p w:rsidR="00F94F20" w:rsidRPr="00AA13B1" w:rsidRDefault="00F94F20" w:rsidP="00F94F20">
      <w:pPr>
        <w:rPr>
          <w:sz w:val="16"/>
          <w:szCs w:val="16"/>
        </w:rPr>
      </w:pPr>
      <w:r w:rsidRPr="00AA13B1">
        <w:rPr>
          <w:sz w:val="16"/>
          <w:szCs w:val="16"/>
        </w:rPr>
        <w:t>Jeffrey Mazo, Managing Editor, Survival and Research Fellow for Environmental Security and Science Policy at the International Institute for Strategic Studies in London, 3-2010, “Climate Conflict: How global warming threatens security and what to do about it,” pg. 29</w:t>
      </w:r>
    </w:p>
    <w:p w:rsidR="00F94F20" w:rsidRPr="00AA13B1" w:rsidRDefault="00F94F20" w:rsidP="00F94F20">
      <w:pPr>
        <w:pStyle w:val="card"/>
        <w:ind w:left="0"/>
      </w:pPr>
    </w:p>
    <w:p w:rsidR="00F94F20" w:rsidRPr="00AA13B1" w:rsidRDefault="00F94F20" w:rsidP="00F94F20">
      <w:pPr>
        <w:pStyle w:val="card"/>
        <w:ind w:left="0"/>
      </w:pPr>
      <w:r w:rsidRPr="00AA13B1">
        <w:t xml:space="preserve">This latter aspect, </w:t>
      </w:r>
      <w:r w:rsidRPr="00AA13B1">
        <w:rPr>
          <w:rStyle w:val="StyleBoldUnderline"/>
        </w:rPr>
        <w:t>the rate of change, is a critical factor in terms of adapting to climate change</w:t>
      </w:r>
      <w:r w:rsidRPr="00AA13B1">
        <w:t xml:space="preserve">. Although some states and societies will be better able to adapt to change than others, </w:t>
      </w:r>
      <w:r w:rsidRPr="00AA13B1">
        <w:rPr>
          <w:rStyle w:val="StyleBoldUnderline"/>
        </w:rPr>
        <w:t>regardless of how resilient a given society is there will always be some point at which its efforts would be overwhelmed by the pace of change</w:t>
      </w:r>
      <w:r w:rsidRPr="00AA13B1">
        <w:t xml:space="preserve">. </w:t>
      </w:r>
      <w:r w:rsidRPr="00AA13B1">
        <w:rPr>
          <w:rStyle w:val="StyleBoldUnderline"/>
        </w:rPr>
        <w:t>Changes in climate</w:t>
      </w:r>
      <w:r w:rsidRPr="00AA13B1">
        <w:t xml:space="preserve"> - long-term wind and rainfall patterns, daily and seasonal temperature variations, and so on - </w:t>
      </w:r>
      <w:r w:rsidRPr="00AA13B1">
        <w:rPr>
          <w:rStyle w:val="StyleBoldUnderline"/>
        </w:rPr>
        <w:t>will produce physical effects such as droughts, floods and increasing severity of typhoons and hurricanes, and ecological effects such as changes in the geographical range of species</w:t>
      </w:r>
      <w:r w:rsidRPr="00AA13B1">
        <w:t xml:space="preserve"> (including disease-causing organisms, domesticated crops and crop pests). </w:t>
      </w:r>
      <w:r w:rsidRPr="00AA13B1">
        <w:rPr>
          <w:rStyle w:val="StyleBoldUnderline"/>
        </w:rPr>
        <w:t>These physical changes in turn may lead to effects such as disruption of water resources, declining crop yields and food stocks, wildfires, severe disease outbreaks, and an increase in numbers of refugees and internally displaced persons</w:t>
      </w:r>
      <w:r w:rsidRPr="00AA13B1">
        <w:t>.4</w:t>
      </w:r>
    </w:p>
    <w:p w:rsidR="002731CE" w:rsidRPr="00AA13B1" w:rsidRDefault="002731CE" w:rsidP="00F94F20">
      <w:pPr>
        <w:pStyle w:val="Heading3"/>
      </w:pPr>
      <w:bookmarkStart w:id="46" w:name="_Toc392706473"/>
      <w:r w:rsidRPr="00AA13B1">
        <w:lastRenderedPageBreak/>
        <w:t>Impact – CIR A2: GOP Passes</w:t>
      </w:r>
      <w:bookmarkEnd w:id="46"/>
    </w:p>
    <w:p w:rsidR="002731CE" w:rsidRPr="00AA13B1" w:rsidRDefault="002731CE" w:rsidP="002731CE">
      <w:pPr>
        <w:pStyle w:val="Heading4"/>
      </w:pPr>
      <w:r w:rsidRPr="00AA13B1">
        <w:t>GOP Congress won’t pass immigration reform</w:t>
      </w:r>
    </w:p>
    <w:p w:rsidR="002731CE" w:rsidRPr="00AA13B1" w:rsidRDefault="002731CE" w:rsidP="002731CE">
      <w:pPr>
        <w:rPr>
          <w:rStyle w:val="StyleStyleBold12pt"/>
        </w:rPr>
      </w:pPr>
      <w:r w:rsidRPr="00AA13B1">
        <w:rPr>
          <w:rStyle w:val="StyleStyleBold12pt"/>
        </w:rPr>
        <w:t>Kurtz 2/12</w:t>
      </w:r>
    </w:p>
    <w:p w:rsidR="002731CE" w:rsidRPr="00AA13B1" w:rsidRDefault="002731CE" w:rsidP="002731CE">
      <w:r w:rsidRPr="00AA13B1">
        <w:t>Howard, Reporter, Fox News, “Why a Republican Senate would be horrible news for Obama”, http://www.foxnews.com/politics/2014/02/12/why-republican-senate-would-be-horrible-news-for-obama/</w:t>
      </w:r>
    </w:p>
    <w:p w:rsidR="002731CE" w:rsidRPr="00AA13B1" w:rsidRDefault="002731CE" w:rsidP="002731CE">
      <w:pPr>
        <w:rPr>
          <w:rStyle w:val="StyleBoldUnderline"/>
        </w:rPr>
      </w:pPr>
      <w:r w:rsidRPr="00AA13B1">
        <w:rPr>
          <w:rStyle w:val="StyleBoldUnderline"/>
        </w:rPr>
        <w:t>Republicans are highly unlikely to be passing immigration reform in 2015 even if they win the midterms</w:t>
      </w:r>
      <w:r w:rsidRPr="00AA13B1">
        <w:t xml:space="preserve">. </w:t>
      </w:r>
      <w:r w:rsidRPr="00AA13B1">
        <w:rPr>
          <w:rStyle w:val="StyleBoldUnderline"/>
        </w:rPr>
        <w:t>The base hates it, and more important, we’ll be in the opening innings of a presidential campaign in which the party’s contenders will be pulled to the right, as</w:t>
      </w:r>
      <w:r w:rsidRPr="00AA13B1">
        <w:t xml:space="preserve"> Mitt </w:t>
      </w:r>
      <w:r w:rsidRPr="00AA13B1">
        <w:rPr>
          <w:rStyle w:val="StyleBoldUnderline"/>
        </w:rPr>
        <w:t>Romney</w:t>
      </w:r>
      <w:r w:rsidRPr="00AA13B1">
        <w:t xml:space="preserve"> (he of “self-deportation”) </w:t>
      </w:r>
      <w:r w:rsidRPr="00AA13B1">
        <w:rPr>
          <w:rStyle w:val="StyleBoldUnderline"/>
        </w:rPr>
        <w:t>was in 2012.</w:t>
      </w:r>
      <w:r w:rsidRPr="00AA13B1">
        <w:rPr>
          <w:rStyle w:val="StyleBoldUnderline"/>
          <w:sz w:val="12"/>
        </w:rPr>
        <w:t>¶</w:t>
      </w:r>
      <w:r w:rsidRPr="00AA13B1">
        <w:rPr>
          <w:sz w:val="12"/>
        </w:rPr>
        <w:t xml:space="preserve"> </w:t>
      </w:r>
      <w:r w:rsidRPr="00AA13B1">
        <w:t>Two years of a Republican Congress won’t be much of a 2016 target, if things aren’t going well, compared to eight years of the Obama administration. As a bogeyman, John Boehner is no Newt Gingrich.</w:t>
      </w:r>
      <w:r w:rsidRPr="00AA13B1">
        <w:rPr>
          <w:sz w:val="12"/>
        </w:rPr>
        <w:t xml:space="preserve">¶ </w:t>
      </w:r>
      <w:r w:rsidRPr="00AA13B1">
        <w:t xml:space="preserve">But it’s more than that. </w:t>
      </w:r>
      <w:r w:rsidRPr="00AA13B1">
        <w:rPr>
          <w:rStyle w:val="StyleBoldUnderline"/>
        </w:rPr>
        <w:t>If they control the Senate</w:t>
      </w:r>
      <w:r w:rsidRPr="00AA13B1">
        <w:t xml:space="preserve"> machinery, R</w:t>
      </w:r>
      <w:r w:rsidRPr="00AA13B1">
        <w:rPr>
          <w:rStyle w:val="StyleBoldUnderline"/>
        </w:rPr>
        <w:t>epublicans will be able to launch twice as many investigations as they can now by holding just the House. They will be able to block Obama nominees, creating a sense of dysfunction. They will be able to bring bills to the floor</w:t>
      </w:r>
      <w:r w:rsidRPr="00AA13B1">
        <w:t xml:space="preserve">, while Harry Reid watches helplessly, </w:t>
      </w:r>
      <w:r w:rsidRPr="00AA13B1">
        <w:rPr>
          <w:rStyle w:val="StyleBoldUnderline"/>
        </w:rPr>
        <w:t xml:space="preserve">solely for the purpose of forcing Democrats to cast politically dangerous votes that can be used in attack ads. </w:t>
      </w:r>
      <w:r w:rsidRPr="00AA13B1">
        <w:t>They can cut the budget in the name of deficit reduction. They may even be able to force Obama to veto legislation that suits their purposes.</w:t>
      </w:r>
      <w:r w:rsidRPr="00AA13B1">
        <w:rPr>
          <w:sz w:val="12"/>
        </w:rPr>
        <w:t xml:space="preserve">¶ </w:t>
      </w:r>
      <w:r w:rsidRPr="00AA13B1">
        <w:t xml:space="preserve">In short, </w:t>
      </w:r>
      <w:r w:rsidRPr="00AA13B1">
        <w:rPr>
          <w:rStyle w:val="StyleBoldUnderline"/>
        </w:rPr>
        <w:t>the White House will lose the bulwark of a Senate that ensures all conservative legislation dies in the House.</w:t>
      </w:r>
      <w:r w:rsidRPr="00AA13B1">
        <w:rPr>
          <w:sz w:val="12"/>
        </w:rPr>
        <w:t xml:space="preserve">¶ </w:t>
      </w:r>
      <w:r w:rsidRPr="00AA13B1">
        <w:t xml:space="preserve">An all-Republican Congress can make life miserable for Obama and, by extension, for Hillary Clinton if she runs. </w:t>
      </w:r>
      <w:r w:rsidRPr="00AA13B1">
        <w:rPr>
          <w:rStyle w:val="StyleBoldUnderline"/>
        </w:rPr>
        <w:t>The notion that the GOP will suddenly function as a cooperative partner totally underestimates the poisonous atmosphere in Washington.</w:t>
      </w:r>
    </w:p>
    <w:p w:rsidR="002731CE" w:rsidRPr="00AA13B1" w:rsidRDefault="002731CE" w:rsidP="002731CE"/>
    <w:p w:rsidR="00F94F20" w:rsidRPr="00AA13B1" w:rsidRDefault="00F94F20" w:rsidP="00F94F20">
      <w:pPr>
        <w:pStyle w:val="Heading3"/>
      </w:pPr>
      <w:bookmarkStart w:id="47" w:name="_Toc392706474"/>
      <w:r w:rsidRPr="00AA13B1">
        <w:lastRenderedPageBreak/>
        <w:t>Impact – CIR – Econ</w:t>
      </w:r>
      <w:bookmarkEnd w:id="47"/>
    </w:p>
    <w:p w:rsidR="00F94F20" w:rsidRPr="00AA13B1" w:rsidRDefault="00F94F20" w:rsidP="00F94F20">
      <w:pPr>
        <w:pStyle w:val="Heading4"/>
      </w:pPr>
      <w:r w:rsidRPr="00AA13B1">
        <w:rPr>
          <w:bCs w:val="0"/>
          <w:iCs w:val="0"/>
        </w:rPr>
        <w:t>Immigration reform is key to the economy</w:t>
      </w:r>
    </w:p>
    <w:p w:rsidR="00F94F20" w:rsidRPr="00AA13B1" w:rsidRDefault="00F94F20" w:rsidP="00F94F20">
      <w:pPr>
        <w:rPr>
          <w:rStyle w:val="StyleStyleBold12pt"/>
        </w:rPr>
      </w:pPr>
      <w:r w:rsidRPr="00AA13B1">
        <w:rPr>
          <w:rStyle w:val="StyleStyleBold12pt"/>
        </w:rPr>
        <w:t>Krudy 13</w:t>
      </w:r>
    </w:p>
    <w:p w:rsidR="00F94F20" w:rsidRPr="00AA13B1" w:rsidRDefault="00F94F20" w:rsidP="00F94F20">
      <w:pPr>
        <w:rPr>
          <w:sz w:val="16"/>
          <w:szCs w:val="16"/>
        </w:rPr>
      </w:pPr>
      <w:r w:rsidRPr="00AA13B1">
        <w:rPr>
          <w:sz w:val="16"/>
          <w:szCs w:val="16"/>
        </w:rPr>
        <w:t>(Edward, “Analysis: Immigration reform could boost U.S. economic growth” Jan 29, 2013, Reuters)</w:t>
      </w:r>
    </w:p>
    <w:p w:rsidR="00F94F20" w:rsidRPr="00AA13B1" w:rsidRDefault="00F94F20" w:rsidP="00F94F20"/>
    <w:p w:rsidR="00D82F12" w:rsidRPr="00AA13B1" w:rsidRDefault="00F94F20" w:rsidP="00F94F20">
      <w:pPr>
        <w:rPr>
          <w:sz w:val="16"/>
        </w:rPr>
      </w:pPr>
      <w:r w:rsidRPr="00AA13B1">
        <w:rPr>
          <w:rStyle w:val="BoldUnderline"/>
          <w:rFonts w:ascii="Georgia" w:hAnsi="Georgia"/>
          <w:sz w:val="24"/>
          <w:szCs w:val="24"/>
        </w:rPr>
        <w:t xml:space="preserve">The sluggish U.S. economy </w:t>
      </w:r>
      <w:r w:rsidRPr="00AA13B1">
        <w:rPr>
          <w:rStyle w:val="Emphasis"/>
        </w:rPr>
        <w:t>could get a lift</w:t>
      </w:r>
      <w:r w:rsidRPr="00AA13B1">
        <w:rPr>
          <w:sz w:val="16"/>
        </w:rPr>
        <w:t xml:space="preserve"> </w:t>
      </w:r>
      <w:r w:rsidRPr="00AA13B1">
        <w:rPr>
          <w:rStyle w:val="StyleBoldUnderline"/>
        </w:rPr>
        <w:t>if</w:t>
      </w:r>
      <w:r w:rsidRPr="00AA13B1">
        <w:rPr>
          <w:sz w:val="16"/>
        </w:rPr>
        <w:t xml:space="preserve"> President Barack </w:t>
      </w:r>
      <w:r w:rsidRPr="00AA13B1">
        <w:rPr>
          <w:rStyle w:val="StyleBoldUnderline"/>
        </w:rPr>
        <w:t>Obama</w:t>
      </w:r>
      <w:r w:rsidRPr="00AA13B1">
        <w:rPr>
          <w:sz w:val="16"/>
        </w:rPr>
        <w:t xml:space="preserve"> </w:t>
      </w:r>
      <w:r w:rsidRPr="00AA13B1">
        <w:rPr>
          <w:rStyle w:val="StyleBoldUnderline"/>
        </w:rPr>
        <w:t>and</w:t>
      </w:r>
      <w:r w:rsidRPr="00AA13B1">
        <w:rPr>
          <w:sz w:val="16"/>
        </w:rPr>
        <w:t xml:space="preserve"> a bipartisan group of </w:t>
      </w:r>
      <w:r w:rsidRPr="00AA13B1">
        <w:rPr>
          <w:rStyle w:val="StyleBoldUnderline"/>
        </w:rPr>
        <w:t>senators succeed in</w:t>
      </w:r>
      <w:r w:rsidRPr="00AA13B1">
        <w:rPr>
          <w:sz w:val="16"/>
        </w:rPr>
        <w:t xml:space="preserve"> what could be the biggest </w:t>
      </w:r>
      <w:r w:rsidRPr="00AA13B1">
        <w:rPr>
          <w:rStyle w:val="StyleBoldUnderline"/>
        </w:rPr>
        <w:t>overhaul of the nation's</w:t>
      </w:r>
      <w:r w:rsidRPr="00AA13B1">
        <w:rPr>
          <w:sz w:val="16"/>
        </w:rPr>
        <w:t xml:space="preserve"> </w:t>
      </w:r>
      <w:r w:rsidRPr="00AA13B1">
        <w:rPr>
          <w:rStyle w:val="StyleBoldUnderline"/>
        </w:rPr>
        <w:t>immigration system</w:t>
      </w:r>
      <w:r w:rsidRPr="00AA13B1">
        <w:rPr>
          <w:sz w:val="16"/>
        </w:rPr>
        <w:t xml:space="preserve"> since the 1980s. </w:t>
      </w:r>
      <w:r w:rsidRPr="00AA13B1">
        <w:rPr>
          <w:rStyle w:val="StyleBoldUnderline"/>
        </w:rPr>
        <w:t xml:space="preserve">Relaxed immigration rules could </w:t>
      </w:r>
      <w:r w:rsidRPr="00AA13B1">
        <w:rPr>
          <w:rStyle w:val="BoldUnderline"/>
          <w:rFonts w:ascii="Georgia" w:hAnsi="Georgia"/>
          <w:sz w:val="24"/>
          <w:szCs w:val="24"/>
        </w:rPr>
        <w:t>encourage entrepreneurship</w:t>
      </w:r>
      <w:r w:rsidRPr="00AA13B1">
        <w:rPr>
          <w:rStyle w:val="StyleBoldUnderline"/>
        </w:rPr>
        <w:t>, increase demand for housing, raise tax revenues and help reduce the budget deficit</w:t>
      </w:r>
      <w:r w:rsidRPr="00AA13B1">
        <w:rPr>
          <w:sz w:val="16"/>
        </w:rPr>
        <w:t>, economists said. By helping more immigrants enter the country legally and allowing many illegal immigrants to remain, the United States could help offset a slowing birth rate and put itself in a stronger demographic position than aging Europe, Japan and China. "</w:t>
      </w:r>
      <w:r w:rsidRPr="00AA13B1">
        <w:rPr>
          <w:rStyle w:val="BoldUnderline"/>
          <w:rFonts w:ascii="Georgia" w:hAnsi="Georgia"/>
          <w:sz w:val="24"/>
          <w:szCs w:val="24"/>
        </w:rPr>
        <w:t>Numerous industries in the U</w:t>
      </w:r>
      <w:r w:rsidRPr="00AA13B1">
        <w:rPr>
          <w:sz w:val="16"/>
        </w:rPr>
        <w:t xml:space="preserve">nited </w:t>
      </w:r>
      <w:r w:rsidRPr="00AA13B1">
        <w:rPr>
          <w:rStyle w:val="BoldUnderline"/>
          <w:rFonts w:ascii="Georgia" w:hAnsi="Georgia"/>
          <w:sz w:val="24"/>
          <w:szCs w:val="24"/>
        </w:rPr>
        <w:t>S</w:t>
      </w:r>
      <w:r w:rsidRPr="00AA13B1">
        <w:rPr>
          <w:sz w:val="16"/>
        </w:rPr>
        <w:t xml:space="preserve">tates </w:t>
      </w:r>
      <w:r w:rsidRPr="00AA13B1">
        <w:rPr>
          <w:rStyle w:val="BoldUnderline"/>
          <w:rFonts w:ascii="Georgia" w:hAnsi="Georgia"/>
          <w:sz w:val="24"/>
          <w:szCs w:val="24"/>
        </w:rPr>
        <w:t>can't find the workers they need, right now even in a bad economy</w:t>
      </w:r>
      <w:r w:rsidRPr="00AA13B1">
        <w:rPr>
          <w:rStyle w:val="StyleBoldUnderline"/>
        </w:rPr>
        <w:t>, to fill their orders and expand their production as the market demands," said Alex Nowrasteh, an immigration specialist at</w:t>
      </w:r>
      <w:r w:rsidRPr="00AA13B1">
        <w:rPr>
          <w:sz w:val="16"/>
        </w:rPr>
        <w:t xml:space="preserve"> the libertarian </w:t>
      </w:r>
      <w:r w:rsidRPr="00AA13B1">
        <w:rPr>
          <w:rStyle w:val="StyleBoldUnderline"/>
        </w:rPr>
        <w:t>Cato</w:t>
      </w:r>
      <w:r w:rsidRPr="00AA13B1">
        <w:rPr>
          <w:sz w:val="16"/>
        </w:rPr>
        <w:t xml:space="preserve"> Institute. </w:t>
      </w:r>
      <w:r w:rsidRPr="00AA13B1">
        <w:rPr>
          <w:rStyle w:val="StyleBoldUnderline"/>
        </w:rPr>
        <w:t xml:space="preserve">The emerging </w:t>
      </w:r>
      <w:r w:rsidRPr="00AA13B1">
        <w:rPr>
          <w:rStyle w:val="Emphasis"/>
        </w:rPr>
        <w:t>consensus among economists</w:t>
      </w:r>
      <w:r w:rsidRPr="00AA13B1">
        <w:rPr>
          <w:rStyle w:val="StyleBoldUnderline"/>
        </w:rPr>
        <w:t xml:space="preserve"> is that </w:t>
      </w:r>
      <w:r w:rsidRPr="00AA13B1">
        <w:rPr>
          <w:rStyle w:val="Emphasis"/>
        </w:rPr>
        <w:t>immigration</w:t>
      </w:r>
      <w:r w:rsidRPr="00AA13B1">
        <w:rPr>
          <w:sz w:val="16"/>
        </w:rPr>
        <w:t xml:space="preserve"> provides a net benefit. It </w:t>
      </w:r>
      <w:r w:rsidRPr="00AA13B1">
        <w:rPr>
          <w:rStyle w:val="Emphasis"/>
        </w:rPr>
        <w:t>increases</w:t>
      </w:r>
      <w:r w:rsidRPr="00AA13B1">
        <w:rPr>
          <w:sz w:val="16"/>
        </w:rPr>
        <w:t xml:space="preserve"> </w:t>
      </w:r>
      <w:r w:rsidRPr="00AA13B1">
        <w:rPr>
          <w:rStyle w:val="Emphasis"/>
        </w:rPr>
        <w:t>demand</w:t>
      </w:r>
      <w:r w:rsidRPr="00AA13B1">
        <w:rPr>
          <w:sz w:val="16"/>
        </w:rPr>
        <w:t xml:space="preserve"> </w:t>
      </w:r>
      <w:r w:rsidRPr="00AA13B1">
        <w:rPr>
          <w:rStyle w:val="StyleBoldUnderline"/>
        </w:rPr>
        <w:t>and productivity, helps drive innovation and lowers prices</w:t>
      </w:r>
      <w:r w:rsidRPr="00AA13B1">
        <w:rPr>
          <w:sz w:val="16"/>
        </w:rPr>
        <w:t xml:space="preserve">, although there is little agreement on the size of the impact on economic growth. President Barack Obama plans to launch his second-term push for a U.S. immigration overhaul during a visit to Nevada on Tuesday and will make it a high priority to win congressional approval of a reform package this year, the White House said. The chances of major reforms gained momentum on Monday when a bipartisan group of senators agreed on a framework that could eventually give 11 million illegal immigrants a chance to become American citizens. Their proposals would also include means to keep and attract workers with backgrounds in science, technology, engineering and mathematics. This would be aimed both at foreign students attending American universities where they are earning advanced degrees and high-tech workers abroad. An estimated 40 percent of scientists in the United States are immigrants and studies show immigrants are twice as likely to start businesses, said Nowrasteh. </w:t>
      </w:r>
      <w:r w:rsidRPr="00AA13B1">
        <w:rPr>
          <w:rStyle w:val="StyleBoldUnderline"/>
        </w:rPr>
        <w:t>Boosting legal migration and legalizing existing workers could add $1.5 trillion to the U.S. economy</w:t>
      </w:r>
      <w:r w:rsidRPr="00AA13B1">
        <w:rPr>
          <w:sz w:val="16"/>
        </w:rPr>
        <w:t xml:space="preserve"> over the next 10 years, </w:t>
      </w:r>
      <w:r w:rsidRPr="00AA13B1">
        <w:rPr>
          <w:rStyle w:val="StyleBoldUnderline"/>
        </w:rPr>
        <w:t>estimates Raul Hinojosa-Ojeda, a specialist in immigration policy at the University of California, Los Angeles</w:t>
      </w:r>
      <w:r w:rsidRPr="00AA13B1">
        <w:rPr>
          <w:sz w:val="16"/>
        </w:rPr>
        <w:t xml:space="preserve">. </w:t>
      </w:r>
      <w:r w:rsidRPr="00AA13B1">
        <w:rPr>
          <w:rStyle w:val="StyleBoldUnderline"/>
        </w:rPr>
        <w:t xml:space="preserve">That's an annual increase of 0.8 percentage points to the economic growth rate, </w:t>
      </w:r>
      <w:r w:rsidRPr="00AA13B1">
        <w:rPr>
          <w:rStyle w:val="Emphasis"/>
        </w:rPr>
        <w:t>currently stuck at about 2 percent</w:t>
      </w:r>
      <w:r w:rsidRPr="00AA13B1">
        <w:rPr>
          <w:rStyle w:val="StyleBoldUnderline"/>
        </w:rPr>
        <w:t xml:space="preserve">. </w:t>
      </w:r>
      <w:r w:rsidRPr="00AA13B1">
        <w:rPr>
          <w:sz w:val="16"/>
        </w:rPr>
        <w:t xml:space="preserve">REPUBLICANS' HISPANIC PUSH Other economists say the potential benefit to growth is much lower. Richard Freeman, an economist at Harvard, believes most of the benefits to the economy from illegal immigrants already in the United States has already been recorded and legalizing their status would produce only incremental benefits. While opposition to reform lingers on both sides of the political spectrum and any controversial legislation can easily meet a quick end in a divided Washington, the chances of substantial change seem to be rising. Top Republicans such as Governor Bobby Jindal of Louisiana are not mincing words about the party's need to appeal to the Hispanic community and foreign-born voters who were turned off by Republican candidate Mitt Romney's tough talk in last year's presidential campaign. A previous Obama plan, unveiled in May 2011, included the creation of a guest-worker program to meet agricultural labor needs and something similar is expected to be in his new proposal. The senators also indicated they would support a limited program that would allow companies in certain sectors to import guest workers if Americans were not available to fill some positions. </w:t>
      </w:r>
      <w:r w:rsidRPr="00AA13B1">
        <w:rPr>
          <w:rStyle w:val="StyleBoldUnderline"/>
        </w:rPr>
        <w:t>An additional boost to growth could come from rising wages for newly legalized workers and higher productivity from the arrival of more highly skilled workers from abroad</w:t>
      </w:r>
      <w:r w:rsidRPr="00AA13B1">
        <w:rPr>
          <w:sz w:val="16"/>
        </w:rPr>
        <w:t xml:space="preserve">. Increased tax revenues would help federal and state authorities plug budget deficits although the benefit to government revenues will be at least partially offset by the payment of benefits to those who gain legal status. In 2007, the Congressional Budget Office estimated that proposed immigration reform in that year would have generated $48 billion in revenue from 2008 to 2017, while costing $23 billion in health and welfare payments. There is also unlikely to be much of a saving on enforcement from the senators' plan because they envisage tougher border security to prevent further illegal immigration and a crackdown on those overstaying visas. One way to bump up revenue, according to a report co-authored by University of California, Davis economist Giovanni Peri, would be to institute a cap-and-trade visa system. Peri estimated it could generate up to $1.2 billion annually. Under such a system, the government would auction a certain number of visas employers could trade in a secondary market. "A more efficient, more transparent and more flexible immigration system would help firms expand, contribute to more job creation in the United States, and slow the movement of operations abroad," according to a draft report, soon to be published as part of a study by the Hamilton Project, a think tank. There was no immediate sign that either the Obama or the senators' plan would include such a system. The long-term argument for immigration is a demographic one. Many developed nations are seeing their populations age, adding to the burden of pension and healthcare costs on wage-earners. Immigration in the United States would need to double to keep the working-age population stable at its current 67 percent of total population, according to George Magnus, a senior independent economic adviser at UBS in London, While Magnus says a change of </w:t>
      </w:r>
    </w:p>
    <w:p w:rsidR="00D82F12" w:rsidRPr="00AA13B1" w:rsidRDefault="00D82F12" w:rsidP="00D82F12">
      <w:pPr>
        <w:rPr>
          <w:b/>
          <w:u w:val="single"/>
        </w:rPr>
      </w:pPr>
      <w:r w:rsidRPr="00AA13B1">
        <w:rPr>
          <w:b/>
          <w:u w:val="single"/>
        </w:rPr>
        <w:t>&lt;CONTD NEXT PAGE&gt;</w:t>
      </w:r>
    </w:p>
    <w:p w:rsidR="00D82F12" w:rsidRPr="00AA13B1" w:rsidRDefault="00D82F12" w:rsidP="00F94F20">
      <w:pPr>
        <w:rPr>
          <w:sz w:val="16"/>
        </w:rPr>
      </w:pPr>
    </w:p>
    <w:p w:rsidR="00D82F12" w:rsidRPr="00AA13B1" w:rsidRDefault="00D82F12" w:rsidP="00D82F12">
      <w:pPr>
        <w:pStyle w:val="Heading3"/>
      </w:pPr>
      <w:bookmarkStart w:id="48" w:name="_Toc392706475"/>
      <w:r w:rsidRPr="00AA13B1">
        <w:lastRenderedPageBreak/>
        <w:t>Impact – CIR – Econ</w:t>
      </w:r>
      <w:bookmarkEnd w:id="48"/>
    </w:p>
    <w:p w:rsidR="00D82F12" w:rsidRPr="00AA13B1" w:rsidRDefault="00D82F12" w:rsidP="00D82F12">
      <w:pPr>
        <w:rPr>
          <w:b/>
          <w:u w:val="single"/>
        </w:rPr>
      </w:pPr>
    </w:p>
    <w:p w:rsidR="00D82F12" w:rsidRPr="00AA13B1" w:rsidRDefault="00D82F12" w:rsidP="00D82F12">
      <w:pPr>
        <w:rPr>
          <w:b/>
          <w:u w:val="single"/>
        </w:rPr>
      </w:pPr>
      <w:r w:rsidRPr="00AA13B1">
        <w:rPr>
          <w:b/>
          <w:u w:val="single"/>
        </w:rPr>
        <w:t>&lt;CONTD PREVIOUS PAGE&gt;</w:t>
      </w:r>
    </w:p>
    <w:p w:rsidR="00F94F20" w:rsidRPr="00AA13B1" w:rsidRDefault="00F94F20" w:rsidP="00F94F20">
      <w:pPr>
        <w:rPr>
          <w:sz w:val="16"/>
        </w:rPr>
      </w:pPr>
      <w:r w:rsidRPr="00AA13B1">
        <w:rPr>
          <w:sz w:val="16"/>
        </w:rPr>
        <w:t xml:space="preserve">that magnitude may prove too politically sensitive, </w:t>
      </w:r>
      <w:r w:rsidRPr="00AA13B1">
        <w:rPr>
          <w:rStyle w:val="StyleBoldUnderline"/>
        </w:rPr>
        <w:t>the focus should be on attracting highly skilled and entrepreneurial immigrants</w:t>
      </w:r>
      <w:r w:rsidRPr="00AA13B1">
        <w:rPr>
          <w:sz w:val="16"/>
        </w:rPr>
        <w:t xml:space="preserve"> in the way Canada and Australia do by operating a points system for immigrants rather than focusing mainly on family connections. "The trick is to shift the balance of migration towards those with education (and) skills," he added. HARD ROAD Academics at </w:t>
      </w:r>
      <w:r w:rsidRPr="00AA13B1">
        <w:rPr>
          <w:rStyle w:val="StyleBoldUnderline"/>
        </w:rPr>
        <w:t>major universities</w:t>
      </w:r>
      <w:r w:rsidRPr="00AA13B1">
        <w:rPr>
          <w:sz w:val="16"/>
        </w:rPr>
        <w:t xml:space="preserve"> such as Harvard and the Massachusetts Institute of Technology </w:t>
      </w:r>
      <w:r w:rsidRPr="00AA13B1">
        <w:rPr>
          <w:rStyle w:val="StyleBoldUnderline"/>
        </w:rPr>
        <w:t xml:space="preserve">often lament that </w:t>
      </w:r>
      <w:r w:rsidRPr="00AA13B1">
        <w:rPr>
          <w:rStyle w:val="BoldUnderline"/>
          <w:rFonts w:ascii="Georgia" w:hAnsi="Georgia"/>
          <w:sz w:val="24"/>
          <w:szCs w:val="24"/>
        </w:rPr>
        <w:t xml:space="preserve">many of their top foreign graduates end up returning to their home countries because visas are hard to get. </w:t>
      </w:r>
      <w:r w:rsidRPr="00AA13B1">
        <w:rPr>
          <w:sz w:val="16"/>
        </w:rPr>
        <w:t xml:space="preserve">"We have so much talent that is sitting here in the universities," said William Kerr, a professor at Harvard Business School. "I find it very difficult to swallow that we then make it so hard for them to stay." The last big amnesty for illegal immigrants was in 1986 when President Ronald Reagan legalized about 3 million already in the country. Numerous studies have shown that subsequently their wages rose significantly. Research on how immigration affects overall wages is inconclusive. George Borjas at Harvard says immigration has created a small net decrease in overall wages for those born in the United States, concentrated among the low-skilled, while Giovani Peri at UC Davis found that immigration boosts native wages over the long run. </w:t>
      </w:r>
      <w:r w:rsidRPr="00AA13B1">
        <w:rPr>
          <w:rStyle w:val="StyleBoldUnderline"/>
        </w:rPr>
        <w:t xml:space="preserve">Hinojosa-Ojeda stresses that any reform needs to make it easier for guest workers to enter the country to avoid a new build-up of illegal workers. </w:t>
      </w:r>
      <w:r w:rsidRPr="00AA13B1">
        <w:rPr>
          <w:sz w:val="16"/>
        </w:rPr>
        <w:t>"</w:t>
      </w:r>
      <w:r w:rsidRPr="00AA13B1">
        <w:rPr>
          <w:rStyle w:val="StyleBoldUnderline"/>
        </w:rPr>
        <w:t xml:space="preserve">If we don't create a mechanism that can basically bring in 300,000 to 400,000 new workers a year into a variety of labor markets and needs, we could be setting ourselves up for that again," said Hinojosa-Ojeda. </w:t>
      </w:r>
      <w:r w:rsidRPr="00AA13B1">
        <w:rPr>
          <w:sz w:val="16"/>
        </w:rPr>
        <w:t xml:space="preserve">Nowrasteh at Cato also believes an </w:t>
      </w:r>
      <w:r w:rsidRPr="00AA13B1">
        <w:rPr>
          <w:rStyle w:val="StyleBoldUnderline"/>
        </w:rPr>
        <w:t>expanded guest worker program would stem illegal immigration and allow industries to overcome labor shortages</w:t>
      </w:r>
      <w:r w:rsidRPr="00AA13B1">
        <w:rPr>
          <w:sz w:val="16"/>
        </w:rPr>
        <w:t>. He found that harsher regulations in recent years in Arizona were adversely affecting agricultural production, increasing financial burdens on business and even negatively impacting the state's struggling real estate market. Some large companies have fallen foul of tougher enforcement regulations. Restaurant chain Chipotle Mexican Grill Inc fired roughly 500 staff in 2010 and 2011 after undocumented workers were found on its payrolls. Putting the chill on other employers, it is now subject of an ongoing federal criminal investigation into its hiring. "</w:t>
      </w:r>
      <w:r w:rsidRPr="00AA13B1">
        <w:rPr>
          <w:rStyle w:val="Emphasis"/>
        </w:rPr>
        <w:t>The current system doesn't seem to work for anyone</w:t>
      </w:r>
      <w:r w:rsidRPr="00AA13B1">
        <w:rPr>
          <w:sz w:val="16"/>
        </w:rPr>
        <w:t>," Chipotle spokesman Chris Arnold said.</w:t>
      </w:r>
    </w:p>
    <w:p w:rsidR="00F94F20" w:rsidRPr="00AA13B1" w:rsidRDefault="00F94F20" w:rsidP="00F94F20"/>
    <w:p w:rsidR="00F94F20" w:rsidRPr="00AA13B1" w:rsidRDefault="00F94F20" w:rsidP="00F94F20">
      <w:pPr>
        <w:pStyle w:val="Heading4"/>
      </w:pPr>
      <w:r w:rsidRPr="00AA13B1">
        <w:t>Global war</w:t>
      </w:r>
    </w:p>
    <w:p w:rsidR="00F94F20" w:rsidRPr="00AA13B1" w:rsidRDefault="00F94F20" w:rsidP="00F94F20">
      <w:pPr>
        <w:pStyle w:val="card"/>
        <w:ind w:left="0"/>
      </w:pPr>
      <w:r w:rsidRPr="00AA13B1">
        <w:rPr>
          <w:rStyle w:val="StyleStyleBold12pt"/>
        </w:rPr>
        <w:t>Mead 09</w:t>
      </w:r>
      <w:r w:rsidRPr="00AA13B1">
        <w:t xml:space="preserve"> – Walter Russell Mead, the Henry A. Kissinger Senior Fellow in U.S. Foreign Policy at the Council on Foreign Relations, 2-4, 2009, “Only Makes You Stronger,” The New Republic, http://www.tnr.com/politics/story.html?id=571cbbb9-2887-4d81-8542-92e83915f5f8&amp;p=2</w:t>
      </w:r>
    </w:p>
    <w:p w:rsidR="00F94F20" w:rsidRPr="00AA13B1" w:rsidRDefault="00F94F20" w:rsidP="00F94F20"/>
    <w:p w:rsidR="00F94F20" w:rsidRPr="00455C2F" w:rsidRDefault="00F94F20" w:rsidP="00F94F20">
      <w:pPr>
        <w:pStyle w:val="card"/>
        <w:ind w:left="0"/>
        <w:rPr>
          <w:rStyle w:val="StyleBoldUnderline"/>
          <w:rFonts w:eastAsiaTheme="minorEastAsia"/>
        </w:rPr>
      </w:pPr>
      <w:r w:rsidRPr="00455C2F">
        <w:rPr>
          <w:rStyle w:val="StyleBoldUnderline"/>
          <w:rFonts w:eastAsiaTheme="minorEastAsia"/>
        </w:rPr>
        <w:t>If financial crises have been a normal part of life</w:t>
      </w:r>
      <w:r w:rsidRPr="00AA13B1">
        <w:rPr>
          <w:sz w:val="24"/>
        </w:rPr>
        <w:t xml:space="preserve"> during the 300-year rise of the liberal capitalist system under the Anglophone powers, </w:t>
      </w:r>
      <w:r w:rsidRPr="00455C2F">
        <w:rPr>
          <w:rStyle w:val="StyleBoldUnderline"/>
          <w:rFonts w:eastAsiaTheme="minorEastAsia"/>
        </w:rPr>
        <w:t>so has war</w:t>
      </w:r>
      <w:r w:rsidRPr="00AA13B1">
        <w:rPr>
          <w:b/>
          <w:sz w:val="24"/>
        </w:rPr>
        <w:t>.</w:t>
      </w:r>
      <w:r w:rsidRPr="00AA13B1">
        <w:rPr>
          <w:sz w:val="24"/>
        </w:rPr>
        <w:t xml:space="preserve"> The wars of the League of Augsburg and the Spanish Succession; the Seven Years War; the American Revolution; </w:t>
      </w:r>
      <w:r w:rsidRPr="00455C2F">
        <w:rPr>
          <w:rStyle w:val="StyleBoldUnderline"/>
          <w:rFonts w:eastAsiaTheme="minorEastAsia"/>
        </w:rPr>
        <w:t xml:space="preserve">the Napoleonic Wars; the two World Wars; the cold war: The list of wars is almost as long as the list of financial crises. Bad economic times can breed wars. </w:t>
      </w:r>
      <w:r w:rsidRPr="00AA13B1">
        <w:rPr>
          <w:sz w:val="24"/>
        </w:rPr>
        <w:t xml:space="preserve">Europe was a pretty peaceful place in 1928, but the Depression poisoned German public opinion and helped bring Adolf Hitler to power. </w:t>
      </w:r>
      <w:r w:rsidRPr="00455C2F">
        <w:rPr>
          <w:rStyle w:val="StyleBoldUnderline"/>
          <w:rFonts w:eastAsiaTheme="minorEastAsia"/>
        </w:rPr>
        <w:t>If the current crisis turns into a depression, what</w:t>
      </w:r>
      <w:r w:rsidRPr="00AA13B1">
        <w:rPr>
          <w:sz w:val="24"/>
        </w:rPr>
        <w:t xml:space="preserve"> rough beasts </w:t>
      </w:r>
      <w:r w:rsidRPr="00455C2F">
        <w:rPr>
          <w:rStyle w:val="StyleBoldUnderline"/>
          <w:rFonts w:eastAsiaTheme="minorEastAsia"/>
        </w:rPr>
        <w:t xml:space="preserve">might start slouching toward Moscow, Karachi, Beijing, or New Delhi </w:t>
      </w:r>
      <w:r w:rsidRPr="00AA13B1">
        <w:rPr>
          <w:sz w:val="24"/>
        </w:rPr>
        <w:t xml:space="preserve">to be born? The United States may not, yet, decline, but, </w:t>
      </w:r>
      <w:r w:rsidRPr="00455C2F">
        <w:rPr>
          <w:rStyle w:val="StyleBoldUnderline"/>
          <w:rFonts w:eastAsiaTheme="minorEastAsia"/>
        </w:rPr>
        <w:t>if we can't get the world economy back on track, we may still have to fight.</w:t>
      </w:r>
    </w:p>
    <w:p w:rsidR="00F94F20" w:rsidRPr="00AA13B1" w:rsidRDefault="00F94F20" w:rsidP="00F94F20"/>
    <w:p w:rsidR="00F94F20" w:rsidRPr="00AA13B1" w:rsidRDefault="00F94F20" w:rsidP="00F94F20"/>
    <w:p w:rsidR="00F94F20" w:rsidRPr="00AA13B1" w:rsidRDefault="00F94F20" w:rsidP="00C66DB1">
      <w:pPr>
        <w:pStyle w:val="Heading3"/>
      </w:pPr>
      <w:bookmarkStart w:id="49" w:name="_Toc392706476"/>
      <w:r w:rsidRPr="00AA13B1">
        <w:lastRenderedPageBreak/>
        <w:t>Impact – CIR – Bioterror</w:t>
      </w:r>
      <w:bookmarkEnd w:id="49"/>
      <w:r w:rsidRPr="00AA13B1">
        <w:t xml:space="preserve"> </w:t>
      </w:r>
    </w:p>
    <w:p w:rsidR="00F94F20" w:rsidRPr="00AA13B1" w:rsidRDefault="00F94F20" w:rsidP="00F94F20">
      <w:pPr>
        <w:pStyle w:val="Heading4"/>
      </w:pPr>
      <w:r w:rsidRPr="00AA13B1">
        <w:t xml:space="preserve">Immigration reform key to biotech innovation </w:t>
      </w:r>
    </w:p>
    <w:p w:rsidR="00F94F20" w:rsidRPr="00AA13B1" w:rsidRDefault="00F94F20" w:rsidP="00F94F20">
      <w:r w:rsidRPr="00AA13B1">
        <w:rPr>
          <w:rStyle w:val="StyleStyleBold12pt"/>
        </w:rPr>
        <w:t>Scullion ’13</w:t>
      </w:r>
      <w:r w:rsidRPr="00AA13B1">
        <w:t xml:space="preserve"> </w:t>
      </w:r>
    </w:p>
    <w:p w:rsidR="00F94F20" w:rsidRPr="00AA13B1" w:rsidRDefault="00F94F20" w:rsidP="00F94F20">
      <w:pPr>
        <w:rPr>
          <w:sz w:val="16"/>
          <w:szCs w:val="16"/>
        </w:rPr>
      </w:pPr>
      <w:r w:rsidRPr="00AA13B1">
        <w:rPr>
          <w:sz w:val="16"/>
          <w:szCs w:val="16"/>
        </w:rPr>
        <w:t xml:space="preserve">(Christine, “Manufacturers Take the Lead In STEM Education”, January 8, </w:t>
      </w:r>
      <w:hyperlink r:id="rId124" w:history="1">
        <w:r w:rsidRPr="00AA13B1">
          <w:rPr>
            <w:rStyle w:val="Hyperlink"/>
            <w:sz w:val="16"/>
            <w:szCs w:val="16"/>
          </w:rPr>
          <w:t>http://www.shopfloor.org/2013/01/manufacturers-take-the-lead-in-stem-education/27254</w:t>
        </w:r>
      </w:hyperlink>
      <w:r w:rsidRPr="00AA13B1">
        <w:rPr>
          <w:sz w:val="16"/>
          <w:szCs w:val="16"/>
        </w:rPr>
        <w:t xml:space="preserve">) </w:t>
      </w:r>
    </w:p>
    <w:p w:rsidR="00F94F20" w:rsidRPr="00AA13B1" w:rsidRDefault="00F94F20" w:rsidP="00F94F20"/>
    <w:p w:rsidR="00D82F12" w:rsidRPr="00AA13B1" w:rsidRDefault="00F94F20" w:rsidP="00F94F20">
      <w:pPr>
        <w:rPr>
          <w:rStyle w:val="Emphasis"/>
        </w:rPr>
      </w:pPr>
      <w:r w:rsidRPr="00AA13B1">
        <w:rPr>
          <w:rStyle w:val="StyleBoldUnderline"/>
        </w:rPr>
        <w:t xml:space="preserve">The U.S. the </w:t>
      </w:r>
      <w:r w:rsidRPr="00AA13B1">
        <w:rPr>
          <w:rStyle w:val="Emphasis"/>
        </w:rPr>
        <w:t>leading producer</w:t>
      </w:r>
      <w:r w:rsidRPr="00AA13B1">
        <w:rPr>
          <w:rStyle w:val="StyleBoldUnderline"/>
        </w:rPr>
        <w:t xml:space="preserve"> of </w:t>
      </w:r>
      <w:r w:rsidRPr="00AA13B1">
        <w:rPr>
          <w:rStyle w:val="Emphasis"/>
        </w:rPr>
        <w:t>cutting-edge products</w:t>
      </w:r>
      <w:r w:rsidRPr="00AA13B1">
        <w:rPr>
          <w:sz w:val="16"/>
        </w:rPr>
        <w:t xml:space="preserve"> such as those on display at the Consumer Electronics Show.  Whether it’s</w:t>
      </w:r>
      <w:r w:rsidRPr="00AA13B1">
        <w:rPr>
          <w:rStyle w:val="StyleBoldUnderline"/>
        </w:rPr>
        <w:t xml:space="preserve"> in</w:t>
      </w:r>
      <w:r w:rsidRPr="00AA13B1">
        <w:rPr>
          <w:sz w:val="16"/>
        </w:rPr>
        <w:t xml:space="preserve"> IT, </w:t>
      </w:r>
      <w:r w:rsidRPr="00AA13B1">
        <w:rPr>
          <w:rStyle w:val="Emphasis"/>
        </w:rPr>
        <w:t>biotech</w:t>
      </w:r>
      <w:r w:rsidRPr="00AA13B1">
        <w:rPr>
          <w:sz w:val="16"/>
        </w:rPr>
        <w:t xml:space="preserve">, </w:t>
      </w:r>
      <w:r w:rsidRPr="00AA13B1">
        <w:rPr>
          <w:sz w:val="16"/>
          <w:szCs w:val="16"/>
        </w:rPr>
        <w:t>aerospace</w:t>
      </w:r>
      <w:r w:rsidRPr="00AA13B1">
        <w:rPr>
          <w:sz w:val="16"/>
        </w:rPr>
        <w:t xml:space="preserve">, medical devices or heavy machinery, </w:t>
      </w:r>
      <w:r w:rsidRPr="00AA13B1">
        <w:rPr>
          <w:rStyle w:val="StyleBoldUnderline"/>
        </w:rPr>
        <w:t>US companies will be the ones to constantly and consistently create new and better things</w:t>
      </w:r>
      <w:r w:rsidRPr="00AA13B1">
        <w:rPr>
          <w:sz w:val="16"/>
        </w:rPr>
        <w:t xml:space="preserve">. </w:t>
      </w:r>
      <w:r w:rsidRPr="00AA13B1">
        <w:rPr>
          <w:rStyle w:val="StyleBoldUnderline"/>
        </w:rPr>
        <w:t xml:space="preserve">This future promises to be bright, but </w:t>
      </w:r>
      <w:r w:rsidRPr="00AA13B1">
        <w:rPr>
          <w:rStyle w:val="Emphasis"/>
        </w:rPr>
        <w:t>only</w:t>
      </w:r>
      <w:r w:rsidRPr="00AA13B1">
        <w:rPr>
          <w:rStyle w:val="StyleBoldUnderline"/>
        </w:rPr>
        <w:t xml:space="preserve"> if we have the workforce capable of </w:t>
      </w:r>
      <w:r w:rsidRPr="00AA13B1">
        <w:rPr>
          <w:rStyle w:val="Emphasis"/>
        </w:rPr>
        <w:t>pushing that leading-edge</w:t>
      </w:r>
      <w:r w:rsidRPr="00AA13B1">
        <w:rPr>
          <w:sz w:val="12"/>
          <w:szCs w:val="12"/>
        </w:rPr>
        <w:t>. And right now, that doesn’t look like a very good bet. The lack of a skilled workforce is a constant threat to manufacturing growth. In fact in a recent survey 82% of manufacturers reported a moderate-to-serious shortage in skilled production labor. Worker shortages abound not only among machinists and welders but also in occupations requiring expertise in the fields of science, technology, engineering and math (STEM), where the unemployment rate today lies well below 4%.¶</w:t>
      </w:r>
      <w:r w:rsidRPr="00AA13B1">
        <w:rPr>
          <w:sz w:val="16"/>
        </w:rPr>
        <w:t xml:space="preserve"> </w:t>
      </w:r>
      <w:r w:rsidRPr="00AA13B1">
        <w:rPr>
          <w:rStyle w:val="StyleBoldUnderline"/>
        </w:rPr>
        <w:t>The US needs to refocus our workforce training resources and reform our immigration system to continue to grow and innovate</w:t>
      </w:r>
      <w:r w:rsidRPr="00AA13B1">
        <w:rPr>
          <w:sz w:val="16"/>
        </w:rPr>
        <w:t xml:space="preserve">. </w:t>
      </w:r>
      <w:r w:rsidRPr="00AA13B1">
        <w:rPr>
          <w:rStyle w:val="StyleBoldUnderline"/>
          <w:sz w:val="12"/>
          <w:szCs w:val="12"/>
          <w:u w:val="none"/>
        </w:rPr>
        <w:t>Immigration reform is a serious issue</w:t>
      </w:r>
      <w:r w:rsidRPr="00AA13B1">
        <w:rPr>
          <w:sz w:val="12"/>
          <w:szCs w:val="12"/>
        </w:rPr>
        <w:t xml:space="preserve"> for Manufacturers not only in the High-tech arena but across manufacturing sectors. </w:t>
      </w:r>
      <w:r w:rsidRPr="00AA13B1">
        <w:rPr>
          <w:rStyle w:val="StyleBoldUnderline"/>
          <w:sz w:val="12"/>
          <w:szCs w:val="12"/>
          <w:u w:val="none"/>
        </w:rPr>
        <w:t>Without a skilled workforce</w:t>
      </w:r>
      <w:r w:rsidRPr="00AA13B1">
        <w:rPr>
          <w:sz w:val="12"/>
          <w:szCs w:val="12"/>
        </w:rPr>
        <w:t xml:space="preserve"> – from the PhDs to production labor, </w:t>
      </w:r>
      <w:r w:rsidRPr="00AA13B1">
        <w:rPr>
          <w:rStyle w:val="StyleBoldUnderline"/>
          <w:sz w:val="12"/>
          <w:szCs w:val="12"/>
          <w:u w:val="none"/>
        </w:rPr>
        <w:t>the nation’s economy will suffer and jobs will be moved overseas</w:t>
      </w:r>
      <w:r w:rsidRPr="00AA13B1">
        <w:rPr>
          <w:rStyle w:val="StyleBoldUnderline"/>
        </w:rPr>
        <w:t>. Access to</w:t>
      </w:r>
      <w:r w:rsidRPr="00AA13B1">
        <w:rPr>
          <w:rStyle w:val="StyleBoldUnderline"/>
          <w:sz w:val="12"/>
          <w:szCs w:val="12"/>
          <w:u w:val="none"/>
        </w:rPr>
        <w:t xml:space="preserve"> the right individual with the right </w:t>
      </w:r>
      <w:r w:rsidRPr="00AA13B1">
        <w:rPr>
          <w:rStyle w:val="StyleBoldUnderline"/>
        </w:rPr>
        <w:t xml:space="preserve">skills at the right time will ensure that the US remains a </w:t>
      </w:r>
      <w:r w:rsidRPr="00AA13B1">
        <w:rPr>
          <w:rStyle w:val="Emphasis"/>
        </w:rPr>
        <w:t>global innovation leader.</w:t>
      </w:r>
    </w:p>
    <w:p w:rsidR="00F94F20" w:rsidRPr="00AA13B1" w:rsidRDefault="00F94F20" w:rsidP="00D82F12">
      <w:pPr>
        <w:pStyle w:val="Heading4"/>
      </w:pPr>
      <w:r w:rsidRPr="00AA13B1">
        <w:t xml:space="preserve">The impact is bioterror </w:t>
      </w:r>
    </w:p>
    <w:p w:rsidR="00F94F20" w:rsidRPr="00AA13B1" w:rsidRDefault="00F94F20" w:rsidP="00F94F20">
      <w:pPr>
        <w:rPr>
          <w:sz w:val="16"/>
          <w:szCs w:val="16"/>
        </w:rPr>
      </w:pPr>
      <w:r w:rsidRPr="00AA13B1">
        <w:rPr>
          <w:rStyle w:val="StyleStyleBold12pt"/>
        </w:rPr>
        <w:t>Chyba 4</w:t>
      </w:r>
      <w:r w:rsidRPr="00AA13B1">
        <w:t xml:space="preserve"> </w:t>
      </w:r>
      <w:r w:rsidRPr="00AA13B1">
        <w:rPr>
          <w:sz w:val="16"/>
          <w:szCs w:val="16"/>
        </w:rPr>
        <w:t>Co-Director of the Center for International Security and Cooperation (CISAC), Stanford Institute for International Studies, and an Associate Professor at Stanford University</w:t>
      </w:r>
    </w:p>
    <w:p w:rsidR="00F94F20" w:rsidRPr="00AA13B1" w:rsidRDefault="00F94F20" w:rsidP="00F94F20">
      <w:pPr>
        <w:rPr>
          <w:sz w:val="16"/>
          <w:szCs w:val="16"/>
        </w:rPr>
      </w:pPr>
      <w:r w:rsidRPr="00AA13B1">
        <w:rPr>
          <w:sz w:val="16"/>
          <w:szCs w:val="16"/>
        </w:rPr>
        <w:t>[Christopher &amp; Alex Greninger, “</w:t>
      </w:r>
      <w:r w:rsidRPr="00AA13B1">
        <w:rPr>
          <w:rStyle w:val="StyleBoldUnderline"/>
          <w:sz w:val="16"/>
          <w:szCs w:val="16"/>
        </w:rPr>
        <w:t>Biotechnology and Bioterrorism</w:t>
      </w:r>
      <w:r w:rsidRPr="00AA13B1">
        <w:rPr>
          <w:sz w:val="16"/>
          <w:szCs w:val="16"/>
        </w:rPr>
        <w:t xml:space="preserve">: An Unprecedented World” Survival, 46:2, Summer 2004] </w:t>
      </w:r>
    </w:p>
    <w:p w:rsidR="00F94F20" w:rsidRPr="00AA13B1" w:rsidRDefault="00F94F20" w:rsidP="00F94F20">
      <w:pPr>
        <w:ind w:right="288"/>
        <w:rPr>
          <w:sz w:val="16"/>
        </w:rPr>
      </w:pPr>
    </w:p>
    <w:p w:rsidR="00F94F20" w:rsidRPr="00AA13B1" w:rsidRDefault="00F94F20" w:rsidP="00F94F20">
      <w:pPr>
        <w:ind w:right="288"/>
        <w:rPr>
          <w:sz w:val="14"/>
        </w:rPr>
      </w:pPr>
      <w:r w:rsidRPr="00AA13B1">
        <w:rPr>
          <w:sz w:val="14"/>
        </w:rPr>
        <w:t xml:space="preserve">In the absence of a comprehensive and effective system of global review of potential high-consequence research, we are instead trapped in a kind of offence–defence arms race. Even as legitimate </w:t>
      </w:r>
      <w:r w:rsidRPr="00AA13B1">
        <w:rPr>
          <w:rStyle w:val="Emphasis"/>
        </w:rPr>
        <w:t>biomedical researchers</w:t>
      </w:r>
      <w:r w:rsidRPr="00AA13B1">
        <w:rPr>
          <w:rStyle w:val="StyleBoldUnderline"/>
        </w:rPr>
        <w:t xml:space="preserve"> develop defences against bio</w:t>
      </w:r>
      <w:r w:rsidRPr="00AA13B1">
        <w:rPr>
          <w:sz w:val="14"/>
        </w:rPr>
        <w:t xml:space="preserve">logical </w:t>
      </w:r>
      <w:r w:rsidRPr="00AA13B1">
        <w:rPr>
          <w:rStyle w:val="StyleBoldUnderline"/>
        </w:rPr>
        <w:t>pathogens</w:t>
      </w:r>
      <w:r w:rsidRPr="00AA13B1">
        <w:rPr>
          <w:sz w:val="12"/>
          <w:szCs w:val="12"/>
        </w:rPr>
        <w:t>, bad actors could in turn engineer countermeasures in a kind of directed version of the way natural pathogens evolve resistance to anti-microbial drugs. The mousepox case provides a harbinger of what is to come: just as the United States was stockpiling 300m doses of smallpox vaccine as a defence against a terrorist smallpox attack, experimental modification of the mousepox virus showed how the vaccine could possibly be circumvented. The United States is now funding research on antiviral drugs and other ways of combating smallpox that might be effective against the engineered organism. Yet there are indications that smallpox can be made resistant to one of the few known antiviral drugs. The future has the appearance of an eternal arms race of measures and countermeasures. The ‘arms race’ metaphor should be used with caution; it too is in danger of calling up misleading analogies to the nuclear arms race of the Cold War. First, the biological arms race is an offence–defence race, rather than a competition between offensive means. Under the BWC, only defensive research is legitimate. But more fundamentally, the driver of de facto offensive capabilities in this arms race is not primarily a particular adversary, but rather the ongoing global advance of microbiological and biomedical research</w:t>
      </w:r>
      <w:r w:rsidRPr="00AA13B1">
        <w:rPr>
          <w:sz w:val="14"/>
        </w:rPr>
        <w:t xml:space="preserve">. </w:t>
      </w:r>
      <w:r w:rsidRPr="00AA13B1">
        <w:rPr>
          <w:rStyle w:val="Emphasis"/>
        </w:rPr>
        <w:t xml:space="preserve">Defensive measures </w:t>
      </w:r>
      <w:r w:rsidRPr="00AA13B1">
        <w:rPr>
          <w:b/>
          <w:u w:val="single"/>
        </w:rPr>
        <w:t xml:space="preserve">are in </w:t>
      </w:r>
      <w:r w:rsidRPr="00AA13B1">
        <w:rPr>
          <w:rStyle w:val="Emphasis"/>
        </w:rPr>
        <w:t xml:space="preserve">a race with nefarious applications </w:t>
      </w:r>
      <w:r w:rsidRPr="00AA13B1">
        <w:rPr>
          <w:sz w:val="14"/>
        </w:rPr>
        <w:t xml:space="preserve">of basic research, much of which is itself undertaken for protection against natural disease. In a sense, we are in an arms race with ourselves. It is hard to see how this arms race is stable – an offence granted comparable resources would seem to be necessarily favoured. As with ballistic missile defence, particular defensive measures may be defeated by offensive countermeasures. </w:t>
      </w:r>
      <w:r w:rsidRPr="00AA13B1">
        <w:rPr>
          <w:b/>
          <w:u w:val="single"/>
        </w:rPr>
        <w:t xml:space="preserve">In the biological case, implementing defensive measures will </w:t>
      </w:r>
      <w:r w:rsidRPr="00AA13B1">
        <w:rPr>
          <w:rStyle w:val="Emphasis"/>
        </w:rPr>
        <w:t>require</w:t>
      </w:r>
      <w:r w:rsidRPr="00AA13B1">
        <w:rPr>
          <w:sz w:val="14"/>
        </w:rPr>
        <w:t xml:space="preserve"> not only </w:t>
      </w:r>
      <w:r w:rsidRPr="00AA13B1">
        <w:rPr>
          <w:rStyle w:val="Emphasis"/>
        </w:rPr>
        <w:t>research</w:t>
      </w:r>
      <w:r w:rsidRPr="00AA13B1">
        <w:rPr>
          <w:sz w:val="14"/>
        </w:rPr>
        <w:t xml:space="preserve"> but drug development and distribution plans. Offensive measures need not exercise this care, although fortunately they will likely face comparative resource constraints (especially if not associated with a state programme), and may find that some approaches (for example, to confer antibiotic resistance) have the simultaneous effect of inadvertently reducing a pathogen’s virulence. The defence must always guard against committing the fallacy of the last move, whereas the offence may embrace the view of the Irish Republican Army after it failed to assassinate the British cabinet in the 1984 Brighton bombing: ‘Today we were unlucky, but remember we have only to be lucky once – you will have to be lucky always’.40 At the very least, the defence will have to be vigilant and collectively smarter than the offence. </w:t>
      </w:r>
      <w:r w:rsidRPr="00AA13B1">
        <w:rPr>
          <w:b/>
          <w:u w:val="single"/>
        </w:rPr>
        <w:t xml:space="preserve">The only way for the defence to win </w:t>
      </w:r>
      <w:r w:rsidRPr="00AA13B1">
        <w:rPr>
          <w:sz w:val="14"/>
        </w:rPr>
        <w:t xml:space="preserve">convincingly in the biological arms race </w:t>
      </w:r>
      <w:r w:rsidRPr="00AA13B1">
        <w:rPr>
          <w:b/>
          <w:u w:val="single"/>
        </w:rPr>
        <w:t xml:space="preserve">would </w:t>
      </w:r>
      <w:r w:rsidRPr="00AA13B1">
        <w:rPr>
          <w:sz w:val="14"/>
        </w:rPr>
        <w:t xml:space="preserve">seem to </w:t>
      </w:r>
      <w:r w:rsidRPr="00AA13B1">
        <w:rPr>
          <w:b/>
          <w:u w:val="single"/>
        </w:rPr>
        <w:t>be to succeed in discovering and implementing</w:t>
      </w:r>
      <w:r w:rsidRPr="00AA13B1">
        <w:rPr>
          <w:sz w:val="14"/>
        </w:rPr>
        <w:t xml:space="preserve"> certain de facto </w:t>
      </w:r>
      <w:r w:rsidRPr="00AA13B1">
        <w:rPr>
          <w:rStyle w:val="Emphasis"/>
        </w:rPr>
        <w:t>last-move defences,</w:t>
      </w:r>
      <w:r w:rsidRPr="00AA13B1">
        <w:rPr>
          <w:sz w:val="14"/>
        </w:rPr>
        <w:t xml:space="preserve"> at least on an organism-by-organism basis. Perhaps there are defences, or a web of defences, that will prove too difficult for any plausible non-state actor to engineer around. Whether </w:t>
      </w:r>
      <w:r w:rsidRPr="00AA13B1">
        <w:rPr>
          <w:b/>
          <w:u w:val="single"/>
        </w:rPr>
        <w:t>such defences</w:t>
      </w:r>
      <w:r w:rsidRPr="00AA13B1">
        <w:rPr>
          <w:sz w:val="14"/>
        </w:rPr>
        <w:t xml:space="preserve"> exist is unclear at this time, but their exploration </w:t>
      </w:r>
      <w:r w:rsidRPr="00AA13B1">
        <w:rPr>
          <w:b/>
          <w:u w:val="single"/>
        </w:rPr>
        <w:t>should be a long-term research goal of US biodefence</w:t>
      </w:r>
      <w:r w:rsidRPr="00AA13B1">
        <w:rPr>
          <w:sz w:val="14"/>
        </w:rPr>
        <w:t xml:space="preserve"> efforts. Progress might also have an important impact on international public health. One of the ‘Grand Challenges’ identified by the Bill and Melinda Gates Foundation in its $200m initiative to improve global health calls for the discovery of drugs that minimise the emergence of drug resistance – a kind of ‘last move’ defence against the evolutionary countermeasures of natural microbes.41 </w:t>
      </w:r>
      <w:r w:rsidRPr="00AA13B1">
        <w:rPr>
          <w:b/>
          <w:u w:val="single"/>
        </w:rPr>
        <w:t>Should</w:t>
      </w:r>
      <w:r w:rsidRPr="00AA13B1">
        <w:rPr>
          <w:sz w:val="14"/>
        </w:rPr>
        <w:t xml:space="preserve"> a collection of such </w:t>
      </w:r>
      <w:r w:rsidRPr="00AA13B1">
        <w:rPr>
          <w:b/>
          <w:u w:val="single"/>
        </w:rPr>
        <w:t>defensive moves prove possible</w:t>
      </w:r>
      <w:r w:rsidRPr="00AA13B1">
        <w:rPr>
          <w:sz w:val="14"/>
        </w:rPr>
        <w:t>,</w:t>
      </w:r>
      <w:r w:rsidRPr="00AA13B1">
        <w:rPr>
          <w:b/>
          <w:u w:val="single"/>
        </w:rPr>
        <w:t xml:space="preserve"> bioterrorism might ultimately succumb to </w:t>
      </w:r>
      <w:r w:rsidRPr="00AA13B1">
        <w:rPr>
          <w:sz w:val="14"/>
        </w:rPr>
        <w:t xml:space="preserve">a kind of globalised </w:t>
      </w:r>
      <w:r w:rsidRPr="00AA13B1">
        <w:rPr>
          <w:rStyle w:val="Emphasis"/>
        </w:rPr>
        <w:t>dissuasion by denial</w:t>
      </w:r>
      <w:r w:rsidRPr="00AA13B1">
        <w:rPr>
          <w:sz w:val="14"/>
        </w:rPr>
        <w:t xml:space="preserve">:42 non-state groups would calculate that they could not hope to achieve dramatic results through biological programmes and would choose to direct their efforts elsewhere. </w:t>
      </w:r>
    </w:p>
    <w:p w:rsidR="00D82F12" w:rsidRPr="00AA13B1" w:rsidRDefault="00D82F12" w:rsidP="00D82F12">
      <w:pPr>
        <w:pStyle w:val="Heading3"/>
      </w:pPr>
      <w:bookmarkStart w:id="50" w:name="_Toc392706477"/>
      <w:r w:rsidRPr="00AA13B1">
        <w:lastRenderedPageBreak/>
        <w:t>Impact – CIR – Bioterror</w:t>
      </w:r>
      <w:bookmarkEnd w:id="50"/>
      <w:r w:rsidRPr="00AA13B1">
        <w:t xml:space="preserve"> </w:t>
      </w:r>
    </w:p>
    <w:p w:rsidR="00F94F20" w:rsidRPr="00AA13B1" w:rsidRDefault="00F94F20" w:rsidP="00F94F20">
      <w:pPr>
        <w:pStyle w:val="Heading4"/>
        <w:rPr>
          <w:rStyle w:val="Emphasis"/>
        </w:rPr>
      </w:pPr>
      <w:r w:rsidRPr="00AA13B1">
        <w:t>Extinction</w:t>
      </w:r>
    </w:p>
    <w:p w:rsidR="00F94F20" w:rsidRPr="00AA13B1" w:rsidRDefault="00F94F20" w:rsidP="00F94F20">
      <w:pPr>
        <w:rPr>
          <w:rStyle w:val="StyleStyleBold12pt"/>
        </w:rPr>
      </w:pPr>
      <w:r w:rsidRPr="00AA13B1">
        <w:rPr>
          <w:rStyle w:val="StyleStyleBold12pt"/>
        </w:rPr>
        <w:t xml:space="preserve">Steinbruner 97 </w:t>
      </w:r>
    </w:p>
    <w:p w:rsidR="00F94F20" w:rsidRPr="00AA13B1" w:rsidRDefault="00F94F20" w:rsidP="00F94F20">
      <w:pPr>
        <w:rPr>
          <w:sz w:val="16"/>
          <w:szCs w:val="16"/>
        </w:rPr>
      </w:pPr>
      <w:r w:rsidRPr="00AA13B1">
        <w:rPr>
          <w:sz w:val="16"/>
          <w:szCs w:val="16"/>
        </w:rPr>
        <w:t>John D. Steinbruner, Brookings senior fellow and chair in international security, vice chair of the committee on international security and arms control of the National Academy of Sciences, Winter 1997, Foreign Policy, “Biological weapons: a plague upon all houses,” n109 p85(12), infotrac</w:t>
      </w:r>
    </w:p>
    <w:p w:rsidR="00F94F20" w:rsidRPr="00AA13B1" w:rsidRDefault="00F94F20" w:rsidP="00F94F20">
      <w:pPr>
        <w:pStyle w:val="evidencetext"/>
        <w:ind w:left="0"/>
        <w:rPr>
          <w:rFonts w:ascii="Georgia" w:hAnsi="Georgia"/>
          <w:color w:val="auto"/>
        </w:rPr>
      </w:pPr>
    </w:p>
    <w:p w:rsidR="00F94F20" w:rsidRPr="00AA13B1" w:rsidRDefault="00F94F20" w:rsidP="00D82F12">
      <w:pPr>
        <w:pStyle w:val="evidencetext"/>
        <w:ind w:left="0" w:right="0"/>
        <w:rPr>
          <w:rFonts w:ascii="Georgia" w:hAnsi="Georgia"/>
          <w:color w:val="auto"/>
        </w:rPr>
      </w:pPr>
      <w:r w:rsidRPr="00AA13B1">
        <w:rPr>
          <w:rFonts w:ascii="Georgia" w:hAnsi="Georgia"/>
          <w:color w:val="auto"/>
        </w:rPr>
        <w:t xml:space="preserve">Although human pathogens are often lumped with nuclear explosives and lethal chemicals as potential weapons of mass destruction, there is an obvious, undamentally important difference: Pathogens are alive, weapons are not. </w:t>
      </w:r>
      <w:r w:rsidRPr="00AA13B1">
        <w:rPr>
          <w:rStyle w:val="StyleBoldUnderline"/>
          <w:rFonts w:ascii="Georgia" w:hAnsi="Georgia"/>
          <w:color w:val="auto"/>
        </w:rPr>
        <w:t>Nuclear</w:t>
      </w:r>
      <w:r w:rsidRPr="00AA13B1">
        <w:rPr>
          <w:rFonts w:ascii="Georgia" w:hAnsi="Georgia"/>
          <w:color w:val="auto"/>
        </w:rPr>
        <w:t xml:space="preserve"> and chemical </w:t>
      </w:r>
      <w:r w:rsidRPr="00AA13B1">
        <w:rPr>
          <w:rStyle w:val="StyleBoldUnderline"/>
          <w:rFonts w:ascii="Georgia" w:hAnsi="Georgia"/>
          <w:color w:val="auto"/>
        </w:rPr>
        <w:t xml:space="preserve">weapons </w:t>
      </w:r>
      <w:r w:rsidRPr="00AA13B1">
        <w:rPr>
          <w:rStyle w:val="Emphasis"/>
          <w:rFonts w:eastAsiaTheme="majorEastAsia"/>
          <w:color w:val="auto"/>
        </w:rPr>
        <w:t>do not reproduce</w:t>
      </w:r>
      <w:r w:rsidRPr="00AA13B1">
        <w:rPr>
          <w:rFonts w:ascii="Georgia" w:hAnsi="Georgia"/>
          <w:color w:val="auto"/>
        </w:rPr>
        <w:t xml:space="preserve"> themselves </w:t>
      </w:r>
      <w:r w:rsidRPr="00AA13B1">
        <w:rPr>
          <w:rStyle w:val="StyleBoldUnderline"/>
          <w:rFonts w:ascii="Georgia" w:hAnsi="Georgia"/>
          <w:color w:val="auto"/>
        </w:rPr>
        <w:t>and</w:t>
      </w:r>
      <w:r w:rsidRPr="00AA13B1">
        <w:rPr>
          <w:rFonts w:ascii="Georgia" w:hAnsi="Georgia"/>
          <w:color w:val="auto"/>
        </w:rPr>
        <w:t xml:space="preserve"> do not independently </w:t>
      </w:r>
      <w:r w:rsidRPr="00AA13B1">
        <w:rPr>
          <w:rStyle w:val="StyleBoldUnderline"/>
          <w:rFonts w:ascii="Georgia" w:hAnsi="Georgia"/>
          <w:color w:val="auto"/>
        </w:rPr>
        <w:t xml:space="preserve">engage in </w:t>
      </w:r>
      <w:r w:rsidRPr="00AA13B1">
        <w:rPr>
          <w:rStyle w:val="Emphasis"/>
          <w:rFonts w:eastAsiaTheme="majorEastAsia"/>
          <w:color w:val="auto"/>
        </w:rPr>
        <w:t>adaptive behavior</w:t>
      </w:r>
      <w:r w:rsidRPr="00AA13B1">
        <w:rPr>
          <w:rStyle w:val="StyleBoldUnderline"/>
          <w:rFonts w:ascii="Georgia" w:hAnsi="Georgia"/>
          <w:color w:val="auto"/>
        </w:rPr>
        <w:t xml:space="preserve">; </w:t>
      </w:r>
      <w:r w:rsidRPr="00AA13B1">
        <w:rPr>
          <w:rStyle w:val="Emphasis"/>
          <w:rFonts w:eastAsiaTheme="majorEastAsia"/>
          <w:color w:val="auto"/>
        </w:rPr>
        <w:t>pathogens do</w:t>
      </w:r>
      <w:r w:rsidRPr="00AA13B1">
        <w:rPr>
          <w:rFonts w:ascii="Georgia" w:hAnsi="Georgia"/>
          <w:color w:val="auto"/>
        </w:rPr>
        <w:t xml:space="preserve"> both of these things. That deceptively simple observation has immense implications. The use of </w:t>
      </w:r>
      <w:r w:rsidRPr="00AA13B1">
        <w:rPr>
          <w:rStyle w:val="StyleBoldUnderline"/>
          <w:rFonts w:ascii="Georgia" w:hAnsi="Georgia"/>
          <w:color w:val="auto"/>
        </w:rPr>
        <w:t>a manufactured weapon</w:t>
      </w:r>
      <w:r w:rsidRPr="00AA13B1">
        <w:rPr>
          <w:rFonts w:ascii="Georgia" w:hAnsi="Georgia"/>
          <w:color w:val="auto"/>
        </w:rPr>
        <w:t xml:space="preserve"> is a singular event. Most of the damage occurs immediately. The </w:t>
      </w:r>
      <w:r w:rsidRPr="00AA13B1">
        <w:rPr>
          <w:rStyle w:val="StyleBoldUnderline"/>
          <w:rFonts w:ascii="Georgia" w:hAnsi="Georgia"/>
          <w:color w:val="auto"/>
        </w:rPr>
        <w:t>aftereffects</w:t>
      </w:r>
      <w:r w:rsidRPr="00AA13B1">
        <w:rPr>
          <w:rFonts w:ascii="Georgia" w:hAnsi="Georgia"/>
          <w:color w:val="auto"/>
        </w:rPr>
        <w:t xml:space="preserve">, whatever they may be, </w:t>
      </w:r>
      <w:r w:rsidRPr="00AA13B1">
        <w:rPr>
          <w:rStyle w:val="StyleBoldUnderline"/>
          <w:rFonts w:ascii="Georgia" w:hAnsi="Georgia"/>
          <w:color w:val="auto"/>
        </w:rPr>
        <w:t>decay rapidly over time</w:t>
      </w:r>
      <w:r w:rsidRPr="00AA13B1">
        <w:rPr>
          <w:rFonts w:ascii="Georgia" w:hAnsi="Georgia"/>
          <w:color w:val="auto"/>
        </w:rPr>
        <w:t xml:space="preserve"> and distance </w:t>
      </w:r>
      <w:r w:rsidRPr="00AA13B1">
        <w:rPr>
          <w:rStyle w:val="StyleBoldUnderline"/>
          <w:rFonts w:ascii="Georgia" w:hAnsi="Georgia"/>
          <w:color w:val="auto"/>
        </w:rPr>
        <w:t>in a</w:t>
      </w:r>
      <w:r w:rsidRPr="00AA13B1">
        <w:rPr>
          <w:rFonts w:ascii="Georgia" w:hAnsi="Georgia"/>
          <w:color w:val="auto"/>
        </w:rPr>
        <w:t xml:space="preserve"> reasonably </w:t>
      </w:r>
      <w:r w:rsidRPr="00AA13B1">
        <w:rPr>
          <w:rStyle w:val="StyleBoldUnderline"/>
          <w:rFonts w:ascii="Georgia" w:hAnsi="Georgia"/>
          <w:color w:val="auto"/>
        </w:rPr>
        <w:t>predictable manner</w:t>
      </w:r>
      <w:r w:rsidRPr="00AA13B1">
        <w:rPr>
          <w:rFonts w:ascii="Georgia" w:hAnsi="Georgia"/>
          <w:color w:val="auto"/>
          <w:u w:val="single"/>
        </w:rPr>
        <w:t>.</w:t>
      </w:r>
      <w:r w:rsidRPr="00AA13B1">
        <w:rPr>
          <w:rFonts w:ascii="Georgia" w:hAnsi="Georgia"/>
          <w:color w:val="auto"/>
        </w:rPr>
        <w:t xml:space="preserve"> Even before a nuclear warhead is detonated, for instance, it is possible to estimate the extent of the subsequent damage and the likely level of radioactive fallout. Such predictability is an essential component for tactical military planning. The use of </w:t>
      </w:r>
      <w:r w:rsidRPr="00AA13B1">
        <w:rPr>
          <w:rStyle w:val="StyleBoldUnderline"/>
          <w:rFonts w:ascii="Georgia" w:hAnsi="Georgia"/>
          <w:color w:val="auto"/>
        </w:rPr>
        <w:t>a pathogen</w:t>
      </w:r>
      <w:r w:rsidRPr="00AA13B1">
        <w:rPr>
          <w:rFonts w:ascii="Georgia" w:hAnsi="Georgia"/>
          <w:color w:val="auto"/>
        </w:rPr>
        <w:t xml:space="preserve">, by contrast, is an extended process whose scope and timing </w:t>
      </w:r>
      <w:r w:rsidRPr="00AA13B1">
        <w:rPr>
          <w:rStyle w:val="StyleBoldUnderline"/>
          <w:rFonts w:ascii="Georgia" w:hAnsi="Georgia"/>
          <w:color w:val="auto"/>
        </w:rPr>
        <w:t>cannot be</w:t>
      </w:r>
      <w:r w:rsidRPr="00AA13B1">
        <w:rPr>
          <w:rFonts w:ascii="Georgia" w:hAnsi="Georgia"/>
          <w:color w:val="auto"/>
        </w:rPr>
        <w:t xml:space="preserve"> precisely </w:t>
      </w:r>
      <w:r w:rsidRPr="00AA13B1">
        <w:rPr>
          <w:rStyle w:val="StyleBoldUnderline"/>
          <w:rFonts w:ascii="Georgia" w:hAnsi="Georgia"/>
          <w:color w:val="auto"/>
        </w:rPr>
        <w:t>controlled</w:t>
      </w:r>
      <w:r w:rsidRPr="00AA13B1">
        <w:rPr>
          <w:rFonts w:ascii="Georgia" w:hAnsi="Georgia"/>
          <w:color w:val="auto"/>
          <w:u w:val="single"/>
        </w:rPr>
        <w:t>.</w:t>
      </w:r>
      <w:r w:rsidRPr="00AA13B1">
        <w:rPr>
          <w:rFonts w:ascii="Georgia" w:hAnsi="Georgia"/>
          <w:color w:val="auto"/>
        </w:rPr>
        <w:t xml:space="preserve"> For most potential biological agents, the predominant drawback is that they would not act swiftly or decisively enough to be an effective weapon. But for a few </w:t>
      </w:r>
      <w:r w:rsidRPr="00AA13B1">
        <w:rPr>
          <w:rStyle w:val="StyleBoldUnderline"/>
          <w:rFonts w:ascii="Georgia" w:hAnsi="Georgia"/>
          <w:color w:val="auto"/>
        </w:rPr>
        <w:t>pathogens</w:t>
      </w:r>
      <w:r w:rsidRPr="00AA13B1">
        <w:rPr>
          <w:rFonts w:ascii="Georgia" w:hAnsi="Georgia"/>
          <w:color w:val="auto"/>
        </w:rPr>
        <w:t xml:space="preserve"> - ones </w:t>
      </w:r>
      <w:r w:rsidRPr="00AA13B1">
        <w:rPr>
          <w:rStyle w:val="StyleBoldUnderline"/>
          <w:rFonts w:ascii="Georgia" w:hAnsi="Georgia"/>
          <w:color w:val="auto"/>
        </w:rPr>
        <w:t>most likely to have a decisive effect and therefore</w:t>
      </w:r>
      <w:r w:rsidRPr="00AA13B1">
        <w:rPr>
          <w:rFonts w:ascii="Georgia" w:hAnsi="Georgia"/>
          <w:color w:val="auto"/>
        </w:rPr>
        <w:t xml:space="preserve"> the ones </w:t>
      </w:r>
      <w:r w:rsidRPr="00AA13B1">
        <w:rPr>
          <w:rStyle w:val="StyleBoldUnderline"/>
          <w:rFonts w:ascii="Georgia" w:hAnsi="Georgia"/>
          <w:color w:val="auto"/>
        </w:rPr>
        <w:t>most likely to be contemplated for deliberately hostile use</w:t>
      </w:r>
      <w:r w:rsidRPr="00AA13B1">
        <w:rPr>
          <w:rFonts w:ascii="Georgia" w:hAnsi="Georgia"/>
          <w:color w:val="auto"/>
        </w:rPr>
        <w:t xml:space="preserve"> - the risk runs in the other direction. </w:t>
      </w:r>
      <w:r w:rsidRPr="00AA13B1">
        <w:rPr>
          <w:rStyle w:val="StyleBoldUnderline"/>
          <w:rFonts w:ascii="Georgia" w:hAnsi="Georgia"/>
          <w:color w:val="auto"/>
        </w:rPr>
        <w:t xml:space="preserve">A lethal pathogen that could efficiently spread from one victim to another would be capable of initiating an intensifying cascade of disease that might ultimately </w:t>
      </w:r>
      <w:r w:rsidRPr="00AA13B1">
        <w:rPr>
          <w:rStyle w:val="Emphasis"/>
          <w:rFonts w:eastAsiaTheme="majorEastAsia"/>
          <w:color w:val="auto"/>
        </w:rPr>
        <w:t>threaten the entire world population.</w:t>
      </w:r>
      <w:r w:rsidRPr="00AA13B1">
        <w:rPr>
          <w:rStyle w:val="StyleBoldUnderline"/>
          <w:rFonts w:ascii="Georgia" w:hAnsi="Georgia"/>
          <w:color w:val="auto"/>
        </w:rPr>
        <w:t xml:space="preserve"> The 1918 influenza epidemic demonstrated the potential for a global contagion of this sort</w:t>
      </w:r>
      <w:r w:rsidRPr="00AA13B1">
        <w:rPr>
          <w:rFonts w:ascii="Georgia" w:hAnsi="Georgia"/>
          <w:color w:val="auto"/>
        </w:rPr>
        <w:t xml:space="preserve"> but not necessarily its outer limit.</w:t>
      </w:r>
    </w:p>
    <w:p w:rsidR="00A74E1B" w:rsidRDefault="00A74E1B">
      <w:pPr>
        <w:spacing w:after="200" w:line="276" w:lineRule="auto"/>
      </w:pPr>
      <w:r>
        <w:br w:type="page"/>
      </w:r>
    </w:p>
    <w:p w:rsidR="00E2462C" w:rsidRDefault="00E2462C" w:rsidP="00A74E1B">
      <w:pPr>
        <w:pStyle w:val="Heading3"/>
      </w:pPr>
      <w:bookmarkStart w:id="51" w:name="_Toc392706478"/>
      <w:r>
        <w:lastRenderedPageBreak/>
        <w:t>Impact – CIR – A2: XO</w:t>
      </w:r>
      <w:bookmarkEnd w:id="51"/>
    </w:p>
    <w:p w:rsidR="00E2462C" w:rsidRDefault="00E2462C" w:rsidP="00E2462C">
      <w:pPr>
        <w:pStyle w:val="Heading4"/>
      </w:pPr>
      <w:r>
        <w:t>Obama can’t XO immigration reform</w:t>
      </w:r>
    </w:p>
    <w:p w:rsidR="00E2462C" w:rsidRDefault="00E2462C" w:rsidP="00E2462C">
      <w:r w:rsidRPr="000B78B1">
        <w:rPr>
          <w:rStyle w:val="StyleStyleBold12pt"/>
        </w:rPr>
        <w:t>This Week 14</w:t>
      </w:r>
      <w:r>
        <w:t xml:space="preserve"> </w:t>
      </w:r>
      <w:hyperlink r:id="rId125" w:history="1">
        <w:r w:rsidRPr="00F83593">
          <w:rPr>
            <w:rStyle w:val="Hyperlink"/>
          </w:rPr>
          <w:t>http://theweek.com/article/index/264056/how-obamas-immigration-push-could-hand-the-house-to-democrats</w:t>
        </w:r>
      </w:hyperlink>
    </w:p>
    <w:p w:rsidR="00E2462C" w:rsidRDefault="00E2462C" w:rsidP="00E2462C"/>
    <w:p w:rsidR="00E2462C" w:rsidRPr="00C21310" w:rsidRDefault="00E2462C" w:rsidP="00E2462C">
      <w:pPr>
        <w:rPr>
          <w:rStyle w:val="StyleBoldUnderline"/>
        </w:rPr>
      </w:pPr>
      <w:r w:rsidRPr="00C21310">
        <w:rPr>
          <w:rStyle w:val="Emphasis"/>
        </w:rPr>
        <w:t>Obama can't fix the entire immigration system by fiat</w:t>
      </w:r>
      <w:r w:rsidRPr="00A150B8">
        <w:t xml:space="preserve">. </w:t>
      </w:r>
      <w:r w:rsidRPr="00C21310">
        <w:rPr>
          <w:rStyle w:val="StyleBoldUnderline"/>
        </w:rPr>
        <w:t>He can't unilaterally bestow citizenship on the undocumented. He can't even ensure his executive orders will stay on the books once he vacates the Oval Office in 2017.</w:t>
      </w:r>
      <w:r w:rsidRPr="00A150B8">
        <w:t xml:space="preserve"> </w:t>
      </w:r>
      <w:r w:rsidRPr="00C21310">
        <w:rPr>
          <w:rStyle w:val="Emphasis"/>
        </w:rPr>
        <w:t>There will still be a need for Congress to act</w:t>
      </w:r>
      <w:r w:rsidRPr="00A150B8">
        <w:t xml:space="preserve">. And </w:t>
      </w:r>
      <w:r w:rsidRPr="00C21310">
        <w:rPr>
          <w:rStyle w:val="StyleBoldUnderline"/>
        </w:rPr>
        <w:t>immigration advocates may well turn all their fire on obstructionist House Republicans once Obama has shown he has done all he can without them.</w:t>
      </w:r>
    </w:p>
    <w:p w:rsidR="00E2462C" w:rsidRPr="00E2462C" w:rsidRDefault="00E2462C" w:rsidP="00E2462C"/>
    <w:p w:rsidR="00A74E1B" w:rsidRDefault="00A74E1B" w:rsidP="00A74E1B">
      <w:pPr>
        <w:pStyle w:val="Heading3"/>
      </w:pPr>
      <w:bookmarkStart w:id="52" w:name="_Toc392706479"/>
      <w:r>
        <w:lastRenderedPageBreak/>
        <w:t>Impact – Minimum Wage</w:t>
      </w:r>
      <w:bookmarkEnd w:id="52"/>
    </w:p>
    <w:p w:rsidR="00D20511" w:rsidRPr="00D20511" w:rsidRDefault="00D20511" w:rsidP="00D20511">
      <w:pPr>
        <w:pStyle w:val="Heading4"/>
      </w:pPr>
      <w:r>
        <w:t>GOP senate dooms minimum wage raise---</w:t>
      </w:r>
    </w:p>
    <w:p w:rsidR="00A74E1B" w:rsidRDefault="00D20511" w:rsidP="00A74E1B">
      <w:r w:rsidRPr="00D20511">
        <w:rPr>
          <w:rStyle w:val="StyleStyleBold12pt"/>
        </w:rPr>
        <w:t>Cohen 14</w:t>
      </w:r>
      <w:r>
        <w:t xml:space="preserve"> [Tom Cohen “</w:t>
      </w:r>
      <w:r w:rsidRPr="00D20511">
        <w:t>Dems seek to rally base over GOP's block of minimum wage bill</w:t>
      </w:r>
      <w:r>
        <w:t xml:space="preserve">,” </w:t>
      </w:r>
      <w:r w:rsidRPr="00D20511">
        <w:t>http://www.cnn.com/2014/04/30/politics/senate-wage/</w:t>
      </w:r>
    </w:p>
    <w:p w:rsidR="00D20511" w:rsidRDefault="00D20511" w:rsidP="00A74E1B"/>
    <w:p w:rsidR="00455C2F" w:rsidRPr="00D20511" w:rsidRDefault="00D20511" w:rsidP="00D20511">
      <w:pPr>
        <w:rPr>
          <w:sz w:val="16"/>
        </w:rPr>
      </w:pPr>
      <w:r w:rsidRPr="00D20511">
        <w:rPr>
          <w:sz w:val="16"/>
        </w:rPr>
        <w:t xml:space="preserve">At the same time, polls indicate </w:t>
      </w:r>
      <w:r w:rsidRPr="00D20511">
        <w:rPr>
          <w:rStyle w:val="StyleBoldUnderline"/>
        </w:rPr>
        <w:t>Democrats have little chance of winning back control of the House in November and could lose their majority in the Senate</w:t>
      </w:r>
      <w:r w:rsidRPr="00D20511">
        <w:rPr>
          <w:sz w:val="16"/>
        </w:rPr>
        <w:t>.</w:t>
      </w:r>
      <w:r w:rsidRPr="00D20511">
        <w:rPr>
          <w:sz w:val="12"/>
        </w:rPr>
        <w:t>¶</w:t>
      </w:r>
      <w:r w:rsidRPr="00D20511">
        <w:rPr>
          <w:sz w:val="16"/>
        </w:rPr>
        <w:t xml:space="preserve"> After Wednesday's vote, Democratic senators sought to use the defeat as a rallying cry for November.</w:t>
      </w:r>
      <w:r w:rsidRPr="00D20511">
        <w:rPr>
          <w:sz w:val="12"/>
        </w:rPr>
        <w:t>¶</w:t>
      </w:r>
      <w:r w:rsidRPr="00D20511">
        <w:rPr>
          <w:sz w:val="16"/>
        </w:rPr>
        <w:t xml:space="preserve"> "</w:t>
      </w:r>
      <w:r w:rsidRPr="00D20511">
        <w:rPr>
          <w:rStyle w:val="StyleBoldUnderline"/>
        </w:rPr>
        <w:t>Low-income people tend not to vote, but on this, this would be one that they come out on because it's a pocketbook issue for them</w:t>
      </w:r>
      <w:r w:rsidRPr="00D20511">
        <w:rPr>
          <w:sz w:val="16"/>
        </w:rPr>
        <w:t>," said liberal Sen. Tom Harkin of Iowa.</w:t>
      </w:r>
      <w:r w:rsidRPr="00D20511">
        <w:rPr>
          <w:sz w:val="12"/>
        </w:rPr>
        <w:t>¶</w:t>
      </w:r>
      <w:r w:rsidRPr="00D20511">
        <w:rPr>
          <w:sz w:val="16"/>
        </w:rPr>
        <w:t xml:space="preserve"> Democrat Chuck Schumer of New York noted that traditionally </w:t>
      </w:r>
      <w:r w:rsidRPr="00D20511">
        <w:rPr>
          <w:rStyle w:val="StyleBoldUnderline"/>
        </w:rPr>
        <w:t>conservative states like Arkansas and Alaska have put a minimum-wage increase on their ballots "to help bring out the vote."</w:t>
      </w:r>
      <w:r w:rsidRPr="00D20511">
        <w:rPr>
          <w:rStyle w:val="StyleBoldUnderline"/>
          <w:b w:val="0"/>
          <w:sz w:val="12"/>
          <w:u w:val="none"/>
        </w:rPr>
        <w:t>¶</w:t>
      </w:r>
      <w:r w:rsidRPr="00D20511">
        <w:rPr>
          <w:sz w:val="16"/>
        </w:rPr>
        <w:t xml:space="preserve"> 2014: What's at stake</w:t>
      </w:r>
      <w:r w:rsidRPr="00D20511">
        <w:rPr>
          <w:sz w:val="12"/>
        </w:rPr>
        <w:t>¶</w:t>
      </w:r>
      <w:r w:rsidRPr="00D20511">
        <w:rPr>
          <w:sz w:val="16"/>
        </w:rPr>
        <w:t xml:space="preserve"> </w:t>
      </w:r>
      <w:r w:rsidRPr="00D20511">
        <w:rPr>
          <w:rStyle w:val="StyleBoldUnderline"/>
        </w:rPr>
        <w:t>Republican senators this week telegraphed their opposition to the minimum wage proposal, with some saying the Democratic plan was too expensive and would lead to significant job losse</w:t>
      </w:r>
      <w:r w:rsidRPr="00D20511">
        <w:rPr>
          <w:sz w:val="16"/>
        </w:rPr>
        <w:t xml:space="preserve">s if businesses were forced to adopt it. "It's too high, too fast," said Sen. Rob Portman of Ohio, who favors a smaller increase like the one adopted in his state. Sen. Susan Collins, a Maine Republican, also said she supports a reasonable increase and complained that </w:t>
      </w:r>
      <w:r w:rsidRPr="00D20511">
        <w:rPr>
          <w:rStyle w:val="StyleBoldUnderline"/>
        </w:rPr>
        <w:t>Democrats sought to force the higher figure through without compromise or debate.</w:t>
      </w:r>
      <w:r w:rsidRPr="00D20511">
        <w:rPr>
          <w:rStyle w:val="StyleBoldUnderline"/>
          <w:b w:val="0"/>
          <w:sz w:val="12"/>
          <w:u w:val="none"/>
        </w:rPr>
        <w:t>¶</w:t>
      </w:r>
      <w:r w:rsidRPr="00D20511">
        <w:rPr>
          <w:sz w:val="16"/>
        </w:rPr>
        <w:t xml:space="preserve"> "I think it speaks to what's wrong with Washington today -- that we're placed in a situation where it was 'take it or leave it' rather than trying to come together and offer amendments and offer a level that might be acceptable," Collins said after the vote.</w:t>
      </w:r>
      <w:r w:rsidRPr="00D20511">
        <w:rPr>
          <w:sz w:val="12"/>
        </w:rPr>
        <w:t>¶</w:t>
      </w:r>
      <w:r w:rsidRPr="00D20511">
        <w:rPr>
          <w:sz w:val="16"/>
        </w:rPr>
        <w:t xml:space="preserve"> Harkin, however, said the $10.10 figure sought by Democrats was needed to lift people out of poverty.</w:t>
      </w:r>
      <w:r w:rsidRPr="00D20511">
        <w:rPr>
          <w:sz w:val="12"/>
        </w:rPr>
        <w:t>¶</w:t>
      </w:r>
      <w:r w:rsidRPr="00D20511">
        <w:rPr>
          <w:sz w:val="16"/>
        </w:rPr>
        <w:t xml:space="preserve"> "</w:t>
      </w:r>
      <w:r w:rsidRPr="00D20511">
        <w:rPr>
          <w:rStyle w:val="StyleBoldUnderline"/>
        </w:rPr>
        <w:t>We will not compromise on $10.10. That just gets us above the poverty level," he said. "Anyone who wants to go below that is saying that a hard-working American who works full-time all year long still will live in poverty. It's time to get beyond that."</w:t>
      </w:r>
      <w:r w:rsidRPr="00D20511">
        <w:rPr>
          <w:sz w:val="12"/>
        </w:rPr>
        <w:t>¶</w:t>
      </w:r>
      <w:r w:rsidRPr="00D20511">
        <w:rPr>
          <w:sz w:val="16"/>
        </w:rPr>
        <w:t xml:space="preserve"> 2014: </w:t>
      </w:r>
      <w:r w:rsidRPr="00D20511">
        <w:rPr>
          <w:rStyle w:val="StyleBoldUnderline"/>
        </w:rPr>
        <w:t>The battle for the Senate</w:t>
      </w:r>
      <w:r w:rsidRPr="00D20511">
        <w:rPr>
          <w:rStyle w:val="StyleBoldUnderline"/>
          <w:b w:val="0"/>
          <w:sz w:val="12"/>
          <w:u w:val="none"/>
        </w:rPr>
        <w:t>¶</w:t>
      </w:r>
      <w:r w:rsidRPr="00D20511">
        <w:rPr>
          <w:sz w:val="16"/>
        </w:rPr>
        <w:t xml:space="preserve"> In February, Obama signed an executive order raising the minimum wage to $10.10 per hour for federal contractors beginning in 2015. The measure voted on Wednesday sought to make that figure the federal minimum wage.</w:t>
      </w:r>
      <w:r w:rsidRPr="00D20511">
        <w:rPr>
          <w:sz w:val="12"/>
        </w:rPr>
        <w:t>¶</w:t>
      </w:r>
      <w:r w:rsidRPr="00D20511">
        <w:rPr>
          <w:sz w:val="16"/>
        </w:rPr>
        <w:t xml:space="preserve"> The lone Republican to vote with Democrats was Sen. Bob Corker of Tennessee, who said he wants changes in the measure even though he supported bringing it up for debate. </w:t>
      </w:r>
      <w:r w:rsidRPr="00D20511">
        <w:rPr>
          <w:rStyle w:val="StyleBoldUnderline"/>
        </w:rPr>
        <w:t>Meanwhile, Democratic Sen. Mark Pryor, who is facing a challenging re-election in conservative Arkansas, supports a smaller increase that is under consideration in his state. Pryor missed Wednesday's vote because he was back in Arkansas dealing with this week's storm damage.</w:t>
      </w:r>
      <w:r w:rsidRPr="00D20511">
        <w:rPr>
          <w:rStyle w:val="StyleBoldUnderline"/>
          <w:b w:val="0"/>
          <w:sz w:val="12"/>
          <w:u w:val="none"/>
        </w:rPr>
        <w:t>¶</w:t>
      </w:r>
      <w:r w:rsidRPr="00D20511">
        <w:rPr>
          <w:sz w:val="16"/>
        </w:rPr>
        <w:t xml:space="preserve"> Key races to watch</w:t>
      </w:r>
      <w:r w:rsidRPr="00D20511">
        <w:rPr>
          <w:sz w:val="12"/>
        </w:rPr>
        <w:t>¶</w:t>
      </w:r>
      <w:r w:rsidRPr="00D20511">
        <w:rPr>
          <w:sz w:val="16"/>
        </w:rPr>
        <w:t xml:space="preserve"> </w:t>
      </w:r>
      <w:r w:rsidRPr="00D20511">
        <w:rPr>
          <w:rStyle w:val="StyleBoldUnderline"/>
        </w:rPr>
        <w:t>Republicans argued the liberal agenda pushed by Senate Majority Leader Harry Reid of Nevada could hurt centrist Democrats this fall.</w:t>
      </w:r>
      <w:r w:rsidRPr="00D20511">
        <w:rPr>
          <w:rStyle w:val="StyleBoldUnderline"/>
          <w:b w:val="0"/>
          <w:sz w:val="12"/>
          <w:u w:val="none"/>
        </w:rPr>
        <w:t>¶</w:t>
      </w:r>
      <w:r w:rsidRPr="00D20511">
        <w:rPr>
          <w:rStyle w:val="StyleBoldUnderline"/>
        </w:rPr>
        <w:t xml:space="preserve"> "For the Democrats here in the Senate, particularly the vulnerable ones who are in tough competitive races, they've got to be particularly sensitive to the agenda the Democrats are driving</w:t>
      </w:r>
      <w:r w:rsidRPr="00D20511">
        <w:rPr>
          <w:sz w:val="16"/>
        </w:rPr>
        <w:t>," Sen. John Thune of South Dakota, a GOP leader, said this week. "I think there are a lot of Democrats, on minimum wage even, that are concerned about its impact on the economy."</w:t>
      </w:r>
      <w:r w:rsidRPr="00D20511">
        <w:rPr>
          <w:sz w:val="12"/>
        </w:rPr>
        <w:t>¶</w:t>
      </w:r>
      <w:r w:rsidRPr="00D20511">
        <w:rPr>
          <w:sz w:val="16"/>
        </w:rPr>
        <w:t xml:space="preserve"> </w:t>
      </w:r>
    </w:p>
    <w:p w:rsidR="00A74E1B" w:rsidRDefault="00455C2F" w:rsidP="00455C2F">
      <w:pPr>
        <w:pStyle w:val="Heading3"/>
      </w:pPr>
      <w:bookmarkStart w:id="53" w:name="_Toc392706480"/>
      <w:r>
        <w:lastRenderedPageBreak/>
        <w:t>Impact – Minimum Wage</w:t>
      </w:r>
      <w:bookmarkEnd w:id="53"/>
    </w:p>
    <w:p w:rsidR="00455C2F" w:rsidRDefault="00D20511" w:rsidP="00D20511">
      <w:pPr>
        <w:pStyle w:val="Heading4"/>
      </w:pPr>
      <w:r>
        <w:t>Raising the minimum wage is crucial to economic justice---status quo economic policy is a form of structural violence against the working class</w:t>
      </w:r>
    </w:p>
    <w:p w:rsidR="00455C2F" w:rsidRPr="00455C2F" w:rsidRDefault="00455C2F" w:rsidP="00455C2F">
      <w:r w:rsidRPr="00455C2F">
        <w:rPr>
          <w:rStyle w:val="StyleStyleBold12pt"/>
        </w:rPr>
        <w:t>Heires 13</w:t>
      </w:r>
      <w:r>
        <w:t xml:space="preserve"> [Gregory Heires, “</w:t>
      </w:r>
      <w:r w:rsidRPr="00455C2F">
        <w:t>Raising the Minimum Wage Would Bring Economic Justice to Millions</w:t>
      </w:r>
      <w:r>
        <w:t xml:space="preserve">,” </w:t>
      </w:r>
      <w:hyperlink r:id="rId126" w:history="1">
        <w:r w:rsidRPr="00F83593">
          <w:rPr>
            <w:rStyle w:val="Hyperlink"/>
          </w:rPr>
          <w:t>http://readersupportednews.org/pm-section/78-78/16143-raising-the-minimum-wage-would-bring-economic-justice-to-millions</w:t>
        </w:r>
      </w:hyperlink>
      <w:r>
        <w:t xml:space="preserve"> ]</w:t>
      </w:r>
    </w:p>
    <w:p w:rsidR="00455C2F" w:rsidRDefault="00455C2F" w:rsidP="00455C2F"/>
    <w:p w:rsidR="00455C2F" w:rsidRPr="00455C2F" w:rsidRDefault="00455C2F" w:rsidP="00455C2F">
      <w:pPr>
        <w:rPr>
          <w:sz w:val="16"/>
        </w:rPr>
      </w:pPr>
      <w:r w:rsidRPr="00455C2F">
        <w:rPr>
          <w:sz w:val="16"/>
        </w:rPr>
        <w:t>First, economists cite the drop in value of the minimum wage as one of the major factors explaining the declining and stagnating incomes that have walloped the poor and middle class over the past 30 years</w:t>
      </w:r>
      <w:r w:rsidRPr="00455C2F">
        <w:rPr>
          <w:rStyle w:val="StyleBoldUnderline"/>
        </w:rPr>
        <w:t>. Raising the minimum raise would significantly increase the household income of the working poor and attack one of the principal factors driving the erosion of income of nearly everyone by the 1 percent</w:t>
      </w:r>
      <w:r w:rsidRPr="00455C2F">
        <w:rPr>
          <w:sz w:val="16"/>
        </w:rPr>
        <w:t>.</w:t>
      </w:r>
      <w:r w:rsidRPr="00455C2F">
        <w:rPr>
          <w:sz w:val="12"/>
        </w:rPr>
        <w:t>¶</w:t>
      </w:r>
      <w:r w:rsidRPr="00455C2F">
        <w:rPr>
          <w:sz w:val="16"/>
        </w:rPr>
        <w:t xml:space="preserve"> Second, </w:t>
      </w:r>
      <w:r w:rsidRPr="00455C2F">
        <w:rPr>
          <w:rStyle w:val="StyleBoldUnderline"/>
        </w:rPr>
        <w:t>the decline of the minimum wage has hurt the standard of living of millions of Americans and immigrants by forcing them to take on second and even third jobs to get by.</w:t>
      </w:r>
      <w:r w:rsidRPr="00455C2F">
        <w:rPr>
          <w:rStyle w:val="StyleBoldUnderline"/>
          <w:b w:val="0"/>
          <w:sz w:val="12"/>
          <w:u w:val="none"/>
        </w:rPr>
        <w:t>¶</w:t>
      </w:r>
      <w:r w:rsidRPr="00455C2F">
        <w:rPr>
          <w:rStyle w:val="StyleBoldUnderline"/>
          <w:sz w:val="12"/>
        </w:rPr>
        <w:t xml:space="preserve"> </w:t>
      </w:r>
      <w:r w:rsidRPr="00455C2F">
        <w:rPr>
          <w:sz w:val="16"/>
        </w:rPr>
        <w:t xml:space="preserve">Third, </w:t>
      </w:r>
      <w:r w:rsidRPr="00455C2F">
        <w:rPr>
          <w:rStyle w:val="StyleBoldUnderline"/>
        </w:rPr>
        <w:t>the lowering of the minimum wage has hurt the economy by curtailing the purchasing power of the working poor. Compared to higher-income groups, the working poor spend a greater percentage of their increases in their disposable income.</w:t>
      </w:r>
      <w:r w:rsidRPr="00455C2F">
        <w:rPr>
          <w:rStyle w:val="StyleBoldUnderline"/>
          <w:b w:val="0"/>
          <w:sz w:val="12"/>
          <w:u w:val="none"/>
        </w:rPr>
        <w:t>¶</w:t>
      </w:r>
      <w:r w:rsidRPr="00455C2F">
        <w:rPr>
          <w:sz w:val="16"/>
        </w:rPr>
        <w:t xml:space="preserve"> Fourth, </w:t>
      </w:r>
      <w:r w:rsidRPr="00455C2F">
        <w:rPr>
          <w:rStyle w:val="StyleBoldUnderline"/>
        </w:rPr>
        <w:t xml:space="preserve">raising the minimum wage is a matter of </w:t>
      </w:r>
      <w:r w:rsidRPr="00455C2F">
        <w:rPr>
          <w:rStyle w:val="Emphasis"/>
        </w:rPr>
        <w:t>economic fairness</w:t>
      </w:r>
      <w:r w:rsidRPr="00455C2F">
        <w:rPr>
          <w:rStyle w:val="StyleBoldUnderline"/>
        </w:rPr>
        <w:t>.</w:t>
      </w:r>
      <w:r w:rsidRPr="00455C2F">
        <w:rPr>
          <w:sz w:val="16"/>
        </w:rPr>
        <w:t xml:space="preserve"> </w:t>
      </w:r>
      <w:r w:rsidRPr="00455C2F">
        <w:rPr>
          <w:rStyle w:val="StyleBoldUnderline"/>
        </w:rPr>
        <w:t>Low-wage workers have especially come out short as economic inequality has risen in recent decades.</w:t>
      </w:r>
      <w:r w:rsidRPr="00455C2F">
        <w:rPr>
          <w:sz w:val="16"/>
        </w:rPr>
        <w:t xml:space="preserve"> </w:t>
      </w:r>
      <w:r w:rsidRPr="00455C2F">
        <w:rPr>
          <w:sz w:val="12"/>
        </w:rPr>
        <w:t>¶</w:t>
      </w:r>
      <w:r w:rsidRPr="00455C2F">
        <w:rPr>
          <w:sz w:val="16"/>
        </w:rPr>
        <w:t xml:space="preserve"> The Republican arguments against the minimum wage are particularly offensive given that Obama’s proposal is very modest—even inadequate, according to liberal and leftist critics.</w:t>
      </w:r>
      <w:r w:rsidRPr="00455C2F">
        <w:rPr>
          <w:sz w:val="12"/>
        </w:rPr>
        <w:t>¶</w:t>
      </w:r>
      <w:r w:rsidRPr="00455C2F">
        <w:rPr>
          <w:sz w:val="16"/>
        </w:rPr>
        <w:t xml:space="preserve"> Only 5.2 percent of hourly workers, or 3.8 million workers, are paid minimum wage or less.</w:t>
      </w:r>
      <w:r w:rsidRPr="00455C2F">
        <w:rPr>
          <w:sz w:val="12"/>
        </w:rPr>
        <w:t>¶</w:t>
      </w:r>
      <w:r w:rsidRPr="00455C2F">
        <w:rPr>
          <w:sz w:val="16"/>
        </w:rPr>
        <w:t xml:space="preserve"> While the percentage of the work force paid the minimum wage is not that high, </w:t>
      </w:r>
      <w:r w:rsidRPr="00455C2F">
        <w:rPr>
          <w:rStyle w:val="StyleBoldUnderline"/>
        </w:rPr>
        <w:t>the minimum wage provides a benchmark for setting the pay rates of millions of low-wage workers.</w:t>
      </w:r>
      <w:r w:rsidRPr="00455C2F">
        <w:rPr>
          <w:rStyle w:val="StyleBoldUnderline"/>
          <w:b w:val="0"/>
          <w:sz w:val="12"/>
          <w:u w:val="none"/>
        </w:rPr>
        <w:t>¶</w:t>
      </w:r>
      <w:r w:rsidRPr="00455C2F">
        <w:rPr>
          <w:rStyle w:val="StyleBoldUnderline"/>
          <w:sz w:val="12"/>
        </w:rPr>
        <w:t xml:space="preserve"> </w:t>
      </w:r>
      <w:r w:rsidRPr="00455C2F">
        <w:rPr>
          <w:sz w:val="16"/>
        </w:rPr>
        <w:t>The last increase in the minimum wage occurred in 2009. The minimum wage would now be $21.72 an hour if it had increased at the same rate as productivity, according to according to a 2012 study of the Center for Economic and Policy Research.</w:t>
      </w:r>
      <w:r w:rsidRPr="00455C2F">
        <w:rPr>
          <w:sz w:val="12"/>
        </w:rPr>
        <w:t>¶</w:t>
      </w:r>
      <w:r w:rsidRPr="00455C2F">
        <w:rPr>
          <w:sz w:val="16"/>
        </w:rPr>
        <w:t xml:space="preserve"> The CEPR study also found that the minimum wage would be $10.52 an hour if it had kept up with inflation since its real value peaked in 1968. Obama’s proposal would link increases in the federal minimum wage to the rate of inflation.</w:t>
      </w:r>
      <w:r w:rsidRPr="00455C2F">
        <w:rPr>
          <w:sz w:val="12"/>
        </w:rPr>
        <w:t>¶</w:t>
      </w:r>
      <w:r w:rsidRPr="00455C2F">
        <w:rPr>
          <w:sz w:val="16"/>
        </w:rPr>
        <w:t xml:space="preserve"> But apart from the technical arguments in favor of raising the minimum wage, the government should boost it from $7.25 to $9 an hour simply because that’s the right thing to do. As Obama said in his State of the Union Address: “Today, a </w:t>
      </w:r>
      <w:r w:rsidRPr="00455C2F">
        <w:rPr>
          <w:rStyle w:val="StyleBoldUnderline"/>
        </w:rPr>
        <w:t>full-time worker making the minimum wage earns $14,500 a year. Even with the tax relief we've put in place, a family with two kids that earns the minimum wage still lives below the poverty line. That's wrong</w:t>
      </w:r>
      <w:r w:rsidRPr="00455C2F">
        <w:rPr>
          <w:sz w:val="16"/>
        </w:rPr>
        <w:t>.”</w:t>
      </w:r>
    </w:p>
    <w:p w:rsidR="00455C2F" w:rsidRDefault="00455C2F" w:rsidP="00455C2F"/>
    <w:p w:rsidR="00A74E1B" w:rsidRDefault="00A74E1B" w:rsidP="00A74E1B">
      <w:pPr>
        <w:pStyle w:val="Heading3"/>
      </w:pPr>
      <w:bookmarkStart w:id="54" w:name="_Toc392706481"/>
      <w:r>
        <w:lastRenderedPageBreak/>
        <w:t>Impact – Reproductive Rights</w:t>
      </w:r>
      <w:bookmarkEnd w:id="54"/>
    </w:p>
    <w:p w:rsidR="00A74E1B" w:rsidRDefault="00A74E1B" w:rsidP="00A74E1B">
      <w:pPr>
        <w:pStyle w:val="Heading4"/>
      </w:pPr>
      <w:r>
        <w:t>GOP senate win restricts reproductive rights</w:t>
      </w:r>
    </w:p>
    <w:p w:rsidR="00A74E1B" w:rsidRDefault="00A74E1B" w:rsidP="00A74E1B">
      <w:r>
        <w:rPr>
          <w:rStyle w:val="StyleStyleBold12pt"/>
        </w:rPr>
        <w:t>Tomasky 4/30</w:t>
      </w:r>
      <w:r w:rsidRPr="001A1A82">
        <w:t xml:space="preserve"> [Michael</w:t>
      </w:r>
      <w:r>
        <w:t xml:space="preserve"> Tomasky</w:t>
      </w:r>
      <w:r w:rsidRPr="001A1A82">
        <w:t>, “Here’s What Happens When the GOP Takes Over the Senate” http://www.thedailybeast.com/articles/2014/04/30/here-s-what-happens-when-the-gop-takes-over-the-sen</w:t>
      </w:r>
      <w:r>
        <w:t xml:space="preserve">ate.html] </w:t>
      </w:r>
    </w:p>
    <w:p w:rsidR="00A74E1B" w:rsidRDefault="00A74E1B" w:rsidP="00A74E1B">
      <w:pPr>
        <w:rPr>
          <w:sz w:val="26"/>
        </w:rPr>
      </w:pPr>
    </w:p>
    <w:p w:rsidR="00A74E1B" w:rsidRDefault="00A74E1B" w:rsidP="00A74E1B">
      <w:pPr>
        <w:rPr>
          <w:rStyle w:val="StyleBoldUnderline"/>
        </w:rPr>
      </w:pPr>
      <w:r>
        <w:t>This list could go on and on, but let’s look at just one issue area—contraception and reproductive rights. Right now, according to Donna Crane, the vice president for policy at NARAL-ProChoice America</w:t>
      </w:r>
      <w:r>
        <w:rPr>
          <w:rStyle w:val="StyleBoldUnderline"/>
        </w:rPr>
        <w:t>, the GOP House has passed or could quickly pass four bills that a Republican Senate would presumably endorse too:</w:t>
      </w:r>
      <w:r>
        <w:rPr>
          <w:rStyle w:val="StyleBoldUnderline"/>
          <w:sz w:val="12"/>
        </w:rPr>
        <w:t xml:space="preserve">¶ </w:t>
      </w:r>
      <w:r>
        <w:t>*</w:t>
      </w:r>
      <w:r>
        <w:rPr>
          <w:rStyle w:val="StyleBoldUnderline"/>
        </w:rPr>
        <w:t>A law that would make it a federal crime for an adult to accompany a teen across state lines for an abortion and hold doctors liable for knowing that</w:t>
      </w:r>
      <w:r>
        <w:t>. “Think about that,” Crane says. “This would be the first time we’ve ever made a person carry their state with them, so to speak.”</w:t>
      </w:r>
      <w:r>
        <w:rPr>
          <w:sz w:val="12"/>
        </w:rPr>
        <w:t xml:space="preserve">¶ </w:t>
      </w:r>
      <w:r>
        <w:t>*</w:t>
      </w:r>
      <w:r>
        <w:rPr>
          <w:rStyle w:val="StyleBoldUnderline"/>
        </w:rPr>
        <w:t>A law to ban abortion coverage in all state health-care insurance exchanges</w:t>
      </w:r>
      <w:r>
        <w:t>.</w:t>
      </w:r>
      <w:r>
        <w:rPr>
          <w:sz w:val="12"/>
        </w:rPr>
        <w:t xml:space="preserve">¶ </w:t>
      </w:r>
      <w:r>
        <w:t>*</w:t>
      </w:r>
      <w:r>
        <w:rPr>
          <w:rStyle w:val="StyleBoldUnderline"/>
        </w:rPr>
        <w:t xml:space="preserve">A law to ban abortions after 20 weeks with an exception only for the life of the mother. This, </w:t>
      </w:r>
      <w:r>
        <w:t>Crane notes</w:t>
      </w:r>
      <w:r>
        <w:rPr>
          <w:rStyle w:val="StyleBoldUnderline"/>
        </w:rPr>
        <w:t>, has already passed the House.</w:t>
      </w:r>
      <w:r>
        <w:rPr>
          <w:sz w:val="12"/>
        </w:rPr>
        <w:t xml:space="preserve">¶ </w:t>
      </w:r>
      <w:r>
        <w:rPr>
          <w:rStyle w:val="StyleBoldUnderline"/>
        </w:rPr>
        <w:t>*A law to end the contraception benefit in the ACA.</w:t>
      </w:r>
    </w:p>
    <w:p w:rsidR="00A74E1B" w:rsidRPr="001A1A82" w:rsidRDefault="00A74E1B" w:rsidP="00A74E1B">
      <w:pPr>
        <w:pStyle w:val="Heading4"/>
      </w:pPr>
      <w:r>
        <w:t>Restrictions on abortion should be rejected---reproductive justice demands bodily autonomy</w:t>
      </w:r>
    </w:p>
    <w:p w:rsidR="00A74E1B" w:rsidRPr="000B78B1" w:rsidRDefault="00A74E1B" w:rsidP="00A74E1B">
      <w:r w:rsidRPr="000B78B1">
        <w:rPr>
          <w:rStyle w:val="StyleStyleBold12pt"/>
        </w:rPr>
        <w:t>EAS 7</w:t>
      </w:r>
      <w:r>
        <w:t xml:space="preserve"> [</w:t>
      </w:r>
      <w:r w:rsidRPr="000B78B1">
        <w:t xml:space="preserve">East Africa Standard, “ Opposition to Abortion is a Conspiracy By Patriachy” July 4, 2007, </w:t>
      </w:r>
      <w:r w:rsidR="00295F4D">
        <w:fldChar w:fldCharType="begin"/>
      </w:r>
      <w:r w:rsidR="00295F4D">
        <w:instrText xml:space="preserve"> HYPERLINK "http://allafrica.com/stories/200707031051.html" \t</w:instrText>
      </w:r>
      <w:r w:rsidR="00295F4D">
        <w:instrText xml:space="preserve"> "_blank" </w:instrText>
      </w:r>
      <w:r w:rsidR="00295F4D">
        <w:fldChar w:fldCharType="separate"/>
      </w:r>
      <w:r w:rsidRPr="000B78B1">
        <w:rPr>
          <w:rStyle w:val="Hyperlink"/>
        </w:rPr>
        <w:t>http://allafrica.com/stories/200707031051.html</w:t>
      </w:r>
      <w:r w:rsidR="00295F4D">
        <w:rPr>
          <w:rStyle w:val="Hyperlink"/>
        </w:rPr>
        <w:fldChar w:fldCharType="end"/>
      </w:r>
      <w:r>
        <w:t>]</w:t>
      </w:r>
    </w:p>
    <w:p w:rsidR="00A74E1B" w:rsidRDefault="00A74E1B" w:rsidP="00A74E1B"/>
    <w:p w:rsidR="00A74E1B" w:rsidRPr="00455C2F" w:rsidRDefault="00A74E1B" w:rsidP="00A74E1B">
      <w:pPr>
        <w:rPr>
          <w:sz w:val="16"/>
        </w:rPr>
      </w:pPr>
      <w:r w:rsidRPr="00455C2F">
        <w:rPr>
          <w:rStyle w:val="StyleBoldUnderline"/>
        </w:rPr>
        <w:t>The two most important socio-cultural components of the debate are control of female sexuality and body, and limitation of individual freedom. Women's freedom to choose abortion is intricately linked with their ability to control their sexuality.</w:t>
      </w:r>
      <w:r w:rsidRPr="00455C2F">
        <w:rPr>
          <w:sz w:val="16"/>
        </w:rPr>
        <w:t xml:space="preserve"> Therefore, abortion is a sensitive issue because it touches on sex and sexuality It is also about how women's bodies are socially and culturally imagined. </w:t>
      </w:r>
      <w:r w:rsidRPr="00455C2F">
        <w:rPr>
          <w:rStyle w:val="StyleBoldUnderline"/>
        </w:rPr>
        <w:t>Sexuality is produced through discourse and it is a domain of power.</w:t>
      </w:r>
      <w:r w:rsidRPr="00455C2F">
        <w:rPr>
          <w:sz w:val="16"/>
        </w:rPr>
        <w:t xml:space="preserve"> In many cases, women are unable to control their sexuality mainly due to their subordinate status in society. </w:t>
      </w:r>
      <w:r w:rsidRPr="00455C2F">
        <w:rPr>
          <w:rStyle w:val="StyleBoldUnderline"/>
        </w:rPr>
        <w:t>When we speak about abortion, we talk about sex between a woman and a man that has resulted in conception</w:t>
      </w:r>
      <w:r w:rsidRPr="00455C2F">
        <w:rPr>
          <w:sz w:val="16"/>
        </w:rPr>
        <w:t xml:space="preserve">. Yet, </w:t>
      </w:r>
      <w:r w:rsidRPr="00455C2F">
        <w:rPr>
          <w:rStyle w:val="StyleBoldUnderline"/>
        </w:rPr>
        <w:t xml:space="preserve">we can only know about that by way of the pregnancy the woman's body manifests. </w:t>
      </w:r>
      <w:r w:rsidRPr="00455C2F">
        <w:rPr>
          <w:sz w:val="16"/>
        </w:rPr>
        <w:t xml:space="preserve">In this case, </w:t>
      </w:r>
      <w:r w:rsidRPr="00455C2F">
        <w:rPr>
          <w:rStyle w:val="StyleBoldUnderline"/>
        </w:rPr>
        <w:t>the man is absent</w:t>
      </w:r>
      <w:r w:rsidRPr="00455C2F">
        <w:rPr>
          <w:sz w:val="16"/>
        </w:rPr>
        <w:t xml:space="preserve">. The woman carries the evidence and the burden of the sexual encounter. </w:t>
      </w:r>
      <w:r w:rsidRPr="00455C2F">
        <w:rPr>
          <w:rStyle w:val="StyleBoldUnderline"/>
        </w:rPr>
        <w:t>The pregnancy implicates the missing man, meaning that he is naturally an interested party</w:t>
      </w:r>
      <w:r w:rsidRPr="00455C2F">
        <w:rPr>
          <w:sz w:val="16"/>
        </w:rPr>
        <w:t xml:space="preserve"> (albeit in absence) in the event that an abortion has to be procured. </w:t>
      </w:r>
      <w:r w:rsidRPr="00455C2F">
        <w:rPr>
          <w:rStyle w:val="StyleBoldUnderline"/>
        </w:rPr>
        <w:t>The control of a woman's body is, therefore, under perpetual surveillance for evidence of sexual encounter. This is partly at the root of men's wish to determine whether a woman should abort or not. They resort to culture, religion, law, social mores or sheer power of control to determine women's rights to make choices on abortion</w:t>
      </w:r>
      <w:r w:rsidRPr="00455C2F">
        <w:rPr>
          <w:sz w:val="16"/>
        </w:rPr>
        <w:t xml:space="preserve">.  For example, the men who interrupted the mock tribunal proceedings were simply proclaiming what they regard as their rightful authority over not just women as social beings, but also their bodies.  </w:t>
      </w:r>
      <w:r w:rsidRPr="00455C2F">
        <w:rPr>
          <w:rStyle w:val="StyleBoldUnderline"/>
        </w:rPr>
        <w:t>Restriction on the range of sexual and reproductive health choices available to women, including access to safe abortion services, has the intended discriminatory purpose of maintaining subjugation and control. The subjugation is likely to increase because of the responsibility of caring for a child, the increased financial need and the decreased economic opportunities associated with childcare.  Patriarchy is about power and control</w:t>
      </w:r>
      <w:r w:rsidRPr="00455C2F">
        <w:rPr>
          <w:sz w:val="16"/>
        </w:rPr>
        <w:t xml:space="preserve">. It seeks to have overall authority over those in its ambit. This is in an attempt to control resources. </w:t>
      </w:r>
      <w:r w:rsidRPr="00455C2F">
        <w:rPr>
          <w:rStyle w:val="StyleBoldUnderline"/>
        </w:rPr>
        <w:t>Women and the capacity to procreate are not just subjects of patriarchy, but also resources</w:t>
      </w:r>
      <w:r w:rsidRPr="00455C2F">
        <w:rPr>
          <w:sz w:val="16"/>
        </w:rPr>
        <w:t xml:space="preserve"> (in the traditional understanding of economics, women as labourers are even more productive if they have children to add to the labour force). </w:t>
      </w:r>
    </w:p>
    <w:p w:rsidR="00F94F20" w:rsidRDefault="00A74E1B" w:rsidP="00455C2F">
      <w:pPr>
        <w:pStyle w:val="Heading3"/>
      </w:pPr>
      <w:bookmarkStart w:id="55" w:name="_Toc392706482"/>
      <w:r>
        <w:lastRenderedPageBreak/>
        <w:t>A2: Veto Solves</w:t>
      </w:r>
      <w:bookmarkEnd w:id="55"/>
    </w:p>
    <w:p w:rsidR="00A74E1B" w:rsidRPr="0008425D" w:rsidRDefault="00A74E1B" w:rsidP="00A74E1B">
      <w:pPr>
        <w:pStyle w:val="Heading4"/>
      </w:pPr>
      <w:r w:rsidRPr="0008425D">
        <w:t>GOP Senate would undermine Obama despite veto power</w:t>
      </w:r>
    </w:p>
    <w:p w:rsidR="00A74E1B" w:rsidRPr="0008425D" w:rsidRDefault="00A74E1B" w:rsidP="00A74E1B">
      <w:r w:rsidRPr="0008425D">
        <w:rPr>
          <w:rStyle w:val="StyleStyleBold12pt"/>
        </w:rPr>
        <w:t>Hunt 2014</w:t>
      </w:r>
      <w:r w:rsidRPr="0008425D">
        <w:t xml:space="preserve"> – Former reporter for the Washington post, co-wrote books on U.S. elections by the American Enterprise Institute </w:t>
      </w:r>
      <w:r w:rsidRPr="009F0C7F">
        <w:t>[Albert R. Hunt. “Republican Senate Could Work Around Obama's Veto” March 30, 2014. Accessed 6/26/14. http://www.bloombergview.com/articles/2014-03-30/republican-senate-could-work-around-obama-s-veto]//IG</w:t>
      </w:r>
    </w:p>
    <w:p w:rsidR="00A74E1B" w:rsidRPr="009F0C7F" w:rsidRDefault="00A74E1B" w:rsidP="00A74E1B">
      <w:r w:rsidRPr="00C745A0">
        <w:rPr>
          <w:rStyle w:val="StyleBoldUnderline"/>
        </w:rPr>
        <w:t>I</w:t>
      </w:r>
      <w:r w:rsidRPr="00C745A0">
        <w:rPr>
          <w:rStyle w:val="StyleBoldUnderline"/>
          <w:highlight w:val="cyan"/>
        </w:rPr>
        <w:t>f Republicans take control of the U.S. Senate in this year's elections, it will be</w:t>
      </w:r>
      <w:r w:rsidRPr="009F0C7F">
        <w:t xml:space="preserve">, as Vice President Joe Biden might put it more graphically, </w:t>
      </w:r>
      <w:r w:rsidRPr="00C745A0">
        <w:rPr>
          <w:rStyle w:val="StyleBoldUnderline"/>
          <w:highlight w:val="cyan"/>
        </w:rPr>
        <w:t>a big deal</w:t>
      </w:r>
      <w:r w:rsidRPr="00C745A0">
        <w:rPr>
          <w:rStyle w:val="StyleBoldUnderline"/>
        </w:rPr>
        <w:t>.</w:t>
      </w:r>
      <w:r w:rsidRPr="002070EB">
        <w:rPr>
          <w:sz w:val="12"/>
        </w:rPr>
        <w:t>¶</w:t>
      </w:r>
      <w:r w:rsidRPr="009F0C7F">
        <w:t xml:space="preserve"> Last week, elections handicapper Nate Silver gave a </w:t>
      </w:r>
      <w:hyperlink r:id="rId127" w:tooltip="Link httpfivethirtyeightcomfeaturesfivethirtyeight-senate-forecast" w:history="1">
        <w:r w:rsidRPr="002070EB">
          <w:rPr>
            <w:rStyle w:val="Hyperlink"/>
            <w:sz w:val="16"/>
          </w:rPr>
          <w:t>60 percent probability</w:t>
        </w:r>
      </w:hyperlink>
      <w:r w:rsidRPr="009F0C7F">
        <w:t xml:space="preserve"> that the Republicans would gain at least the half-dozen seats required for a majority. This wasn't news to top party strategists. But it produced a palpable panic among Democrats along Pennsylvania Avenue, from the White House to Capitol Hill.</w:t>
      </w:r>
      <w:r w:rsidRPr="002070EB">
        <w:rPr>
          <w:sz w:val="12"/>
        </w:rPr>
        <w:t>¶</w:t>
      </w:r>
      <w:r w:rsidRPr="009F0C7F">
        <w:t xml:space="preserve"> Rationalizations followed. Maybe the assumptions were flawed, or Republicans would overreach and set the stage for Democrats to come back in 2016. In any case, President Barack Obama has the veto pen for the last two years of his term. That glosses over the profound policy implications of a change that would affect many areas.</w:t>
      </w:r>
      <w:r w:rsidRPr="002070EB">
        <w:rPr>
          <w:sz w:val="12"/>
        </w:rPr>
        <w:t>¶</w:t>
      </w:r>
      <w:r w:rsidRPr="009F0C7F">
        <w:t xml:space="preserve"> The Affordable Care Act: </w:t>
      </w:r>
      <w:r w:rsidRPr="00C745A0">
        <w:rPr>
          <w:rStyle w:val="StyleBoldUnderline"/>
        </w:rPr>
        <w:t xml:space="preserve">The president can stop repeal of </w:t>
      </w:r>
      <w:hyperlink r:id="rId128" w:tooltip="Link httpwwwbloombergcomnews2014-03-27obamacare-s-6-million-target-hit-as-exchange-visits-surgehtml" w:history="1">
        <w:r w:rsidRPr="002070EB">
          <w:rPr>
            <w:rStyle w:val="Hyperlink"/>
            <w:sz w:val="16"/>
          </w:rPr>
          <w:t>Obamacare</w:t>
        </w:r>
      </w:hyperlink>
      <w:r w:rsidRPr="00C745A0">
        <w:rPr>
          <w:rStyle w:val="StyleBoldUnderline"/>
        </w:rPr>
        <w:t xml:space="preserve">, but </w:t>
      </w:r>
      <w:r w:rsidRPr="00C745A0">
        <w:rPr>
          <w:rStyle w:val="StyleBoldUnderline"/>
          <w:highlight w:val="cyan"/>
        </w:rPr>
        <w:t>a determined congressional majority can wreak havoc by using the initial budget process</w:t>
      </w:r>
      <w:r w:rsidRPr="00C745A0">
        <w:rPr>
          <w:rStyle w:val="StyleBoldUnderline"/>
        </w:rPr>
        <w:t xml:space="preserve">, known as reconciliation, </w:t>
      </w:r>
      <w:r w:rsidRPr="00C745A0">
        <w:rPr>
          <w:rStyle w:val="StyleBoldUnderline"/>
          <w:highlight w:val="cyan"/>
        </w:rPr>
        <w:t>which allows major changes to be made with only a majority Senate vote</w:t>
      </w:r>
      <w:r w:rsidRPr="00C745A0">
        <w:rPr>
          <w:rStyle w:val="StyleBoldUnderline"/>
        </w:rPr>
        <w:t xml:space="preserve"> that isn't subject to filibusters.</w:t>
      </w:r>
      <w:r w:rsidRPr="002070EB">
        <w:rPr>
          <w:sz w:val="12"/>
        </w:rPr>
        <w:t>¶</w:t>
      </w:r>
      <w:r w:rsidRPr="002070EB">
        <w:rPr>
          <w:sz w:val="12"/>
          <w:u w:val="single"/>
        </w:rPr>
        <w:t xml:space="preserve"> </w:t>
      </w:r>
      <w:r w:rsidRPr="009F0C7F">
        <w:t>"</w:t>
      </w:r>
      <w:r w:rsidRPr="00C745A0">
        <w:rPr>
          <w:rStyle w:val="StyleBoldUnderline"/>
          <w:highlight w:val="cyan"/>
        </w:rPr>
        <w:t>The Republicans can use reconciliation to pass lots of policies -- even repealing parts of Obamacare</w:t>
      </w:r>
      <w:r w:rsidRPr="009F0C7F">
        <w:rPr>
          <w:highlight w:val="cyan"/>
        </w:rPr>
        <w:t>,</w:t>
      </w:r>
      <w:r w:rsidRPr="009F0C7F">
        <w:t xml:space="preserve">" says Lanhee Chen, formerly a top policy adviser to Mitt Romney and now a research fellow at Stanford University's Hoover Institution and a </w:t>
      </w:r>
      <w:hyperlink r:id="rId129" w:history="1">
        <w:r w:rsidRPr="002070EB">
          <w:rPr>
            <w:rStyle w:val="Hyperlink"/>
            <w:sz w:val="16"/>
          </w:rPr>
          <w:t>Bloomberg View columnist</w:t>
        </w:r>
      </w:hyperlink>
      <w:r w:rsidRPr="009F0C7F">
        <w:t>.</w:t>
      </w:r>
      <w:r w:rsidRPr="002070EB">
        <w:rPr>
          <w:sz w:val="12"/>
        </w:rPr>
        <w:t>¶</w:t>
      </w:r>
      <w:r w:rsidRPr="009F0C7F">
        <w:t xml:space="preserve"> Republicans have struggled to come up with any palatable alternatives to the </w:t>
      </w:r>
      <w:hyperlink r:id="rId130" w:tooltip="Link httpwwwbloombergviewcomtopicshealth-care-reform" w:history="1">
        <w:r w:rsidRPr="002070EB">
          <w:rPr>
            <w:rStyle w:val="Hyperlink"/>
            <w:sz w:val="16"/>
          </w:rPr>
          <w:t>health-care law</w:t>
        </w:r>
      </w:hyperlink>
      <w:r w:rsidRPr="009F0C7F">
        <w:t xml:space="preserve">. </w:t>
      </w:r>
      <w:r w:rsidRPr="00C745A0">
        <w:rPr>
          <w:rStyle w:val="StyleBoldUnderline"/>
          <w:highlight w:val="cyan"/>
        </w:rPr>
        <w:t>That means</w:t>
      </w:r>
      <w:r w:rsidRPr="009F0C7F">
        <w:t xml:space="preserve"> major components such as the subsidies and tax credits, or the ban on discrimination against insuring those with pre-existing conditions, wouldn't be changed. But </w:t>
      </w:r>
      <w:r w:rsidRPr="00C745A0">
        <w:rPr>
          <w:rStyle w:val="StyleBoldUnderline"/>
          <w:highlight w:val="cyan"/>
        </w:rPr>
        <w:t>deep cuts in funding for running the program and getting new enrollees</w:t>
      </w:r>
      <w:r w:rsidRPr="009F0C7F">
        <w:t xml:space="preserve"> would take a toll.</w:t>
      </w:r>
      <w:r w:rsidRPr="002070EB">
        <w:rPr>
          <w:sz w:val="12"/>
        </w:rPr>
        <w:t>¶</w:t>
      </w:r>
      <w:r w:rsidRPr="009F0C7F">
        <w:t xml:space="preserve"> "There could be a big hit in day-to-day administration," says Chris Jennings, a health-care expert who has worked with the Obama administration.</w:t>
      </w:r>
    </w:p>
    <w:p w:rsidR="00A74E1B" w:rsidRPr="00A74E1B" w:rsidRDefault="00A74E1B" w:rsidP="00A74E1B"/>
    <w:p w:rsidR="009665FE" w:rsidRPr="00AA13B1" w:rsidRDefault="009665FE" w:rsidP="009665FE">
      <w:pPr>
        <w:pStyle w:val="Heading1"/>
      </w:pPr>
      <w:bookmarkStart w:id="56" w:name="_Toc392706483"/>
      <w:r w:rsidRPr="00AA13B1">
        <w:lastRenderedPageBreak/>
        <w:t>Aff</w:t>
      </w:r>
      <w:bookmarkEnd w:id="56"/>
    </w:p>
    <w:p w:rsidR="00A74E1B" w:rsidRDefault="00A74E1B">
      <w:pPr>
        <w:spacing w:after="200" w:line="276" w:lineRule="auto"/>
        <w:rPr>
          <w:rFonts w:eastAsiaTheme="majorEastAsia" w:cstheme="majorBidi"/>
          <w:b/>
          <w:bCs/>
          <w:iCs/>
          <w:sz w:val="26"/>
        </w:rPr>
      </w:pPr>
      <w:r>
        <w:br w:type="page"/>
      </w:r>
    </w:p>
    <w:p w:rsidR="00A74E1B" w:rsidRDefault="00A74E1B" w:rsidP="00A74E1B">
      <w:pPr>
        <w:pStyle w:val="Heading3"/>
      </w:pPr>
      <w:bookmarkStart w:id="57" w:name="_Toc392706484"/>
      <w:r>
        <w:lastRenderedPageBreak/>
        <w:t>Aff – UQ – GOP Win</w:t>
      </w:r>
      <w:bookmarkEnd w:id="57"/>
    </w:p>
    <w:p w:rsidR="00A74E1B" w:rsidRDefault="00A74E1B" w:rsidP="00A74E1B">
      <w:pPr>
        <w:pStyle w:val="Heading4"/>
      </w:pPr>
      <w:r>
        <w:t xml:space="preserve">GOP will win senate- key states, healthcare and the economy guarantee </w:t>
      </w:r>
    </w:p>
    <w:p w:rsidR="00A74E1B" w:rsidRDefault="00A74E1B" w:rsidP="00A74E1B">
      <w:r>
        <w:t xml:space="preserve">Hohmann, Politico Reporter, </w:t>
      </w:r>
      <w:r w:rsidRPr="00A74E1B">
        <w:rPr>
          <w:rStyle w:val="StyleStyleBold12pt"/>
        </w:rPr>
        <w:t>7/6</w:t>
      </w:r>
    </w:p>
    <w:p w:rsidR="00A74E1B" w:rsidRDefault="00A74E1B" w:rsidP="00A74E1B">
      <w:pPr>
        <w:rPr>
          <w:sz w:val="18"/>
          <w:szCs w:val="18"/>
        </w:rPr>
      </w:pPr>
      <w:r w:rsidRPr="00D62D5D">
        <w:rPr>
          <w:sz w:val="18"/>
          <w:szCs w:val="18"/>
        </w:rPr>
        <w:t xml:space="preserve">(James, Political Science and History at Standford University, “2014 Senate Ratings: Map Favors GOP”, </w:t>
      </w:r>
      <w:hyperlink r:id="rId131" w:history="1">
        <w:r w:rsidRPr="002A3A97">
          <w:rPr>
            <w:rStyle w:val="Hyperlink"/>
            <w:sz w:val="18"/>
            <w:szCs w:val="18"/>
          </w:rPr>
          <w:t>http://www.politico.com/story/2014/07/2014-senate-elections-republicans-108584.html</w:t>
        </w:r>
      </w:hyperlink>
      <w:r w:rsidRPr="00D62D5D">
        <w:rPr>
          <w:sz w:val="18"/>
          <w:szCs w:val="18"/>
        </w:rPr>
        <w:t>)</w:t>
      </w:r>
    </w:p>
    <w:p w:rsidR="00A74E1B" w:rsidRPr="00D62D5D" w:rsidRDefault="00A74E1B" w:rsidP="00A74E1B">
      <w:pPr>
        <w:rPr>
          <w:sz w:val="18"/>
          <w:szCs w:val="18"/>
        </w:rPr>
      </w:pPr>
    </w:p>
    <w:p w:rsidR="00A74E1B" w:rsidRPr="00D62D5D" w:rsidRDefault="00A74E1B" w:rsidP="00A74E1B">
      <w:pPr>
        <w:rPr>
          <w:sz w:val="16"/>
        </w:rPr>
      </w:pPr>
      <w:r w:rsidRPr="00D62D5D">
        <w:rPr>
          <w:rStyle w:val="Emphasis"/>
        </w:rPr>
        <w:t>Obama’s approval rating continues to hover around his all-time lows</w:t>
      </w:r>
      <w:r w:rsidRPr="00F4599C">
        <w:rPr>
          <w:rFonts w:eastAsia="Times New Roman"/>
          <w:color w:val="000000"/>
          <w:u w:val="single"/>
        </w:rPr>
        <w:t>, especially in the GOP-leaning states that will decide control of the upper chamber.</w:t>
      </w:r>
      <w:r w:rsidRPr="00F4599C">
        <w:rPr>
          <w:rFonts w:eastAsia="Times New Roman"/>
          <w:color w:val="000000"/>
          <w:sz w:val="16"/>
        </w:rPr>
        <w:t xml:space="preserve"> Obamacare is not as toxic now as during </w:t>
      </w:r>
      <w:r w:rsidRPr="00D62D5D">
        <w:rPr>
          <w:rStyle w:val="Emphasis"/>
        </w:rPr>
        <w:t>the disastrous HealthCare.gov rollout,</w:t>
      </w:r>
      <w:r w:rsidRPr="00F4599C">
        <w:rPr>
          <w:rFonts w:eastAsia="Times New Roman"/>
          <w:color w:val="000000"/>
          <w:u w:val="single"/>
        </w:rPr>
        <w:t xml:space="preserve"> but it undeniably remains a drag on Democrats. </w:t>
      </w:r>
      <w:r w:rsidRPr="00F4599C">
        <w:rPr>
          <w:rFonts w:eastAsia="Times New Roman"/>
          <w:color w:val="000000"/>
          <w:sz w:val="16"/>
        </w:rPr>
        <w:t xml:space="preserve">The jury is still out on the economy: The Commerce Department announced a </w:t>
      </w:r>
      <w:r w:rsidRPr="00F4599C">
        <w:rPr>
          <w:rFonts w:eastAsia="Times New Roman"/>
          <w:color w:val="000000"/>
          <w:u w:val="single"/>
        </w:rPr>
        <w:t>2.9 percent decline in first-quarter gross domestic product late last month,</w:t>
      </w:r>
      <w:r w:rsidRPr="00F4599C">
        <w:rPr>
          <w:rFonts w:eastAsia="Times New Roman"/>
          <w:color w:val="000000"/>
          <w:sz w:val="16"/>
        </w:rPr>
        <w:t xml:space="preserve"> but then the Labor Department reported last week that the unemployment rate in June had dropped to 6.1 percent.</w:t>
      </w:r>
      <w:r w:rsidRPr="00D62D5D">
        <w:rPr>
          <w:rFonts w:eastAsia="Times New Roman"/>
          <w:color w:val="000000"/>
          <w:sz w:val="16"/>
        </w:rPr>
        <w:t xml:space="preserve"> </w:t>
      </w:r>
      <w:r w:rsidRPr="00D62D5D">
        <w:rPr>
          <w:rStyle w:val="Emphasis"/>
        </w:rPr>
        <w:t>Republicans are expected to pick up seats in South Dakota, West Virginia and Montana</w:t>
      </w:r>
      <w:r w:rsidRPr="00F4599C">
        <w:rPr>
          <w:rFonts w:eastAsia="Times New Roman"/>
          <w:color w:val="000000"/>
          <w:u w:val="single"/>
        </w:rPr>
        <w:t>, where longtime Democratic incumbents are retiring or have already resigned</w:t>
      </w:r>
      <w:r w:rsidRPr="00F4599C">
        <w:rPr>
          <w:rFonts w:eastAsia="Times New Roman"/>
          <w:color w:val="000000"/>
          <w:sz w:val="16"/>
        </w:rPr>
        <w:t>. From there, they need to net three more seats to take control of the chamber. Fifty-five senators currently caucus with Democrats, 45 with Republicans.</w:t>
      </w:r>
      <w:r w:rsidRPr="00D62D5D">
        <w:rPr>
          <w:rFonts w:eastAsia="Times New Roman"/>
          <w:color w:val="000000"/>
          <w:sz w:val="16"/>
        </w:rPr>
        <w:t xml:space="preserve"> </w:t>
      </w:r>
      <w:r w:rsidRPr="00F4599C">
        <w:rPr>
          <w:rFonts w:eastAsia="Times New Roman"/>
          <w:color w:val="000000"/>
          <w:sz w:val="16"/>
        </w:rPr>
        <w:t>With that in mind, here are the 10 truly competitive races, ranked in order of likelihood of a party change.</w:t>
      </w:r>
      <w:r w:rsidRPr="00D62D5D">
        <w:rPr>
          <w:rFonts w:eastAsia="Times New Roman"/>
          <w:color w:val="000000"/>
          <w:sz w:val="16"/>
        </w:rPr>
        <w:t xml:space="preserve"> </w:t>
      </w:r>
      <w:r w:rsidRPr="00D62D5D">
        <w:rPr>
          <w:rFonts w:eastAsia="Times New Roman"/>
          <w:color w:val="000000"/>
          <w:sz w:val="16"/>
          <w:bdr w:val="none" w:sz="0" w:space="0" w:color="auto" w:frame="1"/>
        </w:rPr>
        <w:br/>
      </w:r>
    </w:p>
    <w:p w:rsidR="00A74E1B" w:rsidRPr="00465CB9" w:rsidRDefault="00A74E1B" w:rsidP="00A74E1B">
      <w:pPr>
        <w:pStyle w:val="Heading4"/>
        <w:ind w:firstLine="720"/>
      </w:pPr>
      <w:r>
        <w:t xml:space="preserve"> (B)Dems will lose the senate- minority voters lack confidence </w:t>
      </w:r>
    </w:p>
    <w:p w:rsidR="00A74E1B" w:rsidRDefault="00A74E1B" w:rsidP="00A74E1B">
      <w:r w:rsidRPr="00703A42">
        <w:rPr>
          <w:b/>
          <w:sz w:val="24"/>
          <w:szCs w:val="24"/>
        </w:rPr>
        <w:t>Memoli,</w:t>
      </w:r>
      <w:r>
        <w:t xml:space="preserve"> LA Times author, </w:t>
      </w:r>
      <w:r w:rsidRPr="00703A42">
        <w:rPr>
          <w:b/>
          <w:sz w:val="24"/>
          <w:szCs w:val="24"/>
        </w:rPr>
        <w:t>7/4</w:t>
      </w:r>
      <w:r>
        <w:t xml:space="preserve"> </w:t>
      </w:r>
    </w:p>
    <w:p w:rsidR="00A74E1B" w:rsidRDefault="00A74E1B" w:rsidP="00A74E1B">
      <w:pPr>
        <w:rPr>
          <w:sz w:val="18"/>
          <w:szCs w:val="18"/>
        </w:rPr>
      </w:pPr>
      <w:r w:rsidRPr="00703A42">
        <w:rPr>
          <w:sz w:val="18"/>
          <w:szCs w:val="18"/>
        </w:rPr>
        <w:t>(Michael, “Democrats Senate Majority Hinges on Rallying Key Vote Blocs”, http://www.latimes.com/nation/la-na-senate-battle-20140705-story.html</w:t>
      </w:r>
      <w:r>
        <w:rPr>
          <w:sz w:val="18"/>
          <w:szCs w:val="18"/>
        </w:rPr>
        <w:t>)</w:t>
      </w:r>
      <w:r>
        <w:rPr>
          <w:sz w:val="18"/>
          <w:szCs w:val="18"/>
        </w:rPr>
        <w:br/>
      </w:r>
    </w:p>
    <w:p w:rsidR="00A74E1B" w:rsidRDefault="00A74E1B" w:rsidP="00A74E1B">
      <w:pPr>
        <w:rPr>
          <w:rFonts w:eastAsia="Times New Roman"/>
          <w:sz w:val="16"/>
          <w:szCs w:val="20"/>
        </w:rPr>
      </w:pPr>
      <w:r w:rsidRPr="00465CB9">
        <w:rPr>
          <w:rFonts w:eastAsia="Times New Roman"/>
          <w:sz w:val="20"/>
          <w:szCs w:val="20"/>
          <w:u w:val="single"/>
        </w:rPr>
        <w:t xml:space="preserve">"There are big forces that could shift the race: </w:t>
      </w:r>
      <w:r w:rsidRPr="00DC4120">
        <w:rPr>
          <w:rStyle w:val="Emphasis"/>
        </w:rPr>
        <w:t>Lack of enthusiasm for the president is a risk for Democrats;</w:t>
      </w:r>
      <w:r w:rsidRPr="00465CB9">
        <w:rPr>
          <w:rFonts w:eastAsia="Times New Roman"/>
          <w:sz w:val="16"/>
          <w:szCs w:val="20"/>
        </w:rPr>
        <w:t xml:space="preserve"> increasing hostility toward Republicans in Congress is a risk for Republicans. Unmarried women are the opportunity for Democrats to take their fate in their hands," Greenberg wrote.Walter said the </w:t>
      </w:r>
      <w:r w:rsidRPr="00465CB9">
        <w:rPr>
          <w:rFonts w:eastAsia="Times New Roman"/>
          <w:sz w:val="20"/>
          <w:szCs w:val="20"/>
          <w:u w:val="single"/>
        </w:rPr>
        <w:t>Democrats' campaign on a theme of economic fairness may have limited success if target voters don't see hope in their own economic situation."</w:t>
      </w:r>
      <w:r w:rsidRPr="00DC4120">
        <w:rPr>
          <w:rStyle w:val="Emphasis"/>
        </w:rPr>
        <w:t>Minority voters are much more pessimistic</w:t>
      </w:r>
      <w:r w:rsidRPr="00465CB9">
        <w:rPr>
          <w:rFonts w:eastAsia="Times New Roman"/>
          <w:sz w:val="20"/>
          <w:szCs w:val="20"/>
          <w:u w:val="single"/>
        </w:rPr>
        <w:t xml:space="preserve"> now about the economy even than they were in November 2012,</w:t>
      </w:r>
      <w:r w:rsidRPr="00465CB9">
        <w:rPr>
          <w:rFonts w:eastAsia="Times New Roman"/>
          <w:sz w:val="16"/>
          <w:szCs w:val="20"/>
        </w:rPr>
        <w:t xml:space="preserve">" she said. </w:t>
      </w:r>
      <w:r w:rsidRPr="00DC4120">
        <w:rPr>
          <w:rStyle w:val="Emphasis"/>
        </w:rPr>
        <w:t>"Those are the kind of voters that you need</w:t>
      </w:r>
      <w:r w:rsidRPr="00465CB9">
        <w:rPr>
          <w:rFonts w:eastAsia="Times New Roman"/>
          <w:sz w:val="16"/>
          <w:szCs w:val="20"/>
        </w:rPr>
        <w:t>. The most important thing that can happen between now and November is that people do start to feel like things are getting better, or at the very least that things will get better a year from now."</w:t>
      </w:r>
    </w:p>
    <w:p w:rsidR="00A74E1B" w:rsidRDefault="00A74E1B">
      <w:pPr>
        <w:spacing w:after="200" w:line="276" w:lineRule="auto"/>
        <w:rPr>
          <w:rFonts w:eastAsia="Times New Roman"/>
          <w:sz w:val="16"/>
          <w:szCs w:val="20"/>
        </w:rPr>
      </w:pPr>
      <w:r>
        <w:rPr>
          <w:rFonts w:eastAsia="Times New Roman"/>
          <w:sz w:val="16"/>
          <w:szCs w:val="20"/>
        </w:rPr>
        <w:br w:type="page"/>
      </w:r>
    </w:p>
    <w:p w:rsidR="00A74E1B" w:rsidRDefault="00A74E1B" w:rsidP="00A74E1B">
      <w:pPr>
        <w:pStyle w:val="Heading3"/>
      </w:pPr>
      <w:bookmarkStart w:id="58" w:name="_Toc392706485"/>
      <w:r>
        <w:lastRenderedPageBreak/>
        <w:t>Aff – UQ – GOP Win</w:t>
      </w:r>
      <w:bookmarkEnd w:id="58"/>
    </w:p>
    <w:p w:rsidR="00A74E1B" w:rsidRPr="00F4599C" w:rsidRDefault="00A74E1B" w:rsidP="00A74E1B">
      <w:pPr>
        <w:pStyle w:val="Heading4"/>
        <w:rPr>
          <w:rFonts w:eastAsia="Times New Roman"/>
          <w:sz w:val="24"/>
          <w:szCs w:val="24"/>
        </w:rPr>
      </w:pPr>
      <w:r>
        <w:rPr>
          <w:rFonts w:eastAsia="Times New Roman"/>
          <w:sz w:val="24"/>
          <w:szCs w:val="24"/>
        </w:rPr>
        <w:t xml:space="preserve"> (C)</w:t>
      </w:r>
      <w:r w:rsidRPr="00F4599C">
        <w:rPr>
          <w:rFonts w:eastAsia="Times New Roman"/>
          <w:sz w:val="24"/>
          <w:szCs w:val="24"/>
        </w:rPr>
        <w:t>GOP will win the senate</w:t>
      </w:r>
      <w:r>
        <w:rPr>
          <w:rFonts w:eastAsia="Times New Roman"/>
          <w:sz w:val="24"/>
          <w:szCs w:val="24"/>
        </w:rPr>
        <w:t xml:space="preserve">-overcome Tea party and influence in key states </w:t>
      </w:r>
    </w:p>
    <w:p w:rsidR="00A74E1B" w:rsidRPr="00F4599C" w:rsidRDefault="00A74E1B" w:rsidP="00A74E1B">
      <w:pPr>
        <w:shd w:val="clear" w:color="auto" w:fill="FFFFFF"/>
        <w:spacing w:after="150"/>
        <w:rPr>
          <w:rFonts w:eastAsia="Times New Roman"/>
          <w:sz w:val="20"/>
          <w:szCs w:val="20"/>
        </w:rPr>
      </w:pPr>
      <w:r w:rsidRPr="00DC4120">
        <w:rPr>
          <w:rFonts w:eastAsia="Times New Roman"/>
          <w:sz w:val="20"/>
          <w:szCs w:val="20"/>
        </w:rPr>
        <w:t xml:space="preserve">Galen, senior advisor for World-Wide publishing firm, </w:t>
      </w:r>
      <w:r w:rsidRPr="00DC4120">
        <w:rPr>
          <w:rFonts w:eastAsia="Times New Roman"/>
          <w:b/>
        </w:rPr>
        <w:t>7/7</w:t>
      </w:r>
      <w:r w:rsidRPr="00DC4120">
        <w:rPr>
          <w:rFonts w:eastAsia="Times New Roman"/>
          <w:sz w:val="20"/>
          <w:szCs w:val="20"/>
        </w:rPr>
        <w:br/>
        <w:t>(Rich, “Bettin’ on the Senate, http://townhall.com/columnists/richgalen/)</w:t>
      </w:r>
    </w:p>
    <w:p w:rsidR="00A74E1B" w:rsidRPr="00DC4120" w:rsidRDefault="00A74E1B" w:rsidP="00A74E1B">
      <w:pPr>
        <w:shd w:val="clear" w:color="auto" w:fill="FFFFFF"/>
        <w:spacing w:after="150"/>
        <w:rPr>
          <w:rFonts w:eastAsia="Times New Roman"/>
          <w:color w:val="333333"/>
          <w:sz w:val="20"/>
          <w:szCs w:val="20"/>
        </w:rPr>
      </w:pPr>
      <w:r w:rsidRPr="00DC4120">
        <w:rPr>
          <w:rFonts w:eastAsia="Times New Roman"/>
          <w:iCs/>
          <w:color w:val="333333"/>
          <w:sz w:val="20"/>
          <w:szCs w:val="20"/>
          <w:u w:val="single"/>
        </w:rPr>
        <w:t>"</w:t>
      </w:r>
      <w:r w:rsidRPr="00F4599C">
        <w:rPr>
          <w:rStyle w:val="Emphasis"/>
        </w:rPr>
        <w:t>With four months until Election Day, Republicans are as close to winning the Senate as they've been since losing it in 2006."</w:t>
      </w:r>
      <w:r w:rsidRPr="00DC4120">
        <w:rPr>
          <w:rFonts w:eastAsia="Times New Roman"/>
          <w:color w:val="333333"/>
          <w:sz w:val="20"/>
          <w:szCs w:val="20"/>
        </w:rPr>
        <w:t xml:space="preserve"> His next graf shows the movement toward the GOP: </w:t>
      </w:r>
      <w:r w:rsidRPr="00DC4120">
        <w:rPr>
          <w:rFonts w:eastAsia="Times New Roman"/>
          <w:iCs/>
          <w:color w:val="333333"/>
          <w:sz w:val="20"/>
          <w:szCs w:val="20"/>
        </w:rPr>
        <w:t xml:space="preserve">"Six months ago, the GOP path to the majority was narrower: Republicans essentially had to sweep seven races in </w:t>
      </w:r>
      <w:r>
        <w:rPr>
          <w:rFonts w:eastAsia="Times New Roman"/>
          <w:iCs/>
          <w:color w:val="333333"/>
          <w:sz w:val="20"/>
          <w:szCs w:val="20"/>
        </w:rPr>
        <w:t>states Barack Obama lost in 2012.</w:t>
      </w:r>
      <w:r w:rsidRPr="00F4599C">
        <w:rPr>
          <w:rFonts w:eastAsia="Times New Roman"/>
          <w:iCs/>
          <w:color w:val="333333"/>
          <w:sz w:val="20"/>
          <w:szCs w:val="20"/>
        </w:rPr>
        <w:t xml:space="preserve"> </w:t>
      </w:r>
      <w:r w:rsidRPr="00DC4120">
        <w:rPr>
          <w:rFonts w:eastAsia="Times New Roman"/>
          <w:iCs/>
          <w:color w:val="333333"/>
          <w:sz w:val="20"/>
          <w:szCs w:val="20"/>
          <w:u w:val="single"/>
        </w:rPr>
        <w:t>Now Republicans have more options</w:t>
      </w:r>
      <w:r w:rsidRPr="00DC4120">
        <w:rPr>
          <w:rFonts w:eastAsia="Times New Roman"/>
          <w:iCs/>
          <w:color w:val="333333"/>
          <w:sz w:val="20"/>
          <w:szCs w:val="20"/>
        </w:rPr>
        <w:t xml:space="preserve">. </w:t>
      </w:r>
      <w:r w:rsidRPr="00DC4120">
        <w:rPr>
          <w:rFonts w:eastAsia="Times New Roman"/>
          <w:iCs/>
          <w:color w:val="333333"/>
          <w:sz w:val="20"/>
          <w:szCs w:val="20"/>
          <w:u w:val="single"/>
        </w:rPr>
        <w:t xml:space="preserve">They've landed top recruits to take on first-term senators in New Hampshire and Colorado, nominated credible female candidates in open-seat contests in Michigan and Iowa, </w:t>
      </w:r>
      <w:r w:rsidRPr="00F4599C">
        <w:rPr>
          <w:rStyle w:val="Emphasis"/>
        </w:rPr>
        <w:t>protected all of their incumbents from tea party challenges.</w:t>
      </w:r>
      <w:r w:rsidRPr="00DC4120">
        <w:rPr>
          <w:rFonts w:eastAsia="Times New Roman"/>
          <w:iCs/>
          <w:color w:val="333333"/>
          <w:sz w:val="20"/>
          <w:szCs w:val="20"/>
        </w:rPr>
        <w:t>"</w:t>
      </w:r>
      <w:r w:rsidRPr="00F4599C">
        <w:rPr>
          <w:rFonts w:eastAsia="Times New Roman"/>
          <w:color w:val="333333"/>
          <w:sz w:val="20"/>
          <w:szCs w:val="20"/>
        </w:rPr>
        <w:t xml:space="preserve"> </w:t>
      </w:r>
      <w:r w:rsidRPr="00DC4120">
        <w:rPr>
          <w:rFonts w:eastAsia="Times New Roman"/>
          <w:color w:val="333333"/>
          <w:sz w:val="20"/>
          <w:szCs w:val="20"/>
        </w:rPr>
        <w:t xml:space="preserve">Even Dr. Larry Sabato's University of Virginia election analysis squad is putting the </w:t>
      </w:r>
      <w:r w:rsidRPr="00F4599C">
        <w:rPr>
          <w:rStyle w:val="Emphasis"/>
        </w:rPr>
        <w:t>probable outcome at Republicans picking up between four and eight seats.</w:t>
      </w:r>
      <w:r w:rsidRPr="00DC4120">
        <w:rPr>
          <w:rFonts w:eastAsia="Times New Roman"/>
          <w:color w:val="333333"/>
          <w:sz w:val="20"/>
          <w:szCs w:val="20"/>
        </w:rPr>
        <w:t xml:space="preserve"> Currently, the Democrats control 55 votes (53 Democrats and 2 independents who caucus - and typically vote - with the Ds). Republicans have 45 votes. Democrats must lose no more than 5 seats to maintain control (because Vice President Biden is available to break ties). Republicans have to gain a minimum of six seats to gain control.</w:t>
      </w:r>
    </w:p>
    <w:p w:rsidR="002731CE" w:rsidRPr="00AA13B1" w:rsidRDefault="002731CE" w:rsidP="002731CE">
      <w:pPr>
        <w:pStyle w:val="Heading3"/>
      </w:pPr>
      <w:bookmarkStart w:id="59" w:name="_Toc392706486"/>
      <w:r w:rsidRPr="00AA13B1">
        <w:lastRenderedPageBreak/>
        <w:t>Aff – UQ – GOP Win</w:t>
      </w:r>
      <w:r w:rsidR="00A74E1B">
        <w:t xml:space="preserve"> (Old)</w:t>
      </w:r>
      <w:bookmarkEnd w:id="59"/>
    </w:p>
    <w:p w:rsidR="002731CE" w:rsidRPr="00AA13B1" w:rsidRDefault="00220B3E" w:rsidP="00220B3E">
      <w:pPr>
        <w:pStyle w:val="Heading4"/>
      </w:pPr>
      <w:r w:rsidRPr="00AA13B1">
        <w:t>Devastating GOP win – turnout, vigor, and scandals</w:t>
      </w:r>
    </w:p>
    <w:p w:rsidR="002731CE" w:rsidRPr="00AA13B1" w:rsidRDefault="002731CE" w:rsidP="002731CE">
      <w:r w:rsidRPr="00AA13B1">
        <w:rPr>
          <w:rStyle w:val="StyleStyleBold12pt"/>
        </w:rPr>
        <w:t>Judis 6/12</w:t>
      </w:r>
      <w:r w:rsidRPr="00AA13B1">
        <w:t xml:space="preserve"> [John Judis, New Republic Journalist, “Democrats, Don't Dance on Cantor's Grave,” </w:t>
      </w:r>
      <w:hyperlink r:id="rId132" w:history="1">
        <w:r w:rsidRPr="00AA13B1">
          <w:rPr>
            <w:rStyle w:val="Hyperlink"/>
          </w:rPr>
          <w:t>http://www.newrepublic.com/article/118108/senate-2014-why-democrats-will-probably-lose</w:t>
        </w:r>
      </w:hyperlink>
      <w:r w:rsidRPr="00AA13B1">
        <w:t xml:space="preserve"> | </w:t>
      </w:r>
      <w:r w:rsidR="00B82E88" w:rsidRPr="00AA13B1">
        <w:t>prs</w:t>
      </w:r>
      <w:r w:rsidRPr="00AA13B1">
        <w:t>]</w:t>
      </w:r>
    </w:p>
    <w:p w:rsidR="002731CE" w:rsidRPr="00AA13B1" w:rsidRDefault="002731CE" w:rsidP="002731CE"/>
    <w:p w:rsidR="002731CE" w:rsidRPr="00AA13B1" w:rsidRDefault="002731CE" w:rsidP="002731CE">
      <w:pPr>
        <w:rPr>
          <w:rStyle w:val="StyleBoldUnderline"/>
        </w:rPr>
      </w:pPr>
      <w:r w:rsidRPr="00AA13B1">
        <w:rPr>
          <w:rStyle w:val="StyleBoldUnderline"/>
        </w:rPr>
        <w:t>Barring something entirely unforeseen, the Republicans will retain control of the House of Representatives in November, and in the wake of Eric Cantor’s ouster, will be even less inclined to compromise with the White House</w:t>
      </w:r>
      <w:r w:rsidRPr="00AA13B1">
        <w:t xml:space="preserve">. The </w:t>
      </w:r>
      <w:r w:rsidRPr="00AA13B1">
        <w:rPr>
          <w:rStyle w:val="StyleBoldUnderline"/>
        </w:rPr>
        <w:t>key battle will be for the Senate, and at this point—given the unpopularity of President Obama and his programs in the states that could decide the outcome—the Republicans are a good bet to regain the Senate.</w:t>
      </w:r>
      <w:r w:rsidRPr="00AA13B1">
        <w:t xml:space="preserve"> </w:t>
      </w:r>
      <w:r w:rsidRPr="00AA13B1">
        <w:rPr>
          <w:sz w:val="12"/>
          <w:szCs w:val="12"/>
        </w:rPr>
        <w:t>The recent scandal involving Bowe Bergdahl and the older scandal about Benghazi won’t decide the outcome, but they are certainly not going to help the Democrats. It’s not 1998, when Republican exploitation of a White House sex scandal actually cost them seats in the House. ¶ The Senate is currently divided between 55 Democrats (counting two independents who caucus with the Democrats) and 45 Republicans. Thirty-six senate seats are up for grabs this November. Of these, 21 are unlikely to change hands. Two Democratic seats in West Virginia and South Dakota are very likely to go Republican. Thirteen (assuming Chris McDaniel wins the runoff in Mississippi) could conceivably go either way, and of them, ten are held by Democrats. So if the Republicans were to hold their seats in Mississippi, Kentucky and Georgia, then they would have to win only four of the remaining ten seats in order to take back the Senate. That’s not a tall mountain to climb.</w:t>
      </w:r>
      <w:r w:rsidRPr="00AA13B1">
        <w:t xml:space="preserve"> </w:t>
      </w:r>
      <w:r w:rsidRPr="00AA13B1">
        <w:rPr>
          <w:sz w:val="12"/>
        </w:rPr>
        <w:t xml:space="preserve">¶ </w:t>
      </w:r>
      <w:r w:rsidRPr="00AA13B1">
        <w:t xml:space="preserve">If </w:t>
      </w:r>
      <w:r w:rsidRPr="00AA13B1">
        <w:rPr>
          <w:rStyle w:val="StyleBoldUnderline"/>
        </w:rPr>
        <w:t>you look at the 13 races, they are almost all in states where Obama and his signature programs, including the Affordable Care Act, gun control, and the plan to restrict carbon emissions from power plants, are very unpopular. That goes without saying in Southern states where Democrats are running for re-election</w:t>
      </w:r>
      <w:r w:rsidRPr="00AA13B1">
        <w:rPr>
          <w:rStyle w:val="StyleBoldUnderline"/>
          <w:sz w:val="12"/>
          <w:szCs w:val="12"/>
        </w:rPr>
        <w:t>.</w:t>
      </w:r>
      <w:r w:rsidRPr="00AA13B1">
        <w:rPr>
          <w:sz w:val="12"/>
          <w:szCs w:val="12"/>
        </w:rPr>
        <w:t xml:space="preserve"> In Louisiana, Obama’s approval rating is at 41 percent and support for the ACA at 33 percent. In Arkansas, Obama’s approval is at 34 percent and Obamacare’s is at 31 percent. In North Carolina, Obama’s approval is at 41 percent. Fifty-two percent of registered voters in Arkansas, 58 percent in Louisiana, and 53 percent in North Carolina would not vote for a candidate who does not share their view of Obamacare. It’s likely that most of these are opponents of the president’s program.¶</w:t>
      </w:r>
      <w:r w:rsidRPr="00AA13B1">
        <w:rPr>
          <w:sz w:val="12"/>
        </w:rPr>
        <w:t xml:space="preserve"> </w:t>
      </w:r>
      <w:r w:rsidRPr="00AA13B1">
        <w:rPr>
          <w:rStyle w:val="StyleBoldUnderline"/>
        </w:rPr>
        <w:t>But Obama and his programs don’t fare much better in Eastern, Midwestern, and Rocky Mountain states where Democrats are defending seats. In Iowa, Obama’s approval rating is at 42 percent and only 30.7 percent of Iowans think the country is on “the right track.”</w:t>
      </w:r>
      <w:r w:rsidRPr="00AA13B1">
        <w:t xml:space="preserve"> In Colorado, Obama’s approval is at 38 percent, Obamacare’s at 39 percent, and 73 percent </w:t>
      </w:r>
      <w:r w:rsidRPr="00AA13B1">
        <w:rPr>
          <w:sz w:val="12"/>
          <w:szCs w:val="12"/>
        </w:rPr>
        <w:t>think the shape of the national economy is either “not so good” or “poor.” In Michigan, 53 percent oppose Obamacare, and in New Hampshire 57.6 percent. ¶ Obama’s climate initiative may help Democrats in 2016 and is popular in some states that the president carried in 2012, but it will probably not be popular in some of the crucial swing states this November. As the National Republican Senate Committee has noted, Arkansas, Colorado, West Virginia, Michigan, Iowa, Kentucky and Montana—all except Kentucky with Democratic incumbents—depend on coal for more than half their energy needs. Obama’s other initiatives are also not popular in some swing states. In Colorado, 56 percent of voters now oppose the state’s strict gun control laws. In Michigan, a plurality opposed Obama’s gun control proposals.¶ Obama and the Democrats seem poised to suffer from the “six year itch” that the president’s party has usually suffered during midterm elections of a second term. Ronald Reagan’s Republicans lost the Senate in 1986, and George W. Bush’s Republicans lost it in 2006. The exception was Bill Clinton’s Democrats in 1998, who broke even in the Senate and won five House seats. That was because Clinton remained very popular, thanks to a booming economy.</w:t>
      </w:r>
      <w:r w:rsidRPr="00AA13B1">
        <w:t xml:space="preserve"> </w:t>
      </w:r>
      <w:r w:rsidRPr="00AA13B1">
        <w:rPr>
          <w:rStyle w:val="StyleBoldUnderline"/>
        </w:rPr>
        <w:t>His job approval in the weeks before the election was in the low 60 percent rang</w:t>
      </w:r>
      <w:r w:rsidRPr="00AA13B1">
        <w:t xml:space="preserve">e. The impeachment inquiry, which Republicans had hoped would discredit the president and the Democrats, actually helped the Democrats. Southern black voters, who enthusiastically backed Clinton and believed he was being unfairly targeted, turned out in large numbers. </w:t>
      </w:r>
      <w:r w:rsidRPr="00AA13B1">
        <w:rPr>
          <w:sz w:val="12"/>
        </w:rPr>
        <w:t xml:space="preserve">¶ </w:t>
      </w:r>
      <w:r w:rsidRPr="00AA13B1">
        <w:t xml:space="preserve">But the Democrats’ situation this year is very different. The economy is still in the doldrums, Obama is unpopular, and Republican scandal-mongering is unlikely to generate a backlash. In 1998, many Democrats took offense at the Republican impeachment efforts because they were aimed not merely at censuring Clinton, but at unseating him. To date, the Republicans have not used the Benghazi and Bergdahl scandals to call for Obama’s removal. Instead, they have merely called for investigations. </w:t>
      </w:r>
      <w:r w:rsidRPr="00AA13B1">
        <w:rPr>
          <w:rStyle w:val="StyleBoldUnderline"/>
        </w:rPr>
        <w:t>And as recent polls have shown, many Democrats and Independents, as well as Republicans, favor an investigation into Benghazi and are critical of the administration’s deal with the Taliban for Bergdahl’s release</w:t>
      </w:r>
      <w:r w:rsidRPr="00AA13B1">
        <w:t xml:space="preserve">. That probably means that the scandals will be a small, and probably temporary, net plus for the Republicans. </w:t>
      </w:r>
      <w:r w:rsidRPr="00AA13B1">
        <w:rPr>
          <w:rStyle w:val="StyleBoldUnderline"/>
        </w:rPr>
        <w:t>They will cast a pall over the White House and, with an assist from Fox News, fire up the Republican base.</w:t>
      </w:r>
    </w:p>
    <w:p w:rsidR="002731CE" w:rsidRPr="00AA13B1" w:rsidRDefault="002731CE" w:rsidP="002731CE"/>
    <w:p w:rsidR="00D82F12" w:rsidRPr="00AA13B1" w:rsidRDefault="00D82F12" w:rsidP="00D82F12">
      <w:pPr>
        <w:pStyle w:val="Heading3"/>
      </w:pPr>
      <w:bookmarkStart w:id="60" w:name="_Toc392706487"/>
      <w:r w:rsidRPr="00AA13B1">
        <w:lastRenderedPageBreak/>
        <w:t>Aff – UQ – GOP Win</w:t>
      </w:r>
      <w:r w:rsidR="00A74E1B">
        <w:t xml:space="preserve"> (Old)</w:t>
      </w:r>
      <w:bookmarkEnd w:id="60"/>
    </w:p>
    <w:p w:rsidR="00220B3E" w:rsidRPr="00AA13B1" w:rsidRDefault="00220B3E" w:rsidP="00220B3E">
      <w:pPr>
        <w:pStyle w:val="Heading4"/>
      </w:pPr>
      <w:r w:rsidRPr="00AA13B1">
        <w:t>Polls prove</w:t>
      </w:r>
    </w:p>
    <w:p w:rsidR="002731CE" w:rsidRPr="00AA13B1" w:rsidRDefault="002731CE" w:rsidP="002731CE">
      <w:r w:rsidRPr="00AA13B1">
        <w:rPr>
          <w:rStyle w:val="StyleStyleBold12pt"/>
        </w:rPr>
        <w:t xml:space="preserve">Washington Examiner 6/12 </w:t>
      </w:r>
      <w:r w:rsidRPr="00AA13B1">
        <w:t>“Poll watch: Trouble for Democrats going into the midterms, discord in Republican Party,” http://washingtonexaminer.com/poll-watch-trouble-for-democrats-going-into-the-midterms-discord-in-republican-party/article/2549629</w:t>
      </w:r>
    </w:p>
    <w:p w:rsidR="002731CE" w:rsidRPr="00AA13B1" w:rsidRDefault="002731CE" w:rsidP="002731CE"/>
    <w:p w:rsidR="002731CE" w:rsidRPr="00AA13B1" w:rsidRDefault="002731CE" w:rsidP="002731CE">
      <w:pPr>
        <w:rPr>
          <w:rStyle w:val="StyleBoldUnderline"/>
        </w:rPr>
      </w:pPr>
      <w:r w:rsidRPr="00AA13B1">
        <w:rPr>
          <w:rStyle w:val="StyleBoldUnderline"/>
        </w:rPr>
        <w:t>As President Obama's approval rating continues its slow and steady descent into negative territory, the Tea Party battles to win over a majority of GOP voters, according to two polls released this week</w:t>
      </w:r>
      <w:r w:rsidRPr="00AA13B1">
        <w:t>.</w:t>
      </w:r>
      <w:r w:rsidRPr="00AA13B1">
        <w:rPr>
          <w:sz w:val="12"/>
        </w:rPr>
        <w:t xml:space="preserve">¶ </w:t>
      </w:r>
      <w:r w:rsidRPr="00AA13B1">
        <w:rPr>
          <w:rStyle w:val="StyleBoldUnderline"/>
        </w:rPr>
        <w:t>The first poll, which comes from Bloomberg News, shows that Obama's favorability rating has hit a new low, with a mere 44 percent of survey respondents saying they have a positive opinion of the commander in chief</w:t>
      </w:r>
      <w:r w:rsidRPr="00AA13B1">
        <w:t>.</w:t>
      </w:r>
      <w:r w:rsidRPr="00AA13B1">
        <w:rPr>
          <w:sz w:val="12"/>
        </w:rPr>
        <w:t xml:space="preserve">¶ </w:t>
      </w:r>
      <w:r w:rsidRPr="00AA13B1">
        <w:t>The latest decline in the president's popularity is due in part to a recent deal that saw the return of Army Sgt. Bowe Bergdahl in exchange for five top-ranking Taliban officers.</w:t>
      </w:r>
      <w:r w:rsidRPr="00AA13B1">
        <w:rPr>
          <w:sz w:val="12"/>
        </w:rPr>
        <w:t xml:space="preserve">¶ </w:t>
      </w:r>
      <w:r w:rsidRPr="00AA13B1">
        <w:t>Sign Up for the Politics Today newsletter!</w:t>
      </w:r>
      <w:r w:rsidRPr="00AA13B1">
        <w:rPr>
          <w:sz w:val="12"/>
        </w:rPr>
        <w:t xml:space="preserve">¶ </w:t>
      </w:r>
      <w:r w:rsidRPr="00AA13B1">
        <w:rPr>
          <w:rStyle w:val="StyleBoldUnderline"/>
        </w:rPr>
        <w:t>Most Americans disapprove of the prisoner swap, according to several polls, while an overwhelming number of U.S. military veterans are upset about the trade.¶</w:t>
      </w:r>
      <w:r w:rsidRPr="00AA13B1">
        <w:rPr>
          <w:sz w:val="12"/>
        </w:rPr>
        <w:t xml:space="preserve"> </w:t>
      </w:r>
      <w:r w:rsidRPr="00AA13B1">
        <w:t>And the president's poor marks on the Bergdahl deal come on top of the fact that a majority of Americans already disapprove of his handling of a number of important issues, including the Affordable Care Act -- Obama's signature domestic policy -- and the economy.</w:t>
      </w:r>
      <w:r w:rsidRPr="00AA13B1">
        <w:rPr>
          <w:sz w:val="12"/>
        </w:rPr>
        <w:t xml:space="preserve">¶ </w:t>
      </w:r>
      <w:r w:rsidRPr="00AA13B1">
        <w:t>“</w:t>
      </w:r>
      <w:r w:rsidRPr="00AA13B1">
        <w:rPr>
          <w:rStyle w:val="StyleBoldUnderline"/>
        </w:rPr>
        <w:t>In the past, Obama's likeability has stayed ahead of perceptions of job performance,” J. Ann Selzer, the founder of the group that conducted the poll, told Bloomberg. “It appears he is no longer likeable enough.”¶ Further, according to the survey, which was conducted from June 6-9, the president's sagging favorability rating is acting as a drag on congressional Democrats “who are struggling to hold on to their majority in the U.S. Senate.”</w:t>
      </w:r>
    </w:p>
    <w:p w:rsidR="00220B3E" w:rsidRPr="00AA13B1" w:rsidRDefault="00220B3E" w:rsidP="00220B3E">
      <w:pPr>
        <w:pStyle w:val="Heading4"/>
      </w:pPr>
      <w:r w:rsidRPr="00AA13B1">
        <w:t>Healthcare and Obama put drag on Democrats – will cost them the Senate</w:t>
      </w:r>
    </w:p>
    <w:p w:rsidR="002731CE" w:rsidRPr="00AA13B1" w:rsidRDefault="002731CE" w:rsidP="002731CE">
      <w:r w:rsidRPr="00AA13B1">
        <w:rPr>
          <w:rStyle w:val="StyleStyleBold12pt"/>
        </w:rPr>
        <w:t>Washington Times 5/19 [</w:t>
      </w:r>
      <w:r w:rsidRPr="00AA13B1">
        <w:t xml:space="preserve">Obama, health care crippling Democrats in midterm races, poll showshttp://www.washingtontimes.com/news/2014/may/19/obama-health-care-crippling-democrats-midterm-race/ | </w:t>
      </w:r>
      <w:r w:rsidR="00B82E88" w:rsidRPr="00AA13B1">
        <w:t>prs</w:t>
      </w:r>
      <w:r w:rsidRPr="00AA13B1">
        <w:t>]</w:t>
      </w:r>
    </w:p>
    <w:p w:rsidR="002731CE" w:rsidRPr="00AA13B1" w:rsidRDefault="002731CE" w:rsidP="002731CE"/>
    <w:p w:rsidR="002731CE" w:rsidRPr="00AA13B1" w:rsidRDefault="002731CE" w:rsidP="002731CE">
      <w:pPr>
        <w:rPr>
          <w:rStyle w:val="StyleBoldUnderline"/>
        </w:rPr>
      </w:pPr>
      <w:r w:rsidRPr="00AA13B1">
        <w:rPr>
          <w:rStyle w:val="StyleBoldUnderline"/>
        </w:rPr>
        <w:t>Deep dissatisfaction with President Obama and the health care law is dragging down Democrats heading toward this year’s midterm elections</w:t>
      </w:r>
      <w:r w:rsidRPr="00AA13B1">
        <w:t xml:space="preserve">, </w:t>
      </w:r>
      <w:r w:rsidRPr="00AA13B1">
        <w:rPr>
          <w:rStyle w:val="StyleBoldUnderline"/>
        </w:rPr>
        <w:t>with voters favoring Republicans in House and Senate races across the country, a new poll showed</w:t>
      </w:r>
      <w:r w:rsidRPr="00AA13B1">
        <w:t>.</w:t>
      </w:r>
      <w:r w:rsidRPr="00AA13B1">
        <w:rPr>
          <w:sz w:val="12"/>
        </w:rPr>
        <w:t xml:space="preserve">¶ </w:t>
      </w:r>
      <w:r w:rsidRPr="00AA13B1">
        <w:t>Voters in congressional districts and states that will decide the election say they prefer a Republican over a Democrat by a 7-point margin, 41 percent to 34 percent, with 25 percent undecided, said a poll conducted by GfK for Politico.</w:t>
      </w:r>
      <w:r w:rsidRPr="00AA13B1">
        <w:rPr>
          <w:sz w:val="12"/>
        </w:rPr>
        <w:t xml:space="preserve">¶ </w:t>
      </w:r>
      <w:r w:rsidRPr="00AA13B1">
        <w:rPr>
          <w:rStyle w:val="StyleBoldUnderline"/>
        </w:rPr>
        <w:t>The survey found that voters in these battlegrounds disapprove of Mr. Obama’s job performance by 60 percent and nearly half support the full repeal of the Affordable Care Act</w:t>
      </w:r>
      <w:r w:rsidRPr="00AA13B1">
        <w:t>.</w:t>
      </w:r>
      <w:r w:rsidRPr="00AA13B1">
        <w:rPr>
          <w:sz w:val="12"/>
        </w:rPr>
        <w:t xml:space="preserve">¶ </w:t>
      </w:r>
      <w:r w:rsidRPr="00AA13B1">
        <w:rPr>
          <w:sz w:val="12"/>
          <w:szCs w:val="12"/>
        </w:rPr>
        <w:t>The polling results confirm the widespread view among political strategists and officials form both parties that Republicans are poised to retain control of the House and pick up the six net Senate seats needed to seize the majority in the upper chamber.¶</w:t>
      </w:r>
      <w:r w:rsidRPr="00AA13B1">
        <w:rPr>
          <w:sz w:val="12"/>
        </w:rPr>
        <w:t xml:space="preserve"> </w:t>
      </w:r>
      <w:r w:rsidRPr="00AA13B1">
        <w:rPr>
          <w:rStyle w:val="StyleBoldUnderline"/>
        </w:rPr>
        <w:t>Compounding the headache for Democrats, the poll showed that nearly two-thirds of voters prefer divided government in Washington where one party runs the White House and the other rules in both chambers of Congress.</w:t>
      </w:r>
      <w:r w:rsidRPr="00AA13B1">
        <w:rPr>
          <w:sz w:val="12"/>
        </w:rPr>
        <w:t xml:space="preserve">¶ </w:t>
      </w:r>
      <w:r w:rsidRPr="00AA13B1">
        <w:rPr>
          <w:sz w:val="12"/>
          <w:szCs w:val="12"/>
        </w:rPr>
        <w:t>About 37 percent of voters told the pollsters that their interactions with the federal government had been more negative than positive during the past year.¶ Voters in conservative districts and states, including Georgia and Arkansas, back much of the Democratic Party’s liberal agenda, including immigration reform and legislation requiring equal pay for men and women. But that’s not enough to overcome powerful opposition to the president and Obamacare</w:t>
      </w:r>
      <w:r w:rsidRPr="00AA13B1">
        <w:t>.</w:t>
      </w:r>
      <w:r w:rsidRPr="00AA13B1">
        <w:rPr>
          <w:sz w:val="12"/>
        </w:rPr>
        <w:t xml:space="preserve">¶ </w:t>
      </w:r>
      <w:r w:rsidRPr="00AA13B1">
        <w:rPr>
          <w:rStyle w:val="StyleBoldUnderline"/>
        </w:rPr>
        <w:t>Nearly 90 percent of voters said the health care law would be a factor in their decision at the polls, including 49 percent who said it would be “very important,” accordion to the pollsters.¶ In the poll, just 28 percent said immigration reform was “very important” in deciding how they cast a ballot, while 16 percent said the same about the equal pay issue.</w:t>
      </w:r>
    </w:p>
    <w:p w:rsidR="00D82F12" w:rsidRPr="00AA13B1" w:rsidRDefault="00D82F12" w:rsidP="00D82F12">
      <w:pPr>
        <w:pStyle w:val="Heading3"/>
      </w:pPr>
      <w:bookmarkStart w:id="61" w:name="_Toc392706488"/>
      <w:r w:rsidRPr="00AA13B1">
        <w:lastRenderedPageBreak/>
        <w:t>Aff – UQ – GOP Win</w:t>
      </w:r>
      <w:r w:rsidR="00A74E1B">
        <w:t xml:space="preserve"> (Old)</w:t>
      </w:r>
      <w:bookmarkEnd w:id="61"/>
    </w:p>
    <w:p w:rsidR="00220B3E" w:rsidRPr="00AA13B1" w:rsidRDefault="00220B3E" w:rsidP="00220B3E">
      <w:pPr>
        <w:pStyle w:val="Heading4"/>
      </w:pPr>
      <w:r w:rsidRPr="00AA13B1">
        <w:t>Obama’s job record and party lethargy put dems behind in senate races</w:t>
      </w:r>
    </w:p>
    <w:p w:rsidR="002731CE" w:rsidRPr="00AA13B1" w:rsidRDefault="002731CE" w:rsidP="002731CE">
      <w:r w:rsidRPr="00AA13B1">
        <w:rPr>
          <w:rStyle w:val="StyleStyleBold12pt"/>
        </w:rPr>
        <w:t>Politico 5/19</w:t>
      </w:r>
      <w:r w:rsidRPr="00AA13B1">
        <w:t xml:space="preserve"> [“POLITICO poll shows mounting danger for Democrats,” </w:t>
      </w:r>
      <w:hyperlink r:id="rId133" w:history="1">
        <w:r w:rsidRPr="00AA13B1">
          <w:rPr>
            <w:rStyle w:val="Hyperlink"/>
          </w:rPr>
          <w:t>http://www.politico.com/story/2014/05/politico-poll-shows-mounting-danger-for-dems-106814.html</w:t>
        </w:r>
      </w:hyperlink>
      <w:r w:rsidRPr="00AA13B1">
        <w:t xml:space="preserve"> | </w:t>
      </w:r>
      <w:r w:rsidR="00B82E88" w:rsidRPr="00AA13B1">
        <w:t>prs</w:t>
      </w:r>
      <w:r w:rsidRPr="00AA13B1">
        <w:t>]</w:t>
      </w:r>
    </w:p>
    <w:p w:rsidR="002731CE" w:rsidRPr="00AA13B1" w:rsidRDefault="002731CE" w:rsidP="002731CE"/>
    <w:p w:rsidR="002731CE" w:rsidRPr="00AA13B1" w:rsidRDefault="002731CE" w:rsidP="002731CE">
      <w:r w:rsidRPr="00AA13B1">
        <w:rPr>
          <w:rStyle w:val="StyleBoldUnderline"/>
        </w:rPr>
        <w:t>President Barack Obama’s job approval slump and voters’ entrenched wariness of his health care law are dogging Democrats ahead of the 2014 midterm elections, and Republicans have captured a lead in the areas home to the year’s most competitive races</w:t>
      </w:r>
      <w:r w:rsidRPr="00AA13B1">
        <w:t>, according to a new POLITICO poll.</w:t>
      </w:r>
      <w:r w:rsidRPr="00AA13B1">
        <w:rPr>
          <w:sz w:val="12"/>
        </w:rPr>
        <w:t xml:space="preserve">¶ </w:t>
      </w:r>
      <w:r w:rsidRPr="00AA13B1">
        <w:rPr>
          <w:rStyle w:val="StyleBoldUnderline"/>
        </w:rPr>
        <w:t>In the congressional districts and states where the 2014 elections will actually be decided, likely voters said they would prefer to vote for a Republican over a Democrat by 7 points, 41 percent to 34 percent. A quarter of voters said they were unsure of their preference.¶ Among these critical voters, Obama’s job approval is a perilous 40 percent, and nearly half say they favor outright repeal of the Affordable Care Act</w:t>
      </w:r>
      <w:r w:rsidRPr="00AA13B1">
        <w:t>. Sixty percent say they believe the debate over the law is not over, compared with 39 percent who echo the president’s position and say the ACA debate has effectively concluded.</w:t>
      </w:r>
      <w:r w:rsidRPr="00AA13B1">
        <w:rPr>
          <w:sz w:val="12"/>
        </w:rPr>
        <w:t xml:space="preserve">¶ </w:t>
      </w:r>
      <w:r w:rsidRPr="00AA13B1">
        <w:rPr>
          <w:rStyle w:val="StyleBoldUnderline"/>
        </w:rPr>
        <w:t>Both Obama’s job approval and the partisan ballot matchup are markedly more negative for Democrats in this poll than other national surveys — a reflection of the political reality that the midterm campaign is being fought on turf that is more challenging for Democrats than the nation as a whole</w:t>
      </w:r>
      <w:r w:rsidRPr="00AA13B1">
        <w:t>.</w:t>
      </w:r>
    </w:p>
    <w:p w:rsidR="002731CE" w:rsidRPr="00AA13B1" w:rsidRDefault="002731CE" w:rsidP="002731CE"/>
    <w:p w:rsidR="00220B3E" w:rsidRPr="00AA13B1" w:rsidRDefault="00220B3E" w:rsidP="00220B3E">
      <w:pPr>
        <w:pStyle w:val="Heading4"/>
      </w:pPr>
      <w:r w:rsidRPr="00AA13B1">
        <w:t>Structural problems</w:t>
      </w:r>
    </w:p>
    <w:p w:rsidR="00220B3E" w:rsidRPr="00AA13B1" w:rsidRDefault="00220B3E" w:rsidP="00220B3E">
      <w:r w:rsidRPr="00AA13B1">
        <w:rPr>
          <w:rStyle w:val="StyleStyleBold12pt"/>
        </w:rPr>
        <w:t>Benen 5/19</w:t>
      </w:r>
      <w:r w:rsidRPr="00AA13B1">
        <w:t xml:space="preserve"> [Steve Benen, Commentator, contributing writer to the Washington Monthly, “The paradox of the 2014 midterms,” </w:t>
      </w:r>
      <w:hyperlink r:id="rId134" w:history="1">
        <w:r w:rsidRPr="00AA13B1">
          <w:rPr>
            <w:rStyle w:val="Hyperlink"/>
          </w:rPr>
          <w:t>http://www.msnbc.com/rachel-maddow-show/the-paradox-the-2014-midterms</w:t>
        </w:r>
      </w:hyperlink>
      <w:r w:rsidRPr="00AA13B1">
        <w:t xml:space="preserve"> | prs]</w:t>
      </w:r>
    </w:p>
    <w:p w:rsidR="00220B3E" w:rsidRPr="00AA13B1" w:rsidRDefault="00220B3E" w:rsidP="00220B3E"/>
    <w:p w:rsidR="00220B3E" w:rsidRPr="00AA13B1" w:rsidRDefault="00220B3E" w:rsidP="00220B3E">
      <w:r w:rsidRPr="00AA13B1">
        <w:rPr>
          <w:sz w:val="12"/>
        </w:rPr>
        <w:t xml:space="preserve">¶ </w:t>
      </w:r>
      <w:r w:rsidRPr="00AA13B1">
        <w:t>Ezra Klein’s explanation rings true.</w:t>
      </w:r>
      <w:r w:rsidRPr="00AA13B1">
        <w:rPr>
          <w:sz w:val="12"/>
        </w:rPr>
        <w:t xml:space="preserve">¶ </w:t>
      </w:r>
      <w:r w:rsidRPr="00AA13B1">
        <w:rPr>
          <w:rStyle w:val="StyleBoldUnderline"/>
        </w:rPr>
        <w:t>The biggest problem with these kinds of questions is that the electorate isn’t made up of “voters</w:t>
      </w:r>
      <w:r w:rsidRPr="00AA13B1">
        <w:t xml:space="preserve">”. </w:t>
      </w:r>
      <w:r w:rsidRPr="00AA13B1">
        <w:rPr>
          <w:rStyle w:val="StyleBoldUnderline"/>
        </w:rPr>
        <w:t xml:space="preserve">It’s made up of people who actually go to the polls to vote. </w:t>
      </w:r>
      <w:r w:rsidRPr="00AA13B1">
        <w:t xml:space="preserve">The Washington Post/ABC News poll found that </w:t>
      </w:r>
      <w:r w:rsidRPr="00AA13B1">
        <w:rPr>
          <w:rStyle w:val="StyleBoldUnderline"/>
        </w:rPr>
        <w:t>Democrats actually have a one percentage point edge in voter intentions this year</w:t>
      </w:r>
      <w:r w:rsidRPr="00AA13B1">
        <w:t xml:space="preserve"> (which is, of course, inside the margin of error). </w:t>
      </w:r>
      <w:r w:rsidRPr="00AA13B1">
        <w:rPr>
          <w:rStyle w:val="StyleBoldUnderline"/>
        </w:rPr>
        <w:t>But</w:t>
      </w:r>
      <w:r w:rsidRPr="00AA13B1">
        <w:t xml:space="preserve"> as Jaime Fuller notes, </w:t>
      </w:r>
      <w:r w:rsidRPr="00AA13B1">
        <w:rPr>
          <w:rStyle w:val="StyleBoldUnderline"/>
        </w:rPr>
        <w:t>poll respondents who say they’re “certain” to actually go out and vote look a lot more Republican</w:t>
      </w:r>
      <w:r w:rsidRPr="00AA13B1">
        <w:rPr>
          <w:rStyle w:val="StyleBoldUnderline"/>
          <w:sz w:val="12"/>
          <w:szCs w:val="12"/>
        </w:rPr>
        <w:t>.¶</w:t>
      </w:r>
      <w:r w:rsidRPr="00AA13B1">
        <w:rPr>
          <w:sz w:val="12"/>
          <w:szCs w:val="12"/>
        </w:rPr>
        <w:t xml:space="preserve"> ¶ Then there’s what Nyhan calls “the structural factors.” He names “presidential approval, the state of the economy, the type of election (midterm or presidential year) and the composition of the seats that are up for election.” That last is particularly important this year. Democrats are defending 21 seats in the Senate to the GOP’s 15. If that number was flipped – as it more than will be in the 2016 election, where Democrats are expected to be defending 10 Senate seats to the GOP’s 24 – Democrats would be in much better shape.¶ Both of these observations are clearly correct, though the former is especially compelling.¶ ¶ Democratic leaders recognize the problem; they’re just not sure what to do about it. Robert Gibbs explained on “Meet the Press” recently,</w:t>
      </w:r>
      <w:r w:rsidRPr="00AA13B1">
        <w:t xml:space="preserve"> “</w:t>
      </w:r>
      <w:r w:rsidRPr="00AA13B1">
        <w:rPr>
          <w:rStyle w:val="StyleBoldUnderline"/>
        </w:rPr>
        <w:t>We’re looking at a midterm election where the electorate is much less likely to look like a presidential, and much more to look like 2010,”</w:t>
      </w:r>
      <w:r w:rsidRPr="00AA13B1">
        <w:t xml:space="preserve"> which means an older, less diverse group of voters.</w:t>
      </w:r>
      <w:r w:rsidRPr="00AA13B1">
        <w:rPr>
          <w:sz w:val="12"/>
        </w:rPr>
        <w:t xml:space="preserve">¶ ¶ </w:t>
      </w:r>
      <w:r w:rsidRPr="00AA13B1">
        <w:t>David Plouffe added soon after, “</w:t>
      </w:r>
      <w:r w:rsidRPr="00AA13B1">
        <w:rPr>
          <w:rStyle w:val="StyleBoldUnderline"/>
        </w:rPr>
        <w:t>We have a turnout issue…. This is a screaming siren that the same problems that afflicted us” i</w:t>
      </w:r>
      <w:r w:rsidRPr="00AA13B1">
        <w:t>n 2010 when Democrats lost control of the House “could face us again.”</w:t>
      </w:r>
      <w:r w:rsidRPr="00AA13B1">
        <w:rPr>
          <w:sz w:val="12"/>
        </w:rPr>
        <w:t xml:space="preserve">¶ </w:t>
      </w:r>
      <w:r w:rsidRPr="00AA13B1">
        <w:rPr>
          <w:rStyle w:val="StyleBoldUnderline"/>
        </w:rPr>
        <w:t xml:space="preserve">¶ It’s not that rank-and-file Democratic voters never show up for midterm elections; it just seems to take quite a bit to get them engaged in non-presidential cycles. </w:t>
      </w:r>
      <w:r w:rsidRPr="00AA13B1">
        <w:rPr>
          <w:sz w:val="12"/>
          <w:szCs w:val="12"/>
        </w:rPr>
        <w:t xml:space="preserve">In 1998, for example, Dems turned out because Republicans had launched a ridiculous impeachment crusade. In 2006, Democrats showed up, fueled by outrage over Bush/Cheney and, among other things, opposition to the war in Iraq.¶ ¶ By all appearances, </w:t>
      </w:r>
      <w:r w:rsidRPr="00AA13B1">
        <w:rPr>
          <w:rStyle w:val="StyleBoldUnderline"/>
          <w:sz w:val="12"/>
          <w:szCs w:val="12"/>
        </w:rPr>
        <w:t>t</w:t>
      </w:r>
      <w:r w:rsidRPr="00AA13B1">
        <w:rPr>
          <w:rStyle w:val="StyleBoldUnderline"/>
        </w:rPr>
        <w:t>he party’s voters feel no comparable motivation this year. This, coupled with structural elements, helps make clear why being more popular and agreeing with voters on the issues they care about probably won’t make a differen</w:t>
      </w:r>
      <w:r w:rsidRPr="00AA13B1">
        <w:t>ce.</w:t>
      </w:r>
    </w:p>
    <w:p w:rsidR="009665FE" w:rsidRPr="00AA13B1" w:rsidRDefault="009665FE" w:rsidP="009665FE">
      <w:pPr>
        <w:pStyle w:val="Heading3"/>
      </w:pPr>
      <w:bookmarkStart w:id="62" w:name="_Toc392706489"/>
      <w:r w:rsidRPr="00AA13B1">
        <w:lastRenderedPageBreak/>
        <w:t>Aff – GOP Win/A2: Tea Party</w:t>
      </w:r>
      <w:bookmarkEnd w:id="62"/>
    </w:p>
    <w:p w:rsidR="009665FE" w:rsidRPr="00AA13B1" w:rsidRDefault="009665FE" w:rsidP="009665FE">
      <w:pPr>
        <w:pStyle w:val="Heading4"/>
      </w:pPr>
      <w:r w:rsidRPr="00AA13B1">
        <w:t>GOP takes six senate seats now</w:t>
      </w:r>
    </w:p>
    <w:p w:rsidR="009665FE" w:rsidRPr="00AA13B1" w:rsidRDefault="009665FE" w:rsidP="009665FE">
      <w:r w:rsidRPr="00AA13B1">
        <w:rPr>
          <w:rStyle w:val="StyleStyleBold12pt"/>
        </w:rPr>
        <w:t>Nate Silver 6/8</w:t>
      </w:r>
      <w:r w:rsidRPr="00AA13B1">
        <w:t xml:space="preserve"> </w:t>
      </w:r>
      <w:hyperlink r:id="rId135" w:history="1">
        <w:r w:rsidRPr="00AA13B1">
          <w:rPr>
            <w:rStyle w:val="Hyperlink"/>
          </w:rPr>
          <w:t>http://fivethirtyeight.com/features/fivethirtyeight-senate-forecast-toss-up-or-tilt-gop/</w:t>
        </w:r>
      </w:hyperlink>
    </w:p>
    <w:p w:rsidR="009665FE" w:rsidRPr="00AA13B1" w:rsidRDefault="009665FE" w:rsidP="009665FE"/>
    <w:p w:rsidR="009665FE" w:rsidRPr="00AA13B1" w:rsidRDefault="009665FE" w:rsidP="009665FE">
      <w:r w:rsidRPr="00AA13B1">
        <w:rPr>
          <w:rStyle w:val="StyleBoldUnderline"/>
        </w:rPr>
        <w:t>The Senate playing field remains fairly broad</w:t>
      </w:r>
      <w:r w:rsidRPr="00AA13B1">
        <w:t>. There are 10 races where we give each party at least a 20 percent chance of winning,1 so there is a fairly wide range of possible outcomes. But all but two of those highly competitive races (the two exceptions are Georgia and Kentucky) are in states that are currently held by Democrats. Furthermore, there are three states — South Dakota, West Virginia, and Montana2 — where Democratic incumbents are retiring, and where Republicans have better than an 80 percent chance of making a pickup, in our view.</w:t>
      </w:r>
      <w:r w:rsidRPr="00AA13B1">
        <w:rPr>
          <w:sz w:val="12"/>
        </w:rPr>
        <w:t xml:space="preserve">¶ </w:t>
      </w:r>
      <w:r w:rsidRPr="00AA13B1">
        <w:t xml:space="preserve">So </w:t>
      </w:r>
      <w:r w:rsidRPr="00AA13B1">
        <w:rPr>
          <w:rStyle w:val="StyleBoldUnderline"/>
        </w:rPr>
        <w:t>it’s almost certain that Republicans are going to gain seats</w:t>
      </w:r>
      <w:r w:rsidRPr="00AA13B1">
        <w:t xml:space="preserve">. </w:t>
      </w:r>
      <w:r w:rsidRPr="00AA13B1">
        <w:rPr>
          <w:rStyle w:val="StyleBoldUnderline"/>
        </w:rPr>
        <w:t>The question is whether they’ll net the six pickups necessary to win control of the Senate. If the Republicans win only five seats, the Senate would be split 50-50 but Democrats would continue to control it because of the tie-breaking vote of Vice President Joseph Biden.</w:t>
      </w:r>
      <w:r w:rsidRPr="00AA13B1">
        <w:rPr>
          <w:sz w:val="12"/>
        </w:rPr>
        <w:t xml:space="preserve">¶ </w:t>
      </w:r>
      <w:r w:rsidRPr="00AA13B1">
        <w:rPr>
          <w:rStyle w:val="StyleBoldUnderline"/>
        </w:rPr>
        <w:t xml:space="preserve">Our March forecast projected a Republicans gain </w:t>
      </w:r>
      <w:r w:rsidRPr="00AA13B1">
        <w:rPr>
          <w:rStyle w:val="Emphasis"/>
        </w:rPr>
        <w:t>of 5.8 seats</w:t>
      </w:r>
      <w:r w:rsidRPr="00AA13B1">
        <w:t>. You’ll no doubt notice the decimal place; how can a party win a fraction of a Senate seat? It can’t, but our forecasts are probabilistic</w:t>
      </w:r>
      <w:r w:rsidRPr="00AA13B1">
        <w:rPr>
          <w:rStyle w:val="StyleBoldUnderline"/>
        </w:rPr>
        <w:t>; a gain of 5.8 seats is the total you get by summing the probabilities from each individual race.</w:t>
      </w:r>
      <w:r w:rsidRPr="00AA13B1">
        <w:t xml:space="preserve"> Because 5.8 seats is closer to six (a Republican takeover) than five (not quite), </w:t>
      </w:r>
      <w:r w:rsidRPr="00AA13B1">
        <w:rPr>
          <w:rStyle w:val="StyleBoldUnderline"/>
        </w:rPr>
        <w:t>we characterized the GOP as a slight favorite to win the Senate.¶</w:t>
      </w:r>
      <w:r w:rsidRPr="00AA13B1">
        <w:rPr>
          <w:sz w:val="12"/>
        </w:rPr>
        <w:t xml:space="preserve"> </w:t>
      </w:r>
      <w:r w:rsidRPr="00AA13B1">
        <w:t xml:space="preserve">The new forecast is for a Republican gain of 5.7 seats. So it’s shifted ever so slightly — by one-tenth of a seat — toward being a toss-up. Still, </w:t>
      </w:r>
      <w:r w:rsidRPr="00AA13B1">
        <w:rPr>
          <w:rStyle w:val="StyleBoldUnderline"/>
        </w:rPr>
        <w:t>if asked to place a bet at even odds, we’d</w:t>
      </w:r>
      <w:r w:rsidRPr="00AA13B1">
        <w:rPr>
          <w:rStyle w:val="Emphasis"/>
        </w:rPr>
        <w:t xml:space="preserve"> take a Republican Senate</w:t>
      </w:r>
      <w:r w:rsidRPr="00AA13B1">
        <w:t>.</w:t>
      </w:r>
      <w:r w:rsidRPr="00AA13B1">
        <w:rPr>
          <w:sz w:val="12"/>
        </w:rPr>
        <w:t xml:space="preserve">¶ </w:t>
      </w:r>
      <w:r w:rsidRPr="00AA13B1">
        <w:t>silver-datalab-senatejune</w:t>
      </w:r>
      <w:r w:rsidRPr="00AA13B1">
        <w:rPr>
          <w:sz w:val="12"/>
        </w:rPr>
        <w:t xml:space="preserve">¶ </w:t>
      </w:r>
      <w:r w:rsidRPr="00AA13B1">
        <w:t>Of course, it can be silly to worry about distinctions that amount to a tenth of a seat, or a couple of percentage points. Nobody cares all that much about the difference between 77 percent and 80 percent and 83 percent. But this race is very close. When you say something has a 47 percent chance of happening, people interpret that a lot differently than if you say 50 percent or 53 percent — even though they really shouldn’t.3</w:t>
      </w:r>
      <w:r w:rsidRPr="00AA13B1">
        <w:rPr>
          <w:sz w:val="12"/>
        </w:rPr>
        <w:t xml:space="preserve">¶ </w:t>
      </w:r>
      <w:r w:rsidRPr="00AA13B1">
        <w:t>It’s important to clarify that these forecasts are not the results of a formal model or statistical algorithm — although it’s based on an assessment of the same major factors that our algorithm uses. (Our</w:t>
      </w:r>
      <w:r w:rsidRPr="00AA13B1">
        <w:rPr>
          <w:sz w:val="12"/>
        </w:rPr>
        <w:t xml:space="preserve">¶ </w:t>
      </w:r>
      <w:r w:rsidRPr="00AA13B1">
        <w:t>tradition is to switch over to fully automated and algorithmic Senate forecasts at some point during the summer.)</w:t>
      </w:r>
    </w:p>
    <w:p w:rsidR="00D82F12" w:rsidRPr="00AA13B1" w:rsidRDefault="00D82F12" w:rsidP="00D82F12">
      <w:pPr>
        <w:pStyle w:val="Heading3"/>
      </w:pPr>
      <w:bookmarkStart w:id="63" w:name="_Toc392706490"/>
      <w:r w:rsidRPr="00AA13B1">
        <w:lastRenderedPageBreak/>
        <w:t>Aff – GOP Win/A2: Tea Party</w:t>
      </w:r>
      <w:bookmarkEnd w:id="63"/>
    </w:p>
    <w:p w:rsidR="009665FE" w:rsidRPr="00AA13B1" w:rsidRDefault="009665FE" w:rsidP="009665FE"/>
    <w:p w:rsidR="00220B3E" w:rsidRPr="00AA13B1" w:rsidRDefault="00220B3E" w:rsidP="00220B3E">
      <w:pPr>
        <w:pStyle w:val="Heading4"/>
      </w:pPr>
      <w:r w:rsidRPr="00AA13B1">
        <w:t>Tea Party doesn’t hurt GOP chances at the senate – still in line for the six seats</w:t>
      </w:r>
    </w:p>
    <w:p w:rsidR="009665FE" w:rsidRPr="00AA13B1" w:rsidRDefault="009665FE" w:rsidP="009665FE">
      <w:r w:rsidRPr="00AA13B1">
        <w:rPr>
          <w:rStyle w:val="StyleStyleBold12pt"/>
        </w:rPr>
        <w:t xml:space="preserve">Washington Post 5/21 </w:t>
      </w:r>
      <w:r w:rsidRPr="00AA13B1">
        <w:t xml:space="preserve">[“Primary lessons and the tea party’s demise,” </w:t>
      </w:r>
      <w:hyperlink r:id="rId136" w:history="1">
        <w:r w:rsidRPr="00AA13B1">
          <w:rPr>
            <w:rStyle w:val="Hyperlink"/>
          </w:rPr>
          <w:t>http://www.washingtonpost.com/blogs/right-turn/wp/2014/05/21/primary-lessons-and-the-tea-partys-demise/</w:t>
        </w:r>
      </w:hyperlink>
      <w:r w:rsidRPr="00AA13B1">
        <w:t xml:space="preserve"> | </w:t>
      </w:r>
      <w:r w:rsidR="00B82E88" w:rsidRPr="00AA13B1">
        <w:t>prs</w:t>
      </w:r>
      <w:r w:rsidRPr="00AA13B1">
        <w:t>]</w:t>
      </w:r>
    </w:p>
    <w:p w:rsidR="009665FE" w:rsidRPr="00AA13B1" w:rsidRDefault="009665FE" w:rsidP="00220B3E">
      <w:pPr>
        <w:rPr>
          <w:rStyle w:val="StyleBoldUnderline"/>
        </w:rPr>
      </w:pPr>
      <w:r w:rsidRPr="00AA13B1">
        <w:rPr>
          <w:rStyle w:val="StyleBoldUnderline"/>
        </w:rPr>
        <w:t>The GOP electorate was in no mood to indulge the outside groups or the less-than-stable candidates the tea party groups lavished with their donors’ money. Republicans want to win the Senate and chose the electable conservative over and over again in these races. Groups such as the Senate Conservatives Fund may need to find another way of prying money out of conservatives’</w:t>
      </w:r>
      <w:r w:rsidRPr="00AA13B1">
        <w:t xml:space="preserve"> hands; it’s going to be hard to persuade earnest donors to keep throwing their contributions away.</w:t>
      </w:r>
      <w:r w:rsidRPr="00AA13B1">
        <w:rPr>
          <w:sz w:val="12"/>
        </w:rPr>
        <w:t xml:space="preserve">¶ </w:t>
      </w:r>
      <w:r w:rsidRPr="00AA13B1">
        <w:t>The results are revealing in a number of respects. Incumbents should recognize that a challenger endorsed by Sarah Palin and funded by the Madison Project or the Club for Growth poses no danger unless the incumbent has lost touch with his own constituents. Incumbents need not be cowed by “Heritage Action alerts” or talk show hosts’ name-calling. They do not need to buy into legislative hijinks or adopt extreme positions on immigration to keep their seats. Attacking the House or Senate leadership as “sellouts” and traitors to the cause gets you nowhere.</w:t>
      </w:r>
      <w:r w:rsidRPr="00AA13B1">
        <w:rPr>
          <w:sz w:val="12"/>
        </w:rPr>
        <w:t xml:space="preserve">¶ </w:t>
      </w:r>
      <w:r w:rsidRPr="00AA13B1">
        <w:rPr>
          <w:rStyle w:val="StyleBoldUnderline"/>
        </w:rPr>
        <w:t>Third-party groups complain now that it is just so darn hard to primary an incumbent. Hmm. They might have let on before they raised millions of dollars. But, in fact, they overstate their case</w:t>
      </w:r>
      <w:r w:rsidRPr="00AA13B1">
        <w:t>. The lesson instead is this: It is hard to primary from the right mainstream conservatives whose only political sin is constructive governance and aversion to tactics that will offend the great majority of Americans.</w:t>
      </w:r>
      <w:r w:rsidRPr="00AA13B1">
        <w:rPr>
          <w:sz w:val="12"/>
        </w:rPr>
        <w:t xml:space="preserve">¶ </w:t>
      </w:r>
      <w:r w:rsidRPr="00AA13B1">
        <w:t xml:space="preserve">Right-wing pundits who think the tea party should break off from the GOP might want to reconsider. </w:t>
      </w:r>
      <w:r w:rsidRPr="00AA13B1">
        <w:rPr>
          <w:rStyle w:val="StyleBoldUnderline"/>
        </w:rPr>
        <w:t>Without the mass of GOP support, a purist third party will get about as many votes as Bryan Smith, Matt Bevin and the other Tuesday losers.</w:t>
      </w:r>
      <w:r w:rsidRPr="00AA13B1">
        <w:t xml:space="preserve"> </w:t>
      </w:r>
      <w:r w:rsidRPr="00AA13B1">
        <w:rPr>
          <w:rStyle w:val="StyleBoldUnderline"/>
        </w:rPr>
        <w:t>The GOP needs them, but the tea partiers need the GOP more. The GOP can move center-right to gain electoral strength; the tea party has nowhere to go to the right.¶</w:t>
      </w:r>
      <w:r w:rsidRPr="00AA13B1">
        <w:rPr>
          <w:sz w:val="12"/>
        </w:rPr>
        <w:t xml:space="preserve"> </w:t>
      </w:r>
      <w:r w:rsidRPr="00AA13B1">
        <w:t xml:space="preserve">The outcome may, as we have predicted, signal the end to the “tea party” label as conservatives adopt other designations (“full spectrum” conservative) to emphasize their solidarity with the base. But this, I strongly suspect, is about more than labels. Republican voters see massive government mismanagement, international aggressors and a tepid economy; the thought of handing the reins over to bellicose ideologues with no interest in good governance probably sends shivers down the spines of many voters. </w:t>
      </w:r>
      <w:r w:rsidRPr="00AA13B1">
        <w:rPr>
          <w:rStyle w:val="StyleBoldUnderline"/>
        </w:rPr>
        <w:t>They want competence and reform, not rhetoric and histrionics. They are looking for a modicum of maturity and common sense. Running as a contrarian is not a ticket to success</w:t>
      </w:r>
      <w:r w:rsidRPr="00AA13B1">
        <w:rPr>
          <w:rStyle w:val="Emphasis"/>
        </w:rPr>
        <w:t>.¶ The results last night make it more likely that the GOP will take the Senate.</w:t>
      </w:r>
      <w:r w:rsidRPr="00AA13B1">
        <w:t xml:space="preserve"> </w:t>
      </w:r>
      <w:r w:rsidRPr="00AA13B1">
        <w:rPr>
          <w:rStyle w:val="StyleBoldUnderline"/>
        </w:rPr>
        <w:t>The across-the-board drubbing of extreme and flaky candidates may also send ripples into the 2016 presidential race</w:t>
      </w:r>
      <w:r w:rsidRPr="00AA13B1">
        <w:t xml:space="preserve">. That’s good if you are a successful governor with widespread appeal. It’s not so good if you’ve thrown your lot in with the Senate Conservatives Fund, anti-immigration extremists, talk radio gadflies and the shutdown squad. Candidates have a year or so to make themselves presentable to a newly energized and more centrist Republican base. </w:t>
      </w:r>
      <w:r w:rsidRPr="00AA13B1">
        <w:rPr>
          <w:rStyle w:val="StyleBoldUnderline"/>
        </w:rPr>
        <w:t>Those who have been out on the hustings fanning the flames of extremism had better start their course correction.</w:t>
      </w:r>
    </w:p>
    <w:p w:rsidR="009665FE" w:rsidRPr="00AA13B1" w:rsidRDefault="009665FE" w:rsidP="009665FE"/>
    <w:p w:rsidR="00D82F12" w:rsidRPr="00AA13B1" w:rsidRDefault="00D82F12" w:rsidP="00D82F12">
      <w:pPr>
        <w:pStyle w:val="Heading3"/>
      </w:pPr>
      <w:bookmarkStart w:id="64" w:name="_Toc392706491"/>
      <w:r w:rsidRPr="00AA13B1">
        <w:lastRenderedPageBreak/>
        <w:t>Aff – GOP Win/A2: Tea Party</w:t>
      </w:r>
      <w:bookmarkEnd w:id="64"/>
    </w:p>
    <w:p w:rsidR="009665FE" w:rsidRPr="00AA13B1" w:rsidRDefault="00220B3E" w:rsidP="00220B3E">
      <w:pPr>
        <w:pStyle w:val="Heading4"/>
      </w:pPr>
      <w:r w:rsidRPr="00AA13B1">
        <w:t>Tea party is hosed</w:t>
      </w:r>
    </w:p>
    <w:p w:rsidR="009665FE" w:rsidRPr="00AA13B1" w:rsidRDefault="009665FE" w:rsidP="009665FE">
      <w:r w:rsidRPr="00AA13B1">
        <w:rPr>
          <w:rStyle w:val="StyleStyleBold12pt"/>
        </w:rPr>
        <w:t>Bloomberg 5/21</w:t>
      </w:r>
      <w:r w:rsidRPr="00AA13B1">
        <w:t xml:space="preserve"> [“Tea Party Losses Tilt Republican Split to Business Gain,” </w:t>
      </w:r>
      <w:hyperlink r:id="rId137" w:history="1">
        <w:r w:rsidRPr="00AA13B1">
          <w:rPr>
            <w:rStyle w:val="Hyperlink"/>
          </w:rPr>
          <w:t>http://www.bloomberg.com/news/2014-05-21/tea-party-over-as-business-wins-republican-primaries.html</w:t>
        </w:r>
      </w:hyperlink>
      <w:r w:rsidRPr="00AA13B1">
        <w:t xml:space="preserve"> | </w:t>
      </w:r>
      <w:r w:rsidR="00B82E88" w:rsidRPr="00AA13B1">
        <w:t>prs</w:t>
      </w:r>
      <w:r w:rsidRPr="00AA13B1">
        <w:t>]</w:t>
      </w:r>
    </w:p>
    <w:p w:rsidR="009665FE" w:rsidRPr="00AA13B1" w:rsidRDefault="009665FE" w:rsidP="009665FE"/>
    <w:p w:rsidR="009665FE" w:rsidRPr="00AA13B1" w:rsidRDefault="009665FE" w:rsidP="009665FE">
      <w:pPr>
        <w:rPr>
          <w:rStyle w:val="StyleBoldUnderline"/>
        </w:rPr>
      </w:pPr>
      <w:r w:rsidRPr="00AA13B1">
        <w:rPr>
          <w:rStyle w:val="StyleBoldUnderline"/>
        </w:rPr>
        <w:t>¶ The Tea Party is pretty much over for the 2014 midterm elections, with the limited-government movement losing four of yesterday’s most closely watched races in Republican primaries from Georgia to Idaho</w:t>
      </w:r>
      <w:r w:rsidRPr="00AA13B1">
        <w:t>.</w:t>
      </w:r>
      <w:r w:rsidRPr="00AA13B1">
        <w:rPr>
          <w:sz w:val="12"/>
        </w:rPr>
        <w:t xml:space="preserve">¶ ¶ </w:t>
      </w:r>
      <w:r w:rsidRPr="00AA13B1">
        <w:rPr>
          <w:rStyle w:val="StyleBoldUnderline"/>
        </w:rPr>
        <w:t>In its power struggle with the Republican Party’s business-oriented wing, the Tea Party has now captured just one U.S. Senate nomination this year, for an open seat in Nebraska, and has lost any momentum it may have had going into the final, high-profile primary,</w:t>
      </w:r>
      <w:r w:rsidRPr="00AA13B1">
        <w:t xml:space="preserve"> a Mississippi challenge to Senator Thad Cochran on June 3.</w:t>
      </w:r>
      <w:r w:rsidRPr="00AA13B1">
        <w:rPr>
          <w:sz w:val="12"/>
        </w:rPr>
        <w:t xml:space="preserve">¶ ¶ </w:t>
      </w:r>
      <w:r w:rsidRPr="00AA13B1">
        <w:t>It’s a turnaround from 2010 and 2012, when untested Tea Party candidates grabbed headlines by winning Republican Senate primaries, only to lose most general elections to Democrats -- an outcome party leaders say cost them the chamber’s majority.</w:t>
      </w:r>
      <w:r w:rsidRPr="00AA13B1">
        <w:rPr>
          <w:sz w:val="12"/>
        </w:rPr>
        <w:t xml:space="preserve">¶ ¶ </w:t>
      </w:r>
      <w:r w:rsidRPr="00AA13B1">
        <w:t>“</w:t>
      </w:r>
      <w:r w:rsidRPr="00AA13B1">
        <w:rPr>
          <w:rStyle w:val="StyleBoldUnderline"/>
        </w:rPr>
        <w:t>These results are a big step in the right direction,” said Republican strategist Scott Reed, who advises the nation’s largest business-lobbying group, the U.S. Chamber of Commerce.¶ ¶ Senate or U.S. House candidates aligned with the Tea Party lost yesterday in Georgia, Kentucky, Pennsylvania and Idaho. Those contests were widely viewed as this year’s pinnacle in the intraparty fight.</w:t>
      </w:r>
    </w:p>
    <w:p w:rsidR="009665FE" w:rsidRPr="00AA13B1" w:rsidRDefault="009665FE" w:rsidP="009665FE"/>
    <w:p w:rsidR="00E2462C" w:rsidRDefault="00E2462C">
      <w:pPr>
        <w:spacing w:after="200" w:line="276" w:lineRule="auto"/>
        <w:rPr>
          <w:rFonts w:eastAsiaTheme="majorEastAsia" w:cstheme="majorBidi"/>
          <w:b/>
          <w:bCs/>
          <w:sz w:val="32"/>
          <w:u w:val="single"/>
        </w:rPr>
      </w:pPr>
      <w:r>
        <w:br w:type="page"/>
      </w:r>
    </w:p>
    <w:p w:rsidR="00E2462C" w:rsidRDefault="00E2462C" w:rsidP="00E2462C">
      <w:pPr>
        <w:pStyle w:val="Heading3"/>
      </w:pPr>
      <w:bookmarkStart w:id="65" w:name="_Toc392706492"/>
      <w:r>
        <w:lastRenderedPageBreak/>
        <w:t>Aff – GOP Win/Can’t Call</w:t>
      </w:r>
      <w:bookmarkEnd w:id="65"/>
    </w:p>
    <w:p w:rsidR="00E2462C" w:rsidRPr="003E4530" w:rsidRDefault="00E2462C" w:rsidP="00E2462C">
      <w:pPr>
        <w:pStyle w:val="Heading4"/>
      </w:pPr>
      <w:r>
        <w:t>GOP poised to take seats but it’s too close to call---reject their speculation</w:t>
      </w:r>
    </w:p>
    <w:p w:rsidR="00E2462C" w:rsidRDefault="00E2462C" w:rsidP="00E2462C">
      <w:r w:rsidRPr="003E4530">
        <w:rPr>
          <w:rStyle w:val="StyleStyleBold12pt"/>
        </w:rPr>
        <w:t>The Guardian 6/10</w:t>
      </w:r>
      <w:r>
        <w:t xml:space="preserve"> </w:t>
      </w:r>
      <w:hyperlink r:id="rId138" w:history="1">
        <w:r w:rsidRPr="00F83593">
          <w:rPr>
            <w:rStyle w:val="Hyperlink"/>
          </w:rPr>
          <w:t>http://www.theguardian.com/world/2014/jun/10/midterm-elections-republicans-senate-races</w:t>
        </w:r>
      </w:hyperlink>
    </w:p>
    <w:p w:rsidR="00E2462C" w:rsidRPr="003E4530" w:rsidRDefault="00E2462C" w:rsidP="00E2462C"/>
    <w:p w:rsidR="00E2462C" w:rsidRPr="003E4530" w:rsidRDefault="00E2462C" w:rsidP="00E2462C">
      <w:r w:rsidRPr="00A51E28">
        <w:rPr>
          <w:rStyle w:val="StyleBoldUnderline"/>
        </w:rPr>
        <w:t xml:space="preserve">This could be a transformative election year for the Grand Old Party. If Republican candidates across the country perform as well during midterm elections as political forecasters believe they might, their party will be in line to regain its majority in the Senate.¶ </w:t>
      </w:r>
      <w:r>
        <w:t>Such a scenario would be a disaster for president Barack Obama. If Democrats are defeated in November the White House will be left isolated. Republicans already control the House of Representatives; if they capture the Senate, too, Obama will be left all but powerless to affect change through Congress during his last two years in office.</w:t>
      </w:r>
      <w:r w:rsidRPr="003E4530">
        <w:rPr>
          <w:sz w:val="12"/>
        </w:rPr>
        <w:t xml:space="preserve">¶ </w:t>
      </w:r>
      <w:r>
        <w:t xml:space="preserve">For that to happen, </w:t>
      </w:r>
      <w:r w:rsidRPr="00A51E28">
        <w:rPr>
          <w:rStyle w:val="StyleBoldUnderline"/>
        </w:rPr>
        <w:t>Republicans will need to win six seats, and lose none</w:t>
      </w:r>
      <w:r>
        <w:t xml:space="preserve">. As the battle lines have been </w:t>
      </w:r>
      <w:r w:rsidRPr="00A51E28">
        <w:rPr>
          <w:rStyle w:val="StyleBoldUnderline"/>
        </w:rPr>
        <w:t>drawn, eight key Senate races have, political analysts believe, emerged as the most likely to lost by the party that currently holds the seat</w:t>
      </w:r>
      <w:r>
        <w:t>.</w:t>
      </w:r>
      <w:r w:rsidRPr="003E4530">
        <w:rPr>
          <w:sz w:val="12"/>
        </w:rPr>
        <w:t xml:space="preserve">¶ </w:t>
      </w:r>
      <w:r>
        <w:t>Those eight Senate elections, more than any others, will probably be crucial in determining the balance of power in the upper chamber.</w:t>
      </w:r>
      <w:r w:rsidRPr="003E4530">
        <w:rPr>
          <w:sz w:val="12"/>
        </w:rPr>
        <w:t xml:space="preserve">¶ </w:t>
      </w:r>
      <w:r>
        <w:t>The Guardian is launching a series of reports from those states, beginning with a dispatch from Georgia on the battle for the state’s growing African American population. Every week for the next two months the Guardian will report from the scene of another competitive Senate race.</w:t>
      </w:r>
      <w:r w:rsidRPr="003E4530">
        <w:rPr>
          <w:sz w:val="12"/>
        </w:rPr>
        <w:t xml:space="preserve">¶ </w:t>
      </w:r>
      <w:r w:rsidRPr="00A51E28">
        <w:rPr>
          <w:rStyle w:val="StyleBoldUnderline"/>
        </w:rPr>
        <w:t>Each state is different, and each Senate race is already revolving around a unique set of political dynamics, policies and personalities</w:t>
      </w:r>
      <w:r>
        <w:t xml:space="preserve">. </w:t>
      </w:r>
      <w:r w:rsidRPr="00A51E28">
        <w:rPr>
          <w:rStyle w:val="StyleBoldUnderline"/>
        </w:rPr>
        <w:t xml:space="preserve">With more than five months to go until polling day on November 4, it is also </w:t>
      </w:r>
      <w:r w:rsidRPr="00A51E28">
        <w:rPr>
          <w:rStyle w:val="Emphasis"/>
        </w:rPr>
        <w:t>too soon to make firm predictions.¶</w:t>
      </w:r>
      <w:r w:rsidRPr="003E4530">
        <w:rPr>
          <w:sz w:val="12"/>
        </w:rPr>
        <w:t xml:space="preserve"> </w:t>
      </w:r>
      <w:r w:rsidRPr="00A51E28">
        <w:rPr>
          <w:rStyle w:val="StyleBoldUnderline"/>
        </w:rPr>
        <w:t>But right now, things do not look good for Democrats vying to hold onto a crucial lever of power.¶</w:t>
      </w:r>
      <w:r w:rsidRPr="003E4530">
        <w:rPr>
          <w:sz w:val="12"/>
        </w:rPr>
        <w:t xml:space="preserve"> </w:t>
      </w:r>
      <w:r w:rsidRPr="00A51E28">
        <w:rPr>
          <w:rStyle w:val="StyleBoldUnderline"/>
        </w:rPr>
        <w:t xml:space="preserve">Most of the political forecasters who combine up-to-date polling analysis with other predictive modelling data agree the Republicans </w:t>
      </w:r>
      <w:r w:rsidRPr="00A51E28">
        <w:rPr>
          <w:rStyle w:val="Emphasis"/>
        </w:rPr>
        <w:t>are likely to gain seats</w:t>
      </w:r>
      <w:r w:rsidRPr="00A51E28">
        <w:rPr>
          <w:rStyle w:val="StyleBoldUnderline"/>
        </w:rPr>
        <w:t>.</w:t>
      </w:r>
      <w:r>
        <w:t xml:space="preserve"> Whether the GOP will gain the six net seats they are aiming for is more difficult to predict.</w:t>
      </w:r>
      <w:r w:rsidRPr="003E4530">
        <w:rPr>
          <w:sz w:val="12"/>
        </w:rPr>
        <w:t xml:space="preserve">¶ </w:t>
      </w:r>
      <w:r>
        <w:t>Each forecaster gives different weight to different factors, and each might use slightly different data.</w:t>
      </w:r>
      <w:r w:rsidRPr="003E4530">
        <w:rPr>
          <w:sz w:val="12"/>
        </w:rPr>
        <w:t xml:space="preserve">¶ </w:t>
      </w:r>
      <w:r w:rsidRPr="00A51E28">
        <w:rPr>
          <w:rStyle w:val="StyleBoldUnderline"/>
        </w:rPr>
        <w:t>Unsurprisingly, there are differences between the most recent predictions from the top forecasters</w:t>
      </w:r>
      <w:r>
        <w:t>, including statistics guru Nate Silver, of FiveThirtyEight fame, Larry Sabato’s Crystal Ball, and the rival election forecasting labs at the New York Times and Washington Post.</w:t>
      </w:r>
      <w:r w:rsidRPr="003E4530">
        <w:rPr>
          <w:sz w:val="12"/>
        </w:rPr>
        <w:t xml:space="preserve">¶ </w:t>
      </w:r>
      <w:r w:rsidRPr="00A51E28">
        <w:rPr>
          <w:rStyle w:val="StyleBoldUnderline"/>
        </w:rPr>
        <w:t xml:space="preserve">But they all essentially agree on the big question about control of the Senate: it is </w:t>
      </w:r>
      <w:r w:rsidRPr="00A51E28">
        <w:rPr>
          <w:rStyle w:val="Emphasis"/>
        </w:rPr>
        <w:t>too close to call.¶</w:t>
      </w:r>
      <w:r w:rsidRPr="003E4530">
        <w:rPr>
          <w:sz w:val="12"/>
        </w:rPr>
        <w:t xml:space="preserve"> </w:t>
      </w:r>
      <w:r w:rsidRPr="00A51E28">
        <w:rPr>
          <w:rStyle w:val="StyleBoldUnderline"/>
        </w:rPr>
        <w:t>In selecting the eight states that will form part of this series the Guardian opted for those that, pollsters and analysts agree, are among the most competitive</w:t>
      </w:r>
      <w:r>
        <w:t>.</w:t>
      </w:r>
    </w:p>
    <w:p w:rsidR="00E2462C" w:rsidRPr="00E2462C" w:rsidRDefault="00E2462C" w:rsidP="00E2462C"/>
    <w:p w:rsidR="009665FE" w:rsidRPr="00AA13B1" w:rsidRDefault="009665FE" w:rsidP="009665FE">
      <w:pPr>
        <w:pStyle w:val="Heading3"/>
      </w:pPr>
      <w:bookmarkStart w:id="66" w:name="_Toc392706493"/>
      <w:r w:rsidRPr="00AA13B1">
        <w:lastRenderedPageBreak/>
        <w:t>Aff – Can’t Call</w:t>
      </w:r>
      <w:bookmarkEnd w:id="66"/>
    </w:p>
    <w:p w:rsidR="00220B3E" w:rsidRPr="00AA13B1" w:rsidRDefault="00220B3E" w:rsidP="00220B3E">
      <w:pPr>
        <w:pStyle w:val="Heading4"/>
      </w:pPr>
      <w:r w:rsidRPr="00AA13B1">
        <w:t>Can’t call it now – things change too fast</w:t>
      </w:r>
    </w:p>
    <w:p w:rsidR="009665FE" w:rsidRPr="00AA13B1" w:rsidRDefault="009665FE" w:rsidP="009665FE">
      <w:r w:rsidRPr="00AA13B1">
        <w:rPr>
          <w:rStyle w:val="StyleStyleBold12pt"/>
        </w:rPr>
        <w:t>The Guardian 6/10</w:t>
      </w:r>
      <w:r w:rsidRPr="00AA13B1">
        <w:t xml:space="preserve"> [“US midterm elections: Republicans could triumph – but it's not a sure thing,” </w:t>
      </w:r>
      <w:hyperlink r:id="rId139" w:history="1">
        <w:r w:rsidRPr="00AA13B1">
          <w:rPr>
            <w:rStyle w:val="Hyperlink"/>
          </w:rPr>
          <w:t>http://www.theguardian.com/world/2014/jun/10/midterm-elections-republicans-senate-races</w:t>
        </w:r>
      </w:hyperlink>
      <w:r w:rsidRPr="00AA13B1">
        <w:t xml:space="preserve"> | </w:t>
      </w:r>
      <w:r w:rsidR="00B82E88" w:rsidRPr="00AA13B1">
        <w:t>prs</w:t>
      </w:r>
      <w:r w:rsidRPr="00AA13B1">
        <w:t>]</w:t>
      </w:r>
    </w:p>
    <w:p w:rsidR="009665FE" w:rsidRPr="00AA13B1" w:rsidRDefault="009665FE" w:rsidP="009665FE"/>
    <w:p w:rsidR="009665FE" w:rsidRPr="00AA13B1" w:rsidRDefault="009665FE" w:rsidP="009665FE">
      <w:pPr>
        <w:rPr>
          <w:rStyle w:val="StyleBoldUnderline"/>
        </w:rPr>
      </w:pPr>
      <w:r w:rsidRPr="00AA13B1">
        <w:t>The Guardian is launching a series of reports from those states, beginning with a dispatch from Georgia on the battle for the state’s growing African American population. Every week for the next two months the Guardian will report from the scene of another competitive Senate race.</w:t>
      </w:r>
      <w:r w:rsidRPr="00AA13B1">
        <w:rPr>
          <w:sz w:val="12"/>
        </w:rPr>
        <w:t xml:space="preserve">¶ </w:t>
      </w:r>
      <w:r w:rsidRPr="00AA13B1">
        <w:t>Each state is different, and each Senate race is already revolving around a unique set of political dynamics, policies and personalities. With more than five months to go until polling day on November 4, it is also too soon to make firm predictions.</w:t>
      </w:r>
      <w:r w:rsidRPr="00AA13B1">
        <w:rPr>
          <w:sz w:val="12"/>
        </w:rPr>
        <w:t xml:space="preserve">¶ </w:t>
      </w:r>
      <w:r w:rsidRPr="00AA13B1">
        <w:t>But right now, things do not look good for Democrats vying to hold onto a crucial lever of power.</w:t>
      </w:r>
      <w:r w:rsidRPr="00AA13B1">
        <w:rPr>
          <w:sz w:val="12"/>
        </w:rPr>
        <w:t xml:space="preserve">¶ </w:t>
      </w:r>
      <w:r w:rsidRPr="00AA13B1">
        <w:t xml:space="preserve">Most of the political forecasters who combine up-to-date polling analysis with other predictive modelling data agree the Republicans are likely to gain seats. </w:t>
      </w:r>
      <w:r w:rsidRPr="00AA13B1">
        <w:rPr>
          <w:rStyle w:val="StyleBoldUnderline"/>
        </w:rPr>
        <w:t xml:space="preserve">Whether the GOP will gain the six net seats they are aiming for is more </w:t>
      </w:r>
      <w:r w:rsidRPr="00AA13B1">
        <w:rPr>
          <w:rStyle w:val="Emphasis"/>
        </w:rPr>
        <w:t>difficult to predict</w:t>
      </w:r>
      <w:r w:rsidRPr="00AA13B1">
        <w:t>.</w:t>
      </w:r>
      <w:r w:rsidRPr="00AA13B1">
        <w:rPr>
          <w:sz w:val="12"/>
        </w:rPr>
        <w:t xml:space="preserve">¶ </w:t>
      </w:r>
      <w:r w:rsidRPr="00AA13B1">
        <w:rPr>
          <w:rStyle w:val="StyleBoldUnderline"/>
        </w:rPr>
        <w:t>Each forecaster gives different weight to different factors, and each might use slightly different data.¶</w:t>
      </w:r>
      <w:r w:rsidRPr="00AA13B1">
        <w:rPr>
          <w:sz w:val="12"/>
        </w:rPr>
        <w:t xml:space="preserve"> </w:t>
      </w:r>
      <w:r w:rsidRPr="00AA13B1">
        <w:t>Unsurprisingly</w:t>
      </w:r>
      <w:r w:rsidRPr="00AA13B1">
        <w:rPr>
          <w:rStyle w:val="StyleBoldUnderline"/>
        </w:rPr>
        <w:t>, there are differences between the most recent predictions from the top forecasters, including statistics guru Nate Silver, of FiveThirtyEight fame, Larry Sabato’s Crystal Ball, and the rival election forecasting labs at the New York Times and Washington Post</w:t>
      </w:r>
      <w:r w:rsidRPr="00AA13B1">
        <w:t>.</w:t>
      </w:r>
      <w:r w:rsidRPr="00AA13B1">
        <w:rPr>
          <w:sz w:val="12"/>
        </w:rPr>
        <w:t xml:space="preserve">¶ </w:t>
      </w:r>
      <w:r w:rsidRPr="00AA13B1">
        <w:t>But they all essentially agree on the big question about control of the Senate</w:t>
      </w:r>
      <w:r w:rsidRPr="00AA13B1">
        <w:rPr>
          <w:rStyle w:val="Emphasis"/>
        </w:rPr>
        <w:t>: it is too close to call</w:t>
      </w:r>
      <w:r w:rsidRPr="00AA13B1">
        <w:t>.</w:t>
      </w:r>
      <w:r w:rsidRPr="00AA13B1">
        <w:rPr>
          <w:sz w:val="12"/>
        </w:rPr>
        <w:t xml:space="preserve">¶ </w:t>
      </w:r>
      <w:r w:rsidRPr="00AA13B1">
        <w:t>In selecting the eight states that will form part of this series the Guardian opted for those that, pollsters and analysts agree, are among the most competitive.</w:t>
      </w:r>
      <w:r w:rsidRPr="00AA13B1">
        <w:rPr>
          <w:sz w:val="12"/>
        </w:rPr>
        <w:t xml:space="preserve">¶ </w:t>
      </w:r>
      <w:r w:rsidRPr="00AA13B1">
        <w:t>Senators are re-elected every six years, so of the 100 seats in the upper house, only 33 are up for grabs in November.</w:t>
      </w:r>
      <w:r w:rsidRPr="00AA13B1">
        <w:rPr>
          <w:sz w:val="12"/>
        </w:rPr>
        <w:t xml:space="preserve">¶ </w:t>
      </w:r>
      <w:r w:rsidRPr="00AA13B1">
        <w:rPr>
          <w:rStyle w:val="StyleBoldUnderline"/>
        </w:rPr>
        <w:t>Most of the so-called “toss-up” Senate races are seats currently held by Democrats. Three of those, it seems, are highly likely to switch into Republican control: Montana, South Dakota and West Virginia.¶ However there are six other Democrat-held seats that are more competitive and, as a result, will be a focus of the Guardian’s reporting:</w:t>
      </w:r>
      <w:r w:rsidRPr="00AA13B1">
        <w:t xml:space="preserve"> North Carolina, Louisiana, Colorado, Alaska, New Hampshire and Arkansas.</w:t>
      </w:r>
      <w:r w:rsidRPr="00AA13B1">
        <w:rPr>
          <w:sz w:val="12"/>
        </w:rPr>
        <w:t xml:space="preserve">¶ </w:t>
      </w:r>
      <w:r w:rsidRPr="00AA13B1">
        <w:t>The remaining two races are both Republican-held seats that Democrats believe they have a chance of winning: Georgia and Kentucky.</w:t>
      </w:r>
      <w:r w:rsidRPr="00AA13B1">
        <w:rPr>
          <w:sz w:val="12"/>
        </w:rPr>
        <w:t xml:space="preserve">¶ </w:t>
      </w:r>
      <w:r w:rsidRPr="00AA13B1">
        <w:t>Taken together, the races in these eight states are expected to shape the balance of power in the Senate.</w:t>
      </w:r>
      <w:r w:rsidRPr="00AA13B1">
        <w:rPr>
          <w:sz w:val="12"/>
        </w:rPr>
        <w:t xml:space="preserve">¶ </w:t>
      </w:r>
      <w:r w:rsidRPr="00AA13B1">
        <w:t xml:space="preserve">Of course, </w:t>
      </w:r>
      <w:r w:rsidRPr="00AA13B1">
        <w:rPr>
          <w:rStyle w:val="Emphasis"/>
        </w:rPr>
        <w:t xml:space="preserve">elections are unpredictable and political forecasters are sometimes wrong </w:t>
      </w:r>
      <w:r w:rsidRPr="00AA13B1">
        <w:rPr>
          <w:rStyle w:val="StyleBoldUnderline"/>
        </w:rPr>
        <w:t>– prospects of one or party or the other in a campaign can change overnight.</w:t>
      </w:r>
      <w:r w:rsidRPr="00AA13B1">
        <w:rPr>
          <w:sz w:val="12"/>
        </w:rPr>
        <w:t xml:space="preserve">¶ </w:t>
      </w:r>
      <w:r w:rsidRPr="00AA13B1">
        <w:t>Any number of other states could come into play. The potential nomination by the GOP of a Tea Party candidate in Mississippi could make that deeply conservative state one that Democrats have an outside chance of winning. Republicans are also targeting some long-shot seats currently held by Democrats like Iowa and Michigan.</w:t>
      </w:r>
      <w:r w:rsidRPr="00AA13B1">
        <w:rPr>
          <w:sz w:val="12"/>
        </w:rPr>
        <w:t xml:space="preserve">¶ </w:t>
      </w:r>
      <w:r w:rsidRPr="00AA13B1">
        <w:t>November will also see elections for all 435 seats of the House of Representatives, where Republicans already have a strong majority, as well as 46 elections in state legislatures and 36 state gubernatorial elections.</w:t>
      </w:r>
      <w:r w:rsidRPr="00AA13B1">
        <w:rPr>
          <w:sz w:val="12"/>
        </w:rPr>
        <w:t xml:space="preserve">¶ </w:t>
      </w:r>
      <w:r w:rsidRPr="00AA13B1">
        <w:t>The story in the House is somewhat less compelling, though that could change</w:t>
      </w:r>
      <w:r w:rsidRPr="00AA13B1">
        <w:rPr>
          <w:rStyle w:val="StyleBoldUnderline"/>
        </w:rPr>
        <w:t>.¶ As things stand, only around 60 House districts are considered competitive races, of which perhaps around a dozen are close toss-ups</w:t>
      </w:r>
      <w:r w:rsidRPr="00AA13B1">
        <w:t>. Democrats would need to pick up 17 seats to switch the balance of power and there are few if any analysts who expect that to happen.</w:t>
      </w:r>
      <w:r w:rsidRPr="00AA13B1">
        <w:rPr>
          <w:sz w:val="12"/>
        </w:rPr>
        <w:t xml:space="preserve">¶ </w:t>
      </w:r>
      <w:r w:rsidRPr="00AA13B1">
        <w:rPr>
          <w:rStyle w:val="StyleBoldUnderline"/>
        </w:rPr>
        <w:t>The Guardian will cover many of the Senate, House, state legislature and gubernatorial races in the weeks and months ahead. But we’ve decide to to kickstart our campaign coverage with a deep dive into those Senate races that, at this stage, look like they’ll matter most.</w:t>
      </w:r>
    </w:p>
    <w:p w:rsidR="009665FE" w:rsidRPr="00AA13B1" w:rsidRDefault="009665FE" w:rsidP="009665FE">
      <w:pPr>
        <w:pStyle w:val="Heading3"/>
      </w:pPr>
      <w:bookmarkStart w:id="67" w:name="_Toc392706494"/>
      <w:r w:rsidRPr="00AA13B1">
        <w:lastRenderedPageBreak/>
        <w:t>Aff – Healthcare Thumps</w:t>
      </w:r>
      <w:bookmarkEnd w:id="67"/>
    </w:p>
    <w:p w:rsidR="00E2462C" w:rsidRDefault="00E2462C" w:rsidP="00E2462C">
      <w:pPr>
        <w:pStyle w:val="Heading4"/>
        <w:rPr>
          <w:rFonts w:eastAsia="Times New Roman" w:cs="Times New Roman"/>
          <w:sz w:val="16"/>
          <w:szCs w:val="20"/>
        </w:rPr>
      </w:pPr>
      <w:r>
        <w:rPr>
          <w:rFonts w:eastAsia="Times New Roman"/>
        </w:rPr>
        <w:t>Obamacare thumps- swing districts</w:t>
      </w:r>
      <w:r>
        <w:rPr>
          <w:rFonts w:eastAsia="Times New Roman"/>
        </w:rPr>
        <w:br/>
      </w:r>
      <w:r w:rsidRPr="000F1DF7">
        <w:rPr>
          <w:rFonts w:eastAsia="Times New Roman"/>
          <w:sz w:val="24"/>
          <w:szCs w:val="24"/>
        </w:rPr>
        <w:t>Delmore</w:t>
      </w:r>
      <w:r w:rsidRPr="006036CB">
        <w:rPr>
          <w:rFonts w:eastAsia="Times New Roman"/>
        </w:rPr>
        <w:t xml:space="preserve">, </w:t>
      </w:r>
      <w:r w:rsidRPr="000F1DF7">
        <w:rPr>
          <w:rFonts w:eastAsia="Times New Roman"/>
          <w:b w:val="0"/>
          <w:sz w:val="16"/>
          <w:szCs w:val="16"/>
        </w:rPr>
        <w:t>MSNBC reporter,</w:t>
      </w:r>
      <w:r w:rsidRPr="006036CB">
        <w:rPr>
          <w:rFonts w:eastAsia="Times New Roman"/>
        </w:rPr>
        <w:t xml:space="preserve"> </w:t>
      </w:r>
      <w:r w:rsidRPr="000F1DF7">
        <w:rPr>
          <w:rFonts w:eastAsia="Times New Roman"/>
          <w:sz w:val="24"/>
          <w:szCs w:val="24"/>
        </w:rPr>
        <w:t>7/11</w:t>
      </w:r>
      <w:r>
        <w:rPr>
          <w:rFonts w:eastAsia="Times New Roman"/>
          <w:b w:val="0"/>
          <w:sz w:val="24"/>
          <w:szCs w:val="24"/>
        </w:rPr>
        <w:br/>
      </w:r>
      <w:r w:rsidRPr="006036CB">
        <w:rPr>
          <w:rFonts w:eastAsia="Times New Roman"/>
          <w:b w:val="0"/>
          <w:sz w:val="20"/>
          <w:szCs w:val="20"/>
        </w:rPr>
        <w:t>(</w:t>
      </w:r>
      <w:r w:rsidRPr="000F1DF7">
        <w:rPr>
          <w:rFonts w:eastAsia="Times New Roman"/>
          <w:b w:val="0"/>
          <w:sz w:val="18"/>
          <w:szCs w:val="18"/>
        </w:rPr>
        <w:t>Erin, “No Smooth Sailing for Democrats in Midterms”, http://www.msnbc.com/all/no-smooth-sailing-dems-midterms)</w:t>
      </w:r>
      <w:r>
        <w:rPr>
          <w:rFonts w:eastAsia="Times New Roman"/>
          <w:b w:val="0"/>
          <w:sz w:val="18"/>
          <w:szCs w:val="18"/>
        </w:rPr>
        <w:br/>
      </w:r>
      <w:r>
        <w:rPr>
          <w:rFonts w:eastAsia="Times New Roman"/>
          <w:sz w:val="20"/>
          <w:szCs w:val="20"/>
          <w:u w:val="single"/>
        </w:rPr>
        <w:br/>
      </w:r>
      <w:r w:rsidRPr="000F1DF7">
        <w:rPr>
          <w:rFonts w:eastAsia="Times New Roman" w:cs="Times New Roman"/>
          <w:sz w:val="20"/>
          <w:szCs w:val="20"/>
          <w:u w:val="single"/>
        </w:rPr>
        <w:t>Political analysts are looking at Florida’s 13th district, a stretch of coastline encompassing parts of St. Petersburg that has been trending blue, as a swing district not unlike those in the battleground states</w:t>
      </w:r>
      <w:r w:rsidRPr="000F1DF7">
        <w:rPr>
          <w:rFonts w:eastAsia="Times New Roman" w:cs="Times New Roman"/>
          <w:sz w:val="16"/>
          <w:szCs w:val="20"/>
        </w:rPr>
        <w:t xml:space="preserve">. Republican lobbyist and former congressional aide David Jolly edged out well-known Democratic statewide official Alex Sink in a special election Tuesday, </w:t>
      </w:r>
      <w:r w:rsidRPr="000F1DF7">
        <w:rPr>
          <w:rFonts w:eastAsia="Times New Roman" w:cs="Times New Roman"/>
          <w:sz w:val="20"/>
          <w:szCs w:val="20"/>
          <w:u w:val="single"/>
        </w:rPr>
        <w:t xml:space="preserve">revealing </w:t>
      </w:r>
      <w:r w:rsidRPr="000F1DF7">
        <w:rPr>
          <w:rStyle w:val="Emphasis"/>
        </w:rPr>
        <w:t>the power of anti-Obamacare attacks and their potential in November</w:t>
      </w:r>
      <w:r w:rsidRPr="000F1DF7">
        <w:rPr>
          <w:rFonts w:eastAsia="Times New Roman" w:cs="Times New Roman"/>
          <w:sz w:val="20"/>
          <w:szCs w:val="20"/>
          <w:u w:val="single"/>
        </w:rPr>
        <w:t>.</w:t>
      </w:r>
      <w:r w:rsidRPr="000F1DF7">
        <w:rPr>
          <w:rFonts w:eastAsia="Times New Roman"/>
          <w:sz w:val="20"/>
          <w:szCs w:val="20"/>
          <w:u w:val="single"/>
        </w:rPr>
        <w:t xml:space="preserve"> </w:t>
      </w:r>
      <w:r w:rsidRPr="000F1DF7">
        <w:rPr>
          <w:rFonts w:eastAsia="Times New Roman" w:cs="Times New Roman"/>
          <w:sz w:val="20"/>
          <w:szCs w:val="20"/>
          <w:u w:val="single"/>
        </w:rPr>
        <w:t>Even though 49% of respondents said they view the health care law negatively, compared with 35% who said it is a positive development,</w:t>
      </w:r>
      <w:r w:rsidRPr="000F1DF7">
        <w:rPr>
          <w:rFonts w:eastAsia="Times New Roman" w:cs="Times New Roman"/>
          <w:sz w:val="16"/>
          <w:szCs w:val="20"/>
        </w:rPr>
        <w:t xml:space="preserve"> NBC News/</w:t>
      </w:r>
      <w:r w:rsidRPr="000F1DF7">
        <w:rPr>
          <w:rFonts w:eastAsia="Times New Roman" w:cs="Times New Roman"/>
          <w:i/>
          <w:sz w:val="16"/>
          <w:szCs w:val="20"/>
        </w:rPr>
        <w:t>Wall Street Journal</w:t>
      </w:r>
      <w:r w:rsidRPr="000F1DF7">
        <w:rPr>
          <w:rFonts w:eastAsia="Times New Roman"/>
          <w:sz w:val="16"/>
          <w:szCs w:val="20"/>
        </w:rPr>
        <w:t xml:space="preserve"> </w:t>
      </w:r>
      <w:r w:rsidRPr="000F1DF7">
        <w:rPr>
          <w:rFonts w:eastAsia="Times New Roman" w:cs="Times New Roman"/>
          <w:sz w:val="16"/>
          <w:szCs w:val="20"/>
        </w:rPr>
        <w:t>polling shows that voters are neck-in-neck over whether to fix or repeal the law. Forty-eight percent said they would vote for a Democrat who wants to fix the Affordable Care Act, while 47% said they would vote for a Republican who wants to repeal it.</w:t>
      </w:r>
    </w:p>
    <w:p w:rsidR="00774FEE" w:rsidRPr="00AA13B1" w:rsidRDefault="00774FEE" w:rsidP="00774FEE">
      <w:pPr>
        <w:pStyle w:val="Heading4"/>
      </w:pPr>
      <w:r w:rsidRPr="00AA13B1">
        <w:t>Healthcare trumps all other issues – no vote changing</w:t>
      </w:r>
    </w:p>
    <w:p w:rsidR="009665FE" w:rsidRPr="00AA13B1" w:rsidRDefault="009665FE" w:rsidP="009665FE">
      <w:r w:rsidRPr="00AA13B1">
        <w:rPr>
          <w:rStyle w:val="StyleStyleBold12pt"/>
        </w:rPr>
        <w:t>Politico 5/19</w:t>
      </w:r>
      <w:r w:rsidRPr="00AA13B1">
        <w:t xml:space="preserve"> [“POLITICO poll shows mounting danger for Democrats,” </w:t>
      </w:r>
      <w:hyperlink r:id="rId140" w:history="1">
        <w:r w:rsidRPr="00AA13B1">
          <w:rPr>
            <w:rStyle w:val="Hyperlink"/>
          </w:rPr>
          <w:t>http://www.politico.com/story/2014/05/politico-poll-shows-mounting-danger-for-dems-106814.html</w:t>
        </w:r>
      </w:hyperlink>
      <w:r w:rsidRPr="00AA13B1">
        <w:t xml:space="preserve"> | </w:t>
      </w:r>
      <w:r w:rsidR="00B82E88" w:rsidRPr="00AA13B1">
        <w:t>prs</w:t>
      </w:r>
      <w:r w:rsidRPr="00AA13B1">
        <w:t>]</w:t>
      </w:r>
    </w:p>
    <w:p w:rsidR="009665FE" w:rsidRPr="00AA13B1" w:rsidRDefault="009665FE" w:rsidP="009665FE"/>
    <w:p w:rsidR="009665FE" w:rsidRPr="00AA13B1" w:rsidRDefault="009665FE" w:rsidP="009665FE">
      <w:r w:rsidRPr="00AA13B1">
        <w:rPr>
          <w:rStyle w:val="StyleBoldUnderline"/>
        </w:rPr>
        <w:t>Both Obama’s job approval and the partisan ballot matchup are markedly more negative for Democrats in this poll than other national surveys</w:t>
      </w:r>
      <w:r w:rsidRPr="00AA13B1">
        <w:t xml:space="preserve"> — a reflection of the political reality that the midterm campaign is being fought on turf that is more challenging for Democrats than the nation as a whole.</w:t>
      </w:r>
      <w:r w:rsidRPr="00AA13B1">
        <w:rPr>
          <w:sz w:val="12"/>
        </w:rPr>
        <w:t xml:space="preserve">¶ </w:t>
      </w:r>
      <w:r w:rsidRPr="00AA13B1">
        <w:t>(Full POLITICO poll results)</w:t>
      </w:r>
      <w:r w:rsidRPr="00AA13B1">
        <w:rPr>
          <w:sz w:val="12"/>
        </w:rPr>
        <w:t xml:space="preserve">¶ </w:t>
      </w:r>
      <w:r w:rsidRPr="00AA13B1">
        <w:rPr>
          <w:rStyle w:val="StyleBoldUnderline"/>
        </w:rPr>
        <w:t>The poll reveals that voters — even in the more conservative midterm states like Georgia and Arkansas, and tossup House districts in states such as Illinois, West Virginia and California — still lean in a liberal direction on several issues Democrats have championed this year, including immigration reform, pay equity for men and women and background checks for gun purchasers</w:t>
      </w:r>
      <w:r w:rsidRPr="00AA13B1">
        <w:t>.</w:t>
      </w:r>
      <w:r w:rsidRPr="00AA13B1">
        <w:rPr>
          <w:sz w:val="12"/>
        </w:rPr>
        <w:t xml:space="preserve">¶ </w:t>
      </w:r>
      <w:r w:rsidRPr="00AA13B1">
        <w:t xml:space="preserve">But </w:t>
      </w:r>
      <w:r w:rsidRPr="00AA13B1">
        <w:rPr>
          <w:rStyle w:val="Emphasis"/>
        </w:rPr>
        <w:t>none of those issues comes close to approaching health care as a major concern for midterm voters.</w:t>
      </w:r>
      <w:r w:rsidRPr="00AA13B1">
        <w:t xml:space="preserve"> Nearly </w:t>
      </w:r>
      <w:r w:rsidRPr="00AA13B1">
        <w:rPr>
          <w:rStyle w:val="StyleBoldUnderline"/>
        </w:rPr>
        <w:t>nine in 10 respondents said that the health care law would be important to determining their vote, including 49 percent who said it would be very important</w:t>
      </w:r>
      <w:r w:rsidRPr="00AA13B1">
        <w:rPr>
          <w:sz w:val="12"/>
          <w:szCs w:val="12"/>
        </w:rPr>
        <w:t>.¶ By comparison, only 28 percent said that immigration reform was “very important” to determining their vote, and 16 percent who said the same of male-female income disparity.</w:t>
      </w:r>
    </w:p>
    <w:p w:rsidR="002731CE" w:rsidRPr="00AA13B1" w:rsidRDefault="002731CE" w:rsidP="002731CE">
      <w:pPr>
        <w:pStyle w:val="Heading3"/>
      </w:pPr>
      <w:bookmarkStart w:id="68" w:name="_Toc392706495"/>
      <w:r w:rsidRPr="00AA13B1">
        <w:lastRenderedPageBreak/>
        <w:t>Aff – No Impact</w:t>
      </w:r>
      <w:bookmarkEnd w:id="68"/>
    </w:p>
    <w:p w:rsidR="002731CE" w:rsidRPr="00AA13B1" w:rsidRDefault="002731CE" w:rsidP="002731CE">
      <w:pPr>
        <w:pStyle w:val="Heading4"/>
      </w:pPr>
      <w:r w:rsidRPr="00AA13B1">
        <w:t>Nothing gets done regardless of who controls the Senate</w:t>
      </w:r>
    </w:p>
    <w:p w:rsidR="002731CE" w:rsidRPr="00AA13B1" w:rsidRDefault="002731CE" w:rsidP="002731CE">
      <w:pPr>
        <w:rPr>
          <w:rStyle w:val="StyleStyleBold12pt"/>
        </w:rPr>
      </w:pPr>
      <w:r w:rsidRPr="00AA13B1">
        <w:rPr>
          <w:rStyle w:val="StyleStyleBold12pt"/>
        </w:rPr>
        <w:t>Weigant 5/19</w:t>
      </w:r>
    </w:p>
    <w:p w:rsidR="002731CE" w:rsidRPr="00AA13B1" w:rsidRDefault="002731CE" w:rsidP="002731CE">
      <w:r w:rsidRPr="00AA13B1">
        <w:t>Chris, Reporter, Huffington Post, “Senate Electoral Dynamics in 2014 and 2016”, http://www.huffingtonpost.com/chris-weigant/senate-electoral-dynamics_b_5354731.html?utm_hp_ref=politics</w:t>
      </w:r>
    </w:p>
    <w:p w:rsidR="002731CE" w:rsidRPr="00AA13B1" w:rsidRDefault="002731CE" w:rsidP="002731CE">
      <w:r w:rsidRPr="00AA13B1">
        <w:rPr>
          <w:rStyle w:val="StyleBoldUnderline"/>
        </w:rPr>
        <w:t>If the Senate does flip control</w:t>
      </w:r>
      <w:r w:rsidRPr="00AA13B1">
        <w:t xml:space="preserve">, President </w:t>
      </w:r>
      <w:r w:rsidRPr="00AA13B1">
        <w:rPr>
          <w:rStyle w:val="StyleBoldUnderline"/>
        </w:rPr>
        <w:t>Obama is going to have a rocky end to his presidency, whether McConnell gets rid of legislative filibusters or not. Obama will spend two years vetoing bills, or Senate Dem</w:t>
      </w:r>
      <w:r w:rsidRPr="00AA13B1">
        <w:t>ocrat</w:t>
      </w:r>
      <w:r w:rsidRPr="00AA13B1">
        <w:rPr>
          <w:rStyle w:val="StyleBoldUnderline"/>
        </w:rPr>
        <w:t xml:space="preserve">s will spend two years filibustering everything in sight. </w:t>
      </w:r>
      <w:r w:rsidRPr="00AA13B1">
        <w:rPr>
          <w:rStyle w:val="Emphasis"/>
        </w:rPr>
        <w:t>Nothing much will get accomplished, either way.</w:t>
      </w:r>
      <w:r w:rsidRPr="00AA13B1">
        <w:t xml:space="preserve"> The budget fights will be epic, one assumes, making the fiscal cliff look like a picnic in the park in retrospective.</w:t>
      </w:r>
    </w:p>
    <w:p w:rsidR="00E2462C" w:rsidRDefault="00E2462C">
      <w:pPr>
        <w:spacing w:after="200" w:line="276" w:lineRule="auto"/>
      </w:pPr>
      <w:r>
        <w:br w:type="page"/>
      </w:r>
    </w:p>
    <w:p w:rsidR="002731CE" w:rsidRDefault="00E2462C" w:rsidP="00E2462C">
      <w:pPr>
        <w:pStyle w:val="Heading3"/>
      </w:pPr>
      <w:bookmarkStart w:id="69" w:name="_Toc392706496"/>
      <w:r>
        <w:lastRenderedPageBreak/>
        <w:t>Aff – Immigration – Obama XO</w:t>
      </w:r>
      <w:bookmarkEnd w:id="69"/>
    </w:p>
    <w:p w:rsidR="00E2462C" w:rsidRPr="00A51E28" w:rsidRDefault="00E2462C" w:rsidP="00E2462C">
      <w:pPr>
        <w:pStyle w:val="Heading4"/>
      </w:pPr>
      <w:r>
        <w:t>Obama will XO immigration reform anyway</w:t>
      </w:r>
    </w:p>
    <w:p w:rsidR="00E2462C" w:rsidRDefault="00E2462C" w:rsidP="00E2462C">
      <w:r w:rsidRPr="00A51E28">
        <w:rPr>
          <w:rStyle w:val="StyleStyleBold12pt"/>
        </w:rPr>
        <w:t>The Hill 6/26</w:t>
      </w:r>
      <w:r>
        <w:t xml:space="preserve">  http://thehill.com/homenews/house/210734-dems-no-bluff-obama-will-go-it-alone-on-immigration#ixzz36lI16Lt0 </w:t>
      </w:r>
    </w:p>
    <w:p w:rsidR="00E2462C" w:rsidRPr="009107E4" w:rsidRDefault="00E2462C" w:rsidP="00E2462C"/>
    <w:p w:rsidR="00E2462C" w:rsidRPr="00A51E28" w:rsidRDefault="00E2462C" w:rsidP="00E2462C">
      <w:pPr>
        <w:rPr>
          <w:rStyle w:val="StyleBoldUnderline"/>
        </w:rPr>
      </w:pPr>
      <w:r w:rsidRPr="00A51E28">
        <w:rPr>
          <w:rStyle w:val="StyleBoldUnderline"/>
        </w:rPr>
        <w:t>The Obama administration is "not bluffing" in its intent to take executive action on immigration policy if House Republicans don't act soon,</w:t>
      </w:r>
      <w:r>
        <w:t xml:space="preserve"> top Democratic leaders warned Thursday.</w:t>
      </w:r>
      <w:r w:rsidRPr="00A51E28">
        <w:rPr>
          <w:sz w:val="12"/>
        </w:rPr>
        <w:t xml:space="preserve">¶ </w:t>
      </w:r>
      <w:r>
        <w:t xml:space="preserve">President </w:t>
      </w:r>
      <w:r w:rsidRPr="00A51E28">
        <w:rPr>
          <w:rStyle w:val="StyleBoldUnderline"/>
        </w:rPr>
        <w:t>Obama has delayed any potential changes to his deportation policy to allow House GOP leaders time to bring legislation to the floor this summer</w:t>
      </w:r>
      <w:r>
        <w:t xml:space="preserve">. But if the Republicans don't act in July, the Democrats say, </w:t>
      </w:r>
      <w:r w:rsidRPr="00A51E28">
        <w:rPr>
          <w:rStyle w:val="Emphasis"/>
        </w:rPr>
        <w:t>unilateral changes by Obama are inevitable</w:t>
      </w:r>
      <w:r>
        <w:t>.</w:t>
      </w:r>
      <w:r w:rsidRPr="00A51E28">
        <w:rPr>
          <w:sz w:val="12"/>
        </w:rPr>
        <w:t xml:space="preserve">¶ </w:t>
      </w:r>
      <w:r>
        <w:t>"We're at the end of the line," Sen. Robert Menendez (D-N.J.) said Thursday during a press briefing in the Capitol. "</w:t>
      </w:r>
      <w:r w:rsidRPr="00A51E28">
        <w:rPr>
          <w:rStyle w:val="StyleBoldUnderline"/>
        </w:rPr>
        <w:t>We're not bluffing by setting a legislative deadline for them to act.¶ "Their first job is to govern," Menendez added, "and in the absence of governing, then you see executive actions.</w:t>
      </w:r>
      <w:r>
        <w:t>"</w:t>
      </w:r>
      <w:r w:rsidRPr="00A51E28">
        <w:rPr>
          <w:sz w:val="12"/>
        </w:rPr>
        <w:t xml:space="preserve">¶ </w:t>
      </w:r>
      <w:r>
        <w:t>Sen. Dick Durbin (D-Ill.) piled on. Noting that a year has passed since the Senate passed a sweeping immigration reform bill with broad bipartisan support, he urged House Speaker John Boehner (R-Ohio) to bring a similar bill to the floor.</w:t>
      </w:r>
      <w:r w:rsidRPr="00A51E28">
        <w:rPr>
          <w:sz w:val="12"/>
        </w:rPr>
        <w:t xml:space="preserve">¶ </w:t>
      </w:r>
      <w:r>
        <w:t xml:space="preserve">"I </w:t>
      </w:r>
      <w:r w:rsidRPr="00A51E28">
        <w:rPr>
          <w:rStyle w:val="StyleBoldUnderline"/>
        </w:rPr>
        <w:t>don't know how much more time he thinks he needs, but I hope that Speaker Boehner will speak up today," Durbin said. "And if he does not, the president will borrow the power that is needed to solve the problems of immigration."</w:t>
      </w:r>
    </w:p>
    <w:p w:rsidR="00E2462C" w:rsidRPr="00E2462C" w:rsidRDefault="00E2462C" w:rsidP="00E2462C"/>
    <w:sectPr w:rsidR="00E2462C" w:rsidRPr="00E2462C">
      <w:headerReference w:type="default" r:id="rId141"/>
      <w:footerReference w:type="default" r:id="rId1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04F6" w:rsidRDefault="007A04F6" w:rsidP="005F5576">
      <w:r>
        <w:separator/>
      </w:r>
    </w:p>
  </w:endnote>
  <w:endnote w:type="continuationSeparator" w:id="0">
    <w:p w:rsidR="007A04F6" w:rsidRDefault="007A04F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eorgia">
    <w:panose1 w:val="02040502050405020303"/>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ＭＳ ゴシック">
    <w:charset w:val="4E"/>
    <w:family w:val="auto"/>
    <w:pitch w:val="variable"/>
    <w:sig w:usb0="00000001" w:usb1="08070000" w:usb2="00000010" w:usb3="00000000" w:csb0="00020000" w:csb1="00000000"/>
  </w:font>
  <w:font w:name="ＭＳ 明朝">
    <w:charset w:val="4E"/>
    <w:family w:val="auto"/>
    <w:pitch w:val="variable"/>
    <w:sig w:usb0="00000001" w:usb1="08070000" w:usb2="00000010" w:usb3="00000000" w:csb0="00020000" w:csb1="00000000"/>
  </w:font>
  <w:font w:name="Tahoma">
    <w:panose1 w:val="020B0604030504040204"/>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97509507"/>
      <w:docPartObj>
        <w:docPartGallery w:val="Page Numbers (Bottom of Page)"/>
        <w:docPartUnique/>
      </w:docPartObj>
    </w:sdtPr>
    <w:sdtEndPr>
      <w:rPr>
        <w:noProof/>
      </w:rPr>
    </w:sdtEndPr>
    <w:sdtContent>
      <w:p w:rsidR="00E2462C" w:rsidRDefault="00E2462C">
        <w:pPr>
          <w:pStyle w:val="Footer"/>
          <w:jc w:val="center"/>
        </w:pPr>
        <w:r>
          <w:fldChar w:fldCharType="begin"/>
        </w:r>
        <w:r>
          <w:instrText xml:space="preserve"> PAGE   \* MERGEFORMAT </w:instrText>
        </w:r>
        <w:r>
          <w:fldChar w:fldCharType="separate"/>
        </w:r>
        <w:r w:rsidR="00295F4D">
          <w:rPr>
            <w:noProof/>
          </w:rPr>
          <w:t>74</w:t>
        </w:r>
        <w:r>
          <w:rPr>
            <w:noProof/>
          </w:rPr>
          <w:fldChar w:fldCharType="end"/>
        </w:r>
      </w:p>
    </w:sdtContent>
  </w:sdt>
  <w:p w:rsidR="00E2462C" w:rsidRDefault="00E2462C">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04F6" w:rsidRDefault="007A04F6" w:rsidP="005F5576">
      <w:r>
        <w:separator/>
      </w:r>
    </w:p>
  </w:footnote>
  <w:footnote w:type="continuationSeparator" w:id="0">
    <w:p w:rsidR="007A04F6" w:rsidRDefault="007A04F6" w:rsidP="005F557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62C" w:rsidRPr="0088181A" w:rsidRDefault="00E2462C">
    <w:pPr>
      <w:pStyle w:val="Header"/>
      <w:rPr>
        <w:b/>
      </w:rPr>
    </w:pPr>
    <w:r>
      <w:rPr>
        <w:b/>
      </w:rPr>
      <w:t>GRIPEs</w:t>
    </w:r>
    <w:r w:rsidRPr="0088181A">
      <w:rPr>
        <w:b/>
      </w:rPr>
      <w:tab/>
    </w:r>
    <w:r w:rsidRPr="0088181A">
      <w:rPr>
        <w:b/>
      </w:rPr>
      <w:tab/>
      <w:t>UTNIF 2014</w:t>
    </w:r>
  </w:p>
  <w:p w:rsidR="00E2462C" w:rsidRPr="0088181A" w:rsidRDefault="00E2462C">
    <w:pPr>
      <w:pStyle w:val="Header"/>
      <w:rPr>
        <w:b/>
      </w:rPr>
    </w:pPr>
    <w:r w:rsidRPr="0088181A">
      <w:rPr>
        <w:b/>
      </w:rPr>
      <w:t>Midterms 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0626223"/>
    <w:multiLevelType w:val="hybridMultilevel"/>
    <w:tmpl w:val="EA72D6AE"/>
    <w:lvl w:ilvl="0" w:tplc="E16ECDBA">
      <w:start w:val="3"/>
      <w:numFmt w:val="bullet"/>
      <w:lvlText w:val="-"/>
      <w:lvlJc w:val="left"/>
      <w:pPr>
        <w:ind w:left="720" w:hanging="360"/>
      </w:pPr>
      <w:rPr>
        <w:rFonts w:ascii="Georgia" w:eastAsiaTheme="minorHAnsi"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6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6997"/>
    <w:rsid w:val="000022F2"/>
    <w:rsid w:val="0000459F"/>
    <w:rsid w:val="00004EB4"/>
    <w:rsid w:val="0002196C"/>
    <w:rsid w:val="00021F29"/>
    <w:rsid w:val="00027EED"/>
    <w:rsid w:val="0003041D"/>
    <w:rsid w:val="00033028"/>
    <w:rsid w:val="000360A7"/>
    <w:rsid w:val="00052A1D"/>
    <w:rsid w:val="0005387E"/>
    <w:rsid w:val="00055E12"/>
    <w:rsid w:val="00064A59"/>
    <w:rsid w:val="0007162E"/>
    <w:rsid w:val="0007275A"/>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3D2"/>
    <w:rsid w:val="00126D92"/>
    <w:rsid w:val="001301AC"/>
    <w:rsid w:val="001304DF"/>
    <w:rsid w:val="00140397"/>
    <w:rsid w:val="0014072D"/>
    <w:rsid w:val="00141F7D"/>
    <w:rsid w:val="00141FBF"/>
    <w:rsid w:val="00145749"/>
    <w:rsid w:val="001623DB"/>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20B3E"/>
    <w:rsid w:val="0024023F"/>
    <w:rsid w:val="00240C4E"/>
    <w:rsid w:val="00243DC0"/>
    <w:rsid w:val="00250E16"/>
    <w:rsid w:val="00257696"/>
    <w:rsid w:val="0026382E"/>
    <w:rsid w:val="00272786"/>
    <w:rsid w:val="002731CE"/>
    <w:rsid w:val="00287AB7"/>
    <w:rsid w:val="00294D00"/>
    <w:rsid w:val="00295F4D"/>
    <w:rsid w:val="002A213E"/>
    <w:rsid w:val="002A612B"/>
    <w:rsid w:val="002B2C34"/>
    <w:rsid w:val="002B68A4"/>
    <w:rsid w:val="002C571D"/>
    <w:rsid w:val="002C5772"/>
    <w:rsid w:val="002D0374"/>
    <w:rsid w:val="002D2946"/>
    <w:rsid w:val="002D529E"/>
    <w:rsid w:val="002D6BD6"/>
    <w:rsid w:val="002E4DD9"/>
    <w:rsid w:val="002F0314"/>
    <w:rsid w:val="00311379"/>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97755"/>
    <w:rsid w:val="003A2A3B"/>
    <w:rsid w:val="003A4022"/>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47464"/>
    <w:rsid w:val="00450882"/>
    <w:rsid w:val="00451C20"/>
    <w:rsid w:val="00452001"/>
    <w:rsid w:val="0045442E"/>
    <w:rsid w:val="00455C2F"/>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0A7A"/>
    <w:rsid w:val="004E294C"/>
    <w:rsid w:val="004E3132"/>
    <w:rsid w:val="004E552E"/>
    <w:rsid w:val="004E656D"/>
    <w:rsid w:val="004F0849"/>
    <w:rsid w:val="004F173C"/>
    <w:rsid w:val="004F1B8C"/>
    <w:rsid w:val="004F33F3"/>
    <w:rsid w:val="004F45B0"/>
    <w:rsid w:val="005020C3"/>
    <w:rsid w:val="00505FE4"/>
    <w:rsid w:val="005111F8"/>
    <w:rsid w:val="00513FA2"/>
    <w:rsid w:val="00514387"/>
    <w:rsid w:val="00516459"/>
    <w:rsid w:val="00520153"/>
    <w:rsid w:val="00527AB9"/>
    <w:rsid w:val="005349E1"/>
    <w:rsid w:val="00537EF5"/>
    <w:rsid w:val="005420CC"/>
    <w:rsid w:val="005434D0"/>
    <w:rsid w:val="0054437C"/>
    <w:rsid w:val="00546D61"/>
    <w:rsid w:val="005579BF"/>
    <w:rsid w:val="00560C3E"/>
    <w:rsid w:val="0056186A"/>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D5B75"/>
    <w:rsid w:val="005E0681"/>
    <w:rsid w:val="005E3B08"/>
    <w:rsid w:val="005E3FE4"/>
    <w:rsid w:val="005E572E"/>
    <w:rsid w:val="005F5576"/>
    <w:rsid w:val="006014AB"/>
    <w:rsid w:val="00605F20"/>
    <w:rsid w:val="0061680A"/>
    <w:rsid w:val="00623B70"/>
    <w:rsid w:val="0063578B"/>
    <w:rsid w:val="00636B3D"/>
    <w:rsid w:val="0063769A"/>
    <w:rsid w:val="00641025"/>
    <w:rsid w:val="00642D02"/>
    <w:rsid w:val="00650E98"/>
    <w:rsid w:val="00656C61"/>
    <w:rsid w:val="006672D8"/>
    <w:rsid w:val="00670D96"/>
    <w:rsid w:val="00672877"/>
    <w:rsid w:val="0067638D"/>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17B94"/>
    <w:rsid w:val="00723F91"/>
    <w:rsid w:val="00725623"/>
    <w:rsid w:val="00743059"/>
    <w:rsid w:val="00744F58"/>
    <w:rsid w:val="00750CED"/>
    <w:rsid w:val="00760A29"/>
    <w:rsid w:val="00771E18"/>
    <w:rsid w:val="007739F1"/>
    <w:rsid w:val="007745C6"/>
    <w:rsid w:val="00774FEE"/>
    <w:rsid w:val="007755F6"/>
    <w:rsid w:val="007761AD"/>
    <w:rsid w:val="00777387"/>
    <w:rsid w:val="007815E5"/>
    <w:rsid w:val="00784A56"/>
    <w:rsid w:val="00787343"/>
    <w:rsid w:val="00790BFA"/>
    <w:rsid w:val="00791121"/>
    <w:rsid w:val="00791C88"/>
    <w:rsid w:val="00792E3D"/>
    <w:rsid w:val="00797253"/>
    <w:rsid w:val="00797B76"/>
    <w:rsid w:val="007A04F6"/>
    <w:rsid w:val="007A3D06"/>
    <w:rsid w:val="007B383B"/>
    <w:rsid w:val="007C350D"/>
    <w:rsid w:val="007C3689"/>
    <w:rsid w:val="007C3C9B"/>
    <w:rsid w:val="007D3012"/>
    <w:rsid w:val="007D65A7"/>
    <w:rsid w:val="007E3F59"/>
    <w:rsid w:val="007E5043"/>
    <w:rsid w:val="007E5183"/>
    <w:rsid w:val="008133F9"/>
    <w:rsid w:val="0081648B"/>
    <w:rsid w:val="00823AAC"/>
    <w:rsid w:val="00854C66"/>
    <w:rsid w:val="008553E1"/>
    <w:rsid w:val="0087643B"/>
    <w:rsid w:val="00877669"/>
    <w:rsid w:val="0088181A"/>
    <w:rsid w:val="00897F92"/>
    <w:rsid w:val="008A3CB0"/>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665FE"/>
    <w:rsid w:val="009706C1"/>
    <w:rsid w:val="00974346"/>
    <w:rsid w:val="00976675"/>
    <w:rsid w:val="00976FBF"/>
    <w:rsid w:val="00984B38"/>
    <w:rsid w:val="009A0636"/>
    <w:rsid w:val="009A6FF5"/>
    <w:rsid w:val="009A7857"/>
    <w:rsid w:val="009B2B47"/>
    <w:rsid w:val="009B35DB"/>
    <w:rsid w:val="009C4298"/>
    <w:rsid w:val="009D318C"/>
    <w:rsid w:val="00A00DD1"/>
    <w:rsid w:val="00A10B8B"/>
    <w:rsid w:val="00A20D78"/>
    <w:rsid w:val="00A2174A"/>
    <w:rsid w:val="00A26733"/>
    <w:rsid w:val="00A3595E"/>
    <w:rsid w:val="00A36096"/>
    <w:rsid w:val="00A46C7F"/>
    <w:rsid w:val="00A73245"/>
    <w:rsid w:val="00A74E1B"/>
    <w:rsid w:val="00A77145"/>
    <w:rsid w:val="00A82989"/>
    <w:rsid w:val="00A84954"/>
    <w:rsid w:val="00A904FE"/>
    <w:rsid w:val="00A9262C"/>
    <w:rsid w:val="00AA13B1"/>
    <w:rsid w:val="00AB3B76"/>
    <w:rsid w:val="00AB61DD"/>
    <w:rsid w:val="00AC222F"/>
    <w:rsid w:val="00AC2CC7"/>
    <w:rsid w:val="00AC7B3B"/>
    <w:rsid w:val="00AD3CE6"/>
    <w:rsid w:val="00AE1307"/>
    <w:rsid w:val="00AE7586"/>
    <w:rsid w:val="00AF70B5"/>
    <w:rsid w:val="00AF7A65"/>
    <w:rsid w:val="00B06710"/>
    <w:rsid w:val="00B07EBF"/>
    <w:rsid w:val="00B166CB"/>
    <w:rsid w:val="00B235E1"/>
    <w:rsid w:val="00B2441A"/>
    <w:rsid w:val="00B272CF"/>
    <w:rsid w:val="00B3145D"/>
    <w:rsid w:val="00B357BA"/>
    <w:rsid w:val="00B564DB"/>
    <w:rsid w:val="00B768B6"/>
    <w:rsid w:val="00B816A3"/>
    <w:rsid w:val="00B82E88"/>
    <w:rsid w:val="00B908D1"/>
    <w:rsid w:val="00B940D1"/>
    <w:rsid w:val="00BB58BD"/>
    <w:rsid w:val="00BB6A26"/>
    <w:rsid w:val="00BC1034"/>
    <w:rsid w:val="00BD082C"/>
    <w:rsid w:val="00BD77B8"/>
    <w:rsid w:val="00BE2408"/>
    <w:rsid w:val="00BE3EC6"/>
    <w:rsid w:val="00BE5BEB"/>
    <w:rsid w:val="00BE6528"/>
    <w:rsid w:val="00C0087A"/>
    <w:rsid w:val="00C05F9D"/>
    <w:rsid w:val="00C27212"/>
    <w:rsid w:val="00C34185"/>
    <w:rsid w:val="00C34B78"/>
    <w:rsid w:val="00C42DD6"/>
    <w:rsid w:val="00C545E7"/>
    <w:rsid w:val="00C66858"/>
    <w:rsid w:val="00C66DB1"/>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0511"/>
    <w:rsid w:val="00D21154"/>
    <w:rsid w:val="00D21359"/>
    <w:rsid w:val="00D215F6"/>
    <w:rsid w:val="00D22A4F"/>
    <w:rsid w:val="00D22BE1"/>
    <w:rsid w:val="00D26997"/>
    <w:rsid w:val="00D2765B"/>
    <w:rsid w:val="00D31DF7"/>
    <w:rsid w:val="00D33B91"/>
    <w:rsid w:val="00D415C6"/>
    <w:rsid w:val="00D420EA"/>
    <w:rsid w:val="00D4639E"/>
    <w:rsid w:val="00D51ABF"/>
    <w:rsid w:val="00D5444B"/>
    <w:rsid w:val="00D55302"/>
    <w:rsid w:val="00D57CBF"/>
    <w:rsid w:val="00D66ABC"/>
    <w:rsid w:val="00D71CFC"/>
    <w:rsid w:val="00D82F12"/>
    <w:rsid w:val="00D86024"/>
    <w:rsid w:val="00D93517"/>
    <w:rsid w:val="00D94CA3"/>
    <w:rsid w:val="00D96595"/>
    <w:rsid w:val="00DA018C"/>
    <w:rsid w:val="00DA3C9D"/>
    <w:rsid w:val="00DB0F7E"/>
    <w:rsid w:val="00DB5489"/>
    <w:rsid w:val="00DB6C98"/>
    <w:rsid w:val="00DC269A"/>
    <w:rsid w:val="00DC701C"/>
    <w:rsid w:val="00DD348A"/>
    <w:rsid w:val="00DD7F91"/>
    <w:rsid w:val="00DE374D"/>
    <w:rsid w:val="00E00376"/>
    <w:rsid w:val="00E01016"/>
    <w:rsid w:val="00E043B1"/>
    <w:rsid w:val="00E14EBD"/>
    <w:rsid w:val="00E16734"/>
    <w:rsid w:val="00E211CA"/>
    <w:rsid w:val="00E23260"/>
    <w:rsid w:val="00E2367A"/>
    <w:rsid w:val="00E2388D"/>
    <w:rsid w:val="00E2462C"/>
    <w:rsid w:val="00E27BC7"/>
    <w:rsid w:val="00E35FC9"/>
    <w:rsid w:val="00E377A4"/>
    <w:rsid w:val="00E41346"/>
    <w:rsid w:val="00E420E9"/>
    <w:rsid w:val="00E4635D"/>
    <w:rsid w:val="00E6070B"/>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2D8"/>
    <w:rsid w:val="00F057C6"/>
    <w:rsid w:val="00F17D96"/>
    <w:rsid w:val="00F22565"/>
    <w:rsid w:val="00F3181A"/>
    <w:rsid w:val="00F3380E"/>
    <w:rsid w:val="00F40837"/>
    <w:rsid w:val="00F42F79"/>
    <w:rsid w:val="00F47773"/>
    <w:rsid w:val="00F5019D"/>
    <w:rsid w:val="00F51A75"/>
    <w:rsid w:val="00F5204F"/>
    <w:rsid w:val="00F55980"/>
    <w:rsid w:val="00F56308"/>
    <w:rsid w:val="00F634D6"/>
    <w:rsid w:val="00F64385"/>
    <w:rsid w:val="00F6473F"/>
    <w:rsid w:val="00F76366"/>
    <w:rsid w:val="00F805C0"/>
    <w:rsid w:val="00F948C9"/>
    <w:rsid w:val="00F94F20"/>
    <w:rsid w:val="00FB1A81"/>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47464"/>
    <w:pPr>
      <w:spacing w:after="0" w:line="240" w:lineRule="auto"/>
    </w:pPr>
    <w:rPr>
      <w:rFonts w:ascii="Georgia" w:hAnsi="Georgia" w:cs="Arial"/>
    </w:rPr>
  </w:style>
  <w:style w:type="paragraph" w:styleId="Heading1">
    <w:name w:val="heading 1"/>
    <w:aliases w:val="Pocket"/>
    <w:basedOn w:val="Normal"/>
    <w:next w:val="Normal"/>
    <w:link w:val="Heading1Char"/>
    <w:uiPriority w:val="1"/>
    <w:qFormat/>
    <w:rsid w:val="0044746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4746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Char Char Char Char Char Char Char,Heading 3 Char Char,Char1 Char,Char1 Char + Left:  2.54 cm,First line:  0 Heading 3,First line:  0 cm,Tags v 2,3: Cite,Char1,Underlines,Heading 3 Char3,Heading 3 Char1,No Underline,Text 7,Bold Cite"/>
    <w:basedOn w:val="Normal"/>
    <w:next w:val="Normal"/>
    <w:link w:val="Heading3Char"/>
    <w:uiPriority w:val="3"/>
    <w:qFormat/>
    <w:rsid w:val="0044746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Ch,Card,Tags,No Spacing1,Debate Text,No Spacing11,Read stuff,No Spacing111,No Spacing2,tags,No Spacing1111,No Spacing11111,No Spacing111111, Ch,ta"/>
    <w:basedOn w:val="Normal"/>
    <w:next w:val="Normal"/>
    <w:link w:val="Heading4Char"/>
    <w:uiPriority w:val="4"/>
    <w:qFormat/>
    <w:rsid w:val="0044746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447464"/>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447464"/>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Underlined,CD Card,ED - Tag,emphasis,Emphasis!!,small,Bold Underline,Qualifications,bold underline,normal card text,Shrunk,qualifications in card,qualifications,Style1"/>
    <w:basedOn w:val="DefaultParagraphFont"/>
    <w:uiPriority w:val="7"/>
    <w:qFormat/>
    <w:rsid w:val="00447464"/>
    <w:rPr>
      <w:rFonts w:ascii="Georgia" w:hAnsi="Georgia" w:cs="Arial"/>
      <w:b/>
      <w:i w:val="0"/>
      <w:iCs/>
      <w:sz w:val="22"/>
      <w:u w:val="single"/>
      <w:bdr w:val="single" w:sz="18" w:space="0" w:color="auto"/>
    </w:rPr>
  </w:style>
  <w:style w:type="character" w:customStyle="1" w:styleId="StyleBold">
    <w:name w:val="Style Bold"/>
    <w:basedOn w:val="DefaultParagraphFont"/>
    <w:uiPriority w:val="9"/>
    <w:semiHidden/>
    <w:rsid w:val="00447464"/>
    <w:rPr>
      <w:b/>
      <w:bCs/>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Tags v 2 Char,3: Cite Char,Char1 Char1,Text 7 Char"/>
    <w:basedOn w:val="DefaultParagraphFont"/>
    <w:link w:val="Heading3"/>
    <w:uiPriority w:val="3"/>
    <w:rsid w:val="00447464"/>
    <w:rPr>
      <w:rFonts w:ascii="Georgia" w:eastAsiaTheme="majorEastAsia" w:hAnsi="Georgia" w:cstheme="majorBidi"/>
      <w:b/>
      <w:bCs/>
      <w:sz w:val="32"/>
      <w:u w:val="single"/>
    </w:rPr>
  </w:style>
  <w:style w:type="character" w:customStyle="1" w:styleId="StyleBoldUnderline">
    <w:name w:val="Style Bold Underline"/>
    <w:aliases w:val="Underline,apple-style-span + 6 pt,Bold,Kern at 16 pt,Intense Emphasis11,Intense Emphasis111,Intense Emphasis1111,Cards + Font: 12 pt Char,c,Underline Char,Intense Emphasis1,Style,Intense Emphasis2,Intense Emphasis3,Intense Emphasis4"/>
    <w:basedOn w:val="DefaultParagraphFont"/>
    <w:link w:val="CardsFont12pt"/>
    <w:uiPriority w:val="6"/>
    <w:qFormat/>
    <w:rsid w:val="00447464"/>
    <w:rPr>
      <w:b/>
      <w:bCs/>
      <w:sz w:val="22"/>
      <w:u w:val="single"/>
    </w:rPr>
  </w:style>
  <w:style w:type="character" w:customStyle="1" w:styleId="StyleStyleBold12pt">
    <w:name w:val="Style Style Bold + 12 pt"/>
    <w:aliases w:val="Cite,Style Style Bold + 12pt,Style Style Bold,Style Style + 12 pt,Style Style Bo... +,Old Cite,Style Style Bold + 10 pt,Style Style Bold + 13 pt,tagld + 12 pt,Style Style Bold + 11 pt,Style 13 pt Bold,tag + 12 pt,Not..."/>
    <w:basedOn w:val="StyleBold"/>
    <w:uiPriority w:val="5"/>
    <w:qFormat/>
    <w:rsid w:val="00447464"/>
    <w:rPr>
      <w:b/>
      <w:bCs/>
      <w:sz w:val="26"/>
      <w:u w:val="none"/>
    </w:rPr>
  </w:style>
  <w:style w:type="paragraph" w:styleId="Header">
    <w:name w:val="header"/>
    <w:basedOn w:val="Normal"/>
    <w:link w:val="HeaderChar"/>
    <w:uiPriority w:val="99"/>
    <w:semiHidden/>
    <w:rsid w:val="00447464"/>
    <w:pPr>
      <w:tabs>
        <w:tab w:val="center" w:pos="4680"/>
        <w:tab w:val="right" w:pos="9360"/>
      </w:tabs>
    </w:pPr>
  </w:style>
  <w:style w:type="character" w:customStyle="1" w:styleId="HeaderChar">
    <w:name w:val="Header Char"/>
    <w:basedOn w:val="DefaultParagraphFont"/>
    <w:link w:val="Header"/>
    <w:uiPriority w:val="99"/>
    <w:semiHidden/>
    <w:rsid w:val="00447464"/>
    <w:rPr>
      <w:rFonts w:ascii="Georgia" w:hAnsi="Georgia" w:cs="Arial"/>
    </w:rPr>
  </w:style>
  <w:style w:type="paragraph" w:styleId="Footer">
    <w:name w:val="footer"/>
    <w:basedOn w:val="Normal"/>
    <w:link w:val="FooterChar"/>
    <w:uiPriority w:val="99"/>
    <w:rsid w:val="00447464"/>
    <w:pPr>
      <w:tabs>
        <w:tab w:val="center" w:pos="4680"/>
        <w:tab w:val="right" w:pos="9360"/>
      </w:tabs>
    </w:pPr>
  </w:style>
  <w:style w:type="character" w:customStyle="1" w:styleId="FooterChar">
    <w:name w:val="Footer Char"/>
    <w:basedOn w:val="DefaultParagraphFont"/>
    <w:link w:val="Footer"/>
    <w:uiPriority w:val="99"/>
    <w:rsid w:val="00447464"/>
    <w:rPr>
      <w:rFonts w:ascii="Georgia" w:hAnsi="Georgia" w:cs="Arial"/>
    </w:rPr>
  </w:style>
  <w:style w:type="character" w:styleId="Hyperlink">
    <w:name w:val="Hyperlink"/>
    <w:aliases w:val="heading 1 (block title),Card Text,Read,Important,Internet Link"/>
    <w:basedOn w:val="DefaultParagraphFont"/>
    <w:uiPriority w:val="99"/>
    <w:rsid w:val="00447464"/>
    <w:rPr>
      <w:color w:val="auto"/>
      <w:u w:val="none"/>
    </w:rPr>
  </w:style>
  <w:style w:type="character" w:styleId="FollowedHyperlink">
    <w:name w:val="FollowedHyperlink"/>
    <w:basedOn w:val="DefaultParagraphFont"/>
    <w:uiPriority w:val="99"/>
    <w:semiHidden/>
    <w:rsid w:val="00447464"/>
    <w:rPr>
      <w:color w:val="auto"/>
      <w:u w:val="none"/>
    </w:rPr>
  </w:style>
  <w:style w:type="character" w:customStyle="1" w:styleId="Heading4Char">
    <w:name w:val="Heading 4 Char"/>
    <w:aliases w:val="Tag Char,Big card Char,body Char,small text Char,Normal Tag Char,heading 2 Char,Heading 2 Char2 Char Char,Heading 2 Char1 Char Char Char,Ch Char,Card Char,Tags Char,No Spacing1 Char,Debate Text Char,No Spacing11 Char,Read stuff Char"/>
    <w:basedOn w:val="DefaultParagraphFont"/>
    <w:link w:val="Heading4"/>
    <w:uiPriority w:val="4"/>
    <w:rsid w:val="00447464"/>
    <w:rPr>
      <w:rFonts w:ascii="Georgia" w:eastAsiaTheme="majorEastAsia" w:hAnsi="Georgia" w:cstheme="majorBidi"/>
      <w:b/>
      <w:bCs/>
      <w:iCs/>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BoldUnderline"/>
    <w:uiPriority w:val="6"/>
    <w:rsid w:val="00C66DB1"/>
    <w:pPr>
      <w:spacing w:after="0" w:line="240" w:lineRule="auto"/>
    </w:pPr>
    <w:rPr>
      <w:b/>
      <w:bCs/>
      <w:u w:val="single"/>
    </w:rPr>
  </w:style>
  <w:style w:type="paragraph" w:customStyle="1" w:styleId="textbold">
    <w:name w:val="text bold"/>
    <w:basedOn w:val="Normal"/>
    <w:link w:val="underline"/>
    <w:uiPriority w:val="7"/>
    <w:qFormat/>
    <w:rsid w:val="00F94F20"/>
    <w:pPr>
      <w:ind w:left="720"/>
      <w:jc w:val="both"/>
    </w:pPr>
    <w:rPr>
      <w:rFonts w:asciiTheme="minorHAnsi" w:eastAsiaTheme="minorEastAsia" w:hAnsiTheme="minorHAnsi" w:cstheme="minorBidi"/>
      <w:sz w:val="20"/>
      <w:szCs w:val="24"/>
      <w:u w:val="single"/>
    </w:rPr>
  </w:style>
  <w:style w:type="character" w:customStyle="1" w:styleId="underline">
    <w:name w:val="underline"/>
    <w:basedOn w:val="DefaultParagraphFont"/>
    <w:link w:val="textbold"/>
    <w:qFormat/>
    <w:locked/>
    <w:rsid w:val="00F94F20"/>
    <w:rPr>
      <w:rFonts w:eastAsiaTheme="minorEastAsia"/>
      <w:sz w:val="20"/>
      <w:szCs w:val="24"/>
      <w:u w:val="single"/>
    </w:rPr>
  </w:style>
  <w:style w:type="character" w:customStyle="1" w:styleId="BoldUnderline">
    <w:name w:val="BoldUnderline"/>
    <w:uiPriority w:val="1"/>
    <w:qFormat/>
    <w:rsid w:val="00F94F20"/>
    <w:rPr>
      <w:rFonts w:ascii="Arial" w:hAnsi="Arial" w:hint="default"/>
      <w:b/>
      <w:bCs w:val="0"/>
      <w:sz w:val="20"/>
      <w:u w:val="single"/>
    </w:rPr>
  </w:style>
  <w:style w:type="paragraph" w:customStyle="1" w:styleId="card">
    <w:name w:val="card"/>
    <w:basedOn w:val="Normal"/>
    <w:next w:val="Normal"/>
    <w:link w:val="cardChar"/>
    <w:uiPriority w:val="6"/>
    <w:qFormat/>
    <w:rsid w:val="00F94F20"/>
    <w:pPr>
      <w:ind w:left="288" w:right="288"/>
    </w:pPr>
    <w:rPr>
      <w:rFonts w:eastAsia="Times New Roman"/>
      <w:sz w:val="16"/>
      <w:szCs w:val="24"/>
    </w:rPr>
  </w:style>
  <w:style w:type="character" w:customStyle="1" w:styleId="cardChar">
    <w:name w:val="card Char"/>
    <w:basedOn w:val="DefaultParagraphFont"/>
    <w:link w:val="card"/>
    <w:uiPriority w:val="6"/>
    <w:rsid w:val="00F94F20"/>
    <w:rPr>
      <w:rFonts w:ascii="Georgia" w:eastAsia="Times New Roman" w:hAnsi="Georgia" w:cs="Arial"/>
      <w:sz w:val="16"/>
      <w:szCs w:val="24"/>
    </w:rPr>
  </w:style>
  <w:style w:type="character" w:customStyle="1" w:styleId="evidencetextChar">
    <w:name w:val="evidence text Char"/>
    <w:link w:val="evidencetext"/>
    <w:locked/>
    <w:rsid w:val="00F94F20"/>
    <w:rPr>
      <w:rFonts w:ascii="Arial" w:eastAsia="Times New Roman" w:hAnsi="Arial" w:cs="Calibri"/>
      <w:color w:val="000000"/>
      <w:sz w:val="18"/>
    </w:rPr>
  </w:style>
  <w:style w:type="paragraph" w:customStyle="1" w:styleId="evidencetext">
    <w:name w:val="evidence text"/>
    <w:basedOn w:val="Normal"/>
    <w:link w:val="evidencetextChar"/>
    <w:qFormat/>
    <w:rsid w:val="00F94F20"/>
    <w:pPr>
      <w:ind w:left="1440" w:right="2016"/>
    </w:pPr>
    <w:rPr>
      <w:rFonts w:ascii="Arial" w:eastAsia="Times New Roman" w:hAnsi="Arial" w:cs="Calibri"/>
      <w:color w:val="000000"/>
      <w:sz w:val="18"/>
    </w:rPr>
  </w:style>
  <w:style w:type="character" w:customStyle="1" w:styleId="apple-converted-space">
    <w:name w:val="apple-converted-space"/>
    <w:basedOn w:val="DefaultParagraphFont"/>
    <w:rsid w:val="00F94F20"/>
  </w:style>
  <w:style w:type="character" w:customStyle="1" w:styleId="apple-style-span">
    <w:name w:val="apple-style-span"/>
    <w:rsid w:val="00F94F20"/>
  </w:style>
  <w:style w:type="character" w:customStyle="1" w:styleId="Box">
    <w:name w:val="Box"/>
    <w:basedOn w:val="DefaultParagraphFont"/>
    <w:qFormat/>
    <w:rsid w:val="00F94F20"/>
    <w:rPr>
      <w:b/>
      <w:u w:val="single"/>
      <w:bdr w:val="single" w:sz="4" w:space="0" w:color="auto"/>
    </w:rPr>
  </w:style>
  <w:style w:type="paragraph" w:styleId="ListParagraph">
    <w:name w:val="List Paragraph"/>
    <w:basedOn w:val="Normal"/>
    <w:uiPriority w:val="34"/>
    <w:semiHidden/>
    <w:rsid w:val="009665FE"/>
    <w:pPr>
      <w:ind w:left="720"/>
      <w:contextualSpacing/>
    </w:pPr>
  </w:style>
  <w:style w:type="character" w:styleId="CommentReference">
    <w:name w:val="annotation reference"/>
    <w:basedOn w:val="DefaultParagraphFont"/>
    <w:uiPriority w:val="99"/>
    <w:semiHidden/>
    <w:rsid w:val="00505FE4"/>
    <w:rPr>
      <w:sz w:val="16"/>
      <w:szCs w:val="16"/>
    </w:rPr>
  </w:style>
  <w:style w:type="paragraph" w:styleId="CommentText">
    <w:name w:val="annotation text"/>
    <w:basedOn w:val="Normal"/>
    <w:link w:val="CommentTextChar"/>
    <w:uiPriority w:val="99"/>
    <w:semiHidden/>
    <w:rsid w:val="00505FE4"/>
    <w:rPr>
      <w:sz w:val="20"/>
      <w:szCs w:val="20"/>
    </w:rPr>
  </w:style>
  <w:style w:type="character" w:customStyle="1" w:styleId="CommentTextChar">
    <w:name w:val="Comment Text Char"/>
    <w:basedOn w:val="DefaultParagraphFont"/>
    <w:link w:val="CommentText"/>
    <w:uiPriority w:val="99"/>
    <w:semiHidden/>
    <w:rsid w:val="00505FE4"/>
    <w:rPr>
      <w:rFonts w:ascii="Georgia" w:hAnsi="Georgia" w:cs="Arial"/>
      <w:sz w:val="20"/>
      <w:szCs w:val="20"/>
    </w:rPr>
  </w:style>
  <w:style w:type="paragraph" w:styleId="CommentSubject">
    <w:name w:val="annotation subject"/>
    <w:basedOn w:val="CommentText"/>
    <w:next w:val="CommentText"/>
    <w:link w:val="CommentSubjectChar"/>
    <w:uiPriority w:val="99"/>
    <w:semiHidden/>
    <w:rsid w:val="00505FE4"/>
    <w:rPr>
      <w:b/>
      <w:bCs/>
    </w:rPr>
  </w:style>
  <w:style w:type="character" w:customStyle="1" w:styleId="CommentSubjectChar">
    <w:name w:val="Comment Subject Char"/>
    <w:basedOn w:val="CommentTextChar"/>
    <w:link w:val="CommentSubject"/>
    <w:uiPriority w:val="99"/>
    <w:semiHidden/>
    <w:rsid w:val="00505FE4"/>
    <w:rPr>
      <w:rFonts w:ascii="Georgia" w:hAnsi="Georgia" w:cs="Arial"/>
      <w:b/>
      <w:bCs/>
      <w:sz w:val="20"/>
      <w:szCs w:val="20"/>
    </w:rPr>
  </w:style>
  <w:style w:type="paragraph" w:styleId="BalloonText">
    <w:name w:val="Balloon Text"/>
    <w:basedOn w:val="Normal"/>
    <w:link w:val="BalloonTextChar"/>
    <w:uiPriority w:val="99"/>
    <w:semiHidden/>
    <w:rsid w:val="00505FE4"/>
    <w:rPr>
      <w:rFonts w:ascii="Tahoma" w:hAnsi="Tahoma" w:cs="Tahoma"/>
      <w:sz w:val="16"/>
      <w:szCs w:val="16"/>
    </w:rPr>
  </w:style>
  <w:style w:type="character" w:customStyle="1" w:styleId="BalloonTextChar">
    <w:name w:val="Balloon Text Char"/>
    <w:basedOn w:val="DefaultParagraphFont"/>
    <w:link w:val="BalloonText"/>
    <w:uiPriority w:val="99"/>
    <w:semiHidden/>
    <w:rsid w:val="00505FE4"/>
    <w:rPr>
      <w:rFonts w:ascii="Tahoma" w:hAnsi="Tahoma" w:cs="Tahoma"/>
      <w:sz w:val="16"/>
      <w:szCs w:val="16"/>
    </w:rPr>
  </w:style>
  <w:style w:type="paragraph" w:styleId="TOCHeading">
    <w:name w:val="TOC Heading"/>
    <w:basedOn w:val="Heading1"/>
    <w:next w:val="Normal"/>
    <w:uiPriority w:val="39"/>
    <w:semiHidden/>
    <w:unhideWhenUsed/>
    <w:qFormat/>
    <w:rsid w:val="00505FE4"/>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rsid w:val="00505FE4"/>
    <w:pPr>
      <w:spacing w:after="100"/>
    </w:pPr>
  </w:style>
  <w:style w:type="paragraph" w:styleId="TOC3">
    <w:name w:val="toc 3"/>
    <w:basedOn w:val="Normal"/>
    <w:next w:val="Normal"/>
    <w:autoRedefine/>
    <w:uiPriority w:val="39"/>
    <w:rsid w:val="00505FE4"/>
    <w:pPr>
      <w:spacing w:after="100"/>
      <w:ind w:left="440"/>
    </w:pPr>
  </w:style>
  <w:style w:type="paragraph" w:styleId="TOC2">
    <w:name w:val="toc 2"/>
    <w:basedOn w:val="Normal"/>
    <w:next w:val="Normal"/>
    <w:autoRedefine/>
    <w:uiPriority w:val="39"/>
    <w:rsid w:val="00505FE4"/>
    <w:pPr>
      <w:spacing w:after="100"/>
      <w:ind w:left="220"/>
    </w:pPr>
  </w:style>
  <w:style w:type="paragraph" w:customStyle="1" w:styleId="CardIndented">
    <w:name w:val="Card (Indented)"/>
    <w:basedOn w:val="Normal"/>
    <w:qFormat/>
    <w:rsid w:val="00B2441A"/>
    <w:pPr>
      <w:ind w:left="288"/>
    </w:pPr>
    <w:rPr>
      <w:rFonts w:ascii="Times New Roman" w:hAnsi="Times New Roman" w:cs="Times New Roman"/>
      <w:sz w:val="20"/>
    </w:rPr>
  </w:style>
  <w:style w:type="paragraph" w:styleId="NormalWeb">
    <w:name w:val="Normal (Web)"/>
    <w:basedOn w:val="Normal"/>
    <w:uiPriority w:val="99"/>
    <w:semiHidden/>
    <w:unhideWhenUsed/>
    <w:rsid w:val="00E2462C"/>
    <w:pPr>
      <w:spacing w:before="100" w:beforeAutospacing="1" w:after="100" w:afterAutospacing="1"/>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rsid w:val="00295F4D"/>
    <w:rPr>
      <w:rFonts w:ascii="Lucida Grande" w:hAnsi="Lucida Grande"/>
      <w:sz w:val="24"/>
      <w:szCs w:val="24"/>
    </w:rPr>
  </w:style>
  <w:style w:type="character" w:customStyle="1" w:styleId="DocumentMapChar">
    <w:name w:val="Document Map Char"/>
    <w:basedOn w:val="DefaultParagraphFont"/>
    <w:link w:val="DocumentMap"/>
    <w:uiPriority w:val="99"/>
    <w:semiHidden/>
    <w:rsid w:val="00295F4D"/>
    <w:rPr>
      <w:rFonts w:ascii="Lucida Grande" w:hAnsi="Lucida Grande" w:cs="Arial"/>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47464"/>
    <w:pPr>
      <w:spacing w:after="0" w:line="240" w:lineRule="auto"/>
    </w:pPr>
    <w:rPr>
      <w:rFonts w:ascii="Georgia" w:hAnsi="Georgia" w:cs="Arial"/>
    </w:rPr>
  </w:style>
  <w:style w:type="paragraph" w:styleId="Heading1">
    <w:name w:val="heading 1"/>
    <w:aliases w:val="Pocket"/>
    <w:basedOn w:val="Normal"/>
    <w:next w:val="Normal"/>
    <w:link w:val="Heading1Char"/>
    <w:uiPriority w:val="1"/>
    <w:qFormat/>
    <w:rsid w:val="0044746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4746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Char Char Char Char Char Char Char,Heading 3 Char Char,Char1 Char,Char1 Char + Left:  2.54 cm,First line:  0 Heading 3,First line:  0 cm,Tags v 2,3: Cite,Char1,Underlines,Heading 3 Char3,Heading 3 Char1,No Underline,Text 7,Bold Cite"/>
    <w:basedOn w:val="Normal"/>
    <w:next w:val="Normal"/>
    <w:link w:val="Heading3Char"/>
    <w:uiPriority w:val="3"/>
    <w:qFormat/>
    <w:rsid w:val="0044746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Ch,Card,Tags,No Spacing1,Debate Text,No Spacing11,Read stuff,No Spacing111,No Spacing2,tags,No Spacing1111,No Spacing11111,No Spacing111111, Ch,ta"/>
    <w:basedOn w:val="Normal"/>
    <w:next w:val="Normal"/>
    <w:link w:val="Heading4Char"/>
    <w:uiPriority w:val="4"/>
    <w:qFormat/>
    <w:rsid w:val="0044746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447464"/>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447464"/>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Underlined,CD Card,ED - Tag,emphasis,Emphasis!!,small,Bold Underline,Qualifications,bold underline,normal card text,Shrunk,qualifications in card,qualifications,Style1"/>
    <w:basedOn w:val="DefaultParagraphFont"/>
    <w:uiPriority w:val="7"/>
    <w:qFormat/>
    <w:rsid w:val="00447464"/>
    <w:rPr>
      <w:rFonts w:ascii="Georgia" w:hAnsi="Georgia" w:cs="Arial"/>
      <w:b/>
      <w:i w:val="0"/>
      <w:iCs/>
      <w:sz w:val="22"/>
      <w:u w:val="single"/>
      <w:bdr w:val="single" w:sz="18" w:space="0" w:color="auto"/>
    </w:rPr>
  </w:style>
  <w:style w:type="character" w:customStyle="1" w:styleId="StyleBold">
    <w:name w:val="Style Bold"/>
    <w:basedOn w:val="DefaultParagraphFont"/>
    <w:uiPriority w:val="9"/>
    <w:semiHidden/>
    <w:rsid w:val="00447464"/>
    <w:rPr>
      <w:b/>
      <w:bCs/>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Tags v 2 Char,3: Cite Char,Char1 Char1,Text 7 Char"/>
    <w:basedOn w:val="DefaultParagraphFont"/>
    <w:link w:val="Heading3"/>
    <w:uiPriority w:val="3"/>
    <w:rsid w:val="00447464"/>
    <w:rPr>
      <w:rFonts w:ascii="Georgia" w:eastAsiaTheme="majorEastAsia" w:hAnsi="Georgia" w:cstheme="majorBidi"/>
      <w:b/>
      <w:bCs/>
      <w:sz w:val="32"/>
      <w:u w:val="single"/>
    </w:rPr>
  </w:style>
  <w:style w:type="character" w:customStyle="1" w:styleId="StyleBoldUnderline">
    <w:name w:val="Style Bold Underline"/>
    <w:aliases w:val="Underline,apple-style-span + 6 pt,Bold,Kern at 16 pt,Intense Emphasis11,Intense Emphasis111,Intense Emphasis1111,Cards + Font: 12 pt Char,c,Underline Char,Intense Emphasis1,Style,Intense Emphasis2,Intense Emphasis3,Intense Emphasis4"/>
    <w:basedOn w:val="DefaultParagraphFont"/>
    <w:link w:val="CardsFont12pt"/>
    <w:uiPriority w:val="6"/>
    <w:qFormat/>
    <w:rsid w:val="00447464"/>
    <w:rPr>
      <w:b/>
      <w:bCs/>
      <w:sz w:val="22"/>
      <w:u w:val="single"/>
    </w:rPr>
  </w:style>
  <w:style w:type="character" w:customStyle="1" w:styleId="StyleStyleBold12pt">
    <w:name w:val="Style Style Bold + 12 pt"/>
    <w:aliases w:val="Cite,Style Style Bold + 12pt,Style Style Bold,Style Style + 12 pt,Style Style Bo... +,Old Cite,Style Style Bold + 10 pt,Style Style Bold + 13 pt,tagld + 12 pt,Style Style Bold + 11 pt,Style 13 pt Bold,tag + 12 pt,Not..."/>
    <w:basedOn w:val="StyleBold"/>
    <w:uiPriority w:val="5"/>
    <w:qFormat/>
    <w:rsid w:val="00447464"/>
    <w:rPr>
      <w:b/>
      <w:bCs/>
      <w:sz w:val="26"/>
      <w:u w:val="none"/>
    </w:rPr>
  </w:style>
  <w:style w:type="paragraph" w:styleId="Header">
    <w:name w:val="header"/>
    <w:basedOn w:val="Normal"/>
    <w:link w:val="HeaderChar"/>
    <w:uiPriority w:val="99"/>
    <w:semiHidden/>
    <w:rsid w:val="00447464"/>
    <w:pPr>
      <w:tabs>
        <w:tab w:val="center" w:pos="4680"/>
        <w:tab w:val="right" w:pos="9360"/>
      </w:tabs>
    </w:pPr>
  </w:style>
  <w:style w:type="character" w:customStyle="1" w:styleId="HeaderChar">
    <w:name w:val="Header Char"/>
    <w:basedOn w:val="DefaultParagraphFont"/>
    <w:link w:val="Header"/>
    <w:uiPriority w:val="99"/>
    <w:semiHidden/>
    <w:rsid w:val="00447464"/>
    <w:rPr>
      <w:rFonts w:ascii="Georgia" w:hAnsi="Georgia" w:cs="Arial"/>
    </w:rPr>
  </w:style>
  <w:style w:type="paragraph" w:styleId="Footer">
    <w:name w:val="footer"/>
    <w:basedOn w:val="Normal"/>
    <w:link w:val="FooterChar"/>
    <w:uiPriority w:val="99"/>
    <w:rsid w:val="00447464"/>
    <w:pPr>
      <w:tabs>
        <w:tab w:val="center" w:pos="4680"/>
        <w:tab w:val="right" w:pos="9360"/>
      </w:tabs>
    </w:pPr>
  </w:style>
  <w:style w:type="character" w:customStyle="1" w:styleId="FooterChar">
    <w:name w:val="Footer Char"/>
    <w:basedOn w:val="DefaultParagraphFont"/>
    <w:link w:val="Footer"/>
    <w:uiPriority w:val="99"/>
    <w:rsid w:val="00447464"/>
    <w:rPr>
      <w:rFonts w:ascii="Georgia" w:hAnsi="Georgia" w:cs="Arial"/>
    </w:rPr>
  </w:style>
  <w:style w:type="character" w:styleId="Hyperlink">
    <w:name w:val="Hyperlink"/>
    <w:aliases w:val="heading 1 (block title),Card Text,Read,Important,Internet Link"/>
    <w:basedOn w:val="DefaultParagraphFont"/>
    <w:uiPriority w:val="99"/>
    <w:rsid w:val="00447464"/>
    <w:rPr>
      <w:color w:val="auto"/>
      <w:u w:val="none"/>
    </w:rPr>
  </w:style>
  <w:style w:type="character" w:styleId="FollowedHyperlink">
    <w:name w:val="FollowedHyperlink"/>
    <w:basedOn w:val="DefaultParagraphFont"/>
    <w:uiPriority w:val="99"/>
    <w:semiHidden/>
    <w:rsid w:val="00447464"/>
    <w:rPr>
      <w:color w:val="auto"/>
      <w:u w:val="none"/>
    </w:rPr>
  </w:style>
  <w:style w:type="character" w:customStyle="1" w:styleId="Heading4Char">
    <w:name w:val="Heading 4 Char"/>
    <w:aliases w:val="Tag Char,Big card Char,body Char,small text Char,Normal Tag Char,heading 2 Char,Heading 2 Char2 Char Char,Heading 2 Char1 Char Char Char,Ch Char,Card Char,Tags Char,No Spacing1 Char,Debate Text Char,No Spacing11 Char,Read stuff Char"/>
    <w:basedOn w:val="DefaultParagraphFont"/>
    <w:link w:val="Heading4"/>
    <w:uiPriority w:val="4"/>
    <w:rsid w:val="00447464"/>
    <w:rPr>
      <w:rFonts w:ascii="Georgia" w:eastAsiaTheme="majorEastAsia" w:hAnsi="Georgia" w:cstheme="majorBidi"/>
      <w:b/>
      <w:bCs/>
      <w:iCs/>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BoldUnderline"/>
    <w:uiPriority w:val="6"/>
    <w:rsid w:val="00C66DB1"/>
    <w:pPr>
      <w:spacing w:after="0" w:line="240" w:lineRule="auto"/>
    </w:pPr>
    <w:rPr>
      <w:b/>
      <w:bCs/>
      <w:u w:val="single"/>
    </w:rPr>
  </w:style>
  <w:style w:type="paragraph" w:customStyle="1" w:styleId="textbold">
    <w:name w:val="text bold"/>
    <w:basedOn w:val="Normal"/>
    <w:link w:val="underline"/>
    <w:uiPriority w:val="7"/>
    <w:qFormat/>
    <w:rsid w:val="00F94F20"/>
    <w:pPr>
      <w:ind w:left="720"/>
      <w:jc w:val="both"/>
    </w:pPr>
    <w:rPr>
      <w:rFonts w:asciiTheme="minorHAnsi" w:eastAsiaTheme="minorEastAsia" w:hAnsiTheme="minorHAnsi" w:cstheme="minorBidi"/>
      <w:sz w:val="20"/>
      <w:szCs w:val="24"/>
      <w:u w:val="single"/>
    </w:rPr>
  </w:style>
  <w:style w:type="character" w:customStyle="1" w:styleId="underline">
    <w:name w:val="underline"/>
    <w:basedOn w:val="DefaultParagraphFont"/>
    <w:link w:val="textbold"/>
    <w:qFormat/>
    <w:locked/>
    <w:rsid w:val="00F94F20"/>
    <w:rPr>
      <w:rFonts w:eastAsiaTheme="minorEastAsia"/>
      <w:sz w:val="20"/>
      <w:szCs w:val="24"/>
      <w:u w:val="single"/>
    </w:rPr>
  </w:style>
  <w:style w:type="character" w:customStyle="1" w:styleId="BoldUnderline">
    <w:name w:val="BoldUnderline"/>
    <w:uiPriority w:val="1"/>
    <w:qFormat/>
    <w:rsid w:val="00F94F20"/>
    <w:rPr>
      <w:rFonts w:ascii="Arial" w:hAnsi="Arial" w:hint="default"/>
      <w:b/>
      <w:bCs w:val="0"/>
      <w:sz w:val="20"/>
      <w:u w:val="single"/>
    </w:rPr>
  </w:style>
  <w:style w:type="paragraph" w:customStyle="1" w:styleId="card">
    <w:name w:val="card"/>
    <w:basedOn w:val="Normal"/>
    <w:next w:val="Normal"/>
    <w:link w:val="cardChar"/>
    <w:uiPriority w:val="6"/>
    <w:qFormat/>
    <w:rsid w:val="00F94F20"/>
    <w:pPr>
      <w:ind w:left="288" w:right="288"/>
    </w:pPr>
    <w:rPr>
      <w:rFonts w:eastAsia="Times New Roman"/>
      <w:sz w:val="16"/>
      <w:szCs w:val="24"/>
    </w:rPr>
  </w:style>
  <w:style w:type="character" w:customStyle="1" w:styleId="cardChar">
    <w:name w:val="card Char"/>
    <w:basedOn w:val="DefaultParagraphFont"/>
    <w:link w:val="card"/>
    <w:uiPriority w:val="6"/>
    <w:rsid w:val="00F94F20"/>
    <w:rPr>
      <w:rFonts w:ascii="Georgia" w:eastAsia="Times New Roman" w:hAnsi="Georgia" w:cs="Arial"/>
      <w:sz w:val="16"/>
      <w:szCs w:val="24"/>
    </w:rPr>
  </w:style>
  <w:style w:type="character" w:customStyle="1" w:styleId="evidencetextChar">
    <w:name w:val="evidence text Char"/>
    <w:link w:val="evidencetext"/>
    <w:locked/>
    <w:rsid w:val="00F94F20"/>
    <w:rPr>
      <w:rFonts w:ascii="Arial" w:eastAsia="Times New Roman" w:hAnsi="Arial" w:cs="Calibri"/>
      <w:color w:val="000000"/>
      <w:sz w:val="18"/>
    </w:rPr>
  </w:style>
  <w:style w:type="paragraph" w:customStyle="1" w:styleId="evidencetext">
    <w:name w:val="evidence text"/>
    <w:basedOn w:val="Normal"/>
    <w:link w:val="evidencetextChar"/>
    <w:qFormat/>
    <w:rsid w:val="00F94F20"/>
    <w:pPr>
      <w:ind w:left="1440" w:right="2016"/>
    </w:pPr>
    <w:rPr>
      <w:rFonts w:ascii="Arial" w:eastAsia="Times New Roman" w:hAnsi="Arial" w:cs="Calibri"/>
      <w:color w:val="000000"/>
      <w:sz w:val="18"/>
    </w:rPr>
  </w:style>
  <w:style w:type="character" w:customStyle="1" w:styleId="apple-converted-space">
    <w:name w:val="apple-converted-space"/>
    <w:basedOn w:val="DefaultParagraphFont"/>
    <w:rsid w:val="00F94F20"/>
  </w:style>
  <w:style w:type="character" w:customStyle="1" w:styleId="apple-style-span">
    <w:name w:val="apple-style-span"/>
    <w:rsid w:val="00F94F20"/>
  </w:style>
  <w:style w:type="character" w:customStyle="1" w:styleId="Box">
    <w:name w:val="Box"/>
    <w:basedOn w:val="DefaultParagraphFont"/>
    <w:qFormat/>
    <w:rsid w:val="00F94F20"/>
    <w:rPr>
      <w:b/>
      <w:u w:val="single"/>
      <w:bdr w:val="single" w:sz="4" w:space="0" w:color="auto"/>
    </w:rPr>
  </w:style>
  <w:style w:type="paragraph" w:styleId="ListParagraph">
    <w:name w:val="List Paragraph"/>
    <w:basedOn w:val="Normal"/>
    <w:uiPriority w:val="34"/>
    <w:semiHidden/>
    <w:rsid w:val="009665FE"/>
    <w:pPr>
      <w:ind w:left="720"/>
      <w:contextualSpacing/>
    </w:pPr>
  </w:style>
  <w:style w:type="character" w:styleId="CommentReference">
    <w:name w:val="annotation reference"/>
    <w:basedOn w:val="DefaultParagraphFont"/>
    <w:uiPriority w:val="99"/>
    <w:semiHidden/>
    <w:rsid w:val="00505FE4"/>
    <w:rPr>
      <w:sz w:val="16"/>
      <w:szCs w:val="16"/>
    </w:rPr>
  </w:style>
  <w:style w:type="paragraph" w:styleId="CommentText">
    <w:name w:val="annotation text"/>
    <w:basedOn w:val="Normal"/>
    <w:link w:val="CommentTextChar"/>
    <w:uiPriority w:val="99"/>
    <w:semiHidden/>
    <w:rsid w:val="00505FE4"/>
    <w:rPr>
      <w:sz w:val="20"/>
      <w:szCs w:val="20"/>
    </w:rPr>
  </w:style>
  <w:style w:type="character" w:customStyle="1" w:styleId="CommentTextChar">
    <w:name w:val="Comment Text Char"/>
    <w:basedOn w:val="DefaultParagraphFont"/>
    <w:link w:val="CommentText"/>
    <w:uiPriority w:val="99"/>
    <w:semiHidden/>
    <w:rsid w:val="00505FE4"/>
    <w:rPr>
      <w:rFonts w:ascii="Georgia" w:hAnsi="Georgia" w:cs="Arial"/>
      <w:sz w:val="20"/>
      <w:szCs w:val="20"/>
    </w:rPr>
  </w:style>
  <w:style w:type="paragraph" w:styleId="CommentSubject">
    <w:name w:val="annotation subject"/>
    <w:basedOn w:val="CommentText"/>
    <w:next w:val="CommentText"/>
    <w:link w:val="CommentSubjectChar"/>
    <w:uiPriority w:val="99"/>
    <w:semiHidden/>
    <w:rsid w:val="00505FE4"/>
    <w:rPr>
      <w:b/>
      <w:bCs/>
    </w:rPr>
  </w:style>
  <w:style w:type="character" w:customStyle="1" w:styleId="CommentSubjectChar">
    <w:name w:val="Comment Subject Char"/>
    <w:basedOn w:val="CommentTextChar"/>
    <w:link w:val="CommentSubject"/>
    <w:uiPriority w:val="99"/>
    <w:semiHidden/>
    <w:rsid w:val="00505FE4"/>
    <w:rPr>
      <w:rFonts w:ascii="Georgia" w:hAnsi="Georgia" w:cs="Arial"/>
      <w:b/>
      <w:bCs/>
      <w:sz w:val="20"/>
      <w:szCs w:val="20"/>
    </w:rPr>
  </w:style>
  <w:style w:type="paragraph" w:styleId="BalloonText">
    <w:name w:val="Balloon Text"/>
    <w:basedOn w:val="Normal"/>
    <w:link w:val="BalloonTextChar"/>
    <w:uiPriority w:val="99"/>
    <w:semiHidden/>
    <w:rsid w:val="00505FE4"/>
    <w:rPr>
      <w:rFonts w:ascii="Tahoma" w:hAnsi="Tahoma" w:cs="Tahoma"/>
      <w:sz w:val="16"/>
      <w:szCs w:val="16"/>
    </w:rPr>
  </w:style>
  <w:style w:type="character" w:customStyle="1" w:styleId="BalloonTextChar">
    <w:name w:val="Balloon Text Char"/>
    <w:basedOn w:val="DefaultParagraphFont"/>
    <w:link w:val="BalloonText"/>
    <w:uiPriority w:val="99"/>
    <w:semiHidden/>
    <w:rsid w:val="00505FE4"/>
    <w:rPr>
      <w:rFonts w:ascii="Tahoma" w:hAnsi="Tahoma" w:cs="Tahoma"/>
      <w:sz w:val="16"/>
      <w:szCs w:val="16"/>
    </w:rPr>
  </w:style>
  <w:style w:type="paragraph" w:styleId="TOCHeading">
    <w:name w:val="TOC Heading"/>
    <w:basedOn w:val="Heading1"/>
    <w:next w:val="Normal"/>
    <w:uiPriority w:val="39"/>
    <w:semiHidden/>
    <w:unhideWhenUsed/>
    <w:qFormat/>
    <w:rsid w:val="00505FE4"/>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rsid w:val="00505FE4"/>
    <w:pPr>
      <w:spacing w:after="100"/>
    </w:pPr>
  </w:style>
  <w:style w:type="paragraph" w:styleId="TOC3">
    <w:name w:val="toc 3"/>
    <w:basedOn w:val="Normal"/>
    <w:next w:val="Normal"/>
    <w:autoRedefine/>
    <w:uiPriority w:val="39"/>
    <w:rsid w:val="00505FE4"/>
    <w:pPr>
      <w:spacing w:after="100"/>
      <w:ind w:left="440"/>
    </w:pPr>
  </w:style>
  <w:style w:type="paragraph" w:styleId="TOC2">
    <w:name w:val="toc 2"/>
    <w:basedOn w:val="Normal"/>
    <w:next w:val="Normal"/>
    <w:autoRedefine/>
    <w:uiPriority w:val="39"/>
    <w:rsid w:val="00505FE4"/>
    <w:pPr>
      <w:spacing w:after="100"/>
      <w:ind w:left="220"/>
    </w:pPr>
  </w:style>
  <w:style w:type="paragraph" w:customStyle="1" w:styleId="CardIndented">
    <w:name w:val="Card (Indented)"/>
    <w:basedOn w:val="Normal"/>
    <w:qFormat/>
    <w:rsid w:val="00B2441A"/>
    <w:pPr>
      <w:ind w:left="288"/>
    </w:pPr>
    <w:rPr>
      <w:rFonts w:ascii="Times New Roman" w:hAnsi="Times New Roman" w:cs="Times New Roman"/>
      <w:sz w:val="20"/>
    </w:rPr>
  </w:style>
  <w:style w:type="paragraph" w:styleId="NormalWeb">
    <w:name w:val="Normal (Web)"/>
    <w:basedOn w:val="Normal"/>
    <w:uiPriority w:val="99"/>
    <w:semiHidden/>
    <w:unhideWhenUsed/>
    <w:rsid w:val="00E2462C"/>
    <w:pPr>
      <w:spacing w:before="100" w:beforeAutospacing="1" w:after="100" w:afterAutospacing="1"/>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rsid w:val="00295F4D"/>
    <w:rPr>
      <w:rFonts w:ascii="Lucida Grande" w:hAnsi="Lucida Grande"/>
      <w:sz w:val="24"/>
      <w:szCs w:val="24"/>
    </w:rPr>
  </w:style>
  <w:style w:type="character" w:customStyle="1" w:styleId="DocumentMapChar">
    <w:name w:val="Document Map Char"/>
    <w:basedOn w:val="DefaultParagraphFont"/>
    <w:link w:val="DocumentMap"/>
    <w:uiPriority w:val="99"/>
    <w:semiHidden/>
    <w:rsid w:val="00295F4D"/>
    <w:rPr>
      <w:rFonts w:ascii="Lucida Grande" w:hAnsi="Lucida Grande"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35038">
      <w:bodyDiv w:val="1"/>
      <w:marLeft w:val="0"/>
      <w:marRight w:val="0"/>
      <w:marTop w:val="0"/>
      <w:marBottom w:val="0"/>
      <w:divBdr>
        <w:top w:val="none" w:sz="0" w:space="0" w:color="auto"/>
        <w:left w:val="none" w:sz="0" w:space="0" w:color="auto"/>
        <w:bottom w:val="none" w:sz="0" w:space="0" w:color="auto"/>
        <w:right w:val="none" w:sz="0" w:space="0" w:color="auto"/>
      </w:divBdr>
      <w:divsChild>
        <w:div w:id="129637258">
          <w:marLeft w:val="0"/>
          <w:marRight w:val="0"/>
          <w:marTop w:val="0"/>
          <w:marBottom w:val="0"/>
          <w:divBdr>
            <w:top w:val="none" w:sz="0" w:space="0" w:color="auto"/>
            <w:left w:val="none" w:sz="0" w:space="0" w:color="auto"/>
            <w:bottom w:val="none" w:sz="0" w:space="0" w:color="auto"/>
            <w:right w:val="none" w:sz="0" w:space="0" w:color="auto"/>
          </w:divBdr>
        </w:div>
        <w:div w:id="423037711">
          <w:marLeft w:val="0"/>
          <w:marRight w:val="0"/>
          <w:marTop w:val="0"/>
          <w:marBottom w:val="0"/>
          <w:divBdr>
            <w:top w:val="none" w:sz="0" w:space="0" w:color="auto"/>
            <w:left w:val="none" w:sz="0" w:space="0" w:color="auto"/>
            <w:bottom w:val="none" w:sz="0" w:space="0" w:color="auto"/>
            <w:right w:val="none" w:sz="0" w:space="0" w:color="auto"/>
          </w:divBdr>
        </w:div>
        <w:div w:id="1513837274">
          <w:marLeft w:val="0"/>
          <w:marRight w:val="0"/>
          <w:marTop w:val="0"/>
          <w:marBottom w:val="0"/>
          <w:divBdr>
            <w:top w:val="none" w:sz="0" w:space="0" w:color="auto"/>
            <w:left w:val="none" w:sz="0" w:space="0" w:color="auto"/>
            <w:bottom w:val="none" w:sz="0" w:space="0" w:color="auto"/>
            <w:right w:val="none" w:sz="0" w:space="0" w:color="auto"/>
          </w:divBdr>
        </w:div>
        <w:div w:id="202210422">
          <w:marLeft w:val="0"/>
          <w:marRight w:val="0"/>
          <w:marTop w:val="0"/>
          <w:marBottom w:val="0"/>
          <w:divBdr>
            <w:top w:val="none" w:sz="0" w:space="0" w:color="auto"/>
            <w:left w:val="none" w:sz="0" w:space="0" w:color="auto"/>
            <w:bottom w:val="none" w:sz="0" w:space="0" w:color="auto"/>
            <w:right w:val="none" w:sz="0" w:space="0" w:color="auto"/>
          </w:divBdr>
        </w:div>
        <w:div w:id="1677027454">
          <w:marLeft w:val="0"/>
          <w:marRight w:val="0"/>
          <w:marTop w:val="0"/>
          <w:marBottom w:val="0"/>
          <w:divBdr>
            <w:top w:val="none" w:sz="0" w:space="0" w:color="auto"/>
            <w:left w:val="none" w:sz="0" w:space="0" w:color="auto"/>
            <w:bottom w:val="none" w:sz="0" w:space="0" w:color="auto"/>
            <w:right w:val="none" w:sz="0" w:space="0" w:color="auto"/>
          </w:divBdr>
        </w:div>
        <w:div w:id="1538353868">
          <w:marLeft w:val="0"/>
          <w:marRight w:val="0"/>
          <w:marTop w:val="0"/>
          <w:marBottom w:val="0"/>
          <w:divBdr>
            <w:top w:val="none" w:sz="0" w:space="0" w:color="auto"/>
            <w:left w:val="none" w:sz="0" w:space="0" w:color="auto"/>
            <w:bottom w:val="none" w:sz="0" w:space="0" w:color="auto"/>
            <w:right w:val="none" w:sz="0" w:space="0" w:color="auto"/>
          </w:divBdr>
        </w:div>
        <w:div w:id="1036855088">
          <w:marLeft w:val="0"/>
          <w:marRight w:val="0"/>
          <w:marTop w:val="0"/>
          <w:marBottom w:val="0"/>
          <w:divBdr>
            <w:top w:val="none" w:sz="0" w:space="0" w:color="auto"/>
            <w:left w:val="none" w:sz="0" w:space="0" w:color="auto"/>
            <w:bottom w:val="none" w:sz="0" w:space="0" w:color="auto"/>
            <w:right w:val="none" w:sz="0" w:space="0" w:color="auto"/>
          </w:divBdr>
        </w:div>
        <w:div w:id="1868172693">
          <w:marLeft w:val="0"/>
          <w:marRight w:val="0"/>
          <w:marTop w:val="0"/>
          <w:marBottom w:val="0"/>
          <w:divBdr>
            <w:top w:val="none" w:sz="0" w:space="0" w:color="auto"/>
            <w:left w:val="none" w:sz="0" w:space="0" w:color="auto"/>
            <w:bottom w:val="none" w:sz="0" w:space="0" w:color="auto"/>
            <w:right w:val="none" w:sz="0" w:space="0" w:color="auto"/>
          </w:divBdr>
        </w:div>
        <w:div w:id="139230846">
          <w:marLeft w:val="0"/>
          <w:marRight w:val="0"/>
          <w:marTop w:val="0"/>
          <w:marBottom w:val="0"/>
          <w:divBdr>
            <w:top w:val="none" w:sz="0" w:space="0" w:color="auto"/>
            <w:left w:val="none" w:sz="0" w:space="0" w:color="auto"/>
            <w:bottom w:val="none" w:sz="0" w:space="0" w:color="auto"/>
            <w:right w:val="none" w:sz="0" w:space="0" w:color="auto"/>
          </w:divBdr>
        </w:div>
        <w:div w:id="2890146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6460022">
              <w:marLeft w:val="0"/>
              <w:marRight w:val="0"/>
              <w:marTop w:val="0"/>
              <w:marBottom w:val="0"/>
              <w:divBdr>
                <w:top w:val="none" w:sz="0" w:space="0" w:color="auto"/>
                <w:left w:val="none" w:sz="0" w:space="0" w:color="auto"/>
                <w:bottom w:val="none" w:sz="0" w:space="0" w:color="auto"/>
                <w:right w:val="none" w:sz="0" w:space="0" w:color="auto"/>
              </w:divBdr>
            </w:div>
            <w:div w:id="504247979">
              <w:marLeft w:val="0"/>
              <w:marRight w:val="0"/>
              <w:marTop w:val="0"/>
              <w:marBottom w:val="0"/>
              <w:divBdr>
                <w:top w:val="none" w:sz="0" w:space="0" w:color="auto"/>
                <w:left w:val="none" w:sz="0" w:space="0" w:color="auto"/>
                <w:bottom w:val="none" w:sz="0" w:space="0" w:color="auto"/>
                <w:right w:val="none" w:sz="0" w:space="0" w:color="auto"/>
              </w:divBdr>
            </w:div>
            <w:div w:id="1379545882">
              <w:marLeft w:val="0"/>
              <w:marRight w:val="0"/>
              <w:marTop w:val="0"/>
              <w:marBottom w:val="0"/>
              <w:divBdr>
                <w:top w:val="none" w:sz="0" w:space="0" w:color="auto"/>
                <w:left w:val="none" w:sz="0" w:space="0" w:color="auto"/>
                <w:bottom w:val="none" w:sz="0" w:space="0" w:color="auto"/>
                <w:right w:val="none" w:sz="0" w:space="0" w:color="auto"/>
              </w:divBdr>
            </w:div>
          </w:divsChild>
        </w:div>
        <w:div w:id="1803889764">
          <w:marLeft w:val="0"/>
          <w:marRight w:val="0"/>
          <w:marTop w:val="0"/>
          <w:marBottom w:val="0"/>
          <w:divBdr>
            <w:top w:val="none" w:sz="0" w:space="0" w:color="auto"/>
            <w:left w:val="none" w:sz="0" w:space="0" w:color="auto"/>
            <w:bottom w:val="none" w:sz="0" w:space="0" w:color="auto"/>
            <w:right w:val="none" w:sz="0" w:space="0" w:color="auto"/>
          </w:divBdr>
        </w:div>
        <w:div w:id="2077387227">
          <w:marLeft w:val="0"/>
          <w:marRight w:val="0"/>
          <w:marTop w:val="0"/>
          <w:marBottom w:val="0"/>
          <w:divBdr>
            <w:top w:val="none" w:sz="0" w:space="0" w:color="auto"/>
            <w:left w:val="none" w:sz="0" w:space="0" w:color="auto"/>
            <w:bottom w:val="none" w:sz="0" w:space="0" w:color="auto"/>
            <w:right w:val="none" w:sz="0" w:space="0" w:color="auto"/>
          </w:divBdr>
        </w:div>
        <w:div w:id="496726700">
          <w:marLeft w:val="0"/>
          <w:marRight w:val="0"/>
          <w:marTop w:val="0"/>
          <w:marBottom w:val="0"/>
          <w:divBdr>
            <w:top w:val="none" w:sz="0" w:space="0" w:color="auto"/>
            <w:left w:val="none" w:sz="0" w:space="0" w:color="auto"/>
            <w:bottom w:val="none" w:sz="0" w:space="0" w:color="auto"/>
            <w:right w:val="none" w:sz="0" w:space="0" w:color="auto"/>
          </w:divBdr>
        </w:div>
        <w:div w:id="1214076791">
          <w:marLeft w:val="0"/>
          <w:marRight w:val="0"/>
          <w:marTop w:val="0"/>
          <w:marBottom w:val="0"/>
          <w:divBdr>
            <w:top w:val="none" w:sz="0" w:space="0" w:color="auto"/>
            <w:left w:val="none" w:sz="0" w:space="0" w:color="auto"/>
            <w:bottom w:val="none" w:sz="0" w:space="0" w:color="auto"/>
            <w:right w:val="none" w:sz="0" w:space="0" w:color="auto"/>
          </w:divBdr>
        </w:div>
        <w:div w:id="172115819">
          <w:marLeft w:val="0"/>
          <w:marRight w:val="0"/>
          <w:marTop w:val="0"/>
          <w:marBottom w:val="0"/>
          <w:divBdr>
            <w:top w:val="none" w:sz="0" w:space="0" w:color="auto"/>
            <w:left w:val="none" w:sz="0" w:space="0" w:color="auto"/>
            <w:bottom w:val="none" w:sz="0" w:space="0" w:color="auto"/>
            <w:right w:val="none" w:sz="0" w:space="0" w:color="auto"/>
          </w:divBdr>
        </w:div>
        <w:div w:id="1681590801">
          <w:marLeft w:val="0"/>
          <w:marRight w:val="0"/>
          <w:marTop w:val="0"/>
          <w:marBottom w:val="0"/>
          <w:divBdr>
            <w:top w:val="none" w:sz="0" w:space="0" w:color="auto"/>
            <w:left w:val="none" w:sz="0" w:space="0" w:color="auto"/>
            <w:bottom w:val="none" w:sz="0" w:space="0" w:color="auto"/>
            <w:right w:val="none" w:sz="0" w:space="0" w:color="auto"/>
          </w:divBdr>
        </w:div>
        <w:div w:id="1226255427">
          <w:marLeft w:val="0"/>
          <w:marRight w:val="0"/>
          <w:marTop w:val="0"/>
          <w:marBottom w:val="0"/>
          <w:divBdr>
            <w:top w:val="none" w:sz="0" w:space="0" w:color="auto"/>
            <w:left w:val="none" w:sz="0" w:space="0" w:color="auto"/>
            <w:bottom w:val="none" w:sz="0" w:space="0" w:color="auto"/>
            <w:right w:val="none" w:sz="0" w:space="0" w:color="auto"/>
          </w:divBdr>
        </w:div>
        <w:div w:id="550189825">
          <w:marLeft w:val="0"/>
          <w:marRight w:val="0"/>
          <w:marTop w:val="0"/>
          <w:marBottom w:val="0"/>
          <w:divBdr>
            <w:top w:val="none" w:sz="0" w:space="0" w:color="auto"/>
            <w:left w:val="none" w:sz="0" w:space="0" w:color="auto"/>
            <w:bottom w:val="none" w:sz="0" w:space="0" w:color="auto"/>
            <w:right w:val="none" w:sz="0" w:space="0" w:color="auto"/>
          </w:divBdr>
        </w:div>
        <w:div w:id="590892714">
          <w:marLeft w:val="0"/>
          <w:marRight w:val="0"/>
          <w:marTop w:val="0"/>
          <w:marBottom w:val="0"/>
          <w:divBdr>
            <w:top w:val="none" w:sz="0" w:space="0" w:color="auto"/>
            <w:left w:val="none" w:sz="0" w:space="0" w:color="auto"/>
            <w:bottom w:val="none" w:sz="0" w:space="0" w:color="auto"/>
            <w:right w:val="none" w:sz="0" w:space="0" w:color="auto"/>
          </w:divBdr>
        </w:div>
      </w:divsChild>
    </w:div>
    <w:div w:id="22950490">
      <w:bodyDiv w:val="1"/>
      <w:marLeft w:val="0"/>
      <w:marRight w:val="0"/>
      <w:marTop w:val="0"/>
      <w:marBottom w:val="0"/>
      <w:divBdr>
        <w:top w:val="none" w:sz="0" w:space="0" w:color="auto"/>
        <w:left w:val="none" w:sz="0" w:space="0" w:color="auto"/>
        <w:bottom w:val="none" w:sz="0" w:space="0" w:color="auto"/>
        <w:right w:val="none" w:sz="0" w:space="0" w:color="auto"/>
      </w:divBdr>
    </w:div>
    <w:div w:id="48188693">
      <w:bodyDiv w:val="1"/>
      <w:marLeft w:val="0"/>
      <w:marRight w:val="0"/>
      <w:marTop w:val="0"/>
      <w:marBottom w:val="0"/>
      <w:divBdr>
        <w:top w:val="none" w:sz="0" w:space="0" w:color="auto"/>
        <w:left w:val="none" w:sz="0" w:space="0" w:color="auto"/>
        <w:bottom w:val="none" w:sz="0" w:space="0" w:color="auto"/>
        <w:right w:val="none" w:sz="0" w:space="0" w:color="auto"/>
      </w:divBdr>
    </w:div>
    <w:div w:id="106198050">
      <w:bodyDiv w:val="1"/>
      <w:marLeft w:val="0"/>
      <w:marRight w:val="0"/>
      <w:marTop w:val="0"/>
      <w:marBottom w:val="0"/>
      <w:divBdr>
        <w:top w:val="none" w:sz="0" w:space="0" w:color="auto"/>
        <w:left w:val="none" w:sz="0" w:space="0" w:color="auto"/>
        <w:bottom w:val="none" w:sz="0" w:space="0" w:color="auto"/>
        <w:right w:val="none" w:sz="0" w:space="0" w:color="auto"/>
      </w:divBdr>
      <w:divsChild>
        <w:div w:id="306131478">
          <w:marLeft w:val="0"/>
          <w:marRight w:val="300"/>
          <w:marTop w:val="0"/>
          <w:marBottom w:val="0"/>
          <w:divBdr>
            <w:top w:val="none" w:sz="0" w:space="0" w:color="auto"/>
            <w:left w:val="none" w:sz="0" w:space="0" w:color="auto"/>
            <w:bottom w:val="none" w:sz="0" w:space="0" w:color="auto"/>
            <w:right w:val="none" w:sz="0" w:space="0" w:color="auto"/>
          </w:divBdr>
          <w:divsChild>
            <w:div w:id="1078021262">
              <w:marLeft w:val="0"/>
              <w:marRight w:val="0"/>
              <w:marTop w:val="0"/>
              <w:marBottom w:val="75"/>
              <w:divBdr>
                <w:top w:val="none" w:sz="0" w:space="0" w:color="auto"/>
                <w:left w:val="none" w:sz="0" w:space="0" w:color="auto"/>
                <w:bottom w:val="none" w:sz="0" w:space="0" w:color="auto"/>
                <w:right w:val="none" w:sz="0" w:space="0" w:color="auto"/>
              </w:divBdr>
            </w:div>
          </w:divsChild>
        </w:div>
        <w:div w:id="1574972065">
          <w:marLeft w:val="0"/>
          <w:marRight w:val="300"/>
          <w:marTop w:val="0"/>
          <w:marBottom w:val="0"/>
          <w:divBdr>
            <w:top w:val="none" w:sz="0" w:space="0" w:color="auto"/>
            <w:left w:val="none" w:sz="0" w:space="0" w:color="auto"/>
            <w:bottom w:val="none" w:sz="0" w:space="0" w:color="auto"/>
            <w:right w:val="none" w:sz="0" w:space="0" w:color="auto"/>
          </w:divBdr>
          <w:divsChild>
            <w:div w:id="35022818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12528437">
      <w:bodyDiv w:val="1"/>
      <w:marLeft w:val="0"/>
      <w:marRight w:val="0"/>
      <w:marTop w:val="0"/>
      <w:marBottom w:val="0"/>
      <w:divBdr>
        <w:top w:val="none" w:sz="0" w:space="0" w:color="auto"/>
        <w:left w:val="none" w:sz="0" w:space="0" w:color="auto"/>
        <w:bottom w:val="none" w:sz="0" w:space="0" w:color="auto"/>
        <w:right w:val="none" w:sz="0" w:space="0" w:color="auto"/>
      </w:divBdr>
    </w:div>
    <w:div w:id="171914134">
      <w:bodyDiv w:val="1"/>
      <w:marLeft w:val="0"/>
      <w:marRight w:val="0"/>
      <w:marTop w:val="0"/>
      <w:marBottom w:val="0"/>
      <w:divBdr>
        <w:top w:val="none" w:sz="0" w:space="0" w:color="auto"/>
        <w:left w:val="none" w:sz="0" w:space="0" w:color="auto"/>
        <w:bottom w:val="none" w:sz="0" w:space="0" w:color="auto"/>
        <w:right w:val="none" w:sz="0" w:space="0" w:color="auto"/>
      </w:divBdr>
    </w:div>
    <w:div w:id="217210807">
      <w:bodyDiv w:val="1"/>
      <w:marLeft w:val="0"/>
      <w:marRight w:val="0"/>
      <w:marTop w:val="0"/>
      <w:marBottom w:val="0"/>
      <w:divBdr>
        <w:top w:val="none" w:sz="0" w:space="0" w:color="auto"/>
        <w:left w:val="none" w:sz="0" w:space="0" w:color="auto"/>
        <w:bottom w:val="none" w:sz="0" w:space="0" w:color="auto"/>
        <w:right w:val="none" w:sz="0" w:space="0" w:color="auto"/>
      </w:divBdr>
    </w:div>
    <w:div w:id="233703414">
      <w:bodyDiv w:val="1"/>
      <w:marLeft w:val="0"/>
      <w:marRight w:val="0"/>
      <w:marTop w:val="0"/>
      <w:marBottom w:val="0"/>
      <w:divBdr>
        <w:top w:val="none" w:sz="0" w:space="0" w:color="auto"/>
        <w:left w:val="none" w:sz="0" w:space="0" w:color="auto"/>
        <w:bottom w:val="none" w:sz="0" w:space="0" w:color="auto"/>
        <w:right w:val="none" w:sz="0" w:space="0" w:color="auto"/>
      </w:divBdr>
      <w:divsChild>
        <w:div w:id="1746563805">
          <w:marLeft w:val="0"/>
          <w:marRight w:val="0"/>
          <w:marTop w:val="48"/>
          <w:marBottom w:val="48"/>
          <w:divBdr>
            <w:top w:val="none" w:sz="0" w:space="0" w:color="auto"/>
            <w:left w:val="none" w:sz="0" w:space="0" w:color="auto"/>
            <w:bottom w:val="none" w:sz="0" w:space="0" w:color="auto"/>
            <w:right w:val="none" w:sz="0" w:space="0" w:color="auto"/>
          </w:divBdr>
        </w:div>
        <w:div w:id="1001465909">
          <w:marLeft w:val="0"/>
          <w:marRight w:val="0"/>
          <w:marTop w:val="48"/>
          <w:marBottom w:val="48"/>
          <w:divBdr>
            <w:top w:val="none" w:sz="0" w:space="0" w:color="auto"/>
            <w:left w:val="none" w:sz="0" w:space="0" w:color="auto"/>
            <w:bottom w:val="none" w:sz="0" w:space="0" w:color="auto"/>
            <w:right w:val="none" w:sz="0" w:space="0" w:color="auto"/>
          </w:divBdr>
        </w:div>
      </w:divsChild>
    </w:div>
    <w:div w:id="241258960">
      <w:bodyDiv w:val="1"/>
      <w:marLeft w:val="0"/>
      <w:marRight w:val="0"/>
      <w:marTop w:val="0"/>
      <w:marBottom w:val="0"/>
      <w:divBdr>
        <w:top w:val="none" w:sz="0" w:space="0" w:color="auto"/>
        <w:left w:val="none" w:sz="0" w:space="0" w:color="auto"/>
        <w:bottom w:val="none" w:sz="0" w:space="0" w:color="auto"/>
        <w:right w:val="none" w:sz="0" w:space="0" w:color="auto"/>
      </w:divBdr>
    </w:div>
    <w:div w:id="264575337">
      <w:bodyDiv w:val="1"/>
      <w:marLeft w:val="0"/>
      <w:marRight w:val="0"/>
      <w:marTop w:val="0"/>
      <w:marBottom w:val="0"/>
      <w:divBdr>
        <w:top w:val="none" w:sz="0" w:space="0" w:color="auto"/>
        <w:left w:val="none" w:sz="0" w:space="0" w:color="auto"/>
        <w:bottom w:val="none" w:sz="0" w:space="0" w:color="auto"/>
        <w:right w:val="none" w:sz="0" w:space="0" w:color="auto"/>
      </w:divBdr>
      <w:divsChild>
        <w:div w:id="156652367">
          <w:marLeft w:val="0"/>
          <w:marRight w:val="225"/>
          <w:marTop w:val="0"/>
          <w:marBottom w:val="150"/>
          <w:divBdr>
            <w:top w:val="single" w:sz="6" w:space="8" w:color="CDCDCD"/>
            <w:left w:val="single" w:sz="6" w:space="8" w:color="CDCDCD"/>
            <w:bottom w:val="single" w:sz="6" w:space="8" w:color="CDCDCD"/>
            <w:right w:val="single" w:sz="6" w:space="8" w:color="CDCDCD"/>
          </w:divBdr>
          <w:divsChild>
            <w:div w:id="27606488">
              <w:marLeft w:val="0"/>
              <w:marRight w:val="0"/>
              <w:marTop w:val="0"/>
              <w:marBottom w:val="0"/>
              <w:divBdr>
                <w:top w:val="single" w:sz="6" w:space="5" w:color="CCCCCC"/>
                <w:left w:val="none" w:sz="0" w:space="0" w:color="auto"/>
                <w:bottom w:val="none" w:sz="0" w:space="0" w:color="auto"/>
                <w:right w:val="none" w:sz="0" w:space="0" w:color="auto"/>
              </w:divBdr>
              <w:divsChild>
                <w:div w:id="1154293872">
                  <w:marLeft w:val="0"/>
                  <w:marRight w:val="0"/>
                  <w:marTop w:val="0"/>
                  <w:marBottom w:val="0"/>
                  <w:divBdr>
                    <w:top w:val="none" w:sz="0" w:space="0" w:color="auto"/>
                    <w:left w:val="none" w:sz="0" w:space="0" w:color="auto"/>
                    <w:bottom w:val="none" w:sz="0" w:space="0" w:color="auto"/>
                    <w:right w:val="none" w:sz="0" w:space="0" w:color="auto"/>
                  </w:divBdr>
                </w:div>
              </w:divsChild>
            </w:div>
            <w:div w:id="33253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277502">
      <w:bodyDiv w:val="1"/>
      <w:marLeft w:val="0"/>
      <w:marRight w:val="0"/>
      <w:marTop w:val="0"/>
      <w:marBottom w:val="0"/>
      <w:divBdr>
        <w:top w:val="none" w:sz="0" w:space="0" w:color="auto"/>
        <w:left w:val="none" w:sz="0" w:space="0" w:color="auto"/>
        <w:bottom w:val="none" w:sz="0" w:space="0" w:color="auto"/>
        <w:right w:val="none" w:sz="0" w:space="0" w:color="auto"/>
      </w:divBdr>
    </w:div>
    <w:div w:id="393430159">
      <w:bodyDiv w:val="1"/>
      <w:marLeft w:val="0"/>
      <w:marRight w:val="0"/>
      <w:marTop w:val="0"/>
      <w:marBottom w:val="0"/>
      <w:divBdr>
        <w:top w:val="none" w:sz="0" w:space="0" w:color="auto"/>
        <w:left w:val="none" w:sz="0" w:space="0" w:color="auto"/>
        <w:bottom w:val="none" w:sz="0" w:space="0" w:color="auto"/>
        <w:right w:val="none" w:sz="0" w:space="0" w:color="auto"/>
      </w:divBdr>
    </w:div>
    <w:div w:id="438643116">
      <w:bodyDiv w:val="1"/>
      <w:marLeft w:val="0"/>
      <w:marRight w:val="0"/>
      <w:marTop w:val="0"/>
      <w:marBottom w:val="0"/>
      <w:divBdr>
        <w:top w:val="none" w:sz="0" w:space="0" w:color="auto"/>
        <w:left w:val="none" w:sz="0" w:space="0" w:color="auto"/>
        <w:bottom w:val="none" w:sz="0" w:space="0" w:color="auto"/>
        <w:right w:val="none" w:sz="0" w:space="0" w:color="auto"/>
      </w:divBdr>
    </w:div>
    <w:div w:id="498229335">
      <w:bodyDiv w:val="1"/>
      <w:marLeft w:val="0"/>
      <w:marRight w:val="0"/>
      <w:marTop w:val="0"/>
      <w:marBottom w:val="0"/>
      <w:divBdr>
        <w:top w:val="none" w:sz="0" w:space="0" w:color="auto"/>
        <w:left w:val="none" w:sz="0" w:space="0" w:color="auto"/>
        <w:bottom w:val="none" w:sz="0" w:space="0" w:color="auto"/>
        <w:right w:val="none" w:sz="0" w:space="0" w:color="auto"/>
      </w:divBdr>
    </w:div>
    <w:div w:id="555554860">
      <w:bodyDiv w:val="1"/>
      <w:marLeft w:val="0"/>
      <w:marRight w:val="0"/>
      <w:marTop w:val="0"/>
      <w:marBottom w:val="0"/>
      <w:divBdr>
        <w:top w:val="none" w:sz="0" w:space="0" w:color="auto"/>
        <w:left w:val="none" w:sz="0" w:space="0" w:color="auto"/>
        <w:bottom w:val="none" w:sz="0" w:space="0" w:color="auto"/>
        <w:right w:val="none" w:sz="0" w:space="0" w:color="auto"/>
      </w:divBdr>
    </w:div>
    <w:div w:id="579556344">
      <w:bodyDiv w:val="1"/>
      <w:marLeft w:val="0"/>
      <w:marRight w:val="0"/>
      <w:marTop w:val="0"/>
      <w:marBottom w:val="0"/>
      <w:divBdr>
        <w:top w:val="none" w:sz="0" w:space="0" w:color="auto"/>
        <w:left w:val="none" w:sz="0" w:space="0" w:color="auto"/>
        <w:bottom w:val="none" w:sz="0" w:space="0" w:color="auto"/>
        <w:right w:val="none" w:sz="0" w:space="0" w:color="auto"/>
      </w:divBdr>
      <w:divsChild>
        <w:div w:id="299581830">
          <w:marLeft w:val="150"/>
          <w:marRight w:val="150"/>
          <w:marTop w:val="150"/>
          <w:marBottom w:val="150"/>
          <w:divBdr>
            <w:top w:val="single" w:sz="6" w:space="0" w:color="85B5E5"/>
            <w:left w:val="single" w:sz="6" w:space="0" w:color="85B5E5"/>
            <w:bottom w:val="single" w:sz="6" w:space="0" w:color="85B5E5"/>
            <w:right w:val="single" w:sz="6" w:space="0" w:color="85B5E5"/>
          </w:divBdr>
        </w:div>
      </w:divsChild>
    </w:div>
    <w:div w:id="604581999">
      <w:bodyDiv w:val="1"/>
      <w:marLeft w:val="0"/>
      <w:marRight w:val="0"/>
      <w:marTop w:val="0"/>
      <w:marBottom w:val="0"/>
      <w:divBdr>
        <w:top w:val="none" w:sz="0" w:space="0" w:color="auto"/>
        <w:left w:val="none" w:sz="0" w:space="0" w:color="auto"/>
        <w:bottom w:val="none" w:sz="0" w:space="0" w:color="auto"/>
        <w:right w:val="none" w:sz="0" w:space="0" w:color="auto"/>
      </w:divBdr>
    </w:div>
    <w:div w:id="614606165">
      <w:bodyDiv w:val="1"/>
      <w:marLeft w:val="0"/>
      <w:marRight w:val="0"/>
      <w:marTop w:val="0"/>
      <w:marBottom w:val="0"/>
      <w:divBdr>
        <w:top w:val="none" w:sz="0" w:space="0" w:color="auto"/>
        <w:left w:val="none" w:sz="0" w:space="0" w:color="auto"/>
        <w:bottom w:val="none" w:sz="0" w:space="0" w:color="auto"/>
        <w:right w:val="none" w:sz="0" w:space="0" w:color="auto"/>
      </w:divBdr>
    </w:div>
    <w:div w:id="651837317">
      <w:bodyDiv w:val="1"/>
      <w:marLeft w:val="0"/>
      <w:marRight w:val="0"/>
      <w:marTop w:val="0"/>
      <w:marBottom w:val="0"/>
      <w:divBdr>
        <w:top w:val="none" w:sz="0" w:space="0" w:color="auto"/>
        <w:left w:val="none" w:sz="0" w:space="0" w:color="auto"/>
        <w:bottom w:val="none" w:sz="0" w:space="0" w:color="auto"/>
        <w:right w:val="none" w:sz="0" w:space="0" w:color="auto"/>
      </w:divBdr>
    </w:div>
    <w:div w:id="694385781">
      <w:bodyDiv w:val="1"/>
      <w:marLeft w:val="0"/>
      <w:marRight w:val="0"/>
      <w:marTop w:val="0"/>
      <w:marBottom w:val="0"/>
      <w:divBdr>
        <w:top w:val="none" w:sz="0" w:space="0" w:color="auto"/>
        <w:left w:val="none" w:sz="0" w:space="0" w:color="auto"/>
        <w:bottom w:val="none" w:sz="0" w:space="0" w:color="auto"/>
        <w:right w:val="none" w:sz="0" w:space="0" w:color="auto"/>
      </w:divBdr>
    </w:div>
    <w:div w:id="760375035">
      <w:bodyDiv w:val="1"/>
      <w:marLeft w:val="0"/>
      <w:marRight w:val="0"/>
      <w:marTop w:val="0"/>
      <w:marBottom w:val="0"/>
      <w:divBdr>
        <w:top w:val="none" w:sz="0" w:space="0" w:color="auto"/>
        <w:left w:val="none" w:sz="0" w:space="0" w:color="auto"/>
        <w:bottom w:val="none" w:sz="0" w:space="0" w:color="auto"/>
        <w:right w:val="none" w:sz="0" w:space="0" w:color="auto"/>
      </w:divBdr>
    </w:div>
    <w:div w:id="790174554">
      <w:bodyDiv w:val="1"/>
      <w:marLeft w:val="0"/>
      <w:marRight w:val="0"/>
      <w:marTop w:val="0"/>
      <w:marBottom w:val="0"/>
      <w:divBdr>
        <w:top w:val="none" w:sz="0" w:space="0" w:color="auto"/>
        <w:left w:val="none" w:sz="0" w:space="0" w:color="auto"/>
        <w:bottom w:val="none" w:sz="0" w:space="0" w:color="auto"/>
        <w:right w:val="none" w:sz="0" w:space="0" w:color="auto"/>
      </w:divBdr>
    </w:div>
    <w:div w:id="871116271">
      <w:bodyDiv w:val="1"/>
      <w:marLeft w:val="0"/>
      <w:marRight w:val="0"/>
      <w:marTop w:val="0"/>
      <w:marBottom w:val="0"/>
      <w:divBdr>
        <w:top w:val="none" w:sz="0" w:space="0" w:color="auto"/>
        <w:left w:val="none" w:sz="0" w:space="0" w:color="auto"/>
        <w:bottom w:val="none" w:sz="0" w:space="0" w:color="auto"/>
        <w:right w:val="none" w:sz="0" w:space="0" w:color="auto"/>
      </w:divBdr>
    </w:div>
    <w:div w:id="877621451">
      <w:bodyDiv w:val="1"/>
      <w:marLeft w:val="0"/>
      <w:marRight w:val="0"/>
      <w:marTop w:val="0"/>
      <w:marBottom w:val="0"/>
      <w:divBdr>
        <w:top w:val="none" w:sz="0" w:space="0" w:color="auto"/>
        <w:left w:val="none" w:sz="0" w:space="0" w:color="auto"/>
        <w:bottom w:val="none" w:sz="0" w:space="0" w:color="auto"/>
        <w:right w:val="none" w:sz="0" w:space="0" w:color="auto"/>
      </w:divBdr>
    </w:div>
    <w:div w:id="894124926">
      <w:bodyDiv w:val="1"/>
      <w:marLeft w:val="0"/>
      <w:marRight w:val="0"/>
      <w:marTop w:val="0"/>
      <w:marBottom w:val="0"/>
      <w:divBdr>
        <w:top w:val="none" w:sz="0" w:space="0" w:color="auto"/>
        <w:left w:val="none" w:sz="0" w:space="0" w:color="auto"/>
        <w:bottom w:val="none" w:sz="0" w:space="0" w:color="auto"/>
        <w:right w:val="none" w:sz="0" w:space="0" w:color="auto"/>
      </w:divBdr>
    </w:div>
    <w:div w:id="925458503">
      <w:bodyDiv w:val="1"/>
      <w:marLeft w:val="0"/>
      <w:marRight w:val="0"/>
      <w:marTop w:val="0"/>
      <w:marBottom w:val="0"/>
      <w:divBdr>
        <w:top w:val="none" w:sz="0" w:space="0" w:color="auto"/>
        <w:left w:val="none" w:sz="0" w:space="0" w:color="auto"/>
        <w:bottom w:val="none" w:sz="0" w:space="0" w:color="auto"/>
        <w:right w:val="none" w:sz="0" w:space="0" w:color="auto"/>
      </w:divBdr>
    </w:div>
    <w:div w:id="1019626404">
      <w:bodyDiv w:val="1"/>
      <w:marLeft w:val="0"/>
      <w:marRight w:val="0"/>
      <w:marTop w:val="0"/>
      <w:marBottom w:val="0"/>
      <w:divBdr>
        <w:top w:val="none" w:sz="0" w:space="0" w:color="auto"/>
        <w:left w:val="none" w:sz="0" w:space="0" w:color="auto"/>
        <w:bottom w:val="none" w:sz="0" w:space="0" w:color="auto"/>
        <w:right w:val="none" w:sz="0" w:space="0" w:color="auto"/>
      </w:divBdr>
    </w:div>
    <w:div w:id="1022243782">
      <w:bodyDiv w:val="1"/>
      <w:marLeft w:val="0"/>
      <w:marRight w:val="0"/>
      <w:marTop w:val="0"/>
      <w:marBottom w:val="0"/>
      <w:divBdr>
        <w:top w:val="none" w:sz="0" w:space="0" w:color="auto"/>
        <w:left w:val="none" w:sz="0" w:space="0" w:color="auto"/>
        <w:bottom w:val="none" w:sz="0" w:space="0" w:color="auto"/>
        <w:right w:val="none" w:sz="0" w:space="0" w:color="auto"/>
      </w:divBdr>
    </w:div>
    <w:div w:id="1147934616">
      <w:bodyDiv w:val="1"/>
      <w:marLeft w:val="0"/>
      <w:marRight w:val="0"/>
      <w:marTop w:val="0"/>
      <w:marBottom w:val="0"/>
      <w:divBdr>
        <w:top w:val="none" w:sz="0" w:space="0" w:color="auto"/>
        <w:left w:val="none" w:sz="0" w:space="0" w:color="auto"/>
        <w:bottom w:val="none" w:sz="0" w:space="0" w:color="auto"/>
        <w:right w:val="none" w:sz="0" w:space="0" w:color="auto"/>
      </w:divBdr>
    </w:div>
    <w:div w:id="1157840570">
      <w:bodyDiv w:val="1"/>
      <w:marLeft w:val="0"/>
      <w:marRight w:val="0"/>
      <w:marTop w:val="0"/>
      <w:marBottom w:val="0"/>
      <w:divBdr>
        <w:top w:val="none" w:sz="0" w:space="0" w:color="auto"/>
        <w:left w:val="none" w:sz="0" w:space="0" w:color="auto"/>
        <w:bottom w:val="none" w:sz="0" w:space="0" w:color="auto"/>
        <w:right w:val="none" w:sz="0" w:space="0" w:color="auto"/>
      </w:divBdr>
    </w:div>
    <w:div w:id="1205096141">
      <w:bodyDiv w:val="1"/>
      <w:marLeft w:val="0"/>
      <w:marRight w:val="0"/>
      <w:marTop w:val="0"/>
      <w:marBottom w:val="0"/>
      <w:divBdr>
        <w:top w:val="none" w:sz="0" w:space="0" w:color="auto"/>
        <w:left w:val="none" w:sz="0" w:space="0" w:color="auto"/>
        <w:bottom w:val="none" w:sz="0" w:space="0" w:color="auto"/>
        <w:right w:val="none" w:sz="0" w:space="0" w:color="auto"/>
      </w:divBdr>
      <w:divsChild>
        <w:div w:id="487206066">
          <w:marLeft w:val="0"/>
          <w:marRight w:val="300"/>
          <w:marTop w:val="300"/>
          <w:marBottom w:val="150"/>
          <w:divBdr>
            <w:top w:val="single" w:sz="6" w:space="11" w:color="E9E9E9"/>
            <w:left w:val="single" w:sz="6" w:space="11" w:color="E9E9E9"/>
            <w:bottom w:val="single" w:sz="6" w:space="11" w:color="E9E9E9"/>
            <w:right w:val="single" w:sz="6" w:space="11" w:color="E9E9E9"/>
          </w:divBdr>
        </w:div>
      </w:divsChild>
    </w:div>
    <w:div w:id="1317614188">
      <w:bodyDiv w:val="1"/>
      <w:marLeft w:val="0"/>
      <w:marRight w:val="0"/>
      <w:marTop w:val="0"/>
      <w:marBottom w:val="0"/>
      <w:divBdr>
        <w:top w:val="none" w:sz="0" w:space="0" w:color="auto"/>
        <w:left w:val="none" w:sz="0" w:space="0" w:color="auto"/>
        <w:bottom w:val="none" w:sz="0" w:space="0" w:color="auto"/>
        <w:right w:val="none" w:sz="0" w:space="0" w:color="auto"/>
      </w:divBdr>
    </w:div>
    <w:div w:id="1335571395">
      <w:bodyDiv w:val="1"/>
      <w:marLeft w:val="0"/>
      <w:marRight w:val="0"/>
      <w:marTop w:val="0"/>
      <w:marBottom w:val="0"/>
      <w:divBdr>
        <w:top w:val="none" w:sz="0" w:space="0" w:color="auto"/>
        <w:left w:val="none" w:sz="0" w:space="0" w:color="auto"/>
        <w:bottom w:val="none" w:sz="0" w:space="0" w:color="auto"/>
        <w:right w:val="none" w:sz="0" w:space="0" w:color="auto"/>
      </w:divBdr>
    </w:div>
    <w:div w:id="1346325255">
      <w:bodyDiv w:val="1"/>
      <w:marLeft w:val="0"/>
      <w:marRight w:val="0"/>
      <w:marTop w:val="0"/>
      <w:marBottom w:val="0"/>
      <w:divBdr>
        <w:top w:val="none" w:sz="0" w:space="0" w:color="auto"/>
        <w:left w:val="none" w:sz="0" w:space="0" w:color="auto"/>
        <w:bottom w:val="none" w:sz="0" w:space="0" w:color="auto"/>
        <w:right w:val="none" w:sz="0" w:space="0" w:color="auto"/>
      </w:divBdr>
      <w:divsChild>
        <w:div w:id="886380592">
          <w:blockQuote w:val="1"/>
          <w:marLeft w:val="0"/>
          <w:marRight w:val="0"/>
          <w:marTop w:val="225"/>
          <w:marBottom w:val="225"/>
          <w:divBdr>
            <w:top w:val="single" w:sz="6" w:space="11" w:color="CCCCCC"/>
            <w:left w:val="single" w:sz="6" w:space="11" w:color="CCCCCC"/>
            <w:bottom w:val="single" w:sz="6" w:space="11" w:color="CCCCCC"/>
            <w:right w:val="single" w:sz="6" w:space="11" w:color="CCCCCC"/>
          </w:divBdr>
        </w:div>
        <w:div w:id="1751808017">
          <w:blockQuote w:val="1"/>
          <w:marLeft w:val="0"/>
          <w:marRight w:val="0"/>
          <w:marTop w:val="225"/>
          <w:marBottom w:val="225"/>
          <w:divBdr>
            <w:top w:val="single" w:sz="6" w:space="11" w:color="CCCCCC"/>
            <w:left w:val="single" w:sz="6" w:space="11" w:color="CCCCCC"/>
            <w:bottom w:val="single" w:sz="6" w:space="11" w:color="CCCCCC"/>
            <w:right w:val="single" w:sz="6" w:space="11" w:color="CCCCCC"/>
          </w:divBdr>
        </w:div>
      </w:divsChild>
    </w:div>
    <w:div w:id="1385106047">
      <w:bodyDiv w:val="1"/>
      <w:marLeft w:val="0"/>
      <w:marRight w:val="0"/>
      <w:marTop w:val="0"/>
      <w:marBottom w:val="0"/>
      <w:divBdr>
        <w:top w:val="none" w:sz="0" w:space="0" w:color="auto"/>
        <w:left w:val="none" w:sz="0" w:space="0" w:color="auto"/>
        <w:bottom w:val="none" w:sz="0" w:space="0" w:color="auto"/>
        <w:right w:val="none" w:sz="0" w:space="0" w:color="auto"/>
      </w:divBdr>
    </w:div>
    <w:div w:id="1398898152">
      <w:bodyDiv w:val="1"/>
      <w:marLeft w:val="0"/>
      <w:marRight w:val="0"/>
      <w:marTop w:val="0"/>
      <w:marBottom w:val="0"/>
      <w:divBdr>
        <w:top w:val="none" w:sz="0" w:space="0" w:color="auto"/>
        <w:left w:val="none" w:sz="0" w:space="0" w:color="auto"/>
        <w:bottom w:val="none" w:sz="0" w:space="0" w:color="auto"/>
        <w:right w:val="none" w:sz="0" w:space="0" w:color="auto"/>
      </w:divBdr>
      <w:divsChild>
        <w:div w:id="294871516">
          <w:marLeft w:val="0"/>
          <w:marRight w:val="300"/>
          <w:marTop w:val="300"/>
          <w:marBottom w:val="150"/>
          <w:divBdr>
            <w:top w:val="single" w:sz="6" w:space="11" w:color="E9E9E9"/>
            <w:left w:val="single" w:sz="6" w:space="11" w:color="E9E9E9"/>
            <w:bottom w:val="single" w:sz="6" w:space="11" w:color="E9E9E9"/>
            <w:right w:val="single" w:sz="6" w:space="11" w:color="E9E9E9"/>
          </w:divBdr>
        </w:div>
      </w:divsChild>
    </w:div>
    <w:div w:id="1486163853">
      <w:bodyDiv w:val="1"/>
      <w:marLeft w:val="0"/>
      <w:marRight w:val="0"/>
      <w:marTop w:val="0"/>
      <w:marBottom w:val="0"/>
      <w:divBdr>
        <w:top w:val="none" w:sz="0" w:space="0" w:color="auto"/>
        <w:left w:val="none" w:sz="0" w:space="0" w:color="auto"/>
        <w:bottom w:val="none" w:sz="0" w:space="0" w:color="auto"/>
        <w:right w:val="none" w:sz="0" w:space="0" w:color="auto"/>
      </w:divBdr>
    </w:div>
    <w:div w:id="1489860910">
      <w:bodyDiv w:val="1"/>
      <w:marLeft w:val="0"/>
      <w:marRight w:val="0"/>
      <w:marTop w:val="0"/>
      <w:marBottom w:val="0"/>
      <w:divBdr>
        <w:top w:val="none" w:sz="0" w:space="0" w:color="auto"/>
        <w:left w:val="none" w:sz="0" w:space="0" w:color="auto"/>
        <w:bottom w:val="none" w:sz="0" w:space="0" w:color="auto"/>
        <w:right w:val="none" w:sz="0" w:space="0" w:color="auto"/>
      </w:divBdr>
    </w:div>
    <w:div w:id="1502744428">
      <w:bodyDiv w:val="1"/>
      <w:marLeft w:val="0"/>
      <w:marRight w:val="0"/>
      <w:marTop w:val="0"/>
      <w:marBottom w:val="0"/>
      <w:divBdr>
        <w:top w:val="none" w:sz="0" w:space="0" w:color="auto"/>
        <w:left w:val="none" w:sz="0" w:space="0" w:color="auto"/>
        <w:bottom w:val="none" w:sz="0" w:space="0" w:color="auto"/>
        <w:right w:val="none" w:sz="0" w:space="0" w:color="auto"/>
      </w:divBdr>
    </w:div>
    <w:div w:id="1508598312">
      <w:bodyDiv w:val="1"/>
      <w:marLeft w:val="0"/>
      <w:marRight w:val="0"/>
      <w:marTop w:val="0"/>
      <w:marBottom w:val="0"/>
      <w:divBdr>
        <w:top w:val="none" w:sz="0" w:space="0" w:color="auto"/>
        <w:left w:val="none" w:sz="0" w:space="0" w:color="auto"/>
        <w:bottom w:val="none" w:sz="0" w:space="0" w:color="auto"/>
        <w:right w:val="none" w:sz="0" w:space="0" w:color="auto"/>
      </w:divBdr>
    </w:div>
    <w:div w:id="1612853315">
      <w:bodyDiv w:val="1"/>
      <w:marLeft w:val="0"/>
      <w:marRight w:val="0"/>
      <w:marTop w:val="0"/>
      <w:marBottom w:val="0"/>
      <w:divBdr>
        <w:top w:val="none" w:sz="0" w:space="0" w:color="auto"/>
        <w:left w:val="none" w:sz="0" w:space="0" w:color="auto"/>
        <w:bottom w:val="none" w:sz="0" w:space="0" w:color="auto"/>
        <w:right w:val="none" w:sz="0" w:space="0" w:color="auto"/>
      </w:divBdr>
    </w:div>
    <w:div w:id="1649936252">
      <w:bodyDiv w:val="1"/>
      <w:marLeft w:val="0"/>
      <w:marRight w:val="0"/>
      <w:marTop w:val="0"/>
      <w:marBottom w:val="0"/>
      <w:divBdr>
        <w:top w:val="none" w:sz="0" w:space="0" w:color="auto"/>
        <w:left w:val="none" w:sz="0" w:space="0" w:color="auto"/>
        <w:bottom w:val="none" w:sz="0" w:space="0" w:color="auto"/>
        <w:right w:val="none" w:sz="0" w:space="0" w:color="auto"/>
      </w:divBdr>
    </w:div>
    <w:div w:id="1695036925">
      <w:bodyDiv w:val="1"/>
      <w:marLeft w:val="0"/>
      <w:marRight w:val="0"/>
      <w:marTop w:val="0"/>
      <w:marBottom w:val="0"/>
      <w:divBdr>
        <w:top w:val="none" w:sz="0" w:space="0" w:color="auto"/>
        <w:left w:val="none" w:sz="0" w:space="0" w:color="auto"/>
        <w:bottom w:val="none" w:sz="0" w:space="0" w:color="auto"/>
        <w:right w:val="none" w:sz="0" w:space="0" w:color="auto"/>
      </w:divBdr>
      <w:divsChild>
        <w:div w:id="1962492178">
          <w:marLeft w:val="0"/>
          <w:marRight w:val="405"/>
          <w:marTop w:val="0"/>
          <w:marBottom w:val="240"/>
          <w:divBdr>
            <w:top w:val="single" w:sz="36" w:space="1" w:color="E2E2E2"/>
            <w:left w:val="none" w:sz="0" w:space="0" w:color="auto"/>
            <w:bottom w:val="single" w:sz="6" w:space="0" w:color="E2E2E2"/>
            <w:right w:val="none" w:sz="0" w:space="0" w:color="auto"/>
          </w:divBdr>
          <w:divsChild>
            <w:div w:id="471798680">
              <w:marLeft w:val="0"/>
              <w:marRight w:val="0"/>
              <w:marTop w:val="0"/>
              <w:marBottom w:val="0"/>
              <w:divBdr>
                <w:top w:val="single" w:sz="6" w:space="8" w:color="E2E2E2"/>
                <w:left w:val="none" w:sz="0" w:space="0" w:color="auto"/>
                <w:bottom w:val="none" w:sz="0" w:space="8" w:color="auto"/>
                <w:right w:val="none" w:sz="0" w:space="0" w:color="auto"/>
              </w:divBdr>
              <w:divsChild>
                <w:div w:id="791359786">
                  <w:marLeft w:val="0"/>
                  <w:marRight w:val="0"/>
                  <w:marTop w:val="0"/>
                  <w:marBottom w:val="0"/>
                  <w:divBdr>
                    <w:top w:val="none" w:sz="0" w:space="0" w:color="auto"/>
                    <w:left w:val="none" w:sz="0" w:space="0" w:color="auto"/>
                    <w:bottom w:val="none" w:sz="0" w:space="0" w:color="auto"/>
                    <w:right w:val="none" w:sz="0" w:space="0" w:color="auto"/>
                  </w:divBdr>
                </w:div>
              </w:divsChild>
            </w:div>
            <w:div w:id="1342852862">
              <w:marLeft w:val="0"/>
              <w:marRight w:val="0"/>
              <w:marTop w:val="0"/>
              <w:marBottom w:val="0"/>
              <w:divBdr>
                <w:top w:val="single" w:sz="6" w:space="8" w:color="E2E2E2"/>
                <w:left w:val="none" w:sz="0" w:space="0" w:color="auto"/>
                <w:bottom w:val="none" w:sz="0" w:space="8" w:color="auto"/>
                <w:right w:val="none" w:sz="0" w:space="0" w:color="auto"/>
              </w:divBdr>
            </w:div>
          </w:divsChild>
        </w:div>
      </w:divsChild>
    </w:div>
    <w:div w:id="1863516590">
      <w:bodyDiv w:val="1"/>
      <w:marLeft w:val="0"/>
      <w:marRight w:val="0"/>
      <w:marTop w:val="0"/>
      <w:marBottom w:val="0"/>
      <w:divBdr>
        <w:top w:val="none" w:sz="0" w:space="0" w:color="auto"/>
        <w:left w:val="none" w:sz="0" w:space="0" w:color="auto"/>
        <w:bottom w:val="none" w:sz="0" w:space="0" w:color="auto"/>
        <w:right w:val="none" w:sz="0" w:space="0" w:color="auto"/>
      </w:divBdr>
    </w:div>
    <w:div w:id="1885214783">
      <w:bodyDiv w:val="1"/>
      <w:marLeft w:val="0"/>
      <w:marRight w:val="0"/>
      <w:marTop w:val="0"/>
      <w:marBottom w:val="0"/>
      <w:divBdr>
        <w:top w:val="none" w:sz="0" w:space="0" w:color="auto"/>
        <w:left w:val="none" w:sz="0" w:space="0" w:color="auto"/>
        <w:bottom w:val="none" w:sz="0" w:space="0" w:color="auto"/>
        <w:right w:val="none" w:sz="0" w:space="0" w:color="auto"/>
      </w:divBdr>
      <w:divsChild>
        <w:div w:id="664212754">
          <w:marLeft w:val="0"/>
          <w:marRight w:val="0"/>
          <w:marTop w:val="0"/>
          <w:marBottom w:val="0"/>
          <w:divBdr>
            <w:top w:val="none" w:sz="0" w:space="0" w:color="auto"/>
            <w:left w:val="none" w:sz="0" w:space="0" w:color="auto"/>
            <w:bottom w:val="none" w:sz="0" w:space="0" w:color="auto"/>
            <w:right w:val="none" w:sz="0" w:space="0" w:color="auto"/>
          </w:divBdr>
        </w:div>
      </w:divsChild>
    </w:div>
    <w:div w:id="1937013535">
      <w:bodyDiv w:val="1"/>
      <w:marLeft w:val="0"/>
      <w:marRight w:val="0"/>
      <w:marTop w:val="0"/>
      <w:marBottom w:val="0"/>
      <w:divBdr>
        <w:top w:val="none" w:sz="0" w:space="0" w:color="auto"/>
        <w:left w:val="none" w:sz="0" w:space="0" w:color="auto"/>
        <w:bottom w:val="none" w:sz="0" w:space="0" w:color="auto"/>
        <w:right w:val="none" w:sz="0" w:space="0" w:color="auto"/>
      </w:divBdr>
    </w:div>
    <w:div w:id="1964146128">
      <w:bodyDiv w:val="1"/>
      <w:marLeft w:val="0"/>
      <w:marRight w:val="0"/>
      <w:marTop w:val="0"/>
      <w:marBottom w:val="0"/>
      <w:divBdr>
        <w:top w:val="none" w:sz="0" w:space="0" w:color="auto"/>
        <w:left w:val="none" w:sz="0" w:space="0" w:color="auto"/>
        <w:bottom w:val="none" w:sz="0" w:space="0" w:color="auto"/>
        <w:right w:val="none" w:sz="0" w:space="0" w:color="auto"/>
      </w:divBdr>
    </w:div>
    <w:div w:id="2050641433">
      <w:bodyDiv w:val="1"/>
      <w:marLeft w:val="0"/>
      <w:marRight w:val="0"/>
      <w:marTop w:val="0"/>
      <w:marBottom w:val="0"/>
      <w:divBdr>
        <w:top w:val="none" w:sz="0" w:space="0" w:color="auto"/>
        <w:left w:val="none" w:sz="0" w:space="0" w:color="auto"/>
        <w:bottom w:val="none" w:sz="0" w:space="0" w:color="auto"/>
        <w:right w:val="none" w:sz="0" w:space="0" w:color="auto"/>
      </w:divBdr>
    </w:div>
    <w:div w:id="2101827763">
      <w:bodyDiv w:val="1"/>
      <w:marLeft w:val="0"/>
      <w:marRight w:val="0"/>
      <w:marTop w:val="0"/>
      <w:marBottom w:val="0"/>
      <w:divBdr>
        <w:top w:val="none" w:sz="0" w:space="0" w:color="auto"/>
        <w:left w:val="none" w:sz="0" w:space="0" w:color="auto"/>
        <w:bottom w:val="none" w:sz="0" w:space="0" w:color="auto"/>
        <w:right w:val="none" w:sz="0" w:space="0" w:color="auto"/>
      </w:divBdr>
      <w:divsChild>
        <w:div w:id="578683811">
          <w:marLeft w:val="0"/>
          <w:marRight w:val="0"/>
          <w:marTop w:val="0"/>
          <w:marBottom w:val="420"/>
          <w:divBdr>
            <w:top w:val="none" w:sz="0" w:space="0" w:color="auto"/>
            <w:left w:val="none" w:sz="0" w:space="0" w:color="auto"/>
            <w:bottom w:val="none" w:sz="0" w:space="0" w:color="auto"/>
            <w:right w:val="none" w:sz="0" w:space="0" w:color="auto"/>
          </w:divBdr>
        </w:div>
      </w:divsChild>
    </w:div>
    <w:div w:id="2109881560">
      <w:bodyDiv w:val="1"/>
      <w:marLeft w:val="0"/>
      <w:marRight w:val="0"/>
      <w:marTop w:val="0"/>
      <w:marBottom w:val="0"/>
      <w:divBdr>
        <w:top w:val="none" w:sz="0" w:space="0" w:color="auto"/>
        <w:left w:val="none" w:sz="0" w:space="0" w:color="auto"/>
        <w:bottom w:val="none" w:sz="0" w:space="0" w:color="auto"/>
        <w:right w:val="none" w:sz="0" w:space="0" w:color="auto"/>
      </w:divBdr>
    </w:div>
    <w:div w:id="2114594194">
      <w:bodyDiv w:val="1"/>
      <w:marLeft w:val="0"/>
      <w:marRight w:val="0"/>
      <w:marTop w:val="0"/>
      <w:marBottom w:val="0"/>
      <w:divBdr>
        <w:top w:val="none" w:sz="0" w:space="0" w:color="auto"/>
        <w:left w:val="none" w:sz="0" w:space="0" w:color="auto"/>
        <w:bottom w:val="none" w:sz="0" w:space="0" w:color="auto"/>
        <w:right w:val="none" w:sz="0" w:space="0" w:color="auto"/>
      </w:divBdr>
    </w:div>
    <w:div w:id="2117020285">
      <w:bodyDiv w:val="1"/>
      <w:marLeft w:val="0"/>
      <w:marRight w:val="0"/>
      <w:marTop w:val="0"/>
      <w:marBottom w:val="0"/>
      <w:divBdr>
        <w:top w:val="none" w:sz="0" w:space="0" w:color="auto"/>
        <w:left w:val="none" w:sz="0" w:space="0" w:color="auto"/>
        <w:bottom w:val="none" w:sz="0" w:space="0" w:color="auto"/>
        <w:right w:val="none" w:sz="0" w:space="0" w:color="auto"/>
      </w:divBdr>
    </w:div>
    <w:div w:id="2134863827">
      <w:bodyDiv w:val="1"/>
      <w:marLeft w:val="0"/>
      <w:marRight w:val="0"/>
      <w:marTop w:val="0"/>
      <w:marBottom w:val="0"/>
      <w:divBdr>
        <w:top w:val="none" w:sz="0" w:space="0" w:color="auto"/>
        <w:left w:val="none" w:sz="0" w:space="0" w:color="auto"/>
        <w:bottom w:val="none" w:sz="0" w:space="0" w:color="auto"/>
        <w:right w:val="none" w:sz="0" w:space="0" w:color="auto"/>
      </w:divBdr>
    </w:div>
    <w:div w:id="2139373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www.pbs.org/newshour/updates/2014-might-done-deal-republicans/" TargetMode="External"/><Relationship Id="rId13" Type="http://schemas.openxmlformats.org/officeDocument/2006/relationships/hyperlink" Target="http://www.washingtonpost.com/blogs/the-fix/wp/2014/01/27/can-obama-lift-democrats-in-the-midterms-dont-count-on-it/" TargetMode="External"/><Relationship Id="rId14" Type="http://schemas.openxmlformats.org/officeDocument/2006/relationships/hyperlink" Target="http://www.huffingtonpost.com/aiko-stevenson/midterm-elections-climate-change_b_5362388.html" TargetMode="External"/><Relationship Id="rId15" Type="http://schemas.openxmlformats.org/officeDocument/2006/relationships/hyperlink" Target="http://politicalticker.blogs.cnn.com/2014/05/23/obama-midterm-elections-will-decide-the-fate-of-immigration-reform/" TargetMode="External"/><Relationship Id="rId16" Type="http://schemas.openxmlformats.org/officeDocument/2006/relationships/hyperlink" Target="http://articles.washingtonpost.com/2013-06-14/opinions/39977596_1_immigration-reform-bill-favor-marco-rubio" TargetMode="External"/><Relationship Id="rId17" Type="http://schemas.openxmlformats.org/officeDocument/2006/relationships/hyperlink" Target="http://washingtonexaminer.com/republicans-blew-it-in-2012-and-could-again-in-this-years-midterm-election/article/2548829" TargetMode="External"/><Relationship Id="rId18" Type="http://schemas.openxmlformats.org/officeDocument/2006/relationships/hyperlink" Target="http://www.realclearpolitics.com/articles/2014/05/19/gop_needs_a_clear_midterm_message_to_counter_obamas_122674.html" TargetMode="External"/><Relationship Id="rId19" Type="http://schemas.openxmlformats.org/officeDocument/2006/relationships/hyperlink" Target="http://fivethirtyeight.com/features/eric-cantors-loss-was-like-an-earthquake/" TargetMode="External"/><Relationship Id="rId60" Type="http://schemas.openxmlformats.org/officeDocument/2006/relationships/hyperlink" Target="http://www.nature.com/nclimate/journal/v3/n1/full/nclimate1783.html" TargetMode="External"/><Relationship Id="rId61" Type="http://schemas.openxmlformats.org/officeDocument/2006/relationships/hyperlink" Target="http://www.nature.com/nclimate/journal/v3/n1/full/nclimate1783.html" TargetMode="External"/><Relationship Id="rId62" Type="http://schemas.openxmlformats.org/officeDocument/2006/relationships/hyperlink" Target="http://www.nature.com/nclimate/journal/v3/n1/full/nclimate1783.html" TargetMode="External"/><Relationship Id="rId63" Type="http://schemas.openxmlformats.org/officeDocument/2006/relationships/hyperlink" Target="http://www.nature.com/nclimate/journal/v3/n1/full/nclimate1783.html" TargetMode="External"/><Relationship Id="rId64" Type="http://schemas.openxmlformats.org/officeDocument/2006/relationships/hyperlink" Target="http://www.nature.com/nclimate/journal/v3/n1/full/nclimate1783.html" TargetMode="External"/><Relationship Id="rId65" Type="http://schemas.openxmlformats.org/officeDocument/2006/relationships/hyperlink" Target="http://www.nature.com/nclimate/journal/v3/n1/full/nclimate1783.html" TargetMode="External"/><Relationship Id="rId66" Type="http://schemas.openxmlformats.org/officeDocument/2006/relationships/hyperlink" Target="http://www.nature.com/nclimate/journal/v3/n1/full/nclimate1783.html" TargetMode="External"/><Relationship Id="rId67" Type="http://schemas.openxmlformats.org/officeDocument/2006/relationships/hyperlink" Target="http://www.nature.com/nclimate/journal/v3/n1/fig_tab/nclimate1783_F1.html" TargetMode="External"/><Relationship Id="rId68" Type="http://schemas.openxmlformats.org/officeDocument/2006/relationships/hyperlink" Target="http://www.nature.com/nclimate/journal/v3/n1/fig_tab/nclimate1783_ft.html" TargetMode="External"/><Relationship Id="rId69" Type="http://schemas.openxmlformats.org/officeDocument/2006/relationships/hyperlink" Target="http://www.nature.com/nclimate/journal/v3/n1/full/nclimate1783.html" TargetMode="External"/><Relationship Id="rId120" Type="http://schemas.openxmlformats.org/officeDocument/2006/relationships/hyperlink" Target="http://www.nature.com/nclimate/journal/v3/n1/full/nclimate1783.html" TargetMode="External"/><Relationship Id="rId121" Type="http://schemas.openxmlformats.org/officeDocument/2006/relationships/hyperlink" Target="http://www.nature.com/nclimate/journal/v3/n1/full/nclimate1783.html" TargetMode="External"/><Relationship Id="rId122" Type="http://schemas.openxmlformats.org/officeDocument/2006/relationships/hyperlink" Target="http://www.nature.com/nclimate/journal/v3/n1/full/nclimate1783.html" TargetMode="External"/><Relationship Id="rId123" Type="http://schemas.openxmlformats.org/officeDocument/2006/relationships/hyperlink" Target="http://www.nature.com/nclimate/journal/v3/n1/full/nclimate1783.html" TargetMode="External"/><Relationship Id="rId124" Type="http://schemas.openxmlformats.org/officeDocument/2006/relationships/hyperlink" Target="http://www.shopfloor.org/2013/01/manufacturers-take-the-lead-in-stem-education/27254" TargetMode="External"/><Relationship Id="rId125" Type="http://schemas.openxmlformats.org/officeDocument/2006/relationships/hyperlink" Target="http://theweek.com/article/index/264056/how-obamas-immigration-push-could-hand-the-house-to-democrats" TargetMode="External"/><Relationship Id="rId126" Type="http://schemas.openxmlformats.org/officeDocument/2006/relationships/hyperlink" Target="http://readersupportednews.org/pm-section/78-78/16143-raising-the-minimum-wage-would-bring-economic-justice-to-millions" TargetMode="External"/><Relationship Id="rId127" Type="http://schemas.openxmlformats.org/officeDocument/2006/relationships/hyperlink" Target="http://fivethirtyeight.com/features/fivethirtyeight-senate-forecast/" TargetMode="External"/><Relationship Id="rId128" Type="http://schemas.openxmlformats.org/officeDocument/2006/relationships/hyperlink" Target="http://www.bloomberg.com/news/2014-03-27/obamacare-s-6-million-target-hit-as-exchange-visits-surge.html" TargetMode="External"/><Relationship Id="rId129" Type="http://schemas.openxmlformats.org/officeDocument/2006/relationships/hyperlink" Target="http://www.bloombergview.com/contributors/lanhee-j-chen" TargetMode="External"/><Relationship Id="rId40" Type="http://schemas.openxmlformats.org/officeDocument/2006/relationships/hyperlink" Target="http://www.rtcc.org/2013/08/07/comment-the-us-looks-like-its-getting-serious-on-climate-change/" TargetMode="External"/><Relationship Id="rId41" Type="http://schemas.openxmlformats.org/officeDocument/2006/relationships/hyperlink" Target="http://www.nytimes.com/2012/07/30/opinion/the-conversion-of-a-climate-change-skeptic.html?_r=1&amp;pagewanted=all" TargetMode="External"/><Relationship Id="rId42" Type="http://schemas.openxmlformats.org/officeDocument/2006/relationships/hyperlink" Target="http://www.slate.com/blogs/bad_astronomy/2012/12/11/climate_change_denial_why_don_t_they_publish_scientific_papers.html" TargetMode="External"/><Relationship Id="rId90" Type="http://schemas.openxmlformats.org/officeDocument/2006/relationships/hyperlink" Target="http://www.nature.com/nclimate/journal/v3/n1/full/nclimate1783.html" TargetMode="External"/><Relationship Id="rId91" Type="http://schemas.openxmlformats.org/officeDocument/2006/relationships/hyperlink" Target="http://www.nature.com/nclimate/journal/v3/n1/full/nclimate1783.html" TargetMode="External"/><Relationship Id="rId92" Type="http://schemas.openxmlformats.org/officeDocument/2006/relationships/hyperlink" Target="http://www.nature.com/nclimate/journal/v3/n1/full/nclimate1783.html" TargetMode="External"/><Relationship Id="rId93" Type="http://schemas.openxmlformats.org/officeDocument/2006/relationships/hyperlink" Target="http://www.nature.com/nclimate/journal/v3/n1/full/nclimate1783.html" TargetMode="External"/><Relationship Id="rId94" Type="http://schemas.openxmlformats.org/officeDocument/2006/relationships/hyperlink" Target="http://www.nature.com/nclimate/journal/v3/n1/full/nclimate1783.html" TargetMode="External"/><Relationship Id="rId95" Type="http://schemas.openxmlformats.org/officeDocument/2006/relationships/hyperlink" Target="http://www.nature.com/nclimate/journal/v3/n1/full/nclimate1783.html" TargetMode="External"/><Relationship Id="rId96" Type="http://schemas.openxmlformats.org/officeDocument/2006/relationships/hyperlink" Target="http://www.nature.com/nclimate/journal/v3/n1/full/nclimate1783.html" TargetMode="External"/><Relationship Id="rId101" Type="http://schemas.openxmlformats.org/officeDocument/2006/relationships/hyperlink" Target="http://www.nature.com/nclimate/journal/v3/n1/full/nclimate1783.html" TargetMode="External"/><Relationship Id="rId102" Type="http://schemas.openxmlformats.org/officeDocument/2006/relationships/hyperlink" Target="http://www.nature.com/nclimate/journal/v3/n1/full/nclimate1783.html" TargetMode="External"/><Relationship Id="rId103" Type="http://schemas.openxmlformats.org/officeDocument/2006/relationships/hyperlink" Target="http://www.nature.com/nclimate/journal/v3/n1/full/nclimate1783.html" TargetMode="External"/><Relationship Id="rId104" Type="http://schemas.openxmlformats.org/officeDocument/2006/relationships/hyperlink" Target="http://www.nature.com/nclimate/journal/v3/n1/full/nclimate1783.html" TargetMode="External"/><Relationship Id="rId105" Type="http://schemas.openxmlformats.org/officeDocument/2006/relationships/hyperlink" Target="http://www.nature.com/nclimate/journal/v3/n1/full/nclimate1783.html" TargetMode="External"/><Relationship Id="rId106" Type="http://schemas.openxmlformats.org/officeDocument/2006/relationships/hyperlink" Target="http://www.nature.com/nclimate/journal/v3/n1/full/nclimate1783.html" TargetMode="External"/><Relationship Id="rId107" Type="http://schemas.openxmlformats.org/officeDocument/2006/relationships/hyperlink" Target="http://www.nature.com/nclimate/journal/v3/n1/full/nclimate1783.html" TargetMode="External"/><Relationship Id="rId108" Type="http://schemas.openxmlformats.org/officeDocument/2006/relationships/hyperlink" Target="http://www.nature.com/nclimate/journal/v3/n1/full/nclimate1783.html" TargetMode="External"/><Relationship Id="rId109" Type="http://schemas.openxmlformats.org/officeDocument/2006/relationships/hyperlink" Target="http://www.nature.com/nclimate/journal/v3/n1/full/nclimate1783.html" TargetMode="External"/><Relationship Id="rId97" Type="http://schemas.openxmlformats.org/officeDocument/2006/relationships/hyperlink" Target="http://www.nature.com/nclimate/journal/v3/n1/full/nclimate1783.html" TargetMode="External"/><Relationship Id="rId98" Type="http://schemas.openxmlformats.org/officeDocument/2006/relationships/hyperlink" Target="http://www.nature.com/nclimate/journal/v3/n1/full/nclimate1783.html" TargetMode="External"/><Relationship Id="rId99" Type="http://schemas.openxmlformats.org/officeDocument/2006/relationships/hyperlink" Target="http://www.nature.com/nclimate/journal/v3/n1/full/nclimate1783.html" TargetMode="External"/><Relationship Id="rId43" Type="http://schemas.openxmlformats.org/officeDocument/2006/relationships/hyperlink" Target="http://www.nature.com/nclimate/journal/v3/n1/full/nclimate1783.html" TargetMode="External"/><Relationship Id="rId44" Type="http://schemas.openxmlformats.org/officeDocument/2006/relationships/hyperlink" Target="http://www.nature.com/nclimate/journal/v3/n1/full/nclimate1783.html" TargetMode="External"/><Relationship Id="rId45" Type="http://schemas.openxmlformats.org/officeDocument/2006/relationships/hyperlink" Target="http://www.nature.com/nclimate/journal/v3/n1/full/nclimate1783.html" TargetMode="External"/><Relationship Id="rId46" Type="http://schemas.openxmlformats.org/officeDocument/2006/relationships/hyperlink" Target="http://www.nature.com/nclimate/journal/v3/n1/full/nclimate1783.html" TargetMode="External"/><Relationship Id="rId47" Type="http://schemas.openxmlformats.org/officeDocument/2006/relationships/hyperlink" Target="http://www.nature.com/nclimate/journal/v3/n1/full/nclimate1783.html" TargetMode="External"/><Relationship Id="rId48" Type="http://schemas.openxmlformats.org/officeDocument/2006/relationships/hyperlink" Target="http://www.nature.com/nclimate/journal/v3/n1/full/nclimate1783.html" TargetMode="External"/><Relationship Id="rId49" Type="http://schemas.openxmlformats.org/officeDocument/2006/relationships/hyperlink" Target="http://www.nature.com/nclimate/journal/v3/n1/full/nclimate1783.html" TargetMode="External"/><Relationship Id="rId100" Type="http://schemas.openxmlformats.org/officeDocument/2006/relationships/hyperlink" Target="http://www.nature.com/nclimate/journal/v3/n1/full/nclimate1783.html" TargetMode="External"/><Relationship Id="rId20" Type="http://schemas.openxmlformats.org/officeDocument/2006/relationships/hyperlink" Target="http://www.dispatch.com/content/stories/local/2014/07/05/birth-control-ruling-may-wound-gop.html" TargetMode="External"/><Relationship Id="rId21" Type="http://schemas.openxmlformats.org/officeDocument/2006/relationships/hyperlink" Target="http://www.washingtonpost.com/blogs/monkey-cage/wp/2014/06/03/can-turnout-save-the-democrats-in-2014/|" TargetMode="External"/><Relationship Id="rId22" Type="http://schemas.openxmlformats.org/officeDocument/2006/relationships/hyperlink" Target="http://www.politico.com/story/2014/05/democrats-midterm-strategy-106873.html" TargetMode="External"/><Relationship Id="rId70" Type="http://schemas.openxmlformats.org/officeDocument/2006/relationships/hyperlink" Target="http://www.nature.com/nclimate/journal/v3/n1/full/nclimate1783.html" TargetMode="External"/><Relationship Id="rId71" Type="http://schemas.openxmlformats.org/officeDocument/2006/relationships/hyperlink" Target="http://www.nature.com/nclimate/journal/v3/n1/fig_tab/nclimate1783_F2.html" TargetMode="External"/><Relationship Id="rId72" Type="http://schemas.openxmlformats.org/officeDocument/2006/relationships/hyperlink" Target="http://www.nature.com/nclimate/journal/v3/n1/full/nclimate1783.html" TargetMode="External"/><Relationship Id="rId73" Type="http://schemas.openxmlformats.org/officeDocument/2006/relationships/hyperlink" Target="http://www.nature.com/nclimate/journal/v3/n1/fig_tab/nclimate1783_ft.html" TargetMode="External"/><Relationship Id="rId74" Type="http://schemas.openxmlformats.org/officeDocument/2006/relationships/hyperlink" Target="http://www.nature.com/nclimate/journal/v3/n1/full/nclimate1783.html" TargetMode="External"/><Relationship Id="rId75" Type="http://schemas.openxmlformats.org/officeDocument/2006/relationships/hyperlink" Target="http://www.nature.com/nclimate/journal/v3/n1/full/nclimate1783.html" TargetMode="External"/><Relationship Id="rId76" Type="http://schemas.openxmlformats.org/officeDocument/2006/relationships/hyperlink" Target="http://www.nature.com/nclimate/journal/v3/n1/full/nclimate1783.html" TargetMode="External"/><Relationship Id="rId77" Type="http://schemas.openxmlformats.org/officeDocument/2006/relationships/hyperlink" Target="http://www.nature.com/nclimate/journal/v3/n1/full/nclimate1783.html" TargetMode="External"/><Relationship Id="rId78" Type="http://schemas.openxmlformats.org/officeDocument/2006/relationships/hyperlink" Target="http://www.nature.com/nclimate/journal/v3/n1/full/nclimate1783.html" TargetMode="External"/><Relationship Id="rId79" Type="http://schemas.openxmlformats.org/officeDocument/2006/relationships/hyperlink" Target="http://www.nature.com/nclimate/journal/v3/n1/full/nclimate1783.html" TargetMode="External"/><Relationship Id="rId23" Type="http://schemas.openxmlformats.org/officeDocument/2006/relationships/hyperlink" Target="http://www.washingtonpost.com/opinions/dana-milbank-special-elections-really-arent-special-predictors-for-midterm-elections/2014/03/12/969b6c54-aa23-11e3-9e82-8064fcd31b5b_story.html" TargetMode="External"/><Relationship Id="rId24" Type="http://schemas.openxmlformats.org/officeDocument/2006/relationships/hyperlink" Target="http://fivethirtyeight.com/features/fivethirtyeight-senate-forecast/" TargetMode="External"/><Relationship Id="rId25" Type="http://schemas.openxmlformats.org/officeDocument/2006/relationships/hyperlink" Target="http://www.fra.affrc.go.jp/bulletin/bull/bull35/35-7.pdf" TargetMode="External"/><Relationship Id="rId26" Type="http://schemas.openxmlformats.org/officeDocument/2006/relationships/hyperlink" Target="http://www.fra.affrc.go.jp/bulletin/bull/bull35/35-7.pdf" TargetMode="External"/><Relationship Id="rId27" Type="http://schemas.openxmlformats.org/officeDocument/2006/relationships/hyperlink" Target="http://www.scribd.com/doc/99895997/The-Arctic-policies-of-Canada-and-the-United-States-domestic-motives-and-international-context" TargetMode="External"/><Relationship Id="rId28" Type="http://schemas.openxmlformats.org/officeDocument/2006/relationships/hyperlink" Target="http://www.ksbw.com/news/central-california/santa-cruz/santa-cruz-dropping-desalination-plant-vote-plans/21543424" TargetMode="External"/><Relationship Id="rId29" Type="http://schemas.openxmlformats.org/officeDocument/2006/relationships/hyperlink" Target="http://www.mcatoolkit.org/Overview/Basics_Controversy.html" TargetMode="External"/><Relationship Id="rId130" Type="http://schemas.openxmlformats.org/officeDocument/2006/relationships/hyperlink" Target="http://www.bloombergview.com/topics/health-care-reform" TargetMode="External"/><Relationship Id="rId131" Type="http://schemas.openxmlformats.org/officeDocument/2006/relationships/hyperlink" Target="http://www.politico.com/story/2014/07/2014-senate-elections-republicans-108584.html" TargetMode="External"/><Relationship Id="rId132" Type="http://schemas.openxmlformats.org/officeDocument/2006/relationships/hyperlink" Target="http://www.newrepublic.com/article/118108/senate-2014-why-democrats-will-probably-lose" TargetMode="External"/><Relationship Id="rId133" Type="http://schemas.openxmlformats.org/officeDocument/2006/relationships/hyperlink" Target="http://www.politico.com/story/2014/05/politico-poll-shows-mounting-danger-for-dems-106814.html" TargetMode="External"/><Relationship Id="rId134" Type="http://schemas.openxmlformats.org/officeDocument/2006/relationships/hyperlink" Target="http://www.msnbc.com/rachel-maddow-show/the-paradox-the-2014-midterms" TargetMode="External"/><Relationship Id="rId135" Type="http://schemas.openxmlformats.org/officeDocument/2006/relationships/hyperlink" Target="http://fivethirtyeight.com/features/fivethirtyeight-senate-forecast-toss-up-or-tilt-gop/" TargetMode="External"/><Relationship Id="rId136" Type="http://schemas.openxmlformats.org/officeDocument/2006/relationships/hyperlink" Target="http://www.washingtonpost.com/blogs/right-turn/wp/2014/05/21/primary-lessons-and-the-tea-partys-demise/" TargetMode="External"/><Relationship Id="rId137" Type="http://schemas.openxmlformats.org/officeDocument/2006/relationships/hyperlink" Target="http://www.bloomberg.com/news/2014-05-21/tea-party-over-as-business-wins-republican-primaries.html" TargetMode="External"/><Relationship Id="rId138" Type="http://schemas.openxmlformats.org/officeDocument/2006/relationships/hyperlink" Target="http://www.theguardian.com/world/2014/jun/10/midterm-elections-republicans-senate-races" TargetMode="External"/><Relationship Id="rId139" Type="http://schemas.openxmlformats.org/officeDocument/2006/relationships/hyperlink" Target="http://www.theguardian.com/world/2014/jun/10/midterm-elections-republicans-senate-races"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50" Type="http://schemas.openxmlformats.org/officeDocument/2006/relationships/hyperlink" Target="http://www.nature.com/nclimate/journal/v3/n1/full/nclimate1783.html" TargetMode="External"/><Relationship Id="rId51" Type="http://schemas.openxmlformats.org/officeDocument/2006/relationships/hyperlink" Target="http://www.nature.com/nclimate/journal/v3/n1/full/nclimate1783.html" TargetMode="External"/><Relationship Id="rId52" Type="http://schemas.openxmlformats.org/officeDocument/2006/relationships/hyperlink" Target="http://www.nature.com/nclimate/journal/v3/n1/full/nclimate1783.html" TargetMode="External"/><Relationship Id="rId53" Type="http://schemas.openxmlformats.org/officeDocument/2006/relationships/hyperlink" Target="http://www.nature.com/nclimate/journal/v3/n1/full/nclimate1783.html" TargetMode="External"/><Relationship Id="rId54" Type="http://schemas.openxmlformats.org/officeDocument/2006/relationships/hyperlink" Target="http://www.nature.com/nclimate/journal/v3/n1/full/nclimate1783.html" TargetMode="External"/><Relationship Id="rId55" Type="http://schemas.openxmlformats.org/officeDocument/2006/relationships/hyperlink" Target="http://www.nature.com/nclimate/journal/v3/n1/full/nclimate1783.html" TargetMode="External"/><Relationship Id="rId56" Type="http://schemas.openxmlformats.org/officeDocument/2006/relationships/hyperlink" Target="http://www.nature.com/nclimate/journal/v3/n1/full/nclimate1783.html" TargetMode="External"/><Relationship Id="rId57" Type="http://schemas.openxmlformats.org/officeDocument/2006/relationships/hyperlink" Target="http://www.nature.com/nclimate/journal/v3/n1/full/nclimate1783.html" TargetMode="External"/><Relationship Id="rId58" Type="http://schemas.openxmlformats.org/officeDocument/2006/relationships/hyperlink" Target="http://www.nature.com/nclimate/journal/v3/n1/full/nclimate1783.html" TargetMode="External"/><Relationship Id="rId59" Type="http://schemas.openxmlformats.org/officeDocument/2006/relationships/hyperlink" Target="http://www.nature.com/nclimate/journal/v3/n1/full/nclimate1783.html" TargetMode="External"/><Relationship Id="rId110" Type="http://schemas.openxmlformats.org/officeDocument/2006/relationships/hyperlink" Target="http://www.nature.com/nclimate/journal/v3/n1/full/nclimate1783.html" TargetMode="External"/><Relationship Id="rId111" Type="http://schemas.openxmlformats.org/officeDocument/2006/relationships/hyperlink" Target="http://www.nature.com/nclimate/journal/v3/n1/full/nclimate1783.html" TargetMode="External"/><Relationship Id="rId112" Type="http://schemas.openxmlformats.org/officeDocument/2006/relationships/hyperlink" Target="http://www.nature.com/nclimate/journal/v3/n1/full/nclimate1783.html" TargetMode="External"/><Relationship Id="rId113" Type="http://schemas.openxmlformats.org/officeDocument/2006/relationships/hyperlink" Target="http://www.nature.com/nclimate/journal/v3/n1/full/nclimate1783.html" TargetMode="External"/><Relationship Id="rId114" Type="http://schemas.openxmlformats.org/officeDocument/2006/relationships/hyperlink" Target="http://www.nature.com/nclimate/journal/v3/n1/full/nclimate1783.html" TargetMode="External"/><Relationship Id="rId115" Type="http://schemas.openxmlformats.org/officeDocument/2006/relationships/hyperlink" Target="http://www.nature.com/nclimate/journal/v3/n1/full/nclimate1783.html" TargetMode="External"/><Relationship Id="rId116" Type="http://schemas.openxmlformats.org/officeDocument/2006/relationships/hyperlink" Target="http://www.nature.com/nclimate/journal/v3/n1/full/nclimate1783.html" TargetMode="External"/><Relationship Id="rId117" Type="http://schemas.openxmlformats.org/officeDocument/2006/relationships/hyperlink" Target="http://www.nature.com/nclimate/journal/v3/n1/full/nclimate1783.html" TargetMode="External"/><Relationship Id="rId118" Type="http://schemas.openxmlformats.org/officeDocument/2006/relationships/hyperlink" Target="http://www.nature.com/nclimate/journal/v3/n1/full/nclimate1783.html" TargetMode="External"/><Relationship Id="rId119" Type="http://schemas.openxmlformats.org/officeDocument/2006/relationships/hyperlink" Target="http://www.nature.com/nclimate/journal/v3/n1/full/nclimate1783.html" TargetMode="External"/><Relationship Id="rId30" Type="http://schemas.openxmlformats.org/officeDocument/2006/relationships/hyperlink" Target="http://americanprogress.org/issues/public-opinion/news/2010/06/28/7995/public-opinion-snapshot-public-turns-against-offshore-drilling/" TargetMode="External"/><Relationship Id="rId31" Type="http://schemas.openxmlformats.org/officeDocument/2006/relationships/hyperlink" Target="http://digitalcommons.library.umaine.edu/mpr/vol21/iss2/7" TargetMode="External"/><Relationship Id="rId32" Type="http://schemas.openxmlformats.org/officeDocument/2006/relationships/hyperlink" Target="http://planetearthandhumanity.blogspot.com/2012/06/why-is-windpower-suddenly-unpopular.html)" TargetMode="External"/><Relationship Id="rId33" Type="http://schemas.openxmlformats.org/officeDocument/2006/relationships/hyperlink" Target="http://www.enn.com/top_stories/article/4526" TargetMode="External"/><Relationship Id="rId34" Type="http://schemas.openxmlformats.org/officeDocument/2006/relationships/hyperlink" Target="http://www.voanews.com/content/obamas-weak-poll-numbers-worry-democrats/1909728.html" TargetMode="External"/><Relationship Id="rId35" Type="http://schemas.openxmlformats.org/officeDocument/2006/relationships/hyperlink" Target="http://www.reuters.com/places/ukraine?lc=int_mb_1001" TargetMode="External"/><Relationship Id="rId36" Type="http://schemas.openxmlformats.org/officeDocument/2006/relationships/hyperlink" Target="http://www.reuters.com/people/barack-obama?lc=int_mb_1001" TargetMode="External"/><Relationship Id="rId37" Type="http://schemas.openxmlformats.org/officeDocument/2006/relationships/hyperlink" Target="http://www.reuters.com/article/2014/03/04/us-ukraine-crisis-obama-analysis-idUSBREA2306O20140304" TargetMode="External"/><Relationship Id="rId38" Type="http://schemas.openxmlformats.org/officeDocument/2006/relationships/hyperlink" Target="http://articles.baltimoresun.com/1996-05-19/news/1996140003_1_uperfund-law-toxic-waste-federal-superfund-program" TargetMode="External"/><Relationship Id="rId39" Type="http://schemas.openxmlformats.org/officeDocument/2006/relationships/hyperlink" Target="http://www.theguardian.com/world/2014/jun/10/midterm-elections-republicans-senate-races" TargetMode="External"/><Relationship Id="rId80" Type="http://schemas.openxmlformats.org/officeDocument/2006/relationships/hyperlink" Target="http://www.nature.com/nclimate/journal/v3/n1/full/nclimate1783.html" TargetMode="External"/><Relationship Id="rId81" Type="http://schemas.openxmlformats.org/officeDocument/2006/relationships/hyperlink" Target="http://www.nature.com/nclimate/journal/v3/n1/full/nclimate1783.html" TargetMode="External"/><Relationship Id="rId82" Type="http://schemas.openxmlformats.org/officeDocument/2006/relationships/hyperlink" Target="http://www.nature.com/nclimate/journal/v3/n1/full/nclimate1783.html" TargetMode="External"/><Relationship Id="rId83" Type="http://schemas.openxmlformats.org/officeDocument/2006/relationships/hyperlink" Target="http://www.nature.com/nclimate/journal/v3/n1/full/nclimate1783.html" TargetMode="External"/><Relationship Id="rId84" Type="http://schemas.openxmlformats.org/officeDocument/2006/relationships/hyperlink" Target="http://www.nature.com/nclimate/journal/v3/n1/full/nclimate1783.html" TargetMode="External"/><Relationship Id="rId85" Type="http://schemas.openxmlformats.org/officeDocument/2006/relationships/hyperlink" Target="http://www.nature.com/nclimate/journal/v3/n1/full/nclimate1783.html" TargetMode="External"/><Relationship Id="rId86" Type="http://schemas.openxmlformats.org/officeDocument/2006/relationships/hyperlink" Target="http://www.nature.com/nclimate/journal/v3/n1/full/nclimate1783.html" TargetMode="External"/><Relationship Id="rId87" Type="http://schemas.openxmlformats.org/officeDocument/2006/relationships/hyperlink" Target="http://www.nature.com/nclimate/journal/v3/n1/full/nclimate1783.html" TargetMode="External"/><Relationship Id="rId88" Type="http://schemas.openxmlformats.org/officeDocument/2006/relationships/hyperlink" Target="http://www.nature.com/nclimate/journal/v3/n1/full/nclimate1783.html" TargetMode="External"/><Relationship Id="rId89" Type="http://schemas.openxmlformats.org/officeDocument/2006/relationships/hyperlink" Target="http://www.nature.com/nclimate/journal/v3/n1/full/nclimate1783.html" TargetMode="External"/><Relationship Id="rId140" Type="http://schemas.openxmlformats.org/officeDocument/2006/relationships/hyperlink" Target="http://www.politico.com/story/2014/05/politico-poll-shows-mounting-danger-for-dems-106814.html" TargetMode="External"/><Relationship Id="rId141" Type="http://schemas.openxmlformats.org/officeDocument/2006/relationships/header" Target="header1.xml"/><Relationship Id="rId142" Type="http://schemas.openxmlformats.org/officeDocument/2006/relationships/footer" Target="footer1.xml"/><Relationship Id="rId143" Type="http://schemas.openxmlformats.org/officeDocument/2006/relationships/fontTable" Target="fontTable.xml"/><Relationship Id="rId14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F2A34D0-5A91-434D-87C1-AA918D59C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\Users\Q\AppData\Roaming\Microsoft\Templates\Debate.dotm</Template>
  <TotalTime>0</TotalTime>
  <Pages>74</Pages>
  <Words>36498</Words>
  <Characters>208044</Characters>
  <Application>Microsoft Macintosh Word</Application>
  <DocSecurity>0</DocSecurity>
  <Lines>1733</Lines>
  <Paragraphs>488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244054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Pedro Segura</dc:creator>
  <cp:lastModifiedBy>Theodore Albiniak</cp:lastModifiedBy>
  <cp:revision>2</cp:revision>
  <cp:lastPrinted>2014-07-10T03:10:00Z</cp:lastPrinted>
  <dcterms:created xsi:type="dcterms:W3CDTF">2014-07-10T06:44:00Z</dcterms:created>
  <dcterms:modified xsi:type="dcterms:W3CDTF">2014-07-10T06:44:00Z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