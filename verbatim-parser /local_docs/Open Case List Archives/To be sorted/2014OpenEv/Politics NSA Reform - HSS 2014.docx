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C35" w:rsidRDefault="00986C35" w:rsidP="00CA5545">
      <w:pPr>
        <w:pStyle w:val="Heading3"/>
      </w:pPr>
      <w:r>
        <w:t xml:space="preserve">Notes </w:t>
      </w:r>
      <w:r w:rsidR="00057656">
        <w:t>– Please Read</w:t>
      </w:r>
    </w:p>
    <w:p w:rsidR="00BF38D3" w:rsidRDefault="00BF38D3" w:rsidP="00BF38D3"/>
    <w:p w:rsidR="00BF38D3" w:rsidRDefault="00BF38D3" w:rsidP="00BF38D3"/>
    <w:p w:rsidR="00BF38D3" w:rsidRDefault="00BF38D3" w:rsidP="00BF38D3">
      <w:pPr>
        <w:pStyle w:val="Heading4"/>
      </w:pPr>
      <w:r>
        <w:t>There are a couple slightly tricky elements of this disad that it is very important to be able to explain and communicate</w:t>
      </w:r>
    </w:p>
    <w:p w:rsidR="00BF38D3" w:rsidRDefault="00BF38D3" w:rsidP="00BF38D3"/>
    <w:p w:rsidR="00EB3368" w:rsidRDefault="00EB3368" w:rsidP="00EB3368">
      <w:pPr>
        <w:pStyle w:val="Heading4"/>
      </w:pPr>
      <w:r>
        <w:tab/>
        <w:t>--INTERNAL LINK ISSUES</w:t>
      </w:r>
    </w:p>
    <w:p w:rsidR="00BF38D3" w:rsidRDefault="00BF38D3" w:rsidP="00BF38D3">
      <w:pPr>
        <w:pStyle w:val="Heading4"/>
      </w:pPr>
      <w:r>
        <w:t xml:space="preserve">The 1NC contains several distinct internal links to effective NSA surveillance </w:t>
      </w:r>
    </w:p>
    <w:p w:rsidR="00BF38D3" w:rsidRDefault="006842D8" w:rsidP="00BF38D3">
      <w:pPr>
        <w:pStyle w:val="Heading4"/>
        <w:numPr>
          <w:ilvl w:val="0"/>
          <w:numId w:val="2"/>
        </w:numPr>
      </w:pPr>
      <w:r>
        <w:t xml:space="preserve">A traditional </w:t>
      </w:r>
      <w:r w:rsidR="00057656">
        <w:t>“</w:t>
      </w:r>
      <w:r>
        <w:t>PC key to NSA reform bill</w:t>
      </w:r>
      <w:r w:rsidR="00057656">
        <w:t>” claim</w:t>
      </w:r>
      <w:r>
        <w:t xml:space="preserve"> – obama is supporting the NSA reform bill – his PC is key to overcome opposition from both national security hawks on both sides of the aisle that oppose any limits on NSA, as well as left wing civil liberties </w:t>
      </w:r>
      <w:r w:rsidR="00057656">
        <w:t xml:space="preserve">advocates </w:t>
      </w:r>
      <w:r>
        <w:t xml:space="preserve">and right wing libertarians who want to completely end the program and are skeptical of any incremental legislation </w:t>
      </w:r>
      <w:r w:rsidR="00057656">
        <w:t xml:space="preserve">falling </w:t>
      </w:r>
      <w:r>
        <w:t>short of that</w:t>
      </w:r>
    </w:p>
    <w:p w:rsidR="006842D8" w:rsidRDefault="006842D8" w:rsidP="006842D8">
      <w:pPr>
        <w:pStyle w:val="Heading4"/>
        <w:numPr>
          <w:ilvl w:val="0"/>
          <w:numId w:val="2"/>
        </w:numPr>
      </w:pPr>
      <w:r>
        <w:t xml:space="preserve">It is important to know that although Obama DOES support NSA reform, he has been very active lobbying to remove some of the stronger protections from the original bill, this effort </w:t>
      </w:r>
      <w:r w:rsidR="00057656">
        <w:t>was successful in the house, however</w:t>
      </w:r>
      <w:r>
        <w:t xml:space="preserve"> supporters of more robust restrictions are vowing to restore those stronger original provisions in the Senate.  At first, I thought this was a big problem for the DA, but instead the shell has been constructed to preempt this argument and use it to the negatives advantage.  The argument here is that Obama PC is key to fight off Senate amendments</w:t>
      </w:r>
      <w:r w:rsidR="00057656">
        <w:t xml:space="preserve"> that impose</w:t>
      </w:r>
      <w:r>
        <w:t xml:space="preserve"> much stricter limits.  The shell argues that these amendments are bad and re-access our impact in 2 distinct ways</w:t>
      </w:r>
    </w:p>
    <w:p w:rsidR="006842D8" w:rsidRDefault="006842D8" w:rsidP="006842D8">
      <w:pPr>
        <w:pStyle w:val="Heading4"/>
        <w:numPr>
          <w:ilvl w:val="0"/>
          <w:numId w:val="4"/>
        </w:numPr>
      </w:pPr>
      <w:r>
        <w:t xml:space="preserve">Stronger protections in Senate legislation actually cause the </w:t>
      </w:r>
      <w:r w:rsidR="00057656">
        <w:t xml:space="preserve">entire bill to fail </w:t>
      </w:r>
      <w:r w:rsidR="00EB3368">
        <w:t>because the house will refuse to support it</w:t>
      </w:r>
    </w:p>
    <w:p w:rsidR="00EB3368" w:rsidRDefault="00EB3368" w:rsidP="00EB3368">
      <w:pPr>
        <w:pStyle w:val="Heading4"/>
        <w:numPr>
          <w:ilvl w:val="0"/>
          <w:numId w:val="4"/>
        </w:numPr>
      </w:pPr>
      <w:r>
        <w:t xml:space="preserve">Even if these amendments pass into law, they are simply too strict, and have a major negative operational impact on NSA surveillance </w:t>
      </w:r>
      <w:r w:rsidR="00057656">
        <w:t>efforts</w:t>
      </w:r>
    </w:p>
    <w:p w:rsidR="00EB3368" w:rsidRDefault="00EB3368" w:rsidP="00EB3368"/>
    <w:p w:rsidR="00EB3368" w:rsidRDefault="00EB3368" w:rsidP="00EB3368">
      <w:pPr>
        <w:pStyle w:val="Heading4"/>
        <w:ind w:left="720"/>
      </w:pPr>
      <w:r>
        <w:t>--IMPACT ISSUES</w:t>
      </w:r>
    </w:p>
    <w:p w:rsidR="00EB3368" w:rsidRDefault="00EB3368" w:rsidP="00EB3368"/>
    <w:p w:rsidR="00EB3368" w:rsidRPr="00EB3368" w:rsidRDefault="00EB3368" w:rsidP="00EB3368">
      <w:pPr>
        <w:pStyle w:val="Heading4"/>
      </w:pPr>
      <w:r>
        <w:lastRenderedPageBreak/>
        <w:t xml:space="preserve">The aff is definitely on the right side of “House NSA reform bill is totally watered down and wildly insufficient” </w:t>
      </w:r>
      <w:r w:rsidR="00057656">
        <w:t>in terms of its ability</w:t>
      </w:r>
      <w:r>
        <w:t xml:space="preserve"> to genuinely address privacy violations and NSA abuses</w:t>
      </w:r>
      <w:r w:rsidR="00057656">
        <w:t xml:space="preserve">.  However, </w:t>
      </w:r>
      <w:r w:rsidR="006E048B">
        <w:t>i</w:t>
      </w:r>
      <w:r>
        <w:t xml:space="preserve">t is VERY IMPORTANT for the negative to recognize and successfully exploit that WE DO NOT NEED TO WIN THAT THE BILL IS </w:t>
      </w:r>
      <w:r w:rsidRPr="00EB3368">
        <w:rPr>
          <w:i/>
          <w:u w:val="single"/>
        </w:rPr>
        <w:t>SUBSTANTIVELY</w:t>
      </w:r>
      <w:r>
        <w:t xml:space="preserve"> </w:t>
      </w:r>
      <w:r w:rsidR="00057656">
        <w:t xml:space="preserve">SUFFICIENT </w:t>
      </w:r>
      <w:r>
        <w:t xml:space="preserve">– rather we </w:t>
      </w:r>
      <w:r w:rsidRPr="00057656">
        <w:rPr>
          <w:i/>
          <w:u w:val="single"/>
        </w:rPr>
        <w:t>only</w:t>
      </w:r>
      <w:r>
        <w:t xml:space="preserve"> need to win that even watered down congressional legislation </w:t>
      </w:r>
      <w:r w:rsidR="00057656">
        <w:t>would allow congress members to kinda sorta pretend and be able to say “hey, we did something about this” giving</w:t>
      </w:r>
      <w:r w:rsidR="00FA7C02">
        <w:t xml:space="preserve"> them at least some</w:t>
      </w:r>
      <w:r w:rsidR="00057656">
        <w:t xml:space="preserve"> </w:t>
      </w:r>
      <w:r w:rsidR="00057656" w:rsidRPr="00057656">
        <w:rPr>
          <w:i/>
          <w:u w:val="single"/>
        </w:rPr>
        <w:t>small</w:t>
      </w:r>
      <w:r w:rsidR="00057656">
        <w:t xml:space="preserve"> modicum of political cover, which is all that is really necessary to prevent expiration of the entire program.  </w:t>
      </w:r>
    </w:p>
    <w:p w:rsidR="00EB3368" w:rsidRPr="00EB3368" w:rsidRDefault="00EB3368" w:rsidP="00EB3368"/>
    <w:p w:rsidR="00986C35" w:rsidRDefault="00986C35" w:rsidP="00986C35">
      <w:pPr>
        <w:pStyle w:val="Heading3"/>
      </w:pPr>
      <w:r>
        <w:lastRenderedPageBreak/>
        <w:t>1NC</w:t>
      </w:r>
    </w:p>
    <w:p w:rsidR="00986C35" w:rsidRDefault="00986C35" w:rsidP="00986C35"/>
    <w:p w:rsidR="00986C35" w:rsidRDefault="00766A7B" w:rsidP="00986C35">
      <w:pPr>
        <w:pStyle w:val="Heading4"/>
      </w:pPr>
      <w:r>
        <w:t xml:space="preserve">Obama pushing but PC </w:t>
      </w:r>
      <w:r w:rsidR="00986C35">
        <w:t>key to</w:t>
      </w:r>
      <w:r>
        <w:t xml:space="preserve"> overcome opposition and</w:t>
      </w:r>
      <w:r w:rsidR="00FA7C02">
        <w:t xml:space="preserve"> thread</w:t>
      </w:r>
      <w:r w:rsidR="00986C35">
        <w:t xml:space="preserve"> political needle for middle ground NSA reform</w:t>
      </w:r>
    </w:p>
    <w:p w:rsidR="00986C35" w:rsidRPr="00C24D3C" w:rsidRDefault="00986C35" w:rsidP="00986C35">
      <w:pPr>
        <w:rPr>
          <w:rStyle w:val="StyleStyleBold12pt"/>
          <w:b w:val="0"/>
        </w:rPr>
      </w:pPr>
      <w:r>
        <w:rPr>
          <w:rStyle w:val="StyleStyleBold12pt"/>
        </w:rPr>
        <w:t xml:space="preserve">Feaver, 14  </w:t>
      </w:r>
      <w:r w:rsidRPr="00C24D3C">
        <w:rPr>
          <w:rStyle w:val="StyleStyleBold12pt"/>
          <w:b w:val="0"/>
          <w:sz w:val="16"/>
          <w:szCs w:val="16"/>
        </w:rPr>
        <w:t>(peter, Professor of Political Science and Public Policy @ Duke, Director, Triangle Institute for Security Studies and Director, Program in American Grand Strategy Foreign Policy, http://shadow.foreignpolicy.com/posts/2014/01/17/obama_finally_joins_the_debate_he_called_for</w:t>
      </w:r>
    </w:p>
    <w:p w:rsidR="00986C35" w:rsidRDefault="00986C35" w:rsidP="00986C35">
      <w:pPr>
        <w:rPr>
          <w:sz w:val="16"/>
        </w:rPr>
      </w:pPr>
      <w:r w:rsidRPr="008B0464">
        <w:rPr>
          <w:sz w:val="16"/>
        </w:rPr>
        <w:t xml:space="preserve">Today President Barack </w:t>
      </w:r>
      <w:r w:rsidRPr="00422A25">
        <w:rPr>
          <w:rStyle w:val="StyleBoldUnderline"/>
          <w:highlight w:val="cyan"/>
        </w:rPr>
        <w:t>Obama</w:t>
      </w:r>
      <w:r w:rsidRPr="008B0464">
        <w:rPr>
          <w:sz w:val="16"/>
        </w:rPr>
        <w:t xml:space="preserve"> finally </w:t>
      </w:r>
      <w:r w:rsidRPr="00422A25">
        <w:rPr>
          <w:rStyle w:val="StyleBoldUnderline"/>
          <w:highlight w:val="cyan"/>
        </w:rPr>
        <w:t>joins the national debate</w:t>
      </w:r>
      <w:r w:rsidRPr="008B0464">
        <w:rPr>
          <w:sz w:val="16"/>
        </w:rPr>
        <w:t xml:space="preserve"> he called for a long time ago but then abandoned: the debate </w:t>
      </w:r>
      <w:r w:rsidRPr="00422A25">
        <w:rPr>
          <w:rStyle w:val="StyleBoldUnderline"/>
          <w:highlight w:val="cyan"/>
        </w:rPr>
        <w:t>about how</w:t>
      </w:r>
      <w:r w:rsidRPr="00C24D3C">
        <w:rPr>
          <w:rStyle w:val="StyleBoldUnderline"/>
        </w:rPr>
        <w:t xml:space="preserve"> best </w:t>
      </w:r>
      <w:r w:rsidRPr="00422A25">
        <w:rPr>
          <w:rStyle w:val="StyleBoldUnderline"/>
          <w:highlight w:val="cyan"/>
        </w:rPr>
        <w:t>to balance</w:t>
      </w:r>
      <w:r w:rsidRPr="00C24D3C">
        <w:rPr>
          <w:rStyle w:val="StyleBoldUnderline"/>
        </w:rPr>
        <w:t xml:space="preserve"> national </w:t>
      </w:r>
      <w:r w:rsidRPr="00422A25">
        <w:rPr>
          <w:rStyle w:val="StyleBoldUnderline"/>
          <w:highlight w:val="cyan"/>
        </w:rPr>
        <w:t>security and</w:t>
      </w:r>
      <w:r w:rsidRPr="00C24D3C">
        <w:rPr>
          <w:rStyle w:val="StyleBoldUnderline"/>
        </w:rPr>
        <w:t xml:space="preserve"> civil </w:t>
      </w:r>
      <w:r w:rsidRPr="00422A25">
        <w:rPr>
          <w:rStyle w:val="StyleBoldUnderline"/>
          <w:highlight w:val="cyan"/>
        </w:rPr>
        <w:t>liberty</w:t>
      </w:r>
      <w:r w:rsidRPr="008B0464">
        <w:rPr>
          <w:sz w:val="16"/>
        </w:rPr>
        <w:t xml:space="preserve">. As I outlined in NPR's scene-setter this morning, </w:t>
      </w:r>
      <w:r w:rsidRPr="00C24D3C">
        <w:rPr>
          <w:rStyle w:val="StyleBoldUnderline"/>
        </w:rPr>
        <w:t>this debate is a tricky one for a president who wants to lead from behind</w:t>
      </w:r>
      <w:r w:rsidRPr="008B0464">
        <w:rPr>
          <w:sz w:val="16"/>
        </w:rPr>
        <w:t xml:space="preserve">. The public's view shifts markedly in response to perceptions of the threat, so a political leader who is only following the public mood will crisscross himself repeatedly. Changing one's mind and shifting the policy is not inherently a bad thing to do. There is no absolute and timeless right answer, because this is about trading off different risks. The risk profile itself shifts in response to our actions. When security is improving and the terrorist threat is receding, one set of trade-offs is appropriate. When security is worsening and the terrorist threat is worsening, another might be. </w:t>
      </w:r>
      <w:r w:rsidRPr="008B0464">
        <w:rPr>
          <w:rStyle w:val="StyleBoldUnderline"/>
        </w:rPr>
        <w:t>It is likely</w:t>
      </w:r>
      <w:r w:rsidRPr="008B0464">
        <w:rPr>
          <w:sz w:val="16"/>
        </w:rPr>
        <w:t xml:space="preserve">, however, </w:t>
      </w:r>
      <w:r w:rsidRPr="008B0464">
        <w:rPr>
          <w:rStyle w:val="StyleBoldUnderline"/>
        </w:rPr>
        <w:t xml:space="preserve">that </w:t>
      </w:r>
      <w:r w:rsidRPr="00422A25">
        <w:rPr>
          <w:rStyle w:val="StyleBoldUnderline"/>
          <w:highlight w:val="cyan"/>
        </w:rPr>
        <w:t xml:space="preserve">the </w:t>
      </w:r>
      <w:r w:rsidRPr="00422A25">
        <w:rPr>
          <w:rStyle w:val="Emphasis"/>
          <w:highlight w:val="cyan"/>
        </w:rPr>
        <w:t>optimal answer is not the</w:t>
      </w:r>
      <w:r w:rsidRPr="00766A7B">
        <w:rPr>
          <w:rStyle w:val="Emphasis"/>
        </w:rPr>
        <w:t xml:space="preserve"> one advocated by the most </w:t>
      </w:r>
      <w:r w:rsidRPr="00422A25">
        <w:rPr>
          <w:rStyle w:val="Emphasis"/>
          <w:highlight w:val="cyan"/>
        </w:rPr>
        <w:t>fringe</w:t>
      </w:r>
      <w:r w:rsidRPr="00766A7B">
        <w:rPr>
          <w:rStyle w:val="Emphasis"/>
        </w:rPr>
        <w:t xml:space="preserve"> position</w:t>
      </w:r>
      <w:r w:rsidRPr="008B0464">
        <w:rPr>
          <w:sz w:val="16"/>
        </w:rPr>
        <w:t>. A National Security Agency (</w:t>
      </w:r>
      <w:r w:rsidRPr="00422A25">
        <w:rPr>
          <w:rStyle w:val="StyleBoldUnderline"/>
          <w:highlight w:val="cyan"/>
        </w:rPr>
        <w:t>NSA) hobbled</w:t>
      </w:r>
      <w:r w:rsidRPr="00422A25">
        <w:rPr>
          <w:sz w:val="16"/>
          <w:highlight w:val="cyan"/>
        </w:rPr>
        <w:t xml:space="preserve"> </w:t>
      </w:r>
      <w:r w:rsidRPr="00422A25">
        <w:rPr>
          <w:rStyle w:val="StyleBoldUnderline"/>
          <w:highlight w:val="cyan"/>
        </w:rPr>
        <w:t>to the point</w:t>
      </w:r>
      <w:r w:rsidRPr="008B0464">
        <w:rPr>
          <w:rStyle w:val="StyleBoldUnderline"/>
        </w:rPr>
        <w:t xml:space="preserve"> that </w:t>
      </w:r>
      <w:r w:rsidRPr="00422A25">
        <w:rPr>
          <w:rStyle w:val="StyleBoldUnderline"/>
          <w:highlight w:val="cyan"/>
        </w:rPr>
        <w:t>some</w:t>
      </w:r>
      <w:r w:rsidRPr="008B0464">
        <w:rPr>
          <w:rStyle w:val="StyleBoldUnderline"/>
        </w:rPr>
        <w:t xml:space="preserve"> on the</w:t>
      </w:r>
      <w:r w:rsidRPr="008B0464">
        <w:rPr>
          <w:sz w:val="16"/>
        </w:rPr>
        <w:t xml:space="preserve"> far </w:t>
      </w:r>
      <w:r w:rsidRPr="008B0464">
        <w:rPr>
          <w:rStyle w:val="StyleBoldUnderline"/>
        </w:rPr>
        <w:t>left (and</w:t>
      </w:r>
      <w:r w:rsidRPr="008B0464">
        <w:rPr>
          <w:sz w:val="16"/>
        </w:rPr>
        <w:t xml:space="preserve">, it must be conceded, the libertarian </w:t>
      </w:r>
      <w:r w:rsidRPr="008B0464">
        <w:rPr>
          <w:rStyle w:val="StyleBoldUnderline"/>
        </w:rPr>
        <w:t xml:space="preserve">right) </w:t>
      </w:r>
      <w:r w:rsidRPr="00422A25">
        <w:rPr>
          <w:rStyle w:val="StyleBoldUnderline"/>
          <w:highlight w:val="cyan"/>
        </w:rPr>
        <w:t>are demanding</w:t>
      </w:r>
      <w:r w:rsidRPr="00422A25">
        <w:rPr>
          <w:sz w:val="16"/>
          <w:highlight w:val="cyan"/>
        </w:rPr>
        <w:t xml:space="preserve"> </w:t>
      </w:r>
      <w:r w:rsidRPr="00422A25">
        <w:rPr>
          <w:rStyle w:val="StyleBoldUnderline"/>
          <w:highlight w:val="cyan"/>
        </w:rPr>
        <w:t>would be a mistake</w:t>
      </w:r>
      <w:r w:rsidRPr="008B0464">
        <w:rPr>
          <w:sz w:val="16"/>
        </w:rPr>
        <w:t xml:space="preserve"> that </w:t>
      </w:r>
      <w:r w:rsidRPr="00C24D3C">
        <w:rPr>
          <w:rStyle w:val="StyleBoldUnderline"/>
        </w:rPr>
        <w:t xml:space="preserve">the country would regret </w:t>
      </w:r>
      <w:r w:rsidRPr="00422A25">
        <w:rPr>
          <w:rStyle w:val="StyleBoldUnderline"/>
          <w:highlight w:val="cyan"/>
        </w:rPr>
        <w:t>every bit as much as</w:t>
      </w:r>
      <w:r w:rsidRPr="00C24D3C">
        <w:rPr>
          <w:rStyle w:val="StyleBoldUnderline"/>
        </w:rPr>
        <w:t xml:space="preserve"> we would regret an </w:t>
      </w:r>
      <w:r w:rsidRPr="00422A25">
        <w:rPr>
          <w:rStyle w:val="StyleBoldUnderline"/>
          <w:highlight w:val="cyan"/>
        </w:rPr>
        <w:t>NSA without any</w:t>
      </w:r>
      <w:r w:rsidRPr="008B0464">
        <w:rPr>
          <w:sz w:val="16"/>
        </w:rPr>
        <w:t xml:space="preserve"> checks or balances or </w:t>
      </w:r>
      <w:r w:rsidRPr="00422A25">
        <w:rPr>
          <w:rStyle w:val="StyleBoldUnderline"/>
          <w:highlight w:val="cyan"/>
        </w:rPr>
        <w:t xml:space="preserve">constraints. Getting this right will </w:t>
      </w:r>
      <w:r w:rsidRPr="00422A25">
        <w:rPr>
          <w:rStyle w:val="Emphasis"/>
          <w:highlight w:val="cyan"/>
        </w:rPr>
        <w:t>require</w:t>
      </w:r>
      <w:r w:rsidRPr="00C24D3C">
        <w:rPr>
          <w:rStyle w:val="Emphasis"/>
        </w:rPr>
        <w:t xml:space="preserve"> inspired and </w:t>
      </w:r>
      <w:r w:rsidRPr="00422A25">
        <w:rPr>
          <w:rStyle w:val="Emphasis"/>
          <w:highlight w:val="cyan"/>
        </w:rPr>
        <w:t>active political leadership.</w:t>
      </w:r>
      <w:r w:rsidRPr="008B0464">
        <w:rPr>
          <w:sz w:val="16"/>
        </w:rPr>
        <w:t xml:space="preserve"> To date, Obama has preferred to stay far removed from the debate swirling around the Snowden leaks. </w:t>
      </w:r>
      <w:r w:rsidRPr="00422A25">
        <w:rPr>
          <w:rStyle w:val="StyleBoldUnderline"/>
          <w:highlight w:val="cyan"/>
        </w:rPr>
        <w:t xml:space="preserve">This president relishes opportunities to </w:t>
      </w:r>
      <w:r w:rsidRPr="00422A25">
        <w:rPr>
          <w:rStyle w:val="Emphasis"/>
          <w:highlight w:val="cyan"/>
        </w:rPr>
        <w:t>spend political capital</w:t>
      </w:r>
      <w:r w:rsidRPr="00C24D3C">
        <w:rPr>
          <w:rStyle w:val="StyleBoldUnderline"/>
        </w:rPr>
        <w:t xml:space="preserve"> on behalf of policies that disturb Republicans</w:t>
      </w:r>
      <w:r w:rsidRPr="008B0464">
        <w:rPr>
          <w:sz w:val="16"/>
        </w:rPr>
        <w:t xml:space="preserve">, but, as former Defense Secretary Robert Gates's memoir details, Obama has been very reluctant to expend political capital on behalf of national security policies that disturb his base. </w:t>
      </w:r>
      <w:r w:rsidRPr="00C24D3C">
        <w:rPr>
          <w:rStyle w:val="StyleBoldUnderline"/>
        </w:rPr>
        <w:t xml:space="preserve">Today </w:t>
      </w:r>
      <w:r w:rsidRPr="00422A25">
        <w:rPr>
          <w:rStyle w:val="StyleBoldUnderline"/>
          <w:highlight w:val="cyan"/>
        </w:rPr>
        <w:t>Obama</w:t>
      </w:r>
      <w:r w:rsidRPr="00422A25">
        <w:rPr>
          <w:sz w:val="16"/>
          <w:highlight w:val="cyan"/>
        </w:rPr>
        <w:t xml:space="preserve"> </w:t>
      </w:r>
      <w:r w:rsidRPr="00422A25">
        <w:rPr>
          <w:rStyle w:val="StyleBoldUnderline"/>
          <w:highlight w:val="cyan"/>
        </w:rPr>
        <w:t xml:space="preserve">is finally engaging. It will be interesting to see how he </w:t>
      </w:r>
      <w:r w:rsidRPr="00422A25">
        <w:rPr>
          <w:rStyle w:val="Emphasis"/>
          <w:highlight w:val="cyan"/>
        </w:rPr>
        <w:t>threads the political needle</w:t>
      </w:r>
      <w:r w:rsidRPr="00422A25">
        <w:rPr>
          <w:rStyle w:val="StyleBoldUnderline"/>
          <w:highlight w:val="cyan"/>
        </w:rPr>
        <w:t xml:space="preserve"> and</w:t>
      </w:r>
      <w:r w:rsidRPr="00C24D3C">
        <w:rPr>
          <w:rStyle w:val="StyleBoldUnderline"/>
        </w:rPr>
        <w:t xml:space="preserve">, just as importantly, </w:t>
      </w:r>
      <w:r w:rsidRPr="00422A25">
        <w:rPr>
          <w:rStyle w:val="StyleBoldUnderline"/>
          <w:highlight w:val="cyan"/>
        </w:rPr>
        <w:t>how much political capital he is willing to spend</w:t>
      </w:r>
      <w:r w:rsidRPr="00C24D3C">
        <w:rPr>
          <w:rStyle w:val="StyleBoldUnderline"/>
        </w:rPr>
        <w:t xml:space="preserve"> </w:t>
      </w:r>
      <w:r w:rsidRPr="008B0464">
        <w:rPr>
          <w:sz w:val="16"/>
        </w:rPr>
        <w:t xml:space="preserve">in the months ahead </w:t>
      </w:r>
      <w:r w:rsidRPr="00422A25">
        <w:rPr>
          <w:rStyle w:val="StyleBoldUnderline"/>
          <w:highlight w:val="cyan"/>
        </w:rPr>
        <w:t>to defend his policies</w:t>
      </w:r>
      <w:r w:rsidRPr="008B0464">
        <w:rPr>
          <w:sz w:val="16"/>
        </w:rPr>
        <w:t>.</w:t>
      </w:r>
    </w:p>
    <w:p w:rsidR="00766A7B" w:rsidRDefault="00766A7B" w:rsidP="00986C35">
      <w:pPr>
        <w:rPr>
          <w:sz w:val="16"/>
        </w:rPr>
      </w:pPr>
    </w:p>
    <w:p w:rsidR="00766A7B" w:rsidRDefault="00766A7B" w:rsidP="00766A7B">
      <w:pPr>
        <w:pStyle w:val="Heading4"/>
      </w:pPr>
      <w:r>
        <w:t xml:space="preserve">Independently, Obama PC key to </w:t>
      </w:r>
      <w:r w:rsidR="000D4054">
        <w:t>stop major senate modifications</w:t>
      </w:r>
      <w:r w:rsidR="005C3EDE">
        <w:t xml:space="preserve"> -  </w:t>
      </w:r>
      <w:r w:rsidR="000D4054">
        <w:t xml:space="preserve">  doom</w:t>
      </w:r>
      <w:r w:rsidR="005C3EDE">
        <w:t>s</w:t>
      </w:r>
      <w:r w:rsidR="000D4054">
        <w:t xml:space="preserve"> </w:t>
      </w:r>
      <w:r w:rsidR="005C3EDE">
        <w:t>political support in</w:t>
      </w:r>
      <w:r>
        <w:t xml:space="preserve"> House and gut NSA effectiveness</w:t>
      </w:r>
      <w:r w:rsidR="005C3EDE">
        <w:t xml:space="preserve"> even</w:t>
      </w:r>
      <w:r>
        <w:t xml:space="preserve"> </w:t>
      </w:r>
      <w:r w:rsidR="005C3EDE">
        <w:t>if it</w:t>
      </w:r>
      <w:r w:rsidR="000D4054">
        <w:t xml:space="preserve"> pass</w:t>
      </w:r>
      <w:r w:rsidR="005C3EDE">
        <w:t>es</w:t>
      </w:r>
    </w:p>
    <w:p w:rsidR="00766A7B" w:rsidRPr="000D4054" w:rsidRDefault="00766A7B" w:rsidP="000D4054">
      <w:pPr>
        <w:rPr>
          <w:rStyle w:val="StyleStyleBold12pt"/>
        </w:rPr>
      </w:pPr>
      <w:r w:rsidRPr="000D4054">
        <w:rPr>
          <w:rStyle w:val="StyleStyleBold12pt"/>
        </w:rPr>
        <w:t xml:space="preserve">Hattem, 5/24 </w:t>
      </w:r>
    </w:p>
    <w:p w:rsidR="00766A7B" w:rsidRDefault="00766A7B" w:rsidP="00766A7B">
      <w:r>
        <w:t xml:space="preserve">Julian, Reporter @ The Hill covering tech policy, 5/24/14, </w:t>
      </w:r>
      <w:hyperlink r:id="rId10" w:history="1">
        <w:r w:rsidRPr="00B6772C">
          <w:rPr>
            <w:rStyle w:val="Hyperlink"/>
          </w:rPr>
          <w:t>http://thehill.com/policy/technology/207143-nsa-reform-to-be-senate-fight-of-the-summer</w:t>
        </w:r>
      </w:hyperlink>
    </w:p>
    <w:p w:rsidR="00766A7B" w:rsidRPr="003B2E17" w:rsidRDefault="00766A7B" w:rsidP="00766A7B"/>
    <w:p w:rsidR="00766A7B" w:rsidRPr="00B17635" w:rsidRDefault="00766A7B" w:rsidP="00766A7B">
      <w:pPr>
        <w:rPr>
          <w:sz w:val="16"/>
        </w:rPr>
      </w:pPr>
      <w:r w:rsidRPr="00422A25">
        <w:rPr>
          <w:rStyle w:val="StyleBoldUnderline"/>
          <w:highlight w:val="cyan"/>
        </w:rPr>
        <w:t>NSA reform to be ‘</w:t>
      </w:r>
      <w:r w:rsidRPr="00422A25">
        <w:rPr>
          <w:rStyle w:val="Emphasis"/>
          <w:highlight w:val="cyan"/>
        </w:rPr>
        <w:t>fight of the summer’</w:t>
      </w:r>
      <w:r w:rsidRPr="00B17635">
        <w:rPr>
          <w:sz w:val="16"/>
        </w:rPr>
        <w:t xml:space="preserve"> </w:t>
      </w:r>
      <w:r w:rsidRPr="0051450C">
        <w:rPr>
          <w:rStyle w:val="StyleBoldUnderline"/>
        </w:rPr>
        <w:t>Civil libertarians who say the House didn’t go far enough</w:t>
      </w:r>
      <w:r w:rsidRPr="00B17635">
        <w:rPr>
          <w:sz w:val="16"/>
        </w:rPr>
        <w:t xml:space="preserve"> to reform the National Security Agency </w:t>
      </w:r>
      <w:r w:rsidRPr="0051450C">
        <w:rPr>
          <w:rStyle w:val="StyleBoldUnderline"/>
        </w:rPr>
        <w:t xml:space="preserve">are </w:t>
      </w:r>
      <w:r w:rsidRPr="003B2E17">
        <w:rPr>
          <w:rStyle w:val="StyleBoldUnderline"/>
        </w:rPr>
        <w:t>mounting a renewed effort in the Senate to shift momentum</w:t>
      </w:r>
      <w:r w:rsidRPr="00B17635">
        <w:rPr>
          <w:sz w:val="16"/>
        </w:rPr>
        <w:t xml:space="preserve"> in their direction. </w:t>
      </w:r>
      <w:r w:rsidRPr="00422A25">
        <w:rPr>
          <w:rStyle w:val="StyleBoldUnderline"/>
          <w:highlight w:val="cyan"/>
        </w:rPr>
        <w:t>After compromises in</w:t>
      </w:r>
      <w:r w:rsidRPr="0051450C">
        <w:rPr>
          <w:rStyle w:val="StyleBoldUnderline"/>
        </w:rPr>
        <w:t xml:space="preserve"> the </w:t>
      </w:r>
      <w:r w:rsidRPr="00422A25">
        <w:rPr>
          <w:rStyle w:val="StyleBoldUnderline"/>
          <w:highlight w:val="cyan"/>
        </w:rPr>
        <w:t>House bill,</w:t>
      </w:r>
      <w:r w:rsidRPr="0051450C">
        <w:rPr>
          <w:rStyle w:val="StyleBoldUnderline"/>
        </w:rPr>
        <w:t xml:space="preserve"> the</w:t>
      </w:r>
      <w:r w:rsidRPr="00B17635">
        <w:rPr>
          <w:sz w:val="16"/>
        </w:rPr>
        <w:t xml:space="preserve"> </w:t>
      </w:r>
      <w:r w:rsidRPr="00422A25">
        <w:rPr>
          <w:rStyle w:val="StyleBoldUnderline"/>
          <w:highlight w:val="cyan"/>
        </w:rPr>
        <w:t>NSA’s critics are buckling down</w:t>
      </w:r>
      <w:r w:rsidRPr="00422A25">
        <w:rPr>
          <w:rStyle w:val="StyleBoldUnderline"/>
        </w:rPr>
        <w:t xml:space="preserve"> for a months</w:t>
      </w:r>
      <w:r w:rsidRPr="003B2E17">
        <w:rPr>
          <w:rStyle w:val="StyleBoldUnderline"/>
        </w:rPr>
        <w:t xml:space="preserve">-long fight </w:t>
      </w:r>
      <w:r w:rsidRPr="00422A25">
        <w:rPr>
          <w:rStyle w:val="StyleBoldUnderline"/>
          <w:highlight w:val="cyan"/>
        </w:rPr>
        <w:t>in</w:t>
      </w:r>
      <w:r w:rsidRPr="003B2E17">
        <w:rPr>
          <w:rStyle w:val="StyleBoldUnderline"/>
        </w:rPr>
        <w:t xml:space="preserve"> the </w:t>
      </w:r>
      <w:r w:rsidRPr="00422A25">
        <w:rPr>
          <w:rStyle w:val="StyleBoldUnderline"/>
          <w:highlight w:val="cyan"/>
        </w:rPr>
        <w:t>Senate</w:t>
      </w:r>
      <w:r w:rsidRPr="00B17635">
        <w:rPr>
          <w:sz w:val="16"/>
        </w:rPr>
        <w:t xml:space="preserve"> that they hope will lead to an end to government snooping on Americans. “</w:t>
      </w:r>
      <w:r w:rsidRPr="0051450C">
        <w:rPr>
          <w:rStyle w:val="StyleBoldUnderline"/>
        </w:rPr>
        <w:t>This is going to be the fight of the summer</w:t>
      </w:r>
      <w:r w:rsidRPr="00B17635">
        <w:rPr>
          <w:sz w:val="16"/>
        </w:rPr>
        <w:t xml:space="preserve">,” vowed Gabe Rottman, legislative counsel with the American Civil Liberties Union. If advocates are able to change the House bill’s language to prohibit NSA agents from collecting large quantities of data, “then that’s a win,” he added. “The bill still is not ideal even with those changes, but that would be an improvement,” Rottman said. The USA Freedom Act was introduced in both the House and Senate last autumn, after Edward Snowden’s revelations about the NSA’s operations captured headlines around the globe. Privacy advocates like the ACLU rallied around the bill as the way to rein in the spy agency and more than 150 lawmakers signed on as cosponsors in the House. In recent weeks, though, </w:t>
      </w:r>
      <w:r w:rsidRPr="00B17635">
        <w:rPr>
          <w:rStyle w:val="StyleBoldUnderline"/>
        </w:rPr>
        <w:t xml:space="preserve">advocates </w:t>
      </w:r>
      <w:r w:rsidRPr="00B17635">
        <w:rPr>
          <w:sz w:val="16"/>
        </w:rPr>
        <w:t xml:space="preserve">worried that it was being progressively watered down. First, </w:t>
      </w:r>
      <w:r w:rsidRPr="00B17635">
        <w:rPr>
          <w:rStyle w:val="StyleBoldUnderline"/>
        </w:rPr>
        <w:t xml:space="preserve">leaders on the </w:t>
      </w:r>
      <w:r w:rsidRPr="00422A25">
        <w:rPr>
          <w:rStyle w:val="StyleBoldUnderline"/>
          <w:highlight w:val="cyan"/>
        </w:rPr>
        <w:t>House</w:t>
      </w:r>
      <w:r w:rsidRPr="00B17635">
        <w:rPr>
          <w:rStyle w:val="StyleBoldUnderline"/>
        </w:rPr>
        <w:t xml:space="preserve"> Judiciary Committee </w:t>
      </w:r>
      <w:r w:rsidRPr="00422A25">
        <w:rPr>
          <w:rStyle w:val="StyleBoldUnderline"/>
          <w:highlight w:val="cyan"/>
        </w:rPr>
        <w:t xml:space="preserve">made </w:t>
      </w:r>
      <w:r w:rsidRPr="00422A25">
        <w:rPr>
          <w:rStyle w:val="Emphasis"/>
          <w:highlight w:val="cyan"/>
        </w:rPr>
        <w:t>changes in order to gain support</w:t>
      </w:r>
      <w:r w:rsidRPr="00422A25">
        <w:rPr>
          <w:rStyle w:val="StyleBoldUnderline"/>
          <w:highlight w:val="cyan"/>
        </w:rPr>
        <w:t xml:space="preserve"> from</w:t>
      </w:r>
      <w:r w:rsidRPr="00B17635">
        <w:rPr>
          <w:rStyle w:val="StyleBoldUnderline"/>
        </w:rPr>
        <w:t xml:space="preserve"> </w:t>
      </w:r>
      <w:r w:rsidRPr="00B17635">
        <w:rPr>
          <w:sz w:val="16"/>
        </w:rPr>
        <w:t>a broader cross-section of</w:t>
      </w:r>
      <w:r w:rsidRPr="00B17635">
        <w:rPr>
          <w:rStyle w:val="StyleBoldUnderline"/>
        </w:rPr>
        <w:t xml:space="preserve"> the </w:t>
      </w:r>
      <w:r w:rsidRPr="00422A25">
        <w:rPr>
          <w:rStyle w:val="StyleBoldUnderline"/>
          <w:highlight w:val="cyan"/>
        </w:rPr>
        <w:t>chamber</w:t>
      </w:r>
      <w:r w:rsidRPr="00B17635">
        <w:rPr>
          <w:sz w:val="16"/>
        </w:rPr>
        <w:t xml:space="preserve">. Then, after it sailed through both the Judiciary and Intelligence Committees, additional changes were made behind closed doors that caused many privacy groups and tech companies such as Microsoft and Apple to drop their support. When it passed the House 303-121 last week, fully half of the bill’s original cosponsors voted against it. “We were of course very disappointed at the weakening of the bill,” </w:t>
      </w:r>
      <w:r w:rsidRPr="00B17635">
        <w:rPr>
          <w:rStyle w:val="StyleBoldUnderline"/>
        </w:rPr>
        <w:t>said</w:t>
      </w:r>
      <w:r w:rsidRPr="00B17635">
        <w:rPr>
          <w:sz w:val="16"/>
        </w:rPr>
        <w:t xml:space="preserve"> Robyn </w:t>
      </w:r>
      <w:r w:rsidRPr="00B17635">
        <w:rPr>
          <w:rStyle w:val="StyleBoldUnderline"/>
        </w:rPr>
        <w:t>Greene,</w:t>
      </w:r>
      <w:r w:rsidRPr="00B17635">
        <w:rPr>
          <w:sz w:val="16"/>
        </w:rPr>
        <w:t xml:space="preserve"> policy counsel at the New America Foundation’s Open Technology Institute. “Right now </w:t>
      </w:r>
      <w:r w:rsidRPr="00B17635">
        <w:rPr>
          <w:rStyle w:val="StyleBoldUnderline"/>
        </w:rPr>
        <w:t>we</w:t>
      </w:r>
      <w:r w:rsidRPr="00B17635">
        <w:rPr>
          <w:sz w:val="16"/>
        </w:rPr>
        <w:t xml:space="preserve"> really </w:t>
      </w:r>
      <w:r w:rsidRPr="00B17635">
        <w:rPr>
          <w:rStyle w:val="StyleBoldUnderline"/>
        </w:rPr>
        <w:t>are turning</w:t>
      </w:r>
      <w:r w:rsidRPr="00B17635">
        <w:rPr>
          <w:sz w:val="16"/>
        </w:rPr>
        <w:t xml:space="preserve"> our </w:t>
      </w:r>
      <w:r w:rsidRPr="00B17635">
        <w:rPr>
          <w:rStyle w:val="StyleBoldUnderline"/>
        </w:rPr>
        <w:t>attention to the Senate</w:t>
      </w:r>
      <w:r w:rsidRPr="00B17635">
        <w:rPr>
          <w:sz w:val="16"/>
        </w:rPr>
        <w:t xml:space="preserve"> to make sure that doesn’t happen again.” Instead of entirely blocking the government’s ability to collect bulk amounts of data, critics said that the new bill </w:t>
      </w:r>
      <w:r w:rsidRPr="00B17635">
        <w:rPr>
          <w:sz w:val="16"/>
        </w:rPr>
        <w:lastRenderedPageBreak/>
        <w:t xml:space="preserve">could theoretically allow federal agents to gather information about an entire area code or region of the country. </w:t>
      </w:r>
      <w:r w:rsidRPr="003B2E17">
        <w:rPr>
          <w:rStyle w:val="StyleBoldUnderline"/>
        </w:rPr>
        <w:t xml:space="preserve">One factor working in the reformers’ favor is the </w:t>
      </w:r>
      <w:r w:rsidRPr="00422A25">
        <w:rPr>
          <w:rStyle w:val="StyleBoldUnderline"/>
          <w:highlight w:val="cyan"/>
        </w:rPr>
        <w:t>strong support of Senate Judiciary Chair</w:t>
      </w:r>
      <w:r w:rsidRPr="00B17635">
        <w:rPr>
          <w:sz w:val="16"/>
        </w:rPr>
        <w:t xml:space="preserve">man Patrick Leahy (D-Vt.). Unlike House Judiciary Chairman Bob Goodlatte (R-Va.), who only came to support the bill after negotiations to produce a manager’s amendment, </w:t>
      </w:r>
      <w:r w:rsidRPr="003B2E17">
        <w:rPr>
          <w:rStyle w:val="StyleBoldUnderline"/>
        </w:rPr>
        <w:t>Leahy was the lead Senate sponsor of the USA Freedom Act</w:t>
      </w:r>
      <w:r w:rsidRPr="00B17635">
        <w:rPr>
          <w:sz w:val="16"/>
        </w:rPr>
        <w:t xml:space="preserve">. The fact that Leahy controls the committee gavel means he should be able to guide the bill through when it comes up for discussion next month, advocates said. “The fact that he is the chairman and it’s his bill and this is an issue that he has been passionate about for many years” is comforting, Greene said. “I think this is something he really wants to see get done. He wants to see it get done right. And he wants to see that Americans are confident that their privacy is being adequately protected,” she added. </w:t>
      </w:r>
      <w:r w:rsidRPr="0051450C">
        <w:rPr>
          <w:rStyle w:val="StyleBoldUnderline"/>
        </w:rPr>
        <w:t xml:space="preserve">Moments after the House passed its bill, </w:t>
      </w:r>
      <w:r w:rsidRPr="00422A25">
        <w:rPr>
          <w:rStyle w:val="StyleBoldUnderline"/>
          <w:highlight w:val="cyan"/>
        </w:rPr>
        <w:t>Leahy</w:t>
      </w:r>
      <w:r w:rsidRPr="0051450C">
        <w:rPr>
          <w:rStyle w:val="StyleBoldUnderline"/>
        </w:rPr>
        <w:t xml:space="preserve"> issued a statement praising the action but </w:t>
      </w:r>
      <w:r w:rsidRPr="00422A25">
        <w:rPr>
          <w:rStyle w:val="StyleBoldUnderline"/>
          <w:highlight w:val="cyan"/>
        </w:rPr>
        <w:t>said he was “disappointed”</w:t>
      </w:r>
      <w:r w:rsidRPr="0051450C">
        <w:rPr>
          <w:rStyle w:val="StyleBoldUnderline"/>
        </w:rPr>
        <w:t xml:space="preserve"> that </w:t>
      </w:r>
      <w:r w:rsidRPr="00422A25">
        <w:rPr>
          <w:rStyle w:val="StyleBoldUnderline"/>
          <w:highlight w:val="cyan"/>
        </w:rPr>
        <w:t>some “meaningful reforms” were not included</w:t>
      </w:r>
      <w:r w:rsidRPr="00B17635">
        <w:rPr>
          <w:sz w:val="16"/>
        </w:rPr>
        <w:t xml:space="preserve">. </w:t>
      </w:r>
      <w:r w:rsidRPr="0051450C">
        <w:rPr>
          <w:rStyle w:val="StyleBoldUnderline"/>
        </w:rPr>
        <w:t>Other surveillance critics</w:t>
      </w:r>
      <w:r w:rsidRPr="00B17635">
        <w:rPr>
          <w:sz w:val="16"/>
        </w:rPr>
        <w:t xml:space="preserve"> such as Sens. Ron Wyden (D-Ore.), Rand Paul (R-Ky.), Mark Udall (D-Colo.) and Richard Blumenthal (D-Conn.) </w:t>
      </w:r>
      <w:r w:rsidRPr="0051450C">
        <w:rPr>
          <w:rStyle w:val="StyleBoldUnderline"/>
        </w:rPr>
        <w:t>expressed similar dissatisfaction with the House effort.</w:t>
      </w:r>
      <w:r>
        <w:rPr>
          <w:rStyle w:val="StyleBoldUnderline"/>
        </w:rPr>
        <w:t xml:space="preserve"> </w:t>
      </w:r>
      <w:r w:rsidRPr="0051450C">
        <w:rPr>
          <w:rStyle w:val="StyleBoldUnderline"/>
        </w:rPr>
        <w:t xml:space="preserve">Their </w:t>
      </w:r>
      <w:r w:rsidRPr="00422A25">
        <w:rPr>
          <w:rStyle w:val="StyleBoldUnderline"/>
          <w:highlight w:val="cyan"/>
        </w:rPr>
        <w:t>sentiments should be</w:t>
      </w:r>
      <w:r w:rsidRPr="0051450C">
        <w:rPr>
          <w:rStyle w:val="StyleBoldUnderline"/>
        </w:rPr>
        <w:t xml:space="preserve"> </w:t>
      </w:r>
      <w:r w:rsidRPr="00422A25">
        <w:rPr>
          <w:rStyle w:val="StyleBoldUnderline"/>
          <w:highlight w:val="cyan"/>
        </w:rPr>
        <w:t>buoyed by</w:t>
      </w:r>
      <w:r w:rsidRPr="0051450C">
        <w:rPr>
          <w:rStyle w:val="StyleBoldUnderline"/>
        </w:rPr>
        <w:t xml:space="preserve"> the</w:t>
      </w:r>
      <w:r w:rsidRPr="00B17635">
        <w:rPr>
          <w:sz w:val="16"/>
        </w:rPr>
        <w:t xml:space="preserve"> swift</w:t>
      </w:r>
      <w:r w:rsidRPr="0051450C">
        <w:rPr>
          <w:rStyle w:val="StyleBoldUnderline"/>
        </w:rPr>
        <w:t xml:space="preserve"> </w:t>
      </w:r>
      <w:r w:rsidRPr="00422A25">
        <w:rPr>
          <w:rStyle w:val="StyleBoldUnderline"/>
          <w:highlight w:val="cyan"/>
        </w:rPr>
        <w:t>outrage from</w:t>
      </w:r>
      <w:r w:rsidRPr="0051450C">
        <w:rPr>
          <w:rStyle w:val="StyleBoldUnderline"/>
        </w:rPr>
        <w:t xml:space="preserve"> civil liberties </w:t>
      </w:r>
      <w:r w:rsidRPr="00422A25">
        <w:rPr>
          <w:rStyle w:val="StyleBoldUnderline"/>
          <w:highlight w:val="cyan"/>
        </w:rPr>
        <w:t>advocates on both sides of the aisle</w:t>
      </w:r>
      <w:r w:rsidRPr="0051450C">
        <w:rPr>
          <w:rStyle w:val="StyleBoldUnderline"/>
        </w:rPr>
        <w:t>, reformers hoped.</w:t>
      </w:r>
      <w:r>
        <w:rPr>
          <w:rStyle w:val="StyleBoldUnderline"/>
        </w:rPr>
        <w:t xml:space="preserve"> </w:t>
      </w:r>
      <w:r w:rsidRPr="00422A25">
        <w:rPr>
          <w:rStyle w:val="StyleBoldUnderline"/>
          <w:highlight w:val="cyan"/>
        </w:rPr>
        <w:t>One reason the House bill moved</w:t>
      </w:r>
      <w:r w:rsidRPr="00B17635">
        <w:rPr>
          <w:sz w:val="16"/>
        </w:rPr>
        <w:t xml:space="preserve"> so far away from its early principles, </w:t>
      </w:r>
      <w:r w:rsidRPr="0051450C">
        <w:rPr>
          <w:rStyle w:val="StyleBoldUnderline"/>
        </w:rPr>
        <w:t>lawmakers</w:t>
      </w:r>
      <w:r w:rsidRPr="00B17635">
        <w:rPr>
          <w:sz w:val="16"/>
        </w:rPr>
        <w:t xml:space="preserve"> and surveillance critics </w:t>
      </w:r>
      <w:r w:rsidRPr="0051450C">
        <w:rPr>
          <w:rStyle w:val="StyleBoldUnderline"/>
        </w:rPr>
        <w:t xml:space="preserve">have claimed, </w:t>
      </w:r>
      <w:r w:rsidRPr="00422A25">
        <w:rPr>
          <w:rStyle w:val="StyleBoldUnderline"/>
          <w:highlight w:val="cyan"/>
        </w:rPr>
        <w:t xml:space="preserve">was </w:t>
      </w:r>
      <w:r w:rsidRPr="00422A25">
        <w:rPr>
          <w:rStyle w:val="Emphasis"/>
          <w:highlight w:val="cyan"/>
        </w:rPr>
        <w:t>pressure from</w:t>
      </w:r>
      <w:r w:rsidRPr="00B17635">
        <w:rPr>
          <w:sz w:val="16"/>
        </w:rPr>
        <w:t xml:space="preserve"> House leadership and </w:t>
      </w:r>
      <w:r w:rsidRPr="00B17635">
        <w:rPr>
          <w:rStyle w:val="Emphasis"/>
        </w:rPr>
        <w:t xml:space="preserve">the </w:t>
      </w:r>
      <w:r w:rsidRPr="00422A25">
        <w:rPr>
          <w:rStyle w:val="Emphasis"/>
          <w:highlight w:val="cyan"/>
        </w:rPr>
        <w:t>Obama</w:t>
      </w:r>
      <w:r w:rsidRPr="00B17635">
        <w:rPr>
          <w:rStyle w:val="Emphasis"/>
        </w:rPr>
        <w:t xml:space="preserve"> administration </w:t>
      </w:r>
      <w:r w:rsidRPr="00422A25">
        <w:rPr>
          <w:rStyle w:val="Emphasis"/>
          <w:highlight w:val="cyan"/>
        </w:rPr>
        <w:t>in the days ahead of the vote.</w:t>
      </w:r>
      <w:r>
        <w:rPr>
          <w:rStyle w:val="StyleBoldUnderline"/>
        </w:rPr>
        <w:t xml:space="preserve"> </w:t>
      </w:r>
      <w:r w:rsidRPr="00B17635">
        <w:rPr>
          <w:sz w:val="16"/>
        </w:rPr>
        <w:t xml:space="preserve">In the Senate, Majority Leader Harry Reid (D-Nev.) is pledging to let Leahy and Intelligence Committee Chairwoman Dianne Feinstein (D-Calif.) take the lead on how to move forward. “I want Chairman Feinstein and Chairman Leahy to take a very close look at that and report to the Senate as to what they think should be done,” he told reporters on Thursday. “I believe we must do something and I have no problem with the House having acted, but I couldn’t pass a test on what’s in their bill. But I guarantee I’ll be able to after Feinstein and Leahy take a look at this,” said Reid. </w:t>
      </w:r>
      <w:r w:rsidRPr="00422A25">
        <w:rPr>
          <w:rStyle w:val="StyleBoldUnderline"/>
          <w:highlight w:val="cyan"/>
        </w:rPr>
        <w:t>Feinstein</w:t>
      </w:r>
      <w:r w:rsidRPr="00B17635">
        <w:rPr>
          <w:sz w:val="16"/>
        </w:rPr>
        <w:t xml:space="preserve">, who is also </w:t>
      </w:r>
      <w:r w:rsidRPr="003B2E17">
        <w:rPr>
          <w:rStyle w:val="StyleBoldUnderline"/>
        </w:rPr>
        <w:t xml:space="preserve">the No. 2 Democrat on the Judiciary Committee, </w:t>
      </w:r>
      <w:r w:rsidRPr="00422A25">
        <w:rPr>
          <w:rStyle w:val="StyleBoldUnderline"/>
          <w:highlight w:val="cyan"/>
        </w:rPr>
        <w:t>could pose the biggest obstacle for Leahy’s efforts. She previously pushed</w:t>
      </w:r>
      <w:r w:rsidRPr="003B2E17">
        <w:rPr>
          <w:rStyle w:val="StyleBoldUnderline"/>
        </w:rPr>
        <w:t xml:space="preserve"> for </w:t>
      </w:r>
      <w:r w:rsidRPr="00422A25">
        <w:rPr>
          <w:rStyle w:val="StyleBoldUnderline"/>
          <w:highlight w:val="cyan"/>
        </w:rPr>
        <w:t>a much narrower</w:t>
      </w:r>
      <w:r w:rsidRPr="003B2E17">
        <w:rPr>
          <w:rStyle w:val="StyleBoldUnderline"/>
        </w:rPr>
        <w:t xml:space="preserve"> reform </w:t>
      </w:r>
      <w:r w:rsidRPr="00422A25">
        <w:rPr>
          <w:rStyle w:val="StyleBoldUnderline"/>
          <w:highlight w:val="cyan"/>
        </w:rPr>
        <w:t>bill, but</w:t>
      </w:r>
      <w:r w:rsidRPr="003B2E17">
        <w:rPr>
          <w:rStyle w:val="StyleBoldUnderline"/>
        </w:rPr>
        <w:t xml:space="preserve"> said</w:t>
      </w:r>
      <w:r w:rsidRPr="00B17635">
        <w:rPr>
          <w:sz w:val="16"/>
        </w:rPr>
        <w:t xml:space="preserve"> late Thursday that </w:t>
      </w:r>
      <w:r w:rsidRPr="003B2E17">
        <w:rPr>
          <w:rStyle w:val="StyleBoldUnderline"/>
        </w:rPr>
        <w:t>she was “</w:t>
      </w:r>
      <w:r w:rsidRPr="00422A25">
        <w:rPr>
          <w:rStyle w:val="StyleBoldUnderline"/>
          <w:highlight w:val="cyan"/>
        </w:rPr>
        <w:t>open to considering” the House</w:t>
      </w:r>
      <w:r w:rsidRPr="003B2E17">
        <w:rPr>
          <w:rStyle w:val="StyleBoldUnderline"/>
        </w:rPr>
        <w:t xml:space="preserve">-passed </w:t>
      </w:r>
      <w:r w:rsidRPr="00422A25">
        <w:rPr>
          <w:rStyle w:val="StyleBoldUnderline"/>
          <w:highlight w:val="cyan"/>
        </w:rPr>
        <w:t>legislation. House lawmakers</w:t>
      </w:r>
      <w:r w:rsidRPr="00B17635">
        <w:rPr>
          <w:sz w:val="16"/>
        </w:rPr>
        <w:t xml:space="preserve">, however, </w:t>
      </w:r>
      <w:r w:rsidRPr="00422A25">
        <w:rPr>
          <w:rStyle w:val="StyleBoldUnderline"/>
          <w:highlight w:val="cyan"/>
        </w:rPr>
        <w:t xml:space="preserve">might </w:t>
      </w:r>
      <w:r w:rsidRPr="00422A25">
        <w:rPr>
          <w:rStyle w:val="Emphasis"/>
          <w:highlight w:val="cyan"/>
        </w:rPr>
        <w:t>not be</w:t>
      </w:r>
      <w:r w:rsidRPr="00B17635">
        <w:rPr>
          <w:rStyle w:val="Emphasis"/>
        </w:rPr>
        <w:t xml:space="preserve"> too </w:t>
      </w:r>
      <w:r w:rsidRPr="00422A25">
        <w:rPr>
          <w:rStyle w:val="Emphasis"/>
          <w:highlight w:val="cyan"/>
        </w:rPr>
        <w:t>pleased</w:t>
      </w:r>
      <w:r w:rsidRPr="00422A25">
        <w:rPr>
          <w:rStyle w:val="StyleBoldUnderline"/>
          <w:highlight w:val="cyan"/>
        </w:rPr>
        <w:t xml:space="preserve"> if the two chambers end up with</w:t>
      </w:r>
      <w:r w:rsidRPr="003B2E17">
        <w:rPr>
          <w:rStyle w:val="StyleBoldUnderline"/>
        </w:rPr>
        <w:t xml:space="preserve"> a </w:t>
      </w:r>
      <w:r w:rsidRPr="00422A25">
        <w:rPr>
          <w:rStyle w:val="Emphasis"/>
          <w:highlight w:val="cyan"/>
        </w:rPr>
        <w:t>significantly different</w:t>
      </w:r>
      <w:r w:rsidRPr="00B17635">
        <w:rPr>
          <w:rStyle w:val="Emphasis"/>
        </w:rPr>
        <w:t xml:space="preserve"> piece of l</w:t>
      </w:r>
      <w:r w:rsidRPr="00422A25">
        <w:rPr>
          <w:rStyle w:val="Emphasis"/>
          <w:highlight w:val="cyan"/>
        </w:rPr>
        <w:t>egislation</w:t>
      </w:r>
      <w:r w:rsidRPr="00B17635">
        <w:rPr>
          <w:rStyle w:val="Emphasis"/>
        </w:rPr>
        <w:t>.</w:t>
      </w:r>
      <w:r>
        <w:rPr>
          <w:rStyle w:val="Emphasis"/>
        </w:rPr>
        <w:t xml:space="preserve"> </w:t>
      </w:r>
      <w:r w:rsidRPr="00B17635">
        <w:rPr>
          <w:sz w:val="16"/>
        </w:rPr>
        <w:t xml:space="preserve">After passing its bill on Thursday, </w:t>
      </w:r>
      <w:r w:rsidRPr="003B2E17">
        <w:rPr>
          <w:rStyle w:val="StyleBoldUnderline"/>
        </w:rPr>
        <w:t>G</w:t>
      </w:r>
      <w:r w:rsidRPr="00422A25">
        <w:rPr>
          <w:rStyle w:val="StyleBoldUnderline"/>
          <w:highlight w:val="cyan"/>
        </w:rPr>
        <w:t xml:space="preserve">oodlatte warned the Senate </w:t>
      </w:r>
      <w:r w:rsidRPr="00422A25">
        <w:rPr>
          <w:rStyle w:val="Emphasis"/>
          <w:highlight w:val="cyan"/>
        </w:rPr>
        <w:t>not to deviate too far</w:t>
      </w:r>
      <w:r w:rsidRPr="00B17635">
        <w:rPr>
          <w:sz w:val="16"/>
        </w:rPr>
        <w:t xml:space="preserve"> </w:t>
      </w:r>
      <w:r w:rsidRPr="00B17635">
        <w:rPr>
          <w:rStyle w:val="StyleBoldUnderline"/>
        </w:rPr>
        <w:t>from the compromise</w:t>
      </w:r>
      <w:r w:rsidRPr="00B17635">
        <w:rPr>
          <w:sz w:val="16"/>
        </w:rPr>
        <w:t xml:space="preserve"> that </w:t>
      </w:r>
      <w:r w:rsidRPr="00B17635">
        <w:rPr>
          <w:rStyle w:val="StyleBoldUnderline"/>
        </w:rPr>
        <w:t xml:space="preserve">he and his colleagues </w:t>
      </w:r>
      <w:r w:rsidRPr="00B17635">
        <w:rPr>
          <w:sz w:val="16"/>
        </w:rPr>
        <w:t xml:space="preserve">had </w:t>
      </w:r>
      <w:r w:rsidRPr="00B17635">
        <w:rPr>
          <w:rStyle w:val="StyleBoldUnderline"/>
        </w:rPr>
        <w:t>put together</w:t>
      </w:r>
      <w:r w:rsidRPr="00B17635">
        <w:rPr>
          <w:sz w:val="16"/>
        </w:rPr>
        <w:t xml:space="preserve">. </w:t>
      </w:r>
      <w:r w:rsidRPr="003B2E17">
        <w:rPr>
          <w:rStyle w:val="StyleBoldUnderline"/>
        </w:rPr>
        <w:t>“</w:t>
      </w:r>
      <w:r w:rsidRPr="00422A25">
        <w:rPr>
          <w:rStyle w:val="StyleBoldUnderline"/>
          <w:highlight w:val="cyan"/>
        </w:rPr>
        <w:t xml:space="preserve">This has been </w:t>
      </w:r>
      <w:r w:rsidRPr="00422A25">
        <w:rPr>
          <w:rStyle w:val="Emphasis"/>
          <w:highlight w:val="cyan"/>
        </w:rPr>
        <w:t>very carefully negotiated</w:t>
      </w:r>
      <w:r w:rsidRPr="003B2E17">
        <w:rPr>
          <w:rStyle w:val="StyleBoldUnderline"/>
        </w:rPr>
        <w:t xml:space="preserve"> here </w:t>
      </w:r>
      <w:r w:rsidRPr="00422A25">
        <w:rPr>
          <w:rStyle w:val="StyleBoldUnderline"/>
          <w:highlight w:val="cyan"/>
        </w:rPr>
        <w:t>within the House</w:t>
      </w:r>
      <w:r w:rsidRPr="003B2E17">
        <w:rPr>
          <w:rStyle w:val="StyleBoldUnderline"/>
        </w:rPr>
        <w:t xml:space="preserve"> but </w:t>
      </w:r>
      <w:r w:rsidRPr="00422A25">
        <w:rPr>
          <w:rStyle w:val="StyleBoldUnderline"/>
          <w:highlight w:val="cyan"/>
        </w:rPr>
        <w:t>also with the administration</w:t>
      </w:r>
      <w:r w:rsidRPr="00B17635">
        <w:rPr>
          <w:sz w:val="16"/>
        </w:rPr>
        <w:t>,” he said. “</w:t>
      </w:r>
      <w:r w:rsidRPr="00B17635">
        <w:rPr>
          <w:rStyle w:val="StyleBoldUnderline"/>
        </w:rPr>
        <w:t xml:space="preserve">And </w:t>
      </w:r>
      <w:r w:rsidRPr="00422A25">
        <w:rPr>
          <w:rStyle w:val="StyleBoldUnderline"/>
          <w:highlight w:val="cyan"/>
        </w:rPr>
        <w:t>it’s</w:t>
      </w:r>
      <w:r w:rsidRPr="00B17635">
        <w:rPr>
          <w:rStyle w:val="StyleBoldUnderline"/>
        </w:rPr>
        <w:t xml:space="preserve"> going to be </w:t>
      </w:r>
      <w:r w:rsidRPr="00422A25">
        <w:rPr>
          <w:rStyle w:val="Emphasis"/>
          <w:highlight w:val="cyan"/>
        </w:rPr>
        <w:t>very important</w:t>
      </w:r>
      <w:r w:rsidRPr="00B17635">
        <w:rPr>
          <w:rStyle w:val="StyleBoldUnderline"/>
        </w:rPr>
        <w:t xml:space="preserve"> that if the Senate does something different that it is... better and not just different.</w:t>
      </w:r>
      <w:r>
        <w:rPr>
          <w:rStyle w:val="StyleBoldUnderline"/>
        </w:rPr>
        <w:t xml:space="preserve"> </w:t>
      </w:r>
      <w:r w:rsidRPr="00B17635">
        <w:rPr>
          <w:sz w:val="16"/>
        </w:rPr>
        <w:t xml:space="preserve">“Because </w:t>
      </w:r>
      <w:r w:rsidRPr="00422A25">
        <w:rPr>
          <w:rStyle w:val="StyleBoldUnderline"/>
          <w:highlight w:val="cyan"/>
        </w:rPr>
        <w:t>different can be worse</w:t>
      </w:r>
      <w:r w:rsidRPr="00B17635">
        <w:rPr>
          <w:rStyle w:val="StyleBoldUnderline"/>
        </w:rPr>
        <w:t xml:space="preserve"> rather than better</w:t>
      </w:r>
      <w:r w:rsidRPr="00B17635">
        <w:rPr>
          <w:sz w:val="16"/>
        </w:rPr>
        <w:t>,” Goodlatte said.</w:t>
      </w:r>
    </w:p>
    <w:p w:rsidR="00766A7B" w:rsidRDefault="00766A7B" w:rsidP="00986C35">
      <w:pPr>
        <w:rPr>
          <w:sz w:val="16"/>
        </w:rPr>
      </w:pPr>
    </w:p>
    <w:p w:rsidR="00986C35" w:rsidRDefault="00986C35" w:rsidP="00986C35">
      <w:pPr>
        <w:rPr>
          <w:sz w:val="16"/>
        </w:rPr>
      </w:pPr>
    </w:p>
    <w:p w:rsidR="00986C35" w:rsidRDefault="000D4054" w:rsidP="00986C35">
      <w:pPr>
        <w:pStyle w:val="Heading4"/>
      </w:pPr>
      <w:r>
        <w:t xml:space="preserve">Both are bad - lack of reform bill collapses </w:t>
      </w:r>
      <w:r w:rsidR="005C3EDE">
        <w:t xml:space="preserve">the whole </w:t>
      </w:r>
      <w:r>
        <w:t xml:space="preserve">program - </w:t>
      </w:r>
      <w:r w:rsidR="00986C35">
        <w:t>Congress w</w:t>
      </w:r>
      <w:r w:rsidR="00766A7B">
        <w:t xml:space="preserve">ould </w:t>
      </w:r>
      <w:r w:rsidR="00986C35">
        <w:t xml:space="preserve">easily </w:t>
      </w:r>
      <w:r w:rsidR="007E7131">
        <w:t>reject all NSA surveillance –</w:t>
      </w:r>
      <w:r>
        <w:t xml:space="preserve"> but passage of </w:t>
      </w:r>
      <w:r w:rsidR="007E7131">
        <w:t xml:space="preserve">senate modifications </w:t>
      </w:r>
      <w:r>
        <w:t xml:space="preserve">hamstring </w:t>
      </w:r>
      <w:r w:rsidR="00FA7C02">
        <w:t>effective operations</w:t>
      </w:r>
    </w:p>
    <w:p w:rsidR="00986C35" w:rsidRPr="00D51911" w:rsidRDefault="00986C35" w:rsidP="00986C35">
      <w:pPr>
        <w:rPr>
          <w:rStyle w:val="StyleStyleBold12pt"/>
        </w:rPr>
      </w:pPr>
      <w:r>
        <w:rPr>
          <w:rStyle w:val="StyleStyleBold12pt"/>
        </w:rPr>
        <w:t>Sasso, 14</w:t>
      </w:r>
    </w:p>
    <w:p w:rsidR="00986C35" w:rsidRDefault="00986C35" w:rsidP="00986C35">
      <w:r w:rsidRPr="00D51911">
        <w:t>Brendan Sasso, National Journal, 3/25/14, Why</w:t>
      </w:r>
      <w:r>
        <w:t xml:space="preserve"> Obama and His NSA Defenders Changed Their Minds, www.nationaljournal.com/tech/why-obama-and-his-nsa-defenders-changed-their-minds-20140325</w:t>
      </w:r>
    </w:p>
    <w:p w:rsidR="00986C35" w:rsidRDefault="00986C35" w:rsidP="00986C35"/>
    <w:p w:rsidR="00986C35" w:rsidRDefault="00986C35" w:rsidP="00986C35">
      <w:pPr>
        <w:rPr>
          <w:sz w:val="16"/>
        </w:rPr>
      </w:pPr>
      <w:r>
        <w:rPr>
          <w:rStyle w:val="StyleBoldUnderline"/>
        </w:rPr>
        <w:t>It was only months ago that</w:t>
      </w:r>
      <w:r>
        <w:rPr>
          <w:sz w:val="16"/>
        </w:rPr>
        <w:t xml:space="preserve"> President </w:t>
      </w:r>
      <w:r>
        <w:rPr>
          <w:rStyle w:val="StyleBoldUnderline"/>
        </w:rPr>
        <w:t>Obama, with bipartisan backing from</w:t>
      </w:r>
      <w:r>
        <w:rPr>
          <w:sz w:val="16"/>
        </w:rPr>
        <w:t xml:space="preserve"> the heads of </w:t>
      </w:r>
      <w:r>
        <w:rPr>
          <w:rStyle w:val="StyleBoldUnderline"/>
        </w:rPr>
        <w:t>Congress's Intelligence committees, was insisting that the N</w:t>
      </w:r>
      <w:r>
        <w:rPr>
          <w:sz w:val="16"/>
        </w:rPr>
        <w:t xml:space="preserve">ational </w:t>
      </w:r>
      <w:r>
        <w:rPr>
          <w:rStyle w:val="StyleBoldUnderline"/>
        </w:rPr>
        <w:t>S</w:t>
      </w:r>
      <w:r>
        <w:rPr>
          <w:sz w:val="16"/>
        </w:rPr>
        <w:t xml:space="preserve">ecurity </w:t>
      </w:r>
      <w:r>
        <w:rPr>
          <w:rStyle w:val="StyleBoldUnderline"/>
        </w:rPr>
        <w:t>A</w:t>
      </w:r>
      <w:r>
        <w:rPr>
          <w:sz w:val="16"/>
        </w:rPr>
        <w:t xml:space="preserve">gency's mass surveillance program </w:t>
      </w:r>
      <w:r>
        <w:rPr>
          <w:rStyle w:val="StyleBoldUnderline"/>
        </w:rPr>
        <w:t>was key to keeping Americans safe</w:t>
      </w:r>
      <w:r>
        <w:rPr>
          <w:sz w:val="16"/>
        </w:rPr>
        <w:t xml:space="preserve"> from the next major terrorist attack. They were also dismissing privacy concerns, saying the program was perfectly legal and insisting the necessary safeguards were already in place. But now, Obama's full-speed ahead has turned into a hasty retreat: The president and the NSA's top supporters in Congress are all pushing proposals to end the NSA's bulk collection of phone records. And civil-liberties groups—awash in their newly won clout—are declaring victory. The question is no longer whether to change the program, but how dramatically to overhaul it. So </w:t>
      </w:r>
      <w:r>
        <w:rPr>
          <w:rStyle w:val="StyleBoldUnderline"/>
        </w:rPr>
        <w:t>what changed</w:t>
      </w:r>
      <w:r>
        <w:rPr>
          <w:sz w:val="16"/>
        </w:rPr>
        <w:t xml:space="preserve">? It's not that </w:t>
      </w:r>
      <w:r w:rsidRPr="0078315E">
        <w:rPr>
          <w:rStyle w:val="StyleBoldUnderline"/>
          <w:highlight w:val="cyan"/>
        </w:rPr>
        <w:t>Obama</w:t>
      </w:r>
      <w:r w:rsidRPr="0078315E">
        <w:rPr>
          <w:sz w:val="16"/>
          <w:highlight w:val="cyan"/>
        </w:rPr>
        <w:t xml:space="preserve"> </w:t>
      </w:r>
      <w:r>
        <w:rPr>
          <w:sz w:val="16"/>
        </w:rPr>
        <w:t xml:space="preserve">and his Hill allies suddenly saw the error of their ways and became born-again privacy advocates. Instead, with a critical section of the Patriot Act set to expire next year, they </w:t>
      </w:r>
      <w:r>
        <w:rPr>
          <w:rStyle w:val="StyleBoldUnderline"/>
        </w:rPr>
        <w:t xml:space="preserve">realized they </w:t>
      </w:r>
      <w:r w:rsidRPr="0078315E">
        <w:rPr>
          <w:rStyle w:val="StyleBoldUnderline"/>
          <w:highlight w:val="cyan"/>
        </w:rPr>
        <w:t>had no choice but to negotiate</w:t>
      </w:r>
      <w:r>
        <w:rPr>
          <w:rStyle w:val="StyleBoldUnderline"/>
        </w:rPr>
        <w:t>.</w:t>
      </w:r>
      <w:r>
        <w:rPr>
          <w:sz w:val="16"/>
        </w:rPr>
        <w:t xml:space="preserve"> </w:t>
      </w:r>
      <w:r w:rsidRPr="0078315E">
        <w:rPr>
          <w:rStyle w:val="StyleBoldUnderline"/>
          <w:highlight w:val="cyan"/>
        </w:rPr>
        <w:t>If Congress fails to reauthorize</w:t>
      </w:r>
      <w:r>
        <w:rPr>
          <w:rStyle w:val="StyleBoldUnderline"/>
        </w:rPr>
        <w:t xml:space="preserve"> that provision</w:t>
      </w:r>
      <w:r>
        <w:rPr>
          <w:sz w:val="16"/>
        </w:rPr>
        <w:t xml:space="preserve">—Section 215—by June 1, 2015, </w:t>
      </w:r>
      <w:r w:rsidRPr="0078315E">
        <w:rPr>
          <w:rStyle w:val="StyleBoldUnderline"/>
          <w:highlight w:val="cyan"/>
        </w:rPr>
        <w:t>then the NSA's collection of</w:t>
      </w:r>
      <w:r>
        <w:rPr>
          <w:rStyle w:val="StyleBoldUnderline"/>
        </w:rPr>
        <w:t xml:space="preserve"> U.S. </w:t>
      </w:r>
      <w:r w:rsidRPr="0078315E">
        <w:rPr>
          <w:rStyle w:val="StyleBoldUnderline"/>
          <w:highlight w:val="cyan"/>
        </w:rPr>
        <w:t xml:space="preserve">records would </w:t>
      </w:r>
      <w:r>
        <w:rPr>
          <w:rStyle w:val="StyleBoldUnderline"/>
        </w:rPr>
        <w:t xml:space="preserve">have to </w:t>
      </w:r>
      <w:r w:rsidRPr="00422A25">
        <w:rPr>
          <w:rStyle w:val="Emphasis"/>
          <w:highlight w:val="cyan"/>
        </w:rPr>
        <w:t>end entirely</w:t>
      </w:r>
      <w:r w:rsidRPr="00422A25">
        <w:rPr>
          <w:rStyle w:val="Emphasis"/>
        </w:rPr>
        <w:t>.</w:t>
      </w:r>
      <w:r>
        <w:rPr>
          <w:sz w:val="16"/>
        </w:rPr>
        <w:t xml:space="preserve"> And </w:t>
      </w:r>
      <w:r>
        <w:rPr>
          <w:rStyle w:val="StyleBoldUnderline"/>
        </w:rPr>
        <w:t xml:space="preserve">the growing </w:t>
      </w:r>
      <w:r w:rsidRPr="0078315E">
        <w:rPr>
          <w:rStyle w:val="StyleBoldUnderline"/>
          <w:highlight w:val="cyan"/>
        </w:rPr>
        <w:t>outrage prompted by</w:t>
      </w:r>
      <w:r>
        <w:rPr>
          <w:rStyle w:val="StyleBoldUnderline"/>
        </w:rPr>
        <w:t xml:space="preserve"> the </w:t>
      </w:r>
      <w:r w:rsidRPr="0078315E">
        <w:rPr>
          <w:rStyle w:val="StyleBoldUnderline"/>
          <w:highlight w:val="cyan"/>
        </w:rPr>
        <w:t xml:space="preserve">Snowden </w:t>
      </w:r>
      <w:r>
        <w:rPr>
          <w:rStyle w:val="StyleBoldUnderline"/>
        </w:rPr>
        <w:t xml:space="preserve">leaks </w:t>
      </w:r>
      <w:r w:rsidRPr="0078315E">
        <w:rPr>
          <w:rStyle w:val="StyleBoldUnderline"/>
          <w:highlight w:val="cyan"/>
        </w:rPr>
        <w:t>means</w:t>
      </w:r>
      <w:r>
        <w:rPr>
          <w:rStyle w:val="StyleBoldUnderline"/>
        </w:rPr>
        <w:t xml:space="preserve"> that the NSA's </w:t>
      </w:r>
      <w:r w:rsidRPr="0078315E">
        <w:rPr>
          <w:rStyle w:val="StyleBoldUnderline"/>
          <w:highlight w:val="cyan"/>
        </w:rPr>
        <w:t xml:space="preserve">supporters would </w:t>
      </w:r>
      <w:r>
        <w:rPr>
          <w:rStyle w:val="StyleBoldUnderline"/>
        </w:rPr>
        <w:t xml:space="preserve">almost </w:t>
      </w:r>
      <w:r w:rsidRPr="00396C86">
        <w:rPr>
          <w:rStyle w:val="Emphasis"/>
          <w:highlight w:val="cyan"/>
        </w:rPr>
        <w:t>certainly lose an up-or-down vote</w:t>
      </w:r>
      <w:r w:rsidRPr="0078315E">
        <w:rPr>
          <w:rStyle w:val="StyleBoldUnderline"/>
          <w:highlight w:val="cyan"/>
        </w:rPr>
        <w:t xml:space="preserve"> on </w:t>
      </w:r>
      <w:r w:rsidRPr="0078315E">
        <w:rPr>
          <w:rStyle w:val="StyleBoldUnderline"/>
          <w:highlight w:val="cyan"/>
        </w:rPr>
        <w:lastRenderedPageBreak/>
        <w:t>the program</w:t>
      </w:r>
      <w:r>
        <w:rPr>
          <w:sz w:val="16"/>
        </w:rPr>
        <w:t xml:space="preserve">. Rep. Adam Schiff, a Democratic member of the House Intelligence Committee, said </w:t>
      </w:r>
      <w:r>
        <w:rPr>
          <w:rStyle w:val="StyleBoldUnderline"/>
        </w:rPr>
        <w:t>that looming sunset</w:t>
      </w:r>
      <w:r>
        <w:rPr>
          <w:sz w:val="16"/>
        </w:rPr>
        <w:t xml:space="preserve"> is what </w:t>
      </w:r>
      <w:r>
        <w:rPr>
          <w:rStyle w:val="StyleBoldUnderline"/>
        </w:rPr>
        <w:t>forced lawmakers to the bargaining tabl</w:t>
      </w:r>
      <w:r>
        <w:rPr>
          <w:sz w:val="16"/>
        </w:rPr>
        <w:t xml:space="preserve">e. "I think what has changed is the growing realization that the </w:t>
      </w:r>
      <w:r w:rsidRPr="007E7131">
        <w:rPr>
          <w:rStyle w:val="Emphasis"/>
          <w:highlight w:val="cyan"/>
        </w:rPr>
        <w:t>votes are</w:t>
      </w:r>
      <w:r w:rsidRPr="007E7131">
        <w:rPr>
          <w:rStyle w:val="Emphasis"/>
        </w:rPr>
        <w:t xml:space="preserve"> simply </w:t>
      </w:r>
      <w:r w:rsidRPr="007E7131">
        <w:rPr>
          <w:rStyle w:val="Emphasis"/>
          <w:highlight w:val="cyan"/>
        </w:rPr>
        <w:t>not there for reauthorization</w:t>
      </w:r>
      <w:r>
        <w:rPr>
          <w:sz w:val="16"/>
        </w:rPr>
        <w:t xml:space="preserve">," he said in an interview. "I think that more than anything else, that is galvanizing us into action." </w:t>
      </w:r>
    </w:p>
    <w:p w:rsidR="00986C35" w:rsidRDefault="00986C35" w:rsidP="00986C35">
      <w:pPr>
        <w:rPr>
          <w:rStyle w:val="StyleBoldUnderline"/>
        </w:rPr>
      </w:pPr>
      <w:r w:rsidRPr="001A7385">
        <w:rPr>
          <w:rStyle w:val="StyleBoldUnderline"/>
          <w:highlight w:val="cyan"/>
        </w:rPr>
        <w:t>Obama and the House</w:t>
      </w:r>
      <w:r>
        <w:rPr>
          <w:sz w:val="16"/>
        </w:rPr>
        <w:t xml:space="preserve"> Intelligence Committee </w:t>
      </w:r>
      <w:r>
        <w:rPr>
          <w:rStyle w:val="StyleBoldUnderline"/>
        </w:rPr>
        <w:t>leaders believe</w:t>
      </w:r>
      <w:r>
        <w:rPr>
          <w:sz w:val="16"/>
        </w:rPr>
        <w:t xml:space="preserve"> their </w:t>
      </w:r>
      <w:r w:rsidRPr="0078315E">
        <w:rPr>
          <w:rStyle w:val="StyleBoldUnderline"/>
          <w:highlight w:val="cyan"/>
        </w:rPr>
        <w:t>proposals are</w:t>
      </w:r>
      <w:r>
        <w:rPr>
          <w:rStyle w:val="StyleBoldUnderline"/>
        </w:rPr>
        <w:t xml:space="preserve"> now </w:t>
      </w:r>
      <w:r w:rsidRPr="0078315E">
        <w:rPr>
          <w:rStyle w:val="StyleBoldUnderline"/>
          <w:highlight w:val="cyan"/>
        </w:rPr>
        <w:t xml:space="preserve">the NSA's </w:t>
      </w:r>
      <w:r w:rsidRPr="00422A25">
        <w:rPr>
          <w:rStyle w:val="Emphasis"/>
          <w:highlight w:val="cyan"/>
        </w:rPr>
        <w:t>best bet to retain</w:t>
      </w:r>
      <w:r w:rsidRPr="00422A25">
        <w:rPr>
          <w:rStyle w:val="Emphasis"/>
        </w:rPr>
        <w:t xml:space="preserve"> some </w:t>
      </w:r>
      <w:r w:rsidRPr="00422A25">
        <w:rPr>
          <w:rStyle w:val="Emphasis"/>
          <w:highlight w:val="cyan"/>
        </w:rPr>
        <w:t>power</w:t>
      </w:r>
      <w:r>
        <w:rPr>
          <w:rStyle w:val="StyleBoldUnderline"/>
        </w:rPr>
        <w:t xml:space="preserve"> to mine U.S. phone records for</w:t>
      </w:r>
      <w:r>
        <w:rPr>
          <w:sz w:val="16"/>
        </w:rPr>
        <w:t xml:space="preserve"> possible </w:t>
      </w:r>
      <w:r>
        <w:rPr>
          <w:rStyle w:val="StyleBoldUnderline"/>
        </w:rPr>
        <w:t>terror plots</w:t>
      </w:r>
      <w:r>
        <w:rPr>
          <w:sz w:val="16"/>
        </w:rPr>
        <w:t xml:space="preserve">. Senate Intelligence Committee Chairwoman Dianne </w:t>
      </w:r>
      <w:r>
        <w:rPr>
          <w:rStyle w:val="StyleBoldUnderline"/>
        </w:rPr>
        <w:t>Feinstein, a</w:t>
      </w:r>
      <w:r>
        <w:rPr>
          <w:sz w:val="16"/>
        </w:rPr>
        <w:t xml:space="preserve">nother </w:t>
      </w:r>
      <w:r>
        <w:rPr>
          <w:rStyle w:val="StyleBoldUnderline"/>
        </w:rPr>
        <w:t>leading NSA defender</w:t>
      </w:r>
      <w:r>
        <w:rPr>
          <w:sz w:val="16"/>
        </w:rPr>
        <w:t xml:space="preserve">, also indicated she </w:t>
      </w:r>
      <w:r>
        <w:rPr>
          <w:rStyle w:val="StyleBoldUnderline"/>
        </w:rPr>
        <w:t>is on board with the changes</w:t>
      </w:r>
      <w:r>
        <w:rPr>
          <w:sz w:val="16"/>
        </w:rPr>
        <w:t xml:space="preserve">,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Ruppersberger, the panel's top Democrat, often sounded like they were arguing against their own bill that they were unveiling. "I passionately believe this program has saved American lives," Rogers said. Ruppersberger said if the program had been in place in 2001, it may have prevented the Sept. 11 attacks. But the </w:t>
      </w:r>
      <w:r>
        <w:rPr>
          <w:rStyle w:val="StyleBoldUnderline"/>
        </w:rPr>
        <w:t xml:space="preserve">lawmakers acknowledged there is broad "discomfort" with the program as it is currently structured. </w:t>
      </w:r>
      <w:r>
        <w:rPr>
          <w:sz w:val="16"/>
        </w:rPr>
        <w:t xml:space="preserve">"We need to do something about bulk collection because of the perception of our constituents," Ruppersberger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control of the massive database of phone records in the first place. "There was no abuse, no illegality, no unconstitutionality," he said. </w:t>
      </w:r>
      <w:r>
        <w:rPr>
          <w:rStyle w:val="StyleBoldUnderline"/>
        </w:rPr>
        <w:t>For all their hesitance</w:t>
      </w:r>
      <w:r>
        <w:rPr>
          <w:sz w:val="16"/>
        </w:rPr>
        <w:t xml:space="preserve">, however, </w:t>
      </w:r>
      <w:r>
        <w:rPr>
          <w:rStyle w:val="StyleBoldUnderline"/>
        </w:rPr>
        <w:t>Rogers and company much prefer their version to a competing proposal</w:t>
      </w:r>
      <w:r>
        <w:rPr>
          <w:sz w:val="16"/>
        </w:rPr>
        <w:t xml:space="preserve"> to change the way the government gathers information. </w:t>
      </w:r>
      <w:r>
        <w:rPr>
          <w:rStyle w:val="StyleBoldUnderline"/>
        </w:rPr>
        <w:t>That would be the</w:t>
      </w:r>
      <w:r>
        <w:rPr>
          <w:sz w:val="16"/>
        </w:rPr>
        <w:t xml:space="preserve"> USA Freedom Act, a </w:t>
      </w:r>
      <w:r w:rsidRPr="00064E47">
        <w:rPr>
          <w:rStyle w:val="StyleBoldUnderline"/>
          <w:highlight w:val="cyan"/>
        </w:rPr>
        <w:t>proposal from</w:t>
      </w:r>
      <w:r>
        <w:rPr>
          <w:sz w:val="16"/>
        </w:rPr>
        <w:t xml:space="preserve"> Senate Judiciary Committee Chairman Patrick </w:t>
      </w:r>
      <w:r w:rsidRPr="00064E47">
        <w:rPr>
          <w:rStyle w:val="StyleBoldUnderline"/>
          <w:highlight w:val="cyan"/>
        </w:rPr>
        <w:t>Leahy</w:t>
      </w:r>
      <w:r>
        <w:rPr>
          <w:sz w:val="16"/>
        </w:rPr>
        <w:t xml:space="preserve"> and Rep. Jim Sensenbrenner that Rogers </w:t>
      </w:r>
      <w:r>
        <w:rPr>
          <w:rStyle w:val="StyleBoldUnderline"/>
        </w:rPr>
        <w:t xml:space="preserve">and his ilk fear </w:t>
      </w:r>
      <w:r w:rsidRPr="00064E47">
        <w:rPr>
          <w:rStyle w:val="StyleBoldUnderline"/>
          <w:highlight w:val="cyan"/>
        </w:rPr>
        <w:t xml:space="preserve">would </w:t>
      </w:r>
      <w:r w:rsidRPr="007E7131">
        <w:rPr>
          <w:rStyle w:val="Emphasis"/>
          <w:highlight w:val="cyan"/>
        </w:rPr>
        <w:t>go too far in hamstringing the NSA</w:t>
      </w:r>
      <w:r>
        <w:rPr>
          <w:sz w:val="16"/>
        </w:rPr>
        <w:t>. Th</w:t>
      </w:r>
      <w:r>
        <w:rPr>
          <w:rStyle w:val="StyleBoldUnderline"/>
        </w:rPr>
        <w:t xml:space="preserve">e USA Freedom Act would </w:t>
      </w:r>
      <w:r w:rsidRPr="00422A25">
        <w:rPr>
          <w:rStyle w:val="StyleBoldUnderline"/>
          <w:highlight w:val="cyan"/>
        </w:rPr>
        <w:t>require</w:t>
      </w:r>
      <w:r>
        <w:rPr>
          <w:rStyle w:val="StyleBoldUnderline"/>
        </w:rPr>
        <w:t xml:space="preserve"> the NSA to meet a </w:t>
      </w:r>
      <w:r w:rsidRPr="00422A25">
        <w:rPr>
          <w:rStyle w:val="StyleBoldUnderline"/>
          <w:highlight w:val="cyan"/>
        </w:rPr>
        <w:t>tougher standard for</w:t>
      </w:r>
      <w:r>
        <w:rPr>
          <w:rStyle w:val="StyleBoldUnderline"/>
        </w:rPr>
        <w:t xml:space="preserve"> the data </w:t>
      </w:r>
      <w:r w:rsidRPr="00422A25">
        <w:rPr>
          <w:rStyle w:val="StyleBoldUnderline"/>
          <w:highlight w:val="cyan"/>
        </w:rPr>
        <w:t>searches and</w:t>
      </w:r>
      <w:r>
        <w:rPr>
          <w:rStyle w:val="StyleBoldUnderline"/>
        </w:rPr>
        <w:t xml:space="preserve"> would </w:t>
      </w:r>
      <w:r w:rsidRPr="00422A25">
        <w:rPr>
          <w:rStyle w:val="StyleBoldUnderline"/>
          <w:highlight w:val="cyan"/>
        </w:rPr>
        <w:t>limit other NSA programs</w:t>
      </w:r>
      <w:r>
        <w:rPr>
          <w:rStyle w:val="StyleBoldUnderline"/>
        </w:rPr>
        <w:t>, such as Internet surveillance</w:t>
      </w:r>
      <w:r>
        <w:rPr>
          <w:sz w:val="16"/>
        </w:rPr>
        <w:t xml:space="preserve"> of people </w:t>
      </w:r>
      <w:r>
        <w:rPr>
          <w:rStyle w:val="StyleBoldUnderline"/>
        </w:rPr>
        <w:t>overseas</w:t>
      </w:r>
      <w:r>
        <w:rPr>
          <w:sz w:val="16"/>
        </w:rPr>
        <w:t xml:space="preserve">. Additionally, President Obama is expected to unveil his own plan to reform the controversial phone data collection program this week. According to The New York Times, </w:t>
      </w:r>
      <w:r w:rsidRPr="00422A25">
        <w:rPr>
          <w:rStyle w:val="StyleBoldUnderline"/>
          <w:highlight w:val="cyan"/>
        </w:rPr>
        <w:t>Obama's proposal</w:t>
      </w:r>
      <w:r w:rsidRPr="007E7131">
        <w:rPr>
          <w:rStyle w:val="StyleBoldUnderline"/>
        </w:rPr>
        <w:t xml:space="preserve"> would also keep the database in the hands of the phone companies. His plan would have tougher judicial oversight</w:t>
      </w:r>
      <w:r>
        <w:rPr>
          <w:sz w:val="16"/>
        </w:rPr>
        <w:t xml:space="preserve"> than the House bill by requiring pre-approval from the court for every targeted phone number, the newspaper reported. But </w:t>
      </w:r>
      <w:r>
        <w:rPr>
          <w:rStyle w:val="StyleBoldUnderline"/>
        </w:rPr>
        <w:t xml:space="preserve">though the </w:t>
      </w:r>
      <w:r w:rsidRPr="0078315E">
        <w:rPr>
          <w:rStyle w:val="StyleBoldUnderline"/>
          <w:highlight w:val="cyan"/>
        </w:rPr>
        <w:t>momentum has shifted and officials seem to be coalescing around a framework</w:t>
      </w:r>
      <w:r>
        <w:rPr>
          <w:rStyle w:val="StyleBoldUnderline"/>
        </w:rPr>
        <w:t xml:space="preserve"> for overhauling the NSA program, </w:t>
      </w:r>
      <w:r w:rsidRPr="0078315E">
        <w:rPr>
          <w:rStyle w:val="Emphasis"/>
          <w:highlight w:val="cyan"/>
        </w:rPr>
        <w:t>the question is far from settled</w:t>
      </w:r>
      <w:r w:rsidRPr="0078315E">
        <w:rPr>
          <w:sz w:val="16"/>
          <w:highlight w:val="cyan"/>
        </w:rPr>
        <w:t xml:space="preserve">. </w:t>
      </w:r>
      <w:r w:rsidRPr="0078315E">
        <w:rPr>
          <w:rStyle w:val="StyleBoldUnderline"/>
          <w:highlight w:val="cyan"/>
        </w:rPr>
        <w:t>Leahy</w:t>
      </w:r>
      <w:r w:rsidRPr="0078315E">
        <w:rPr>
          <w:sz w:val="16"/>
          <w:highlight w:val="cyan"/>
        </w:rPr>
        <w:t xml:space="preserve"> </w:t>
      </w:r>
      <w:r w:rsidRPr="0078315E">
        <w:rPr>
          <w:szCs w:val="20"/>
          <w:highlight w:val="cyan"/>
          <w:u w:val="single"/>
        </w:rPr>
        <w:t>and Sensenbrenner</w:t>
      </w:r>
      <w:r w:rsidRPr="0078315E">
        <w:rPr>
          <w:sz w:val="16"/>
          <w:highlight w:val="cyan"/>
        </w:rPr>
        <w:t xml:space="preserve"> </w:t>
      </w:r>
      <w:r w:rsidRPr="0078315E">
        <w:rPr>
          <w:rStyle w:val="StyleBoldUnderline"/>
          <w:highlight w:val="cyan"/>
        </w:rPr>
        <w:t>are not backing off</w:t>
      </w:r>
      <w:r>
        <w:rPr>
          <w:rStyle w:val="StyleBoldUnderline"/>
        </w:rPr>
        <w:t xml:space="preserve"> </w:t>
      </w:r>
      <w:r w:rsidRPr="007E7131">
        <w:t>from their USA Freedom Act,</w:t>
      </w:r>
      <w:r>
        <w:rPr>
          <w:sz w:val="16"/>
        </w:rPr>
        <w:t xml:space="preserve"> and </w:t>
      </w:r>
      <w:r w:rsidRPr="0078315E">
        <w:rPr>
          <w:rStyle w:val="StyleBoldUnderline"/>
          <w:highlight w:val="cyan"/>
        </w:rPr>
        <w:t>outside groups will continue their policy push</w:t>
      </w:r>
      <w:r>
        <w:rPr>
          <w:rStyle w:val="StyleBoldUnderline"/>
        </w:rPr>
        <w:t xml:space="preserve"> as well. </w:t>
      </w:r>
    </w:p>
    <w:p w:rsidR="005C3EDE" w:rsidRDefault="005C3EDE" w:rsidP="00986C35">
      <w:pPr>
        <w:rPr>
          <w:rStyle w:val="StyleBoldUnderline"/>
        </w:rPr>
      </w:pPr>
    </w:p>
    <w:p w:rsidR="005C3EDE" w:rsidRDefault="005C3EDE" w:rsidP="00986C35">
      <w:pPr>
        <w:rPr>
          <w:rStyle w:val="StyleBoldUnderline"/>
        </w:rPr>
      </w:pPr>
    </w:p>
    <w:p w:rsidR="005C3EDE" w:rsidRDefault="005C3EDE" w:rsidP="005C3EDE">
      <w:pPr>
        <w:pStyle w:val="Heading4"/>
        <w:rPr>
          <w:i/>
          <w:u w:val="single"/>
        </w:rPr>
      </w:pPr>
      <w:r w:rsidRPr="005C3EDE">
        <w:rPr>
          <w:i/>
          <w:u w:val="single"/>
        </w:rPr>
        <w:t>INSERT</w:t>
      </w:r>
      <w:r>
        <w:rPr>
          <w:i/>
          <w:u w:val="single"/>
        </w:rPr>
        <w:t xml:space="preserve"> Preferred</w:t>
      </w:r>
      <w:r w:rsidRPr="005C3EDE">
        <w:rPr>
          <w:i/>
          <w:u w:val="single"/>
        </w:rPr>
        <w:t xml:space="preserve"> NSA Surveillance Good Impact </w:t>
      </w:r>
    </w:p>
    <w:p w:rsidR="005C3EDE" w:rsidRDefault="004A70FC" w:rsidP="005C3EDE">
      <w:r>
        <w:t>**Note – Best NSA Surveillance good Impacts are Terrorism and Cyber, Prolif is fine, but not as good</w:t>
      </w:r>
    </w:p>
    <w:p w:rsidR="005C3EDE" w:rsidRPr="005C3EDE" w:rsidRDefault="005C3EDE" w:rsidP="005C3EDE"/>
    <w:p w:rsidR="005C3EDE" w:rsidRDefault="005C3EDE" w:rsidP="00986C35">
      <w:pPr>
        <w:rPr>
          <w:rStyle w:val="StyleBoldUnderline"/>
        </w:rPr>
      </w:pPr>
    </w:p>
    <w:p w:rsidR="00986C35" w:rsidRDefault="00986C35" w:rsidP="00986C35">
      <w:pPr>
        <w:rPr>
          <w:rStyle w:val="StyleBoldUnderline"/>
        </w:rPr>
      </w:pPr>
    </w:p>
    <w:p w:rsidR="00986C35" w:rsidRPr="008B0464" w:rsidRDefault="00986C35" w:rsidP="00986C35">
      <w:pPr>
        <w:rPr>
          <w:sz w:val="16"/>
        </w:rPr>
      </w:pPr>
    </w:p>
    <w:p w:rsidR="00986C35" w:rsidRDefault="00986C35" w:rsidP="00986C35"/>
    <w:p w:rsidR="00986C35" w:rsidRPr="00C24D3C" w:rsidRDefault="00986C35" w:rsidP="00986C35"/>
    <w:p w:rsidR="00986C35" w:rsidRDefault="00986C35" w:rsidP="004A621E">
      <w:pPr>
        <w:pStyle w:val="Heading1"/>
      </w:pPr>
      <w:r>
        <w:lastRenderedPageBreak/>
        <w:t>Uniqueness</w:t>
      </w:r>
    </w:p>
    <w:p w:rsidR="00986C35" w:rsidRDefault="005C3EDE" w:rsidP="00986C35">
      <w:pPr>
        <w:pStyle w:val="Heading3"/>
      </w:pPr>
      <w:r>
        <w:lastRenderedPageBreak/>
        <w:t xml:space="preserve">2NC </w:t>
      </w:r>
      <w:r w:rsidR="00986C35">
        <w:t>Will Pass</w:t>
      </w:r>
    </w:p>
    <w:p w:rsidR="00986C35" w:rsidRDefault="00986C35" w:rsidP="00986C35"/>
    <w:p w:rsidR="00986C35" w:rsidRDefault="00986C35" w:rsidP="00986C35">
      <w:pPr>
        <w:pStyle w:val="Heading4"/>
      </w:pPr>
      <w:r>
        <w:t>House NSA bill Will pass now – top of docket and Obama pushing but PC is key</w:t>
      </w:r>
    </w:p>
    <w:p w:rsidR="00986C35" w:rsidRDefault="00986C35" w:rsidP="00986C35">
      <w:pPr>
        <w:rPr>
          <w:rStyle w:val="StyleStyleBold12pt"/>
          <w:b w:val="0"/>
        </w:rPr>
      </w:pPr>
      <w:r>
        <w:rPr>
          <w:rStyle w:val="StyleStyleBold12pt"/>
        </w:rPr>
        <w:t xml:space="preserve">Garrett, 5/14  </w:t>
      </w:r>
      <w:r>
        <w:rPr>
          <w:rStyle w:val="StyleStyleBold12pt"/>
          <w:b w:val="0"/>
        </w:rPr>
        <w:t xml:space="preserve">(Major, Chief White House Correspondent with CBS News, National Journal, 5/14/14, </w:t>
      </w:r>
      <w:hyperlink r:id="rId11" w:history="1">
        <w:r w:rsidRPr="00B6772C">
          <w:rPr>
            <w:rStyle w:val="Hyperlink"/>
            <w:sz w:val="26"/>
          </w:rPr>
          <w:t>http://www.cbsnews.com/news/with-2016-on-the-horizon-will-anything-get-done-in-2014-and-2015/</w:t>
        </w:r>
      </w:hyperlink>
    </w:p>
    <w:p w:rsidR="00986C35" w:rsidRDefault="00986C35" w:rsidP="00986C35">
      <w:pPr>
        <w:rPr>
          <w:rStyle w:val="StyleStyleBold12pt"/>
          <w:b w:val="0"/>
        </w:rPr>
      </w:pPr>
    </w:p>
    <w:p w:rsidR="00986C35" w:rsidRDefault="00986C35" w:rsidP="00986C35">
      <w:pPr>
        <w:rPr>
          <w:sz w:val="16"/>
        </w:rPr>
      </w:pPr>
      <w:r w:rsidRPr="005E1250">
        <w:rPr>
          <w:sz w:val="16"/>
        </w:rPr>
        <w:t xml:space="preserve">With 2016 on the horizon, </w:t>
      </w:r>
      <w:r w:rsidRPr="005E1250">
        <w:rPr>
          <w:rStyle w:val="StyleBoldUnderline"/>
        </w:rPr>
        <w:t>will anything get done in 2014</w:t>
      </w:r>
      <w:r w:rsidRPr="005E1250">
        <w:rPr>
          <w:sz w:val="16"/>
        </w:rPr>
        <w:t xml:space="preserve"> and 2015? Now that the pre-fight pugilism of 2016 has begun (Hillary versus Rove--talk about heavy-armed brawlers), let's consider what President Obama and Congress may produce in 2014 and 2015. </w:t>
      </w:r>
      <w:r w:rsidRPr="005E1250">
        <w:rPr>
          <w:rStyle w:val="StyleBoldUnderline"/>
        </w:rPr>
        <w:t>The short answer</w:t>
      </w:r>
      <w:r w:rsidRPr="005E1250">
        <w:rPr>
          <w:sz w:val="16"/>
        </w:rPr>
        <w:t xml:space="preserve"> is: not much, and </w:t>
      </w:r>
      <w:r w:rsidRPr="005E1250">
        <w:rPr>
          <w:rStyle w:val="StyleBoldUnderline"/>
        </w:rPr>
        <w:t xml:space="preserve">perhaps </w:t>
      </w:r>
      <w:r w:rsidRPr="005E1250">
        <w:rPr>
          <w:rStyle w:val="Emphasis"/>
        </w:rPr>
        <w:t>quite a lot</w:t>
      </w:r>
      <w:r w:rsidRPr="005E1250">
        <w:rPr>
          <w:rStyle w:val="StyleBoldUnderline"/>
        </w:rPr>
        <w:t>.</w:t>
      </w:r>
      <w:r w:rsidRPr="005E1250">
        <w:rPr>
          <w:sz w:val="16"/>
        </w:rPr>
        <w:t xml:space="preserve"> The underlying politics in both years is generally straightforward, but it will be a richer, spicier stew in early 2015 if Republicans win back control of the Senate. More on that in a moment. For the remainder of this year, Obama's "Year of Action" will yield precisely what it has already--incremental policy changes torturously wrapped in ever-more-garish spin garb. The act will wear thin; Obama's narrative, such as it is, will flatten; and Republican anticipation for midterm gains--already running ahead of the polls--will conspire against any high-profile (therefore risky) compromise with the White House. That means the following for this year: No comprehensive immigration reform. There is no impetus among rank-and-file House members to put together the component parts of a big bill. The summer may see small-bore measures on border enforcement. There could also be a move to encourage military service for illegal immigrants. But even the so-called Enlist Act creates political headaches for the GOP. Obama will continue to push immigration, and House GOP leaders will delay the eulogy as long as possible, but the issue doesn't just look dead for the year. It is dead. No minimum-wage increase or temporary extension of emergency-unemployment benefits. Neither issue moves the polling needle in House GOP districts--not even in swing districts. The price of extended jobless benefits is approving the Keystone XL pipeline, a deal Obama won't touch. And there's no dollar amount House GOP leaders will embrace for a higher minimum wage. </w:t>
      </w:r>
      <w:r w:rsidRPr="005E1250">
        <w:rPr>
          <w:rStyle w:val="StyleBoldUnderline"/>
        </w:rPr>
        <w:t>The FISA bill has a chance</w:t>
      </w:r>
      <w:r w:rsidRPr="005E1250">
        <w:rPr>
          <w:sz w:val="16"/>
        </w:rPr>
        <w:t xml:space="preserve"> in the House. </w:t>
      </w:r>
      <w:r w:rsidRPr="005E1250">
        <w:rPr>
          <w:rStyle w:val="StyleBoldUnderline"/>
        </w:rPr>
        <w:t xml:space="preserve">Floor action is </w:t>
      </w:r>
      <w:r w:rsidRPr="005E1250">
        <w:rPr>
          <w:rStyle w:val="Emphasis"/>
        </w:rPr>
        <w:t>expected soon</w:t>
      </w:r>
      <w:r w:rsidRPr="005E1250">
        <w:rPr>
          <w:rStyle w:val="StyleBoldUnderline"/>
        </w:rPr>
        <w:t xml:space="preserve">, and with </w:t>
      </w:r>
      <w:r w:rsidRPr="005E1250">
        <w:rPr>
          <w:rStyle w:val="Emphasis"/>
        </w:rPr>
        <w:t>bipartisan support</w:t>
      </w:r>
      <w:r w:rsidRPr="005E1250">
        <w:rPr>
          <w:rStyle w:val="StyleBoldUnderline"/>
        </w:rPr>
        <w:t xml:space="preserve"> in the Judiciary and Intelligence committees, the bill will likely reach the Senate with </w:t>
      </w:r>
      <w:r w:rsidRPr="005E1250">
        <w:rPr>
          <w:rStyle w:val="Emphasis"/>
        </w:rPr>
        <w:t>rare momentum</w:t>
      </w:r>
      <w:r w:rsidRPr="005E1250">
        <w:rPr>
          <w:sz w:val="16"/>
        </w:rPr>
        <w:t xml:space="preserve">. Also, </w:t>
      </w:r>
      <w:r w:rsidRPr="005E1250">
        <w:rPr>
          <w:rStyle w:val="StyleBoldUnderline"/>
        </w:rPr>
        <w:t xml:space="preserve">the White House has worked steadily and </w:t>
      </w:r>
      <w:r w:rsidRPr="005E1250">
        <w:rPr>
          <w:rStyle w:val="Emphasis"/>
        </w:rPr>
        <w:t xml:space="preserve">cooperatively </w:t>
      </w:r>
      <w:r w:rsidRPr="005E1250">
        <w:rPr>
          <w:rStyle w:val="StyleBoldUnderline"/>
        </w:rPr>
        <w:t>with House GOP leaders on the bill. Increasingly, Obama's new head of legislative affairs</w:t>
      </w:r>
      <w:r w:rsidRPr="005E1250">
        <w:rPr>
          <w:sz w:val="16"/>
        </w:rPr>
        <w:t xml:space="preserve">, Katie Beirne </w:t>
      </w:r>
      <w:r w:rsidRPr="005E1250">
        <w:rPr>
          <w:rStyle w:val="StyleBoldUnderline"/>
        </w:rPr>
        <w:t xml:space="preserve">Fallon, is seen by top House and Senate GOP leaders as the go-to person on </w:t>
      </w:r>
      <w:r w:rsidRPr="005E1250">
        <w:rPr>
          <w:rStyle w:val="Emphasis"/>
        </w:rPr>
        <w:t>legislative compromise</w:t>
      </w:r>
      <w:r w:rsidRPr="005E1250">
        <w:rPr>
          <w:sz w:val="16"/>
        </w:rPr>
        <w:t xml:space="preserve">. Fallon is accessible, open to input, and viewed as a fair referee of policy debates. </w:t>
      </w:r>
      <w:r w:rsidRPr="005E1250">
        <w:rPr>
          <w:rStyle w:val="StyleBoldUnderline"/>
        </w:rPr>
        <w:t>Fallon and top GOP aides collaborated on some fine-tuning of the FISA reform bill as it moved</w:t>
      </w:r>
      <w:r w:rsidRPr="005E1250">
        <w:rPr>
          <w:sz w:val="16"/>
        </w:rPr>
        <w:t xml:space="preserve"> through the Judiciary Committee before recess.</w:t>
      </w:r>
    </w:p>
    <w:p w:rsidR="00986C35" w:rsidRDefault="00986C35" w:rsidP="00986C35">
      <w:pPr>
        <w:rPr>
          <w:sz w:val="16"/>
        </w:rPr>
      </w:pPr>
    </w:p>
    <w:p w:rsidR="00986C35" w:rsidRDefault="00986C35" w:rsidP="00986C35">
      <w:pPr>
        <w:pStyle w:val="Heading4"/>
      </w:pPr>
      <w:r>
        <w:t>Passage of House NSA bill very likely but not certain now – it’s the vital middle ground</w:t>
      </w:r>
    </w:p>
    <w:p w:rsidR="00986C35" w:rsidRPr="00D4298A" w:rsidRDefault="00986C35" w:rsidP="00986C35">
      <w:pPr>
        <w:rPr>
          <w:rStyle w:val="StyleStyleBold12pt"/>
        </w:rPr>
      </w:pPr>
      <w:r>
        <w:rPr>
          <w:rStyle w:val="StyleStyleBold12pt"/>
        </w:rPr>
        <w:t xml:space="preserve">Alexis, 5/12  </w:t>
      </w:r>
    </w:p>
    <w:p w:rsidR="00986C35" w:rsidRDefault="00986C35" w:rsidP="00986C35">
      <w:pPr>
        <w:rPr>
          <w:sz w:val="16"/>
        </w:rPr>
      </w:pPr>
      <w:r>
        <w:rPr>
          <w:sz w:val="16"/>
        </w:rPr>
        <w:t xml:space="preserve">Alexei Alexis, e-commerce/privacy reporter for Bloomberg BNA's Daily Report for Executives, Bloomberg News, 5/12, </w:t>
      </w:r>
      <w:hyperlink r:id="rId12" w:history="1">
        <w:r w:rsidRPr="00B6772C">
          <w:rPr>
            <w:rStyle w:val="Hyperlink"/>
            <w:sz w:val="16"/>
          </w:rPr>
          <w:t>http://www.bna.com/house-judiciary-bill-n17179890388/</w:t>
        </w:r>
      </w:hyperlink>
    </w:p>
    <w:p w:rsidR="00986C35" w:rsidRDefault="00986C35" w:rsidP="00986C35">
      <w:pPr>
        <w:rPr>
          <w:sz w:val="16"/>
        </w:rPr>
      </w:pPr>
    </w:p>
    <w:p w:rsidR="00986C35" w:rsidRDefault="00986C35" w:rsidP="00986C35">
      <w:pPr>
        <w:rPr>
          <w:rStyle w:val="StyleBoldUnderline"/>
        </w:rPr>
      </w:pPr>
      <w:r w:rsidRPr="00D4298A">
        <w:rPr>
          <w:rStyle w:val="StyleBoldUnderline"/>
        </w:rPr>
        <w:t>House Judiciary Bill to Rein in NSA Gets Boost From Intelligence Committee</w:t>
      </w:r>
      <w:r>
        <w:rPr>
          <w:rStyle w:val="StyleBoldUnderline"/>
        </w:rPr>
        <w:t xml:space="preserve"> </w:t>
      </w:r>
      <w:r w:rsidRPr="00D4298A">
        <w:rPr>
          <w:rStyle w:val="StyleBoldUnderline"/>
        </w:rPr>
        <w:t>bill</w:t>
      </w:r>
      <w:r w:rsidRPr="0017724E">
        <w:rPr>
          <w:sz w:val="14"/>
        </w:rPr>
        <w:t xml:space="preserve"> (H.R. 3361) to overhaul National Security Agency surveillance activities—which was approved by the House Judiciary Committee May 7—</w:t>
      </w:r>
      <w:r w:rsidRPr="00D4298A">
        <w:rPr>
          <w:rStyle w:val="StyleBoldUnderline"/>
        </w:rPr>
        <w:t>has a much easier path</w:t>
      </w:r>
      <w:r w:rsidRPr="0017724E">
        <w:rPr>
          <w:sz w:val="14"/>
        </w:rPr>
        <w:t xml:space="preserve"> to the House floor </w:t>
      </w:r>
      <w:r w:rsidRPr="00D4298A">
        <w:rPr>
          <w:rStyle w:val="StyleBoldUnderline"/>
        </w:rPr>
        <w:t>after it was approved</w:t>
      </w:r>
      <w:r w:rsidRPr="0017724E">
        <w:rPr>
          <w:sz w:val="14"/>
        </w:rPr>
        <w:t xml:space="preserve"> May 8 </w:t>
      </w:r>
      <w:r w:rsidRPr="00D4298A">
        <w:rPr>
          <w:rStyle w:val="StyleBoldUnderline"/>
        </w:rPr>
        <w:t>by the</w:t>
      </w:r>
      <w:r w:rsidRPr="0017724E">
        <w:rPr>
          <w:sz w:val="14"/>
        </w:rPr>
        <w:t xml:space="preserve"> House </w:t>
      </w:r>
      <w:r w:rsidRPr="00D4298A">
        <w:rPr>
          <w:rStyle w:val="StyleBoldUnderline"/>
        </w:rPr>
        <w:t>Intelligence Committee</w:t>
      </w:r>
      <w:r w:rsidRPr="0017724E">
        <w:rPr>
          <w:sz w:val="14"/>
        </w:rPr>
        <w:t xml:space="preserve">. The bill would prohibit the NSA from relying on Section 215 of the USA PATRIOT Act to seek orders from the Foreign Intelligence Surveillance Court to compel U.S. businesses to turn over customer records in bulk amounts. </w:t>
      </w:r>
      <w:r w:rsidRPr="00D4298A">
        <w:rPr>
          <w:rStyle w:val="StyleBoldUnderline"/>
        </w:rPr>
        <w:t>Strong Support</w:t>
      </w:r>
      <w:r>
        <w:rPr>
          <w:rStyle w:val="StyleBoldUnderline"/>
        </w:rPr>
        <w:t xml:space="preserve"> </w:t>
      </w:r>
      <w:r w:rsidRPr="00D4298A">
        <w:rPr>
          <w:rStyle w:val="StyleBoldUnderline"/>
        </w:rPr>
        <w:t>The Intelligence Committee approved the bill by voice vote</w:t>
      </w:r>
      <w:r w:rsidRPr="0017724E">
        <w:rPr>
          <w:sz w:val="14"/>
        </w:rPr>
        <w:t xml:space="preserve">, the panel announced after a closed markup session. </w:t>
      </w:r>
      <w:r w:rsidRPr="00D4298A">
        <w:rPr>
          <w:rStyle w:val="StyleBoldUnderline"/>
        </w:rPr>
        <w:t>The Judiciary Committee unanimously approved</w:t>
      </w:r>
      <w:r w:rsidRPr="0017724E">
        <w:rPr>
          <w:sz w:val="14"/>
        </w:rPr>
        <w:t xml:space="preserve"> H.R. 3361 May 7. House Judiciary Committee Chairman Robert Goodlatte (R-Va.) told reporters after his panel's May 7 markup that </w:t>
      </w:r>
      <w:r w:rsidRPr="00D4298A">
        <w:rPr>
          <w:rStyle w:val="StyleBoldUnderline"/>
        </w:rPr>
        <w:t>the outlook for the bill is “</w:t>
      </w:r>
      <w:r w:rsidRPr="0017724E">
        <w:rPr>
          <w:rStyle w:val="Emphasis"/>
        </w:rPr>
        <w:t>very, very good</w:t>
      </w:r>
      <w:r w:rsidRPr="00D4298A">
        <w:rPr>
          <w:rStyle w:val="StyleBoldUnderline"/>
        </w:rPr>
        <w:t>,” given the overwhelming support that it received from the committee.</w:t>
      </w:r>
      <w:r>
        <w:rPr>
          <w:rStyle w:val="StyleBoldUnderline"/>
        </w:rPr>
        <w:t xml:space="preserve"> </w:t>
      </w:r>
      <w:r w:rsidRPr="0017724E">
        <w:rPr>
          <w:sz w:val="14"/>
        </w:rPr>
        <w:t xml:space="preserve">H.R. 3361, the Uniting and Strengthening America by Fulfilling Rights and Ending Eavesdropping, Dragnet-collection, and Online Monitoring (USA FREEDOM) Act, was introduced in October 2013 by Rep. James Sensenbrenner (R-Wis.), a senior member of the Judiciary Committee. </w:t>
      </w:r>
      <w:r w:rsidRPr="00D4298A">
        <w:rPr>
          <w:rStyle w:val="StyleBoldUnderline"/>
        </w:rPr>
        <w:t>At the same time, Senate Judiciary Committee Chair</w:t>
      </w:r>
      <w:r w:rsidRPr="0017724E">
        <w:rPr>
          <w:sz w:val="14"/>
        </w:rPr>
        <w:t xml:space="preserve">man Patrick Leahy (D-Vt.) </w:t>
      </w:r>
      <w:r w:rsidRPr="00D4298A">
        <w:rPr>
          <w:rStyle w:val="StyleBoldUnderline"/>
        </w:rPr>
        <w:t>introduced companion legislation in the Senate</w:t>
      </w:r>
      <w:r w:rsidRPr="0017724E">
        <w:rPr>
          <w:sz w:val="14"/>
        </w:rPr>
        <w:t xml:space="preserve"> (S. 1599). The bills were filed in the wake of revelations about NSA surveillance activities by former government contractor Edward Snowden. Sensenbrenner said in a May 8 statement that </w:t>
      </w:r>
      <w:r w:rsidRPr="00D4298A">
        <w:rPr>
          <w:rStyle w:val="StyleBoldUnderline"/>
        </w:rPr>
        <w:t xml:space="preserve">the Intelligence Committee vote “presents a </w:t>
      </w:r>
      <w:r w:rsidRPr="0017724E">
        <w:rPr>
          <w:rStyle w:val="Emphasis"/>
        </w:rPr>
        <w:t>clear path forward</w:t>
      </w:r>
      <w:r w:rsidRPr="00D4298A">
        <w:rPr>
          <w:rStyle w:val="StyleBoldUnderline"/>
        </w:rPr>
        <w:t xml:space="preserve"> for the House and Senate.”</w:t>
      </w:r>
      <w:r>
        <w:rPr>
          <w:rStyle w:val="StyleBoldUnderline"/>
        </w:rPr>
        <w:t xml:space="preserve"> </w:t>
      </w:r>
      <w:r w:rsidRPr="00D4298A">
        <w:rPr>
          <w:rStyle w:val="StyleBoldUnderline"/>
        </w:rPr>
        <w:t>Leahy has said that he expects his panel to take up</w:t>
      </w:r>
      <w:r w:rsidRPr="0017724E">
        <w:rPr>
          <w:sz w:val="14"/>
        </w:rPr>
        <w:t xml:space="preserve"> S. 1599 </w:t>
      </w:r>
      <w:r w:rsidRPr="00D4298A">
        <w:rPr>
          <w:rStyle w:val="StyleBoldUnderline"/>
        </w:rPr>
        <w:lastRenderedPageBreak/>
        <w:t>this summer</w:t>
      </w:r>
      <w:r w:rsidRPr="0017724E">
        <w:rPr>
          <w:sz w:val="14"/>
        </w:rPr>
        <w:t xml:space="preserve">. </w:t>
      </w:r>
      <w:r w:rsidRPr="00D4298A">
        <w:rPr>
          <w:rStyle w:val="StyleBoldUnderline"/>
        </w:rPr>
        <w:t>Competing Intel Bill Sponsors Yield</w:t>
      </w:r>
      <w:r>
        <w:rPr>
          <w:rStyle w:val="StyleBoldUnderline"/>
        </w:rPr>
        <w:t xml:space="preserve"> </w:t>
      </w:r>
      <w:r w:rsidRPr="00D4298A">
        <w:rPr>
          <w:rStyle w:val="StyleBoldUnderline"/>
        </w:rPr>
        <w:t>Reps.</w:t>
      </w:r>
      <w:r w:rsidRPr="0017724E">
        <w:rPr>
          <w:sz w:val="14"/>
        </w:rPr>
        <w:t xml:space="preserve"> Mike Rogers (R-Mich.) and C.A. “Dutch” Ruppersberger (D-Md.), the chairman and ranking member of the Intelligence Committee, </w:t>
      </w:r>
      <w:r w:rsidRPr="00D4298A">
        <w:rPr>
          <w:rStyle w:val="StyleBoldUnderline"/>
        </w:rPr>
        <w:t>decided not to move forward with a competing measure</w:t>
      </w:r>
      <w:r w:rsidRPr="0017724E">
        <w:rPr>
          <w:sz w:val="14"/>
        </w:rPr>
        <w:t xml:space="preserve"> (H.R. 4291) they had introduced in March, </w:t>
      </w:r>
      <w:r w:rsidRPr="00D4298A">
        <w:rPr>
          <w:rStyle w:val="StyleBoldUnderline"/>
        </w:rPr>
        <w:t>which was seen by privacy advocates as a weaker proposal.</w:t>
      </w:r>
      <w:r>
        <w:rPr>
          <w:rStyle w:val="StyleBoldUnderline"/>
        </w:rPr>
        <w:t xml:space="preserve"> </w:t>
      </w:r>
      <w:r w:rsidRPr="00D4298A">
        <w:rPr>
          <w:rStyle w:val="StyleBoldUnderline"/>
        </w:rPr>
        <w:t xml:space="preserve">“The fact that USA Freedom had such a </w:t>
      </w:r>
      <w:r w:rsidRPr="0017724E">
        <w:rPr>
          <w:rStyle w:val="Emphasis"/>
        </w:rPr>
        <w:t>large number of bipartisan cosponsors</w:t>
      </w:r>
      <w:r w:rsidRPr="00D4298A">
        <w:rPr>
          <w:rStyle w:val="StyleBoldUnderline"/>
        </w:rPr>
        <w:t>, sizeable public support and especially a unanimous vote from the Judiciary Committee</w:t>
      </w:r>
      <w:r w:rsidRPr="0017724E">
        <w:rPr>
          <w:sz w:val="14"/>
        </w:rPr>
        <w:t xml:space="preserve">, which is often divided on other matters, </w:t>
      </w:r>
      <w:r w:rsidRPr="00D4298A">
        <w:rPr>
          <w:rStyle w:val="StyleBoldUnderline"/>
        </w:rPr>
        <w:t xml:space="preserve">sends a </w:t>
      </w:r>
      <w:r w:rsidRPr="0017724E">
        <w:rPr>
          <w:rStyle w:val="Emphasis"/>
        </w:rPr>
        <w:t>strong message</w:t>
      </w:r>
      <w:r w:rsidRPr="00D4298A">
        <w:rPr>
          <w:rStyle w:val="StyleBoldUnderline"/>
        </w:rPr>
        <w:t xml:space="preserve"> that this should be the vehicle for reform</w:t>
      </w:r>
      <w:r w:rsidRPr="0017724E">
        <w:rPr>
          <w:sz w:val="14"/>
        </w:rPr>
        <w:t xml:space="preserve">,” Harley </w:t>
      </w:r>
      <w:r w:rsidRPr="00D4298A">
        <w:rPr>
          <w:rStyle w:val="StyleBoldUnderline"/>
        </w:rPr>
        <w:t>Geiger, surveillance and security deputy director at the Center for Democracy and Technology, told</w:t>
      </w:r>
      <w:r w:rsidRPr="0017724E">
        <w:rPr>
          <w:sz w:val="14"/>
        </w:rPr>
        <w:t xml:space="preserve"> Bloomberg BNA May 8. Both bills sought to establish a new process for the government to obtain phone records under Section 215. But H.R. 4291 would allow judicial review of surveillance activities after the fact, while the Sensenbrenner bill would require prior court approval, according to Geiger. Rogers and Ruppersberger issued a joint statement after the Intelligence Committee markup saying that </w:t>
      </w:r>
      <w:r w:rsidRPr="0017724E">
        <w:rPr>
          <w:rStyle w:val="StyleBoldUnderline"/>
        </w:rPr>
        <w:t>they look forward to working with</w:t>
      </w:r>
      <w:r w:rsidRPr="0017724E">
        <w:rPr>
          <w:sz w:val="14"/>
        </w:rPr>
        <w:t xml:space="preserve"> the Judiciary Committee</w:t>
      </w:r>
      <w:r w:rsidRPr="0017724E">
        <w:rPr>
          <w:rStyle w:val="StyleBoldUnderline"/>
        </w:rPr>
        <w:t>, House and Senate leadership and the White House to address</w:t>
      </w:r>
      <w:r w:rsidRPr="0017724E">
        <w:rPr>
          <w:sz w:val="14"/>
        </w:rPr>
        <w:t xml:space="preserve"> </w:t>
      </w:r>
      <w:r w:rsidRPr="001A7D5A">
        <w:rPr>
          <w:rStyle w:val="StyleBoldUnderline"/>
        </w:rPr>
        <w:t>outstanding operational</w:t>
      </w:r>
      <w:r w:rsidRPr="0017724E">
        <w:rPr>
          <w:sz w:val="14"/>
        </w:rPr>
        <w:t xml:space="preserve"> </w:t>
      </w:r>
      <w:r w:rsidRPr="0017724E">
        <w:rPr>
          <w:rStyle w:val="StyleBoldUnderline"/>
        </w:rPr>
        <w:t>concerns r</w:t>
      </w:r>
      <w:r w:rsidRPr="0017724E">
        <w:rPr>
          <w:sz w:val="14"/>
        </w:rPr>
        <w:t xml:space="preserve">elated to the USA FREEDOM Act </w:t>
      </w:r>
      <w:r w:rsidRPr="0017724E">
        <w:rPr>
          <w:rStyle w:val="StyleBoldUnderline"/>
        </w:rPr>
        <w:t>and to get the bill enacted into law this year</w:t>
      </w:r>
      <w:r w:rsidRPr="0017724E">
        <w:rPr>
          <w:sz w:val="14"/>
        </w:rPr>
        <w:t xml:space="preserve">. The bill was approved as adopted by the Judiciary Committee, an Intelligence Committee spokeswoman told Bloomberg BNA. She said that Rogers and Ruppersberger will work </w:t>
      </w:r>
      <w:r w:rsidRPr="008B0464">
        <w:rPr>
          <w:rStyle w:val="StyleBoldUnderline"/>
        </w:rPr>
        <w:t xml:space="preserve">to </w:t>
      </w:r>
      <w:r w:rsidRPr="008B0464">
        <w:rPr>
          <w:rStyle w:val="Emphasis"/>
        </w:rPr>
        <w:t>ensure that there are no “unintended operational impacts” in any final bill</w:t>
      </w:r>
      <w:r w:rsidRPr="0017724E">
        <w:rPr>
          <w:sz w:val="14"/>
        </w:rPr>
        <w:t xml:space="preserve">. Judiciary Substitute Amendment During the House Judiciary markup, the panel adopted amendments, which were included in the Intelligence Committee's subsequent review. </w:t>
      </w:r>
      <w:r w:rsidRPr="0017724E">
        <w:rPr>
          <w:rStyle w:val="StyleBoldUnderline"/>
        </w:rPr>
        <w:t>The Judiciary Committee adopted</w:t>
      </w:r>
      <w:r w:rsidRPr="0017724E">
        <w:rPr>
          <w:sz w:val="14"/>
        </w:rPr>
        <w:t xml:space="preserve"> a substitute amendment with </w:t>
      </w:r>
      <w:r w:rsidRPr="0017724E">
        <w:rPr>
          <w:rStyle w:val="StyleBoldUnderline"/>
        </w:rPr>
        <w:t>provisions</w:t>
      </w:r>
      <w:r w:rsidRPr="0017724E">
        <w:rPr>
          <w:sz w:val="14"/>
        </w:rPr>
        <w:t xml:space="preserve"> </w:t>
      </w:r>
      <w:r w:rsidRPr="008B0464">
        <w:rPr>
          <w:rStyle w:val="StyleBoldUnderline"/>
        </w:rPr>
        <w:t>to establish a more targeted process for the collection of call data</w:t>
      </w:r>
      <w:r w:rsidRPr="0017724E">
        <w:rPr>
          <w:sz w:val="14"/>
        </w:rPr>
        <w:t xml:space="preserve">, </w:t>
      </w:r>
      <w:r w:rsidRPr="0017724E">
        <w:rPr>
          <w:rStyle w:val="StyleBoldUnderline"/>
        </w:rPr>
        <w:t>along the lines of a proposal outlined</w:t>
      </w:r>
      <w:r w:rsidRPr="0017724E">
        <w:rPr>
          <w:sz w:val="14"/>
        </w:rPr>
        <w:t xml:space="preserve"> in March </w:t>
      </w:r>
      <w:r w:rsidRPr="0017724E">
        <w:rPr>
          <w:rStyle w:val="StyleBoldUnderline"/>
        </w:rPr>
        <w:t>by</w:t>
      </w:r>
      <w:r w:rsidRPr="0017724E">
        <w:rPr>
          <w:sz w:val="14"/>
        </w:rPr>
        <w:t xml:space="preserve"> President Barack </w:t>
      </w:r>
      <w:r w:rsidRPr="0017724E">
        <w:rPr>
          <w:rStyle w:val="StyleBoldUnderline"/>
        </w:rPr>
        <w:t>Obama.</w:t>
      </w:r>
    </w:p>
    <w:p w:rsidR="00986C35" w:rsidRDefault="00986C35" w:rsidP="00986C35">
      <w:pPr>
        <w:rPr>
          <w:rStyle w:val="StyleBoldUnderline"/>
        </w:rPr>
      </w:pPr>
    </w:p>
    <w:p w:rsidR="00986C35" w:rsidRPr="005C3EDE" w:rsidRDefault="005C3EDE" w:rsidP="005C3EDE">
      <w:pPr>
        <w:pStyle w:val="Heading3"/>
      </w:pPr>
      <w:r>
        <w:lastRenderedPageBreak/>
        <w:t xml:space="preserve">2NC </w:t>
      </w:r>
      <w:r w:rsidR="00986C35" w:rsidRPr="005C3EDE">
        <w:t>Will Pass – A2:  Senat</w:t>
      </w:r>
      <w:r>
        <w:t>e will amend now</w:t>
      </w:r>
    </w:p>
    <w:p w:rsidR="00986C35" w:rsidRDefault="00986C35" w:rsidP="00986C35"/>
    <w:p w:rsidR="00B267C4" w:rsidRDefault="00B267C4" w:rsidP="00B267C4">
      <w:pPr>
        <w:pStyle w:val="Heading4"/>
      </w:pPr>
      <w:r>
        <w:t>Passage likely – no major senate modifications now</w:t>
      </w:r>
    </w:p>
    <w:p w:rsidR="00B267C4" w:rsidRPr="009D29BC" w:rsidRDefault="00B267C4" w:rsidP="00B267C4">
      <w:pPr>
        <w:rPr>
          <w:rStyle w:val="StyleStyleBold12pt"/>
          <w:b w:val="0"/>
          <w:sz w:val="16"/>
          <w:szCs w:val="16"/>
        </w:rPr>
      </w:pPr>
      <w:r>
        <w:rPr>
          <w:rStyle w:val="StyleStyleBold12pt"/>
        </w:rPr>
        <w:t xml:space="preserve">Morrissey, 5/22  </w:t>
      </w:r>
      <w:r w:rsidRPr="009D29BC">
        <w:rPr>
          <w:rStyle w:val="StyleStyleBold12pt"/>
          <w:b w:val="0"/>
          <w:sz w:val="16"/>
          <w:szCs w:val="16"/>
        </w:rPr>
        <w:t>(Ed, Edward Morrissey has been writing about politics since 2003 in his blog, Captain's Quarters, and now writes for HotAir.com. His columns have appeared in the Washington Post, the New York Post, The New York Sun, the Washington Times, and other newspapers, Hot Air, 5/22, http://hotair.com/archives/2014/05/22/house-approves-watered-down-nsa-reforms/)</w:t>
      </w:r>
    </w:p>
    <w:p w:rsidR="00B267C4" w:rsidRPr="00B267C4" w:rsidRDefault="00B267C4" w:rsidP="00B267C4">
      <w:pPr>
        <w:rPr>
          <w:sz w:val="16"/>
        </w:rPr>
      </w:pPr>
      <w:r w:rsidRPr="00B267C4">
        <w:rPr>
          <w:rStyle w:val="StyleBoldUnderline"/>
        </w:rPr>
        <w:t>A bipartisan vote in the House</w:t>
      </w:r>
      <w:r w:rsidRPr="00B267C4">
        <w:rPr>
          <w:sz w:val="16"/>
        </w:rPr>
        <w:t xml:space="preserve"> of Representatives </w:t>
      </w:r>
      <w:r w:rsidRPr="00B267C4">
        <w:rPr>
          <w:rStyle w:val="StyleBoldUnderline"/>
        </w:rPr>
        <w:t>passed sweeping changes to US surveillance law</w:t>
      </w:r>
      <w:r w:rsidRPr="00B267C4">
        <w:rPr>
          <w:sz w:val="16"/>
        </w:rPr>
        <w:t xml:space="preserve"> — but for some, the changes don’t sweep enough. On a 303-121 vote, the House sent the USA Freedom Act to the Senate, while NSA critics complained of watered-down reforms that don’t go far enough to rein in domestic surveillance: The House on Thursday passed the most sweeping changes to the country’s intelligence operations in over a decade, voting to limit the National Security Agency’s ability to snoop on communications. </w:t>
      </w:r>
      <w:r w:rsidRPr="00B267C4">
        <w:rPr>
          <w:rStyle w:val="StyleBoldUnderline"/>
        </w:rPr>
        <w:t>The</w:t>
      </w:r>
      <w:r w:rsidRPr="00B267C4">
        <w:rPr>
          <w:sz w:val="16"/>
        </w:rPr>
        <w:t xml:space="preserve"> USA Freedom </w:t>
      </w:r>
      <w:r w:rsidRPr="00B267C4">
        <w:rPr>
          <w:rStyle w:val="StyleBoldUnderline"/>
        </w:rPr>
        <w:t>Act,</w:t>
      </w:r>
      <w:r w:rsidRPr="00B267C4">
        <w:rPr>
          <w:sz w:val="16"/>
        </w:rPr>
        <w:t xml:space="preserve"> which passed 303-121, </w:t>
      </w:r>
      <w:r w:rsidRPr="00B267C4">
        <w:rPr>
          <w:rStyle w:val="StyleBoldUnderline"/>
        </w:rPr>
        <w:t>had run into opposition from</w:t>
      </w:r>
      <w:r w:rsidRPr="00B267C4">
        <w:rPr>
          <w:sz w:val="16"/>
        </w:rPr>
        <w:t xml:space="preserve"> some of the N</w:t>
      </w:r>
      <w:r w:rsidRPr="00B267C4">
        <w:rPr>
          <w:rStyle w:val="StyleBoldUnderline"/>
        </w:rPr>
        <w:t xml:space="preserve">SA’s biggest critics, who warned that the legislation had been gutted </w:t>
      </w:r>
      <w:r w:rsidRPr="00B267C4">
        <w:rPr>
          <w:sz w:val="16"/>
        </w:rPr>
        <w:t xml:space="preserve">in recent weeks. Fifty-one Republicans and 70 Democrats voted against the bill. The bill, written by Patriot Act author Rep. Jim Sensenbrenner (R-Wis.), codifies many of the surveillance reforms supported by President Obama and effectively ends the government’s bulk collection of phone records. Sensenbrenner wasn’t all that enthusiastic about his own bill, but argued that it was the best that could be produced at this time. Bloomberg News has good coverage of the debate: The White House expressed its pleasure over the passage of the bill: Not everyone is as pleased, especially not the tech companies on the front lines of this surveillance: The measure also reduces from three to two the number of “hops,” or degrees of separation, away from a suspected target the NSA can jump when analyzing communications. The amended language, however, dropped a provision that would have allowed companies to disclose the level of surveillance orders received under section 702 of the Foreign Intelligence Surveillance Act, and it codifies a two-year delay for making some surveillance orders public. But the new version of the bill that emerged Tuesday—the product of more than a week of backroom negotiations among House leadership, the White House and the intelligence community—endured a thorough lashing from tech giants like Google and Facebook and a number of privacy watchdogs like the American Civil Liberties Union and the Open Technology Institute. Of particular concern is the bill’s altered definition of “specific selection term,” which provides a framework for how intelligence agencies would be required to define their desired targets when conducting a search of phone records. An earlier draft, including one passed two weeks ago by the Judiciary and Intelligence committees, defined selectors as “a person, account or entity.” The new bill tacks on words like “address” and “device” to the list and contains language that critics argue could be interpreted loosely. In addition to worries about phone records, the Reform Government Surveillance coalition—whose members include Google, Facebook, Apple and others—expressed doubt late Wednesday that the bill could also open “an unacceptable loophole that could enable the bulk collection of Internet users’ data.” Rep. Justin Amash, one of the Freedom Act’s original cosponsors and a vocal critic of NSA spying, announced Thursday morning he was also voting no on the measure because it “codified a large-scale, unconstitutional domestic spying program” and violated the Fourth Amendment. Meanwhile, the prime driver of this debate remains in Russia — but not forgotten by the US intelligence community. Portions of a highly-classified Pentagon review of the Edward Snowden theft were released by a FOIA action, and the assessment of Snowden’s actions is that it caused “grave” damage to US national security, with the scope of the stolen material “staggering”: A top-secret Pentagon report to assess the damage to national security from the leak of classified National Security Agency documents by Edward Snowden concluded that “the scope of the compromised knowledge related to US intelligence capabilities is staggering”. The Guardian has obtained a copy of the Defense Intelligence Agency’s classified damage assessment in response to a Freedom of Information Act (Foia) lawsuit filed against the Defense Department earlier this year. The heavily redacted 39-page report was prepared in December and is titled “DoD Information Review Task Force-2: Initial Assessment, Impacts Resulting from the Compromise of Classified Material by a Former NSA Contractor.” But while the DIA report describes the damage to US intelligence capabilities as “grave”, the government still refuses to release any specific details to support this conclusion. The entire impact assessment was redacted from the material released to the Guardian under a presidential order that protects classified information and several other Foia exemptions. Only 12 pages of the report were declassified by DIA and released. A Justice Department attorney said DIA would continue to process other internal documents that refer to the DIA report for possible release later this year. </w:t>
      </w:r>
      <w:r w:rsidRPr="00B267C4">
        <w:rPr>
          <w:rStyle w:val="StyleBoldUnderline"/>
        </w:rPr>
        <w:t xml:space="preserve">The USA Freedom Act goes to the Senate, which will </w:t>
      </w:r>
      <w:r w:rsidRPr="00B267C4">
        <w:rPr>
          <w:rStyle w:val="Emphasis"/>
        </w:rPr>
        <w:t>probably produce something similar</w:t>
      </w:r>
      <w:r w:rsidRPr="00B267C4">
        <w:rPr>
          <w:rStyle w:val="StyleBoldUnderline"/>
        </w:rPr>
        <w:t xml:space="preserve"> enough to settle in a quick conference committee, if the White House is on board already with the House effort</w:t>
      </w:r>
      <w:r w:rsidRPr="00B267C4">
        <w:rPr>
          <w:sz w:val="16"/>
        </w:rPr>
        <w:t>. The next question Congress should tackle is the safeguards within the defense and intelligence agencies to prevent such a “staggering” theft of data from occurring again, while strengthening paths for legitimate whistleblowers to expose abuses and illegal activities.</w:t>
      </w:r>
    </w:p>
    <w:p w:rsidR="00B267C4" w:rsidRDefault="00B267C4" w:rsidP="00B267C4"/>
    <w:p w:rsidR="00B267C4" w:rsidRDefault="00B267C4" w:rsidP="00986C35"/>
    <w:p w:rsidR="00986C35" w:rsidRDefault="00986C35" w:rsidP="00986C35">
      <w:pPr>
        <w:pStyle w:val="Heading4"/>
      </w:pPr>
      <w:r>
        <w:t>House version will pass now but must still fight off opposition from both sides</w:t>
      </w:r>
      <w:r w:rsidR="00C43F9E">
        <w:t xml:space="preserve"> – Senate wont restore more aggressive provisions now</w:t>
      </w:r>
    </w:p>
    <w:p w:rsidR="00986C35" w:rsidRPr="00D84410" w:rsidRDefault="00986C35" w:rsidP="00986C35">
      <w:pPr>
        <w:rPr>
          <w:rStyle w:val="StyleStyleBold12pt"/>
        </w:rPr>
      </w:pPr>
      <w:r w:rsidRPr="00D84410">
        <w:rPr>
          <w:rStyle w:val="StyleStyleBold12pt"/>
        </w:rPr>
        <w:t>Hudson, 6/6</w:t>
      </w:r>
    </w:p>
    <w:p w:rsidR="00986C35" w:rsidRPr="006D50C2" w:rsidRDefault="00986C35" w:rsidP="00986C35">
      <w:r>
        <w:t xml:space="preserve">John Hudson, The Cable, Foreign Policy, 6/6/14, </w:t>
      </w:r>
    </w:p>
    <w:p w:rsidR="00986C35" w:rsidRDefault="00986C35" w:rsidP="00986C35">
      <w:pPr>
        <w:rPr>
          <w:rStyle w:val="Emphasis"/>
        </w:rPr>
      </w:pPr>
      <w:r w:rsidRPr="00A51585">
        <w:rPr>
          <w:rStyle w:val="StyleBoldUnderline"/>
        </w:rPr>
        <w:t>Hope Fades for Aggressive NSA Reform in Congress</w:t>
      </w:r>
      <w:r>
        <w:rPr>
          <w:rStyle w:val="StyleBoldUnderline"/>
        </w:rPr>
        <w:t xml:space="preserve"> </w:t>
      </w:r>
      <w:r w:rsidRPr="00E429A7">
        <w:rPr>
          <w:sz w:val="14"/>
        </w:rPr>
        <w:t xml:space="preserve">Edward Snowden's greatest fear may be coming true. Since disclosing government surveillance programs last year, the former National Security Agency (NSA) contractor has said the worst possible outcome would be that "nothing will change." But </w:t>
      </w:r>
      <w:r w:rsidRPr="00A51585">
        <w:rPr>
          <w:rStyle w:val="StyleBoldUnderline"/>
        </w:rPr>
        <w:lastRenderedPageBreak/>
        <w:t>the odds</w:t>
      </w:r>
      <w:r w:rsidRPr="00E429A7">
        <w:rPr>
          <w:sz w:val="14"/>
        </w:rPr>
        <w:t xml:space="preserve"> of that happening </w:t>
      </w:r>
      <w:r w:rsidRPr="00A51585">
        <w:rPr>
          <w:rStyle w:val="StyleBoldUnderline"/>
        </w:rPr>
        <w:t>increase daily.</w:t>
      </w:r>
      <w:r>
        <w:rPr>
          <w:rStyle w:val="StyleBoldUnderline"/>
        </w:rPr>
        <w:t xml:space="preserve"> </w:t>
      </w:r>
      <w:r w:rsidRPr="00A51585">
        <w:rPr>
          <w:rStyle w:val="StyleBoldUnderline"/>
        </w:rPr>
        <w:t xml:space="preserve">This week, a </w:t>
      </w:r>
      <w:r w:rsidRPr="00E429A7">
        <w:rPr>
          <w:rStyle w:val="Emphasis"/>
        </w:rPr>
        <w:t>bipartisan chorus</w:t>
      </w:r>
      <w:r w:rsidRPr="00A51585">
        <w:rPr>
          <w:rStyle w:val="StyleBoldUnderline"/>
        </w:rPr>
        <w:t xml:space="preserve"> of senators </w:t>
      </w:r>
      <w:r w:rsidRPr="00E429A7">
        <w:rPr>
          <w:rStyle w:val="Emphasis"/>
        </w:rPr>
        <w:t>poured cold water</w:t>
      </w:r>
      <w:r w:rsidRPr="00A51585">
        <w:rPr>
          <w:rStyle w:val="StyleBoldUnderline"/>
        </w:rPr>
        <w:t xml:space="preserve"> on the notion that America's surveillance activities need reforming and even criticized the modest NSA reform bill the House passed</w:t>
      </w:r>
      <w:r w:rsidRPr="00E429A7">
        <w:rPr>
          <w:sz w:val="14"/>
        </w:rPr>
        <w:t xml:space="preserve"> late last month </w:t>
      </w:r>
      <w:r w:rsidRPr="00A51585">
        <w:rPr>
          <w:rStyle w:val="StyleBoldUnderline"/>
        </w:rPr>
        <w:t>that enjoys strong intelligence community support</w:t>
      </w:r>
      <w:r w:rsidRPr="00E429A7">
        <w:rPr>
          <w:sz w:val="14"/>
        </w:rPr>
        <w:t xml:space="preserve">. </w:t>
      </w:r>
      <w:r w:rsidRPr="00A51585">
        <w:rPr>
          <w:rStyle w:val="StyleBoldUnderline"/>
        </w:rPr>
        <w:t>Privacy advocates say the final version</w:t>
      </w:r>
      <w:r w:rsidRPr="00E429A7">
        <w:rPr>
          <w:sz w:val="14"/>
        </w:rPr>
        <w:t xml:space="preserve"> of the USA Freedom Act </w:t>
      </w:r>
      <w:r w:rsidRPr="00A51585">
        <w:rPr>
          <w:rStyle w:val="StyleBoldUnderline"/>
        </w:rPr>
        <w:t>was "watered down</w:t>
      </w:r>
      <w:r w:rsidRPr="00E429A7">
        <w:rPr>
          <w:sz w:val="14"/>
        </w:rPr>
        <w:t xml:space="preserve">" just days before the House approved it, </w:t>
      </w:r>
      <w:r w:rsidRPr="00A51585">
        <w:rPr>
          <w:rStyle w:val="StyleBoldUnderline"/>
        </w:rPr>
        <w:t>and they looked to the Senate for more robust legislation.</w:t>
      </w:r>
      <w:r>
        <w:rPr>
          <w:rStyle w:val="StyleBoldUnderline"/>
        </w:rPr>
        <w:t xml:space="preserve"> </w:t>
      </w:r>
      <w:r w:rsidRPr="00E429A7">
        <w:rPr>
          <w:sz w:val="14"/>
        </w:rPr>
        <w:t xml:space="preserve">Now </w:t>
      </w:r>
      <w:r w:rsidRPr="00A51585">
        <w:rPr>
          <w:rStyle w:val="StyleBoldUnderline"/>
        </w:rPr>
        <w:t xml:space="preserve">the upper chamber appears </w:t>
      </w:r>
      <w:r w:rsidRPr="00C43F9E">
        <w:rPr>
          <w:rStyle w:val="Emphasis"/>
        </w:rPr>
        <w:t xml:space="preserve">unlikely </w:t>
      </w:r>
      <w:r w:rsidRPr="00A51585">
        <w:rPr>
          <w:rStyle w:val="StyleBoldUnderline"/>
        </w:rPr>
        <w:t>to deliver for privacy advocates when it considers the bill later this summer.</w:t>
      </w:r>
      <w:r>
        <w:rPr>
          <w:rStyle w:val="StyleBoldUnderline"/>
        </w:rPr>
        <w:t xml:space="preserve"> </w:t>
      </w:r>
      <w:r w:rsidRPr="00A51585">
        <w:rPr>
          <w:rStyle w:val="StyleBoldUnderline"/>
        </w:rPr>
        <w:t>"It seems</w:t>
      </w:r>
      <w:r w:rsidRPr="00E429A7">
        <w:rPr>
          <w:sz w:val="14"/>
        </w:rPr>
        <w:t xml:space="preserve"> to me that </w:t>
      </w:r>
      <w:r w:rsidRPr="00A51585">
        <w:rPr>
          <w:rStyle w:val="StyleBoldUnderline"/>
        </w:rPr>
        <w:t>this bill is fixing a lot of things that simply aren't broken</w:t>
      </w:r>
      <w:r w:rsidRPr="00E429A7">
        <w:rPr>
          <w:sz w:val="14"/>
        </w:rPr>
        <w:t xml:space="preserve">," Sen. Saxby Chambliss of Georgia, </w:t>
      </w:r>
      <w:r w:rsidRPr="00A51585">
        <w:rPr>
          <w:rStyle w:val="StyleBoldUnderline"/>
        </w:rPr>
        <w:t>the Senate Intelligence Committee's top Republican</w:t>
      </w:r>
      <w:r w:rsidRPr="00E429A7">
        <w:rPr>
          <w:sz w:val="14"/>
        </w:rPr>
        <w:t xml:space="preserve">, said Thursday, June 5. "It seems to me that </w:t>
      </w:r>
      <w:r w:rsidRPr="00A51585">
        <w:rPr>
          <w:rStyle w:val="StyleBoldUnderline"/>
        </w:rPr>
        <w:t>we're doing something unnecessary," added the committee's former chair</w:t>
      </w:r>
      <w:r w:rsidRPr="00E429A7">
        <w:rPr>
          <w:sz w:val="14"/>
        </w:rPr>
        <w:t xml:space="preserve">man, West Virginia </w:t>
      </w:r>
      <w:r w:rsidRPr="00A51585">
        <w:rPr>
          <w:rStyle w:val="StyleBoldUnderline"/>
        </w:rPr>
        <w:t xml:space="preserve">Democrat </w:t>
      </w:r>
      <w:r w:rsidRPr="00E429A7">
        <w:rPr>
          <w:sz w:val="14"/>
        </w:rPr>
        <w:t xml:space="preserve">Jay </w:t>
      </w:r>
      <w:r w:rsidRPr="00A51585">
        <w:rPr>
          <w:rStyle w:val="StyleBoldUnderline"/>
        </w:rPr>
        <w:t>Rockefeller</w:t>
      </w:r>
      <w:r w:rsidRPr="00E429A7">
        <w:rPr>
          <w:sz w:val="14"/>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A51585">
        <w:rPr>
          <w:rStyle w:val="StyleBoldUnderline"/>
        </w:rPr>
        <w:t>the bill would limit the NSA's ability to collect Americans' communications data en masse. It also would add transparency and oversight safeguards</w:t>
      </w:r>
      <w:r w:rsidRPr="00E429A7">
        <w:rPr>
          <w:sz w:val="14"/>
        </w:rPr>
        <w:t xml:space="preserve"> </w:t>
      </w:r>
      <w:r w:rsidRPr="00A51585">
        <w:rPr>
          <w:rStyle w:val="StyleBoldUnderline"/>
        </w:rPr>
        <w:t>to the F</w:t>
      </w:r>
      <w:r w:rsidRPr="00E429A7">
        <w:rPr>
          <w:sz w:val="14"/>
        </w:rPr>
        <w:t xml:space="preserve">oreign </w:t>
      </w:r>
      <w:r w:rsidRPr="00A51585">
        <w:rPr>
          <w:rStyle w:val="StyleBoldUnderline"/>
        </w:rPr>
        <w:t>I</w:t>
      </w:r>
      <w:r w:rsidRPr="00E429A7">
        <w:rPr>
          <w:sz w:val="14"/>
        </w:rPr>
        <w:t xml:space="preserve">ntelligence </w:t>
      </w:r>
      <w:r w:rsidRPr="00A51585">
        <w:rPr>
          <w:rStyle w:val="StyleBoldUnderline"/>
        </w:rPr>
        <w:t>S</w:t>
      </w:r>
      <w:r w:rsidRPr="00E429A7">
        <w:rPr>
          <w:sz w:val="14"/>
        </w:rPr>
        <w:t xml:space="preserve">urveillance </w:t>
      </w:r>
      <w:r w:rsidRPr="00A51585">
        <w:rPr>
          <w:rStyle w:val="StyleBoldUnderline"/>
        </w:rPr>
        <w:t>C</w:t>
      </w:r>
      <w:r w:rsidRPr="00E429A7">
        <w:rPr>
          <w:sz w:val="14"/>
        </w:rPr>
        <w:t xml:space="preserve">ourt, the judicial body that oversees the NSA's surveillance activities. </w:t>
      </w:r>
      <w:r w:rsidRPr="00A51585">
        <w:rPr>
          <w:rStyle w:val="StyleBoldUnderline"/>
        </w:rPr>
        <w:t>Privacy advocates</w:t>
      </w:r>
      <w:r w:rsidRPr="00E429A7">
        <w:rPr>
          <w:sz w:val="14"/>
        </w:rPr>
        <w:t xml:space="preserve"> complain that the House bill lacks clarity about the types of requests the government can make to phone companies and the "selection terms," which traditionally are discrete items such as a name or phone number, that the government can use to search huge databases of records. Now they </w:t>
      </w:r>
      <w:r w:rsidRPr="00A51585">
        <w:rPr>
          <w:rStyle w:val="StyleBoldUnderline"/>
        </w:rPr>
        <w:t xml:space="preserve">fear the Senate will </w:t>
      </w:r>
      <w:r w:rsidRPr="00C43F9E">
        <w:rPr>
          <w:rStyle w:val="Emphasis"/>
        </w:rPr>
        <w:t>follow the House's lead</w:t>
      </w:r>
      <w:r w:rsidRPr="00A51585">
        <w:rPr>
          <w:rStyle w:val="StyleBoldUnderline"/>
        </w:rPr>
        <w:t xml:space="preserve"> </w:t>
      </w:r>
      <w:r w:rsidRPr="00E429A7">
        <w:rPr>
          <w:sz w:val="14"/>
        </w:rPr>
        <w:t>or water down the bill even further.</w:t>
      </w:r>
      <w:r>
        <w:rPr>
          <w:rStyle w:val="StyleBoldUnderline"/>
        </w:rPr>
        <w:t xml:space="preserve"> </w:t>
      </w:r>
      <w:r w:rsidRPr="00A51585">
        <w:rPr>
          <w:rStyle w:val="StyleBoldUnderline"/>
        </w:rPr>
        <w:t xml:space="preserve">"One after another, </w:t>
      </w:r>
      <w:r w:rsidRPr="001A7D5A">
        <w:rPr>
          <w:rStyle w:val="Emphasis"/>
        </w:rPr>
        <w:t>too many lawmakers</w:t>
      </w:r>
      <w:r w:rsidRPr="00A51585">
        <w:rPr>
          <w:rStyle w:val="StyleBoldUnderline"/>
        </w:rPr>
        <w:t xml:space="preserve"> said, 'Yep, this is constitutional</w:t>
      </w:r>
      <w:r w:rsidRPr="00E429A7">
        <w:rPr>
          <w:sz w:val="14"/>
        </w:rPr>
        <w:t xml:space="preserve">; yep, this is constitutional; yep, this is constitutional,'" </w:t>
      </w:r>
      <w:r w:rsidRPr="00A51585">
        <w:rPr>
          <w:rStyle w:val="StyleBoldUnderline"/>
        </w:rPr>
        <w:t xml:space="preserve">said </w:t>
      </w:r>
      <w:r w:rsidRPr="00E429A7">
        <w:rPr>
          <w:sz w:val="14"/>
        </w:rPr>
        <w:t xml:space="preserve">Jesselyn </w:t>
      </w:r>
      <w:r w:rsidRPr="00A51585">
        <w:rPr>
          <w:rStyle w:val="StyleBoldUnderline"/>
        </w:rPr>
        <w:t>Radack</w:t>
      </w:r>
      <w:r w:rsidRPr="00E429A7">
        <w:rPr>
          <w:sz w:val="14"/>
        </w:rPr>
        <w:t xml:space="preserve"> of the Government Accountability Project, referring to the NSA's bulk data collection program. "</w:t>
      </w:r>
      <w:r w:rsidRPr="00A51585">
        <w:rPr>
          <w:rStyle w:val="StyleBoldUnderline"/>
        </w:rPr>
        <w:t xml:space="preserve">I </w:t>
      </w:r>
      <w:r w:rsidRPr="00C43F9E">
        <w:rPr>
          <w:rStyle w:val="Emphasis"/>
        </w:rPr>
        <w:t>didn't leave the hearing feeling that the bill was going to be strengthened."</w:t>
      </w:r>
      <w:r>
        <w:rPr>
          <w:rStyle w:val="StyleBoldUnderline"/>
        </w:rPr>
        <w:t xml:space="preserve"> </w:t>
      </w:r>
      <w:r w:rsidRPr="00E429A7">
        <w:rPr>
          <w:sz w:val="14"/>
        </w:rPr>
        <w:t xml:space="preserve">Julian </w:t>
      </w:r>
      <w:r w:rsidRPr="00A51585">
        <w:rPr>
          <w:rStyle w:val="StyleBoldUnderline"/>
        </w:rPr>
        <w:t>Sanchez, a privacy expert</w:t>
      </w:r>
      <w:r w:rsidRPr="00E429A7">
        <w:rPr>
          <w:sz w:val="14"/>
        </w:rPr>
        <w:t xml:space="preserve"> at the libertarian Cato Institute, </w:t>
      </w:r>
      <w:r w:rsidRPr="00A51585">
        <w:rPr>
          <w:rStyle w:val="StyleBoldUnderline"/>
        </w:rPr>
        <w:t>agreed. "Even this</w:t>
      </w:r>
      <w:r w:rsidRPr="00E429A7">
        <w:rPr>
          <w:sz w:val="14"/>
        </w:rPr>
        <w:t xml:space="preserve"> now rather flaccid reform </w:t>
      </w:r>
      <w:r w:rsidRPr="00A51585">
        <w:rPr>
          <w:rStyle w:val="StyleBoldUnderline"/>
        </w:rPr>
        <w:t>is still more than some on the Senate Intel Committee can handle</w:t>
      </w:r>
      <w:r w:rsidRPr="00E429A7">
        <w:rPr>
          <w:sz w:val="14"/>
        </w:rPr>
        <w:t>," he said. "You are still hearing a Tourette syndrome-like tick that this is a lifesaving program, when every scintilla of public evidence says otherwise." Besides Democratic senators Ron Wyden of Oregon, Mark Udall of Colorado, and Martin Heinrich of New Mexico</w:t>
      </w:r>
      <w:r w:rsidRPr="00C43F9E">
        <w:rPr>
          <w:rStyle w:val="Emphasis"/>
        </w:rPr>
        <w:t>, few of their committee colleagues appear eager</w:t>
      </w:r>
      <w:r w:rsidRPr="008C6C34">
        <w:rPr>
          <w:rStyle w:val="StyleBoldUnderline"/>
        </w:rPr>
        <w:t xml:space="preserve"> to build in more privacy safeguards</w:t>
      </w:r>
      <w:r w:rsidRPr="00E429A7">
        <w:rPr>
          <w:sz w:val="14"/>
        </w:rPr>
        <w:t xml:space="preserve">. </w:t>
      </w:r>
      <w:r w:rsidRPr="008C6C34">
        <w:rPr>
          <w:rStyle w:val="StyleBoldUnderline"/>
        </w:rPr>
        <w:t xml:space="preserve">However, privacy advocates do have a friend in </w:t>
      </w:r>
      <w:r w:rsidRPr="00E429A7">
        <w:rPr>
          <w:sz w:val="14"/>
        </w:rPr>
        <w:t xml:space="preserve">Sen. Patrick </w:t>
      </w:r>
      <w:r w:rsidRPr="008C6C34">
        <w:rPr>
          <w:rStyle w:val="StyleBoldUnderline"/>
        </w:rPr>
        <w:t>Leahy, the Senate Judiciary Committee chairman</w:t>
      </w:r>
      <w:r w:rsidRPr="00E429A7">
        <w:rPr>
          <w:sz w:val="14"/>
        </w:rPr>
        <w:t xml:space="preserve">. In a statement issued after the House vote, </w:t>
      </w:r>
      <w:r w:rsidRPr="008C6C34">
        <w:rPr>
          <w:rStyle w:val="StyleBoldUnderline"/>
        </w:rPr>
        <w:t xml:space="preserve">Leahy vowed to </w:t>
      </w:r>
      <w:r w:rsidRPr="00D777AF">
        <w:rPr>
          <w:rStyle w:val="Emphasis"/>
        </w:rPr>
        <w:t>keep pressing</w:t>
      </w:r>
      <w:r w:rsidRPr="008C6C34">
        <w:rPr>
          <w:rStyle w:val="StyleBoldUnderline"/>
        </w:rPr>
        <w:t xml:space="preserve"> for a tougher final bill</w:t>
      </w:r>
      <w:r w:rsidRPr="00E429A7">
        <w:rPr>
          <w:sz w:val="14"/>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1A7D5A">
        <w:rPr>
          <w:rStyle w:val="StyleBoldUnderline"/>
        </w:rPr>
        <w:t xml:space="preserve">Whether Leahy can overcome the </w:t>
      </w:r>
      <w:r w:rsidRPr="001A7D5A">
        <w:rPr>
          <w:rStyle w:val="Emphasis"/>
        </w:rPr>
        <w:t>powerful, bipartisan opposition in the Senate</w:t>
      </w:r>
      <w:r w:rsidRPr="001A7D5A">
        <w:rPr>
          <w:rStyle w:val="StyleBoldUnderline"/>
        </w:rPr>
        <w:t xml:space="preserve"> is unclear.</w:t>
      </w:r>
      <w:r w:rsidRPr="00E429A7">
        <w:rPr>
          <w:sz w:val="14"/>
        </w:rPr>
        <w:t xml:space="preserve"> And not every privacy champion is ready to concede defeat. "The Senate needs to improve the proposed law to get to real reform," said the American Civil Liberties Union's Gabriel Rottman. "I'd say </w:t>
      </w:r>
      <w:r w:rsidRPr="008C6C34">
        <w:rPr>
          <w:rStyle w:val="StyleBoldUnderline"/>
        </w:rPr>
        <w:t>this is going to be the</w:t>
      </w:r>
      <w:r w:rsidRPr="00D777AF">
        <w:rPr>
          <w:rStyle w:val="Emphasis"/>
        </w:rPr>
        <w:t xml:space="preserve"> fight of the summer."</w:t>
      </w:r>
    </w:p>
    <w:p w:rsidR="006F1CDF" w:rsidRDefault="006F1CDF" w:rsidP="00986C35">
      <w:pPr>
        <w:rPr>
          <w:rStyle w:val="Emphasis"/>
        </w:rPr>
      </w:pPr>
    </w:p>
    <w:p w:rsidR="006F1CDF" w:rsidRPr="006E048B" w:rsidRDefault="006F1CDF" w:rsidP="006E048B">
      <w:pPr>
        <w:pStyle w:val="Heading3"/>
      </w:pPr>
      <w:r w:rsidRPr="006E048B">
        <w:lastRenderedPageBreak/>
        <w:t>Top Of Docket/A2:  U Overwhelms</w:t>
      </w:r>
    </w:p>
    <w:p w:rsidR="006F1CDF" w:rsidRDefault="006F1CDF" w:rsidP="006F1CDF"/>
    <w:p w:rsidR="006F1CDF" w:rsidRDefault="006F1CDF" w:rsidP="006F1CDF">
      <w:pPr>
        <w:pStyle w:val="Heading4"/>
      </w:pPr>
      <w:r>
        <w:t>Top of docket but must overcome Senate opposition from both sides</w:t>
      </w:r>
    </w:p>
    <w:p w:rsidR="006F1CDF" w:rsidRDefault="006F1CDF" w:rsidP="006F1CDF">
      <w:r>
        <w:rPr>
          <w:rStyle w:val="StyleStyleBold12pt"/>
        </w:rPr>
        <w:t xml:space="preserve">Macri, 6/17  </w:t>
      </w:r>
      <w:r w:rsidRPr="004B33A4">
        <w:t xml:space="preserve">(Giuseppe, Journalist @ Daily Caller, </w:t>
      </w:r>
      <w:hyperlink r:id="rId13" w:history="1">
        <w:r w:rsidRPr="00B6772C">
          <w:rPr>
            <w:rStyle w:val="Hyperlink"/>
          </w:rPr>
          <w:t>http://dailycaller.com/2014/06/17/senators-reject-watered-down-nsa-reform/</w:t>
        </w:r>
      </w:hyperlink>
      <w:r w:rsidRPr="004B33A4">
        <w:t>)</w:t>
      </w:r>
    </w:p>
    <w:p w:rsidR="006F1CDF" w:rsidRPr="004B33A4" w:rsidRDefault="006F1CDF" w:rsidP="006F1CDF">
      <w:pPr>
        <w:rPr>
          <w:rStyle w:val="StyleStyleBold12pt"/>
          <w:b w:val="0"/>
        </w:rPr>
      </w:pPr>
    </w:p>
    <w:p w:rsidR="006F1CDF" w:rsidRPr="004B33A4" w:rsidRDefault="006F1CDF" w:rsidP="006F1CDF">
      <w:pPr>
        <w:rPr>
          <w:sz w:val="14"/>
        </w:rPr>
      </w:pPr>
      <w:r w:rsidRPr="004B33A4">
        <w:rPr>
          <w:sz w:val="14"/>
        </w:rPr>
        <w:t xml:space="preserve">The privacy advocate’s position was reduced to a friend-of-the-court panel, and </w:t>
      </w:r>
      <w:r w:rsidRPr="004B33A4">
        <w:rPr>
          <w:rStyle w:val="StyleBoldUnderline"/>
        </w:rPr>
        <w:t>concerns have since been raised</w:t>
      </w:r>
      <w:r w:rsidRPr="004B33A4">
        <w:rPr>
          <w:sz w:val="14"/>
        </w:rPr>
        <w:t xml:space="preserve"> that the bill in its current form could actually allow for a new form of spying on Americans’ phone calls. “Although the bill approved by the House is intended to end bulk collection, we are not at all confident that it would actually do so,” the senators wrote. </w:t>
      </w:r>
      <w:r w:rsidRPr="004B33A4">
        <w:rPr>
          <w:rStyle w:val="StyleBoldUnderline"/>
        </w:rPr>
        <w:t xml:space="preserve">The bill is </w:t>
      </w:r>
      <w:r w:rsidRPr="004B33A4">
        <w:rPr>
          <w:rStyle w:val="Emphasis"/>
        </w:rPr>
        <w:t>currently undergoing committee scrutiny in the upper chamber</w:t>
      </w:r>
      <w:r w:rsidRPr="004B33A4">
        <w:rPr>
          <w:rStyle w:val="StyleBoldUnderline"/>
        </w:rPr>
        <w:t xml:space="preserve">, where lawmakers </w:t>
      </w:r>
      <w:r w:rsidRPr="004B33A4">
        <w:rPr>
          <w:rStyle w:val="Emphasis"/>
        </w:rPr>
        <w:t>across the aisle</w:t>
      </w:r>
      <w:r w:rsidRPr="004B33A4">
        <w:rPr>
          <w:rStyle w:val="StyleBoldUnderline"/>
        </w:rPr>
        <w:t xml:space="preserve"> have expressed concerns over both its potential to limit important programs critical to national security, and its potential to fall short of protecting</w:t>
      </w:r>
      <w:r w:rsidRPr="004B33A4">
        <w:rPr>
          <w:sz w:val="14"/>
        </w:rPr>
        <w:t xml:space="preserve"> the </w:t>
      </w:r>
      <w:r w:rsidRPr="004B33A4">
        <w:rPr>
          <w:rStyle w:val="StyleBoldUnderline"/>
        </w:rPr>
        <w:t>privacy</w:t>
      </w:r>
      <w:r w:rsidRPr="004B33A4">
        <w:rPr>
          <w:sz w:val="14"/>
        </w:rPr>
        <w:t xml:space="preserve"> of Americans’ electronic communications.</w:t>
      </w:r>
    </w:p>
    <w:p w:rsidR="006F1CDF" w:rsidRDefault="006F1CDF" w:rsidP="006F1CDF"/>
    <w:p w:rsidR="00BB589B" w:rsidRDefault="00BB589B" w:rsidP="00BB589B">
      <w:pPr>
        <w:pStyle w:val="Heading4"/>
      </w:pPr>
      <w:r>
        <w:t>top of docket in senate and outcome uncertain – obama pushing but must fight off major senate amendments</w:t>
      </w:r>
    </w:p>
    <w:p w:rsidR="00BB589B" w:rsidRPr="006D50C2" w:rsidRDefault="00BB589B" w:rsidP="00BB589B">
      <w:pPr>
        <w:rPr>
          <w:rStyle w:val="StyleStyleBold12pt"/>
          <w:b w:val="0"/>
        </w:rPr>
      </w:pPr>
      <w:r>
        <w:rPr>
          <w:rStyle w:val="StyleStyleBold12pt"/>
        </w:rPr>
        <w:t xml:space="preserve">The Hill, 6/8  </w:t>
      </w:r>
      <w:r>
        <w:rPr>
          <w:rStyle w:val="StyleStyleBold12pt"/>
          <w:b w:val="0"/>
        </w:rPr>
        <w:t>(http://thehill.com/policy/technology/208560-nsa-reform-heats-up-in-the-senate)</w:t>
      </w:r>
    </w:p>
    <w:p w:rsidR="00BB589B" w:rsidRDefault="00BB589B" w:rsidP="00BB589B">
      <w:pPr>
        <w:rPr>
          <w:rStyle w:val="StyleBoldUnderline"/>
        </w:rPr>
      </w:pPr>
      <w:r w:rsidRPr="00A51585">
        <w:rPr>
          <w:sz w:val="16"/>
        </w:rPr>
        <w:t xml:space="preserve">The </w:t>
      </w:r>
      <w:r w:rsidRPr="006D50C2">
        <w:rPr>
          <w:rStyle w:val="StyleBoldUnderline"/>
        </w:rPr>
        <w:t>debate over reforming</w:t>
      </w:r>
      <w:r w:rsidRPr="00A51585">
        <w:rPr>
          <w:sz w:val="16"/>
        </w:rPr>
        <w:t xml:space="preserve"> the </w:t>
      </w:r>
      <w:r w:rsidRPr="006D50C2">
        <w:rPr>
          <w:rStyle w:val="StyleBoldUnderline"/>
        </w:rPr>
        <w:t>N</w:t>
      </w:r>
      <w:r w:rsidRPr="00A51585">
        <w:rPr>
          <w:sz w:val="16"/>
        </w:rPr>
        <w:t xml:space="preserve">ational </w:t>
      </w:r>
      <w:r w:rsidRPr="006D50C2">
        <w:rPr>
          <w:rStyle w:val="StyleBoldUnderline"/>
        </w:rPr>
        <w:t>S</w:t>
      </w:r>
      <w:r w:rsidRPr="00A51585">
        <w:rPr>
          <w:sz w:val="16"/>
        </w:rPr>
        <w:t xml:space="preserve">ecurity </w:t>
      </w:r>
      <w:r w:rsidRPr="006D50C2">
        <w:rPr>
          <w:rStyle w:val="StyleBoldUnderline"/>
        </w:rPr>
        <w:t>A</w:t>
      </w:r>
      <w:r w:rsidRPr="00A51585">
        <w:rPr>
          <w:sz w:val="16"/>
        </w:rPr>
        <w:t xml:space="preserve">gency </w:t>
      </w:r>
      <w:r w:rsidRPr="006D50C2">
        <w:rPr>
          <w:rStyle w:val="StyleBoldUnderline"/>
        </w:rPr>
        <w:t xml:space="preserve">is </w:t>
      </w:r>
      <w:r w:rsidRPr="00B17635">
        <w:rPr>
          <w:rStyle w:val="Emphasis"/>
        </w:rPr>
        <w:t>heating up in the Senate</w:t>
      </w:r>
      <w:r w:rsidRPr="00A51585">
        <w:rPr>
          <w:sz w:val="16"/>
        </w:rPr>
        <w:t xml:space="preserve">. After what some see as a loss in the House, pro-reform </w:t>
      </w:r>
      <w:r w:rsidRPr="006D50C2">
        <w:rPr>
          <w:rStyle w:val="StyleBoldUnderline"/>
        </w:rPr>
        <w:t>lawmakers and advocates are hoping for a comeback in the upper chamber</w:t>
      </w:r>
      <w:r w:rsidRPr="00A51585">
        <w:rPr>
          <w:sz w:val="16"/>
        </w:rPr>
        <w:t xml:space="preserve">, where they are seeking an end to the NSA’s collection of bulk data from phone calls involving people in the United States. </w:t>
      </w:r>
      <w:r w:rsidRPr="006D50C2">
        <w:rPr>
          <w:rStyle w:val="StyleBoldUnderline"/>
        </w:rPr>
        <w:t>“All the sides are talking and trying to figure out a solution that addresses concerns on all sides</w:t>
      </w:r>
      <w:r w:rsidRPr="00A51585">
        <w:rPr>
          <w:sz w:val="16"/>
        </w:rPr>
        <w:t xml:space="preserve">,” one person familiar with talks between stakeholders on the issue said. Advocates for reform thought they would win in the House after Patriot Act author Rep. James Sensenbrenner Jr. (R-Wis.) offered legislation to end bulk collection. But </w:t>
      </w:r>
      <w:r w:rsidRPr="00B17635">
        <w:rPr>
          <w:rStyle w:val="StyleBoldUnderline"/>
        </w:rPr>
        <w:t xml:space="preserve">in </w:t>
      </w:r>
      <w:r w:rsidRPr="00A51585">
        <w:rPr>
          <w:rStyle w:val="Emphasis"/>
        </w:rPr>
        <w:t>eleventh-hour negotiations between House leaders and the administration</w:t>
      </w:r>
      <w:r w:rsidRPr="00B17635">
        <w:rPr>
          <w:rStyle w:val="StyleBoldUnderline"/>
        </w:rPr>
        <w:t>, reformers say the bill was watered down</w:t>
      </w:r>
      <w:r w:rsidRPr="00A51585">
        <w:rPr>
          <w:sz w:val="16"/>
        </w:rPr>
        <w:t xml:space="preserve"> in a way that could allow bulk collection to continue. Specifically, the final bill included an overly broad definition of “selectors,” the terms intelligence officials can use to search for information in large data sets, critics said. </w:t>
      </w:r>
      <w:r w:rsidRPr="00A51585">
        <w:rPr>
          <w:rStyle w:val="StyleBoldUnderline"/>
        </w:rPr>
        <w:t>In the Senate, reform advocates are talking to lawmakers about a more narrow definition, and there have been some signs of support for their position</w:t>
      </w:r>
      <w:r w:rsidRPr="00A51585">
        <w:rPr>
          <w:sz w:val="16"/>
        </w:rPr>
        <w:t xml:space="preserve">. “I am interested in trying to find a clearer and more understandable definition and make clear that it prohibits bulk collection of information under these authorities,” Senate Intelligence Committee Chairwoman Dianne Feinstein (D-Calif.) said in her opening statement </w:t>
      </w:r>
      <w:r w:rsidRPr="00A51585">
        <w:rPr>
          <w:rStyle w:val="StyleBoldUnderline"/>
        </w:rPr>
        <w:t>at a Thursday hearing on the issue</w:t>
      </w:r>
      <w:r w:rsidRPr="00A51585">
        <w:rPr>
          <w:sz w:val="16"/>
        </w:rPr>
        <w:t xml:space="preserve">. The </w:t>
      </w:r>
      <w:r w:rsidRPr="00A51585">
        <w:rPr>
          <w:rStyle w:val="StyleBoldUnderline"/>
        </w:rPr>
        <w:t>comments were notable from Feinstein, who has vocally defended the surveillance programs</w:t>
      </w:r>
      <w:r w:rsidRPr="00A51585">
        <w:rPr>
          <w:sz w:val="16"/>
        </w:rPr>
        <w:t xml:space="preserve">, since they first came to light last year. She asked officials from the intelligence agencies about further refining the definition of selectors, and Deputy Attorney General James Cole said his agency was open to it. “We’re more than happy to work with the committee … to try to put out language that really accomplishes what I think we all understand needs to be done,” he said. “We’re trying to end bulk collection” without sacrificing national security, he continued. Stephanie O’Sullivan, principal deputy director of national intelligence, echoed Cole’s comments. “The Intelligence Committee understands and will adhere to the bill’s prohibitions of all bulk collection under these authorities,” she said. </w:t>
      </w:r>
      <w:r w:rsidRPr="00A51585">
        <w:rPr>
          <w:rStyle w:val="StyleBoldUnderline"/>
        </w:rPr>
        <w:t>Senate Judiciary Committee Chai</w:t>
      </w:r>
      <w:r w:rsidRPr="00A51585">
        <w:rPr>
          <w:sz w:val="16"/>
        </w:rPr>
        <w:t xml:space="preserve">rman Patrick </w:t>
      </w:r>
      <w:r w:rsidRPr="00A51585">
        <w:rPr>
          <w:rStyle w:val="StyleBoldUnderline"/>
        </w:rPr>
        <w:t>Leahy</w:t>
      </w:r>
      <w:r w:rsidRPr="00A51585">
        <w:rPr>
          <w:sz w:val="16"/>
        </w:rPr>
        <w:t xml:space="preserve"> (D-Vt.), the lead Senate sponsor of the original USA Freedom Act, </w:t>
      </w:r>
      <w:r w:rsidRPr="00A51585">
        <w:rPr>
          <w:rStyle w:val="StyleBoldUnderline"/>
        </w:rPr>
        <w:t>has repeatedly expressed disappointment in the House-passed version of the bill.</w:t>
      </w:r>
      <w:r>
        <w:rPr>
          <w:rStyle w:val="StyleBoldUnderline"/>
        </w:rPr>
        <w:t xml:space="preserve"> </w:t>
      </w:r>
      <w:r w:rsidRPr="00A51585">
        <w:rPr>
          <w:rStyle w:val="StyleBoldUnderline"/>
        </w:rPr>
        <w:t>He has pledged to “fight</w:t>
      </w:r>
      <w:r w:rsidRPr="00A51585">
        <w:rPr>
          <w:sz w:val="16"/>
        </w:rPr>
        <w:t xml:space="preserve"> for a stronger USA FREEDOM Act” that bans bulk data collection. </w:t>
      </w:r>
      <w:r w:rsidRPr="00A51585">
        <w:rPr>
          <w:rStyle w:val="StyleBoldUnderline"/>
        </w:rPr>
        <w:t>Other</w:t>
      </w:r>
      <w:r w:rsidRPr="00A51585">
        <w:rPr>
          <w:sz w:val="16"/>
        </w:rPr>
        <w:t xml:space="preserve"> pro-reform </w:t>
      </w:r>
      <w:r w:rsidRPr="00A51585">
        <w:rPr>
          <w:rStyle w:val="StyleBoldUnderline"/>
        </w:rPr>
        <w:t>committee members have joined Leahy’s calls.</w:t>
      </w:r>
      <w:r>
        <w:rPr>
          <w:rStyle w:val="StyleBoldUnderline"/>
        </w:rPr>
        <w:t xml:space="preserve"> </w:t>
      </w:r>
      <w:r w:rsidRPr="00A51585">
        <w:rPr>
          <w:sz w:val="16"/>
        </w:rPr>
        <w:t xml:space="preserve">Sen. Richard Blumenthal (D-Conn.) said he is “very hopeful” that Leahy will </w:t>
      </w:r>
      <w:r w:rsidRPr="007743CF">
        <w:rPr>
          <w:rStyle w:val="StyleBoldUnderline"/>
        </w:rPr>
        <w:t>move ahead with his version</w:t>
      </w:r>
      <w:r w:rsidRPr="00A51585">
        <w:rPr>
          <w:sz w:val="16"/>
        </w:rPr>
        <w:t xml:space="preserve"> of the USA Freedom Act. Soon after the Snowden leaks started appearing last year, Blumenthal introduced a bill that would install a “constitutional advocate” at the Foreign Intelligence Surveillance Court to push back on government proposals for new surveillance programs. While that measure was included in the original USA Freedom Act, it got changed as the bill moved to the House floor. </w:t>
      </w:r>
      <w:r w:rsidRPr="006D50C2">
        <w:rPr>
          <w:rStyle w:val="StyleBoldUnderline"/>
        </w:rPr>
        <w:t>The House-passed version of the bill creates a panel of experts that the court can consult as it rules on new surveillance programs.</w:t>
      </w:r>
    </w:p>
    <w:p w:rsidR="00BB589B" w:rsidRDefault="00BB589B" w:rsidP="00BB589B">
      <w:pPr>
        <w:rPr>
          <w:rStyle w:val="StyleBoldUnderline"/>
        </w:rPr>
      </w:pPr>
    </w:p>
    <w:p w:rsidR="00BB589B" w:rsidRDefault="00BB589B" w:rsidP="006F1CDF"/>
    <w:p w:rsidR="006F1CDF" w:rsidRDefault="006F1CDF" w:rsidP="006F1CDF">
      <w:pPr>
        <w:pStyle w:val="Heading4"/>
      </w:pPr>
      <w:r>
        <w:lastRenderedPageBreak/>
        <w:t>top of docket and obama pushing but passage uncertain – must thread political needle to fight off amendments from privacy advocates and opposition from security hawks</w:t>
      </w:r>
    </w:p>
    <w:p w:rsidR="006F1CDF" w:rsidRDefault="006F1CDF" w:rsidP="006F1CDF">
      <w:pPr>
        <w:rPr>
          <w:rStyle w:val="StyleStyleBold12pt"/>
          <w:b w:val="0"/>
          <w:sz w:val="16"/>
          <w:szCs w:val="16"/>
        </w:rPr>
      </w:pPr>
      <w:r>
        <w:rPr>
          <w:rStyle w:val="StyleStyleBold12pt"/>
        </w:rPr>
        <w:t xml:space="preserve">Brown, 5/23,  </w:t>
      </w:r>
      <w:r w:rsidRPr="004B33A4">
        <w:rPr>
          <w:rStyle w:val="StyleStyleBold12pt"/>
          <w:b w:val="0"/>
          <w:sz w:val="16"/>
          <w:szCs w:val="16"/>
        </w:rPr>
        <w:t xml:space="preserve">(Alex, National Journal, </w:t>
      </w:r>
      <w:hyperlink r:id="rId14" w:history="1">
        <w:r w:rsidRPr="00B6772C">
          <w:rPr>
            <w:rStyle w:val="Hyperlink"/>
            <w:sz w:val="16"/>
            <w:szCs w:val="16"/>
          </w:rPr>
          <w:t>http://www.nationaljournal.com/tech-edge/senators-pledge-stronger-privacy-safeguards-after-house-passes-nsa-bill-brought-to-you-by-softbank-20140523</w:t>
        </w:r>
      </w:hyperlink>
      <w:r w:rsidRPr="004B33A4">
        <w:rPr>
          <w:rStyle w:val="StyleStyleBold12pt"/>
          <w:b w:val="0"/>
          <w:sz w:val="16"/>
          <w:szCs w:val="16"/>
        </w:rPr>
        <w:t>)</w:t>
      </w:r>
    </w:p>
    <w:p w:rsidR="006F1CDF" w:rsidRPr="004B33A4" w:rsidRDefault="006F1CDF" w:rsidP="006F1CDF">
      <w:pPr>
        <w:rPr>
          <w:rStyle w:val="StyleStyleBold12pt"/>
          <w:b w:val="0"/>
          <w:sz w:val="16"/>
          <w:szCs w:val="16"/>
        </w:rPr>
      </w:pPr>
    </w:p>
    <w:p w:rsidR="006F1CDF" w:rsidRPr="00ED458D" w:rsidRDefault="006F1CDF" w:rsidP="006F1CDF">
      <w:pPr>
        <w:rPr>
          <w:sz w:val="14"/>
        </w:rPr>
      </w:pPr>
      <w:r w:rsidRPr="00ED458D">
        <w:rPr>
          <w:sz w:val="14"/>
        </w:rPr>
        <w:t xml:space="preserve">TODAY'S TOP PARAGRAPH: </w:t>
      </w:r>
      <w:r w:rsidRPr="004B33A4">
        <w:rPr>
          <w:rStyle w:val="StyleBoldUnderline"/>
        </w:rPr>
        <w:t>The House overwhelmingly passed the Freedom Act, earning bipartisan support despite outrage from tech companies and privacy groups that recent changes have opened up loopholes</w:t>
      </w:r>
      <w:r w:rsidRPr="00ED458D">
        <w:rPr>
          <w:sz w:val="14"/>
        </w:rPr>
        <w:t xml:space="preserve"> in the language. </w:t>
      </w:r>
      <w:r w:rsidRPr="00ED458D">
        <w:rPr>
          <w:rStyle w:val="StyleBoldUnderline"/>
        </w:rPr>
        <w:t xml:space="preserve">Several senators are </w:t>
      </w:r>
      <w:r w:rsidRPr="006F1CDF">
        <w:rPr>
          <w:rStyle w:val="Emphasis"/>
        </w:rPr>
        <w:t>already promising to push for stronger privacy</w:t>
      </w:r>
      <w:r w:rsidRPr="00ED458D">
        <w:rPr>
          <w:rStyle w:val="StyleBoldUnderline"/>
        </w:rPr>
        <w:t xml:space="preserve"> and transparency provisions, and the Judiciary Committee</w:t>
      </w:r>
      <w:r w:rsidRPr="00ED458D">
        <w:rPr>
          <w:sz w:val="14"/>
        </w:rPr>
        <w:t xml:space="preserve"> said it will </w:t>
      </w:r>
      <w:r w:rsidRPr="00ED458D">
        <w:rPr>
          <w:rStyle w:val="StyleBoldUnderline"/>
        </w:rPr>
        <w:t>begin its consideration next month</w:t>
      </w:r>
      <w:r w:rsidRPr="00ED458D">
        <w:rPr>
          <w:sz w:val="14"/>
        </w:rPr>
        <w:t xml:space="preserve">. Business groups are again pushing for a national data-breach law in the wake of the eBay hack, and Sen. John Thune wants a permanent ban on taxing Internet access. TOP NEWS HOUSE EASILY PASSES 'WATERED-DOWN' FREEDOM ACT: Beating back an insurrection from privacy hardliners, the House on Thursday passed the Freedom Act, 313-121. </w:t>
      </w:r>
      <w:r w:rsidRPr="00ED458D">
        <w:rPr>
          <w:rStyle w:val="StyleBoldUnderline"/>
        </w:rPr>
        <w:t>The bill,</w:t>
      </w:r>
      <w:r w:rsidRPr="00ED458D">
        <w:rPr>
          <w:sz w:val="14"/>
        </w:rPr>
        <w:t xml:space="preserve"> which its champions say will end the bulk collection of Americans' phone records, </w:t>
      </w:r>
      <w:r w:rsidRPr="00ED458D">
        <w:rPr>
          <w:rStyle w:val="StyleBoldUnderline"/>
        </w:rPr>
        <w:t xml:space="preserve">underwent two rounds of language-narrowing compromises this month, first at the committee level and then </w:t>
      </w:r>
      <w:r w:rsidRPr="00ED458D">
        <w:rPr>
          <w:rStyle w:val="Emphasis"/>
        </w:rPr>
        <w:t>under pressure from House leadership and the White House</w:t>
      </w:r>
      <w:r w:rsidRPr="00ED458D">
        <w:rPr>
          <w:sz w:val="14"/>
        </w:rPr>
        <w:t xml:space="preserve">. (Volz, NJ) WHO VOTED AGAINST IT? </w:t>
      </w:r>
      <w:r w:rsidRPr="00ED458D">
        <w:rPr>
          <w:rStyle w:val="StyleBoldUnderline"/>
        </w:rPr>
        <w:t xml:space="preserve">Opposition fell </w:t>
      </w:r>
      <w:r w:rsidRPr="00ED458D">
        <w:rPr>
          <w:rStyle w:val="Emphasis"/>
        </w:rPr>
        <w:t>across party lines</w:t>
      </w:r>
      <w:r w:rsidRPr="00ED458D">
        <w:rPr>
          <w:rStyle w:val="StyleBoldUnderline"/>
        </w:rPr>
        <w:t>, with 51 Republicans and 70 Democrats</w:t>
      </w:r>
      <w:r w:rsidRPr="00ED458D">
        <w:rPr>
          <w:sz w:val="14"/>
        </w:rPr>
        <w:t xml:space="preserve">. That included 76 of the 152 cosponsors of the original Freedom Act and several members of the Judiciary Committee, which unanimously passed an earlier draft just weeks ago. Reps. Zoe Lofgren and Rush Holt led the opposition during morning debate. Republicans Justin Amash and Darrell Issa also voted no, as did Anna Eshoo and Doris Matsui, both California Democrats with ties to Silicon Valley. Click here for the full roll call. </w:t>
      </w:r>
      <w:r w:rsidRPr="00ED458D">
        <w:rPr>
          <w:rStyle w:val="StyleBoldUnderline"/>
        </w:rPr>
        <w:t>SENATORS ALREADY HAVE SOME CONCERNS</w:t>
      </w:r>
      <w:r w:rsidRPr="00ED458D">
        <w:rPr>
          <w:sz w:val="14"/>
        </w:rPr>
        <w:t xml:space="preserve"> ... </w:t>
      </w:r>
      <w:r w:rsidRPr="00ED458D">
        <w:rPr>
          <w:rStyle w:val="StyleBoldUnderline"/>
        </w:rPr>
        <w:t xml:space="preserve">Several </w:t>
      </w:r>
      <w:r w:rsidRPr="006F1CDF">
        <w:rPr>
          <w:rStyle w:val="Emphasis"/>
        </w:rPr>
        <w:t>key senators</w:t>
      </w:r>
      <w:r w:rsidRPr="00ED458D">
        <w:rPr>
          <w:rStyle w:val="StyleBoldUnderline"/>
        </w:rPr>
        <w:t xml:space="preserve"> swiftly indicated the House's</w:t>
      </w:r>
      <w:r w:rsidRPr="00ED458D">
        <w:rPr>
          <w:sz w:val="14"/>
        </w:rPr>
        <w:t xml:space="preserve"> Freedom </w:t>
      </w:r>
      <w:r w:rsidRPr="00ED458D">
        <w:rPr>
          <w:rStyle w:val="StyleBoldUnderline"/>
        </w:rPr>
        <w:t xml:space="preserve">Act was </w:t>
      </w:r>
      <w:r w:rsidRPr="00ED458D">
        <w:rPr>
          <w:rStyle w:val="Emphasis"/>
        </w:rPr>
        <w:t>not about to earn a rubber stamp</w:t>
      </w:r>
      <w:r w:rsidRPr="00ED458D">
        <w:rPr>
          <w:rStyle w:val="StyleBoldUnderline"/>
        </w:rPr>
        <w:t xml:space="preserve"> in the upper chamber. Senate Judiciary Chair</w:t>
      </w:r>
      <w:r w:rsidRPr="00ED458D">
        <w:rPr>
          <w:sz w:val="14"/>
        </w:rPr>
        <w:t xml:space="preserve">man Patrick </w:t>
      </w:r>
      <w:r w:rsidRPr="00ED458D">
        <w:rPr>
          <w:rStyle w:val="StyleBoldUnderline"/>
        </w:rPr>
        <w:t>Leahy said he was "disappointed" in the measure for lacking "meaningful reforms contained in the original" version</w:t>
      </w:r>
      <w:r w:rsidRPr="00ED458D">
        <w:rPr>
          <w:sz w:val="14"/>
        </w:rPr>
        <w:t xml:space="preserve"> of the bill. </w:t>
      </w:r>
      <w:r w:rsidRPr="00ED458D">
        <w:rPr>
          <w:rStyle w:val="StyleBoldUnderline"/>
        </w:rPr>
        <w:t>His committee plans to take up NSA reform in June.</w:t>
      </w:r>
      <w:r>
        <w:rPr>
          <w:rStyle w:val="StyleBoldUnderline"/>
        </w:rPr>
        <w:t xml:space="preserve"> </w:t>
      </w:r>
      <w:r w:rsidRPr="00ED458D">
        <w:rPr>
          <w:rStyle w:val="StyleBoldUnderline"/>
        </w:rPr>
        <w:t>Other senators were more forceful</w:t>
      </w:r>
      <w:r w:rsidRPr="00ED458D">
        <w:rPr>
          <w:sz w:val="14"/>
        </w:rPr>
        <w:t xml:space="preserve">. Ron </w:t>
      </w:r>
      <w:r w:rsidRPr="00ED458D">
        <w:rPr>
          <w:rStyle w:val="StyleBoldUnderline"/>
        </w:rPr>
        <w:t>Wyden,</w:t>
      </w:r>
      <w:r w:rsidRPr="00ED458D">
        <w:rPr>
          <w:sz w:val="14"/>
        </w:rPr>
        <w:t xml:space="preserve"> in noting his opposition, said lower chamber "watered it down so far that it fails to protect Americans from suspicionless mass surveillance." Added Rand </w:t>
      </w:r>
      <w:r w:rsidRPr="00ED458D">
        <w:rPr>
          <w:rStyle w:val="StyleBoldUnderline"/>
        </w:rPr>
        <w:t>Paul:</w:t>
      </w:r>
      <w:r w:rsidRPr="00ED458D">
        <w:rPr>
          <w:sz w:val="14"/>
        </w:rPr>
        <w:t xml:space="preserve"> "We need to have some reforms but I'm not sure they've gone far enough." Mark </w:t>
      </w:r>
      <w:r w:rsidRPr="00ED458D">
        <w:rPr>
          <w:rStyle w:val="StyleBoldUnderline"/>
        </w:rPr>
        <w:t>Udall and</w:t>
      </w:r>
      <w:r w:rsidRPr="00ED458D">
        <w:rPr>
          <w:sz w:val="14"/>
        </w:rPr>
        <w:t xml:space="preserve"> Richard </w:t>
      </w:r>
      <w:r w:rsidRPr="00ED458D">
        <w:rPr>
          <w:rStyle w:val="StyleBoldUnderline"/>
        </w:rPr>
        <w:t>Blumenthal also blasted the House compromise.</w:t>
      </w:r>
      <w:r>
        <w:rPr>
          <w:rStyle w:val="StyleBoldUnderline"/>
        </w:rPr>
        <w:t xml:space="preserve"> </w:t>
      </w:r>
      <w:r w:rsidRPr="00ED458D">
        <w:rPr>
          <w:rStyle w:val="StyleBoldUnderline"/>
        </w:rPr>
        <w:t>But on the reverse end of the pendulum, Intell</w:t>
      </w:r>
      <w:r w:rsidRPr="00ED458D">
        <w:rPr>
          <w:sz w:val="14"/>
        </w:rPr>
        <w:t xml:space="preserve">igence </w:t>
      </w:r>
      <w:r w:rsidRPr="00ED458D">
        <w:rPr>
          <w:rStyle w:val="StyleBoldUnderline"/>
        </w:rPr>
        <w:t>Chair</w:t>
      </w:r>
      <w:r w:rsidRPr="00ED458D">
        <w:rPr>
          <w:sz w:val="14"/>
        </w:rPr>
        <w:t xml:space="preserve">man Dianne </w:t>
      </w:r>
      <w:r w:rsidRPr="00ED458D">
        <w:rPr>
          <w:rStyle w:val="StyleBoldUnderline"/>
        </w:rPr>
        <w:t>Feinstein didn't warmly embrace the House package, either.</w:t>
      </w:r>
      <w:r w:rsidRPr="00ED458D">
        <w:rPr>
          <w:sz w:val="14"/>
        </w:rPr>
        <w:t xml:space="preserve"> In an evening statement, </w:t>
      </w:r>
      <w:r w:rsidRPr="00ED458D">
        <w:rPr>
          <w:rStyle w:val="StyleBoldUnderline"/>
        </w:rPr>
        <w:t>the national-security hawk merely said she was "open to considering the legislation when the Senate returns</w:t>
      </w:r>
      <w:r w:rsidRPr="00ED458D">
        <w:rPr>
          <w:sz w:val="14"/>
        </w:rPr>
        <w:t xml:space="preserve"> to Washington."</w:t>
      </w:r>
    </w:p>
    <w:p w:rsidR="006F1CDF" w:rsidRDefault="006F1CDF" w:rsidP="006F1CDF"/>
    <w:p w:rsidR="00560AB7" w:rsidRDefault="00560AB7" w:rsidP="00560AB7">
      <w:pPr>
        <w:pStyle w:val="Heading4"/>
      </w:pPr>
      <w:r>
        <w:t>vital to prevent entire program from expiring – but passage not guaranteed – overcoming demands for stricter limits key</w:t>
      </w:r>
    </w:p>
    <w:p w:rsidR="00560AB7" w:rsidRPr="00FC6BB3" w:rsidRDefault="00560AB7" w:rsidP="00560AB7">
      <w:pPr>
        <w:rPr>
          <w:rStyle w:val="StyleStyleBold12pt"/>
        </w:rPr>
      </w:pPr>
      <w:r>
        <w:rPr>
          <w:rStyle w:val="StyleStyleBold12pt"/>
        </w:rPr>
        <w:t>Gorman, 14</w:t>
      </w:r>
    </w:p>
    <w:p w:rsidR="00560AB7" w:rsidRDefault="00560AB7" w:rsidP="00560AB7">
      <w:r w:rsidRPr="00FC6BB3">
        <w:t>Siobhan Gorman, WSJ, 3/25/14, Consensus</w:t>
      </w:r>
      <w:r>
        <w:t xml:space="preserve"> Nears to Overhaul NSA Phone Surveillance, online.wsj.com/news/articles/SB10001424052702304679404579461293671732298?mg=reno64-wsj&amp;url=http%3A%2F%2Fonline.wsj.com%2Farticle%2FSB10001424052702304679404579461293671732298.html</w:t>
      </w:r>
    </w:p>
    <w:p w:rsidR="00560AB7" w:rsidRDefault="00560AB7" w:rsidP="00560AB7"/>
    <w:p w:rsidR="00560AB7" w:rsidRDefault="00560AB7" w:rsidP="00560AB7">
      <w:r w:rsidRPr="0078315E">
        <w:rPr>
          <w:rStyle w:val="StyleBoldUnderline"/>
          <w:highlight w:val="cyan"/>
        </w:rPr>
        <w:t>The White House and congressional leaders have settled</w:t>
      </w:r>
      <w:r>
        <w:rPr>
          <w:rStyle w:val="StyleBoldUnderline"/>
        </w:rPr>
        <w:t xml:space="preserve"> on comparable proposals for ending the government's mass collection of telephone records</w:t>
      </w:r>
      <w:r>
        <w:t xml:space="preserve">, </w:t>
      </w:r>
      <w:r w:rsidRPr="0078315E">
        <w:rPr>
          <w:rStyle w:val="StyleBoldUnderline"/>
          <w:highlight w:val="cyan"/>
        </w:rPr>
        <w:t>signaling</w:t>
      </w:r>
      <w:r>
        <w:t xml:space="preserve"> the eventual </w:t>
      </w:r>
      <w:r w:rsidRPr="00B44456">
        <w:rPr>
          <w:rStyle w:val="StyleBoldUnderline"/>
          <w:highlight w:val="cyan"/>
        </w:rPr>
        <w:t>end of</w:t>
      </w:r>
      <w:r w:rsidRPr="00B44456">
        <w:rPr>
          <w:rStyle w:val="StyleBoldUnderline"/>
        </w:rPr>
        <w:t xml:space="preserve"> a practice that</w:t>
      </w:r>
      <w:r>
        <w:t xml:space="preserve"> critics said </w:t>
      </w:r>
      <w:r w:rsidRPr="00B44456">
        <w:rPr>
          <w:rStyle w:val="StyleBoldUnderline"/>
        </w:rPr>
        <w:t>had come to epitomize U.S. surveillance</w:t>
      </w:r>
      <w:r>
        <w:rPr>
          <w:rStyle w:val="StyleBoldUnderline"/>
        </w:rPr>
        <w:t xml:space="preserve"> overreach</w:t>
      </w:r>
      <w:r>
        <w:t xml:space="preserve"> in the post-9/11 era.</w:t>
      </w:r>
    </w:p>
    <w:p w:rsidR="00560AB7" w:rsidRDefault="00560AB7" w:rsidP="00560AB7">
      <w:r>
        <w:t xml:space="preserve">The </w:t>
      </w:r>
      <w:r>
        <w:rPr>
          <w:rStyle w:val="StyleBoldUnderline"/>
        </w:rPr>
        <w:t>proposals</w:t>
      </w:r>
      <w:r>
        <w:t xml:space="preserve">, offered in separate announcements on Tuesday, </w:t>
      </w:r>
      <w:r>
        <w:rPr>
          <w:rStyle w:val="StyleBoldUnderline"/>
        </w:rPr>
        <w:t xml:space="preserve">signified </w:t>
      </w:r>
      <w:r w:rsidRPr="0078315E">
        <w:rPr>
          <w:rStyle w:val="StyleBoldUnderline"/>
          <w:highlight w:val="cyan"/>
        </w:rPr>
        <w:t>a rapidly expanding consensus among lawmakers</w:t>
      </w:r>
      <w:r>
        <w:t xml:space="preserve">, </w:t>
      </w:r>
      <w:r>
        <w:rPr>
          <w:rStyle w:val="StyleBoldUnderline"/>
        </w:rPr>
        <w:t>intelligence agencies and civil-liberties groups on how to overhaul the National Security Agency program</w:t>
      </w:r>
      <w:r>
        <w:t>.</w:t>
      </w:r>
    </w:p>
    <w:p w:rsidR="00560AB7" w:rsidRDefault="00560AB7" w:rsidP="00560AB7">
      <w:r w:rsidRPr="0078315E">
        <w:rPr>
          <w:rStyle w:val="StyleBoldUnderline"/>
          <w:highlight w:val="cyan"/>
        </w:rPr>
        <w:t xml:space="preserve">But the developments </w:t>
      </w:r>
      <w:r w:rsidRPr="0078315E">
        <w:rPr>
          <w:rStyle w:val="Emphasis"/>
          <w:highlight w:val="cyan"/>
        </w:rPr>
        <w:t>didn't offer assurance of quick</w:t>
      </w:r>
      <w:r>
        <w:rPr>
          <w:rStyle w:val="Emphasis"/>
        </w:rPr>
        <w:t xml:space="preserve"> congressional </w:t>
      </w:r>
      <w:r w:rsidRPr="0078315E">
        <w:rPr>
          <w:rStyle w:val="Emphasis"/>
          <w:highlight w:val="cyan"/>
        </w:rPr>
        <w:t>passage</w:t>
      </w:r>
      <w:r>
        <w:t xml:space="preserve">, </w:t>
      </w:r>
      <w:r w:rsidRPr="00FC6BB3">
        <w:rPr>
          <w:rStyle w:val="StyleBoldUnderline"/>
          <w:highlight w:val="cyan"/>
        </w:rPr>
        <w:t xml:space="preserve">which would </w:t>
      </w:r>
      <w:r w:rsidRPr="003C28D1">
        <w:rPr>
          <w:rStyle w:val="Emphasis"/>
          <w:highlight w:val="cyan"/>
        </w:rPr>
        <w:t>require support from lawmakers who favor more limitations</w:t>
      </w:r>
      <w:r w:rsidRPr="003C28D1">
        <w:rPr>
          <w:rStyle w:val="Emphasis"/>
        </w:rPr>
        <w:t xml:space="preserve"> </w:t>
      </w:r>
      <w:r>
        <w:rPr>
          <w:rStyle w:val="StyleBoldUnderline"/>
        </w:rPr>
        <w:t>on surveillance</w:t>
      </w:r>
      <w:r>
        <w:t xml:space="preserve">. </w:t>
      </w:r>
      <w:r w:rsidRPr="0078315E">
        <w:rPr>
          <w:rStyle w:val="StyleBoldUnderline"/>
          <w:highlight w:val="cyan"/>
        </w:rPr>
        <w:t xml:space="preserve">Moving any legislation through Congress in an election year will be challenging, </w:t>
      </w:r>
      <w:r w:rsidRPr="003C28D1">
        <w:rPr>
          <w:rStyle w:val="Emphasis"/>
          <w:highlight w:val="cyan"/>
        </w:rPr>
        <w:t>particularly highly sensitive bills</w:t>
      </w:r>
      <w:r>
        <w:t>.</w:t>
      </w:r>
    </w:p>
    <w:p w:rsidR="00560AB7" w:rsidRDefault="00560AB7" w:rsidP="00560AB7">
      <w:r>
        <w:lastRenderedPageBreak/>
        <w:t xml:space="preserve">Yet, </w:t>
      </w:r>
      <w:r w:rsidRPr="0078315E">
        <w:rPr>
          <w:rStyle w:val="Emphasis"/>
          <w:highlight w:val="cyan"/>
        </w:rPr>
        <w:t>the clock is ticking</w:t>
      </w:r>
      <w:r>
        <w:rPr>
          <w:rStyle w:val="StyleBoldUnderline"/>
        </w:rPr>
        <w:t xml:space="preserve">. </w:t>
      </w:r>
      <w:r w:rsidRPr="0078315E">
        <w:rPr>
          <w:rStyle w:val="StyleBoldUnderline"/>
          <w:highlight w:val="cyan"/>
        </w:rPr>
        <w:t>If Congress doesn't approve a revamped</w:t>
      </w:r>
      <w:r>
        <w:rPr>
          <w:rStyle w:val="StyleBoldUnderline"/>
        </w:rPr>
        <w:t xml:space="preserve"> version of the </w:t>
      </w:r>
      <w:r w:rsidRPr="0078315E">
        <w:rPr>
          <w:rStyle w:val="StyleBoldUnderline"/>
          <w:highlight w:val="cyan"/>
        </w:rPr>
        <w:t xml:space="preserve">program, the current one is </w:t>
      </w:r>
      <w:r w:rsidRPr="000C5BBC">
        <w:rPr>
          <w:rStyle w:val="Emphasis"/>
          <w:highlight w:val="cyan"/>
        </w:rPr>
        <w:t>likely to end</w:t>
      </w:r>
      <w:r w:rsidRPr="000C5BBC">
        <w:rPr>
          <w:rStyle w:val="Emphasis"/>
        </w:rPr>
        <w:t xml:space="preserve"> </w:t>
      </w:r>
      <w:r w:rsidRPr="000C5BBC">
        <w:rPr>
          <w:rStyle w:val="Emphasis"/>
          <w:highlight w:val="cyan"/>
        </w:rPr>
        <w:t>when the law</w:t>
      </w:r>
      <w:r w:rsidRPr="000C5BBC">
        <w:rPr>
          <w:rStyle w:val="Emphasis"/>
        </w:rPr>
        <w:t xml:space="preserve"> that authorizes it </w:t>
      </w:r>
      <w:r w:rsidRPr="000C5BBC">
        <w:rPr>
          <w:rStyle w:val="Emphasis"/>
          <w:highlight w:val="cyan"/>
        </w:rPr>
        <w:t>expires</w:t>
      </w:r>
      <w:r w:rsidRPr="00FC6BB3">
        <w:rPr>
          <w:rStyle w:val="StyleBoldUnderline"/>
        </w:rPr>
        <w:t xml:space="preserve"> next year</w:t>
      </w:r>
      <w:r>
        <w:t>, lawmakers say.</w:t>
      </w:r>
    </w:p>
    <w:p w:rsidR="00560AB7" w:rsidRDefault="00560AB7" w:rsidP="00560AB7">
      <w:r w:rsidRPr="00B44456">
        <w:rPr>
          <w:rStyle w:val="StyleBoldUnderline"/>
          <w:highlight w:val="cyan"/>
        </w:rPr>
        <w:t>The emerging agreement</w:t>
      </w:r>
      <w:r>
        <w:t xml:space="preserve">, coming nine months after revelations by former NSA contractor Edward Snowden last year stoked international anger over U.S. spying practices, </w:t>
      </w:r>
      <w:r w:rsidRPr="00B44456">
        <w:rPr>
          <w:rStyle w:val="StyleBoldUnderline"/>
          <w:highlight w:val="cyan"/>
        </w:rPr>
        <w:t>represents the most significant development</w:t>
      </w:r>
      <w:r>
        <w:rPr>
          <w:rStyle w:val="StyleBoldUnderline"/>
        </w:rPr>
        <w:t xml:space="preserve"> in the debate to date</w:t>
      </w:r>
      <w:r>
        <w:t xml:space="preserve">. </w:t>
      </w:r>
      <w:r w:rsidRPr="00B44456">
        <w:rPr>
          <w:rStyle w:val="StyleBoldUnderline"/>
        </w:rPr>
        <w:t xml:space="preserve">The </w:t>
      </w:r>
      <w:r w:rsidRPr="00560AB7">
        <w:rPr>
          <w:rStyle w:val="StyleBoldUnderline"/>
          <w:highlight w:val="cyan"/>
        </w:rPr>
        <w:t>proposals</w:t>
      </w:r>
      <w:r w:rsidRPr="00560AB7">
        <w:rPr>
          <w:highlight w:val="cyan"/>
        </w:rPr>
        <w:t xml:space="preserve"> </w:t>
      </w:r>
      <w:r w:rsidRPr="00560AB7">
        <w:rPr>
          <w:rStyle w:val="StyleBoldUnderline"/>
          <w:highlight w:val="cyan"/>
        </w:rPr>
        <w:t>from the White House</w:t>
      </w:r>
      <w:r w:rsidRPr="00B44456">
        <w:rPr>
          <w:rStyle w:val="StyleBoldUnderline"/>
        </w:rPr>
        <w:t xml:space="preserve"> and House</w:t>
      </w:r>
      <w:r>
        <w:t xml:space="preserve"> intelligence committee both would </w:t>
      </w:r>
      <w:r w:rsidRPr="00560AB7">
        <w:rPr>
          <w:rStyle w:val="StyleBoldUnderline"/>
          <w:highlight w:val="cyan"/>
        </w:rPr>
        <w:t>replace a system reliant on</w:t>
      </w:r>
      <w:r w:rsidRPr="00B44456">
        <w:rPr>
          <w:rStyle w:val="StyleBoldUnderline"/>
        </w:rPr>
        <w:t xml:space="preserve"> daily data </w:t>
      </w:r>
      <w:r w:rsidRPr="00560AB7">
        <w:rPr>
          <w:rStyle w:val="StyleBoldUnderline"/>
          <w:highlight w:val="cyan"/>
        </w:rPr>
        <w:t>feeds to the NSA</w:t>
      </w:r>
      <w:r w:rsidRPr="00B44456">
        <w:rPr>
          <w:rStyle w:val="StyleBoldUnderline"/>
        </w:rPr>
        <w:t xml:space="preserve"> with one that directs phone companies to conduct</w:t>
      </w:r>
      <w:r>
        <w:t xml:space="preserve"> individual </w:t>
      </w:r>
      <w:r w:rsidRPr="00B44456">
        <w:rPr>
          <w:rStyle w:val="StyleBoldUnderline"/>
        </w:rPr>
        <w:t>searches of their data on the NSA's behalf</w:t>
      </w:r>
      <w:r>
        <w:t>.</w:t>
      </w:r>
    </w:p>
    <w:p w:rsidR="00560AB7" w:rsidRDefault="00560AB7" w:rsidP="006F1CDF"/>
    <w:p w:rsidR="00430926" w:rsidRPr="00773FA2" w:rsidRDefault="00430926" w:rsidP="00430926">
      <w:pPr>
        <w:pStyle w:val="Heading4"/>
      </w:pPr>
      <w:r>
        <w:t>Obama pushing but passage uncertain - PC key to prevent harsh senate amendments that thwart NSA intell ops and derail fragile political compromises on existing deal</w:t>
      </w:r>
    </w:p>
    <w:p w:rsidR="00430926" w:rsidRDefault="00430926" w:rsidP="00430926">
      <w:pPr>
        <w:rPr>
          <w:rStyle w:val="StyleStyleBold12pt"/>
        </w:rPr>
      </w:pPr>
      <w:r>
        <w:rPr>
          <w:rStyle w:val="StyleStyleBold12pt"/>
        </w:rPr>
        <w:t xml:space="preserve">Mascaro, 5/21 </w:t>
      </w:r>
    </w:p>
    <w:p w:rsidR="00430926" w:rsidRDefault="00430926" w:rsidP="00430926">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15" w:history="1">
        <w:r w:rsidRPr="00B6772C">
          <w:rPr>
            <w:rStyle w:val="Hyperlink"/>
            <w:sz w:val="16"/>
            <w:szCs w:val="16"/>
          </w:rPr>
          <w:t>http://www.latimes.com/nation/politics/la-na-nsa-reforms-legislation-20140522-story.html</w:t>
        </w:r>
      </w:hyperlink>
    </w:p>
    <w:p w:rsidR="00430926" w:rsidRPr="00504CA1" w:rsidRDefault="00430926" w:rsidP="00430926">
      <w:pPr>
        <w:rPr>
          <w:rStyle w:val="StyleStyleBold12pt"/>
          <w:b w:val="0"/>
          <w:sz w:val="16"/>
          <w:szCs w:val="16"/>
        </w:rPr>
      </w:pPr>
    </w:p>
    <w:p w:rsidR="00430926" w:rsidRPr="00F82E13" w:rsidRDefault="00430926" w:rsidP="00430926">
      <w:pPr>
        <w:rPr>
          <w:sz w:val="16"/>
        </w:rPr>
      </w:pPr>
      <w:r w:rsidRPr="001A7D5A">
        <w:rPr>
          <w:rStyle w:val="Emphasis"/>
        </w:rPr>
        <w:t>Carefully crafted</w:t>
      </w:r>
      <w:r w:rsidRPr="00A94510">
        <w:rPr>
          <w:rStyle w:val="StyleBoldUnderline"/>
        </w:rPr>
        <w:t xml:space="preserve"> legislation that would end the government's bulk collection of</w:t>
      </w:r>
      <w:r w:rsidRPr="00F82E13">
        <w:rPr>
          <w:sz w:val="16"/>
        </w:rPr>
        <w:t xml:space="preserve"> Americans' </w:t>
      </w:r>
      <w:r w:rsidRPr="00A94510">
        <w:rPr>
          <w:rStyle w:val="StyleBoldUnderline"/>
        </w:rPr>
        <w:t xml:space="preserve">phone records is under fire after the </w:t>
      </w:r>
      <w:r w:rsidRPr="00A94510">
        <w:rPr>
          <w:rStyle w:val="Emphasis"/>
        </w:rPr>
        <w:t>White House requested</w:t>
      </w:r>
      <w:r w:rsidRPr="00A94510">
        <w:rPr>
          <w:rStyle w:val="StyleBoldUnderline"/>
        </w:rPr>
        <w:t xml:space="preserve"> last-minute changes</w:t>
      </w:r>
      <w:r w:rsidRPr="00F82E13">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A94510">
        <w:rPr>
          <w:rStyle w:val="StyleBoldUnderline"/>
        </w:rPr>
        <w:t>Although the bill is likely to pass</w:t>
      </w:r>
      <w:r w:rsidRPr="00F82E13">
        <w:rPr>
          <w:sz w:val="16"/>
        </w:rPr>
        <w:t xml:space="preserve"> Thursday, </w:t>
      </w:r>
      <w:r w:rsidRPr="00A94510">
        <w:rPr>
          <w:rStyle w:val="StyleBoldUnderline"/>
        </w:rPr>
        <w:t>the changes hammered out in</w:t>
      </w:r>
      <w:r w:rsidRPr="00F82E13">
        <w:rPr>
          <w:sz w:val="16"/>
        </w:rPr>
        <w:t xml:space="preserve"> secretive </w:t>
      </w:r>
      <w:r w:rsidRPr="00A94510">
        <w:rPr>
          <w:rStyle w:val="Emphasis"/>
        </w:rPr>
        <w:t>negotiations</w:t>
      </w:r>
      <w:r w:rsidRPr="00F82E13">
        <w:rPr>
          <w:sz w:val="16"/>
        </w:rPr>
        <w:t xml:space="preserve"> over the last few days </w:t>
      </w:r>
      <w:r w:rsidRPr="00A94510">
        <w:rPr>
          <w:rStyle w:val="Emphasis"/>
        </w:rPr>
        <w:t>between the Obama administration and leaders on Capitol Hill</w:t>
      </w:r>
      <w:r w:rsidRPr="00F82E13">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changes appear modest enough to avoid tanking the bipartisan support needed for passage. But meddling with</w:t>
      </w:r>
      <w:r w:rsidRPr="00A94510">
        <w:rPr>
          <w:rStyle w:val="StyleBoldUnderline"/>
        </w:rPr>
        <w:t xml:space="preserve"> the accord poses </w:t>
      </w:r>
      <w:r w:rsidRPr="00A94510">
        <w:rPr>
          <w:rStyle w:val="Emphasis"/>
        </w:rPr>
        <w:t>inherent risks in a divided Congress</w:t>
      </w:r>
      <w:r w:rsidRPr="00A94510">
        <w:rPr>
          <w:rStyle w:val="StyleBoldUnderline"/>
        </w:rPr>
        <w:t xml:space="preserve"> where lawmakers have </w:t>
      </w:r>
      <w:r w:rsidRPr="00332133">
        <w:rPr>
          <w:rStyle w:val="Emphasis"/>
        </w:rPr>
        <w:t>grown increasingly wary of intelligence operations</w:t>
      </w:r>
      <w:r w:rsidRPr="00F82E13">
        <w:rPr>
          <w:sz w:val="16"/>
        </w:rPr>
        <w:t xml:space="preserve">. </w:t>
      </w:r>
      <w:r w:rsidRPr="00A94510">
        <w:rPr>
          <w:rStyle w:val="StyleBoldUnderline"/>
        </w:rPr>
        <w:t xml:space="preserve">An unusual political alliance of liberal Democrats and small-government conservatives has </w:t>
      </w:r>
      <w:r w:rsidRPr="00773FA2">
        <w:rPr>
          <w:rStyle w:val="Emphasis"/>
        </w:rPr>
        <w:t xml:space="preserve">thwarted earlier efforts </w:t>
      </w:r>
      <w:r w:rsidRPr="00A94510">
        <w:rPr>
          <w:rStyle w:val="StyleBoldUnderline"/>
        </w:rPr>
        <w:t>to expand spy agencies' reach</w:t>
      </w:r>
      <w:r w:rsidRPr="00F82E13">
        <w:rPr>
          <w:sz w:val="16"/>
        </w:rPr>
        <w:t xml:space="preserve"> into Americans' private lives. </w:t>
      </w:r>
      <w:r w:rsidRPr="00A94510">
        <w:rPr>
          <w:rStyle w:val="StyleBoldUnderline"/>
        </w:rPr>
        <w:t xml:space="preserve">Many of those lawmakers </w:t>
      </w:r>
      <w:r w:rsidRPr="00773FA2">
        <w:rPr>
          <w:rStyle w:val="Emphasis"/>
        </w:rPr>
        <w:t>remained undecided</w:t>
      </w:r>
      <w:r w:rsidRPr="00F82E13">
        <w:rPr>
          <w:sz w:val="16"/>
        </w:rPr>
        <w:t xml:space="preserve"> Wednesday, suggesting </w:t>
      </w:r>
      <w:r w:rsidRPr="00A94510">
        <w:rPr>
          <w:rStyle w:val="StyleBoldUnderline"/>
        </w:rPr>
        <w:t xml:space="preserve">the final vote could be </w:t>
      </w:r>
      <w:r w:rsidRPr="00773FA2">
        <w:rPr>
          <w:rStyle w:val="Emphasis"/>
        </w:rPr>
        <w:t xml:space="preserve">closer </w:t>
      </w:r>
      <w:r w:rsidRPr="00F82E13">
        <w:rPr>
          <w:sz w:val="16"/>
        </w:rPr>
        <w:t>than the White House would like.</w:t>
      </w:r>
      <w:r>
        <w:rPr>
          <w:rStyle w:val="StyleBoldUnderline"/>
        </w:rPr>
        <w:t xml:space="preserve"> </w:t>
      </w:r>
      <w:r w:rsidRPr="00F82E13">
        <w:rPr>
          <w:sz w:val="16"/>
        </w:rPr>
        <w:t xml:space="preserve">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Jaycox, a legislative analyst at the Electronic Frontier Foundation, said the addition of the words "such as" make the new language "too expansive" and would allow "for much broader orders than privacy advocates are envisioning." The American Civil Liberties Union said the new bill "leaves much to be desired." </w:t>
      </w:r>
      <w:r w:rsidRPr="00773FA2">
        <w:rPr>
          <w:rStyle w:val="StyleBoldUnderline"/>
        </w:rPr>
        <w:t>In the</w:t>
      </w:r>
      <w:r w:rsidRPr="00F82E13">
        <w:rPr>
          <w:sz w:val="16"/>
        </w:rPr>
        <w:t xml:space="preserve"> Democratic-controlled </w:t>
      </w:r>
      <w:r w:rsidRPr="00773FA2">
        <w:rPr>
          <w:rStyle w:val="StyleBoldUnderline"/>
        </w:rPr>
        <w:t xml:space="preserve">Senate, which is considering its own version of the bill, similar </w:t>
      </w:r>
      <w:r w:rsidRPr="00F82E13">
        <w:rPr>
          <w:rStyle w:val="Emphasis"/>
        </w:rPr>
        <w:t>bipartisan objections</w:t>
      </w:r>
      <w:r w:rsidRPr="00773FA2">
        <w:rPr>
          <w:rStyle w:val="StyleBoldUnderline"/>
        </w:rPr>
        <w:t xml:space="preserve"> have been raised.</w:t>
      </w:r>
      <w:r>
        <w:rPr>
          <w:rStyle w:val="StyleBoldUnderline"/>
        </w:rPr>
        <w:t xml:space="preserve"> </w:t>
      </w:r>
      <w:r w:rsidRPr="00773FA2">
        <w:rPr>
          <w:rStyle w:val="StyleBoldUnderline"/>
        </w:rPr>
        <w:t>The top Republican on the Senate Intelligence Committee</w:t>
      </w:r>
      <w:r w:rsidRPr="00F82E13">
        <w:rPr>
          <w:sz w:val="16"/>
        </w:rPr>
        <w:t>, Sen. Saxby C</w:t>
      </w:r>
      <w:r w:rsidRPr="00773FA2">
        <w:rPr>
          <w:rStyle w:val="StyleBoldUnderline"/>
        </w:rPr>
        <w:t xml:space="preserve">hambliss </w:t>
      </w:r>
      <w:r w:rsidRPr="00F82E13">
        <w:rPr>
          <w:sz w:val="16"/>
        </w:rPr>
        <w:t xml:space="preserve">of Georgia, </w:t>
      </w:r>
      <w:r w:rsidRPr="00773FA2">
        <w:rPr>
          <w:rStyle w:val="StyleBoldUnderline"/>
        </w:rPr>
        <w:t>said he was concerned about the new version, and Sen.</w:t>
      </w:r>
      <w:r w:rsidRPr="00F82E13">
        <w:rPr>
          <w:sz w:val="16"/>
        </w:rPr>
        <w:t xml:space="preserve"> Patrick J. </w:t>
      </w:r>
      <w:r w:rsidRPr="00773FA2">
        <w:rPr>
          <w:rStyle w:val="StyleBoldUnderline"/>
        </w:rPr>
        <w:t>Leahy</w:t>
      </w:r>
      <w:r w:rsidRPr="00F82E13">
        <w:rPr>
          <w:sz w:val="16"/>
        </w:rPr>
        <w:t xml:space="preserve"> (D-Vt.), </w:t>
      </w:r>
      <w:r w:rsidRPr="00773FA2">
        <w:rPr>
          <w:rStyle w:val="StyleBoldUnderline"/>
        </w:rPr>
        <w:t>chair</w:t>
      </w:r>
      <w:r w:rsidRPr="00F82E13">
        <w:rPr>
          <w:sz w:val="16"/>
        </w:rPr>
        <w:t xml:space="preserve">man </w:t>
      </w:r>
      <w:r w:rsidRPr="00773FA2">
        <w:rPr>
          <w:rStyle w:val="StyleBoldUnderline"/>
        </w:rPr>
        <w:t xml:space="preserve">of the Senate Judiciary Committee, said he </w:t>
      </w:r>
      <w:r w:rsidRPr="00773FA2">
        <w:rPr>
          <w:rStyle w:val="StyleBoldUnderline"/>
        </w:rPr>
        <w:lastRenderedPageBreak/>
        <w:t xml:space="preserve">would </w:t>
      </w:r>
      <w:r w:rsidRPr="00F82E13">
        <w:rPr>
          <w:rStyle w:val="Emphasis"/>
        </w:rPr>
        <w:t>seek to restore certain provisions</w:t>
      </w:r>
      <w:r w:rsidRPr="00773FA2">
        <w:rPr>
          <w:rStyle w:val="StyleBoldUnderline"/>
        </w:rPr>
        <w:t>.</w:t>
      </w:r>
      <w:r w:rsidRPr="00F82E13">
        <w:rPr>
          <w:sz w:val="16"/>
        </w:rPr>
        <w:t xml:space="preserve"> </w:t>
      </w:r>
      <w:r w:rsidRPr="00773FA2">
        <w:rPr>
          <w:rStyle w:val="StyleBoldUnderline"/>
        </w:rPr>
        <w:t xml:space="preserve">Those familiar with the negotiations said the </w:t>
      </w:r>
      <w:r w:rsidRPr="00FF3DBF">
        <w:rPr>
          <w:rStyle w:val="Emphasis"/>
        </w:rPr>
        <w:t xml:space="preserve">lawmakers won key concessions from the administration in return for the changes </w:t>
      </w:r>
      <w:r w:rsidRPr="00F82E13">
        <w:rPr>
          <w:sz w:val="16"/>
        </w:rPr>
        <w:t xml:space="preserve">— </w:t>
      </w:r>
      <w:r w:rsidRPr="00773FA2">
        <w:rPr>
          <w:rStyle w:val="StyleBoldUnderline"/>
        </w:rPr>
        <w:t>including the appointment of advocates who can review FISA court decisions</w:t>
      </w:r>
      <w:r w:rsidRPr="00F82E13">
        <w:rPr>
          <w:sz w:val="16"/>
        </w:rPr>
        <w:t>. The government would also be required to "promptly" destroy any material collected that was deemed irrelevant to an investigation rather than be allowed to retain it indefinitely.</w:t>
      </w:r>
    </w:p>
    <w:p w:rsidR="00430926" w:rsidRDefault="00430926" w:rsidP="006F1CDF"/>
    <w:p w:rsidR="00BB589B" w:rsidRPr="00677E17" w:rsidRDefault="00BB589B" w:rsidP="00BB589B">
      <w:pPr>
        <w:pStyle w:val="Heading4"/>
      </w:pPr>
      <w:r>
        <w:t xml:space="preserve">Top of Docket but Passage uncertain – must overcome powerful defenders of NSA program in Senate </w:t>
      </w:r>
    </w:p>
    <w:p w:rsidR="00BB589B" w:rsidRPr="00677E17" w:rsidRDefault="00BB589B" w:rsidP="00BB589B">
      <w:pPr>
        <w:rPr>
          <w:rStyle w:val="StyleStyleBold12pt"/>
          <w:b w:val="0"/>
        </w:rPr>
      </w:pPr>
      <w:r>
        <w:rPr>
          <w:rStyle w:val="StyleStyleBold12pt"/>
        </w:rPr>
        <w:t xml:space="preserve">Serwer, 6/5  </w:t>
      </w:r>
      <w:r w:rsidRPr="00677E17">
        <w:rPr>
          <w:rStyle w:val="StyleStyleBold12pt"/>
          <w:b w:val="0"/>
          <w:sz w:val="16"/>
          <w:szCs w:val="16"/>
        </w:rPr>
        <w:t>(Adam, MSNBC, http://www.msnbc.com/msnbc/senate-takes-surveillance-reform-bill)</w:t>
      </w:r>
    </w:p>
    <w:p w:rsidR="00BB589B" w:rsidRPr="00677E17" w:rsidRDefault="00BB589B" w:rsidP="00BB589B">
      <w:pPr>
        <w:rPr>
          <w:rStyle w:val="StyleBoldUnderline"/>
        </w:rPr>
      </w:pPr>
      <w:r w:rsidRPr="00677E17">
        <w:rPr>
          <w:rStyle w:val="StyleBoldUnderline"/>
        </w:rPr>
        <w:t>Senate takes up controversial surveillance reform bill</w:t>
      </w:r>
      <w:r>
        <w:rPr>
          <w:rStyle w:val="StyleBoldUnderline"/>
        </w:rPr>
        <w:t xml:space="preserve"> </w:t>
      </w:r>
      <w:r w:rsidRPr="00677E17">
        <w:rPr>
          <w:rStyle w:val="StyleBoldUnderline"/>
        </w:rPr>
        <w:t xml:space="preserve">Several </w:t>
      </w:r>
      <w:r w:rsidRPr="00677E17">
        <w:rPr>
          <w:sz w:val="16"/>
        </w:rPr>
        <w:t>of the nation’s</w:t>
      </w:r>
      <w:r w:rsidRPr="00677E17">
        <w:rPr>
          <w:rStyle w:val="StyleBoldUnderline"/>
        </w:rPr>
        <w:t xml:space="preserve"> top</w:t>
      </w:r>
      <w:r w:rsidRPr="00677E17">
        <w:rPr>
          <w:sz w:val="16"/>
        </w:rPr>
        <w:t xml:space="preserve"> justice and intelligence </w:t>
      </w:r>
      <w:r w:rsidRPr="00677E17">
        <w:rPr>
          <w:rStyle w:val="StyleBoldUnderline"/>
        </w:rPr>
        <w:t>officials were summoned to the Senate</w:t>
      </w:r>
      <w:r w:rsidRPr="00677E17">
        <w:rPr>
          <w:sz w:val="16"/>
        </w:rPr>
        <w:t xml:space="preserve"> intelligence committee Thursday </w:t>
      </w:r>
      <w:r w:rsidRPr="00677E17">
        <w:rPr>
          <w:rStyle w:val="StyleBoldUnderline"/>
        </w:rPr>
        <w:t>to discuss the first major surveillance reform bill</w:t>
      </w:r>
      <w:r w:rsidRPr="00677E17">
        <w:rPr>
          <w:sz w:val="16"/>
        </w:rPr>
        <w:t xml:space="preserve"> since the first leaks facilitated by former NSA contractor Edward Snowden a year ago. They’re feeling pretty good about it. “We support the USA Freedom Act as an effective means of addressing some of the concerns that have been raised about the impact of our intelligence collection activities on privacy while preserving the authorities we need for national security,” Deputy Attorney General James Cole told the panel. Civil libertarian groups are significantly more ambivalent. Several rescinded their endorsements of the House-passed bill after the White House insisted upon changes, and several of the bill’s original sponsors withdrew their support. The current version of the USA Freedom Act would end the controversial phone records program conducted under Section 215 of the Patriot Act, which collects the date, time, duration and numbers involved in Americans’ phone calls. The government would only be allowed to collect records two degrees away from a target rather than three, and only with the permission of the secret intelligence surveillance court. Yet civil liberties groups believe the language of the bill would allow “bulky” collection even if it outlaws bulk collection. Specifically, they’re concerned about the phrase “specific selection term,” which they believe at this point would allow the government to collect data based on something so broad as an entire area code. Gabe Rottman of the ACLU said the bill did not adequately protect Americans’ privacy in its current form. “Broad interpretations of the USA Freedom Act’s definition of “specific selection term” could effectively perpetuate mass collection of data about people in the U.S.,” Harley Geiger of the Center for Democracy and Technology told the committee. “If a government application for email records used as selection terms the names of the top four email services in the United States, how would this meaningfully differ from the very type of mass, untargeted data collection that the USA Freedom Act was created to prevent?” Colorado Democratic Sen. Mark Udall said “The NSA has shown time and time again it will seize on any wiggle room in the law and there’s plenty of that in this bill.” Even Senate intelligence committee chair Dianne Feinstein, seen as a staunch ally of the NSA, expressed concern that the definition of “specific selection term” was “not clear on its face” and called it “confusing.” The NSA wouldn’t have the large database it had under the old phone records program, but they would still be able to potentially collect hundreds of thousands of records at a time. The bill requires the “prompt destruction” of records if the government determines they don’t contain foreign intelligence information. Although the original intent of the bill was to prevent the government from developing a large repository of Americans’ private information, Georgia Republican Sen. Saxby Chambliss expressed concern that without a requirement that the telecommunications companies hold the information for a certain amount of time, the government might someday be prevented from acquiring it even under the new restrictions. Telecommunications companies have tried to avoid legal requirements that they retain data any longer than they currently do. Feinstein also expressed concern about companies not retaining data. “I’m concerned we’re going to end up with this whole program going down,” Feinstein said. Untouched in the bill is section 702 of the FISA Amendments Act, which is aimed at foreign targets but under which the content of Americans’ communications have been collected. Critics have termed these “backdoor searches” because the government can search through Americans’ communications without a warrant if collected under 702. Oregon Democratic Sen. Ron Wyden asked Richard Ledgett, the Deputy NSA Director, how often Americans’ communications have been searched under Section 702. Ledgett didn’t answer the question, but he pledged to respond to Wyden’s inquiry in written form in two weeks’ time. </w:t>
      </w:r>
      <w:r w:rsidRPr="00677E17">
        <w:rPr>
          <w:rStyle w:val="StyleBoldUnderline"/>
        </w:rPr>
        <w:t>The original</w:t>
      </w:r>
      <w:r w:rsidRPr="00677E17">
        <w:rPr>
          <w:sz w:val="16"/>
        </w:rPr>
        <w:t xml:space="preserve"> phone records </w:t>
      </w:r>
      <w:r w:rsidRPr="00677E17">
        <w:rPr>
          <w:rStyle w:val="StyleBoldUnderline"/>
        </w:rPr>
        <w:t xml:space="preserve">program still has defenders. </w:t>
      </w:r>
      <w:r w:rsidRPr="00677E17">
        <w:rPr>
          <w:sz w:val="16"/>
        </w:rPr>
        <w:t xml:space="preserve">Chambliss warned against altering the program and said he wasn’t concerned about privacy. “I’m not worried because I’m not talking to terrorists,” Chambliss said. West Virginia Democratic Sen. Jay Rockefeller said the Freedom Act might “make the public feel better” but could undermine national security. Stewart Baker, a former general counsel for the National Security Agency, said the Freedom Act was “privacy theater” that would “get people killed.” Two independent government investigations have found that the phone records program was not essential to preventing terrorism. </w:t>
      </w:r>
      <w:r w:rsidRPr="00677E17">
        <w:rPr>
          <w:rStyle w:val="StyleBoldUnderline"/>
        </w:rPr>
        <w:t>The Freedom Act</w:t>
      </w:r>
      <w:r w:rsidRPr="00677E17">
        <w:rPr>
          <w:sz w:val="16"/>
        </w:rPr>
        <w:t xml:space="preserve"> passed the House easily with wide bipartisan support, but it </w:t>
      </w:r>
      <w:r w:rsidRPr="00677E17">
        <w:rPr>
          <w:rStyle w:val="StyleBoldUnderline"/>
        </w:rPr>
        <w:t xml:space="preserve">faces a </w:t>
      </w:r>
      <w:r w:rsidRPr="00677E17">
        <w:rPr>
          <w:rStyle w:val="Emphasis"/>
        </w:rPr>
        <w:t xml:space="preserve">more uncertain fate </w:t>
      </w:r>
      <w:r w:rsidRPr="00677E17">
        <w:rPr>
          <w:rStyle w:val="StyleBoldUnderline"/>
        </w:rPr>
        <w:t xml:space="preserve">in the Senate, where the NSA’s activities have </w:t>
      </w:r>
      <w:r w:rsidRPr="00677E17">
        <w:rPr>
          <w:rStyle w:val="Emphasis"/>
        </w:rPr>
        <w:t>more defenders in both parties.</w:t>
      </w:r>
      <w:r w:rsidRPr="00677E17">
        <w:rPr>
          <w:rStyle w:val="StyleBoldUnderline"/>
        </w:rPr>
        <w:t xml:space="preserve"> </w:t>
      </w:r>
    </w:p>
    <w:p w:rsidR="00BB589B" w:rsidRDefault="00BB589B" w:rsidP="006F1CDF"/>
    <w:p w:rsidR="00D95B3F" w:rsidRDefault="00D95B3F" w:rsidP="00D95B3F"/>
    <w:p w:rsidR="00D95B3F" w:rsidRDefault="00D95B3F" w:rsidP="00D95B3F"/>
    <w:p w:rsidR="00D95B3F" w:rsidRDefault="00D95B3F" w:rsidP="00D95B3F">
      <w:pPr>
        <w:pStyle w:val="Heading4"/>
      </w:pPr>
      <w:r>
        <w:t>Senate NSA fight top of docket and outcome uncertain – restoring stronger provisions undermines fragile compromise necessary for House support</w:t>
      </w:r>
    </w:p>
    <w:p w:rsidR="00D95B3F" w:rsidRPr="00CF69D4" w:rsidRDefault="00D95B3F" w:rsidP="00D95B3F">
      <w:pPr>
        <w:rPr>
          <w:rStyle w:val="StyleStyleBold12pt"/>
          <w:b w:val="0"/>
        </w:rPr>
      </w:pPr>
      <w:r>
        <w:rPr>
          <w:rStyle w:val="StyleStyleBold12pt"/>
        </w:rPr>
        <w:t xml:space="preserve">Nicks, 5/22  </w:t>
      </w:r>
    </w:p>
    <w:p w:rsidR="00D95B3F" w:rsidRPr="00CF69D4" w:rsidRDefault="00D95B3F" w:rsidP="00D95B3F">
      <w:pPr>
        <w:rPr>
          <w:sz w:val="16"/>
          <w:szCs w:val="16"/>
        </w:rPr>
      </w:pPr>
      <w:r w:rsidRPr="00CF69D4">
        <w:rPr>
          <w:sz w:val="16"/>
          <w:szCs w:val="16"/>
        </w:rPr>
        <w:lastRenderedPageBreak/>
        <w:t xml:space="preserve">Denver Nicks, Denver Nicks is a U.S. journalist and writer for Time, Nicks' work has appeared in The Nation, The Huffington Post, This Land, and The Daily Beast. He is the author of Private: Bradley Manning, WikiLeaks, and the Biggest Exposure of Official Secrets in American History (2012). Nicks holds a bachelor's degree in political science and international studies from Southern Methodist University and a master's from the Columbia University Graduate School of Journalism.[3], Time, 5/22/14, </w:t>
      </w:r>
      <w:hyperlink r:id="rId16" w:history="1">
        <w:r w:rsidRPr="00CF69D4">
          <w:rPr>
            <w:rStyle w:val="Hyperlink"/>
            <w:sz w:val="16"/>
            <w:szCs w:val="16"/>
          </w:rPr>
          <w:t>http://time.com/109444/nsa-leaks-snowden-usa-freedom-act/</w:t>
        </w:r>
      </w:hyperlink>
    </w:p>
    <w:p w:rsidR="00D95B3F" w:rsidRDefault="00D95B3F" w:rsidP="00D95B3F"/>
    <w:p w:rsidR="00D95B3F" w:rsidRDefault="00D95B3F" w:rsidP="00D95B3F">
      <w:pPr>
        <w:rPr>
          <w:rStyle w:val="StyleBoldUnderline"/>
        </w:rPr>
      </w:pPr>
      <w:r w:rsidRPr="003B2C90">
        <w:rPr>
          <w:sz w:val="16"/>
        </w:rPr>
        <w:t xml:space="preserve">Privacy groups unhappy with late changes pulled their support from the bill at the last minute </w:t>
      </w:r>
      <w:r w:rsidRPr="003B2C90">
        <w:rPr>
          <w:rStyle w:val="StyleBoldUnderline"/>
        </w:rPr>
        <w:t>The House passed legislation</w:t>
      </w:r>
      <w:r w:rsidRPr="003B2C90">
        <w:rPr>
          <w:sz w:val="16"/>
        </w:rPr>
        <w:t xml:space="preserve"> Thursday </w:t>
      </w:r>
      <w:r w:rsidRPr="003B2C90">
        <w:rPr>
          <w:rStyle w:val="StyleBoldUnderline"/>
        </w:rPr>
        <w:t>to curtail the N</w:t>
      </w:r>
      <w:r w:rsidRPr="003B2C90">
        <w:rPr>
          <w:sz w:val="16"/>
        </w:rPr>
        <w:t xml:space="preserve">ational </w:t>
      </w:r>
      <w:r w:rsidRPr="003B2C90">
        <w:rPr>
          <w:rStyle w:val="StyleBoldUnderline"/>
        </w:rPr>
        <w:t>S</w:t>
      </w:r>
      <w:r w:rsidRPr="003B2C90">
        <w:rPr>
          <w:sz w:val="16"/>
        </w:rPr>
        <w:t xml:space="preserve">ecurity </w:t>
      </w:r>
      <w:r w:rsidRPr="003B2C90">
        <w:rPr>
          <w:rStyle w:val="StyleBoldUnderline"/>
        </w:rPr>
        <w:t>A</w:t>
      </w:r>
      <w:r w:rsidRPr="003B2C90">
        <w:rPr>
          <w:sz w:val="16"/>
        </w:rPr>
        <w:t xml:space="preserve">gency’s collection of Americans’ phone records, </w:t>
      </w:r>
      <w:r w:rsidRPr="003B2C90">
        <w:rPr>
          <w:rStyle w:val="StyleBoldUnderline"/>
        </w:rPr>
        <w:t>but the compromise bill left civil liberties groups</w:t>
      </w:r>
      <w:r w:rsidRPr="003B2C90">
        <w:rPr>
          <w:sz w:val="16"/>
        </w:rPr>
        <w:t xml:space="preserve"> and privacy advocates unhappy and </w:t>
      </w:r>
      <w:r w:rsidRPr="003B2C90">
        <w:rPr>
          <w:rStyle w:val="StyleBoldUnderline"/>
        </w:rPr>
        <w:t>vowing to fight for stronger reforms in the Senate.</w:t>
      </w:r>
      <w:r>
        <w:rPr>
          <w:rStyle w:val="StyleBoldUnderline"/>
        </w:rPr>
        <w:t xml:space="preserve"> </w:t>
      </w:r>
      <w:r w:rsidRPr="003B2C90">
        <w:rPr>
          <w:sz w:val="16"/>
        </w:rPr>
        <w:t xml:space="preserve">The vote came a year after former NSA contractor Edward Snowden set off a global debate about American surveillance practices by leaking a trove of documents detailing them. Privacy groups pulled their support for the bill before it came to a vote, but it still passed 303-120. “The House is the beginning of the conversation,” said Mark Jaycox, a legislative analyst with the Electronic Frontier Foundation. “The House wanted to pass something quickly and as a result really watered it down. Now we’re at the Senate where we’ll have to present a stronger bill and where hopefully a stronger bill will move.” In the days before the USA FREEDOM Act passed the House, support for the bill among the civil liberties groups and tech companies that once championed it all but vanished. Groups that had been lobbying hard on behalf of the bill for months, like EFF, The Center for Democracy and Technology, and the Reform Government Surveillance Coalition, a consortium on tech giants including Facebook and Google, all yanked their endorsements at the 11th hour. Reform advocates were steamed about tweaks made in committee that they felt unacceptably broadened the scope of who and what the NSA can monitor, and also by the elimination of a measure that would have created a privacy advocate on the secretive court that oversees the NSA. “What happened was the bill changed at the last minute,” said Harley Geiger, senior counsel with the Center for Democracy and Technology. “It changed at the last stop before going to the house floor.” Lawmakers who supported the measure took turns Thursday emphasizing that </w:t>
      </w:r>
      <w:r w:rsidRPr="003B2C90">
        <w:rPr>
          <w:rStyle w:val="StyleBoldUnderline"/>
        </w:rPr>
        <w:t>it would end the “bulk collection” of Americans’ communications.</w:t>
      </w:r>
      <w:r w:rsidRPr="003B2C90">
        <w:rPr>
          <w:sz w:val="16"/>
        </w:rPr>
        <w:t xml:space="preserve"> Rep. Mike Rogers (R-Mich.), who chairs </w:t>
      </w:r>
      <w:r w:rsidRPr="003B2C90">
        <w:rPr>
          <w:rStyle w:val="StyleBoldUnderline"/>
        </w:rPr>
        <w:t xml:space="preserve">the House committee that deals with intelligence matters, called it a </w:t>
      </w:r>
      <w:r w:rsidRPr="003B2C90">
        <w:rPr>
          <w:rStyle w:val="Emphasis"/>
        </w:rPr>
        <w:t>“sweet spot” compromise</w:t>
      </w:r>
      <w:r w:rsidRPr="003B2C90">
        <w:rPr>
          <w:rStyle w:val="StyleBoldUnderline"/>
        </w:rPr>
        <w:t xml:space="preserve"> with </w:t>
      </w:r>
      <w:r w:rsidRPr="003B2C90">
        <w:rPr>
          <w:rStyle w:val="Emphasis"/>
        </w:rPr>
        <w:t>“strong bipartisan” support</w:t>
      </w:r>
      <w:r w:rsidRPr="003B2C90">
        <w:rPr>
          <w:rStyle w:val="StyleBoldUnderline"/>
        </w:rPr>
        <w:t>. Rep</w:t>
      </w:r>
      <w:r w:rsidRPr="003B2C90">
        <w:rPr>
          <w:sz w:val="16"/>
        </w:rPr>
        <w:t xml:space="preserve">. Jim Sensenbrenner (R-Wis.) said the bill had its shortcomings but was a step in the right direction. “Let me be clear, I wish this bill did more,” he said. “To my colleagues who lament changes, I agree with you. To privacy groups who are upset about lost provisions, I share your disappointment. The </w:t>
      </w:r>
      <w:r w:rsidRPr="003B2C90">
        <w:rPr>
          <w:rStyle w:val="Emphasis"/>
        </w:rPr>
        <w:t>negotiations for this bill were intense, and we had to make compromises</w:t>
      </w:r>
      <w:r w:rsidRPr="003B2C90">
        <w:rPr>
          <w:rStyle w:val="StyleBoldUnderline"/>
        </w:rPr>
        <w:t>, but this bill still deserves support.”</w:t>
      </w:r>
      <w:r>
        <w:rPr>
          <w:rStyle w:val="StyleBoldUnderline"/>
        </w:rPr>
        <w:t xml:space="preserve"> </w:t>
      </w:r>
      <w:r w:rsidRPr="003B2C90">
        <w:rPr>
          <w:sz w:val="16"/>
        </w:rPr>
        <w:t xml:space="preserve">But advocates said the changes left too much open to interpretation and that courts could eventually gut many of the reforms. “What they’re not doing is defining ‘bulk collection,’” Geiger said. Amendments to the bill were not allowed as it went from the Rules Committee to a floor vote Thursday. “All the House of Representatives got was an up or down vote on ambiguous reform on an issue that cause a bona fide international scandal,” Geiger said. </w:t>
      </w:r>
      <w:r w:rsidRPr="003B2C90">
        <w:rPr>
          <w:rStyle w:val="StyleBoldUnderline"/>
        </w:rPr>
        <w:t>The bill will now go to the Senate</w:t>
      </w:r>
      <w:r w:rsidRPr="003B2C90">
        <w:rPr>
          <w:sz w:val="16"/>
        </w:rPr>
        <w:t xml:space="preserve">, where it will be shepherded by one of its original proponents, Senate Judiciary Chairman Patrick Leahy (D-Vt.). “Today’s action in the House continues the bipartisan effort to restore Americans’ civil liberties,” Leahy said in a statement after the bill passed. “But I was disappointed that the legislation passed today does not include some of the meaningful reforms contained in the original USA FREEDOM Act. I will continue to push for these important reforms when the Senate Judiciary Committee considers the USA FREEDOM Act next month.” </w:t>
      </w:r>
      <w:r w:rsidRPr="003B2C90">
        <w:rPr>
          <w:rStyle w:val="StyleBoldUnderline"/>
        </w:rPr>
        <w:t xml:space="preserve">Whether or not Leahy and his allies will be successful in reinserting some of the reforms </w:t>
      </w:r>
      <w:r w:rsidRPr="00D95B3F">
        <w:rPr>
          <w:rStyle w:val="StyleBoldUnderline"/>
        </w:rPr>
        <w:t>that originally won civil libertarian support</w:t>
      </w:r>
      <w:r w:rsidRPr="003B2C90">
        <w:rPr>
          <w:sz w:val="16"/>
        </w:rPr>
        <w:t xml:space="preserve"> for the USA FREEDOM Act </w:t>
      </w:r>
      <w:r w:rsidRPr="003B2C90">
        <w:rPr>
          <w:rStyle w:val="Emphasis"/>
        </w:rPr>
        <w:t>remains to be seen</w:t>
      </w:r>
      <w:r w:rsidRPr="003B2C90">
        <w:rPr>
          <w:rStyle w:val="StyleBoldUnderline"/>
        </w:rPr>
        <w:t>. The Senate has a stronger cohort of establishment Republicans than the House and fewer Tea Party conservatives whose small-government ethos clashes with the notion of expansive domestic surveillance</w:t>
      </w:r>
      <w:r w:rsidRPr="003B2C90">
        <w:rPr>
          <w:sz w:val="16"/>
        </w:rPr>
        <w:t xml:space="preserve">. </w:t>
      </w:r>
      <w:r w:rsidRPr="00D95B3F">
        <w:rPr>
          <w:rStyle w:val="StyleBoldUnderline"/>
        </w:rPr>
        <w:t>On the other hand, the measure will have a powerful ally in Leahy.</w:t>
      </w:r>
    </w:p>
    <w:p w:rsidR="00430926" w:rsidRDefault="00430926" w:rsidP="00D95B3F">
      <w:pPr>
        <w:rPr>
          <w:rStyle w:val="StyleBoldUnderline"/>
        </w:rPr>
      </w:pPr>
    </w:p>
    <w:p w:rsidR="00430926" w:rsidRPr="003B2C90" w:rsidRDefault="00430926" w:rsidP="00D95B3F">
      <w:pPr>
        <w:rPr>
          <w:sz w:val="16"/>
        </w:rPr>
      </w:pPr>
    </w:p>
    <w:p w:rsidR="006F1CDF" w:rsidRPr="006F1CDF" w:rsidRDefault="006F1CDF" w:rsidP="006F1CDF"/>
    <w:p w:rsidR="00986C35" w:rsidRDefault="00986C35" w:rsidP="00986C35"/>
    <w:p w:rsidR="000A36DE" w:rsidRDefault="000A36DE" w:rsidP="000A36DE">
      <w:pPr>
        <w:pStyle w:val="Heading4"/>
      </w:pPr>
      <w:r>
        <w:t>Even watered down reform bill must overcome powerful bipartisan national security opponents in Senate</w:t>
      </w:r>
    </w:p>
    <w:p w:rsidR="000A36DE" w:rsidRPr="00715315" w:rsidRDefault="000A36DE" w:rsidP="000A36DE">
      <w:pPr>
        <w:rPr>
          <w:rStyle w:val="StyleStyleBold12pt"/>
        </w:rPr>
      </w:pPr>
      <w:r>
        <w:rPr>
          <w:rStyle w:val="StyleStyleBold12pt"/>
        </w:rPr>
        <w:t>Gross, 6/6</w:t>
      </w:r>
    </w:p>
    <w:p w:rsidR="000A36DE" w:rsidRDefault="000A36DE" w:rsidP="000A36DE">
      <w:r>
        <w:t xml:space="preserve">Grant Gross covers technology and telecom policy in the U.S. government for The IDG News Service, InfoWorld, 6/6/14, </w:t>
      </w:r>
      <w:hyperlink r:id="rId17" w:history="1">
        <w:r w:rsidRPr="00B6772C">
          <w:rPr>
            <w:rStyle w:val="Hyperlink"/>
          </w:rPr>
          <w:t>http://www.infoworld.com/d/security/senators-question-need-rein-in-nsa-surveillance-243872?page=0,1</w:t>
        </w:r>
      </w:hyperlink>
    </w:p>
    <w:p w:rsidR="000A36DE" w:rsidRDefault="000A36DE" w:rsidP="000A36DE"/>
    <w:p w:rsidR="000A36DE" w:rsidRDefault="000A36DE" w:rsidP="000A36DE">
      <w:pPr>
        <w:rPr>
          <w:sz w:val="16"/>
        </w:rPr>
      </w:pPr>
      <w:r w:rsidRPr="00715315">
        <w:rPr>
          <w:rStyle w:val="StyleBoldUnderline"/>
        </w:rPr>
        <w:t>Senators question need to rein in NSA surveillance</w:t>
      </w:r>
      <w:r>
        <w:rPr>
          <w:rStyle w:val="StyleBoldUnderline"/>
        </w:rPr>
        <w:t xml:space="preserve"> </w:t>
      </w:r>
      <w:r w:rsidRPr="00715315">
        <w:rPr>
          <w:rStyle w:val="StyleBoldUnderline"/>
        </w:rPr>
        <w:t>Several senators say they oppose reform legislation, even though many advocates see the</w:t>
      </w:r>
      <w:r w:rsidRPr="00715315">
        <w:rPr>
          <w:sz w:val="16"/>
        </w:rPr>
        <w:t xml:space="preserve"> USA Freedom </w:t>
      </w:r>
      <w:r w:rsidRPr="00715315">
        <w:rPr>
          <w:rStyle w:val="StyleBoldUnderline"/>
        </w:rPr>
        <w:t>Act as too weak</w:t>
      </w:r>
      <w:r>
        <w:rPr>
          <w:rStyle w:val="StyleBoldUnderline"/>
        </w:rPr>
        <w:t xml:space="preserve"> </w:t>
      </w:r>
      <w:r w:rsidRPr="00715315">
        <w:rPr>
          <w:sz w:val="16"/>
        </w:rPr>
        <w:t xml:space="preserve">The U.S. </w:t>
      </w:r>
      <w:r w:rsidRPr="00715315">
        <w:rPr>
          <w:rStyle w:val="StyleBoldUnderline"/>
        </w:rPr>
        <w:t>Congress would endanger the nation's security by passing even watered-down legislation</w:t>
      </w:r>
      <w:r w:rsidRPr="00715315">
        <w:rPr>
          <w:sz w:val="16"/>
        </w:rPr>
        <w:t xml:space="preserve"> to limit the National Security Agency's bulk collection of domestic phone records, </w:t>
      </w:r>
      <w:r w:rsidRPr="00715315">
        <w:rPr>
          <w:rStyle w:val="StyleBoldUnderline"/>
        </w:rPr>
        <w:t>several U.S. senators said</w:t>
      </w:r>
      <w:r w:rsidRPr="00715315">
        <w:rPr>
          <w:sz w:val="16"/>
        </w:rPr>
        <w:t xml:space="preserve"> Thursday. </w:t>
      </w:r>
      <w:r w:rsidRPr="00715315">
        <w:rPr>
          <w:rStyle w:val="StyleBoldUnderline"/>
        </w:rPr>
        <w:t>Several members of the</w:t>
      </w:r>
      <w:r w:rsidRPr="00715315">
        <w:rPr>
          <w:sz w:val="16"/>
        </w:rPr>
        <w:t xml:space="preserve"> Senate </w:t>
      </w:r>
      <w:r w:rsidRPr="00715315">
        <w:rPr>
          <w:rStyle w:val="StyleBoldUnderline"/>
        </w:rPr>
        <w:t xml:space="preserve">Intelligence </w:t>
      </w:r>
      <w:r w:rsidRPr="00715315">
        <w:rPr>
          <w:rStyle w:val="StyleBoldUnderline"/>
        </w:rPr>
        <w:lastRenderedPageBreak/>
        <w:t>Committee voiced opposition</w:t>
      </w:r>
      <w:r w:rsidRPr="00715315">
        <w:rPr>
          <w:sz w:val="16"/>
        </w:rPr>
        <w:t xml:space="preserve"> to the USA Freedom Act, a bill aimed at reining in NSA bulk collection of telephone and other records, even though many civil liberties groups and technology companies have questioned whether the bill would work as its sponsors originally envisioned. </w:t>
      </w:r>
      <w:r w:rsidRPr="00715315">
        <w:rPr>
          <w:rStyle w:val="StyleBoldUnderline"/>
        </w:rPr>
        <w:t>With the</w:t>
      </w:r>
      <w:r w:rsidRPr="00715315">
        <w:rPr>
          <w:sz w:val="16"/>
        </w:rPr>
        <w:t xml:space="preserve"> USA Freedom </w:t>
      </w:r>
      <w:r w:rsidRPr="00715315">
        <w:rPr>
          <w:rStyle w:val="StyleBoldUnderline"/>
        </w:rPr>
        <w:t>Act, Congress is "compromising to please a skeptical</w:t>
      </w:r>
      <w:r w:rsidRPr="00715315">
        <w:rPr>
          <w:sz w:val="16"/>
        </w:rPr>
        <w:t xml:space="preserve"> and frequently misinformed </w:t>
      </w:r>
      <w:r w:rsidRPr="00715315">
        <w:rPr>
          <w:rStyle w:val="StyleBoldUnderline"/>
        </w:rPr>
        <w:t>public"</w:t>
      </w:r>
      <w:r w:rsidRPr="00715315">
        <w:rPr>
          <w:sz w:val="16"/>
        </w:rPr>
        <w:t xml:space="preserve"> that's mistakenly worried about NSA surveillance, Senator Dan Coats, an Indiana Republican, said during a hearing on the House bill, taking place one year after the first leaks from former NSA contractor Edward Snowden were published. The USA Freedom Act would ban what the NSA and the U.S. Department of Justice consider "bulk" collection of phone and business records, said James Cole, deputy attorney general at the DOJ. But Cole parsed the definition of "bulk" collection. Quoting a House Intelligence Committee report on the USA Freedom Act, Cole said, "Bulk collection means indiscriminate acquisition. It does not mean the acquisition of a large number of communication records." Therefore, the House bill would allow the NSA collection of large numbers of records, if that collection were approved by the U.S. surveillance court. An amended definition of what records the bill allows the NSA to collect gives the agency wide latitude, said Senator Mark Udall, a Colorado Democrat. The version of the USA Freedom Act that passed the House "is not the true reform I've demanded, and many other Americans have demanded, for years," he said. The House bill is "vague enough to still allow the collection of mass information," Udall said. "The NSA has shown time and time again it will seize on any wiggle room in the law, and there's plenty of that in this bill." </w:t>
      </w:r>
      <w:r w:rsidRPr="00715315">
        <w:rPr>
          <w:rStyle w:val="StyleBoldUnderline"/>
        </w:rPr>
        <w:t>The NSA phone records program helps protect national security, several senators argued</w:t>
      </w:r>
      <w:r w:rsidRPr="00715315">
        <w:rPr>
          <w:sz w:val="16"/>
        </w:rPr>
        <w:t xml:space="preserve">, even though critics have found that many of the examples of investigations given to justify the program have only a limited connection to it. Nevertheless, </w:t>
      </w:r>
      <w:r w:rsidRPr="00715315">
        <w:rPr>
          <w:rStyle w:val="StyleBoldUnderline"/>
        </w:rPr>
        <w:t>the Senate should "step back" and reconsider whether to pass the</w:t>
      </w:r>
      <w:r w:rsidRPr="00715315">
        <w:rPr>
          <w:sz w:val="16"/>
        </w:rPr>
        <w:t xml:space="preserve"> USA </w:t>
      </w:r>
      <w:r w:rsidRPr="00715315">
        <w:rPr>
          <w:rStyle w:val="StyleBoldUnderline"/>
        </w:rPr>
        <w:t>Freedom Act, said</w:t>
      </w:r>
      <w:r w:rsidRPr="00715315">
        <w:rPr>
          <w:sz w:val="16"/>
        </w:rPr>
        <w:t xml:space="preserve"> Senator Saxby </w:t>
      </w:r>
      <w:r w:rsidRPr="00715315">
        <w:rPr>
          <w:rStyle w:val="StyleBoldUnderline"/>
        </w:rPr>
        <w:t>Chambliss,</w:t>
      </w:r>
      <w:r w:rsidRPr="00715315">
        <w:rPr>
          <w:sz w:val="16"/>
        </w:rPr>
        <w:t xml:space="preserve"> a Georgia Republican. "It seems to me this bill is fixing a lot of things that simply aren't broken," Chambliss said. "My name is in [the NSA database] along with everybody else's. But frankly, I'm not worried because I don't talk to terrorists." The House of Representatives passed a watered-down version of the USA Freedom Act, approved by Obama's administration, in May despite concerns from privacy advocates that it would allow the NSA to continue to collect business records under broad categories. The CEOs of Apple, Facebook, Google, Microsoft, Twitter and other tech companies urged senators to narrow the definition of records the NSA could search. "Unfortunately, the version that just passed the House of Representatives could permit bulk collection of Internet 'metadata,' something that the Administration and Congress said they intended to end," the tech CEOs said in a letter to senators Thursday. </w:t>
      </w:r>
      <w:r w:rsidRPr="00715315">
        <w:rPr>
          <w:rStyle w:val="StyleBoldUnderline"/>
        </w:rPr>
        <w:t>Several former backers</w:t>
      </w:r>
      <w:r w:rsidRPr="00715315">
        <w:rPr>
          <w:sz w:val="16"/>
        </w:rPr>
        <w:t xml:space="preserve"> of the USA Freedom Act, </w:t>
      </w:r>
      <w:r w:rsidRPr="00715315">
        <w:rPr>
          <w:rStyle w:val="StyleBoldUnderline"/>
        </w:rPr>
        <w:t>including some of its original sponsors, withdrew their support for the bill after lawmakers made changes to it,</w:t>
      </w:r>
      <w:r w:rsidRPr="00715315">
        <w:rPr>
          <w:sz w:val="16"/>
        </w:rPr>
        <w:t xml:space="preserve"> advocated by the Obama administration, in the week leading up to the May 22 House vote. A major change to the bill before the House vote was an expanded definition of a 'specific selection term" that the NSA must use to target its searches. The amended version of the bill allows the NSA to target things such as a "person, entity, accounts, address, or device," instead of, in the original language, a "person, entity, or account." The words "address" and "device" in the new language, as well as the open-ended term "such as," would allow the NSA to target wide groups of people, critics have said. The new version of the bill would allow the NSA to target an entire state, an entire phone network or an entire email provider, Harley Geiger, senior counsel for the Center for Democracy and Technology, told senators. </w:t>
      </w:r>
      <w:r w:rsidRPr="00715315">
        <w:rPr>
          <w:rStyle w:val="StyleBoldUnderline"/>
        </w:rPr>
        <w:t xml:space="preserve">Still, several members of the intelligence committee, </w:t>
      </w:r>
      <w:r w:rsidRPr="000A36DE">
        <w:rPr>
          <w:rStyle w:val="Emphasis"/>
        </w:rPr>
        <w:t>Republicans and Democrats, questioned the need for even the watered-down bill.</w:t>
      </w:r>
      <w:r>
        <w:rPr>
          <w:rStyle w:val="StyleBoldUnderline"/>
        </w:rPr>
        <w:t xml:space="preserve"> </w:t>
      </w:r>
      <w:r w:rsidRPr="00715315">
        <w:rPr>
          <w:sz w:val="16"/>
        </w:rPr>
        <w:t xml:space="preserve">Leaks by Snowden have led to the "continual demonization" of the NSA, said Senator Barbara Mikulski, a Democrat from Maryland, where the NSA is headquartered. People working at the NSA "keep America safe," she said. Senator John "Jay" </w:t>
      </w:r>
      <w:r w:rsidRPr="00715315">
        <w:rPr>
          <w:rStyle w:val="StyleBoldUnderline"/>
        </w:rPr>
        <w:t>Rockefeller,</w:t>
      </w:r>
      <w:r w:rsidRPr="00715315">
        <w:rPr>
          <w:sz w:val="16"/>
        </w:rPr>
        <w:t xml:space="preserve"> a West Virginia Democrat, </w:t>
      </w:r>
      <w:r w:rsidRPr="00715315">
        <w:rPr>
          <w:rStyle w:val="StyleBoldUnderline"/>
        </w:rPr>
        <w:t>called the proposed NSA reform "unnecessary and unpredictable.</w:t>
      </w:r>
      <w:r w:rsidRPr="00715315">
        <w:rPr>
          <w:sz w:val="16"/>
        </w:rPr>
        <w:t>" The USA Freedom Act "might make the public feel better," but would hurt national security. he said.</w:t>
      </w:r>
    </w:p>
    <w:p w:rsidR="000A36DE" w:rsidRDefault="000A36DE" w:rsidP="00986C35"/>
    <w:p w:rsidR="00560AB7" w:rsidRDefault="00560AB7" w:rsidP="00560AB7">
      <w:pPr>
        <w:pStyle w:val="Heading3"/>
      </w:pPr>
      <w:r>
        <w:lastRenderedPageBreak/>
        <w:t>Obama Pushing – Reform Bill</w:t>
      </w:r>
    </w:p>
    <w:p w:rsidR="00560AB7" w:rsidRDefault="00560AB7" w:rsidP="00560AB7"/>
    <w:p w:rsidR="00560AB7" w:rsidRDefault="00560AB7" w:rsidP="00560AB7"/>
    <w:p w:rsidR="004C08BA" w:rsidRPr="004C08BA" w:rsidRDefault="004C08BA" w:rsidP="004C08BA">
      <w:pPr>
        <w:pStyle w:val="Heading4"/>
      </w:pPr>
      <w:r w:rsidRPr="004C08BA">
        <w:t>Obama Pushing moderate NSA reform but passage not guaranteed – PC key to find the congressional sweet spot on house bill</w:t>
      </w:r>
    </w:p>
    <w:p w:rsidR="004C08BA" w:rsidRPr="00003D59" w:rsidRDefault="004C08BA" w:rsidP="004C08BA">
      <w:pPr>
        <w:rPr>
          <w:rStyle w:val="StyleStyleBold12pt"/>
        </w:rPr>
      </w:pPr>
      <w:r>
        <w:rPr>
          <w:rStyle w:val="StyleStyleBold12pt"/>
        </w:rPr>
        <w:t>Hawkings, 14</w:t>
      </w:r>
    </w:p>
    <w:p w:rsidR="004C08BA" w:rsidRDefault="004C08BA" w:rsidP="004C08BA">
      <w:pPr>
        <w:rPr>
          <w:sz w:val="16"/>
        </w:rPr>
      </w:pPr>
      <w:r>
        <w:rPr>
          <w:sz w:val="16"/>
        </w:rPr>
        <w:t>David Hawkings, Roll Call, 3/25/14, Hill’s Bipartisan Deadlock on Phone Records May Be Easing, blogs.rollcall.com/hawkings/obama-nsa-reform-plan-could-ease-congressional-deadlock-on-spying/2/</w:t>
      </w:r>
    </w:p>
    <w:p w:rsidR="004C08BA" w:rsidRDefault="004C08BA" w:rsidP="004C08BA">
      <w:pPr>
        <w:rPr>
          <w:sz w:val="16"/>
        </w:rPr>
      </w:pPr>
    </w:p>
    <w:p w:rsidR="004C08BA" w:rsidRDefault="004C08BA" w:rsidP="004C08BA">
      <w:pPr>
        <w:rPr>
          <w:sz w:val="16"/>
        </w:rPr>
      </w:pPr>
      <w:r w:rsidRPr="00105CD4">
        <w:rPr>
          <w:rStyle w:val="StyleBoldUnderline"/>
        </w:rPr>
        <w:t>Eight months ago</w:t>
      </w:r>
      <w:r>
        <w:rPr>
          <w:sz w:val="16"/>
        </w:rPr>
        <w:t xml:space="preserve">, in one of its most important and fascinatingly nonpartisan votes of recent memory, </w:t>
      </w:r>
      <w:r w:rsidRPr="00105CD4">
        <w:rPr>
          <w:rStyle w:val="StyleBoldUnderline"/>
        </w:rPr>
        <w:t xml:space="preserve">the House came up just seven members short of eviscerating the government’s vast effort to keep tabs on American phone habits. The roll call revealed a </w:t>
      </w:r>
      <w:r w:rsidRPr="00105CD4">
        <w:rPr>
          <w:rStyle w:val="Emphasis"/>
        </w:rPr>
        <w:t>profound divide in Congress</w:t>
      </w:r>
      <w:r w:rsidRPr="00105CD4">
        <w:rPr>
          <w:rStyle w:val="StyleBoldUnderline"/>
        </w:rPr>
        <w:t xml:space="preserve"> on how assertively the intelligence community should be allowed to probe</w:t>
      </w:r>
      <w:r>
        <w:rPr>
          <w:sz w:val="16"/>
        </w:rPr>
        <w:t xml:space="preserve"> into the personal lives of private citizens in the cause of thwarting terrorism. </w:t>
      </w:r>
      <w:r w:rsidRPr="00105CD4">
        <w:rPr>
          <w:rStyle w:val="StyleBoldUnderline"/>
        </w:rPr>
        <w:t>It is a split that has stymied legislative efforts to revamp the N</w:t>
      </w:r>
      <w:r>
        <w:rPr>
          <w:sz w:val="16"/>
        </w:rPr>
        <w:t xml:space="preserve">ational </w:t>
      </w:r>
      <w:r w:rsidRPr="00105CD4">
        <w:rPr>
          <w:rStyle w:val="StyleBoldUnderline"/>
        </w:rPr>
        <w:t>S</w:t>
      </w:r>
      <w:r>
        <w:rPr>
          <w:sz w:val="16"/>
        </w:rPr>
        <w:t xml:space="preserve">ecurity </w:t>
      </w:r>
      <w:r w:rsidRPr="00105CD4">
        <w:rPr>
          <w:rStyle w:val="StyleBoldUnderline"/>
        </w:rPr>
        <w:t>A</w:t>
      </w:r>
      <w:r>
        <w:rPr>
          <w:sz w:val="16"/>
        </w:rPr>
        <w:t xml:space="preserve">gency’s bulk data collection programs. </w:t>
      </w:r>
      <w:r w:rsidRPr="00003D59">
        <w:rPr>
          <w:rStyle w:val="Emphasis"/>
        </w:rPr>
        <w:t>Until now, maybe</w:t>
      </w:r>
      <w:r w:rsidRPr="00105CD4">
        <w:rPr>
          <w:rStyle w:val="StyleBoldUnderline"/>
        </w:rPr>
        <w:t>. Senior members with jurisdiction over the surveillance efforts, in both parties and on both sides of the Hill, are signaling</w:t>
      </w:r>
      <w:r>
        <w:rPr>
          <w:sz w:val="16"/>
        </w:rPr>
        <w:t xml:space="preserve"> generalized and </w:t>
      </w:r>
      <w:r w:rsidRPr="00105CD4">
        <w:rPr>
          <w:rStyle w:val="Emphasis"/>
        </w:rPr>
        <w:t>tentative but nonetheless clear support</w:t>
      </w:r>
      <w:r>
        <w:rPr>
          <w:sz w:val="16"/>
        </w:rPr>
        <w:t xml:space="preserve"> </w:t>
      </w:r>
      <w:r w:rsidRPr="00105CD4">
        <w:rPr>
          <w:rStyle w:val="StyleBoldUnderline"/>
        </w:rPr>
        <w:t xml:space="preserve">for the central elements of a proposed compromise that </w:t>
      </w:r>
      <w:r>
        <w:rPr>
          <w:sz w:val="16"/>
        </w:rPr>
        <w:t xml:space="preserve">President Barack </w:t>
      </w:r>
      <w:r w:rsidRPr="00105CD4">
        <w:rPr>
          <w:rStyle w:val="StyleBoldUnderline"/>
        </w:rPr>
        <w:t>Obama</w:t>
      </w:r>
      <w:r>
        <w:rPr>
          <w:sz w:val="16"/>
        </w:rPr>
        <w:t xml:space="preserve"> previewed Tuesday and </w:t>
      </w:r>
      <w:r w:rsidRPr="00105CD4">
        <w:rPr>
          <w:rStyle w:val="StyleBoldUnderline"/>
        </w:rPr>
        <w:t>will formally unveil</w:t>
      </w:r>
      <w:r>
        <w:rPr>
          <w:sz w:val="16"/>
        </w:rPr>
        <w:t xml:space="preserve"> by week’s end. </w:t>
      </w:r>
      <w:r w:rsidRPr="00105CD4">
        <w:rPr>
          <w:rStyle w:val="StyleBoldUnderline"/>
        </w:rPr>
        <w:t>The president</w:t>
      </w:r>
      <w:r>
        <w:rPr>
          <w:sz w:val="16"/>
        </w:rPr>
        <w:t xml:space="preserve">, in other words, </w:t>
      </w:r>
      <w:r w:rsidRPr="00105CD4">
        <w:rPr>
          <w:rStyle w:val="StyleBoldUnderline"/>
        </w:rPr>
        <w:t xml:space="preserve">may be close to </w:t>
      </w:r>
      <w:r w:rsidRPr="00105CD4">
        <w:rPr>
          <w:rStyle w:val="Emphasis"/>
        </w:rPr>
        <w:t>finding the congressional sweet spot</w:t>
      </w:r>
      <w:r w:rsidRPr="00105CD4">
        <w:rPr>
          <w:rStyle w:val="StyleBoldUnderline"/>
        </w:rPr>
        <w:t xml:space="preserve"> on one of the most vexing problems he’s faced — an issue that surged onto Washington’s agenda</w:t>
      </w:r>
      <w:r>
        <w:rPr>
          <w:sz w:val="16"/>
        </w:rPr>
        <w:t xml:space="preserve"> after the secret phone records collection efforts were disclosed by former NSA contractor Edward Snowden. </w:t>
      </w:r>
      <w:r w:rsidRPr="00105CD4">
        <w:rPr>
          <w:rStyle w:val="StyleBoldUnderline"/>
        </w:rPr>
        <w:t xml:space="preserve">If Obama can </w:t>
      </w:r>
      <w:r w:rsidRPr="00003D59">
        <w:rPr>
          <w:rStyle w:val="Emphasis"/>
        </w:rPr>
        <w:t>seal the deal</w:t>
      </w:r>
      <w:r w:rsidRPr="00105CD4">
        <w:rPr>
          <w:rStyle w:val="StyleBoldUnderline"/>
        </w:rPr>
        <w:t xml:space="preserve">, which he’s pledged to </w:t>
      </w:r>
      <w:r w:rsidRPr="00003D59">
        <w:rPr>
          <w:rStyle w:val="Emphasis"/>
        </w:rPr>
        <w:t>push for by the end of June</w:t>
      </w:r>
      <w:r w:rsidRPr="00105CD4">
        <w:rPr>
          <w:rStyle w:val="StyleBoldUnderline"/>
        </w:rPr>
        <w:t>, it would almost surely rank among his most important second-term victories at the Capitol</w:t>
      </w:r>
      <w:r w:rsidRPr="00E63E0E">
        <w:rPr>
          <w:rStyle w:val="StyleBoldUnderline"/>
        </w:rPr>
        <w:t>. It</w:t>
      </w:r>
      <w:r>
        <w:rPr>
          <w:sz w:val="16"/>
        </w:rPr>
        <w:t xml:space="preserve"> also </w:t>
      </w:r>
      <w:r w:rsidRPr="00E63E0E">
        <w:rPr>
          <w:rStyle w:val="StyleBoldUnderline"/>
        </w:rPr>
        <w:t>would create an exception that proves the rule about the improbability of bipartisan agreement</w:t>
      </w:r>
      <w:r>
        <w:rPr>
          <w:sz w:val="16"/>
        </w:rPr>
        <w:t xml:space="preserve"> </w:t>
      </w:r>
      <w:r w:rsidRPr="00003D59">
        <w:rPr>
          <w:rStyle w:val="StyleBoldUnderline"/>
        </w:rPr>
        <w:t xml:space="preserve">on </w:t>
      </w:r>
      <w:r w:rsidRPr="00E63E0E">
        <w:rPr>
          <w:rStyle w:val="Emphasis"/>
        </w:rPr>
        <w:t>hot-button issues</w:t>
      </w:r>
      <w:r w:rsidRPr="00003D59">
        <w:rPr>
          <w:rStyle w:val="StyleBoldUnderline"/>
        </w:rPr>
        <w:t xml:space="preserve"> in an election season</w:t>
      </w:r>
      <w:r>
        <w:rPr>
          <w:sz w:val="16"/>
        </w:rPr>
        <w:t xml:space="preserve">.  “I recognize that people were concerned about what might happen in the future with that bulk data,” Obama said at a news conference in The Hague, where he’s been working to gain support for containing Russia from a group of European leaders who have their own complaints about U.S. spying on telephone calls. “This proposal that’s been presented to me would eliminate that concern.” The top two members of </w:t>
      </w:r>
      <w:r w:rsidRPr="00003D59">
        <w:rPr>
          <w:rStyle w:val="StyleBoldUnderline"/>
        </w:rPr>
        <w:t>the House</w:t>
      </w:r>
      <w:r>
        <w:rPr>
          <w:sz w:val="16"/>
        </w:rPr>
        <w:t xml:space="preserve"> Intelligence Committee, GOP Chairman Mike Rogers of Michigan and ranking Democrat C.A. Dutch Ruppersberger of Maryland, introduced their own </w:t>
      </w:r>
      <w:r w:rsidRPr="00003D59">
        <w:rPr>
          <w:rStyle w:val="StyleBoldUnderline"/>
        </w:rPr>
        <w:t>bill</w:t>
      </w:r>
      <w:r>
        <w:rPr>
          <w:sz w:val="16"/>
        </w:rPr>
        <w:t xml:space="preserve"> to revamp surveillance policy Tuesday — and declared they expect it would </w:t>
      </w:r>
      <w:r w:rsidRPr="00003D59">
        <w:rPr>
          <w:rStyle w:val="StyleBoldUnderline"/>
        </w:rPr>
        <w:t>track very closely with the language coming from the administration. They</w:t>
      </w:r>
      <w:r>
        <w:rPr>
          <w:sz w:val="16"/>
        </w:rPr>
        <w:t xml:space="preserve"> said they </w:t>
      </w:r>
      <w:r w:rsidRPr="00003D59">
        <w:rPr>
          <w:rStyle w:val="StyleBoldUnderline"/>
        </w:rPr>
        <w:t xml:space="preserve">had been </w:t>
      </w:r>
      <w:r w:rsidRPr="00003D59">
        <w:rPr>
          <w:rStyle w:val="Emphasis"/>
        </w:rPr>
        <w:t>negotiating with White House officials</w:t>
      </w:r>
      <w:r>
        <w:rPr>
          <w:sz w:val="16"/>
        </w:rPr>
        <w:t xml:space="preserve"> for several weeks and viewed the two proposals as compatible. </w:t>
      </w:r>
      <w:r w:rsidRPr="00003D59">
        <w:rPr>
          <w:rStyle w:val="StyleBoldUnderline"/>
        </w:rPr>
        <w:t>At their core</w:t>
      </w:r>
      <w:r>
        <w:rPr>
          <w:sz w:val="16"/>
        </w:rPr>
        <w:t xml:space="preserve">, both </w:t>
      </w:r>
      <w:r w:rsidRPr="00003D59">
        <w:rPr>
          <w:rStyle w:val="StyleBoldUnderline"/>
        </w:rPr>
        <w:t>the Obama</w:t>
      </w:r>
      <w:r>
        <w:rPr>
          <w:sz w:val="16"/>
        </w:rPr>
        <w:t xml:space="preserve"> and House </w:t>
      </w:r>
      <w:r w:rsidRPr="00003D59">
        <w:rPr>
          <w:rStyle w:val="StyleBoldUnderline"/>
        </w:rPr>
        <w:t>bills would end the NSA practice of</w:t>
      </w:r>
      <w:r>
        <w:rPr>
          <w:sz w:val="16"/>
        </w:rPr>
        <w:t xml:space="preserve"> sucking up and </w:t>
      </w:r>
      <w:r w:rsidRPr="00003D59">
        <w:rPr>
          <w:rStyle w:val="StyleBoldUnderline"/>
        </w:rPr>
        <w:t xml:space="preserve">storing for five years </w:t>
      </w:r>
      <w:r>
        <w:rPr>
          <w:sz w:val="16"/>
        </w:rPr>
        <w:t xml:space="preserve">the date and time, duration and destination of many </w:t>
      </w:r>
      <w:r w:rsidRPr="00003D59">
        <w:rPr>
          <w:rStyle w:val="StyleBoldUnderline"/>
        </w:rPr>
        <w:t>millions of phone calls</w:t>
      </w:r>
      <w:r>
        <w:rPr>
          <w:sz w:val="16"/>
        </w:rPr>
        <w:t xml:space="preserve"> placed or received by Americans. Instead, the phone companies would be required to retain this so-called metadata (and comparable information about email and Internet use) for 18 months, their current practice. And the government would have to obtain something like a search warrant from the Foreign Intelligence Surveillance Court, meaning in each discreet case a judge would limit how deeply the telecom companies would have to query their databases in hopes of finding calling patterns that suggest national security threats. Since both Rogers and Ruppersberger have been prominent defenders of the bulk collection system, any agreement they reach that has Obama’s blessing can be expected to pass the House. It should garner support from a lopsided majority of the 217 House members (three-fifths of the Republicans and two-fifths of the Democrats) who voted to stick with the status quo last July. And </w:t>
      </w:r>
      <w:r w:rsidRPr="00003D59">
        <w:rPr>
          <w:rStyle w:val="StyleBoldUnderline"/>
        </w:rPr>
        <w:t>it stands a chance to win over at least some on the other side — an unusual coalition of</w:t>
      </w:r>
      <w:r>
        <w:rPr>
          <w:sz w:val="16"/>
        </w:rPr>
        <w:t xml:space="preserve"> 94 mostly </w:t>
      </w:r>
      <w:r w:rsidRPr="00003D59">
        <w:rPr>
          <w:rStyle w:val="StyleBoldUnderline"/>
        </w:rPr>
        <w:t>libertarian-leaning</w:t>
      </w:r>
      <w:r>
        <w:rPr>
          <w:sz w:val="16"/>
        </w:rPr>
        <w:t xml:space="preserve"> tea party </w:t>
      </w:r>
      <w:r w:rsidRPr="00003D59">
        <w:rPr>
          <w:rStyle w:val="StyleBoldUnderline"/>
        </w:rPr>
        <w:t>Republicans and</w:t>
      </w:r>
      <w:r>
        <w:rPr>
          <w:sz w:val="16"/>
        </w:rPr>
        <w:t xml:space="preserve"> 111 </w:t>
      </w:r>
      <w:r w:rsidRPr="00003D59">
        <w:rPr>
          <w:rStyle w:val="StyleBoldUnderline"/>
        </w:rPr>
        <w:t>liberal Democrats, who say NSA searches</w:t>
      </w:r>
      <w:r>
        <w:rPr>
          <w:sz w:val="16"/>
        </w:rPr>
        <w:t xml:space="preserve"> of the databases </w:t>
      </w:r>
      <w:r w:rsidRPr="00003D59">
        <w:rPr>
          <w:rStyle w:val="StyleBoldUnderline"/>
        </w:rPr>
        <w:t>should be limited</w:t>
      </w:r>
      <w:r>
        <w:rPr>
          <w:sz w:val="16"/>
        </w:rPr>
        <w:t xml:space="preserve"> to information about existing targets of investigations. But one leader of that camp vowed to work for the defeat of any measure that looks like either the Obama or Intelligence panel plans. Republican Rep. Jim Sensenbrenner of Wisconsin, who as chairman of House Judiciary a decade ago was instrumental in writing the Patriot Act, believes that law has been grossly misapplied by the NSA to invade personal privacy much too easily. Sensenbrenner said he would continue to push his measure to almost entirely prevent the NSA from looking at telecommunications metadata. But </w:t>
      </w:r>
      <w:r w:rsidRPr="00003D59">
        <w:rPr>
          <w:rStyle w:val="StyleBoldUnderline"/>
        </w:rPr>
        <w:t>the sponsor of the companion Senate bill, Judiciary Chairman</w:t>
      </w:r>
      <w:r>
        <w:rPr>
          <w:sz w:val="16"/>
        </w:rPr>
        <w:t xml:space="preserve"> Patrick J. </w:t>
      </w:r>
      <w:r w:rsidRPr="00003D59">
        <w:rPr>
          <w:rStyle w:val="StyleBoldUnderline"/>
        </w:rPr>
        <w:t>Leahy</w:t>
      </w:r>
      <w:r>
        <w:rPr>
          <w:sz w:val="16"/>
        </w:rPr>
        <w:t xml:space="preserve">, D-Vt., said he would </w:t>
      </w:r>
      <w:r w:rsidRPr="00003D59">
        <w:rPr>
          <w:rStyle w:val="StyleBoldUnderline"/>
        </w:rPr>
        <w:t xml:space="preserve">remain open to finding the </w:t>
      </w:r>
      <w:r w:rsidRPr="0051450C">
        <w:rPr>
          <w:rStyle w:val="Emphasis"/>
        </w:rPr>
        <w:t>makings of a deal</w:t>
      </w:r>
      <w:r w:rsidRPr="00003D59">
        <w:rPr>
          <w:rStyle w:val="StyleBoldUnderline"/>
        </w:rPr>
        <w:t xml:space="preserve"> in the Obama plan</w:t>
      </w:r>
      <w:r>
        <w:rPr>
          <w:sz w:val="16"/>
        </w:rPr>
        <w:t xml:space="preserve">. Leahy signaled the legislative negotiating would be much smoother if Obama suspended the bulk data collection during the </w:t>
      </w:r>
      <w:r>
        <w:rPr>
          <w:sz w:val="16"/>
        </w:rPr>
        <w:lastRenderedPageBreak/>
        <w:t xml:space="preserve">talks. Much more enthusiastic was Calfornia’s Dianne </w:t>
      </w:r>
      <w:r w:rsidRPr="00003D59">
        <w:rPr>
          <w:rStyle w:val="StyleBoldUnderline"/>
        </w:rPr>
        <w:t>Feinstein, the Democratic chairwoman of the Senate Intelligence Committee</w:t>
      </w:r>
      <w:r>
        <w:rPr>
          <w:sz w:val="16"/>
        </w:rPr>
        <w:t xml:space="preserve">, who </w:t>
      </w:r>
      <w:r w:rsidRPr="00003D59">
        <w:rPr>
          <w:rStyle w:val="StyleBoldUnderline"/>
        </w:rPr>
        <w:t>said she generally supports the House proposal and views Obama’s plan “a worthy effort.” Her committee’s top Republican,</w:t>
      </w:r>
      <w:r>
        <w:rPr>
          <w:sz w:val="16"/>
        </w:rPr>
        <w:t xml:space="preserve"> the retiring Saxby Chambliss of Georgia, </w:t>
      </w:r>
      <w:r w:rsidRPr="00003D59">
        <w:rPr>
          <w:rStyle w:val="StyleBoldUnderline"/>
        </w:rPr>
        <w:t xml:space="preserve">was </w:t>
      </w:r>
      <w:r w:rsidRPr="00003D59">
        <w:t>a bit</w:t>
      </w:r>
      <w:r w:rsidRPr="00003D59">
        <w:rPr>
          <w:rStyle w:val="StyleBoldUnderline"/>
        </w:rPr>
        <w:t xml:space="preserve"> </w:t>
      </w:r>
      <w:r w:rsidRPr="00003D59">
        <w:rPr>
          <w:rStyle w:val="Emphasis"/>
        </w:rPr>
        <w:t>more equivocal but gave a strong indication he was eager to cut a deal</w:t>
      </w:r>
      <w:r w:rsidRPr="00003D59">
        <w:rPr>
          <w:rStyle w:val="StyleBoldUnderline"/>
        </w:rPr>
        <w:t xml:space="preserve"> based on the ideas from </w:t>
      </w:r>
      <w:r w:rsidRPr="0051450C">
        <w:rPr>
          <w:rStyle w:val="StyleBoldUnderline"/>
        </w:rPr>
        <w:t>the House and the</w:t>
      </w:r>
      <w:r>
        <w:rPr>
          <w:sz w:val="16"/>
        </w:rPr>
        <w:t xml:space="preserve"> </w:t>
      </w:r>
      <w:r w:rsidRPr="00003D59">
        <w:rPr>
          <w:rStyle w:val="StyleBoldUnderline"/>
        </w:rPr>
        <w:t>White House</w:t>
      </w:r>
      <w:r>
        <w:rPr>
          <w:sz w:val="16"/>
        </w:rPr>
        <w:t>.</w:t>
      </w:r>
    </w:p>
    <w:p w:rsidR="004C08BA" w:rsidRDefault="004C08BA" w:rsidP="00560AB7"/>
    <w:p w:rsidR="00560AB7" w:rsidRDefault="00560AB7" w:rsidP="00560AB7">
      <w:pPr>
        <w:pStyle w:val="Heading4"/>
      </w:pPr>
      <w:r>
        <w:t xml:space="preserve">Obama Pushing NSA Reform </w:t>
      </w:r>
      <w:r w:rsidR="004C08BA">
        <w:t>–</w:t>
      </w:r>
      <w:r>
        <w:t xml:space="preserve"> </w:t>
      </w:r>
      <w:r w:rsidR="004C08BA">
        <w:t>passage key to prevent collapse of whole program but its not guaranteed</w:t>
      </w:r>
    </w:p>
    <w:p w:rsidR="00560AB7" w:rsidRPr="00FC6BB3" w:rsidRDefault="00560AB7" w:rsidP="00560AB7">
      <w:pPr>
        <w:rPr>
          <w:rStyle w:val="StyleStyleBold12pt"/>
        </w:rPr>
      </w:pPr>
      <w:r>
        <w:rPr>
          <w:rStyle w:val="StyleStyleBold12pt"/>
        </w:rPr>
        <w:t>Gorman, 14</w:t>
      </w:r>
    </w:p>
    <w:p w:rsidR="00560AB7" w:rsidRDefault="00560AB7" w:rsidP="00560AB7">
      <w:r w:rsidRPr="00FC6BB3">
        <w:t>Siobhan Gorman, WSJ, 3/25/14, Consensus</w:t>
      </w:r>
      <w:r>
        <w:t xml:space="preserve"> Nears to Overhaul NSA Phone Surveillance, online.wsj.com/news/articles/SB10001424052702304679404579461293671732298?mg=reno64-wsj&amp;url=http%3A%2F%2Fonline.wsj.com%2Farticle%2FSB10001424052702304679404579461293671732298.html</w:t>
      </w:r>
    </w:p>
    <w:p w:rsidR="00560AB7" w:rsidRDefault="00560AB7" w:rsidP="00560AB7"/>
    <w:p w:rsidR="00560AB7" w:rsidRDefault="00560AB7" w:rsidP="00560AB7">
      <w:r w:rsidRPr="0078315E">
        <w:rPr>
          <w:rStyle w:val="StyleBoldUnderline"/>
          <w:highlight w:val="cyan"/>
        </w:rPr>
        <w:t>The White House and congressional leaders have settled</w:t>
      </w:r>
      <w:r>
        <w:rPr>
          <w:rStyle w:val="StyleBoldUnderline"/>
        </w:rPr>
        <w:t xml:space="preserve"> on comparable proposals for ending the government's mass collection of telephone records</w:t>
      </w:r>
      <w:r>
        <w:t xml:space="preserve">, </w:t>
      </w:r>
      <w:r w:rsidRPr="0078315E">
        <w:rPr>
          <w:rStyle w:val="StyleBoldUnderline"/>
          <w:highlight w:val="cyan"/>
        </w:rPr>
        <w:t>signaling</w:t>
      </w:r>
      <w:r>
        <w:t xml:space="preserve"> the eventual </w:t>
      </w:r>
      <w:r w:rsidRPr="00B44456">
        <w:rPr>
          <w:rStyle w:val="StyleBoldUnderline"/>
          <w:highlight w:val="cyan"/>
        </w:rPr>
        <w:t>end of</w:t>
      </w:r>
      <w:r w:rsidRPr="00B44456">
        <w:rPr>
          <w:rStyle w:val="StyleBoldUnderline"/>
        </w:rPr>
        <w:t xml:space="preserve"> a practice that</w:t>
      </w:r>
      <w:r>
        <w:t xml:space="preserve"> critics said </w:t>
      </w:r>
      <w:r w:rsidRPr="00B44456">
        <w:rPr>
          <w:rStyle w:val="StyleBoldUnderline"/>
        </w:rPr>
        <w:t>had come to epitomize U.S. surveillance</w:t>
      </w:r>
      <w:r>
        <w:rPr>
          <w:rStyle w:val="StyleBoldUnderline"/>
        </w:rPr>
        <w:t xml:space="preserve"> overreach</w:t>
      </w:r>
      <w:r>
        <w:t xml:space="preserve"> in the post-9/11 era.</w:t>
      </w:r>
    </w:p>
    <w:p w:rsidR="00560AB7" w:rsidRDefault="00560AB7" w:rsidP="00560AB7">
      <w:r>
        <w:t xml:space="preserve">The </w:t>
      </w:r>
      <w:r>
        <w:rPr>
          <w:rStyle w:val="StyleBoldUnderline"/>
        </w:rPr>
        <w:t>proposals</w:t>
      </w:r>
      <w:r>
        <w:t xml:space="preserve">, offered in separate announcements on Tuesday, </w:t>
      </w:r>
      <w:r>
        <w:rPr>
          <w:rStyle w:val="StyleBoldUnderline"/>
        </w:rPr>
        <w:t xml:space="preserve">signified </w:t>
      </w:r>
      <w:r w:rsidRPr="0078315E">
        <w:rPr>
          <w:rStyle w:val="StyleBoldUnderline"/>
          <w:highlight w:val="cyan"/>
        </w:rPr>
        <w:t>a rapidly expanding consensus among lawmakers</w:t>
      </w:r>
      <w:r>
        <w:t xml:space="preserve">, </w:t>
      </w:r>
      <w:r>
        <w:rPr>
          <w:rStyle w:val="StyleBoldUnderline"/>
        </w:rPr>
        <w:t>intelligence agencies and civil-liberties groups on how to overhaul the National Security Agency program</w:t>
      </w:r>
      <w:r>
        <w:t>.</w:t>
      </w:r>
    </w:p>
    <w:p w:rsidR="00560AB7" w:rsidRDefault="00560AB7" w:rsidP="00560AB7">
      <w:r w:rsidRPr="0078315E">
        <w:rPr>
          <w:rStyle w:val="StyleBoldUnderline"/>
          <w:highlight w:val="cyan"/>
        </w:rPr>
        <w:t xml:space="preserve">But the developments </w:t>
      </w:r>
      <w:r w:rsidRPr="0078315E">
        <w:rPr>
          <w:rStyle w:val="Emphasis"/>
          <w:highlight w:val="cyan"/>
        </w:rPr>
        <w:t>didn't offer assurance of quick</w:t>
      </w:r>
      <w:r>
        <w:rPr>
          <w:rStyle w:val="Emphasis"/>
        </w:rPr>
        <w:t xml:space="preserve"> congressional </w:t>
      </w:r>
      <w:r w:rsidRPr="0078315E">
        <w:rPr>
          <w:rStyle w:val="Emphasis"/>
          <w:highlight w:val="cyan"/>
        </w:rPr>
        <w:t>passage</w:t>
      </w:r>
      <w:r>
        <w:t xml:space="preserve">, </w:t>
      </w:r>
      <w:r w:rsidRPr="00FC6BB3">
        <w:rPr>
          <w:rStyle w:val="StyleBoldUnderline"/>
          <w:highlight w:val="cyan"/>
        </w:rPr>
        <w:t xml:space="preserve">which would </w:t>
      </w:r>
      <w:r w:rsidRPr="003C28D1">
        <w:rPr>
          <w:rStyle w:val="Emphasis"/>
          <w:highlight w:val="cyan"/>
        </w:rPr>
        <w:t>require support from lawmakers who favor more limitations</w:t>
      </w:r>
      <w:r w:rsidRPr="003C28D1">
        <w:rPr>
          <w:rStyle w:val="Emphasis"/>
        </w:rPr>
        <w:t xml:space="preserve"> </w:t>
      </w:r>
      <w:r>
        <w:rPr>
          <w:rStyle w:val="StyleBoldUnderline"/>
        </w:rPr>
        <w:t>on surveillance</w:t>
      </w:r>
      <w:r>
        <w:t xml:space="preserve">. </w:t>
      </w:r>
      <w:r w:rsidRPr="0078315E">
        <w:rPr>
          <w:rStyle w:val="StyleBoldUnderline"/>
          <w:highlight w:val="cyan"/>
        </w:rPr>
        <w:t xml:space="preserve">Moving any legislation through Congress in an election year will be challenging, </w:t>
      </w:r>
      <w:r w:rsidRPr="003C28D1">
        <w:rPr>
          <w:rStyle w:val="Emphasis"/>
          <w:highlight w:val="cyan"/>
        </w:rPr>
        <w:t>particularly highly sensitive bills</w:t>
      </w:r>
      <w:r>
        <w:t>.</w:t>
      </w:r>
    </w:p>
    <w:p w:rsidR="00560AB7" w:rsidRDefault="00560AB7" w:rsidP="00560AB7">
      <w:r>
        <w:t xml:space="preserve">Yet, </w:t>
      </w:r>
      <w:r w:rsidRPr="0078315E">
        <w:rPr>
          <w:rStyle w:val="Emphasis"/>
          <w:highlight w:val="cyan"/>
        </w:rPr>
        <w:t>the clock is ticking</w:t>
      </w:r>
      <w:r>
        <w:rPr>
          <w:rStyle w:val="StyleBoldUnderline"/>
        </w:rPr>
        <w:t xml:space="preserve">. </w:t>
      </w:r>
      <w:r w:rsidRPr="0078315E">
        <w:rPr>
          <w:rStyle w:val="StyleBoldUnderline"/>
          <w:highlight w:val="cyan"/>
        </w:rPr>
        <w:t>If Congress doesn't approve a revamped</w:t>
      </w:r>
      <w:r>
        <w:rPr>
          <w:rStyle w:val="StyleBoldUnderline"/>
        </w:rPr>
        <w:t xml:space="preserve"> version of the </w:t>
      </w:r>
      <w:r w:rsidRPr="0078315E">
        <w:rPr>
          <w:rStyle w:val="StyleBoldUnderline"/>
          <w:highlight w:val="cyan"/>
        </w:rPr>
        <w:t xml:space="preserve">program, the current one is </w:t>
      </w:r>
      <w:r w:rsidRPr="000C5BBC">
        <w:rPr>
          <w:rStyle w:val="Emphasis"/>
          <w:highlight w:val="cyan"/>
        </w:rPr>
        <w:t>likely to end</w:t>
      </w:r>
      <w:r w:rsidRPr="000C5BBC">
        <w:rPr>
          <w:rStyle w:val="Emphasis"/>
        </w:rPr>
        <w:t xml:space="preserve"> </w:t>
      </w:r>
      <w:r w:rsidRPr="000C5BBC">
        <w:rPr>
          <w:rStyle w:val="Emphasis"/>
          <w:highlight w:val="cyan"/>
        </w:rPr>
        <w:t>when the law</w:t>
      </w:r>
      <w:r w:rsidRPr="000C5BBC">
        <w:rPr>
          <w:rStyle w:val="Emphasis"/>
        </w:rPr>
        <w:t xml:space="preserve"> that authorizes it </w:t>
      </w:r>
      <w:r w:rsidRPr="000C5BBC">
        <w:rPr>
          <w:rStyle w:val="Emphasis"/>
          <w:highlight w:val="cyan"/>
        </w:rPr>
        <w:t>expires</w:t>
      </w:r>
      <w:r w:rsidRPr="00FC6BB3">
        <w:rPr>
          <w:rStyle w:val="StyleBoldUnderline"/>
        </w:rPr>
        <w:t xml:space="preserve"> next year</w:t>
      </w:r>
      <w:r>
        <w:t>, lawmakers say.</w:t>
      </w:r>
    </w:p>
    <w:p w:rsidR="00560AB7" w:rsidRDefault="00560AB7" w:rsidP="00560AB7">
      <w:r w:rsidRPr="00B44456">
        <w:rPr>
          <w:rStyle w:val="StyleBoldUnderline"/>
          <w:highlight w:val="cyan"/>
        </w:rPr>
        <w:t>The emerging agreement</w:t>
      </w:r>
      <w:r>
        <w:t xml:space="preserve">, coming nine months after revelations by former NSA contractor Edward Snowden last year stoked international anger over U.S. spying practices, </w:t>
      </w:r>
      <w:r w:rsidRPr="00B44456">
        <w:rPr>
          <w:rStyle w:val="StyleBoldUnderline"/>
          <w:highlight w:val="cyan"/>
        </w:rPr>
        <w:t>represents the most significant development</w:t>
      </w:r>
      <w:r>
        <w:rPr>
          <w:rStyle w:val="StyleBoldUnderline"/>
        </w:rPr>
        <w:t xml:space="preserve"> in the debate to date</w:t>
      </w:r>
      <w:r>
        <w:t xml:space="preserve">. </w:t>
      </w:r>
      <w:r w:rsidRPr="00B44456">
        <w:rPr>
          <w:rStyle w:val="StyleBoldUnderline"/>
        </w:rPr>
        <w:t xml:space="preserve">The </w:t>
      </w:r>
      <w:r w:rsidRPr="00560AB7">
        <w:rPr>
          <w:rStyle w:val="StyleBoldUnderline"/>
          <w:highlight w:val="cyan"/>
        </w:rPr>
        <w:t>proposals</w:t>
      </w:r>
      <w:r w:rsidRPr="00560AB7">
        <w:rPr>
          <w:highlight w:val="cyan"/>
        </w:rPr>
        <w:t xml:space="preserve"> </w:t>
      </w:r>
      <w:r w:rsidRPr="00560AB7">
        <w:rPr>
          <w:rStyle w:val="StyleBoldUnderline"/>
          <w:highlight w:val="cyan"/>
        </w:rPr>
        <w:t>from the White House</w:t>
      </w:r>
      <w:r w:rsidRPr="00B44456">
        <w:rPr>
          <w:rStyle w:val="StyleBoldUnderline"/>
        </w:rPr>
        <w:t xml:space="preserve"> and House</w:t>
      </w:r>
      <w:r>
        <w:t xml:space="preserve"> intelligence committee both would </w:t>
      </w:r>
      <w:r w:rsidRPr="00560AB7">
        <w:rPr>
          <w:rStyle w:val="StyleBoldUnderline"/>
          <w:highlight w:val="cyan"/>
        </w:rPr>
        <w:t>replace a system reliant on</w:t>
      </w:r>
      <w:r w:rsidRPr="00B44456">
        <w:rPr>
          <w:rStyle w:val="StyleBoldUnderline"/>
        </w:rPr>
        <w:t xml:space="preserve"> daily data </w:t>
      </w:r>
      <w:r w:rsidRPr="00560AB7">
        <w:rPr>
          <w:rStyle w:val="StyleBoldUnderline"/>
          <w:highlight w:val="cyan"/>
        </w:rPr>
        <w:t>feeds to the NSA</w:t>
      </w:r>
      <w:r w:rsidRPr="00B44456">
        <w:rPr>
          <w:rStyle w:val="StyleBoldUnderline"/>
        </w:rPr>
        <w:t xml:space="preserve"> with one that directs phone companies to conduct</w:t>
      </w:r>
      <w:r>
        <w:t xml:space="preserve"> individual </w:t>
      </w:r>
      <w:r w:rsidRPr="00B44456">
        <w:rPr>
          <w:rStyle w:val="StyleBoldUnderline"/>
        </w:rPr>
        <w:t>searches of their data on the NSA's behalf</w:t>
      </w:r>
      <w:r>
        <w:t>.</w:t>
      </w:r>
    </w:p>
    <w:p w:rsidR="00560AB7" w:rsidRDefault="00560AB7" w:rsidP="00560AB7"/>
    <w:p w:rsidR="000D7737" w:rsidRPr="00D51911" w:rsidRDefault="000D7737" w:rsidP="000D7737">
      <w:pPr>
        <w:pStyle w:val="Heading4"/>
      </w:pPr>
      <w:r w:rsidRPr="00D51911">
        <w:t>Obama pushing reform but passage uncertain – fighting off competing</w:t>
      </w:r>
      <w:r>
        <w:t xml:space="preserve"> efforts</w:t>
      </w:r>
      <w:r w:rsidRPr="00D51911">
        <w:t xml:space="preserve"> </w:t>
      </w:r>
      <w:r>
        <w:t xml:space="preserve">is </w:t>
      </w:r>
      <w:r w:rsidRPr="00D51911">
        <w:t xml:space="preserve">vital </w:t>
      </w:r>
      <w:r>
        <w:t>– senate modifications cant get house support and gut NSA effectiveness anyway</w:t>
      </w:r>
    </w:p>
    <w:p w:rsidR="000D7737" w:rsidRPr="00064E47" w:rsidRDefault="000D7737" w:rsidP="000D7737">
      <w:pPr>
        <w:rPr>
          <w:rStyle w:val="StyleStyleBold12pt"/>
        </w:rPr>
      </w:pPr>
      <w:r>
        <w:rPr>
          <w:rStyle w:val="StyleStyleBold12pt"/>
        </w:rPr>
        <w:t>Ackerman, 14</w:t>
      </w:r>
    </w:p>
    <w:p w:rsidR="000D7737" w:rsidRDefault="000D7737" w:rsidP="000D7737">
      <w:r w:rsidRPr="00064E47">
        <w:t>Spencer Ackerman, The Guardian, 3/25/14,</w:t>
      </w:r>
      <w:r>
        <w:t xml:space="preserve"> Obama: US must 'win back the trust of ordinary citizens' over data collection, www.theguardian.com/world/2014/mar/25/obama-us-nsa-data-collection-trust</w:t>
      </w:r>
    </w:p>
    <w:p w:rsidR="000D7737" w:rsidRDefault="000D7737" w:rsidP="000D7737"/>
    <w:p w:rsidR="000D7737" w:rsidRDefault="000D7737" w:rsidP="000D7737">
      <w:pPr>
        <w:rPr>
          <w:sz w:val="16"/>
        </w:rPr>
      </w:pPr>
      <w:r>
        <w:rPr>
          <w:sz w:val="16"/>
        </w:rPr>
        <w:t xml:space="preserve">Barack </w:t>
      </w:r>
      <w:r w:rsidRPr="0078315E">
        <w:rPr>
          <w:rStyle w:val="StyleBoldUnderline"/>
          <w:highlight w:val="cyan"/>
        </w:rPr>
        <w:t>Obama confirmed</w:t>
      </w:r>
      <w:r>
        <w:rPr>
          <w:sz w:val="16"/>
        </w:rPr>
        <w:t xml:space="preserve"> on Tuesday that </w:t>
      </w:r>
      <w:r w:rsidRPr="0078315E">
        <w:rPr>
          <w:rStyle w:val="StyleBoldUnderline"/>
          <w:highlight w:val="cyan"/>
        </w:rPr>
        <w:t>the US plans to end</w:t>
      </w:r>
      <w:r>
        <w:rPr>
          <w:rStyle w:val="StyleBoldUnderline"/>
        </w:rPr>
        <w:t xml:space="preserve"> the </w:t>
      </w:r>
      <w:r w:rsidRPr="0078315E">
        <w:rPr>
          <w:rStyle w:val="StyleBoldUnderline"/>
          <w:highlight w:val="cyan"/>
        </w:rPr>
        <w:t>N</w:t>
      </w:r>
      <w:r>
        <w:rPr>
          <w:sz w:val="16"/>
        </w:rPr>
        <w:t xml:space="preserve">ational </w:t>
      </w:r>
      <w:r w:rsidRPr="0078315E">
        <w:rPr>
          <w:rStyle w:val="StyleBoldUnderline"/>
          <w:highlight w:val="cyan"/>
        </w:rPr>
        <w:t>S</w:t>
      </w:r>
      <w:r>
        <w:rPr>
          <w:sz w:val="16"/>
        </w:rPr>
        <w:t xml:space="preserve">ecurity </w:t>
      </w:r>
      <w:r w:rsidRPr="0078315E">
        <w:rPr>
          <w:rStyle w:val="StyleBoldUnderline"/>
          <w:highlight w:val="cyan"/>
        </w:rPr>
        <w:t>A</w:t>
      </w:r>
      <w:r>
        <w:rPr>
          <w:sz w:val="16"/>
        </w:rPr>
        <w:t xml:space="preserve">gency's </w:t>
      </w:r>
      <w:r>
        <w:rPr>
          <w:rStyle w:val="StyleBoldUnderline"/>
        </w:rPr>
        <w:t xml:space="preserve">systematic </w:t>
      </w:r>
      <w:r w:rsidRPr="0078315E">
        <w:rPr>
          <w:rStyle w:val="StyleBoldUnderline"/>
          <w:highlight w:val="cyan"/>
        </w:rPr>
        <w:t>collection of</w:t>
      </w:r>
      <w:r>
        <w:rPr>
          <w:sz w:val="16"/>
        </w:rPr>
        <w:t xml:space="preserve"> Americans’ </w:t>
      </w:r>
      <w:r>
        <w:rPr>
          <w:rStyle w:val="StyleBoldUnderline"/>
        </w:rPr>
        <w:t>tele</w:t>
      </w:r>
      <w:r w:rsidRPr="0078315E">
        <w:rPr>
          <w:rStyle w:val="StyleBoldUnderline"/>
          <w:highlight w:val="cyan"/>
        </w:rPr>
        <w:t>phone</w:t>
      </w:r>
      <w:r>
        <w:rPr>
          <w:rStyle w:val="StyleBoldUnderline"/>
        </w:rPr>
        <w:t xml:space="preserve"> </w:t>
      </w:r>
      <w:r w:rsidRPr="0078315E">
        <w:rPr>
          <w:rStyle w:val="StyleBoldUnderline"/>
          <w:highlight w:val="cyan"/>
        </w:rPr>
        <w:t>records</w:t>
      </w:r>
      <w:r>
        <w:rPr>
          <w:sz w:val="16"/>
        </w:rPr>
        <w:t xml:space="preserve">, </w:t>
      </w:r>
      <w:r>
        <w:rPr>
          <w:rStyle w:val="StyleBoldUnderline"/>
        </w:rPr>
        <w:t xml:space="preserve">as </w:t>
      </w:r>
      <w:r w:rsidRPr="0078315E">
        <w:rPr>
          <w:rStyle w:val="StyleBoldUnderline"/>
          <w:highlight w:val="cyan"/>
        </w:rPr>
        <w:t>leaders of the House</w:t>
      </w:r>
      <w:r>
        <w:rPr>
          <w:rStyle w:val="StyleBoldUnderline"/>
        </w:rPr>
        <w:t xml:space="preserve"> intelligence committee </w:t>
      </w:r>
      <w:r w:rsidRPr="0078315E">
        <w:rPr>
          <w:rStyle w:val="StyleBoldUnderline"/>
          <w:highlight w:val="cyan"/>
        </w:rPr>
        <w:t>insisted they</w:t>
      </w:r>
      <w:r>
        <w:rPr>
          <w:rStyle w:val="StyleBoldUnderline"/>
        </w:rPr>
        <w:t xml:space="preserve"> </w:t>
      </w:r>
      <w:r w:rsidRPr="0078315E">
        <w:rPr>
          <w:rStyle w:val="StyleBoldUnderline"/>
          <w:highlight w:val="cyan"/>
        </w:rPr>
        <w:t>were close to a deal</w:t>
      </w:r>
      <w:r>
        <w:rPr>
          <w:rStyle w:val="StyleBoldUnderline"/>
        </w:rPr>
        <w:t xml:space="preserve"> with the White House </w:t>
      </w:r>
      <w:r w:rsidRPr="0078315E">
        <w:rPr>
          <w:rStyle w:val="StyleBoldUnderline"/>
          <w:highlight w:val="cyan"/>
        </w:rPr>
        <w:t>to revamp</w:t>
      </w:r>
      <w:r>
        <w:rPr>
          <w:rStyle w:val="StyleBoldUnderline"/>
        </w:rPr>
        <w:t xml:space="preserve"> the </w:t>
      </w:r>
      <w:r w:rsidRPr="0078315E">
        <w:rPr>
          <w:rStyle w:val="StyleBoldUnderline"/>
          <w:highlight w:val="cyan"/>
        </w:rPr>
        <w:t>surveillance</w:t>
      </w:r>
      <w:r>
        <w:rPr>
          <w:rStyle w:val="StyleBoldUnderline"/>
        </w:rPr>
        <w:t xml:space="preserve"> program.</w:t>
      </w:r>
      <w:r>
        <w:rPr>
          <w:sz w:val="16"/>
        </w:rPr>
        <w:t xml:space="preserve"> </w:t>
      </w:r>
      <w:r>
        <w:rPr>
          <w:rStyle w:val="StyleBoldUnderline"/>
        </w:rPr>
        <w:t>Under plans to be put forward by the Obama administration</w:t>
      </w:r>
      <w:r>
        <w:rPr>
          <w:sz w:val="16"/>
        </w:rPr>
        <w:t xml:space="preserve"> in the next few days, </w:t>
      </w:r>
      <w:r>
        <w:rPr>
          <w:rStyle w:val="StyleBoldUnderline"/>
        </w:rPr>
        <w:t>the NSA would end the</w:t>
      </w:r>
      <w:r>
        <w:rPr>
          <w:sz w:val="16"/>
        </w:rPr>
        <w:t xml:space="preserve"> so-called </w:t>
      </w:r>
      <w:r>
        <w:rPr>
          <w:rStyle w:val="StyleBoldUnderline"/>
        </w:rPr>
        <w:t>bulk collection of telephone records</w:t>
      </w:r>
      <w:r>
        <w:rPr>
          <w:sz w:val="16"/>
        </w:rPr>
        <w:t xml:space="preserve">, and instead would be required to seek a new kind of court order to search data held by telecommunications companies. The proposals come nine months after the practice was first disclosed by the Guardian, based on leaks from the whistleblower Edward Snowden. </w:t>
      </w:r>
      <w:r>
        <w:rPr>
          <w:rStyle w:val="StyleBoldUnderline"/>
        </w:rPr>
        <w:lastRenderedPageBreak/>
        <w:t>Obama conceded</w:t>
      </w:r>
      <w:r>
        <w:rPr>
          <w:sz w:val="16"/>
        </w:rPr>
        <w:t xml:space="preserve"> that the </w:t>
      </w:r>
      <w:r>
        <w:rPr>
          <w:rStyle w:val="StyleBoldUnderline"/>
        </w:rPr>
        <w:t>revelations had</w:t>
      </w:r>
      <w:r>
        <w:rPr>
          <w:sz w:val="16"/>
        </w:rPr>
        <w:t xml:space="preserve"> </w:t>
      </w:r>
      <w:r>
        <w:rPr>
          <w:rStyle w:val="StyleBoldUnderline"/>
        </w:rPr>
        <w:t xml:space="preserve">caused trust in the US to plunge around the world. </w:t>
      </w:r>
      <w:r>
        <w:rPr>
          <w:sz w:val="16"/>
        </w:rPr>
        <w:t xml:space="preserve">“We have got to win back the trust not just of governments, but, more importantly, of ordinary citizens. And that's not going to happen overnight, because there's a tendency to be sceptical of government and to be sceptical of the US intelligence services,” Obama said at a news conference in The Hague, where world leaders are gathered for a summit on nuclear security. Obama said he believed the </w:t>
      </w:r>
      <w:r w:rsidRPr="0078315E">
        <w:rPr>
          <w:rStyle w:val="StyleBoldUnderline"/>
          <w:highlight w:val="cyan"/>
        </w:rPr>
        <w:t>reform proposals</w:t>
      </w:r>
      <w:r>
        <w:rPr>
          <w:sz w:val="16"/>
        </w:rPr>
        <w:t xml:space="preserve"> presented to him by the US intelligence agencies </w:t>
      </w:r>
      <w:r w:rsidRPr="0078315E">
        <w:rPr>
          <w:rStyle w:val="StyleBoldUnderline"/>
          <w:highlight w:val="cyan"/>
        </w:rPr>
        <w:t>were</w:t>
      </w:r>
      <w:r>
        <w:rPr>
          <w:rStyle w:val="StyleBoldUnderline"/>
        </w:rPr>
        <w:t xml:space="preserve"> “</w:t>
      </w:r>
      <w:r w:rsidRPr="001A7385">
        <w:rPr>
          <w:rStyle w:val="StyleBoldUnderline"/>
          <w:highlight w:val="cyan"/>
        </w:rPr>
        <w:t>workable”, and would “eliminate”</w:t>
      </w:r>
      <w:r>
        <w:rPr>
          <w:rStyle w:val="StyleBoldUnderline"/>
        </w:rPr>
        <w:t xml:space="preserve"> the </w:t>
      </w:r>
      <w:r w:rsidRPr="001A7385">
        <w:rPr>
          <w:rStyle w:val="StyleBoldUnderline"/>
          <w:highlight w:val="cyan"/>
        </w:rPr>
        <w:t>concerns of privacy campaigners</w:t>
      </w:r>
      <w:r>
        <w:rPr>
          <w:sz w:val="16"/>
        </w:rPr>
        <w:t xml:space="preserve">. “I am confident that it allows us to do what is necessary in order to deal the threat of a terrorist attack, but does so in a way that addresses people's concerns,” he said. </w:t>
      </w:r>
      <w:r>
        <w:rPr>
          <w:rStyle w:val="StyleBoldUnderline"/>
        </w:rPr>
        <w:t>Activists</w:t>
      </w:r>
      <w:r>
        <w:rPr>
          <w:sz w:val="16"/>
        </w:rPr>
        <w:t xml:space="preserve"> gave a cautious </w:t>
      </w:r>
      <w:r>
        <w:rPr>
          <w:rStyle w:val="StyleBoldUnderline"/>
        </w:rPr>
        <w:t>welcome</w:t>
      </w:r>
      <w:r>
        <w:rPr>
          <w:sz w:val="16"/>
        </w:rPr>
        <w:t xml:space="preserve"> to </w:t>
      </w:r>
      <w:r>
        <w:rPr>
          <w:rStyle w:val="StyleBoldUnderline"/>
        </w:rPr>
        <w:t>Obama's plans</w:t>
      </w:r>
      <w:r>
        <w:rPr>
          <w:sz w:val="16"/>
        </w:rPr>
        <w:t xml:space="preserve">. Jameel Jaffer, the deputy legal director of the American Civil Liberties Union, wrote in an article for the Guardian: “The president is acknowledging that a surveillance program endorsed by all three branches of government, and in place for more than a decade, has not been able to survive public scrutiny. It's an acknowledgement that the intelligence agencies, the surveillance court and the intelligence committees struck a balance behind closed doors that could not be defended in public.” Obama will ask the foreign intelligence surveillance (Fisa) court, which gives legal oversight to the system, to approve the current bulk collection program for a final 90-day period as he attempts to implement his plan. </w:t>
      </w:r>
      <w:r w:rsidRPr="0078315E">
        <w:rPr>
          <w:rStyle w:val="Emphasis"/>
          <w:highlight w:val="cyan"/>
        </w:rPr>
        <w:t>Attention will</w:t>
      </w:r>
      <w:r>
        <w:rPr>
          <w:rStyle w:val="Emphasis"/>
        </w:rPr>
        <w:t xml:space="preserve"> now </w:t>
      </w:r>
      <w:r w:rsidRPr="0078315E">
        <w:rPr>
          <w:rStyle w:val="Emphasis"/>
          <w:highlight w:val="cyan"/>
        </w:rPr>
        <w:t>be focused on how that can be achieved in Congress</w:t>
      </w:r>
      <w:r>
        <w:rPr>
          <w:sz w:val="16"/>
        </w:rPr>
        <w:t xml:space="preserve">. </w:t>
      </w:r>
      <w:r>
        <w:rPr>
          <w:rStyle w:val="StyleBoldUnderline"/>
        </w:rPr>
        <w:t>In Washington</w:t>
      </w:r>
      <w:r>
        <w:rPr>
          <w:sz w:val="16"/>
        </w:rPr>
        <w:t xml:space="preserve"> on Tuesday, </w:t>
      </w:r>
      <w:r w:rsidRPr="0081467C">
        <w:rPr>
          <w:rStyle w:val="StyleBoldUnderline"/>
        </w:rPr>
        <w:t>leaders of the House</w:t>
      </w:r>
      <w:r>
        <w:rPr>
          <w:rStyle w:val="StyleBoldUnderline"/>
        </w:rPr>
        <w:t xml:space="preserve"> intelligence committee outlined their proposals for NSA reform,</w:t>
      </w:r>
      <w:r>
        <w:rPr>
          <w:sz w:val="16"/>
        </w:rPr>
        <w:t xml:space="preserve"> which they say would also end bulk phone record collection but which have been greeted with scepticism by civil liberties campaigners. </w:t>
      </w:r>
      <w:r w:rsidRPr="0078315E">
        <w:rPr>
          <w:rStyle w:val="StyleBoldUnderline"/>
          <w:highlight w:val="cyan"/>
        </w:rPr>
        <w:t>The bill</w:t>
      </w:r>
      <w:r>
        <w:rPr>
          <w:rStyle w:val="StyleBoldUnderline"/>
        </w:rPr>
        <w:t xml:space="preserve"> </w:t>
      </w:r>
      <w:r w:rsidRPr="0078315E">
        <w:rPr>
          <w:rStyle w:val="StyleBoldUnderline"/>
          <w:highlight w:val="cyan"/>
        </w:rPr>
        <w:t>being pushed</w:t>
      </w:r>
      <w:r>
        <w:rPr>
          <w:sz w:val="16"/>
        </w:rPr>
        <w:t xml:space="preserve"> by the committee’s Republican chairman, Mike Rogers of Michigan, and its ranking Democrat, Dutch Ruppersberger of Maryland – both NSA allies – </w:t>
      </w:r>
      <w:r w:rsidRPr="0078315E">
        <w:rPr>
          <w:rStyle w:val="StyleBoldUnderline"/>
          <w:highlight w:val="cyan"/>
        </w:rPr>
        <w:t>would empower the government</w:t>
      </w:r>
      <w:r>
        <w:rPr>
          <w:rStyle w:val="StyleBoldUnderline"/>
        </w:rPr>
        <w:t xml:space="preserve"> to compel phone companies</w:t>
      </w:r>
      <w:r>
        <w:rPr>
          <w:sz w:val="16"/>
        </w:rPr>
        <w:t xml:space="preserve"> and internet service providers </w:t>
      </w:r>
      <w:r>
        <w:rPr>
          <w:rStyle w:val="StyleBoldUnderline"/>
        </w:rPr>
        <w:t>to turn over records with</w:t>
      </w:r>
      <w:r>
        <w:rPr>
          <w:sz w:val="16"/>
        </w:rPr>
        <w:t xml:space="preserve"> a “</w:t>
      </w:r>
      <w:r>
        <w:rPr>
          <w:rStyle w:val="StyleBoldUnderline"/>
        </w:rPr>
        <w:t>reasonable articulable suspicion</w:t>
      </w:r>
      <w:r>
        <w:rPr>
          <w:sz w:val="16"/>
        </w:rPr>
        <w:t xml:space="preserve">” of connection to terrorism or espionage, along with data of individuals up to two “hops” – or degrees of separation – away. Although a single order could involve sprawling into the data of thousands of individuals, Rogers and Ruppersberger said their bill would represent “ending bulk collection”. Both men have been vocal defenders of the phone records program but they now concede that it made their colleagues and constituents uncomfortable. "We're beyond that," Rogers said. "Now our goal, and our number one goal, always has been, not about about bulk collection, but: how do we catch these people trying to call in to the United States? Can we do it in a way that prevents another 9/11?" Ruppersberger, whose district includes the NSA's Fort Meade headquarters, added: "Mike and I knew </w:t>
      </w:r>
      <w:r w:rsidRPr="007743CF">
        <w:rPr>
          <w:rStyle w:val="StyleBoldUnderline"/>
        </w:rPr>
        <w:t>we had to deal with the perception and get the confidence of the American peopl</w:t>
      </w:r>
      <w:r>
        <w:rPr>
          <w:sz w:val="16"/>
        </w:rPr>
        <w:t xml:space="preserve">e." Both </w:t>
      </w:r>
      <w:r w:rsidRPr="0078315E">
        <w:rPr>
          <w:rStyle w:val="Emphasis"/>
          <w:highlight w:val="cyan"/>
        </w:rPr>
        <w:t>leaders</w:t>
      </w:r>
      <w:r>
        <w:rPr>
          <w:sz w:val="16"/>
        </w:rPr>
        <w:t xml:space="preserve"> said they </w:t>
      </w:r>
      <w:r w:rsidRPr="0078315E">
        <w:rPr>
          <w:rStyle w:val="Emphasis"/>
          <w:highlight w:val="cyan"/>
        </w:rPr>
        <w:t>were close to</w:t>
      </w:r>
      <w:r>
        <w:rPr>
          <w:rStyle w:val="Emphasis"/>
        </w:rPr>
        <w:t xml:space="preserve"> </w:t>
      </w:r>
      <w:r w:rsidRPr="0078315E">
        <w:rPr>
          <w:rStyle w:val="Emphasis"/>
          <w:highlight w:val="cyan"/>
        </w:rPr>
        <w:t>alignment with the White House proposal</w:t>
      </w:r>
      <w:r>
        <w:rPr>
          <w:sz w:val="16"/>
        </w:rPr>
        <w:t xml:space="preserve">, </w:t>
      </w:r>
      <w:r w:rsidRPr="0081467C">
        <w:rPr>
          <w:rStyle w:val="StyleBoldUnderline"/>
        </w:rPr>
        <w:t>which</w:t>
      </w:r>
      <w:r>
        <w:rPr>
          <w:sz w:val="16"/>
        </w:rPr>
        <w:t xml:space="preserve"> they said currently </w:t>
      </w:r>
      <w:r>
        <w:rPr>
          <w:rStyle w:val="StyleBoldUnderline"/>
        </w:rPr>
        <w:t xml:space="preserve">provides greater up-front judicial scrutiny on the data collection than their own effort. "We think </w:t>
      </w:r>
      <w:r w:rsidRPr="0078315E">
        <w:rPr>
          <w:rStyle w:val="StyleBoldUnderline"/>
          <w:highlight w:val="cyan"/>
        </w:rPr>
        <w:t>the White House is</w:t>
      </w:r>
      <w:r>
        <w:rPr>
          <w:rStyle w:val="StyleBoldUnderline"/>
        </w:rPr>
        <w:t xml:space="preserve"> now </w:t>
      </w:r>
      <w:r w:rsidRPr="0078315E">
        <w:rPr>
          <w:rStyle w:val="StyleBoldUnderline"/>
          <w:highlight w:val="cyan"/>
        </w:rPr>
        <w:t>moving toward</w:t>
      </w:r>
      <w:r>
        <w:rPr>
          <w:rStyle w:val="StyleBoldUnderline"/>
        </w:rPr>
        <w:t xml:space="preserve"> </w:t>
      </w:r>
      <w:r w:rsidRPr="0078315E">
        <w:rPr>
          <w:rStyle w:val="StyleBoldUnderline"/>
          <w:highlight w:val="cyan"/>
        </w:rPr>
        <w:t>our position on this</w:t>
      </w:r>
      <w:r>
        <w:rPr>
          <w:sz w:val="16"/>
        </w:rPr>
        <w:t xml:space="preserve">. We've been sharing text with them for the past few weeks," Rogers said. Neither the White House nor the House intelligence committee proposal would require telecommunications firms to keep such records any longer than the current 18-month maximum, a significant shift away from the five years during which they are currently held by NSA. </w:t>
      </w:r>
      <w:r>
        <w:rPr>
          <w:rStyle w:val="StyleBoldUnderline"/>
        </w:rPr>
        <w:t xml:space="preserve">The moves represent a significant overhaul of the secret mass collection practices </w:t>
      </w:r>
      <w:r>
        <w:rPr>
          <w:sz w:val="16"/>
        </w:rPr>
        <w:t xml:space="preserve">of the past 13 years, as exposed by Snowden. Under the House intelligence committee bill, judges on the secret Fisa court would approve the NSA's procedures for acquiring the data from the firms, but would only review the specific data collection after the collection occurs. According to a draft of the bill, judges who considered the data collection improper could order a purge of it. </w:t>
      </w:r>
      <w:r w:rsidRPr="0078315E">
        <w:rPr>
          <w:rStyle w:val="StyleBoldUnderline"/>
          <w:highlight w:val="cyan"/>
        </w:rPr>
        <w:t>The</w:t>
      </w:r>
      <w:r>
        <w:rPr>
          <w:rStyle w:val="StyleBoldUnderline"/>
        </w:rPr>
        <w:t xml:space="preserve"> introduction of the </w:t>
      </w:r>
      <w:r w:rsidRPr="0078315E">
        <w:rPr>
          <w:rStyle w:val="StyleBoldUnderline"/>
          <w:highlight w:val="cyan"/>
        </w:rPr>
        <w:t>bill sets up</w:t>
      </w:r>
      <w:r>
        <w:rPr>
          <w:rStyle w:val="StyleBoldUnderline"/>
        </w:rPr>
        <w:t xml:space="preserve"> </w:t>
      </w:r>
      <w:r w:rsidRPr="0078315E">
        <w:rPr>
          <w:rStyle w:val="StyleBoldUnderline"/>
          <w:highlight w:val="cyan"/>
        </w:rPr>
        <w:t xml:space="preserve">a </w:t>
      </w:r>
      <w:r w:rsidRPr="00064E47">
        <w:rPr>
          <w:rStyle w:val="Emphasis"/>
          <w:highlight w:val="cyan"/>
        </w:rPr>
        <w:t>legislative battle</w:t>
      </w:r>
      <w:r w:rsidRPr="0078315E">
        <w:rPr>
          <w:rStyle w:val="StyleBoldUnderline"/>
          <w:highlight w:val="cyan"/>
        </w:rPr>
        <w:t xml:space="preserve"> with a</w:t>
      </w:r>
      <w:r w:rsidRPr="0081467C">
        <w:rPr>
          <w:rStyle w:val="StyleBoldUnderline"/>
        </w:rPr>
        <w:t xml:space="preserve"> </w:t>
      </w:r>
      <w:r w:rsidRPr="0078315E">
        <w:rPr>
          <w:rStyle w:val="StyleBoldUnderline"/>
          <w:highlight w:val="cyan"/>
        </w:rPr>
        <w:t>more far-reaching reform effort</w:t>
      </w:r>
      <w:r w:rsidRPr="0081467C">
        <w:rPr>
          <w:rStyle w:val="StyleBoldUnderline"/>
        </w:rPr>
        <w:t>,</w:t>
      </w:r>
      <w:r w:rsidRPr="0081467C">
        <w:rPr>
          <w:sz w:val="16"/>
        </w:rPr>
        <w:t xml:space="preserve"> authored by GOP congressman Jim Sensenbrenner of</w:t>
      </w:r>
      <w:r>
        <w:rPr>
          <w:sz w:val="16"/>
        </w:rPr>
        <w:t xml:space="preserve"> Wisconsin and Democratic senator Patrick Leahy of Vermont. The Leahy-Sensenbrenner bill, known as the USA Freedom Act, permits the government to acquire data related to an "ongoing" terrorism investigation – the standard set out in the Patriot Act, which since 2006 the NSA has contended its bulk collection of Americans' phone data meets. Rogers and Ruppersberger forcefully rejected that proposal. "We believe </w:t>
      </w:r>
      <w:r w:rsidRPr="007743CF">
        <w:rPr>
          <w:rStyle w:val="StyleBoldUnderline"/>
        </w:rPr>
        <w:t xml:space="preserve">the </w:t>
      </w:r>
      <w:r w:rsidRPr="007743CF">
        <w:rPr>
          <w:rStyle w:val="StyleBoldUnderline"/>
          <w:highlight w:val="cyan"/>
        </w:rPr>
        <w:t>other bills</w:t>
      </w:r>
      <w:r w:rsidRPr="007743CF">
        <w:rPr>
          <w:rStyle w:val="StyleBoldUnderline"/>
        </w:rPr>
        <w:t xml:space="preserve"> out there </w:t>
      </w:r>
      <w:r w:rsidRPr="007743CF">
        <w:rPr>
          <w:rStyle w:val="StyleBoldUnderline"/>
          <w:highlight w:val="cyan"/>
        </w:rPr>
        <w:t>don't meet that standard of still being able to protect Americans through intelligence-gathering</w:t>
      </w:r>
      <w:r w:rsidRPr="007743CF">
        <w:rPr>
          <w:sz w:val="16"/>
          <w:highlight w:val="cyan"/>
        </w:rPr>
        <w:t>,"</w:t>
      </w:r>
      <w:r>
        <w:rPr>
          <w:sz w:val="16"/>
        </w:rPr>
        <w:t xml:space="preserve"> Rogers said. On Monday night, Sensenbrenner was just as critical of the Rogers-Ruppersberger bill, describing it as “convoluted” and insufficiently protective of Americans' privacy. “It limits, but does not end, bulk collection. Provisions included in the draft fall well short of the safeguards in the USA Freedom Act and do not strike the proper balance between privacy and security,” he said. Dianne </w:t>
      </w:r>
      <w:r w:rsidRPr="001A7385">
        <w:rPr>
          <w:rStyle w:val="StyleBoldUnderline"/>
          <w:highlight w:val="cyan"/>
        </w:rPr>
        <w:t>Feinstein</w:t>
      </w:r>
      <w:r>
        <w:rPr>
          <w:sz w:val="16"/>
        </w:rPr>
        <w:t xml:space="preserve">, </w:t>
      </w:r>
      <w:r>
        <w:rPr>
          <w:rStyle w:val="StyleBoldUnderline"/>
        </w:rPr>
        <w:t>the chairwoman of the Senate intelligence committee, said</w:t>
      </w:r>
      <w:r>
        <w:rPr>
          <w:sz w:val="16"/>
        </w:rPr>
        <w:t xml:space="preserve"> on Tuesday that </w:t>
      </w:r>
      <w:r>
        <w:rPr>
          <w:rStyle w:val="StyleBoldUnderline"/>
        </w:rPr>
        <w:t xml:space="preserve">she </w:t>
      </w:r>
      <w:r w:rsidRPr="001A7385">
        <w:rPr>
          <w:rStyle w:val="StyleBoldUnderline"/>
          <w:highlight w:val="cyan"/>
        </w:rPr>
        <w:t>would hold a hearing on the White House and House</w:t>
      </w:r>
      <w:r>
        <w:rPr>
          <w:rStyle w:val="StyleBoldUnderline"/>
        </w:rPr>
        <w:t xml:space="preserve"> intelligence</w:t>
      </w:r>
      <w:r>
        <w:rPr>
          <w:sz w:val="16"/>
        </w:rPr>
        <w:t xml:space="preserve"> committee </w:t>
      </w:r>
      <w:r w:rsidRPr="001A7385">
        <w:rPr>
          <w:rStyle w:val="StyleBoldUnderline"/>
          <w:highlight w:val="cyan"/>
        </w:rPr>
        <w:t>proposals</w:t>
      </w:r>
      <w:r>
        <w:rPr>
          <w:sz w:val="16"/>
        </w:rPr>
        <w:t xml:space="preserve">, a further </w:t>
      </w:r>
      <w:r w:rsidRPr="001A7385">
        <w:rPr>
          <w:rStyle w:val="StyleBoldUnderline"/>
          <w:highlight w:val="cyan"/>
        </w:rPr>
        <w:t>indication that</w:t>
      </w:r>
      <w:r>
        <w:rPr>
          <w:rStyle w:val="StyleBoldUnderline"/>
        </w:rPr>
        <w:t xml:space="preserve"> the </w:t>
      </w:r>
      <w:r w:rsidRPr="001A7385">
        <w:rPr>
          <w:rStyle w:val="StyleBoldUnderline"/>
          <w:highlight w:val="cyan"/>
        </w:rPr>
        <w:t>Leahy</w:t>
      </w:r>
      <w:r>
        <w:rPr>
          <w:sz w:val="16"/>
        </w:rPr>
        <w:t xml:space="preserve">-Sensenbrenner </w:t>
      </w:r>
      <w:r>
        <w:rPr>
          <w:rStyle w:val="StyleBoldUnderline"/>
        </w:rPr>
        <w:t xml:space="preserve">initiative </w:t>
      </w:r>
      <w:r w:rsidRPr="001A7385">
        <w:rPr>
          <w:rStyle w:val="StyleBoldUnderline"/>
          <w:highlight w:val="cyan"/>
        </w:rPr>
        <w:t xml:space="preserve">faces an </w:t>
      </w:r>
      <w:r w:rsidRPr="00560AB7">
        <w:rPr>
          <w:rStyle w:val="Emphasis"/>
          <w:highlight w:val="cyan"/>
        </w:rPr>
        <w:t>uphill struggle</w:t>
      </w:r>
      <w:r>
        <w:rPr>
          <w:sz w:val="16"/>
        </w:rPr>
        <w:t xml:space="preserve"> </w:t>
      </w:r>
      <w:r w:rsidRPr="007743CF">
        <w:rPr>
          <w:rStyle w:val="StyleBoldUnderline"/>
        </w:rPr>
        <w:t>to avoid being squeezed out.</w:t>
      </w:r>
    </w:p>
    <w:p w:rsidR="000D7737" w:rsidRDefault="000D7737" w:rsidP="00560AB7"/>
    <w:p w:rsidR="004C08BA" w:rsidRDefault="004C08BA" w:rsidP="004C08BA">
      <w:pPr>
        <w:pStyle w:val="Heading4"/>
      </w:pPr>
      <w:r>
        <w:t>Obama Pushing middle ground NSA reforms but PC key to congressional approval</w:t>
      </w:r>
    </w:p>
    <w:p w:rsidR="004C08BA" w:rsidRDefault="004C08BA" w:rsidP="004C08BA">
      <w:pPr>
        <w:rPr>
          <w:rStyle w:val="StyleStyleBold12pt"/>
          <w:b w:val="0"/>
          <w:sz w:val="16"/>
          <w:szCs w:val="16"/>
        </w:rPr>
      </w:pPr>
      <w:r>
        <w:rPr>
          <w:rStyle w:val="StyleStyleBold12pt"/>
        </w:rPr>
        <w:t xml:space="preserve">Sink, 14  </w:t>
      </w:r>
      <w:r w:rsidRPr="00DA18AC">
        <w:rPr>
          <w:rStyle w:val="StyleStyleBold12pt"/>
          <w:b w:val="0"/>
          <w:sz w:val="16"/>
          <w:szCs w:val="16"/>
        </w:rPr>
        <w:t xml:space="preserve">(Justin, White House Correspondent @ The Hill, 1/14, </w:t>
      </w:r>
      <w:hyperlink r:id="rId18" w:history="1">
        <w:r w:rsidRPr="00B6772C">
          <w:rPr>
            <w:rStyle w:val="Hyperlink"/>
            <w:sz w:val="16"/>
            <w:szCs w:val="16"/>
          </w:rPr>
          <w:t>http://thehill.com/homenews/administration/195799-obama-wants-to-overhaul-nsa</w:t>
        </w:r>
      </w:hyperlink>
      <w:r w:rsidRPr="00DA18AC">
        <w:rPr>
          <w:rStyle w:val="StyleStyleBold12pt"/>
          <w:b w:val="0"/>
          <w:sz w:val="16"/>
          <w:szCs w:val="16"/>
        </w:rPr>
        <w:t>)</w:t>
      </w:r>
    </w:p>
    <w:p w:rsidR="004C08BA" w:rsidRPr="00DA18AC" w:rsidRDefault="004C08BA" w:rsidP="004C08BA">
      <w:pPr>
        <w:rPr>
          <w:rStyle w:val="StyleStyleBold12pt"/>
          <w:b w:val="0"/>
          <w:sz w:val="16"/>
          <w:szCs w:val="16"/>
        </w:rPr>
      </w:pPr>
    </w:p>
    <w:p w:rsidR="004C08BA" w:rsidRDefault="004C08BA" w:rsidP="004C08BA">
      <w:pPr>
        <w:rPr>
          <w:sz w:val="16"/>
        </w:rPr>
      </w:pPr>
      <w:r w:rsidRPr="00DA18AC">
        <w:rPr>
          <w:rStyle w:val="StyleBoldUnderline"/>
        </w:rPr>
        <w:lastRenderedPageBreak/>
        <w:t>Obama calls for NSA overhaul</w:t>
      </w:r>
      <w:r>
        <w:rPr>
          <w:rStyle w:val="StyleBoldUnderline"/>
        </w:rPr>
        <w:t xml:space="preserve"> </w:t>
      </w:r>
      <w:r w:rsidRPr="00DA18AC">
        <w:rPr>
          <w:sz w:val="16"/>
        </w:rPr>
        <w:t xml:space="preserve">President Obama announced on Friday that </w:t>
      </w:r>
      <w:r w:rsidRPr="00DA18AC">
        <w:rPr>
          <w:rStyle w:val="StyleBoldUnderline"/>
        </w:rPr>
        <w:t xml:space="preserve">he would place new restrictions on controversial surveillance programs that have </w:t>
      </w:r>
      <w:r w:rsidRPr="00DA18AC">
        <w:rPr>
          <w:rStyle w:val="Emphasis"/>
        </w:rPr>
        <w:t>sparked controversy around the world</w:t>
      </w:r>
      <w:r w:rsidRPr="00DA18AC">
        <w:rPr>
          <w:sz w:val="16"/>
        </w:rPr>
        <w:t xml:space="preserve"> since they were revealed by Edward Snowden’s leaks. The president said he would now require intelligence agencies to obtain judicial approval before reviewing databases of information about telephone calls. He also said </w:t>
      </w:r>
      <w:r w:rsidRPr="00DA18AC">
        <w:rPr>
          <w:rStyle w:val="StyleBoldUnderline"/>
        </w:rPr>
        <w:t>the government would end its collection and holding of phone records</w:t>
      </w:r>
      <w:r w:rsidRPr="00DA18AC">
        <w:rPr>
          <w:sz w:val="16"/>
        </w:rPr>
        <w:t xml:space="preserve"> — </w:t>
      </w:r>
      <w:r w:rsidRPr="00DA18AC">
        <w:rPr>
          <w:rStyle w:val="StyleBoldUnderline"/>
        </w:rPr>
        <w:t xml:space="preserve">but not until </w:t>
      </w:r>
      <w:r w:rsidRPr="00DA18AC">
        <w:rPr>
          <w:sz w:val="16"/>
        </w:rPr>
        <w:t xml:space="preserve">after the Justice Department and intelligence community, </w:t>
      </w:r>
      <w:r w:rsidRPr="00DA18AC">
        <w:rPr>
          <w:rStyle w:val="Emphasis"/>
        </w:rPr>
        <w:t>working with Congress</w:t>
      </w:r>
      <w:r w:rsidRPr="00DA18AC">
        <w:rPr>
          <w:rStyle w:val="StyleBoldUnderline"/>
        </w:rPr>
        <w:t>, figure out a means for moving forward.</w:t>
      </w:r>
      <w:r>
        <w:rPr>
          <w:rStyle w:val="StyleBoldUnderline"/>
        </w:rPr>
        <w:t xml:space="preserve"> </w:t>
      </w:r>
      <w:r w:rsidRPr="00DA18AC">
        <w:rPr>
          <w:sz w:val="16"/>
        </w:rPr>
        <w:t xml:space="preserve">It’s unclear who would hold on to data collected by telecom companies. Obama did not offer a specific proposal for how that information would be stored, including whether it would all be held by one third party or by individual telephone companies, who have said they don’t want the responsibility. “I believe critics are right to point out that without proper safeguards, this type of program could be used to yield more information about our private lives, and open the door to more intrusive, bulk collection programs in the future,” Obama told lawmakers and intelligence officials assembled for his highly-anticipated speech at the Justice Department. Obama also announced new restrictions on the surveillance of foreign leaders, as revelations about the NSA monitoring the phones of global leaders like German Chancellor Angela Merkel have enraged populations around the world. But </w:t>
      </w:r>
      <w:r w:rsidRPr="00DA18AC">
        <w:rPr>
          <w:rStyle w:val="StyleBoldUnderline"/>
        </w:rPr>
        <w:t xml:space="preserve">the president's speech and suggested reforms appeared designed primarily to </w:t>
      </w:r>
      <w:r w:rsidRPr="00DA18AC">
        <w:rPr>
          <w:rStyle w:val="Emphasis"/>
        </w:rPr>
        <w:t>assure Americans — and the world — about the scope of U.S. intelligence programs</w:t>
      </w:r>
      <w:r w:rsidRPr="00DA18AC">
        <w:rPr>
          <w:sz w:val="16"/>
        </w:rPr>
        <w:t xml:space="preserve">, rather than representing a substantial policy change. Obama ultimately rejected many of the more aggressive reforms suggested by a review panel commissioned to examine the nation's surveillance practices. The president did not dramatically overhaul the mission of the National Security Agency or require judicial review of national security letters — requests for information unilaterally issued by agencies like the FBI. Civil liberties advocates have complained that the letters are issued without a court order, and can include an indefinite gag order preventing recipients from ever disclosing it received the letter. Obama said that he would direct the Justice Department to amend the program to improve transparency, but stopped short of further constraints. Nor did Obama order changes to a controversial program that surveils foreign electronic communications. Obama argued that effort was crucial to security and provided the U.S. and its allies information they needed to thwart terror attacks. “What I did not do is stop these programs wholesale – not only because I felt that they made us more secure; but also because nothing in that initial review, and nothing that I have learned since, indicated that our intelligence community has sought to violate the law or is cavalier about the civil liberties of their fellow citizens,” Obama said. Obama instead sought to explain the surveillance programs couched in a broader historical context, channeling his time as a constitutional professor before his election to Washington. Obama invoked the nation's history of surveillance, harkening back to Paul Revere during the Revolutionary War. He argued that today's challenges were merely the latest — and most technologically challenging — in centuries of debate. “We have to make some important decisions about how to protect ourselves and sustain our leadership in the world, while upholding the civil liberties and privacy protections that our ideals – and our Constitution – require,” Obama said. And the president insisted that there was no evidence that intelligence officials had systematically broken the law or invaded the privacy of “ordinary people.” “They are not abusing authorities in order to listen to your private phone calls, or read your emails,” Obama said. </w:t>
      </w:r>
      <w:r w:rsidRPr="00DA18AC">
        <w:rPr>
          <w:rStyle w:val="StyleBoldUnderline"/>
        </w:rPr>
        <w:t>That many of the president's proposed reforms will require</w:t>
      </w:r>
      <w:r w:rsidRPr="00DA18AC">
        <w:rPr>
          <w:sz w:val="16"/>
        </w:rPr>
        <w:t xml:space="preserve"> further study or </w:t>
      </w:r>
      <w:r w:rsidRPr="0051450C">
        <w:rPr>
          <w:rStyle w:val="StyleBoldUnderline"/>
        </w:rPr>
        <w:t>congressional help</w:t>
      </w:r>
      <w:r w:rsidRPr="00DA18AC">
        <w:rPr>
          <w:sz w:val="16"/>
        </w:rPr>
        <w:t xml:space="preserve"> only further </w:t>
      </w:r>
      <w:r w:rsidRPr="00DA18AC">
        <w:rPr>
          <w:rStyle w:val="StyleBoldUnderline"/>
        </w:rPr>
        <w:t>complicates the question of how substantive Obama's reform efforts will be</w:t>
      </w:r>
      <w:r w:rsidRPr="00DA18AC">
        <w:rPr>
          <w:sz w:val="16"/>
        </w:rPr>
        <w:t xml:space="preserve">. Obama is asking Attorney General Eric Holder and members of the intelligence community to find a way to preserve the capabilities of the program without the government holding the metadata. The White House will also solicit input from Congress, and is expected to announce their solution within 60 days. The report prepared by the review panel last month suggested that the records be maintained by telephone companies or a third party. But companies have been resistant to that idea, fearful that it could sour their relationships with customers and prove expensive. </w:t>
      </w:r>
      <w:r w:rsidRPr="00DA18AC">
        <w:rPr>
          <w:rStyle w:val="StyleBoldUnderline"/>
        </w:rPr>
        <w:t>Obama acknowledged any possible solutions “pose difficult problems</w:t>
      </w:r>
      <w:r w:rsidRPr="00DA18AC">
        <w:rPr>
          <w:sz w:val="16"/>
        </w:rPr>
        <w:t xml:space="preserve">.” “Relying solely on the records of multiple providers, for example, could require companies to alter their procedures in ways that raise new privacy concerns,” Obama said. “On the other hand, any third party maintaining a single, consolidated data-base would be carrying out what is essentially a government function but with more expense, more legal ambiguity, potentially less accountability, all of which would have a doubtful impact on public confidence that their privacy is being protected.” </w:t>
      </w:r>
      <w:r w:rsidRPr="00DA18AC">
        <w:rPr>
          <w:rStyle w:val="StyleBoldUnderline"/>
        </w:rPr>
        <w:t>Several of the</w:t>
      </w:r>
      <w:r w:rsidRPr="00DA18AC">
        <w:rPr>
          <w:sz w:val="16"/>
        </w:rPr>
        <w:t xml:space="preserve"> other </w:t>
      </w:r>
      <w:r w:rsidRPr="00DA18AC">
        <w:rPr>
          <w:rStyle w:val="StyleBoldUnderline"/>
        </w:rPr>
        <w:t xml:space="preserve">reforms Obama called for will </w:t>
      </w:r>
      <w:r w:rsidRPr="00DA18AC">
        <w:rPr>
          <w:rStyle w:val="Emphasis"/>
        </w:rPr>
        <w:t>require action by Congress</w:t>
      </w:r>
      <w:r w:rsidRPr="00DA18AC">
        <w:rPr>
          <w:sz w:val="16"/>
        </w:rPr>
        <w:t xml:space="preserve">. “On all of these issues, I am open to </w:t>
      </w:r>
      <w:r w:rsidRPr="00DA18AC">
        <w:rPr>
          <w:rStyle w:val="Emphasis"/>
        </w:rPr>
        <w:t>working with Congress to</w:t>
      </w:r>
      <w:r w:rsidRPr="00DA18AC">
        <w:rPr>
          <w:sz w:val="16"/>
        </w:rPr>
        <w:t xml:space="preserve"> ensure that we </w:t>
      </w:r>
      <w:r w:rsidRPr="00DA18AC">
        <w:rPr>
          <w:rStyle w:val="Emphasis"/>
        </w:rPr>
        <w:t>build a broad consensus</w:t>
      </w:r>
      <w:r w:rsidRPr="00DA18AC">
        <w:rPr>
          <w:sz w:val="16"/>
        </w:rPr>
        <w:t xml:space="preserve"> for how to move forward, and am confident that we can shape an </w:t>
      </w:r>
      <w:r w:rsidRPr="008C4D2A">
        <w:rPr>
          <w:rStyle w:val="StyleBoldUnderline"/>
        </w:rPr>
        <w:t>approach that meets our security needs while upholding</w:t>
      </w:r>
      <w:r w:rsidRPr="00DA18AC">
        <w:rPr>
          <w:sz w:val="16"/>
        </w:rPr>
        <w:t xml:space="preserve"> the </w:t>
      </w:r>
      <w:r w:rsidRPr="008C4D2A">
        <w:rPr>
          <w:rStyle w:val="StyleBoldUnderline"/>
        </w:rPr>
        <w:t>civil liberties</w:t>
      </w:r>
      <w:r w:rsidRPr="00DA18AC">
        <w:rPr>
          <w:sz w:val="16"/>
        </w:rPr>
        <w:t xml:space="preserve"> of every American,” Obama said. For instance, the president will ask Congress to approve a panel of privacy and technology lawyers who would represent outside interests before the Foreign Intelligence Surveillance Court, the top secret judicial panel that reviews the surveillance issues. The panel would represent privacy concerns as the court considers new and novel legal questions, but is not expected to argue specific individuals' cases. The president's other proposals largely focused on additional or ongoing disclosure of spy activity, rather than efforts to limit the government's surveillance practices. Obama announced that he would order his administration to disclose any new opinions of the secret intelligence court “with broad privacy implications.” New White House aide John Podesta will also lead a government review of bulk data collection, both within the government and the private sector. Internet providers and technology companies will be given greater latitude to disclose general information about the national security requests they receive. White House officials said that </w:t>
      </w:r>
      <w:r w:rsidRPr="00DA18AC">
        <w:rPr>
          <w:rStyle w:val="StyleBoldUnderline"/>
        </w:rPr>
        <w:t xml:space="preserve">the president's proposals came after </w:t>
      </w:r>
      <w:r w:rsidRPr="004C08BA">
        <w:rPr>
          <w:rStyle w:val="Emphasis"/>
        </w:rPr>
        <w:t>lengthy consultation</w:t>
      </w:r>
      <w:r w:rsidRPr="00DA18AC">
        <w:rPr>
          <w:rStyle w:val="StyleBoldUnderline"/>
        </w:rPr>
        <w:t xml:space="preserve"> with outside groups, including members of Congress, technology companies, and privacy advocate</w:t>
      </w:r>
      <w:r w:rsidRPr="00DA18AC">
        <w:rPr>
          <w:sz w:val="16"/>
        </w:rPr>
        <w:t>s.</w:t>
      </w:r>
    </w:p>
    <w:p w:rsidR="004C08BA" w:rsidRPr="00560AB7" w:rsidRDefault="004C08BA" w:rsidP="00560AB7"/>
    <w:p w:rsidR="00560AB7" w:rsidRDefault="00560AB7" w:rsidP="00560AB7"/>
    <w:p w:rsidR="00560AB7" w:rsidRPr="00560AB7" w:rsidRDefault="00560AB7" w:rsidP="00560AB7"/>
    <w:p w:rsidR="00560AB7" w:rsidRDefault="00560AB7" w:rsidP="00560AB7">
      <w:pPr>
        <w:pStyle w:val="Heading3"/>
      </w:pPr>
      <w:r>
        <w:lastRenderedPageBreak/>
        <w:t>Obama Pushing – Against Senate Modifications</w:t>
      </w:r>
    </w:p>
    <w:p w:rsidR="004C08BA" w:rsidRDefault="004C08BA" w:rsidP="004C08BA"/>
    <w:p w:rsidR="004C08BA" w:rsidRDefault="004C08BA" w:rsidP="004C08BA">
      <w:pPr>
        <w:pStyle w:val="Heading4"/>
      </w:pPr>
      <w:r>
        <w:t>top of docket in senate and outcome uncertain – obama pushing but must fight off major senate amendments</w:t>
      </w:r>
    </w:p>
    <w:p w:rsidR="004C08BA" w:rsidRPr="006D50C2" w:rsidRDefault="004C08BA" w:rsidP="004C08BA">
      <w:pPr>
        <w:rPr>
          <w:rStyle w:val="StyleStyleBold12pt"/>
          <w:b w:val="0"/>
        </w:rPr>
      </w:pPr>
      <w:r>
        <w:rPr>
          <w:rStyle w:val="StyleStyleBold12pt"/>
        </w:rPr>
        <w:t xml:space="preserve">The Hill, 6/8  </w:t>
      </w:r>
      <w:r>
        <w:rPr>
          <w:rStyle w:val="StyleStyleBold12pt"/>
          <w:b w:val="0"/>
        </w:rPr>
        <w:t>(http://thehill.com/policy/technology/208560-nsa-reform-heats-up-in-the-senate)</w:t>
      </w:r>
    </w:p>
    <w:p w:rsidR="004C08BA" w:rsidRDefault="004C08BA" w:rsidP="004C08BA">
      <w:pPr>
        <w:rPr>
          <w:rStyle w:val="StyleBoldUnderline"/>
        </w:rPr>
      </w:pPr>
      <w:r w:rsidRPr="00A51585">
        <w:rPr>
          <w:sz w:val="16"/>
        </w:rPr>
        <w:t xml:space="preserve">The </w:t>
      </w:r>
      <w:r w:rsidRPr="006D50C2">
        <w:rPr>
          <w:rStyle w:val="StyleBoldUnderline"/>
        </w:rPr>
        <w:t>debate over reforming</w:t>
      </w:r>
      <w:r w:rsidRPr="00A51585">
        <w:rPr>
          <w:sz w:val="16"/>
        </w:rPr>
        <w:t xml:space="preserve"> the </w:t>
      </w:r>
      <w:r w:rsidRPr="006D50C2">
        <w:rPr>
          <w:rStyle w:val="StyleBoldUnderline"/>
        </w:rPr>
        <w:t>N</w:t>
      </w:r>
      <w:r w:rsidRPr="00A51585">
        <w:rPr>
          <w:sz w:val="16"/>
        </w:rPr>
        <w:t xml:space="preserve">ational </w:t>
      </w:r>
      <w:r w:rsidRPr="006D50C2">
        <w:rPr>
          <w:rStyle w:val="StyleBoldUnderline"/>
        </w:rPr>
        <w:t>S</w:t>
      </w:r>
      <w:r w:rsidRPr="00A51585">
        <w:rPr>
          <w:sz w:val="16"/>
        </w:rPr>
        <w:t xml:space="preserve">ecurity </w:t>
      </w:r>
      <w:r w:rsidRPr="006D50C2">
        <w:rPr>
          <w:rStyle w:val="StyleBoldUnderline"/>
        </w:rPr>
        <w:t>A</w:t>
      </w:r>
      <w:r w:rsidRPr="00A51585">
        <w:rPr>
          <w:sz w:val="16"/>
        </w:rPr>
        <w:t xml:space="preserve">gency </w:t>
      </w:r>
      <w:r w:rsidRPr="006D50C2">
        <w:rPr>
          <w:rStyle w:val="StyleBoldUnderline"/>
        </w:rPr>
        <w:t xml:space="preserve">is </w:t>
      </w:r>
      <w:r w:rsidRPr="00B17635">
        <w:rPr>
          <w:rStyle w:val="Emphasis"/>
        </w:rPr>
        <w:t>heating up in the Senate</w:t>
      </w:r>
      <w:r w:rsidRPr="00A51585">
        <w:rPr>
          <w:sz w:val="16"/>
        </w:rPr>
        <w:t xml:space="preserve">. After what some see as a loss in the House, pro-reform </w:t>
      </w:r>
      <w:r w:rsidRPr="006D50C2">
        <w:rPr>
          <w:rStyle w:val="StyleBoldUnderline"/>
        </w:rPr>
        <w:t>lawmakers and advocates are hoping for a comeback in the upper chamber</w:t>
      </w:r>
      <w:r w:rsidRPr="00A51585">
        <w:rPr>
          <w:sz w:val="16"/>
        </w:rPr>
        <w:t xml:space="preserve">, where they are seeking an end to the NSA’s collection of bulk data from phone calls involving people in the United States. </w:t>
      </w:r>
      <w:r w:rsidRPr="006D50C2">
        <w:rPr>
          <w:rStyle w:val="StyleBoldUnderline"/>
        </w:rPr>
        <w:t>“All the sides are talking and trying to figure out a solution that addresses concerns on all sides</w:t>
      </w:r>
      <w:r w:rsidRPr="00A51585">
        <w:rPr>
          <w:sz w:val="16"/>
        </w:rPr>
        <w:t xml:space="preserve">,” one person familiar with talks between stakeholders on the issue said. Advocates for reform thought they would win in the House after Patriot Act author Rep. James Sensenbrenner Jr. (R-Wis.) offered legislation to end bulk collection. But </w:t>
      </w:r>
      <w:r w:rsidRPr="00B17635">
        <w:rPr>
          <w:rStyle w:val="StyleBoldUnderline"/>
        </w:rPr>
        <w:t xml:space="preserve">in </w:t>
      </w:r>
      <w:r w:rsidRPr="00A51585">
        <w:rPr>
          <w:rStyle w:val="Emphasis"/>
        </w:rPr>
        <w:t>eleventh-hour negotiations between House leaders and the administration</w:t>
      </w:r>
      <w:r w:rsidRPr="00B17635">
        <w:rPr>
          <w:rStyle w:val="StyleBoldUnderline"/>
        </w:rPr>
        <w:t>, reformers say the bill was watered down</w:t>
      </w:r>
      <w:r w:rsidRPr="00A51585">
        <w:rPr>
          <w:sz w:val="16"/>
        </w:rPr>
        <w:t xml:space="preserve"> in a way that could allow bulk collection to continue. Specifically, the final bill included an overly broad definition of “selectors,” the terms intelligence officials can use to search for information in large data sets, critics said. </w:t>
      </w:r>
      <w:r w:rsidRPr="00A51585">
        <w:rPr>
          <w:rStyle w:val="StyleBoldUnderline"/>
        </w:rPr>
        <w:t>In the Senate, reform advocates are talking to lawmakers about a more narrow definition, and there have been some signs of support for their position</w:t>
      </w:r>
      <w:r w:rsidRPr="00A51585">
        <w:rPr>
          <w:sz w:val="16"/>
        </w:rPr>
        <w:t xml:space="preserve">. “I am interested in trying to find a clearer and more understandable definition and make clear that it prohibits bulk collection of information under these authorities,” Senate Intelligence Committee Chairwoman Dianne Feinstein (D-Calif.) said in her opening statement </w:t>
      </w:r>
      <w:r w:rsidRPr="00A51585">
        <w:rPr>
          <w:rStyle w:val="StyleBoldUnderline"/>
        </w:rPr>
        <w:t>at a Thursday hearing on the issue</w:t>
      </w:r>
      <w:r w:rsidRPr="00A51585">
        <w:rPr>
          <w:sz w:val="16"/>
        </w:rPr>
        <w:t xml:space="preserve">. The </w:t>
      </w:r>
      <w:r w:rsidRPr="00A51585">
        <w:rPr>
          <w:rStyle w:val="StyleBoldUnderline"/>
        </w:rPr>
        <w:t>comments were notable from Feinstein, who has vocally defended the surveillance programs</w:t>
      </w:r>
      <w:r w:rsidRPr="00A51585">
        <w:rPr>
          <w:sz w:val="16"/>
        </w:rPr>
        <w:t xml:space="preserve">, since they first came to light last year. She asked officials from the intelligence agencies about further refining the definition of selectors, and Deputy Attorney General James Cole said his agency was open to it. “We’re more than happy to work with the committee … to try to put out language that really accomplishes what I think we all understand needs to be done,” he said. “We’re trying to end bulk collection” without sacrificing national security, he continued. Stephanie O’Sullivan, principal deputy director of national intelligence, echoed Cole’s comments. “The Intelligence Committee understands and will adhere to the bill’s prohibitions of all bulk collection under these authorities,” she said. </w:t>
      </w:r>
      <w:r w:rsidRPr="00A51585">
        <w:rPr>
          <w:rStyle w:val="StyleBoldUnderline"/>
        </w:rPr>
        <w:t>Senate Judiciary Committee Chai</w:t>
      </w:r>
      <w:r w:rsidRPr="00A51585">
        <w:rPr>
          <w:sz w:val="16"/>
        </w:rPr>
        <w:t xml:space="preserve">rman Patrick </w:t>
      </w:r>
      <w:r w:rsidRPr="00A51585">
        <w:rPr>
          <w:rStyle w:val="StyleBoldUnderline"/>
        </w:rPr>
        <w:t>Leahy</w:t>
      </w:r>
      <w:r w:rsidRPr="00A51585">
        <w:rPr>
          <w:sz w:val="16"/>
        </w:rPr>
        <w:t xml:space="preserve"> (D-Vt.), the lead Senate sponsor of the original USA Freedom Act, </w:t>
      </w:r>
      <w:r w:rsidRPr="00A51585">
        <w:rPr>
          <w:rStyle w:val="StyleBoldUnderline"/>
        </w:rPr>
        <w:t>has repeatedly expressed disappointment in the House-passed version of the bill.</w:t>
      </w:r>
      <w:r>
        <w:rPr>
          <w:rStyle w:val="StyleBoldUnderline"/>
        </w:rPr>
        <w:t xml:space="preserve"> </w:t>
      </w:r>
      <w:r w:rsidRPr="00A51585">
        <w:rPr>
          <w:rStyle w:val="StyleBoldUnderline"/>
        </w:rPr>
        <w:t>He has pledged to “fight</w:t>
      </w:r>
      <w:r w:rsidRPr="00A51585">
        <w:rPr>
          <w:sz w:val="16"/>
        </w:rPr>
        <w:t xml:space="preserve"> for a stronger USA FREEDOM Act” that bans bulk data collection. </w:t>
      </w:r>
      <w:r w:rsidRPr="00A51585">
        <w:rPr>
          <w:rStyle w:val="StyleBoldUnderline"/>
        </w:rPr>
        <w:t>Other</w:t>
      </w:r>
      <w:r w:rsidRPr="00A51585">
        <w:rPr>
          <w:sz w:val="16"/>
        </w:rPr>
        <w:t xml:space="preserve"> pro-reform </w:t>
      </w:r>
      <w:r w:rsidRPr="00A51585">
        <w:rPr>
          <w:rStyle w:val="StyleBoldUnderline"/>
        </w:rPr>
        <w:t>committee members have joined Leahy’s calls.</w:t>
      </w:r>
      <w:r>
        <w:rPr>
          <w:rStyle w:val="StyleBoldUnderline"/>
        </w:rPr>
        <w:t xml:space="preserve"> </w:t>
      </w:r>
      <w:r w:rsidRPr="00A51585">
        <w:rPr>
          <w:sz w:val="16"/>
        </w:rPr>
        <w:t xml:space="preserve">Sen. Richard Blumenthal (D-Conn.) said he is “very hopeful” that Leahy will </w:t>
      </w:r>
      <w:r w:rsidRPr="007743CF">
        <w:rPr>
          <w:rStyle w:val="StyleBoldUnderline"/>
        </w:rPr>
        <w:t>move ahead with his version</w:t>
      </w:r>
      <w:r w:rsidRPr="00A51585">
        <w:rPr>
          <w:sz w:val="16"/>
        </w:rPr>
        <w:t xml:space="preserve"> of the USA Freedom Act. Soon after the Snowden leaks started appearing last year, Blumenthal introduced a bill that would install a “constitutional advocate” at the Foreign Intelligence Surveillance Court to push back on government proposals for new surveillance programs. While that measure was included in the original USA Freedom Act, it got changed as the bill moved to the House floor. </w:t>
      </w:r>
      <w:r w:rsidRPr="006D50C2">
        <w:rPr>
          <w:rStyle w:val="StyleBoldUnderline"/>
        </w:rPr>
        <w:t>The House-passed version of the bill creates a panel of experts that the court can consult as it rules on new surveillance programs.</w:t>
      </w:r>
    </w:p>
    <w:p w:rsidR="004C08BA" w:rsidRDefault="004C08BA" w:rsidP="004C08BA"/>
    <w:p w:rsidR="004C08BA" w:rsidRPr="00AA7740" w:rsidRDefault="004C08BA" w:rsidP="004C08BA">
      <w:pPr>
        <w:pStyle w:val="Heading4"/>
      </w:pPr>
      <w:r>
        <w:t>Obama pushing and top of docket but PC key to fight off Senate amendments</w:t>
      </w:r>
    </w:p>
    <w:p w:rsidR="004C08BA" w:rsidRDefault="004C08BA" w:rsidP="004C08BA">
      <w:pPr>
        <w:rPr>
          <w:rStyle w:val="StyleStyleBold12pt"/>
          <w:b w:val="0"/>
          <w:sz w:val="16"/>
          <w:szCs w:val="16"/>
        </w:rPr>
      </w:pPr>
      <w:r>
        <w:rPr>
          <w:rStyle w:val="StyleStyleBold12pt"/>
        </w:rPr>
        <w:t xml:space="preserve">Whittaker, 5/22  </w:t>
      </w:r>
      <w:r w:rsidRPr="00881C32">
        <w:rPr>
          <w:rStyle w:val="StyleStyleBold12pt"/>
          <w:b w:val="0"/>
          <w:sz w:val="16"/>
          <w:szCs w:val="16"/>
        </w:rPr>
        <w:t xml:space="preserve">(Zack,  </w:t>
      </w:r>
      <w:r>
        <w:rPr>
          <w:rStyle w:val="StyleStyleBold12pt"/>
          <w:b w:val="0"/>
          <w:sz w:val="16"/>
          <w:szCs w:val="16"/>
        </w:rPr>
        <w:t>writer</w:t>
      </w:r>
      <w:r w:rsidRPr="00881C32">
        <w:rPr>
          <w:rStyle w:val="StyleStyleBold12pt"/>
          <w:b w:val="0"/>
          <w:sz w:val="16"/>
          <w:szCs w:val="16"/>
        </w:rPr>
        <w:t xml:space="preserve"> for ZDNet, CNET, and CBS News, </w:t>
      </w:r>
      <w:r>
        <w:rPr>
          <w:rStyle w:val="StyleStyleBold12pt"/>
          <w:b w:val="0"/>
          <w:sz w:val="16"/>
          <w:szCs w:val="16"/>
        </w:rPr>
        <w:t>5/22/14,</w:t>
      </w:r>
      <w:r w:rsidRPr="00881C32">
        <w:rPr>
          <w:rStyle w:val="StyleStyleBold12pt"/>
          <w:b w:val="0"/>
          <w:sz w:val="16"/>
          <w:szCs w:val="16"/>
        </w:rPr>
        <w:t xml:space="preserve"> </w:t>
      </w:r>
      <w:hyperlink r:id="rId19" w:history="1">
        <w:r w:rsidRPr="00B6772C">
          <w:rPr>
            <w:rStyle w:val="Hyperlink"/>
            <w:sz w:val="16"/>
            <w:szCs w:val="16"/>
          </w:rPr>
          <w:t>http://www.zdnet.com/house-passes-controversial-freedom-act-7000029780/</w:t>
        </w:r>
      </w:hyperlink>
      <w:r w:rsidRPr="00881C32">
        <w:rPr>
          <w:rStyle w:val="StyleStyleBold12pt"/>
          <w:b w:val="0"/>
          <w:sz w:val="16"/>
          <w:szCs w:val="16"/>
        </w:rPr>
        <w:t>)</w:t>
      </w:r>
    </w:p>
    <w:p w:rsidR="004C08BA" w:rsidRPr="00881C32" w:rsidRDefault="004C08BA" w:rsidP="004C08BA">
      <w:pPr>
        <w:rPr>
          <w:rStyle w:val="StyleStyleBold12pt"/>
          <w:b w:val="0"/>
        </w:rPr>
      </w:pPr>
    </w:p>
    <w:p w:rsidR="004C08BA" w:rsidRPr="00AA7740" w:rsidRDefault="004C08BA" w:rsidP="004C08BA">
      <w:pPr>
        <w:rPr>
          <w:sz w:val="16"/>
        </w:rPr>
      </w:pPr>
      <w:r w:rsidRPr="00AA7740">
        <w:rPr>
          <w:rStyle w:val="StyleBoldUnderline"/>
        </w:rPr>
        <w:t>House passes Freedom Act</w:t>
      </w:r>
      <w:r w:rsidRPr="00AA7740">
        <w:rPr>
          <w:sz w:val="16"/>
        </w:rPr>
        <w:t xml:space="preserve"> in effort to curb NSA spying, despite withdrawn industry support Summary: The bill was designed to curb NSA surveillance. But many groups have withdrawn their support after it was "watered down." </w:t>
      </w:r>
      <w:r w:rsidRPr="00AA7740">
        <w:rPr>
          <w:rStyle w:val="StyleBoldUnderline"/>
        </w:rPr>
        <w:t>Next stop, the Senate</w:t>
      </w:r>
      <w:r w:rsidRPr="00AA7740">
        <w:rPr>
          <w:sz w:val="16"/>
        </w:rPr>
        <w:t xml:space="preserve">. The U.S. House today voted to pass the Freedom Act, the decade-after follow-up to the Patriot Act, which first authorized massive global and domestic surveillance in the wake the September 11 terrorist attacks. With more than 152 co-sponsors, the bill passed by a wide majority of 303-121. However, </w:t>
      </w:r>
      <w:r w:rsidRPr="00AA7740">
        <w:rPr>
          <w:rStyle w:val="StyleBoldUnderline"/>
        </w:rPr>
        <w:t xml:space="preserve">the </w:t>
      </w:r>
      <w:r w:rsidRPr="007743CF">
        <w:rPr>
          <w:rStyle w:val="Emphasis"/>
        </w:rPr>
        <w:t>real fight</w:t>
      </w:r>
      <w:r w:rsidRPr="00AA7740">
        <w:rPr>
          <w:rStyle w:val="StyleBoldUnderline"/>
        </w:rPr>
        <w:t xml:space="preserve"> is now in the Senate's hands, which according to congressional sources will aim to counter some of the</w:t>
      </w:r>
      <w:r w:rsidRPr="00AA7740">
        <w:rPr>
          <w:sz w:val="16"/>
        </w:rPr>
        <w:t xml:space="preserve"> </w:t>
      </w:r>
      <w:r w:rsidRPr="002A1F25">
        <w:rPr>
          <w:rStyle w:val="Emphasis"/>
        </w:rPr>
        <w:t>lobbying effort by the Obama administration</w:t>
      </w:r>
      <w:r w:rsidRPr="00AA7740">
        <w:rPr>
          <w:sz w:val="16"/>
        </w:rPr>
        <w:t xml:space="preserve"> </w:t>
      </w:r>
      <w:r w:rsidRPr="00AA7740">
        <w:rPr>
          <w:rStyle w:val="StyleBoldUnderline"/>
        </w:rPr>
        <w:t>by strengthening previously removed provisions.</w:t>
      </w:r>
      <w:r>
        <w:rPr>
          <w:rStyle w:val="StyleBoldUnderline"/>
        </w:rPr>
        <w:t xml:space="preserve"> </w:t>
      </w:r>
      <w:r w:rsidRPr="00AA7740">
        <w:rPr>
          <w:sz w:val="16"/>
        </w:rPr>
        <w:t xml:space="preserve">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After the bill was </w:t>
      </w:r>
      <w:r w:rsidRPr="00AA7740">
        <w:rPr>
          <w:sz w:val="16"/>
        </w:rPr>
        <w:lastRenderedPageBreak/>
        <w:t>jump-started, it was quickly seen as the most prominent and likely legislative effort to restrict government surveillance since the 2001 attacks. However, in prepared remarks on Thursday following the bill's passing, Sensenbrenner admitted that he wishes the bill "closely resembled" the bill he first introduced. "</w:t>
      </w:r>
      <w:r w:rsidRPr="00AA7740">
        <w:rPr>
          <w:rStyle w:val="StyleBoldUnderline"/>
        </w:rPr>
        <w:t>The legislation</w:t>
      </w:r>
      <w:r w:rsidRPr="00AA7740">
        <w:rPr>
          <w:sz w:val="16"/>
        </w:rPr>
        <w:t xml:space="preserve"> passed today </w:t>
      </w:r>
      <w:r w:rsidRPr="00AA7740">
        <w:rPr>
          <w:rStyle w:val="StyleBoldUnderline"/>
        </w:rPr>
        <w:t>is a step forward in</w:t>
      </w:r>
      <w:r w:rsidRPr="00AA7740">
        <w:rPr>
          <w:sz w:val="16"/>
        </w:rPr>
        <w:t xml:space="preserve"> our </w:t>
      </w:r>
      <w:r w:rsidRPr="00AA7740">
        <w:rPr>
          <w:rStyle w:val="StyleBoldUnderline"/>
        </w:rPr>
        <w:t>efforts to reform</w:t>
      </w:r>
      <w:r w:rsidRPr="00AA7740">
        <w:rPr>
          <w:sz w:val="16"/>
        </w:rPr>
        <w:t xml:space="preserve"> the government’s </w:t>
      </w:r>
      <w:r w:rsidRPr="00AA7740">
        <w:rPr>
          <w:rStyle w:val="StyleBoldUnderline"/>
        </w:rPr>
        <w:t>surveillance</w:t>
      </w:r>
      <w:r w:rsidRPr="00AA7740">
        <w:rPr>
          <w:sz w:val="16"/>
        </w:rPr>
        <w:t xml:space="preserve"> authorities," he said. </w:t>
      </w:r>
      <w:r w:rsidRPr="00AA7740">
        <w:rPr>
          <w:rStyle w:val="StyleBoldUnderline"/>
        </w:rPr>
        <w:t>"It bans bulk collection, includes important privacy provisions, and sends a clear message to the NSA</w:t>
      </w:r>
      <w:r w:rsidRPr="00AA7740">
        <w:rPr>
          <w:sz w:val="16"/>
        </w:rPr>
        <w:t>: We are watching you."</w:t>
      </w:r>
    </w:p>
    <w:p w:rsidR="004C08BA" w:rsidRDefault="004C08BA" w:rsidP="004C08BA"/>
    <w:p w:rsidR="004C08BA" w:rsidRDefault="004C08BA" w:rsidP="004C08BA"/>
    <w:p w:rsidR="004C08BA" w:rsidRDefault="004C08BA" w:rsidP="004C08BA">
      <w:pPr>
        <w:pStyle w:val="Heading4"/>
      </w:pPr>
      <w:r>
        <w:t>Obama pushing hard - PC key to pass House NSA bill and avoid major modifications</w:t>
      </w:r>
    </w:p>
    <w:p w:rsidR="004C08BA" w:rsidRDefault="004C08BA" w:rsidP="004C08BA">
      <w:pPr>
        <w:rPr>
          <w:rStyle w:val="StyleStyleBold12pt"/>
          <w:b w:val="0"/>
          <w:sz w:val="16"/>
          <w:szCs w:val="16"/>
        </w:rPr>
      </w:pPr>
      <w:r>
        <w:rPr>
          <w:rStyle w:val="StyleStyleBold12pt"/>
        </w:rPr>
        <w:t xml:space="preserve">Whitney, 6/5 </w:t>
      </w:r>
      <w:r w:rsidRPr="00202391">
        <w:rPr>
          <w:rStyle w:val="StyleStyleBold12pt"/>
          <w:sz w:val="16"/>
          <w:szCs w:val="16"/>
        </w:rPr>
        <w:t xml:space="preserve"> </w:t>
      </w:r>
      <w:r w:rsidRPr="00202391">
        <w:rPr>
          <w:rStyle w:val="StyleStyleBold12pt"/>
          <w:b w:val="0"/>
          <w:sz w:val="16"/>
          <w:szCs w:val="16"/>
        </w:rPr>
        <w:t xml:space="preserve">(Lance, CNET News reporter, technology writer, and book author, CNet, 6/5/14, </w:t>
      </w:r>
      <w:hyperlink r:id="rId20" w:history="1">
        <w:r w:rsidRPr="00B6772C">
          <w:rPr>
            <w:rStyle w:val="Hyperlink"/>
            <w:sz w:val="16"/>
            <w:szCs w:val="16"/>
          </w:rPr>
          <w:t>http://www.cnet.com/news/apple-google-others-urge-senate-to-beef-up-nsa-reform-bill/</w:t>
        </w:r>
      </w:hyperlink>
      <w:r w:rsidRPr="00202391">
        <w:rPr>
          <w:rStyle w:val="StyleStyleBold12pt"/>
          <w:b w:val="0"/>
          <w:sz w:val="16"/>
          <w:szCs w:val="16"/>
        </w:rPr>
        <w:t>)</w:t>
      </w:r>
    </w:p>
    <w:p w:rsidR="004C08BA" w:rsidRPr="00202391" w:rsidRDefault="004C08BA" w:rsidP="004C08BA">
      <w:pPr>
        <w:rPr>
          <w:rStyle w:val="StyleStyleBold12pt"/>
          <w:b w:val="0"/>
        </w:rPr>
      </w:pPr>
    </w:p>
    <w:p w:rsidR="004C08BA" w:rsidRDefault="004C08BA" w:rsidP="004C08BA">
      <w:pPr>
        <w:rPr>
          <w:rStyle w:val="Emphasis"/>
        </w:rPr>
      </w:pPr>
      <w:r w:rsidRPr="008C6C34">
        <w:rPr>
          <w:rStyle w:val="StyleBoldUnderline"/>
        </w:rPr>
        <w:t>Tech leaders urge Senate to beef up NSA reform bill</w:t>
      </w:r>
      <w:r>
        <w:rPr>
          <w:rStyle w:val="StyleBoldUnderline"/>
        </w:rPr>
        <w:t xml:space="preserve"> </w:t>
      </w:r>
      <w:r w:rsidRPr="008C6C34">
        <w:rPr>
          <w:sz w:val="16"/>
        </w:rPr>
        <w:t xml:space="preserve">Apple and Google are among the firms saying the bill passed by the House is watered down. </w:t>
      </w:r>
      <w:r w:rsidRPr="008C6C34">
        <w:rPr>
          <w:rStyle w:val="StyleBoldUnderline"/>
        </w:rPr>
        <w:t>Will the Senate restore some of the original safeguards?</w:t>
      </w:r>
      <w:r>
        <w:rPr>
          <w:rStyle w:val="StyleBoldUnderline"/>
        </w:rPr>
        <w:t xml:space="preserve"> </w:t>
      </w:r>
      <w:r w:rsidRPr="008C6C34">
        <w:rPr>
          <w:sz w:val="16"/>
        </w:rPr>
        <w:t xml:space="preserve">A group of nine </w:t>
      </w:r>
      <w:r w:rsidRPr="008C6C34">
        <w:rPr>
          <w:rStyle w:val="StyleBoldUnderline"/>
        </w:rPr>
        <w:t xml:space="preserve">major tech players is calling on the </w:t>
      </w:r>
      <w:r w:rsidRPr="008C6C34">
        <w:rPr>
          <w:sz w:val="16"/>
        </w:rPr>
        <w:t xml:space="preserve">US </w:t>
      </w:r>
      <w:r w:rsidRPr="008C6C34">
        <w:rPr>
          <w:rStyle w:val="StyleBoldUnderline"/>
        </w:rPr>
        <w:t>Senate to muster up a stronger version</w:t>
      </w:r>
      <w:r w:rsidRPr="008C6C34">
        <w:rPr>
          <w:sz w:val="16"/>
        </w:rPr>
        <w:t xml:space="preserve"> of the USA Freedom Act recently passed by the House of Representatives. Uniting under a common banner known as Reform Government Surveillance, Apple, Google, Microsoft, Facebook, Twitter, Yahoo, LinkedIn, AOL, and Dropbox have sent a letter to the Senate expressing their concerns about government surveillance and the current House version of the USA Freedom Act. Bearing the signatures of the CEOs of each of the nine companies, the letter asks for a version of the bill that "would help restore the confidence of Internet users here and around the world, while keeping citizens safe." T</w:t>
      </w:r>
      <w:r w:rsidRPr="008C6C34">
        <w:rPr>
          <w:rStyle w:val="StyleBoldUnderline"/>
        </w:rPr>
        <w:t>he USA Freedom Act was drafted in response to promises by the White House to limit the powers granted to the N</w:t>
      </w:r>
      <w:r w:rsidRPr="008C6C34">
        <w:rPr>
          <w:sz w:val="16"/>
        </w:rPr>
        <w:t xml:space="preserve">ational </w:t>
      </w:r>
      <w:r w:rsidRPr="008C6C34">
        <w:rPr>
          <w:rStyle w:val="StyleBoldUnderline"/>
        </w:rPr>
        <w:t>S</w:t>
      </w:r>
      <w:r w:rsidRPr="008C6C34">
        <w:rPr>
          <w:sz w:val="16"/>
        </w:rPr>
        <w:t xml:space="preserve">ecurity </w:t>
      </w:r>
      <w:r w:rsidRPr="008C6C34">
        <w:rPr>
          <w:rStyle w:val="StyleBoldUnderline"/>
        </w:rPr>
        <w:t>A</w:t>
      </w:r>
      <w:r w:rsidRPr="008C6C34">
        <w:rPr>
          <w:sz w:val="16"/>
        </w:rPr>
        <w:t xml:space="preserve">gency under the Patriot Act. As such, the bill was supposed to curtail the bulk collection of metadata. But </w:t>
      </w:r>
      <w:r w:rsidRPr="008C6C34">
        <w:rPr>
          <w:rStyle w:val="StyleBoldUnderline"/>
        </w:rPr>
        <w:t>the version passed by the House</w:t>
      </w:r>
      <w:r w:rsidRPr="008C6C34">
        <w:rPr>
          <w:sz w:val="16"/>
        </w:rPr>
        <w:t xml:space="preserve"> of Representatives last month </w:t>
      </w:r>
      <w:r w:rsidRPr="008C6C34">
        <w:rPr>
          <w:rStyle w:val="StyleBoldUnderline"/>
        </w:rPr>
        <w:t>removed some of the original elements</w:t>
      </w:r>
      <w:r w:rsidRPr="008C6C34">
        <w:rPr>
          <w:sz w:val="16"/>
        </w:rPr>
        <w:t xml:space="preserve">, prompting critics to label it a watered-down version of the initial proposal. In their letter, the tech companies highlight two specific concerns. First, the bill that was passed could still permit the bulk collection of metadata, such as who you email and who emails you, which the White House and Congress both pledged to stop. Second, the bill doesn't go far enough in allowing companies to provide greater details about the government requests they receive to share customer information. </w:t>
      </w:r>
      <w:r w:rsidRPr="008C6C34">
        <w:rPr>
          <w:rStyle w:val="StyleBoldUnderline"/>
        </w:rPr>
        <w:t>The</w:t>
      </w:r>
      <w:r w:rsidRPr="008C6C34">
        <w:rPr>
          <w:sz w:val="16"/>
        </w:rPr>
        <w:t xml:space="preserve"> nine </w:t>
      </w:r>
      <w:r w:rsidRPr="008C6C34">
        <w:rPr>
          <w:rStyle w:val="StyleBoldUnderline"/>
        </w:rPr>
        <w:t xml:space="preserve">companies may yet fare better in the Senate than in the House. Congressional sources say the Senate will try to restore some of the stronger provisions that were </w:t>
      </w:r>
      <w:r w:rsidRPr="008C6C34">
        <w:rPr>
          <w:rStyle w:val="Emphasis"/>
        </w:rPr>
        <w:t>removed as a result of lobbying by the Obama administration.</w:t>
      </w:r>
    </w:p>
    <w:p w:rsidR="004C08BA" w:rsidRDefault="004C08BA" w:rsidP="004C08BA">
      <w:pPr>
        <w:rPr>
          <w:rStyle w:val="Emphasis"/>
        </w:rPr>
      </w:pPr>
    </w:p>
    <w:p w:rsidR="000D7737" w:rsidRPr="00ED458D" w:rsidRDefault="000D7737" w:rsidP="000D7737">
      <w:pPr>
        <w:rPr>
          <w:sz w:val="14"/>
        </w:rPr>
      </w:pPr>
    </w:p>
    <w:p w:rsidR="000D7737" w:rsidRDefault="000D7737" w:rsidP="000D7737"/>
    <w:p w:rsidR="000D7737" w:rsidRDefault="000D7737" w:rsidP="000D7737">
      <w:pPr>
        <w:pStyle w:val="Heading4"/>
      </w:pPr>
      <w:r>
        <w:t xml:space="preserve">Obama arm twisting and horse trading to pass house version now – but must fight off senate amendments to ensure passage </w:t>
      </w:r>
    </w:p>
    <w:p w:rsidR="000D7737" w:rsidRDefault="000D7737" w:rsidP="000D7737">
      <w:pPr>
        <w:rPr>
          <w:rStyle w:val="StyleStyleBold12pt"/>
        </w:rPr>
      </w:pPr>
      <w:r>
        <w:rPr>
          <w:rStyle w:val="StyleStyleBold12pt"/>
        </w:rPr>
        <w:t xml:space="preserve">Mascaro, 5/21 </w:t>
      </w:r>
    </w:p>
    <w:p w:rsidR="000D7737" w:rsidRDefault="000D7737" w:rsidP="000D7737">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21" w:history="1">
        <w:r w:rsidRPr="00B6772C">
          <w:rPr>
            <w:rStyle w:val="Hyperlink"/>
            <w:sz w:val="16"/>
            <w:szCs w:val="16"/>
          </w:rPr>
          <w:t>http://www.latimes.com/nation/politics/la-na-nsa-reforms-legislation-20140522-story.html</w:t>
        </w:r>
      </w:hyperlink>
    </w:p>
    <w:p w:rsidR="000D7737" w:rsidRPr="00504CA1" w:rsidRDefault="000D7737" w:rsidP="000D7737">
      <w:pPr>
        <w:rPr>
          <w:rStyle w:val="StyleStyleBold12pt"/>
          <w:b w:val="0"/>
          <w:sz w:val="16"/>
          <w:szCs w:val="16"/>
        </w:rPr>
      </w:pPr>
    </w:p>
    <w:p w:rsidR="000D7737" w:rsidRPr="00F82E13" w:rsidRDefault="000D7737" w:rsidP="000D7737">
      <w:pPr>
        <w:rPr>
          <w:sz w:val="16"/>
        </w:rPr>
      </w:pPr>
      <w:r w:rsidRPr="001A7D5A">
        <w:rPr>
          <w:rStyle w:val="Emphasis"/>
        </w:rPr>
        <w:t>Carefully crafted</w:t>
      </w:r>
      <w:r w:rsidRPr="00A94510">
        <w:rPr>
          <w:rStyle w:val="StyleBoldUnderline"/>
        </w:rPr>
        <w:t xml:space="preserve"> legislation that would end the government's bulk collection of</w:t>
      </w:r>
      <w:r w:rsidRPr="00F82E13">
        <w:rPr>
          <w:sz w:val="16"/>
        </w:rPr>
        <w:t xml:space="preserve"> Americans' </w:t>
      </w:r>
      <w:r w:rsidRPr="00A94510">
        <w:rPr>
          <w:rStyle w:val="StyleBoldUnderline"/>
        </w:rPr>
        <w:t xml:space="preserve">phone records is under fire after the </w:t>
      </w:r>
      <w:r w:rsidRPr="00A94510">
        <w:rPr>
          <w:rStyle w:val="Emphasis"/>
        </w:rPr>
        <w:t>White House requested</w:t>
      </w:r>
      <w:r w:rsidRPr="00A94510">
        <w:rPr>
          <w:rStyle w:val="StyleBoldUnderline"/>
        </w:rPr>
        <w:t xml:space="preserve"> last-minute changes</w:t>
      </w:r>
      <w:r w:rsidRPr="00F82E13">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A94510">
        <w:rPr>
          <w:rStyle w:val="StyleBoldUnderline"/>
        </w:rPr>
        <w:t>Although the bill is likely to pass</w:t>
      </w:r>
      <w:r w:rsidRPr="00F82E13">
        <w:rPr>
          <w:sz w:val="16"/>
        </w:rPr>
        <w:t xml:space="preserve"> Thursday, </w:t>
      </w:r>
      <w:r w:rsidRPr="00A94510">
        <w:rPr>
          <w:rStyle w:val="StyleBoldUnderline"/>
        </w:rPr>
        <w:t>the changes hammered out in</w:t>
      </w:r>
      <w:r w:rsidRPr="00F82E13">
        <w:rPr>
          <w:sz w:val="16"/>
        </w:rPr>
        <w:t xml:space="preserve"> secretive </w:t>
      </w:r>
      <w:r w:rsidRPr="00A94510">
        <w:rPr>
          <w:rStyle w:val="Emphasis"/>
        </w:rPr>
        <w:t>negotiations</w:t>
      </w:r>
      <w:r w:rsidRPr="00F82E13">
        <w:rPr>
          <w:sz w:val="16"/>
        </w:rPr>
        <w:t xml:space="preserve"> over the last few days </w:t>
      </w:r>
      <w:r w:rsidRPr="00A94510">
        <w:rPr>
          <w:rStyle w:val="Emphasis"/>
        </w:rPr>
        <w:t>between the Obama administration and leaders on Capitol Hill</w:t>
      </w:r>
      <w:r w:rsidRPr="00F82E13">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changes appear modest enough to avoid tanking the bipartisan support needed for passage. But meddling with</w:t>
      </w:r>
      <w:r w:rsidRPr="00A94510">
        <w:rPr>
          <w:rStyle w:val="StyleBoldUnderline"/>
        </w:rPr>
        <w:t xml:space="preserve"> the accord poses </w:t>
      </w:r>
      <w:r w:rsidRPr="00A94510">
        <w:rPr>
          <w:rStyle w:val="Emphasis"/>
        </w:rPr>
        <w:t>inherent risks in a divided Congress</w:t>
      </w:r>
      <w:r w:rsidRPr="00A94510">
        <w:rPr>
          <w:rStyle w:val="StyleBoldUnderline"/>
        </w:rPr>
        <w:t xml:space="preserve"> where lawmakers have </w:t>
      </w:r>
      <w:r w:rsidRPr="00332133">
        <w:rPr>
          <w:rStyle w:val="Emphasis"/>
        </w:rPr>
        <w:t>grown increasingly wary of intelligence operations</w:t>
      </w:r>
      <w:r w:rsidRPr="00F82E13">
        <w:rPr>
          <w:sz w:val="16"/>
        </w:rPr>
        <w:t xml:space="preserve">. </w:t>
      </w:r>
      <w:r w:rsidRPr="00A94510">
        <w:rPr>
          <w:rStyle w:val="StyleBoldUnderline"/>
        </w:rPr>
        <w:t xml:space="preserve">An unusual political alliance </w:t>
      </w:r>
      <w:r w:rsidRPr="00A94510">
        <w:rPr>
          <w:rStyle w:val="StyleBoldUnderline"/>
        </w:rPr>
        <w:lastRenderedPageBreak/>
        <w:t xml:space="preserve">of liberal Democrats and small-government conservatives has </w:t>
      </w:r>
      <w:r w:rsidRPr="00773FA2">
        <w:rPr>
          <w:rStyle w:val="Emphasis"/>
        </w:rPr>
        <w:t xml:space="preserve">thwarted earlier efforts </w:t>
      </w:r>
      <w:r w:rsidRPr="00A94510">
        <w:rPr>
          <w:rStyle w:val="StyleBoldUnderline"/>
        </w:rPr>
        <w:t>to expand spy agencies' reach</w:t>
      </w:r>
      <w:r w:rsidRPr="00F82E13">
        <w:rPr>
          <w:sz w:val="16"/>
        </w:rPr>
        <w:t xml:space="preserve"> into Americans' private lives. </w:t>
      </w:r>
      <w:r w:rsidRPr="00A94510">
        <w:rPr>
          <w:rStyle w:val="StyleBoldUnderline"/>
        </w:rPr>
        <w:t xml:space="preserve">Many of those lawmakers </w:t>
      </w:r>
      <w:r w:rsidRPr="00773FA2">
        <w:rPr>
          <w:rStyle w:val="Emphasis"/>
        </w:rPr>
        <w:t>remained undecided</w:t>
      </w:r>
      <w:r w:rsidRPr="00F82E13">
        <w:rPr>
          <w:sz w:val="16"/>
        </w:rPr>
        <w:t xml:space="preserve"> Wednesday, suggesting </w:t>
      </w:r>
      <w:r w:rsidRPr="00A94510">
        <w:rPr>
          <w:rStyle w:val="StyleBoldUnderline"/>
        </w:rPr>
        <w:t xml:space="preserve">the final vote could be </w:t>
      </w:r>
      <w:r w:rsidRPr="00773FA2">
        <w:rPr>
          <w:rStyle w:val="Emphasis"/>
        </w:rPr>
        <w:t xml:space="preserve">closer </w:t>
      </w:r>
      <w:r w:rsidRPr="00F82E13">
        <w:rPr>
          <w:sz w:val="16"/>
        </w:rPr>
        <w:t>than the White House would like.</w:t>
      </w:r>
      <w:r>
        <w:rPr>
          <w:rStyle w:val="StyleBoldUnderline"/>
        </w:rPr>
        <w:t xml:space="preserve"> </w:t>
      </w:r>
      <w:r w:rsidRPr="00F82E13">
        <w:rPr>
          <w:sz w:val="16"/>
        </w:rPr>
        <w:t xml:space="preserve">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Jaycox, a legislative analyst at the Electronic Frontier Foundation, said the addition of the words "such as" make the new language "too expansive" and would allow "for much broader orders than privacy advocates are envisioning." The American Civil Liberties Union said the new bill "leaves much to be desired." </w:t>
      </w:r>
      <w:r w:rsidRPr="00773FA2">
        <w:rPr>
          <w:rStyle w:val="StyleBoldUnderline"/>
        </w:rPr>
        <w:t>In the</w:t>
      </w:r>
      <w:r w:rsidRPr="00F82E13">
        <w:rPr>
          <w:sz w:val="16"/>
        </w:rPr>
        <w:t xml:space="preserve"> Democratic-controlled </w:t>
      </w:r>
      <w:r w:rsidRPr="00773FA2">
        <w:rPr>
          <w:rStyle w:val="StyleBoldUnderline"/>
        </w:rPr>
        <w:t xml:space="preserve">Senate, which is considering its own version of the bill, similar </w:t>
      </w:r>
      <w:r w:rsidRPr="00F82E13">
        <w:rPr>
          <w:rStyle w:val="Emphasis"/>
        </w:rPr>
        <w:t>bipartisan objections</w:t>
      </w:r>
      <w:r w:rsidRPr="00773FA2">
        <w:rPr>
          <w:rStyle w:val="StyleBoldUnderline"/>
        </w:rPr>
        <w:t xml:space="preserve"> have been raised.</w:t>
      </w:r>
      <w:r>
        <w:rPr>
          <w:rStyle w:val="StyleBoldUnderline"/>
        </w:rPr>
        <w:t xml:space="preserve"> </w:t>
      </w:r>
      <w:r w:rsidRPr="00773FA2">
        <w:rPr>
          <w:rStyle w:val="StyleBoldUnderline"/>
        </w:rPr>
        <w:t>The top Republican on the Senate Intelligence Committee</w:t>
      </w:r>
      <w:r w:rsidRPr="00F82E13">
        <w:rPr>
          <w:sz w:val="16"/>
        </w:rPr>
        <w:t>, Sen. Saxby C</w:t>
      </w:r>
      <w:r w:rsidRPr="00773FA2">
        <w:rPr>
          <w:rStyle w:val="StyleBoldUnderline"/>
        </w:rPr>
        <w:t xml:space="preserve">hambliss </w:t>
      </w:r>
      <w:r w:rsidRPr="00F82E13">
        <w:rPr>
          <w:sz w:val="16"/>
        </w:rPr>
        <w:t xml:space="preserve">of Georgia, </w:t>
      </w:r>
      <w:r w:rsidRPr="00773FA2">
        <w:rPr>
          <w:rStyle w:val="StyleBoldUnderline"/>
        </w:rPr>
        <w:t>said he was concerned about the new version, and Sen.</w:t>
      </w:r>
      <w:r w:rsidRPr="00F82E13">
        <w:rPr>
          <w:sz w:val="16"/>
        </w:rPr>
        <w:t xml:space="preserve"> Patrick J. </w:t>
      </w:r>
      <w:r w:rsidRPr="00773FA2">
        <w:rPr>
          <w:rStyle w:val="StyleBoldUnderline"/>
        </w:rPr>
        <w:t>Leahy</w:t>
      </w:r>
      <w:r w:rsidRPr="00F82E13">
        <w:rPr>
          <w:sz w:val="16"/>
        </w:rPr>
        <w:t xml:space="preserve"> (D-Vt.), </w:t>
      </w:r>
      <w:r w:rsidRPr="00773FA2">
        <w:rPr>
          <w:rStyle w:val="StyleBoldUnderline"/>
        </w:rPr>
        <w:t>chair</w:t>
      </w:r>
      <w:r w:rsidRPr="00F82E13">
        <w:rPr>
          <w:sz w:val="16"/>
        </w:rPr>
        <w:t xml:space="preserve">man </w:t>
      </w:r>
      <w:r w:rsidRPr="00773FA2">
        <w:rPr>
          <w:rStyle w:val="StyleBoldUnderline"/>
        </w:rPr>
        <w:t xml:space="preserve">of the Senate Judiciary Committee, said he would </w:t>
      </w:r>
      <w:r w:rsidRPr="00F82E13">
        <w:rPr>
          <w:rStyle w:val="Emphasis"/>
        </w:rPr>
        <w:t>seek to restore certain provisions</w:t>
      </w:r>
      <w:r w:rsidRPr="00773FA2">
        <w:rPr>
          <w:rStyle w:val="StyleBoldUnderline"/>
        </w:rPr>
        <w:t>.</w:t>
      </w:r>
      <w:r w:rsidRPr="00F82E13">
        <w:rPr>
          <w:sz w:val="16"/>
        </w:rPr>
        <w:t xml:space="preserve"> </w:t>
      </w:r>
      <w:r w:rsidRPr="00773FA2">
        <w:rPr>
          <w:rStyle w:val="StyleBoldUnderline"/>
        </w:rPr>
        <w:t xml:space="preserve">Those familiar with the negotiations said the </w:t>
      </w:r>
      <w:r w:rsidRPr="00FF3DBF">
        <w:rPr>
          <w:rStyle w:val="Emphasis"/>
        </w:rPr>
        <w:t xml:space="preserve">lawmakers won key concessions from the administration in return for the changes </w:t>
      </w:r>
      <w:r w:rsidRPr="00F82E13">
        <w:rPr>
          <w:sz w:val="16"/>
        </w:rPr>
        <w:t xml:space="preserve">— </w:t>
      </w:r>
      <w:r w:rsidRPr="00773FA2">
        <w:rPr>
          <w:rStyle w:val="StyleBoldUnderline"/>
        </w:rPr>
        <w:t>including the appointment of advocates who can review FISA court decisions</w:t>
      </w:r>
      <w:r w:rsidRPr="00F82E13">
        <w:rPr>
          <w:sz w:val="16"/>
        </w:rPr>
        <w:t>. The government would also be required to "promptly" destroy any material collected that was deemed irrelevant to an investigation rather than be allowed to retain it indefinitely.</w:t>
      </w:r>
    </w:p>
    <w:p w:rsidR="000D7737" w:rsidRPr="00560AB7" w:rsidRDefault="000D7737" w:rsidP="000D7737"/>
    <w:p w:rsidR="000D7737" w:rsidRDefault="000D7737" w:rsidP="004C08BA">
      <w:pPr>
        <w:rPr>
          <w:rStyle w:val="Emphasis"/>
        </w:rPr>
      </w:pPr>
    </w:p>
    <w:p w:rsidR="004C08BA" w:rsidRDefault="004C08BA" w:rsidP="004C08BA">
      <w:pPr>
        <w:rPr>
          <w:rStyle w:val="Emphasis"/>
        </w:rPr>
      </w:pPr>
    </w:p>
    <w:p w:rsidR="004C08BA" w:rsidRDefault="004C08BA" w:rsidP="004C08BA">
      <w:pPr>
        <w:pStyle w:val="Heading4"/>
      </w:pPr>
      <w:r>
        <w:t xml:space="preserve">Obama PC key to House NSA reform bill –sends </w:t>
      </w:r>
      <w:r w:rsidRPr="004749A3">
        <w:rPr>
          <w:i/>
          <w:u w:val="single"/>
        </w:rPr>
        <w:t>key signal</w:t>
      </w:r>
      <w:r>
        <w:t xml:space="preserve"> reigning in NSA, alternative is collapse of all reform</w:t>
      </w:r>
    </w:p>
    <w:p w:rsidR="004C08BA" w:rsidRDefault="004C08BA" w:rsidP="004C08BA">
      <w:pPr>
        <w:rPr>
          <w:rStyle w:val="StyleStyleBold12pt"/>
        </w:rPr>
      </w:pPr>
      <w:r>
        <w:rPr>
          <w:rStyle w:val="StyleStyleBold12pt"/>
        </w:rPr>
        <w:t>Mascaro, 5/22</w:t>
      </w:r>
    </w:p>
    <w:p w:rsidR="004C08BA" w:rsidRDefault="004C08BA" w:rsidP="004C08BA">
      <w:r>
        <w:t xml:space="preserve">Lisa, Columnist @ LA Times, </w:t>
      </w:r>
      <w:hyperlink r:id="rId22" w:history="1">
        <w:r w:rsidRPr="00B6772C">
          <w:rPr>
            <w:rStyle w:val="Hyperlink"/>
          </w:rPr>
          <w:t>http://www.latimes.com/nation/nationnow/la-na-nsa-house-spying-20140522-story.html</w:t>
        </w:r>
      </w:hyperlink>
    </w:p>
    <w:p w:rsidR="004C08BA" w:rsidRPr="00202391" w:rsidRDefault="004C08BA" w:rsidP="004C08BA"/>
    <w:p w:rsidR="004C08BA" w:rsidRDefault="004C08BA" w:rsidP="004C08BA">
      <w:pPr>
        <w:rPr>
          <w:rStyle w:val="Emphasis"/>
        </w:rPr>
      </w:pPr>
      <w:r w:rsidRPr="00504CA1">
        <w:rPr>
          <w:rStyle w:val="StyleBoldUnderline"/>
        </w:rPr>
        <w:t>Despite last-minute criticism</w:t>
      </w:r>
      <w:r w:rsidRPr="008C6C34">
        <w:rPr>
          <w:sz w:val="16"/>
        </w:rPr>
        <w:t xml:space="preserve"> from privacy advocates, </w:t>
      </w:r>
      <w:r w:rsidRPr="00504CA1">
        <w:rPr>
          <w:rStyle w:val="StyleBoldUnderline"/>
        </w:rPr>
        <w:t>a bipartisan coalition</w:t>
      </w:r>
      <w:r w:rsidRPr="008C6C34">
        <w:rPr>
          <w:sz w:val="16"/>
        </w:rPr>
        <w:t xml:space="preserve"> in the House on Thursday easily </w:t>
      </w:r>
      <w:r w:rsidRPr="00504CA1">
        <w:rPr>
          <w:rStyle w:val="StyleBoldUnderline"/>
        </w:rPr>
        <w:t>approved a N</w:t>
      </w:r>
      <w:r w:rsidRPr="008C6C34">
        <w:rPr>
          <w:sz w:val="16"/>
        </w:rPr>
        <w:t xml:space="preserve">ational </w:t>
      </w:r>
      <w:r w:rsidRPr="00504CA1">
        <w:rPr>
          <w:rStyle w:val="StyleBoldUnderline"/>
        </w:rPr>
        <w:t>S</w:t>
      </w:r>
      <w:r w:rsidRPr="008C6C34">
        <w:rPr>
          <w:sz w:val="16"/>
        </w:rPr>
        <w:t xml:space="preserve">ecurity </w:t>
      </w:r>
      <w:r w:rsidRPr="00504CA1">
        <w:rPr>
          <w:rStyle w:val="StyleBoldUnderline"/>
        </w:rPr>
        <w:t>A</w:t>
      </w:r>
      <w:r w:rsidRPr="008C6C34">
        <w:rPr>
          <w:sz w:val="16"/>
        </w:rPr>
        <w:t xml:space="preserve">gency </w:t>
      </w:r>
      <w:r w:rsidRPr="00504CA1">
        <w:rPr>
          <w:rStyle w:val="StyleBoldUnderline"/>
        </w:rPr>
        <w:t>reform bill that aims to curb the government’s bulk collection</w:t>
      </w:r>
      <w:r w:rsidRPr="008C6C34">
        <w:rPr>
          <w:sz w:val="16"/>
        </w:rPr>
        <w:t xml:space="preserve"> of Americans’ phone call records. The House voted 303-121 to send the proposed USAFreedom Act to the </w:t>
      </w:r>
      <w:r w:rsidRPr="008C6C34">
        <w:rPr>
          <w:rStyle w:val="StyleBoldUnderline"/>
        </w:rPr>
        <w:t>Senate</w:t>
      </w:r>
      <w:r w:rsidRPr="008C6C34">
        <w:rPr>
          <w:sz w:val="16"/>
        </w:rPr>
        <w:t xml:space="preserve">, where </w:t>
      </w:r>
      <w:r w:rsidRPr="008C6C34">
        <w:rPr>
          <w:rStyle w:val="StyleBoldUnderline"/>
        </w:rPr>
        <w:t xml:space="preserve">top Democrats have vowed to reinstate privacy protections </w:t>
      </w:r>
      <w:r w:rsidRPr="008C6C34">
        <w:rPr>
          <w:sz w:val="16"/>
        </w:rPr>
        <w:t xml:space="preserve">that critics said were </w:t>
      </w:r>
      <w:r w:rsidRPr="008C6C34">
        <w:rPr>
          <w:rStyle w:val="StyleBoldUnderline"/>
        </w:rPr>
        <w:t xml:space="preserve">weakened after </w:t>
      </w:r>
      <w:r w:rsidRPr="004749A3">
        <w:rPr>
          <w:rStyle w:val="Emphasis"/>
        </w:rPr>
        <w:t xml:space="preserve">negotiations between the White House and leaders on Capitol Hill. </w:t>
      </w:r>
      <w:r w:rsidRPr="008C6C34">
        <w:rPr>
          <w:sz w:val="16"/>
        </w:rPr>
        <w:t xml:space="preserve">Lawmakers acknowledged </w:t>
      </w:r>
      <w:r w:rsidRPr="00504CA1">
        <w:rPr>
          <w:rStyle w:val="StyleBoldUnderline"/>
        </w:rPr>
        <w:t>the bill was not perfect, but</w:t>
      </w:r>
      <w:r w:rsidRPr="008C6C34">
        <w:rPr>
          <w:sz w:val="16"/>
        </w:rPr>
        <w:t xml:space="preserve"> said </w:t>
      </w:r>
      <w:r w:rsidRPr="00504CA1">
        <w:rPr>
          <w:rStyle w:val="StyleBoldUnderline"/>
        </w:rPr>
        <w:t xml:space="preserve">it represented a </w:t>
      </w:r>
      <w:r w:rsidRPr="008C6C34">
        <w:rPr>
          <w:rStyle w:val="Emphasis"/>
        </w:rPr>
        <w:t>first step</w:t>
      </w:r>
      <w:r w:rsidRPr="00504CA1">
        <w:rPr>
          <w:rStyle w:val="StyleBoldUnderline"/>
        </w:rPr>
        <w:t xml:space="preserve"> in halting the dragnet-style sweep of data</w:t>
      </w:r>
      <w:r w:rsidRPr="008C6C34">
        <w:rPr>
          <w:sz w:val="16"/>
        </w:rPr>
        <w:t xml:space="preserve"> disclosed by former NSA contractor Edward Snowden a year ago. </w:t>
      </w:r>
      <w:r w:rsidRPr="00504CA1">
        <w:rPr>
          <w:rStyle w:val="StyleBoldUnderline"/>
        </w:rPr>
        <w:t xml:space="preserve">“The USAFreedom Act is an </w:t>
      </w:r>
      <w:r w:rsidRPr="00504CA1">
        <w:rPr>
          <w:rStyle w:val="Emphasis"/>
        </w:rPr>
        <w:t>important step in the right direction</w:t>
      </w:r>
      <w:r w:rsidRPr="008C6C34">
        <w:rPr>
          <w:sz w:val="16"/>
        </w:rPr>
        <w:t>,” said the Republican and Democratic leaders of the House Judiciary Committee, which crafted the bill, in a joint statement after passage. They called it “</w:t>
      </w:r>
      <w:r w:rsidRPr="00504CA1">
        <w:rPr>
          <w:rStyle w:val="StyleBoldUnderline"/>
        </w:rPr>
        <w:t xml:space="preserve">the first </w:t>
      </w:r>
      <w:r w:rsidRPr="00504CA1">
        <w:rPr>
          <w:rStyle w:val="Emphasis"/>
        </w:rPr>
        <w:t>significant rollback</w:t>
      </w:r>
      <w:r w:rsidRPr="00504CA1">
        <w:rPr>
          <w:rStyle w:val="StyleBoldUnderline"/>
        </w:rPr>
        <w:t xml:space="preserve"> of government surveillance” since the post-Watergate era</w:t>
      </w:r>
      <w:r w:rsidRPr="008C6C34">
        <w:rPr>
          <w:sz w:val="16"/>
        </w:rPr>
        <w:t xml:space="preserve">. </w:t>
      </w:r>
      <w:r w:rsidRPr="00504CA1">
        <w:rPr>
          <w:rStyle w:val="StyleBoldUnderline"/>
        </w:rPr>
        <w:t>The bill seeks to end the NSA’s bulk collection of metadata by requiring the government to make specific requests for</w:t>
      </w:r>
      <w:r w:rsidRPr="008C6C34">
        <w:rPr>
          <w:sz w:val="16"/>
        </w:rPr>
        <w:t xml:space="preserve"> phone or other business </w:t>
      </w:r>
      <w:r w:rsidRPr="00504CA1">
        <w:rPr>
          <w:rStyle w:val="StyleBoldUnderline"/>
        </w:rPr>
        <w:t>records. It also requires the government to obtain a court order, except in emergency situations, before conducting surveillance</w:t>
      </w:r>
      <w:r w:rsidRPr="008C6C34">
        <w:rPr>
          <w:sz w:val="16"/>
        </w:rPr>
        <w:t xml:space="preserve">. Privacy advocates withdrew their support for the bill after </w:t>
      </w:r>
      <w:r w:rsidRPr="00504CA1">
        <w:rPr>
          <w:rStyle w:val="StyleBoldUnderline"/>
        </w:rPr>
        <w:t xml:space="preserve">changes were made in the final days before the </w:t>
      </w:r>
      <w:r w:rsidRPr="00504CA1">
        <w:rPr>
          <w:rStyle w:val="StyleBoldUnderline"/>
        </w:rPr>
        <w:lastRenderedPageBreak/>
        <w:t xml:space="preserve">vote. Chief </w:t>
      </w:r>
      <w:r w:rsidRPr="008C6C34">
        <w:rPr>
          <w:sz w:val="16"/>
        </w:rPr>
        <w:t>among their</w:t>
      </w:r>
      <w:r w:rsidRPr="00504CA1">
        <w:rPr>
          <w:rStyle w:val="StyleBoldUnderline"/>
        </w:rPr>
        <w:t xml:space="preserve"> objections was the </w:t>
      </w:r>
      <w:r w:rsidRPr="008C6C34">
        <w:rPr>
          <w:rStyle w:val="Emphasis"/>
        </w:rPr>
        <w:t>White House insistence</w:t>
      </w:r>
      <w:r w:rsidRPr="00504CA1">
        <w:rPr>
          <w:rStyle w:val="StyleBoldUnderline"/>
        </w:rPr>
        <w:t xml:space="preserve"> on broadening the definition of the types of searches that can be conducted.</w:t>
      </w:r>
      <w:r>
        <w:rPr>
          <w:rStyle w:val="StyleBoldUnderline"/>
        </w:rPr>
        <w:t xml:space="preserve"> </w:t>
      </w:r>
      <w:r w:rsidRPr="00504CA1">
        <w:rPr>
          <w:rStyle w:val="StyleBoldUnderline"/>
        </w:rPr>
        <w:t xml:space="preserve">However, the advocates did </w:t>
      </w:r>
      <w:r w:rsidRPr="008C6C34">
        <w:rPr>
          <w:rStyle w:val="Emphasis"/>
        </w:rPr>
        <w:t>not encourage a "no" vote</w:t>
      </w:r>
      <w:r w:rsidRPr="008C6C34">
        <w:rPr>
          <w:sz w:val="16"/>
        </w:rPr>
        <w:t xml:space="preserve"> and vowed to seek to reinstate privacy protections as the bill heads to the Senate. </w:t>
      </w:r>
      <w:r w:rsidRPr="00504CA1">
        <w:rPr>
          <w:rStyle w:val="StyleBoldUnderline"/>
        </w:rPr>
        <w:t xml:space="preserve">“While far from perfect, this bill is an </w:t>
      </w:r>
      <w:r w:rsidRPr="008C6C34">
        <w:rPr>
          <w:rStyle w:val="Emphasis"/>
        </w:rPr>
        <w:t>unambiguous statement</w:t>
      </w:r>
      <w:r w:rsidRPr="00504CA1">
        <w:rPr>
          <w:rStyle w:val="StyleBoldUnderline"/>
        </w:rPr>
        <w:t xml:space="preserve"> of congressional intent to </w:t>
      </w:r>
      <w:r w:rsidRPr="008C6C34">
        <w:rPr>
          <w:rStyle w:val="Emphasis"/>
        </w:rPr>
        <w:t>rein in the out-of-control NSA,</w:t>
      </w:r>
      <w:r w:rsidRPr="00504CA1">
        <w:rPr>
          <w:rStyle w:val="StyleBoldUnderline"/>
        </w:rPr>
        <w:t>” said</w:t>
      </w:r>
      <w:r w:rsidRPr="008C6C34">
        <w:rPr>
          <w:sz w:val="16"/>
        </w:rPr>
        <w:t xml:space="preserve"> Laura W. Murphy, </w:t>
      </w:r>
      <w:r w:rsidRPr="00504CA1">
        <w:rPr>
          <w:rStyle w:val="StyleBoldUnderline"/>
        </w:rPr>
        <w:t>director of the A</w:t>
      </w:r>
      <w:r w:rsidRPr="008C6C34">
        <w:rPr>
          <w:sz w:val="16"/>
        </w:rPr>
        <w:t xml:space="preserve">merican </w:t>
      </w:r>
      <w:r w:rsidRPr="00504CA1">
        <w:rPr>
          <w:rStyle w:val="StyleBoldUnderline"/>
        </w:rPr>
        <w:t>C</w:t>
      </w:r>
      <w:r w:rsidRPr="008C6C34">
        <w:rPr>
          <w:sz w:val="16"/>
        </w:rPr>
        <w:t xml:space="preserve">ivil </w:t>
      </w:r>
      <w:r w:rsidRPr="00504CA1">
        <w:rPr>
          <w:rStyle w:val="StyleBoldUnderline"/>
        </w:rPr>
        <w:t>L</w:t>
      </w:r>
      <w:r w:rsidRPr="008C6C34">
        <w:rPr>
          <w:sz w:val="16"/>
        </w:rPr>
        <w:t xml:space="preserve">iberties </w:t>
      </w:r>
      <w:r w:rsidRPr="00504CA1">
        <w:rPr>
          <w:rStyle w:val="StyleBoldUnderline"/>
        </w:rPr>
        <w:t>U</w:t>
      </w:r>
      <w:r w:rsidRPr="008C6C34">
        <w:rPr>
          <w:sz w:val="16"/>
        </w:rPr>
        <w:t>nion Washington Legislative Office. “</w:t>
      </w:r>
      <w:r w:rsidRPr="008C6C34">
        <w:rPr>
          <w:rStyle w:val="StyleBoldUnderline"/>
        </w:rPr>
        <w:t>While we share the concerns of many</w:t>
      </w:r>
      <w:r w:rsidRPr="008C6C34">
        <w:rPr>
          <w:sz w:val="16"/>
        </w:rPr>
        <w:t xml:space="preserve"> -- </w:t>
      </w:r>
      <w:r w:rsidRPr="008C6C34">
        <w:rPr>
          <w:rStyle w:val="StyleBoldUnderline"/>
        </w:rPr>
        <w:t>including members of both parties</w:t>
      </w:r>
      <w:r w:rsidRPr="008C6C34">
        <w:rPr>
          <w:sz w:val="16"/>
        </w:rPr>
        <w:t xml:space="preserve"> who rightly believe the bill does not go far enough -- </w:t>
      </w:r>
      <w:r w:rsidRPr="00504CA1">
        <w:rPr>
          <w:rStyle w:val="Emphasis"/>
        </w:rPr>
        <w:t>without it we would be left with no reform at all.”</w:t>
      </w:r>
    </w:p>
    <w:p w:rsidR="004C08BA" w:rsidRDefault="004C08BA" w:rsidP="004C08BA"/>
    <w:p w:rsidR="00560AB7" w:rsidRDefault="00560AB7" w:rsidP="00560AB7"/>
    <w:p w:rsidR="00560AB7" w:rsidRDefault="00560AB7" w:rsidP="00560AB7">
      <w:pPr>
        <w:pStyle w:val="Heading4"/>
      </w:pPr>
      <w:r>
        <w:t>top of docket and obama pushing but passage uncertain – must thread political needle to fight off amendments from privacy advocates and opposition from security hawks</w:t>
      </w:r>
    </w:p>
    <w:p w:rsidR="00560AB7" w:rsidRDefault="00560AB7" w:rsidP="00560AB7">
      <w:pPr>
        <w:rPr>
          <w:rStyle w:val="StyleStyleBold12pt"/>
          <w:b w:val="0"/>
          <w:sz w:val="16"/>
          <w:szCs w:val="16"/>
        </w:rPr>
      </w:pPr>
      <w:r>
        <w:rPr>
          <w:rStyle w:val="StyleStyleBold12pt"/>
        </w:rPr>
        <w:t xml:space="preserve">Brown, 5/23,  </w:t>
      </w:r>
      <w:r w:rsidRPr="004B33A4">
        <w:rPr>
          <w:rStyle w:val="StyleStyleBold12pt"/>
          <w:b w:val="0"/>
          <w:sz w:val="16"/>
          <w:szCs w:val="16"/>
        </w:rPr>
        <w:t xml:space="preserve">(Alex, National Journal, </w:t>
      </w:r>
      <w:hyperlink r:id="rId23" w:history="1">
        <w:r w:rsidRPr="00B6772C">
          <w:rPr>
            <w:rStyle w:val="Hyperlink"/>
            <w:sz w:val="16"/>
            <w:szCs w:val="16"/>
          </w:rPr>
          <w:t>http://www.nationaljournal.com/tech-edge/senators-pledge-stronger-privacy-safeguards-after-house-passes-nsa-bill-brought-to-you-by-softbank-20140523</w:t>
        </w:r>
      </w:hyperlink>
      <w:r w:rsidRPr="004B33A4">
        <w:rPr>
          <w:rStyle w:val="StyleStyleBold12pt"/>
          <w:b w:val="0"/>
          <w:sz w:val="16"/>
          <w:szCs w:val="16"/>
        </w:rPr>
        <w:t>)</w:t>
      </w:r>
    </w:p>
    <w:p w:rsidR="00560AB7" w:rsidRPr="004B33A4" w:rsidRDefault="00560AB7" w:rsidP="00560AB7">
      <w:pPr>
        <w:rPr>
          <w:rStyle w:val="StyleStyleBold12pt"/>
          <w:b w:val="0"/>
          <w:sz w:val="16"/>
          <w:szCs w:val="16"/>
        </w:rPr>
      </w:pPr>
    </w:p>
    <w:p w:rsidR="004C08BA" w:rsidRPr="00560AB7" w:rsidRDefault="00560AB7" w:rsidP="000D7737">
      <w:r w:rsidRPr="00ED458D">
        <w:rPr>
          <w:sz w:val="14"/>
        </w:rPr>
        <w:t xml:space="preserve">TODAY'S TOP PARAGRAPH: </w:t>
      </w:r>
      <w:r w:rsidRPr="004B33A4">
        <w:rPr>
          <w:rStyle w:val="StyleBoldUnderline"/>
        </w:rPr>
        <w:t>The House overwhelmingly passed the Freedom Act, earning bipartisan support despite outrage from tech companies and privacy groups that recent changes have opened up loopholes</w:t>
      </w:r>
      <w:r w:rsidRPr="00ED458D">
        <w:rPr>
          <w:sz w:val="14"/>
        </w:rPr>
        <w:t xml:space="preserve"> in the language. </w:t>
      </w:r>
      <w:r w:rsidRPr="00ED458D">
        <w:rPr>
          <w:rStyle w:val="StyleBoldUnderline"/>
        </w:rPr>
        <w:t xml:space="preserve">Several senators are </w:t>
      </w:r>
      <w:r w:rsidRPr="006F1CDF">
        <w:rPr>
          <w:rStyle w:val="Emphasis"/>
        </w:rPr>
        <w:t>already promising to push for stronger privacy</w:t>
      </w:r>
      <w:r w:rsidRPr="00ED458D">
        <w:rPr>
          <w:rStyle w:val="StyleBoldUnderline"/>
        </w:rPr>
        <w:t xml:space="preserve"> and transparency provisions, and the Judiciary Committee</w:t>
      </w:r>
      <w:r w:rsidRPr="00ED458D">
        <w:rPr>
          <w:sz w:val="14"/>
        </w:rPr>
        <w:t xml:space="preserve"> said it will </w:t>
      </w:r>
      <w:r w:rsidRPr="00ED458D">
        <w:rPr>
          <w:rStyle w:val="StyleBoldUnderline"/>
        </w:rPr>
        <w:t>begin its consideration next month</w:t>
      </w:r>
      <w:r w:rsidRPr="00ED458D">
        <w:rPr>
          <w:sz w:val="14"/>
        </w:rPr>
        <w:t xml:space="preserve">. Business groups are again pushing for a national data-breach law in the wake of the eBay hack, and Sen. John Thune wants a permanent ban on taxing Internet access. TOP NEWS HOUSE EASILY PASSES 'WATERED-DOWN' FREEDOM ACT: Beating back an insurrection from privacy hardliners, the House on Thursday passed the Freedom Act, 313-121. </w:t>
      </w:r>
      <w:r w:rsidRPr="00ED458D">
        <w:rPr>
          <w:rStyle w:val="StyleBoldUnderline"/>
        </w:rPr>
        <w:t>The bill,</w:t>
      </w:r>
      <w:r w:rsidRPr="00ED458D">
        <w:rPr>
          <w:sz w:val="14"/>
        </w:rPr>
        <w:t xml:space="preserve"> which its champions say will end the bulk collection of Americans' phone records, </w:t>
      </w:r>
      <w:r w:rsidRPr="00ED458D">
        <w:rPr>
          <w:rStyle w:val="StyleBoldUnderline"/>
        </w:rPr>
        <w:t xml:space="preserve">underwent two rounds of language-narrowing compromises this month, first at the committee level and then </w:t>
      </w:r>
      <w:r w:rsidRPr="00ED458D">
        <w:rPr>
          <w:rStyle w:val="Emphasis"/>
        </w:rPr>
        <w:t>under pressure from House leadership and the White House</w:t>
      </w:r>
      <w:r w:rsidRPr="00ED458D">
        <w:rPr>
          <w:sz w:val="14"/>
        </w:rPr>
        <w:t xml:space="preserve">. (Volz, NJ) WHO VOTED AGAINST IT? </w:t>
      </w:r>
      <w:r w:rsidRPr="00ED458D">
        <w:rPr>
          <w:rStyle w:val="StyleBoldUnderline"/>
        </w:rPr>
        <w:t xml:space="preserve">Opposition fell </w:t>
      </w:r>
      <w:r w:rsidRPr="00ED458D">
        <w:rPr>
          <w:rStyle w:val="Emphasis"/>
        </w:rPr>
        <w:t>across party lines</w:t>
      </w:r>
      <w:r w:rsidRPr="00ED458D">
        <w:rPr>
          <w:rStyle w:val="StyleBoldUnderline"/>
        </w:rPr>
        <w:t>, with 51 Republicans and 70 Democrats</w:t>
      </w:r>
      <w:r w:rsidRPr="00ED458D">
        <w:rPr>
          <w:sz w:val="14"/>
        </w:rPr>
        <w:t xml:space="preserve">. That included 76 of the 152 cosponsors of the original Freedom Act and several members of the Judiciary Committee, which unanimously passed an earlier draft just weeks ago. Reps. Zoe Lofgren and Rush Holt led the opposition during morning debate. Republicans Justin Amash and Darrell Issa also voted no, as did Anna Eshoo and Doris Matsui, both California Democrats with ties to Silicon Valley. Click here for the full roll call. </w:t>
      </w:r>
      <w:r w:rsidRPr="00ED458D">
        <w:rPr>
          <w:rStyle w:val="StyleBoldUnderline"/>
        </w:rPr>
        <w:t>SENATORS ALREADY HAVE SOME CONCERNS</w:t>
      </w:r>
      <w:r w:rsidRPr="00ED458D">
        <w:rPr>
          <w:sz w:val="14"/>
        </w:rPr>
        <w:t xml:space="preserve"> ... </w:t>
      </w:r>
      <w:r w:rsidRPr="00ED458D">
        <w:rPr>
          <w:rStyle w:val="StyleBoldUnderline"/>
        </w:rPr>
        <w:t xml:space="preserve">Several </w:t>
      </w:r>
      <w:r w:rsidRPr="006F1CDF">
        <w:rPr>
          <w:rStyle w:val="Emphasis"/>
        </w:rPr>
        <w:t>key senators</w:t>
      </w:r>
      <w:r w:rsidRPr="00ED458D">
        <w:rPr>
          <w:rStyle w:val="StyleBoldUnderline"/>
        </w:rPr>
        <w:t xml:space="preserve"> swiftly indicated the House's</w:t>
      </w:r>
      <w:r w:rsidRPr="00ED458D">
        <w:rPr>
          <w:sz w:val="14"/>
        </w:rPr>
        <w:t xml:space="preserve"> Freedom </w:t>
      </w:r>
      <w:r w:rsidRPr="00ED458D">
        <w:rPr>
          <w:rStyle w:val="StyleBoldUnderline"/>
        </w:rPr>
        <w:t xml:space="preserve">Act was </w:t>
      </w:r>
      <w:r w:rsidRPr="00ED458D">
        <w:rPr>
          <w:rStyle w:val="Emphasis"/>
        </w:rPr>
        <w:t>not about to earn a rubber stamp</w:t>
      </w:r>
      <w:r w:rsidRPr="00ED458D">
        <w:rPr>
          <w:rStyle w:val="StyleBoldUnderline"/>
        </w:rPr>
        <w:t xml:space="preserve"> in the upper chamber. Senate Judiciary Chair</w:t>
      </w:r>
      <w:r w:rsidRPr="00ED458D">
        <w:rPr>
          <w:sz w:val="14"/>
        </w:rPr>
        <w:t xml:space="preserve">man Patrick </w:t>
      </w:r>
      <w:r w:rsidRPr="00ED458D">
        <w:rPr>
          <w:rStyle w:val="StyleBoldUnderline"/>
        </w:rPr>
        <w:t>Leahy said he was "disappointed" in the measure for lacking "meaningful reforms contained in the original" version</w:t>
      </w:r>
      <w:r w:rsidRPr="00ED458D">
        <w:rPr>
          <w:sz w:val="14"/>
        </w:rPr>
        <w:t xml:space="preserve"> of the bill. </w:t>
      </w:r>
      <w:r w:rsidRPr="00ED458D">
        <w:rPr>
          <w:rStyle w:val="StyleBoldUnderline"/>
        </w:rPr>
        <w:t>His committee plans to take up NSA reform in June.</w:t>
      </w:r>
      <w:r>
        <w:rPr>
          <w:rStyle w:val="StyleBoldUnderline"/>
        </w:rPr>
        <w:t xml:space="preserve"> </w:t>
      </w:r>
      <w:r w:rsidRPr="00ED458D">
        <w:rPr>
          <w:rStyle w:val="StyleBoldUnderline"/>
        </w:rPr>
        <w:t>Other senators were more forceful</w:t>
      </w:r>
      <w:r w:rsidRPr="00ED458D">
        <w:rPr>
          <w:sz w:val="14"/>
        </w:rPr>
        <w:t xml:space="preserve">. Ron </w:t>
      </w:r>
      <w:r w:rsidRPr="00ED458D">
        <w:rPr>
          <w:rStyle w:val="StyleBoldUnderline"/>
        </w:rPr>
        <w:t>Wyden,</w:t>
      </w:r>
      <w:r w:rsidRPr="00ED458D">
        <w:rPr>
          <w:sz w:val="14"/>
        </w:rPr>
        <w:t xml:space="preserve"> in noting his opposition, said lower chamber "watered it down so far that it fails to protect Americans from suspicionless mass surveillance." Added Rand </w:t>
      </w:r>
      <w:r w:rsidRPr="00ED458D">
        <w:rPr>
          <w:rStyle w:val="StyleBoldUnderline"/>
        </w:rPr>
        <w:t>Paul:</w:t>
      </w:r>
      <w:r w:rsidRPr="00ED458D">
        <w:rPr>
          <w:sz w:val="14"/>
        </w:rPr>
        <w:t xml:space="preserve"> "We need to have some reforms but I'm not sure they've gone far enough." Mark </w:t>
      </w:r>
      <w:r w:rsidRPr="00ED458D">
        <w:rPr>
          <w:rStyle w:val="StyleBoldUnderline"/>
        </w:rPr>
        <w:t>Udall and</w:t>
      </w:r>
      <w:r w:rsidRPr="00ED458D">
        <w:rPr>
          <w:sz w:val="14"/>
        </w:rPr>
        <w:t xml:space="preserve"> Richard </w:t>
      </w:r>
      <w:r w:rsidRPr="00ED458D">
        <w:rPr>
          <w:rStyle w:val="StyleBoldUnderline"/>
        </w:rPr>
        <w:t>Blumenthal also blasted the House compromise.</w:t>
      </w:r>
      <w:r>
        <w:rPr>
          <w:rStyle w:val="StyleBoldUnderline"/>
        </w:rPr>
        <w:t xml:space="preserve"> </w:t>
      </w:r>
      <w:r w:rsidRPr="00ED458D">
        <w:rPr>
          <w:rStyle w:val="StyleBoldUnderline"/>
        </w:rPr>
        <w:t>But on the reverse end of the pendulum, Intell</w:t>
      </w:r>
      <w:r w:rsidRPr="00ED458D">
        <w:rPr>
          <w:sz w:val="14"/>
        </w:rPr>
        <w:t xml:space="preserve">igence </w:t>
      </w:r>
      <w:r w:rsidRPr="00ED458D">
        <w:rPr>
          <w:rStyle w:val="StyleBoldUnderline"/>
        </w:rPr>
        <w:t>Chair</w:t>
      </w:r>
      <w:r w:rsidRPr="00ED458D">
        <w:rPr>
          <w:sz w:val="14"/>
        </w:rPr>
        <w:t xml:space="preserve">man Dianne </w:t>
      </w:r>
      <w:r w:rsidRPr="00ED458D">
        <w:rPr>
          <w:rStyle w:val="StyleBoldUnderline"/>
        </w:rPr>
        <w:t>Feinstein didn't warmly embrace the House package, either.</w:t>
      </w:r>
      <w:r w:rsidRPr="00ED458D">
        <w:rPr>
          <w:sz w:val="14"/>
        </w:rPr>
        <w:t xml:space="preserve"> In an evening statement, </w:t>
      </w:r>
      <w:r w:rsidRPr="00ED458D">
        <w:rPr>
          <w:rStyle w:val="StyleBoldUnderline"/>
        </w:rPr>
        <w:t>the national-security hawk merely said she was "open to considering the legislation when the Senate returns</w:t>
      </w:r>
      <w:r w:rsidRPr="00ED458D">
        <w:rPr>
          <w:sz w:val="14"/>
        </w:rPr>
        <w:t xml:space="preserve"> to Washington."</w:t>
      </w:r>
      <w:r w:rsidR="000D7737" w:rsidRPr="00560AB7">
        <w:t xml:space="preserve"> </w:t>
      </w:r>
    </w:p>
    <w:p w:rsidR="00986C35" w:rsidRDefault="00986C35" w:rsidP="00986C35">
      <w:pPr>
        <w:rPr>
          <w:rStyle w:val="StyleBoldUnderline"/>
        </w:rPr>
      </w:pPr>
    </w:p>
    <w:p w:rsidR="00986C35" w:rsidRPr="0051450C" w:rsidRDefault="00986C35" w:rsidP="004A621E">
      <w:pPr>
        <w:pStyle w:val="Heading1"/>
      </w:pPr>
      <w:r>
        <w:lastRenderedPageBreak/>
        <w:t>Internals</w:t>
      </w:r>
    </w:p>
    <w:p w:rsidR="00986C35" w:rsidRPr="005C3EDE" w:rsidRDefault="00986C35" w:rsidP="00986C35">
      <w:pPr>
        <w:pStyle w:val="Heading3"/>
      </w:pPr>
      <w:r w:rsidRPr="005C3EDE">
        <w:lastRenderedPageBreak/>
        <w:t>PC Key – Middle Ground</w:t>
      </w:r>
      <w:r w:rsidR="005C3EDE">
        <w:t xml:space="preserve"> </w:t>
      </w:r>
    </w:p>
    <w:p w:rsidR="00986C35" w:rsidRDefault="00986C35" w:rsidP="00986C35"/>
    <w:p w:rsidR="00986C35" w:rsidRDefault="00986C35" w:rsidP="00986C35"/>
    <w:p w:rsidR="00E63E0E" w:rsidRPr="00766A7B" w:rsidRDefault="00E63E0E" w:rsidP="00766A7B">
      <w:pPr>
        <w:pStyle w:val="Heading4"/>
      </w:pPr>
      <w:r w:rsidRPr="00766A7B">
        <w:t>Obama Pushing moderate NSA reform but passage not guaranteed – PC key to find the congressional sweet spot on house bill</w:t>
      </w:r>
    </w:p>
    <w:p w:rsidR="00E63E0E" w:rsidRPr="00003D59" w:rsidRDefault="00E63E0E" w:rsidP="00E63E0E">
      <w:pPr>
        <w:rPr>
          <w:rStyle w:val="StyleStyleBold12pt"/>
        </w:rPr>
      </w:pPr>
      <w:r>
        <w:rPr>
          <w:rStyle w:val="StyleStyleBold12pt"/>
        </w:rPr>
        <w:t>Hawkings, 14</w:t>
      </w:r>
    </w:p>
    <w:p w:rsidR="00E63E0E" w:rsidRDefault="00E63E0E" w:rsidP="00E63E0E">
      <w:pPr>
        <w:rPr>
          <w:sz w:val="16"/>
        </w:rPr>
      </w:pPr>
      <w:r>
        <w:rPr>
          <w:sz w:val="16"/>
        </w:rPr>
        <w:t>David Hawkings, Roll Call, 3/25/14, Hill’s Bipartisan Deadlock on Phone Records May Be Easing, blogs.rollcall.com/hawkings/obama-nsa-reform-plan-could-ease-congressional-deadlock-on-spying/2/</w:t>
      </w:r>
    </w:p>
    <w:p w:rsidR="00E63E0E" w:rsidRDefault="00E63E0E" w:rsidP="00E63E0E">
      <w:pPr>
        <w:rPr>
          <w:sz w:val="16"/>
        </w:rPr>
      </w:pPr>
    </w:p>
    <w:p w:rsidR="00E63E0E" w:rsidRDefault="00E63E0E" w:rsidP="00E63E0E">
      <w:pPr>
        <w:rPr>
          <w:sz w:val="16"/>
        </w:rPr>
      </w:pPr>
      <w:r w:rsidRPr="00105CD4">
        <w:rPr>
          <w:rStyle w:val="StyleBoldUnderline"/>
        </w:rPr>
        <w:t>Eight months ago</w:t>
      </w:r>
      <w:r>
        <w:rPr>
          <w:sz w:val="16"/>
        </w:rPr>
        <w:t xml:space="preserve">, in one of its most important and fascinatingly nonpartisan votes of recent memory, </w:t>
      </w:r>
      <w:r w:rsidRPr="00105CD4">
        <w:rPr>
          <w:rStyle w:val="StyleBoldUnderline"/>
        </w:rPr>
        <w:t xml:space="preserve">the House came up just seven members short of eviscerating the government’s vast effort to keep tabs on American phone habits. The roll call revealed a </w:t>
      </w:r>
      <w:r w:rsidRPr="00105CD4">
        <w:rPr>
          <w:rStyle w:val="Emphasis"/>
        </w:rPr>
        <w:t>profound divide in Congress</w:t>
      </w:r>
      <w:r w:rsidRPr="00105CD4">
        <w:rPr>
          <w:rStyle w:val="StyleBoldUnderline"/>
        </w:rPr>
        <w:t xml:space="preserve"> on how assertively the intelligence community should be allowed to probe</w:t>
      </w:r>
      <w:r>
        <w:rPr>
          <w:sz w:val="16"/>
        </w:rPr>
        <w:t xml:space="preserve"> into the personal lives of private citizens in the cause of thwarting terrorism. </w:t>
      </w:r>
      <w:r w:rsidRPr="00105CD4">
        <w:rPr>
          <w:rStyle w:val="StyleBoldUnderline"/>
        </w:rPr>
        <w:t>It is a split that has stymied legislative efforts to revamp the N</w:t>
      </w:r>
      <w:r>
        <w:rPr>
          <w:sz w:val="16"/>
        </w:rPr>
        <w:t xml:space="preserve">ational </w:t>
      </w:r>
      <w:r w:rsidRPr="00105CD4">
        <w:rPr>
          <w:rStyle w:val="StyleBoldUnderline"/>
        </w:rPr>
        <w:t>S</w:t>
      </w:r>
      <w:r>
        <w:rPr>
          <w:sz w:val="16"/>
        </w:rPr>
        <w:t xml:space="preserve">ecurity </w:t>
      </w:r>
      <w:r w:rsidRPr="00105CD4">
        <w:rPr>
          <w:rStyle w:val="StyleBoldUnderline"/>
        </w:rPr>
        <w:t>A</w:t>
      </w:r>
      <w:r>
        <w:rPr>
          <w:sz w:val="16"/>
        </w:rPr>
        <w:t xml:space="preserve">gency’s bulk data collection programs. </w:t>
      </w:r>
      <w:r w:rsidRPr="00003D59">
        <w:rPr>
          <w:rStyle w:val="Emphasis"/>
        </w:rPr>
        <w:t>Until now, maybe</w:t>
      </w:r>
      <w:r w:rsidRPr="00105CD4">
        <w:rPr>
          <w:rStyle w:val="StyleBoldUnderline"/>
        </w:rPr>
        <w:t>. Senior members with jurisdiction over the surveillance efforts, in both parties and on both sides of the Hill, are signaling</w:t>
      </w:r>
      <w:r>
        <w:rPr>
          <w:sz w:val="16"/>
        </w:rPr>
        <w:t xml:space="preserve"> generalized and </w:t>
      </w:r>
      <w:r w:rsidRPr="00105CD4">
        <w:rPr>
          <w:rStyle w:val="Emphasis"/>
        </w:rPr>
        <w:t>tentative but nonetheless clear support</w:t>
      </w:r>
      <w:r>
        <w:rPr>
          <w:sz w:val="16"/>
        </w:rPr>
        <w:t xml:space="preserve"> </w:t>
      </w:r>
      <w:r w:rsidRPr="00105CD4">
        <w:rPr>
          <w:rStyle w:val="StyleBoldUnderline"/>
        </w:rPr>
        <w:t xml:space="preserve">for the central elements of a proposed compromise that </w:t>
      </w:r>
      <w:r>
        <w:rPr>
          <w:sz w:val="16"/>
        </w:rPr>
        <w:t xml:space="preserve">President Barack </w:t>
      </w:r>
      <w:r w:rsidRPr="00105CD4">
        <w:rPr>
          <w:rStyle w:val="StyleBoldUnderline"/>
        </w:rPr>
        <w:t>Obama</w:t>
      </w:r>
      <w:r>
        <w:rPr>
          <w:sz w:val="16"/>
        </w:rPr>
        <w:t xml:space="preserve"> previewed Tuesday and </w:t>
      </w:r>
      <w:r w:rsidRPr="00105CD4">
        <w:rPr>
          <w:rStyle w:val="StyleBoldUnderline"/>
        </w:rPr>
        <w:t>will formally unveil</w:t>
      </w:r>
      <w:r>
        <w:rPr>
          <w:sz w:val="16"/>
        </w:rPr>
        <w:t xml:space="preserve"> by week’s end. </w:t>
      </w:r>
      <w:r w:rsidRPr="00105CD4">
        <w:rPr>
          <w:rStyle w:val="StyleBoldUnderline"/>
        </w:rPr>
        <w:t>The president</w:t>
      </w:r>
      <w:r>
        <w:rPr>
          <w:sz w:val="16"/>
        </w:rPr>
        <w:t xml:space="preserve">, in other words, </w:t>
      </w:r>
      <w:r w:rsidRPr="00105CD4">
        <w:rPr>
          <w:rStyle w:val="StyleBoldUnderline"/>
        </w:rPr>
        <w:t xml:space="preserve">may be close to </w:t>
      </w:r>
      <w:r w:rsidRPr="00105CD4">
        <w:rPr>
          <w:rStyle w:val="Emphasis"/>
        </w:rPr>
        <w:t>finding the congressional sweet spot</w:t>
      </w:r>
      <w:r w:rsidRPr="00105CD4">
        <w:rPr>
          <w:rStyle w:val="StyleBoldUnderline"/>
        </w:rPr>
        <w:t xml:space="preserve"> on one of the most vexing problems he’s faced — an issue that surged onto Washington’s agenda</w:t>
      </w:r>
      <w:r>
        <w:rPr>
          <w:sz w:val="16"/>
        </w:rPr>
        <w:t xml:space="preserve"> after the secret phone records collection efforts were disclosed by former NSA contractor Edward Snowden. </w:t>
      </w:r>
      <w:r w:rsidRPr="00105CD4">
        <w:rPr>
          <w:rStyle w:val="StyleBoldUnderline"/>
        </w:rPr>
        <w:t xml:space="preserve">If Obama can </w:t>
      </w:r>
      <w:r w:rsidRPr="00003D59">
        <w:rPr>
          <w:rStyle w:val="Emphasis"/>
        </w:rPr>
        <w:t>seal the deal</w:t>
      </w:r>
      <w:r w:rsidRPr="00105CD4">
        <w:rPr>
          <w:rStyle w:val="StyleBoldUnderline"/>
        </w:rPr>
        <w:t xml:space="preserve">, which he’s pledged to </w:t>
      </w:r>
      <w:r w:rsidRPr="00003D59">
        <w:rPr>
          <w:rStyle w:val="Emphasis"/>
        </w:rPr>
        <w:t>push for by the end of June</w:t>
      </w:r>
      <w:r w:rsidRPr="00105CD4">
        <w:rPr>
          <w:rStyle w:val="StyleBoldUnderline"/>
        </w:rPr>
        <w:t>, it would almost surely rank among his most important second-term victories at the Capitol</w:t>
      </w:r>
      <w:r w:rsidRPr="00E63E0E">
        <w:rPr>
          <w:rStyle w:val="StyleBoldUnderline"/>
        </w:rPr>
        <w:t>. It</w:t>
      </w:r>
      <w:r>
        <w:rPr>
          <w:sz w:val="16"/>
        </w:rPr>
        <w:t xml:space="preserve"> also </w:t>
      </w:r>
      <w:r w:rsidRPr="00E63E0E">
        <w:rPr>
          <w:rStyle w:val="StyleBoldUnderline"/>
        </w:rPr>
        <w:t>would create an exception that proves the rule about the improbability of bipartisan agreement</w:t>
      </w:r>
      <w:r>
        <w:rPr>
          <w:sz w:val="16"/>
        </w:rPr>
        <w:t xml:space="preserve"> </w:t>
      </w:r>
      <w:r w:rsidRPr="00003D59">
        <w:rPr>
          <w:rStyle w:val="StyleBoldUnderline"/>
        </w:rPr>
        <w:t xml:space="preserve">on </w:t>
      </w:r>
      <w:r w:rsidRPr="00E63E0E">
        <w:rPr>
          <w:rStyle w:val="Emphasis"/>
        </w:rPr>
        <w:t>hot-button issues</w:t>
      </w:r>
      <w:r w:rsidRPr="00003D59">
        <w:rPr>
          <w:rStyle w:val="StyleBoldUnderline"/>
        </w:rPr>
        <w:t xml:space="preserve"> in an election season</w:t>
      </w:r>
      <w:r>
        <w:rPr>
          <w:sz w:val="16"/>
        </w:rPr>
        <w:t xml:space="preserve">.  “I recognize that people were concerned about what might happen in the future with that bulk data,” Obama said at a news conference in The Hague, where he’s been working to gain support for containing Russia from a group of European leaders who have their own complaints about U.S. spying on telephone calls. “This proposal that’s been presented to me would eliminate that concern.” The top two members of </w:t>
      </w:r>
      <w:r w:rsidRPr="00003D59">
        <w:rPr>
          <w:rStyle w:val="StyleBoldUnderline"/>
        </w:rPr>
        <w:t>the House</w:t>
      </w:r>
      <w:r>
        <w:rPr>
          <w:sz w:val="16"/>
        </w:rPr>
        <w:t xml:space="preserve"> Intelligence Committee, GOP Chairman Mike Rogers of Michigan and ranking Democrat C.A. Dutch Ruppersberger of Maryland, introduced their own </w:t>
      </w:r>
      <w:r w:rsidRPr="00003D59">
        <w:rPr>
          <w:rStyle w:val="StyleBoldUnderline"/>
        </w:rPr>
        <w:t>bill</w:t>
      </w:r>
      <w:r>
        <w:rPr>
          <w:sz w:val="16"/>
        </w:rPr>
        <w:t xml:space="preserve"> to revamp surveillance policy Tuesday — and declared they expect it would </w:t>
      </w:r>
      <w:r w:rsidRPr="00003D59">
        <w:rPr>
          <w:rStyle w:val="StyleBoldUnderline"/>
        </w:rPr>
        <w:t>track very closely with the language coming from the administration. They</w:t>
      </w:r>
      <w:r>
        <w:rPr>
          <w:sz w:val="16"/>
        </w:rPr>
        <w:t xml:space="preserve"> said they </w:t>
      </w:r>
      <w:r w:rsidRPr="00003D59">
        <w:rPr>
          <w:rStyle w:val="StyleBoldUnderline"/>
        </w:rPr>
        <w:t xml:space="preserve">had been </w:t>
      </w:r>
      <w:r w:rsidRPr="00003D59">
        <w:rPr>
          <w:rStyle w:val="Emphasis"/>
        </w:rPr>
        <w:t>negotiating with White House officials</w:t>
      </w:r>
      <w:r>
        <w:rPr>
          <w:sz w:val="16"/>
        </w:rPr>
        <w:t xml:space="preserve"> for several weeks and viewed the two proposals as compatible. </w:t>
      </w:r>
      <w:r w:rsidRPr="00003D59">
        <w:rPr>
          <w:rStyle w:val="StyleBoldUnderline"/>
        </w:rPr>
        <w:t>At their core</w:t>
      </w:r>
      <w:r>
        <w:rPr>
          <w:sz w:val="16"/>
        </w:rPr>
        <w:t xml:space="preserve">, both </w:t>
      </w:r>
      <w:r w:rsidRPr="00003D59">
        <w:rPr>
          <w:rStyle w:val="StyleBoldUnderline"/>
        </w:rPr>
        <w:t>the Obama</w:t>
      </w:r>
      <w:r>
        <w:rPr>
          <w:sz w:val="16"/>
        </w:rPr>
        <w:t xml:space="preserve"> and House </w:t>
      </w:r>
      <w:r w:rsidRPr="00003D59">
        <w:rPr>
          <w:rStyle w:val="StyleBoldUnderline"/>
        </w:rPr>
        <w:t>bills would end the NSA practice of</w:t>
      </w:r>
      <w:r>
        <w:rPr>
          <w:sz w:val="16"/>
        </w:rPr>
        <w:t xml:space="preserve"> sucking up and </w:t>
      </w:r>
      <w:r w:rsidRPr="00003D59">
        <w:rPr>
          <w:rStyle w:val="StyleBoldUnderline"/>
        </w:rPr>
        <w:t xml:space="preserve">storing for five years </w:t>
      </w:r>
      <w:r>
        <w:rPr>
          <w:sz w:val="16"/>
        </w:rPr>
        <w:t xml:space="preserve">the date and time, duration and destination of many </w:t>
      </w:r>
      <w:r w:rsidRPr="00003D59">
        <w:rPr>
          <w:rStyle w:val="StyleBoldUnderline"/>
        </w:rPr>
        <w:t>millions of phone calls</w:t>
      </w:r>
      <w:r>
        <w:rPr>
          <w:sz w:val="16"/>
        </w:rPr>
        <w:t xml:space="preserve"> placed or received by Americans. Instead, the phone companies would be required to retain this so-called metadata (and comparable information about email and Internet use) for 18 months, their current practice. And the government would have to obtain something like a search warrant from the Foreign Intelligence Surveillance Court, meaning in each discreet case a judge would limit how deeply the telecom companies would have to query their databases in hopes of finding calling patterns that suggest national security threats. Since both Rogers and Ruppersberger have been prominent defenders of the bulk collection system, any agreement they reach that has Obama’s blessing can be expected to pass the House. It should garner support from a lopsided majority of the 217 House members (three-fifths of the Republicans and two-fifths of the Democrats) who voted to stick with the status quo last July. And </w:t>
      </w:r>
      <w:r w:rsidRPr="00003D59">
        <w:rPr>
          <w:rStyle w:val="StyleBoldUnderline"/>
        </w:rPr>
        <w:t>it stands a chance to win over at least some on the other side — an unusual coalition of</w:t>
      </w:r>
      <w:r>
        <w:rPr>
          <w:sz w:val="16"/>
        </w:rPr>
        <w:t xml:space="preserve"> 94 mostly </w:t>
      </w:r>
      <w:r w:rsidRPr="00003D59">
        <w:rPr>
          <w:rStyle w:val="StyleBoldUnderline"/>
        </w:rPr>
        <w:t>libertarian-leaning</w:t>
      </w:r>
      <w:r>
        <w:rPr>
          <w:sz w:val="16"/>
        </w:rPr>
        <w:t xml:space="preserve"> tea party </w:t>
      </w:r>
      <w:r w:rsidRPr="00003D59">
        <w:rPr>
          <w:rStyle w:val="StyleBoldUnderline"/>
        </w:rPr>
        <w:t>Republicans and</w:t>
      </w:r>
      <w:r>
        <w:rPr>
          <w:sz w:val="16"/>
        </w:rPr>
        <w:t xml:space="preserve"> 111 </w:t>
      </w:r>
      <w:r w:rsidRPr="00003D59">
        <w:rPr>
          <w:rStyle w:val="StyleBoldUnderline"/>
        </w:rPr>
        <w:t>liberal Democrats, who say NSA searches</w:t>
      </w:r>
      <w:r>
        <w:rPr>
          <w:sz w:val="16"/>
        </w:rPr>
        <w:t xml:space="preserve"> of the databases </w:t>
      </w:r>
      <w:r w:rsidRPr="00003D59">
        <w:rPr>
          <w:rStyle w:val="StyleBoldUnderline"/>
        </w:rPr>
        <w:t>should be limited</w:t>
      </w:r>
      <w:r>
        <w:rPr>
          <w:sz w:val="16"/>
        </w:rPr>
        <w:t xml:space="preserve"> to information about existing targets of investigations. But one leader of that camp vowed to work for the defeat of any measure that looks like either the Obama or Intelligence panel plans. Republican Rep. Jim Sensenbrenner of Wisconsin, who as chairman of House Judiciary a decade ago was instrumental in writing the Patriot Act, believes that law has been grossly misapplied by the NSA to invade personal privacy much too easily. Sensenbrenner said he would continue to push his measure to almost entirely prevent the NSA from looking at telecommunications metadata. But </w:t>
      </w:r>
      <w:r w:rsidRPr="00003D59">
        <w:rPr>
          <w:rStyle w:val="StyleBoldUnderline"/>
        </w:rPr>
        <w:t>the sponsor of the companion Senate bill, Judiciary Chairman</w:t>
      </w:r>
      <w:r>
        <w:rPr>
          <w:sz w:val="16"/>
        </w:rPr>
        <w:t xml:space="preserve"> Patrick J. </w:t>
      </w:r>
      <w:r w:rsidRPr="00003D59">
        <w:rPr>
          <w:rStyle w:val="StyleBoldUnderline"/>
        </w:rPr>
        <w:t>Leahy</w:t>
      </w:r>
      <w:r>
        <w:rPr>
          <w:sz w:val="16"/>
        </w:rPr>
        <w:t xml:space="preserve">, D-Vt., said he would </w:t>
      </w:r>
      <w:r w:rsidRPr="00003D59">
        <w:rPr>
          <w:rStyle w:val="StyleBoldUnderline"/>
        </w:rPr>
        <w:t xml:space="preserve">remain open to finding the </w:t>
      </w:r>
      <w:r w:rsidRPr="0051450C">
        <w:rPr>
          <w:rStyle w:val="Emphasis"/>
        </w:rPr>
        <w:t>makings of a deal</w:t>
      </w:r>
      <w:r w:rsidRPr="00003D59">
        <w:rPr>
          <w:rStyle w:val="StyleBoldUnderline"/>
        </w:rPr>
        <w:t xml:space="preserve"> in the Obama plan</w:t>
      </w:r>
      <w:r>
        <w:rPr>
          <w:sz w:val="16"/>
        </w:rPr>
        <w:t xml:space="preserve">. Leahy signaled the legislative negotiating would be much smoother if Obama suspended the bulk data collection during the </w:t>
      </w:r>
      <w:r>
        <w:rPr>
          <w:sz w:val="16"/>
        </w:rPr>
        <w:lastRenderedPageBreak/>
        <w:t xml:space="preserve">talks. Much more enthusiastic was Calfornia’s Dianne </w:t>
      </w:r>
      <w:r w:rsidRPr="00003D59">
        <w:rPr>
          <w:rStyle w:val="StyleBoldUnderline"/>
        </w:rPr>
        <w:t>Feinstein, the Democratic chairwoman of the Senate Intelligence Committee</w:t>
      </w:r>
      <w:r>
        <w:rPr>
          <w:sz w:val="16"/>
        </w:rPr>
        <w:t xml:space="preserve">, who </w:t>
      </w:r>
      <w:r w:rsidRPr="00003D59">
        <w:rPr>
          <w:rStyle w:val="StyleBoldUnderline"/>
        </w:rPr>
        <w:t>said she generally supports the House proposal and views Obama’s plan “a worthy effort.” Her committee’s top Republican,</w:t>
      </w:r>
      <w:r>
        <w:rPr>
          <w:sz w:val="16"/>
        </w:rPr>
        <w:t xml:space="preserve"> the retiring Saxby Chambliss of Georgia, </w:t>
      </w:r>
      <w:r w:rsidRPr="00003D59">
        <w:rPr>
          <w:rStyle w:val="StyleBoldUnderline"/>
        </w:rPr>
        <w:t xml:space="preserve">was </w:t>
      </w:r>
      <w:r w:rsidRPr="00003D59">
        <w:t>a bit</w:t>
      </w:r>
      <w:r w:rsidRPr="00003D59">
        <w:rPr>
          <w:rStyle w:val="StyleBoldUnderline"/>
        </w:rPr>
        <w:t xml:space="preserve"> </w:t>
      </w:r>
      <w:r w:rsidRPr="00003D59">
        <w:rPr>
          <w:rStyle w:val="Emphasis"/>
        </w:rPr>
        <w:t>more equivocal but gave a strong indication he was eager to cut a deal</w:t>
      </w:r>
      <w:r w:rsidRPr="00003D59">
        <w:rPr>
          <w:rStyle w:val="StyleBoldUnderline"/>
        </w:rPr>
        <w:t xml:space="preserve"> based on the ideas from </w:t>
      </w:r>
      <w:r w:rsidRPr="0051450C">
        <w:rPr>
          <w:rStyle w:val="StyleBoldUnderline"/>
        </w:rPr>
        <w:t>the House and the</w:t>
      </w:r>
      <w:r>
        <w:rPr>
          <w:sz w:val="16"/>
        </w:rPr>
        <w:t xml:space="preserve"> </w:t>
      </w:r>
      <w:r w:rsidRPr="00003D59">
        <w:rPr>
          <w:rStyle w:val="StyleBoldUnderline"/>
        </w:rPr>
        <w:t>White House</w:t>
      </w:r>
      <w:r>
        <w:rPr>
          <w:sz w:val="16"/>
        </w:rPr>
        <w:t>.</w:t>
      </w:r>
    </w:p>
    <w:p w:rsidR="00E63E0E" w:rsidRDefault="00E63E0E" w:rsidP="00986C35"/>
    <w:p w:rsidR="00986C35" w:rsidRDefault="00986C35" w:rsidP="00986C35">
      <w:pPr>
        <w:pStyle w:val="Heading4"/>
      </w:pPr>
      <w:r>
        <w:t>PC key to pass NSA reform and fight off overly aggressive amendments</w:t>
      </w:r>
    </w:p>
    <w:p w:rsidR="00986C35" w:rsidRDefault="00986C35" w:rsidP="00986C35">
      <w:pPr>
        <w:rPr>
          <w:rStyle w:val="StyleStyleBold12pt"/>
          <w:b w:val="0"/>
          <w:sz w:val="16"/>
          <w:szCs w:val="16"/>
        </w:rPr>
      </w:pPr>
      <w:r>
        <w:rPr>
          <w:rStyle w:val="StyleStyleBold12pt"/>
        </w:rPr>
        <w:t xml:space="preserve">Wyler, 14  </w:t>
      </w:r>
      <w:r w:rsidRPr="004613D1">
        <w:rPr>
          <w:rStyle w:val="StyleStyleBold12pt"/>
          <w:b w:val="0"/>
          <w:sz w:val="16"/>
          <w:szCs w:val="16"/>
        </w:rPr>
        <w:t xml:space="preserve">(Grace, politics editor and reporter at Business Insider, 1/8, </w:t>
      </w:r>
      <w:hyperlink r:id="rId24" w:history="1">
        <w:r w:rsidRPr="00B6772C">
          <w:rPr>
            <w:rStyle w:val="Hyperlink"/>
            <w:sz w:val="16"/>
            <w:szCs w:val="16"/>
          </w:rPr>
          <w:t>http://motherboard.vice.com/en_ca/blog/the-six-biggest-science-and-tech-issues-facing-congress-this-year</w:t>
        </w:r>
      </w:hyperlink>
      <w:r w:rsidRPr="004613D1">
        <w:rPr>
          <w:rStyle w:val="StyleStyleBold12pt"/>
          <w:b w:val="0"/>
          <w:sz w:val="16"/>
          <w:szCs w:val="16"/>
        </w:rPr>
        <w:t>)</w:t>
      </w:r>
    </w:p>
    <w:p w:rsidR="00986C35" w:rsidRPr="004613D1" w:rsidRDefault="00986C35" w:rsidP="00986C35">
      <w:pPr>
        <w:rPr>
          <w:rStyle w:val="StyleStyleBold12pt"/>
          <w:b w:val="0"/>
        </w:rPr>
      </w:pPr>
    </w:p>
    <w:p w:rsidR="00986C35" w:rsidRPr="008C4D2A" w:rsidRDefault="00986C35" w:rsidP="00986C35">
      <w:pPr>
        <w:rPr>
          <w:rStyle w:val="StyleBoldUnderline"/>
        </w:rPr>
      </w:pPr>
      <w:r w:rsidRPr="00976631">
        <w:rPr>
          <w:sz w:val="16"/>
        </w:rPr>
        <w:t xml:space="preserve">After reaching a new nadir of productivity in 2013, </w:t>
      </w:r>
      <w:r w:rsidRPr="00976631">
        <w:rPr>
          <w:rStyle w:val="StyleBoldUnderline"/>
        </w:rPr>
        <w:t>Congress</w:t>
      </w:r>
      <w:r w:rsidRPr="00976631">
        <w:rPr>
          <w:sz w:val="16"/>
        </w:rPr>
        <w:t xml:space="preserve"> </w:t>
      </w:r>
      <w:r w:rsidRPr="00976631">
        <w:rPr>
          <w:rStyle w:val="StyleBoldUnderline"/>
        </w:rPr>
        <w:t>kicked off a legislative session</w:t>
      </w:r>
      <w:r w:rsidRPr="00976631">
        <w:rPr>
          <w:sz w:val="16"/>
        </w:rPr>
        <w:t xml:space="preserve"> this week </w:t>
      </w:r>
      <w:r w:rsidRPr="00976631">
        <w:rPr>
          <w:rStyle w:val="StyleBoldUnderline"/>
        </w:rPr>
        <w:t>with a packed</w:t>
      </w:r>
      <w:r w:rsidRPr="00976631">
        <w:rPr>
          <w:sz w:val="16"/>
        </w:rPr>
        <w:t xml:space="preserve"> science and technology </w:t>
      </w:r>
      <w:r w:rsidRPr="00976631">
        <w:rPr>
          <w:rStyle w:val="StyleBoldUnderline"/>
        </w:rPr>
        <w:t>policy agenda. Between revelations of the NSA’s broad</w:t>
      </w:r>
      <w:r w:rsidRPr="00976631">
        <w:rPr>
          <w:sz w:val="16"/>
        </w:rPr>
        <w:t xml:space="preserve"> domestic spying </w:t>
      </w:r>
      <w:r w:rsidRPr="00976631">
        <w:rPr>
          <w:rStyle w:val="StyleBoldUnderline"/>
        </w:rPr>
        <w:t>powers,</w:t>
      </w:r>
      <w:r w:rsidRPr="00976631">
        <w:rPr>
          <w:sz w:val="16"/>
        </w:rPr>
        <w:t xml:space="preserve"> ongoing budget uncertainty, and the specter of climate change, </w:t>
      </w:r>
      <w:r w:rsidRPr="00976631">
        <w:rPr>
          <w:rStyle w:val="StyleBoldUnderline"/>
        </w:rPr>
        <w:t xml:space="preserve">plenty of issues will be </w:t>
      </w:r>
      <w:r w:rsidRPr="00976631">
        <w:rPr>
          <w:rStyle w:val="Emphasis"/>
        </w:rPr>
        <w:t>vying for members’ attention</w:t>
      </w:r>
      <w:r w:rsidRPr="00976631">
        <w:rPr>
          <w:sz w:val="16"/>
        </w:rPr>
        <w:t xml:space="preserve"> in 2014, </w:t>
      </w:r>
      <w:r w:rsidRPr="00976631">
        <w:rPr>
          <w:rStyle w:val="StyleBoldUnderline"/>
        </w:rPr>
        <w:t xml:space="preserve">promising a flurry of </w:t>
      </w:r>
      <w:r w:rsidRPr="00976631">
        <w:rPr>
          <w:rStyle w:val="Emphasis"/>
        </w:rPr>
        <w:t>contentious political jockeying</w:t>
      </w:r>
      <w:r w:rsidRPr="00976631">
        <w:rPr>
          <w:sz w:val="16"/>
        </w:rPr>
        <w:t xml:space="preserve"> going into this year’s midterm elections. Of course, this is Congress that we’re talking about, so it's unlikely that we will see any marquee legislative battles beyond the usual fiscal bickering. After three years of putting science and technology on the back burner, neither party has a clear set of policies, and </w:t>
      </w:r>
      <w:r w:rsidRPr="00976631">
        <w:rPr>
          <w:rStyle w:val="StyleBoldUnderline"/>
        </w:rPr>
        <w:t xml:space="preserve">election-year politics are likely to shape the already </w:t>
      </w:r>
      <w:r w:rsidRPr="00396C86">
        <w:rPr>
          <w:rStyle w:val="Emphasis"/>
        </w:rPr>
        <w:t>limited agenda</w:t>
      </w:r>
      <w:r w:rsidRPr="00976631">
        <w:rPr>
          <w:sz w:val="16"/>
        </w:rPr>
        <w:t xml:space="preserve">. Lawmakers have said, for instance, that they do not plan to take up any major legislation on energy or environment, and President Obama's expected executive orders on climate change are unlikely to be followed up by decisive action in Congress. Debate over major tech issues, most notably the use of unmanned aerial systems, will also likely take place outside of the Capitol Building. </w:t>
      </w:r>
      <w:r w:rsidRPr="00976631">
        <w:rPr>
          <w:rStyle w:val="StyleBoldUnderline"/>
        </w:rPr>
        <w:t>Still, there are some questions that Washington will have to address in 2014</w:t>
      </w:r>
      <w:r w:rsidRPr="00976631">
        <w:rPr>
          <w:sz w:val="16"/>
        </w:rPr>
        <w:t xml:space="preserve">. Here are the </w:t>
      </w:r>
      <w:r w:rsidRPr="00976631">
        <w:rPr>
          <w:rStyle w:val="StyleBoldUnderline"/>
        </w:rPr>
        <w:t>most important</w:t>
      </w:r>
      <w:r w:rsidRPr="00976631">
        <w:rPr>
          <w:sz w:val="16"/>
        </w:rPr>
        <w:t xml:space="preserve"> science and tech issues </w:t>
      </w:r>
      <w:r w:rsidRPr="00976631">
        <w:rPr>
          <w:rStyle w:val="StyleBoldUnderline"/>
        </w:rPr>
        <w:t>on Congress’s to-do list:</w:t>
      </w:r>
      <w:r>
        <w:rPr>
          <w:rStyle w:val="StyleBoldUnderline"/>
        </w:rPr>
        <w:t xml:space="preserve"> </w:t>
      </w:r>
      <w:r w:rsidRPr="00976631">
        <w:rPr>
          <w:rStyle w:val="StyleBoldUnderline"/>
        </w:rPr>
        <w:t>NSA Reform</w:t>
      </w:r>
      <w:r w:rsidRPr="00976631">
        <w:rPr>
          <w:sz w:val="16"/>
        </w:rPr>
        <w:t xml:space="preserve">: Obviously </w:t>
      </w:r>
      <w:r w:rsidRPr="00976631">
        <w:rPr>
          <w:rStyle w:val="StyleBoldUnderline"/>
        </w:rPr>
        <w:t>the big question</w:t>
      </w:r>
      <w:r w:rsidRPr="00976631">
        <w:rPr>
          <w:sz w:val="16"/>
        </w:rPr>
        <w:t xml:space="preserve"> for 2014 </w:t>
      </w:r>
      <w:r w:rsidRPr="00976631">
        <w:rPr>
          <w:rStyle w:val="StyleBoldUnderline"/>
        </w:rPr>
        <w:t>is how Congress will act to rein in the NSA’s controversial surveillance programs</w:t>
      </w:r>
      <w:r w:rsidRPr="00976631">
        <w:rPr>
          <w:sz w:val="16"/>
        </w:rPr>
        <w:t xml:space="preserve">, including the bulk collection of virtually all American phone records. </w:t>
      </w:r>
      <w:r w:rsidRPr="00976631">
        <w:rPr>
          <w:rStyle w:val="StyleBoldUnderline"/>
        </w:rPr>
        <w:t>The calls for aggressive reforms have gained momentum</w:t>
      </w:r>
      <w:r w:rsidRPr="00976631">
        <w:rPr>
          <w:sz w:val="16"/>
        </w:rPr>
        <w:t xml:space="preserve"> among a coalition of civil liberties activists and tech executives over the past six months, and were recently galvanized by a federal court ruling that declared the agency’s metadata collection is likely unconstitutional. On Friday, U.S. Sen. Rand Paul filed a class-action lawsuit against the Obama administration over the NSA’s spying practices, and </w:t>
      </w:r>
      <w:r w:rsidRPr="00976631">
        <w:rPr>
          <w:rStyle w:val="StyleBoldUnderline"/>
        </w:rPr>
        <w:t>other members of Congress have pledged to take action at the legislative level.</w:t>
      </w:r>
      <w:r w:rsidRPr="00976631">
        <w:rPr>
          <w:sz w:val="16"/>
        </w:rPr>
        <w:t xml:space="preserve"> So far, though, </w:t>
      </w:r>
      <w:r w:rsidRPr="00976631">
        <w:rPr>
          <w:rStyle w:val="StyleBoldUnderline"/>
        </w:rPr>
        <w:t>it’s not clear how far that action will go.</w:t>
      </w:r>
      <w:r>
        <w:rPr>
          <w:rStyle w:val="StyleBoldUnderline"/>
        </w:rPr>
        <w:t xml:space="preserve"> </w:t>
      </w:r>
      <w:r w:rsidRPr="00E63E0E">
        <w:rPr>
          <w:rStyle w:val="Emphasis"/>
        </w:rPr>
        <w:t>A lot will depend on President Obama</w:t>
      </w:r>
      <w:r w:rsidRPr="008C4D2A">
        <w:rPr>
          <w:rStyle w:val="StyleBoldUnderline"/>
        </w:rPr>
        <w:t>’s response</w:t>
      </w:r>
      <w:r w:rsidRPr="00976631">
        <w:rPr>
          <w:sz w:val="16"/>
        </w:rPr>
        <w:t xml:space="preserve"> to the reforms suggested by a presidential review panel in December. According to the Los Angeles Times, </w:t>
      </w:r>
      <w:r w:rsidRPr="00976631">
        <w:rPr>
          <w:rStyle w:val="StyleBoldUnderline"/>
        </w:rPr>
        <w:t>the President is planning his own package of reforms</w:t>
      </w:r>
      <w:r w:rsidRPr="008C4D2A">
        <w:rPr>
          <w:rStyle w:val="StyleBoldUnderline"/>
        </w:rPr>
        <w:t xml:space="preserve">, which </w:t>
      </w:r>
      <w:r w:rsidRPr="00E63E0E">
        <w:t>will likely</w:t>
      </w:r>
      <w:r w:rsidRPr="008C4D2A">
        <w:rPr>
          <w:rStyle w:val="StyleBoldUnderline"/>
        </w:rPr>
        <w:t xml:space="preserve"> include</w:t>
      </w:r>
      <w:r w:rsidRPr="00976631">
        <w:rPr>
          <w:sz w:val="16"/>
        </w:rPr>
        <w:t xml:space="preserve"> putting a public lawyer on the Foreign Intelligence Surveillance Court and </w:t>
      </w:r>
      <w:r w:rsidRPr="008C4D2A">
        <w:rPr>
          <w:rStyle w:val="StyleBoldUnderline"/>
        </w:rPr>
        <w:t>shifting the NSA’s bulk metadata storage to a private partner</w:t>
      </w:r>
      <w:r w:rsidRPr="00976631">
        <w:rPr>
          <w:sz w:val="16"/>
        </w:rPr>
        <w:t xml:space="preserve">. </w:t>
      </w:r>
      <w:r w:rsidRPr="00976631">
        <w:rPr>
          <w:rStyle w:val="StyleBoldUnderline"/>
        </w:rPr>
        <w:t xml:space="preserve">Given that leaders of both chambers have typically deferred to Obama on intelligence issues, this </w:t>
      </w:r>
      <w:r w:rsidRPr="00976631">
        <w:rPr>
          <w:sz w:val="16"/>
        </w:rPr>
        <w:t xml:space="preserve">announcement </w:t>
      </w:r>
      <w:r w:rsidRPr="00976631">
        <w:rPr>
          <w:rStyle w:val="StyleBoldUnderline"/>
        </w:rPr>
        <w:t xml:space="preserve">will </w:t>
      </w:r>
      <w:r w:rsidRPr="00976631">
        <w:rPr>
          <w:rStyle w:val="Emphasis"/>
        </w:rPr>
        <w:t>likely influence how NSA reform legislation moves forward in Congress</w:t>
      </w:r>
      <w:r w:rsidRPr="00976631">
        <w:rPr>
          <w:rStyle w:val="StyleBoldUnderline"/>
        </w:rPr>
        <w:t xml:space="preserve">, where </w:t>
      </w:r>
      <w:r w:rsidRPr="00E63E0E">
        <w:rPr>
          <w:rStyle w:val="Emphasis"/>
        </w:rPr>
        <w:t>members are divided</w:t>
      </w:r>
      <w:r w:rsidRPr="00976631">
        <w:rPr>
          <w:sz w:val="16"/>
        </w:rPr>
        <w:t xml:space="preserve"> </w:t>
      </w:r>
      <w:r w:rsidRPr="008C4D2A">
        <w:rPr>
          <w:rStyle w:val="StyleBoldUnderline"/>
        </w:rPr>
        <w:t>between a stringent overhaul</w:t>
      </w:r>
      <w:r w:rsidRPr="00976631">
        <w:rPr>
          <w:sz w:val="16"/>
        </w:rPr>
        <w:t xml:space="preserve"> of the spy agency’s metadata collection programs </w:t>
      </w:r>
      <w:r w:rsidRPr="008C4D2A">
        <w:rPr>
          <w:rStyle w:val="StyleBoldUnderline"/>
        </w:rPr>
        <w:t>and more tepid reforms suggested by the NSA’s defenders.</w:t>
      </w:r>
    </w:p>
    <w:p w:rsidR="00986C35" w:rsidRDefault="00986C35" w:rsidP="00986C35">
      <w:pPr>
        <w:rPr>
          <w:sz w:val="16"/>
        </w:rPr>
      </w:pPr>
    </w:p>
    <w:p w:rsidR="00986C35" w:rsidRDefault="00986C35" w:rsidP="00986C35">
      <w:pPr>
        <w:pStyle w:val="Heading4"/>
      </w:pPr>
      <w:r>
        <w:t>Obama Pushing middle ground NSA reforms but PC key to congressional approval</w:t>
      </w:r>
    </w:p>
    <w:p w:rsidR="00986C35" w:rsidRDefault="00986C35" w:rsidP="00986C35">
      <w:pPr>
        <w:rPr>
          <w:rStyle w:val="StyleStyleBold12pt"/>
          <w:b w:val="0"/>
          <w:sz w:val="16"/>
          <w:szCs w:val="16"/>
        </w:rPr>
      </w:pPr>
      <w:r>
        <w:rPr>
          <w:rStyle w:val="StyleStyleBold12pt"/>
        </w:rPr>
        <w:t xml:space="preserve">Sink, 14  </w:t>
      </w:r>
      <w:r w:rsidRPr="00DA18AC">
        <w:rPr>
          <w:rStyle w:val="StyleStyleBold12pt"/>
          <w:b w:val="0"/>
          <w:sz w:val="16"/>
          <w:szCs w:val="16"/>
        </w:rPr>
        <w:t xml:space="preserve">(Justin, White House Correspondent @ The Hill, 1/14, </w:t>
      </w:r>
      <w:hyperlink r:id="rId25" w:history="1">
        <w:r w:rsidRPr="00B6772C">
          <w:rPr>
            <w:rStyle w:val="Hyperlink"/>
            <w:sz w:val="16"/>
            <w:szCs w:val="16"/>
          </w:rPr>
          <w:t>http://thehill.com/homenews/administration/195799-obama-wants-to-overhaul-nsa</w:t>
        </w:r>
      </w:hyperlink>
      <w:r w:rsidRPr="00DA18AC">
        <w:rPr>
          <w:rStyle w:val="StyleStyleBold12pt"/>
          <w:b w:val="0"/>
          <w:sz w:val="16"/>
          <w:szCs w:val="16"/>
        </w:rPr>
        <w:t>)</w:t>
      </w:r>
    </w:p>
    <w:p w:rsidR="00986C35" w:rsidRPr="00DA18AC" w:rsidRDefault="00986C35" w:rsidP="00986C35">
      <w:pPr>
        <w:rPr>
          <w:rStyle w:val="StyleStyleBold12pt"/>
          <w:b w:val="0"/>
          <w:sz w:val="16"/>
          <w:szCs w:val="16"/>
        </w:rPr>
      </w:pPr>
    </w:p>
    <w:p w:rsidR="00986C35" w:rsidRDefault="00986C35" w:rsidP="00986C35">
      <w:pPr>
        <w:rPr>
          <w:sz w:val="16"/>
        </w:rPr>
      </w:pPr>
      <w:r w:rsidRPr="00DA18AC">
        <w:rPr>
          <w:rStyle w:val="StyleBoldUnderline"/>
        </w:rPr>
        <w:t>Obama calls for NSA overhaul</w:t>
      </w:r>
      <w:r>
        <w:rPr>
          <w:rStyle w:val="StyleBoldUnderline"/>
        </w:rPr>
        <w:t xml:space="preserve"> </w:t>
      </w:r>
      <w:r w:rsidRPr="00DA18AC">
        <w:rPr>
          <w:sz w:val="16"/>
        </w:rPr>
        <w:t xml:space="preserve">President Obama announced on Friday that </w:t>
      </w:r>
      <w:r w:rsidRPr="00DA18AC">
        <w:rPr>
          <w:rStyle w:val="StyleBoldUnderline"/>
        </w:rPr>
        <w:t xml:space="preserve">he would place new restrictions on controversial surveillance programs that have </w:t>
      </w:r>
      <w:r w:rsidRPr="00DA18AC">
        <w:rPr>
          <w:rStyle w:val="Emphasis"/>
        </w:rPr>
        <w:t>sparked controversy around the world</w:t>
      </w:r>
      <w:r w:rsidRPr="00DA18AC">
        <w:rPr>
          <w:sz w:val="16"/>
        </w:rPr>
        <w:t xml:space="preserve"> since they were revealed by Edward Snowden’s leaks. The president said he would now require intelligence agencies to obtain judicial approval before reviewing databases of information about telephone calls. He also said </w:t>
      </w:r>
      <w:r w:rsidRPr="00DA18AC">
        <w:rPr>
          <w:rStyle w:val="StyleBoldUnderline"/>
        </w:rPr>
        <w:t>the government would end its collection and holding of phone records</w:t>
      </w:r>
      <w:r w:rsidRPr="00DA18AC">
        <w:rPr>
          <w:sz w:val="16"/>
        </w:rPr>
        <w:t xml:space="preserve"> — </w:t>
      </w:r>
      <w:r w:rsidRPr="00DA18AC">
        <w:rPr>
          <w:rStyle w:val="StyleBoldUnderline"/>
        </w:rPr>
        <w:t xml:space="preserve">but not until </w:t>
      </w:r>
      <w:r w:rsidRPr="00DA18AC">
        <w:rPr>
          <w:sz w:val="16"/>
        </w:rPr>
        <w:t xml:space="preserve">after the Justice Department and intelligence community, </w:t>
      </w:r>
      <w:r w:rsidRPr="00DA18AC">
        <w:rPr>
          <w:rStyle w:val="Emphasis"/>
        </w:rPr>
        <w:t>working with Congress</w:t>
      </w:r>
      <w:r w:rsidRPr="00DA18AC">
        <w:rPr>
          <w:rStyle w:val="StyleBoldUnderline"/>
        </w:rPr>
        <w:t>, figure out a means for moving forward.</w:t>
      </w:r>
      <w:r>
        <w:rPr>
          <w:rStyle w:val="StyleBoldUnderline"/>
        </w:rPr>
        <w:t xml:space="preserve"> </w:t>
      </w:r>
      <w:r w:rsidRPr="00DA18AC">
        <w:rPr>
          <w:sz w:val="16"/>
        </w:rPr>
        <w:t xml:space="preserve">It’s unclear who would hold on to data collected by telecom companies. Obama did not offer a specific proposal for how that information would be stored, including whether it would all be held by one third party or by individual telephone </w:t>
      </w:r>
      <w:r w:rsidRPr="00DA18AC">
        <w:rPr>
          <w:sz w:val="16"/>
        </w:rPr>
        <w:lastRenderedPageBreak/>
        <w:t xml:space="preserve">companies, who have said they don’t want the responsibility. “I believe critics are right to point out that without proper safeguards, this type of program could be used to yield more information about our private lives, and open the door to more intrusive, bulk collection programs in the future,” Obama told lawmakers and intelligence officials assembled for his highly-anticipated speech at the Justice Department. Obama also announced new restrictions on the surveillance of foreign leaders, as revelations about the NSA monitoring the phones of global leaders like German Chancellor Angela Merkel have enraged populations around the world. But </w:t>
      </w:r>
      <w:r w:rsidRPr="00DA18AC">
        <w:rPr>
          <w:rStyle w:val="StyleBoldUnderline"/>
        </w:rPr>
        <w:t xml:space="preserve">the president's speech and suggested reforms appeared designed primarily to </w:t>
      </w:r>
      <w:r w:rsidRPr="00DA18AC">
        <w:rPr>
          <w:rStyle w:val="Emphasis"/>
        </w:rPr>
        <w:t>assure Americans — and the world — about the scope of U.S. intelligence programs</w:t>
      </w:r>
      <w:r w:rsidRPr="00DA18AC">
        <w:rPr>
          <w:sz w:val="16"/>
        </w:rPr>
        <w:t xml:space="preserve">, rather than representing a substantial policy change. Obama ultimately rejected many of the more aggressive reforms suggested by a review panel commissioned to examine the nation's surveillance practices. The president did not dramatically overhaul the mission of the National Security Agency or require judicial review of national security letters — requests for information unilaterally issued by agencies like the FBI. Civil liberties advocates have complained that the letters are issued without a court order, and can include an indefinite gag order preventing recipients from ever disclosing it received the letter. Obama said that he would direct the Justice Department to amend the program to improve transparency, but stopped short of further constraints. Nor did Obama order changes to a controversial program that surveils foreign electronic communications. Obama argued that effort was crucial to security and provided the U.S. and its allies information they needed to thwart terror attacks. “What I did not do is stop these programs wholesale – not only because I felt that they made us more secure; but also because nothing in that initial review, and nothing that I have learned since, indicated that our intelligence community has sought to violate the law or is cavalier about the civil liberties of their fellow citizens,” Obama said. Obama instead sought to explain the surveillance programs couched in a broader historical context, channeling his time as a constitutional professor before his election to Washington. Obama invoked the nation's history of surveillance, harkening back to Paul Revere during the Revolutionary War. He argued that today's challenges were merely the latest — and most technologically challenging — in centuries of debate. “We have to make some important decisions about how to protect ourselves and sustain our leadership in the world, while upholding the civil liberties and privacy protections that our ideals – and our Constitution – require,” Obama said. And the president insisted that there was no evidence that intelligence officials had systematically broken the law or invaded the privacy of “ordinary people.” “They are not abusing authorities in order to listen to your private phone calls, or read your emails,” Obama said. </w:t>
      </w:r>
      <w:r w:rsidRPr="00DA18AC">
        <w:rPr>
          <w:rStyle w:val="StyleBoldUnderline"/>
        </w:rPr>
        <w:t>That many of the president's proposed reforms will require</w:t>
      </w:r>
      <w:r w:rsidRPr="00DA18AC">
        <w:rPr>
          <w:sz w:val="16"/>
        </w:rPr>
        <w:t xml:space="preserve"> further study or </w:t>
      </w:r>
      <w:r w:rsidRPr="0051450C">
        <w:rPr>
          <w:rStyle w:val="StyleBoldUnderline"/>
        </w:rPr>
        <w:t>congressional help</w:t>
      </w:r>
      <w:r w:rsidRPr="00DA18AC">
        <w:rPr>
          <w:sz w:val="16"/>
        </w:rPr>
        <w:t xml:space="preserve"> only further </w:t>
      </w:r>
      <w:r w:rsidRPr="00DA18AC">
        <w:rPr>
          <w:rStyle w:val="StyleBoldUnderline"/>
        </w:rPr>
        <w:t>complicates the question of how substantive Obama's reform efforts will be</w:t>
      </w:r>
      <w:r w:rsidRPr="00DA18AC">
        <w:rPr>
          <w:sz w:val="16"/>
        </w:rPr>
        <w:t xml:space="preserve">. Obama is asking Attorney General Eric Holder and members of the intelligence community to find a way to preserve the capabilities of the program without the government holding the metadata. The White House will also solicit input from Congress, and is expected to announce their solution within 60 days. The report prepared by the review panel last month suggested that the records be maintained by telephone companies or a third party. But companies have been resistant to that idea, fearful that it could sour their relationships with customers and prove expensive. </w:t>
      </w:r>
      <w:r w:rsidRPr="00DA18AC">
        <w:rPr>
          <w:rStyle w:val="StyleBoldUnderline"/>
        </w:rPr>
        <w:t>Obama acknowledged any possible solutions “pose difficult problems</w:t>
      </w:r>
      <w:r w:rsidRPr="00DA18AC">
        <w:rPr>
          <w:sz w:val="16"/>
        </w:rPr>
        <w:t xml:space="preserve">.” “Relying solely on the records of multiple providers, for example, could require companies to alter their procedures in ways that raise new privacy concerns,” Obama said. “On the other hand, any third party maintaining a single, consolidated data-base would be carrying out what is essentially a government function but with more expense, more legal ambiguity, potentially less accountability, all of which would have a doubtful impact on public confidence that their privacy is being protected.” </w:t>
      </w:r>
      <w:r w:rsidRPr="00DA18AC">
        <w:rPr>
          <w:rStyle w:val="StyleBoldUnderline"/>
        </w:rPr>
        <w:t>Several of the</w:t>
      </w:r>
      <w:r w:rsidRPr="00DA18AC">
        <w:rPr>
          <w:sz w:val="16"/>
        </w:rPr>
        <w:t xml:space="preserve"> other </w:t>
      </w:r>
      <w:r w:rsidRPr="00DA18AC">
        <w:rPr>
          <w:rStyle w:val="StyleBoldUnderline"/>
        </w:rPr>
        <w:t xml:space="preserve">reforms Obama called for will </w:t>
      </w:r>
      <w:r w:rsidRPr="00DA18AC">
        <w:rPr>
          <w:rStyle w:val="Emphasis"/>
        </w:rPr>
        <w:t>require action by Congress</w:t>
      </w:r>
      <w:r w:rsidRPr="00DA18AC">
        <w:rPr>
          <w:sz w:val="16"/>
        </w:rPr>
        <w:t xml:space="preserve">. “On all of these issues, I am open to </w:t>
      </w:r>
      <w:r w:rsidRPr="00DA18AC">
        <w:rPr>
          <w:rStyle w:val="Emphasis"/>
        </w:rPr>
        <w:t>working with Congress to</w:t>
      </w:r>
      <w:r w:rsidRPr="00DA18AC">
        <w:rPr>
          <w:sz w:val="16"/>
        </w:rPr>
        <w:t xml:space="preserve"> ensure that we </w:t>
      </w:r>
      <w:r w:rsidRPr="00DA18AC">
        <w:rPr>
          <w:rStyle w:val="Emphasis"/>
        </w:rPr>
        <w:t>build a broad consensus</w:t>
      </w:r>
      <w:r w:rsidRPr="00DA18AC">
        <w:rPr>
          <w:sz w:val="16"/>
        </w:rPr>
        <w:t xml:space="preserve"> for how to move forward, and am confident that we can shape an </w:t>
      </w:r>
      <w:r w:rsidRPr="008C4D2A">
        <w:rPr>
          <w:rStyle w:val="StyleBoldUnderline"/>
        </w:rPr>
        <w:t>approach that meets our security needs while upholding</w:t>
      </w:r>
      <w:r w:rsidRPr="00DA18AC">
        <w:rPr>
          <w:sz w:val="16"/>
        </w:rPr>
        <w:t xml:space="preserve"> the </w:t>
      </w:r>
      <w:r w:rsidRPr="008C4D2A">
        <w:rPr>
          <w:rStyle w:val="StyleBoldUnderline"/>
        </w:rPr>
        <w:t>civil liberties</w:t>
      </w:r>
      <w:r w:rsidRPr="00DA18AC">
        <w:rPr>
          <w:sz w:val="16"/>
        </w:rPr>
        <w:t xml:space="preserve"> of every American,” Obama said. For instance, the president will ask Congress to approve a panel of privacy and technology lawyers who would represent outside interests before the Foreign Intelligence Surveillance Court, the top secret judicial panel that reviews the surveillance issues. The panel would represent privacy concerns as the court considers new and novel legal questions, but is not expected to argue specific individuals' cases. The president's other proposals largely focused on additional or ongoing disclosure of spy activity, rather than efforts to limit the government's surveillance practices. Obama announced that he would order his administration to disclose any new opinions of the secret intelligence court “with broad privacy implications.” New White House aide John Podesta will also lead a government review of bulk data collection, both within the government and the private sector. Internet providers and technology companies will be given greater latitude to disclose general information about the national security requests they receive. White House officials said that </w:t>
      </w:r>
      <w:r w:rsidRPr="00DA18AC">
        <w:rPr>
          <w:rStyle w:val="StyleBoldUnderline"/>
        </w:rPr>
        <w:t xml:space="preserve">the president's proposals came after </w:t>
      </w:r>
      <w:r w:rsidRPr="004C08BA">
        <w:rPr>
          <w:rStyle w:val="Emphasis"/>
        </w:rPr>
        <w:t>lengthy consultation</w:t>
      </w:r>
      <w:r w:rsidRPr="00DA18AC">
        <w:rPr>
          <w:rStyle w:val="StyleBoldUnderline"/>
        </w:rPr>
        <w:t xml:space="preserve"> with outside groups, including members of Congress, technology companies, and privacy advocate</w:t>
      </w:r>
      <w:r w:rsidRPr="00DA18AC">
        <w:rPr>
          <w:sz w:val="16"/>
        </w:rPr>
        <w:t>s.</w:t>
      </w:r>
    </w:p>
    <w:p w:rsidR="00986C35" w:rsidRDefault="00986C35" w:rsidP="00986C35">
      <w:pPr>
        <w:rPr>
          <w:sz w:val="16"/>
        </w:rPr>
      </w:pPr>
    </w:p>
    <w:p w:rsidR="00986C35" w:rsidRDefault="00986C35" w:rsidP="00986C35">
      <w:pPr>
        <w:pStyle w:val="Heading4"/>
      </w:pPr>
      <w:r>
        <w:t>Obama pushing moderate NSA reform now but powerful congressional opponents make Obama PC key – devil is in the details</w:t>
      </w:r>
    </w:p>
    <w:p w:rsidR="00986C35" w:rsidRPr="00F14130" w:rsidRDefault="00986C35" w:rsidP="00986C35">
      <w:pPr>
        <w:rPr>
          <w:rStyle w:val="StyleStyleBold12pt"/>
          <w:b w:val="0"/>
        </w:rPr>
      </w:pPr>
      <w:r>
        <w:rPr>
          <w:rStyle w:val="StyleStyleBold12pt"/>
        </w:rPr>
        <w:t xml:space="preserve">Jakes, 14 </w:t>
      </w:r>
      <w:r w:rsidRPr="00F14130">
        <w:rPr>
          <w:rStyle w:val="StyleStyleBold12pt"/>
          <w:sz w:val="16"/>
          <w:szCs w:val="16"/>
        </w:rPr>
        <w:t xml:space="preserve"> </w:t>
      </w:r>
      <w:r w:rsidRPr="00F14130">
        <w:rPr>
          <w:rStyle w:val="StyleStyleBold12pt"/>
          <w:b w:val="0"/>
          <w:sz w:val="16"/>
          <w:szCs w:val="16"/>
        </w:rPr>
        <w:t>(Lara, senior national security and diplomatic affairs writer for AP, former foreign correspondent and chief of bureau in Baghdad, Bloomberg Business News, 1/18, http://www.businessweek.com/ap/2014-01-18/obama-fuels-reform-on-some-but-not-all-nsa-spying)</w:t>
      </w:r>
    </w:p>
    <w:p w:rsidR="00986C35" w:rsidRDefault="00986C35" w:rsidP="00986C35">
      <w:pPr>
        <w:rPr>
          <w:sz w:val="16"/>
        </w:rPr>
      </w:pPr>
      <w:r w:rsidRPr="00F14130">
        <w:rPr>
          <w:rStyle w:val="StyleBoldUnderline"/>
        </w:rPr>
        <w:t>Obama fuels reform on</w:t>
      </w:r>
      <w:r w:rsidRPr="00F14130">
        <w:rPr>
          <w:sz w:val="16"/>
        </w:rPr>
        <w:t xml:space="preserve"> some but not all </w:t>
      </w:r>
      <w:r w:rsidRPr="00F14130">
        <w:rPr>
          <w:rStyle w:val="StyleBoldUnderline"/>
        </w:rPr>
        <w:t>NSA spying</w:t>
      </w:r>
      <w:r w:rsidRPr="00F14130">
        <w:rPr>
          <w:sz w:val="16"/>
        </w:rPr>
        <w:t xml:space="preserve"> President Barack </w:t>
      </w:r>
      <w:r w:rsidRPr="00F14130">
        <w:rPr>
          <w:rStyle w:val="StyleBoldUnderline"/>
        </w:rPr>
        <w:t>Obama's orders to change</w:t>
      </w:r>
      <w:r w:rsidRPr="00F14130">
        <w:rPr>
          <w:sz w:val="16"/>
        </w:rPr>
        <w:t xml:space="preserve"> some </w:t>
      </w:r>
      <w:r w:rsidRPr="00F14130">
        <w:rPr>
          <w:rStyle w:val="StyleBoldUnderline"/>
        </w:rPr>
        <w:t xml:space="preserve">U.S. surveillance practices put the burden on Congress to deal with a national security controversy that has alarmed Americans and </w:t>
      </w:r>
      <w:r w:rsidRPr="00F14130">
        <w:rPr>
          <w:rStyle w:val="Emphasis"/>
        </w:rPr>
        <w:t>outraged foreign allies.</w:t>
      </w:r>
      <w:r w:rsidRPr="00F14130">
        <w:rPr>
          <w:sz w:val="16"/>
        </w:rPr>
        <w:t xml:space="preserve"> Yet he avoided major action on the practice of sweeping up billions of </w:t>
      </w:r>
      <w:r w:rsidRPr="00F14130">
        <w:rPr>
          <w:sz w:val="16"/>
        </w:rPr>
        <w:lastRenderedPageBreak/>
        <w:t xml:space="preserve">phone, email and text messages from across the globe. In a speech at the Justice Department on Friday, </w:t>
      </w:r>
      <w:r w:rsidRPr="00F14130">
        <w:rPr>
          <w:rStyle w:val="StyleBoldUnderline"/>
        </w:rPr>
        <w:t>Obama said he was placing new limits on the way intelligence officials access phone records from hundreds of millions of Americans</w:t>
      </w:r>
      <w:r w:rsidRPr="00F14130">
        <w:rPr>
          <w:sz w:val="16"/>
        </w:rPr>
        <w:t xml:space="preserve"> — </w:t>
      </w:r>
      <w:r w:rsidRPr="00F14130">
        <w:rPr>
          <w:rStyle w:val="StyleBoldUnderline"/>
        </w:rPr>
        <w:t xml:space="preserve">and </w:t>
      </w:r>
      <w:r w:rsidRPr="00F14130">
        <w:rPr>
          <w:sz w:val="16"/>
        </w:rPr>
        <w:t xml:space="preserve">was </w:t>
      </w:r>
      <w:r w:rsidRPr="00F14130">
        <w:rPr>
          <w:rStyle w:val="StyleBoldUnderline"/>
        </w:rPr>
        <w:t xml:space="preserve">moving toward </w:t>
      </w:r>
      <w:r w:rsidRPr="00F14130">
        <w:rPr>
          <w:sz w:val="16"/>
        </w:rPr>
        <w:t xml:space="preserve">eventually </w:t>
      </w:r>
      <w:r w:rsidRPr="00F14130">
        <w:rPr>
          <w:rStyle w:val="StyleBoldUnderline"/>
        </w:rPr>
        <w:t>stripping the massive data collection from the government's hands</w:t>
      </w:r>
      <w:r w:rsidRPr="00F14130">
        <w:rPr>
          <w:sz w:val="16"/>
        </w:rPr>
        <w:t xml:space="preserve">. </w:t>
      </w:r>
      <w:r w:rsidRPr="00F14130">
        <w:rPr>
          <w:rStyle w:val="StyleBoldUnderline"/>
        </w:rPr>
        <w:t>His promises</w:t>
      </w:r>
      <w:r w:rsidRPr="00F14130">
        <w:rPr>
          <w:sz w:val="16"/>
        </w:rPr>
        <w:t xml:space="preserve"> to end government storage of its collection of data on Americans' telephone calls — and require judicial review to examine the data — </w:t>
      </w:r>
      <w:r w:rsidRPr="00F14130">
        <w:rPr>
          <w:rStyle w:val="StyleBoldUnderline"/>
        </w:rPr>
        <w:t xml:space="preserve">were </w:t>
      </w:r>
      <w:r w:rsidRPr="00F14130">
        <w:rPr>
          <w:rStyle w:val="Emphasis"/>
        </w:rPr>
        <w:t>met with skepticism</w:t>
      </w:r>
      <w:r w:rsidRPr="00F14130">
        <w:rPr>
          <w:rStyle w:val="StyleBoldUnderline"/>
        </w:rPr>
        <w:t xml:space="preserve"> from</w:t>
      </w:r>
      <w:r w:rsidRPr="00F14130">
        <w:rPr>
          <w:sz w:val="16"/>
        </w:rPr>
        <w:t xml:space="preserve"> privacy advocates and </w:t>
      </w:r>
      <w:r w:rsidRPr="00F14130">
        <w:rPr>
          <w:rStyle w:val="StyleBoldUnderline"/>
        </w:rPr>
        <w:t>some lawmakers.</w:t>
      </w:r>
      <w:r>
        <w:rPr>
          <w:rStyle w:val="StyleBoldUnderline"/>
        </w:rPr>
        <w:t xml:space="preserve"> </w:t>
      </w:r>
      <w:r w:rsidRPr="00F14130">
        <w:rPr>
          <w:rStyle w:val="StyleBoldUnderline"/>
        </w:rPr>
        <w:t>But Obama has made it nearly impossible for reluctant leaders in Congress to avoid making some changes in the U.S. phone surveillance they have supported for years</w:t>
      </w:r>
      <w:r w:rsidRPr="00F14130">
        <w:rPr>
          <w:sz w:val="16"/>
        </w:rPr>
        <w:t>. Obama admitted that he has been torn between how to protect privacy rights and how to protect the U.S. from terror attacks — what officials have called the main purpose of the spy programs. "</w:t>
      </w:r>
      <w:r w:rsidRPr="00F14130">
        <w:rPr>
          <w:rStyle w:val="StyleBoldUnderline"/>
        </w:rPr>
        <w:t xml:space="preserve">The </w:t>
      </w:r>
      <w:r w:rsidRPr="008C4D2A">
        <w:rPr>
          <w:rStyle w:val="Emphasis"/>
        </w:rPr>
        <w:t>challenge is getting the details right</w:t>
      </w:r>
      <w:r w:rsidRPr="00F14130">
        <w:rPr>
          <w:rStyle w:val="StyleBoldUnderline"/>
        </w:rPr>
        <w:t>, and that is not simple</w:t>
      </w:r>
      <w:r w:rsidRPr="00F14130">
        <w:rPr>
          <w:sz w:val="16"/>
        </w:rPr>
        <w:t xml:space="preserve">," he said. His speech had been anticipated since former National Security Agency analyst Edward Snowden made off with an estimated 1.7 million documents related to surveillance and other NSA operations and gave them to several journalists around the world. The </w:t>
      </w:r>
      <w:r w:rsidRPr="00F14130">
        <w:rPr>
          <w:rStyle w:val="StyleBoldUnderline"/>
        </w:rPr>
        <w:t xml:space="preserve">revelations </w:t>
      </w:r>
      <w:r w:rsidRPr="00F14130">
        <w:rPr>
          <w:sz w:val="16"/>
        </w:rPr>
        <w:t xml:space="preserve">in the documents </w:t>
      </w:r>
      <w:r w:rsidRPr="00F14130">
        <w:rPr>
          <w:rStyle w:val="StyleBoldUnderline"/>
        </w:rPr>
        <w:t>touched off a public debate</w:t>
      </w:r>
      <w:r w:rsidRPr="00F14130">
        <w:rPr>
          <w:sz w:val="16"/>
        </w:rPr>
        <w:t xml:space="preserve"> about whether Americans wanted to give up some privacy in exchange for intelligence-gathering on terror suspects. </w:t>
      </w:r>
      <w:r w:rsidRPr="00F14130">
        <w:rPr>
          <w:rStyle w:val="StyleBoldUnderline"/>
        </w:rPr>
        <w:t>The president</w:t>
      </w:r>
      <w:r w:rsidRPr="00F14130">
        <w:rPr>
          <w:sz w:val="16"/>
        </w:rPr>
        <w:t xml:space="preserve"> said his </w:t>
      </w:r>
      <w:r w:rsidRPr="00F14130">
        <w:rPr>
          <w:rStyle w:val="StyleBoldUnderline"/>
        </w:rPr>
        <w:t>proposals</w:t>
      </w:r>
      <w:r w:rsidRPr="00F14130">
        <w:rPr>
          <w:sz w:val="16"/>
        </w:rPr>
        <w:t xml:space="preserve"> "should </w:t>
      </w:r>
      <w:r w:rsidRPr="00F14130">
        <w:rPr>
          <w:rStyle w:val="StyleBoldUnderline"/>
        </w:rPr>
        <w:t>give</w:t>
      </w:r>
      <w:r w:rsidRPr="00F14130">
        <w:rPr>
          <w:sz w:val="16"/>
        </w:rPr>
        <w:t xml:space="preserve"> the American </w:t>
      </w:r>
      <w:r w:rsidRPr="00F14130">
        <w:rPr>
          <w:rStyle w:val="StyleBoldUnderline"/>
        </w:rPr>
        <w:t xml:space="preserve">people </w:t>
      </w:r>
      <w:r w:rsidRPr="008C4D2A">
        <w:rPr>
          <w:rStyle w:val="Emphasis"/>
        </w:rPr>
        <w:t>greater confidence</w:t>
      </w:r>
      <w:r w:rsidRPr="00F14130">
        <w:rPr>
          <w:sz w:val="16"/>
        </w:rPr>
        <w:t xml:space="preserve"> that their </w:t>
      </w:r>
      <w:r w:rsidRPr="00F14130">
        <w:rPr>
          <w:rStyle w:val="StyleBoldUnderline"/>
        </w:rPr>
        <w:t>rights are being protected, even as</w:t>
      </w:r>
      <w:r w:rsidRPr="00F14130">
        <w:rPr>
          <w:sz w:val="16"/>
        </w:rPr>
        <w:t xml:space="preserve"> our intelligence and law enforcement </w:t>
      </w:r>
      <w:r w:rsidRPr="00F14130">
        <w:rPr>
          <w:rStyle w:val="StyleBoldUnderline"/>
        </w:rPr>
        <w:t>agencies maintain the tools they need to keep us safe."</w:t>
      </w:r>
      <w:r>
        <w:rPr>
          <w:rStyle w:val="StyleBoldUnderline"/>
        </w:rPr>
        <w:t xml:space="preserve"> </w:t>
      </w:r>
      <w:r w:rsidRPr="00F14130">
        <w:rPr>
          <w:sz w:val="16"/>
        </w:rPr>
        <w:t xml:space="preserve">Obama acknowledged more needs to be done, but he largely left it to Congress to work out the details. The NSA says it does not listen in on the phone calls or read the Internet messages without specific court orders on a case-by-case basis. But intelligence officials do collect specific information about the calls and messages, such as how long they lasted, to try to track communications of suspected terrorists. </w:t>
      </w:r>
      <w:r w:rsidRPr="00F14130">
        <w:rPr>
          <w:rStyle w:val="StyleBoldUnderline"/>
        </w:rPr>
        <w:t xml:space="preserve">Plans to end the sweep of phone records have been </w:t>
      </w:r>
      <w:r w:rsidRPr="00F14130">
        <w:rPr>
          <w:rStyle w:val="Emphasis"/>
        </w:rPr>
        <w:t>building momentum</w:t>
      </w:r>
      <w:r w:rsidRPr="00F14130">
        <w:rPr>
          <w:rStyle w:val="StyleBoldUnderline"/>
        </w:rPr>
        <w:t xml:space="preserve"> in Congress among both liberal Democrats and conservative Republicans. Congressional leadership and the chairmen of the intelligence committees who for years have signed off on the programs have </w:t>
      </w:r>
      <w:r w:rsidRPr="00F14130">
        <w:rPr>
          <w:rStyle w:val="Emphasis"/>
        </w:rPr>
        <w:t>opposed dramatic changes</w:t>
      </w:r>
      <w:r w:rsidRPr="00F14130">
        <w:rPr>
          <w:sz w:val="16"/>
        </w:rPr>
        <w:t xml:space="preserve">. </w:t>
      </w:r>
      <w:r w:rsidRPr="00F14130">
        <w:rPr>
          <w:rStyle w:val="StyleBoldUnderline"/>
        </w:rPr>
        <w:t xml:space="preserve">Obama's order signals that the phone program must be overhauled, and lawmakers called his speech a </w:t>
      </w:r>
      <w:r w:rsidRPr="00A51585">
        <w:rPr>
          <w:rStyle w:val="Emphasis"/>
        </w:rPr>
        <w:t>welcome first step</w:t>
      </w:r>
      <w:r w:rsidRPr="00F14130">
        <w:rPr>
          <w:rStyle w:val="StyleBoldUnderline"/>
        </w:rPr>
        <w:t>.</w:t>
      </w:r>
      <w:r>
        <w:rPr>
          <w:rStyle w:val="StyleBoldUnderline"/>
        </w:rPr>
        <w:t xml:space="preserve"> </w:t>
      </w:r>
      <w:r w:rsidRPr="00F14130">
        <w:rPr>
          <w:rStyle w:val="StyleBoldUnderline"/>
        </w:rPr>
        <w:t>"It is</w:t>
      </w:r>
      <w:r w:rsidRPr="00F14130">
        <w:rPr>
          <w:sz w:val="16"/>
        </w:rPr>
        <w:t xml:space="preserve"> now </w:t>
      </w:r>
      <w:r w:rsidRPr="00F14130">
        <w:rPr>
          <w:rStyle w:val="StyleBoldUnderline"/>
        </w:rPr>
        <w:t>time for Congress to take the next step by enacting legislation to appropriately limit these programs</w:t>
      </w:r>
      <w:r w:rsidRPr="00F14130">
        <w:rPr>
          <w:sz w:val="16"/>
        </w:rPr>
        <w:t>," said Rep. Bobby Scott, D-Va., a member of the House Judiciary Committee. T</w:t>
      </w:r>
      <w:r w:rsidRPr="00F14130">
        <w:rPr>
          <w:rStyle w:val="StyleBoldUnderline"/>
        </w:rPr>
        <w:t>he leaders of the Senate and House intelligence committees</w:t>
      </w:r>
      <w:r w:rsidRPr="00F14130">
        <w:rPr>
          <w:sz w:val="16"/>
        </w:rPr>
        <w:t xml:space="preserve">, which have proposed far less sweeping legislation, </w:t>
      </w:r>
      <w:r w:rsidRPr="00A51585">
        <w:rPr>
          <w:rStyle w:val="Emphasis"/>
        </w:rPr>
        <w:t>threw the responsibility back to Obama.</w:t>
      </w:r>
      <w:r w:rsidRPr="00F14130">
        <w:rPr>
          <w:sz w:val="16"/>
        </w:rPr>
        <w:t xml:space="preserve"> "</w:t>
      </w:r>
      <w:r w:rsidRPr="00F14130">
        <w:rPr>
          <w:rStyle w:val="StyleBoldUnderline"/>
        </w:rPr>
        <w:t>We encourage the White House to send legislation with the president's proposed changes to Congress so they can be fully debated," Sen</w:t>
      </w:r>
      <w:r w:rsidRPr="00F14130">
        <w:rPr>
          <w:sz w:val="16"/>
        </w:rPr>
        <w:t xml:space="preserve">. Dianne </w:t>
      </w:r>
      <w:r w:rsidRPr="00F14130">
        <w:rPr>
          <w:rStyle w:val="StyleBoldUnderline"/>
        </w:rPr>
        <w:t>Feinstein,</w:t>
      </w:r>
      <w:r w:rsidRPr="00F14130">
        <w:rPr>
          <w:sz w:val="16"/>
        </w:rPr>
        <w:t xml:space="preserve"> D-Calif., </w:t>
      </w:r>
      <w:r w:rsidRPr="00F14130">
        <w:rPr>
          <w:rStyle w:val="StyleBoldUnderline"/>
        </w:rPr>
        <w:t>and Rep.</w:t>
      </w:r>
      <w:r w:rsidRPr="00F14130">
        <w:rPr>
          <w:sz w:val="16"/>
        </w:rPr>
        <w:t xml:space="preserve"> Mike </w:t>
      </w:r>
      <w:r w:rsidRPr="00F14130">
        <w:rPr>
          <w:rStyle w:val="StyleBoldUnderline"/>
        </w:rPr>
        <w:t>Rogers,</w:t>
      </w:r>
      <w:r w:rsidRPr="00F14130">
        <w:rPr>
          <w:sz w:val="16"/>
        </w:rPr>
        <w:t xml:space="preserve"> R-Mich., </w:t>
      </w:r>
      <w:r w:rsidRPr="00F14130">
        <w:rPr>
          <w:rStyle w:val="StyleBoldUnderline"/>
        </w:rPr>
        <w:t xml:space="preserve">said </w:t>
      </w:r>
      <w:r w:rsidRPr="00F14130">
        <w:rPr>
          <w:sz w:val="16"/>
        </w:rPr>
        <w:t>in a coolly worded statement.</w:t>
      </w:r>
    </w:p>
    <w:p w:rsidR="006F1CDF" w:rsidRDefault="006F1CDF" w:rsidP="00986C35">
      <w:pPr>
        <w:rPr>
          <w:sz w:val="16"/>
        </w:rPr>
      </w:pPr>
    </w:p>
    <w:p w:rsidR="006F1CDF" w:rsidRPr="00EE7D34" w:rsidRDefault="006F1CDF" w:rsidP="006F1CDF">
      <w:pPr>
        <w:pStyle w:val="Heading4"/>
      </w:pPr>
      <w:r>
        <w:t>Obama pushing but must overcome opposition from all sides to pass middle ground NSA reform</w:t>
      </w:r>
    </w:p>
    <w:p w:rsidR="006F1CDF" w:rsidRPr="00ED458D" w:rsidRDefault="006F1CDF" w:rsidP="006F1CDF">
      <w:pPr>
        <w:rPr>
          <w:rStyle w:val="StyleStyleBold12pt"/>
          <w:b w:val="0"/>
        </w:rPr>
      </w:pPr>
      <w:r>
        <w:rPr>
          <w:rStyle w:val="StyleStyleBold12pt"/>
        </w:rPr>
        <w:t xml:space="preserve">Jackson, 14  </w:t>
      </w:r>
      <w:r w:rsidRPr="00ED458D">
        <w:rPr>
          <w:rStyle w:val="StyleStyleBold12pt"/>
          <w:b w:val="0"/>
          <w:sz w:val="16"/>
          <w:szCs w:val="16"/>
        </w:rPr>
        <w:t>(David, USA Today, 1/17, http://www.usatoday.com/story/news/politics/2014/01/17/obama-nsa-speech-reform/4588327/)</w:t>
      </w:r>
    </w:p>
    <w:p w:rsidR="006F1CDF" w:rsidRPr="00EE7D34" w:rsidRDefault="006F1CDF" w:rsidP="006F1CDF">
      <w:pPr>
        <w:rPr>
          <w:sz w:val="16"/>
        </w:rPr>
      </w:pPr>
      <w:r w:rsidRPr="00EE7D34">
        <w:rPr>
          <w:sz w:val="16"/>
        </w:rPr>
        <w:t xml:space="preserve">In announcing his long-awaited plans to overhaul government surveillance policies, President </w:t>
      </w:r>
      <w:r w:rsidRPr="00ED458D">
        <w:rPr>
          <w:rStyle w:val="StyleBoldUnderline"/>
        </w:rPr>
        <w:t>Obama</w:t>
      </w:r>
      <w:r w:rsidRPr="00EE7D34">
        <w:rPr>
          <w:sz w:val="16"/>
        </w:rPr>
        <w:t xml:space="preserve"> on Friday </w:t>
      </w:r>
      <w:r w:rsidRPr="00ED458D">
        <w:rPr>
          <w:rStyle w:val="StyleBoldUnderline"/>
        </w:rPr>
        <w:t xml:space="preserve">sought to occupy a </w:t>
      </w:r>
      <w:r w:rsidRPr="00EE7D34">
        <w:rPr>
          <w:rStyle w:val="Emphasis"/>
        </w:rPr>
        <w:t>middle space</w:t>
      </w:r>
      <w:r w:rsidRPr="00ED458D">
        <w:rPr>
          <w:rStyle w:val="StyleBoldUnderline"/>
        </w:rPr>
        <w:t xml:space="preserve"> in the simmering debate on U.S. spying</w:t>
      </w:r>
      <w:r w:rsidRPr="00EE7D34">
        <w:rPr>
          <w:sz w:val="16"/>
        </w:rPr>
        <w:t xml:space="preserve">. </w:t>
      </w:r>
      <w:r w:rsidRPr="00EE7D34">
        <w:rPr>
          <w:rStyle w:val="StyleBoldUnderline"/>
        </w:rPr>
        <w:t>He pushed for a greater measure of transparency and oversight</w:t>
      </w:r>
      <w:r w:rsidRPr="00EE7D34">
        <w:rPr>
          <w:sz w:val="16"/>
        </w:rPr>
        <w:t xml:space="preserve"> in how the intelligence community goes about its work, </w:t>
      </w:r>
      <w:r w:rsidRPr="00EE7D34">
        <w:rPr>
          <w:rStyle w:val="StyleBoldUnderline"/>
        </w:rPr>
        <w:t>but rejected calls to end the</w:t>
      </w:r>
      <w:r w:rsidRPr="00EE7D34">
        <w:rPr>
          <w:sz w:val="16"/>
        </w:rPr>
        <w:t xml:space="preserve"> National Security Agency's controversial telephone </w:t>
      </w:r>
      <w:r w:rsidRPr="00EE7D34">
        <w:rPr>
          <w:rStyle w:val="StyleBoldUnderline"/>
        </w:rPr>
        <w:t>metadata program altogether.</w:t>
      </w:r>
      <w:r>
        <w:rPr>
          <w:rStyle w:val="StyleBoldUnderline"/>
        </w:rPr>
        <w:t xml:space="preserve"> </w:t>
      </w:r>
      <w:r w:rsidRPr="00EE7D34">
        <w:rPr>
          <w:sz w:val="16"/>
        </w:rPr>
        <w:t xml:space="preserve">"When you cut through the noise, what's really at stake is how we remain true to who we are in a world that is remaking itself at dizzying speed," Obama said in his address, which comes more than seven months after former NSA contractor Edward Snowden's revelations triggered a national conversation about U.S. snooping. Obama offered a forceful defense of the intelligence community. But he also acknowledged privacy advocates' and civil libertarians' concerns about the breadth of the nation's intelligence apparatus, which has grown by quantum leaps with technological advances that he said make it harder than ever "to both defend our nation and uphold our civil liberties." REM RIEDER: Snowden's big impact The most significant policy change Obama announced was ending the NSA's ability to store phone data from millions of Americans. He asked the Justice Department and the intelligence community to come up with a plan within 60 days of who should hold these records. But the president declined calls from some in Congress and civil libertarians to end the telephone data program outright. He argued that the program — which his own intelligence review panel concluded has not helped foil a terrorist act — was an essential tool in keeping the homeland safe and must be maintained. The president said, however, that the agency — which has accessed the massive phone database at its own discretion in the past — would immediately be required to seek approval from the Foreign Intelligence Surveillance Court (FISC) before reviewing telephone records, except in emergency situations. Obama also called for the establishment of a panel of independent advocates to represent privacy and civil liberty interests in "significant" cases before the secret surveillance court, The intelligence review panel suggested that an advocate appear in every case. Creating a public advocate panel will require congressional action and Obama's. He vowed that the United States won't listen in on phone calls of allies — a practice that drew the ire of </w:t>
      </w:r>
      <w:r w:rsidRPr="00EE7D34">
        <w:rPr>
          <w:sz w:val="16"/>
        </w:rPr>
        <w:lastRenderedPageBreak/>
        <w:t xml:space="preserve">Brazil's Dilma Rousseff and Germany's Angela Merkel — unless there is a "compelling national security purpose." </w:t>
      </w:r>
      <w:r w:rsidRPr="00EE7D34">
        <w:rPr>
          <w:rStyle w:val="StyleBoldUnderline"/>
        </w:rPr>
        <w:t>Some NSA critics on Capitol Hill said the president's plans don't go far enough</w:t>
      </w:r>
      <w:r w:rsidRPr="00EE7D34">
        <w:rPr>
          <w:sz w:val="16"/>
        </w:rPr>
        <w:t xml:space="preserve"> and are riddled with loopholes that intelligence and law enforcement agencies can exploit. "I am unwilling to sacrifice the privacy rights and civil liberties of Americans for the excessive collection of personal data," said Rep. Loretta Sanchez, D-Calif. Sen. Rand Paul, R-Ky., predicting that the Supreme Court will ultimately decide the NSA's authority, likened Obama's speech to his health care promises. Paul told CNN: "I think what I heard is that if you like your privacy you can keep it." </w:t>
      </w:r>
      <w:r w:rsidRPr="00EE7D34">
        <w:rPr>
          <w:rStyle w:val="StyleBoldUnderline"/>
        </w:rPr>
        <w:t>Even</w:t>
      </w:r>
      <w:r w:rsidRPr="00EE7D34">
        <w:rPr>
          <w:sz w:val="16"/>
        </w:rPr>
        <w:t xml:space="preserve"> some </w:t>
      </w:r>
      <w:r w:rsidRPr="00EE7D34">
        <w:rPr>
          <w:rStyle w:val="StyleBoldUnderline"/>
        </w:rPr>
        <w:t>supporters of the president said that for nearly every policy fix Obama offered, there are</w:t>
      </w:r>
      <w:r w:rsidRPr="00EE7D34">
        <w:rPr>
          <w:sz w:val="16"/>
        </w:rPr>
        <w:t xml:space="preserve"> new </w:t>
      </w:r>
      <w:r w:rsidRPr="00EE7D34">
        <w:rPr>
          <w:rStyle w:val="StyleBoldUnderline"/>
        </w:rPr>
        <w:t>questions about how he will be able to implement the changes</w:t>
      </w:r>
      <w:r w:rsidRPr="00EE7D34">
        <w:rPr>
          <w:sz w:val="16"/>
        </w:rPr>
        <w:t xml:space="preserve">: </w:t>
      </w:r>
      <w:r w:rsidRPr="00EE7D34">
        <w:rPr>
          <w:rStyle w:val="StyleBoldUnderline"/>
        </w:rPr>
        <w:t>Will Congress approve</w:t>
      </w:r>
      <w:r w:rsidRPr="00EE7D34">
        <w:rPr>
          <w:sz w:val="16"/>
        </w:rPr>
        <w:t xml:space="preserve"> the creation of a panel of independent advocates on the FISC? </w:t>
      </w:r>
      <w:r w:rsidRPr="00EE7D34">
        <w:rPr>
          <w:rStyle w:val="StyleBoldUnderline"/>
        </w:rPr>
        <w:t xml:space="preserve">Will liberals and libertarian lawmakers spurn Obama's defense of the metadata program and press ahead with measures floating in both chambers of Congress that would </w:t>
      </w:r>
      <w:r w:rsidRPr="006F1CDF">
        <w:rPr>
          <w:rStyle w:val="Emphasis"/>
        </w:rPr>
        <w:t>end the program</w:t>
      </w:r>
      <w:r w:rsidRPr="00EE7D34">
        <w:rPr>
          <w:sz w:val="16"/>
        </w:rPr>
        <w:t xml:space="preserve">? And </w:t>
      </w:r>
      <w:r w:rsidRPr="00EE7D34">
        <w:rPr>
          <w:rStyle w:val="StyleBoldUnderline"/>
        </w:rPr>
        <w:t xml:space="preserve">how will the president deal with the </w:t>
      </w:r>
      <w:r w:rsidRPr="00EE7D34">
        <w:rPr>
          <w:rStyle w:val="Emphasis"/>
        </w:rPr>
        <w:t>inevitable battle</w:t>
      </w:r>
      <w:r w:rsidRPr="00EE7D34">
        <w:rPr>
          <w:rStyle w:val="StyleBoldUnderline"/>
        </w:rPr>
        <w:t xml:space="preserve"> he will face from hawkish members of Congress, the technology industry and privacy advocates who</w:t>
      </w:r>
      <w:r w:rsidRPr="00EE7D34">
        <w:rPr>
          <w:sz w:val="16"/>
        </w:rPr>
        <w:t xml:space="preserve"> will </w:t>
      </w:r>
      <w:r w:rsidRPr="00EE7D34">
        <w:rPr>
          <w:rStyle w:val="StyleBoldUnderline"/>
        </w:rPr>
        <w:t xml:space="preserve">have </w:t>
      </w:r>
      <w:r w:rsidRPr="006F1CDF">
        <w:rPr>
          <w:rStyle w:val="Emphasis"/>
        </w:rPr>
        <w:t>disparate interests</w:t>
      </w:r>
      <w:r w:rsidRPr="00EE7D34">
        <w:rPr>
          <w:rStyle w:val="StyleBoldUnderline"/>
        </w:rPr>
        <w:t xml:space="preserve"> in the conversation</w:t>
      </w:r>
      <w:r w:rsidRPr="00EE7D34">
        <w:rPr>
          <w:sz w:val="16"/>
        </w:rPr>
        <w:t xml:space="preserve"> about placing the metadata in the hands of a third party?</w:t>
      </w:r>
    </w:p>
    <w:p w:rsidR="006F1CDF" w:rsidRPr="00F14130" w:rsidRDefault="006F1CDF" w:rsidP="00986C35">
      <w:pPr>
        <w:rPr>
          <w:sz w:val="16"/>
        </w:rPr>
      </w:pPr>
    </w:p>
    <w:p w:rsidR="00986C35" w:rsidRDefault="00986C35" w:rsidP="00986C35">
      <w:pPr>
        <w:rPr>
          <w:sz w:val="16"/>
        </w:rPr>
      </w:pPr>
    </w:p>
    <w:p w:rsidR="00986C35" w:rsidRDefault="00986C35" w:rsidP="00986C35">
      <w:pPr>
        <w:rPr>
          <w:sz w:val="16"/>
        </w:rPr>
      </w:pPr>
    </w:p>
    <w:p w:rsidR="00986C35" w:rsidRDefault="00986C35" w:rsidP="00986C35"/>
    <w:p w:rsidR="005C3EDE" w:rsidRDefault="005C3EDE" w:rsidP="005C3EDE">
      <w:pPr>
        <w:pStyle w:val="Heading3"/>
      </w:pPr>
      <w:r>
        <w:lastRenderedPageBreak/>
        <w:t>PC Key – House Bill/Avoid Senate Modifications</w:t>
      </w:r>
    </w:p>
    <w:p w:rsidR="005C3EDE" w:rsidRDefault="005C3EDE" w:rsidP="005C3EDE"/>
    <w:p w:rsidR="005C3EDE" w:rsidRDefault="005C3EDE" w:rsidP="005C3EDE"/>
    <w:p w:rsidR="005C3EDE" w:rsidRPr="00D51911" w:rsidRDefault="005C3EDE" w:rsidP="005C3EDE">
      <w:pPr>
        <w:pStyle w:val="Heading4"/>
      </w:pPr>
      <w:r w:rsidRPr="00D51911">
        <w:t>Obama pushing reform but passage uncertain – fighting off competing</w:t>
      </w:r>
      <w:r>
        <w:t xml:space="preserve"> efforts</w:t>
      </w:r>
      <w:r w:rsidRPr="00D51911">
        <w:t xml:space="preserve"> </w:t>
      </w:r>
      <w:r>
        <w:t xml:space="preserve">is </w:t>
      </w:r>
      <w:r w:rsidRPr="00D51911">
        <w:t xml:space="preserve">vital </w:t>
      </w:r>
      <w:r>
        <w:t>– senate modifications cant get house support and gut NSA effectiveness anyway</w:t>
      </w:r>
    </w:p>
    <w:p w:rsidR="005C3EDE" w:rsidRPr="00064E47" w:rsidRDefault="005C3EDE" w:rsidP="005C3EDE">
      <w:pPr>
        <w:rPr>
          <w:rStyle w:val="StyleStyleBold12pt"/>
        </w:rPr>
      </w:pPr>
      <w:r>
        <w:rPr>
          <w:rStyle w:val="StyleStyleBold12pt"/>
        </w:rPr>
        <w:t>Ackerman, 14</w:t>
      </w:r>
    </w:p>
    <w:p w:rsidR="005C3EDE" w:rsidRDefault="005C3EDE" w:rsidP="005C3EDE">
      <w:r w:rsidRPr="00064E47">
        <w:t>Spencer Ackerman, The Guardian, 3/25/14,</w:t>
      </w:r>
      <w:r>
        <w:t xml:space="preserve"> Obama: US must 'win back the trust of ordinary citizens' over data collection, www.theguardian.com/world/2014/mar/25/obama-us-nsa-data-collection-trust</w:t>
      </w:r>
    </w:p>
    <w:p w:rsidR="005C3EDE" w:rsidRDefault="005C3EDE" w:rsidP="005C3EDE"/>
    <w:p w:rsidR="005C3EDE" w:rsidRDefault="005C3EDE" w:rsidP="005C3EDE">
      <w:pPr>
        <w:rPr>
          <w:sz w:val="16"/>
        </w:rPr>
      </w:pPr>
      <w:r>
        <w:rPr>
          <w:sz w:val="16"/>
        </w:rPr>
        <w:t xml:space="preserve">Barack </w:t>
      </w:r>
      <w:r w:rsidRPr="0078315E">
        <w:rPr>
          <w:rStyle w:val="StyleBoldUnderline"/>
          <w:highlight w:val="cyan"/>
        </w:rPr>
        <w:t>Obama confirmed</w:t>
      </w:r>
      <w:r>
        <w:rPr>
          <w:sz w:val="16"/>
        </w:rPr>
        <w:t xml:space="preserve"> on Tuesday that </w:t>
      </w:r>
      <w:r w:rsidRPr="0078315E">
        <w:rPr>
          <w:rStyle w:val="StyleBoldUnderline"/>
          <w:highlight w:val="cyan"/>
        </w:rPr>
        <w:t>the US plans to end</w:t>
      </w:r>
      <w:r>
        <w:rPr>
          <w:rStyle w:val="StyleBoldUnderline"/>
        </w:rPr>
        <w:t xml:space="preserve"> the </w:t>
      </w:r>
      <w:r w:rsidRPr="0078315E">
        <w:rPr>
          <w:rStyle w:val="StyleBoldUnderline"/>
          <w:highlight w:val="cyan"/>
        </w:rPr>
        <w:t>N</w:t>
      </w:r>
      <w:r>
        <w:rPr>
          <w:sz w:val="16"/>
        </w:rPr>
        <w:t xml:space="preserve">ational </w:t>
      </w:r>
      <w:r w:rsidRPr="0078315E">
        <w:rPr>
          <w:rStyle w:val="StyleBoldUnderline"/>
          <w:highlight w:val="cyan"/>
        </w:rPr>
        <w:t>S</w:t>
      </w:r>
      <w:r>
        <w:rPr>
          <w:sz w:val="16"/>
        </w:rPr>
        <w:t xml:space="preserve">ecurity </w:t>
      </w:r>
      <w:r w:rsidRPr="0078315E">
        <w:rPr>
          <w:rStyle w:val="StyleBoldUnderline"/>
          <w:highlight w:val="cyan"/>
        </w:rPr>
        <w:t>A</w:t>
      </w:r>
      <w:r>
        <w:rPr>
          <w:sz w:val="16"/>
        </w:rPr>
        <w:t xml:space="preserve">gency's </w:t>
      </w:r>
      <w:r>
        <w:rPr>
          <w:rStyle w:val="StyleBoldUnderline"/>
        </w:rPr>
        <w:t xml:space="preserve">systematic </w:t>
      </w:r>
      <w:r w:rsidRPr="0078315E">
        <w:rPr>
          <w:rStyle w:val="StyleBoldUnderline"/>
          <w:highlight w:val="cyan"/>
        </w:rPr>
        <w:t>collection of</w:t>
      </w:r>
      <w:r>
        <w:rPr>
          <w:sz w:val="16"/>
        </w:rPr>
        <w:t xml:space="preserve"> Americans’ </w:t>
      </w:r>
      <w:r>
        <w:rPr>
          <w:rStyle w:val="StyleBoldUnderline"/>
        </w:rPr>
        <w:t>tele</w:t>
      </w:r>
      <w:r w:rsidRPr="0078315E">
        <w:rPr>
          <w:rStyle w:val="StyleBoldUnderline"/>
          <w:highlight w:val="cyan"/>
        </w:rPr>
        <w:t>phone</w:t>
      </w:r>
      <w:r>
        <w:rPr>
          <w:rStyle w:val="StyleBoldUnderline"/>
        </w:rPr>
        <w:t xml:space="preserve"> </w:t>
      </w:r>
      <w:r w:rsidRPr="0078315E">
        <w:rPr>
          <w:rStyle w:val="StyleBoldUnderline"/>
          <w:highlight w:val="cyan"/>
        </w:rPr>
        <w:t>records</w:t>
      </w:r>
      <w:r>
        <w:rPr>
          <w:sz w:val="16"/>
        </w:rPr>
        <w:t xml:space="preserve">, </w:t>
      </w:r>
      <w:r>
        <w:rPr>
          <w:rStyle w:val="StyleBoldUnderline"/>
        </w:rPr>
        <w:t xml:space="preserve">as </w:t>
      </w:r>
      <w:r w:rsidRPr="0078315E">
        <w:rPr>
          <w:rStyle w:val="StyleBoldUnderline"/>
          <w:highlight w:val="cyan"/>
        </w:rPr>
        <w:t>leaders of the House</w:t>
      </w:r>
      <w:r>
        <w:rPr>
          <w:rStyle w:val="StyleBoldUnderline"/>
        </w:rPr>
        <w:t xml:space="preserve"> intelligence committee </w:t>
      </w:r>
      <w:r w:rsidRPr="0078315E">
        <w:rPr>
          <w:rStyle w:val="StyleBoldUnderline"/>
          <w:highlight w:val="cyan"/>
        </w:rPr>
        <w:t>insisted they</w:t>
      </w:r>
      <w:r>
        <w:rPr>
          <w:rStyle w:val="StyleBoldUnderline"/>
        </w:rPr>
        <w:t xml:space="preserve"> </w:t>
      </w:r>
      <w:r w:rsidRPr="0078315E">
        <w:rPr>
          <w:rStyle w:val="StyleBoldUnderline"/>
          <w:highlight w:val="cyan"/>
        </w:rPr>
        <w:t>were close to a deal</w:t>
      </w:r>
      <w:r>
        <w:rPr>
          <w:rStyle w:val="StyleBoldUnderline"/>
        </w:rPr>
        <w:t xml:space="preserve"> with the White House </w:t>
      </w:r>
      <w:r w:rsidRPr="0078315E">
        <w:rPr>
          <w:rStyle w:val="StyleBoldUnderline"/>
          <w:highlight w:val="cyan"/>
        </w:rPr>
        <w:t>to revamp</w:t>
      </w:r>
      <w:r>
        <w:rPr>
          <w:rStyle w:val="StyleBoldUnderline"/>
        </w:rPr>
        <w:t xml:space="preserve"> the </w:t>
      </w:r>
      <w:r w:rsidRPr="0078315E">
        <w:rPr>
          <w:rStyle w:val="StyleBoldUnderline"/>
          <w:highlight w:val="cyan"/>
        </w:rPr>
        <w:t>surveillance</w:t>
      </w:r>
      <w:r>
        <w:rPr>
          <w:rStyle w:val="StyleBoldUnderline"/>
        </w:rPr>
        <w:t xml:space="preserve"> program.</w:t>
      </w:r>
      <w:r>
        <w:rPr>
          <w:sz w:val="16"/>
        </w:rPr>
        <w:t xml:space="preserve"> </w:t>
      </w:r>
      <w:r>
        <w:rPr>
          <w:rStyle w:val="StyleBoldUnderline"/>
        </w:rPr>
        <w:t>Under plans to be put forward by the Obama administration</w:t>
      </w:r>
      <w:r>
        <w:rPr>
          <w:sz w:val="16"/>
        </w:rPr>
        <w:t xml:space="preserve"> in the next few days, </w:t>
      </w:r>
      <w:r>
        <w:rPr>
          <w:rStyle w:val="StyleBoldUnderline"/>
        </w:rPr>
        <w:t>the NSA would end the</w:t>
      </w:r>
      <w:r>
        <w:rPr>
          <w:sz w:val="16"/>
        </w:rPr>
        <w:t xml:space="preserve"> so-called </w:t>
      </w:r>
      <w:r>
        <w:rPr>
          <w:rStyle w:val="StyleBoldUnderline"/>
        </w:rPr>
        <w:t>bulk collection of telephone records</w:t>
      </w:r>
      <w:r>
        <w:rPr>
          <w:sz w:val="16"/>
        </w:rPr>
        <w:t xml:space="preserve">, and instead would be required to seek a new kind of court order to search data held by telecommunications companies. The proposals come nine months after the practice was first disclosed by the Guardian, based on leaks from the whistleblower Edward Snowden. </w:t>
      </w:r>
      <w:r>
        <w:rPr>
          <w:rStyle w:val="StyleBoldUnderline"/>
        </w:rPr>
        <w:t>Obama conceded</w:t>
      </w:r>
      <w:r>
        <w:rPr>
          <w:sz w:val="16"/>
        </w:rPr>
        <w:t xml:space="preserve"> that the </w:t>
      </w:r>
      <w:r>
        <w:rPr>
          <w:rStyle w:val="StyleBoldUnderline"/>
        </w:rPr>
        <w:t>revelations had</w:t>
      </w:r>
      <w:r>
        <w:rPr>
          <w:sz w:val="16"/>
        </w:rPr>
        <w:t xml:space="preserve"> </w:t>
      </w:r>
      <w:r>
        <w:rPr>
          <w:rStyle w:val="StyleBoldUnderline"/>
        </w:rPr>
        <w:t xml:space="preserve">caused trust in the US to plunge around the world. </w:t>
      </w:r>
      <w:r>
        <w:rPr>
          <w:sz w:val="16"/>
        </w:rPr>
        <w:t xml:space="preserve">“We have got to win back the trust not just of governments, but, more importantly, of ordinary citizens. And that's not going to happen overnight, because there's a tendency to be sceptical of government and to be sceptical of the US intelligence services,” Obama said at a news conference in The Hague, where world leaders are gathered for a summit on nuclear security. Obama said he believed the </w:t>
      </w:r>
      <w:r w:rsidRPr="0078315E">
        <w:rPr>
          <w:rStyle w:val="StyleBoldUnderline"/>
          <w:highlight w:val="cyan"/>
        </w:rPr>
        <w:t>reform proposals</w:t>
      </w:r>
      <w:r>
        <w:rPr>
          <w:sz w:val="16"/>
        </w:rPr>
        <w:t xml:space="preserve"> presented to him by the US intelligence agencies </w:t>
      </w:r>
      <w:r w:rsidRPr="0078315E">
        <w:rPr>
          <w:rStyle w:val="StyleBoldUnderline"/>
          <w:highlight w:val="cyan"/>
        </w:rPr>
        <w:t>were</w:t>
      </w:r>
      <w:r>
        <w:rPr>
          <w:rStyle w:val="StyleBoldUnderline"/>
        </w:rPr>
        <w:t xml:space="preserve"> “</w:t>
      </w:r>
      <w:r w:rsidRPr="001A7385">
        <w:rPr>
          <w:rStyle w:val="StyleBoldUnderline"/>
          <w:highlight w:val="cyan"/>
        </w:rPr>
        <w:t>workable”, and would “eliminate”</w:t>
      </w:r>
      <w:r>
        <w:rPr>
          <w:rStyle w:val="StyleBoldUnderline"/>
        </w:rPr>
        <w:t xml:space="preserve"> the </w:t>
      </w:r>
      <w:r w:rsidRPr="001A7385">
        <w:rPr>
          <w:rStyle w:val="StyleBoldUnderline"/>
          <w:highlight w:val="cyan"/>
        </w:rPr>
        <w:t>concerns of privacy campaigners</w:t>
      </w:r>
      <w:r>
        <w:rPr>
          <w:sz w:val="16"/>
        </w:rPr>
        <w:t xml:space="preserve">. “I am confident that it allows us to do what is necessary in order to deal the threat of a terrorist attack, but does so in a way that addresses people's concerns,” he said. </w:t>
      </w:r>
      <w:r>
        <w:rPr>
          <w:rStyle w:val="StyleBoldUnderline"/>
        </w:rPr>
        <w:t>Activists</w:t>
      </w:r>
      <w:r>
        <w:rPr>
          <w:sz w:val="16"/>
        </w:rPr>
        <w:t xml:space="preserve"> gave a cautious </w:t>
      </w:r>
      <w:r>
        <w:rPr>
          <w:rStyle w:val="StyleBoldUnderline"/>
        </w:rPr>
        <w:t>welcome</w:t>
      </w:r>
      <w:r>
        <w:rPr>
          <w:sz w:val="16"/>
        </w:rPr>
        <w:t xml:space="preserve"> to </w:t>
      </w:r>
      <w:r>
        <w:rPr>
          <w:rStyle w:val="StyleBoldUnderline"/>
        </w:rPr>
        <w:t>Obama's plans</w:t>
      </w:r>
      <w:r>
        <w:rPr>
          <w:sz w:val="16"/>
        </w:rPr>
        <w:t xml:space="preserve">. Jameel Jaffer, the deputy legal director of the American Civil Liberties Union, wrote in an article for the Guardian: “The president is acknowledging that a surveillance program endorsed by all three branches of government, and in place for more than a decade, has not been able to survive public scrutiny. It's an acknowledgement that the intelligence agencies, the surveillance court and the intelligence committees struck a balance behind closed doors that could not be defended in public.” Obama will ask the foreign intelligence surveillance (Fisa) court, which gives legal oversight to the system, to approve the current bulk collection program for a final 90-day period as he attempts to implement his plan. </w:t>
      </w:r>
      <w:r w:rsidRPr="0078315E">
        <w:rPr>
          <w:rStyle w:val="Emphasis"/>
          <w:highlight w:val="cyan"/>
        </w:rPr>
        <w:t>Attention will</w:t>
      </w:r>
      <w:r>
        <w:rPr>
          <w:rStyle w:val="Emphasis"/>
        </w:rPr>
        <w:t xml:space="preserve"> now </w:t>
      </w:r>
      <w:r w:rsidRPr="0078315E">
        <w:rPr>
          <w:rStyle w:val="Emphasis"/>
          <w:highlight w:val="cyan"/>
        </w:rPr>
        <w:t>be focused on how that can be achieved in Congress</w:t>
      </w:r>
      <w:r>
        <w:rPr>
          <w:sz w:val="16"/>
        </w:rPr>
        <w:t xml:space="preserve">. </w:t>
      </w:r>
      <w:r>
        <w:rPr>
          <w:rStyle w:val="StyleBoldUnderline"/>
        </w:rPr>
        <w:t>In Washington</w:t>
      </w:r>
      <w:r>
        <w:rPr>
          <w:sz w:val="16"/>
        </w:rPr>
        <w:t xml:space="preserve"> on Tuesday, </w:t>
      </w:r>
      <w:r w:rsidRPr="0081467C">
        <w:rPr>
          <w:rStyle w:val="StyleBoldUnderline"/>
        </w:rPr>
        <w:t>leaders of the House</w:t>
      </w:r>
      <w:r>
        <w:rPr>
          <w:rStyle w:val="StyleBoldUnderline"/>
        </w:rPr>
        <w:t xml:space="preserve"> intelligence committee outlined their proposals for NSA reform,</w:t>
      </w:r>
      <w:r>
        <w:rPr>
          <w:sz w:val="16"/>
        </w:rPr>
        <w:t xml:space="preserve"> which they say would also end bulk phone record collection but which have been greeted with scepticism by civil liberties campaigners. </w:t>
      </w:r>
      <w:r w:rsidRPr="0078315E">
        <w:rPr>
          <w:rStyle w:val="StyleBoldUnderline"/>
          <w:highlight w:val="cyan"/>
        </w:rPr>
        <w:t>The bill</w:t>
      </w:r>
      <w:r>
        <w:rPr>
          <w:rStyle w:val="StyleBoldUnderline"/>
        </w:rPr>
        <w:t xml:space="preserve"> </w:t>
      </w:r>
      <w:r w:rsidRPr="0078315E">
        <w:rPr>
          <w:rStyle w:val="StyleBoldUnderline"/>
          <w:highlight w:val="cyan"/>
        </w:rPr>
        <w:t>being pushed</w:t>
      </w:r>
      <w:r>
        <w:rPr>
          <w:sz w:val="16"/>
        </w:rPr>
        <w:t xml:space="preserve"> by the committee’s Republican chairman, Mike Rogers of Michigan, and its ranking Democrat, Dutch Ruppersberger of Maryland – both NSA allies – </w:t>
      </w:r>
      <w:r w:rsidRPr="0078315E">
        <w:rPr>
          <w:rStyle w:val="StyleBoldUnderline"/>
          <w:highlight w:val="cyan"/>
        </w:rPr>
        <w:t>would empower the government</w:t>
      </w:r>
      <w:r>
        <w:rPr>
          <w:rStyle w:val="StyleBoldUnderline"/>
        </w:rPr>
        <w:t xml:space="preserve"> to compel phone companies</w:t>
      </w:r>
      <w:r>
        <w:rPr>
          <w:sz w:val="16"/>
        </w:rPr>
        <w:t xml:space="preserve"> and internet service providers </w:t>
      </w:r>
      <w:r>
        <w:rPr>
          <w:rStyle w:val="StyleBoldUnderline"/>
        </w:rPr>
        <w:t>to turn over records with</w:t>
      </w:r>
      <w:r>
        <w:rPr>
          <w:sz w:val="16"/>
        </w:rPr>
        <w:t xml:space="preserve"> a “</w:t>
      </w:r>
      <w:r>
        <w:rPr>
          <w:rStyle w:val="StyleBoldUnderline"/>
        </w:rPr>
        <w:t>reasonable articulable suspicion</w:t>
      </w:r>
      <w:r>
        <w:rPr>
          <w:sz w:val="16"/>
        </w:rPr>
        <w:t xml:space="preserve">” of connection to terrorism or espionage, along with data of individuals up to two “hops” – or degrees of separation – away. Although a single order could involve sprawling into the data of thousands of individuals, Rogers and Ruppersberger said their bill would represent “ending bulk collection”. Both men have been vocal defenders of the phone records program but they now concede that it made their colleagues and constituents uncomfortable. "We're beyond that," Rogers said. "Now our goal, and our number one goal, always has been, not about about bulk collection, but: how do we catch these people trying to call in to the United States? Can we do it in a way that prevents another 9/11?" Ruppersberger, whose district includes the NSA's Fort Meade headquarters, added: "Mike and I knew </w:t>
      </w:r>
      <w:r w:rsidRPr="007743CF">
        <w:rPr>
          <w:rStyle w:val="StyleBoldUnderline"/>
        </w:rPr>
        <w:t>we had to deal with the perception and get the confidence of the American peopl</w:t>
      </w:r>
      <w:r>
        <w:rPr>
          <w:sz w:val="16"/>
        </w:rPr>
        <w:t xml:space="preserve">e." Both </w:t>
      </w:r>
      <w:r w:rsidRPr="0078315E">
        <w:rPr>
          <w:rStyle w:val="Emphasis"/>
          <w:highlight w:val="cyan"/>
        </w:rPr>
        <w:t>leaders</w:t>
      </w:r>
      <w:r>
        <w:rPr>
          <w:sz w:val="16"/>
        </w:rPr>
        <w:t xml:space="preserve"> said they </w:t>
      </w:r>
      <w:r w:rsidRPr="0078315E">
        <w:rPr>
          <w:rStyle w:val="Emphasis"/>
          <w:highlight w:val="cyan"/>
        </w:rPr>
        <w:t>were close to</w:t>
      </w:r>
      <w:r>
        <w:rPr>
          <w:rStyle w:val="Emphasis"/>
        </w:rPr>
        <w:t xml:space="preserve"> </w:t>
      </w:r>
      <w:r w:rsidRPr="0078315E">
        <w:rPr>
          <w:rStyle w:val="Emphasis"/>
          <w:highlight w:val="cyan"/>
        </w:rPr>
        <w:t>alignment with the White House proposal</w:t>
      </w:r>
      <w:r>
        <w:rPr>
          <w:sz w:val="16"/>
        </w:rPr>
        <w:t xml:space="preserve">, </w:t>
      </w:r>
      <w:r w:rsidRPr="0081467C">
        <w:rPr>
          <w:rStyle w:val="StyleBoldUnderline"/>
        </w:rPr>
        <w:t>which</w:t>
      </w:r>
      <w:r>
        <w:rPr>
          <w:sz w:val="16"/>
        </w:rPr>
        <w:t xml:space="preserve"> they said currently </w:t>
      </w:r>
      <w:r>
        <w:rPr>
          <w:rStyle w:val="StyleBoldUnderline"/>
        </w:rPr>
        <w:t xml:space="preserve">provides greater up-front judicial scrutiny on the data collection than their own effort. "We think </w:t>
      </w:r>
      <w:r w:rsidRPr="0078315E">
        <w:rPr>
          <w:rStyle w:val="StyleBoldUnderline"/>
          <w:highlight w:val="cyan"/>
        </w:rPr>
        <w:t>the White House is</w:t>
      </w:r>
      <w:r>
        <w:rPr>
          <w:rStyle w:val="StyleBoldUnderline"/>
        </w:rPr>
        <w:t xml:space="preserve"> now </w:t>
      </w:r>
      <w:r w:rsidRPr="0078315E">
        <w:rPr>
          <w:rStyle w:val="StyleBoldUnderline"/>
          <w:highlight w:val="cyan"/>
        </w:rPr>
        <w:t>moving toward</w:t>
      </w:r>
      <w:r>
        <w:rPr>
          <w:rStyle w:val="StyleBoldUnderline"/>
        </w:rPr>
        <w:t xml:space="preserve"> </w:t>
      </w:r>
      <w:r w:rsidRPr="0078315E">
        <w:rPr>
          <w:rStyle w:val="StyleBoldUnderline"/>
          <w:highlight w:val="cyan"/>
        </w:rPr>
        <w:t>our position on this</w:t>
      </w:r>
      <w:r>
        <w:rPr>
          <w:sz w:val="16"/>
        </w:rPr>
        <w:t xml:space="preserve">. We've been sharing text with them for the past few weeks," Rogers said. Neither the White House nor the House intelligence committee proposal would require telecommunications firms to keep such records any longer than the current 18-month maximum, a significant shift away from the five years during which they are currently held by NSA. </w:t>
      </w:r>
      <w:r>
        <w:rPr>
          <w:rStyle w:val="StyleBoldUnderline"/>
        </w:rPr>
        <w:t xml:space="preserve">The moves represent a significant overhaul of the secret mass collection practices </w:t>
      </w:r>
      <w:r>
        <w:rPr>
          <w:sz w:val="16"/>
        </w:rPr>
        <w:t xml:space="preserve">of the past 13 years, as exposed by Snowden. Under the House intelligence committee bill, judges on the secret Fisa court would approve the NSA's procedures for acquiring the data from the firms, but would only review the specific data collection after the collection occurs. According to a draft of the bill, judges who considered the data collection improper could order a purge of it. </w:t>
      </w:r>
      <w:r w:rsidRPr="0078315E">
        <w:rPr>
          <w:rStyle w:val="StyleBoldUnderline"/>
          <w:highlight w:val="cyan"/>
        </w:rPr>
        <w:t>The</w:t>
      </w:r>
      <w:r>
        <w:rPr>
          <w:rStyle w:val="StyleBoldUnderline"/>
        </w:rPr>
        <w:t xml:space="preserve"> introduction of the </w:t>
      </w:r>
      <w:r w:rsidRPr="0078315E">
        <w:rPr>
          <w:rStyle w:val="StyleBoldUnderline"/>
          <w:highlight w:val="cyan"/>
        </w:rPr>
        <w:t>bill sets up</w:t>
      </w:r>
      <w:r>
        <w:rPr>
          <w:rStyle w:val="StyleBoldUnderline"/>
        </w:rPr>
        <w:t xml:space="preserve"> </w:t>
      </w:r>
      <w:r w:rsidRPr="0078315E">
        <w:rPr>
          <w:rStyle w:val="StyleBoldUnderline"/>
          <w:highlight w:val="cyan"/>
        </w:rPr>
        <w:t xml:space="preserve">a </w:t>
      </w:r>
      <w:r w:rsidRPr="005C3EDE">
        <w:rPr>
          <w:rStyle w:val="Emphasis"/>
          <w:highlight w:val="cyan"/>
        </w:rPr>
        <w:t>legislative battle with a</w:t>
      </w:r>
      <w:r w:rsidRPr="005C3EDE">
        <w:rPr>
          <w:rStyle w:val="Emphasis"/>
        </w:rPr>
        <w:t xml:space="preserve"> </w:t>
      </w:r>
      <w:r w:rsidRPr="005C3EDE">
        <w:rPr>
          <w:rStyle w:val="Emphasis"/>
          <w:highlight w:val="cyan"/>
        </w:rPr>
        <w:t>more far-</w:t>
      </w:r>
      <w:r w:rsidRPr="005C3EDE">
        <w:rPr>
          <w:rStyle w:val="Emphasis"/>
          <w:highlight w:val="cyan"/>
        </w:rPr>
        <w:lastRenderedPageBreak/>
        <w:t>reaching reform effort</w:t>
      </w:r>
      <w:r w:rsidRPr="0081467C">
        <w:rPr>
          <w:rStyle w:val="StyleBoldUnderline"/>
        </w:rPr>
        <w:t>,</w:t>
      </w:r>
      <w:r w:rsidRPr="0081467C">
        <w:rPr>
          <w:sz w:val="16"/>
        </w:rPr>
        <w:t xml:space="preserve"> authored by GOP congressman Jim Sensenbrenner of</w:t>
      </w:r>
      <w:r>
        <w:rPr>
          <w:sz w:val="16"/>
        </w:rPr>
        <w:t xml:space="preserve"> Wisconsin and Democratic senator Patrick Leahy of Vermont. The Leahy-Sensenbrenner bill, known as the USA Freedom Act, permits the government to acquire data related to an "ongoing" terrorism investigation – the standard set out in the Patriot Act, which since 2006 the NSA has contended its bulk collection of Americans' phone data meets. Rogers and Ruppersberger forcefully rejected that proposal. "We believe </w:t>
      </w:r>
      <w:r w:rsidRPr="007743CF">
        <w:rPr>
          <w:rStyle w:val="StyleBoldUnderline"/>
        </w:rPr>
        <w:t xml:space="preserve">the </w:t>
      </w:r>
      <w:r w:rsidRPr="007743CF">
        <w:rPr>
          <w:rStyle w:val="StyleBoldUnderline"/>
          <w:highlight w:val="cyan"/>
        </w:rPr>
        <w:t>other bills</w:t>
      </w:r>
      <w:r w:rsidRPr="007743CF">
        <w:rPr>
          <w:rStyle w:val="StyleBoldUnderline"/>
        </w:rPr>
        <w:t xml:space="preserve"> out there </w:t>
      </w:r>
      <w:r w:rsidRPr="007743CF">
        <w:rPr>
          <w:rStyle w:val="StyleBoldUnderline"/>
          <w:highlight w:val="cyan"/>
        </w:rPr>
        <w:t>don't meet that standard of still being able to protect Americans through intelligence-gathering</w:t>
      </w:r>
      <w:r w:rsidRPr="007743CF">
        <w:rPr>
          <w:sz w:val="16"/>
          <w:highlight w:val="cyan"/>
        </w:rPr>
        <w:t>,"</w:t>
      </w:r>
      <w:r>
        <w:rPr>
          <w:sz w:val="16"/>
        </w:rPr>
        <w:t xml:space="preserve"> Rogers said. On Monday night, Sensenbrenner was just as critical of the Rogers-Ruppersberger bill, describing it as “convoluted” and insufficiently protective of Americans' privacy. “It limits, but does not end, bulk collection. Provisions included in the draft fall well short of the safeguards in the USA Freedom Act and do not strike the proper balance between privacy and security,” he said. Dianne </w:t>
      </w:r>
      <w:r w:rsidRPr="001A7385">
        <w:rPr>
          <w:rStyle w:val="StyleBoldUnderline"/>
          <w:highlight w:val="cyan"/>
        </w:rPr>
        <w:t>Feinstein</w:t>
      </w:r>
      <w:r>
        <w:rPr>
          <w:sz w:val="16"/>
        </w:rPr>
        <w:t xml:space="preserve">, </w:t>
      </w:r>
      <w:r>
        <w:rPr>
          <w:rStyle w:val="StyleBoldUnderline"/>
        </w:rPr>
        <w:t>the chairwoman of the Senate intelligence committee, said</w:t>
      </w:r>
      <w:r>
        <w:rPr>
          <w:sz w:val="16"/>
        </w:rPr>
        <w:t xml:space="preserve"> on Tuesday that </w:t>
      </w:r>
      <w:r>
        <w:rPr>
          <w:rStyle w:val="StyleBoldUnderline"/>
        </w:rPr>
        <w:t xml:space="preserve">she </w:t>
      </w:r>
      <w:r w:rsidRPr="001A7385">
        <w:rPr>
          <w:rStyle w:val="StyleBoldUnderline"/>
          <w:highlight w:val="cyan"/>
        </w:rPr>
        <w:t>would hold a hearing on the White House and House</w:t>
      </w:r>
      <w:r>
        <w:rPr>
          <w:rStyle w:val="StyleBoldUnderline"/>
        </w:rPr>
        <w:t xml:space="preserve"> intelligence</w:t>
      </w:r>
      <w:r>
        <w:rPr>
          <w:sz w:val="16"/>
        </w:rPr>
        <w:t xml:space="preserve"> committee </w:t>
      </w:r>
      <w:r w:rsidRPr="001A7385">
        <w:rPr>
          <w:rStyle w:val="StyleBoldUnderline"/>
          <w:highlight w:val="cyan"/>
        </w:rPr>
        <w:t>proposals</w:t>
      </w:r>
      <w:r>
        <w:rPr>
          <w:sz w:val="16"/>
        </w:rPr>
        <w:t xml:space="preserve">, a further </w:t>
      </w:r>
      <w:r w:rsidRPr="001A7385">
        <w:rPr>
          <w:rStyle w:val="StyleBoldUnderline"/>
          <w:highlight w:val="cyan"/>
        </w:rPr>
        <w:t>indication that</w:t>
      </w:r>
      <w:r>
        <w:rPr>
          <w:rStyle w:val="StyleBoldUnderline"/>
        </w:rPr>
        <w:t xml:space="preserve"> the </w:t>
      </w:r>
      <w:r w:rsidRPr="001A7385">
        <w:rPr>
          <w:rStyle w:val="StyleBoldUnderline"/>
          <w:highlight w:val="cyan"/>
        </w:rPr>
        <w:t>Leahy</w:t>
      </w:r>
      <w:r>
        <w:rPr>
          <w:sz w:val="16"/>
        </w:rPr>
        <w:t xml:space="preserve">-Sensenbrenner </w:t>
      </w:r>
      <w:r>
        <w:rPr>
          <w:rStyle w:val="StyleBoldUnderline"/>
        </w:rPr>
        <w:t xml:space="preserve">initiative </w:t>
      </w:r>
      <w:r w:rsidRPr="001A7385">
        <w:rPr>
          <w:rStyle w:val="StyleBoldUnderline"/>
          <w:highlight w:val="cyan"/>
        </w:rPr>
        <w:t xml:space="preserve">faces an </w:t>
      </w:r>
      <w:r w:rsidRPr="00560AB7">
        <w:rPr>
          <w:rStyle w:val="Emphasis"/>
          <w:highlight w:val="cyan"/>
        </w:rPr>
        <w:t>uphill struggle</w:t>
      </w:r>
      <w:r>
        <w:rPr>
          <w:sz w:val="16"/>
        </w:rPr>
        <w:t xml:space="preserve"> </w:t>
      </w:r>
      <w:r w:rsidRPr="007743CF">
        <w:rPr>
          <w:rStyle w:val="StyleBoldUnderline"/>
        </w:rPr>
        <w:t>to avoid being squeezed out.</w:t>
      </w:r>
    </w:p>
    <w:p w:rsidR="005C3EDE" w:rsidRDefault="005C3EDE" w:rsidP="005C3EDE"/>
    <w:p w:rsidR="005C3EDE" w:rsidRDefault="005C3EDE" w:rsidP="005C3EDE">
      <w:pPr>
        <w:pStyle w:val="Heading4"/>
      </w:pPr>
      <w:r>
        <w:t>vital to prevent entire program from expiring – but passage not guaranteed – fighting off efforts for stricter limits key</w:t>
      </w:r>
    </w:p>
    <w:p w:rsidR="005C3EDE" w:rsidRPr="00FC6BB3" w:rsidRDefault="005C3EDE" w:rsidP="005C3EDE">
      <w:pPr>
        <w:rPr>
          <w:rStyle w:val="StyleStyleBold12pt"/>
        </w:rPr>
      </w:pPr>
      <w:r>
        <w:rPr>
          <w:rStyle w:val="StyleStyleBold12pt"/>
        </w:rPr>
        <w:t>Gorman, 14</w:t>
      </w:r>
    </w:p>
    <w:p w:rsidR="005C3EDE" w:rsidRDefault="005C3EDE" w:rsidP="005C3EDE">
      <w:r w:rsidRPr="00FC6BB3">
        <w:t>Siobhan Gorman, WSJ, 3/25/14, Consensus</w:t>
      </w:r>
      <w:r>
        <w:t xml:space="preserve"> Nears to Overhaul NSA Phone Surveillance, online.wsj.com/news/articles/SB10001424052702304679404579461293671732298?mg=reno64-wsj&amp;url=http%3A%2F%2Fonline.wsj.com%2Farticle%2FSB10001424052702304679404579461293671732298.html</w:t>
      </w:r>
    </w:p>
    <w:p w:rsidR="005C3EDE" w:rsidRDefault="005C3EDE" w:rsidP="005C3EDE"/>
    <w:p w:rsidR="005C3EDE" w:rsidRDefault="005C3EDE" w:rsidP="005C3EDE">
      <w:r w:rsidRPr="0078315E">
        <w:rPr>
          <w:rStyle w:val="StyleBoldUnderline"/>
          <w:highlight w:val="cyan"/>
        </w:rPr>
        <w:t>The White House and congressional leaders have settled</w:t>
      </w:r>
      <w:r>
        <w:rPr>
          <w:rStyle w:val="StyleBoldUnderline"/>
        </w:rPr>
        <w:t xml:space="preserve"> on comparable proposals for ending the government's mass collection of telephone records</w:t>
      </w:r>
      <w:r>
        <w:t xml:space="preserve">, </w:t>
      </w:r>
      <w:r w:rsidRPr="0078315E">
        <w:rPr>
          <w:rStyle w:val="StyleBoldUnderline"/>
          <w:highlight w:val="cyan"/>
        </w:rPr>
        <w:t>signaling</w:t>
      </w:r>
      <w:r>
        <w:t xml:space="preserve"> the eventual </w:t>
      </w:r>
      <w:r w:rsidRPr="00B44456">
        <w:rPr>
          <w:rStyle w:val="StyleBoldUnderline"/>
          <w:highlight w:val="cyan"/>
        </w:rPr>
        <w:t>end of</w:t>
      </w:r>
      <w:r w:rsidRPr="00B44456">
        <w:rPr>
          <w:rStyle w:val="StyleBoldUnderline"/>
        </w:rPr>
        <w:t xml:space="preserve"> a practice that</w:t>
      </w:r>
      <w:r>
        <w:t xml:space="preserve"> critics said </w:t>
      </w:r>
      <w:r w:rsidRPr="00B44456">
        <w:rPr>
          <w:rStyle w:val="StyleBoldUnderline"/>
        </w:rPr>
        <w:t>had come to epitomize U.S. surveillance</w:t>
      </w:r>
      <w:r>
        <w:rPr>
          <w:rStyle w:val="StyleBoldUnderline"/>
        </w:rPr>
        <w:t xml:space="preserve"> overreach</w:t>
      </w:r>
      <w:r>
        <w:t xml:space="preserve"> in the post-9/11 era.</w:t>
      </w:r>
    </w:p>
    <w:p w:rsidR="005C3EDE" w:rsidRDefault="005C3EDE" w:rsidP="005C3EDE">
      <w:r>
        <w:t xml:space="preserve">The </w:t>
      </w:r>
      <w:r>
        <w:rPr>
          <w:rStyle w:val="StyleBoldUnderline"/>
        </w:rPr>
        <w:t>proposals</w:t>
      </w:r>
      <w:r>
        <w:t xml:space="preserve">, offered in separate announcements on Tuesday, </w:t>
      </w:r>
      <w:r>
        <w:rPr>
          <w:rStyle w:val="StyleBoldUnderline"/>
        </w:rPr>
        <w:t xml:space="preserve">signified </w:t>
      </w:r>
      <w:r w:rsidRPr="0078315E">
        <w:rPr>
          <w:rStyle w:val="StyleBoldUnderline"/>
          <w:highlight w:val="cyan"/>
        </w:rPr>
        <w:t>a rapidly expanding consensus among lawmakers</w:t>
      </w:r>
      <w:r>
        <w:t xml:space="preserve">, </w:t>
      </w:r>
      <w:r>
        <w:rPr>
          <w:rStyle w:val="StyleBoldUnderline"/>
        </w:rPr>
        <w:t>intelligence agencies and civil-liberties groups on how to overhaul the National Security Agency program</w:t>
      </w:r>
      <w:r>
        <w:t>.</w:t>
      </w:r>
    </w:p>
    <w:p w:rsidR="005C3EDE" w:rsidRDefault="005C3EDE" w:rsidP="005C3EDE">
      <w:r w:rsidRPr="0078315E">
        <w:rPr>
          <w:rStyle w:val="StyleBoldUnderline"/>
          <w:highlight w:val="cyan"/>
        </w:rPr>
        <w:t xml:space="preserve">But the developments </w:t>
      </w:r>
      <w:r w:rsidRPr="0078315E">
        <w:rPr>
          <w:rStyle w:val="Emphasis"/>
          <w:highlight w:val="cyan"/>
        </w:rPr>
        <w:t>didn't offer assurance of quick</w:t>
      </w:r>
      <w:r>
        <w:rPr>
          <w:rStyle w:val="Emphasis"/>
        </w:rPr>
        <w:t xml:space="preserve"> congressional </w:t>
      </w:r>
      <w:r w:rsidRPr="0078315E">
        <w:rPr>
          <w:rStyle w:val="Emphasis"/>
          <w:highlight w:val="cyan"/>
        </w:rPr>
        <w:t>passage</w:t>
      </w:r>
      <w:r>
        <w:t xml:space="preserve">, </w:t>
      </w:r>
      <w:r w:rsidRPr="00FC6BB3">
        <w:rPr>
          <w:rStyle w:val="StyleBoldUnderline"/>
          <w:highlight w:val="cyan"/>
        </w:rPr>
        <w:t xml:space="preserve">which would </w:t>
      </w:r>
      <w:r w:rsidRPr="003C28D1">
        <w:rPr>
          <w:rStyle w:val="Emphasis"/>
          <w:highlight w:val="cyan"/>
        </w:rPr>
        <w:t>require support from lawmakers who favor more limitations</w:t>
      </w:r>
      <w:r w:rsidRPr="003C28D1">
        <w:rPr>
          <w:rStyle w:val="Emphasis"/>
        </w:rPr>
        <w:t xml:space="preserve"> </w:t>
      </w:r>
      <w:r>
        <w:rPr>
          <w:rStyle w:val="StyleBoldUnderline"/>
        </w:rPr>
        <w:t>on surveillance</w:t>
      </w:r>
      <w:r>
        <w:t xml:space="preserve">. </w:t>
      </w:r>
      <w:r w:rsidRPr="0078315E">
        <w:rPr>
          <w:rStyle w:val="StyleBoldUnderline"/>
          <w:highlight w:val="cyan"/>
        </w:rPr>
        <w:t xml:space="preserve">Moving any legislation through Congress in an election year will be challenging, </w:t>
      </w:r>
      <w:r w:rsidRPr="003C28D1">
        <w:rPr>
          <w:rStyle w:val="Emphasis"/>
          <w:highlight w:val="cyan"/>
        </w:rPr>
        <w:t>particularly highly sensitive bills</w:t>
      </w:r>
      <w:r>
        <w:t>.</w:t>
      </w:r>
    </w:p>
    <w:p w:rsidR="005C3EDE" w:rsidRDefault="005C3EDE" w:rsidP="005C3EDE">
      <w:r>
        <w:t xml:space="preserve">Yet, </w:t>
      </w:r>
      <w:r w:rsidRPr="0078315E">
        <w:rPr>
          <w:rStyle w:val="Emphasis"/>
          <w:highlight w:val="cyan"/>
        </w:rPr>
        <w:t>the clock is ticking</w:t>
      </w:r>
      <w:r>
        <w:rPr>
          <w:rStyle w:val="StyleBoldUnderline"/>
        </w:rPr>
        <w:t xml:space="preserve">. </w:t>
      </w:r>
      <w:r w:rsidRPr="0078315E">
        <w:rPr>
          <w:rStyle w:val="StyleBoldUnderline"/>
          <w:highlight w:val="cyan"/>
        </w:rPr>
        <w:t>If Congress doesn't approve a revamped</w:t>
      </w:r>
      <w:r>
        <w:rPr>
          <w:rStyle w:val="StyleBoldUnderline"/>
        </w:rPr>
        <w:t xml:space="preserve"> version of the </w:t>
      </w:r>
      <w:r w:rsidRPr="0078315E">
        <w:rPr>
          <w:rStyle w:val="StyleBoldUnderline"/>
          <w:highlight w:val="cyan"/>
        </w:rPr>
        <w:t xml:space="preserve">program, the current one is </w:t>
      </w:r>
      <w:r w:rsidRPr="000C5BBC">
        <w:rPr>
          <w:rStyle w:val="Emphasis"/>
          <w:highlight w:val="cyan"/>
        </w:rPr>
        <w:t>likely to end</w:t>
      </w:r>
      <w:r w:rsidRPr="000C5BBC">
        <w:rPr>
          <w:rStyle w:val="Emphasis"/>
        </w:rPr>
        <w:t xml:space="preserve"> </w:t>
      </w:r>
      <w:r w:rsidRPr="000C5BBC">
        <w:rPr>
          <w:rStyle w:val="Emphasis"/>
          <w:highlight w:val="cyan"/>
        </w:rPr>
        <w:t>when the law</w:t>
      </w:r>
      <w:r w:rsidRPr="000C5BBC">
        <w:rPr>
          <w:rStyle w:val="Emphasis"/>
        </w:rPr>
        <w:t xml:space="preserve"> that authorizes it </w:t>
      </w:r>
      <w:r w:rsidRPr="000C5BBC">
        <w:rPr>
          <w:rStyle w:val="Emphasis"/>
          <w:highlight w:val="cyan"/>
        </w:rPr>
        <w:t>expires</w:t>
      </w:r>
      <w:r w:rsidRPr="00FC6BB3">
        <w:rPr>
          <w:rStyle w:val="StyleBoldUnderline"/>
        </w:rPr>
        <w:t xml:space="preserve"> next year</w:t>
      </w:r>
      <w:r>
        <w:t>, lawmakers say.</w:t>
      </w:r>
    </w:p>
    <w:p w:rsidR="005C3EDE" w:rsidRDefault="005C3EDE" w:rsidP="005C3EDE">
      <w:r w:rsidRPr="00B44456">
        <w:rPr>
          <w:rStyle w:val="StyleBoldUnderline"/>
          <w:highlight w:val="cyan"/>
        </w:rPr>
        <w:t>The emerging agreement</w:t>
      </w:r>
      <w:r>
        <w:t xml:space="preserve">, coming nine months after revelations by former NSA contractor Edward Snowden last year stoked international anger over U.S. spying practices, </w:t>
      </w:r>
      <w:r w:rsidRPr="00B44456">
        <w:rPr>
          <w:rStyle w:val="StyleBoldUnderline"/>
          <w:highlight w:val="cyan"/>
        </w:rPr>
        <w:t>represents the most significant development</w:t>
      </w:r>
      <w:r>
        <w:rPr>
          <w:rStyle w:val="StyleBoldUnderline"/>
        </w:rPr>
        <w:t xml:space="preserve"> in the debate to date</w:t>
      </w:r>
      <w:r>
        <w:t xml:space="preserve">. </w:t>
      </w:r>
      <w:r w:rsidRPr="00B44456">
        <w:rPr>
          <w:rStyle w:val="StyleBoldUnderline"/>
        </w:rPr>
        <w:t>The proposals</w:t>
      </w:r>
      <w:r>
        <w:t xml:space="preserve"> </w:t>
      </w:r>
      <w:r w:rsidRPr="00B44456">
        <w:rPr>
          <w:rStyle w:val="StyleBoldUnderline"/>
        </w:rPr>
        <w:t>from the White House and House</w:t>
      </w:r>
      <w:r>
        <w:t xml:space="preserve"> intelligence committee both would </w:t>
      </w:r>
      <w:r w:rsidRPr="00B44456">
        <w:rPr>
          <w:rStyle w:val="StyleBoldUnderline"/>
        </w:rPr>
        <w:t>replace a system reliant on daily data feeds to the NSA with one that directs phone companies to conduct</w:t>
      </w:r>
      <w:r>
        <w:t xml:space="preserve"> individual </w:t>
      </w:r>
      <w:r w:rsidRPr="00B44456">
        <w:rPr>
          <w:rStyle w:val="StyleBoldUnderline"/>
        </w:rPr>
        <w:t>searches of their data on the NSA's behalf</w:t>
      </w:r>
      <w:r>
        <w:t>.</w:t>
      </w:r>
    </w:p>
    <w:p w:rsidR="005C3EDE" w:rsidRDefault="005C3EDE" w:rsidP="005C3EDE"/>
    <w:p w:rsidR="005C3EDE" w:rsidRDefault="005C3EDE" w:rsidP="005C3EDE"/>
    <w:p w:rsidR="005C3EDE" w:rsidRPr="00AA7740" w:rsidRDefault="005C3EDE" w:rsidP="005C3EDE">
      <w:pPr>
        <w:pStyle w:val="Heading4"/>
      </w:pPr>
      <w:r>
        <w:t>Obama pushing and top of docket but PC key to fight off Senate amendments</w:t>
      </w:r>
    </w:p>
    <w:p w:rsidR="005C3EDE" w:rsidRDefault="005C3EDE" w:rsidP="005C3EDE">
      <w:pPr>
        <w:rPr>
          <w:rStyle w:val="StyleStyleBold12pt"/>
          <w:b w:val="0"/>
          <w:sz w:val="16"/>
          <w:szCs w:val="16"/>
        </w:rPr>
      </w:pPr>
      <w:r>
        <w:rPr>
          <w:rStyle w:val="StyleStyleBold12pt"/>
        </w:rPr>
        <w:t xml:space="preserve">Whittaker, 5/22  </w:t>
      </w:r>
      <w:r w:rsidRPr="00881C32">
        <w:rPr>
          <w:rStyle w:val="StyleStyleBold12pt"/>
          <w:b w:val="0"/>
          <w:sz w:val="16"/>
          <w:szCs w:val="16"/>
        </w:rPr>
        <w:t xml:space="preserve">(Zack,  </w:t>
      </w:r>
      <w:r>
        <w:rPr>
          <w:rStyle w:val="StyleStyleBold12pt"/>
          <w:b w:val="0"/>
          <w:sz w:val="16"/>
          <w:szCs w:val="16"/>
        </w:rPr>
        <w:t>writer</w:t>
      </w:r>
      <w:r w:rsidRPr="00881C32">
        <w:rPr>
          <w:rStyle w:val="StyleStyleBold12pt"/>
          <w:b w:val="0"/>
          <w:sz w:val="16"/>
          <w:szCs w:val="16"/>
        </w:rPr>
        <w:t xml:space="preserve"> for ZDNet, CNET, and CBS News, </w:t>
      </w:r>
      <w:r>
        <w:rPr>
          <w:rStyle w:val="StyleStyleBold12pt"/>
          <w:b w:val="0"/>
          <w:sz w:val="16"/>
          <w:szCs w:val="16"/>
        </w:rPr>
        <w:t>5/22/14,</w:t>
      </w:r>
      <w:r w:rsidRPr="00881C32">
        <w:rPr>
          <w:rStyle w:val="StyleStyleBold12pt"/>
          <w:b w:val="0"/>
          <w:sz w:val="16"/>
          <w:szCs w:val="16"/>
        </w:rPr>
        <w:t xml:space="preserve"> </w:t>
      </w:r>
      <w:hyperlink r:id="rId26" w:history="1">
        <w:r w:rsidRPr="00B6772C">
          <w:rPr>
            <w:rStyle w:val="Hyperlink"/>
            <w:sz w:val="16"/>
            <w:szCs w:val="16"/>
          </w:rPr>
          <w:t>http://www.zdnet.com/house-passes-controversial-freedom-act-7000029780/</w:t>
        </w:r>
      </w:hyperlink>
      <w:r w:rsidRPr="00881C32">
        <w:rPr>
          <w:rStyle w:val="StyleStyleBold12pt"/>
          <w:b w:val="0"/>
          <w:sz w:val="16"/>
          <w:szCs w:val="16"/>
        </w:rPr>
        <w:t>)</w:t>
      </w:r>
    </w:p>
    <w:p w:rsidR="005C3EDE" w:rsidRPr="00881C32" w:rsidRDefault="005C3EDE" w:rsidP="005C3EDE">
      <w:pPr>
        <w:rPr>
          <w:rStyle w:val="StyleStyleBold12pt"/>
          <w:b w:val="0"/>
        </w:rPr>
      </w:pPr>
    </w:p>
    <w:p w:rsidR="005C3EDE" w:rsidRPr="00AA7740" w:rsidRDefault="005C3EDE" w:rsidP="005C3EDE">
      <w:pPr>
        <w:rPr>
          <w:sz w:val="16"/>
        </w:rPr>
      </w:pPr>
      <w:r w:rsidRPr="00AA7740">
        <w:rPr>
          <w:rStyle w:val="StyleBoldUnderline"/>
        </w:rPr>
        <w:t>House passes Freedom Act</w:t>
      </w:r>
      <w:r w:rsidRPr="00AA7740">
        <w:rPr>
          <w:sz w:val="16"/>
        </w:rPr>
        <w:t xml:space="preserve"> in effort to curb NSA spying, despite withdrawn industry support Summary: The bill was designed to curb NSA surveillance. But many groups have withdrawn their support after it was "watered down." </w:t>
      </w:r>
      <w:r w:rsidRPr="00AA7740">
        <w:rPr>
          <w:rStyle w:val="StyleBoldUnderline"/>
        </w:rPr>
        <w:t>Next stop, the Senate</w:t>
      </w:r>
      <w:r w:rsidRPr="00AA7740">
        <w:rPr>
          <w:sz w:val="16"/>
        </w:rPr>
        <w:t xml:space="preserve">. The U.S. House </w:t>
      </w:r>
      <w:r w:rsidRPr="00AA7740">
        <w:rPr>
          <w:sz w:val="16"/>
        </w:rPr>
        <w:lastRenderedPageBreak/>
        <w:t xml:space="preserve">today voted to pass the Freedom Act, the decade-after follow-up to the Patriot Act, which first authorized massive global and domestic surveillance in the wake the September 11 terrorist attacks. With more than 152 co-sponsors, the bill passed by a wide majority of 303-121. However, </w:t>
      </w:r>
      <w:r w:rsidRPr="00AA7740">
        <w:rPr>
          <w:rStyle w:val="StyleBoldUnderline"/>
        </w:rPr>
        <w:t xml:space="preserve">the </w:t>
      </w:r>
      <w:r w:rsidRPr="007743CF">
        <w:rPr>
          <w:rStyle w:val="Emphasis"/>
        </w:rPr>
        <w:t>real fight</w:t>
      </w:r>
      <w:r w:rsidRPr="00AA7740">
        <w:rPr>
          <w:rStyle w:val="StyleBoldUnderline"/>
        </w:rPr>
        <w:t xml:space="preserve"> is now in the Senate's hands, which according to congressional sources will aim to counter some of the</w:t>
      </w:r>
      <w:r w:rsidRPr="00AA7740">
        <w:rPr>
          <w:sz w:val="16"/>
        </w:rPr>
        <w:t xml:space="preserve"> </w:t>
      </w:r>
      <w:r w:rsidRPr="002A1F25">
        <w:rPr>
          <w:rStyle w:val="Emphasis"/>
        </w:rPr>
        <w:t>lobbying effort by the Obama administration</w:t>
      </w:r>
      <w:r w:rsidRPr="00AA7740">
        <w:rPr>
          <w:sz w:val="16"/>
        </w:rPr>
        <w:t xml:space="preserve"> </w:t>
      </w:r>
      <w:r w:rsidRPr="00AA7740">
        <w:rPr>
          <w:rStyle w:val="StyleBoldUnderline"/>
        </w:rPr>
        <w:t>by strengthening previously removed provisions.</w:t>
      </w:r>
      <w:r>
        <w:rPr>
          <w:rStyle w:val="StyleBoldUnderline"/>
        </w:rPr>
        <w:t xml:space="preserve"> </w:t>
      </w:r>
      <w:r w:rsidRPr="00AA7740">
        <w:rPr>
          <w:sz w:val="16"/>
        </w:rPr>
        <w:t>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After the bill was jump-started, it was quickly seen as the most prominent and likely legislative effort to restrict government surveillance since the 2001 attacks. However, in prepared remarks on Thursday following the bill's passing, Sensenbrenner admitted that he wishes the bill "closely resembled" the bill he first introduced. "</w:t>
      </w:r>
      <w:r w:rsidRPr="00AA7740">
        <w:rPr>
          <w:rStyle w:val="StyleBoldUnderline"/>
        </w:rPr>
        <w:t>The legislation</w:t>
      </w:r>
      <w:r w:rsidRPr="00AA7740">
        <w:rPr>
          <w:sz w:val="16"/>
        </w:rPr>
        <w:t xml:space="preserve"> passed today </w:t>
      </w:r>
      <w:r w:rsidRPr="00AA7740">
        <w:rPr>
          <w:rStyle w:val="StyleBoldUnderline"/>
        </w:rPr>
        <w:t>is a step forward in</w:t>
      </w:r>
      <w:r w:rsidRPr="00AA7740">
        <w:rPr>
          <w:sz w:val="16"/>
        </w:rPr>
        <w:t xml:space="preserve"> our </w:t>
      </w:r>
      <w:r w:rsidRPr="00AA7740">
        <w:rPr>
          <w:rStyle w:val="StyleBoldUnderline"/>
        </w:rPr>
        <w:t>efforts to reform</w:t>
      </w:r>
      <w:r w:rsidRPr="00AA7740">
        <w:rPr>
          <w:sz w:val="16"/>
        </w:rPr>
        <w:t xml:space="preserve"> the government’s </w:t>
      </w:r>
      <w:r w:rsidRPr="00AA7740">
        <w:rPr>
          <w:rStyle w:val="StyleBoldUnderline"/>
        </w:rPr>
        <w:t>surveillance</w:t>
      </w:r>
      <w:r w:rsidRPr="00AA7740">
        <w:rPr>
          <w:sz w:val="16"/>
        </w:rPr>
        <w:t xml:space="preserve"> authorities," he said. </w:t>
      </w:r>
      <w:r w:rsidRPr="00AA7740">
        <w:rPr>
          <w:rStyle w:val="StyleBoldUnderline"/>
        </w:rPr>
        <w:t>"It bans bulk collection, includes important privacy provisions, and sends a clear message to the NSA</w:t>
      </w:r>
      <w:r w:rsidRPr="00AA7740">
        <w:rPr>
          <w:sz w:val="16"/>
        </w:rPr>
        <w:t>: We are watching you."</w:t>
      </w:r>
    </w:p>
    <w:p w:rsidR="005C3EDE" w:rsidRDefault="005C3EDE" w:rsidP="005C3EDE"/>
    <w:p w:rsidR="005C3EDE" w:rsidRDefault="005C3EDE" w:rsidP="005C3EDE">
      <w:pPr>
        <w:pStyle w:val="Heading4"/>
      </w:pPr>
      <w:r>
        <w:t>Obama PC key to maintain current fragile compromise – substantial modifications mean the bill will be defeated from both sides</w:t>
      </w:r>
    </w:p>
    <w:p w:rsidR="005C3EDE" w:rsidRPr="001B70B6" w:rsidRDefault="005C3EDE" w:rsidP="005C3EDE">
      <w:pPr>
        <w:rPr>
          <w:rStyle w:val="StyleStyleBold12pt"/>
        </w:rPr>
      </w:pPr>
      <w:r>
        <w:rPr>
          <w:rStyle w:val="StyleStyleBold12pt"/>
        </w:rPr>
        <w:t>Gerstein, 14</w:t>
      </w:r>
    </w:p>
    <w:p w:rsidR="005C3EDE" w:rsidRDefault="005C3EDE" w:rsidP="005C3EDE">
      <w:r w:rsidRPr="001B70B6">
        <w:t>Josh Gerstein, 1/13/14, The</w:t>
      </w:r>
      <w:r>
        <w:t xml:space="preserve"> limits of President Obama’s power on NSA reform, dyn.politico.com/printstory.cfm?uuid=AF3F7F2A-0F6D-4EA3-BF97-39321F92AC1A</w:t>
      </w:r>
    </w:p>
    <w:p w:rsidR="005C3EDE" w:rsidRDefault="005C3EDE" w:rsidP="005C3EDE"/>
    <w:p w:rsidR="005C3EDE" w:rsidRDefault="005C3EDE" w:rsidP="005C3EDE">
      <w:pPr>
        <w:rPr>
          <w:sz w:val="16"/>
        </w:rPr>
      </w:pPr>
      <w:r>
        <w:rPr>
          <w:sz w:val="16"/>
        </w:rPr>
        <w:t xml:space="preserve">President Barack </w:t>
      </w:r>
      <w:r w:rsidRPr="0078315E">
        <w:rPr>
          <w:rStyle w:val="StyleBoldUnderline"/>
          <w:highlight w:val="cyan"/>
        </w:rPr>
        <w:t>Obama</w:t>
      </w:r>
      <w:r>
        <w:rPr>
          <w:sz w:val="16"/>
        </w:rPr>
        <w:t xml:space="preserve"> on Friday </w:t>
      </w:r>
      <w:r w:rsidRPr="0078315E">
        <w:rPr>
          <w:rStyle w:val="StyleBoldUnderline"/>
          <w:highlight w:val="cyan"/>
        </w:rPr>
        <w:t>will</w:t>
      </w:r>
      <w:r>
        <w:rPr>
          <w:rStyle w:val="StyleBoldUnderline"/>
        </w:rPr>
        <w:t xml:space="preserve"> </w:t>
      </w:r>
      <w:r w:rsidRPr="0078315E">
        <w:rPr>
          <w:rStyle w:val="StyleBoldUnderline"/>
          <w:highlight w:val="cyan"/>
        </w:rPr>
        <w:t>try to put</w:t>
      </w:r>
      <w:r>
        <w:rPr>
          <w:rStyle w:val="StyleBoldUnderline"/>
        </w:rPr>
        <w:t xml:space="preserve"> the</w:t>
      </w:r>
      <w:r>
        <w:rPr>
          <w:sz w:val="16"/>
        </w:rPr>
        <w:t xml:space="preserve"> ongoing </w:t>
      </w:r>
      <w:r w:rsidRPr="0078315E">
        <w:rPr>
          <w:rStyle w:val="StyleBoldUnderline"/>
          <w:highlight w:val="cyan"/>
        </w:rPr>
        <w:t>surveillance</w:t>
      </w:r>
      <w:r>
        <w:rPr>
          <w:rStyle w:val="StyleBoldUnderline"/>
        </w:rPr>
        <w:t xml:space="preserve"> controversy </w:t>
      </w:r>
      <w:r w:rsidRPr="0078315E">
        <w:rPr>
          <w:rStyle w:val="StyleBoldUnderline"/>
          <w:highlight w:val="cyan"/>
        </w:rPr>
        <w:t>behind him</w:t>
      </w:r>
      <w:r>
        <w:rPr>
          <w:rStyle w:val="StyleBoldUnderline"/>
        </w:rPr>
        <w:t>, laying out reforms</w:t>
      </w:r>
      <w:r>
        <w:rPr>
          <w:sz w:val="16"/>
        </w:rPr>
        <w:t xml:space="preserve"> to U.S. intelligence-gathering activities aimed at reassuring Americans that his administration will right the balance between civil liberties and national security. But Obama’s powers have significant limits. Many of the </w:t>
      </w:r>
      <w:r w:rsidRPr="001B70B6">
        <w:rPr>
          <w:rStyle w:val="StyleBoldUnderline"/>
          <w:highlight w:val="cyan"/>
        </w:rPr>
        <w:t>key reforms</w:t>
      </w:r>
      <w:r>
        <w:rPr>
          <w:sz w:val="16"/>
        </w:rPr>
        <w:t xml:space="preserve"> he’s expected to endorse — including changes to the National Security Agency’s practice of gathering information on telephone calls made to, from or within the U.S. — will </w:t>
      </w:r>
      <w:r w:rsidRPr="001B70B6">
        <w:rPr>
          <w:rStyle w:val="StyleBoldUnderline"/>
          <w:highlight w:val="cyan"/>
        </w:rPr>
        <w:t>require congressional action</w:t>
      </w:r>
      <w:r>
        <w:rPr>
          <w:sz w:val="16"/>
        </w:rPr>
        <w:t>. Like the public — and seemingly the president himself — l</w:t>
      </w:r>
      <w:r w:rsidRPr="001B70B6">
        <w:rPr>
          <w:rStyle w:val="StyleBoldUnderline"/>
          <w:highlight w:val="cyan"/>
        </w:rPr>
        <w:t>awmakers on both sides of the aisle are divided on what needs fixing and how to do it.</w:t>
      </w:r>
      <w:r>
        <w:rPr>
          <w:sz w:val="16"/>
        </w:rPr>
        <w:t xml:space="preserve"> </w:t>
      </w:r>
      <w:r>
        <w:rPr>
          <w:rStyle w:val="StyleBoldUnderline"/>
        </w:rPr>
        <w:t>“</w:t>
      </w:r>
      <w:r w:rsidRPr="0078315E">
        <w:rPr>
          <w:rStyle w:val="StyleBoldUnderline"/>
          <w:highlight w:val="cyan"/>
        </w:rPr>
        <w:t>If he punts</w:t>
      </w:r>
      <w:r>
        <w:rPr>
          <w:rStyle w:val="StyleBoldUnderline"/>
        </w:rPr>
        <w:t xml:space="preserve"> the ball</w:t>
      </w:r>
      <w:r>
        <w:rPr>
          <w:sz w:val="16"/>
        </w:rPr>
        <w:t xml:space="preserve"> 16 blocks, </w:t>
      </w:r>
      <w:r w:rsidRPr="0078315E">
        <w:rPr>
          <w:rStyle w:val="Emphasis"/>
          <w:highlight w:val="cyan"/>
        </w:rPr>
        <w:t>all hell’s liable to break loose on the Hill</w:t>
      </w:r>
      <w:r>
        <w:rPr>
          <w:sz w:val="16"/>
        </w:rPr>
        <w:t>,” said former NSA Director Michael Hayden. “</w:t>
      </w:r>
      <w:r w:rsidRPr="0078315E">
        <w:rPr>
          <w:rStyle w:val="StyleBoldUnderline"/>
          <w:highlight w:val="cyan"/>
        </w:rPr>
        <w:t>There will be people who will be voting</w:t>
      </w:r>
      <w:r>
        <w:rPr>
          <w:rStyle w:val="StyleBoldUnderline"/>
        </w:rPr>
        <w:t xml:space="preserve"> </w:t>
      </w:r>
      <w:r w:rsidRPr="0078315E">
        <w:rPr>
          <w:rStyle w:val="StyleBoldUnderline"/>
          <w:highlight w:val="cyan"/>
        </w:rPr>
        <w:t>against it because Obama’s</w:t>
      </w:r>
      <w:r>
        <w:rPr>
          <w:rStyle w:val="StyleBoldUnderline"/>
        </w:rPr>
        <w:t xml:space="preserve"> reform </w:t>
      </w:r>
      <w:r w:rsidRPr="0078315E">
        <w:rPr>
          <w:rStyle w:val="StyleBoldUnderline"/>
          <w:highlight w:val="cyan"/>
        </w:rPr>
        <w:t>plan doesn’t go far enough</w:t>
      </w:r>
      <w:r>
        <w:rPr>
          <w:rStyle w:val="StyleBoldUnderline"/>
        </w:rPr>
        <w:t xml:space="preserve"> </w:t>
      </w:r>
      <w:r w:rsidRPr="001B70B6">
        <w:rPr>
          <w:rStyle w:val="StyleBoldUnderline"/>
          <w:highlight w:val="cyan"/>
        </w:rPr>
        <w:t>and</w:t>
      </w:r>
      <w:r w:rsidRPr="001B70B6">
        <w:rPr>
          <w:rStyle w:val="StyleBoldUnderline"/>
        </w:rPr>
        <w:t xml:space="preserve"> </w:t>
      </w:r>
      <w:r>
        <w:rPr>
          <w:rStyle w:val="StyleBoldUnderline"/>
        </w:rPr>
        <w:t xml:space="preserve">people voting against it </w:t>
      </w:r>
      <w:r w:rsidRPr="0078315E">
        <w:rPr>
          <w:rStyle w:val="StyleBoldUnderline"/>
          <w:highlight w:val="cyan"/>
        </w:rPr>
        <w:t>because it</w:t>
      </w:r>
      <w:r>
        <w:rPr>
          <w:rStyle w:val="StyleBoldUnderline"/>
        </w:rPr>
        <w:t xml:space="preserve"> </w:t>
      </w:r>
      <w:r w:rsidRPr="0078315E">
        <w:rPr>
          <w:rStyle w:val="StyleBoldUnderline"/>
          <w:highlight w:val="cyan"/>
        </w:rPr>
        <w:t>doesn’t defend us enough</w:t>
      </w:r>
      <w:r>
        <w:rPr>
          <w:rStyle w:val="StyleBoldUnderline"/>
        </w:rPr>
        <w:t xml:space="preserve"> </w:t>
      </w:r>
      <w:r>
        <w:rPr>
          <w:sz w:val="16"/>
        </w:rPr>
        <w:t xml:space="preserve">and other people voting against it because it outsources espionage.” </w:t>
      </w:r>
      <w:r w:rsidRPr="001B70B6">
        <w:rPr>
          <w:rStyle w:val="StyleBoldUnderline"/>
          <w:highlight w:val="cyan"/>
        </w:rPr>
        <w:t>It’s a</w:t>
      </w:r>
      <w:r>
        <w:rPr>
          <w:sz w:val="16"/>
        </w:rPr>
        <w:t xml:space="preserve">nother </w:t>
      </w:r>
      <w:r w:rsidRPr="001B70B6">
        <w:rPr>
          <w:rStyle w:val="StyleBoldUnderline"/>
          <w:highlight w:val="cyan"/>
        </w:rPr>
        <w:t>challenge for a White House</w:t>
      </w:r>
      <w:r>
        <w:rPr>
          <w:rStyle w:val="StyleBoldUnderline"/>
        </w:rPr>
        <w:t xml:space="preserve"> eager to clear the decks</w:t>
      </w:r>
      <w:r>
        <w:rPr>
          <w:sz w:val="16"/>
        </w:rPr>
        <w:t xml:space="preserve"> for issues that aides want to highlight in Obama’s State of the Union address later this month, such as income inequality and immigration.</w:t>
      </w:r>
    </w:p>
    <w:p w:rsidR="005C3EDE" w:rsidRDefault="005C3EDE" w:rsidP="005C3EDE"/>
    <w:p w:rsidR="005C3EDE" w:rsidRDefault="005C3EDE" w:rsidP="005C3EDE">
      <w:pPr>
        <w:pStyle w:val="Heading4"/>
      </w:pPr>
      <w:r>
        <w:t>Obama pushing hard - PC key to pass House NSA bill and avoid major modifications</w:t>
      </w:r>
    </w:p>
    <w:p w:rsidR="005C3EDE" w:rsidRDefault="005C3EDE" w:rsidP="005C3EDE">
      <w:pPr>
        <w:rPr>
          <w:rStyle w:val="StyleStyleBold12pt"/>
          <w:b w:val="0"/>
          <w:sz w:val="16"/>
          <w:szCs w:val="16"/>
        </w:rPr>
      </w:pPr>
      <w:r>
        <w:rPr>
          <w:rStyle w:val="StyleStyleBold12pt"/>
        </w:rPr>
        <w:t xml:space="preserve">Whitney, 6/5 </w:t>
      </w:r>
      <w:r w:rsidRPr="00202391">
        <w:rPr>
          <w:rStyle w:val="StyleStyleBold12pt"/>
          <w:sz w:val="16"/>
          <w:szCs w:val="16"/>
        </w:rPr>
        <w:t xml:space="preserve"> </w:t>
      </w:r>
      <w:r w:rsidRPr="00202391">
        <w:rPr>
          <w:rStyle w:val="StyleStyleBold12pt"/>
          <w:b w:val="0"/>
          <w:sz w:val="16"/>
          <w:szCs w:val="16"/>
        </w:rPr>
        <w:t xml:space="preserve">(Lance, CNET News reporter, technology writer, and book author, CNet, 6/5/14, </w:t>
      </w:r>
      <w:hyperlink r:id="rId27" w:history="1">
        <w:r w:rsidRPr="00B6772C">
          <w:rPr>
            <w:rStyle w:val="Hyperlink"/>
            <w:sz w:val="16"/>
            <w:szCs w:val="16"/>
          </w:rPr>
          <w:t>http://www.cnet.com/news/apple-google-others-urge-senate-to-beef-up-nsa-reform-bill/</w:t>
        </w:r>
      </w:hyperlink>
      <w:r w:rsidRPr="00202391">
        <w:rPr>
          <w:rStyle w:val="StyleStyleBold12pt"/>
          <w:b w:val="0"/>
          <w:sz w:val="16"/>
          <w:szCs w:val="16"/>
        </w:rPr>
        <w:t>)</w:t>
      </w:r>
    </w:p>
    <w:p w:rsidR="005C3EDE" w:rsidRPr="00202391" w:rsidRDefault="005C3EDE" w:rsidP="005C3EDE">
      <w:pPr>
        <w:rPr>
          <w:rStyle w:val="StyleStyleBold12pt"/>
          <w:b w:val="0"/>
        </w:rPr>
      </w:pPr>
    </w:p>
    <w:p w:rsidR="005C3EDE" w:rsidRDefault="005C3EDE" w:rsidP="005C3EDE">
      <w:pPr>
        <w:rPr>
          <w:rStyle w:val="Emphasis"/>
        </w:rPr>
      </w:pPr>
      <w:r w:rsidRPr="008C6C34">
        <w:rPr>
          <w:rStyle w:val="StyleBoldUnderline"/>
        </w:rPr>
        <w:t>Tech leaders urge Senate to beef up NSA reform bill</w:t>
      </w:r>
      <w:r>
        <w:rPr>
          <w:rStyle w:val="StyleBoldUnderline"/>
        </w:rPr>
        <w:t xml:space="preserve"> </w:t>
      </w:r>
      <w:r w:rsidRPr="008C6C34">
        <w:rPr>
          <w:sz w:val="16"/>
        </w:rPr>
        <w:t xml:space="preserve">Apple and Google are among the firms saying the bill passed by the House is watered down. </w:t>
      </w:r>
      <w:r w:rsidRPr="008C6C34">
        <w:rPr>
          <w:rStyle w:val="StyleBoldUnderline"/>
        </w:rPr>
        <w:t>Will the Senate restore some of the original safeguards?</w:t>
      </w:r>
      <w:r>
        <w:rPr>
          <w:rStyle w:val="StyleBoldUnderline"/>
        </w:rPr>
        <w:t xml:space="preserve"> </w:t>
      </w:r>
      <w:r w:rsidRPr="008C6C34">
        <w:rPr>
          <w:sz w:val="16"/>
        </w:rPr>
        <w:t xml:space="preserve">A group of nine </w:t>
      </w:r>
      <w:r w:rsidRPr="008C6C34">
        <w:rPr>
          <w:rStyle w:val="StyleBoldUnderline"/>
        </w:rPr>
        <w:t xml:space="preserve">major tech players is calling on the </w:t>
      </w:r>
      <w:r w:rsidRPr="008C6C34">
        <w:rPr>
          <w:sz w:val="16"/>
        </w:rPr>
        <w:t xml:space="preserve">US </w:t>
      </w:r>
      <w:r w:rsidRPr="008C6C34">
        <w:rPr>
          <w:rStyle w:val="StyleBoldUnderline"/>
        </w:rPr>
        <w:t>Senate to muster up a stronger version</w:t>
      </w:r>
      <w:r w:rsidRPr="008C6C34">
        <w:rPr>
          <w:sz w:val="16"/>
        </w:rPr>
        <w:t xml:space="preserve"> of the USA Freedom Act recently passed by the House of Representatives. Uniting under a common banner known as Reform Government Surveillance, Apple, Google, Microsoft, Facebook, Twitter, Yahoo, LinkedIn, AOL, and Dropbox have sent a letter to the Senate expressing their concerns about government surveillance and the current House version of the USA Freedom Act. Bearing the signatures of the CEOs of each of the nine companies, the letter asks for a version of the bill that "would help restore the confidence of Internet users here and around the world, while keeping citizens safe." T</w:t>
      </w:r>
      <w:r w:rsidRPr="008C6C34">
        <w:rPr>
          <w:rStyle w:val="StyleBoldUnderline"/>
        </w:rPr>
        <w:t>he USA Freedom Act was drafted in response to promises by the White House to limit the powers granted to the N</w:t>
      </w:r>
      <w:r w:rsidRPr="008C6C34">
        <w:rPr>
          <w:sz w:val="16"/>
        </w:rPr>
        <w:t xml:space="preserve">ational </w:t>
      </w:r>
      <w:r w:rsidRPr="008C6C34">
        <w:rPr>
          <w:rStyle w:val="StyleBoldUnderline"/>
        </w:rPr>
        <w:t>S</w:t>
      </w:r>
      <w:r w:rsidRPr="008C6C34">
        <w:rPr>
          <w:sz w:val="16"/>
        </w:rPr>
        <w:t xml:space="preserve">ecurity </w:t>
      </w:r>
      <w:r w:rsidRPr="008C6C34">
        <w:rPr>
          <w:rStyle w:val="StyleBoldUnderline"/>
        </w:rPr>
        <w:t>A</w:t>
      </w:r>
      <w:r w:rsidRPr="008C6C34">
        <w:rPr>
          <w:sz w:val="16"/>
        </w:rPr>
        <w:t xml:space="preserve">gency under the Patriot Act. As such, the bill was supposed to curtail the bulk collection of metadata. But </w:t>
      </w:r>
      <w:r w:rsidRPr="008C6C34">
        <w:rPr>
          <w:rStyle w:val="StyleBoldUnderline"/>
        </w:rPr>
        <w:t>the version passed by the House</w:t>
      </w:r>
      <w:r w:rsidRPr="008C6C34">
        <w:rPr>
          <w:sz w:val="16"/>
        </w:rPr>
        <w:t xml:space="preserve"> of Representatives last month </w:t>
      </w:r>
      <w:r w:rsidRPr="008C6C34">
        <w:rPr>
          <w:rStyle w:val="StyleBoldUnderline"/>
        </w:rPr>
        <w:t>removed some of the original elements</w:t>
      </w:r>
      <w:r w:rsidRPr="008C6C34">
        <w:rPr>
          <w:sz w:val="16"/>
        </w:rPr>
        <w:t xml:space="preserve">, prompting critics to label it a watered-down version of the initial proposal. In their letter, the tech companies highlight two specific concerns. First, the bill that was passed could still permit the bulk collection of metadata, such as who you email and who emails you, which the White House and Congress both pledged to stop. Second, the bill doesn't go far enough in allowing companies to provide greater details about the government requests they </w:t>
      </w:r>
      <w:r w:rsidRPr="008C6C34">
        <w:rPr>
          <w:sz w:val="16"/>
        </w:rPr>
        <w:lastRenderedPageBreak/>
        <w:t xml:space="preserve">receive to share customer information. </w:t>
      </w:r>
      <w:r w:rsidRPr="008C6C34">
        <w:rPr>
          <w:rStyle w:val="StyleBoldUnderline"/>
        </w:rPr>
        <w:t>The</w:t>
      </w:r>
      <w:r w:rsidRPr="008C6C34">
        <w:rPr>
          <w:sz w:val="16"/>
        </w:rPr>
        <w:t xml:space="preserve"> nine </w:t>
      </w:r>
      <w:r w:rsidRPr="008C6C34">
        <w:rPr>
          <w:rStyle w:val="StyleBoldUnderline"/>
        </w:rPr>
        <w:t xml:space="preserve">companies may yet fare better in the Senate than in the House. Congressional sources say the Senate will try to restore some of the stronger provisions that were </w:t>
      </w:r>
      <w:r w:rsidRPr="008C6C34">
        <w:rPr>
          <w:rStyle w:val="Emphasis"/>
        </w:rPr>
        <w:t>removed as a result of lobbying by the Obama administration.</w:t>
      </w:r>
    </w:p>
    <w:p w:rsidR="005C3EDE" w:rsidRDefault="005C3EDE" w:rsidP="005C3EDE">
      <w:pPr>
        <w:rPr>
          <w:rStyle w:val="Emphasis"/>
        </w:rPr>
      </w:pPr>
    </w:p>
    <w:p w:rsidR="005C3EDE" w:rsidRDefault="005C3EDE" w:rsidP="005C3EDE">
      <w:pPr>
        <w:rPr>
          <w:rStyle w:val="Emphasis"/>
        </w:rPr>
      </w:pPr>
    </w:p>
    <w:p w:rsidR="005C3EDE" w:rsidRDefault="005C3EDE" w:rsidP="005C3EDE">
      <w:pPr>
        <w:pStyle w:val="Heading4"/>
      </w:pPr>
      <w:r>
        <w:t xml:space="preserve">Obama PC key to House NSA reform bill –sends </w:t>
      </w:r>
      <w:r w:rsidRPr="004749A3">
        <w:rPr>
          <w:i/>
          <w:u w:val="single"/>
        </w:rPr>
        <w:t>key signal</w:t>
      </w:r>
      <w:r>
        <w:t xml:space="preserve"> reigning in NSA, alternative is collapse of all reform</w:t>
      </w:r>
    </w:p>
    <w:p w:rsidR="005C3EDE" w:rsidRDefault="005C3EDE" w:rsidP="005C3EDE">
      <w:pPr>
        <w:rPr>
          <w:rStyle w:val="StyleStyleBold12pt"/>
        </w:rPr>
      </w:pPr>
      <w:r>
        <w:rPr>
          <w:rStyle w:val="StyleStyleBold12pt"/>
        </w:rPr>
        <w:t>Mascaro, 5/22</w:t>
      </w:r>
    </w:p>
    <w:p w:rsidR="005C3EDE" w:rsidRDefault="005C3EDE" w:rsidP="005C3EDE">
      <w:r>
        <w:t xml:space="preserve">Lisa, Columnist @ LA Times, </w:t>
      </w:r>
      <w:hyperlink r:id="rId28" w:history="1">
        <w:r w:rsidRPr="00B6772C">
          <w:rPr>
            <w:rStyle w:val="Hyperlink"/>
          </w:rPr>
          <w:t>http://www.latimes.com/nation/nationnow/la-na-nsa-house-spying-20140522-story.html</w:t>
        </w:r>
      </w:hyperlink>
    </w:p>
    <w:p w:rsidR="005C3EDE" w:rsidRPr="00202391" w:rsidRDefault="005C3EDE" w:rsidP="005C3EDE"/>
    <w:p w:rsidR="005C3EDE" w:rsidRDefault="005C3EDE" w:rsidP="005C3EDE">
      <w:pPr>
        <w:rPr>
          <w:rStyle w:val="Emphasis"/>
        </w:rPr>
      </w:pPr>
      <w:r w:rsidRPr="00504CA1">
        <w:rPr>
          <w:rStyle w:val="StyleBoldUnderline"/>
        </w:rPr>
        <w:t>Despite last-minute criticism</w:t>
      </w:r>
      <w:r w:rsidRPr="008C6C34">
        <w:rPr>
          <w:sz w:val="16"/>
        </w:rPr>
        <w:t xml:space="preserve"> from privacy advocates, </w:t>
      </w:r>
      <w:r w:rsidRPr="00504CA1">
        <w:rPr>
          <w:rStyle w:val="StyleBoldUnderline"/>
        </w:rPr>
        <w:t>a bipartisan coalition</w:t>
      </w:r>
      <w:r w:rsidRPr="008C6C34">
        <w:rPr>
          <w:sz w:val="16"/>
        </w:rPr>
        <w:t xml:space="preserve"> in the House on Thursday easily </w:t>
      </w:r>
      <w:r w:rsidRPr="00504CA1">
        <w:rPr>
          <w:rStyle w:val="StyleBoldUnderline"/>
        </w:rPr>
        <w:t>approved a N</w:t>
      </w:r>
      <w:r w:rsidRPr="008C6C34">
        <w:rPr>
          <w:sz w:val="16"/>
        </w:rPr>
        <w:t xml:space="preserve">ational </w:t>
      </w:r>
      <w:r w:rsidRPr="00504CA1">
        <w:rPr>
          <w:rStyle w:val="StyleBoldUnderline"/>
        </w:rPr>
        <w:t>S</w:t>
      </w:r>
      <w:r w:rsidRPr="008C6C34">
        <w:rPr>
          <w:sz w:val="16"/>
        </w:rPr>
        <w:t xml:space="preserve">ecurity </w:t>
      </w:r>
      <w:r w:rsidRPr="00504CA1">
        <w:rPr>
          <w:rStyle w:val="StyleBoldUnderline"/>
        </w:rPr>
        <w:t>A</w:t>
      </w:r>
      <w:r w:rsidRPr="008C6C34">
        <w:rPr>
          <w:sz w:val="16"/>
        </w:rPr>
        <w:t xml:space="preserve">gency </w:t>
      </w:r>
      <w:r w:rsidRPr="00504CA1">
        <w:rPr>
          <w:rStyle w:val="StyleBoldUnderline"/>
        </w:rPr>
        <w:t>reform bill that aims to curb the government’s bulk collection</w:t>
      </w:r>
      <w:r w:rsidRPr="008C6C34">
        <w:rPr>
          <w:sz w:val="16"/>
        </w:rPr>
        <w:t xml:space="preserve"> of Americans’ phone call records. The House voted 303-121 to send the proposed USAFreedom Act to the </w:t>
      </w:r>
      <w:r w:rsidRPr="008C6C34">
        <w:rPr>
          <w:rStyle w:val="StyleBoldUnderline"/>
        </w:rPr>
        <w:t>Senate</w:t>
      </w:r>
      <w:r w:rsidRPr="008C6C34">
        <w:rPr>
          <w:sz w:val="16"/>
        </w:rPr>
        <w:t xml:space="preserve">, where </w:t>
      </w:r>
      <w:r w:rsidRPr="008C6C34">
        <w:rPr>
          <w:rStyle w:val="StyleBoldUnderline"/>
        </w:rPr>
        <w:t xml:space="preserve">top Democrats have vowed to reinstate privacy protections </w:t>
      </w:r>
      <w:r w:rsidRPr="008C6C34">
        <w:rPr>
          <w:sz w:val="16"/>
        </w:rPr>
        <w:t xml:space="preserve">that critics said were </w:t>
      </w:r>
      <w:r w:rsidRPr="008C6C34">
        <w:rPr>
          <w:rStyle w:val="StyleBoldUnderline"/>
        </w:rPr>
        <w:t xml:space="preserve">weakened after </w:t>
      </w:r>
      <w:r w:rsidRPr="004749A3">
        <w:rPr>
          <w:rStyle w:val="Emphasis"/>
        </w:rPr>
        <w:t xml:space="preserve">negotiations between the White House and leaders on Capitol Hill. </w:t>
      </w:r>
      <w:r w:rsidRPr="008C6C34">
        <w:rPr>
          <w:sz w:val="16"/>
        </w:rPr>
        <w:t xml:space="preserve">Lawmakers acknowledged </w:t>
      </w:r>
      <w:r w:rsidRPr="00504CA1">
        <w:rPr>
          <w:rStyle w:val="StyleBoldUnderline"/>
        </w:rPr>
        <w:t>the bill was not perfect, but</w:t>
      </w:r>
      <w:r w:rsidRPr="008C6C34">
        <w:rPr>
          <w:sz w:val="16"/>
        </w:rPr>
        <w:t xml:space="preserve"> said </w:t>
      </w:r>
      <w:r w:rsidRPr="00504CA1">
        <w:rPr>
          <w:rStyle w:val="StyleBoldUnderline"/>
        </w:rPr>
        <w:t xml:space="preserve">it represented a </w:t>
      </w:r>
      <w:r w:rsidRPr="008C6C34">
        <w:rPr>
          <w:rStyle w:val="Emphasis"/>
        </w:rPr>
        <w:t>first step</w:t>
      </w:r>
      <w:r w:rsidRPr="00504CA1">
        <w:rPr>
          <w:rStyle w:val="StyleBoldUnderline"/>
        </w:rPr>
        <w:t xml:space="preserve"> in halting the dragnet-style sweep of data</w:t>
      </w:r>
      <w:r w:rsidRPr="008C6C34">
        <w:rPr>
          <w:sz w:val="16"/>
        </w:rPr>
        <w:t xml:space="preserve"> disclosed by former NSA contractor Edward Snowden a year ago. </w:t>
      </w:r>
      <w:r w:rsidRPr="00504CA1">
        <w:rPr>
          <w:rStyle w:val="StyleBoldUnderline"/>
        </w:rPr>
        <w:t xml:space="preserve">“The USAFreedom Act is an </w:t>
      </w:r>
      <w:r w:rsidRPr="00504CA1">
        <w:rPr>
          <w:rStyle w:val="Emphasis"/>
        </w:rPr>
        <w:t>important step in the right direction</w:t>
      </w:r>
      <w:r w:rsidRPr="008C6C34">
        <w:rPr>
          <w:sz w:val="16"/>
        </w:rPr>
        <w:t>,” said the Republican and Democratic leaders of the House Judiciary Committee, which crafted the bill, in a joint statement after passage. They called it “</w:t>
      </w:r>
      <w:r w:rsidRPr="00504CA1">
        <w:rPr>
          <w:rStyle w:val="StyleBoldUnderline"/>
        </w:rPr>
        <w:t xml:space="preserve">the first </w:t>
      </w:r>
      <w:r w:rsidRPr="00504CA1">
        <w:rPr>
          <w:rStyle w:val="Emphasis"/>
        </w:rPr>
        <w:t>significant rollback</w:t>
      </w:r>
      <w:r w:rsidRPr="00504CA1">
        <w:rPr>
          <w:rStyle w:val="StyleBoldUnderline"/>
        </w:rPr>
        <w:t xml:space="preserve"> of government surveillance” since the post-Watergate era</w:t>
      </w:r>
      <w:r w:rsidRPr="008C6C34">
        <w:rPr>
          <w:sz w:val="16"/>
        </w:rPr>
        <w:t xml:space="preserve">. </w:t>
      </w:r>
      <w:r w:rsidRPr="00504CA1">
        <w:rPr>
          <w:rStyle w:val="StyleBoldUnderline"/>
        </w:rPr>
        <w:t>The bill seeks to end the NSA’s bulk collection of metadata by requiring the government to make specific requests for</w:t>
      </w:r>
      <w:r w:rsidRPr="008C6C34">
        <w:rPr>
          <w:sz w:val="16"/>
        </w:rPr>
        <w:t xml:space="preserve"> phone or other business </w:t>
      </w:r>
      <w:r w:rsidRPr="00504CA1">
        <w:rPr>
          <w:rStyle w:val="StyleBoldUnderline"/>
        </w:rPr>
        <w:t>records. It also requires the government to obtain a court order, except in emergency situations, before conducting surveillance</w:t>
      </w:r>
      <w:r w:rsidRPr="008C6C34">
        <w:rPr>
          <w:sz w:val="16"/>
        </w:rPr>
        <w:t xml:space="preserve">. Privacy advocates withdrew their support for the bill after </w:t>
      </w:r>
      <w:r w:rsidRPr="00504CA1">
        <w:rPr>
          <w:rStyle w:val="StyleBoldUnderline"/>
        </w:rPr>
        <w:t xml:space="preserve">changes were made in the final days before the vote. Chief </w:t>
      </w:r>
      <w:r w:rsidRPr="008C6C34">
        <w:rPr>
          <w:sz w:val="16"/>
        </w:rPr>
        <w:t>among their</w:t>
      </w:r>
      <w:r w:rsidRPr="00504CA1">
        <w:rPr>
          <w:rStyle w:val="StyleBoldUnderline"/>
        </w:rPr>
        <w:t xml:space="preserve"> objections was the </w:t>
      </w:r>
      <w:r w:rsidRPr="008C6C34">
        <w:rPr>
          <w:rStyle w:val="Emphasis"/>
        </w:rPr>
        <w:t>White House insistence</w:t>
      </w:r>
      <w:r w:rsidRPr="00504CA1">
        <w:rPr>
          <w:rStyle w:val="StyleBoldUnderline"/>
        </w:rPr>
        <w:t xml:space="preserve"> on broadening the definition of the types of searches that can be conducted.</w:t>
      </w:r>
      <w:r>
        <w:rPr>
          <w:rStyle w:val="StyleBoldUnderline"/>
        </w:rPr>
        <w:t xml:space="preserve"> </w:t>
      </w:r>
      <w:r w:rsidRPr="00504CA1">
        <w:rPr>
          <w:rStyle w:val="StyleBoldUnderline"/>
        </w:rPr>
        <w:t xml:space="preserve">However, the advocates did </w:t>
      </w:r>
      <w:r w:rsidRPr="008C6C34">
        <w:rPr>
          <w:rStyle w:val="Emphasis"/>
        </w:rPr>
        <w:t>not encourage a "no" vote</w:t>
      </w:r>
      <w:r w:rsidRPr="008C6C34">
        <w:rPr>
          <w:sz w:val="16"/>
        </w:rPr>
        <w:t xml:space="preserve"> and vowed to seek to reinstate privacy protections as the bill heads to the Senate. </w:t>
      </w:r>
      <w:r w:rsidRPr="00504CA1">
        <w:rPr>
          <w:rStyle w:val="StyleBoldUnderline"/>
        </w:rPr>
        <w:t xml:space="preserve">“While far from perfect, this bill is an </w:t>
      </w:r>
      <w:r w:rsidRPr="008C6C34">
        <w:rPr>
          <w:rStyle w:val="Emphasis"/>
        </w:rPr>
        <w:t>unambiguous statement</w:t>
      </w:r>
      <w:r w:rsidRPr="00504CA1">
        <w:rPr>
          <w:rStyle w:val="StyleBoldUnderline"/>
        </w:rPr>
        <w:t xml:space="preserve"> of congressional intent to </w:t>
      </w:r>
      <w:r w:rsidRPr="008C6C34">
        <w:rPr>
          <w:rStyle w:val="Emphasis"/>
        </w:rPr>
        <w:t>rein in the out-of-control NSA,</w:t>
      </w:r>
      <w:r w:rsidRPr="00504CA1">
        <w:rPr>
          <w:rStyle w:val="StyleBoldUnderline"/>
        </w:rPr>
        <w:t>” said</w:t>
      </w:r>
      <w:r w:rsidRPr="008C6C34">
        <w:rPr>
          <w:sz w:val="16"/>
        </w:rPr>
        <w:t xml:space="preserve"> Laura W. Murphy, </w:t>
      </w:r>
      <w:r w:rsidRPr="00504CA1">
        <w:rPr>
          <w:rStyle w:val="StyleBoldUnderline"/>
        </w:rPr>
        <w:t>director of the A</w:t>
      </w:r>
      <w:r w:rsidRPr="008C6C34">
        <w:rPr>
          <w:sz w:val="16"/>
        </w:rPr>
        <w:t xml:space="preserve">merican </w:t>
      </w:r>
      <w:r w:rsidRPr="00504CA1">
        <w:rPr>
          <w:rStyle w:val="StyleBoldUnderline"/>
        </w:rPr>
        <w:t>C</w:t>
      </w:r>
      <w:r w:rsidRPr="008C6C34">
        <w:rPr>
          <w:sz w:val="16"/>
        </w:rPr>
        <w:t xml:space="preserve">ivil </w:t>
      </w:r>
      <w:r w:rsidRPr="00504CA1">
        <w:rPr>
          <w:rStyle w:val="StyleBoldUnderline"/>
        </w:rPr>
        <w:t>L</w:t>
      </w:r>
      <w:r w:rsidRPr="008C6C34">
        <w:rPr>
          <w:sz w:val="16"/>
        </w:rPr>
        <w:t xml:space="preserve">iberties </w:t>
      </w:r>
      <w:r w:rsidRPr="00504CA1">
        <w:rPr>
          <w:rStyle w:val="StyleBoldUnderline"/>
        </w:rPr>
        <w:t>U</w:t>
      </w:r>
      <w:r w:rsidRPr="008C6C34">
        <w:rPr>
          <w:sz w:val="16"/>
        </w:rPr>
        <w:t>nion Washington Legislative Office. “</w:t>
      </w:r>
      <w:r w:rsidRPr="008C6C34">
        <w:rPr>
          <w:rStyle w:val="StyleBoldUnderline"/>
        </w:rPr>
        <w:t>While we share the concerns of many</w:t>
      </w:r>
      <w:r w:rsidRPr="008C6C34">
        <w:rPr>
          <w:sz w:val="16"/>
        </w:rPr>
        <w:t xml:space="preserve"> -- </w:t>
      </w:r>
      <w:r w:rsidRPr="008C6C34">
        <w:rPr>
          <w:rStyle w:val="StyleBoldUnderline"/>
        </w:rPr>
        <w:t>including members of both parties</w:t>
      </w:r>
      <w:r w:rsidRPr="008C6C34">
        <w:rPr>
          <w:sz w:val="16"/>
        </w:rPr>
        <w:t xml:space="preserve"> who rightly believe the bill does not go far enough -- </w:t>
      </w:r>
      <w:r w:rsidRPr="00504CA1">
        <w:rPr>
          <w:rStyle w:val="Emphasis"/>
        </w:rPr>
        <w:t>without it we would be left with no reform at all.”</w:t>
      </w:r>
    </w:p>
    <w:p w:rsidR="005C3EDE" w:rsidRDefault="005C3EDE" w:rsidP="005C3EDE"/>
    <w:p w:rsidR="00986C35" w:rsidRDefault="00986C35" w:rsidP="00986C35">
      <w:pPr>
        <w:pStyle w:val="Heading3"/>
      </w:pPr>
      <w:r>
        <w:lastRenderedPageBreak/>
        <w:t>PC Key – NSA Reform Generally</w:t>
      </w:r>
    </w:p>
    <w:p w:rsidR="00986C35" w:rsidRDefault="00986C35" w:rsidP="00986C35">
      <w:pPr>
        <w:pStyle w:val="Heading4"/>
      </w:pPr>
      <w:r>
        <w:t>Obama pushing NSA reform – vote soon but PC key</w:t>
      </w:r>
    </w:p>
    <w:p w:rsidR="00986C35" w:rsidRPr="00105CD4" w:rsidRDefault="00986C35" w:rsidP="00986C35">
      <w:pPr>
        <w:rPr>
          <w:rStyle w:val="StyleStyleBold12pt"/>
        </w:rPr>
      </w:pPr>
      <w:r>
        <w:rPr>
          <w:rStyle w:val="StyleStyleBold12pt"/>
        </w:rPr>
        <w:t>The Hill, 14</w:t>
      </w:r>
    </w:p>
    <w:p w:rsidR="00986C35" w:rsidRDefault="00986C35" w:rsidP="00986C35">
      <w:r w:rsidRPr="00105CD4">
        <w:t>The Hill, 3-30-2</w:t>
      </w:r>
      <w:r>
        <w:t>0</w:t>
      </w:r>
      <w:r w:rsidRPr="00105CD4">
        <w:t xml:space="preserve">14 </w:t>
      </w:r>
      <w:hyperlink r:id="rId29" w:history="1">
        <w:r w:rsidRPr="00384349">
          <w:rPr>
            <w:rStyle w:val="Hyperlink"/>
          </w:rPr>
          <w:t>http://thehill.com/blogs/hillicon-valley/technology/202080-contentious-congress-to-take-up-obamas-nsa-reform</w:t>
        </w:r>
      </w:hyperlink>
    </w:p>
    <w:p w:rsidR="00986C35" w:rsidRPr="004842E8" w:rsidRDefault="00986C35" w:rsidP="00986C35"/>
    <w:p w:rsidR="00986C35" w:rsidRPr="00453C55" w:rsidRDefault="00986C35" w:rsidP="00986C35">
      <w:pPr>
        <w:rPr>
          <w:rStyle w:val="StyleBoldUnderline"/>
        </w:rPr>
      </w:pPr>
      <w:r w:rsidRPr="00520076">
        <w:rPr>
          <w:sz w:val="8"/>
        </w:rPr>
        <w:t xml:space="preserve">President </w:t>
      </w:r>
      <w:r w:rsidRPr="004E0F6E">
        <w:rPr>
          <w:rStyle w:val="StyleBoldUnderline"/>
          <w:highlight w:val="yellow"/>
        </w:rPr>
        <w:t>Obama</w:t>
      </w:r>
      <w:r w:rsidRPr="004E0F6E">
        <w:rPr>
          <w:sz w:val="8"/>
          <w:highlight w:val="yellow"/>
        </w:rPr>
        <w:t xml:space="preserve"> </w:t>
      </w:r>
      <w:r>
        <w:rPr>
          <w:sz w:val="8"/>
          <w:highlight w:val="yellow"/>
        </w:rPr>
        <w:t xml:space="preserve"> </w:t>
      </w:r>
      <w:r w:rsidRPr="004E0F6E">
        <w:rPr>
          <w:rStyle w:val="StyleBoldUnderline"/>
          <w:highlight w:val="yellow"/>
        </w:rPr>
        <w:t>has set the stage for</w:t>
      </w:r>
      <w:r w:rsidRPr="004E0F6E">
        <w:rPr>
          <w:sz w:val="8"/>
          <w:highlight w:val="yellow"/>
        </w:rPr>
        <w:t xml:space="preserve"> a </w:t>
      </w:r>
      <w:r w:rsidRPr="004E0F6E">
        <w:rPr>
          <w:rStyle w:val="Emphasis"/>
          <w:highlight w:val="yellow"/>
        </w:rPr>
        <w:t>high-stakes legislative battle</w:t>
      </w:r>
      <w:r w:rsidRPr="004E0F6E">
        <w:rPr>
          <w:sz w:val="8"/>
          <w:highlight w:val="yellow"/>
        </w:rPr>
        <w:t xml:space="preserve"> </w:t>
      </w:r>
      <w:r w:rsidRPr="004E0F6E">
        <w:rPr>
          <w:rStyle w:val="StyleBoldUnderline"/>
          <w:highlight w:val="yellow"/>
        </w:rPr>
        <w:t>over his plan to end</w:t>
      </w:r>
      <w:r w:rsidRPr="00520076">
        <w:rPr>
          <w:sz w:val="8"/>
        </w:rPr>
        <w:t xml:space="preserve"> the government’s </w:t>
      </w:r>
      <w:r w:rsidRPr="004E0F6E">
        <w:rPr>
          <w:rStyle w:val="StyleBoldUnderline"/>
          <w:highlight w:val="yellow"/>
        </w:rPr>
        <w:t>collection of</w:t>
      </w:r>
      <w:r w:rsidRPr="00520076">
        <w:rPr>
          <w:sz w:val="8"/>
        </w:rPr>
        <w:t xml:space="preserve"> Americans’ </w:t>
      </w:r>
      <w:r w:rsidRPr="004E0F6E">
        <w:rPr>
          <w:rStyle w:val="StyleBoldUnderline"/>
          <w:highlight w:val="yellow"/>
        </w:rPr>
        <w:t>phone records</w:t>
      </w:r>
      <w:r w:rsidRPr="004E0F6E">
        <w:rPr>
          <w:sz w:val="8"/>
          <w:highlight w:val="yellow"/>
        </w:rPr>
        <w:t xml:space="preserve">. </w:t>
      </w:r>
      <w:r w:rsidRPr="004E0F6E">
        <w:rPr>
          <w:rStyle w:val="StyleBoldUnderline"/>
          <w:highlight w:val="yellow"/>
        </w:rPr>
        <w:t>The White House proposal</w:t>
      </w:r>
      <w:r w:rsidRPr="00520076">
        <w:rPr>
          <w:sz w:val="8"/>
        </w:rPr>
        <w:t xml:space="preserve">, unveiled this week after months of lobbying from spy agency leaders, tech companies and privacy advocates, </w:t>
      </w:r>
      <w:r w:rsidRPr="00520076">
        <w:rPr>
          <w:rStyle w:val="StyleBoldUnderline"/>
        </w:rPr>
        <w:t xml:space="preserve">is </w:t>
      </w:r>
      <w:r w:rsidRPr="004E0F6E">
        <w:rPr>
          <w:rStyle w:val="StyleBoldUnderline"/>
          <w:highlight w:val="yellow"/>
        </w:rPr>
        <w:t>sure to come</w:t>
      </w:r>
      <w:r w:rsidRPr="004E0F6E">
        <w:rPr>
          <w:sz w:val="8"/>
          <w:highlight w:val="yellow"/>
        </w:rPr>
        <w:t xml:space="preserve"> </w:t>
      </w:r>
      <w:r w:rsidRPr="004E0F6E">
        <w:rPr>
          <w:rStyle w:val="Emphasis"/>
          <w:highlight w:val="yellow"/>
        </w:rPr>
        <w:t>under fire</w:t>
      </w:r>
      <w:r w:rsidRPr="004E0F6E">
        <w:rPr>
          <w:sz w:val="8"/>
          <w:highlight w:val="yellow"/>
        </w:rPr>
        <w:t xml:space="preserve"> </w:t>
      </w:r>
      <w:r w:rsidRPr="004E0F6E">
        <w:rPr>
          <w:rStyle w:val="StyleBoldUnderline"/>
          <w:highlight w:val="yellow"/>
        </w:rPr>
        <w:t>as it heads to Congress.</w:t>
      </w:r>
      <w:r w:rsidRPr="004E0F6E">
        <w:rPr>
          <w:sz w:val="8"/>
          <w:highlight w:val="yellow"/>
        </w:rPr>
        <w:t xml:space="preserve"> </w:t>
      </w:r>
      <w:r w:rsidRPr="004E0F6E">
        <w:rPr>
          <w:rStyle w:val="StyleBoldUnderline"/>
          <w:highlight w:val="yellow"/>
        </w:rPr>
        <w:t>Lawmakers are</w:t>
      </w:r>
      <w:r w:rsidRPr="004E0F6E">
        <w:rPr>
          <w:sz w:val="8"/>
          <w:highlight w:val="yellow"/>
        </w:rPr>
        <w:t xml:space="preserve"> </w:t>
      </w:r>
      <w:r w:rsidRPr="004E0F6E">
        <w:rPr>
          <w:rStyle w:val="Emphasis"/>
          <w:highlight w:val="yellow"/>
        </w:rPr>
        <w:t>likely to butt heads</w:t>
      </w:r>
      <w:r w:rsidRPr="004E0F6E">
        <w:rPr>
          <w:sz w:val="8"/>
          <w:highlight w:val="yellow"/>
        </w:rPr>
        <w:t xml:space="preserve"> </w:t>
      </w:r>
      <w:r w:rsidRPr="004E0F6E">
        <w:rPr>
          <w:rStyle w:val="StyleBoldUnderline"/>
          <w:highlight w:val="yellow"/>
        </w:rPr>
        <w:t>over</w:t>
      </w:r>
      <w:r w:rsidRPr="00520076">
        <w:rPr>
          <w:rStyle w:val="StyleBoldUnderline"/>
        </w:rPr>
        <w:t xml:space="preserve"> the </w:t>
      </w:r>
      <w:r w:rsidRPr="004E0F6E">
        <w:rPr>
          <w:rStyle w:val="StyleBoldUnderline"/>
          <w:highlight w:val="yellow"/>
        </w:rPr>
        <w:t>details and scope</w:t>
      </w:r>
      <w:r w:rsidRPr="00520076">
        <w:rPr>
          <w:sz w:val="8"/>
        </w:rPr>
        <w:t xml:space="preserve"> of the proposal, </w:t>
      </w:r>
      <w:r w:rsidRPr="00520076">
        <w:rPr>
          <w:rStyle w:val="StyleBoldUnderline"/>
        </w:rPr>
        <w:t>while</w:t>
      </w:r>
      <w:r w:rsidRPr="00520076">
        <w:rPr>
          <w:sz w:val="8"/>
        </w:rPr>
        <w:t xml:space="preserve"> </w:t>
      </w:r>
      <w:r w:rsidRPr="004E0F6E">
        <w:rPr>
          <w:rStyle w:val="StyleBoldUnderline"/>
          <w:highlight w:val="yellow"/>
        </w:rPr>
        <w:t>telecom</w:t>
      </w:r>
      <w:r w:rsidRPr="00520076">
        <w:rPr>
          <w:sz w:val="8"/>
        </w:rPr>
        <w:t xml:space="preserve">munication </w:t>
      </w:r>
      <w:r w:rsidRPr="004E0F6E">
        <w:rPr>
          <w:rStyle w:val="StyleBoldUnderline"/>
          <w:highlight w:val="yellow"/>
        </w:rPr>
        <w:t>companies are</w:t>
      </w:r>
      <w:r w:rsidRPr="00520076">
        <w:rPr>
          <w:sz w:val="8"/>
        </w:rPr>
        <w:t xml:space="preserve"> already </w:t>
      </w:r>
      <w:r w:rsidRPr="004E0F6E">
        <w:rPr>
          <w:rStyle w:val="StyleBoldUnderline"/>
          <w:highlight w:val="yellow"/>
        </w:rPr>
        <w:t xml:space="preserve">signaling </w:t>
      </w:r>
      <w:r w:rsidRPr="004E0F6E">
        <w:rPr>
          <w:rStyle w:val="Emphasis"/>
          <w:highlight w:val="yellow"/>
        </w:rPr>
        <w:t>opposition</w:t>
      </w:r>
      <w:r w:rsidRPr="00520076">
        <w:rPr>
          <w:sz w:val="8"/>
        </w:rPr>
        <w:t xml:space="preserve"> to possible new responsibilities. “I think working through all those things, and given the president’s general reluctance to weigh in very heavily on this issue, means that things are going to be tough to move forward,” said Gary Schmitt, co-director of the conservative American Enterprise Institute’s security studies center. Lawmakers’ attempt to expand or edit the White House’s proposal “could become a Christmas tree with everybody’s desire to pin all kinds of bells and whistles on the effort," he added. The NSA program collects phone metadata, which are records about the numbers people call as well as the length and frequency of their calls, but not the call content. Obama wants to end the government’s collection and storage of that data. Instead, agents would be able to search the records of private phone companies, which already keep the information for billing and other regulatory purposes. Lawmakers in Congress have been generally supportive of that idea. What is more contentious, however, is precisely how agents can search for people’s records and the future of the NSA's other programs. “Although this proposal represents a landmark shift in the debate, by only addressing the issue of bulk collection of phone records under the Patriot Act, it’s focusing only on one symptom of the NSA’s overreach rather than promising a cure for the much broader problem of bulk data collection,” said Kevin Bankston, policy director of the New America Foundation’s Open Technology Institute. “Any proposal to address the problem of bulk data is fatally incomplete if it doesn’t prohibit bulk collection of any kind of record under any of the NSA’s different legal authorities,” he said. Civil liberties advocates are pushing for the White House proposal to be part of an expanded piece of legislation like the USA Freedom Act, from Senate Judiciary Chairman Patrick Leahy (D-Vt.) and Rep. James Sensenbrenner (R-Wis.). “I’m not saying we have to pass exactly the bill as drafted, but it’s a template on which we should draft the bill,” Rep. Jerrold Nadler (D-N.Y.), one of the more than 140 House co-sponsors of the USA Freedom Act, told The Hill on Friday. Defenders of the NSA programs have said that the Leahy-Sensenbrenner bill would devastate the country’s intelligence systems. The legislation “makes our country less safe,” said Rep. Dutch Ruppersberger (D-Md.), ranking member of the House Intelligence Committee. Last week Ruppersberger and Intelligence Chairman Mike Rogers (R-Mich.) released an NSA reform bill of their own. The FISA Transparency and Modernization Act would end the NSA’s collection of phone records but not require a court order before agents could search for individual numbers. The lawmakers said obtaining a court order would </w:t>
      </w:r>
      <w:r w:rsidRPr="00453C55">
        <w:rPr>
          <w:sz w:val="8"/>
          <w:szCs w:val="8"/>
        </w:rPr>
        <w:t>slow down agents tracking terrorist threats. Civil liberties group have rejected that as a non-starter</w:t>
      </w:r>
      <w:r w:rsidRPr="00453C55">
        <w:t xml:space="preserve">. </w:t>
      </w:r>
      <w:r w:rsidRPr="00453C55">
        <w:rPr>
          <w:rStyle w:val="StyleBoldUnderline"/>
        </w:rPr>
        <w:t>A big factor affecting the outcome of the president’s proposal is who gets authority</w:t>
      </w:r>
      <w:r w:rsidRPr="00453C55">
        <w:t xml:space="preserve">. </w:t>
      </w:r>
      <w:r w:rsidRPr="00453C55">
        <w:rPr>
          <w:sz w:val="8"/>
          <w:szCs w:val="8"/>
        </w:rPr>
        <w:t>The Judiciary committees have tended to have jurisdiction over foreign intelligence matters, but the House Intelligence Committee was given primary authority over its leaders’ bill, a decision that incensed Nadler. “Frankly, from a substantive point of view, they seem perfectly happy with the existing program, which is way broad and way beyond what we thought we were authorizing back in 2002 and again in 2011,” he said. Leaders of the House Judiciary panel asserted their authority over the issue on Friday and said in a joint statement that they would “strengthen some of the ideas put forward by the president.” “What bill actually makes it to the floor and makes it to a markup, and what path it takes, whether through Intel or Judiciary, says a lot about how we’re going to get this done,” said Nathan White, a lobbyist for the left-leaning activist group Demand Progress.</w:t>
      </w:r>
      <w:r>
        <w:t xml:space="preserve"> </w:t>
      </w:r>
      <w:r w:rsidRPr="00453C55">
        <w:rPr>
          <w:rStyle w:val="StyleBoldUnderline"/>
          <w:highlight w:val="yellow"/>
        </w:rPr>
        <w:t>Another potential stumbling block</w:t>
      </w:r>
      <w:r w:rsidRPr="00453C55">
        <w:rPr>
          <w:rStyle w:val="StyleBoldUnderline"/>
        </w:rPr>
        <w:t xml:space="preserve"> could be telecommunications companies</w:t>
      </w:r>
      <w:r>
        <w:t xml:space="preserve">, </w:t>
      </w:r>
      <w:r w:rsidRPr="00453C55">
        <w:rPr>
          <w:sz w:val="8"/>
          <w:szCs w:val="8"/>
        </w:rPr>
        <w:t>which have asked for more details about the president’s proposal and expressed a reticence to be seen as an agent of the government. “I think</w:t>
      </w:r>
      <w:r>
        <w:t xml:space="preserve"> </w:t>
      </w:r>
      <w:r w:rsidRPr="00453C55">
        <w:rPr>
          <w:rStyle w:val="StyleBoldUnderline"/>
          <w:highlight w:val="yellow"/>
        </w:rPr>
        <w:t>there’s great skepticism</w:t>
      </w:r>
      <w:r w:rsidRPr="00453C55">
        <w:rPr>
          <w:rStyle w:val="StyleBoldUnderline"/>
        </w:rPr>
        <w:t xml:space="preserve"> in the private sector</w:t>
      </w:r>
      <w:r>
        <w:t xml:space="preserve"> </w:t>
      </w:r>
      <w:r w:rsidRPr="00453C55">
        <w:rPr>
          <w:sz w:val="8"/>
          <w:szCs w:val="8"/>
        </w:rPr>
        <w:t>about having private companies become surrogate, quasi-governmental agents in the gathering and keeping of data,” Ed Black, president of the Computer and Communications Industry Association said last week. The trade group counts Sprint and T-Mobile among its members. On its face, the White House proposal does not make any new demands on telecom firms, but analysts have worried that, depending on final language, the NSA could get new powers to place extra requirements on phone companies. Verizon Executive Vice President Randal Milch warned in a company blog post that the law should not force companies “to store data for longer than, or in formats that differ from, what they already do for business purposes."</w:t>
      </w:r>
      <w:r>
        <w:t xml:space="preserve"> </w:t>
      </w:r>
      <w:r w:rsidRPr="00453C55">
        <w:rPr>
          <w:rStyle w:val="StyleBoldUnderline"/>
          <w:highlight w:val="yellow"/>
        </w:rPr>
        <w:t xml:space="preserve">Despite the </w:t>
      </w:r>
      <w:r w:rsidRPr="00453C55">
        <w:rPr>
          <w:rStyle w:val="Emphasis"/>
          <w:highlight w:val="yellow"/>
        </w:rPr>
        <w:t>opposing viewpoints</w:t>
      </w:r>
      <w:r w:rsidRPr="00453C55">
        <w:rPr>
          <w:rStyle w:val="StyleBoldUnderline"/>
          <w:highlight w:val="yellow"/>
        </w:rPr>
        <w:t>, Congress has a deadline</w:t>
      </w:r>
      <w:r w:rsidRPr="00453C55">
        <w:rPr>
          <w:rStyle w:val="StyleBoldUnderline"/>
        </w:rPr>
        <w:t xml:space="preserve"> on the horizon.</w:t>
      </w:r>
      <w:r>
        <w:rPr>
          <w:rStyle w:val="StyleBoldUnderline"/>
        </w:rPr>
        <w:t xml:space="preserve"> </w:t>
      </w:r>
      <w:r w:rsidRPr="00453C55">
        <w:rPr>
          <w:rStyle w:val="StyleBoldUnderline"/>
        </w:rPr>
        <w:t>The phone record program is set to expire</w:t>
      </w:r>
      <w:r>
        <w:t xml:space="preserve"> </w:t>
      </w:r>
      <w:r w:rsidRPr="00453C55">
        <w:rPr>
          <w:sz w:val="8"/>
          <w:szCs w:val="8"/>
        </w:rPr>
        <w:t>in June without congressional reauthorization</w:t>
      </w:r>
      <w:r>
        <w:t xml:space="preserve">, </w:t>
      </w:r>
      <w:r w:rsidRPr="00453C55">
        <w:rPr>
          <w:rStyle w:val="StyleBoldUnderline"/>
        </w:rPr>
        <w:t xml:space="preserve">a deadline </w:t>
      </w:r>
      <w:r w:rsidRPr="00453C55">
        <w:rPr>
          <w:rStyle w:val="StyleBoldUnderline"/>
          <w:highlight w:val="yellow"/>
        </w:rPr>
        <w:t xml:space="preserve">analysts say could compel lawmakers to get to work </w:t>
      </w:r>
      <w:r w:rsidRPr="00453C55">
        <w:rPr>
          <w:rStyle w:val="Emphasis"/>
          <w:highlight w:val="yellow"/>
        </w:rPr>
        <w:t>sooner</w:t>
      </w:r>
      <w:r w:rsidRPr="00453C55">
        <w:rPr>
          <w:rStyle w:val="Emphasis"/>
        </w:rPr>
        <w:t xml:space="preserve"> rather </w:t>
      </w:r>
      <w:r w:rsidRPr="00453C55">
        <w:rPr>
          <w:rStyle w:val="Emphasis"/>
          <w:highlight w:val="yellow"/>
        </w:rPr>
        <w:t>than later</w:t>
      </w:r>
      <w:r w:rsidRPr="00453C55">
        <w:rPr>
          <w:rStyle w:val="Emphasis"/>
        </w:rPr>
        <w:t>.</w:t>
      </w:r>
    </w:p>
    <w:p w:rsidR="00986C35" w:rsidRDefault="00986C35" w:rsidP="00986C35"/>
    <w:p w:rsidR="00986C35" w:rsidRDefault="00986C35" w:rsidP="00986C35">
      <w:pPr>
        <w:pStyle w:val="Heading4"/>
      </w:pPr>
      <w:r>
        <w:t>Obama Pushing middle ground NSA reform – PC Key</w:t>
      </w:r>
    </w:p>
    <w:p w:rsidR="00986C35" w:rsidRPr="00105CD4" w:rsidRDefault="00986C35" w:rsidP="00986C35">
      <w:pPr>
        <w:rPr>
          <w:rStyle w:val="StyleStyleBold12pt"/>
        </w:rPr>
      </w:pPr>
      <w:r>
        <w:rPr>
          <w:rStyle w:val="StyleStyleBold12pt"/>
        </w:rPr>
        <w:t>Cohen, 14</w:t>
      </w:r>
    </w:p>
    <w:p w:rsidR="00986C35" w:rsidRPr="00105CD4" w:rsidRDefault="00986C35" w:rsidP="00986C35">
      <w:r w:rsidRPr="00105CD4">
        <w:t>Tom Cohen, CNN, 3/25/14, Obama, Congress working on changes to NSA, www.cnn.com/2014/03/25/politics/white-house-nsa/</w:t>
      </w:r>
    </w:p>
    <w:p w:rsidR="00986C35" w:rsidRDefault="00986C35" w:rsidP="00986C35"/>
    <w:p w:rsidR="00986C35" w:rsidRPr="0044403A" w:rsidRDefault="00986C35" w:rsidP="00986C35">
      <w:pPr>
        <w:rPr>
          <w:sz w:val="16"/>
        </w:rPr>
      </w:pPr>
      <w:r w:rsidRPr="008778E0">
        <w:rPr>
          <w:sz w:val="16"/>
        </w:rPr>
        <w:t xml:space="preserve">President Barack </w:t>
      </w:r>
      <w:r w:rsidRPr="00105CD4">
        <w:rPr>
          <w:rStyle w:val="StyleBoldUnderline"/>
          <w:highlight w:val="green"/>
        </w:rPr>
        <w:t>Obama and congressional leaders described similar proposals</w:t>
      </w:r>
      <w:r w:rsidRPr="008778E0">
        <w:rPr>
          <w:sz w:val="16"/>
        </w:rPr>
        <w:t xml:space="preserve"> Tuesday </w:t>
      </w:r>
      <w:r w:rsidRPr="008778E0">
        <w:rPr>
          <w:rStyle w:val="StyleBoldUnderline"/>
        </w:rPr>
        <w:t>for</w:t>
      </w:r>
      <w:r w:rsidRPr="008778E0">
        <w:rPr>
          <w:sz w:val="16"/>
        </w:rPr>
        <w:t xml:space="preserve"> </w:t>
      </w:r>
      <w:r w:rsidRPr="00105CD4">
        <w:rPr>
          <w:rStyle w:val="StyleBoldUnderline"/>
          <w:highlight w:val="green"/>
        </w:rPr>
        <w:t>ending</w:t>
      </w:r>
      <w:r w:rsidRPr="008778E0">
        <w:rPr>
          <w:rStyle w:val="StyleBoldUnderline"/>
        </w:rPr>
        <w:t xml:space="preserve"> the </w:t>
      </w:r>
      <w:r w:rsidRPr="00105CD4">
        <w:rPr>
          <w:rStyle w:val="StyleBoldUnderline"/>
          <w:highlight w:val="green"/>
        </w:rPr>
        <w:t>N</w:t>
      </w:r>
      <w:r w:rsidRPr="008778E0">
        <w:rPr>
          <w:sz w:val="16"/>
        </w:rPr>
        <w:t xml:space="preserve">ational </w:t>
      </w:r>
      <w:r w:rsidRPr="00105CD4">
        <w:rPr>
          <w:rStyle w:val="StyleBoldUnderline"/>
          <w:highlight w:val="green"/>
        </w:rPr>
        <w:t>S</w:t>
      </w:r>
      <w:r w:rsidRPr="008778E0">
        <w:rPr>
          <w:sz w:val="16"/>
        </w:rPr>
        <w:t xml:space="preserve">ecurity </w:t>
      </w:r>
      <w:r w:rsidRPr="00105CD4">
        <w:rPr>
          <w:rStyle w:val="StyleBoldUnderline"/>
          <w:highlight w:val="green"/>
        </w:rPr>
        <w:t>A</w:t>
      </w:r>
      <w:r w:rsidRPr="008778E0">
        <w:rPr>
          <w:sz w:val="16"/>
        </w:rPr>
        <w:t xml:space="preserve">gency's </w:t>
      </w:r>
      <w:r w:rsidRPr="00105CD4">
        <w:rPr>
          <w:rStyle w:val="StyleBoldUnderline"/>
          <w:highlight w:val="green"/>
        </w:rPr>
        <w:t>sweeping</w:t>
      </w:r>
      <w:r w:rsidRPr="00105CD4">
        <w:rPr>
          <w:sz w:val="16"/>
          <w:highlight w:val="green"/>
        </w:rPr>
        <w:t xml:space="preserve"> </w:t>
      </w:r>
      <w:r w:rsidRPr="00105CD4">
        <w:rPr>
          <w:rStyle w:val="StyleBoldUnderline"/>
          <w:highlight w:val="green"/>
        </w:rPr>
        <w:t>collection of</w:t>
      </w:r>
      <w:r w:rsidRPr="008778E0">
        <w:rPr>
          <w:rStyle w:val="StyleBoldUnderline"/>
        </w:rPr>
        <w:t xml:space="preserve"> bulk </w:t>
      </w:r>
      <w:r w:rsidRPr="00105CD4">
        <w:rPr>
          <w:rStyle w:val="StyleBoldUnderline"/>
          <w:highlight w:val="green"/>
        </w:rPr>
        <w:t>telephone records</w:t>
      </w:r>
      <w:r w:rsidRPr="008778E0">
        <w:rPr>
          <w:sz w:val="16"/>
        </w:rPr>
        <w:t xml:space="preserve">. </w:t>
      </w:r>
      <w:r w:rsidRPr="0051450C">
        <w:rPr>
          <w:rStyle w:val="StyleBoldUnderline"/>
          <w:highlight w:val="green"/>
        </w:rPr>
        <w:t>Obama</w:t>
      </w:r>
      <w:r w:rsidRPr="008778E0">
        <w:rPr>
          <w:sz w:val="16"/>
        </w:rPr>
        <w:t xml:space="preserve"> told reporters in The Netherlands that his intelligence team gave him </w:t>
      </w:r>
      <w:r w:rsidRPr="00105CD4">
        <w:rPr>
          <w:rStyle w:val="StyleBoldUnderline"/>
        </w:rPr>
        <w:t xml:space="preserve">a "workable" option for </w:t>
      </w:r>
      <w:r w:rsidRPr="00105CD4">
        <w:rPr>
          <w:rStyle w:val="StyleBoldUnderline"/>
          <w:highlight w:val="green"/>
        </w:rPr>
        <w:t>NSA reform</w:t>
      </w:r>
      <w:r w:rsidRPr="00105CD4">
        <w:rPr>
          <w:rStyle w:val="StyleBoldUnderline"/>
        </w:rPr>
        <w:t xml:space="preserve"> that</w:t>
      </w:r>
      <w:r w:rsidRPr="008778E0">
        <w:rPr>
          <w:sz w:val="16"/>
        </w:rPr>
        <w:t xml:space="preserve"> he said </w:t>
      </w:r>
      <w:r w:rsidRPr="00105CD4">
        <w:rPr>
          <w:rStyle w:val="StyleBoldUnderline"/>
          <w:highlight w:val="green"/>
        </w:rPr>
        <w:t>would "</w:t>
      </w:r>
      <w:r w:rsidRPr="00105CD4">
        <w:rPr>
          <w:rStyle w:val="Emphasis"/>
          <w:highlight w:val="green"/>
        </w:rPr>
        <w:t>eliminate " concerns</w:t>
      </w:r>
      <w:r w:rsidRPr="00105CD4">
        <w:rPr>
          <w:rStyle w:val="StyleBoldUnderline"/>
        </w:rPr>
        <w:t xml:space="preserve"> about how the government keeps the records known as metadata</w:t>
      </w:r>
      <w:r w:rsidRPr="008778E0">
        <w:rPr>
          <w:sz w:val="16"/>
        </w:rPr>
        <w:t xml:space="preserve">. At a news conference in Washington, the leaders of </w:t>
      </w:r>
      <w:r w:rsidRPr="008778E0">
        <w:rPr>
          <w:rStyle w:val="StyleBoldUnderline"/>
        </w:rPr>
        <w:t xml:space="preserve">the </w:t>
      </w:r>
      <w:r w:rsidRPr="00105CD4">
        <w:rPr>
          <w:rStyle w:val="StyleBoldUnderline"/>
          <w:highlight w:val="green"/>
        </w:rPr>
        <w:t>House</w:t>
      </w:r>
      <w:r w:rsidRPr="008778E0">
        <w:rPr>
          <w:sz w:val="16"/>
        </w:rPr>
        <w:t xml:space="preserve"> Intelligence Committee said they </w:t>
      </w:r>
      <w:r w:rsidRPr="00105CD4">
        <w:rPr>
          <w:rStyle w:val="StyleBoldUnderline"/>
          <w:highlight w:val="green"/>
        </w:rPr>
        <w:t>worked out</w:t>
      </w:r>
      <w:r w:rsidRPr="008778E0">
        <w:rPr>
          <w:rStyle w:val="StyleBoldUnderline"/>
        </w:rPr>
        <w:t xml:space="preserve"> their own </w:t>
      </w:r>
      <w:r w:rsidRPr="00105CD4">
        <w:rPr>
          <w:rStyle w:val="Emphasis"/>
          <w:highlight w:val="green"/>
        </w:rPr>
        <w:t>bipartisan compromise</w:t>
      </w:r>
      <w:r w:rsidRPr="008778E0">
        <w:rPr>
          <w:sz w:val="16"/>
        </w:rPr>
        <w:t xml:space="preserve"> </w:t>
      </w:r>
      <w:r w:rsidRPr="00105CD4">
        <w:rPr>
          <w:rStyle w:val="StyleBoldUnderline"/>
        </w:rPr>
        <w:t xml:space="preserve">on a similar proposal intended </w:t>
      </w:r>
      <w:r w:rsidRPr="0051450C">
        <w:rPr>
          <w:rStyle w:val="StyleBoldUnderline"/>
          <w:highlight w:val="green"/>
        </w:rPr>
        <w:t>to alleviate</w:t>
      </w:r>
      <w:r w:rsidRPr="00105CD4">
        <w:rPr>
          <w:rStyle w:val="StyleBoldUnderline"/>
        </w:rPr>
        <w:t xml:space="preserve"> </w:t>
      </w:r>
      <w:r w:rsidRPr="008778E0">
        <w:rPr>
          <w:sz w:val="16"/>
        </w:rPr>
        <w:t xml:space="preserve">what they characterized as unfounded </w:t>
      </w:r>
      <w:r w:rsidRPr="0051450C">
        <w:rPr>
          <w:rStyle w:val="StyleBoldUnderline"/>
          <w:highlight w:val="green"/>
        </w:rPr>
        <w:t>fears</w:t>
      </w:r>
      <w:r w:rsidRPr="00105CD4">
        <w:rPr>
          <w:rStyle w:val="StyleBoldUnderline"/>
        </w:rPr>
        <w:t xml:space="preserve"> of excessive government surveillance</w:t>
      </w:r>
      <w:r w:rsidRPr="008778E0">
        <w:rPr>
          <w:sz w:val="16"/>
        </w:rPr>
        <w:t xml:space="preserve">. </w:t>
      </w:r>
      <w:r w:rsidRPr="008778E0">
        <w:rPr>
          <w:rStyle w:val="StyleBoldUnderline"/>
        </w:rPr>
        <w:t xml:space="preserve">The nearly simultaneous remarks </w:t>
      </w:r>
      <w:r w:rsidRPr="00105CD4">
        <w:rPr>
          <w:rStyle w:val="StyleBoldUnderline"/>
          <w:highlight w:val="green"/>
        </w:rPr>
        <w:t>demonstrated progress toward Obama's call</w:t>
      </w:r>
      <w:r w:rsidRPr="008778E0">
        <w:rPr>
          <w:sz w:val="16"/>
        </w:rPr>
        <w:t xml:space="preserve"> in January </w:t>
      </w:r>
      <w:r w:rsidRPr="00105CD4">
        <w:rPr>
          <w:rStyle w:val="StyleBoldUnderline"/>
          <w:highlight w:val="green"/>
        </w:rPr>
        <w:t>for</w:t>
      </w:r>
      <w:r w:rsidRPr="00105CD4">
        <w:rPr>
          <w:sz w:val="16"/>
          <w:highlight w:val="green"/>
        </w:rPr>
        <w:t xml:space="preserve"> </w:t>
      </w:r>
      <w:r w:rsidRPr="00105CD4">
        <w:rPr>
          <w:rStyle w:val="StyleBoldUnderline"/>
          <w:highlight w:val="green"/>
        </w:rPr>
        <w:t xml:space="preserve">NSA </w:t>
      </w:r>
      <w:r w:rsidRPr="00B42FDB">
        <w:rPr>
          <w:rStyle w:val="StyleBoldUnderline"/>
          <w:highlight w:val="green"/>
        </w:rPr>
        <w:t>changes</w:t>
      </w:r>
      <w:r w:rsidRPr="008778E0">
        <w:rPr>
          <w:sz w:val="16"/>
        </w:rPr>
        <w:t xml:space="preserve"> in the aftermath of last year's classified leaks by former agency contractor Edward Snowden that revealed the magnitude of surveillance programs created in response to the September 11, 2001, terrorist attacks. </w:t>
      </w:r>
      <w:r w:rsidRPr="00F828A7">
        <w:rPr>
          <w:rStyle w:val="Emphasis"/>
          <w:highlight w:val="green"/>
        </w:rPr>
        <w:t>Congressional battle coming</w:t>
      </w:r>
      <w:r w:rsidRPr="008778E0">
        <w:rPr>
          <w:sz w:val="16"/>
        </w:rPr>
        <w:t xml:space="preserve"> </w:t>
      </w:r>
      <w:r w:rsidRPr="008778E0">
        <w:rPr>
          <w:rStyle w:val="StyleBoldUnderline"/>
        </w:rPr>
        <w:t xml:space="preserve">However, </w:t>
      </w:r>
      <w:r w:rsidRPr="00105CD4">
        <w:rPr>
          <w:rStyle w:val="StyleBoldUnderline"/>
          <w:highlight w:val="green"/>
        </w:rPr>
        <w:t>the issue</w:t>
      </w:r>
      <w:r w:rsidRPr="008778E0">
        <w:rPr>
          <w:rStyle w:val="StyleBoldUnderline"/>
        </w:rPr>
        <w:t xml:space="preserve"> </w:t>
      </w:r>
      <w:r w:rsidRPr="00B42FDB">
        <w:rPr>
          <w:rStyle w:val="StyleBoldUnderline"/>
          <w:highlight w:val="green"/>
        </w:rPr>
        <w:t>touches on</w:t>
      </w:r>
      <w:r w:rsidRPr="008778E0">
        <w:rPr>
          <w:rStyle w:val="StyleBoldUnderline"/>
        </w:rPr>
        <w:t xml:space="preserve"> </w:t>
      </w:r>
      <w:r w:rsidRPr="00105CD4">
        <w:rPr>
          <w:rStyle w:val="Emphasis"/>
          <w:highlight w:val="green"/>
        </w:rPr>
        <w:t>deep political and ideological fissures</w:t>
      </w:r>
      <w:r w:rsidRPr="00B42FDB">
        <w:rPr>
          <w:rStyle w:val="StyleBoldUnderline"/>
          <w:highlight w:val="green"/>
        </w:rPr>
        <w:t xml:space="preserve"> between Republicans and Democrats, promising an </w:t>
      </w:r>
      <w:r w:rsidRPr="00105CD4">
        <w:rPr>
          <w:rStyle w:val="Emphasis"/>
          <w:highlight w:val="green"/>
        </w:rPr>
        <w:t>extended battle in Congress</w:t>
      </w:r>
      <w:r w:rsidRPr="008778E0">
        <w:rPr>
          <w:rStyle w:val="StyleBoldUnderline"/>
        </w:rPr>
        <w:t xml:space="preserve"> </w:t>
      </w:r>
      <w:r w:rsidRPr="00105CD4">
        <w:rPr>
          <w:rStyle w:val="StyleBoldUnderline"/>
          <w:highlight w:val="green"/>
        </w:rPr>
        <w:t>over the necessary legislation -- especially in an election year</w:t>
      </w:r>
      <w:r w:rsidRPr="008778E0">
        <w:rPr>
          <w:sz w:val="16"/>
        </w:rPr>
        <w:t>.</w:t>
      </w:r>
    </w:p>
    <w:p w:rsidR="00986C35" w:rsidRDefault="00986C35" w:rsidP="00986C35"/>
    <w:p w:rsidR="00986C35" w:rsidRPr="00DA18AC" w:rsidRDefault="00986C35" w:rsidP="00986C35">
      <w:pPr>
        <w:rPr>
          <w:sz w:val="16"/>
        </w:rPr>
      </w:pPr>
    </w:p>
    <w:p w:rsidR="00986C35" w:rsidRDefault="00986C35" w:rsidP="00986C35"/>
    <w:p w:rsidR="00986C35" w:rsidRDefault="00986C35" w:rsidP="00986C35">
      <w:pPr>
        <w:pStyle w:val="Heading4"/>
      </w:pPr>
      <w:r>
        <w:t>PC Key – Obama pushing but must overcome powerful congressional allies</w:t>
      </w:r>
    </w:p>
    <w:p w:rsidR="00986C35" w:rsidRPr="001306D3" w:rsidRDefault="00986C35" w:rsidP="00986C35">
      <w:pPr>
        <w:rPr>
          <w:rStyle w:val="StyleStyleBold12pt"/>
          <w:b w:val="0"/>
        </w:rPr>
      </w:pPr>
      <w:r>
        <w:rPr>
          <w:rStyle w:val="StyleStyleBold12pt"/>
        </w:rPr>
        <w:t xml:space="preserve">Crowley, 13  </w:t>
      </w:r>
      <w:r w:rsidRPr="001306D3">
        <w:rPr>
          <w:rStyle w:val="StyleStyleBold12pt"/>
          <w:b w:val="0"/>
          <w:sz w:val="16"/>
          <w:szCs w:val="16"/>
        </w:rPr>
        <w:t>(Michael, senior correspondent for TIME. He previously covered domestic politics and foreign policy for The New Republic, and was also a reporter at the Boston Globe. He has also written for such publications as New York magazine, GQ, Slate, and the New York Times magazine, Time Magazine, 12/19, http://swampland.time.com/2013/12/19/the-nsa-report-another-step-towards-ending-the-terror-war/</w:t>
      </w:r>
    </w:p>
    <w:p w:rsidR="00986C35" w:rsidRDefault="00986C35" w:rsidP="00986C35">
      <w:pPr>
        <w:rPr>
          <w:sz w:val="16"/>
        </w:rPr>
      </w:pPr>
      <w:r w:rsidRPr="001306D3">
        <w:rPr>
          <w:sz w:val="16"/>
        </w:rPr>
        <w:t xml:space="preserve">Those were the words of the former Clinton and Bush White House counterterrorism adviser Richard Clarke. He was speaking to reporters about Wednesday’s report by </w:t>
      </w:r>
      <w:r w:rsidRPr="001306D3">
        <w:rPr>
          <w:rStyle w:val="StyleBoldUnderline"/>
        </w:rPr>
        <w:t>a presidential panel</w:t>
      </w:r>
      <w:r w:rsidRPr="001306D3">
        <w:rPr>
          <w:sz w:val="16"/>
        </w:rPr>
        <w:t xml:space="preserve"> — of which he is a member — </w:t>
      </w:r>
      <w:r w:rsidRPr="001306D3">
        <w:rPr>
          <w:rStyle w:val="StyleBoldUnderline"/>
        </w:rPr>
        <w:t>calling for major reforms to the</w:t>
      </w:r>
      <w:r w:rsidRPr="001306D3">
        <w:rPr>
          <w:sz w:val="16"/>
        </w:rPr>
        <w:t xml:space="preserve"> National Security Agency (</w:t>
      </w:r>
      <w:r w:rsidRPr="001306D3">
        <w:rPr>
          <w:rStyle w:val="StyleBoldUnderline"/>
        </w:rPr>
        <w:t>NSA</w:t>
      </w:r>
      <w:r w:rsidRPr="001306D3">
        <w:rPr>
          <w:sz w:val="16"/>
        </w:rPr>
        <w:t xml:space="preserve">). The panel may not have declared the war on terrorism over. But the Review Group on Intelligence and Communications did make a compelling case for considering its costs and benefits: Because we were acting in a moment of crisis [after Sept. 11, 2001], there was always the risk that the new rules — and the new authorities granted to the intelligence community — might have gone too far. It is now time to step back and take stock … We conclude that some of the authorities that were expanded or created in the aftermath of Sept. 11 unduly sacrifice fundamental interests in individual liberty, personal privacy and democratic governance. (MORE: </w:t>
      </w:r>
      <w:r w:rsidRPr="001306D3">
        <w:rPr>
          <w:rStyle w:val="StyleBoldUnderline"/>
        </w:rPr>
        <w:t>White House Group Calls for Limits on NSA Surveillance</w:t>
      </w:r>
      <w:r w:rsidRPr="001306D3">
        <w:rPr>
          <w:sz w:val="16"/>
        </w:rPr>
        <w:t xml:space="preserve">) </w:t>
      </w:r>
      <w:r w:rsidRPr="001306D3">
        <w:rPr>
          <w:rStyle w:val="StyleBoldUnderline"/>
        </w:rPr>
        <w:t>It remains to be seen</w:t>
      </w:r>
      <w:r w:rsidRPr="001306D3">
        <w:rPr>
          <w:sz w:val="16"/>
        </w:rPr>
        <w:t xml:space="preserve"> which of the panel’s recommendations President Obama might adopt — and </w:t>
      </w:r>
      <w:r w:rsidRPr="001306D3">
        <w:rPr>
          <w:rStyle w:val="StyleBoldUnderline"/>
        </w:rPr>
        <w:t xml:space="preserve">how much change a Congress where the NSA has </w:t>
      </w:r>
      <w:r w:rsidRPr="001306D3">
        <w:rPr>
          <w:rStyle w:val="Emphasis"/>
        </w:rPr>
        <w:t>powerful allies</w:t>
      </w:r>
      <w:r w:rsidRPr="001306D3">
        <w:rPr>
          <w:rStyle w:val="StyleBoldUnderline"/>
        </w:rPr>
        <w:t xml:space="preserve"> will enact</w:t>
      </w:r>
      <w:r w:rsidRPr="001306D3">
        <w:rPr>
          <w:sz w:val="16"/>
        </w:rPr>
        <w:t xml:space="preserve">. But </w:t>
      </w:r>
      <w:r w:rsidRPr="001306D3">
        <w:rPr>
          <w:rStyle w:val="StyleBoldUnderline"/>
        </w:rPr>
        <w:t xml:space="preserve">if the NSA’s wings are clipped, it will be another step in America’s steady march away from its post-2001 </w:t>
      </w:r>
      <w:r w:rsidRPr="001306D3">
        <w:rPr>
          <w:sz w:val="16"/>
        </w:rPr>
        <w:t xml:space="preserve">wartime </w:t>
      </w:r>
      <w:r w:rsidRPr="001306D3">
        <w:rPr>
          <w:rStyle w:val="StyleBoldUnderline"/>
        </w:rPr>
        <w:t>footing</w:t>
      </w:r>
      <w:r w:rsidRPr="001306D3">
        <w:rPr>
          <w:sz w:val="16"/>
        </w:rPr>
        <w:t xml:space="preserve">, one </w:t>
      </w:r>
      <w:r w:rsidRPr="001306D3">
        <w:rPr>
          <w:rStyle w:val="StyleBoldUnderline"/>
        </w:rPr>
        <w:t>that has accelerated dramatically</w:t>
      </w:r>
      <w:r w:rsidRPr="001306D3">
        <w:rPr>
          <w:sz w:val="16"/>
        </w:rPr>
        <w:t xml:space="preserve">, if quietly, </w:t>
      </w:r>
      <w:r w:rsidRPr="001306D3">
        <w:rPr>
          <w:rStyle w:val="StyleBoldUnderline"/>
        </w:rPr>
        <w:t>in Obama’s second term</w:t>
      </w:r>
      <w:r w:rsidRPr="001306D3">
        <w:rPr>
          <w:sz w:val="16"/>
        </w:rPr>
        <w:t xml:space="preserve">. </w:t>
      </w:r>
      <w:r w:rsidRPr="001306D3">
        <w:rPr>
          <w:rStyle w:val="StyleBoldUnderline"/>
        </w:rPr>
        <w:t>Most of Obama’s first term was about perpetuating</w:t>
      </w:r>
      <w:r w:rsidRPr="001306D3">
        <w:rPr>
          <w:sz w:val="16"/>
        </w:rPr>
        <w:t xml:space="preserve"> — even accelerating — </w:t>
      </w:r>
      <w:r w:rsidRPr="001306D3">
        <w:rPr>
          <w:rStyle w:val="StyleBoldUnderline"/>
        </w:rPr>
        <w:t>the war on terrorism</w:t>
      </w:r>
      <w:r w:rsidRPr="001306D3">
        <w:rPr>
          <w:sz w:val="16"/>
        </w:rPr>
        <w:t xml:space="preserve">. Obama surged more troops into Afghanistan. He dramatically expanded drone strikes against al-Qaeda operatives in Pakistan, Yemen and North Africa. </w:t>
      </w:r>
      <w:r w:rsidRPr="001306D3">
        <w:rPr>
          <w:rStyle w:val="StyleBoldUnderline"/>
        </w:rPr>
        <w:t>He spent no political capital on</w:t>
      </w:r>
      <w:r w:rsidRPr="001306D3">
        <w:rPr>
          <w:sz w:val="16"/>
        </w:rPr>
        <w:t xml:space="preserve"> closing the </w:t>
      </w:r>
      <w:r w:rsidRPr="001306D3">
        <w:rPr>
          <w:rStyle w:val="StyleBoldUnderline"/>
        </w:rPr>
        <w:t>Guantánamo</w:t>
      </w:r>
      <w:r w:rsidRPr="001306D3">
        <w:rPr>
          <w:sz w:val="16"/>
        </w:rPr>
        <w:t xml:space="preserve"> Bay prison camp. </w:t>
      </w:r>
      <w:r w:rsidRPr="001306D3">
        <w:rPr>
          <w:rStyle w:val="StyleBoldUnderline"/>
        </w:rPr>
        <w:t>He let the NSA carry on with the advanced snooping</w:t>
      </w:r>
      <w:r w:rsidRPr="001306D3">
        <w:rPr>
          <w:sz w:val="16"/>
        </w:rPr>
        <w:t xml:space="preserve"> he’d inveighed against as a Senator. On every front, </w:t>
      </w:r>
      <w:r w:rsidRPr="001306D3">
        <w:rPr>
          <w:rStyle w:val="StyleBoldUnderline"/>
        </w:rPr>
        <w:t>however, Obama is now pulling back</w:t>
      </w:r>
      <w:r w:rsidRPr="001306D3">
        <w:rPr>
          <w:sz w:val="16"/>
        </w:rPr>
        <w:t>. Without much fanfare, his renewed push to close the Guantánamo Bay prison camp has gained momentum. The pace of drone strikes has plunged, and the U.S. appears to be trying harder to capture and try terrorists rather than simply kill them. American combat troops will finally leave Afghanistan in 12 months. And despite growing al-Qaeda activity in Syria and Iraq, Obama refuses to intervene in either place.</w:t>
      </w:r>
    </w:p>
    <w:p w:rsidR="00986C35" w:rsidRDefault="00986C35" w:rsidP="00986C35"/>
    <w:p w:rsidR="00986C35" w:rsidRDefault="00986C35" w:rsidP="00986C35">
      <w:pPr>
        <w:pStyle w:val="Heading4"/>
      </w:pPr>
      <w:r>
        <w:t>Structural factors make finite PC key to NSA reforms</w:t>
      </w:r>
    </w:p>
    <w:p w:rsidR="00986C35" w:rsidRPr="002E5454" w:rsidRDefault="00986C35" w:rsidP="00986C35">
      <w:pPr>
        <w:rPr>
          <w:rStyle w:val="StyleStyleBold12pt"/>
        </w:rPr>
      </w:pPr>
      <w:r>
        <w:rPr>
          <w:rStyle w:val="StyleStyleBold12pt"/>
        </w:rPr>
        <w:t>Zegart, 9</w:t>
      </w:r>
    </w:p>
    <w:p w:rsidR="00986C35" w:rsidRPr="002E5454" w:rsidRDefault="00986C35" w:rsidP="00986C35">
      <w:pPr>
        <w:rPr>
          <w:sz w:val="16"/>
          <w:szCs w:val="16"/>
        </w:rPr>
      </w:pPr>
      <w:r w:rsidRPr="002E5454">
        <w:rPr>
          <w:sz w:val="16"/>
          <w:szCs w:val="16"/>
        </w:rPr>
        <w:t xml:space="preserve">Amy B. Zegart, co-director of CISAC and professor of political economy @ Stanford, “Spying Blind: The CIA, the FBI, and the Origins of 9/11”, p. 56-60, 2009, google books, </w:t>
      </w:r>
      <w:hyperlink r:id="rId30" w:anchor="v=onepage&amp;q=nsa%20reform%20%22political%20capital%22&amp;f=false" w:history="1">
        <w:r w:rsidRPr="002E5454">
          <w:rPr>
            <w:rStyle w:val="Hyperlink"/>
            <w:sz w:val="16"/>
            <w:szCs w:val="16"/>
          </w:rPr>
          <w:t>http://books.google.com/books?id=x59k854wyd0C&amp;pg=PA57&amp;lpg=PA57&amp;dq=nsa+reform+%22political+capital%22&amp;source=bl&amp;ots=plXd6ATNi4&amp;sig=5BVCbmnGq5jS0TO-eumjSaKq5tE&amp;hl=en&amp;sa=X&amp;ei=OkafU_vwLIyxyATg4YHAAw&amp;ved=0CF0Q6AEwBzgK#v=onepage&amp;q=nsa%20reform%20%22political%20capital%22&amp;f=false</w:t>
        </w:r>
      </w:hyperlink>
    </w:p>
    <w:p w:rsidR="00986C35" w:rsidRDefault="00986C35" w:rsidP="00986C35"/>
    <w:p w:rsidR="00986C35" w:rsidRPr="002E5454" w:rsidRDefault="00986C35" w:rsidP="00986C35">
      <w:pPr>
        <w:rPr>
          <w:sz w:val="16"/>
        </w:rPr>
      </w:pPr>
      <w:r w:rsidRPr="002E5454">
        <w:rPr>
          <w:sz w:val="16"/>
        </w:rPr>
        <w:t xml:space="preserve">Rational Self-Interest of Presidents, Legislators, and National Security Bureaucrats Government officials are constrained by the incentives and capabilities that come with their positions. Although individuals have their own ideas, skills, and policy preferences, </w:t>
      </w:r>
      <w:r w:rsidRPr="002E5454">
        <w:rPr>
          <w:rStyle w:val="StyleBoldUnderline"/>
        </w:rPr>
        <w:t>institutional incentives</w:t>
      </w:r>
      <w:r w:rsidRPr="002E5454">
        <w:rPr>
          <w:sz w:val="16"/>
        </w:rPr>
        <w:t xml:space="preserve"> and capabilities </w:t>
      </w:r>
      <w:r w:rsidRPr="002E5454">
        <w:rPr>
          <w:rStyle w:val="StyleBoldUnderline"/>
        </w:rPr>
        <w:t>exert a powerful influence,</w:t>
      </w:r>
      <w:r w:rsidRPr="002E5454">
        <w:rPr>
          <w:sz w:val="16"/>
        </w:rPr>
        <w:t xml:space="preserve"> making some courses of action easier and less costly than others. These incentives and capabilities explain why, before the September 11 attacks, no president championed intelligence reform, why legislators largely avoided and blocked it, and why national security agency bureaucrats opposed it. PRESIDENTS All presidents have strong incentives to improve organizational effectiveness. To make their mark on history/ they must make the bureaucracy work well for them. Perhaps even more important, presidents are also driven to enhance organizational effectiveness by the electorate, which expects far more of them than they can possibly deliver. Held responsible for everything from inflation to Iraqi democratization, presidents have good reason to ensure that government agencies adapt to changing demands as much and as fast as possible.51 </w:t>
      </w:r>
      <w:r w:rsidRPr="002E5454">
        <w:rPr>
          <w:rStyle w:val="StyleBoldUnderline"/>
        </w:rPr>
        <w:t xml:space="preserve">The problem is that presidents are weak. With </w:t>
      </w:r>
      <w:r w:rsidRPr="002E5454">
        <w:rPr>
          <w:rStyle w:val="Emphasis"/>
        </w:rPr>
        <w:t>little time, limited political capital</w:t>
      </w:r>
      <w:r w:rsidRPr="002E5454">
        <w:rPr>
          <w:sz w:val="16"/>
        </w:rPr>
        <w:t xml:space="preserve">, few formal powers, </w:t>
      </w:r>
      <w:r w:rsidRPr="002E5454">
        <w:rPr>
          <w:rStyle w:val="StyleBoldUnderline"/>
        </w:rPr>
        <w:t>and packed political agendas</w:t>
      </w:r>
      <w:r w:rsidRPr="002E5454">
        <w:rPr>
          <w:sz w:val="16"/>
        </w:rPr>
        <w:t xml:space="preserve">, presidents lack the capabilities to make the changes they desire. Instead, they almost always prefer to focus their efforts on policy issues that directly concern (and benefit) voters rather than on the arcane details of organizational design and operation. And who can blame them? Tax cuts and social security lock boxes win votes, but no president ever won a landslide election by changing the CIA's personnel system. Moreover, </w:t>
      </w:r>
      <w:r w:rsidRPr="002E5454">
        <w:rPr>
          <w:rStyle w:val="StyleBoldUnderline"/>
        </w:rPr>
        <w:t>presidents are especially reluctant to push for agency reforms in the absence of a crisis or in the presence of anticipated resistance</w:t>
      </w:r>
      <w:r w:rsidRPr="002E5454">
        <w:rPr>
          <w:sz w:val="16"/>
        </w:rPr>
        <w:t xml:space="preserve">. Presidents are thus loath to reform existing agencies through executive action or legislation. Although dozens of investigations, commissions, and experts identified shortcomings in the U.S. Intelligence Community between 1947, when the CIA was created, and the September 11, 2001, terrorist attacks, no president attempted major intelligence reform.53 Rational self-interest ex-plains why. </w:t>
      </w:r>
      <w:r w:rsidRPr="002E5454">
        <w:rPr>
          <w:sz w:val="16"/>
        </w:rPr>
        <w:lastRenderedPageBreak/>
        <w:t xml:space="preserve">LEGISLATORS </w:t>
      </w:r>
      <w:r w:rsidRPr="002E5454">
        <w:rPr>
          <w:rStyle w:val="StyleBoldUnderline"/>
        </w:rPr>
        <w:t>Self-interest leads most legislators to avoid tackling intelligence reform</w:t>
      </w:r>
      <w:r w:rsidRPr="002E5454">
        <w:rPr>
          <w:sz w:val="16"/>
        </w:rPr>
        <w:t xml:space="preserve"> altogether </w:t>
      </w:r>
      <w:r w:rsidRPr="002E5454">
        <w:rPr>
          <w:rStyle w:val="StyleBoldUnderline"/>
        </w:rPr>
        <w:t>or seek to block it</w:t>
      </w:r>
      <w:r w:rsidRPr="002E5454">
        <w:rPr>
          <w:sz w:val="16"/>
        </w:rPr>
        <w:t xml:space="preserve">. Like presidents, </w:t>
      </w:r>
      <w:r w:rsidRPr="002E5454">
        <w:rPr>
          <w:rStyle w:val="StyleBoldUnderline"/>
        </w:rPr>
        <w:t>legislators have little incentive</w:t>
      </w:r>
      <w:r w:rsidRPr="002E5454">
        <w:rPr>
          <w:sz w:val="16"/>
        </w:rPr>
        <w:t xml:space="preserve"> to delve into the messy inner workings of intelligence agency design because doing so does not provide tangible benefits to voters back home.4 Indeed, the weak electoral connection is one of the reasons congressional intelligence oversight committees continued imposing term limits for their members throughout the 1990s, long after it became clear that these regulations severely weakened the development of congressional expertise and after numerous commissions recommended abolishing them.55 </w:t>
      </w:r>
      <w:r w:rsidRPr="002E5454">
        <w:rPr>
          <w:rStyle w:val="StyleBoldUnderline"/>
        </w:rPr>
        <w:t>When crises do arise, intelligence committee members are rewarded more for airing dirty laundry than cleaning it. They frequently hold hearings but only rarely take corrective action.</w:t>
      </w:r>
      <w:r w:rsidRPr="002E5454">
        <w:rPr>
          <w:sz w:val="16"/>
        </w:rPr>
        <w:t xml:space="preserve"> The Bay of Pigs, the congressional investigations into CIA abuses during the 1970s, the lran-Contra scandal, and the Aldrich Ames spy case all triggered major investigations but none produced fundamental change in the Intelligence Community- In addition, members of Congress care about maintaining the power of the institution. Generally, this means that legislators prefer executive arrangements that diffuse authorities and capabilities; the more agencies in the executive branch, the more power bases can accrue in Congress to oversee them. NATIONAL SECURITY AGENCY BUREAUCRATS </w:t>
      </w:r>
      <w:r w:rsidRPr="002E5454">
        <w:rPr>
          <w:rStyle w:val="StyleBoldUnderline"/>
        </w:rPr>
        <w:t>Finally, national security agency bureaucrats have their own interests at stake and powerful means to pursue them.</w:t>
      </w:r>
      <w:r w:rsidRPr="002E5454">
        <w:rPr>
          <w:sz w:val="16"/>
        </w:rPr>
        <w:t xml:space="preserve"> Whereas most domestic policy agencies operate in relatively autonomous policy domains—the Environmental Protection Agency (EPA), for example, has no reason to think about the design or operation of the Social Security Administration—U.S. national security agencies are more tightly connected. Policymaking inevitably crosses bureaucratic boundaries, involving diplomacy, the use of force, economic policy/ and intelligence. In such a complex web, </w:t>
      </w:r>
      <w:r w:rsidRPr="002E5454">
        <w:rPr>
          <w:rStyle w:val="StyleBoldUnderline"/>
        </w:rPr>
        <w:t>national security bureaucrats see reform as a zero-sum battle</w:t>
      </w:r>
      <w:r w:rsidRPr="002E5454">
        <w:rPr>
          <w:sz w:val="16"/>
        </w:rPr>
        <w:t xml:space="preserve"> for agency autonomy and power. EPA officials may not be conjuring up ways to gain advantage over another government agency, but national security bureaucrats are. In the interdependent world of national security affairs, no agency wants to yield authority or discretion to another.""6 The Problems of Decentralized Democracy </w:t>
      </w:r>
      <w:r w:rsidRPr="002E5454">
        <w:rPr>
          <w:rStyle w:val="StyleBoldUnderline"/>
        </w:rPr>
        <w:t>Rational self-interest makes reform difficult;</w:t>
      </w:r>
      <w:r w:rsidRPr="002E5454">
        <w:rPr>
          <w:sz w:val="16"/>
        </w:rPr>
        <w:t xml:space="preserve"> self-interest </w:t>
      </w:r>
      <w:r w:rsidRPr="002E5454">
        <w:rPr>
          <w:rStyle w:val="StyleBoldUnderline"/>
        </w:rPr>
        <w:t>coupled with the decentralized structure of the</w:t>
      </w:r>
      <w:r w:rsidRPr="002E5454">
        <w:rPr>
          <w:sz w:val="16"/>
        </w:rPr>
        <w:t xml:space="preserve"> U.S. federal </w:t>
      </w:r>
      <w:r w:rsidRPr="002E5454">
        <w:rPr>
          <w:rStyle w:val="StyleBoldUnderline"/>
        </w:rPr>
        <w:t>government makes it more so</w:t>
      </w:r>
      <w:r w:rsidRPr="002E5454">
        <w:rPr>
          <w:sz w:val="16"/>
        </w:rPr>
        <w:t xml:space="preserve">. Paradoxically, some of the cherished features of American democracy impede effective agency design </w:t>
      </w:r>
      <w:r w:rsidRPr="002E5454">
        <w:rPr>
          <w:rStyle w:val="StyleBoldUnderline"/>
        </w:rPr>
        <w:t>and raise obstacles to reform. Separation of powers, the congressional committee system, and majority rule</w:t>
      </w:r>
      <w:r w:rsidRPr="002E5454">
        <w:rPr>
          <w:sz w:val="16"/>
        </w:rPr>
        <w:t xml:space="preserve"> have created a system that invites compromise and </w:t>
      </w:r>
      <w:r w:rsidRPr="002E5454">
        <w:rPr>
          <w:rStyle w:val="StyleBoldUnderline"/>
        </w:rPr>
        <w:t>makes legislation hard to pass</w:t>
      </w:r>
      <w:r w:rsidRPr="002E5454">
        <w:rPr>
          <w:sz w:val="16"/>
        </w:rPr>
        <w:t xml:space="preserve">. This has two consequences for government agencies. First, political compromise allows opponents to cripple any new agency from the start. As Terry Moe writes, "In the political system, public bureaucracies are designed ... by participants who explicitly want them to fail."37 Political compromise unavoidably leads to subop-timal initial agency design, even for critical national security agencies such as the Central Intelligence Agency. * Indeed, critics who contend that the CIA is poorly suited to meeting the needs of the post-Cold War world are only partially right: the agency was not particularly well designed to meet the United States' Cold War needs, either. In 1947, existing intelligence agencies in the FBI, State Department, and military services succeeded in stripping the CIA of any strong centralization powers. When the CIA was created, it was flawed by design.59 The decentralized structure of American democracy also means that the worst agency problems usually are the hardest to fix. Although agencies can make some changes on their own and can also be altered by unilateral presidential action, </w:t>
      </w:r>
      <w:r w:rsidRPr="002E5454">
        <w:rPr>
          <w:rStyle w:val="StyleBoldUnderline"/>
        </w:rPr>
        <w:t>the most far-reaching reforms almost always require new legislation. But legislative success is difficult even under the best of circumstances because it demands multiple majorities in both houses of Congress</w:t>
      </w:r>
      <w:r w:rsidRPr="002E5454">
        <w:rPr>
          <w:sz w:val="16"/>
        </w:rPr>
        <w:t>. As Philip Zelikow, executive director of the 9/11 Commission put it, "</w:t>
      </w:r>
      <w:r w:rsidRPr="002E5454">
        <w:rPr>
          <w:rStyle w:val="StyleBoldUnderline"/>
        </w:rPr>
        <w:t>the most powerful interest group in Washington is the status quo</w:t>
      </w:r>
      <w:r w:rsidRPr="002E5454">
        <w:rPr>
          <w:sz w:val="16"/>
        </w:rPr>
        <w:t xml:space="preserve">."60 Summary </w:t>
      </w:r>
      <w:r w:rsidRPr="002E5454">
        <w:rPr>
          <w:rStyle w:val="StyleBoldUnderline"/>
        </w:rPr>
        <w:t>Taken together, these</w:t>
      </w:r>
      <w:r w:rsidRPr="002E5454">
        <w:rPr>
          <w:sz w:val="16"/>
        </w:rPr>
        <w:t xml:space="preserve"> three </w:t>
      </w:r>
      <w:r w:rsidRPr="002E5454">
        <w:rPr>
          <w:rStyle w:val="StyleBoldUnderline"/>
        </w:rPr>
        <w:t>enduring realities—the nature of organizations, rational self-interest, and the fragmented federal government—provide a basic model</w:t>
      </w:r>
      <w:r w:rsidRPr="002E5454">
        <w:rPr>
          <w:sz w:val="16"/>
        </w:rPr>
        <w:t xml:space="preserve"> for understanding why U.S. intelligence agencies failed to adapt to the terrorist threat before September 11, why they have not done much better since then, and why they are unlikely to improve substantially in the future. Government agencies are not built to change with the times. Because </w:t>
      </w:r>
      <w:r w:rsidRPr="002E5454">
        <w:rPr>
          <w:rStyle w:val="StyleBoldUnderline"/>
        </w:rPr>
        <w:t xml:space="preserve">reform </w:t>
      </w:r>
      <w:r w:rsidRPr="002E5454">
        <w:rPr>
          <w:sz w:val="16"/>
        </w:rPr>
        <w:t xml:space="preserve">does not generally arise from within, it </w:t>
      </w:r>
      <w:r w:rsidRPr="002E5454">
        <w:rPr>
          <w:rStyle w:val="StyleBoldUnderline"/>
        </w:rPr>
        <w:t>must be imposed from the outside. But even this rarely happens because all organizational changes,</w:t>
      </w:r>
      <w:r w:rsidRPr="002E5454">
        <w:rPr>
          <w:sz w:val="16"/>
        </w:rPr>
        <w:t xml:space="preserve"> even the best reforms, </w:t>
      </w:r>
      <w:r w:rsidRPr="002E5454">
        <w:rPr>
          <w:rStyle w:val="StyleBoldUnderline"/>
        </w:rPr>
        <w:t>create winners and losers,</w:t>
      </w:r>
      <w:r w:rsidRPr="002E5454">
        <w:rPr>
          <w:sz w:val="16"/>
        </w:rPr>
        <w:t xml:space="preserve"> and because the political system allows losers multiple opportunities to keep winners from winning completely. </w:t>
      </w:r>
      <w:r w:rsidRPr="002E5454">
        <w:rPr>
          <w:rStyle w:val="StyleBoldUnderline"/>
        </w:rPr>
        <w:t>Indeed, the greater the proposed change, the stronger the resistance will be. As a result, organizational adaptation almost always meets with defeat, becomes watered down, or gets shelved</w:t>
      </w:r>
      <w:r w:rsidRPr="002E5454">
        <w:rPr>
          <w:sz w:val="16"/>
        </w:rPr>
        <w:t xml:space="preserve"> for another day, when the next crisis erupts.</w:t>
      </w:r>
    </w:p>
    <w:p w:rsidR="007A257E" w:rsidRDefault="007A257E" w:rsidP="00986C35"/>
    <w:p w:rsidR="007A257E" w:rsidRDefault="007A257E" w:rsidP="007A257E">
      <w:pPr>
        <w:pStyle w:val="Heading4"/>
      </w:pPr>
      <w:r>
        <w:t>Political influence of intell agency means uniqueness never overwhelms for surveillance reform</w:t>
      </w:r>
    </w:p>
    <w:p w:rsidR="007A257E" w:rsidRPr="00D4298A" w:rsidRDefault="007A257E" w:rsidP="007A257E">
      <w:pPr>
        <w:rPr>
          <w:rStyle w:val="StyleStyleBold12pt"/>
        </w:rPr>
      </w:pPr>
      <w:r>
        <w:rPr>
          <w:rStyle w:val="StyleStyleBold12pt"/>
        </w:rPr>
        <w:t xml:space="preserve">Timm, 5/22  </w:t>
      </w:r>
    </w:p>
    <w:p w:rsidR="007A257E" w:rsidRDefault="007A257E" w:rsidP="007A257E">
      <w:r w:rsidRPr="00D4298A">
        <w:t xml:space="preserve">Trevor Timm, </w:t>
      </w:r>
      <w:r>
        <w:t xml:space="preserve">executive director of the Freedom of the Press Foundation, columnist @ </w:t>
      </w:r>
      <w:r w:rsidRPr="00D4298A">
        <w:t xml:space="preserve">Guardian, 5/22/14, </w:t>
      </w:r>
      <w:hyperlink r:id="rId31" w:history="1">
        <w:r w:rsidRPr="00B6772C">
          <w:rPr>
            <w:rStyle w:val="Hyperlink"/>
          </w:rPr>
          <w:t>http://www.theguardian.com/commentisfree/2014/may/22/nsa-reform-bill-passed-house-usa-freedom-act-senators-only-hope</w:t>
        </w:r>
      </w:hyperlink>
    </w:p>
    <w:p w:rsidR="007A257E" w:rsidRDefault="007A257E" w:rsidP="007A257E"/>
    <w:p w:rsidR="007A257E" w:rsidRPr="003769C1" w:rsidRDefault="007A257E" w:rsidP="007A257E">
      <w:pPr>
        <w:rPr>
          <w:sz w:val="16"/>
        </w:rPr>
      </w:pPr>
      <w:r w:rsidRPr="003769C1">
        <w:rPr>
          <w:sz w:val="16"/>
        </w:rPr>
        <w:lastRenderedPageBreak/>
        <w:t xml:space="preserve">But </w:t>
      </w:r>
      <w:r w:rsidRPr="00203682">
        <w:rPr>
          <w:rStyle w:val="StyleBoldUnderline"/>
        </w:rPr>
        <w:t>putting</w:t>
      </w:r>
      <w:r w:rsidRPr="003769C1">
        <w:rPr>
          <w:sz w:val="16"/>
        </w:rPr>
        <w:t xml:space="preserve"> our </w:t>
      </w:r>
      <w:r w:rsidRPr="00203682">
        <w:rPr>
          <w:rStyle w:val="StyleBoldUnderline"/>
        </w:rPr>
        <w:t>faith in Congress,</w:t>
      </w:r>
      <w:r w:rsidRPr="003769C1">
        <w:rPr>
          <w:sz w:val="16"/>
        </w:rPr>
        <w:t xml:space="preserve"> whether it's now or in a year, </w:t>
      </w:r>
      <w:r w:rsidRPr="00203682">
        <w:rPr>
          <w:rStyle w:val="StyleBoldUnderline"/>
        </w:rPr>
        <w:t xml:space="preserve">is a </w:t>
      </w:r>
      <w:r w:rsidRPr="003769C1">
        <w:rPr>
          <w:rStyle w:val="Emphasis"/>
        </w:rPr>
        <w:t>risky proposition</w:t>
      </w:r>
      <w:r w:rsidRPr="00203682">
        <w:rPr>
          <w:rStyle w:val="StyleBoldUnderline"/>
        </w:rPr>
        <w:t xml:space="preserve"> either way. As Stanford law professor</w:t>
      </w:r>
      <w:r w:rsidRPr="003769C1">
        <w:rPr>
          <w:sz w:val="16"/>
        </w:rPr>
        <w:t xml:space="preserve"> Jennifer </w:t>
      </w:r>
      <w:r w:rsidRPr="00203682">
        <w:rPr>
          <w:rStyle w:val="StyleBoldUnderline"/>
        </w:rPr>
        <w:t>Granick wrote</w:t>
      </w:r>
      <w:r w:rsidRPr="003769C1">
        <w:rPr>
          <w:sz w:val="16"/>
        </w:rPr>
        <w:t xml:space="preserve"> on Wednesday: </w:t>
      </w:r>
      <w:r w:rsidRPr="00203682">
        <w:rPr>
          <w:rStyle w:val="StyleBoldUnderline"/>
        </w:rPr>
        <w:t xml:space="preserve">[I]t's worth asking why legislative surveillance reform has so far </w:t>
      </w:r>
      <w:r w:rsidRPr="003769C1">
        <w:rPr>
          <w:rStyle w:val="Emphasis"/>
        </w:rPr>
        <w:t>failed, despite huge support</w:t>
      </w:r>
      <w:r w:rsidRPr="00203682">
        <w:rPr>
          <w:rStyle w:val="StyleBoldUnderline"/>
        </w:rPr>
        <w:t xml:space="preserve"> in Congress and in the public for ending bulk collection. What does this say about our political system, and</w:t>
      </w:r>
      <w:r w:rsidRPr="003769C1">
        <w:rPr>
          <w:sz w:val="16"/>
        </w:rPr>
        <w:t xml:space="preserve"> about the </w:t>
      </w:r>
      <w:r w:rsidRPr="003769C1">
        <w:rPr>
          <w:rStyle w:val="Emphasis"/>
        </w:rPr>
        <w:t>influence of intelligence agency lobbying</w:t>
      </w:r>
      <w:r w:rsidRPr="00203682">
        <w:rPr>
          <w:rStyle w:val="StyleBoldUnderline"/>
        </w:rPr>
        <w:t xml:space="preserve"> despite public sentiment in favor of more restraint</w:t>
      </w:r>
      <w:r w:rsidRPr="003769C1">
        <w:rPr>
          <w:sz w:val="16"/>
        </w:rPr>
        <w:t>?</w:t>
      </w:r>
    </w:p>
    <w:p w:rsidR="007A257E" w:rsidRDefault="007A257E" w:rsidP="00986C35"/>
    <w:p w:rsidR="00986C35" w:rsidRDefault="00986C35" w:rsidP="00986C35"/>
    <w:p w:rsidR="00986C35" w:rsidRDefault="00986C35" w:rsidP="00986C35"/>
    <w:p w:rsidR="00986C35" w:rsidRDefault="00986C35" w:rsidP="00986C35">
      <w:pPr>
        <w:rPr>
          <w:sz w:val="14"/>
        </w:rPr>
      </w:pPr>
    </w:p>
    <w:p w:rsidR="00986C35" w:rsidRPr="00AE5835" w:rsidRDefault="00986C35" w:rsidP="00986C35">
      <w:pPr>
        <w:rPr>
          <w:sz w:val="14"/>
        </w:rPr>
      </w:pPr>
    </w:p>
    <w:p w:rsidR="00986C35" w:rsidRPr="0051450C" w:rsidRDefault="00986C35" w:rsidP="00986C35">
      <w:pPr>
        <w:pStyle w:val="Heading3"/>
      </w:pPr>
      <w:r>
        <w:lastRenderedPageBreak/>
        <w:t>PC Key – Maintain NSA Program</w:t>
      </w:r>
    </w:p>
    <w:p w:rsidR="00986C35" w:rsidRDefault="00986C35" w:rsidP="00986C35"/>
    <w:p w:rsidR="00986C35" w:rsidRDefault="00986C35" w:rsidP="00986C35">
      <w:pPr>
        <w:pStyle w:val="Heading4"/>
      </w:pPr>
      <w:r>
        <w:t>NSA reform super controversial – PC Key to legislative balancing act preventing collapse of the program</w:t>
      </w:r>
    </w:p>
    <w:p w:rsidR="00986C35" w:rsidRPr="00AE5835" w:rsidRDefault="00986C35" w:rsidP="00986C35">
      <w:pPr>
        <w:rPr>
          <w:rStyle w:val="StyleStyleBold12pt"/>
          <w:b w:val="0"/>
        </w:rPr>
      </w:pPr>
      <w:r>
        <w:rPr>
          <w:rStyle w:val="StyleStyleBold12pt"/>
        </w:rPr>
        <w:t xml:space="preserve">Page, 13  </w:t>
      </w:r>
      <w:r w:rsidRPr="00473BC6">
        <w:rPr>
          <w:rStyle w:val="StyleStyleBold12pt"/>
          <w:b w:val="0"/>
          <w:sz w:val="16"/>
          <w:szCs w:val="16"/>
        </w:rPr>
        <w:t>(Susan, USA Today,</w:t>
      </w:r>
      <w:r w:rsidR="00473BC6">
        <w:rPr>
          <w:rStyle w:val="StyleStyleBold12pt"/>
          <w:b w:val="0"/>
          <w:sz w:val="16"/>
          <w:szCs w:val="16"/>
        </w:rPr>
        <w:t xml:space="preserve"> 12/30</w:t>
      </w:r>
      <w:r w:rsidRPr="00473BC6">
        <w:rPr>
          <w:rStyle w:val="StyleStyleBold12pt"/>
          <w:b w:val="0"/>
          <w:sz w:val="16"/>
          <w:szCs w:val="16"/>
        </w:rPr>
        <w:t xml:space="preserve"> http://www.usatoday.com/story/news/politics/2013/12/30/gen-michael-hayden-urges-obama-reject-nsa-commission-recommendations/4249983/</w:t>
      </w:r>
    </w:p>
    <w:p w:rsidR="00986C35" w:rsidRDefault="00986C35" w:rsidP="00986C35">
      <w:pPr>
        <w:rPr>
          <w:rStyle w:val="StyleBoldUnderline"/>
        </w:rPr>
      </w:pPr>
      <w:r w:rsidRPr="00AE5835">
        <w:rPr>
          <w:sz w:val="14"/>
        </w:rPr>
        <w:t xml:space="preserve">Hayden's blunt warnings about the risks he sees in accepting the commission's recommendations </w:t>
      </w:r>
      <w:r w:rsidRPr="00AE5835">
        <w:rPr>
          <w:rStyle w:val="StyleBoldUnderline"/>
        </w:rPr>
        <w:t xml:space="preserve">underscore the </w:t>
      </w:r>
      <w:r w:rsidRPr="00AE5835">
        <w:rPr>
          <w:rStyle w:val="Emphasis"/>
        </w:rPr>
        <w:t>difficult balancing act</w:t>
      </w:r>
      <w:r w:rsidRPr="00AE5835">
        <w:rPr>
          <w:rStyle w:val="StyleBoldUnderline"/>
        </w:rPr>
        <w:t xml:space="preserve"> Obama faces between ensuring the nation's security and respecting citizens' privacy. </w:t>
      </w:r>
      <w:r w:rsidRPr="00AE5835">
        <w:rPr>
          <w:rStyle w:val="Emphasis"/>
        </w:rPr>
        <w:t>No decision he makes is likely to avoid criticism.</w:t>
      </w:r>
      <w:r>
        <w:rPr>
          <w:rStyle w:val="Emphasis"/>
        </w:rPr>
        <w:t xml:space="preserve"> </w:t>
      </w:r>
      <w:r w:rsidRPr="00AE5835">
        <w:rPr>
          <w:sz w:val="14"/>
        </w:rPr>
        <w:t xml:space="preserve">"Here I think </w:t>
      </w:r>
      <w:r w:rsidRPr="00AE5835">
        <w:rPr>
          <w:rStyle w:val="StyleBoldUnderline"/>
        </w:rPr>
        <w:t xml:space="preserve">it's going to </w:t>
      </w:r>
      <w:r w:rsidRPr="00AE5835">
        <w:rPr>
          <w:rStyle w:val="Emphasis"/>
        </w:rPr>
        <w:t>require some political courage</w:t>
      </w:r>
      <w:r w:rsidRPr="00AE5835">
        <w:rPr>
          <w:sz w:val="14"/>
        </w:rPr>
        <w:t xml:space="preserve">," said Hayden, 68, a retired Air Force general whose service in the nation's top intelligence posts gives him particular standing. "Frankly, </w:t>
      </w:r>
      <w:r w:rsidRPr="008C4D2A">
        <w:rPr>
          <w:rStyle w:val="StyleBoldUnderline"/>
        </w:rPr>
        <w:t xml:space="preserve">the president is </w:t>
      </w:r>
      <w:r w:rsidRPr="000C527C">
        <w:rPr>
          <w:rStyle w:val="Emphasis"/>
        </w:rPr>
        <w:t xml:space="preserve">going to have to use some of his personal and political capital </w:t>
      </w:r>
      <w:r w:rsidRPr="008C4D2A">
        <w:rPr>
          <w:rStyle w:val="StyleBoldUnderline"/>
        </w:rPr>
        <w:t>to keep doing these things."</w:t>
      </w:r>
    </w:p>
    <w:p w:rsidR="00986C35" w:rsidRDefault="00986C35" w:rsidP="00986C35">
      <w:pPr>
        <w:rPr>
          <w:rStyle w:val="StyleBoldUnderline"/>
        </w:rPr>
      </w:pPr>
    </w:p>
    <w:p w:rsidR="00986C35" w:rsidRDefault="00986C35" w:rsidP="00986C35"/>
    <w:p w:rsidR="00986C35" w:rsidRDefault="00986C35" w:rsidP="00986C35">
      <w:pPr>
        <w:pStyle w:val="Heading4"/>
      </w:pPr>
      <w:r>
        <w:t>Obama PC Key to stop collapse of NSA program</w:t>
      </w:r>
    </w:p>
    <w:p w:rsidR="00986C35" w:rsidRDefault="00986C35" w:rsidP="00986C35">
      <w:pPr>
        <w:rPr>
          <w:rStyle w:val="StyleStyleBold12pt"/>
        </w:rPr>
      </w:pPr>
      <w:r>
        <w:rPr>
          <w:rStyle w:val="StyleStyleBold12pt"/>
        </w:rPr>
        <w:t xml:space="preserve">Gerstein, 13  </w:t>
      </w:r>
    </w:p>
    <w:p w:rsidR="00986C35" w:rsidRPr="000C527C" w:rsidRDefault="00986C35" w:rsidP="00986C35">
      <w:pPr>
        <w:rPr>
          <w:rStyle w:val="StyleStyleBold12pt"/>
          <w:b w:val="0"/>
          <w:sz w:val="16"/>
          <w:szCs w:val="16"/>
        </w:rPr>
      </w:pPr>
      <w:r w:rsidRPr="000C527C">
        <w:rPr>
          <w:rStyle w:val="StyleStyleBold12pt"/>
          <w:b w:val="0"/>
          <w:sz w:val="16"/>
          <w:szCs w:val="16"/>
        </w:rPr>
        <w:t>(</w:t>
      </w:r>
      <w:r>
        <w:rPr>
          <w:rStyle w:val="StyleStyleBold12pt"/>
          <w:b w:val="0"/>
          <w:sz w:val="16"/>
          <w:szCs w:val="16"/>
        </w:rPr>
        <w:t xml:space="preserve">Josh, Columnist @ Politico, </w:t>
      </w:r>
      <w:r w:rsidRPr="000C527C">
        <w:rPr>
          <w:rStyle w:val="StyleStyleBold12pt"/>
          <w:b w:val="0"/>
          <w:sz w:val="16"/>
          <w:szCs w:val="16"/>
        </w:rPr>
        <w:t>12/19, http://www.theweek.co.uk/us/nsa/56591/obama-must-reform-nsa-wake-snowden-leaks-says-report)</w:t>
      </w:r>
    </w:p>
    <w:p w:rsidR="00986C35" w:rsidRDefault="00986C35" w:rsidP="00986C35">
      <w:pPr>
        <w:rPr>
          <w:rStyle w:val="StyleBoldUnderline"/>
        </w:rPr>
      </w:pPr>
      <w:r w:rsidRPr="000C527C">
        <w:rPr>
          <w:sz w:val="16"/>
        </w:rPr>
        <w:t>Obama must reform NSA in wake of Snowden leaks, says report THE National Security Agency (</w:t>
      </w:r>
      <w:r w:rsidRPr="00264FED">
        <w:rPr>
          <w:rStyle w:val="StyleBoldUnderline"/>
        </w:rPr>
        <w:t>NSA) should be</w:t>
      </w:r>
      <w:r w:rsidRPr="000C527C">
        <w:rPr>
          <w:sz w:val="16"/>
        </w:rPr>
        <w:t xml:space="preserve"> "banned from attempting to undermine the security of the internet" and </w:t>
      </w:r>
      <w:r w:rsidRPr="00264FED">
        <w:rPr>
          <w:rStyle w:val="StyleBoldUnderline"/>
        </w:rPr>
        <w:t>stripped of its power to collect phone data in bulk, a White House review panel recommends</w:t>
      </w:r>
      <w:r w:rsidRPr="000C527C">
        <w:rPr>
          <w:sz w:val="16"/>
        </w:rPr>
        <w:t xml:space="preserve">. The measures to restrict the agency's surveillance powers are among 46 recommendations contained in the 300-page report by President Obama's NSA task force. The proposals are "far less sweeping" than those proposed by campaigners, The Guardian says, and the recommendations have yet to be ratified by President Obama. But </w:t>
      </w:r>
      <w:r w:rsidRPr="000C527C">
        <w:rPr>
          <w:rStyle w:val="StyleBoldUnderline"/>
        </w:rPr>
        <w:t>it is clear the revelations about mass surveillance triggered by</w:t>
      </w:r>
      <w:r w:rsidRPr="000C527C">
        <w:rPr>
          <w:sz w:val="16"/>
        </w:rPr>
        <w:t xml:space="preserve"> classified documents leaked by Edward </w:t>
      </w:r>
      <w:r w:rsidRPr="000C527C">
        <w:rPr>
          <w:rStyle w:val="StyleBoldUnderline"/>
        </w:rPr>
        <w:t>Snowden are having a profound effect in Washington.</w:t>
      </w:r>
      <w:r>
        <w:rPr>
          <w:rStyle w:val="StyleBoldUnderline"/>
        </w:rPr>
        <w:t xml:space="preserve"> </w:t>
      </w:r>
      <w:r w:rsidRPr="000C527C">
        <w:rPr>
          <w:sz w:val="16"/>
        </w:rPr>
        <w:t xml:space="preserve">The report was not due to be released for several weeks, the Guardian says. But </w:t>
      </w:r>
      <w:r w:rsidRPr="000C527C">
        <w:rPr>
          <w:rStyle w:val="StyleBoldUnderline"/>
        </w:rPr>
        <w:t>the White House was "stung" into action after representatives of the biggest technology companies told Obama this week that "failure</w:t>
      </w:r>
      <w:r w:rsidRPr="000C527C">
        <w:rPr>
          <w:sz w:val="16"/>
        </w:rPr>
        <w:t xml:space="preserve"> to rebuild public trust in communications privacy </w:t>
      </w:r>
      <w:r w:rsidRPr="000C527C">
        <w:rPr>
          <w:rStyle w:val="StyleBoldUnderline"/>
        </w:rPr>
        <w:t>could damage the US economy"</w:t>
      </w:r>
      <w:r w:rsidRPr="000C527C">
        <w:rPr>
          <w:sz w:val="16"/>
        </w:rPr>
        <w:t xml:space="preserve">. Obama's efforts to rein in the NSA were endorsed by Russia's President Putin today. He told a press conference that NSA surveillance is necessary to fight terrorism, but added that the White House must "limit the appetite" of the agency with a clear set of ground rules. Piers Morgan tweeted that the report's recommendations appeared to be "a total vindication of Snowden". The Politico website says </w:t>
      </w:r>
      <w:r w:rsidRPr="000C527C">
        <w:rPr>
          <w:rStyle w:val="StyleBoldUnderline"/>
        </w:rPr>
        <w:t>the report "ups the pressure on</w:t>
      </w:r>
      <w:r w:rsidRPr="000C527C">
        <w:rPr>
          <w:sz w:val="16"/>
        </w:rPr>
        <w:t xml:space="preserve"> President Barack </w:t>
      </w:r>
      <w:r w:rsidRPr="000C527C">
        <w:rPr>
          <w:rStyle w:val="StyleBoldUnderline"/>
        </w:rPr>
        <w:t>Obama</w:t>
      </w:r>
      <w:r w:rsidRPr="000C527C">
        <w:rPr>
          <w:sz w:val="16"/>
        </w:rPr>
        <w:t xml:space="preserve"> to back serious reforms". However, Obama may be more concerned by a "half-buried" conclusion drawn by the panel: that the NSA's collection of vast amounts of phone data "hasn't actually done much to protect the country from terrorism". If that conclusion is correct, </w:t>
      </w:r>
      <w:r w:rsidRPr="000C527C">
        <w:rPr>
          <w:rStyle w:val="StyleBoldUnderline"/>
        </w:rPr>
        <w:t>it raises</w:t>
      </w:r>
      <w:r w:rsidRPr="000C527C">
        <w:rPr>
          <w:sz w:val="16"/>
        </w:rPr>
        <w:t xml:space="preserve"> </w:t>
      </w:r>
      <w:r w:rsidRPr="000C527C">
        <w:rPr>
          <w:rStyle w:val="StyleBoldUnderline"/>
        </w:rPr>
        <w:t>an important question</w:t>
      </w:r>
      <w:r w:rsidRPr="000C527C">
        <w:rPr>
          <w:sz w:val="16"/>
        </w:rPr>
        <w:t>, says Politico: "</w:t>
      </w:r>
      <w:r w:rsidRPr="000C527C">
        <w:rPr>
          <w:rStyle w:val="StyleBoldUnderline"/>
        </w:rPr>
        <w:t>Just how much political capital is Obama willing to spend to keep the program going?"</w:t>
      </w:r>
    </w:p>
    <w:p w:rsidR="00986C35" w:rsidRDefault="00986C35" w:rsidP="00986C35">
      <w:pPr>
        <w:rPr>
          <w:rStyle w:val="StyleBoldUnderline"/>
        </w:rPr>
      </w:pPr>
    </w:p>
    <w:p w:rsidR="00986C35" w:rsidRPr="000C527C" w:rsidRDefault="00986C35" w:rsidP="00986C35">
      <w:pPr>
        <w:rPr>
          <w:rStyle w:val="StyleBoldUnderline"/>
        </w:rPr>
      </w:pPr>
    </w:p>
    <w:p w:rsidR="00986C35" w:rsidRPr="008C4D2A" w:rsidRDefault="00986C35" w:rsidP="00986C35">
      <w:pPr>
        <w:rPr>
          <w:rStyle w:val="StyleBoldUnderline"/>
        </w:rPr>
      </w:pPr>
    </w:p>
    <w:p w:rsidR="00986C35" w:rsidRDefault="00986C35" w:rsidP="00986C35">
      <w:pPr>
        <w:rPr>
          <w:sz w:val="14"/>
        </w:rPr>
      </w:pPr>
    </w:p>
    <w:p w:rsidR="00986C35" w:rsidRPr="008C4D2A" w:rsidRDefault="00986C35" w:rsidP="00986C35"/>
    <w:p w:rsidR="00986C35" w:rsidRDefault="00986C35" w:rsidP="00986C35"/>
    <w:p w:rsidR="00986C35" w:rsidRDefault="00986C35" w:rsidP="00986C35">
      <w:pPr>
        <w:rPr>
          <w:sz w:val="16"/>
        </w:rPr>
      </w:pPr>
    </w:p>
    <w:p w:rsidR="00396C86" w:rsidRDefault="00396C86" w:rsidP="00986C35">
      <w:pPr>
        <w:rPr>
          <w:sz w:val="16"/>
        </w:rPr>
      </w:pPr>
    </w:p>
    <w:p w:rsidR="00986C35" w:rsidRDefault="00986C35" w:rsidP="00986C35">
      <w:pPr>
        <w:rPr>
          <w:sz w:val="16"/>
        </w:rPr>
      </w:pPr>
    </w:p>
    <w:p w:rsidR="00986C35" w:rsidRDefault="00986C35" w:rsidP="00986C35">
      <w:pPr>
        <w:rPr>
          <w:sz w:val="16"/>
        </w:rPr>
      </w:pPr>
    </w:p>
    <w:p w:rsidR="00B678A5" w:rsidRDefault="00B678A5" w:rsidP="00986C35">
      <w:pPr>
        <w:pStyle w:val="Heading3"/>
      </w:pPr>
      <w:r>
        <w:lastRenderedPageBreak/>
        <w:t>Horsetrading Key</w:t>
      </w:r>
    </w:p>
    <w:p w:rsidR="00B678A5" w:rsidRDefault="00B678A5" w:rsidP="00B678A5"/>
    <w:p w:rsidR="00B678A5" w:rsidRDefault="00B678A5" w:rsidP="00B678A5">
      <w:pPr>
        <w:pStyle w:val="Heading4"/>
      </w:pPr>
      <w:r>
        <w:t>Political horsetrading determines outcome in Senate – a stronger senate bill dooms political support in house and independently hamstrings surveillance op effectiveness – causing terrorism</w:t>
      </w:r>
    </w:p>
    <w:p w:rsidR="00B678A5" w:rsidRDefault="00B678A5" w:rsidP="00B678A5">
      <w:pPr>
        <w:rPr>
          <w:rStyle w:val="StyleStyleBold12pt"/>
        </w:rPr>
      </w:pPr>
      <w:r>
        <w:rPr>
          <w:rStyle w:val="StyleStyleBold12pt"/>
        </w:rPr>
        <w:t xml:space="preserve">Hattem, 5/22  </w:t>
      </w:r>
    </w:p>
    <w:p w:rsidR="00B678A5" w:rsidRDefault="00B678A5" w:rsidP="00B678A5">
      <w:r w:rsidRPr="002A1F25">
        <w:t xml:space="preserve">Julian, Reporter @ The Hill covering tech policy, 5/22/14, </w:t>
      </w:r>
      <w:hyperlink r:id="rId32" w:history="1">
        <w:r w:rsidRPr="00B6772C">
          <w:rPr>
            <w:rStyle w:val="Hyperlink"/>
          </w:rPr>
          <w:t>http://thehill.com/policy/technology/206929-house-votes-to-limit-nsa-spying</w:t>
        </w:r>
      </w:hyperlink>
    </w:p>
    <w:p w:rsidR="00B678A5" w:rsidRPr="002A1F25" w:rsidRDefault="00B678A5" w:rsidP="00B678A5"/>
    <w:p w:rsidR="00B678A5" w:rsidRPr="009A7A44" w:rsidRDefault="00B678A5" w:rsidP="00B678A5">
      <w:pPr>
        <w:rPr>
          <w:rStyle w:val="Emphasis"/>
        </w:rPr>
      </w:pPr>
      <w:r w:rsidRPr="002A1F25">
        <w:rPr>
          <w:rStyle w:val="StyleBoldUnderline"/>
        </w:rPr>
        <w:t>The House</w:t>
      </w:r>
      <w:r w:rsidRPr="009A7A44">
        <w:rPr>
          <w:sz w:val="16"/>
        </w:rPr>
        <w:t xml:space="preserve"> on Thursday </w:t>
      </w:r>
      <w:r w:rsidRPr="002A1F25">
        <w:rPr>
          <w:rStyle w:val="StyleBoldUnderline"/>
        </w:rPr>
        <w:t xml:space="preserve">passed the </w:t>
      </w:r>
      <w:r w:rsidRPr="009D29BC">
        <w:rPr>
          <w:rStyle w:val="Emphasis"/>
        </w:rPr>
        <w:t>most sweeping changes to the country’s intelligence operations in more than a decade,</w:t>
      </w:r>
      <w:r w:rsidRPr="002A1F25">
        <w:rPr>
          <w:rStyle w:val="StyleBoldUnderline"/>
        </w:rPr>
        <w:t xml:space="preserve"> voting to limit the N</w:t>
      </w:r>
      <w:r w:rsidRPr="009A7A44">
        <w:rPr>
          <w:sz w:val="16"/>
        </w:rPr>
        <w:t xml:space="preserve">ational </w:t>
      </w:r>
      <w:r w:rsidRPr="00BC278F">
        <w:rPr>
          <w:rStyle w:val="StyleBoldUnderline"/>
        </w:rPr>
        <w:t>S</w:t>
      </w:r>
      <w:r w:rsidRPr="009A7A44">
        <w:rPr>
          <w:sz w:val="16"/>
        </w:rPr>
        <w:t xml:space="preserve">ecurity </w:t>
      </w:r>
      <w:r w:rsidRPr="00BC278F">
        <w:rPr>
          <w:rStyle w:val="StyleBoldUnderline"/>
        </w:rPr>
        <w:t>A</w:t>
      </w:r>
      <w:r w:rsidRPr="009A7A44">
        <w:rPr>
          <w:sz w:val="16"/>
        </w:rPr>
        <w:t xml:space="preserve">gency’s ability to snoop on communications. The USA Freedom Act, which passed 303-121, had run into opposition from some of the NSA's biggest critics, who warned that the legislation had been gutted in recent weeks. Fifty-one Republicans and 70 Democrats voted against the bill. </w:t>
      </w:r>
      <w:r w:rsidRPr="00BC278F">
        <w:rPr>
          <w:rStyle w:val="StyleBoldUnderline"/>
        </w:rPr>
        <w:t>The bill,</w:t>
      </w:r>
      <w:r w:rsidRPr="009A7A44">
        <w:rPr>
          <w:sz w:val="16"/>
        </w:rPr>
        <w:t xml:space="preserve"> written by Patriot Act author Rep. James Sensenbrenner (R-Wis.), </w:t>
      </w:r>
      <w:r w:rsidRPr="00BC278F">
        <w:rPr>
          <w:rStyle w:val="StyleBoldUnderline"/>
        </w:rPr>
        <w:t>codifies many of the surveillance reforms supported by</w:t>
      </w:r>
      <w:r w:rsidRPr="009A7A44">
        <w:rPr>
          <w:sz w:val="16"/>
        </w:rPr>
        <w:t xml:space="preserve"> President </w:t>
      </w:r>
      <w:r w:rsidRPr="00BC278F">
        <w:rPr>
          <w:rStyle w:val="StyleBoldUnderline"/>
        </w:rPr>
        <w:t xml:space="preserve">Obama and </w:t>
      </w:r>
      <w:r w:rsidRPr="009D29BC">
        <w:rPr>
          <w:rStyle w:val="Emphasis"/>
        </w:rPr>
        <w:t>effectively ends the government’s bulk collection of phone records.</w:t>
      </w:r>
      <w:r>
        <w:rPr>
          <w:rStyle w:val="Emphasis"/>
        </w:rPr>
        <w:t xml:space="preserve"> </w:t>
      </w:r>
      <w:r w:rsidRPr="009A7A44">
        <w:rPr>
          <w:sz w:val="16"/>
        </w:rPr>
        <w:t xml:space="preserve">Sensenbrenner, who served as House Judiciary Committee chairman at the time of the Sept. 11, 2001, terrorist attacks, said the legislation was a step toward ending the NSA's bulk data collection. </w:t>
      </w:r>
      <w:r w:rsidRPr="00BC278F">
        <w:rPr>
          <w:rStyle w:val="StyleBoldUnderline"/>
        </w:rPr>
        <w:t>"The days of the NSA indiscriminately vacuuming more data than it can store will end</w:t>
      </w:r>
      <w:r w:rsidRPr="009A7A44">
        <w:rPr>
          <w:sz w:val="16"/>
        </w:rPr>
        <w:t xml:space="preserve"> with the USA Freedom Act," Sensenbrenner said. </w:t>
      </w:r>
      <w:r w:rsidRPr="00BC278F">
        <w:rPr>
          <w:rStyle w:val="StyleBoldUnderline"/>
        </w:rPr>
        <w:t xml:space="preserve">The government’s collection of phone records was one of the </w:t>
      </w:r>
      <w:r w:rsidRPr="009A7A44">
        <w:rPr>
          <w:rStyle w:val="Emphasis"/>
        </w:rPr>
        <w:t>most controversial programs</w:t>
      </w:r>
      <w:r w:rsidRPr="00BC278F">
        <w:rPr>
          <w:rStyle w:val="StyleBoldUnderline"/>
        </w:rPr>
        <w:t xml:space="preserve"> leaked by</w:t>
      </w:r>
      <w:r w:rsidRPr="009A7A44">
        <w:rPr>
          <w:sz w:val="16"/>
        </w:rPr>
        <w:t xml:space="preserve"> former contractor Edward </w:t>
      </w:r>
      <w:r w:rsidRPr="00BC278F">
        <w:rPr>
          <w:rStyle w:val="StyleBoldUnderline"/>
        </w:rPr>
        <w:t>Snowden</w:t>
      </w:r>
      <w:r w:rsidRPr="009A7A44">
        <w:rPr>
          <w:sz w:val="16"/>
        </w:rPr>
        <w:t xml:space="preserve"> a year ago. Privacy advocates and tech firms like Facebook and Google, though, had pulled their support from the USA Freedom Act this week, fearing that compromise measures had rendered it ineffective. </w:t>
      </w:r>
      <w:r w:rsidRPr="00BC278F">
        <w:rPr>
          <w:rStyle w:val="StyleBoldUnderline"/>
        </w:rPr>
        <w:t>Now the bill heads to the Senate, where</w:t>
      </w:r>
      <w:r w:rsidRPr="009A7A44">
        <w:rPr>
          <w:sz w:val="16"/>
        </w:rPr>
        <w:t xml:space="preserve"> Judiciary Committee Chairman Patrick </w:t>
      </w:r>
      <w:r w:rsidRPr="00BC278F">
        <w:rPr>
          <w:rStyle w:val="StyleBoldUnderline"/>
        </w:rPr>
        <w:t>Leahy</w:t>
      </w:r>
      <w:r w:rsidRPr="009A7A44">
        <w:rPr>
          <w:sz w:val="16"/>
        </w:rPr>
        <w:t xml:space="preserve"> (D-Vt.) </w:t>
      </w:r>
      <w:r w:rsidRPr="00BC278F">
        <w:rPr>
          <w:rStyle w:val="StyleBoldUnderline"/>
        </w:rPr>
        <w:t>has pledged to take it up this summer.</w:t>
      </w:r>
      <w:r>
        <w:rPr>
          <w:rStyle w:val="StyleBoldUnderline"/>
        </w:rPr>
        <w:t xml:space="preserve"> </w:t>
      </w:r>
      <w:r w:rsidRPr="00BC278F">
        <w:rPr>
          <w:rStyle w:val="StyleBoldUnderline"/>
        </w:rPr>
        <w:t>Leahy,</w:t>
      </w:r>
      <w:r w:rsidRPr="009A7A44">
        <w:rPr>
          <w:sz w:val="16"/>
        </w:rPr>
        <w:t xml:space="preserve"> who authored the Senate version of the bill, </w:t>
      </w:r>
      <w:r w:rsidRPr="00BC278F">
        <w:rPr>
          <w:rStyle w:val="StyleBoldUnderline"/>
        </w:rPr>
        <w:t>and other lawmakers backing reform</w:t>
      </w:r>
      <w:r w:rsidRPr="009A7A44">
        <w:rPr>
          <w:sz w:val="16"/>
        </w:rPr>
        <w:t xml:space="preserve">, including Sens. Richard Blumenthal (D-Conn.), Mark Udall (D-Colo.) and Ron Wyden (D-Ore.), </w:t>
      </w:r>
      <w:r w:rsidRPr="00BC278F">
        <w:rPr>
          <w:rStyle w:val="StyleBoldUnderline"/>
        </w:rPr>
        <w:t>have voiced concerns about key measures</w:t>
      </w:r>
      <w:r w:rsidRPr="009A7A44">
        <w:rPr>
          <w:sz w:val="16"/>
        </w:rPr>
        <w:t xml:space="preserve"> </w:t>
      </w:r>
      <w:r w:rsidRPr="00BC278F">
        <w:rPr>
          <w:rStyle w:val="StyleBoldUnderline"/>
        </w:rPr>
        <w:t>that were scaled back in the House</w:t>
      </w:r>
      <w:r w:rsidRPr="009A7A44">
        <w:rPr>
          <w:sz w:val="16"/>
        </w:rPr>
        <w:t xml:space="preserve">. </w:t>
      </w:r>
      <w:r w:rsidRPr="00BC278F">
        <w:rPr>
          <w:rStyle w:val="StyleBoldUnderline"/>
        </w:rPr>
        <w:t xml:space="preserve">Those concerns could set the stage for another round of </w:t>
      </w:r>
      <w:r w:rsidRPr="00BC278F">
        <w:rPr>
          <w:rStyle w:val="Emphasis"/>
        </w:rPr>
        <w:t>congressional horse-trading in order to win over senators</w:t>
      </w:r>
      <w:r w:rsidRPr="009A7A44">
        <w:rPr>
          <w:sz w:val="16"/>
        </w:rPr>
        <w:t xml:space="preserve"> like Senate Intelligence Committee Chairwoman Dianne Feinstein (D-Calif.), who has favored narrower reforms. </w:t>
      </w:r>
      <w:r w:rsidRPr="00BC278F">
        <w:rPr>
          <w:rStyle w:val="StyleBoldUnderline"/>
        </w:rPr>
        <w:t>Under the bill, NSA agents would need a court order to be able to search through private companies’ collected data</w:t>
      </w:r>
      <w:r w:rsidRPr="009A7A44">
        <w:rPr>
          <w:sz w:val="16"/>
        </w:rPr>
        <w:t xml:space="preserve"> about people’s calls, such as which numbers they called, how often and how long they spoke. </w:t>
      </w:r>
      <w:r w:rsidRPr="00BC278F">
        <w:rPr>
          <w:rStyle w:val="StyleBoldUnderline"/>
        </w:rPr>
        <w:t>The bill also amends the FBI’s use of national security letters and other methods of collecting information.</w:t>
      </w:r>
      <w:r>
        <w:rPr>
          <w:rStyle w:val="StyleBoldUnderline"/>
        </w:rPr>
        <w:t xml:space="preserve"> </w:t>
      </w:r>
      <w:r w:rsidRPr="009A7A44">
        <w:rPr>
          <w:sz w:val="16"/>
        </w:rPr>
        <w:t xml:space="preserve">Defenders of the programs and the intelligence agencies said that </w:t>
      </w:r>
      <w:r w:rsidRPr="00BC278F">
        <w:rPr>
          <w:rStyle w:val="StyleBoldUnderline"/>
        </w:rPr>
        <w:t xml:space="preserve">the surveillance operations were </w:t>
      </w:r>
      <w:r w:rsidRPr="00BC278F">
        <w:rPr>
          <w:rStyle w:val="Emphasis"/>
        </w:rPr>
        <w:t>crucial to protecting the country against terrorists</w:t>
      </w:r>
      <w:r w:rsidRPr="00BC278F">
        <w:rPr>
          <w:rStyle w:val="StyleBoldUnderline"/>
        </w:rPr>
        <w:t xml:space="preserve">, and </w:t>
      </w:r>
      <w:r w:rsidRPr="009A7A44">
        <w:rPr>
          <w:sz w:val="16"/>
        </w:rPr>
        <w:t xml:space="preserve">warned that </w:t>
      </w:r>
      <w:r w:rsidRPr="00BC278F">
        <w:rPr>
          <w:rStyle w:val="StyleBoldUnderline"/>
        </w:rPr>
        <w:t xml:space="preserve">sweeping changes could </w:t>
      </w:r>
      <w:r w:rsidRPr="009D29BC">
        <w:rPr>
          <w:rStyle w:val="Emphasis"/>
        </w:rPr>
        <w:t>force the country to lower its guard.</w:t>
      </w:r>
      <w:r>
        <w:rPr>
          <w:rStyle w:val="Emphasis"/>
        </w:rPr>
        <w:t xml:space="preserve"> </w:t>
      </w:r>
      <w:r w:rsidRPr="00BC278F">
        <w:rPr>
          <w:rStyle w:val="StyleBoldUnderline"/>
        </w:rPr>
        <w:t>The compromise House bill hit the floor after a weeks-long standoff between leaders of</w:t>
      </w:r>
      <w:r w:rsidRPr="009A7A44">
        <w:rPr>
          <w:sz w:val="16"/>
        </w:rPr>
        <w:t xml:space="preserve"> the Judiciary and Intelligence </w:t>
      </w:r>
      <w:r w:rsidRPr="00BC278F">
        <w:rPr>
          <w:rStyle w:val="StyleBoldUnderline"/>
        </w:rPr>
        <w:t>committees. Heads of the Intel panel had initially written their own surveillance reform bill, which many critics rejected as essentially toothless</w:t>
      </w:r>
      <w:r w:rsidRPr="009A7A44">
        <w:rPr>
          <w:sz w:val="16"/>
        </w:rPr>
        <w:t xml:space="preserve">. </w:t>
      </w:r>
      <w:r w:rsidRPr="00BC278F">
        <w:rPr>
          <w:rStyle w:val="StyleBoldUnderline"/>
        </w:rPr>
        <w:t xml:space="preserve">Lawmakers agreed to move ahead with the bill </w:t>
      </w:r>
      <w:r w:rsidRPr="009D29BC">
        <w:rPr>
          <w:rStyle w:val="Emphasis"/>
        </w:rPr>
        <w:t>after</w:t>
      </w:r>
      <w:r w:rsidRPr="00BC278F">
        <w:rPr>
          <w:rStyle w:val="StyleBoldUnderline"/>
        </w:rPr>
        <w:t xml:space="preserve"> some measures</w:t>
      </w:r>
      <w:r w:rsidRPr="009A7A44">
        <w:rPr>
          <w:sz w:val="16"/>
        </w:rPr>
        <w:t xml:space="preserve"> on transparency, “backdoor” searches of Americans and civil liberties advocacy on the Foreign Intelligence Surveillance Court </w:t>
      </w:r>
      <w:r w:rsidRPr="00BC278F">
        <w:rPr>
          <w:rStyle w:val="StyleBoldUnderline"/>
        </w:rPr>
        <w:t>were scaled back</w:t>
      </w:r>
      <w:r w:rsidRPr="009A7A44">
        <w:rPr>
          <w:sz w:val="16"/>
        </w:rPr>
        <w:t xml:space="preserve">. Additional changes were made in the days before the measure hit the floor. Ahead of Thursday’s vote, Sensenbrenner said he agreed with people who had concerns about the new version, but implored them not to back away. "The privacy groups who are upset about lost provisions, I share your disappointment," </w:t>
      </w:r>
      <w:r w:rsidRPr="00BC278F">
        <w:rPr>
          <w:rStyle w:val="StyleBoldUnderline"/>
        </w:rPr>
        <w:t xml:space="preserve">Sensenbrenner said. "This bill still does deserve support. </w:t>
      </w:r>
      <w:r w:rsidRPr="009A7A44">
        <w:rPr>
          <w:rStyle w:val="Emphasis"/>
        </w:rPr>
        <w:t>Don't let the perfect become the enemy of the good."</w:t>
      </w:r>
    </w:p>
    <w:p w:rsidR="00B678A5" w:rsidRPr="00B678A5" w:rsidRDefault="00B678A5" w:rsidP="00B678A5"/>
    <w:p w:rsidR="004C08BA" w:rsidRDefault="004C08BA" w:rsidP="00986C35">
      <w:pPr>
        <w:pStyle w:val="Heading3"/>
      </w:pPr>
      <w:r>
        <w:lastRenderedPageBreak/>
        <w:t>A2:  Only Dems Matter</w:t>
      </w:r>
    </w:p>
    <w:p w:rsidR="004C08BA" w:rsidRDefault="004C08BA" w:rsidP="004C08BA"/>
    <w:p w:rsidR="004C08BA" w:rsidRDefault="004C08BA" w:rsidP="004C08BA">
      <w:pPr>
        <w:pStyle w:val="Heading4"/>
      </w:pPr>
      <w:r>
        <w:t>Not just dems – obama must overcome opposition from both parties</w:t>
      </w:r>
    </w:p>
    <w:p w:rsidR="004C08BA" w:rsidRDefault="004C08BA" w:rsidP="004C08BA">
      <w:r>
        <w:rPr>
          <w:rStyle w:val="StyleStyleBold12pt"/>
        </w:rPr>
        <w:t xml:space="preserve">Macri, 6/17  </w:t>
      </w:r>
      <w:r w:rsidRPr="004B33A4">
        <w:t xml:space="preserve">(Giuseppe, Journalist @ Daily Caller, </w:t>
      </w:r>
      <w:hyperlink r:id="rId33" w:history="1">
        <w:r w:rsidRPr="00B6772C">
          <w:rPr>
            <w:rStyle w:val="Hyperlink"/>
          </w:rPr>
          <w:t>http://dailycaller.com/2014/06/17/senators-reject-watered-down-nsa-reform/</w:t>
        </w:r>
      </w:hyperlink>
      <w:r w:rsidRPr="004B33A4">
        <w:t>)</w:t>
      </w:r>
    </w:p>
    <w:p w:rsidR="004C08BA" w:rsidRPr="004B33A4" w:rsidRDefault="004C08BA" w:rsidP="004C08BA">
      <w:pPr>
        <w:rPr>
          <w:rStyle w:val="StyleStyleBold12pt"/>
          <w:b w:val="0"/>
        </w:rPr>
      </w:pPr>
    </w:p>
    <w:p w:rsidR="004C08BA" w:rsidRDefault="004C08BA" w:rsidP="004C08BA">
      <w:pPr>
        <w:rPr>
          <w:sz w:val="14"/>
        </w:rPr>
      </w:pPr>
      <w:r w:rsidRPr="004B33A4">
        <w:rPr>
          <w:sz w:val="14"/>
        </w:rPr>
        <w:t xml:space="preserve">The privacy advocate’s position was reduced to a friend-of-the-court panel, and </w:t>
      </w:r>
      <w:r w:rsidRPr="004B33A4">
        <w:rPr>
          <w:rStyle w:val="StyleBoldUnderline"/>
        </w:rPr>
        <w:t>concerns have since been raised</w:t>
      </w:r>
      <w:r w:rsidRPr="004B33A4">
        <w:rPr>
          <w:sz w:val="14"/>
        </w:rPr>
        <w:t xml:space="preserve"> that the bill in its current form could actually allow for a new form of spying on Americans’ phone calls. “Although the bill approved by the House is intended to end bulk collection, we are not at all confident that it would actually do so,” the senators wrote. </w:t>
      </w:r>
      <w:r w:rsidRPr="004B33A4">
        <w:rPr>
          <w:rStyle w:val="StyleBoldUnderline"/>
        </w:rPr>
        <w:t xml:space="preserve">The bill is </w:t>
      </w:r>
      <w:r w:rsidRPr="004B33A4">
        <w:rPr>
          <w:rStyle w:val="Emphasis"/>
        </w:rPr>
        <w:t>currently undergoing committee scrutiny in the upper chamber</w:t>
      </w:r>
      <w:r w:rsidRPr="004B33A4">
        <w:rPr>
          <w:rStyle w:val="StyleBoldUnderline"/>
        </w:rPr>
        <w:t xml:space="preserve">, where lawmakers </w:t>
      </w:r>
      <w:r w:rsidRPr="004B33A4">
        <w:rPr>
          <w:rStyle w:val="Emphasis"/>
        </w:rPr>
        <w:t>across the aisle</w:t>
      </w:r>
      <w:r w:rsidRPr="004B33A4">
        <w:rPr>
          <w:rStyle w:val="StyleBoldUnderline"/>
        </w:rPr>
        <w:t xml:space="preserve"> have expressed concerns over both its potential to limit important programs critical to national security, and its potential to fall short of protecting</w:t>
      </w:r>
      <w:r w:rsidRPr="004B33A4">
        <w:rPr>
          <w:sz w:val="14"/>
        </w:rPr>
        <w:t xml:space="preserve"> the </w:t>
      </w:r>
      <w:r w:rsidRPr="004B33A4">
        <w:rPr>
          <w:rStyle w:val="StyleBoldUnderline"/>
        </w:rPr>
        <w:t>privacy</w:t>
      </w:r>
      <w:r w:rsidRPr="004B33A4">
        <w:rPr>
          <w:sz w:val="14"/>
        </w:rPr>
        <w:t xml:space="preserve"> of Americans’ electronic communications.</w:t>
      </w:r>
    </w:p>
    <w:p w:rsidR="000D7737" w:rsidRDefault="000D7737" w:rsidP="004C08BA">
      <w:pPr>
        <w:rPr>
          <w:sz w:val="14"/>
        </w:rPr>
      </w:pPr>
    </w:p>
    <w:p w:rsidR="000D7737" w:rsidRDefault="000D7737" w:rsidP="004C08BA">
      <w:pPr>
        <w:rPr>
          <w:sz w:val="14"/>
        </w:rPr>
      </w:pPr>
    </w:p>
    <w:p w:rsidR="000D7737" w:rsidRPr="000D7737" w:rsidRDefault="000D7737" w:rsidP="000D7737">
      <w:pPr>
        <w:pStyle w:val="Heading4"/>
        <w:rPr>
          <w:i/>
          <w:u w:val="single"/>
        </w:rPr>
      </w:pPr>
      <w:r>
        <w:t xml:space="preserve">Obama pushing but PC key to overcome senate opposition from </w:t>
      </w:r>
      <w:r>
        <w:rPr>
          <w:i/>
          <w:u w:val="single"/>
        </w:rPr>
        <w:t>both parties</w:t>
      </w:r>
    </w:p>
    <w:p w:rsidR="000D7737" w:rsidRDefault="000D7737" w:rsidP="000D7737">
      <w:pPr>
        <w:rPr>
          <w:rStyle w:val="StyleStyleBold12pt"/>
        </w:rPr>
      </w:pPr>
      <w:r>
        <w:rPr>
          <w:rStyle w:val="StyleStyleBold12pt"/>
        </w:rPr>
        <w:t xml:space="preserve">Mascaro, 5/21 </w:t>
      </w:r>
    </w:p>
    <w:p w:rsidR="000D7737" w:rsidRDefault="000D7737" w:rsidP="000D7737">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34" w:history="1">
        <w:r w:rsidRPr="00B6772C">
          <w:rPr>
            <w:rStyle w:val="Hyperlink"/>
            <w:sz w:val="16"/>
            <w:szCs w:val="16"/>
          </w:rPr>
          <w:t>http://www.latimes.com/nation/politics/la-na-nsa-reforms-legislation-20140522-story.html</w:t>
        </w:r>
      </w:hyperlink>
    </w:p>
    <w:p w:rsidR="000D7737" w:rsidRPr="00504CA1" w:rsidRDefault="000D7737" w:rsidP="000D7737">
      <w:pPr>
        <w:rPr>
          <w:rStyle w:val="StyleStyleBold12pt"/>
          <w:b w:val="0"/>
          <w:sz w:val="16"/>
          <w:szCs w:val="16"/>
        </w:rPr>
      </w:pPr>
    </w:p>
    <w:p w:rsidR="000D7737" w:rsidRPr="00F82E13" w:rsidRDefault="000D7737" w:rsidP="000D7737">
      <w:pPr>
        <w:rPr>
          <w:sz w:val="16"/>
        </w:rPr>
      </w:pPr>
      <w:r w:rsidRPr="001A7D5A">
        <w:rPr>
          <w:rStyle w:val="Emphasis"/>
        </w:rPr>
        <w:t>Carefully crafted</w:t>
      </w:r>
      <w:r w:rsidRPr="00A94510">
        <w:rPr>
          <w:rStyle w:val="StyleBoldUnderline"/>
        </w:rPr>
        <w:t xml:space="preserve"> legislation that would end the government's bulk collection of</w:t>
      </w:r>
      <w:r w:rsidRPr="00F82E13">
        <w:rPr>
          <w:sz w:val="16"/>
        </w:rPr>
        <w:t xml:space="preserve"> Americans' </w:t>
      </w:r>
      <w:r w:rsidRPr="00A94510">
        <w:rPr>
          <w:rStyle w:val="StyleBoldUnderline"/>
        </w:rPr>
        <w:t xml:space="preserve">phone records is under fire after the </w:t>
      </w:r>
      <w:r w:rsidRPr="00A94510">
        <w:rPr>
          <w:rStyle w:val="Emphasis"/>
        </w:rPr>
        <w:t>White House requested</w:t>
      </w:r>
      <w:r w:rsidRPr="00A94510">
        <w:rPr>
          <w:rStyle w:val="StyleBoldUnderline"/>
        </w:rPr>
        <w:t xml:space="preserve"> last-minute changes</w:t>
      </w:r>
      <w:r w:rsidRPr="00F82E13">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A94510">
        <w:rPr>
          <w:rStyle w:val="StyleBoldUnderline"/>
        </w:rPr>
        <w:t>Although the bill is likely to pass</w:t>
      </w:r>
      <w:r w:rsidRPr="00F82E13">
        <w:rPr>
          <w:sz w:val="16"/>
        </w:rPr>
        <w:t xml:space="preserve"> Thursday, </w:t>
      </w:r>
      <w:r w:rsidRPr="00A94510">
        <w:rPr>
          <w:rStyle w:val="StyleBoldUnderline"/>
        </w:rPr>
        <w:t>the changes hammered out in</w:t>
      </w:r>
      <w:r w:rsidRPr="00F82E13">
        <w:rPr>
          <w:sz w:val="16"/>
        </w:rPr>
        <w:t xml:space="preserve"> secretive </w:t>
      </w:r>
      <w:r w:rsidRPr="00A94510">
        <w:rPr>
          <w:rStyle w:val="Emphasis"/>
        </w:rPr>
        <w:t>negotiations</w:t>
      </w:r>
      <w:r w:rsidRPr="00F82E13">
        <w:rPr>
          <w:sz w:val="16"/>
        </w:rPr>
        <w:t xml:space="preserve"> over the last few days </w:t>
      </w:r>
      <w:r w:rsidRPr="00A94510">
        <w:rPr>
          <w:rStyle w:val="Emphasis"/>
        </w:rPr>
        <w:t>between the Obama administration and leaders on Capitol Hill</w:t>
      </w:r>
      <w:r w:rsidRPr="00F82E13">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changes appear modest enough to avoid tanking the bipartisan support needed for passage. But meddling with</w:t>
      </w:r>
      <w:r w:rsidRPr="00A94510">
        <w:rPr>
          <w:rStyle w:val="StyleBoldUnderline"/>
        </w:rPr>
        <w:t xml:space="preserve"> the accord poses </w:t>
      </w:r>
      <w:r w:rsidRPr="00A94510">
        <w:rPr>
          <w:rStyle w:val="Emphasis"/>
        </w:rPr>
        <w:t>inherent risks in a divided Congress</w:t>
      </w:r>
      <w:r w:rsidRPr="00A94510">
        <w:rPr>
          <w:rStyle w:val="StyleBoldUnderline"/>
        </w:rPr>
        <w:t xml:space="preserve"> where lawmakers have </w:t>
      </w:r>
      <w:r w:rsidRPr="00332133">
        <w:rPr>
          <w:rStyle w:val="Emphasis"/>
        </w:rPr>
        <w:t>grown increasingly wary of intelligence operations</w:t>
      </w:r>
      <w:r w:rsidRPr="00F82E13">
        <w:rPr>
          <w:sz w:val="16"/>
        </w:rPr>
        <w:t xml:space="preserve">. </w:t>
      </w:r>
      <w:r w:rsidRPr="00A94510">
        <w:rPr>
          <w:rStyle w:val="StyleBoldUnderline"/>
        </w:rPr>
        <w:t xml:space="preserve">An unusual political alliance of liberal Democrats and small-government conservatives has </w:t>
      </w:r>
      <w:r w:rsidRPr="00773FA2">
        <w:rPr>
          <w:rStyle w:val="Emphasis"/>
        </w:rPr>
        <w:t xml:space="preserve">thwarted earlier efforts </w:t>
      </w:r>
      <w:r w:rsidRPr="00A94510">
        <w:rPr>
          <w:rStyle w:val="StyleBoldUnderline"/>
        </w:rPr>
        <w:t>to expand spy agencies' reach</w:t>
      </w:r>
      <w:r w:rsidRPr="00F82E13">
        <w:rPr>
          <w:sz w:val="16"/>
        </w:rPr>
        <w:t xml:space="preserve"> into Americans' private lives. </w:t>
      </w:r>
      <w:r w:rsidRPr="00A94510">
        <w:rPr>
          <w:rStyle w:val="StyleBoldUnderline"/>
        </w:rPr>
        <w:t xml:space="preserve">Many of those lawmakers </w:t>
      </w:r>
      <w:r w:rsidRPr="00773FA2">
        <w:rPr>
          <w:rStyle w:val="Emphasis"/>
        </w:rPr>
        <w:t>remained undecided</w:t>
      </w:r>
      <w:r w:rsidRPr="00F82E13">
        <w:rPr>
          <w:sz w:val="16"/>
        </w:rPr>
        <w:t xml:space="preserve"> Wednesday, suggesting </w:t>
      </w:r>
      <w:r w:rsidRPr="00A94510">
        <w:rPr>
          <w:rStyle w:val="StyleBoldUnderline"/>
        </w:rPr>
        <w:t xml:space="preserve">the final vote could be </w:t>
      </w:r>
      <w:r w:rsidRPr="00773FA2">
        <w:rPr>
          <w:rStyle w:val="Emphasis"/>
        </w:rPr>
        <w:t xml:space="preserve">closer </w:t>
      </w:r>
      <w:r w:rsidRPr="00F82E13">
        <w:rPr>
          <w:sz w:val="16"/>
        </w:rPr>
        <w:t>than the White House would like.</w:t>
      </w:r>
      <w:r>
        <w:rPr>
          <w:rStyle w:val="StyleBoldUnderline"/>
        </w:rPr>
        <w:t xml:space="preserve"> </w:t>
      </w:r>
      <w:r w:rsidRPr="00F82E13">
        <w:rPr>
          <w:sz w:val="16"/>
        </w:rPr>
        <w:t xml:space="preserve">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Jaycox, a legislative analyst at the Electronic Frontier Foundation, said </w:t>
      </w:r>
      <w:r w:rsidRPr="00F82E13">
        <w:rPr>
          <w:sz w:val="16"/>
        </w:rPr>
        <w:lastRenderedPageBreak/>
        <w:t xml:space="preserve">the addition of the words "such as" make the new language "too expansive" and would allow "for much broader orders than privacy advocates are envisioning." The American Civil Liberties Union said the new bill "leaves much to be desired." </w:t>
      </w:r>
      <w:r w:rsidRPr="00773FA2">
        <w:rPr>
          <w:rStyle w:val="StyleBoldUnderline"/>
        </w:rPr>
        <w:t>In the</w:t>
      </w:r>
      <w:r w:rsidRPr="00F82E13">
        <w:rPr>
          <w:sz w:val="16"/>
        </w:rPr>
        <w:t xml:space="preserve"> Democratic-controlled </w:t>
      </w:r>
      <w:r w:rsidRPr="00773FA2">
        <w:rPr>
          <w:rStyle w:val="StyleBoldUnderline"/>
        </w:rPr>
        <w:t xml:space="preserve">Senate, which is considering its own version of the bill, similar </w:t>
      </w:r>
      <w:r w:rsidRPr="00F82E13">
        <w:rPr>
          <w:rStyle w:val="Emphasis"/>
        </w:rPr>
        <w:t>bipartisan objections</w:t>
      </w:r>
      <w:r w:rsidRPr="00773FA2">
        <w:rPr>
          <w:rStyle w:val="StyleBoldUnderline"/>
        </w:rPr>
        <w:t xml:space="preserve"> have been raised.</w:t>
      </w:r>
      <w:r>
        <w:rPr>
          <w:rStyle w:val="StyleBoldUnderline"/>
        </w:rPr>
        <w:t xml:space="preserve"> </w:t>
      </w:r>
      <w:r w:rsidRPr="00773FA2">
        <w:rPr>
          <w:rStyle w:val="StyleBoldUnderline"/>
        </w:rPr>
        <w:t>The top Republican on the Senate Intelligence Committee</w:t>
      </w:r>
      <w:r w:rsidRPr="00F82E13">
        <w:rPr>
          <w:sz w:val="16"/>
        </w:rPr>
        <w:t>, Sen. Saxby C</w:t>
      </w:r>
      <w:r w:rsidRPr="00773FA2">
        <w:rPr>
          <w:rStyle w:val="StyleBoldUnderline"/>
        </w:rPr>
        <w:t xml:space="preserve">hambliss </w:t>
      </w:r>
      <w:r w:rsidRPr="00F82E13">
        <w:rPr>
          <w:sz w:val="16"/>
        </w:rPr>
        <w:t xml:space="preserve">of Georgia, </w:t>
      </w:r>
      <w:r w:rsidRPr="00773FA2">
        <w:rPr>
          <w:rStyle w:val="StyleBoldUnderline"/>
        </w:rPr>
        <w:t>said he was concerned about the new version, and Sen.</w:t>
      </w:r>
      <w:r w:rsidRPr="00F82E13">
        <w:rPr>
          <w:sz w:val="16"/>
        </w:rPr>
        <w:t xml:space="preserve"> Patrick J. </w:t>
      </w:r>
      <w:r w:rsidRPr="00773FA2">
        <w:rPr>
          <w:rStyle w:val="StyleBoldUnderline"/>
        </w:rPr>
        <w:t>Leahy</w:t>
      </w:r>
      <w:r w:rsidRPr="00F82E13">
        <w:rPr>
          <w:sz w:val="16"/>
        </w:rPr>
        <w:t xml:space="preserve"> (D-Vt.), </w:t>
      </w:r>
      <w:r w:rsidRPr="00773FA2">
        <w:rPr>
          <w:rStyle w:val="StyleBoldUnderline"/>
        </w:rPr>
        <w:t>chair</w:t>
      </w:r>
      <w:r w:rsidRPr="00F82E13">
        <w:rPr>
          <w:sz w:val="16"/>
        </w:rPr>
        <w:t xml:space="preserve">man </w:t>
      </w:r>
      <w:r w:rsidRPr="00773FA2">
        <w:rPr>
          <w:rStyle w:val="StyleBoldUnderline"/>
        </w:rPr>
        <w:t xml:space="preserve">of the Senate Judiciary Committee, said he would </w:t>
      </w:r>
      <w:r w:rsidRPr="00F82E13">
        <w:rPr>
          <w:rStyle w:val="Emphasis"/>
        </w:rPr>
        <w:t>seek to restore certain provisions</w:t>
      </w:r>
      <w:r w:rsidRPr="00773FA2">
        <w:rPr>
          <w:rStyle w:val="StyleBoldUnderline"/>
        </w:rPr>
        <w:t>.</w:t>
      </w:r>
      <w:r w:rsidRPr="00F82E13">
        <w:rPr>
          <w:sz w:val="16"/>
        </w:rPr>
        <w:t xml:space="preserve"> </w:t>
      </w:r>
      <w:r w:rsidRPr="00773FA2">
        <w:rPr>
          <w:rStyle w:val="StyleBoldUnderline"/>
        </w:rPr>
        <w:t xml:space="preserve">Those familiar with the negotiations said the </w:t>
      </w:r>
      <w:r w:rsidRPr="00FF3DBF">
        <w:rPr>
          <w:rStyle w:val="Emphasis"/>
        </w:rPr>
        <w:t xml:space="preserve">lawmakers won key concessions from the administration in return for the changes </w:t>
      </w:r>
      <w:r w:rsidRPr="00F82E13">
        <w:rPr>
          <w:sz w:val="16"/>
        </w:rPr>
        <w:t xml:space="preserve">— </w:t>
      </w:r>
      <w:r w:rsidRPr="00773FA2">
        <w:rPr>
          <w:rStyle w:val="StyleBoldUnderline"/>
        </w:rPr>
        <w:t>including the appointment of advocates who can review FISA court decisions</w:t>
      </w:r>
      <w:r w:rsidRPr="00F82E13">
        <w:rPr>
          <w:sz w:val="16"/>
        </w:rPr>
        <w:t>. The government would also be required to "promptly" destroy any material collected that was deemed irrelevant to an investigation rather than be allowed to retain it indefinitely.</w:t>
      </w:r>
    </w:p>
    <w:p w:rsidR="000D7737" w:rsidRPr="004B33A4" w:rsidRDefault="000D7737" w:rsidP="004C08BA">
      <w:pPr>
        <w:rPr>
          <w:sz w:val="14"/>
        </w:rPr>
      </w:pPr>
    </w:p>
    <w:p w:rsidR="004C08BA" w:rsidRPr="004C08BA" w:rsidRDefault="004C08BA" w:rsidP="004C08BA"/>
    <w:p w:rsidR="00986C35" w:rsidRDefault="005C3EDE" w:rsidP="00986C35">
      <w:pPr>
        <w:pStyle w:val="Heading3"/>
      </w:pPr>
      <w:r>
        <w:lastRenderedPageBreak/>
        <w:t xml:space="preserve">2NC </w:t>
      </w:r>
      <w:r w:rsidR="00986C35">
        <w:t>Congress Key – A2:  Executive Action Sufficient</w:t>
      </w:r>
    </w:p>
    <w:p w:rsidR="00986C35" w:rsidRPr="00554E0F" w:rsidRDefault="00986C35" w:rsidP="00986C35"/>
    <w:p w:rsidR="00986C35" w:rsidRDefault="00986C35" w:rsidP="00986C35">
      <w:pPr>
        <w:pStyle w:val="Heading4"/>
      </w:pPr>
      <w:r>
        <w:t>Congress key</w:t>
      </w:r>
    </w:p>
    <w:p w:rsidR="00986C35" w:rsidRPr="00235FCA" w:rsidRDefault="00986C35" w:rsidP="00986C35">
      <w:pPr>
        <w:pStyle w:val="Tag2"/>
      </w:pPr>
      <w:r w:rsidRPr="00235FCA">
        <w:t>Gerstein, 14</w:t>
      </w:r>
    </w:p>
    <w:p w:rsidR="00986C35" w:rsidRDefault="00986C35" w:rsidP="00986C35">
      <w:r w:rsidRPr="001B70B6">
        <w:t>Josh Gerstein, Politico, 1/13/14, The limits</w:t>
      </w:r>
      <w:r>
        <w:t xml:space="preserve"> of President Obama’s power on NSA reform, dyn.politico.com/printstory.cfm?uuid=AF3F7F2A-0F6D-4EA3-BF97-39321F92AC1A</w:t>
      </w:r>
    </w:p>
    <w:p w:rsidR="00986C35" w:rsidRDefault="00986C35" w:rsidP="00986C35"/>
    <w:p w:rsidR="00986C35" w:rsidRDefault="00986C35" w:rsidP="00986C35">
      <w:pPr>
        <w:rPr>
          <w:sz w:val="16"/>
        </w:rPr>
      </w:pPr>
      <w:r>
        <w:rPr>
          <w:sz w:val="16"/>
        </w:rPr>
        <w:t xml:space="preserve">President Barack </w:t>
      </w:r>
      <w:r>
        <w:rPr>
          <w:rStyle w:val="StyleBoldUnderline"/>
        </w:rPr>
        <w:t>Obama</w:t>
      </w:r>
      <w:r>
        <w:rPr>
          <w:sz w:val="16"/>
        </w:rPr>
        <w:t xml:space="preserve"> on Friday </w:t>
      </w:r>
      <w:r>
        <w:rPr>
          <w:rStyle w:val="StyleBoldUnderline"/>
        </w:rPr>
        <w:t>will try to put the</w:t>
      </w:r>
      <w:r>
        <w:rPr>
          <w:sz w:val="16"/>
        </w:rPr>
        <w:t xml:space="preserve"> ongoing </w:t>
      </w:r>
      <w:r>
        <w:rPr>
          <w:rStyle w:val="StyleBoldUnderline"/>
        </w:rPr>
        <w:t>surveillance controversy behind him, laying out reforms</w:t>
      </w:r>
      <w:r>
        <w:rPr>
          <w:sz w:val="16"/>
        </w:rPr>
        <w:t xml:space="preserve"> to U.S. intelligence-gathering activities aimed at reassuring Americans that his administration will right the balance between civil liberties and national security. But </w:t>
      </w:r>
      <w:r w:rsidRPr="0078315E">
        <w:rPr>
          <w:rStyle w:val="Emphasis"/>
          <w:highlight w:val="cyan"/>
        </w:rPr>
        <w:t>Obama’s powers have</w:t>
      </w:r>
      <w:r>
        <w:rPr>
          <w:rStyle w:val="Emphasis"/>
        </w:rPr>
        <w:t xml:space="preserve"> significant </w:t>
      </w:r>
      <w:r w:rsidRPr="0078315E">
        <w:rPr>
          <w:rStyle w:val="Emphasis"/>
          <w:highlight w:val="cyan"/>
        </w:rPr>
        <w:t>limits</w:t>
      </w:r>
      <w:r>
        <w:rPr>
          <w:sz w:val="16"/>
        </w:rPr>
        <w:t xml:space="preserve">. Many of the </w:t>
      </w:r>
      <w:r w:rsidRPr="0078315E">
        <w:rPr>
          <w:rStyle w:val="StyleBoldUnderline"/>
          <w:highlight w:val="cyan"/>
        </w:rPr>
        <w:t>key reforms</w:t>
      </w:r>
      <w:r>
        <w:rPr>
          <w:sz w:val="16"/>
        </w:rPr>
        <w:t xml:space="preserve"> he’s expected to endorse — including changes to the National Security Agency’s practice of gathering information on telephone calls made to, from or within the U.S. — </w:t>
      </w:r>
      <w:r w:rsidRPr="0078315E">
        <w:rPr>
          <w:rStyle w:val="StyleBoldUnderline"/>
          <w:highlight w:val="cyan"/>
        </w:rPr>
        <w:t>will require congressional action</w:t>
      </w:r>
      <w:r>
        <w:rPr>
          <w:sz w:val="16"/>
        </w:rPr>
        <w:t xml:space="preserve">. Like the public — and seemingly the president himself — lawmakers on both sides of the aisle are divided on what needs fixing and how to do it. “If he punts the ball 16 blocks, all hell’s liable to break loose on the Hill,” said former NSA Director Michael Hayden. “There will be people who will be voting against it because Obama’s reform plan doesn’t go far enough and people voting against it because it doesn’t defend us enough and other people voting against it because it outsources espionage.” It’s another challenge for a White House eager to clear the decks for issues that aides want to highlight in Obama’s State of the Union address later this month, such as income inequality and immigration. The snooping saga has been a loser for Obama in nearly every respect.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Pr>
          <w:rStyle w:val="StyleBoldUnderline"/>
        </w:rPr>
        <w:t>As commander in chief, Obama could abandon certain surveillance practices</w:t>
      </w:r>
      <w:r>
        <w:rPr>
          <w:sz w:val="16"/>
        </w:rPr>
        <w:t xml:space="preserve"> altogether. For instance, he could simply shut down the so-called 215 program to collect telephone data in the U.S. so it can be used to trace potential contacts of terrorism suspects. </w:t>
      </w:r>
      <w:r>
        <w:rPr>
          <w:rStyle w:val="StyleBoldUnderline"/>
        </w:rPr>
        <w:t xml:space="preserve">But </w:t>
      </w:r>
      <w:r w:rsidRPr="0078315E">
        <w:rPr>
          <w:rStyle w:val="StyleBoldUnderline"/>
          <w:highlight w:val="cyan"/>
        </w:rPr>
        <w:t>the</w:t>
      </w:r>
      <w:r>
        <w:rPr>
          <w:rStyle w:val="StyleBoldUnderline"/>
        </w:rPr>
        <w:t xml:space="preserve"> </w:t>
      </w:r>
      <w:r w:rsidRPr="0078315E">
        <w:rPr>
          <w:rStyle w:val="StyleBoldUnderline"/>
          <w:highlight w:val="cyan"/>
        </w:rPr>
        <w:t>president</w:t>
      </w:r>
      <w:r>
        <w:rPr>
          <w:rStyle w:val="StyleBoldUnderline"/>
        </w:rPr>
        <w:t xml:space="preserve"> </w:t>
      </w:r>
      <w:r w:rsidRPr="00554E0F">
        <w:rPr>
          <w:rStyle w:val="StyleBoldUnderline"/>
        </w:rPr>
        <w:t xml:space="preserve">has </w:t>
      </w:r>
      <w:r w:rsidRPr="0078315E">
        <w:rPr>
          <w:rStyle w:val="StyleBoldUnderline"/>
          <w:highlight w:val="cyan"/>
        </w:rPr>
        <w:t>said</w:t>
      </w:r>
      <w:r>
        <w:rPr>
          <w:rStyle w:val="StyleBoldUnderline"/>
        </w:rPr>
        <w:t xml:space="preserve"> </w:t>
      </w:r>
      <w:r w:rsidRPr="0078315E">
        <w:rPr>
          <w:rStyle w:val="StyleBoldUnderline"/>
          <w:highlight w:val="cyan"/>
        </w:rPr>
        <w:t>he’s considering replacing that program</w:t>
      </w:r>
      <w:r>
        <w:rPr>
          <w:sz w:val="16"/>
        </w:rPr>
        <w:t xml:space="preserve"> with a private-sector-based arrangement that provides the government with similar information on a case-by-case basis. </w:t>
      </w:r>
      <w:r w:rsidRPr="0078315E">
        <w:rPr>
          <w:rStyle w:val="StyleBoldUnderline"/>
          <w:highlight w:val="cyan"/>
        </w:rPr>
        <w:t>That would require Congress to step in</w:t>
      </w:r>
      <w:r>
        <w:rPr>
          <w:rStyle w:val="StyleBoldUnderline"/>
        </w:rPr>
        <w:t>, officials said. There’s “going to</w:t>
      </w:r>
      <w:r>
        <w:rPr>
          <w:sz w:val="16"/>
        </w:rPr>
        <w:t xml:space="preserve"> probably </w:t>
      </w:r>
      <w:r>
        <w:rPr>
          <w:rStyle w:val="StyleBoldUnderline"/>
        </w:rPr>
        <w:t>have to be some statutory</w:t>
      </w:r>
      <w:r>
        <w:rPr>
          <w:sz w:val="16"/>
        </w:rPr>
        <w:t xml:space="preserve"> — and very likely some court — </w:t>
      </w:r>
      <w:r>
        <w:rPr>
          <w:rStyle w:val="StyleBoldUnderline"/>
        </w:rPr>
        <w:t xml:space="preserve">involvement in order </w:t>
      </w:r>
      <w:r w:rsidRPr="0078315E">
        <w:rPr>
          <w:rStyle w:val="StyleBoldUnderline"/>
          <w:highlight w:val="cyan"/>
        </w:rPr>
        <w:t>to set up the legal framework</w:t>
      </w:r>
      <w:r>
        <w:rPr>
          <w:rStyle w:val="StyleBoldUnderline"/>
        </w:rPr>
        <w:t xml:space="preserve"> to achieve that</w:t>
      </w:r>
      <w:r>
        <w:rPr>
          <w:sz w:val="16"/>
        </w:rPr>
        <w:t>,”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something likely to require Congress to impose new requirements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make such picks. Those changes, too, would need legislation. All five review group members are set to publicly promote their plans at a Senate Judiciary Committee hearing Tuesday. “</w:t>
      </w:r>
      <w:r w:rsidRPr="0078315E">
        <w:rPr>
          <w:rStyle w:val="StyleBoldUnderline"/>
          <w:highlight w:val="cyan"/>
        </w:rPr>
        <w:t>There are a few big things you</w:t>
      </w:r>
      <w:r>
        <w:rPr>
          <w:rStyle w:val="StyleBoldUnderline"/>
        </w:rPr>
        <w:t xml:space="preserve"> really </w:t>
      </w:r>
      <w:r w:rsidRPr="0078315E">
        <w:rPr>
          <w:rStyle w:val="StyleBoldUnderline"/>
          <w:highlight w:val="cyan"/>
        </w:rPr>
        <w:t>need Congress to do</w:t>
      </w:r>
      <w:r>
        <w:rPr>
          <w:sz w:val="16"/>
        </w:rPr>
        <w:t xml:space="preserve">. If you want to change the appointment mechanism for the [Foreign Intelligence Surveillance Court] or do any kind of structural reform of the FISC, you need it. </w:t>
      </w:r>
      <w:r w:rsidRPr="0078315E">
        <w:rPr>
          <w:rStyle w:val="StyleBoldUnderline"/>
          <w:highlight w:val="cyan"/>
        </w:rPr>
        <w:t>If you want to continue the</w:t>
      </w:r>
      <w:r>
        <w:rPr>
          <w:rStyle w:val="StyleBoldUnderline"/>
        </w:rPr>
        <w:t xml:space="preserve"> metadata </w:t>
      </w:r>
      <w:r w:rsidRPr="0078315E">
        <w:rPr>
          <w:rStyle w:val="StyleBoldUnderline"/>
          <w:highlight w:val="cyan"/>
        </w:rPr>
        <w:t>program</w:t>
      </w:r>
      <w:r>
        <w:rPr>
          <w:rStyle w:val="StyleBoldUnderline"/>
        </w:rPr>
        <w:t xml:space="preserve"> in some form, </w:t>
      </w:r>
      <w:r w:rsidRPr="0078315E">
        <w:rPr>
          <w:rStyle w:val="StyleBoldUnderline"/>
          <w:highlight w:val="cyan"/>
        </w:rPr>
        <w:t>but reform it</w:t>
      </w:r>
      <w:r>
        <w:rPr>
          <w:rStyle w:val="StyleBoldUnderline"/>
        </w:rPr>
        <w:t xml:space="preserve"> in any way, </w:t>
      </w:r>
      <w:r w:rsidRPr="0078315E">
        <w:rPr>
          <w:rStyle w:val="Emphasis"/>
          <w:highlight w:val="cyan"/>
        </w:rPr>
        <w:t>you need an act of Congress</w:t>
      </w:r>
      <w:r w:rsidRPr="0078315E">
        <w:rPr>
          <w:rStyle w:val="StyleBoldUnderline"/>
          <w:highlight w:val="cyan"/>
        </w:rPr>
        <w:t>,” said</w:t>
      </w:r>
      <w:r>
        <w:rPr>
          <w:rStyle w:val="StyleBoldUnderline"/>
        </w:rPr>
        <w:t xml:space="preserve"> </w:t>
      </w:r>
      <w:r>
        <w:rPr>
          <w:sz w:val="16"/>
        </w:rPr>
        <w:t xml:space="preserve">Ben </w:t>
      </w:r>
      <w:r w:rsidRPr="0078315E">
        <w:rPr>
          <w:rStyle w:val="StyleBoldUnderline"/>
          <w:highlight w:val="cyan"/>
        </w:rPr>
        <w:t>Wittes</w:t>
      </w:r>
      <w:r>
        <w:rPr>
          <w:rStyle w:val="StyleBoldUnderline"/>
        </w:rPr>
        <w:t xml:space="preserve"> of the Brookings Institution</w:t>
      </w:r>
      <w:r>
        <w:rPr>
          <w:sz w:val="16"/>
        </w:rPr>
        <w:t>.</w:t>
      </w:r>
    </w:p>
    <w:p w:rsidR="00986C35" w:rsidRPr="00F07437" w:rsidRDefault="00986C35" w:rsidP="00986C35">
      <w:pPr>
        <w:rPr>
          <w:sz w:val="16"/>
        </w:rPr>
      </w:pPr>
    </w:p>
    <w:p w:rsidR="00986C35" w:rsidRDefault="00986C35" w:rsidP="00986C35">
      <w:pPr>
        <w:pStyle w:val="Heading4"/>
      </w:pPr>
      <w:r>
        <w:t>Can’t be done unilaterally</w:t>
      </w:r>
    </w:p>
    <w:p w:rsidR="00986C35" w:rsidRPr="003A6354" w:rsidRDefault="00986C35" w:rsidP="003A6354">
      <w:r w:rsidRPr="003A6354">
        <w:rPr>
          <w:rStyle w:val="StyleStyleBold12pt"/>
        </w:rPr>
        <w:t>Sasso</w:t>
      </w:r>
      <w:r w:rsidRPr="003A6354">
        <w:t xml:space="preserve">, </w:t>
      </w:r>
      <w:r w:rsidRPr="003A6354">
        <w:rPr>
          <w:rStyle w:val="StyleStyleBold12pt"/>
        </w:rPr>
        <w:t>14</w:t>
      </w:r>
    </w:p>
    <w:p w:rsidR="00986C35" w:rsidRDefault="00986C35" w:rsidP="00986C35">
      <w:r w:rsidRPr="001B70B6">
        <w:t>Brendan Sasso, National Journal, 3/27/14, Obama</w:t>
      </w:r>
      <w:r>
        <w:t xml:space="preserve"> Asks Congress to End NSA Mass Surveillance, www.nationaljournal.com/tech/obama-asks-congress-to-end-nsa-mass-surveillance-20140327</w:t>
      </w:r>
    </w:p>
    <w:p w:rsidR="00986C35" w:rsidRDefault="00986C35" w:rsidP="00986C35"/>
    <w:p w:rsidR="00986C35" w:rsidRDefault="00986C35" w:rsidP="00986C35">
      <w:pPr>
        <w:rPr>
          <w:rStyle w:val="StyleBoldUnderline"/>
        </w:rPr>
      </w:pPr>
      <w:r>
        <w:rPr>
          <w:sz w:val="16"/>
        </w:rPr>
        <w:lastRenderedPageBreak/>
        <w:t xml:space="preserve">President </w:t>
      </w:r>
      <w:r w:rsidRPr="0078315E">
        <w:rPr>
          <w:rStyle w:val="StyleBoldUnderline"/>
          <w:highlight w:val="cyan"/>
        </w:rPr>
        <w:t>Obama outlined his</w:t>
      </w:r>
      <w:r>
        <w:rPr>
          <w:rStyle w:val="StyleBoldUnderline"/>
        </w:rPr>
        <w:t xml:space="preserve"> plan</w:t>
      </w:r>
      <w:r>
        <w:rPr>
          <w:sz w:val="16"/>
        </w:rPr>
        <w:t xml:space="preserve"> Thursday </w:t>
      </w:r>
      <w:r w:rsidRPr="0078315E">
        <w:rPr>
          <w:rStyle w:val="StyleBoldUnderline"/>
          <w:highlight w:val="cyan"/>
        </w:rPr>
        <w:t>to end</w:t>
      </w:r>
      <w:r>
        <w:rPr>
          <w:rStyle w:val="StyleBoldUnderline"/>
        </w:rPr>
        <w:t xml:space="preserve"> the </w:t>
      </w:r>
      <w:r w:rsidRPr="0078315E">
        <w:rPr>
          <w:rStyle w:val="StyleBoldUnderline"/>
          <w:highlight w:val="cyan"/>
        </w:rPr>
        <w:t>N</w:t>
      </w:r>
      <w:r w:rsidRPr="00554E0F">
        <w:rPr>
          <w:sz w:val="16"/>
        </w:rPr>
        <w:t>ational</w:t>
      </w:r>
      <w:r>
        <w:rPr>
          <w:sz w:val="16"/>
        </w:rPr>
        <w:t xml:space="preserve"> </w:t>
      </w:r>
      <w:r w:rsidRPr="0078315E">
        <w:rPr>
          <w:rStyle w:val="StyleBoldUnderline"/>
          <w:highlight w:val="cyan"/>
        </w:rPr>
        <w:t>S</w:t>
      </w:r>
      <w:r w:rsidRPr="00554E0F">
        <w:rPr>
          <w:sz w:val="16"/>
        </w:rPr>
        <w:t>ecurity</w:t>
      </w:r>
      <w:r>
        <w:rPr>
          <w:sz w:val="16"/>
        </w:rPr>
        <w:t xml:space="preserve"> </w:t>
      </w:r>
      <w:r w:rsidRPr="0078315E">
        <w:rPr>
          <w:rStyle w:val="StyleBoldUnderline"/>
          <w:highlight w:val="cyan"/>
        </w:rPr>
        <w:t>A</w:t>
      </w:r>
      <w:r>
        <w:rPr>
          <w:sz w:val="16"/>
        </w:rPr>
        <w:t xml:space="preserve">gency's </w:t>
      </w:r>
      <w:r>
        <w:rPr>
          <w:rStyle w:val="StyleBoldUnderline"/>
        </w:rPr>
        <w:t xml:space="preserve">controversial practice of </w:t>
      </w:r>
      <w:r w:rsidRPr="0078315E">
        <w:rPr>
          <w:rStyle w:val="StyleBoldUnderline"/>
          <w:highlight w:val="cyan"/>
        </w:rPr>
        <w:t>collecting</w:t>
      </w:r>
      <w:r>
        <w:rPr>
          <w:rStyle w:val="StyleBoldUnderline"/>
        </w:rPr>
        <w:t xml:space="preserve"> records on millions of U.S. </w:t>
      </w:r>
      <w:r w:rsidRPr="0078315E">
        <w:rPr>
          <w:rStyle w:val="StyleBoldUnderline"/>
          <w:highlight w:val="cyan"/>
        </w:rPr>
        <w:t>phone calls</w:t>
      </w:r>
      <w:r w:rsidRPr="0078315E">
        <w:rPr>
          <w:sz w:val="16"/>
          <w:highlight w:val="cyan"/>
        </w:rPr>
        <w:t xml:space="preserve">. </w:t>
      </w:r>
      <w:r w:rsidRPr="0078315E">
        <w:rPr>
          <w:rStyle w:val="StyleBoldUnderline"/>
          <w:highlight w:val="cyan"/>
        </w:rPr>
        <w:t>But the program will continue as</w:t>
      </w:r>
      <w:r>
        <w:rPr>
          <w:rStyle w:val="StyleBoldUnderline"/>
        </w:rPr>
        <w:t xml:space="preserve"> </w:t>
      </w:r>
      <w:r>
        <w:rPr>
          <w:sz w:val="16"/>
        </w:rPr>
        <w:t xml:space="preserve">it </w:t>
      </w:r>
      <w:r w:rsidRPr="0078315E">
        <w:rPr>
          <w:rStyle w:val="StyleBoldUnderline"/>
          <w:highlight w:val="cyan"/>
        </w:rPr>
        <w:t>is</w:t>
      </w:r>
      <w:r>
        <w:rPr>
          <w:rStyle w:val="StyleBoldUnderline"/>
        </w:rPr>
        <w:t xml:space="preserve"> </w:t>
      </w:r>
      <w:r>
        <w:rPr>
          <w:sz w:val="16"/>
        </w:rPr>
        <w:t xml:space="preserve">currently structured </w:t>
      </w:r>
      <w:r w:rsidRPr="0078315E">
        <w:rPr>
          <w:rStyle w:val="StyleBoldUnderline"/>
          <w:highlight w:val="cyan"/>
        </w:rPr>
        <w:t>until Congress can pass the president's proposal</w:t>
      </w:r>
      <w:r>
        <w:rPr>
          <w:sz w:val="16"/>
        </w:rPr>
        <w:t xml:space="preserve">—or something similar. Under Obama's plan, the vast database of phone records would stay in the hands of the phone companies. To access data on a particular target, the NSA would have to first obtain an order from the Foreign Intelligence Surveillance Court. The NSA would be able to bypass the court process for an "emergency situation." Those orders would force the phone companies to provide data, such as incoming and outgoing phone numbers and call times, on an ongoing basis. The phone companies would also have to provide technical assistance to ensure the government can easily mine though the records. A senior administration official said the phone companies would likely receive money to cover their compliance expenses, although the details haven't been worked out yet. The phone companies would oppose any new data retention mandate, but Obama's plan would not force them to hold the data longer than they already do under federal rules. "I am confident that this approach can provide our intelligence and law-enforcement professionals the information they need to keep us safe while addressing the legitimate privacy concerns that have been raised," President Obama said in a statement. The administration's current authority from the FISC to collect vast batches of records from the phone companies is set to expire Friday. Given that Congress won't be able to enact any reforms before then, the administration plans to ask the court to extend the program in its current form for an additional 90 days. Privacy groups and some lawmakers, including Democratic Senate Judiciary Committee Chairman Patrick Leahy, have said the president should let the program lapse. But the president argued that </w:t>
      </w:r>
      <w:r w:rsidRPr="0078315E">
        <w:rPr>
          <w:rStyle w:val="StyleBoldUnderline"/>
          <w:highlight w:val="cyan"/>
        </w:rPr>
        <w:t>having some</w:t>
      </w:r>
      <w:r>
        <w:rPr>
          <w:rStyle w:val="StyleBoldUnderline"/>
        </w:rPr>
        <w:t xml:space="preserve"> </w:t>
      </w:r>
      <w:r w:rsidRPr="0078315E">
        <w:rPr>
          <w:rStyle w:val="StyleBoldUnderline"/>
          <w:highlight w:val="cyan"/>
        </w:rPr>
        <w:t>capability to mine</w:t>
      </w:r>
      <w:r>
        <w:rPr>
          <w:rStyle w:val="StyleBoldUnderline"/>
        </w:rPr>
        <w:t xml:space="preserve"> through </w:t>
      </w:r>
      <w:r w:rsidRPr="0078315E">
        <w:rPr>
          <w:rStyle w:val="StyleBoldUnderline"/>
          <w:highlight w:val="cyan"/>
        </w:rPr>
        <w:t>phone records</w:t>
      </w:r>
      <w:r>
        <w:rPr>
          <w:rStyle w:val="StyleBoldUnderline"/>
        </w:rPr>
        <w:t xml:space="preserve"> to track possible terrorist </w:t>
      </w:r>
      <w:r w:rsidRPr="0078315E">
        <w:rPr>
          <w:rStyle w:val="StyleBoldUnderline"/>
          <w:highlight w:val="cyan"/>
        </w:rPr>
        <w:t xml:space="preserve">plots is </w:t>
      </w:r>
      <w:r w:rsidRPr="0078315E">
        <w:rPr>
          <w:rStyle w:val="Emphasis"/>
          <w:highlight w:val="cyan"/>
        </w:rPr>
        <w:t>critical for national security</w:t>
      </w:r>
      <w:r>
        <w:rPr>
          <w:sz w:val="16"/>
        </w:rPr>
        <w:t xml:space="preserve">. He maintained that </w:t>
      </w:r>
      <w:r w:rsidRPr="0078315E">
        <w:rPr>
          <w:rStyle w:val="Emphasis"/>
          <w:highlight w:val="cyan"/>
        </w:rPr>
        <w:t>he can't impose</w:t>
      </w:r>
      <w:r>
        <w:rPr>
          <w:rStyle w:val="Emphasis"/>
        </w:rPr>
        <w:t xml:space="preserve"> the </w:t>
      </w:r>
      <w:r w:rsidRPr="0078315E">
        <w:rPr>
          <w:rStyle w:val="Emphasis"/>
          <w:highlight w:val="cyan"/>
        </w:rPr>
        <w:t>changes unilaterally</w:t>
      </w:r>
      <w:r w:rsidRPr="0078315E">
        <w:rPr>
          <w:rStyle w:val="StyleBoldUnderline"/>
          <w:highlight w:val="cyan"/>
        </w:rPr>
        <w:t xml:space="preserve"> because "legislation will be needed to permit</w:t>
      </w:r>
      <w:r>
        <w:rPr>
          <w:rStyle w:val="StyleBoldUnderline"/>
        </w:rPr>
        <w:t xml:space="preserve"> </w:t>
      </w:r>
      <w:r w:rsidRPr="0078315E">
        <w:rPr>
          <w:rStyle w:val="StyleBoldUnderline"/>
          <w:highlight w:val="cyan"/>
        </w:rPr>
        <w:t>the government to obtain</w:t>
      </w:r>
      <w:r>
        <w:rPr>
          <w:rStyle w:val="StyleBoldUnderline"/>
        </w:rPr>
        <w:t xml:space="preserve"> this </w:t>
      </w:r>
      <w:r w:rsidRPr="0078315E">
        <w:rPr>
          <w:rStyle w:val="StyleBoldUnderline"/>
          <w:highlight w:val="cyan"/>
        </w:rPr>
        <w:t>information with the speed and in the manner</w:t>
      </w:r>
      <w:r>
        <w:rPr>
          <w:rStyle w:val="StyleBoldUnderline"/>
        </w:rPr>
        <w:t xml:space="preserve"> that will be </w:t>
      </w:r>
      <w:r w:rsidRPr="0078315E">
        <w:rPr>
          <w:rStyle w:val="StyleBoldUnderline"/>
          <w:highlight w:val="cyan"/>
        </w:rPr>
        <w:t>required to make</w:t>
      </w:r>
      <w:r>
        <w:rPr>
          <w:rStyle w:val="StyleBoldUnderline"/>
        </w:rPr>
        <w:t xml:space="preserve"> </w:t>
      </w:r>
      <w:r w:rsidRPr="0078315E">
        <w:rPr>
          <w:rStyle w:val="StyleBoldUnderline"/>
          <w:highlight w:val="cyan"/>
        </w:rPr>
        <w:t>this approach workable</w:t>
      </w:r>
      <w:r>
        <w:rPr>
          <w:rStyle w:val="StyleBoldUnderline"/>
        </w:rPr>
        <w:t>."</w:t>
      </w:r>
    </w:p>
    <w:p w:rsidR="00986C35" w:rsidRPr="00F07437" w:rsidRDefault="00986C35" w:rsidP="00986C35">
      <w:pPr>
        <w:rPr>
          <w:sz w:val="16"/>
        </w:rPr>
      </w:pPr>
    </w:p>
    <w:p w:rsidR="00986C35" w:rsidRDefault="00986C35" w:rsidP="00986C35">
      <w:pPr>
        <w:pStyle w:val="Heading4"/>
      </w:pPr>
      <w:r>
        <w:t>Congressional action key to avoid NSA lawsuits that kill surveillance authority</w:t>
      </w:r>
    </w:p>
    <w:p w:rsidR="00986C35" w:rsidRPr="001B70B6" w:rsidRDefault="00986C35" w:rsidP="00986C35">
      <w:pPr>
        <w:rPr>
          <w:rStyle w:val="StyleStyleBold12pt"/>
        </w:rPr>
      </w:pPr>
      <w:r>
        <w:rPr>
          <w:rStyle w:val="StyleStyleBold12pt"/>
        </w:rPr>
        <w:t>Nelson, 14</w:t>
      </w:r>
    </w:p>
    <w:p w:rsidR="00986C35" w:rsidRDefault="00986C35" w:rsidP="00986C35">
      <w:r w:rsidRPr="001B70B6">
        <w:t>Steven Nelson, US News and World Report, 3/27/14, Obama's NSA Reform Package May Hamstring Privacy Lawsuits, www.usnews.com/news/articles/2014/03/27/</w:t>
      </w:r>
      <w:r w:rsidRPr="00074895">
        <w:t>obamas-nsa-reform-package-may-hamstring-privacy-lawsuits</w:t>
      </w:r>
    </w:p>
    <w:p w:rsidR="00986C35" w:rsidRPr="00074895" w:rsidRDefault="00986C35" w:rsidP="00986C35"/>
    <w:p w:rsidR="00986C35" w:rsidRDefault="00986C35" w:rsidP="00986C35">
      <w:r w:rsidRPr="00047F98">
        <w:rPr>
          <w:rStyle w:val="IntenseEmphasis"/>
          <w:highlight w:val="cyan"/>
        </w:rPr>
        <w:t>If Obama and Congress</w:t>
      </w:r>
      <w:r w:rsidRPr="00047F98">
        <w:rPr>
          <w:rStyle w:val="IntenseEmphasis"/>
        </w:rPr>
        <w:t xml:space="preserve"> do </w:t>
      </w:r>
      <w:r w:rsidRPr="00047F98">
        <w:rPr>
          <w:rStyle w:val="IntenseEmphasis"/>
          <w:highlight w:val="cyan"/>
        </w:rPr>
        <w:t>agree</w:t>
      </w:r>
      <w:r w:rsidRPr="00047F98">
        <w:rPr>
          <w:rStyle w:val="IntenseEmphasis"/>
        </w:rPr>
        <w:t xml:space="preserve"> to permanently proscribe mass phone record collection</w:t>
      </w:r>
      <w:r w:rsidRPr="00047F98">
        <w:rPr>
          <w:rStyle w:val="IntenseEmphasis"/>
          <w:highlight w:val="cyan"/>
        </w:rPr>
        <w:t>, that may kill lawsuits seeking</w:t>
      </w:r>
      <w:r w:rsidRPr="00047F98">
        <w:rPr>
          <w:rStyle w:val="IntenseEmphasis"/>
        </w:rPr>
        <w:t xml:space="preserve"> a </w:t>
      </w:r>
      <w:r w:rsidRPr="00047F98">
        <w:rPr>
          <w:rStyle w:val="IntenseEmphasis"/>
          <w:highlight w:val="cyan"/>
        </w:rPr>
        <w:t>finding</w:t>
      </w:r>
      <w:r w:rsidRPr="00047F98">
        <w:rPr>
          <w:rStyle w:val="IntenseEmphasis"/>
        </w:rPr>
        <w:t xml:space="preserve"> that </w:t>
      </w:r>
      <w:r w:rsidRPr="00047F98">
        <w:rPr>
          <w:rStyle w:val="IntenseEmphasis"/>
          <w:highlight w:val="cyan"/>
        </w:rPr>
        <w:t>the program</w:t>
      </w:r>
      <w:r w:rsidRPr="00047F98">
        <w:rPr>
          <w:rStyle w:val="IntenseEmphasis"/>
        </w:rPr>
        <w:t xml:space="preserve"> is </w:t>
      </w:r>
      <w:r w:rsidRPr="00047F98">
        <w:rPr>
          <w:rStyle w:val="IntenseEmphasis"/>
          <w:highlight w:val="cyan"/>
        </w:rPr>
        <w:t>unconstitutional</w:t>
      </w:r>
      <w:r w:rsidRPr="00047F98">
        <w:t xml:space="preserve"> </w:t>
      </w:r>
      <w:r w:rsidRPr="00047F98">
        <w:rPr>
          <w:rStyle w:val="IntenseEmphasis"/>
        </w:rPr>
        <w:t>and updated Supreme Court guidance on government surveillance</w:t>
      </w:r>
      <w:r w:rsidRPr="00047F98">
        <w:t>, three legal experts on mootness say.</w:t>
      </w:r>
    </w:p>
    <w:p w:rsidR="00986C35" w:rsidRDefault="00986C35" w:rsidP="00986C35">
      <w:r w:rsidRPr="00047F98">
        <w:t>“</w:t>
      </w:r>
      <w:r w:rsidRPr="00047F98">
        <w:rPr>
          <w:rStyle w:val="IntenseEmphasis"/>
        </w:rPr>
        <w:t>The court can only enjoin programs that will continue into the future, not programs that existed in the past</w:t>
      </w:r>
      <w:r w:rsidRPr="00047F98">
        <w:t>,” says Douglas Laycock, a professor at the University of Virginia Law School.</w:t>
      </w:r>
    </w:p>
    <w:p w:rsidR="00986C35" w:rsidRDefault="00986C35" w:rsidP="00986C35">
      <w:r w:rsidRPr="00047F98">
        <w:rPr>
          <w:rStyle w:val="IntenseEmphasis"/>
          <w:highlight w:val="cyan"/>
        </w:rPr>
        <w:t>There are six major lawsuits</w:t>
      </w:r>
      <w:r w:rsidRPr="00074895">
        <w:rPr>
          <w:rStyle w:val="IntenseEmphasis"/>
        </w:rPr>
        <w:t xml:space="preserve"> challenging the program</w:t>
      </w:r>
      <w:r>
        <w:t>. Each of the lawsuits seek declarations that the program is unconstitutional and permanent injunctions ending it.</w:t>
      </w:r>
    </w:p>
    <w:p w:rsidR="00986C35" w:rsidRDefault="00986C35" w:rsidP="00986C35">
      <w:r>
        <w:t>Conservative legal activist Larry Klayman, unlike other challengers, seeks damages from Verizon and U.S. officials – which may keep his two cases alive, experts say. Cases brought by the Electronic Frontier Foundation, the American Civil Liberties Union and Sen. Rand Paul, R-Ky., do not seek damages.</w:t>
      </w:r>
    </w:p>
    <w:p w:rsidR="00986C35" w:rsidRDefault="00986C35" w:rsidP="00986C35">
      <w:r>
        <w:t>“</w:t>
      </w:r>
      <w:r w:rsidRPr="00047F98">
        <w:rPr>
          <w:rStyle w:val="IntenseEmphasis"/>
          <w:highlight w:val="cyan"/>
        </w:rPr>
        <w:t>If the change comes in the form of a formal statute</w:t>
      </w:r>
      <w:r>
        <w:t xml:space="preserve">, </w:t>
      </w:r>
      <w:r w:rsidRPr="00047F98">
        <w:rPr>
          <w:rStyle w:val="IntenseEmphasis"/>
          <w:highlight w:val="cyan"/>
        </w:rPr>
        <w:t>rather than</w:t>
      </w:r>
      <w:r w:rsidRPr="00074895">
        <w:rPr>
          <w:rStyle w:val="IntenseEmphasis"/>
        </w:rPr>
        <w:t xml:space="preserve"> simply an </w:t>
      </w:r>
      <w:r w:rsidRPr="00047F98">
        <w:rPr>
          <w:rStyle w:val="IntenseEmphasis"/>
          <w:highlight w:val="cyan"/>
        </w:rPr>
        <w:t>executive branch discretionary decision</w:t>
      </w:r>
      <w:r>
        <w:t xml:space="preserve">, and there is no issue of past damages </w:t>
      </w:r>
      <w:r w:rsidRPr="00074895">
        <w:rPr>
          <w:rStyle w:val="IntenseEmphasis"/>
        </w:rPr>
        <w:t xml:space="preserve">… I would put my money on </w:t>
      </w:r>
      <w:r w:rsidRPr="00047F98">
        <w:rPr>
          <w:rStyle w:val="IntenseEmphasis"/>
          <w:highlight w:val="cyan"/>
        </w:rPr>
        <w:t>the judiciary's finding the issue moo</w:t>
      </w:r>
      <w:r w:rsidRPr="00047F98">
        <w:rPr>
          <w:highlight w:val="cyan"/>
        </w:rPr>
        <w:t>t</w:t>
      </w:r>
      <w:r>
        <w:t>,” says Martin Redish, a professor at the Northwestern University School of Law.</w:t>
      </w:r>
    </w:p>
    <w:p w:rsidR="00986C35" w:rsidRPr="001B70B6" w:rsidRDefault="00986C35" w:rsidP="00986C35"/>
    <w:p w:rsidR="00986C35" w:rsidRDefault="00986C35" w:rsidP="00986C35"/>
    <w:p w:rsidR="00986C35" w:rsidRDefault="00986C35" w:rsidP="00986C35"/>
    <w:p w:rsidR="00986C35" w:rsidRDefault="00986C35" w:rsidP="00986C35"/>
    <w:p w:rsidR="00986C35" w:rsidRDefault="00986C35" w:rsidP="00986C35"/>
    <w:p w:rsidR="00986C35" w:rsidRPr="006D50C2" w:rsidRDefault="00986C35" w:rsidP="00986C35"/>
    <w:p w:rsidR="00986C35" w:rsidRDefault="00986C35" w:rsidP="004A621E">
      <w:pPr>
        <w:pStyle w:val="Heading1"/>
      </w:pPr>
      <w:r>
        <w:lastRenderedPageBreak/>
        <w:t>Impacts</w:t>
      </w:r>
      <w:r w:rsidR="00E9526B">
        <w:t xml:space="preserve"> – Program Good</w:t>
      </w:r>
    </w:p>
    <w:p w:rsidR="00986C35" w:rsidRDefault="00986C35" w:rsidP="00986C35"/>
    <w:p w:rsidR="004A621E" w:rsidRPr="0051450C" w:rsidRDefault="00E9526B" w:rsidP="004A621E">
      <w:pPr>
        <w:pStyle w:val="Heading2"/>
      </w:pPr>
      <w:r>
        <w:lastRenderedPageBreak/>
        <w:t>Mechanics</w:t>
      </w:r>
    </w:p>
    <w:p w:rsidR="00986C35" w:rsidRPr="003A6354" w:rsidRDefault="001222F7" w:rsidP="003A6354">
      <w:pPr>
        <w:pStyle w:val="Heading3"/>
      </w:pPr>
      <w:r w:rsidRPr="003A6354">
        <w:lastRenderedPageBreak/>
        <w:t>2NC Key to Program</w:t>
      </w:r>
    </w:p>
    <w:p w:rsidR="00986C35" w:rsidRDefault="00986C35" w:rsidP="00986C35"/>
    <w:p w:rsidR="00986C35" w:rsidRDefault="00986C35" w:rsidP="00986C35">
      <w:pPr>
        <w:pStyle w:val="Heading4"/>
      </w:pPr>
      <w:r>
        <w:t>vital to prevent entire program from expiring – but passage not guaranteed – fighting off efforts for stricter limits key</w:t>
      </w:r>
    </w:p>
    <w:p w:rsidR="00986C35" w:rsidRPr="00FC6BB3" w:rsidRDefault="00986C35" w:rsidP="00986C35">
      <w:pPr>
        <w:rPr>
          <w:rStyle w:val="StyleStyleBold12pt"/>
        </w:rPr>
      </w:pPr>
      <w:r>
        <w:rPr>
          <w:rStyle w:val="StyleStyleBold12pt"/>
        </w:rPr>
        <w:t>Gorman, 14</w:t>
      </w:r>
    </w:p>
    <w:p w:rsidR="00986C35" w:rsidRDefault="00986C35" w:rsidP="00986C35">
      <w:r w:rsidRPr="00FC6BB3">
        <w:t>Siobhan Gorman, WSJ, 3/25/14, Consensus</w:t>
      </w:r>
      <w:r>
        <w:t xml:space="preserve"> Nears to Overhaul NSA Phone Surveillance, online.wsj.com/news/articles/SB10001424052702304679404579461293671732298?mg=reno64-wsj&amp;url=http%3A%2F%2Fonline.wsj.com%2Farticle%2FSB10001424052702304679404579461293671732298.html</w:t>
      </w:r>
    </w:p>
    <w:p w:rsidR="00986C35" w:rsidRDefault="00986C35" w:rsidP="00986C35"/>
    <w:p w:rsidR="00986C35" w:rsidRDefault="00986C35" w:rsidP="00986C35">
      <w:r w:rsidRPr="0078315E">
        <w:rPr>
          <w:rStyle w:val="StyleBoldUnderline"/>
          <w:highlight w:val="cyan"/>
        </w:rPr>
        <w:t>The White House and congressional leaders have settled</w:t>
      </w:r>
      <w:r>
        <w:rPr>
          <w:rStyle w:val="StyleBoldUnderline"/>
        </w:rPr>
        <w:t xml:space="preserve"> on comparable proposals for ending the government's mass collection of telephone records</w:t>
      </w:r>
      <w:r>
        <w:t xml:space="preserve">, </w:t>
      </w:r>
      <w:r w:rsidRPr="0078315E">
        <w:rPr>
          <w:rStyle w:val="StyleBoldUnderline"/>
          <w:highlight w:val="cyan"/>
        </w:rPr>
        <w:t>signaling</w:t>
      </w:r>
      <w:r>
        <w:t xml:space="preserve"> the eventual </w:t>
      </w:r>
      <w:r>
        <w:rPr>
          <w:rStyle w:val="StyleBoldUnderline"/>
        </w:rPr>
        <w:t>end of</w:t>
      </w:r>
      <w:r>
        <w:t xml:space="preserve"> a practice that critics said had come to epitomize U.S. </w:t>
      </w:r>
      <w:r>
        <w:rPr>
          <w:rStyle w:val="StyleBoldUnderline"/>
        </w:rPr>
        <w:t>surveillance overreach</w:t>
      </w:r>
      <w:r>
        <w:t xml:space="preserve"> in the post-9/11 era.</w:t>
      </w:r>
    </w:p>
    <w:p w:rsidR="00986C35" w:rsidRDefault="00986C35" w:rsidP="00986C35">
      <w:r>
        <w:t xml:space="preserve">The </w:t>
      </w:r>
      <w:r>
        <w:rPr>
          <w:rStyle w:val="StyleBoldUnderline"/>
        </w:rPr>
        <w:t>proposals</w:t>
      </w:r>
      <w:r>
        <w:t xml:space="preserve">, offered in separate announcements on Tuesday, </w:t>
      </w:r>
      <w:r>
        <w:rPr>
          <w:rStyle w:val="StyleBoldUnderline"/>
        </w:rPr>
        <w:t xml:space="preserve">signified </w:t>
      </w:r>
      <w:r w:rsidRPr="0078315E">
        <w:rPr>
          <w:rStyle w:val="StyleBoldUnderline"/>
          <w:highlight w:val="cyan"/>
        </w:rPr>
        <w:t>a rapidly expanding consensus among lawmakers</w:t>
      </w:r>
      <w:r>
        <w:t xml:space="preserve">, </w:t>
      </w:r>
      <w:r>
        <w:rPr>
          <w:rStyle w:val="StyleBoldUnderline"/>
        </w:rPr>
        <w:t>intelligence agencies and civil-liberties groups on how to overhaul the National Security Agency program</w:t>
      </w:r>
      <w:r>
        <w:t>.</w:t>
      </w:r>
    </w:p>
    <w:p w:rsidR="00986C35" w:rsidRDefault="00986C35" w:rsidP="00986C35">
      <w:r w:rsidRPr="0078315E">
        <w:rPr>
          <w:rStyle w:val="StyleBoldUnderline"/>
          <w:highlight w:val="cyan"/>
        </w:rPr>
        <w:t xml:space="preserve">But the developments </w:t>
      </w:r>
      <w:r w:rsidRPr="0078315E">
        <w:rPr>
          <w:rStyle w:val="Emphasis"/>
          <w:highlight w:val="cyan"/>
        </w:rPr>
        <w:t>didn't offer assurance of quick</w:t>
      </w:r>
      <w:r>
        <w:rPr>
          <w:rStyle w:val="Emphasis"/>
        </w:rPr>
        <w:t xml:space="preserve"> congressional </w:t>
      </w:r>
      <w:r w:rsidRPr="0078315E">
        <w:rPr>
          <w:rStyle w:val="Emphasis"/>
          <w:highlight w:val="cyan"/>
        </w:rPr>
        <w:t>passage</w:t>
      </w:r>
      <w:r>
        <w:t xml:space="preserve">, </w:t>
      </w:r>
      <w:r w:rsidRPr="00FC6BB3">
        <w:rPr>
          <w:rStyle w:val="StyleBoldUnderline"/>
          <w:highlight w:val="cyan"/>
        </w:rPr>
        <w:t>which would require support from lawmakers who favor more limitations</w:t>
      </w:r>
      <w:r>
        <w:rPr>
          <w:rStyle w:val="StyleBoldUnderline"/>
        </w:rPr>
        <w:t xml:space="preserve"> on surveillance</w:t>
      </w:r>
      <w:r>
        <w:t xml:space="preserve">. </w:t>
      </w:r>
      <w:r w:rsidRPr="0078315E">
        <w:rPr>
          <w:rStyle w:val="StyleBoldUnderline"/>
          <w:highlight w:val="cyan"/>
        </w:rPr>
        <w:t>Moving any legislation through Congress in an election year will be challenging, particularly highly sensitive bills</w:t>
      </w:r>
      <w:r>
        <w:t>.</w:t>
      </w:r>
    </w:p>
    <w:p w:rsidR="00986C35" w:rsidRDefault="00986C35" w:rsidP="00986C35">
      <w:r>
        <w:t xml:space="preserve">Yet, </w:t>
      </w:r>
      <w:r w:rsidRPr="0078315E">
        <w:rPr>
          <w:rStyle w:val="Emphasis"/>
          <w:highlight w:val="cyan"/>
        </w:rPr>
        <w:t>the clock is ticking</w:t>
      </w:r>
      <w:r>
        <w:rPr>
          <w:rStyle w:val="StyleBoldUnderline"/>
        </w:rPr>
        <w:t xml:space="preserve">. </w:t>
      </w:r>
      <w:r w:rsidRPr="0078315E">
        <w:rPr>
          <w:rStyle w:val="StyleBoldUnderline"/>
          <w:highlight w:val="cyan"/>
        </w:rPr>
        <w:t>If Congress doesn't approve a revamped</w:t>
      </w:r>
      <w:r>
        <w:rPr>
          <w:rStyle w:val="StyleBoldUnderline"/>
        </w:rPr>
        <w:t xml:space="preserve"> version of the </w:t>
      </w:r>
      <w:r w:rsidRPr="0078315E">
        <w:rPr>
          <w:rStyle w:val="StyleBoldUnderline"/>
          <w:highlight w:val="cyan"/>
        </w:rPr>
        <w:t xml:space="preserve">program, the current one is </w:t>
      </w:r>
      <w:r w:rsidRPr="000C5BBC">
        <w:rPr>
          <w:rStyle w:val="Emphasis"/>
          <w:highlight w:val="cyan"/>
        </w:rPr>
        <w:t>likely to end</w:t>
      </w:r>
      <w:r w:rsidRPr="000C5BBC">
        <w:rPr>
          <w:rStyle w:val="Emphasis"/>
        </w:rPr>
        <w:t xml:space="preserve"> </w:t>
      </w:r>
      <w:r w:rsidRPr="000C5BBC">
        <w:rPr>
          <w:rStyle w:val="Emphasis"/>
          <w:highlight w:val="cyan"/>
        </w:rPr>
        <w:t>when the law</w:t>
      </w:r>
      <w:r w:rsidRPr="000C5BBC">
        <w:rPr>
          <w:rStyle w:val="Emphasis"/>
        </w:rPr>
        <w:t xml:space="preserve"> that authorizes it </w:t>
      </w:r>
      <w:r w:rsidRPr="000C5BBC">
        <w:rPr>
          <w:rStyle w:val="Emphasis"/>
          <w:highlight w:val="cyan"/>
        </w:rPr>
        <w:t>expires</w:t>
      </w:r>
      <w:r w:rsidRPr="00FC6BB3">
        <w:rPr>
          <w:rStyle w:val="StyleBoldUnderline"/>
        </w:rPr>
        <w:t xml:space="preserve"> next year</w:t>
      </w:r>
      <w:r>
        <w:t>, lawmakers say.</w:t>
      </w:r>
    </w:p>
    <w:p w:rsidR="00986C35" w:rsidRPr="001222F7" w:rsidRDefault="00986C35" w:rsidP="00986C35">
      <w:r>
        <w:rPr>
          <w:rStyle w:val="StyleBoldUnderline"/>
        </w:rPr>
        <w:t>The emerging agreement</w:t>
      </w:r>
      <w:r>
        <w:t xml:space="preserve">, coming nine months after revelations by former NSA contractor Edward Snowden last year stoked international anger over U.S. spying practices, </w:t>
      </w:r>
      <w:r>
        <w:rPr>
          <w:rStyle w:val="StyleBoldUnderline"/>
        </w:rPr>
        <w:t>represents the most significant development in the debate to date</w:t>
      </w:r>
      <w:r>
        <w:t>. The proposals from the White House and House intelligence committee both would replace a system reliant on daily data feeds to the NSA with one that directs phone companies to conduct individual searches of their data on the NSA's behalf.</w:t>
      </w:r>
    </w:p>
    <w:p w:rsidR="00986C35" w:rsidRDefault="00986C35" w:rsidP="00986C35">
      <w:pPr>
        <w:rPr>
          <w:sz w:val="14"/>
        </w:rPr>
      </w:pPr>
    </w:p>
    <w:p w:rsidR="001222F7" w:rsidRPr="0097669A" w:rsidRDefault="001222F7" w:rsidP="001222F7">
      <w:pPr>
        <w:pStyle w:val="Heading4"/>
        <w:rPr>
          <w:b w:val="0"/>
        </w:rPr>
      </w:pPr>
      <w:r>
        <w:t xml:space="preserve">Reform bill makes NSA legitimate and independently key to </w:t>
      </w:r>
      <w:r w:rsidR="0097669A">
        <w:t xml:space="preserve">program </w:t>
      </w:r>
      <w:r>
        <w:t xml:space="preserve">effectiveness </w:t>
      </w:r>
      <w:r w:rsidR="00535F3E">
        <w:t xml:space="preserve">– closes </w:t>
      </w:r>
      <w:r w:rsidR="0097669A">
        <w:t xml:space="preserve">massive </w:t>
      </w:r>
      <w:r>
        <w:t>cell phone loopholes</w:t>
      </w:r>
      <w:r w:rsidR="0097669A">
        <w:t xml:space="preserve"> – </w:t>
      </w:r>
      <w:r w:rsidR="0097669A">
        <w:rPr>
          <w:b w:val="0"/>
        </w:rPr>
        <w:t>studies  that it isn’t key to solve terror all assume status quo program</w:t>
      </w:r>
    </w:p>
    <w:p w:rsidR="001222F7" w:rsidRDefault="001222F7" w:rsidP="001222F7">
      <w:r>
        <w:t xml:space="preserve">Ken </w:t>
      </w:r>
      <w:r>
        <w:rPr>
          <w:rStyle w:val="StyleStyleBold12pt"/>
        </w:rPr>
        <w:t>Dilanian</w:t>
      </w:r>
      <w:r>
        <w:t xml:space="preserve">, LA Times, </w:t>
      </w:r>
      <w:r>
        <w:rPr>
          <w:rStyle w:val="StyleStyleBold12pt"/>
        </w:rPr>
        <w:t>3/25</w:t>
      </w:r>
      <w:r>
        <w:t>/14, Obama's NSA compromise plan wins initial praise, www.latimes.com/nation/la-na-nsa-phone-records-20140326,0,6343193.story#axzz2x5mjhHdG</w:t>
      </w:r>
    </w:p>
    <w:p w:rsidR="001222F7" w:rsidRDefault="001222F7" w:rsidP="001222F7"/>
    <w:p w:rsidR="001222F7" w:rsidRDefault="001222F7" w:rsidP="001222F7">
      <w:pPr>
        <w:rPr>
          <w:rStyle w:val="StyleBoldUnderline"/>
        </w:rPr>
      </w:pPr>
      <w:r>
        <w:rPr>
          <w:sz w:val="16"/>
        </w:rPr>
        <w:t xml:space="preserve">President </w:t>
      </w:r>
      <w:r w:rsidRPr="0078315E">
        <w:rPr>
          <w:rStyle w:val="StyleBoldUnderline"/>
          <w:highlight w:val="cyan"/>
        </w:rPr>
        <w:t>Obama's</w:t>
      </w:r>
      <w:r>
        <w:rPr>
          <w:rStyle w:val="StyleBoldUnderline"/>
        </w:rPr>
        <w:t xml:space="preserve"> new </w:t>
      </w:r>
      <w:r w:rsidRPr="0078315E">
        <w:rPr>
          <w:rStyle w:val="StyleBoldUnderline"/>
          <w:highlight w:val="cyan"/>
        </w:rPr>
        <w:t>plan for the N</w:t>
      </w:r>
      <w:r w:rsidRPr="0078315E">
        <w:rPr>
          <w:sz w:val="16"/>
          <w:highlight w:val="cyan"/>
        </w:rPr>
        <w:t>a</w:t>
      </w:r>
      <w:r>
        <w:rPr>
          <w:sz w:val="16"/>
        </w:rPr>
        <w:t xml:space="preserve">tional </w:t>
      </w:r>
      <w:r w:rsidRPr="0078315E">
        <w:rPr>
          <w:rStyle w:val="StyleBoldUnderline"/>
          <w:highlight w:val="cyan"/>
        </w:rPr>
        <w:t>S</w:t>
      </w:r>
      <w:r>
        <w:rPr>
          <w:sz w:val="16"/>
        </w:rPr>
        <w:t xml:space="preserve">ecurity </w:t>
      </w:r>
      <w:r w:rsidRPr="0078315E">
        <w:rPr>
          <w:rStyle w:val="StyleBoldUnderline"/>
          <w:highlight w:val="cyan"/>
        </w:rPr>
        <w:t>A</w:t>
      </w:r>
      <w:r>
        <w:rPr>
          <w:rStyle w:val="StyleBoldUnderline"/>
        </w:rPr>
        <w:t xml:space="preserve">gency </w:t>
      </w:r>
      <w:r w:rsidRPr="0078315E">
        <w:rPr>
          <w:rStyle w:val="StyleBoldUnderline"/>
          <w:highlight w:val="cyan"/>
        </w:rPr>
        <w:t>would</w:t>
      </w:r>
      <w:r>
        <w:rPr>
          <w:rStyle w:val="StyleBoldUnderline"/>
        </w:rPr>
        <w:t xml:space="preserve"> significantly </w:t>
      </w:r>
      <w:r w:rsidRPr="0078315E">
        <w:rPr>
          <w:rStyle w:val="StyleBoldUnderline"/>
          <w:highlight w:val="cyan"/>
        </w:rPr>
        <w:t>curb its authority</w:t>
      </w:r>
      <w:r>
        <w:rPr>
          <w:rStyle w:val="StyleBoldUnderline"/>
        </w:rPr>
        <w:t xml:space="preserve">, ending its vast collection of Americans' telephone records, </w:t>
      </w:r>
      <w:r w:rsidRPr="0078315E">
        <w:rPr>
          <w:rStyle w:val="StyleBoldUnderline"/>
          <w:highlight w:val="cyan"/>
        </w:rPr>
        <w:t>but</w:t>
      </w:r>
      <w:r>
        <w:rPr>
          <w:rStyle w:val="StyleBoldUnderline"/>
        </w:rPr>
        <w:t xml:space="preserve"> at the same time </w:t>
      </w:r>
      <w:r w:rsidRPr="0078315E">
        <w:rPr>
          <w:rStyle w:val="StyleBoldUnderline"/>
          <w:highlight w:val="cyan"/>
        </w:rPr>
        <w:t>give the</w:t>
      </w:r>
      <w:r>
        <w:rPr>
          <w:rStyle w:val="StyleBoldUnderline"/>
        </w:rPr>
        <w:t xml:space="preserve"> spy </w:t>
      </w:r>
      <w:r w:rsidRPr="0078315E">
        <w:rPr>
          <w:rStyle w:val="StyleBoldUnderline"/>
          <w:highlight w:val="cyan"/>
        </w:rPr>
        <w:t>agency access to</w:t>
      </w:r>
      <w:r>
        <w:rPr>
          <w:rStyle w:val="StyleBoldUnderline"/>
        </w:rPr>
        <w:t xml:space="preserve"> millions of cellphone </w:t>
      </w:r>
      <w:r w:rsidRPr="0078315E">
        <w:rPr>
          <w:rStyle w:val="StyleBoldUnderline"/>
          <w:highlight w:val="cyan"/>
        </w:rPr>
        <w:t>records it</w:t>
      </w:r>
      <w:r>
        <w:rPr>
          <w:rStyle w:val="StyleBoldUnderline"/>
        </w:rPr>
        <w:t xml:space="preserve"> </w:t>
      </w:r>
      <w:r w:rsidRPr="0078315E">
        <w:rPr>
          <w:rStyle w:val="StyleBoldUnderline"/>
          <w:highlight w:val="cyan"/>
        </w:rPr>
        <w:t>currently does not reach</w:t>
      </w:r>
      <w:r>
        <w:rPr>
          <w:rStyle w:val="StyleBoldUnderline"/>
        </w:rPr>
        <w:t>.</w:t>
      </w:r>
      <w:r>
        <w:rPr>
          <w:sz w:val="16"/>
        </w:rPr>
        <w:t xml:space="preserve"> </w:t>
      </w:r>
      <w:r w:rsidRPr="0078315E">
        <w:rPr>
          <w:rStyle w:val="StyleBoldUnderline"/>
          <w:highlight w:val="cyan"/>
        </w:rPr>
        <w:t>The compromise</w:t>
      </w:r>
      <w:r>
        <w:rPr>
          <w:rStyle w:val="StyleBoldUnderline"/>
        </w:rPr>
        <w:t>, which would require Congress' approval</w:t>
      </w:r>
      <w:r>
        <w:rPr>
          <w:sz w:val="16"/>
        </w:rPr>
        <w:t xml:space="preserve">, </w:t>
      </w:r>
      <w:r w:rsidRPr="0078315E">
        <w:rPr>
          <w:rStyle w:val="StyleBoldUnderline"/>
          <w:highlight w:val="cyan"/>
        </w:rPr>
        <w:t>won praise</w:t>
      </w:r>
      <w:r>
        <w:rPr>
          <w:sz w:val="16"/>
        </w:rPr>
        <w:t xml:space="preserve"> Tuesday </w:t>
      </w:r>
      <w:r>
        <w:rPr>
          <w:rStyle w:val="StyleBoldUnderline"/>
        </w:rPr>
        <w:t>from prominent lawmakers</w:t>
      </w:r>
      <w:r>
        <w:rPr>
          <w:sz w:val="16"/>
        </w:rPr>
        <w:t xml:space="preserve">, </w:t>
      </w:r>
      <w:r>
        <w:rPr>
          <w:rStyle w:val="StyleBoldUnderline"/>
        </w:rPr>
        <w:t>including leading defenders and critics of the agency</w:t>
      </w:r>
      <w:r>
        <w:rPr>
          <w:sz w:val="16"/>
        </w:rPr>
        <w:t xml:space="preserve">. </w:t>
      </w:r>
      <w:r>
        <w:rPr>
          <w:rStyle w:val="StyleBoldUnderline"/>
        </w:rPr>
        <w:t xml:space="preserve">But it </w:t>
      </w:r>
      <w:r w:rsidRPr="0078315E">
        <w:rPr>
          <w:rStyle w:val="StyleBoldUnderline"/>
          <w:highlight w:val="cyan"/>
        </w:rPr>
        <w:t>faces</w:t>
      </w:r>
      <w:r>
        <w:rPr>
          <w:rStyle w:val="StyleBoldUnderline"/>
        </w:rPr>
        <w:t xml:space="preserve"> a lengthy </w:t>
      </w:r>
      <w:r w:rsidRPr="0078315E">
        <w:rPr>
          <w:rStyle w:val="StyleBoldUnderline"/>
          <w:highlight w:val="cyan"/>
        </w:rPr>
        <w:t>legislative process</w:t>
      </w:r>
      <w:r>
        <w:rPr>
          <w:sz w:val="16"/>
        </w:rPr>
        <w:t xml:space="preserve"> during which the agency will continue to collect and store the records of millions of U.S. telephone calls. At a news conference in The Hague, where he took part in a world meeting on nuclear security, Obama said the Justice Department and intelligence agencies had given him "an option that I think is workable" and that "addresses the two core concerns that people have" about the most controversial surveillance program revealed by former NSA contractor Edward Snowden. The first concern, Obama said, was that the government not control a vast archive of U.S. telephone call data. Currently, the NSA collects records of virtually all land-line telephone calls in the U.S. and stores them for five years. Under the administration proposal, the government would no longer keep that archive. Instead, all telephone companies, including cellphone providers, would be required to keep call records for 18 months, the current industry standard. The second concern, Obama said, was that the NSA be allowed to search only those phone records </w:t>
      </w:r>
      <w:r>
        <w:rPr>
          <w:sz w:val="16"/>
        </w:rPr>
        <w:lastRenderedPageBreak/>
        <w:t xml:space="preserve">under a specific court order. Previously, a blanket court order required telephone companies to turn call records over to the NSA, but no judge scrutinized analysts' decisions about which numbers to look at. In February, the Foreign Intelligence Surveillance Court approved Obama's request to require judicial approval for each search. The new proposal would write that requirement into law, with an exception for emergencies. U.S. intelligence agencies have to "win back the trust, not just of governments but more importantly of ordinary citizens" around the world, Obama said. Doing so is "not going to happen overnight because I think that there's a tendency to be skeptical of government and to be skeptical, in particular, of U.S. intelligence services," he added. </w:t>
      </w:r>
      <w:r w:rsidRPr="0078315E">
        <w:rPr>
          <w:rStyle w:val="StyleBoldUnderline"/>
          <w:highlight w:val="cyan"/>
        </w:rPr>
        <w:t>The</w:t>
      </w:r>
      <w:r>
        <w:rPr>
          <w:rStyle w:val="StyleBoldUnderline"/>
        </w:rPr>
        <w:t xml:space="preserve"> new </w:t>
      </w:r>
      <w:r w:rsidRPr="0078315E">
        <w:rPr>
          <w:rStyle w:val="StyleBoldUnderline"/>
          <w:highlight w:val="cyan"/>
        </w:rPr>
        <w:t>plan should</w:t>
      </w:r>
      <w:r>
        <w:rPr>
          <w:rStyle w:val="StyleBoldUnderline"/>
        </w:rPr>
        <w:t xml:space="preserve"> help </w:t>
      </w:r>
      <w:r w:rsidRPr="0078315E">
        <w:rPr>
          <w:rStyle w:val="StyleBoldUnderline"/>
          <w:highlight w:val="cyan"/>
        </w:rPr>
        <w:t>make Americans</w:t>
      </w:r>
      <w:r>
        <w:rPr>
          <w:sz w:val="16"/>
        </w:rPr>
        <w:t xml:space="preserve"> more </w:t>
      </w:r>
      <w:r w:rsidRPr="0078315E">
        <w:rPr>
          <w:rStyle w:val="StyleBoldUnderline"/>
          <w:highlight w:val="cyan"/>
        </w:rPr>
        <w:t>comfortable with the</w:t>
      </w:r>
      <w:r>
        <w:rPr>
          <w:rStyle w:val="StyleBoldUnderline"/>
        </w:rPr>
        <w:t xml:space="preserve"> surveillance </w:t>
      </w:r>
      <w:r w:rsidRPr="0078315E">
        <w:rPr>
          <w:rStyle w:val="StyleBoldUnderline"/>
          <w:highlight w:val="cyan"/>
        </w:rPr>
        <w:t>program</w:t>
      </w:r>
      <w:r>
        <w:rPr>
          <w:sz w:val="16"/>
        </w:rPr>
        <w:t xml:space="preserve">, he said. Obama repeated his belief that "some of the reporting here in Europe, as well as the United States, frankly, has been pretty sensationalized," and he said that U.S. intelligence analysts had exercised their authority judiciously. But such power could be abused in the future, he said. "The fears about our privacy in this age of the Internet and big data are justified," he said. The NSA does not obtain the contents of communications under the telephone program. But the ability to map a person's communications with times, dates and the numbers called can provide a window into someone's activities and connections. Snowden's disclosures to journalists made the existence of the program public in June. It was the first of a stream of stories that have revealed some of the government's most sensitive electronic intelligence efforts. In a statement through his lawyers at the American Civil Liberties Union, Snowden, who has taken refuge in Russia, called Obama's proposal a "turning point." </w:t>
      </w:r>
      <w:r>
        <w:rPr>
          <w:rStyle w:val="StyleBoldUnderline"/>
        </w:rPr>
        <w:t>"It marks the beginning of a new effort to reclaim our rights from the NSA and restore the public's seat at the table of government</w:t>
      </w:r>
      <w:r>
        <w:rPr>
          <w:sz w:val="16"/>
        </w:rPr>
        <w:t xml:space="preserve">," his statement said. The NSA director, Gen. Keith Alexander, also embraced the proposal. "I think it's the right thing to do, and I think </w:t>
      </w:r>
      <w:r w:rsidRPr="0097669A">
        <w:rPr>
          <w:rStyle w:val="StyleBoldUnderline"/>
          <w:highlight w:val="cyan"/>
        </w:rPr>
        <w:t>it addresses</w:t>
      </w:r>
      <w:r w:rsidRPr="0097669A">
        <w:rPr>
          <w:rStyle w:val="StyleBoldUnderline"/>
        </w:rPr>
        <w:t xml:space="preserve"> our </w:t>
      </w:r>
      <w:r w:rsidRPr="0097669A">
        <w:rPr>
          <w:rStyle w:val="StyleBoldUnderline"/>
          <w:highlight w:val="cyan"/>
        </w:rPr>
        <w:t>counter-terrorism</w:t>
      </w:r>
      <w:r w:rsidRPr="0097669A">
        <w:rPr>
          <w:rStyle w:val="StyleBoldUnderline"/>
        </w:rPr>
        <w:t xml:space="preserve"> operational </w:t>
      </w:r>
      <w:r w:rsidRPr="0097669A">
        <w:rPr>
          <w:rStyle w:val="StyleBoldUnderline"/>
          <w:highlight w:val="cyan"/>
        </w:rPr>
        <w:t>mission requirements</w:t>
      </w:r>
      <w:r>
        <w:rPr>
          <w:sz w:val="16"/>
        </w:rPr>
        <w:t xml:space="preserve">," he said in an interview.  </w:t>
      </w:r>
      <w:r w:rsidRPr="00285F27">
        <w:rPr>
          <w:sz w:val="16"/>
        </w:rPr>
        <w:t xml:space="preserve">Alexander, who is retiring Friday, has been lobbying members of Congress to adopt the plan. </w:t>
      </w:r>
      <w:r w:rsidRPr="00285F27">
        <w:rPr>
          <w:rStyle w:val="IntenseEmphasis"/>
          <w:highlight w:val="cyan"/>
        </w:rPr>
        <w:t>NSA officials consider</w:t>
      </w:r>
      <w:r w:rsidRPr="00285F27">
        <w:rPr>
          <w:rStyle w:val="IntenseEmphasis"/>
        </w:rPr>
        <w:t xml:space="preserve"> the </w:t>
      </w:r>
      <w:r w:rsidRPr="00285F27">
        <w:rPr>
          <w:rStyle w:val="IntenseEmphasis"/>
          <w:highlight w:val="cyan"/>
        </w:rPr>
        <w:t xml:space="preserve">compromise the </w:t>
      </w:r>
      <w:r w:rsidRPr="001222F7">
        <w:rPr>
          <w:rStyle w:val="Emphasis"/>
          <w:highlight w:val="cyan"/>
        </w:rPr>
        <w:t>best outcome</w:t>
      </w:r>
      <w:r w:rsidRPr="00285F27">
        <w:rPr>
          <w:rStyle w:val="IntenseEmphasis"/>
        </w:rPr>
        <w:t xml:space="preserve"> the agency could hope for</w:t>
      </w:r>
      <w:r w:rsidRPr="00285F27">
        <w:rPr>
          <w:sz w:val="16"/>
        </w:rPr>
        <w:t xml:space="preserve">, particularly </w:t>
      </w:r>
      <w:r w:rsidRPr="00285F27">
        <w:rPr>
          <w:rStyle w:val="IntenseEmphasis"/>
        </w:rPr>
        <w:t xml:space="preserve">since </w:t>
      </w:r>
      <w:r w:rsidRPr="00285F27">
        <w:rPr>
          <w:rStyle w:val="IntenseEmphasis"/>
          <w:highlight w:val="cyan"/>
        </w:rPr>
        <w:t xml:space="preserve">its authority </w:t>
      </w:r>
      <w:r w:rsidRPr="00285F27">
        <w:rPr>
          <w:rStyle w:val="IntenseEmphasis"/>
        </w:rPr>
        <w:t xml:space="preserve">to collect phone records </w:t>
      </w:r>
      <w:r w:rsidRPr="00285F27">
        <w:rPr>
          <w:rStyle w:val="IntenseEmphasis"/>
          <w:highlight w:val="cyan"/>
        </w:rPr>
        <w:t xml:space="preserve">will expire </w:t>
      </w:r>
      <w:r w:rsidRPr="00285F27">
        <w:rPr>
          <w:rStyle w:val="IntenseEmphasis"/>
        </w:rPr>
        <w:t xml:space="preserve">in 18 months </w:t>
      </w:r>
      <w:r w:rsidRPr="00285F27">
        <w:rPr>
          <w:rStyle w:val="IntenseEmphasis"/>
          <w:highlight w:val="cyan"/>
        </w:rPr>
        <w:t>unless Congress reauthorizes it</w:t>
      </w:r>
      <w:r w:rsidRPr="00285F27">
        <w:rPr>
          <w:rStyle w:val="IntenseEmphasis"/>
        </w:rPr>
        <w:t>.</w:t>
      </w:r>
      <w:r>
        <w:rPr>
          <w:rStyle w:val="IntenseEmphasis"/>
        </w:rPr>
        <w:t xml:space="preserve"> </w:t>
      </w:r>
      <w:r w:rsidRPr="00285F27">
        <w:rPr>
          <w:sz w:val="16"/>
        </w:rPr>
        <w:t xml:space="preserve">Congressional critics of the spy agency praised some aspects of the proposal, but urged the NSA to immediately halt further collection of telephone records until Congress acts. "This is the start of the end of </w:t>
      </w:r>
      <w:r w:rsidRPr="005B6C3C">
        <w:rPr>
          <w:sz w:val="16"/>
        </w:rPr>
        <w:t xml:space="preserve">dragnet surveillance in America," said Sen. Ron Wyden (D-Ore.), chairman of the Senate Finance Committee. Joined by Sens. Mark Udall (D-Colo.) and Rand Paul (R-Ky.) in an unusual bipartisan alliance, Wyden has pressured the White House over the NSA's activities. "They can stop immediately," Paul said. "There's nothing forcing them to keep collecting the data." </w:t>
      </w:r>
      <w:r w:rsidRPr="005B6C3C">
        <w:rPr>
          <w:rStyle w:val="IntenseEmphasis"/>
        </w:rPr>
        <w:t>Administration officials</w:t>
      </w:r>
      <w:r w:rsidRPr="005B6C3C">
        <w:rPr>
          <w:sz w:val="16"/>
        </w:rPr>
        <w:t xml:space="preserve">, however, say </w:t>
      </w:r>
      <w:r w:rsidRPr="005B6C3C">
        <w:rPr>
          <w:rStyle w:val="IntenseEmphasis"/>
        </w:rPr>
        <w:t>they plan to continue the collection for at least three more months while Congress debates</w:t>
      </w:r>
      <w:r w:rsidRPr="005B6C3C">
        <w:rPr>
          <w:sz w:val="16"/>
        </w:rPr>
        <w:t>. They have not ruled out continuing longer if Congress does not act. Two leading NSA supporters, House Intelligence Committee Chairman Mike Rogers (</w:t>
      </w:r>
      <w:r w:rsidRPr="00285F27">
        <w:rPr>
          <w:sz w:val="16"/>
        </w:rPr>
        <w:t xml:space="preserve">R-Mich.) and the committee's ranking Democrat, Rep. C.A. Dutch Ruppersberger of Maryland, unveiled their own proposal Tuesday that tracks the White House plan in most respects, with a major exception: It would not require court approval each time phone records are searched. The parts of </w:t>
      </w:r>
      <w:r w:rsidRPr="00285F27">
        <w:rPr>
          <w:rStyle w:val="IntenseEmphasis"/>
          <w:highlight w:val="cyan"/>
        </w:rPr>
        <w:t xml:space="preserve">the </w:t>
      </w:r>
      <w:r w:rsidRPr="00285F27">
        <w:rPr>
          <w:rStyle w:val="IntenseEmphasis"/>
        </w:rPr>
        <w:t xml:space="preserve">administration </w:t>
      </w:r>
      <w:r w:rsidRPr="00285F27">
        <w:rPr>
          <w:rStyle w:val="IntenseEmphasis"/>
          <w:highlight w:val="cyan"/>
        </w:rPr>
        <w:t xml:space="preserve">proposal </w:t>
      </w:r>
      <w:r w:rsidRPr="00285F27">
        <w:rPr>
          <w:rStyle w:val="IntenseEmphasis"/>
        </w:rPr>
        <w:t xml:space="preserve">dealing with cellphone companies </w:t>
      </w:r>
      <w:r w:rsidRPr="00285F27">
        <w:rPr>
          <w:rStyle w:val="IntenseEmphasis"/>
          <w:highlight w:val="cyan"/>
        </w:rPr>
        <w:t xml:space="preserve">would provide </w:t>
      </w:r>
      <w:r w:rsidRPr="001222F7">
        <w:rPr>
          <w:rStyle w:val="Emphasis"/>
          <w:highlight w:val="cyan"/>
        </w:rPr>
        <w:t>significant benefits</w:t>
      </w:r>
      <w:r w:rsidRPr="00285F27">
        <w:rPr>
          <w:rStyle w:val="IntenseEmphasis"/>
          <w:highlight w:val="cyan"/>
        </w:rPr>
        <w:t xml:space="preserve"> </w:t>
      </w:r>
      <w:r w:rsidRPr="00285F27">
        <w:rPr>
          <w:rStyle w:val="IntenseEmphasis"/>
        </w:rPr>
        <w:t>for the NSA</w:t>
      </w:r>
      <w:r w:rsidRPr="00285F27">
        <w:rPr>
          <w:sz w:val="16"/>
        </w:rPr>
        <w:t xml:space="preserve">, Alexander acknowledged in the interview. Although the agency's archive includes hundreds of millions of telephone records, U.S. officials disclosed last month that it did not reach a large segment of cellphone calls. As a result, </w:t>
      </w:r>
      <w:r w:rsidRPr="00285F27">
        <w:rPr>
          <w:rStyle w:val="IntenseEmphasis"/>
        </w:rPr>
        <w:t xml:space="preserve">the </w:t>
      </w:r>
      <w:r w:rsidRPr="00285F27">
        <w:rPr>
          <w:rStyle w:val="IntenseEmphasis"/>
          <w:highlight w:val="cyan"/>
        </w:rPr>
        <w:t>NSA may collect only</w:t>
      </w:r>
      <w:r w:rsidRPr="00285F27">
        <w:rPr>
          <w:rStyle w:val="IntenseEmphasis"/>
        </w:rPr>
        <w:t xml:space="preserve"> about </w:t>
      </w:r>
      <w:r w:rsidRPr="00285F27">
        <w:rPr>
          <w:rStyle w:val="IntenseEmphasis"/>
          <w:highlight w:val="cyan"/>
        </w:rPr>
        <w:t xml:space="preserve">30% of call data </w:t>
      </w:r>
      <w:r w:rsidRPr="00285F27">
        <w:rPr>
          <w:rStyle w:val="IntenseEmphasis"/>
        </w:rPr>
        <w:t>in the country.</w:t>
      </w:r>
      <w:r>
        <w:rPr>
          <w:rStyle w:val="IntenseEmphasis"/>
        </w:rPr>
        <w:t xml:space="preserve"> </w:t>
      </w:r>
      <w:r w:rsidRPr="00285F27">
        <w:rPr>
          <w:rStyle w:val="IntenseEmphasis"/>
          <w:highlight w:val="cyan"/>
        </w:rPr>
        <w:t xml:space="preserve">The </w:t>
      </w:r>
      <w:r w:rsidRPr="00285F27">
        <w:rPr>
          <w:rStyle w:val="IntenseEmphasis"/>
        </w:rPr>
        <w:t xml:space="preserve">administration's </w:t>
      </w:r>
      <w:r w:rsidRPr="00285F27">
        <w:rPr>
          <w:rStyle w:val="IntenseEmphasis"/>
          <w:highlight w:val="cyan"/>
        </w:rPr>
        <w:t xml:space="preserve">new plan would </w:t>
      </w:r>
      <w:r w:rsidRPr="005B6C3C">
        <w:rPr>
          <w:rStyle w:val="IntenseEmphasis"/>
          <w:highlight w:val="cyan"/>
        </w:rPr>
        <w:t xml:space="preserve">require cellphone providers to keep </w:t>
      </w:r>
      <w:r w:rsidRPr="005B6C3C">
        <w:rPr>
          <w:rStyle w:val="StyleBoldUnderline"/>
          <w:highlight w:val="cyan"/>
        </w:rPr>
        <w:t>records</w:t>
      </w:r>
      <w:r w:rsidRPr="005B6C3C">
        <w:rPr>
          <w:rStyle w:val="StyleBoldUnderline"/>
        </w:rPr>
        <w:t xml:space="preserve"> much as land-line companies do, </w:t>
      </w:r>
      <w:r w:rsidRPr="00285F27">
        <w:rPr>
          <w:rStyle w:val="IntenseEmphasis"/>
          <w:highlight w:val="cyan"/>
        </w:rPr>
        <w:t>significantly expand</w:t>
      </w:r>
      <w:r w:rsidRPr="00285F27">
        <w:rPr>
          <w:rStyle w:val="IntenseEmphasis"/>
        </w:rPr>
        <w:t xml:space="preserve">ing the NSA's </w:t>
      </w:r>
      <w:r w:rsidRPr="00285F27">
        <w:rPr>
          <w:rStyle w:val="IntenseEmphasis"/>
          <w:highlight w:val="cyan"/>
        </w:rPr>
        <w:t>access to information</w:t>
      </w:r>
      <w:r w:rsidRPr="00285F27">
        <w:rPr>
          <w:rStyle w:val="IntenseEmphasis"/>
        </w:rPr>
        <w:t>.</w:t>
      </w:r>
      <w:r w:rsidRPr="00285F27">
        <w:rPr>
          <w:sz w:val="16"/>
        </w:rPr>
        <w:t xml:space="preserve"> "</w:t>
      </w:r>
      <w:r w:rsidRPr="00285F27">
        <w:rPr>
          <w:rStyle w:val="IntenseEmphasis"/>
          <w:highlight w:val="cyan"/>
        </w:rPr>
        <w:t xml:space="preserve">This could actually make the program </w:t>
      </w:r>
      <w:r w:rsidRPr="00285F27">
        <w:rPr>
          <w:rStyle w:val="IntenseEmphasis"/>
        </w:rPr>
        <w:t xml:space="preserve">more </w:t>
      </w:r>
      <w:r w:rsidRPr="00285F27">
        <w:rPr>
          <w:rStyle w:val="IntenseEmphasis"/>
          <w:highlight w:val="cyan"/>
        </w:rPr>
        <w:t xml:space="preserve">efficient and </w:t>
      </w:r>
      <w:r w:rsidRPr="00285F27">
        <w:rPr>
          <w:rStyle w:val="IntenseEmphasis"/>
        </w:rPr>
        <w:t xml:space="preserve">more </w:t>
      </w:r>
      <w:r w:rsidRPr="00285F27">
        <w:rPr>
          <w:rStyle w:val="IntenseEmphasis"/>
          <w:highlight w:val="cyan"/>
        </w:rPr>
        <w:t>effective</w:t>
      </w:r>
      <w:r w:rsidRPr="00285F27">
        <w:rPr>
          <w:sz w:val="16"/>
          <w:highlight w:val="cyan"/>
        </w:rPr>
        <w:t xml:space="preserve"> </w:t>
      </w:r>
      <w:r w:rsidRPr="00285F27">
        <w:rPr>
          <w:sz w:val="16"/>
        </w:rPr>
        <w:t xml:space="preserve">[and] </w:t>
      </w:r>
      <w:r w:rsidRPr="005B6C3C">
        <w:rPr>
          <w:rStyle w:val="StyleBoldUnderline"/>
        </w:rPr>
        <w:t>at the same time more protective of civil liberties</w:t>
      </w:r>
      <w:r w:rsidRPr="00285F27">
        <w:rPr>
          <w:sz w:val="16"/>
        </w:rPr>
        <w:t xml:space="preserve">," said Rep. Adam B. Schiff (D-Burbank), who proposed legislation in January similar to the White House plan. White House officials have been laying the groundwork with phone service providers, which would be required to standardize their records and make them available on a continuously updated basis. The NSA would be allowed to search up to two "hops" of phone numbers connected to a number linked to a terrorist, meaning all the numbers connected to the suspect number and all the numbers connected to that first set of connections. </w:t>
      </w:r>
      <w:r w:rsidRPr="00285F27">
        <w:rPr>
          <w:rStyle w:val="IntenseEmphasis"/>
        </w:rPr>
        <w:t>The</w:t>
      </w:r>
      <w:r w:rsidRPr="00285F27">
        <w:rPr>
          <w:sz w:val="16"/>
        </w:rPr>
        <w:t xml:space="preserve"> once-secret </w:t>
      </w:r>
      <w:r w:rsidRPr="00285F27">
        <w:rPr>
          <w:rStyle w:val="IntenseEmphasis"/>
        </w:rPr>
        <w:t>program</w:t>
      </w:r>
      <w:r w:rsidRPr="00285F27">
        <w:rPr>
          <w:sz w:val="16"/>
        </w:rPr>
        <w:t xml:space="preserve">, authorized by Section 215 of the Patriot Act, </w:t>
      </w:r>
      <w:r w:rsidRPr="00285F27">
        <w:rPr>
          <w:rStyle w:val="IntenseEmphasis"/>
        </w:rPr>
        <w:t xml:space="preserve">is </w:t>
      </w:r>
      <w:r w:rsidRPr="00285F27">
        <w:rPr>
          <w:rStyle w:val="IntenseEmphasis"/>
          <w:highlight w:val="cyan"/>
        </w:rPr>
        <w:t xml:space="preserve">used </w:t>
      </w:r>
      <w:r w:rsidRPr="00285F27">
        <w:rPr>
          <w:rStyle w:val="IntenseEmphasis"/>
        </w:rPr>
        <w:t xml:space="preserve">by the NSA </w:t>
      </w:r>
      <w:r w:rsidRPr="00285F27">
        <w:rPr>
          <w:rStyle w:val="IntenseEmphasis"/>
          <w:highlight w:val="cyan"/>
        </w:rPr>
        <w:t>to analyze links between callers</w:t>
      </w:r>
      <w:r w:rsidRPr="00285F27">
        <w:rPr>
          <w:rStyle w:val="IntenseEmphasis"/>
        </w:rPr>
        <w:t xml:space="preserve"> in an effort </w:t>
      </w:r>
      <w:r w:rsidRPr="00285F27">
        <w:rPr>
          <w:rStyle w:val="IntenseEmphasis"/>
          <w:highlight w:val="cyan"/>
        </w:rPr>
        <w:t xml:space="preserve">to identify </w:t>
      </w:r>
      <w:r w:rsidRPr="00285F27">
        <w:rPr>
          <w:rStyle w:val="IntenseEmphasis"/>
        </w:rPr>
        <w:t xml:space="preserve">hidden </w:t>
      </w:r>
      <w:r w:rsidRPr="00285F27">
        <w:rPr>
          <w:rStyle w:val="IntenseEmphasis"/>
          <w:highlight w:val="cyan"/>
        </w:rPr>
        <w:t xml:space="preserve">terrorist plots </w:t>
      </w:r>
      <w:r w:rsidRPr="00285F27">
        <w:rPr>
          <w:rStyle w:val="IntenseEmphasis"/>
        </w:rPr>
        <w:t>in the United States</w:t>
      </w:r>
      <w:r w:rsidRPr="00285F27">
        <w:rPr>
          <w:sz w:val="16"/>
        </w:rPr>
        <w:t xml:space="preserve">. Intelligence officials have said </w:t>
      </w:r>
      <w:r w:rsidRPr="005B6C3C">
        <w:rPr>
          <w:rStyle w:val="StyleBoldUnderline"/>
        </w:rPr>
        <w:t>it played a role in thwarting at least a dozen terrorist plots.</w:t>
      </w:r>
    </w:p>
    <w:p w:rsidR="0097669A" w:rsidRDefault="0097669A" w:rsidP="001222F7">
      <w:pPr>
        <w:rPr>
          <w:rStyle w:val="StyleBoldUnderline"/>
        </w:rPr>
      </w:pPr>
    </w:p>
    <w:p w:rsidR="0097669A" w:rsidRDefault="0097669A" w:rsidP="0097669A"/>
    <w:p w:rsidR="00986C35" w:rsidRDefault="00986C35" w:rsidP="00986C35">
      <w:pPr>
        <w:rPr>
          <w:sz w:val="14"/>
        </w:rPr>
      </w:pPr>
    </w:p>
    <w:p w:rsidR="00986C35" w:rsidRDefault="00986C35" w:rsidP="00986C35">
      <w:pPr>
        <w:pStyle w:val="Heading4"/>
      </w:pPr>
      <w:r>
        <w:t>Congressional action key to avoid NSA lawsuits that kill surveillance authority</w:t>
      </w:r>
    </w:p>
    <w:p w:rsidR="00986C35" w:rsidRPr="00D43037" w:rsidRDefault="00986C35" w:rsidP="00986C35">
      <w:pPr>
        <w:rPr>
          <w:rStyle w:val="StyleStyleBold12pt"/>
        </w:rPr>
      </w:pPr>
      <w:r>
        <w:rPr>
          <w:rStyle w:val="StyleStyleBold12pt"/>
        </w:rPr>
        <w:t>Nelson, 14</w:t>
      </w:r>
    </w:p>
    <w:p w:rsidR="00986C35" w:rsidRDefault="00986C35" w:rsidP="00986C35">
      <w:r w:rsidRPr="00074895">
        <w:t xml:space="preserve">Steven </w:t>
      </w:r>
      <w:r w:rsidRPr="00D43037">
        <w:t>Nelson, US News and World Report, 3/27/14, Obama's</w:t>
      </w:r>
      <w:r w:rsidRPr="00074895">
        <w:t xml:space="preserve"> NSA Reform Package May Hamstring Privacy Lawsuits, www.usnews.com/news/articles/2014/03/27/obamas-nsa-reform-package-may-hamstring-privacy-lawsuits</w:t>
      </w:r>
    </w:p>
    <w:p w:rsidR="00986C35" w:rsidRPr="00074895" w:rsidRDefault="00986C35" w:rsidP="00986C35"/>
    <w:p w:rsidR="00986C35" w:rsidRDefault="00986C35" w:rsidP="00986C35">
      <w:r w:rsidRPr="00047F98">
        <w:rPr>
          <w:rStyle w:val="IntenseEmphasis"/>
          <w:highlight w:val="cyan"/>
        </w:rPr>
        <w:lastRenderedPageBreak/>
        <w:t>If Obama and Congress</w:t>
      </w:r>
      <w:r w:rsidRPr="00047F98">
        <w:rPr>
          <w:rStyle w:val="IntenseEmphasis"/>
        </w:rPr>
        <w:t xml:space="preserve"> do </w:t>
      </w:r>
      <w:r w:rsidRPr="00047F98">
        <w:rPr>
          <w:rStyle w:val="IntenseEmphasis"/>
          <w:highlight w:val="cyan"/>
        </w:rPr>
        <w:t>agree</w:t>
      </w:r>
      <w:r w:rsidRPr="00047F98">
        <w:rPr>
          <w:rStyle w:val="IntenseEmphasis"/>
        </w:rPr>
        <w:t xml:space="preserve"> to permanently proscribe mass phone record collection</w:t>
      </w:r>
      <w:r w:rsidRPr="00047F98">
        <w:rPr>
          <w:rStyle w:val="IntenseEmphasis"/>
          <w:highlight w:val="cyan"/>
        </w:rPr>
        <w:t>, that may kill lawsuits seeking</w:t>
      </w:r>
      <w:r w:rsidRPr="00047F98">
        <w:rPr>
          <w:rStyle w:val="IntenseEmphasis"/>
        </w:rPr>
        <w:t xml:space="preserve"> a </w:t>
      </w:r>
      <w:r w:rsidRPr="00047F98">
        <w:rPr>
          <w:rStyle w:val="IntenseEmphasis"/>
          <w:highlight w:val="cyan"/>
        </w:rPr>
        <w:t>finding</w:t>
      </w:r>
      <w:r w:rsidRPr="00047F98">
        <w:rPr>
          <w:rStyle w:val="IntenseEmphasis"/>
        </w:rPr>
        <w:t xml:space="preserve"> that </w:t>
      </w:r>
      <w:r w:rsidRPr="00047F98">
        <w:rPr>
          <w:rStyle w:val="IntenseEmphasis"/>
          <w:highlight w:val="cyan"/>
        </w:rPr>
        <w:t>the program</w:t>
      </w:r>
      <w:r w:rsidRPr="00047F98">
        <w:rPr>
          <w:rStyle w:val="IntenseEmphasis"/>
        </w:rPr>
        <w:t xml:space="preserve"> is </w:t>
      </w:r>
      <w:r w:rsidRPr="00047F98">
        <w:rPr>
          <w:rStyle w:val="IntenseEmphasis"/>
          <w:highlight w:val="cyan"/>
        </w:rPr>
        <w:t>unconstitutional</w:t>
      </w:r>
      <w:r w:rsidRPr="00047F98">
        <w:t xml:space="preserve"> </w:t>
      </w:r>
      <w:r w:rsidRPr="00047F98">
        <w:rPr>
          <w:rStyle w:val="IntenseEmphasis"/>
        </w:rPr>
        <w:t>and updated Supreme Court guidance on government surveillance</w:t>
      </w:r>
      <w:r w:rsidRPr="00047F98">
        <w:t>, three legal experts on mootness say.</w:t>
      </w:r>
    </w:p>
    <w:p w:rsidR="00986C35" w:rsidRDefault="00986C35" w:rsidP="00986C35">
      <w:r w:rsidRPr="00D43037">
        <w:t>“The court can only enjoin programs that will continue into the future, not programs that existed in the past,” says Douglas Laycock, a professor</w:t>
      </w:r>
      <w:r w:rsidRPr="00047F98">
        <w:t xml:space="preserve"> at the University of Virginia Law School.</w:t>
      </w:r>
    </w:p>
    <w:p w:rsidR="00986C35" w:rsidRDefault="00986C35" w:rsidP="00986C35">
      <w:r w:rsidRPr="00047F98">
        <w:rPr>
          <w:rStyle w:val="IntenseEmphasis"/>
          <w:highlight w:val="cyan"/>
        </w:rPr>
        <w:t>There are six major lawsuits</w:t>
      </w:r>
      <w:r w:rsidRPr="00074895">
        <w:rPr>
          <w:rStyle w:val="IntenseEmphasis"/>
        </w:rPr>
        <w:t xml:space="preserve"> challenging the program</w:t>
      </w:r>
      <w:r>
        <w:t>. Each of the lawsuits seek declarations that the program is unconstitutional and permanent injunctions ending it.</w:t>
      </w:r>
    </w:p>
    <w:p w:rsidR="00986C35" w:rsidRDefault="00986C35" w:rsidP="00986C35">
      <w:r>
        <w:t>Conservative legal activist Larry Klayman, unlike other challengers, seeks damages from Verizon and U.S. officials – which may keep his two cases alive, experts say. Cases brought by the Electronic Frontier Foundation, the American Civil Liberties Union and Sen. Rand Paul, R-Ky., do not seek damages.</w:t>
      </w:r>
    </w:p>
    <w:p w:rsidR="00986C35" w:rsidRDefault="00986C35" w:rsidP="00986C35">
      <w:r>
        <w:t>“</w:t>
      </w:r>
      <w:r w:rsidRPr="00047F98">
        <w:rPr>
          <w:rStyle w:val="IntenseEmphasis"/>
          <w:highlight w:val="cyan"/>
        </w:rPr>
        <w:t>If the change comes in the form of a formal statute</w:t>
      </w:r>
      <w:r>
        <w:t xml:space="preserve">, </w:t>
      </w:r>
      <w:r w:rsidRPr="00047F98">
        <w:rPr>
          <w:rStyle w:val="IntenseEmphasis"/>
          <w:highlight w:val="cyan"/>
        </w:rPr>
        <w:t>rather than</w:t>
      </w:r>
      <w:r w:rsidRPr="00074895">
        <w:rPr>
          <w:rStyle w:val="IntenseEmphasis"/>
        </w:rPr>
        <w:t xml:space="preserve"> simply an </w:t>
      </w:r>
      <w:r w:rsidRPr="00047F98">
        <w:rPr>
          <w:rStyle w:val="IntenseEmphasis"/>
          <w:highlight w:val="cyan"/>
        </w:rPr>
        <w:t>executive branch discretionary decision</w:t>
      </w:r>
      <w:r>
        <w:t xml:space="preserve">, and there is no issue of past damages </w:t>
      </w:r>
      <w:r w:rsidRPr="00074895">
        <w:rPr>
          <w:rStyle w:val="IntenseEmphasis"/>
        </w:rPr>
        <w:t xml:space="preserve">… </w:t>
      </w:r>
      <w:r w:rsidRPr="00D43037">
        <w:rPr>
          <w:rStyle w:val="IntenseEmphasis"/>
          <w:highlight w:val="cyan"/>
        </w:rPr>
        <w:t>I would put</w:t>
      </w:r>
      <w:r w:rsidRPr="00074895">
        <w:rPr>
          <w:rStyle w:val="IntenseEmphasis"/>
        </w:rPr>
        <w:t xml:space="preserve"> my </w:t>
      </w:r>
      <w:r w:rsidRPr="00D43037">
        <w:rPr>
          <w:rStyle w:val="IntenseEmphasis"/>
          <w:highlight w:val="cyan"/>
        </w:rPr>
        <w:t xml:space="preserve">money on the </w:t>
      </w:r>
      <w:r w:rsidRPr="00047F98">
        <w:rPr>
          <w:rStyle w:val="IntenseEmphasis"/>
          <w:highlight w:val="cyan"/>
        </w:rPr>
        <w:t>judiciary's finding the issue moo</w:t>
      </w:r>
      <w:r w:rsidRPr="00047F98">
        <w:rPr>
          <w:highlight w:val="cyan"/>
        </w:rPr>
        <w:t>t</w:t>
      </w:r>
      <w:r>
        <w:t xml:space="preserve">,” </w:t>
      </w:r>
      <w:r w:rsidRPr="00D43037">
        <w:rPr>
          <w:rStyle w:val="StyleBoldUnderline"/>
        </w:rPr>
        <w:t>says</w:t>
      </w:r>
      <w:r>
        <w:t xml:space="preserve"> Martin </w:t>
      </w:r>
      <w:r w:rsidRPr="00D43037">
        <w:rPr>
          <w:rStyle w:val="StyleBoldUnderline"/>
        </w:rPr>
        <w:t xml:space="preserve">Redish, a professor at </w:t>
      </w:r>
      <w:r>
        <w:t xml:space="preserve">the </w:t>
      </w:r>
      <w:r w:rsidRPr="00D43037">
        <w:rPr>
          <w:rStyle w:val="StyleBoldUnderline"/>
        </w:rPr>
        <w:t xml:space="preserve">Northwestern </w:t>
      </w:r>
      <w:r>
        <w:t>University School of Law.</w:t>
      </w:r>
    </w:p>
    <w:p w:rsidR="00986C35" w:rsidRDefault="00986C35" w:rsidP="00986C35"/>
    <w:p w:rsidR="001222F7" w:rsidRDefault="001118B9" w:rsidP="001222F7">
      <w:pPr>
        <w:pStyle w:val="Heading3"/>
      </w:pPr>
      <w:r>
        <w:lastRenderedPageBreak/>
        <w:t xml:space="preserve">    </w:t>
      </w:r>
      <w:r w:rsidR="001222F7">
        <w:t>Ext – Solves Program Collapse</w:t>
      </w:r>
    </w:p>
    <w:p w:rsidR="001222F7" w:rsidRDefault="001222F7" w:rsidP="001222F7">
      <w:pPr>
        <w:pStyle w:val="Heading4"/>
      </w:pPr>
      <w:r>
        <w:t>Now is key – otherwise the entire program will expire</w:t>
      </w:r>
    </w:p>
    <w:p w:rsidR="001222F7" w:rsidRPr="00D51911" w:rsidRDefault="001222F7" w:rsidP="001222F7">
      <w:pPr>
        <w:rPr>
          <w:rStyle w:val="StyleStyleBold12pt"/>
        </w:rPr>
      </w:pPr>
      <w:r>
        <w:rPr>
          <w:rStyle w:val="StyleStyleBold12pt"/>
        </w:rPr>
        <w:t>AP, 14</w:t>
      </w:r>
    </w:p>
    <w:p w:rsidR="001222F7" w:rsidRDefault="001222F7" w:rsidP="001222F7">
      <w:r w:rsidRPr="00D51911">
        <w:t>AP, 3/28/14,</w:t>
      </w:r>
      <w:r w:rsidRPr="002A564D">
        <w:t xml:space="preserve"> Obama Seeks Quick End To NSA Phone Record Program, chicagodefender.com/2014/03/28/obama-seeks-quick-end-to-nsa-phone-record-program/</w:t>
      </w:r>
    </w:p>
    <w:p w:rsidR="001222F7" w:rsidRDefault="001222F7" w:rsidP="001222F7"/>
    <w:p w:rsidR="001222F7" w:rsidRDefault="001222F7" w:rsidP="001222F7">
      <w:pPr>
        <w:rPr>
          <w:sz w:val="14"/>
        </w:rPr>
      </w:pPr>
      <w:r w:rsidRPr="00D51911">
        <w:rPr>
          <w:sz w:val="14"/>
        </w:rPr>
        <w:t xml:space="preserve">President Barack </w:t>
      </w:r>
      <w:r w:rsidRPr="00047F98">
        <w:rPr>
          <w:rStyle w:val="IntenseEmphasis"/>
          <w:highlight w:val="cyan"/>
        </w:rPr>
        <w:t>Obama asked Congress</w:t>
      </w:r>
      <w:r w:rsidRPr="002A564D">
        <w:rPr>
          <w:rStyle w:val="IntenseEmphasis"/>
        </w:rPr>
        <w:t xml:space="preserve"> </w:t>
      </w:r>
      <w:r w:rsidRPr="00D51911">
        <w:rPr>
          <w:sz w:val="14"/>
        </w:rPr>
        <w:t xml:space="preserve">on Thursday </w:t>
      </w:r>
      <w:r w:rsidRPr="00047F98">
        <w:rPr>
          <w:rStyle w:val="IntenseEmphasis"/>
          <w:highlight w:val="cyan"/>
        </w:rPr>
        <w:t>to end quickly</w:t>
      </w:r>
      <w:r w:rsidRPr="00047F98">
        <w:rPr>
          <w:rStyle w:val="IntenseEmphasis"/>
        </w:rPr>
        <w:t xml:space="preserve"> the</w:t>
      </w:r>
      <w:r w:rsidRPr="002A564D">
        <w:rPr>
          <w:rStyle w:val="IntenseEmphasis"/>
        </w:rPr>
        <w:t xml:space="preserve"> government’s </w:t>
      </w:r>
      <w:r w:rsidRPr="00E26E2A">
        <w:rPr>
          <w:rStyle w:val="IntenseEmphasis"/>
          <w:highlight w:val="cyan"/>
        </w:rPr>
        <w:t>bulk collection</w:t>
      </w:r>
      <w:r w:rsidRPr="002A564D">
        <w:rPr>
          <w:rStyle w:val="IntenseEmphasis"/>
        </w:rPr>
        <w:t xml:space="preserve"> of Americans’ phone records, </w:t>
      </w:r>
      <w:r w:rsidRPr="00E26E2A">
        <w:rPr>
          <w:rStyle w:val="IntenseEmphasis"/>
          <w:highlight w:val="cyan"/>
        </w:rPr>
        <w:t xml:space="preserve">which could be a </w:t>
      </w:r>
      <w:r w:rsidRPr="00D51911">
        <w:rPr>
          <w:rStyle w:val="Emphasis"/>
          <w:highlight w:val="cyan"/>
        </w:rPr>
        <w:t>big ask</w:t>
      </w:r>
      <w:r w:rsidRPr="00E26E2A">
        <w:rPr>
          <w:rStyle w:val="IntenseEmphasis"/>
          <w:highlight w:val="cyan"/>
        </w:rPr>
        <w:t xml:space="preserve"> for lawmakers who don’t often move quickly</w:t>
      </w:r>
      <w:r w:rsidRPr="00D51911">
        <w:rPr>
          <w:sz w:val="14"/>
        </w:rPr>
        <w:t xml:space="preserve"> without a looming deadline.</w:t>
      </w:r>
      <w:r w:rsidRPr="00D51911">
        <w:rPr>
          <w:rStyle w:val="IntenseEmphasis"/>
        </w:rPr>
        <w:t xml:space="preserve"> </w:t>
      </w:r>
      <w:r w:rsidRPr="00D51911">
        <w:rPr>
          <w:sz w:val="14"/>
        </w:rPr>
        <w:t xml:space="preserve">Responding to public outrage over the National Security Agency program, the Obama administration came up with a new program that it says would address privacy concerns and preserve the government’s ability to fight terrorism. Under the proposal, Congress has three months to draft and pass a measure to end the bulk collection program. The Obama administration has asked the court to reauthorize that collection for another three months, while lawmakers consider an alternative. Under the current system, the government gets court approval every three months to collect all call records from certain phone companies daily. The real looming deadline for action is June 1, 2015. That’s when the section of a law that has been used to authorize the program is set to expire. The Obama administration could continue to seek court approval to collect the phone records five more times before the law expires. Obama could have ended the bulk collection program now, said Sen. Patrick Leahy, D-Vt., chairman of the Judiciary Committee and a proponent of changing NSA surveillance programs. </w:t>
      </w:r>
      <w:r w:rsidRPr="00E26E2A">
        <w:rPr>
          <w:rStyle w:val="IntenseEmphasis"/>
          <w:highlight w:val="cyan"/>
        </w:rPr>
        <w:t>The administration</w:t>
      </w:r>
      <w:r w:rsidRPr="002A564D">
        <w:rPr>
          <w:rStyle w:val="IntenseEmphasis"/>
        </w:rPr>
        <w:t xml:space="preserve"> said it </w:t>
      </w:r>
      <w:r w:rsidRPr="00E26E2A">
        <w:rPr>
          <w:rStyle w:val="IntenseEmphasis"/>
          <w:highlight w:val="cyan"/>
        </w:rPr>
        <w:t>sought</w:t>
      </w:r>
      <w:r w:rsidRPr="002A564D">
        <w:rPr>
          <w:rStyle w:val="IntenseEmphasis"/>
        </w:rPr>
        <w:t xml:space="preserve"> reauthorization </w:t>
      </w:r>
      <w:r w:rsidRPr="00D51911">
        <w:rPr>
          <w:sz w:val="14"/>
        </w:rPr>
        <w:t>for another 90 days</w:t>
      </w:r>
      <w:r w:rsidRPr="00D51911">
        <w:rPr>
          <w:rStyle w:val="IntenseEmphasis"/>
        </w:rPr>
        <w:t xml:space="preserve"> </w:t>
      </w:r>
      <w:r w:rsidRPr="00E26E2A">
        <w:rPr>
          <w:rStyle w:val="IntenseEmphasis"/>
          <w:highlight w:val="cyan"/>
        </w:rPr>
        <w:t>to maintain its</w:t>
      </w:r>
      <w:r w:rsidRPr="002A564D">
        <w:rPr>
          <w:rStyle w:val="IntenseEmphasis"/>
        </w:rPr>
        <w:t xml:space="preserve"> counterterrorism </w:t>
      </w:r>
      <w:r w:rsidRPr="00E26E2A">
        <w:rPr>
          <w:rStyle w:val="IntenseEmphasis"/>
          <w:highlight w:val="cyan"/>
        </w:rPr>
        <w:t>capabilities until a new program was in place</w:t>
      </w:r>
      <w:r w:rsidRPr="00D51911">
        <w:rPr>
          <w:sz w:val="14"/>
          <w:highlight w:val="cyan"/>
        </w:rPr>
        <w:t>.</w:t>
      </w:r>
      <w:r w:rsidRPr="00D51911">
        <w:rPr>
          <w:sz w:val="14"/>
        </w:rPr>
        <w:t xml:space="preserve"> Congress has been debating what to do about this once-classified program since last June, when former NSA systems analyst Edward Snowden revealed details about the massive surveillance operation. Dozens of bills have been introduced, and </w:t>
      </w:r>
      <w:r w:rsidRPr="00D51911">
        <w:rPr>
          <w:rStyle w:val="StyleBoldUnderline"/>
          <w:highlight w:val="cyan"/>
        </w:rPr>
        <w:t xml:space="preserve">the issue has caused divisions </w:t>
      </w:r>
      <w:r w:rsidRPr="00D51911">
        <w:rPr>
          <w:rStyle w:val="StyleBoldUnderline"/>
        </w:rPr>
        <w:t>even within political parties</w:t>
      </w:r>
      <w:r w:rsidRPr="00D51911">
        <w:rPr>
          <w:sz w:val="14"/>
        </w:rPr>
        <w:t xml:space="preserve">. </w:t>
      </w:r>
      <w:r w:rsidRPr="00E26E2A">
        <w:rPr>
          <w:rStyle w:val="IntenseEmphasis"/>
          <w:highlight w:val="cyan"/>
        </w:rPr>
        <w:t xml:space="preserve">Finding consensus </w:t>
      </w:r>
      <w:r w:rsidRPr="00D51911">
        <w:rPr>
          <w:rStyle w:val="IntenseEmphasis"/>
        </w:rPr>
        <w:t xml:space="preserve">on how to change the program </w:t>
      </w:r>
      <w:r w:rsidRPr="00E26E2A">
        <w:rPr>
          <w:rStyle w:val="IntenseEmphasis"/>
          <w:highlight w:val="cyan"/>
        </w:rPr>
        <w:t>could take most</w:t>
      </w:r>
      <w:r w:rsidRPr="00D51911">
        <w:rPr>
          <w:sz w:val="14"/>
        </w:rPr>
        <w:t xml:space="preserve">, if not all, </w:t>
      </w:r>
      <w:r w:rsidRPr="002A564D">
        <w:rPr>
          <w:rStyle w:val="IntenseEmphasis"/>
        </w:rPr>
        <w:t xml:space="preserve">of </w:t>
      </w:r>
      <w:r w:rsidRPr="00E26E2A">
        <w:rPr>
          <w:rStyle w:val="IntenseEmphasis"/>
          <w:highlight w:val="cyan"/>
        </w:rPr>
        <w:t>the</w:t>
      </w:r>
      <w:r w:rsidRPr="00D51911">
        <w:rPr>
          <w:sz w:val="14"/>
        </w:rPr>
        <w:t xml:space="preserve"> 430 </w:t>
      </w:r>
      <w:r w:rsidRPr="00E26E2A">
        <w:rPr>
          <w:rStyle w:val="IntenseEmphasis"/>
          <w:highlight w:val="cyan"/>
        </w:rPr>
        <w:t>days</w:t>
      </w:r>
      <w:r w:rsidRPr="00D51911">
        <w:rPr>
          <w:sz w:val="14"/>
        </w:rPr>
        <w:t xml:space="preserve"> that </w:t>
      </w:r>
      <w:r w:rsidRPr="00E26E2A">
        <w:rPr>
          <w:rStyle w:val="IntenseEmphasis"/>
          <w:highlight w:val="cyan"/>
        </w:rPr>
        <w:t>Congress</w:t>
      </w:r>
      <w:r w:rsidRPr="002A564D">
        <w:rPr>
          <w:rStyle w:val="IntenseEmphasis"/>
        </w:rPr>
        <w:t xml:space="preserve"> actually </w:t>
      </w:r>
      <w:r w:rsidRPr="00E26E2A">
        <w:rPr>
          <w:rStyle w:val="IntenseEmphasis"/>
          <w:highlight w:val="cyan"/>
        </w:rPr>
        <w:t>has</w:t>
      </w:r>
      <w:r w:rsidRPr="00D51911">
        <w:rPr>
          <w:sz w:val="14"/>
        </w:rPr>
        <w:t xml:space="preserve">. </w:t>
      </w:r>
      <w:r w:rsidRPr="00E26E2A">
        <w:rPr>
          <w:rStyle w:val="IntenseEmphasis"/>
          <w:highlight w:val="cyan"/>
        </w:rPr>
        <w:t>During that time</w:t>
      </w:r>
      <w:r w:rsidRPr="002A564D">
        <w:rPr>
          <w:rStyle w:val="IntenseEmphasis"/>
        </w:rPr>
        <w:t xml:space="preserve"> period, many members of </w:t>
      </w:r>
      <w:r w:rsidRPr="00E26E2A">
        <w:rPr>
          <w:rStyle w:val="IntenseEmphasis"/>
          <w:highlight w:val="cyan"/>
        </w:rPr>
        <w:t>Congress are up for re-election</w:t>
      </w:r>
      <w:r w:rsidRPr="002A564D">
        <w:rPr>
          <w:rStyle w:val="IntenseEmphasis"/>
        </w:rPr>
        <w:t xml:space="preserve">, and </w:t>
      </w:r>
      <w:r w:rsidRPr="00E26E2A">
        <w:rPr>
          <w:rStyle w:val="IntenseEmphasis"/>
          <w:highlight w:val="cyan"/>
        </w:rPr>
        <w:t>the primary campaign</w:t>
      </w:r>
      <w:r w:rsidRPr="00D51911">
        <w:rPr>
          <w:sz w:val="14"/>
        </w:rPr>
        <w:t xml:space="preserve"> for the next presidential race </w:t>
      </w:r>
      <w:r w:rsidRPr="00E26E2A">
        <w:rPr>
          <w:rStyle w:val="IntenseEmphasis"/>
          <w:highlight w:val="cyan"/>
        </w:rPr>
        <w:t>will be underway</w:t>
      </w:r>
      <w:r w:rsidRPr="00D51911">
        <w:rPr>
          <w:sz w:val="14"/>
        </w:rPr>
        <w:t xml:space="preserve">. </w:t>
      </w:r>
      <w:r w:rsidRPr="00E26E2A">
        <w:rPr>
          <w:rStyle w:val="IntenseEmphasis"/>
          <w:highlight w:val="cyan"/>
        </w:rPr>
        <w:t>Until now</w:t>
      </w:r>
      <w:r w:rsidRPr="002A564D">
        <w:rPr>
          <w:rStyle w:val="IntenseEmphasis"/>
        </w:rPr>
        <w:t xml:space="preserve">, many thought </w:t>
      </w:r>
      <w:r w:rsidRPr="00E26E2A">
        <w:rPr>
          <w:rStyle w:val="IntenseEmphasis"/>
          <w:highlight w:val="cyan"/>
        </w:rPr>
        <w:t xml:space="preserve">Congress </w:t>
      </w:r>
      <w:r w:rsidRPr="00D51911">
        <w:rPr>
          <w:rStyle w:val="IntenseEmphasis"/>
          <w:highlight w:val="cyan"/>
        </w:rPr>
        <w:t xml:space="preserve">would </w:t>
      </w:r>
      <w:r w:rsidRPr="00D43037">
        <w:rPr>
          <w:rStyle w:val="Emphasis"/>
          <w:highlight w:val="cyan"/>
        </w:rPr>
        <w:t>most likely</w:t>
      </w:r>
      <w:r w:rsidRPr="00D43037">
        <w:rPr>
          <w:rStyle w:val="Emphasis"/>
        </w:rPr>
        <w:t xml:space="preserve"> </w:t>
      </w:r>
      <w:r w:rsidRPr="00D43037">
        <w:rPr>
          <w:rStyle w:val="Emphasis"/>
          <w:highlight w:val="cyan"/>
        </w:rPr>
        <w:t>let the</w:t>
      </w:r>
      <w:r w:rsidRPr="00D43037">
        <w:rPr>
          <w:rStyle w:val="Emphasis"/>
        </w:rPr>
        <w:t xml:space="preserve"> phone records collection </w:t>
      </w:r>
      <w:r w:rsidRPr="00D43037">
        <w:rPr>
          <w:rStyle w:val="Emphasis"/>
          <w:highlight w:val="cyan"/>
        </w:rPr>
        <w:t>program</w:t>
      </w:r>
      <w:r w:rsidRPr="00D43037">
        <w:rPr>
          <w:rStyle w:val="Emphasis"/>
        </w:rPr>
        <w:t xml:space="preserve"> </w:t>
      </w:r>
      <w:r w:rsidRPr="00D43037">
        <w:rPr>
          <w:rStyle w:val="Emphasis"/>
          <w:highlight w:val="cyan"/>
        </w:rPr>
        <w:t>expire</w:t>
      </w:r>
      <w:r w:rsidRPr="00D51911">
        <w:rPr>
          <w:sz w:val="14"/>
        </w:rPr>
        <w:t xml:space="preserve"> next year. “I think that </w:t>
      </w:r>
      <w:r w:rsidRPr="00D51911">
        <w:rPr>
          <w:rStyle w:val="StyleBoldUnderline"/>
          <w:highlight w:val="cyan"/>
        </w:rPr>
        <w:t>the administration was under the gun to come up with something</w:t>
      </w:r>
      <w:r w:rsidRPr="00D51911">
        <w:rPr>
          <w:rStyle w:val="StyleBoldUnderline"/>
        </w:rPr>
        <w:t xml:space="preserve"> that might satisfy those who want to see the end of the program, </w:t>
      </w:r>
      <w:r w:rsidRPr="00D51911">
        <w:rPr>
          <w:rStyle w:val="StyleBoldUnderline"/>
          <w:highlight w:val="cyan"/>
        </w:rPr>
        <w:t>such that they could avoid that</w:t>
      </w:r>
      <w:r w:rsidRPr="00D51911">
        <w:rPr>
          <w:rStyle w:val="StyleBoldUnderline"/>
        </w:rPr>
        <w:t xml:space="preserve"> result</w:t>
      </w:r>
      <w:r w:rsidRPr="00D51911">
        <w:rPr>
          <w:sz w:val="14"/>
        </w:rPr>
        <w:t xml:space="preserve"> in 2015,” said Kevin Bankston of the New America Foundation, a nonpartisan think tank. Under the president’s plan, the government would have to get a court order and ask phone companies to search their records for specific numbers that are believed to be associated with terrorists. Phone companies would not hold onto the records for any longer than they’re already required to under federal regulation, which is 18 months. “I believe this approach will best ensure that we have the information we need to meet our intelligence needs while enhancing public confidence in the manner in which the information is collected and held,” Obama said in a statement Thursday. Obama has said that he never thought the program was unconstitutional or ripe for abuse, but </w:t>
      </w:r>
      <w:r w:rsidRPr="00D51911">
        <w:rPr>
          <w:rStyle w:val="StyleBoldUnderline"/>
        </w:rPr>
        <w:t>he was forced to respond</w:t>
      </w:r>
      <w:r w:rsidRPr="00D51911">
        <w:rPr>
          <w:sz w:val="14"/>
        </w:rPr>
        <w:t xml:space="preserve"> to perceived privacy concerns. </w:t>
      </w:r>
      <w:r w:rsidRPr="002A564D">
        <w:rPr>
          <w:rStyle w:val="IntenseEmphasis"/>
        </w:rPr>
        <w:t xml:space="preserve">Key </w:t>
      </w:r>
      <w:r w:rsidRPr="00E26E2A">
        <w:rPr>
          <w:rStyle w:val="IntenseEmphasis"/>
          <w:highlight w:val="cyan"/>
        </w:rPr>
        <w:t>lawmakers</w:t>
      </w:r>
      <w:r w:rsidRPr="00D51911">
        <w:rPr>
          <w:sz w:val="14"/>
        </w:rPr>
        <w:t xml:space="preserve"> said they </w:t>
      </w:r>
      <w:r w:rsidRPr="00E26E2A">
        <w:rPr>
          <w:rStyle w:val="IntenseEmphasis"/>
          <w:highlight w:val="cyan"/>
        </w:rPr>
        <w:t>like</w:t>
      </w:r>
      <w:r w:rsidRPr="00D51911">
        <w:rPr>
          <w:sz w:val="14"/>
        </w:rPr>
        <w:t xml:space="preserve"> some of </w:t>
      </w:r>
      <w:r w:rsidRPr="00E26E2A">
        <w:rPr>
          <w:rStyle w:val="IntenseEmphasis"/>
          <w:highlight w:val="cyan"/>
        </w:rPr>
        <w:t>Obama’s proposal, but want more</w:t>
      </w:r>
      <w:r w:rsidRPr="00D51911">
        <w:rPr>
          <w:sz w:val="14"/>
        </w:rPr>
        <w:t>.</w:t>
      </w:r>
    </w:p>
    <w:p w:rsidR="001222F7" w:rsidRPr="00794ED5" w:rsidRDefault="001222F7" w:rsidP="00986C35"/>
    <w:p w:rsidR="0097669A" w:rsidRDefault="0097669A" w:rsidP="0097669A"/>
    <w:p w:rsidR="0097669A" w:rsidRDefault="0097669A" w:rsidP="0097669A">
      <w:pPr>
        <w:pStyle w:val="Heading4"/>
      </w:pPr>
      <w:r>
        <w:t>Even watered down reform legislation Legitimates NSA practices</w:t>
      </w:r>
    </w:p>
    <w:p w:rsidR="0097669A" w:rsidRPr="0097669A" w:rsidRDefault="0097669A" w:rsidP="0097669A">
      <w:pPr>
        <w:rPr>
          <w:rStyle w:val="StyleStyleBold12pt"/>
        </w:rPr>
      </w:pPr>
      <w:r w:rsidRPr="0097669A">
        <w:rPr>
          <w:rStyle w:val="StyleStyleBold12pt"/>
        </w:rPr>
        <w:t>Mathews, 14</w:t>
      </w:r>
    </w:p>
    <w:p w:rsidR="0097669A" w:rsidRDefault="0097669A" w:rsidP="0097669A">
      <w:r>
        <w:t xml:space="preserve">Kevin </w:t>
      </w:r>
      <w:r w:rsidRPr="000C5BBC">
        <w:t>Matthews, 3/25/14,</w:t>
      </w:r>
      <w:r>
        <w:t xml:space="preserve"> 4 Reasons Obama’s NSA “Reforms” Won’t Change Much, www.care2.com/causes/4-reasons-obamas-nsa-reforms-wont-change-much.html</w:t>
      </w:r>
    </w:p>
    <w:p w:rsidR="0097669A" w:rsidRDefault="0097669A" w:rsidP="0097669A"/>
    <w:p w:rsidR="0097669A" w:rsidRDefault="0097669A" w:rsidP="0097669A">
      <w:pPr>
        <w:rPr>
          <w:sz w:val="16"/>
        </w:rPr>
      </w:pPr>
      <w:r>
        <w:rPr>
          <w:sz w:val="16"/>
        </w:rPr>
        <w:t xml:space="preserve">Although the reform is not nearly as meaningful as many Americans had hoped for, some support it because it seems like better than nothing. However, </w:t>
      </w:r>
      <w:r w:rsidRPr="0078315E">
        <w:rPr>
          <w:rStyle w:val="StyleBoldUnderline"/>
          <w:highlight w:val="cyan"/>
        </w:rPr>
        <w:t>the administration may</w:t>
      </w:r>
      <w:r>
        <w:rPr>
          <w:rStyle w:val="StyleBoldUnderline"/>
        </w:rPr>
        <w:t xml:space="preserve"> be </w:t>
      </w:r>
      <w:r w:rsidRPr="0078315E">
        <w:rPr>
          <w:rStyle w:val="StyleBoldUnderline"/>
          <w:highlight w:val="cyan"/>
        </w:rPr>
        <w:t>offer</w:t>
      </w:r>
      <w:r>
        <w:rPr>
          <w:rStyle w:val="StyleBoldUnderline"/>
        </w:rPr>
        <w:t xml:space="preserve">ing </w:t>
      </w:r>
      <w:r w:rsidRPr="0078315E">
        <w:rPr>
          <w:rStyle w:val="StyleBoldUnderline"/>
          <w:highlight w:val="cyan"/>
        </w:rPr>
        <w:t>minor concessions on</w:t>
      </w:r>
      <w:r>
        <w:rPr>
          <w:rStyle w:val="StyleBoldUnderline"/>
        </w:rPr>
        <w:t xml:space="preserve"> its </w:t>
      </w:r>
      <w:r w:rsidRPr="0078315E">
        <w:rPr>
          <w:rStyle w:val="StyleBoldUnderline"/>
          <w:highlight w:val="cyan"/>
        </w:rPr>
        <w:t>spying</w:t>
      </w:r>
      <w:r>
        <w:rPr>
          <w:rStyle w:val="StyleBoldUnderline"/>
        </w:rPr>
        <w:t xml:space="preserve"> program in an attempt </w:t>
      </w:r>
      <w:r w:rsidRPr="0078315E">
        <w:rPr>
          <w:rStyle w:val="StyleBoldUnderline"/>
          <w:highlight w:val="cyan"/>
        </w:rPr>
        <w:t>to get unwarranted surveillance on the books</w:t>
      </w:r>
      <w:r>
        <w:rPr>
          <w:sz w:val="16"/>
        </w:rPr>
        <w:t xml:space="preserve">. </w:t>
      </w:r>
      <w:r>
        <w:rPr>
          <w:rStyle w:val="StyleBoldUnderline"/>
        </w:rPr>
        <w:t xml:space="preserve">With many believing that the NSA has been conducting unlawful surveillance, </w:t>
      </w:r>
      <w:r w:rsidRPr="0078315E">
        <w:rPr>
          <w:rStyle w:val="StyleBoldUnderline"/>
          <w:highlight w:val="cyan"/>
        </w:rPr>
        <w:t>passing</w:t>
      </w:r>
      <w:r>
        <w:rPr>
          <w:rStyle w:val="StyleBoldUnderline"/>
        </w:rPr>
        <w:t xml:space="preserve"> this new </w:t>
      </w:r>
      <w:r w:rsidRPr="0078315E">
        <w:rPr>
          <w:rStyle w:val="StyleBoldUnderline"/>
          <w:highlight w:val="cyan"/>
        </w:rPr>
        <w:t>legislation would give</w:t>
      </w:r>
      <w:r>
        <w:rPr>
          <w:sz w:val="16"/>
        </w:rPr>
        <w:t xml:space="preserve"> some </w:t>
      </w:r>
      <w:r w:rsidRPr="000C5BBC">
        <w:rPr>
          <w:rStyle w:val="Emphasis"/>
          <w:highlight w:val="cyan"/>
        </w:rPr>
        <w:t>legitimacy to the practice</w:t>
      </w:r>
      <w:r>
        <w:rPr>
          <w:sz w:val="16"/>
        </w:rPr>
        <w:t xml:space="preserve">. </w:t>
      </w:r>
      <w:r w:rsidRPr="0078315E">
        <w:rPr>
          <w:rStyle w:val="StyleBoldUnderline"/>
          <w:highlight w:val="cyan"/>
        </w:rPr>
        <w:t>By cementing surveillance</w:t>
      </w:r>
      <w:r>
        <w:rPr>
          <w:rStyle w:val="StyleBoldUnderline"/>
        </w:rPr>
        <w:t xml:space="preserve"> into law, </w:t>
      </w:r>
      <w:r w:rsidRPr="0078315E">
        <w:rPr>
          <w:rStyle w:val="StyleBoldUnderline"/>
          <w:highlight w:val="cyan"/>
        </w:rPr>
        <w:t>it could</w:t>
      </w:r>
      <w:r>
        <w:rPr>
          <w:sz w:val="16"/>
        </w:rPr>
        <w:t xml:space="preserve"> further </w:t>
      </w:r>
      <w:r w:rsidRPr="0078315E">
        <w:rPr>
          <w:rStyle w:val="StyleBoldUnderline"/>
          <w:highlight w:val="cyan"/>
        </w:rPr>
        <w:t>help</w:t>
      </w:r>
      <w:r>
        <w:rPr>
          <w:sz w:val="16"/>
        </w:rPr>
        <w:t xml:space="preserve"> to </w:t>
      </w:r>
      <w:r w:rsidRPr="001222F7">
        <w:rPr>
          <w:rStyle w:val="Emphasis"/>
          <w:highlight w:val="cyan"/>
        </w:rPr>
        <w:t>squash debate</w:t>
      </w:r>
      <w:r>
        <w:rPr>
          <w:sz w:val="16"/>
        </w:rPr>
        <w:t xml:space="preserve"> on the subject. Perhaps </w:t>
      </w:r>
      <w:r w:rsidRPr="0078315E">
        <w:rPr>
          <w:rStyle w:val="StyleBoldUnderline"/>
          <w:highlight w:val="cyan"/>
        </w:rPr>
        <w:t>that’s why</w:t>
      </w:r>
      <w:r>
        <w:rPr>
          <w:rStyle w:val="StyleBoldUnderline"/>
        </w:rPr>
        <w:t xml:space="preserve"> </w:t>
      </w:r>
      <w:r w:rsidRPr="0078315E">
        <w:rPr>
          <w:rStyle w:val="StyleBoldUnderline"/>
          <w:highlight w:val="cyan"/>
        </w:rPr>
        <w:t>Obama is calling on Congress to pass</w:t>
      </w:r>
      <w:r>
        <w:rPr>
          <w:rStyle w:val="StyleBoldUnderline"/>
        </w:rPr>
        <w:t xml:space="preserve"> these </w:t>
      </w:r>
      <w:r w:rsidRPr="0078315E">
        <w:rPr>
          <w:rStyle w:val="StyleBoldUnderline"/>
          <w:highlight w:val="cyan"/>
        </w:rPr>
        <w:t>NSA reforms “quickly</w:t>
      </w:r>
      <w:r>
        <w:rPr>
          <w:sz w:val="16"/>
        </w:rPr>
        <w:t>.” (And by “quickly”, he really means nearly a year after Edward Snowden brought these misdeeds to our attention.)</w:t>
      </w:r>
    </w:p>
    <w:p w:rsidR="00986C35" w:rsidRDefault="00986C35" w:rsidP="00986C35">
      <w:pPr>
        <w:rPr>
          <w:sz w:val="16"/>
        </w:rPr>
      </w:pPr>
    </w:p>
    <w:p w:rsidR="00DE2664" w:rsidRDefault="00DE2664" w:rsidP="00DE2664">
      <w:pPr>
        <w:pStyle w:val="Heading4"/>
      </w:pPr>
      <w:r>
        <w:lastRenderedPageBreak/>
        <w:t>House bill sufficient to soften NSA opposition despite weakened provisions</w:t>
      </w:r>
      <w:r w:rsidR="001222F7">
        <w:t xml:space="preserve"> – failure causes whole program collapse</w:t>
      </w:r>
    </w:p>
    <w:p w:rsidR="00DE2664" w:rsidRPr="00D4298A" w:rsidRDefault="00DE2664" w:rsidP="00DE2664">
      <w:pPr>
        <w:rPr>
          <w:rStyle w:val="StyleStyleBold12pt"/>
        </w:rPr>
      </w:pPr>
      <w:r>
        <w:rPr>
          <w:rStyle w:val="StyleStyleBold12pt"/>
        </w:rPr>
        <w:t xml:space="preserve">Timm, 5/22  </w:t>
      </w:r>
    </w:p>
    <w:p w:rsidR="00DE2664" w:rsidRDefault="00DE2664" w:rsidP="00DE2664">
      <w:r w:rsidRPr="00D4298A">
        <w:t xml:space="preserve">Trevor Timm, </w:t>
      </w:r>
      <w:r>
        <w:t xml:space="preserve">executive director of the Freedom of the Press Foundation, columnist @ </w:t>
      </w:r>
      <w:r w:rsidRPr="00D4298A">
        <w:t xml:space="preserve">Guardian, 5/22/14, </w:t>
      </w:r>
      <w:hyperlink r:id="rId35" w:history="1">
        <w:r w:rsidRPr="00B6772C">
          <w:rPr>
            <w:rStyle w:val="Hyperlink"/>
          </w:rPr>
          <w:t>http://www.theguardian.com/commentisfree/2014/may/22/nsa-reform-bill-passed-house-usa-freedom-act-senators-only-hope</w:t>
        </w:r>
      </w:hyperlink>
    </w:p>
    <w:p w:rsidR="00DE2664" w:rsidRPr="00D4298A" w:rsidRDefault="00DE2664" w:rsidP="00DE2664"/>
    <w:p w:rsidR="00DE2664" w:rsidRDefault="00DE2664" w:rsidP="00DE2664">
      <w:pPr>
        <w:rPr>
          <w:sz w:val="16"/>
        </w:rPr>
      </w:pPr>
      <w:r w:rsidRPr="00F00FDF">
        <w:rPr>
          <w:rStyle w:val="StyleBoldUnderline"/>
        </w:rPr>
        <w:t>The USA Freedom Act ended up making surveillance a non-issue</w:t>
      </w:r>
      <w:r w:rsidRPr="00F00FDF">
        <w:rPr>
          <w:sz w:val="16"/>
        </w:rPr>
        <w:t xml:space="preserve">. Congress might have to hold it hostage, just to start over again In just over two weeks, the bill known as the USA Freedom Act – formerly the best chance to pass meaningful NSA reform in Congress – has gone from strong, to weak, to horrible. So naturally, after months of stalling the once-promising bill, the House of Representatives rushed to pass a gutted version on Thursday. Now that the bill has passed, </w:t>
      </w:r>
      <w:r w:rsidRPr="00F00FDF">
        <w:rPr>
          <w:rStyle w:val="StyleBoldUnderline"/>
        </w:rPr>
        <w:t>the NSA's biggest supporters will surely line up to call this legislation "reform" so they can go back to their angry constituents and pretend they did something about mass surveillance</w:t>
      </w:r>
      <w:r w:rsidRPr="00F00FDF">
        <w:rPr>
          <w:sz w:val="16"/>
        </w:rPr>
        <w:t xml:space="preserve">, while really just leaving the door open for it to continue. </w:t>
      </w:r>
      <w:r w:rsidRPr="00F00FDF">
        <w:rPr>
          <w:rStyle w:val="StyleBoldUnderline"/>
        </w:rPr>
        <w:t>But the bill is still a long way from the president's desk</w:t>
      </w:r>
      <w:r w:rsidRPr="00F00FDF">
        <w:rPr>
          <w:sz w:val="16"/>
        </w:rPr>
        <w:t xml:space="preserve">. If the Senate refuses to pass a strengthened version of the USA Freedom Act this summer, reformers should consider what 24 hours ago was unthinkable: abandon the bill and force Section 215 of the Patriot Act to expire once and for all in 2015. Because it's one thing to pass a weak bill, but it's entirely another to pass off smoke and mirrors as progress. It really is astonishing to look at how abruptly this legislation has been warped. All the major civil liberties organizations dropped their support for the USA Freedom Act as soon as the new version – re-written in secret at the last minute, with help from the NSA's lawyers and the Obama administration – was made public on Tuesday. The privacy groups' withdrawal was followed quickly by the major tech companies like Google, Facebook and Twitter. But that apparently doesn't matter to the White House or Congressional leadership, who barred amendments that could have potentially strengthened the bill from being offered on the floor ahead of Thursday's vote. Just 17 days ago, in a compromise that moved the formerly strong legislation out of committee and into action, the bill was weakened significantly: in came more immunity for telecoms, and out went tough transparency and provisions for the Fisa court, along with protections against warrantless "backdoor" searches of your communications. But at least that deal was out in the open, and at least it didn't make things worse. Indeed, to many close watchers of national security, that version of the USA Freedom Act still looked marginally better than the status quo. But with the most recent closed-door re-write of the bill, any chance for even traces of mediocre change have vanished. The New York Times' Charlie Savage highlighted the alterations between the already-weak USA Freedom Act and the obliterated new version, showing how critical definitions of what the NSA can search have been widened, and how all potential transparency now rests in the hands of the very person who Snowden's leaks caught lying, Director of National Intelligence James Clapper. Marcy Wheeler, who's been warning about what she calls "Freedumb" for two weeks, breaks down even more stealth provisions in what she now calls "Freedumber" that may open up new ways for the NSA to search even more our data. "I can't imagine what scenario they're thinking about," one anonymous US official told the Washington Post about those of us worried about loopholes. "There's definitely no desire anywhere in any part of the government to keep some door open to large scale collection." No desire at all, you say? Gee, I can't imagine why people might be worried that anonymous government officials might take a public law and secretly re-interpret it to enable mass anonymous surveillance on millions of Americans. Nope, can't imagine that at all. We still a chance that the Senate could hold strong and pass the original USA Freedom Act – the one with real transparency and Fisa court reform – then pass it back to the House with an ultimatum. But it will take a massive effort by ordinary citizens to call their Senators with a litany of demands: a prohibition on all forms of bulks surveillance, no more secret law and a privacy advocate in the secret Fisa court. Tech companies should be focusing all their lobbying power on adding back in the provision allowing them to spell out to their customers exactly how many people are affected by all types of surveillance and a bar on breaking common forms of encryption used by all internet users. But </w:t>
      </w:r>
      <w:r w:rsidRPr="00F00FDF">
        <w:rPr>
          <w:rStyle w:val="StyleBoldUnderline"/>
        </w:rPr>
        <w:t>if that doesn't happen, Senators like</w:t>
      </w:r>
      <w:r w:rsidRPr="00F00FDF">
        <w:rPr>
          <w:sz w:val="16"/>
        </w:rPr>
        <w:t xml:space="preserve"> Mark </w:t>
      </w:r>
      <w:r w:rsidRPr="00F00FDF">
        <w:rPr>
          <w:rStyle w:val="StyleBoldUnderline"/>
        </w:rPr>
        <w:t xml:space="preserve">Udall, </w:t>
      </w:r>
      <w:r w:rsidRPr="00F00FDF">
        <w:rPr>
          <w:sz w:val="16"/>
        </w:rPr>
        <w:t xml:space="preserve">Ron </w:t>
      </w:r>
      <w:r w:rsidRPr="00F00FDF">
        <w:rPr>
          <w:rStyle w:val="StyleBoldUnderline"/>
        </w:rPr>
        <w:t>Wyden and</w:t>
      </w:r>
      <w:r w:rsidRPr="00F00FDF">
        <w:rPr>
          <w:sz w:val="16"/>
        </w:rPr>
        <w:t xml:space="preserve"> Rand </w:t>
      </w:r>
      <w:r w:rsidRPr="00F00FDF">
        <w:rPr>
          <w:rStyle w:val="StyleBoldUnderline"/>
        </w:rPr>
        <w:t>Paul could</w:t>
      </w:r>
      <w:r w:rsidRPr="00F00FDF">
        <w:rPr>
          <w:sz w:val="16"/>
        </w:rPr>
        <w:t xml:space="preserve"> always </w:t>
      </w:r>
      <w:r w:rsidRPr="00F00FDF">
        <w:rPr>
          <w:rStyle w:val="StyleBoldUnderline"/>
        </w:rPr>
        <w:t>hold the entire legislative push hostage</w:t>
      </w:r>
      <w:r w:rsidRPr="00F00FDF">
        <w:rPr>
          <w:sz w:val="16"/>
        </w:rPr>
        <w:t xml:space="preserve"> – </w:t>
      </w:r>
      <w:r w:rsidRPr="00F00FDF">
        <w:rPr>
          <w:rStyle w:val="StyleBoldUnderline"/>
        </w:rPr>
        <w:t>and use the one piece of leverage that may be left to protect</w:t>
      </w:r>
      <w:r w:rsidRPr="00F00FDF">
        <w:rPr>
          <w:sz w:val="16"/>
        </w:rPr>
        <w:t xml:space="preserve"> what levels of </w:t>
      </w:r>
      <w:r w:rsidRPr="00F00FDF">
        <w:rPr>
          <w:rStyle w:val="StyleBoldUnderline"/>
        </w:rPr>
        <w:t>privacy</w:t>
      </w:r>
      <w:r w:rsidRPr="00F00FDF">
        <w:rPr>
          <w:sz w:val="16"/>
        </w:rPr>
        <w:t xml:space="preserve"> we had before we knew of Edward Snowden: </w:t>
      </w:r>
      <w:r w:rsidRPr="00F00FDF">
        <w:rPr>
          <w:rStyle w:val="StyleBoldUnderline"/>
        </w:rPr>
        <w:t>the scheduled expiration of the Patriot Act</w:t>
      </w:r>
      <w:r w:rsidRPr="00F00FDF">
        <w:rPr>
          <w:sz w:val="16"/>
        </w:rPr>
        <w:t xml:space="preserve">. Remember, </w:t>
      </w:r>
      <w:r w:rsidRPr="00F00FDF">
        <w:rPr>
          <w:rStyle w:val="StyleBoldUnderline"/>
        </w:rPr>
        <w:t>Section 215 of the Patriot Act</w:t>
      </w:r>
      <w:r w:rsidRPr="00F00FDF">
        <w:rPr>
          <w:sz w:val="16"/>
        </w:rPr>
        <w:t xml:space="preserve"> - the law that was secretly reinterpreted during the Bush era and embraced by Obama to collect the phone records of every American - </w:t>
      </w:r>
      <w:r w:rsidRPr="00F00FDF">
        <w:rPr>
          <w:rStyle w:val="StyleBoldUnderline"/>
        </w:rPr>
        <w:t>has to be re-authorized by Congress next year. If we take all the representatives willing to vote for the stronger USA Freedom Act,</w:t>
      </w:r>
      <w:r w:rsidRPr="00F00FDF">
        <w:rPr>
          <w:sz w:val="16"/>
        </w:rPr>
        <w:t xml:space="preserve"> we know </w:t>
      </w:r>
      <w:r w:rsidRPr="00F00FDF">
        <w:rPr>
          <w:rStyle w:val="StyleBoldUnderline"/>
        </w:rPr>
        <w:t xml:space="preserve">the votes are there to </w:t>
      </w:r>
      <w:r w:rsidRPr="00F00FDF">
        <w:rPr>
          <w:rStyle w:val="Emphasis"/>
        </w:rPr>
        <w:t>bury Section 215 of the Patriot Act completely</w:t>
      </w:r>
      <w:r w:rsidRPr="00F00FDF">
        <w:rPr>
          <w:sz w:val="16"/>
        </w:rPr>
        <w:t xml:space="preserve">. And with this kind of threat on the table, reformers have enough leverage that the White House might just be forced into accepting more substantive changes than they have this year. </w:t>
      </w:r>
      <w:r w:rsidRPr="00F00FDF">
        <w:rPr>
          <w:rStyle w:val="StyleBoldUnderline"/>
        </w:rPr>
        <w:t>But putting</w:t>
      </w:r>
      <w:r w:rsidRPr="00F00FDF">
        <w:rPr>
          <w:sz w:val="16"/>
        </w:rPr>
        <w:t xml:space="preserve"> our </w:t>
      </w:r>
      <w:r w:rsidRPr="00F00FDF">
        <w:rPr>
          <w:rStyle w:val="StyleBoldUnderline"/>
        </w:rPr>
        <w:t>faith in Congress,</w:t>
      </w:r>
      <w:r w:rsidRPr="00F00FDF">
        <w:rPr>
          <w:sz w:val="16"/>
        </w:rPr>
        <w:t xml:space="preserve"> whether it's now or in a year, </w:t>
      </w:r>
      <w:r w:rsidRPr="00F00FDF">
        <w:rPr>
          <w:rStyle w:val="StyleBoldUnderline"/>
        </w:rPr>
        <w:t>is a risky proposition</w:t>
      </w:r>
      <w:r w:rsidRPr="00F00FDF">
        <w:rPr>
          <w:sz w:val="16"/>
        </w:rPr>
        <w:t xml:space="preserve"> either way. As Stanford law professor Jennifer Granick wrote on Wednesday: [I]t's worth asking why legislative surveillance reform has so far failed, despite huge support in Congress and in the public for ending bulk collection. What does this say about our political system, and about the influence of intelligence agency lobbying despite public sentiment in favor of more restraint?</w:t>
      </w:r>
    </w:p>
    <w:p w:rsidR="00986C35" w:rsidRDefault="00986C35" w:rsidP="00986C35"/>
    <w:p w:rsidR="00986C35" w:rsidRDefault="00986C35" w:rsidP="00986C35">
      <w:pPr>
        <w:pStyle w:val="Heading4"/>
      </w:pPr>
      <w:r>
        <w:t>Reforms solves surveillance credibility</w:t>
      </w:r>
    </w:p>
    <w:p w:rsidR="00986C35" w:rsidRPr="000C5BBC" w:rsidRDefault="00986C35" w:rsidP="00986C35">
      <w:pPr>
        <w:rPr>
          <w:rStyle w:val="StyleStyleBold12pt"/>
        </w:rPr>
      </w:pPr>
      <w:r>
        <w:rPr>
          <w:rStyle w:val="StyleStyleBold12pt"/>
        </w:rPr>
        <w:t>Weigel, 14</w:t>
      </w:r>
    </w:p>
    <w:p w:rsidR="00986C35" w:rsidRDefault="00986C35" w:rsidP="00986C35">
      <w:r w:rsidRPr="000C5BBC">
        <w:lastRenderedPageBreak/>
        <w:t>David Weigel, Slate, 3/25/14, Turning</w:t>
      </w:r>
      <w:r>
        <w:t xml:space="preserve"> Off the Vacuum Cleaner, www.slate.com/articles/news_and_politics/politics/2014/03/nsa_bulk_metadata_collection_rand_paul_ron_wyden_support_obama_s_plan_to.html</w:t>
      </w:r>
    </w:p>
    <w:p w:rsidR="00986C35" w:rsidRDefault="00986C35" w:rsidP="00986C35"/>
    <w:p w:rsidR="00986C35" w:rsidRDefault="00986C35" w:rsidP="00986C35">
      <w:pPr>
        <w:rPr>
          <w:sz w:val="16"/>
        </w:rPr>
      </w:pPr>
      <w:r>
        <w:rPr>
          <w:sz w:val="16"/>
        </w:rPr>
        <w:t xml:space="preserve">If </w:t>
      </w:r>
      <w:r>
        <w:rPr>
          <w:rStyle w:val="StyleBoldUnderline"/>
        </w:rPr>
        <w:t>it was a “turning point</w:t>
      </w:r>
      <w:r>
        <w:rPr>
          <w:sz w:val="16"/>
        </w:rPr>
        <w:t xml:space="preserve">,” as Snowden suggested, it was one that the administration and its critics both needed. </w:t>
      </w:r>
      <w:r>
        <w:rPr>
          <w:rStyle w:val="StyleBoldUnderline"/>
        </w:rPr>
        <w:t xml:space="preserve">The congressional and civic </w:t>
      </w:r>
      <w:r w:rsidRPr="0078315E">
        <w:rPr>
          <w:rStyle w:val="StyleBoldUnderline"/>
          <w:highlight w:val="cyan"/>
        </w:rPr>
        <w:t>outcry against</w:t>
      </w:r>
      <w:r>
        <w:rPr>
          <w:rStyle w:val="StyleBoldUnderline"/>
        </w:rPr>
        <w:t xml:space="preserve"> the </w:t>
      </w:r>
      <w:r w:rsidRPr="0078315E">
        <w:rPr>
          <w:rStyle w:val="StyleBoldUnderline"/>
          <w:highlight w:val="cyan"/>
        </w:rPr>
        <w:t>NSA</w:t>
      </w:r>
      <w:r>
        <w:rPr>
          <w:sz w:val="16"/>
        </w:rPr>
        <w:t xml:space="preserve"> </w:t>
      </w:r>
      <w:r>
        <w:rPr>
          <w:rStyle w:val="StyleBoldUnderline"/>
        </w:rPr>
        <w:t>started and</w:t>
      </w:r>
      <w:r>
        <w:rPr>
          <w:sz w:val="16"/>
        </w:rPr>
        <w:t xml:space="preserve"> basically </w:t>
      </w:r>
      <w:r>
        <w:rPr>
          <w:rStyle w:val="StyleBoldUnderline"/>
        </w:rPr>
        <w:t>ended with the revelations of domestic snooping</w:t>
      </w:r>
      <w:r>
        <w:rPr>
          <w:sz w:val="16"/>
        </w:rPr>
        <w:t xml:space="preserve">. That wasn’t where the Snowden revelations ended. Day after week after month, newspapers were using the Snowden documents to detail American spying in foreign countries. </w:t>
      </w:r>
      <w:r>
        <w:rPr>
          <w:rStyle w:val="StyleBoldUnderline"/>
        </w:rPr>
        <w:t xml:space="preserve">This </w:t>
      </w:r>
      <w:r w:rsidRPr="0078315E">
        <w:rPr>
          <w:rStyle w:val="StyleBoldUnderline"/>
          <w:highlight w:val="cyan"/>
        </w:rPr>
        <w:t>was costing</w:t>
      </w:r>
      <w:r>
        <w:rPr>
          <w:rStyle w:val="StyleBoldUnderline"/>
        </w:rPr>
        <w:t xml:space="preserve"> the </w:t>
      </w:r>
      <w:r w:rsidRPr="0078315E">
        <w:rPr>
          <w:rStyle w:val="StyleBoldUnderline"/>
          <w:highlight w:val="cyan"/>
        </w:rPr>
        <w:t>American tech industry</w:t>
      </w:r>
      <w:r>
        <w:rPr>
          <w:sz w:val="16"/>
        </w:rPr>
        <w:t xml:space="preserve"> billions of dollars, maybe as much as $180 billion. </w:t>
      </w:r>
      <w:r w:rsidRPr="001222F7">
        <w:rPr>
          <w:rStyle w:val="StyleBoldUnderline"/>
        </w:rPr>
        <w:t>Rogers</w:t>
      </w:r>
      <w:r w:rsidRPr="001222F7">
        <w:rPr>
          <w:sz w:val="16"/>
        </w:rPr>
        <w:t xml:space="preserve"> and Ruppersberger, </w:t>
      </w:r>
      <w:r w:rsidRPr="001222F7">
        <w:rPr>
          <w:rStyle w:val="StyleBoldUnderline"/>
        </w:rPr>
        <w:t xml:space="preserve">and </w:t>
      </w:r>
      <w:r w:rsidRPr="0078315E">
        <w:rPr>
          <w:rStyle w:val="StyleBoldUnderline"/>
          <w:highlight w:val="cyan"/>
        </w:rPr>
        <w:t>the administration, wanted to restore</w:t>
      </w:r>
      <w:r>
        <w:rPr>
          <w:rStyle w:val="StyleBoldUnderline"/>
        </w:rPr>
        <w:t xml:space="preserve"> </w:t>
      </w:r>
      <w:r w:rsidRPr="0078315E">
        <w:rPr>
          <w:rStyle w:val="StyleBoldUnderline"/>
          <w:highlight w:val="cyan"/>
        </w:rPr>
        <w:t>American credibility</w:t>
      </w:r>
      <w:r>
        <w:rPr>
          <w:rStyle w:val="StyleBoldUnderline"/>
        </w:rPr>
        <w:t>.</w:t>
      </w:r>
      <w:r>
        <w:rPr>
          <w:sz w:val="16"/>
        </w:rPr>
        <w:t xml:space="preserve"> </w:t>
      </w:r>
      <w:r>
        <w:rPr>
          <w:rStyle w:val="StyleBoldUnderline"/>
        </w:rPr>
        <w:t xml:space="preserve">Domestic surveillance reform was the only attainable idea, even if it barely addressed </w:t>
      </w:r>
      <w:r>
        <w:rPr>
          <w:sz w:val="16"/>
        </w:rPr>
        <w:t xml:space="preserve">most of </w:t>
      </w:r>
      <w:r>
        <w:rPr>
          <w:rStyle w:val="StyleBoldUnderline"/>
        </w:rPr>
        <w:t>Snowden’s leaks</w:t>
      </w:r>
      <w:r>
        <w:rPr>
          <w:sz w:val="16"/>
        </w:rPr>
        <w:t xml:space="preserve">. The </w:t>
      </w:r>
      <w:r w:rsidRPr="0078315E">
        <w:rPr>
          <w:rStyle w:val="StyleBoldUnderline"/>
          <w:highlight w:val="cyan"/>
        </w:rPr>
        <w:t>reform</w:t>
      </w:r>
      <w:r>
        <w:rPr>
          <w:sz w:val="16"/>
        </w:rPr>
        <w:t xml:space="preserve">, said Ruppersberger, </w:t>
      </w:r>
      <w:r w:rsidRPr="0078315E">
        <w:rPr>
          <w:rStyle w:val="StyleBoldUnderline"/>
          <w:highlight w:val="cyan"/>
        </w:rPr>
        <w:t>would “set an example</w:t>
      </w:r>
      <w:r>
        <w:rPr>
          <w:sz w:val="16"/>
        </w:rPr>
        <w:t xml:space="preserve">,” while “at least a year’s” worth of Snowden revelations continued to trickle out. </w:t>
      </w:r>
      <w:r w:rsidRPr="0078315E">
        <w:rPr>
          <w:rStyle w:val="StyleBoldUnderline"/>
          <w:highlight w:val="cyan"/>
        </w:rPr>
        <w:t>The world outside would see</w:t>
      </w:r>
      <w:r>
        <w:rPr>
          <w:rStyle w:val="StyleBoldUnderline"/>
        </w:rPr>
        <w:t xml:space="preserve"> that </w:t>
      </w:r>
      <w:r w:rsidRPr="0078315E">
        <w:rPr>
          <w:rStyle w:val="StyleBoldUnderline"/>
          <w:highlight w:val="cyan"/>
        </w:rPr>
        <w:t>America was</w:t>
      </w:r>
      <w:r>
        <w:rPr>
          <w:rStyle w:val="StyleBoldUnderline"/>
        </w:rPr>
        <w:t xml:space="preserve"> </w:t>
      </w:r>
      <w:r w:rsidRPr="0078315E">
        <w:rPr>
          <w:rStyle w:val="StyleBoldUnderline"/>
          <w:highlight w:val="cyan"/>
        </w:rPr>
        <w:t>doing something about surveillance</w:t>
      </w:r>
      <w:r>
        <w:rPr>
          <w:sz w:val="16"/>
        </w:rPr>
        <w:t xml:space="preserve">, and their own governments weren’t. Hey, it could work. “The French, just recently, passed a measure so that you don’t even need a court order to get personal data stored on their systems in France,” said Rogers. “Espionage is a French word, after all.” That line got a couple of laughs, but Rogers meant it. “We should get over the shock and awe of all of this and have an honest dialogue about what is exactly happening,” he said. “Europeans spy on the United States of America, sorry, every single day.” Multiple times, when reporters asked Rogers why Congress wasn’t reforming any of the programs that worried foreigners, the congressman accused the press of overhyping stories and possibly being suckered by bad intelligence. Snowden, who Rogers only referred to as “the former NSA contractor,” had created “confusion on legal programs he had no understanding of,” and then fallen into Russia’s grip. “There’s a lot of intelligence officials today who have to go back and, [with] every new revelation, knowing he’s under the influence of Russian intelligence, scrutinize it 10 times more than they did,” said Rogers. “A lot of people take it as gospel. I assure you, it’s not.” “I would love to have Russia’s Snowden come over here and give us all the data he found,” said Ruppersberger. These were the congressmen who were now backing the end of bulk metadata collection. The civil libertarians could accept that, because they knew what to go after next. Paul, who had just returned from a well-received and widely-covered anti-spying speech in Berkeley, Calif., openly derided the arguments he expected to hear next. “They will say, we have these privacy controls that da-da-da-da,” said Paul, replacing the intelligence community’s jargon with nonsense syllables. “We’re going to do da-da-da-da. But the records are not protected by the Fourth Amendment. This is still a big question. I think it will still have to be decided by the Supreme Court.” But </w:t>
      </w:r>
      <w:r w:rsidRPr="0078315E">
        <w:rPr>
          <w:rStyle w:val="StyleBoldUnderline"/>
          <w:highlight w:val="cyan"/>
        </w:rPr>
        <w:t>that sets up</w:t>
      </w:r>
      <w:r>
        <w:rPr>
          <w:rStyle w:val="StyleBoldUnderline"/>
        </w:rPr>
        <w:t xml:space="preserve"> a sort of </w:t>
      </w:r>
      <w:r w:rsidRPr="0078315E">
        <w:rPr>
          <w:rStyle w:val="StyleBoldUnderline"/>
          <w:highlight w:val="cyan"/>
        </w:rPr>
        <w:t>détente</w:t>
      </w:r>
      <w:r>
        <w:rPr>
          <w:sz w:val="16"/>
        </w:rPr>
        <w:t xml:space="preserve">. </w:t>
      </w:r>
      <w:r w:rsidRPr="001222F7">
        <w:rPr>
          <w:sz w:val="16"/>
        </w:rPr>
        <w:t xml:space="preserve">The </w:t>
      </w:r>
      <w:r w:rsidRPr="001222F7">
        <w:rPr>
          <w:rStyle w:val="StyleBoldUnderline"/>
        </w:rPr>
        <w:t>civil libertarian campaign would continue</w:t>
      </w:r>
      <w:r w:rsidRPr="001222F7">
        <w:rPr>
          <w:sz w:val="16"/>
        </w:rPr>
        <w:t>. T</w:t>
      </w:r>
      <w:r>
        <w:rPr>
          <w:sz w:val="16"/>
        </w:rPr>
        <w:t xml:space="preserve">he </w:t>
      </w:r>
      <w:r w:rsidRPr="0078315E">
        <w:rPr>
          <w:rStyle w:val="StyleBoldUnderline"/>
          <w:highlight w:val="cyan"/>
        </w:rPr>
        <w:t>campaigners would give</w:t>
      </w:r>
      <w:r>
        <w:rPr>
          <w:rStyle w:val="StyleBoldUnderline"/>
        </w:rPr>
        <w:t xml:space="preserve"> their </w:t>
      </w:r>
      <w:r w:rsidRPr="0078315E">
        <w:rPr>
          <w:rStyle w:val="StyleBoldUnderline"/>
          <w:highlight w:val="cyan"/>
        </w:rPr>
        <w:t>blessing to</w:t>
      </w:r>
      <w:r>
        <w:rPr>
          <w:rStyle w:val="StyleBoldUnderline"/>
        </w:rPr>
        <w:t xml:space="preserve"> incremental </w:t>
      </w:r>
      <w:r w:rsidRPr="0078315E">
        <w:rPr>
          <w:rStyle w:val="StyleBoldUnderline"/>
          <w:highlight w:val="cyan"/>
        </w:rPr>
        <w:t>reform</w:t>
      </w:r>
      <w:r>
        <w:rPr>
          <w:sz w:val="16"/>
        </w:rPr>
        <w:t xml:space="preserve">. </w:t>
      </w:r>
      <w:r>
        <w:rPr>
          <w:rStyle w:val="StyleBoldUnderline"/>
        </w:rPr>
        <w:t xml:space="preserve">The </w:t>
      </w:r>
      <w:r w:rsidRPr="0078315E">
        <w:rPr>
          <w:rStyle w:val="StyleBoldUnderline"/>
          <w:highlight w:val="cyan"/>
        </w:rPr>
        <w:t>skeptics</w:t>
      </w:r>
      <w:r>
        <w:rPr>
          <w:rStyle w:val="StyleBoldUnderline"/>
        </w:rPr>
        <w:t xml:space="preserve"> </w:t>
      </w:r>
      <w:r w:rsidRPr="0078315E">
        <w:rPr>
          <w:rStyle w:val="StyleBoldUnderline"/>
          <w:highlight w:val="cyan"/>
        </w:rPr>
        <w:t>would go along</w:t>
      </w:r>
      <w:r>
        <w:rPr>
          <w:rStyle w:val="StyleBoldUnderline"/>
        </w:rPr>
        <w:t xml:space="preserve"> with</w:t>
      </w:r>
      <w:r>
        <w:rPr>
          <w:sz w:val="16"/>
        </w:rPr>
        <w:t xml:space="preserve"> the reform</w:t>
      </w:r>
      <w:r>
        <w:rPr>
          <w:rStyle w:val="StyleBoldUnderline"/>
        </w:rPr>
        <w:t xml:space="preserve">, </w:t>
      </w:r>
      <w:r w:rsidRPr="0078315E">
        <w:rPr>
          <w:rStyle w:val="StyleBoldUnderline"/>
          <w:highlight w:val="cyan"/>
        </w:rPr>
        <w:t>because they know</w:t>
      </w:r>
      <w:r>
        <w:rPr>
          <w:rStyle w:val="StyleBoldUnderline"/>
        </w:rPr>
        <w:t xml:space="preserve"> how quickly </w:t>
      </w:r>
      <w:r w:rsidRPr="0078315E">
        <w:rPr>
          <w:rStyle w:val="StyleBoldUnderline"/>
          <w:highlight w:val="cyan"/>
        </w:rPr>
        <w:t>the conversation can shift</w:t>
      </w:r>
      <w:r>
        <w:rPr>
          <w:sz w:val="16"/>
        </w:rPr>
        <w:t>.</w:t>
      </w:r>
    </w:p>
    <w:p w:rsidR="00986C35" w:rsidRDefault="00986C35" w:rsidP="00986C35">
      <w:pPr>
        <w:rPr>
          <w:sz w:val="16"/>
        </w:rPr>
      </w:pPr>
    </w:p>
    <w:p w:rsidR="00986C35" w:rsidRDefault="00986C35" w:rsidP="00986C35">
      <w:pPr>
        <w:pStyle w:val="Heading4"/>
      </w:pPr>
      <w:r>
        <w:t>That locks-in NSA capabilities</w:t>
      </w:r>
    </w:p>
    <w:p w:rsidR="00986C35" w:rsidRPr="000C5BBC" w:rsidRDefault="00986C35" w:rsidP="00986C35">
      <w:pPr>
        <w:rPr>
          <w:rStyle w:val="StyleStyleBold12pt"/>
        </w:rPr>
      </w:pPr>
      <w:r>
        <w:rPr>
          <w:rStyle w:val="StyleStyleBold12pt"/>
        </w:rPr>
        <w:t>Harris, 14</w:t>
      </w:r>
    </w:p>
    <w:p w:rsidR="00986C35" w:rsidRDefault="00986C35" w:rsidP="00986C35">
      <w:r w:rsidRPr="000C5BBC">
        <w:t>Shane Harris, Foreign Policy, 3/25/14, Spying Reform's</w:t>
      </w:r>
      <w:r>
        <w:t xml:space="preserve"> Big Winner? The NSA, complex.foreignpolicy.com/posts/2014/03/25/spying_reforms_big_winner_the_nsa</w:t>
      </w:r>
    </w:p>
    <w:p w:rsidR="00986C35" w:rsidRDefault="00986C35" w:rsidP="00986C35"/>
    <w:p w:rsidR="00986C35" w:rsidRDefault="00986C35" w:rsidP="00986C35">
      <w:pPr>
        <w:rPr>
          <w:sz w:val="16"/>
        </w:rPr>
      </w:pPr>
      <w:r>
        <w:rPr>
          <w:rStyle w:val="StyleBoldUnderline"/>
        </w:rPr>
        <w:t>Score one for</w:t>
      </w:r>
      <w:r>
        <w:rPr>
          <w:sz w:val="16"/>
        </w:rPr>
        <w:t xml:space="preserve"> Edward Snowden -- and for </w:t>
      </w:r>
      <w:r>
        <w:rPr>
          <w:rStyle w:val="StyleBoldUnderline"/>
        </w:rPr>
        <w:t>the NSA</w:t>
      </w:r>
      <w:r>
        <w:rPr>
          <w:sz w:val="16"/>
        </w:rPr>
        <w:t xml:space="preserve">. On Monday, the </w:t>
      </w:r>
      <w:r w:rsidRPr="0078315E">
        <w:rPr>
          <w:rStyle w:val="StyleBoldUnderline"/>
          <w:highlight w:val="cyan"/>
        </w:rPr>
        <w:t>Obama</w:t>
      </w:r>
      <w:r>
        <w:rPr>
          <w:sz w:val="16"/>
        </w:rPr>
        <w:t xml:space="preserve"> administration </w:t>
      </w:r>
      <w:r w:rsidRPr="0078315E">
        <w:rPr>
          <w:rStyle w:val="StyleBoldUnderline"/>
          <w:highlight w:val="cyan"/>
        </w:rPr>
        <w:t>began unveiling its plan to</w:t>
      </w:r>
      <w:r>
        <w:rPr>
          <w:rStyle w:val="StyleBoldUnderline"/>
        </w:rPr>
        <w:t xml:space="preserve"> </w:t>
      </w:r>
      <w:r w:rsidRPr="0078315E">
        <w:rPr>
          <w:rStyle w:val="StyleBoldUnderline"/>
          <w:highlight w:val="cyan"/>
        </w:rPr>
        <w:t>end</w:t>
      </w:r>
      <w:r>
        <w:rPr>
          <w:rStyle w:val="StyleBoldUnderline"/>
        </w:rPr>
        <w:t xml:space="preserve"> the spy agency's </w:t>
      </w:r>
      <w:r w:rsidRPr="0078315E">
        <w:rPr>
          <w:rStyle w:val="StyleBoldUnderline"/>
          <w:highlight w:val="cyan"/>
        </w:rPr>
        <w:t>collection</w:t>
      </w:r>
      <w:r>
        <w:rPr>
          <w:sz w:val="16"/>
        </w:rPr>
        <w:t xml:space="preserve"> of millions of Americans' phone records. </w:t>
      </w:r>
      <w:r>
        <w:rPr>
          <w:rStyle w:val="StyleBoldUnderline"/>
        </w:rPr>
        <w:t>That will effectively close out the most controversial NSA spying program</w:t>
      </w:r>
      <w:r>
        <w:rPr>
          <w:sz w:val="16"/>
        </w:rPr>
        <w:t xml:space="preserve"> that </w:t>
      </w:r>
      <w:r>
        <w:rPr>
          <w:rStyle w:val="StyleBoldUnderline"/>
        </w:rPr>
        <w:t>Snowden</w:t>
      </w:r>
      <w:r>
        <w:rPr>
          <w:sz w:val="16"/>
        </w:rPr>
        <w:t xml:space="preserve"> had </w:t>
      </w:r>
      <w:r>
        <w:rPr>
          <w:rStyle w:val="StyleBoldUnderline"/>
        </w:rPr>
        <w:t>exposed</w:t>
      </w:r>
      <w:r>
        <w:rPr>
          <w:sz w:val="16"/>
        </w:rPr>
        <w:t xml:space="preserve">, and the former contractor wasted little time claiming credit. "I believed that if the NSA's unconstitutional mass surveillance of Americans was known, it would not survive the scrutiny of the courts, the Congress, and the people," Snowden said in a statement Tuesday issued through the American Civil Liberties Union, which handles his legal representation. "This is a turning point, and it marks the beginning of a new effort to reclaim our rights from the NSA and restore the public's seat at the table of government." Had Snowden not disclosed the program's existence, it would almost certainly be going strong today. The plan to end the collection of telephone metadata "is yet further vindication for Edward Snowden in particular, and for transparency more generally," David Cole, a professor at the Georgetown University Law Center, wrote on the blog Just Security. "The only reason the president is proposing this change is because, once the program became public, it was unsustainable in its current form." </w:t>
      </w:r>
      <w:r>
        <w:rPr>
          <w:rStyle w:val="StyleBoldUnderline"/>
        </w:rPr>
        <w:t>Snowden isn't the only winner, though. The NSA</w:t>
      </w:r>
      <w:r>
        <w:rPr>
          <w:sz w:val="16"/>
        </w:rPr>
        <w:t xml:space="preserve">, his biggest </w:t>
      </w:r>
      <w:r>
        <w:rPr>
          <w:rStyle w:val="StyleBoldUnderline"/>
        </w:rPr>
        <w:t>adversary, has notched a big victory as well.</w:t>
      </w:r>
      <w:r>
        <w:rPr>
          <w:sz w:val="16"/>
        </w:rPr>
        <w:t xml:space="preserve"> </w:t>
      </w:r>
      <w:r w:rsidRPr="0078315E">
        <w:rPr>
          <w:rStyle w:val="StyleBoldUnderline"/>
          <w:highlight w:val="cyan"/>
        </w:rPr>
        <w:t>Under the administration's plan</w:t>
      </w:r>
      <w:r>
        <w:rPr>
          <w:rStyle w:val="StyleBoldUnderline"/>
        </w:rPr>
        <w:t>, which closely tracks a bill put forward</w:t>
      </w:r>
      <w:r>
        <w:rPr>
          <w:sz w:val="16"/>
        </w:rPr>
        <w:t xml:space="preserve"> Tuesday by the NSA's overseers in the House of Representatives, </w:t>
      </w:r>
      <w:r w:rsidRPr="0078315E">
        <w:rPr>
          <w:rStyle w:val="StyleBoldUnderline"/>
          <w:highlight w:val="cyan"/>
        </w:rPr>
        <w:t>the NSA will</w:t>
      </w:r>
      <w:r>
        <w:rPr>
          <w:rStyle w:val="StyleBoldUnderline"/>
        </w:rPr>
        <w:t xml:space="preserve"> still </w:t>
      </w:r>
      <w:r w:rsidRPr="0078315E">
        <w:rPr>
          <w:rStyle w:val="StyleBoldUnderline"/>
          <w:highlight w:val="cyan"/>
        </w:rPr>
        <w:t>be able to siphon</w:t>
      </w:r>
      <w:r>
        <w:rPr>
          <w:rStyle w:val="StyleBoldUnderline"/>
        </w:rPr>
        <w:t xml:space="preserve"> </w:t>
      </w:r>
      <w:r w:rsidRPr="0078315E">
        <w:rPr>
          <w:rStyle w:val="StyleBoldUnderline"/>
          <w:highlight w:val="cyan"/>
        </w:rPr>
        <w:t>communications from</w:t>
      </w:r>
      <w:r>
        <w:rPr>
          <w:rStyle w:val="StyleBoldUnderline"/>
        </w:rPr>
        <w:t xml:space="preserve"> undersea </w:t>
      </w:r>
      <w:r w:rsidRPr="0078315E">
        <w:rPr>
          <w:rStyle w:val="StyleBoldUnderline"/>
          <w:highlight w:val="cyan"/>
        </w:rPr>
        <w:t>cables</w:t>
      </w:r>
      <w:r>
        <w:rPr>
          <w:sz w:val="16"/>
        </w:rPr>
        <w:t xml:space="preserve">. </w:t>
      </w:r>
      <w:r>
        <w:rPr>
          <w:rStyle w:val="StyleBoldUnderline"/>
        </w:rPr>
        <w:t xml:space="preserve">It will still be able to </w:t>
      </w:r>
      <w:r w:rsidRPr="0078315E">
        <w:rPr>
          <w:rStyle w:val="StyleBoldUnderline"/>
          <w:highlight w:val="cyan"/>
        </w:rPr>
        <w:t>read people's email</w:t>
      </w:r>
      <w:r>
        <w:rPr>
          <w:sz w:val="16"/>
        </w:rPr>
        <w:t xml:space="preserve">, including those of Americans if it obtains a warrant. </w:t>
      </w:r>
      <w:r>
        <w:rPr>
          <w:rStyle w:val="StyleBoldUnderline"/>
        </w:rPr>
        <w:t>The hoovering up of foreign communications</w:t>
      </w:r>
      <w:r>
        <w:rPr>
          <w:sz w:val="16"/>
        </w:rPr>
        <w:t xml:space="preserve">, which unavoidably rakes in those of some innocent Americans, </w:t>
      </w:r>
      <w:r>
        <w:rPr>
          <w:rStyle w:val="StyleBoldUnderline"/>
        </w:rPr>
        <w:t>will continue</w:t>
      </w:r>
      <w:r>
        <w:rPr>
          <w:sz w:val="16"/>
        </w:rPr>
        <w:t xml:space="preserve">. </w:t>
      </w:r>
      <w:r w:rsidRPr="0078315E">
        <w:rPr>
          <w:rStyle w:val="StyleBoldUnderline"/>
          <w:highlight w:val="cyan"/>
        </w:rPr>
        <w:t>The one thing that will end is</w:t>
      </w:r>
      <w:r>
        <w:rPr>
          <w:rStyle w:val="StyleBoldUnderline"/>
        </w:rPr>
        <w:t xml:space="preserve"> the NSA's </w:t>
      </w:r>
      <w:r w:rsidRPr="0078315E">
        <w:rPr>
          <w:rStyle w:val="StyleBoldUnderline"/>
          <w:highlight w:val="cyan"/>
        </w:rPr>
        <w:t>mass collection of phone data</w:t>
      </w:r>
      <w:r>
        <w:rPr>
          <w:rStyle w:val="StyleBoldUnderline"/>
        </w:rPr>
        <w:t xml:space="preserve">. Even there, though, the agency will </w:t>
      </w:r>
      <w:r>
        <w:rPr>
          <w:sz w:val="16"/>
        </w:rPr>
        <w:t xml:space="preserve">still </w:t>
      </w:r>
      <w:r>
        <w:rPr>
          <w:rStyle w:val="StyleBoldUnderline"/>
        </w:rPr>
        <w:t xml:space="preserve">have the ability to access the phone records of suspected terrorists by serving telecommunications companies with a court </w:t>
      </w:r>
      <w:r>
        <w:rPr>
          <w:rStyle w:val="StyleBoldUnderline"/>
        </w:rPr>
        <w:lastRenderedPageBreak/>
        <w:t>order</w:t>
      </w:r>
      <w:r>
        <w:rPr>
          <w:sz w:val="16"/>
        </w:rPr>
        <w:t xml:space="preserve">. The phone companies won't have to retain the records any longer than they already do under federal regulations, which is generally about 18 months. But intelligence officials say that older records tend to be less useful anyway. Judicial mediation may slow down the process of analyzing those records, </w:t>
      </w:r>
      <w:r w:rsidRPr="0078315E">
        <w:rPr>
          <w:rStyle w:val="StyleBoldUnderline"/>
          <w:highlight w:val="cyan"/>
        </w:rPr>
        <w:t>but</w:t>
      </w:r>
      <w:r>
        <w:rPr>
          <w:rStyle w:val="StyleBoldUnderline"/>
        </w:rPr>
        <w:t xml:space="preserve"> the </w:t>
      </w:r>
      <w:r w:rsidRPr="0078315E">
        <w:rPr>
          <w:rStyle w:val="StyleBoldUnderline"/>
          <w:highlight w:val="cyan"/>
        </w:rPr>
        <w:t>NSA will still</w:t>
      </w:r>
      <w:r>
        <w:rPr>
          <w:rStyle w:val="StyleBoldUnderline"/>
        </w:rPr>
        <w:t xml:space="preserve"> </w:t>
      </w:r>
      <w:r w:rsidRPr="0078315E">
        <w:rPr>
          <w:rStyle w:val="StyleBoldUnderline"/>
          <w:highlight w:val="cyan"/>
        </w:rPr>
        <w:t>have access</w:t>
      </w:r>
      <w:r>
        <w:rPr>
          <w:sz w:val="16"/>
        </w:rPr>
        <w:t xml:space="preserve"> to them. Considering this is the only major surveillance program the agency has lost in the wake of the Snowden leaks, the spies at Fort Meade got off easy. After the phone records program was revealed in June, officials insisted it had helped foil more than 50 terrorist plots. They later backed down from those assertions, ultimately conceding that they couldn't point to a single plot that the program had definitively stopped. "The [phone records] program was just not as important as other programs," said Michael Vatis, a former senior official in the Justice Department and the FBI who worked on national security and intelligence programs and served on an influential task force about government surveillance. "That's not to say it's unimportant. But given all the criticism, this program was one the administration was willing to significantly alter." By contrast, the NSA's Prism program, which collects Internet communications from at least nine major U.S. tech companies, produces far more intelligence -- officials say it's the single largest contributor to President Obama's daily national security briefing. The administration has shown no willingness to change Prism or to scale back the NSA's collection of Americans' email and phone conversations overseas pursuant to an executive order. None of those programs -- which mostly target foreigners' communications -- are on the chopping block, as the phone records program has been ever since Obama announced his intentions to roll it back in January. </w:t>
      </w:r>
      <w:r>
        <w:rPr>
          <w:rStyle w:val="StyleBoldUnderline"/>
        </w:rPr>
        <w:t xml:space="preserve">The NSA, in other words, can breathe easy: </w:t>
      </w:r>
      <w:r w:rsidRPr="0078315E">
        <w:rPr>
          <w:rStyle w:val="StyleBoldUnderline"/>
          <w:highlight w:val="cyan"/>
        </w:rPr>
        <w:t>Surveillance is here to stay</w:t>
      </w:r>
      <w:r>
        <w:rPr>
          <w:sz w:val="16"/>
        </w:rPr>
        <w:t xml:space="preserve">. The CEOs of six major American high-tech companies, whose foreign customers are frequently the target of NSA surveillance, met with Obama at the White House for two hours on Friday to discuss potential changes to programs other than the phone records collection effort. They came away disappointed. "While the U.S. government has taken helpful steps to reform its surveillance practices, these are simply not enough," Facebook said in a statement. The company is one of those that's been identified in leaked NSA documents as being part of the Prism program, along with Google, Microsoft, Apple, and five others. "People around the globe deserve to know that their information is secure, and Facebook will keep urging the U.S. government to be more transparent about its practices and more protective of civil liberties." </w:t>
      </w:r>
      <w:r>
        <w:rPr>
          <w:rStyle w:val="StyleBoldUnderline"/>
        </w:rPr>
        <w:t>In light of the administration's concessions on phone records, civil liberties groups are geared up for the next round of battle</w:t>
      </w:r>
      <w:r>
        <w:rPr>
          <w:sz w:val="16"/>
        </w:rPr>
        <w:t>. "I think this is only the beginning of a multiyear fight over the appropriate scope of the government surveillance authority," said Kevin Bankston, the policy director for the Open Technology Institute, which has opposed several NSA surveillance activities.</w:t>
      </w:r>
    </w:p>
    <w:p w:rsidR="0097669A" w:rsidRDefault="0097669A" w:rsidP="00986C35">
      <w:pPr>
        <w:rPr>
          <w:sz w:val="16"/>
        </w:rPr>
      </w:pPr>
    </w:p>
    <w:p w:rsidR="0097669A" w:rsidRDefault="0097669A" w:rsidP="0097669A">
      <w:pPr>
        <w:pStyle w:val="Heading4"/>
      </w:pPr>
      <w:r>
        <w:t xml:space="preserve">House bill sufficient – overcomes </w:t>
      </w:r>
      <w:r>
        <w:rPr>
          <w:i/>
          <w:u w:val="single"/>
        </w:rPr>
        <w:t xml:space="preserve">enough </w:t>
      </w:r>
      <w:r>
        <w:t xml:space="preserve"> political opposition to prevent expiration of whole program</w:t>
      </w:r>
    </w:p>
    <w:p w:rsidR="0097669A" w:rsidRPr="00DF0114" w:rsidRDefault="0097669A" w:rsidP="0097669A">
      <w:pPr>
        <w:rPr>
          <w:rStyle w:val="StyleStyleBold12pt"/>
          <w:b w:val="0"/>
        </w:rPr>
      </w:pPr>
      <w:r>
        <w:rPr>
          <w:rStyle w:val="StyleStyleBold12pt"/>
        </w:rPr>
        <w:t xml:space="preserve">Risen, 14  </w:t>
      </w:r>
      <w:r w:rsidRPr="00DF0114">
        <w:rPr>
          <w:rStyle w:val="StyleStyleBold12pt"/>
          <w:b w:val="0"/>
          <w:sz w:val="16"/>
          <w:szCs w:val="16"/>
        </w:rPr>
        <w:t>(Tom, US News, 3/25, http://www.usnews.com/news/articles/2014/03/25/new-bill-shifts-nsa-data-collection-to-telecoms)</w:t>
      </w:r>
    </w:p>
    <w:p w:rsidR="0097669A" w:rsidRPr="00F82E13" w:rsidRDefault="0097669A" w:rsidP="0097669A">
      <w:pPr>
        <w:rPr>
          <w:sz w:val="16"/>
        </w:rPr>
      </w:pPr>
      <w:r w:rsidRPr="00F82E13">
        <w:rPr>
          <w:rStyle w:val="StyleBoldUnderline"/>
        </w:rPr>
        <w:t>Another staunch defender of NSA surveillance programs is warming to the idea of reform, as Senate Intelligence Committee Chair</w:t>
      </w:r>
      <w:r w:rsidRPr="00F82E13">
        <w:rPr>
          <w:sz w:val="16"/>
        </w:rPr>
        <w:t xml:space="preserve">man Dianne </w:t>
      </w:r>
      <w:r w:rsidRPr="00F82E13">
        <w:rPr>
          <w:rStyle w:val="StyleBoldUnderline"/>
        </w:rPr>
        <w:t>Feinstein,</w:t>
      </w:r>
      <w:r w:rsidRPr="00F82E13">
        <w:rPr>
          <w:sz w:val="16"/>
        </w:rPr>
        <w:t xml:space="preserve"> D-Calif., </w:t>
      </w:r>
      <w:r w:rsidRPr="00F82E13">
        <w:rPr>
          <w:rStyle w:val="StyleBoldUnderline"/>
        </w:rPr>
        <w:t xml:space="preserve">called Obama’s proposal a </w:t>
      </w:r>
      <w:r w:rsidRPr="00F82E13">
        <w:rPr>
          <w:rStyle w:val="Emphasis"/>
        </w:rPr>
        <w:t>“worthy effort”</w:t>
      </w:r>
      <w:r w:rsidRPr="00F82E13">
        <w:rPr>
          <w:rStyle w:val="StyleBoldUnderline"/>
        </w:rPr>
        <w:t xml:space="preserve"> and promised to hold a hearing on both the House bill and the president’s proposal. Feinstein said any changes </w:t>
      </w:r>
      <w:r w:rsidRPr="00F82E13">
        <w:rPr>
          <w:rStyle w:val="Emphasis"/>
        </w:rPr>
        <w:t>must “continue to provide the government with the means to protect against future terrorist attacks.”</w:t>
      </w:r>
      <w:r>
        <w:rPr>
          <w:rStyle w:val="Emphasis"/>
        </w:rPr>
        <w:t xml:space="preserve"> </w:t>
      </w:r>
      <w:r w:rsidRPr="00F82E13">
        <w:rPr>
          <w:rStyle w:val="StyleBoldUnderline"/>
        </w:rPr>
        <w:t>The Section 215 provision</w:t>
      </w:r>
      <w:r w:rsidRPr="00F82E13">
        <w:rPr>
          <w:sz w:val="16"/>
        </w:rPr>
        <w:t xml:space="preserve"> of the Patriot Act </w:t>
      </w:r>
      <w:r w:rsidRPr="00F82E13">
        <w:rPr>
          <w:rStyle w:val="StyleBoldUnderline"/>
        </w:rPr>
        <w:t>that allows the NSA’s bulk collection of phone data ends in June 2015 unless it is reauthorized by Congress.</w:t>
      </w:r>
      <w:r w:rsidRPr="00F82E13">
        <w:rPr>
          <w:sz w:val="16"/>
        </w:rPr>
        <w:t xml:space="preserve"> </w:t>
      </w:r>
      <w:r w:rsidRPr="00F82E13">
        <w:rPr>
          <w:rStyle w:val="StyleBoldUnderline"/>
        </w:rPr>
        <w:t>Patriot Act author</w:t>
      </w:r>
      <w:r w:rsidRPr="00F82E13">
        <w:rPr>
          <w:sz w:val="16"/>
        </w:rPr>
        <w:t xml:space="preserve"> Rep. Jim </w:t>
      </w:r>
      <w:r w:rsidRPr="00F82E13">
        <w:rPr>
          <w:rStyle w:val="StyleBoldUnderline"/>
        </w:rPr>
        <w:t>Sensenbrenner</w:t>
      </w:r>
      <w:r w:rsidRPr="00F82E13">
        <w:rPr>
          <w:sz w:val="16"/>
        </w:rPr>
        <w:t xml:space="preserve">, R-Wis., </w:t>
      </w:r>
      <w:r w:rsidRPr="00F82E13">
        <w:rPr>
          <w:rStyle w:val="StyleBoldUnderline"/>
        </w:rPr>
        <w:t>has said</w:t>
      </w:r>
      <w:r w:rsidRPr="00F82E13">
        <w:rPr>
          <w:sz w:val="16"/>
        </w:rPr>
        <w:t xml:space="preserve"> the </w:t>
      </w:r>
      <w:r w:rsidRPr="00F82E13">
        <w:rPr>
          <w:rStyle w:val="StyleBoldUnderline"/>
        </w:rPr>
        <w:t>Obama</w:t>
      </w:r>
      <w:r w:rsidRPr="00F82E13">
        <w:rPr>
          <w:sz w:val="16"/>
        </w:rPr>
        <w:t xml:space="preserve"> administration </w:t>
      </w:r>
      <w:r w:rsidRPr="00F82E13">
        <w:rPr>
          <w:rStyle w:val="StyleBoldUnderline"/>
        </w:rPr>
        <w:t>should work with Congress to amend the surveillance powers of the NSA</w:t>
      </w:r>
      <w:r w:rsidRPr="00F82E13">
        <w:rPr>
          <w:sz w:val="16"/>
        </w:rPr>
        <w:t xml:space="preserve"> so the agency better observes civil liberties, </w:t>
      </w:r>
      <w:r w:rsidRPr="00F82E13">
        <w:rPr>
          <w:rStyle w:val="StyleBoldUnderline"/>
        </w:rPr>
        <w:t xml:space="preserve">or </w:t>
      </w:r>
      <w:r w:rsidRPr="00F82E13">
        <w:rPr>
          <w:rStyle w:val="Emphasis"/>
        </w:rPr>
        <w:t>Congress might not reauthorize the provision</w:t>
      </w:r>
      <w:r w:rsidRPr="00F82E13">
        <w:rPr>
          <w:rStyle w:val="StyleBoldUnderline"/>
        </w:rPr>
        <w:t xml:space="preserve"> in 2015.</w:t>
      </w:r>
      <w:r w:rsidRPr="00F82E13">
        <w:rPr>
          <w:sz w:val="16"/>
        </w:rPr>
        <w:t xml:space="preserve"> Sensenbrenner has introduced the Freedom Act, which would end the NSA bulk data collection program outright.</w:t>
      </w:r>
    </w:p>
    <w:p w:rsidR="0097669A" w:rsidRDefault="0097669A" w:rsidP="00986C35">
      <w:pPr>
        <w:rPr>
          <w:sz w:val="16"/>
        </w:rPr>
      </w:pPr>
    </w:p>
    <w:p w:rsidR="00986C35" w:rsidRDefault="00986C35" w:rsidP="00986C35"/>
    <w:p w:rsidR="00986C35" w:rsidRDefault="00986C35" w:rsidP="00986C35">
      <w:pPr>
        <w:pStyle w:val="Heading4"/>
      </w:pPr>
      <w:r>
        <w:t>Reform key to sustain NSA authority</w:t>
      </w:r>
    </w:p>
    <w:p w:rsidR="00986C35" w:rsidRPr="000C5BBC" w:rsidRDefault="00986C35" w:rsidP="00986C35">
      <w:pPr>
        <w:pStyle w:val="Tag2"/>
      </w:pPr>
      <w:r>
        <w:t>Nakashima, 14</w:t>
      </w:r>
    </w:p>
    <w:p w:rsidR="00986C35" w:rsidRDefault="00986C35" w:rsidP="00986C35">
      <w:r>
        <w:t xml:space="preserve">Ellen </w:t>
      </w:r>
      <w:r w:rsidRPr="000C5BBC">
        <w:t>Nakashima, 3/25/14,</w:t>
      </w:r>
      <w:r>
        <w:t xml:space="preserve"> Emerging political consensus supports end to NSA collection of Americans’s phone records, www.washingtonpost.com/world/national-security/emerging-political-consensus-supports-end-to-nsa-collection-of-americanss-phone-records/2014/03/25/c251b39c-b42a-11e3-8cb6-284052554d74_story.html</w:t>
      </w:r>
    </w:p>
    <w:p w:rsidR="00986C35" w:rsidRDefault="00986C35" w:rsidP="00986C35"/>
    <w:p w:rsidR="00986C35" w:rsidRDefault="00986C35" w:rsidP="00986C35">
      <w:r>
        <w:rPr>
          <w:rStyle w:val="StyleBoldUnderline"/>
        </w:rPr>
        <w:t xml:space="preserve">If </w:t>
      </w:r>
      <w:r w:rsidRPr="0078315E">
        <w:rPr>
          <w:rStyle w:val="StyleBoldUnderline"/>
          <w:highlight w:val="cyan"/>
        </w:rPr>
        <w:t>no one does anything, the</w:t>
      </w:r>
      <w:r>
        <w:rPr>
          <w:rStyle w:val="StyleBoldUnderline"/>
        </w:rPr>
        <w:t xml:space="preserve"> underlying </w:t>
      </w:r>
      <w:r w:rsidRPr="0078315E">
        <w:rPr>
          <w:rStyle w:val="StyleBoldUnderline"/>
          <w:highlight w:val="cyan"/>
        </w:rPr>
        <w:t>law</w:t>
      </w:r>
      <w:r>
        <w:t xml:space="preserve"> — Section 215 — </w:t>
      </w:r>
      <w:r w:rsidRPr="0078315E">
        <w:rPr>
          <w:rStyle w:val="StyleBoldUnderline"/>
          <w:highlight w:val="cyan"/>
        </w:rPr>
        <w:t>will expire in June 2015. It is widely</w:t>
      </w:r>
      <w:r>
        <w:rPr>
          <w:rStyle w:val="StyleBoldUnderline"/>
        </w:rPr>
        <w:t xml:space="preserve"> </w:t>
      </w:r>
      <w:r w:rsidRPr="0078315E">
        <w:rPr>
          <w:rStyle w:val="StyleBoldUnderline"/>
          <w:highlight w:val="cyan"/>
        </w:rPr>
        <w:t>acknowledged</w:t>
      </w:r>
      <w:r>
        <w:rPr>
          <w:rStyle w:val="StyleBoldUnderline"/>
        </w:rPr>
        <w:t xml:space="preserve"> that </w:t>
      </w:r>
      <w:r w:rsidRPr="0078315E">
        <w:rPr>
          <w:rStyle w:val="StyleBoldUnderline"/>
          <w:highlight w:val="cyan"/>
        </w:rPr>
        <w:t>Congress lacks the votes to extend it without changes</w:t>
      </w:r>
      <w:r>
        <w:t xml:space="preserve">. </w:t>
      </w:r>
      <w:r>
        <w:rPr>
          <w:rStyle w:val="StyleBoldUnderline"/>
        </w:rPr>
        <w:t>Bulk collection under that authority would end</w:t>
      </w:r>
      <w:r>
        <w:t>. As Michelle Richardson of the American Civil Liberties Union said, “Let the whole dang thing sunset.”</w:t>
      </w:r>
    </w:p>
    <w:p w:rsidR="00986C35" w:rsidRDefault="00986C35" w:rsidP="00986C35"/>
    <w:p w:rsidR="00986C35" w:rsidRPr="00D51911" w:rsidRDefault="00986C35" w:rsidP="00986C35">
      <w:pPr>
        <w:rPr>
          <w:sz w:val="14"/>
        </w:rPr>
      </w:pPr>
    </w:p>
    <w:p w:rsidR="00986C35" w:rsidRDefault="00986C35" w:rsidP="00986C35"/>
    <w:p w:rsidR="001222F7" w:rsidRDefault="001118B9" w:rsidP="001222F7">
      <w:pPr>
        <w:pStyle w:val="Heading3"/>
      </w:pPr>
      <w:r>
        <w:lastRenderedPageBreak/>
        <w:t xml:space="preserve">    </w:t>
      </w:r>
      <w:r w:rsidR="001222F7">
        <w:t>Ext – Key to Program Effectiveness</w:t>
      </w:r>
    </w:p>
    <w:p w:rsidR="00986C35" w:rsidRDefault="00986C35" w:rsidP="00986C35">
      <w:pPr>
        <w:pStyle w:val="Heading4"/>
      </w:pPr>
      <w:r>
        <w:t>Independent of expiration of authority - this specific reform package has to pass to fix NSA program flaws</w:t>
      </w:r>
    </w:p>
    <w:p w:rsidR="00986C35" w:rsidRPr="005B6C3C" w:rsidRDefault="00986C35" w:rsidP="00986C35">
      <w:pPr>
        <w:rPr>
          <w:rStyle w:val="StyleStyleBold12pt"/>
        </w:rPr>
      </w:pPr>
      <w:r>
        <w:rPr>
          <w:rStyle w:val="StyleStyleBold12pt"/>
        </w:rPr>
        <w:t>Wittes, 14</w:t>
      </w:r>
    </w:p>
    <w:p w:rsidR="00986C35" w:rsidRDefault="00986C35" w:rsidP="00986C35">
      <w:r w:rsidRPr="005B6C3C">
        <w:t>Benjamin Wittes, 3/27/14</w:t>
      </w:r>
      <w:r w:rsidRPr="00DA14A6">
        <w:t xml:space="preserve">, President Obama’s Metadata Proposal: A Win for Everyone?, </w:t>
      </w:r>
      <w:hyperlink r:id="rId36" w:history="1">
        <w:r w:rsidRPr="00E10441">
          <w:rPr>
            <w:rStyle w:val="Hyperlink"/>
          </w:rPr>
          <w:t>www.lawfareblog.com/2014/03/president-obamas-metadata-proposal-a-win-for-everyone/</w:t>
        </w:r>
      </w:hyperlink>
    </w:p>
    <w:p w:rsidR="00986C35" w:rsidRDefault="00986C35" w:rsidP="00986C35"/>
    <w:p w:rsidR="00986C35" w:rsidRDefault="00986C35" w:rsidP="00986C35">
      <w:r w:rsidRPr="00557158">
        <w:rPr>
          <w:rStyle w:val="StyleBoldUnderline"/>
        </w:rPr>
        <w:t>The ACLU is declaring</w:t>
      </w:r>
      <w:r>
        <w:t xml:space="preserve"> President </w:t>
      </w:r>
      <w:r w:rsidRPr="00557158">
        <w:rPr>
          <w:rStyle w:val="StyleBoldUnderline"/>
        </w:rPr>
        <w:t>Obama’s announcement</w:t>
      </w:r>
      <w:r>
        <w:t xml:space="preserve"> today of his proposal for reform of the 215 program “</w:t>
      </w:r>
      <w:r w:rsidRPr="00557158">
        <w:rPr>
          <w:rStyle w:val="StyleBoldUnderline"/>
        </w:rPr>
        <w:t>a major step</w:t>
      </w:r>
      <w:r>
        <w:t xml:space="preserve"> in the right direction and a victory for privacy.” Jameel Jaffer, writing over at Just Security, raises questions about the proposal but says flatly:</w:t>
      </w:r>
    </w:p>
    <w:p w:rsidR="00986C35" w:rsidRDefault="00986C35" w:rsidP="00986C35">
      <w:r>
        <w:t>This is a milestone. The administration’s proposal is an acknowledgement that a program that was endorsed in secret by all three branches of government, and that was in place for about a decade, has not survived public scrutiny. It’s also an acknowledgement that the government’s legitimate intelligence interests can be accommodated without placing the entire country under surveillance.</w:t>
      </w:r>
    </w:p>
    <w:p w:rsidR="00986C35" w:rsidRDefault="00986C35" w:rsidP="00986C35">
      <w:r>
        <w:t xml:space="preserve">Yet </w:t>
      </w:r>
      <w:r w:rsidRPr="00557158">
        <w:rPr>
          <w:rStyle w:val="StyleBoldUnderline"/>
        </w:rPr>
        <w:t xml:space="preserve">at the same time, </w:t>
      </w:r>
      <w:r w:rsidRPr="002C2200">
        <w:rPr>
          <w:rStyle w:val="StyleBoldUnderline"/>
          <w:highlight w:val="cyan"/>
        </w:rPr>
        <w:t>NSA is</w:t>
      </w:r>
      <w:r>
        <w:t xml:space="preserve"> also </w:t>
      </w:r>
      <w:r w:rsidRPr="002C2200">
        <w:rPr>
          <w:rStyle w:val="StyleBoldUnderline"/>
          <w:highlight w:val="cyan"/>
        </w:rPr>
        <w:t>behind the proposal</w:t>
      </w:r>
      <w:r>
        <w:t>. Ken Dilanian of the Los Angeles Times reports that:</w:t>
      </w:r>
    </w:p>
    <w:p w:rsidR="00986C35" w:rsidRDefault="00986C35" w:rsidP="00986C35">
      <w:r>
        <w:t xml:space="preserve">Gen. Keith </w:t>
      </w:r>
      <w:r w:rsidRPr="00557158">
        <w:rPr>
          <w:rStyle w:val="StyleBoldUnderline"/>
        </w:rPr>
        <w:t>Alexander</w:t>
      </w:r>
      <w:r>
        <w:t xml:space="preserve">, the NSA’s director, who is retiring, </w:t>
      </w:r>
      <w:r w:rsidRPr="00557158">
        <w:rPr>
          <w:rStyle w:val="StyleBoldUnderline"/>
        </w:rPr>
        <w:t>has been lobbying</w:t>
      </w:r>
      <w:r>
        <w:t xml:space="preserve"> members of Congress in favor of the compromise. He believes it is </w:t>
      </w:r>
      <w:r w:rsidRPr="002C2200">
        <w:rPr>
          <w:rStyle w:val="StyleBoldUnderline"/>
        </w:rPr>
        <w:t>the best outcome the NSA could hope for</w:t>
      </w:r>
      <w:r w:rsidRPr="002C2200">
        <w:t xml:space="preserve"> with the program, the official said. The NSA’s collection authority currently</w:t>
      </w:r>
      <w:r>
        <w:t xml:space="preserve"> will expire in 18 months unless Congress reauthorizes the program.</w:t>
      </w:r>
    </w:p>
    <w:p w:rsidR="00986C35" w:rsidRDefault="00986C35" w:rsidP="00986C35">
      <w:r>
        <w:t xml:space="preserve">Indeed, </w:t>
      </w:r>
      <w:r w:rsidRPr="002C2200">
        <w:rPr>
          <w:rStyle w:val="StyleBoldUnderline"/>
          <w:highlight w:val="cyan"/>
        </w:rPr>
        <w:t>the proposal has a huge benefit</w:t>
      </w:r>
      <w:r w:rsidRPr="00557158">
        <w:rPr>
          <w:rStyle w:val="StyleBoldUnderline"/>
        </w:rPr>
        <w:t xml:space="preserve"> in it for NSA</w:t>
      </w:r>
      <w:r>
        <w:t xml:space="preserve">, one that stands actually </w:t>
      </w:r>
      <w:r w:rsidRPr="002C2200">
        <w:rPr>
          <w:rStyle w:val="StyleBoldUnderline"/>
          <w:highlight w:val="cyan"/>
        </w:rPr>
        <w:t>to increase</w:t>
      </w:r>
      <w:r w:rsidRPr="00557158">
        <w:rPr>
          <w:rStyle w:val="StyleBoldUnderline"/>
        </w:rPr>
        <w:t xml:space="preserve"> its </w:t>
      </w:r>
      <w:r w:rsidRPr="002C2200">
        <w:rPr>
          <w:rStyle w:val="StyleBoldUnderline"/>
          <w:highlight w:val="cyan"/>
        </w:rPr>
        <w:t xml:space="preserve">operational coverage of </w:t>
      </w:r>
      <w:r w:rsidRPr="002C2200">
        <w:rPr>
          <w:rStyle w:val="StyleBoldUnderline"/>
        </w:rPr>
        <w:t>telephony</w:t>
      </w:r>
      <w:r w:rsidRPr="00557158">
        <w:rPr>
          <w:rStyle w:val="StyleBoldUnderline"/>
        </w:rPr>
        <w:t xml:space="preserve"> </w:t>
      </w:r>
      <w:r w:rsidRPr="002C2200">
        <w:rPr>
          <w:rStyle w:val="StyleBoldUnderline"/>
          <w:highlight w:val="cyan"/>
        </w:rPr>
        <w:t>metadata</w:t>
      </w:r>
      <w:r>
        <w:t xml:space="preserve">. As Dilanian rightly notes, </w:t>
      </w:r>
      <w:r w:rsidRPr="00557158">
        <w:rPr>
          <w:rStyle w:val="StyleBoldUnderline"/>
        </w:rPr>
        <w:t>NSA would</w:t>
      </w:r>
      <w:r>
        <w:t xml:space="preserve"> actually “</w:t>
      </w:r>
      <w:r w:rsidRPr="00557158">
        <w:rPr>
          <w:rStyle w:val="StyleBoldUnderline"/>
        </w:rPr>
        <w:t xml:space="preserve">gain access </w:t>
      </w:r>
      <w:r w:rsidRPr="005B6C3C">
        <w:rPr>
          <w:rStyle w:val="StyleBoldUnderline"/>
          <w:highlight w:val="cyan"/>
        </w:rPr>
        <w:t>to cellphone info</w:t>
      </w:r>
      <w:r w:rsidRPr="00557158">
        <w:rPr>
          <w:rStyle w:val="StyleBoldUnderline"/>
        </w:rPr>
        <w:t xml:space="preserve">rmation </w:t>
      </w:r>
      <w:r w:rsidRPr="005B6C3C">
        <w:rPr>
          <w:rStyle w:val="StyleBoldUnderline"/>
          <w:highlight w:val="cyan"/>
        </w:rPr>
        <w:t>it currently lacks</w:t>
      </w:r>
      <w:r w:rsidRPr="00557158">
        <w:rPr>
          <w:rStyle w:val="StyleBoldUnderline"/>
        </w:rPr>
        <w:t>”</w:t>
      </w:r>
      <w:r>
        <w:t xml:space="preserve"> if the administration’s proposal were adopted.</w:t>
      </w:r>
    </w:p>
    <w:p w:rsidR="00986C35" w:rsidRDefault="00986C35" w:rsidP="00986C35">
      <w:r w:rsidRPr="00557158">
        <w:rPr>
          <w:rStyle w:val="StyleBoldUnderline"/>
        </w:rPr>
        <w:t xml:space="preserve">The dirty little secret about </w:t>
      </w:r>
      <w:r w:rsidRPr="002C2200">
        <w:rPr>
          <w:rStyle w:val="StyleBoldUnderline"/>
          <w:highlight w:val="cyan"/>
        </w:rPr>
        <w:t>the</w:t>
      </w:r>
      <w:r>
        <w:t xml:space="preserve"> comprehensive </w:t>
      </w:r>
      <w:r w:rsidRPr="002C2200">
        <w:rPr>
          <w:rStyle w:val="StyleBoldUnderline"/>
          <w:highlight w:val="cyan"/>
        </w:rPr>
        <w:t>metadata</w:t>
      </w:r>
      <w:r>
        <w:t xml:space="preserve"> collection </w:t>
      </w:r>
      <w:r w:rsidRPr="00557158">
        <w:rPr>
          <w:rStyle w:val="StyleBoldUnderline"/>
        </w:rPr>
        <w:t xml:space="preserve">program is that it </w:t>
      </w:r>
      <w:r w:rsidRPr="002C2200">
        <w:rPr>
          <w:rStyle w:val="StyleBoldUnderline"/>
          <w:highlight w:val="cyan"/>
        </w:rPr>
        <w:t>isn’t</w:t>
      </w:r>
      <w:r w:rsidRPr="00557158">
        <w:rPr>
          <w:rStyle w:val="StyleBoldUnderline"/>
        </w:rPr>
        <w:t xml:space="preserve"> actually </w:t>
      </w:r>
      <w:r w:rsidRPr="002C2200">
        <w:rPr>
          <w:rStyle w:val="StyleBoldUnderline"/>
          <w:highlight w:val="cyan"/>
        </w:rPr>
        <w:t>comprehensive</w:t>
      </w:r>
      <w:r w:rsidRPr="00557158">
        <w:rPr>
          <w:rStyle w:val="StyleBoldUnderline"/>
        </w:rPr>
        <w:t>—</w:t>
      </w:r>
      <w:r w:rsidRPr="002C2200">
        <w:rPr>
          <w:rStyle w:val="Emphasis"/>
          <w:highlight w:val="cyan"/>
        </w:rPr>
        <w:t>not even</w:t>
      </w:r>
      <w:r w:rsidRPr="00557158">
        <w:rPr>
          <w:rStyle w:val="Emphasis"/>
        </w:rPr>
        <w:t xml:space="preserve"> all that </w:t>
      </w:r>
      <w:r w:rsidRPr="002C2200">
        <w:rPr>
          <w:rStyle w:val="Emphasis"/>
          <w:highlight w:val="cyan"/>
        </w:rPr>
        <w:t>close</w:t>
      </w:r>
      <w:r>
        <w:t>. This dirty little secret, now that I mention it, also isn’t all that secret. Back in February, the New York Times reported:</w:t>
      </w:r>
    </w:p>
    <w:p w:rsidR="00986C35" w:rsidRDefault="00986C35" w:rsidP="00986C35">
      <w:r>
        <w:t xml:space="preserve">    The National Security Agency’s once-secret program that is collecting bulk records of Americans’ domestic phone calls is taking in a relatively small portion of the total volume of such calls each day, officials familiar with the program said on Friday.</w:t>
      </w:r>
    </w:p>
    <w:p w:rsidR="00986C35" w:rsidRDefault="00986C35" w:rsidP="00986C35">
      <w:r>
        <w:t xml:space="preserve">    While the agency is collecting a large amount of landline phone data, it has struggled to take in cellphone data, which has undergone explosive growth in recent years and presents additional technological hurdles, the officials said.</w:t>
      </w:r>
    </w:p>
    <w:p w:rsidR="00986C35" w:rsidRDefault="00986C35" w:rsidP="00986C35">
      <w:r>
        <w:t xml:space="preserve">According to the Washington Post, </w:t>
      </w:r>
      <w:r w:rsidRPr="002C2200">
        <w:rPr>
          <w:rStyle w:val="StyleBoldUnderline"/>
          <w:highlight w:val="cyan"/>
        </w:rPr>
        <w:t>the actual take was less than a third</w:t>
      </w:r>
      <w:r w:rsidRPr="00557158">
        <w:rPr>
          <w:rStyle w:val="StyleBoldUnderline"/>
        </w:rPr>
        <w:t xml:space="preserve"> of calls</w:t>
      </w:r>
      <w:r>
        <w:t>.</w:t>
      </w:r>
    </w:p>
    <w:p w:rsidR="00986C35" w:rsidRDefault="00986C35" w:rsidP="00986C35">
      <w:r>
        <w:t xml:space="preserve">As Dilanian points out, </w:t>
      </w:r>
      <w:r w:rsidRPr="002C2200">
        <w:rPr>
          <w:rStyle w:val="StyleBoldUnderline"/>
          <w:highlight w:val="cyan"/>
        </w:rPr>
        <w:t>the administration’s proposal would address this</w:t>
      </w:r>
      <w:r w:rsidRPr="00557158">
        <w:rPr>
          <w:rStyle w:val="StyleBoldUnderline"/>
        </w:rPr>
        <w:t xml:space="preserve"> rather </w:t>
      </w:r>
      <w:r w:rsidRPr="002C2200">
        <w:rPr>
          <w:rStyle w:val="StyleBoldUnderline"/>
          <w:highlight w:val="cyan"/>
        </w:rPr>
        <w:t>large operational gap</w:t>
      </w:r>
      <w:r>
        <w:t>. The government would collect no telephony metadata itself, and it would lose the five-year storage of metadata that it gets to do now under 215, relying instead on the phone companies to store their own metadata for much shorter periods of time. But the telephone companies would be under an obligation to respond quickly to court-approved queries for metadata they have. And they would be obligated to store it in standardized forms that would be interoperable across companies. So NSA would have a shorter period of metadata but far more comprehensive coverage within that period.</w:t>
      </w:r>
    </w:p>
    <w:p w:rsidR="00986C35" w:rsidRPr="005B6C3C" w:rsidRDefault="00986C35" w:rsidP="00986C35">
      <w:pPr>
        <w:rPr>
          <w:rStyle w:val="StyleBoldUnderline"/>
        </w:rPr>
      </w:pPr>
      <w:r w:rsidRPr="002C2200">
        <w:rPr>
          <w:rStyle w:val="StyleBoldUnderline"/>
          <w:highlight w:val="cyan"/>
        </w:rPr>
        <w:t>This is</w:t>
      </w:r>
      <w:r w:rsidRPr="002C2200">
        <w:t xml:space="preserve"> actually </w:t>
      </w:r>
      <w:r w:rsidRPr="002C2200">
        <w:rPr>
          <w:rStyle w:val="StyleBoldUnderline"/>
          <w:highlight w:val="cyan"/>
        </w:rPr>
        <w:t>a very good deal for the agency</w:t>
      </w:r>
      <w:r w:rsidRPr="002C2200">
        <w:t xml:space="preserve">. </w:t>
      </w:r>
      <w:r w:rsidRPr="005B6C3C">
        <w:rPr>
          <w:rStyle w:val="StyleBoldUnderline"/>
        </w:rPr>
        <w:t>It’s not simply</w:t>
      </w:r>
      <w:r w:rsidRPr="002C2200">
        <w:t xml:space="preserve">, as Dilanian says, </w:t>
      </w:r>
      <w:r w:rsidRPr="005B6C3C">
        <w:rPr>
          <w:rStyle w:val="StyleBoldUnderline"/>
        </w:rPr>
        <w:t>the best the agency can hope to get under present political conditions</w:t>
      </w:r>
      <w:r>
        <w:t xml:space="preserve">. At least some people believe </w:t>
      </w:r>
      <w:r w:rsidRPr="005B6C3C">
        <w:rPr>
          <w:rStyle w:val="StyleBoldUnderline"/>
          <w:highlight w:val="cyan"/>
        </w:rPr>
        <w:t>it would provide</w:t>
      </w:r>
      <w:r w:rsidRPr="005B6C3C">
        <w:rPr>
          <w:rStyle w:val="StyleBoldUnderline"/>
        </w:rPr>
        <w:t xml:space="preserve"> the agency with a </w:t>
      </w:r>
      <w:r w:rsidRPr="005B6C3C">
        <w:rPr>
          <w:rStyle w:val="StyleBoldUnderline"/>
          <w:highlight w:val="cyan"/>
        </w:rPr>
        <w:t>significant net operational gain</w:t>
      </w:r>
      <w:r w:rsidRPr="005B6C3C">
        <w:rPr>
          <w:rStyle w:val="StyleBoldUnderline"/>
        </w:rPr>
        <w:t xml:space="preserve"> over the program as it exists now.</w:t>
      </w:r>
    </w:p>
    <w:p w:rsidR="00986C35" w:rsidRDefault="00986C35" w:rsidP="00986C35">
      <w:r>
        <w:lastRenderedPageBreak/>
        <w:t>And that raises a very interesting question: Is this situation one in which civil liberties interests and operational interests largely coincide? Put another way, is there a bill here that both Jameel Jaffer and General Alexander would rightly and reasonably regard as a win?</w:t>
      </w:r>
    </w:p>
    <w:p w:rsidR="00986C35" w:rsidRDefault="00986C35" w:rsidP="00986C35">
      <w:r>
        <w:t xml:space="preserve">Whether there’s a deal to be done depends to a great degree on details. The administration’s proposal still lacks legislative language, and things may get far more contentious when meat starts appearing on what are now bare bones. But I, for one, am intrigued by the possibility that </w:t>
      </w:r>
      <w:r w:rsidRPr="00557158">
        <w:rPr>
          <w:rStyle w:val="StyleBoldUnderline"/>
        </w:rPr>
        <w:t>this may not be a fight anyone has to lose</w:t>
      </w:r>
      <w:r>
        <w:t xml:space="preserve">. If that turns out to be the case, President </w:t>
      </w:r>
      <w:r w:rsidRPr="001222F7">
        <w:rPr>
          <w:rStyle w:val="StyleBoldUnderline"/>
          <w:highlight w:val="cyan"/>
        </w:rPr>
        <w:t>Obama will deserve huge credit for</w:t>
      </w:r>
      <w:r w:rsidRPr="00557158">
        <w:rPr>
          <w:rStyle w:val="StyleBoldUnderline"/>
        </w:rPr>
        <w:t xml:space="preserve"> finding a </w:t>
      </w:r>
      <w:r w:rsidRPr="001222F7">
        <w:rPr>
          <w:rStyle w:val="StyleBoldUnderline"/>
          <w:highlight w:val="cyan"/>
        </w:rPr>
        <w:t>policy</w:t>
      </w:r>
      <w:r w:rsidRPr="00557158">
        <w:rPr>
          <w:rStyle w:val="StyleBoldUnderline"/>
        </w:rPr>
        <w:t xml:space="preserve"> space </w:t>
      </w:r>
      <w:r w:rsidRPr="001222F7">
        <w:rPr>
          <w:rStyle w:val="StyleBoldUnderline"/>
          <w:highlight w:val="cyan"/>
        </w:rPr>
        <w:t>that enhances intelligence collection</w:t>
      </w:r>
      <w:r w:rsidRPr="001222F7">
        <w:rPr>
          <w:highlight w:val="cyan"/>
        </w:rPr>
        <w:t xml:space="preserve"> by </w:t>
      </w:r>
      <w:r w:rsidRPr="001222F7">
        <w:rPr>
          <w:rStyle w:val="StyleBoldUnderline"/>
          <w:highlight w:val="cyan"/>
        </w:rPr>
        <w:t>protecting civil liberties</w:t>
      </w:r>
      <w:r>
        <w:t xml:space="preserve"> more robustly.</w:t>
      </w:r>
    </w:p>
    <w:p w:rsidR="00986C35" w:rsidRDefault="00986C35" w:rsidP="00986C35"/>
    <w:p w:rsidR="00DE2664" w:rsidRDefault="001118B9" w:rsidP="00DE2664">
      <w:pPr>
        <w:pStyle w:val="Heading3"/>
      </w:pPr>
      <w:r>
        <w:lastRenderedPageBreak/>
        <w:t xml:space="preserve">2NC  </w:t>
      </w:r>
      <w:r w:rsidR="00DE2664">
        <w:t xml:space="preserve">A2:  House Bill </w:t>
      </w:r>
      <w:r w:rsidR="00BA0219">
        <w:t>Too Weak</w:t>
      </w:r>
    </w:p>
    <w:p w:rsidR="00DE2664" w:rsidRDefault="00DE2664" w:rsidP="00DE2664"/>
    <w:p w:rsidR="001118B9" w:rsidRDefault="001118B9" w:rsidP="001118B9">
      <w:pPr>
        <w:pStyle w:val="Heading4"/>
      </w:pPr>
      <w:r>
        <w:t>New legislation key – but Even watered down version of reform Legitimates NSA practices</w:t>
      </w:r>
    </w:p>
    <w:p w:rsidR="001118B9" w:rsidRPr="001118B9" w:rsidRDefault="001118B9" w:rsidP="001118B9">
      <w:pPr>
        <w:rPr>
          <w:rStyle w:val="StyleStyleBold12pt"/>
        </w:rPr>
      </w:pPr>
      <w:r w:rsidRPr="001118B9">
        <w:rPr>
          <w:rStyle w:val="StyleStyleBold12pt"/>
        </w:rPr>
        <w:t>Mathews, 14</w:t>
      </w:r>
    </w:p>
    <w:p w:rsidR="001118B9" w:rsidRDefault="001118B9" w:rsidP="001118B9">
      <w:r>
        <w:t xml:space="preserve">Kevin </w:t>
      </w:r>
      <w:r w:rsidRPr="000C5BBC">
        <w:t>Matthews, 3/25/14,</w:t>
      </w:r>
      <w:r>
        <w:t xml:space="preserve"> 4 Reasons Obama’s NSA “Reforms” Won’t Change Much, www.care2.com/causes/4-reasons-obamas-nsa-reforms-wont-change-much.html</w:t>
      </w:r>
    </w:p>
    <w:p w:rsidR="001118B9" w:rsidRDefault="001118B9" w:rsidP="001118B9"/>
    <w:p w:rsidR="001118B9" w:rsidRDefault="001118B9" w:rsidP="001118B9">
      <w:pPr>
        <w:rPr>
          <w:sz w:val="16"/>
        </w:rPr>
      </w:pPr>
      <w:r>
        <w:rPr>
          <w:sz w:val="16"/>
        </w:rPr>
        <w:t xml:space="preserve">Although the reform is not nearly as meaningful as many Americans had hoped for, some support it because it seems like better than nothing. However, </w:t>
      </w:r>
      <w:r w:rsidRPr="0078315E">
        <w:rPr>
          <w:rStyle w:val="StyleBoldUnderline"/>
          <w:highlight w:val="cyan"/>
        </w:rPr>
        <w:t>the administration may</w:t>
      </w:r>
      <w:r>
        <w:rPr>
          <w:rStyle w:val="StyleBoldUnderline"/>
        </w:rPr>
        <w:t xml:space="preserve"> be </w:t>
      </w:r>
      <w:r w:rsidRPr="0078315E">
        <w:rPr>
          <w:rStyle w:val="StyleBoldUnderline"/>
          <w:highlight w:val="cyan"/>
        </w:rPr>
        <w:t>offer</w:t>
      </w:r>
      <w:r>
        <w:rPr>
          <w:rStyle w:val="StyleBoldUnderline"/>
        </w:rPr>
        <w:t xml:space="preserve">ing </w:t>
      </w:r>
      <w:r w:rsidRPr="0078315E">
        <w:rPr>
          <w:rStyle w:val="StyleBoldUnderline"/>
          <w:highlight w:val="cyan"/>
        </w:rPr>
        <w:t>minor concessions on</w:t>
      </w:r>
      <w:r>
        <w:rPr>
          <w:rStyle w:val="StyleBoldUnderline"/>
        </w:rPr>
        <w:t xml:space="preserve"> its </w:t>
      </w:r>
      <w:r w:rsidRPr="0078315E">
        <w:rPr>
          <w:rStyle w:val="StyleBoldUnderline"/>
          <w:highlight w:val="cyan"/>
        </w:rPr>
        <w:t>spying</w:t>
      </w:r>
      <w:r>
        <w:rPr>
          <w:rStyle w:val="StyleBoldUnderline"/>
        </w:rPr>
        <w:t xml:space="preserve"> program in an attempt </w:t>
      </w:r>
      <w:r w:rsidRPr="0078315E">
        <w:rPr>
          <w:rStyle w:val="StyleBoldUnderline"/>
          <w:highlight w:val="cyan"/>
        </w:rPr>
        <w:t>to get unwarranted surveillance on the books</w:t>
      </w:r>
      <w:r>
        <w:rPr>
          <w:sz w:val="16"/>
        </w:rPr>
        <w:t xml:space="preserve">. </w:t>
      </w:r>
      <w:r>
        <w:rPr>
          <w:rStyle w:val="StyleBoldUnderline"/>
        </w:rPr>
        <w:t xml:space="preserve">With many believing that the NSA has been conducting unlawful surveillance, </w:t>
      </w:r>
      <w:r w:rsidRPr="0078315E">
        <w:rPr>
          <w:rStyle w:val="StyleBoldUnderline"/>
          <w:highlight w:val="cyan"/>
        </w:rPr>
        <w:t>passing</w:t>
      </w:r>
      <w:r>
        <w:rPr>
          <w:rStyle w:val="StyleBoldUnderline"/>
        </w:rPr>
        <w:t xml:space="preserve"> this new </w:t>
      </w:r>
      <w:r w:rsidRPr="0078315E">
        <w:rPr>
          <w:rStyle w:val="StyleBoldUnderline"/>
          <w:highlight w:val="cyan"/>
        </w:rPr>
        <w:t>legislation would give</w:t>
      </w:r>
      <w:r>
        <w:rPr>
          <w:sz w:val="16"/>
        </w:rPr>
        <w:t xml:space="preserve"> some </w:t>
      </w:r>
      <w:r w:rsidRPr="000C5BBC">
        <w:rPr>
          <w:rStyle w:val="Emphasis"/>
          <w:highlight w:val="cyan"/>
        </w:rPr>
        <w:t>legitimacy to the practice</w:t>
      </w:r>
      <w:r>
        <w:rPr>
          <w:sz w:val="16"/>
        </w:rPr>
        <w:t xml:space="preserve">. </w:t>
      </w:r>
      <w:r w:rsidRPr="0078315E">
        <w:rPr>
          <w:rStyle w:val="StyleBoldUnderline"/>
          <w:highlight w:val="cyan"/>
        </w:rPr>
        <w:t>By cementing surveillance</w:t>
      </w:r>
      <w:r>
        <w:rPr>
          <w:rStyle w:val="StyleBoldUnderline"/>
        </w:rPr>
        <w:t xml:space="preserve"> into law, </w:t>
      </w:r>
      <w:r w:rsidRPr="0078315E">
        <w:rPr>
          <w:rStyle w:val="StyleBoldUnderline"/>
          <w:highlight w:val="cyan"/>
        </w:rPr>
        <w:t>it could</w:t>
      </w:r>
      <w:r>
        <w:rPr>
          <w:sz w:val="16"/>
        </w:rPr>
        <w:t xml:space="preserve"> further </w:t>
      </w:r>
      <w:r w:rsidRPr="0078315E">
        <w:rPr>
          <w:rStyle w:val="StyleBoldUnderline"/>
          <w:highlight w:val="cyan"/>
        </w:rPr>
        <w:t>help</w:t>
      </w:r>
      <w:r>
        <w:rPr>
          <w:sz w:val="16"/>
        </w:rPr>
        <w:t xml:space="preserve"> to </w:t>
      </w:r>
      <w:r w:rsidRPr="001222F7">
        <w:rPr>
          <w:rStyle w:val="Emphasis"/>
          <w:highlight w:val="cyan"/>
        </w:rPr>
        <w:t>squash debate</w:t>
      </w:r>
      <w:r>
        <w:rPr>
          <w:sz w:val="16"/>
        </w:rPr>
        <w:t xml:space="preserve"> on the subject. Perhaps </w:t>
      </w:r>
      <w:r w:rsidRPr="0078315E">
        <w:rPr>
          <w:rStyle w:val="StyleBoldUnderline"/>
          <w:highlight w:val="cyan"/>
        </w:rPr>
        <w:t>that’s why</w:t>
      </w:r>
      <w:r>
        <w:rPr>
          <w:rStyle w:val="StyleBoldUnderline"/>
        </w:rPr>
        <w:t xml:space="preserve"> </w:t>
      </w:r>
      <w:r w:rsidRPr="0078315E">
        <w:rPr>
          <w:rStyle w:val="StyleBoldUnderline"/>
          <w:highlight w:val="cyan"/>
        </w:rPr>
        <w:t>Obama is calling on Congress to pass</w:t>
      </w:r>
      <w:r>
        <w:rPr>
          <w:rStyle w:val="StyleBoldUnderline"/>
        </w:rPr>
        <w:t xml:space="preserve"> these </w:t>
      </w:r>
      <w:r w:rsidRPr="0078315E">
        <w:rPr>
          <w:rStyle w:val="StyleBoldUnderline"/>
          <w:highlight w:val="cyan"/>
        </w:rPr>
        <w:t>NSA reforms “quickly</w:t>
      </w:r>
      <w:r>
        <w:rPr>
          <w:sz w:val="16"/>
        </w:rPr>
        <w:t>.” (And by “quickly”, he really means nearly a year after Edward Snowden brought these misdeeds to our attention.)</w:t>
      </w:r>
    </w:p>
    <w:p w:rsidR="001118B9" w:rsidRDefault="001118B9" w:rsidP="00DE2664"/>
    <w:p w:rsidR="00DE2664" w:rsidRDefault="00DE2664" w:rsidP="00DE2664">
      <w:pPr>
        <w:pStyle w:val="Heading4"/>
      </w:pPr>
      <w:r>
        <w:t>House bill is best middle ground – it’s the perfect balancing act</w:t>
      </w:r>
      <w:r w:rsidR="001118B9">
        <w:t xml:space="preserve"> – multiple new checks</w:t>
      </w:r>
    </w:p>
    <w:p w:rsidR="00DE2664" w:rsidRPr="006F42AD" w:rsidRDefault="00DE2664" w:rsidP="00DE2664">
      <w:pPr>
        <w:rPr>
          <w:rStyle w:val="StyleStyleBold12pt"/>
          <w:b w:val="0"/>
        </w:rPr>
      </w:pPr>
      <w:r>
        <w:rPr>
          <w:rStyle w:val="StyleStyleBold12pt"/>
        </w:rPr>
        <w:t xml:space="preserve">Goodlatte, 14  </w:t>
      </w:r>
      <w:r w:rsidRPr="006F42AD">
        <w:rPr>
          <w:rStyle w:val="StyleStyleBold12pt"/>
          <w:b w:val="0"/>
          <w:sz w:val="16"/>
          <w:szCs w:val="16"/>
        </w:rPr>
        <w:t>(Bob, US Rep, Judiciary Committee, 5/21, http://www.foxnews.com/opinion/2014/05/21/why-nsa-reform-bill-usa-freedom-act-is-good-for-america/)</w:t>
      </w:r>
    </w:p>
    <w:p w:rsidR="00DE2664" w:rsidRDefault="00DE2664" w:rsidP="00DE2664">
      <w:pPr>
        <w:rPr>
          <w:sz w:val="16"/>
        </w:rPr>
      </w:pPr>
      <w:r w:rsidRPr="006F42AD">
        <w:rPr>
          <w:rStyle w:val="StyleBoldUnderline"/>
        </w:rPr>
        <w:t>NSA reform</w:t>
      </w:r>
      <w:r w:rsidRPr="006F42AD">
        <w:rPr>
          <w:sz w:val="16"/>
        </w:rPr>
        <w:t xml:space="preserve">: Why </w:t>
      </w:r>
      <w:r w:rsidRPr="006F42AD">
        <w:rPr>
          <w:rStyle w:val="StyleBoldUnderline"/>
        </w:rPr>
        <w:t>USA FREEDOM Act is good for America</w:t>
      </w:r>
      <w:r w:rsidRPr="006F42AD">
        <w:rPr>
          <w:sz w:val="16"/>
        </w:rPr>
        <w:t xml:space="preserve"> Our Founding Fathers understood there could be no national security without personal security. As such, they carefully crafted the Constitution and Bill of Rights in such a way as to accomplish these two different, yet complimentary, goals. Nearly 225 years later, some think these goals are in conflict with one another following last year’s unauthorized disclosure of the National Security Agency’s data collection programs operated under the Foreign Intelligence Surveillance Act, or FISA. However, </w:t>
      </w:r>
      <w:r w:rsidRPr="006F42AD">
        <w:rPr>
          <w:rStyle w:val="StyleBoldUnderline"/>
        </w:rPr>
        <w:t>we don’t have to sacrifice one for the other as we</w:t>
      </w:r>
      <w:r w:rsidRPr="006F42AD">
        <w:rPr>
          <w:sz w:val="16"/>
        </w:rPr>
        <w:t xml:space="preserve"> seek to </w:t>
      </w:r>
      <w:r w:rsidRPr="006F42AD">
        <w:rPr>
          <w:rStyle w:val="StyleBoldUnderline"/>
        </w:rPr>
        <w:t>reform our intelligence-gathering programs. We</w:t>
      </w:r>
      <w:r w:rsidRPr="006F42AD">
        <w:rPr>
          <w:sz w:val="16"/>
        </w:rPr>
        <w:t xml:space="preserve">, like the Founding Fathers, </w:t>
      </w:r>
      <w:r w:rsidRPr="006F42AD">
        <w:rPr>
          <w:rStyle w:val="StyleBoldUnderline"/>
        </w:rPr>
        <w:t>can protect</w:t>
      </w:r>
      <w:r w:rsidRPr="006F42AD">
        <w:rPr>
          <w:sz w:val="16"/>
        </w:rPr>
        <w:t xml:space="preserve"> our cherished individual </w:t>
      </w:r>
      <w:r w:rsidRPr="006F42AD">
        <w:rPr>
          <w:rStyle w:val="StyleBoldUnderline"/>
        </w:rPr>
        <w:t xml:space="preserve">liberties while simultaneously preserving our ability to protect against attacks </w:t>
      </w:r>
      <w:r w:rsidRPr="006F42AD">
        <w:rPr>
          <w:sz w:val="16"/>
        </w:rPr>
        <w:t xml:space="preserve">on our nation and citizens. Today’s debate is similar to the debate surrounding the adoption of the Constitution. While we enjoy a Bill of Rights in our Constitution today, our framers publicly and privately debated for years whether or not the Constitution needed to include a list of rights. Some advocated for the maintenance of a strong central government in the wake of the weak Articles of Confederation, while others’ primary desire was to protect the individual freedoms of citizens. In the end, both parties were able to accommodate their goals by adding the Bill of Rights to the Constitution, which enumerates liberties to be protected and enjoyed by all while preserving the federal government’s fundamental power to protect our country and citizens. As Congress seeks to reform our intelligence-gathering programs, </w:t>
      </w:r>
      <w:r w:rsidRPr="006F42AD">
        <w:rPr>
          <w:rStyle w:val="StyleBoldUnderline"/>
        </w:rPr>
        <w:t xml:space="preserve">both </w:t>
      </w:r>
      <w:r w:rsidRPr="006F42AD">
        <w:rPr>
          <w:sz w:val="16"/>
        </w:rPr>
        <w:t xml:space="preserve">Americans’ </w:t>
      </w:r>
      <w:r w:rsidRPr="006F42AD">
        <w:rPr>
          <w:rStyle w:val="StyleBoldUnderline"/>
        </w:rPr>
        <w:t xml:space="preserve">civil liberties and </w:t>
      </w:r>
      <w:r w:rsidRPr="006F42AD">
        <w:rPr>
          <w:sz w:val="16"/>
        </w:rPr>
        <w:t xml:space="preserve">our </w:t>
      </w:r>
      <w:r w:rsidRPr="006F42AD">
        <w:rPr>
          <w:rStyle w:val="StyleBoldUnderline"/>
        </w:rPr>
        <w:t>national security are at stake and both can be protected.</w:t>
      </w:r>
      <w:r w:rsidRPr="006F42AD">
        <w:rPr>
          <w:sz w:val="16"/>
        </w:rPr>
        <w:t xml:space="preserve"> For the past year, the House Judiciary Committee has studied this issue in detail and has worked across party lines, and with the Obama administration, to produce bipartisan legislation to ensure these programs protect our national security and individual freedom. This bill, the USA FREEDOM Act, was unanimously approved by both the House Judiciary Committee and the House Permanent Select Committee on Intelligence and will be voted on by the House of Representatives this week. To protect Americans’ freedoms, </w:t>
      </w:r>
      <w:r w:rsidRPr="006F42AD">
        <w:rPr>
          <w:rStyle w:val="StyleBoldUnderline"/>
        </w:rPr>
        <w:t xml:space="preserve">the USA FREEDOM Act </w:t>
      </w:r>
      <w:r w:rsidRPr="006F42AD">
        <w:rPr>
          <w:rStyle w:val="Emphasis"/>
        </w:rPr>
        <w:t>ends all bulk collection</w:t>
      </w:r>
      <w:r w:rsidRPr="006F42AD">
        <w:rPr>
          <w:rStyle w:val="StyleBoldUnderline"/>
        </w:rPr>
        <w:t xml:space="preserve"> of</w:t>
      </w:r>
      <w:r w:rsidRPr="006F42AD">
        <w:rPr>
          <w:sz w:val="16"/>
        </w:rPr>
        <w:t xml:space="preserve"> Americans’ </w:t>
      </w:r>
      <w:r w:rsidRPr="006F42AD">
        <w:rPr>
          <w:rStyle w:val="StyleBoldUnderline"/>
        </w:rPr>
        <w:t>records</w:t>
      </w:r>
      <w:r w:rsidRPr="006F42AD">
        <w:rPr>
          <w:sz w:val="16"/>
        </w:rPr>
        <w:t xml:space="preserve">, such as telephone and electronic communications records. </w:t>
      </w:r>
      <w:r w:rsidRPr="006F42AD">
        <w:rPr>
          <w:rStyle w:val="StyleBoldUnderline"/>
        </w:rPr>
        <w:t xml:space="preserve">The </w:t>
      </w:r>
      <w:r w:rsidRPr="006F42AD">
        <w:rPr>
          <w:sz w:val="16"/>
        </w:rPr>
        <w:t xml:space="preserve">USA FREEDOM </w:t>
      </w:r>
      <w:r w:rsidRPr="006F42AD">
        <w:rPr>
          <w:rStyle w:val="StyleBoldUnderline"/>
        </w:rPr>
        <w:t>Act makes clear that the government cannot indiscriminately acquire</w:t>
      </w:r>
      <w:r w:rsidRPr="006F42AD">
        <w:rPr>
          <w:sz w:val="16"/>
        </w:rPr>
        <w:t xml:space="preserve"> Americans’ </w:t>
      </w:r>
      <w:r w:rsidRPr="006F42AD">
        <w:rPr>
          <w:rStyle w:val="StyleBoldUnderline"/>
        </w:rPr>
        <w:t xml:space="preserve">records and creates a new process for the collection of </w:t>
      </w:r>
      <w:r w:rsidRPr="006F42AD">
        <w:rPr>
          <w:sz w:val="16"/>
        </w:rPr>
        <w:t xml:space="preserve">transactional </w:t>
      </w:r>
      <w:r w:rsidRPr="006F42AD">
        <w:rPr>
          <w:rStyle w:val="StyleBoldUnderline"/>
        </w:rPr>
        <w:t>call detail records</w:t>
      </w:r>
      <w:r w:rsidRPr="006F42AD">
        <w:rPr>
          <w:sz w:val="16"/>
        </w:rPr>
        <w:t xml:space="preserve">. Specifically, </w:t>
      </w:r>
      <w:r w:rsidRPr="006F42AD">
        <w:rPr>
          <w:rStyle w:val="StyleBoldUnderline"/>
        </w:rPr>
        <w:t xml:space="preserve">the bill requires that these </w:t>
      </w:r>
      <w:r w:rsidRPr="006F42AD">
        <w:rPr>
          <w:sz w:val="16"/>
        </w:rPr>
        <w:t xml:space="preserve">transactional call detail records </w:t>
      </w:r>
      <w:r w:rsidRPr="006F42AD">
        <w:rPr>
          <w:rStyle w:val="StyleBoldUnderline"/>
        </w:rPr>
        <w:t xml:space="preserve">can only be collected on a </w:t>
      </w:r>
      <w:r w:rsidRPr="00535F3E">
        <w:rPr>
          <w:rStyle w:val="Emphasis"/>
        </w:rPr>
        <w:t>case-by-case basis</w:t>
      </w:r>
      <w:r w:rsidRPr="006F42AD">
        <w:rPr>
          <w:rStyle w:val="StyleBoldUnderline"/>
        </w:rPr>
        <w:t xml:space="preserve"> and </w:t>
      </w:r>
      <w:r w:rsidRPr="00535F3E">
        <w:rPr>
          <w:rStyle w:val="Emphasis"/>
        </w:rPr>
        <w:t>only after the individual request is approved</w:t>
      </w:r>
      <w:r w:rsidRPr="006F42AD">
        <w:rPr>
          <w:rStyle w:val="StyleBoldUnderline"/>
        </w:rPr>
        <w:t xml:space="preserve"> by the</w:t>
      </w:r>
      <w:r w:rsidRPr="006F42AD">
        <w:rPr>
          <w:sz w:val="16"/>
        </w:rPr>
        <w:t xml:space="preserve"> Foreign Intelligence Surveillance </w:t>
      </w:r>
      <w:r w:rsidRPr="006F42AD">
        <w:rPr>
          <w:rStyle w:val="StyleBoldUnderline"/>
        </w:rPr>
        <w:t>Court</w:t>
      </w:r>
      <w:r w:rsidRPr="006F42AD">
        <w:rPr>
          <w:sz w:val="16"/>
        </w:rPr>
        <w:t xml:space="preserve">. </w:t>
      </w:r>
      <w:r w:rsidRPr="006F42AD">
        <w:rPr>
          <w:rStyle w:val="StyleBoldUnderline"/>
        </w:rPr>
        <w:t>At the same time, the</w:t>
      </w:r>
      <w:r w:rsidRPr="006F42AD">
        <w:rPr>
          <w:sz w:val="16"/>
        </w:rPr>
        <w:t xml:space="preserve"> USA FREEDOM </w:t>
      </w:r>
      <w:r w:rsidRPr="006F42AD">
        <w:rPr>
          <w:rStyle w:val="StyleBoldUnderline"/>
        </w:rPr>
        <w:t>Act ensures that the federal government continues to have the tools it needs to identify and intercept attacks.</w:t>
      </w:r>
      <w:r w:rsidRPr="006F42AD">
        <w:rPr>
          <w:sz w:val="16"/>
        </w:rPr>
        <w:t xml:space="preserve"> </w:t>
      </w:r>
      <w:r w:rsidRPr="006F42AD">
        <w:rPr>
          <w:rStyle w:val="StyleBoldUnderline"/>
        </w:rPr>
        <w:t>The bill provides needed emergency authority</w:t>
      </w:r>
      <w:r w:rsidRPr="006F42AD">
        <w:rPr>
          <w:sz w:val="16"/>
        </w:rPr>
        <w:t xml:space="preserve"> to national security officials </w:t>
      </w:r>
      <w:r w:rsidRPr="006F42AD">
        <w:rPr>
          <w:rStyle w:val="StyleBoldUnderline"/>
        </w:rPr>
        <w:t>if there is an immediate national security threat but still requires the government to run the request by the court within seven days</w:t>
      </w:r>
      <w:r w:rsidRPr="006F42AD">
        <w:rPr>
          <w:sz w:val="16"/>
        </w:rPr>
        <w:t xml:space="preserve">. </w:t>
      </w:r>
      <w:r w:rsidRPr="006F42AD">
        <w:rPr>
          <w:rStyle w:val="StyleBoldUnderline"/>
        </w:rPr>
        <w:t>The</w:t>
      </w:r>
      <w:r w:rsidRPr="006F42AD">
        <w:rPr>
          <w:sz w:val="16"/>
        </w:rPr>
        <w:t xml:space="preserve"> USA FREEDOM </w:t>
      </w:r>
      <w:r w:rsidRPr="006F42AD">
        <w:rPr>
          <w:rStyle w:val="StyleBoldUnderline"/>
        </w:rPr>
        <w:t>Act increases</w:t>
      </w:r>
      <w:r w:rsidRPr="006F42AD">
        <w:rPr>
          <w:sz w:val="16"/>
        </w:rPr>
        <w:t xml:space="preserve"> the </w:t>
      </w:r>
      <w:r w:rsidRPr="006F42AD">
        <w:rPr>
          <w:rStyle w:val="StyleBoldUnderline"/>
        </w:rPr>
        <w:t>transparency</w:t>
      </w:r>
      <w:r w:rsidRPr="006F42AD">
        <w:rPr>
          <w:sz w:val="16"/>
        </w:rPr>
        <w:t xml:space="preserve"> of our intelligence-gathering programs </w:t>
      </w:r>
      <w:r w:rsidRPr="006F42AD">
        <w:rPr>
          <w:rStyle w:val="StyleBoldUnderline"/>
        </w:rPr>
        <w:t xml:space="preserve">by creating a panel of legal experts to help ensure the court adequately considers privacy concerns and </w:t>
      </w:r>
      <w:r w:rsidRPr="006F42AD">
        <w:rPr>
          <w:rStyle w:val="StyleBoldUnderline"/>
        </w:rPr>
        <w:lastRenderedPageBreak/>
        <w:t>constitutional rights</w:t>
      </w:r>
      <w:r w:rsidRPr="006F42AD">
        <w:rPr>
          <w:sz w:val="16"/>
        </w:rPr>
        <w:t xml:space="preserve"> of Americans when reviewing the government’s request for records. </w:t>
      </w:r>
      <w:r w:rsidRPr="006F42AD">
        <w:rPr>
          <w:rStyle w:val="StyleBoldUnderline"/>
        </w:rPr>
        <w:t>It also requires the Attorney General to conduct a declassification review of each decision</w:t>
      </w:r>
      <w:r w:rsidRPr="006F42AD">
        <w:rPr>
          <w:sz w:val="16"/>
        </w:rPr>
        <w:t xml:space="preserve">, order, or opinion of the court that includes a significant construction or interpretation of the law </w:t>
      </w:r>
      <w:r w:rsidRPr="006F42AD">
        <w:rPr>
          <w:rStyle w:val="StyleBoldUnderline"/>
        </w:rPr>
        <w:t>and mandates that the government report the number of orders issued, modified, or denied</w:t>
      </w:r>
      <w:r w:rsidRPr="006F42AD">
        <w:rPr>
          <w:sz w:val="16"/>
        </w:rPr>
        <w:t xml:space="preserve"> by the court annually. Last year’s </w:t>
      </w:r>
      <w:r w:rsidRPr="006F42AD">
        <w:rPr>
          <w:rStyle w:val="StyleBoldUnderline"/>
        </w:rPr>
        <w:t>national security leaks have also had a commercial and financial impact on American technology companies that have provided these records. They’ve experienced backlash</w:t>
      </w:r>
      <w:r w:rsidRPr="006F42AD">
        <w:rPr>
          <w:sz w:val="16"/>
        </w:rPr>
        <w:t xml:space="preserve"> from both American and foreign consumers </w:t>
      </w:r>
      <w:r w:rsidRPr="006F42AD">
        <w:rPr>
          <w:rStyle w:val="StyleBoldUnderline"/>
        </w:rPr>
        <w:t>and they’ve lost their competitive edge in the global marketplace</w:t>
      </w:r>
      <w:r w:rsidRPr="006F42AD">
        <w:rPr>
          <w:sz w:val="16"/>
        </w:rPr>
        <w:t xml:space="preserve">. In January of this year, the Justice Department entered into </w:t>
      </w:r>
      <w:r w:rsidRPr="006F42AD">
        <w:rPr>
          <w:rStyle w:val="StyleBoldUnderline"/>
        </w:rPr>
        <w:t>a settlement</w:t>
      </w:r>
      <w:r w:rsidRPr="006F42AD">
        <w:rPr>
          <w:sz w:val="16"/>
        </w:rPr>
        <w:t xml:space="preserve"> with several companies to </w:t>
      </w:r>
      <w:r w:rsidRPr="006F42AD">
        <w:rPr>
          <w:rStyle w:val="StyleBoldUnderline"/>
        </w:rPr>
        <w:t>permit new ways to report data</w:t>
      </w:r>
      <w:r w:rsidRPr="006F42AD">
        <w:rPr>
          <w:sz w:val="16"/>
        </w:rPr>
        <w:t xml:space="preserve"> concerning requests for customer information under FISA. </w:t>
      </w:r>
      <w:r w:rsidRPr="006F42AD">
        <w:rPr>
          <w:rStyle w:val="StyleBoldUnderline"/>
        </w:rPr>
        <w:t xml:space="preserve">The </w:t>
      </w:r>
      <w:r w:rsidRPr="006F42AD">
        <w:rPr>
          <w:sz w:val="16"/>
        </w:rPr>
        <w:t xml:space="preserve">USA FREEDOM </w:t>
      </w:r>
      <w:r w:rsidRPr="006F42AD">
        <w:rPr>
          <w:rStyle w:val="StyleBoldUnderline"/>
        </w:rPr>
        <w:t>Act builds upon this settlement, allowing tech companies to publicly report</w:t>
      </w:r>
      <w:r w:rsidRPr="006F42AD">
        <w:rPr>
          <w:sz w:val="16"/>
        </w:rPr>
        <w:t xml:space="preserve"> national security </w:t>
      </w:r>
      <w:r w:rsidRPr="006F42AD">
        <w:rPr>
          <w:rStyle w:val="StyleBoldUnderline"/>
        </w:rPr>
        <w:t xml:space="preserve">requests </w:t>
      </w:r>
      <w:r w:rsidRPr="006F42AD">
        <w:rPr>
          <w:sz w:val="16"/>
        </w:rPr>
        <w:t xml:space="preserve">from the government </w:t>
      </w:r>
      <w:r w:rsidRPr="006F42AD">
        <w:rPr>
          <w:rStyle w:val="StyleBoldUnderline"/>
        </w:rPr>
        <w:t>to inform</w:t>
      </w:r>
      <w:r w:rsidRPr="006F42AD">
        <w:rPr>
          <w:sz w:val="16"/>
        </w:rPr>
        <w:t xml:space="preserve"> their American and foreign </w:t>
      </w:r>
      <w:r w:rsidRPr="006F42AD">
        <w:rPr>
          <w:rStyle w:val="StyleBoldUnderline"/>
        </w:rPr>
        <w:t>customers.</w:t>
      </w:r>
      <w:r w:rsidRPr="006F42AD">
        <w:rPr>
          <w:sz w:val="16"/>
        </w:rPr>
        <w:t xml:space="preserve"> </w:t>
      </w:r>
      <w:r w:rsidRPr="006F42AD">
        <w:rPr>
          <w:rStyle w:val="StyleBoldUnderline"/>
        </w:rPr>
        <w:t>The terrorist threat is real and ongoing. We must always be cognizant of the threats we face and have the tools needed to prevent terrorist attacks</w:t>
      </w:r>
      <w:r w:rsidRPr="006F42AD">
        <w:rPr>
          <w:sz w:val="16"/>
        </w:rPr>
        <w:t xml:space="preserve">. </w:t>
      </w:r>
      <w:r w:rsidRPr="006F42AD">
        <w:rPr>
          <w:rStyle w:val="StyleBoldUnderline"/>
        </w:rPr>
        <w:t>At the same time, Congress must ensure</w:t>
      </w:r>
      <w:r w:rsidRPr="006F42AD">
        <w:rPr>
          <w:sz w:val="16"/>
        </w:rPr>
        <w:t xml:space="preserve"> that the </w:t>
      </w:r>
      <w:r w:rsidRPr="006F42AD">
        <w:rPr>
          <w:rStyle w:val="StyleBoldUnderline"/>
        </w:rPr>
        <w:t xml:space="preserve">laws </w:t>
      </w:r>
      <w:r w:rsidRPr="006F42AD">
        <w:rPr>
          <w:sz w:val="16"/>
        </w:rPr>
        <w:t xml:space="preserve">enacted </w:t>
      </w:r>
      <w:r w:rsidRPr="006F42AD">
        <w:rPr>
          <w:rStyle w:val="StyleBoldUnderline"/>
        </w:rPr>
        <w:t xml:space="preserve">protect </w:t>
      </w:r>
      <w:r w:rsidRPr="006F42AD">
        <w:rPr>
          <w:sz w:val="16"/>
        </w:rPr>
        <w:t xml:space="preserve">our </w:t>
      </w:r>
      <w:r w:rsidRPr="006F42AD">
        <w:rPr>
          <w:rStyle w:val="StyleBoldUnderline"/>
        </w:rPr>
        <w:t>civil liberties</w:t>
      </w:r>
      <w:r w:rsidRPr="006F42AD">
        <w:rPr>
          <w:sz w:val="16"/>
        </w:rPr>
        <w:t>. While circumstances have changed since the days of our Founding Fathers, the principles that guide us remain. Our government, elected by the people, must provide for the common defense and simultaneously secure the blessings of liberty now and for the generations to come.</w:t>
      </w:r>
    </w:p>
    <w:p w:rsidR="00B678A5" w:rsidRDefault="00B678A5" w:rsidP="00DE2664">
      <w:pPr>
        <w:rPr>
          <w:sz w:val="16"/>
        </w:rPr>
      </w:pPr>
    </w:p>
    <w:p w:rsidR="00B678A5" w:rsidRDefault="00B678A5" w:rsidP="00DE2664">
      <w:pPr>
        <w:rPr>
          <w:sz w:val="16"/>
        </w:rPr>
      </w:pPr>
    </w:p>
    <w:p w:rsidR="00B678A5" w:rsidRDefault="00560AB7" w:rsidP="00B678A5">
      <w:pPr>
        <w:pStyle w:val="Heading4"/>
      </w:pPr>
      <w:r>
        <w:t xml:space="preserve">House bill </w:t>
      </w:r>
      <w:r w:rsidR="00B678A5">
        <w:t>best option and sufficient to solve–  massive improvement</w:t>
      </w:r>
      <w:r>
        <w:t>s over squo outweigh</w:t>
      </w:r>
      <w:r w:rsidR="00D95B3F">
        <w:t xml:space="preserve"> </w:t>
      </w:r>
      <w:r w:rsidR="00B678A5">
        <w:t xml:space="preserve">theoretical loophole </w:t>
      </w:r>
      <w:r>
        <w:t>fears</w:t>
      </w:r>
    </w:p>
    <w:p w:rsidR="00B678A5" w:rsidRPr="00BA0219" w:rsidRDefault="00B678A5" w:rsidP="00B678A5">
      <w:pPr>
        <w:pStyle w:val="ListParagraph"/>
        <w:numPr>
          <w:ilvl w:val="0"/>
          <w:numId w:val="1"/>
        </w:numPr>
        <w:rPr>
          <w:sz w:val="24"/>
          <w:szCs w:val="24"/>
        </w:rPr>
      </w:pPr>
      <w:r w:rsidRPr="00BA0219">
        <w:rPr>
          <w:sz w:val="24"/>
          <w:szCs w:val="24"/>
        </w:rPr>
        <w:t xml:space="preserve">still a massive improvement over squo, </w:t>
      </w:r>
    </w:p>
    <w:p w:rsidR="00B678A5" w:rsidRPr="00BA0219" w:rsidRDefault="00B678A5" w:rsidP="00B678A5">
      <w:pPr>
        <w:pStyle w:val="ListParagraph"/>
        <w:numPr>
          <w:ilvl w:val="0"/>
          <w:numId w:val="1"/>
        </w:numPr>
        <w:rPr>
          <w:sz w:val="24"/>
          <w:szCs w:val="24"/>
        </w:rPr>
      </w:pPr>
      <w:r w:rsidRPr="00BA0219">
        <w:rPr>
          <w:sz w:val="24"/>
          <w:szCs w:val="24"/>
        </w:rPr>
        <w:t>“selector terms” loophole concerns are only theoretical</w:t>
      </w:r>
    </w:p>
    <w:p w:rsidR="00B678A5" w:rsidRPr="00BA0219" w:rsidRDefault="00B678A5" w:rsidP="00B678A5">
      <w:pPr>
        <w:pStyle w:val="ListParagraph"/>
        <w:numPr>
          <w:ilvl w:val="0"/>
          <w:numId w:val="1"/>
        </w:numPr>
        <w:rPr>
          <w:sz w:val="24"/>
          <w:szCs w:val="24"/>
        </w:rPr>
      </w:pPr>
      <w:r w:rsidRPr="00BA0219">
        <w:rPr>
          <w:sz w:val="24"/>
          <w:szCs w:val="24"/>
        </w:rPr>
        <w:t>stronger bill has no chance of House approval vote</w:t>
      </w:r>
    </w:p>
    <w:p w:rsidR="00B678A5" w:rsidRPr="00736B29" w:rsidRDefault="00B678A5" w:rsidP="00B678A5">
      <w:pPr>
        <w:rPr>
          <w:rStyle w:val="StyleStyleBold12pt"/>
        </w:rPr>
      </w:pPr>
      <w:r>
        <w:rPr>
          <w:rStyle w:val="StyleStyleBold12pt"/>
        </w:rPr>
        <w:t>Peterson, 5/22</w:t>
      </w:r>
    </w:p>
    <w:p w:rsidR="00B678A5" w:rsidRDefault="00B678A5" w:rsidP="00B678A5">
      <w:r>
        <w:t>Andrea Peterson covers technology policy for The Washington Post, with an emphasis on cybersecurity, consumer privacy, transparency, surveillance and open government, Washington Post, 5/22/14, http://www.washingtonpost.com/blogs/the-switch/wp/2014/05/22/nsa-reform-bill-passes-house-despite-loss-of-support-from-privacy-advocates/</w:t>
      </w:r>
    </w:p>
    <w:p w:rsidR="00B678A5" w:rsidRDefault="00B678A5" w:rsidP="00B678A5">
      <w:pPr>
        <w:rPr>
          <w:rStyle w:val="StyleBoldUnderline"/>
        </w:rPr>
      </w:pPr>
      <w:r w:rsidRPr="00881C32">
        <w:rPr>
          <w:rStyle w:val="StyleBoldUnderline"/>
        </w:rPr>
        <w:t>The House passed a bill</w:t>
      </w:r>
      <w:r w:rsidRPr="00AA7740">
        <w:rPr>
          <w:sz w:val="14"/>
        </w:rPr>
        <w:t xml:space="preserve"> Thursday </w:t>
      </w:r>
      <w:r w:rsidRPr="00881C32">
        <w:rPr>
          <w:rStyle w:val="StyleBoldUnderline"/>
        </w:rPr>
        <w:t>aimed at reforming</w:t>
      </w:r>
      <w:r w:rsidRPr="00AA7740">
        <w:rPr>
          <w:sz w:val="14"/>
        </w:rPr>
        <w:t xml:space="preserve"> the </w:t>
      </w:r>
      <w:r w:rsidRPr="00881C32">
        <w:rPr>
          <w:rStyle w:val="StyleBoldUnderline"/>
        </w:rPr>
        <w:t>N</w:t>
      </w:r>
      <w:r w:rsidRPr="00AA7740">
        <w:rPr>
          <w:sz w:val="14"/>
        </w:rPr>
        <w:t xml:space="preserve">ational </w:t>
      </w:r>
      <w:r w:rsidRPr="00881C32">
        <w:rPr>
          <w:rStyle w:val="StyleBoldUnderline"/>
        </w:rPr>
        <w:t>S</w:t>
      </w:r>
      <w:r w:rsidRPr="00AA7740">
        <w:rPr>
          <w:sz w:val="14"/>
        </w:rPr>
        <w:t xml:space="preserve">ecurity </w:t>
      </w:r>
      <w:r w:rsidRPr="00881C32">
        <w:rPr>
          <w:rStyle w:val="StyleBoldUnderline"/>
        </w:rPr>
        <w:t>A</w:t>
      </w:r>
      <w:r w:rsidRPr="00AA7740">
        <w:rPr>
          <w:sz w:val="14"/>
        </w:rPr>
        <w:t xml:space="preserve">gency's </w:t>
      </w:r>
      <w:r w:rsidRPr="00881C32">
        <w:rPr>
          <w:rStyle w:val="StyleBoldUnderline"/>
        </w:rPr>
        <w:t>bulk collection</w:t>
      </w:r>
      <w:r w:rsidRPr="00AA7740">
        <w:rPr>
          <w:sz w:val="14"/>
        </w:rPr>
        <w:t xml:space="preserve"> of phone records, a policy that came to light due to documents leaked by former NSA contractor Edward Snowden. </w:t>
      </w:r>
      <w:r w:rsidRPr="00881C32">
        <w:rPr>
          <w:rStyle w:val="StyleBoldUnderline"/>
        </w:rPr>
        <w:t>The bill</w:t>
      </w:r>
      <w:r w:rsidRPr="00AA7740">
        <w:rPr>
          <w:sz w:val="14"/>
        </w:rPr>
        <w:t xml:space="preserve">, known as the USA Freedom Act, </w:t>
      </w:r>
      <w:r w:rsidRPr="00881C32">
        <w:rPr>
          <w:rStyle w:val="StyleBoldUnderline"/>
        </w:rPr>
        <w:t>would shift responsibility for retaining telephonic metadata from the government to telephone companies. Providers</w:t>
      </w:r>
      <w:r w:rsidRPr="00AA7740">
        <w:rPr>
          <w:sz w:val="14"/>
        </w:rPr>
        <w:t xml:space="preserve"> like AT&amp;T and Verizon </w:t>
      </w:r>
      <w:r w:rsidRPr="00881C32">
        <w:rPr>
          <w:rStyle w:val="StyleBoldUnderline"/>
        </w:rPr>
        <w:t>would be required to</w:t>
      </w:r>
      <w:r w:rsidRPr="00AA7740">
        <w:rPr>
          <w:sz w:val="14"/>
        </w:rPr>
        <w:t xml:space="preserve"> maintain the records and </w:t>
      </w:r>
      <w:r w:rsidRPr="00881C32">
        <w:rPr>
          <w:rStyle w:val="StyleBoldUnderline"/>
        </w:rPr>
        <w:t>let the NSA search them in terrorism investigations when the agency obtains a judicial order</w:t>
      </w:r>
      <w:r w:rsidRPr="00AA7740">
        <w:rPr>
          <w:sz w:val="14"/>
        </w:rPr>
        <w:t xml:space="preserve"> or in certain emergency situations. The bill passed on an 303 to 121 vote. But privacy advocates, technology companies and lawmakers warned that the version of the bill passed by the House was watered down to the point where they could no longer support it. "This is not the bill that was reported out of the judiciary bill unanimously," said Rep. Zoe Lofgren (D-Calif.), a member of the House Judiciary Committee who was a co-sponsor of the initial version of the bill. "The result is a bill that will actually not end bulk collection, regrettably." Lofgren said she was particularly concerned about the bill's definition of "selector terms," which are the terms that would be used by the NSA to define the scope of their data request to the phone companies. The initial version of the bill included a more narrow definition, but some privacy advocates fear the definition in the Freedom Act passed Thursday could be used to collect broad swaths of information. "If we leave any ambiguity at all, we have learned that the intelligence community will drive a truck through that ambiguity," she said. Others, including Rep. Mike Honda (D-Calif.) and Rep. Rush Holt (D-N.J.) also expressed their concern with the legislation. Holt specifically attacked the bill for using a "weak and inferior standard that does not meet probable cause" as the benchmark for judicial orders to search phone records. On Wednesday, </w:t>
      </w:r>
      <w:r w:rsidRPr="00881C32">
        <w:rPr>
          <w:rStyle w:val="StyleBoldUnderline"/>
        </w:rPr>
        <w:t>the White House endorsed the bill. "The bill ensures our intelligence and law enforcement professionals have the authorities they need to protect the Nation, while further ensuring that individuals’ privacy is appropriately protected</w:t>
      </w:r>
      <w:r w:rsidRPr="00AA7740">
        <w:rPr>
          <w:sz w:val="14"/>
        </w:rPr>
        <w:t xml:space="preserve"> when these authorities are employed," an official statement of policy read. "Among other provisions, </w:t>
      </w:r>
      <w:r w:rsidRPr="00881C32">
        <w:rPr>
          <w:rStyle w:val="StyleBoldUnderline"/>
        </w:rPr>
        <w:t xml:space="preserve">the bill </w:t>
      </w:r>
      <w:r w:rsidRPr="00E32055">
        <w:rPr>
          <w:rStyle w:val="StyleBoldUnderline"/>
        </w:rPr>
        <w:t>prohibits bulk collection</w:t>
      </w:r>
      <w:r w:rsidRPr="00AA7740">
        <w:rPr>
          <w:sz w:val="14"/>
        </w:rPr>
        <w:t xml:space="preserve"> through the use of Section 215, FISA pen registers, and National Security Letters." Rep. Jim Sensenbrenner (R-Wis.) was the primary sponsor of the bill and the author of the Patriot Act, legislation passed shortly after the Sept. 11, 2001, terrorist attacks. Section 215 of the Patriot Act was used as the legal basis of the NSA's phone records collection program. In a floor speech before the vote, Sensenbrenner said that the government misapplied that earlier legislation through a feat of "legal gymnastics." "I don't blame people for losing trust in their government because the government betrayed their trust," he said. Sensenbrenner urged his fellow members to support the bill, although he said wished the version of the bill voted on Thursday "did more." </w:t>
      </w:r>
      <w:r w:rsidRPr="00881C32">
        <w:rPr>
          <w:rStyle w:val="StyleBoldUnderline"/>
        </w:rPr>
        <w:t>"</w:t>
      </w:r>
      <w:r w:rsidRPr="00E32055">
        <w:rPr>
          <w:rStyle w:val="Emphasis"/>
        </w:rPr>
        <w:t>Don't let the perfect become the enemy of the good,</w:t>
      </w:r>
      <w:r w:rsidRPr="00AA7740">
        <w:rPr>
          <w:sz w:val="14"/>
        </w:rPr>
        <w:t>" he said. Others were more enthusiastic in their support. "</w:t>
      </w:r>
      <w:r w:rsidRPr="00881C32">
        <w:rPr>
          <w:rStyle w:val="StyleBoldUnderline"/>
        </w:rPr>
        <w:t xml:space="preserve">This is a </w:t>
      </w:r>
      <w:r w:rsidRPr="002E7375">
        <w:rPr>
          <w:rStyle w:val="Emphasis"/>
        </w:rPr>
        <w:t>carefully crafted, bipartisan bill,</w:t>
      </w:r>
      <w:r w:rsidRPr="00881C32">
        <w:rPr>
          <w:rStyle w:val="StyleBoldUnderline"/>
        </w:rPr>
        <w:t>"</w:t>
      </w:r>
      <w:r w:rsidRPr="00AA7740">
        <w:rPr>
          <w:sz w:val="14"/>
        </w:rPr>
        <w:t xml:space="preserve"> Judiciary Committee Chair Bob Goodlatte (R-Va.) said, adding that </w:t>
      </w:r>
      <w:r w:rsidRPr="00881C32">
        <w:rPr>
          <w:rStyle w:val="StyleBoldUnderline"/>
        </w:rPr>
        <w:t>the bill</w:t>
      </w:r>
      <w:r w:rsidRPr="00AA7740">
        <w:rPr>
          <w:sz w:val="14"/>
        </w:rPr>
        <w:t xml:space="preserve"> "once again </w:t>
      </w:r>
      <w:r w:rsidRPr="00881C32">
        <w:rPr>
          <w:rStyle w:val="StyleBoldUnderline"/>
        </w:rPr>
        <w:t>proves that American liberty and security are not mutually exclusive."</w:t>
      </w:r>
      <w:r>
        <w:rPr>
          <w:rStyle w:val="StyleBoldUnderline"/>
        </w:rPr>
        <w:t xml:space="preserve"> </w:t>
      </w:r>
      <w:r w:rsidRPr="00AA7740">
        <w:rPr>
          <w:sz w:val="14"/>
        </w:rPr>
        <w:t xml:space="preserve">Rep. John Conyers (D-Mich.), the ranking Democrat on the House Judiciary Committee, tried to assuage </w:t>
      </w:r>
      <w:r w:rsidRPr="00881C32">
        <w:rPr>
          <w:rStyle w:val="StyleBoldUnderline"/>
        </w:rPr>
        <w:t>concerns about the selector term</w:t>
      </w:r>
      <w:r w:rsidRPr="00AA7740">
        <w:rPr>
          <w:sz w:val="14"/>
        </w:rPr>
        <w:t>, calling them "</w:t>
      </w:r>
      <w:r w:rsidRPr="002E7375">
        <w:rPr>
          <w:rStyle w:val="Emphasis"/>
        </w:rPr>
        <w:t>largely theoretical</w:t>
      </w:r>
      <w:r w:rsidRPr="00881C32">
        <w:rPr>
          <w:rStyle w:val="StyleBoldUnderline"/>
        </w:rPr>
        <w:t>."</w:t>
      </w:r>
      <w:r>
        <w:rPr>
          <w:rStyle w:val="StyleBoldUnderline"/>
        </w:rPr>
        <w:t xml:space="preserve"> </w:t>
      </w:r>
      <w:r w:rsidRPr="00881C32">
        <w:rPr>
          <w:rStyle w:val="StyleBoldUnderline"/>
        </w:rPr>
        <w:lastRenderedPageBreak/>
        <w:t xml:space="preserve">"We stand poised to </w:t>
      </w:r>
      <w:r w:rsidRPr="00E32055">
        <w:rPr>
          <w:rStyle w:val="Emphasis"/>
        </w:rPr>
        <w:t>end domestic bulk collection across the board,</w:t>
      </w:r>
      <w:r w:rsidRPr="00AA7740">
        <w:rPr>
          <w:sz w:val="14"/>
        </w:rPr>
        <w:t xml:space="preserve">" Conyers said while endorsing the bill before the vote. </w:t>
      </w:r>
      <w:r w:rsidRPr="00881C32">
        <w:rPr>
          <w:rStyle w:val="StyleBoldUnderline"/>
        </w:rPr>
        <w:t xml:space="preserve">While </w:t>
      </w:r>
      <w:r w:rsidRPr="00AA7740">
        <w:rPr>
          <w:sz w:val="14"/>
        </w:rPr>
        <w:t xml:space="preserve">Conyers admitted that </w:t>
      </w:r>
      <w:r w:rsidRPr="00881C32">
        <w:rPr>
          <w:rStyle w:val="StyleBoldUnderline"/>
        </w:rPr>
        <w:t xml:space="preserve">the bill was "imperfect" he called it "a </w:t>
      </w:r>
      <w:r w:rsidRPr="00881C32">
        <w:rPr>
          <w:rStyle w:val="Emphasis"/>
        </w:rPr>
        <w:t xml:space="preserve">significant improvement </w:t>
      </w:r>
      <w:r w:rsidRPr="00881C32">
        <w:rPr>
          <w:rStyle w:val="StyleBoldUnderline"/>
        </w:rPr>
        <w:t>over the status quo."</w:t>
      </w:r>
      <w:r>
        <w:rPr>
          <w:rStyle w:val="StyleBoldUnderline"/>
        </w:rPr>
        <w:t xml:space="preserve"> </w:t>
      </w:r>
      <w:r w:rsidRPr="00AA7740">
        <w:rPr>
          <w:sz w:val="14"/>
        </w:rPr>
        <w:t xml:space="preserve">But in a blog post, Kevin Bankston the policy director at the New America Foundation's Open Technology Institute identified a number of areas where he says the bill had been weakened, including limiting transparency reporting provisions for tech companies affected by government data requests and the selector term issue decried by Lofgren. In a statement to The Washington Post after the bill's passage, </w:t>
      </w:r>
      <w:r w:rsidRPr="00881C32">
        <w:rPr>
          <w:rStyle w:val="StyleBoldUnderline"/>
        </w:rPr>
        <w:t>Bankston said it was "still better than the Intelligence committee's competing bill, or no bill at all,</w:t>
      </w:r>
      <w:r w:rsidRPr="00AA7740">
        <w:rPr>
          <w:sz w:val="14"/>
        </w:rPr>
        <w:t xml:space="preserve">" but that privacy advocates would have to work hard in the Senate to reverse the changes that weakened the bill. Julian </w:t>
      </w:r>
      <w:r w:rsidRPr="00881C32">
        <w:rPr>
          <w:rStyle w:val="StyleBoldUnderline"/>
        </w:rPr>
        <w:t>Sanchez, a scholar at the Cato Institute</w:t>
      </w:r>
      <w:r w:rsidRPr="00AA7740">
        <w:rPr>
          <w:sz w:val="14"/>
        </w:rPr>
        <w:t xml:space="preserve"> working on these issues, </w:t>
      </w:r>
      <w:r w:rsidRPr="00881C32">
        <w:rPr>
          <w:rStyle w:val="StyleBoldUnderline"/>
        </w:rPr>
        <w:t>says</w:t>
      </w:r>
      <w:r w:rsidRPr="00AA7740">
        <w:rPr>
          <w:sz w:val="14"/>
        </w:rPr>
        <w:t xml:space="preserve"> a lot will turn on how the secret Foreign Intelligence Surveillance Court interprets phrases like “specific selection term.” "Unfortunately </w:t>
      </w:r>
      <w:r w:rsidRPr="00881C32">
        <w:rPr>
          <w:rStyle w:val="Emphasis"/>
        </w:rPr>
        <w:t>nobody has much expectation that anything better is coming to the floor anytime soon</w:t>
      </w:r>
      <w:r w:rsidRPr="00881C32">
        <w:rPr>
          <w:rStyle w:val="StyleBoldUnderline"/>
        </w:rPr>
        <w:t xml:space="preserve">—and even the New Coke version of this bill is better than nothing, and </w:t>
      </w:r>
      <w:r w:rsidRPr="00E32055">
        <w:rPr>
          <w:rStyle w:val="Emphasis"/>
        </w:rPr>
        <w:t xml:space="preserve">certainly better than the House </w:t>
      </w:r>
      <w:r w:rsidRPr="00881C32">
        <w:rPr>
          <w:rStyle w:val="StyleBoldUnderline"/>
        </w:rPr>
        <w:t>Intelligence bill."</w:t>
      </w:r>
    </w:p>
    <w:p w:rsidR="00B678A5" w:rsidRPr="006F42AD" w:rsidRDefault="00B678A5" w:rsidP="00DE2664">
      <w:pPr>
        <w:rPr>
          <w:sz w:val="16"/>
        </w:rPr>
      </w:pPr>
    </w:p>
    <w:p w:rsidR="00DE2664" w:rsidRDefault="00DE2664" w:rsidP="00DE2664"/>
    <w:p w:rsidR="001118B9" w:rsidRDefault="001118B9" w:rsidP="001118B9">
      <w:pPr>
        <w:pStyle w:val="Heading3"/>
      </w:pPr>
      <w:r>
        <w:lastRenderedPageBreak/>
        <w:t xml:space="preserve">     Ext – Best Middle Ground</w:t>
      </w:r>
    </w:p>
    <w:p w:rsidR="00DE2664" w:rsidRDefault="00DE2664" w:rsidP="00DE2664">
      <w:pPr>
        <w:pStyle w:val="Heading4"/>
      </w:pPr>
      <w:r>
        <w:t>House bill threads needle – ends bulk NSA data storage while preserving program effectiveness key to stop</w:t>
      </w:r>
      <w:r w:rsidR="001118B9">
        <w:t xml:space="preserve"> NBC</w:t>
      </w:r>
      <w:r>
        <w:t xml:space="preserve"> terrorism</w:t>
      </w:r>
      <w:r w:rsidR="001118B9">
        <w:t xml:space="preserve"> and Cyber attacks</w:t>
      </w:r>
    </w:p>
    <w:p w:rsidR="00DE2664" w:rsidRPr="006F42AD" w:rsidRDefault="00DE2664" w:rsidP="00DE2664">
      <w:pPr>
        <w:rPr>
          <w:rStyle w:val="StyleStyleBold12pt"/>
        </w:rPr>
      </w:pPr>
      <w:r>
        <w:rPr>
          <w:rStyle w:val="StyleStyleBold12pt"/>
        </w:rPr>
        <w:t>Pittenger, 6/9</w:t>
      </w:r>
    </w:p>
    <w:p w:rsidR="00DE2664" w:rsidRPr="006F42AD" w:rsidRDefault="00DE2664" w:rsidP="00DE2664">
      <w:pPr>
        <w:rPr>
          <w:sz w:val="16"/>
          <w:szCs w:val="16"/>
        </w:rPr>
      </w:pPr>
      <w:r w:rsidRPr="006F42AD">
        <w:rPr>
          <w:sz w:val="16"/>
          <w:szCs w:val="16"/>
        </w:rPr>
        <w:t xml:space="preserve">Rep. Robert Pittenger, chair of Congressional Task Force on Terrorism, Washington Examiner, 6/9/14, </w:t>
      </w:r>
      <w:hyperlink r:id="rId37" w:history="1">
        <w:r w:rsidRPr="006F42AD">
          <w:rPr>
            <w:rStyle w:val="Hyperlink"/>
            <w:sz w:val="16"/>
            <w:szCs w:val="16"/>
          </w:rPr>
          <w:t>http://washingtonexaminer.com/rep.-robert-pittenger-bipartisan-bill-on-nsa-data-collection-protects-both-privacy-and-national-security/article/2549456?custom_click=rss&amp;utm_campaign=Weekly+Standard+Story+Box&amp;utm_source=weeklystandard.com&amp;utm_medium=referral</w:t>
        </w:r>
      </w:hyperlink>
    </w:p>
    <w:p w:rsidR="00DE2664" w:rsidRDefault="00DE2664" w:rsidP="00DE2664"/>
    <w:p w:rsidR="00DE2664" w:rsidRDefault="00DE2664" w:rsidP="00DE2664">
      <w:pPr>
        <w:rPr>
          <w:rStyle w:val="StyleBoldUnderline"/>
        </w:rPr>
      </w:pPr>
      <w:r w:rsidRPr="00202391">
        <w:rPr>
          <w:sz w:val="16"/>
        </w:rPr>
        <w:t xml:space="preserve">Bipartisan </w:t>
      </w:r>
      <w:r w:rsidRPr="00202391">
        <w:rPr>
          <w:rStyle w:val="StyleBoldUnderline"/>
        </w:rPr>
        <w:t>bill on NSA data collection protects both privacy and national security</w:t>
      </w:r>
      <w:r w:rsidRPr="00202391">
        <w:rPr>
          <w:sz w:val="16"/>
        </w:rPr>
        <w:t xml:space="preserve"> Is Edward Snowden a traitor or courageous patriot? If your primary focus is our Fourth Amendment right to privacy, you likely feel Snowden is vindicated in his actions, which resulted in the disclosure that the government was collecting metadata on Americans and might nominate him for a Nobel Peace Prize. If your primary focus is national security, you likely feel Snowden is a traitor who should be brought back and tried, or preferably, taken to the town square and “hung for tyranny.” </w:t>
      </w:r>
      <w:r w:rsidRPr="00202391">
        <w:rPr>
          <w:rStyle w:val="StyleBoldUnderline"/>
        </w:rPr>
        <w:t>There is very little middle ground in the public debate.</w:t>
      </w:r>
      <w:r>
        <w:rPr>
          <w:rStyle w:val="StyleBoldUnderline"/>
        </w:rPr>
        <w:t xml:space="preserve"> </w:t>
      </w:r>
      <w:r w:rsidRPr="00202391">
        <w:rPr>
          <w:rStyle w:val="StyleBoldUnderline"/>
        </w:rPr>
        <w:t>However, a meaningful, fact-based debate is critical as Congress works to carefully reform the N</w:t>
      </w:r>
      <w:r w:rsidRPr="00202391">
        <w:rPr>
          <w:sz w:val="16"/>
        </w:rPr>
        <w:t xml:space="preserve">ational </w:t>
      </w:r>
      <w:r w:rsidRPr="00202391">
        <w:rPr>
          <w:rStyle w:val="StyleBoldUnderline"/>
        </w:rPr>
        <w:t>S</w:t>
      </w:r>
      <w:r w:rsidRPr="00202391">
        <w:rPr>
          <w:sz w:val="16"/>
        </w:rPr>
        <w:t xml:space="preserve">ecurity </w:t>
      </w:r>
      <w:r w:rsidRPr="00202391">
        <w:rPr>
          <w:rStyle w:val="StyleBoldUnderline"/>
        </w:rPr>
        <w:t>A</w:t>
      </w:r>
      <w:r w:rsidRPr="00202391">
        <w:rPr>
          <w:sz w:val="16"/>
        </w:rPr>
        <w:t xml:space="preserve">gency </w:t>
      </w:r>
      <w:r w:rsidRPr="00202391">
        <w:rPr>
          <w:rStyle w:val="StyleBoldUnderline"/>
        </w:rPr>
        <w:t xml:space="preserve">to </w:t>
      </w:r>
      <w:r w:rsidRPr="008F68B9">
        <w:rPr>
          <w:rStyle w:val="Emphasis"/>
        </w:rPr>
        <w:t xml:space="preserve">protect privacy while continuing successful programs critical to ensuring our safety </w:t>
      </w:r>
      <w:r w:rsidRPr="00202391">
        <w:rPr>
          <w:rStyle w:val="StyleBoldUnderline"/>
        </w:rPr>
        <w:t>in a dangerous post-9/11 world</w:t>
      </w:r>
      <w:r w:rsidRPr="00202391">
        <w:rPr>
          <w:sz w:val="16"/>
        </w:rPr>
        <w:t xml:space="preserve">. Most Americans believe the NSA database of phone calls and e-mails was accessed regularly and at will by any individual who works for NSA and that the content of those personal calls and e-mails was freely offered. Yet out of the hundreds of billions of records stored by NSA, the metadata information was accessed only 281 times in 2013, and by only 21 people who had proper authorization and pre-approval from the FISA Court. Unless you had contact with a known terrorist based outside the United States, the NSA wasn’t accessing your metadata. </w:t>
      </w:r>
      <w:r w:rsidRPr="00202391">
        <w:rPr>
          <w:rStyle w:val="StyleBoldUnderline"/>
        </w:rPr>
        <w:t>New bipartisan reforms approved</w:t>
      </w:r>
      <w:r w:rsidRPr="00202391">
        <w:rPr>
          <w:sz w:val="16"/>
        </w:rPr>
        <w:t xml:space="preserve"> recently </w:t>
      </w:r>
      <w:r w:rsidRPr="00202391">
        <w:rPr>
          <w:rStyle w:val="StyleBoldUnderline"/>
        </w:rPr>
        <w:t>by the House</w:t>
      </w:r>
      <w:r w:rsidRPr="00202391">
        <w:rPr>
          <w:sz w:val="16"/>
        </w:rPr>
        <w:t xml:space="preserve"> of Representatives </w:t>
      </w:r>
      <w:r w:rsidRPr="00202391">
        <w:rPr>
          <w:rStyle w:val="StyleBoldUnderline"/>
        </w:rPr>
        <w:t>go further, prohibiting the NSA from collecting bulk phone records and requiring case-by-case approval for future investigations requiring access to specific phone data,</w:t>
      </w:r>
      <w:r w:rsidRPr="00202391">
        <w:rPr>
          <w:sz w:val="16"/>
        </w:rPr>
        <w:t xml:space="preserve"> which will now be held by private companies. </w:t>
      </w:r>
      <w:r w:rsidRPr="00202391">
        <w:rPr>
          <w:rStyle w:val="StyleBoldUnderline"/>
        </w:rPr>
        <w:t>If approved</w:t>
      </w:r>
      <w:r w:rsidRPr="00202391">
        <w:rPr>
          <w:sz w:val="16"/>
        </w:rPr>
        <w:t xml:space="preserve"> by the Senate and signed by President Obama, </w:t>
      </w:r>
      <w:r w:rsidRPr="00202391">
        <w:rPr>
          <w:rStyle w:val="StyleBoldUnderline"/>
        </w:rPr>
        <w:t>the NSA will no longer capture or store</w:t>
      </w:r>
      <w:r w:rsidRPr="00202391">
        <w:rPr>
          <w:sz w:val="16"/>
        </w:rPr>
        <w:t xml:space="preserve"> your </w:t>
      </w:r>
      <w:r w:rsidRPr="00202391">
        <w:rPr>
          <w:rStyle w:val="StyleBoldUnderline"/>
        </w:rPr>
        <w:t xml:space="preserve">personal </w:t>
      </w:r>
      <w:r w:rsidRPr="00202391">
        <w:rPr>
          <w:sz w:val="16"/>
        </w:rPr>
        <w:t xml:space="preserve">telephone and e-mail </w:t>
      </w:r>
      <w:r w:rsidRPr="00202391">
        <w:rPr>
          <w:rStyle w:val="StyleBoldUnderline"/>
        </w:rPr>
        <w:t>records</w:t>
      </w:r>
      <w:r w:rsidRPr="00202391">
        <w:rPr>
          <w:sz w:val="16"/>
        </w:rPr>
        <w:t xml:space="preserve">. </w:t>
      </w:r>
      <w:r w:rsidRPr="00202391">
        <w:rPr>
          <w:rStyle w:val="StyleBoldUnderline"/>
        </w:rPr>
        <w:t>More than 50 terrorist attacks have been prevented because of the intelligence data gleaned from the NSA program.</w:t>
      </w:r>
      <w:r w:rsidRPr="00202391">
        <w:rPr>
          <w:sz w:val="16"/>
        </w:rPr>
        <w:t xml:space="preserve"> As part of my investigation into the NSA metadata controversy, I personally </w:t>
      </w:r>
      <w:r w:rsidRPr="00202391">
        <w:rPr>
          <w:rStyle w:val="StyleBoldUnderline"/>
        </w:rPr>
        <w:t>reviewed classified documents related to each thwarted attack, of which 12 were planned to spill blood on U.S. soil</w:t>
      </w:r>
      <w:r w:rsidRPr="00202391">
        <w:rPr>
          <w:sz w:val="16"/>
        </w:rPr>
        <w:t xml:space="preserve"> and 24 planned to wreak havoc in Europe. In that light, is there </w:t>
      </w:r>
      <w:r w:rsidRPr="00202391">
        <w:rPr>
          <w:rStyle w:val="StyleBoldUnderline"/>
        </w:rPr>
        <w:t>a need for continued NSA access to phone records, albeit only on a case-by-case basis</w:t>
      </w:r>
      <w:r w:rsidRPr="00202391">
        <w:rPr>
          <w:sz w:val="16"/>
        </w:rPr>
        <w:t xml:space="preserve">? This February, </w:t>
      </w:r>
      <w:r w:rsidRPr="00202391">
        <w:rPr>
          <w:rStyle w:val="StyleBoldUnderline"/>
        </w:rPr>
        <w:t>I took that question to a meeting of European Ambassadors at the O</w:t>
      </w:r>
      <w:r w:rsidRPr="00202391">
        <w:rPr>
          <w:sz w:val="16"/>
        </w:rPr>
        <w:t xml:space="preserve">rganization for </w:t>
      </w:r>
      <w:r w:rsidRPr="00202391">
        <w:rPr>
          <w:rStyle w:val="StyleBoldUnderline"/>
        </w:rPr>
        <w:t>S</w:t>
      </w:r>
      <w:r w:rsidRPr="00202391">
        <w:rPr>
          <w:sz w:val="16"/>
        </w:rPr>
        <w:t xml:space="preserve">ecurity and </w:t>
      </w:r>
      <w:r w:rsidRPr="00202391">
        <w:rPr>
          <w:rStyle w:val="StyleBoldUnderline"/>
        </w:rPr>
        <w:t>C</w:t>
      </w:r>
      <w:r w:rsidRPr="00202391">
        <w:rPr>
          <w:sz w:val="16"/>
        </w:rPr>
        <w:t xml:space="preserve">ooperation in </w:t>
      </w:r>
      <w:r w:rsidRPr="00202391">
        <w:rPr>
          <w:rStyle w:val="StyleBoldUnderline"/>
        </w:rPr>
        <w:t>E</w:t>
      </w:r>
      <w:r w:rsidRPr="00202391">
        <w:rPr>
          <w:sz w:val="16"/>
        </w:rPr>
        <w:t xml:space="preserve">urope. During the conference, I asked three questions: 1. What is the current worldwide terrorist threat? 2. What is America’s role in addressing and mitigating this threat? 3. </w:t>
      </w:r>
      <w:r w:rsidRPr="00202391">
        <w:rPr>
          <w:rStyle w:val="StyleBoldUnderline"/>
        </w:rPr>
        <w:t xml:space="preserve">What role does intelligence data collection play in this process, given the multiple platforms for attack including physical assets, </w:t>
      </w:r>
      <w:r w:rsidRPr="001118B9">
        <w:rPr>
          <w:rStyle w:val="Emphasis"/>
        </w:rPr>
        <w:t>cyber, chemical, biological, nuclear and the electric grid</w:t>
      </w:r>
      <w:r w:rsidRPr="00202391">
        <w:rPr>
          <w:sz w:val="16"/>
        </w:rPr>
        <w:t xml:space="preserve">? </w:t>
      </w:r>
      <w:r w:rsidRPr="00202391">
        <w:rPr>
          <w:rStyle w:val="StyleBoldUnderline"/>
        </w:rPr>
        <w:t>Each ambassador acknowledged the threat was greater today than before 9/11, with al Qaeda and other extreme Islamist terrorists stronger, more sophisticated, and having a dozen or more training camps</w:t>
      </w:r>
      <w:r w:rsidRPr="00202391">
        <w:rPr>
          <w:sz w:val="16"/>
        </w:rPr>
        <w:t xml:space="preserve"> throughout the Middle East and Africa. </w:t>
      </w:r>
      <w:r w:rsidRPr="00202391">
        <w:rPr>
          <w:rStyle w:val="StyleBoldUnderline"/>
        </w:rPr>
        <w:t>As to the role of the U</w:t>
      </w:r>
      <w:r w:rsidRPr="00202391">
        <w:rPr>
          <w:sz w:val="16"/>
        </w:rPr>
        <w:t xml:space="preserve">nited </w:t>
      </w:r>
      <w:r w:rsidRPr="00202391">
        <w:rPr>
          <w:rStyle w:val="StyleBoldUnderline"/>
        </w:rPr>
        <w:t>S</w:t>
      </w:r>
      <w:r w:rsidRPr="00202391">
        <w:rPr>
          <w:sz w:val="16"/>
        </w:rPr>
        <w:t xml:space="preserve">tates, </w:t>
      </w:r>
      <w:r w:rsidRPr="00202391">
        <w:rPr>
          <w:rStyle w:val="StyleBoldUnderline"/>
        </w:rPr>
        <w:t xml:space="preserve">they felt our efforts were </w:t>
      </w:r>
      <w:r w:rsidRPr="008F68B9">
        <w:rPr>
          <w:rStyle w:val="Emphasis"/>
        </w:rPr>
        <w:t>primary and essential for peace</w:t>
      </w:r>
      <w:r w:rsidRPr="00202391">
        <w:rPr>
          <w:rStyle w:val="StyleBoldUnderline"/>
        </w:rPr>
        <w:t xml:space="preserve"> and security around the world.</w:t>
      </w:r>
      <w:r>
        <w:rPr>
          <w:rStyle w:val="StyleBoldUnderline"/>
        </w:rPr>
        <w:t xml:space="preserve"> </w:t>
      </w:r>
      <w:r w:rsidRPr="00202391">
        <w:rPr>
          <w:rStyle w:val="StyleBoldUnderline"/>
        </w:rPr>
        <w:t>Regarding the intelligence-gathering</w:t>
      </w:r>
      <w:r w:rsidRPr="00202391">
        <w:rPr>
          <w:sz w:val="16"/>
        </w:rPr>
        <w:t xml:space="preserve">, their </w:t>
      </w:r>
      <w:r w:rsidRPr="00202391">
        <w:rPr>
          <w:rStyle w:val="StyleBoldUnderline"/>
        </w:rPr>
        <w:t>consensus was, “We want privacy, but we must have your intelligence.” As a European foreign minister stated</w:t>
      </w:r>
      <w:r w:rsidRPr="00202391">
        <w:rPr>
          <w:sz w:val="16"/>
        </w:rPr>
        <w:t xml:space="preserve"> to me, “</w:t>
      </w:r>
      <w:r w:rsidRPr="00202391">
        <w:rPr>
          <w:rStyle w:val="StyleBoldUnderline"/>
        </w:rPr>
        <w:t>Without U.S. intelligence, we are blind</w:t>
      </w:r>
      <w:r w:rsidRPr="00202391">
        <w:rPr>
          <w:sz w:val="16"/>
        </w:rPr>
        <w:t xml:space="preserve">.” We cannot yield to those loud but misguided voices who view the world as void of the deadly and destructive intentions of unrelenting terrorists. The number of terrorism-related deaths worldwide doubled between 2012 and 2013, jumping from 10,000 to 20,000 in just one year. Now is not the time to stand down. Those who embrace an altruistic worldview should remember that </w:t>
      </w:r>
      <w:r w:rsidRPr="00202391">
        <w:rPr>
          <w:rStyle w:val="StyleBoldUnderline"/>
        </w:rPr>
        <w:t>vigilance and strength have deterred our enemies in the past. That same commitment is required today</w:t>
      </w:r>
      <w:r w:rsidRPr="00202391">
        <w:rPr>
          <w:sz w:val="16"/>
        </w:rPr>
        <w:t xml:space="preserve"> to defeat those who seek to destroy us and our way of life. </w:t>
      </w:r>
      <w:r w:rsidRPr="00202391">
        <w:rPr>
          <w:rStyle w:val="StyleBoldUnderline"/>
        </w:rPr>
        <w:t>We must make careful, prudent use of all available technology to counter their sophisticated operations</w:t>
      </w:r>
      <w:r w:rsidRPr="00202391">
        <w:rPr>
          <w:sz w:val="16"/>
        </w:rPr>
        <w:t xml:space="preserve"> if we are to maintain our freedom and liberties. While Snowden may have genuine concerns for civil liberties, his damaging disclosure to our adversaries of 1.8 million top secret documents, including those detailing critical military strategy, far overshadows his stated privacy objectives. Acting as a traitor, Snowden has undermined our national security and the defense of the very freedoms he claims to support. Now, </w:t>
      </w:r>
      <w:r w:rsidRPr="00202391">
        <w:rPr>
          <w:rStyle w:val="StyleBoldUnderline"/>
        </w:rPr>
        <w:t>the Senate must quickly take action on</w:t>
      </w:r>
      <w:r w:rsidRPr="00202391">
        <w:rPr>
          <w:sz w:val="16"/>
        </w:rPr>
        <w:t xml:space="preserve"> this bipartisan </w:t>
      </w:r>
      <w:r w:rsidRPr="00202391">
        <w:rPr>
          <w:rStyle w:val="StyleBoldUnderline"/>
        </w:rPr>
        <w:t xml:space="preserve">legislation to protect our Fourth Amendment rights while preserving </w:t>
      </w:r>
      <w:r w:rsidRPr="00202391">
        <w:rPr>
          <w:rStyle w:val="StyleBoldUnderline"/>
        </w:rPr>
        <w:lastRenderedPageBreak/>
        <w:t>the security of our country</w:t>
      </w:r>
      <w:r w:rsidRPr="00202391">
        <w:rPr>
          <w:sz w:val="16"/>
        </w:rPr>
        <w:t xml:space="preserve">. May clear minds and foresight prevail as we engage in a thoughtful analysis of ongoing threats and how </w:t>
      </w:r>
      <w:r w:rsidRPr="00202391">
        <w:rPr>
          <w:rStyle w:val="StyleBoldUnderline"/>
        </w:rPr>
        <w:t>intelligence data impacts our national security consistent with constitutional rights of privacy.</w:t>
      </w:r>
    </w:p>
    <w:p w:rsidR="00DE2664" w:rsidRDefault="00DE2664" w:rsidP="00DE2664">
      <w:pPr>
        <w:rPr>
          <w:rStyle w:val="StyleBoldUnderline"/>
        </w:rPr>
      </w:pPr>
    </w:p>
    <w:p w:rsidR="00D95B3F" w:rsidRDefault="00D95B3F" w:rsidP="00D95B3F"/>
    <w:p w:rsidR="00D95B3F" w:rsidRPr="00881C32" w:rsidRDefault="00D95B3F" w:rsidP="00D95B3F">
      <w:pPr>
        <w:rPr>
          <w:rStyle w:val="StyleBoldUnderline"/>
        </w:rPr>
      </w:pPr>
    </w:p>
    <w:p w:rsidR="00D95B3F" w:rsidRDefault="00D95B3F" w:rsidP="00D95B3F"/>
    <w:p w:rsidR="00D95B3F" w:rsidRDefault="00D95B3F" w:rsidP="00D95B3F">
      <w:pPr>
        <w:pStyle w:val="Heading4"/>
      </w:pPr>
      <w:r>
        <w:t>Despite Weaknesses, reform bill is sufficient to solve NSA program legitimacy – sends key signal and still addresses two largest concerns</w:t>
      </w:r>
    </w:p>
    <w:p w:rsidR="00D95B3F" w:rsidRPr="00D8294D" w:rsidRDefault="00D95B3F" w:rsidP="00D95B3F">
      <w:pPr>
        <w:rPr>
          <w:rStyle w:val="StyleStyleBold12pt"/>
          <w:b w:val="0"/>
        </w:rPr>
      </w:pPr>
      <w:r>
        <w:rPr>
          <w:rStyle w:val="StyleStyleBold12pt"/>
        </w:rPr>
        <w:t xml:space="preserve">Dilanian, 14  </w:t>
      </w:r>
      <w:r w:rsidRPr="00D8294D">
        <w:rPr>
          <w:rStyle w:val="StyleStyleBold12pt"/>
          <w:b w:val="0"/>
          <w:sz w:val="16"/>
          <w:szCs w:val="16"/>
        </w:rPr>
        <w:t>(Ken, intelligence and national security reporter @ LA Times, LA Times, 3/26, lexis)</w:t>
      </w:r>
    </w:p>
    <w:p w:rsidR="00D95B3F" w:rsidRPr="00F82E13" w:rsidRDefault="00D95B3F" w:rsidP="00D95B3F">
      <w:pPr>
        <w:rPr>
          <w:sz w:val="16"/>
        </w:rPr>
      </w:pPr>
      <w:r w:rsidRPr="00D8294D">
        <w:rPr>
          <w:rStyle w:val="StyleBoldUnderline"/>
        </w:rPr>
        <w:t xml:space="preserve">Obama plan for NSA is </w:t>
      </w:r>
      <w:r w:rsidRPr="00941F24">
        <w:rPr>
          <w:rStyle w:val="Emphasis"/>
        </w:rPr>
        <w:t>widely praised</w:t>
      </w:r>
      <w:r w:rsidRPr="00D8294D">
        <w:rPr>
          <w:rStyle w:val="StyleBoldUnderline"/>
        </w:rPr>
        <w:t>;</w:t>
      </w:r>
      <w:r>
        <w:rPr>
          <w:rStyle w:val="StyleBoldUnderline"/>
        </w:rPr>
        <w:t xml:space="preserve"> </w:t>
      </w:r>
      <w:r w:rsidRPr="00D8294D">
        <w:rPr>
          <w:rStyle w:val="StyleBoldUnderline"/>
        </w:rPr>
        <w:t xml:space="preserve">Many in Congress cheer the compromise on domestic spying. But a </w:t>
      </w:r>
      <w:r w:rsidRPr="00941F24">
        <w:rPr>
          <w:rStyle w:val="Emphasis"/>
        </w:rPr>
        <w:t>long approval process lies ahead</w:t>
      </w:r>
      <w:r w:rsidRPr="00F82E13">
        <w:rPr>
          <w:sz w:val="16"/>
        </w:rPr>
        <w:t xml:space="preserve">. President </w:t>
      </w:r>
      <w:r w:rsidRPr="00D8294D">
        <w:rPr>
          <w:rStyle w:val="StyleBoldUnderline"/>
        </w:rPr>
        <w:t>Obama's</w:t>
      </w:r>
      <w:r w:rsidRPr="00F82E13">
        <w:rPr>
          <w:sz w:val="16"/>
        </w:rPr>
        <w:t xml:space="preserve"> new </w:t>
      </w:r>
      <w:r w:rsidRPr="00D8294D">
        <w:rPr>
          <w:rStyle w:val="StyleBoldUnderline"/>
        </w:rPr>
        <w:t>plan</w:t>
      </w:r>
      <w:r w:rsidRPr="00F82E13">
        <w:rPr>
          <w:sz w:val="16"/>
        </w:rPr>
        <w:t xml:space="preserve"> for the National Security Agency </w:t>
      </w:r>
      <w:r w:rsidRPr="00D8294D">
        <w:rPr>
          <w:rStyle w:val="StyleBoldUnderline"/>
        </w:rPr>
        <w:t xml:space="preserve">would </w:t>
      </w:r>
      <w:r w:rsidRPr="00F82E13">
        <w:rPr>
          <w:rStyle w:val="Emphasis"/>
        </w:rPr>
        <w:t>significantly curb its authority</w:t>
      </w:r>
      <w:r w:rsidRPr="00D8294D">
        <w:rPr>
          <w:rStyle w:val="StyleBoldUnderline"/>
        </w:rPr>
        <w:t>, ending its vast collection of Americans' telephone records, but at the same time give the spy agency access to millions of cellphone records it currently does not reach.</w:t>
      </w:r>
      <w:r>
        <w:rPr>
          <w:rStyle w:val="StyleBoldUnderline"/>
        </w:rPr>
        <w:t xml:space="preserve"> </w:t>
      </w:r>
      <w:r w:rsidRPr="00D8294D">
        <w:rPr>
          <w:rStyle w:val="StyleBoldUnderline"/>
        </w:rPr>
        <w:t xml:space="preserve">The compromise, which would require Congress' approval, </w:t>
      </w:r>
      <w:r w:rsidRPr="00F82E13">
        <w:rPr>
          <w:rStyle w:val="Emphasis"/>
        </w:rPr>
        <w:t>won praise</w:t>
      </w:r>
      <w:r w:rsidRPr="00F82E13">
        <w:rPr>
          <w:sz w:val="16"/>
        </w:rPr>
        <w:t xml:space="preserve"> Tuesday </w:t>
      </w:r>
      <w:r w:rsidRPr="00D8294D">
        <w:rPr>
          <w:rStyle w:val="StyleBoldUnderline"/>
        </w:rPr>
        <w:t>from prominent lawmakers, including leading defenders and critics of the agency. But it faces a lengthy legislative process</w:t>
      </w:r>
      <w:r w:rsidRPr="00F82E13">
        <w:rPr>
          <w:sz w:val="16"/>
        </w:rPr>
        <w:t xml:space="preserve"> during which the agency will continue to collect and store the records of millions of U.S. telephone calls. At a news conference in The Hague, where he took part in a world meeting on nuclear security, Obama said the Justice Department and intelligence agencies had given him "an option that I think is workable" and </w:t>
      </w:r>
      <w:r w:rsidRPr="00D8294D">
        <w:rPr>
          <w:rStyle w:val="StyleBoldUnderline"/>
        </w:rPr>
        <w:t xml:space="preserve">that </w:t>
      </w:r>
      <w:r w:rsidRPr="00F82E13">
        <w:rPr>
          <w:rStyle w:val="Emphasis"/>
        </w:rPr>
        <w:t>"addresses the two core concerns</w:t>
      </w:r>
      <w:r w:rsidRPr="00D8294D">
        <w:rPr>
          <w:rStyle w:val="StyleBoldUnderline"/>
        </w:rPr>
        <w:t xml:space="preserve"> that people have" about the most controversial surveillance program revealed</w:t>
      </w:r>
      <w:r w:rsidRPr="00F82E13">
        <w:rPr>
          <w:sz w:val="16"/>
        </w:rPr>
        <w:t xml:space="preserve"> by former NSA contractor Edward Snowden. </w:t>
      </w:r>
      <w:r w:rsidRPr="00D8294D">
        <w:rPr>
          <w:rStyle w:val="StyleBoldUnderline"/>
        </w:rPr>
        <w:t>The first concern</w:t>
      </w:r>
      <w:r w:rsidRPr="00F82E13">
        <w:rPr>
          <w:sz w:val="16"/>
        </w:rPr>
        <w:t xml:space="preserve">, Obama said, </w:t>
      </w:r>
      <w:r w:rsidRPr="00D8294D">
        <w:rPr>
          <w:rStyle w:val="StyleBoldUnderline"/>
        </w:rPr>
        <w:t xml:space="preserve">was that the government not control a vast archive of U.S. telephone call data. </w:t>
      </w:r>
      <w:r w:rsidRPr="00F82E13">
        <w:rPr>
          <w:sz w:val="16"/>
        </w:rPr>
        <w:t xml:space="preserve">Currently, the NSA collects records of virtually all land-line telephone calls in the U.S. and stores them for five years. </w:t>
      </w:r>
      <w:r w:rsidRPr="00D8294D">
        <w:rPr>
          <w:rStyle w:val="StyleBoldUnderline"/>
        </w:rPr>
        <w:t>Under the administration proposal, the government would no longer keep that archive. Instead, all telephone companies</w:t>
      </w:r>
      <w:r w:rsidRPr="00F82E13">
        <w:rPr>
          <w:sz w:val="16"/>
        </w:rPr>
        <w:t xml:space="preserve">, including cellphone providers, </w:t>
      </w:r>
      <w:r w:rsidRPr="00D8294D">
        <w:rPr>
          <w:rStyle w:val="StyleBoldUnderline"/>
        </w:rPr>
        <w:t xml:space="preserve">would be required to keep call records </w:t>
      </w:r>
      <w:r w:rsidRPr="00F82E13">
        <w:t>for 18 months, the current industry standard.</w:t>
      </w:r>
      <w:r>
        <w:rPr>
          <w:rStyle w:val="StyleBoldUnderline"/>
        </w:rPr>
        <w:t xml:space="preserve"> </w:t>
      </w:r>
      <w:r w:rsidRPr="00D8294D">
        <w:rPr>
          <w:rStyle w:val="StyleBoldUnderline"/>
        </w:rPr>
        <w:t>The second concern</w:t>
      </w:r>
      <w:r w:rsidRPr="00F82E13">
        <w:rPr>
          <w:sz w:val="16"/>
        </w:rPr>
        <w:t xml:space="preserve">, Obama said, </w:t>
      </w:r>
      <w:r w:rsidRPr="00D8294D">
        <w:rPr>
          <w:rStyle w:val="StyleBoldUnderline"/>
        </w:rPr>
        <w:t xml:space="preserve">was that the NSA be allowed to search only those phone records under a </w:t>
      </w:r>
      <w:r w:rsidRPr="00F82E13">
        <w:rPr>
          <w:rStyle w:val="Emphasis"/>
        </w:rPr>
        <w:t>specific court order</w:t>
      </w:r>
      <w:r w:rsidRPr="00D8294D">
        <w:rPr>
          <w:rStyle w:val="StyleBoldUnderline"/>
        </w:rPr>
        <w:t>. Previously, a blanket court order required telephone companies to turn call records over</w:t>
      </w:r>
      <w:r w:rsidRPr="00F82E13">
        <w:rPr>
          <w:sz w:val="16"/>
        </w:rPr>
        <w:t xml:space="preserve"> to the NSA, but no judge scrutinized analysts' decisions about which numbers to look at. In February, the Foreign Intelligence Surveillance Court approved Obama's request to require judicial approval for each search. </w:t>
      </w:r>
      <w:r w:rsidRPr="00D8294D">
        <w:rPr>
          <w:rStyle w:val="StyleBoldUnderline"/>
        </w:rPr>
        <w:t xml:space="preserve">The new proposal would </w:t>
      </w:r>
      <w:r w:rsidRPr="00F82E13">
        <w:rPr>
          <w:rStyle w:val="Emphasis"/>
        </w:rPr>
        <w:t>write that requirement into law</w:t>
      </w:r>
      <w:r w:rsidRPr="00D8294D">
        <w:rPr>
          <w:rStyle w:val="StyleBoldUnderline"/>
        </w:rPr>
        <w:t>, with an exception for emergencies.</w:t>
      </w:r>
      <w:r>
        <w:rPr>
          <w:rStyle w:val="StyleBoldUnderline"/>
        </w:rPr>
        <w:t xml:space="preserve"> </w:t>
      </w:r>
      <w:r w:rsidRPr="00D8294D">
        <w:rPr>
          <w:rStyle w:val="StyleBoldUnderline"/>
        </w:rPr>
        <w:t>U.S. intelligence agencies have to "win back the trust</w:t>
      </w:r>
      <w:r w:rsidRPr="00F82E13">
        <w:rPr>
          <w:sz w:val="16"/>
        </w:rPr>
        <w:t xml:space="preserve">, not just of governments but more importantly of ordinary citizens" around the world, Obama said. Doing so is "not going to happen overnight because I think that there's a tendency to be skeptical of government and to be skeptical, in particular, of U.S. intelligence services," he added. </w:t>
      </w:r>
      <w:r w:rsidRPr="00F82E13">
        <w:rPr>
          <w:rStyle w:val="StyleBoldUnderline"/>
        </w:rPr>
        <w:t>The new plan should</w:t>
      </w:r>
      <w:r w:rsidRPr="00F82E13">
        <w:rPr>
          <w:sz w:val="16"/>
        </w:rPr>
        <w:t xml:space="preserve"> help </w:t>
      </w:r>
      <w:r w:rsidRPr="00F82E13">
        <w:rPr>
          <w:rStyle w:val="Emphasis"/>
        </w:rPr>
        <w:t>make Americans more comfortable with the surveillance program</w:t>
      </w:r>
      <w:r w:rsidRPr="00F82E13">
        <w:rPr>
          <w:sz w:val="16"/>
        </w:rPr>
        <w:t xml:space="preserve">, he said. Obama repeated his belief that "some of the reporting here in Europe, as well as the United States, frankly, has been pretty sensationalized," and he said that U.S. intelligence analysts had exercised their authority judiciously. But such power could be abused in the future, he said. "The fears about our privacy in this age of the Internet and big data are justified," he said. The NSA does not obtain the contents of communications under the telephone program. But the ability to map a person's communications with times, dates and the numbers called can provide a window into someone's activities and connections. Snowden's disclosures to journalists made the existence of the program public in June. It was the first of a stream of stories that have revealed some of the government's most sensitive electronic intelligence efforts. In a statement through his lawyers at the American Civil Liberties Union, </w:t>
      </w:r>
      <w:r w:rsidRPr="00D8294D">
        <w:rPr>
          <w:rStyle w:val="StyleBoldUnderline"/>
        </w:rPr>
        <w:t>Snowden,</w:t>
      </w:r>
      <w:r w:rsidRPr="00F82E13">
        <w:rPr>
          <w:sz w:val="16"/>
        </w:rPr>
        <w:t xml:space="preserve"> who has taken refuge in Russia, </w:t>
      </w:r>
      <w:r w:rsidRPr="00D8294D">
        <w:rPr>
          <w:rStyle w:val="StyleBoldUnderline"/>
        </w:rPr>
        <w:t>called Obama's proposal a "</w:t>
      </w:r>
      <w:r w:rsidRPr="00F82E13">
        <w:rPr>
          <w:rStyle w:val="Emphasis"/>
        </w:rPr>
        <w:t>turning point</w:t>
      </w:r>
      <w:r w:rsidRPr="00F82E13">
        <w:rPr>
          <w:sz w:val="16"/>
        </w:rPr>
        <w:t>." "</w:t>
      </w:r>
      <w:r w:rsidRPr="00D8294D">
        <w:rPr>
          <w:rStyle w:val="StyleBoldUnderline"/>
        </w:rPr>
        <w:t>It marks the beginning of a new effort to reclaim our rights from the NSA and restore the public's seat at the table of government</w:t>
      </w:r>
      <w:r w:rsidRPr="00F82E13">
        <w:rPr>
          <w:sz w:val="16"/>
        </w:rPr>
        <w:t>," his statement said.</w:t>
      </w:r>
    </w:p>
    <w:p w:rsidR="00D95B3F" w:rsidRDefault="00D95B3F" w:rsidP="00DE2664">
      <w:pPr>
        <w:rPr>
          <w:rStyle w:val="StyleBoldUnderline"/>
        </w:rPr>
      </w:pPr>
    </w:p>
    <w:p w:rsidR="00DE2664" w:rsidRDefault="00DE2664" w:rsidP="00DE2664">
      <w:pPr>
        <w:pStyle w:val="Heading4"/>
      </w:pPr>
      <w:r w:rsidRPr="000C5BBC">
        <w:t>Perfect balance</w:t>
      </w:r>
    </w:p>
    <w:p w:rsidR="00DE2664" w:rsidRPr="00114071" w:rsidRDefault="00DE2664" w:rsidP="00DE2664">
      <w:pPr>
        <w:rPr>
          <w:rStyle w:val="StyleStyleBold12pt"/>
        </w:rPr>
      </w:pPr>
      <w:r>
        <w:rPr>
          <w:rStyle w:val="StyleStyleBold12pt"/>
        </w:rPr>
        <w:t>Stone, 14</w:t>
      </w:r>
    </w:p>
    <w:p w:rsidR="00DE2664" w:rsidRDefault="00DE2664" w:rsidP="00DE2664">
      <w:r w:rsidRPr="00114071">
        <w:t>Geoffrey Stone, Daily Beast, 3/27/14, President</w:t>
      </w:r>
      <w:r>
        <w:t xml:space="preserve"> Obama Is Trying to Tame the NSA, www.thedailybeast.com/articles/2014/03/27/president-obama-is-trying-to-tame-the-nsa.html</w:t>
      </w:r>
    </w:p>
    <w:p w:rsidR="00DE2664" w:rsidRDefault="00DE2664" w:rsidP="00DE2664"/>
    <w:p w:rsidR="00DE2664" w:rsidRDefault="00DE2664" w:rsidP="00DE2664">
      <w:pPr>
        <w:rPr>
          <w:sz w:val="16"/>
        </w:rPr>
      </w:pPr>
      <w:r>
        <w:rPr>
          <w:sz w:val="16"/>
        </w:rPr>
        <w:t xml:space="preserve">President </w:t>
      </w:r>
      <w:r w:rsidRPr="0078315E">
        <w:rPr>
          <w:rStyle w:val="StyleBoldUnderline"/>
          <w:highlight w:val="cyan"/>
        </w:rPr>
        <w:t>Obama</w:t>
      </w:r>
      <w:r>
        <w:rPr>
          <w:sz w:val="16"/>
        </w:rPr>
        <w:t xml:space="preserve"> announced this morning that he </w:t>
      </w:r>
      <w:r>
        <w:rPr>
          <w:rStyle w:val="StyleBoldUnderline"/>
        </w:rPr>
        <w:t xml:space="preserve">will propose </w:t>
      </w:r>
      <w:r w:rsidRPr="0078315E">
        <w:rPr>
          <w:rStyle w:val="StyleBoldUnderline"/>
          <w:highlight w:val="cyan"/>
        </w:rPr>
        <w:t>legislation</w:t>
      </w:r>
      <w:r>
        <w:rPr>
          <w:sz w:val="16"/>
        </w:rPr>
        <w:t xml:space="preserve"> calling for significant changes in the NSA’s telephone metadata program. </w:t>
      </w:r>
      <w:r>
        <w:rPr>
          <w:rStyle w:val="StyleBoldUnderline"/>
        </w:rPr>
        <w:t>This is good news</w:t>
      </w:r>
      <w:r>
        <w:rPr>
          <w:sz w:val="16"/>
        </w:rPr>
        <w:t xml:space="preserve">, indeed. The </w:t>
      </w:r>
      <w:r>
        <w:rPr>
          <w:rStyle w:val="StyleBoldUnderline"/>
        </w:rPr>
        <w:t>enactment</w:t>
      </w:r>
      <w:r>
        <w:rPr>
          <w:sz w:val="16"/>
        </w:rPr>
        <w:t xml:space="preserve"> of these proposals </w:t>
      </w:r>
      <w:r w:rsidRPr="0078315E">
        <w:rPr>
          <w:rStyle w:val="StyleBoldUnderline"/>
          <w:highlight w:val="cyan"/>
        </w:rPr>
        <w:t>would strike a</w:t>
      </w:r>
      <w:r>
        <w:rPr>
          <w:sz w:val="16"/>
        </w:rPr>
        <w:t xml:space="preserve"> much better </w:t>
      </w:r>
      <w:r w:rsidRPr="0078315E">
        <w:rPr>
          <w:rStyle w:val="StyleBoldUnderline"/>
          <w:highlight w:val="cyan"/>
        </w:rPr>
        <w:t>balance between</w:t>
      </w:r>
      <w:r>
        <w:rPr>
          <w:sz w:val="16"/>
        </w:rPr>
        <w:t xml:space="preserve"> the interests of </w:t>
      </w:r>
      <w:r w:rsidRPr="0078315E">
        <w:rPr>
          <w:rStyle w:val="StyleBoldUnderline"/>
          <w:highlight w:val="cyan"/>
        </w:rPr>
        <w:t>liberty and security</w:t>
      </w:r>
      <w:r>
        <w:rPr>
          <w:sz w:val="16"/>
        </w:rPr>
        <w:t xml:space="preserve">. </w:t>
      </w:r>
      <w:r w:rsidRPr="0078315E">
        <w:rPr>
          <w:rStyle w:val="StyleBoldUnderline"/>
          <w:highlight w:val="cyan"/>
        </w:rPr>
        <w:t>They would preserve the</w:t>
      </w:r>
      <w:r>
        <w:rPr>
          <w:rStyle w:val="StyleBoldUnderline"/>
        </w:rPr>
        <w:t xml:space="preserve"> value of the </w:t>
      </w:r>
      <w:r w:rsidRPr="0078315E">
        <w:rPr>
          <w:rStyle w:val="StyleBoldUnderline"/>
          <w:highlight w:val="cyan"/>
        </w:rPr>
        <w:t>NSA</w:t>
      </w:r>
      <w:r>
        <w:rPr>
          <w:rStyle w:val="StyleBoldUnderline"/>
        </w:rPr>
        <w:t>’s program</w:t>
      </w:r>
      <w:r>
        <w:rPr>
          <w:sz w:val="16"/>
        </w:rPr>
        <w:t xml:space="preserve"> in terms of protecting the national security, </w:t>
      </w:r>
      <w:r w:rsidRPr="0078315E">
        <w:rPr>
          <w:rStyle w:val="StyleBoldUnderline"/>
          <w:highlight w:val="cyan"/>
        </w:rPr>
        <w:t>while</w:t>
      </w:r>
      <w:r>
        <w:rPr>
          <w:sz w:val="16"/>
        </w:rPr>
        <w:t xml:space="preserve"> at the same time </w:t>
      </w:r>
      <w:r w:rsidRPr="0078315E">
        <w:rPr>
          <w:rStyle w:val="StyleBoldUnderline"/>
          <w:highlight w:val="cyan"/>
        </w:rPr>
        <w:t>providing much greater</w:t>
      </w:r>
      <w:r>
        <w:rPr>
          <w:rStyle w:val="StyleBoldUnderline"/>
        </w:rPr>
        <w:t>, and</w:t>
      </w:r>
      <w:r>
        <w:rPr>
          <w:sz w:val="16"/>
        </w:rPr>
        <w:t xml:space="preserve"> much </w:t>
      </w:r>
      <w:r>
        <w:rPr>
          <w:rStyle w:val="StyleBoldUnderline"/>
        </w:rPr>
        <w:t>needed</w:t>
      </w:r>
      <w:r>
        <w:rPr>
          <w:sz w:val="16"/>
        </w:rPr>
        <w:t xml:space="preserve">, </w:t>
      </w:r>
      <w:r w:rsidRPr="0078315E">
        <w:rPr>
          <w:rStyle w:val="StyleBoldUnderline"/>
          <w:highlight w:val="cyan"/>
        </w:rPr>
        <w:t>protection</w:t>
      </w:r>
      <w:r>
        <w:rPr>
          <w:rStyle w:val="StyleBoldUnderline"/>
        </w:rPr>
        <w:t xml:space="preserve"> </w:t>
      </w:r>
      <w:r w:rsidRPr="0078315E">
        <w:rPr>
          <w:rStyle w:val="StyleBoldUnderline"/>
          <w:highlight w:val="cyan"/>
        </w:rPr>
        <w:t>to</w:t>
      </w:r>
      <w:r>
        <w:rPr>
          <w:sz w:val="16"/>
        </w:rPr>
        <w:t xml:space="preserve"> individual </w:t>
      </w:r>
      <w:r w:rsidRPr="0078315E">
        <w:rPr>
          <w:rStyle w:val="StyleBoldUnderline"/>
          <w:highlight w:val="cyan"/>
        </w:rPr>
        <w:t>privacy</w:t>
      </w:r>
      <w:r>
        <w:rPr>
          <w:sz w:val="16"/>
        </w:rPr>
        <w:t xml:space="preserve"> and civil liberties. The proposals are based on recommendations made by the president’s five-member Review Group, of which I was a member. To understand why we came up with these suggestions, it is necessary first to understand how the program operates. Under the telephone metadata program, which was created in 2006, telephone service companies like Sprint, Verizon and AT&amp;T are required to turn over to the NSA, on an ongoing daily basis, huge quantities of telephone metadata involving the phone records of millions of Americans, none of whom are themselves suspected of anything. The metadata at issue includes information about phone numbers (both called and received), but it does not include any information about the content of the calls or the identities of the participants. Once the NSA has the metadata in its system, it retains it for five years, before destroying it on a rolling basis. </w:t>
      </w:r>
      <w:r>
        <w:rPr>
          <w:rStyle w:val="StyleBoldUnderline"/>
        </w:rPr>
        <w:t>Under rules governing the program, the NSA is authorized to access the telephone data whenever its own analysts find that there are facts giving rise to a reasonable</w:t>
      </w:r>
      <w:r>
        <w:rPr>
          <w:sz w:val="16"/>
        </w:rPr>
        <w:t xml:space="preserve">, articulable </w:t>
      </w:r>
      <w:r>
        <w:rPr>
          <w:rStyle w:val="StyleBoldUnderline"/>
        </w:rPr>
        <w:t>suspicion</w:t>
      </w:r>
      <w:r>
        <w:rPr>
          <w:sz w:val="16"/>
        </w:rPr>
        <w:t xml:space="preserve"> (“RAS”) </w:t>
      </w:r>
      <w:r>
        <w:rPr>
          <w:rStyle w:val="StyleBoldUnderline"/>
        </w:rPr>
        <w:t xml:space="preserve">that a </w:t>
      </w:r>
      <w:r>
        <w:rPr>
          <w:sz w:val="16"/>
        </w:rPr>
        <w:t xml:space="preserve">particular telephone </w:t>
      </w:r>
      <w:r>
        <w:rPr>
          <w:rStyle w:val="StyleBoldUnderline"/>
        </w:rPr>
        <w:t>number</w:t>
      </w:r>
      <w:r>
        <w:rPr>
          <w:sz w:val="16"/>
        </w:rPr>
        <w:t xml:space="preserve"> (usually outside the United States) </w:t>
      </w:r>
      <w:r>
        <w:rPr>
          <w:rStyle w:val="StyleBoldUnderline"/>
        </w:rPr>
        <w:t>is associated with a foreign terrorist organization.</w:t>
      </w:r>
      <w:r>
        <w:rPr>
          <w:u w:val="single"/>
        </w:rPr>
        <w:t xml:space="preserve"> </w:t>
      </w:r>
      <w:r>
        <w:rPr>
          <w:sz w:val="16"/>
        </w:rPr>
        <w:t xml:space="preserve">In 2012, the last year for which there is complete data, the NSA “queried” 288 phone numbers, known as “seeds,” each of which was certified by NSA analysts to meet the RAS standard. When a seed phone number is queried, the NSA derives from the database a list of every telephone number that either called or was called by the seed phone number in the past five years. This is known as the “first hop.” For example, if the seed phone number was in contact with 100 different phone numbers in the past five years, the NSA would obtain a list of those 100 phone numbers. The NSA then seeks to determine whether there is reason to believe that any of those 100 numbers are also associated with a foreign terrorist organization. If so, the query has uncovered a possible connection to a potential terrorist network that merits further investigation. Conversely, if none of the 100 numbers is believed to be associated with possible terrorist activity, there is less reason to be concerned that the potential terrorist is in contact with co-conspirators inside the United States. In most cases, the NSA makes a second “hop.” That is, it queries the database to obtain a list of every phone number that called or was called by the 100 numbers it obtained in the first hop. Thus, if we assume that the average telephone number calls or is called by 100 phone numbers over the course of a five-year period, then the second hop will produce a list of 10,000 phone numbers (100 x 100) that are two steps away from the seed number that is reasonably believed to be associated with a foreign terrorist organization. If any of those 10,000 phone numbers is also thought to be associated with a terrorist organization, that too is potentially useful information. </w:t>
      </w:r>
      <w:r>
        <w:rPr>
          <w:rStyle w:val="StyleBoldUnderline"/>
        </w:rPr>
        <w:t>In 2012, the NSA’s 288 queries resulted in</w:t>
      </w:r>
      <w:r>
        <w:rPr>
          <w:sz w:val="16"/>
        </w:rPr>
        <w:t xml:space="preserve"> a total of </w:t>
      </w:r>
      <w:r>
        <w:rPr>
          <w:rStyle w:val="StyleBoldUnderline"/>
        </w:rPr>
        <w:t>twelve “tips</w:t>
      </w:r>
      <w:r>
        <w:rPr>
          <w:sz w:val="16"/>
        </w:rPr>
        <w:t xml:space="preserve">” to the FBI that called for further investigation. Although this information has sometimes proved useful, there has been no instance in which the information obtained through this program has directly prevented a planned terrorist attack. At the same time, though, </w:t>
      </w:r>
      <w:r w:rsidRPr="0078315E">
        <w:rPr>
          <w:rStyle w:val="StyleBoldUnderline"/>
          <w:highlight w:val="cyan"/>
        </w:rPr>
        <w:t>it is</w:t>
      </w:r>
      <w:r>
        <w:rPr>
          <w:rStyle w:val="StyleBoldUnderline"/>
        </w:rPr>
        <w:t xml:space="preserve"> certainly </w:t>
      </w:r>
      <w:r w:rsidRPr="0078315E">
        <w:rPr>
          <w:rStyle w:val="StyleBoldUnderline"/>
          <w:highlight w:val="cyan"/>
        </w:rPr>
        <w:t>possible to imagine a situation in which the program</w:t>
      </w:r>
      <w:r>
        <w:rPr>
          <w:sz w:val="16"/>
        </w:rPr>
        <w:t xml:space="preserve"> might </w:t>
      </w:r>
      <w:r w:rsidRPr="0078315E">
        <w:rPr>
          <w:rStyle w:val="StyleBoldUnderline"/>
          <w:highlight w:val="cyan"/>
        </w:rPr>
        <w:t>produce</w:t>
      </w:r>
      <w:r>
        <w:rPr>
          <w:rStyle w:val="StyleBoldUnderline"/>
        </w:rPr>
        <w:t xml:space="preserve"> highly </w:t>
      </w:r>
      <w:r w:rsidRPr="0078315E">
        <w:rPr>
          <w:rStyle w:val="StyleBoldUnderline"/>
          <w:highlight w:val="cyan"/>
        </w:rPr>
        <w:t>valuable information that would</w:t>
      </w:r>
      <w:r>
        <w:rPr>
          <w:sz w:val="16"/>
        </w:rPr>
        <w:t xml:space="preserve">, in fact, help </w:t>
      </w:r>
      <w:r w:rsidRPr="0078315E">
        <w:rPr>
          <w:rStyle w:val="StyleBoldUnderline"/>
          <w:highlight w:val="cyan"/>
        </w:rPr>
        <w:t>prevent</w:t>
      </w:r>
      <w:r>
        <w:rPr>
          <w:sz w:val="16"/>
        </w:rPr>
        <w:t xml:space="preserve"> </w:t>
      </w:r>
      <w:r w:rsidRPr="00C167EB">
        <w:rPr>
          <w:sz w:val="16"/>
        </w:rPr>
        <w:t xml:space="preserve">such </w:t>
      </w:r>
      <w:r w:rsidRPr="0078315E">
        <w:rPr>
          <w:rStyle w:val="StyleBoldUnderline"/>
          <w:highlight w:val="cyan"/>
        </w:rPr>
        <w:t>an attack</w:t>
      </w:r>
      <w:r>
        <w:rPr>
          <w:rStyle w:val="StyleBoldUnderline"/>
        </w:rPr>
        <w:t xml:space="preserve">. </w:t>
      </w:r>
      <w:r>
        <w:rPr>
          <w:sz w:val="16"/>
        </w:rPr>
        <w:t xml:space="preserve">Our Review Group was appointed by the president last August to advise him on these and related issues. I am pleased—indeed, delighted—to report that the proposed legislation tracks almost perfectly the Review Group’s recommendations. As the president’s proposed legislation suggests, </w:t>
      </w:r>
      <w:r>
        <w:rPr>
          <w:rStyle w:val="StyleBoldUnderline"/>
        </w:rPr>
        <w:t>three</w:t>
      </w:r>
      <w:r>
        <w:rPr>
          <w:sz w:val="16"/>
        </w:rPr>
        <w:t xml:space="preserve"> specific </w:t>
      </w:r>
      <w:r>
        <w:rPr>
          <w:rStyle w:val="StyleBoldUnderline"/>
        </w:rPr>
        <w:t>changes in the telephone metadata program are necessary</w:t>
      </w:r>
      <w:r>
        <w:rPr>
          <w:sz w:val="16"/>
        </w:rPr>
        <w:t xml:space="preserve">. First, </w:t>
      </w:r>
      <w:r w:rsidRPr="0078315E">
        <w:rPr>
          <w:rStyle w:val="StyleBoldUnderline"/>
          <w:highlight w:val="cyan"/>
        </w:rPr>
        <w:t>the NSA will no</w:t>
      </w:r>
      <w:r>
        <w:rPr>
          <w:rStyle w:val="StyleBoldUnderline"/>
        </w:rPr>
        <w:t xml:space="preserve"> </w:t>
      </w:r>
      <w:r w:rsidRPr="0078315E">
        <w:rPr>
          <w:rStyle w:val="StyleBoldUnderline"/>
          <w:highlight w:val="cyan"/>
        </w:rPr>
        <w:t>longer</w:t>
      </w:r>
      <w:r>
        <w:rPr>
          <w:rStyle w:val="StyleBoldUnderline"/>
        </w:rPr>
        <w:t xml:space="preserve"> </w:t>
      </w:r>
      <w:r w:rsidRPr="0078315E">
        <w:rPr>
          <w:rStyle w:val="StyleBoldUnderline"/>
          <w:highlight w:val="cyan"/>
        </w:rPr>
        <w:t>itself hold</w:t>
      </w:r>
      <w:r>
        <w:rPr>
          <w:sz w:val="16"/>
        </w:rPr>
        <w:t xml:space="preserve"> the vast store of telephone </w:t>
      </w:r>
      <w:r w:rsidRPr="0078315E">
        <w:rPr>
          <w:rStyle w:val="StyleBoldUnderline"/>
          <w:highlight w:val="cyan"/>
        </w:rPr>
        <w:t>metadata. This is essential</w:t>
      </w:r>
      <w:r>
        <w:rPr>
          <w:sz w:val="16"/>
        </w:rPr>
        <w:t xml:space="preserve">, </w:t>
      </w:r>
      <w:r>
        <w:rPr>
          <w:rStyle w:val="StyleBoldUnderline"/>
        </w:rPr>
        <w:t>because</w:t>
      </w:r>
      <w:r>
        <w:rPr>
          <w:sz w:val="16"/>
        </w:rPr>
        <w:t xml:space="preserve"> one of </w:t>
      </w:r>
      <w:r>
        <w:rPr>
          <w:rStyle w:val="StyleBoldUnderline"/>
        </w:rPr>
        <w:t>the most serious concerns about this program is that, in the wrong hands, access to this information can wreak havoc on the privacy</w:t>
      </w:r>
      <w:r>
        <w:rPr>
          <w:sz w:val="16"/>
        </w:rPr>
        <w:t xml:space="preserve"> and civil liberties of Americans. Even though the program to-date has functioned properly, history teaches that there is always the risk of another J. Edgar Hoover or Richard Nixon. It is essential to limit the potential for abuse. As the Review Group recommended, the proposed legislation would leave all the metadata in the hands of the private telephone companies, rather than allowing the government itself to collect and store it in bulk. This is a critical safeguard. Second, </w:t>
      </w:r>
      <w:r w:rsidRPr="0078315E">
        <w:rPr>
          <w:rStyle w:val="StyleBoldUnderline"/>
          <w:highlight w:val="cyan"/>
        </w:rPr>
        <w:t>when the government wants</w:t>
      </w:r>
      <w:r>
        <w:rPr>
          <w:rStyle w:val="StyleBoldUnderline"/>
        </w:rPr>
        <w:t xml:space="preserve"> </w:t>
      </w:r>
      <w:r w:rsidRPr="0078315E">
        <w:rPr>
          <w:rStyle w:val="StyleBoldUnderline"/>
          <w:highlight w:val="cyan"/>
        </w:rPr>
        <w:t>to access</w:t>
      </w:r>
      <w:r>
        <w:rPr>
          <w:rStyle w:val="StyleBoldUnderline"/>
        </w:rPr>
        <w:t xml:space="preserve"> the </w:t>
      </w:r>
      <w:r w:rsidRPr="0078315E">
        <w:rPr>
          <w:rStyle w:val="StyleBoldUnderline"/>
          <w:highlight w:val="cyan"/>
        </w:rPr>
        <w:t>metadata</w:t>
      </w:r>
      <w:r>
        <w:rPr>
          <w:rStyle w:val="StyleBoldUnderline"/>
        </w:rPr>
        <w:t xml:space="preserve">, </w:t>
      </w:r>
      <w:r w:rsidRPr="0078315E">
        <w:rPr>
          <w:rStyle w:val="StyleBoldUnderline"/>
          <w:highlight w:val="cyan"/>
        </w:rPr>
        <w:t>the</w:t>
      </w:r>
      <w:r>
        <w:rPr>
          <w:rStyle w:val="StyleBoldUnderline"/>
        </w:rPr>
        <w:t xml:space="preserve"> proposed </w:t>
      </w:r>
      <w:r w:rsidRPr="0078315E">
        <w:rPr>
          <w:rStyle w:val="StyleBoldUnderline"/>
          <w:highlight w:val="cyan"/>
        </w:rPr>
        <w:t>legislation would require the NSA to obtain an order from the</w:t>
      </w:r>
      <w:r>
        <w:rPr>
          <w:sz w:val="16"/>
        </w:rPr>
        <w:t xml:space="preserve"> Foreign Intelligence Surveillance </w:t>
      </w:r>
      <w:r w:rsidRPr="0078315E">
        <w:rPr>
          <w:rStyle w:val="StyleBoldUnderline"/>
          <w:highlight w:val="cyan"/>
        </w:rPr>
        <w:t>Court</w:t>
      </w:r>
      <w:r>
        <w:rPr>
          <w:sz w:val="16"/>
        </w:rPr>
        <w:t>, rather than being able to access the information whenever NSA analysts decide that RAS exists. It has long been understood that when government officials who are engaged in the enterprise of ferreting out criminals are given the authority to decide for themselves when to act, their judgment is likely to be affected by their own priorities. For that reason, it is essential for a neutral and detached judge to make the decision whether any particular query is warranted. Third, instead of requiring the metadata to be retained for five years</w:t>
      </w:r>
      <w:r>
        <w:rPr>
          <w:rStyle w:val="StyleBoldUnderline"/>
        </w:rPr>
        <w:t>, the president’s proposed legislation would compel the telephone companies to hold the data for only 18 months</w:t>
      </w:r>
      <w:r>
        <w:rPr>
          <w:sz w:val="16"/>
        </w:rPr>
        <w:t xml:space="preserve">. </w:t>
      </w:r>
      <w:r>
        <w:rPr>
          <w:rStyle w:val="StyleBoldUnderline"/>
        </w:rPr>
        <w:t xml:space="preserve">This makes great sense both because the older data is less likely to be useful and because, </w:t>
      </w:r>
      <w:r w:rsidRPr="0078315E">
        <w:rPr>
          <w:rStyle w:val="StyleBoldUnderline"/>
          <w:highlight w:val="cyan"/>
        </w:rPr>
        <w:t>by limiting</w:t>
      </w:r>
      <w:r>
        <w:rPr>
          <w:rStyle w:val="StyleBoldUnderline"/>
        </w:rPr>
        <w:t xml:space="preserve"> the </w:t>
      </w:r>
      <w:r w:rsidRPr="0078315E">
        <w:rPr>
          <w:rStyle w:val="StyleBoldUnderline"/>
          <w:highlight w:val="cyan"/>
        </w:rPr>
        <w:t>amount of data available</w:t>
      </w:r>
      <w:r>
        <w:rPr>
          <w:rStyle w:val="StyleBoldUnderline"/>
        </w:rPr>
        <w:t xml:space="preserve">, the </w:t>
      </w:r>
      <w:r w:rsidRPr="0078315E">
        <w:rPr>
          <w:rStyle w:val="StyleBoldUnderline"/>
          <w:highlight w:val="cyan"/>
        </w:rPr>
        <w:t>risks of abuse</w:t>
      </w:r>
      <w:r>
        <w:rPr>
          <w:rStyle w:val="StyleBoldUnderline"/>
        </w:rPr>
        <w:t xml:space="preserve"> </w:t>
      </w:r>
      <w:r w:rsidRPr="0078315E">
        <w:rPr>
          <w:rStyle w:val="StyleBoldUnderline"/>
          <w:highlight w:val="cyan"/>
        </w:rPr>
        <w:t>are limited</w:t>
      </w:r>
      <w:r>
        <w:rPr>
          <w:sz w:val="16"/>
        </w:rPr>
        <w:t xml:space="preserve"> as well. </w:t>
      </w:r>
      <w:r>
        <w:rPr>
          <w:rStyle w:val="StyleBoldUnderline"/>
        </w:rPr>
        <w:t>The president should be applauded for supporting these reforms</w:t>
      </w:r>
      <w:r>
        <w:rPr>
          <w:sz w:val="16"/>
        </w:rPr>
        <w:t xml:space="preserve">. I can say that it was not at all obvious or inevitable that the White House would come to this point. During the course of the Review Group’s deliberations with the White House, </w:t>
      </w:r>
      <w:r>
        <w:rPr>
          <w:rStyle w:val="StyleBoldUnderline"/>
        </w:rPr>
        <w:t xml:space="preserve">serious opposition was raised to these recommendations. It is to the great credit of </w:t>
      </w:r>
      <w:r>
        <w:rPr>
          <w:sz w:val="16"/>
        </w:rPr>
        <w:t xml:space="preserve">President </w:t>
      </w:r>
      <w:r>
        <w:rPr>
          <w:rStyle w:val="StyleBoldUnderline"/>
        </w:rPr>
        <w:t>Obama</w:t>
      </w:r>
      <w:r>
        <w:rPr>
          <w:sz w:val="16"/>
        </w:rPr>
        <w:t xml:space="preserve"> and to his senior advisers in the White House </w:t>
      </w:r>
      <w:r>
        <w:rPr>
          <w:rStyle w:val="StyleBoldUnderline"/>
        </w:rPr>
        <w:t>that we now have the opportunity to take this critical step forward</w:t>
      </w:r>
      <w:r>
        <w:rPr>
          <w:sz w:val="16"/>
        </w:rPr>
        <w:t>.</w:t>
      </w:r>
    </w:p>
    <w:p w:rsidR="00DE2664" w:rsidRDefault="00DE2664" w:rsidP="00DE2664"/>
    <w:p w:rsidR="00DE2664" w:rsidRDefault="00DE2664" w:rsidP="00DE2664"/>
    <w:p w:rsidR="00DE2664" w:rsidRPr="006F42AD" w:rsidRDefault="00DE2664" w:rsidP="00DE2664"/>
    <w:p w:rsidR="00DE2664" w:rsidRDefault="001118B9" w:rsidP="00DE2664">
      <w:pPr>
        <w:pStyle w:val="Heading3"/>
      </w:pPr>
      <w:r>
        <w:lastRenderedPageBreak/>
        <w:t xml:space="preserve">     Ext –</w:t>
      </w:r>
      <w:r w:rsidR="00E63E0E">
        <w:t xml:space="preserve"> </w:t>
      </w:r>
      <w:r>
        <w:t>Solves Political Backing</w:t>
      </w:r>
      <w:r w:rsidR="00E63E0E">
        <w:t xml:space="preserve"> even if insufficient</w:t>
      </w:r>
    </w:p>
    <w:p w:rsidR="00DE2664" w:rsidRDefault="00DE2664" w:rsidP="00DE2664"/>
    <w:p w:rsidR="001118B9" w:rsidRDefault="001118B9" w:rsidP="001118B9">
      <w:pPr>
        <w:rPr>
          <w:rStyle w:val="StyleBoldUnderline"/>
        </w:rPr>
      </w:pPr>
    </w:p>
    <w:p w:rsidR="0097669A" w:rsidRDefault="0097669A" w:rsidP="00DE2664"/>
    <w:p w:rsidR="0097669A" w:rsidRDefault="0097669A" w:rsidP="0097669A">
      <w:pPr>
        <w:pStyle w:val="Heading4"/>
      </w:pPr>
      <w:r>
        <w:t xml:space="preserve">House NSA reform bill sends </w:t>
      </w:r>
      <w:r w:rsidRPr="004749A3">
        <w:rPr>
          <w:i/>
          <w:u w:val="single"/>
        </w:rPr>
        <w:t>key signal</w:t>
      </w:r>
      <w:r>
        <w:t xml:space="preserve"> reigning in NSA, alternative is collapse of all reform</w:t>
      </w:r>
    </w:p>
    <w:p w:rsidR="0097669A" w:rsidRDefault="0097669A" w:rsidP="0097669A">
      <w:pPr>
        <w:rPr>
          <w:rStyle w:val="StyleStyleBold12pt"/>
        </w:rPr>
      </w:pPr>
      <w:r>
        <w:rPr>
          <w:rStyle w:val="StyleStyleBold12pt"/>
        </w:rPr>
        <w:t>Mascaro, 5/22</w:t>
      </w:r>
    </w:p>
    <w:p w:rsidR="0097669A" w:rsidRDefault="0097669A" w:rsidP="0097669A">
      <w:r>
        <w:t xml:space="preserve">Lisa, Columnist @ LA Times, </w:t>
      </w:r>
      <w:hyperlink r:id="rId38" w:history="1">
        <w:r w:rsidRPr="00B6772C">
          <w:rPr>
            <w:rStyle w:val="Hyperlink"/>
          </w:rPr>
          <w:t>http://www.latimes.com/nation/nationnow/la-na-nsa-house-spying-20140522-story.html</w:t>
        </w:r>
      </w:hyperlink>
    </w:p>
    <w:p w:rsidR="0097669A" w:rsidRPr="00202391" w:rsidRDefault="0097669A" w:rsidP="0097669A"/>
    <w:p w:rsidR="0097669A" w:rsidRDefault="0097669A" w:rsidP="0097669A">
      <w:pPr>
        <w:rPr>
          <w:rStyle w:val="Emphasis"/>
        </w:rPr>
      </w:pPr>
      <w:r w:rsidRPr="00473BC6">
        <w:rPr>
          <w:sz w:val="14"/>
        </w:rPr>
        <w:t xml:space="preserve">Lawmakers acknowledged </w:t>
      </w:r>
      <w:r w:rsidRPr="00504CA1">
        <w:rPr>
          <w:rStyle w:val="StyleBoldUnderline"/>
        </w:rPr>
        <w:t>the bill was not perfect, but</w:t>
      </w:r>
      <w:r w:rsidRPr="00473BC6">
        <w:rPr>
          <w:sz w:val="14"/>
        </w:rPr>
        <w:t xml:space="preserve"> said </w:t>
      </w:r>
      <w:r w:rsidRPr="00504CA1">
        <w:rPr>
          <w:rStyle w:val="StyleBoldUnderline"/>
        </w:rPr>
        <w:t xml:space="preserve">it represented a </w:t>
      </w:r>
      <w:r w:rsidRPr="008C6C34">
        <w:rPr>
          <w:rStyle w:val="Emphasis"/>
        </w:rPr>
        <w:t>first step</w:t>
      </w:r>
      <w:r w:rsidRPr="00504CA1">
        <w:rPr>
          <w:rStyle w:val="StyleBoldUnderline"/>
        </w:rPr>
        <w:t xml:space="preserve"> in halting the dragnet-style sweep of data</w:t>
      </w:r>
      <w:r w:rsidRPr="00473BC6">
        <w:rPr>
          <w:sz w:val="14"/>
        </w:rPr>
        <w:t xml:space="preserve"> disclosed by former NSA contractor Edward Snowden a year ago. </w:t>
      </w:r>
      <w:r w:rsidRPr="00504CA1">
        <w:rPr>
          <w:rStyle w:val="StyleBoldUnderline"/>
        </w:rPr>
        <w:t xml:space="preserve">“The USAFreedom Act is an </w:t>
      </w:r>
      <w:r w:rsidRPr="00504CA1">
        <w:rPr>
          <w:rStyle w:val="Emphasis"/>
        </w:rPr>
        <w:t>important step in the right direction</w:t>
      </w:r>
      <w:r w:rsidRPr="00473BC6">
        <w:rPr>
          <w:sz w:val="14"/>
        </w:rPr>
        <w:t>,” said the Republican and Democratic leaders of the House Judiciary Committee, which crafted the bill, in a joint statement after passage. They called it “</w:t>
      </w:r>
      <w:r w:rsidRPr="00504CA1">
        <w:rPr>
          <w:rStyle w:val="StyleBoldUnderline"/>
        </w:rPr>
        <w:t xml:space="preserve">the first </w:t>
      </w:r>
      <w:r w:rsidRPr="00504CA1">
        <w:rPr>
          <w:rStyle w:val="Emphasis"/>
        </w:rPr>
        <w:t>significant rollback</w:t>
      </w:r>
      <w:r w:rsidRPr="00504CA1">
        <w:rPr>
          <w:rStyle w:val="StyleBoldUnderline"/>
        </w:rPr>
        <w:t xml:space="preserve"> of government surveillance” since the post-Watergate era</w:t>
      </w:r>
      <w:r w:rsidRPr="00473BC6">
        <w:rPr>
          <w:sz w:val="14"/>
        </w:rPr>
        <w:t xml:space="preserve">. </w:t>
      </w:r>
      <w:r w:rsidRPr="00504CA1">
        <w:rPr>
          <w:rStyle w:val="StyleBoldUnderline"/>
        </w:rPr>
        <w:t xml:space="preserve">The bill seeks to end the NSA’s bulk collection of metadata by </w:t>
      </w:r>
      <w:r w:rsidRPr="00A94510">
        <w:rPr>
          <w:rStyle w:val="Emphasis"/>
        </w:rPr>
        <w:t>requiring the government to make specific requests</w:t>
      </w:r>
      <w:r w:rsidRPr="00504CA1">
        <w:rPr>
          <w:rStyle w:val="StyleBoldUnderline"/>
        </w:rPr>
        <w:t xml:space="preserve"> for</w:t>
      </w:r>
      <w:r w:rsidRPr="00473BC6">
        <w:rPr>
          <w:sz w:val="14"/>
        </w:rPr>
        <w:t xml:space="preserve"> phone or other business </w:t>
      </w:r>
      <w:r w:rsidRPr="00504CA1">
        <w:rPr>
          <w:rStyle w:val="StyleBoldUnderline"/>
        </w:rPr>
        <w:t xml:space="preserve">records. It also </w:t>
      </w:r>
      <w:r w:rsidRPr="00A94510">
        <w:rPr>
          <w:rStyle w:val="Emphasis"/>
        </w:rPr>
        <w:t>requires the government to obtain a court order</w:t>
      </w:r>
      <w:r w:rsidRPr="00504CA1">
        <w:rPr>
          <w:rStyle w:val="StyleBoldUnderline"/>
        </w:rPr>
        <w:t>, except in emergency situations, before conducting surveillance</w:t>
      </w:r>
      <w:r w:rsidRPr="00473BC6">
        <w:rPr>
          <w:sz w:val="14"/>
        </w:rPr>
        <w:t xml:space="preserve">. Privacy advocates withdrew their support for the bill after </w:t>
      </w:r>
      <w:r w:rsidRPr="00504CA1">
        <w:rPr>
          <w:rStyle w:val="StyleBoldUnderline"/>
        </w:rPr>
        <w:t xml:space="preserve">changes were made in the final days before the vote. </w:t>
      </w:r>
      <w:r w:rsidRPr="00473BC6">
        <w:rPr>
          <w:sz w:val="14"/>
        </w:rPr>
        <w:t>Chief among their objections was the White House insistence on broadening the definition of the types of searches that can be conducted.</w:t>
      </w:r>
      <w:r>
        <w:rPr>
          <w:rStyle w:val="StyleBoldUnderline"/>
        </w:rPr>
        <w:t xml:space="preserve"> </w:t>
      </w:r>
      <w:r w:rsidRPr="00504CA1">
        <w:rPr>
          <w:rStyle w:val="StyleBoldUnderline"/>
        </w:rPr>
        <w:t xml:space="preserve">However, the advocates did </w:t>
      </w:r>
      <w:r w:rsidRPr="008C6C34">
        <w:rPr>
          <w:rStyle w:val="Emphasis"/>
        </w:rPr>
        <w:t>not encourage a "no" vote</w:t>
      </w:r>
      <w:r w:rsidRPr="00473BC6">
        <w:rPr>
          <w:sz w:val="14"/>
        </w:rPr>
        <w:t xml:space="preserve"> and vowed to seek to reinstate privacy protections as the bill heads to the Senate. </w:t>
      </w:r>
      <w:r w:rsidRPr="00504CA1">
        <w:rPr>
          <w:rStyle w:val="StyleBoldUnderline"/>
        </w:rPr>
        <w:t xml:space="preserve">“While far from perfect, this bill is an </w:t>
      </w:r>
      <w:r w:rsidRPr="008C6C34">
        <w:rPr>
          <w:rStyle w:val="Emphasis"/>
        </w:rPr>
        <w:t>unambiguous statement</w:t>
      </w:r>
      <w:r w:rsidRPr="00504CA1">
        <w:rPr>
          <w:rStyle w:val="StyleBoldUnderline"/>
        </w:rPr>
        <w:t xml:space="preserve"> of congressional intent to </w:t>
      </w:r>
      <w:r w:rsidRPr="008C6C34">
        <w:rPr>
          <w:rStyle w:val="Emphasis"/>
        </w:rPr>
        <w:t>rein in the out-of-control NSA,</w:t>
      </w:r>
      <w:r w:rsidRPr="00504CA1">
        <w:rPr>
          <w:rStyle w:val="StyleBoldUnderline"/>
        </w:rPr>
        <w:t>” said</w:t>
      </w:r>
      <w:r w:rsidRPr="00473BC6">
        <w:rPr>
          <w:sz w:val="14"/>
        </w:rPr>
        <w:t xml:space="preserve"> Laura W. Murphy, </w:t>
      </w:r>
      <w:r w:rsidRPr="00504CA1">
        <w:rPr>
          <w:rStyle w:val="StyleBoldUnderline"/>
        </w:rPr>
        <w:t>director of the A</w:t>
      </w:r>
      <w:r w:rsidRPr="00473BC6">
        <w:rPr>
          <w:sz w:val="14"/>
        </w:rPr>
        <w:t xml:space="preserve">merican </w:t>
      </w:r>
      <w:r w:rsidRPr="00504CA1">
        <w:rPr>
          <w:rStyle w:val="StyleBoldUnderline"/>
        </w:rPr>
        <w:t>C</w:t>
      </w:r>
      <w:r w:rsidRPr="00473BC6">
        <w:rPr>
          <w:sz w:val="14"/>
        </w:rPr>
        <w:t xml:space="preserve">ivil </w:t>
      </w:r>
      <w:r w:rsidRPr="00504CA1">
        <w:rPr>
          <w:rStyle w:val="StyleBoldUnderline"/>
        </w:rPr>
        <w:t>L</w:t>
      </w:r>
      <w:r w:rsidRPr="00473BC6">
        <w:rPr>
          <w:sz w:val="14"/>
        </w:rPr>
        <w:t xml:space="preserve">iberties </w:t>
      </w:r>
      <w:r w:rsidRPr="00504CA1">
        <w:rPr>
          <w:rStyle w:val="StyleBoldUnderline"/>
        </w:rPr>
        <w:t>U</w:t>
      </w:r>
      <w:r w:rsidRPr="00473BC6">
        <w:rPr>
          <w:sz w:val="14"/>
        </w:rPr>
        <w:t>nion Washington Legislative Office. “</w:t>
      </w:r>
      <w:r w:rsidRPr="008C6C34">
        <w:rPr>
          <w:rStyle w:val="StyleBoldUnderline"/>
        </w:rPr>
        <w:t>While we share the concerns of many</w:t>
      </w:r>
      <w:r w:rsidRPr="00473BC6">
        <w:rPr>
          <w:sz w:val="14"/>
        </w:rPr>
        <w:t xml:space="preserve"> -- </w:t>
      </w:r>
      <w:r w:rsidRPr="008C6C34">
        <w:rPr>
          <w:rStyle w:val="StyleBoldUnderline"/>
        </w:rPr>
        <w:t>including members of both parties</w:t>
      </w:r>
      <w:r w:rsidRPr="00473BC6">
        <w:rPr>
          <w:sz w:val="14"/>
        </w:rPr>
        <w:t xml:space="preserve"> who rightly believe the bill does not go far enough -- </w:t>
      </w:r>
      <w:r w:rsidRPr="00504CA1">
        <w:rPr>
          <w:rStyle w:val="Emphasis"/>
        </w:rPr>
        <w:t>without it we would be left with no reform at all.”</w:t>
      </w:r>
    </w:p>
    <w:p w:rsidR="0097669A" w:rsidRDefault="0097669A" w:rsidP="00DE2664"/>
    <w:p w:rsidR="00DE2664" w:rsidRDefault="00DE2664" w:rsidP="00DE2664">
      <w:pPr>
        <w:pStyle w:val="Heading4"/>
      </w:pPr>
      <w:r>
        <w:t>despite weakened provisions</w:t>
      </w:r>
      <w:r w:rsidR="001118B9">
        <w:t xml:space="preserve"> House bill sufficient to soften NSA opposition - Lack of congressional reform causes program collapse </w:t>
      </w:r>
    </w:p>
    <w:p w:rsidR="00DE2664" w:rsidRPr="00D4298A" w:rsidRDefault="00DE2664" w:rsidP="00DE2664">
      <w:pPr>
        <w:rPr>
          <w:rStyle w:val="StyleStyleBold12pt"/>
        </w:rPr>
      </w:pPr>
      <w:r>
        <w:rPr>
          <w:rStyle w:val="StyleStyleBold12pt"/>
        </w:rPr>
        <w:t xml:space="preserve">Timm, 5/22  </w:t>
      </w:r>
    </w:p>
    <w:p w:rsidR="00DE2664" w:rsidRDefault="00DE2664" w:rsidP="00DE2664">
      <w:r w:rsidRPr="00D4298A">
        <w:t xml:space="preserve">Trevor Timm, </w:t>
      </w:r>
      <w:r>
        <w:t xml:space="preserve">executive director of the Freedom of the Press Foundation, columnist @ </w:t>
      </w:r>
      <w:r w:rsidRPr="00D4298A">
        <w:t xml:space="preserve">Guardian, 5/22/14, </w:t>
      </w:r>
      <w:hyperlink r:id="rId39" w:history="1">
        <w:r w:rsidRPr="00B6772C">
          <w:rPr>
            <w:rStyle w:val="Hyperlink"/>
          </w:rPr>
          <w:t>http://www.theguardian.com/commentisfree/2014/may/22/nsa-reform-bill-passed-house-usa-freedom-act-senators-only-hope</w:t>
        </w:r>
      </w:hyperlink>
    </w:p>
    <w:p w:rsidR="00DE2664" w:rsidRPr="00D4298A" w:rsidRDefault="00DE2664" w:rsidP="00DE2664"/>
    <w:p w:rsidR="00DE2664" w:rsidRDefault="00DE2664" w:rsidP="00DE2664">
      <w:pPr>
        <w:rPr>
          <w:sz w:val="16"/>
        </w:rPr>
      </w:pPr>
      <w:r w:rsidRPr="00F00FDF">
        <w:rPr>
          <w:rStyle w:val="StyleBoldUnderline"/>
        </w:rPr>
        <w:t>The USA Freedom Act ended up making surveillance a non-issue</w:t>
      </w:r>
      <w:r w:rsidRPr="00F00FDF">
        <w:rPr>
          <w:sz w:val="16"/>
        </w:rPr>
        <w:t xml:space="preserve">. Congress might have to hold it hostage, just to start over again In just over two weeks, the bill known as the USA Freedom Act – formerly the best chance to pass meaningful NSA reform in Congress – has gone from strong, to weak, to horrible. So naturally, after months of stalling the once-promising bill, the House of Representatives rushed to pass a gutted version on Thursday. Now that the bill has passed, </w:t>
      </w:r>
      <w:r w:rsidRPr="00F00FDF">
        <w:rPr>
          <w:rStyle w:val="StyleBoldUnderline"/>
        </w:rPr>
        <w:t xml:space="preserve">the NSA's biggest supporters will surely line up to call this legislation "reform" so </w:t>
      </w:r>
      <w:r w:rsidRPr="00F828A7">
        <w:rPr>
          <w:rStyle w:val="Emphasis"/>
        </w:rPr>
        <w:t>they can go back to their angry constituents and pretend they did something about mass surveillance</w:t>
      </w:r>
      <w:r w:rsidRPr="00F00FDF">
        <w:rPr>
          <w:sz w:val="16"/>
        </w:rPr>
        <w:t xml:space="preserve">, while really just leaving the door open for it to continue. </w:t>
      </w:r>
      <w:r w:rsidRPr="00F00FDF">
        <w:rPr>
          <w:rStyle w:val="StyleBoldUnderline"/>
        </w:rPr>
        <w:t>But the bill is still a long way from the president's desk</w:t>
      </w:r>
      <w:r w:rsidRPr="00F00FDF">
        <w:rPr>
          <w:sz w:val="16"/>
        </w:rPr>
        <w:t xml:space="preserve">. If the Senate refuses to pass a strengthened version of the USA Freedom Act this summer, reformers should consider what 24 hours ago was unthinkable: abandon the bill and force Section 215 of the Patriot Act to expire once and for all in 2015. Because it's one thing to pass a weak bill, but it's entirely another to pass off smoke and mirrors as progress. It really is astonishing to look at how abruptly this legislation has been warped. All the major civil liberties organizations dropped their support for the USA Freedom Act as soon as the new version – re-written in secret at the last minute, with help from the NSA's lawyers and the Obama </w:t>
      </w:r>
      <w:r w:rsidRPr="00F00FDF">
        <w:rPr>
          <w:sz w:val="16"/>
        </w:rPr>
        <w:lastRenderedPageBreak/>
        <w:t xml:space="preserve">administration – was made public on Tuesday. The privacy groups' withdrawal was followed quickly by the major tech companies like Google, Facebook and Twitter. But that apparently doesn't matter to the White House or Congressional leadership, who barred amendments that could have potentially strengthened the bill from being offered on the floor ahead of Thursday's vote. Just 17 days ago, in a compromise that moved the formerly strong legislation out of committee and into action, the bill was weakened significantly: in came more immunity for telecoms, and out went tough transparency and provisions for the Fisa court, along with protections against warrantless "backdoor" searches of your communications. But at least that deal was out in the open, and at least it didn't make things worse. Indeed, to many close watchers of national security, that version of the USA Freedom Act still looked marginally better than the status quo. But with the most recent closed-door re-write of the bill, any chance for even traces of mediocre change have vanished. The New York Times' Charlie Savage highlighted the alterations between the already-weak USA Freedom Act and the obliterated new version, showing how critical definitions of what the NSA can search have been widened, and how all potential transparency now rests in the hands of the very person who Snowden's leaks caught lying, Director of National Intelligence James Clapper. Marcy Wheeler, who's been warning about what she calls "Freedumb" for two weeks, breaks down even more stealth provisions in what she now calls "Freedumber" that may open up new ways for the NSA to search even more our data. "I can't imagine what scenario they're thinking about," one anonymous US official told the Washington Post about those of us worried about loopholes. "There's definitely no desire anywhere in any part of the government to keep some door open to large scale collection." No desire at all, you say? Gee, I can't imagine why people might be worried that anonymous government officials might take a public law and secretly re-interpret it to enable mass anonymous surveillance on millions of Americans. Nope, can't imagine that at all. We still a chance that the Senate could hold strong and pass the original USA Freedom Act – the one with real transparency and Fisa court reform – then pass it back to the House with an ultimatum. But it will take a massive effort by ordinary citizens to call their Senators with a litany of demands: a prohibition on all forms of bulks surveillance, no more secret law and a privacy advocate in the secret Fisa court. Tech companies should be focusing all their lobbying power on adding back in the provision allowing them to spell out to their customers exactly how many people are affected by all types of surveillance and a bar on breaking common forms of encryption used by all internet users. But </w:t>
      </w:r>
      <w:r w:rsidRPr="00F00FDF">
        <w:rPr>
          <w:rStyle w:val="StyleBoldUnderline"/>
        </w:rPr>
        <w:t>if that doesn't happen, Senators like</w:t>
      </w:r>
      <w:r w:rsidRPr="00F00FDF">
        <w:rPr>
          <w:sz w:val="16"/>
        </w:rPr>
        <w:t xml:space="preserve"> Mark </w:t>
      </w:r>
      <w:r w:rsidRPr="00F00FDF">
        <w:rPr>
          <w:rStyle w:val="StyleBoldUnderline"/>
        </w:rPr>
        <w:t xml:space="preserve">Udall, </w:t>
      </w:r>
      <w:r w:rsidRPr="00F00FDF">
        <w:rPr>
          <w:sz w:val="16"/>
        </w:rPr>
        <w:t xml:space="preserve">Ron </w:t>
      </w:r>
      <w:r w:rsidRPr="00F00FDF">
        <w:rPr>
          <w:rStyle w:val="StyleBoldUnderline"/>
        </w:rPr>
        <w:t>Wyden and</w:t>
      </w:r>
      <w:r w:rsidRPr="00F00FDF">
        <w:rPr>
          <w:sz w:val="16"/>
        </w:rPr>
        <w:t xml:space="preserve"> Rand </w:t>
      </w:r>
      <w:r w:rsidRPr="00F00FDF">
        <w:rPr>
          <w:rStyle w:val="StyleBoldUnderline"/>
        </w:rPr>
        <w:t>Paul could</w:t>
      </w:r>
      <w:r w:rsidRPr="00F00FDF">
        <w:rPr>
          <w:sz w:val="16"/>
        </w:rPr>
        <w:t xml:space="preserve"> always </w:t>
      </w:r>
      <w:r w:rsidRPr="00F00FDF">
        <w:rPr>
          <w:rStyle w:val="StyleBoldUnderline"/>
        </w:rPr>
        <w:t>hold the entire legislative push hostage</w:t>
      </w:r>
      <w:r w:rsidRPr="00F00FDF">
        <w:rPr>
          <w:sz w:val="16"/>
        </w:rPr>
        <w:t xml:space="preserve"> – </w:t>
      </w:r>
      <w:r w:rsidRPr="00F00FDF">
        <w:rPr>
          <w:rStyle w:val="StyleBoldUnderline"/>
        </w:rPr>
        <w:t>and use the one piece of leverage that may be left to protect</w:t>
      </w:r>
      <w:r w:rsidRPr="00F00FDF">
        <w:rPr>
          <w:sz w:val="16"/>
        </w:rPr>
        <w:t xml:space="preserve"> what levels of </w:t>
      </w:r>
      <w:r w:rsidRPr="00F00FDF">
        <w:rPr>
          <w:rStyle w:val="StyleBoldUnderline"/>
        </w:rPr>
        <w:t>privacy</w:t>
      </w:r>
      <w:r w:rsidRPr="00F00FDF">
        <w:rPr>
          <w:sz w:val="16"/>
        </w:rPr>
        <w:t xml:space="preserve"> we had before we knew of Edward Snowden: </w:t>
      </w:r>
      <w:r w:rsidRPr="00F00FDF">
        <w:rPr>
          <w:rStyle w:val="StyleBoldUnderline"/>
        </w:rPr>
        <w:t>the scheduled expiration of the Patriot Act</w:t>
      </w:r>
      <w:r w:rsidRPr="00F00FDF">
        <w:rPr>
          <w:sz w:val="16"/>
        </w:rPr>
        <w:t xml:space="preserve">. Remember, </w:t>
      </w:r>
      <w:r w:rsidRPr="00F00FDF">
        <w:rPr>
          <w:rStyle w:val="StyleBoldUnderline"/>
        </w:rPr>
        <w:t>Section 215 of the Patriot Act</w:t>
      </w:r>
      <w:r w:rsidRPr="00F00FDF">
        <w:rPr>
          <w:sz w:val="16"/>
        </w:rPr>
        <w:t xml:space="preserve"> - the law that was secretly reinterpreted during the Bush era and embraced by Obama to collect the phone records of every American - </w:t>
      </w:r>
      <w:r w:rsidRPr="00F00FDF">
        <w:rPr>
          <w:rStyle w:val="StyleBoldUnderline"/>
        </w:rPr>
        <w:t>has to be re-authorized by Congress next year. If we take all the representatives willing to vote for the stronger USA Freedom Act,</w:t>
      </w:r>
      <w:r w:rsidRPr="00F00FDF">
        <w:rPr>
          <w:sz w:val="16"/>
        </w:rPr>
        <w:t xml:space="preserve"> we know </w:t>
      </w:r>
      <w:r w:rsidRPr="00F00FDF">
        <w:rPr>
          <w:rStyle w:val="StyleBoldUnderline"/>
        </w:rPr>
        <w:t xml:space="preserve">the votes are there to </w:t>
      </w:r>
      <w:r w:rsidRPr="00F00FDF">
        <w:rPr>
          <w:rStyle w:val="Emphasis"/>
        </w:rPr>
        <w:t>bury Section 215 of the Patriot Act completely</w:t>
      </w:r>
      <w:r w:rsidRPr="00F00FDF">
        <w:rPr>
          <w:sz w:val="16"/>
        </w:rPr>
        <w:t xml:space="preserve">. And with this kind of threat on the table, reformers have enough leverage that the White House might just be forced into accepting more substantive changes than they have this year. </w:t>
      </w:r>
      <w:r w:rsidRPr="00F00FDF">
        <w:rPr>
          <w:rStyle w:val="StyleBoldUnderline"/>
        </w:rPr>
        <w:t>But putting</w:t>
      </w:r>
      <w:r w:rsidRPr="00F00FDF">
        <w:rPr>
          <w:sz w:val="16"/>
        </w:rPr>
        <w:t xml:space="preserve"> our </w:t>
      </w:r>
      <w:r w:rsidRPr="00F00FDF">
        <w:rPr>
          <w:rStyle w:val="StyleBoldUnderline"/>
        </w:rPr>
        <w:t>faith in Congress,</w:t>
      </w:r>
      <w:r w:rsidRPr="00F00FDF">
        <w:rPr>
          <w:sz w:val="16"/>
        </w:rPr>
        <w:t xml:space="preserve"> whether it's now or in a year, </w:t>
      </w:r>
      <w:r w:rsidRPr="00F00FDF">
        <w:rPr>
          <w:rStyle w:val="StyleBoldUnderline"/>
        </w:rPr>
        <w:t>is a risky proposition</w:t>
      </w:r>
      <w:r w:rsidRPr="00F00FDF">
        <w:rPr>
          <w:sz w:val="16"/>
        </w:rPr>
        <w:t xml:space="preserve"> either way. As Stanford law professor Jennifer Granick wrote on Wednesday: [I]t's worth asking why legislative surveillance reform has so far failed, despite huge support in Congress and in the public for ending bulk collection. What does this say about our political system, and about the influence of intelligence agency lobbying despite public sentiment in favor of more restraint?</w:t>
      </w:r>
    </w:p>
    <w:p w:rsidR="00DE2664" w:rsidRDefault="00DE2664" w:rsidP="00DE2664"/>
    <w:p w:rsidR="00F828A7" w:rsidRDefault="00F828A7" w:rsidP="00F828A7">
      <w:pPr>
        <w:pStyle w:val="Heading4"/>
      </w:pPr>
      <w:r>
        <w:t>Even cosmetic NSA reform bill shores up domestic political and international support</w:t>
      </w:r>
    </w:p>
    <w:p w:rsidR="00F828A7" w:rsidRDefault="00F828A7" w:rsidP="00F828A7">
      <w:pPr>
        <w:rPr>
          <w:rStyle w:val="StyleStyleBold12pt"/>
          <w:b w:val="0"/>
          <w:sz w:val="16"/>
          <w:szCs w:val="16"/>
        </w:rPr>
      </w:pPr>
      <w:r>
        <w:rPr>
          <w:rStyle w:val="StyleStyleBold12pt"/>
        </w:rPr>
        <w:t xml:space="preserve">Sink, 14  </w:t>
      </w:r>
      <w:r w:rsidRPr="00DA18AC">
        <w:rPr>
          <w:rStyle w:val="StyleStyleBold12pt"/>
          <w:b w:val="0"/>
          <w:sz w:val="16"/>
          <w:szCs w:val="16"/>
        </w:rPr>
        <w:t xml:space="preserve">(Justin, White House Correspondent @ The Hill, 1/14, </w:t>
      </w:r>
      <w:hyperlink r:id="rId40" w:history="1">
        <w:r w:rsidRPr="00B6772C">
          <w:rPr>
            <w:rStyle w:val="Hyperlink"/>
            <w:sz w:val="16"/>
            <w:szCs w:val="16"/>
          </w:rPr>
          <w:t>http://thehill.com/homenews/administration/195799-obama-wants-to-overhaul-nsa</w:t>
        </w:r>
      </w:hyperlink>
      <w:r w:rsidRPr="00DA18AC">
        <w:rPr>
          <w:rStyle w:val="StyleStyleBold12pt"/>
          <w:b w:val="0"/>
          <w:sz w:val="16"/>
          <w:szCs w:val="16"/>
        </w:rPr>
        <w:t>)</w:t>
      </w:r>
    </w:p>
    <w:p w:rsidR="00F828A7" w:rsidRPr="00DA18AC" w:rsidRDefault="00F828A7" w:rsidP="00F828A7">
      <w:pPr>
        <w:rPr>
          <w:rStyle w:val="StyleStyleBold12pt"/>
          <w:b w:val="0"/>
          <w:sz w:val="16"/>
          <w:szCs w:val="16"/>
        </w:rPr>
      </w:pPr>
    </w:p>
    <w:p w:rsidR="00F828A7" w:rsidRDefault="00F828A7" w:rsidP="00F828A7">
      <w:pPr>
        <w:rPr>
          <w:sz w:val="16"/>
        </w:rPr>
      </w:pPr>
      <w:r w:rsidRPr="00DA18AC">
        <w:rPr>
          <w:rStyle w:val="StyleBoldUnderline"/>
        </w:rPr>
        <w:t>Obama calls for NSA overhaul</w:t>
      </w:r>
      <w:r>
        <w:rPr>
          <w:rStyle w:val="StyleBoldUnderline"/>
        </w:rPr>
        <w:t xml:space="preserve"> </w:t>
      </w:r>
      <w:r w:rsidRPr="00DA18AC">
        <w:rPr>
          <w:sz w:val="16"/>
        </w:rPr>
        <w:t xml:space="preserve">President Obama announced on Friday that </w:t>
      </w:r>
      <w:r w:rsidRPr="00DA18AC">
        <w:rPr>
          <w:rStyle w:val="StyleBoldUnderline"/>
        </w:rPr>
        <w:t xml:space="preserve">he would place new restrictions on controversial surveillance programs that have </w:t>
      </w:r>
      <w:r w:rsidRPr="00DA18AC">
        <w:rPr>
          <w:rStyle w:val="Emphasis"/>
        </w:rPr>
        <w:t>sparked controversy around the world</w:t>
      </w:r>
      <w:r w:rsidRPr="00DA18AC">
        <w:rPr>
          <w:sz w:val="16"/>
        </w:rPr>
        <w:t xml:space="preserve"> since they were revealed by Edward Snowden’s leaks. The president said he would now require intelligence agencies to obtain judicial approval before reviewing databases of information about telephone calls. He also said </w:t>
      </w:r>
      <w:r w:rsidRPr="00DA18AC">
        <w:rPr>
          <w:rStyle w:val="StyleBoldUnderline"/>
        </w:rPr>
        <w:t>the government would end its collection and holding of phone records</w:t>
      </w:r>
      <w:r w:rsidRPr="00DA18AC">
        <w:rPr>
          <w:sz w:val="16"/>
        </w:rPr>
        <w:t xml:space="preserve"> — </w:t>
      </w:r>
      <w:r w:rsidRPr="00DA18AC">
        <w:rPr>
          <w:rStyle w:val="StyleBoldUnderline"/>
        </w:rPr>
        <w:t xml:space="preserve">but not until </w:t>
      </w:r>
      <w:r w:rsidRPr="00DA18AC">
        <w:rPr>
          <w:sz w:val="16"/>
        </w:rPr>
        <w:t xml:space="preserve">after the Justice Department and intelligence community, </w:t>
      </w:r>
      <w:r w:rsidRPr="00DA18AC">
        <w:rPr>
          <w:rStyle w:val="Emphasis"/>
        </w:rPr>
        <w:t>working with Congress</w:t>
      </w:r>
      <w:r w:rsidRPr="00DA18AC">
        <w:rPr>
          <w:rStyle w:val="StyleBoldUnderline"/>
        </w:rPr>
        <w:t>, figure out a means for moving forward.</w:t>
      </w:r>
      <w:r>
        <w:rPr>
          <w:rStyle w:val="StyleBoldUnderline"/>
        </w:rPr>
        <w:t xml:space="preserve"> </w:t>
      </w:r>
      <w:r w:rsidRPr="00DA18AC">
        <w:rPr>
          <w:sz w:val="16"/>
        </w:rPr>
        <w:t xml:space="preserve">It’s unclear who would hold on to data collected by telecom companies. Obama did not offer a specific proposal for how that information would be stored, including whether it would all be held by one third party or by individual telephone companies, who have said they don’t want the responsibility. “I believe critics are right to point out that without proper safeguards, this type of program could be used to yield more information about our private lives, and open the door to more intrusive, bulk collection programs in the future,” Obama told lawmakers and intelligence officials assembled for his highly-anticipated speech at the Justice Department. Obama also announced new restrictions on the surveillance of foreign leaders, as revelations about the NSA monitoring the phones of global leaders like German Chancellor Angela Merkel have enraged populations around the world. But </w:t>
      </w:r>
      <w:r w:rsidRPr="00DA18AC">
        <w:rPr>
          <w:rStyle w:val="StyleBoldUnderline"/>
        </w:rPr>
        <w:t xml:space="preserve">the president's speech and suggested reforms appeared designed primarily to </w:t>
      </w:r>
      <w:r w:rsidRPr="00DA18AC">
        <w:rPr>
          <w:rStyle w:val="Emphasis"/>
        </w:rPr>
        <w:t>assure Americans — and the world — about the scope of U.S. intelligence programs</w:t>
      </w:r>
      <w:r w:rsidRPr="00DA18AC">
        <w:rPr>
          <w:sz w:val="16"/>
        </w:rPr>
        <w:t xml:space="preserve">, </w:t>
      </w:r>
      <w:r w:rsidRPr="00F828A7">
        <w:rPr>
          <w:rStyle w:val="StyleBoldUnderline"/>
        </w:rPr>
        <w:t>rather than representing a substantial policy change</w:t>
      </w:r>
      <w:r w:rsidRPr="00DA18AC">
        <w:rPr>
          <w:sz w:val="16"/>
        </w:rPr>
        <w:t xml:space="preserve">. Obama ultimately rejected many of the more aggressive reforms suggested by a review panel commissioned to examine the nation's surveillance practices. The president did not dramatically overhaul the mission of the National Security Agency or require judicial review of national security letters — requests for information unilaterally issued by agencies like the FBI. Civil liberties advocates have complained that the letters are issued without a court order, and can include an indefinite gag order preventing recipients from ever disclosing it received the letter. Obama said that he would direct </w:t>
      </w:r>
      <w:r w:rsidRPr="00DA18AC">
        <w:rPr>
          <w:sz w:val="16"/>
        </w:rPr>
        <w:lastRenderedPageBreak/>
        <w:t xml:space="preserve">the Justice Department to amend the program to improve transparency, but stopped short of further constraints. Nor did Obama order changes to a controversial program that surveils foreign electronic communications. Obama argued that effort was crucial to security and provided the U.S. and its allies information they needed to thwart terror attacks. “What I did not do is stop these programs wholesale – not only because I felt that they made us more secure; but also because nothing in that initial review, and nothing that I have learned since, indicated that our intelligence community has sought to violate the law or is cavalier about the civil liberties of their fellow citizens,” Obama said. Obama instead sought to explain the surveillance programs couched in a broader historical context, channeling his time as a constitutional professor before his election to Washington. Obama invoked the nation's history of surveillance, harkening back to Paul Revere during the Revolutionary War. He argued that today's challenges were merely the latest — and most technologically challenging — in centuries of debate. “We have to make some important decisions about how to protect ourselves and sustain our leadership in the world, while upholding the civil liberties and privacy protections that our ideals – and our Constitution – require,” Obama said. And the president insisted that there was no evidence that intelligence officials had systematically broken the law or invaded the privacy of “ordinary people.” “They are not abusing authorities in order to listen to your private phone calls, or read your emails,” Obama said. </w:t>
      </w:r>
      <w:r w:rsidRPr="00DA18AC">
        <w:rPr>
          <w:rStyle w:val="StyleBoldUnderline"/>
        </w:rPr>
        <w:t>That many of the president's proposed reforms will require</w:t>
      </w:r>
      <w:r w:rsidRPr="00DA18AC">
        <w:rPr>
          <w:sz w:val="16"/>
        </w:rPr>
        <w:t xml:space="preserve"> further study or </w:t>
      </w:r>
      <w:r w:rsidRPr="0051450C">
        <w:rPr>
          <w:rStyle w:val="StyleBoldUnderline"/>
        </w:rPr>
        <w:t>congressional help</w:t>
      </w:r>
      <w:r w:rsidRPr="00DA18AC">
        <w:rPr>
          <w:sz w:val="16"/>
        </w:rPr>
        <w:t xml:space="preserve"> only further </w:t>
      </w:r>
      <w:r w:rsidRPr="00DA18AC">
        <w:rPr>
          <w:rStyle w:val="StyleBoldUnderline"/>
        </w:rPr>
        <w:t>complicates the question of how substantive Obama's reform efforts will be</w:t>
      </w:r>
      <w:r w:rsidRPr="00DA18AC">
        <w:rPr>
          <w:sz w:val="16"/>
        </w:rPr>
        <w:t xml:space="preserve">. Obama is asking Attorney General Eric Holder and members of the intelligence community to find a way to preserve the capabilities of the program without the government holding the metadata. The White House will also solicit input from Congress, and is expected to announce their solution within 60 days. The report prepared by the review panel last month suggested that the records be maintained by telephone companies or a third party. But companies have been resistant to that idea, fearful that it could sour their relationships with customers and prove expensive. </w:t>
      </w:r>
      <w:r w:rsidRPr="00DA18AC">
        <w:rPr>
          <w:rStyle w:val="StyleBoldUnderline"/>
        </w:rPr>
        <w:t>Obama acknowledged any possible solutions “pose difficult problems</w:t>
      </w:r>
      <w:r w:rsidRPr="00DA18AC">
        <w:rPr>
          <w:sz w:val="16"/>
        </w:rPr>
        <w:t xml:space="preserve">.” “Relying solely on the records of multiple providers, for example, could require companies to alter their procedures in ways that raise new privacy concerns,” Obama said. “On the other hand, any third party maintaining a single, consolidated data-base would be carrying out what is essentially a government function but with more expense, more legal ambiguity, potentially less accountability, all of which would have a doubtful impact on public confidence that their privacy is being protected.” </w:t>
      </w:r>
      <w:r w:rsidRPr="00DA18AC">
        <w:rPr>
          <w:rStyle w:val="StyleBoldUnderline"/>
        </w:rPr>
        <w:t>Several of the</w:t>
      </w:r>
      <w:r w:rsidRPr="00DA18AC">
        <w:rPr>
          <w:sz w:val="16"/>
        </w:rPr>
        <w:t xml:space="preserve"> other </w:t>
      </w:r>
      <w:r w:rsidRPr="00DA18AC">
        <w:rPr>
          <w:rStyle w:val="StyleBoldUnderline"/>
        </w:rPr>
        <w:t xml:space="preserve">reforms Obama called for will </w:t>
      </w:r>
      <w:r w:rsidRPr="00DA18AC">
        <w:rPr>
          <w:rStyle w:val="Emphasis"/>
        </w:rPr>
        <w:t>require action by Congress</w:t>
      </w:r>
      <w:r w:rsidRPr="00DA18AC">
        <w:rPr>
          <w:sz w:val="16"/>
        </w:rPr>
        <w:t xml:space="preserve">. “On all of these issues, I am open to </w:t>
      </w:r>
      <w:r w:rsidRPr="00DA18AC">
        <w:rPr>
          <w:rStyle w:val="Emphasis"/>
        </w:rPr>
        <w:t>working with Congress to</w:t>
      </w:r>
      <w:r w:rsidRPr="00DA18AC">
        <w:rPr>
          <w:sz w:val="16"/>
        </w:rPr>
        <w:t xml:space="preserve"> ensure that we </w:t>
      </w:r>
      <w:r w:rsidRPr="00DA18AC">
        <w:rPr>
          <w:rStyle w:val="Emphasis"/>
        </w:rPr>
        <w:t>build a broad consensus</w:t>
      </w:r>
      <w:r w:rsidRPr="00DA18AC">
        <w:rPr>
          <w:sz w:val="16"/>
        </w:rPr>
        <w:t xml:space="preserve"> for how to move forward, and am confident that we can shape an </w:t>
      </w:r>
      <w:r w:rsidRPr="008C4D2A">
        <w:rPr>
          <w:rStyle w:val="StyleBoldUnderline"/>
        </w:rPr>
        <w:t>approach that meets our security needs while upholding</w:t>
      </w:r>
      <w:r w:rsidRPr="00DA18AC">
        <w:rPr>
          <w:sz w:val="16"/>
        </w:rPr>
        <w:t xml:space="preserve"> the </w:t>
      </w:r>
      <w:r w:rsidRPr="008C4D2A">
        <w:rPr>
          <w:rStyle w:val="StyleBoldUnderline"/>
        </w:rPr>
        <w:t>civil liberties</w:t>
      </w:r>
      <w:r w:rsidRPr="00DA18AC">
        <w:rPr>
          <w:sz w:val="16"/>
        </w:rPr>
        <w:t xml:space="preserve"> of every American,” Obama said. For instance, the president will ask Congress to approve a panel of privacy and technology lawyers who would represent outside interests before the Foreign Intelligence Surveillance Court, the top secret judicial panel that reviews the surveillance issues. The panel would represent privacy concerns as the court considers new and novel legal questions, but is not expected to argue specific individuals' cases. The president's other proposals largely focused on additional or ongoing disclosure of spy activity, rather than efforts to limit the government's surveillance practices. Obama announced that he would order his administration to disclose any new opinions of the secret intelligence court “with broad privacy implications.” New White House aide John Podesta will also lead a government review of bulk data collection, both within the government and the private sector. Internet providers and technology companies will be given greater latitude to disclose general information about the national security requests they receive. White House officials said that </w:t>
      </w:r>
      <w:r w:rsidRPr="00DA18AC">
        <w:rPr>
          <w:rStyle w:val="StyleBoldUnderline"/>
        </w:rPr>
        <w:t>the president's proposals came after lengthy consultation with outside groups, including members of Congress, technology companies, and privacy advocate</w:t>
      </w:r>
      <w:r w:rsidRPr="00DA18AC">
        <w:rPr>
          <w:sz w:val="16"/>
        </w:rPr>
        <w:t>s.</w:t>
      </w:r>
    </w:p>
    <w:p w:rsidR="00F828A7" w:rsidRDefault="00F828A7" w:rsidP="00DE2664"/>
    <w:p w:rsidR="006F1CDF" w:rsidRDefault="006F1CDF" w:rsidP="006F1CDF">
      <w:pPr>
        <w:pStyle w:val="Heading3"/>
      </w:pPr>
      <w:r>
        <w:lastRenderedPageBreak/>
        <w:t>2NC Senate Modification Bad</w:t>
      </w:r>
      <w:r w:rsidR="004B0571">
        <w:t xml:space="preserve"> – All </w:t>
      </w:r>
    </w:p>
    <w:p w:rsidR="00535F3E" w:rsidRDefault="00535F3E" w:rsidP="00535F3E"/>
    <w:p w:rsidR="00BA0219" w:rsidRDefault="00BA0219" w:rsidP="00BA0219">
      <w:pPr>
        <w:pStyle w:val="Heading4"/>
      </w:pPr>
      <w:r>
        <w:t xml:space="preserve">obama arm twisting now </w:t>
      </w:r>
      <w:r w:rsidR="000D7737">
        <w:t xml:space="preserve">to prevent </w:t>
      </w:r>
      <w:r>
        <w:t xml:space="preserve">Senate modification </w:t>
      </w:r>
      <w:r w:rsidR="000D7737">
        <w:t xml:space="preserve">- </w:t>
      </w:r>
      <w:r>
        <w:t xml:space="preserve">that </w:t>
      </w:r>
      <w:r w:rsidRPr="0052243F">
        <w:rPr>
          <w:i/>
          <w:u w:val="single"/>
        </w:rPr>
        <w:t>undermine core intel ops</w:t>
      </w:r>
      <w:r>
        <w:t xml:space="preserve"> and </w:t>
      </w:r>
      <w:r w:rsidRPr="0052243F">
        <w:rPr>
          <w:i/>
          <w:u w:val="single"/>
        </w:rPr>
        <w:t>derail political compromise</w:t>
      </w:r>
      <w:r>
        <w:t xml:space="preserve"> in House, causing program</w:t>
      </w:r>
      <w:r w:rsidR="00535F3E">
        <w:t xml:space="preserve"> expiration</w:t>
      </w:r>
      <w:r w:rsidR="00A131E9">
        <w:t>– house bill sufficien</w:t>
      </w:r>
      <w:r w:rsidR="00535F3E">
        <w:t xml:space="preserve">t and </w:t>
      </w:r>
      <w:r>
        <w:t>criticisms are just scare tactics</w:t>
      </w:r>
    </w:p>
    <w:p w:rsidR="00BA0219" w:rsidRPr="0085621F" w:rsidRDefault="00BA0219" w:rsidP="00BA0219">
      <w:pPr>
        <w:rPr>
          <w:rStyle w:val="StyleStyleBold12pt"/>
        </w:rPr>
      </w:pPr>
      <w:r>
        <w:rPr>
          <w:rStyle w:val="StyleStyleBold12pt"/>
        </w:rPr>
        <w:t xml:space="preserve">Condon, 5/22  </w:t>
      </w:r>
    </w:p>
    <w:p w:rsidR="00BA0219" w:rsidRPr="0085621F" w:rsidRDefault="00BA0219" w:rsidP="00BA0219">
      <w:r>
        <w:t>Stephanie Condon is a political reporter for CBSNews.com, 5/22/14, http://www.cbsnews.com/news/house-passes-watered-down-nsa-reform-bill/</w:t>
      </w:r>
    </w:p>
    <w:p w:rsidR="00BA0219" w:rsidRDefault="00BA0219" w:rsidP="00BA0219">
      <w:pPr>
        <w:rPr>
          <w:sz w:val="16"/>
        </w:rPr>
      </w:pPr>
      <w:r w:rsidRPr="00736B29">
        <w:rPr>
          <w:rStyle w:val="StyleBoldUnderline"/>
        </w:rPr>
        <w:t>The new version of the Freedom</w:t>
      </w:r>
      <w:r w:rsidRPr="001419BA">
        <w:rPr>
          <w:sz w:val="16"/>
        </w:rPr>
        <w:t xml:space="preserve"> </w:t>
      </w:r>
      <w:r w:rsidRPr="00736B29">
        <w:rPr>
          <w:rStyle w:val="StyleBoldUnderline"/>
        </w:rPr>
        <w:t>Act,</w:t>
      </w:r>
      <w:r w:rsidRPr="001419BA">
        <w:rPr>
          <w:sz w:val="16"/>
        </w:rPr>
        <w:t xml:space="preserve"> passed by a vote of 303 to 121, </w:t>
      </w:r>
      <w:r w:rsidRPr="00DE2664">
        <w:rPr>
          <w:rStyle w:val="Emphasis"/>
        </w:rPr>
        <w:t xml:space="preserve">does still prohibit the government's direct bulk collection </w:t>
      </w:r>
      <w:r w:rsidRPr="00736B29">
        <w:rPr>
          <w:rStyle w:val="StyleBoldUnderline"/>
        </w:rPr>
        <w:t>of phone metadata.</w:t>
      </w:r>
      <w:r w:rsidRPr="001419BA">
        <w:rPr>
          <w:sz w:val="16"/>
        </w:rPr>
        <w:t xml:space="preserve"> Under the legislation, the Foreign Intelligence Surveillance Court (</w:t>
      </w:r>
      <w:r w:rsidRPr="00736B29">
        <w:rPr>
          <w:rStyle w:val="StyleBoldUnderline"/>
        </w:rPr>
        <w:t>FISC) will have to approve any government requests for phone records data</w:t>
      </w:r>
      <w:r w:rsidRPr="001419BA">
        <w:rPr>
          <w:sz w:val="16"/>
        </w:rPr>
        <w:t xml:space="preserve"> from telecommunications firms. Still, even Rep. Jim Sensenbrenner, R-Wis., the sponsor of the Freedom Act, acknowledged on the House floor Thursday, "</w:t>
      </w:r>
      <w:r w:rsidRPr="00736B29">
        <w:rPr>
          <w:rStyle w:val="StyleBoldUnderline"/>
        </w:rPr>
        <w:t xml:space="preserve">Perfect is </w:t>
      </w:r>
      <w:r w:rsidRPr="001419BA">
        <w:rPr>
          <w:rStyle w:val="Emphasis"/>
        </w:rPr>
        <w:t>rarely possible</w:t>
      </w:r>
      <w:r w:rsidRPr="00736B29">
        <w:rPr>
          <w:rStyle w:val="StyleBoldUnderline"/>
        </w:rPr>
        <w:t xml:space="preserve"> in politics</w:t>
      </w:r>
      <w:r w:rsidRPr="001419BA">
        <w:rPr>
          <w:rStyle w:val="StyleBoldUnderline"/>
        </w:rPr>
        <w:t>, and this bill is no exception</w:t>
      </w:r>
      <w:r w:rsidRPr="001419BA">
        <w:rPr>
          <w:sz w:val="16"/>
        </w:rPr>
        <w:t xml:space="preserve">." Lawmakers petition for open NSA debate Snowden asks Putin about Russia's domestic snooping "Let me be clear, I wish this bill did more," the congressman continued. "To my colleagues who lament changes, I agree with you. To privacy groups who are upset about lost provisions, I share your disappointment... But </w:t>
      </w:r>
      <w:r w:rsidRPr="00736B29">
        <w:rPr>
          <w:rStyle w:val="StyleBoldUnderline"/>
        </w:rPr>
        <w:t xml:space="preserve">this bill still deserves support. </w:t>
      </w:r>
      <w:r w:rsidRPr="001419BA">
        <w:rPr>
          <w:rStyle w:val="Emphasis"/>
        </w:rPr>
        <w:t>Don't let the perfect be the enemy of the good.</w:t>
      </w:r>
      <w:r w:rsidRPr="00736B29">
        <w:rPr>
          <w:rStyle w:val="StyleBoldUnderline"/>
        </w:rPr>
        <w:t>"</w:t>
      </w:r>
      <w:r>
        <w:rPr>
          <w:rStyle w:val="StyleBoldUnderline"/>
        </w:rPr>
        <w:t xml:space="preserve"> </w:t>
      </w:r>
      <w:r w:rsidRPr="001419BA">
        <w:rPr>
          <w:sz w:val="16"/>
        </w:rPr>
        <w:t xml:space="preserve">Sensenbrenner said </w:t>
      </w:r>
      <w:r w:rsidRPr="00736B29">
        <w:rPr>
          <w:rStyle w:val="StyleBoldUnderline"/>
        </w:rPr>
        <w:t xml:space="preserve">the bill was amended </w:t>
      </w:r>
      <w:r w:rsidRPr="001419BA">
        <w:rPr>
          <w:rStyle w:val="StyleBoldUnderline"/>
        </w:rPr>
        <w:t>after "the administration insisted</w:t>
      </w:r>
      <w:r w:rsidRPr="001419BA">
        <w:rPr>
          <w:sz w:val="16"/>
        </w:rPr>
        <w:t xml:space="preserve"> on broadening certain authorities and </w:t>
      </w:r>
      <w:r w:rsidRPr="00736B29">
        <w:rPr>
          <w:rStyle w:val="StyleBoldUnderline"/>
        </w:rPr>
        <w:t>lessening certain restrictions,"</w:t>
      </w:r>
      <w:r w:rsidRPr="001419BA">
        <w:rPr>
          <w:sz w:val="16"/>
        </w:rPr>
        <w:t xml:space="preserve"> in order </w:t>
      </w:r>
      <w:r w:rsidRPr="00736B29">
        <w:rPr>
          <w:rStyle w:val="StyleBoldUnderline"/>
        </w:rPr>
        <w:t xml:space="preserve">to </w:t>
      </w:r>
      <w:r w:rsidRPr="00736B29">
        <w:rPr>
          <w:rStyle w:val="Emphasis"/>
        </w:rPr>
        <w:t>preserve core operations of intelligence and law enforcement agencies.</w:t>
      </w:r>
      <w:r w:rsidRPr="00736B29">
        <w:rPr>
          <w:rStyle w:val="StyleBoldUnderline"/>
        </w:rPr>
        <w:t xml:space="preserve"> "The </w:t>
      </w:r>
      <w:r w:rsidRPr="00736B29">
        <w:rPr>
          <w:rStyle w:val="Emphasis"/>
        </w:rPr>
        <w:t>negotiations for this bill were intense</w:t>
      </w:r>
      <w:r w:rsidRPr="00736B29">
        <w:rPr>
          <w:rStyle w:val="StyleBoldUnderline"/>
        </w:rPr>
        <w:t xml:space="preserve">, and we </w:t>
      </w:r>
      <w:r w:rsidRPr="00DE2664">
        <w:rPr>
          <w:rStyle w:val="Emphasis"/>
        </w:rPr>
        <w:t>had to make compromises,</w:t>
      </w:r>
      <w:r w:rsidRPr="001419BA">
        <w:rPr>
          <w:sz w:val="16"/>
        </w:rPr>
        <w:t xml:space="preserve">" he said. </w:t>
      </w:r>
      <w:r w:rsidRPr="00736B29">
        <w:rPr>
          <w:rStyle w:val="StyleBoldUnderline"/>
        </w:rPr>
        <w:t>The most controversial change to the legislation was the tweaked language defining who or what the NSA is allowed to monitor</w:t>
      </w:r>
      <w:r w:rsidRPr="001419BA">
        <w:rPr>
          <w:sz w:val="16"/>
        </w:rPr>
        <w:t xml:space="preserve">. The bill was altered to greatly expand that definition, privacy advocates argue. An earlier version of the bill said that the government could compel telecoms to hand over metadata found with search terms "used to uniquely describe a person, entity, or account." The amended bill leaves the list of potential search terms open-ended by adding the phrase "such as" -- it says NSA searches must be tied to "a discrete term, such as a term specifically identifying a person, entity, account, address, or device." "Congress has been clear that it wishes to end bulk collection, but given the government's history of twisted legal interpretations, this language can't be relied on to protect our freedoms," the nonpartisan privacy group the Electronic Frontier Foundation said in a blog post. Other groups such as the ACLU and the Center for Democracy and Technology warned against the watered down language. Rep. Rush Holt, D-N.J., said on the House floor, "This legislation still allows the government to collect everything they want against Americans." Rep. Dutch Ruppersberger, D-Md., the top Democrat on the House Intelligence Committee, said on the House floor that </w:t>
      </w:r>
      <w:r w:rsidRPr="00736B29">
        <w:rPr>
          <w:rStyle w:val="StyleBoldUnderline"/>
        </w:rPr>
        <w:t xml:space="preserve">the legislation still </w:t>
      </w:r>
      <w:r w:rsidRPr="00736B29">
        <w:rPr>
          <w:rStyle w:val="Emphasis"/>
        </w:rPr>
        <w:t>clearly ends the bulk collection of metadata</w:t>
      </w:r>
      <w:r w:rsidRPr="00736B29">
        <w:rPr>
          <w:rStyle w:val="StyleBoldUnderline"/>
        </w:rPr>
        <w:t xml:space="preserve"> by the government.</w:t>
      </w:r>
      <w:r>
        <w:rPr>
          <w:rStyle w:val="StyleBoldUnderline"/>
        </w:rPr>
        <w:t xml:space="preserve"> </w:t>
      </w:r>
      <w:r w:rsidRPr="00736B29">
        <w:rPr>
          <w:rStyle w:val="StyleBoldUnderline"/>
        </w:rPr>
        <w:t>Those who say otherwise</w:t>
      </w:r>
      <w:r w:rsidRPr="001419BA">
        <w:rPr>
          <w:sz w:val="16"/>
        </w:rPr>
        <w:t>, he said, "</w:t>
      </w:r>
      <w:r w:rsidRPr="00736B29">
        <w:rPr>
          <w:rStyle w:val="StyleBoldUnderline"/>
        </w:rPr>
        <w:t xml:space="preserve">are </w:t>
      </w:r>
      <w:r w:rsidRPr="00DE2664">
        <w:rPr>
          <w:rStyle w:val="Emphasis"/>
        </w:rPr>
        <w:t>trying to scare you</w:t>
      </w:r>
      <w:r w:rsidRPr="00736B29">
        <w:rPr>
          <w:rStyle w:val="StyleBoldUnderline"/>
        </w:rPr>
        <w:t xml:space="preserve"> by making you think there are monsters under the bed."</w:t>
      </w:r>
      <w:r>
        <w:rPr>
          <w:rStyle w:val="StyleBoldUnderline"/>
        </w:rPr>
        <w:t xml:space="preserve"> </w:t>
      </w:r>
      <w:r w:rsidRPr="00736B29">
        <w:rPr>
          <w:rStyle w:val="StyleBoldUnderline"/>
        </w:rPr>
        <w:t>The initial legislation</w:t>
      </w:r>
      <w:r w:rsidRPr="001419BA">
        <w:rPr>
          <w:sz w:val="16"/>
        </w:rPr>
        <w:t>, he said, "</w:t>
      </w:r>
      <w:r w:rsidRPr="00736B29">
        <w:rPr>
          <w:rStyle w:val="StyleBoldUnderline"/>
        </w:rPr>
        <w:t xml:space="preserve">set </w:t>
      </w:r>
      <w:r w:rsidRPr="00DE2664">
        <w:rPr>
          <w:rStyle w:val="Emphasis"/>
        </w:rPr>
        <w:t>too high a standard</w:t>
      </w:r>
      <w:r w:rsidRPr="00736B29">
        <w:rPr>
          <w:rStyle w:val="StyleBoldUnderline"/>
        </w:rPr>
        <w:t xml:space="preserve"> for intelligence collection</w:t>
      </w:r>
      <w:r w:rsidRPr="001419BA">
        <w:rPr>
          <w:sz w:val="16"/>
        </w:rPr>
        <w:t xml:space="preserve">." He pointed out that </w:t>
      </w:r>
      <w:r w:rsidRPr="001A7D5A">
        <w:rPr>
          <w:rStyle w:val="StyleBoldUnderline"/>
        </w:rPr>
        <w:t>the bill</w:t>
      </w:r>
      <w:r w:rsidRPr="001419BA">
        <w:rPr>
          <w:sz w:val="16"/>
        </w:rPr>
        <w:t xml:space="preserve"> </w:t>
      </w:r>
      <w:r w:rsidRPr="00736B29">
        <w:rPr>
          <w:rStyle w:val="StyleBoldUnderline"/>
        </w:rPr>
        <w:t xml:space="preserve">was </w:t>
      </w:r>
      <w:r w:rsidRPr="001A7D5A">
        <w:rPr>
          <w:rStyle w:val="Emphasis"/>
        </w:rPr>
        <w:t>amended in a bipartisan manner</w:t>
      </w:r>
      <w:r w:rsidRPr="00736B29">
        <w:rPr>
          <w:rStyle w:val="StyleBoldUnderline"/>
        </w:rPr>
        <w:t>.</w:t>
      </w:r>
      <w:r>
        <w:rPr>
          <w:rStyle w:val="StyleBoldUnderline"/>
        </w:rPr>
        <w:t xml:space="preserve"> </w:t>
      </w:r>
      <w:r w:rsidRPr="001419BA">
        <w:rPr>
          <w:sz w:val="16"/>
        </w:rPr>
        <w:t>T</w:t>
      </w:r>
      <w:r w:rsidRPr="001419BA">
        <w:rPr>
          <w:rStyle w:val="StyleBoldUnderline"/>
        </w:rPr>
        <w:t>he White House put out a statement of support for the finalized bill</w:t>
      </w:r>
      <w:r w:rsidRPr="001419BA">
        <w:rPr>
          <w:sz w:val="16"/>
        </w:rPr>
        <w:t>, saying</w:t>
      </w:r>
      <w:r w:rsidRPr="00736B29">
        <w:rPr>
          <w:rStyle w:val="StyleBoldUnderline"/>
        </w:rPr>
        <w:t xml:space="preserve"> the legislation "ensures our intelligence and law enforcement professionals have the authorities they need to protect the Nation, while further ensuring that individuals' privacy is appropriately protected</w:t>
      </w:r>
      <w:r w:rsidRPr="001419BA">
        <w:rPr>
          <w:sz w:val="16"/>
        </w:rPr>
        <w:t xml:space="preserve"> when these authorities are employed." </w:t>
      </w:r>
      <w:r w:rsidRPr="00736B29">
        <w:rPr>
          <w:rStyle w:val="StyleBoldUnderline"/>
        </w:rPr>
        <w:t>Before the bill becomes law, it must also be approved by the Senate</w:t>
      </w:r>
      <w:r w:rsidRPr="001419BA">
        <w:rPr>
          <w:sz w:val="16"/>
        </w:rPr>
        <w:t xml:space="preserve">. Sen. Patrick </w:t>
      </w:r>
      <w:r w:rsidRPr="00736B29">
        <w:rPr>
          <w:rStyle w:val="StyleBoldUnderline"/>
        </w:rPr>
        <w:t>Leahy,</w:t>
      </w:r>
      <w:r w:rsidRPr="001419BA">
        <w:rPr>
          <w:sz w:val="16"/>
        </w:rPr>
        <w:t xml:space="preserve"> D-Vt., joined Sensenbrenner in drafting the Freedom Act, and on Wednesday, he </w:t>
      </w:r>
      <w:r w:rsidRPr="00736B29">
        <w:rPr>
          <w:rStyle w:val="StyleBoldUnderline"/>
        </w:rPr>
        <w:t>expressed concern about its latest iteration</w:t>
      </w:r>
      <w:r w:rsidRPr="001419BA">
        <w:rPr>
          <w:sz w:val="16"/>
        </w:rPr>
        <w:t xml:space="preserve">. "I am glad the House is poised to act on a revised version of the USA Freedom Act," he said. "However, I remain concerned that some important reforms were removed." </w:t>
      </w:r>
      <w:r w:rsidRPr="00736B29">
        <w:rPr>
          <w:rStyle w:val="StyleBoldUnderline"/>
        </w:rPr>
        <w:t>If Congress doesn't pass legislation to authorize a new, reformed version of the NSA metadata collection program</w:t>
      </w:r>
      <w:r w:rsidRPr="001419BA">
        <w:rPr>
          <w:sz w:val="16"/>
        </w:rPr>
        <w:t xml:space="preserve"> -- which is </w:t>
      </w:r>
      <w:r w:rsidRPr="00736B29">
        <w:rPr>
          <w:rStyle w:val="StyleBoldUnderline"/>
        </w:rPr>
        <w:t>authorized under Section 215 of the Patriot Act</w:t>
      </w:r>
      <w:r w:rsidRPr="001419BA">
        <w:rPr>
          <w:sz w:val="16"/>
        </w:rPr>
        <w:t xml:space="preserve"> -- </w:t>
      </w:r>
      <w:r w:rsidRPr="00736B29">
        <w:rPr>
          <w:rStyle w:val="StyleBoldUnderline"/>
        </w:rPr>
        <w:t xml:space="preserve">it could </w:t>
      </w:r>
      <w:r w:rsidRPr="00736B29">
        <w:rPr>
          <w:rStyle w:val="Emphasis"/>
        </w:rPr>
        <w:t xml:space="preserve">disappear all together </w:t>
      </w:r>
      <w:r w:rsidRPr="00736B29">
        <w:rPr>
          <w:rStyle w:val="StyleBoldUnderline"/>
        </w:rPr>
        <w:t xml:space="preserve">by </w:t>
      </w:r>
      <w:r w:rsidRPr="001419BA">
        <w:rPr>
          <w:sz w:val="16"/>
        </w:rPr>
        <w:t xml:space="preserve">June </w:t>
      </w:r>
      <w:r w:rsidRPr="00736B29">
        <w:rPr>
          <w:rStyle w:val="StyleBoldUnderline"/>
        </w:rPr>
        <w:t>2015 because of a "sunset provision</w:t>
      </w:r>
      <w:r w:rsidRPr="001419BA">
        <w:rPr>
          <w:sz w:val="16"/>
        </w:rPr>
        <w:t>" in the Patriot Act.</w:t>
      </w:r>
    </w:p>
    <w:p w:rsidR="00CA5545" w:rsidRDefault="00CA5545" w:rsidP="00BA0219">
      <w:pPr>
        <w:rPr>
          <w:sz w:val="16"/>
        </w:rPr>
      </w:pPr>
    </w:p>
    <w:p w:rsidR="00CA5545" w:rsidRDefault="00CA5545" w:rsidP="00BA0219">
      <w:pPr>
        <w:rPr>
          <w:sz w:val="16"/>
        </w:rPr>
      </w:pPr>
    </w:p>
    <w:p w:rsidR="00B678A5" w:rsidRDefault="00B678A5" w:rsidP="00BA0219">
      <w:pPr>
        <w:rPr>
          <w:sz w:val="16"/>
        </w:rPr>
      </w:pPr>
    </w:p>
    <w:p w:rsidR="00B678A5" w:rsidRDefault="00B678A5" w:rsidP="00BA0219">
      <w:pPr>
        <w:rPr>
          <w:sz w:val="16"/>
        </w:rPr>
      </w:pPr>
    </w:p>
    <w:p w:rsidR="004B0571" w:rsidRPr="00535F3E" w:rsidRDefault="004B0571" w:rsidP="00CA5545">
      <w:pPr>
        <w:pStyle w:val="Heading3"/>
      </w:pPr>
      <w:r>
        <w:lastRenderedPageBreak/>
        <w:t xml:space="preserve">2NC Senate Modification Bad –  Derails Bill </w:t>
      </w:r>
    </w:p>
    <w:p w:rsidR="004B0571" w:rsidRDefault="004B0571" w:rsidP="004B0571">
      <w:pPr>
        <w:rPr>
          <w:sz w:val="16"/>
        </w:rPr>
      </w:pPr>
    </w:p>
    <w:p w:rsidR="004B0571" w:rsidRPr="0052243F" w:rsidRDefault="004B0571" w:rsidP="004B0571">
      <w:pPr>
        <w:pStyle w:val="Heading4"/>
        <w:rPr>
          <w:b w:val="0"/>
        </w:rPr>
      </w:pPr>
      <w:r>
        <w:t>Additional modifications threaten NSA reform bill – inherent risks to political support and</w:t>
      </w:r>
      <w:r w:rsidRPr="00766A7B">
        <w:rPr>
          <w:b w:val="0"/>
          <w:sz w:val="22"/>
        </w:rPr>
        <w:t xml:space="preserve"> independently </w:t>
      </w:r>
      <w:r>
        <w:t xml:space="preserve">unravels key concessions on unrelated aspects </w:t>
      </w:r>
      <w:r w:rsidRPr="0052243F">
        <w:rPr>
          <w:b w:val="0"/>
          <w:sz w:val="20"/>
          <w:szCs w:val="20"/>
        </w:rPr>
        <w:t>of bill</w:t>
      </w:r>
    </w:p>
    <w:p w:rsidR="004B0571" w:rsidRDefault="004B0571" w:rsidP="004B0571">
      <w:pPr>
        <w:rPr>
          <w:rStyle w:val="StyleStyleBold12pt"/>
        </w:rPr>
      </w:pPr>
      <w:r>
        <w:rPr>
          <w:rStyle w:val="StyleStyleBold12pt"/>
        </w:rPr>
        <w:t xml:space="preserve">Mascaro, 5/21 </w:t>
      </w:r>
    </w:p>
    <w:p w:rsidR="004B0571" w:rsidRDefault="004B0571" w:rsidP="004B0571">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41" w:history="1">
        <w:r w:rsidRPr="00B6772C">
          <w:rPr>
            <w:rStyle w:val="Hyperlink"/>
            <w:sz w:val="16"/>
            <w:szCs w:val="16"/>
          </w:rPr>
          <w:t>http://www.latimes.com/nation/politics/la-na-nsa-reforms-legislation-20140522-story.html</w:t>
        </w:r>
      </w:hyperlink>
    </w:p>
    <w:p w:rsidR="004B0571" w:rsidRPr="00504CA1" w:rsidRDefault="004B0571" w:rsidP="004B0571">
      <w:pPr>
        <w:rPr>
          <w:rStyle w:val="StyleStyleBold12pt"/>
          <w:b w:val="0"/>
          <w:sz w:val="16"/>
          <w:szCs w:val="16"/>
        </w:rPr>
      </w:pPr>
    </w:p>
    <w:p w:rsidR="004B0571" w:rsidRPr="00F82E13" w:rsidRDefault="004B0571" w:rsidP="004B0571">
      <w:pPr>
        <w:rPr>
          <w:sz w:val="14"/>
        </w:rPr>
      </w:pPr>
      <w:r w:rsidRPr="00A94510">
        <w:rPr>
          <w:rStyle w:val="StyleBoldUnderline"/>
        </w:rPr>
        <w:t>So far</w:t>
      </w:r>
      <w:r w:rsidRPr="00F82E13">
        <w:rPr>
          <w:sz w:val="14"/>
        </w:rPr>
        <w:t>, the</w:t>
      </w:r>
      <w:r w:rsidRPr="00A94510">
        <w:rPr>
          <w:rStyle w:val="StyleBoldUnderline"/>
        </w:rPr>
        <w:t xml:space="preserve"> changes appear </w:t>
      </w:r>
      <w:r w:rsidRPr="00A94510">
        <w:rPr>
          <w:rStyle w:val="Emphasis"/>
        </w:rPr>
        <w:t>modest enough to avoid tanking the bipartisan support needed</w:t>
      </w:r>
      <w:r w:rsidRPr="00A94510">
        <w:rPr>
          <w:rStyle w:val="StyleBoldUnderline"/>
        </w:rPr>
        <w:t xml:space="preserve"> for passage</w:t>
      </w:r>
      <w:r w:rsidRPr="00F82E13">
        <w:rPr>
          <w:sz w:val="14"/>
        </w:rPr>
        <w:t xml:space="preserve">. But </w:t>
      </w:r>
      <w:r w:rsidRPr="00A94510">
        <w:rPr>
          <w:rStyle w:val="StyleBoldUnderline"/>
        </w:rPr>
        <w:t xml:space="preserve">meddling with the accord poses </w:t>
      </w:r>
      <w:r w:rsidRPr="00A94510">
        <w:rPr>
          <w:rStyle w:val="Emphasis"/>
        </w:rPr>
        <w:t>inherent risks in a divided Congress</w:t>
      </w:r>
      <w:r w:rsidRPr="00A94510">
        <w:rPr>
          <w:rStyle w:val="StyleBoldUnderline"/>
        </w:rPr>
        <w:t xml:space="preserve"> </w:t>
      </w:r>
      <w:r w:rsidRPr="00F82E13">
        <w:rPr>
          <w:sz w:val="14"/>
        </w:rPr>
        <w:t xml:space="preserve">where lawmakers have grown increasingly wary of intelligence operations. An unusual political alliance of liberal Democrats and small-government conservatives has thwarted earlier efforts to expand spy agencies' reach into Americans' private lives. </w:t>
      </w:r>
      <w:r w:rsidRPr="00A94510">
        <w:rPr>
          <w:rStyle w:val="StyleBoldUnderline"/>
        </w:rPr>
        <w:t xml:space="preserve">Many </w:t>
      </w:r>
      <w:r w:rsidRPr="00F82E13">
        <w:rPr>
          <w:sz w:val="14"/>
        </w:rPr>
        <w:t xml:space="preserve">of those </w:t>
      </w:r>
      <w:r w:rsidRPr="00A94510">
        <w:rPr>
          <w:rStyle w:val="StyleBoldUnderline"/>
        </w:rPr>
        <w:t xml:space="preserve">lawmakers </w:t>
      </w:r>
      <w:r w:rsidRPr="00773FA2">
        <w:rPr>
          <w:rStyle w:val="Emphasis"/>
        </w:rPr>
        <w:t>remained undecided</w:t>
      </w:r>
      <w:r w:rsidRPr="00F82E13">
        <w:rPr>
          <w:sz w:val="14"/>
        </w:rPr>
        <w:t xml:space="preserve"> Wednesday, suggesting </w:t>
      </w:r>
      <w:r w:rsidRPr="00A94510">
        <w:rPr>
          <w:rStyle w:val="StyleBoldUnderline"/>
        </w:rPr>
        <w:t xml:space="preserve">the final vote could be </w:t>
      </w:r>
      <w:r w:rsidRPr="00773FA2">
        <w:rPr>
          <w:rStyle w:val="Emphasis"/>
        </w:rPr>
        <w:t xml:space="preserve">closer </w:t>
      </w:r>
      <w:r w:rsidRPr="00A94510">
        <w:rPr>
          <w:rStyle w:val="StyleBoldUnderline"/>
        </w:rPr>
        <w:t>than the White House would like.</w:t>
      </w:r>
      <w:r>
        <w:rPr>
          <w:rStyle w:val="StyleBoldUnderline"/>
        </w:rPr>
        <w:t xml:space="preserve"> </w:t>
      </w:r>
      <w:r w:rsidRPr="00F82E13">
        <w:rPr>
          <w:sz w:val="14"/>
        </w:rPr>
        <w:t>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Jaycox, a legislative analyst at the Electronic Frontier Foundation, said the addition of the words "such as" make the new language "too expansive" and would allow "for much broader orders than privacy advocates are envisioning." The American Civil Liberties Union said the new bill "leaves much to be desired." In the Democratic-controlled Senate, which is considering its own version of the bill, similar bipartisan objections have been raised. The top Republican on the Senate Intelligence Committee, Sen. Saxby Chambliss of Georgia, said he was concerned about the new version, and</w:t>
      </w:r>
      <w:r w:rsidRPr="00773FA2">
        <w:rPr>
          <w:rStyle w:val="StyleBoldUnderline"/>
        </w:rPr>
        <w:t xml:space="preserve"> Sen.</w:t>
      </w:r>
      <w:r w:rsidRPr="00F82E13">
        <w:rPr>
          <w:sz w:val="14"/>
        </w:rPr>
        <w:t xml:space="preserve"> Patrick J. </w:t>
      </w:r>
      <w:r w:rsidRPr="00773FA2">
        <w:rPr>
          <w:rStyle w:val="StyleBoldUnderline"/>
        </w:rPr>
        <w:t>Leahy</w:t>
      </w:r>
      <w:r w:rsidRPr="00F82E13">
        <w:rPr>
          <w:sz w:val="14"/>
        </w:rPr>
        <w:t xml:space="preserve"> (D-Vt.), </w:t>
      </w:r>
      <w:r w:rsidRPr="00773FA2">
        <w:rPr>
          <w:rStyle w:val="StyleBoldUnderline"/>
        </w:rPr>
        <w:t>chair</w:t>
      </w:r>
      <w:r w:rsidRPr="00F82E13">
        <w:rPr>
          <w:sz w:val="14"/>
        </w:rPr>
        <w:t xml:space="preserve">man </w:t>
      </w:r>
      <w:r w:rsidRPr="00773FA2">
        <w:rPr>
          <w:rStyle w:val="StyleBoldUnderline"/>
        </w:rPr>
        <w:t>of the Senate Judiciary Committee, said he would seek to restore certain provisions.</w:t>
      </w:r>
      <w:r w:rsidRPr="00F82E13">
        <w:rPr>
          <w:sz w:val="14"/>
        </w:rPr>
        <w:t xml:space="preserve"> </w:t>
      </w:r>
      <w:r w:rsidRPr="00773FA2">
        <w:rPr>
          <w:rStyle w:val="StyleBoldUnderline"/>
        </w:rPr>
        <w:t xml:space="preserve">Those familiar with the negotiations said the lawmakers </w:t>
      </w:r>
      <w:r w:rsidRPr="005D041E">
        <w:rPr>
          <w:rStyle w:val="Emphasis"/>
        </w:rPr>
        <w:t xml:space="preserve">won key concessions from the administration in return for the changes </w:t>
      </w:r>
      <w:r w:rsidRPr="00F82E13">
        <w:rPr>
          <w:sz w:val="14"/>
        </w:rPr>
        <w:t xml:space="preserve">— </w:t>
      </w:r>
      <w:r w:rsidRPr="00773FA2">
        <w:rPr>
          <w:rStyle w:val="StyleBoldUnderline"/>
        </w:rPr>
        <w:t>including the appointment of advocates who can review FISA court decisions</w:t>
      </w:r>
      <w:r w:rsidRPr="00F82E13">
        <w:rPr>
          <w:sz w:val="14"/>
        </w:rPr>
        <w:t xml:space="preserve">. </w:t>
      </w:r>
      <w:r w:rsidRPr="00773FA2">
        <w:rPr>
          <w:rStyle w:val="StyleBoldUnderline"/>
        </w:rPr>
        <w:t xml:space="preserve">The government would also be required to "promptly" destroy any material collected that was deemed irrelevant to an investigation </w:t>
      </w:r>
      <w:r w:rsidRPr="00F82E13">
        <w:rPr>
          <w:sz w:val="14"/>
        </w:rPr>
        <w:t>rather than be allowed to retain it indefinitely.</w:t>
      </w:r>
    </w:p>
    <w:p w:rsidR="00D95B3F" w:rsidRDefault="00D95B3F" w:rsidP="00BA0219">
      <w:pPr>
        <w:rPr>
          <w:sz w:val="16"/>
        </w:rPr>
      </w:pPr>
    </w:p>
    <w:p w:rsidR="00D95B3F" w:rsidRDefault="00D95B3F" w:rsidP="00D95B3F">
      <w:pPr>
        <w:pStyle w:val="Heading4"/>
      </w:pPr>
      <w:r>
        <w:t xml:space="preserve">restoring stronger provisions undermines fragile </w:t>
      </w:r>
      <w:r w:rsidR="00A131E9">
        <w:t xml:space="preserve">sweet spot </w:t>
      </w:r>
      <w:r>
        <w:t>compromise necessary for House support</w:t>
      </w:r>
    </w:p>
    <w:p w:rsidR="00D95B3F" w:rsidRPr="00CF69D4" w:rsidRDefault="00D95B3F" w:rsidP="00D95B3F">
      <w:pPr>
        <w:rPr>
          <w:rStyle w:val="StyleStyleBold12pt"/>
          <w:b w:val="0"/>
        </w:rPr>
      </w:pPr>
      <w:r>
        <w:rPr>
          <w:rStyle w:val="StyleStyleBold12pt"/>
        </w:rPr>
        <w:t xml:space="preserve">Nicks, 5/22  </w:t>
      </w:r>
    </w:p>
    <w:p w:rsidR="00D95B3F" w:rsidRPr="00CF69D4" w:rsidRDefault="00D95B3F" w:rsidP="00D95B3F">
      <w:pPr>
        <w:rPr>
          <w:sz w:val="16"/>
          <w:szCs w:val="16"/>
        </w:rPr>
      </w:pPr>
      <w:r w:rsidRPr="00CF69D4">
        <w:rPr>
          <w:sz w:val="16"/>
          <w:szCs w:val="16"/>
        </w:rPr>
        <w:t xml:space="preserve">Denver Nicks, Denver Nicks is a U.S. journalist and writer for Time, Nicks' work has appeared in The Nation, The Huffington Post, This Land, and The Daily Beast. He is the author of Private: Bradley Manning, WikiLeaks, and the Biggest Exposure of Official Secrets in American History (2012). Nicks holds a bachelor's degree in political science and international studies from Southern Methodist University and a master's from the Columbia University Graduate School of Journalism.[3], Time, 5/22/14, </w:t>
      </w:r>
      <w:hyperlink r:id="rId42" w:history="1">
        <w:r w:rsidRPr="00CF69D4">
          <w:rPr>
            <w:rStyle w:val="Hyperlink"/>
            <w:sz w:val="16"/>
            <w:szCs w:val="16"/>
          </w:rPr>
          <w:t>http://time.com/109444/nsa-leaks-snowden-usa-freedom-act/</w:t>
        </w:r>
      </w:hyperlink>
    </w:p>
    <w:p w:rsidR="00D95B3F" w:rsidRDefault="00D95B3F" w:rsidP="00D95B3F"/>
    <w:p w:rsidR="00D95B3F" w:rsidRDefault="00D95B3F" w:rsidP="00D95B3F">
      <w:r w:rsidRPr="003B2C90">
        <w:rPr>
          <w:sz w:val="16"/>
        </w:rPr>
        <w:t xml:space="preserve">Privacy groups unhappy with late changes pulled their support from the bill at the last minute </w:t>
      </w:r>
      <w:r w:rsidRPr="003B2C90">
        <w:rPr>
          <w:rStyle w:val="StyleBoldUnderline"/>
        </w:rPr>
        <w:t>The House passed legislation</w:t>
      </w:r>
      <w:r w:rsidRPr="003B2C90">
        <w:rPr>
          <w:sz w:val="16"/>
        </w:rPr>
        <w:t xml:space="preserve"> Thursday </w:t>
      </w:r>
      <w:r w:rsidRPr="003B2C90">
        <w:rPr>
          <w:rStyle w:val="StyleBoldUnderline"/>
        </w:rPr>
        <w:t>to curtail the N</w:t>
      </w:r>
      <w:r w:rsidRPr="003B2C90">
        <w:rPr>
          <w:sz w:val="16"/>
        </w:rPr>
        <w:t xml:space="preserve">ational </w:t>
      </w:r>
      <w:r w:rsidRPr="003B2C90">
        <w:rPr>
          <w:rStyle w:val="StyleBoldUnderline"/>
        </w:rPr>
        <w:t>S</w:t>
      </w:r>
      <w:r w:rsidRPr="003B2C90">
        <w:rPr>
          <w:sz w:val="16"/>
        </w:rPr>
        <w:t xml:space="preserve">ecurity </w:t>
      </w:r>
      <w:r w:rsidRPr="003B2C90">
        <w:rPr>
          <w:rStyle w:val="StyleBoldUnderline"/>
        </w:rPr>
        <w:t>A</w:t>
      </w:r>
      <w:r w:rsidRPr="003B2C90">
        <w:rPr>
          <w:sz w:val="16"/>
        </w:rPr>
        <w:t xml:space="preserve">gency’s collection of Americans’ phone records, </w:t>
      </w:r>
      <w:r w:rsidRPr="003B2C90">
        <w:rPr>
          <w:rStyle w:val="StyleBoldUnderline"/>
        </w:rPr>
        <w:t>but the compromise bill left civil liberties groups</w:t>
      </w:r>
      <w:r w:rsidRPr="003B2C90">
        <w:rPr>
          <w:sz w:val="16"/>
        </w:rPr>
        <w:t xml:space="preserve"> and privacy advocates unhappy and </w:t>
      </w:r>
      <w:r w:rsidRPr="003B2C90">
        <w:rPr>
          <w:rStyle w:val="StyleBoldUnderline"/>
        </w:rPr>
        <w:t>vowing to fight for stronger reforms in the Senate.</w:t>
      </w:r>
      <w:r>
        <w:rPr>
          <w:rStyle w:val="StyleBoldUnderline"/>
        </w:rPr>
        <w:t xml:space="preserve"> </w:t>
      </w:r>
      <w:r w:rsidRPr="003B2C90">
        <w:rPr>
          <w:sz w:val="16"/>
        </w:rPr>
        <w:t xml:space="preserve">The vote came a year after former NSA contractor Edward Snowden set off a global debate about American surveillance practices by leaking a trove of documents detailing them. Privacy groups pulled their support for the bill before it came to a vote, but it still passed 303-120. “The House is the beginning of the conversation,” said Mark Jaycox, a legislative analyst with the Electronic Frontier Foundation. “The House wanted to pass something quickly and as a result really watered it down. Now we’re at the Senate where we’ll have to present a stronger bill and where hopefully a stronger bill will move.” In the days before the USA FREEDOM Act passed the House, support for the bill among the civil liberties groups and tech companies that once championed it all but vanished. Groups that had been lobbying hard on behalf of the bill for months, like EFF, The Center for Democracy and Technology, and the Reform Government Surveillance Coalition, a consortium on tech giants including Facebook and Google, all </w:t>
      </w:r>
      <w:r w:rsidRPr="003B2C90">
        <w:rPr>
          <w:sz w:val="16"/>
        </w:rPr>
        <w:lastRenderedPageBreak/>
        <w:t xml:space="preserve">yanked their endorsements at the 11th hour. Reform advocates were steamed about tweaks made in committee that they felt unacceptably broadened the scope of who and what the NSA can monitor, and also by the elimination of a measure that would have created a privacy advocate on the secretive court that oversees the NSA. “What happened was the bill changed at the last minute,” said Harley Geiger, senior counsel with the Center for Democracy and Technology. “It changed at the last stop before going to the house floor.” Lawmakers who supported the measure took turns Thursday emphasizing that </w:t>
      </w:r>
      <w:r w:rsidRPr="003B2C90">
        <w:rPr>
          <w:rStyle w:val="StyleBoldUnderline"/>
        </w:rPr>
        <w:t>it would end the “bulk collection” of Americans’ communications.</w:t>
      </w:r>
      <w:r w:rsidRPr="003B2C90">
        <w:rPr>
          <w:sz w:val="16"/>
        </w:rPr>
        <w:t xml:space="preserve"> Rep. Mike Rogers (R-Mich.), who chairs </w:t>
      </w:r>
      <w:r w:rsidRPr="003B2C90">
        <w:rPr>
          <w:rStyle w:val="StyleBoldUnderline"/>
        </w:rPr>
        <w:t xml:space="preserve">the House committee that deals with intelligence matters, called it a </w:t>
      </w:r>
      <w:r w:rsidRPr="003B2C90">
        <w:rPr>
          <w:rStyle w:val="Emphasis"/>
        </w:rPr>
        <w:t>“sweet spot” compromise</w:t>
      </w:r>
      <w:r w:rsidRPr="003B2C90">
        <w:rPr>
          <w:rStyle w:val="StyleBoldUnderline"/>
        </w:rPr>
        <w:t xml:space="preserve"> with </w:t>
      </w:r>
      <w:r w:rsidRPr="003B2C90">
        <w:rPr>
          <w:rStyle w:val="Emphasis"/>
        </w:rPr>
        <w:t>“strong bipartisan” support</w:t>
      </w:r>
      <w:r w:rsidRPr="003B2C90">
        <w:rPr>
          <w:rStyle w:val="StyleBoldUnderline"/>
        </w:rPr>
        <w:t>. Rep</w:t>
      </w:r>
      <w:r w:rsidRPr="003B2C90">
        <w:rPr>
          <w:sz w:val="16"/>
        </w:rPr>
        <w:t xml:space="preserve">. Jim Sensenbrenner (R-Wis.) said the bill had its shortcomings but was a step in the right direction. “Let me be clear, I wish this bill did more,” he said. “To my colleagues who lament changes, I agree with you. To privacy groups who are upset about lost provisions, I share your disappointment. The </w:t>
      </w:r>
      <w:r w:rsidRPr="003B2C90">
        <w:rPr>
          <w:rStyle w:val="Emphasis"/>
        </w:rPr>
        <w:t>negotiations for this bill were intense, and we had to make compromises</w:t>
      </w:r>
      <w:r w:rsidRPr="003B2C90">
        <w:rPr>
          <w:rStyle w:val="StyleBoldUnderline"/>
        </w:rPr>
        <w:t>, but this bill still deserves support.”</w:t>
      </w:r>
      <w:r>
        <w:rPr>
          <w:rStyle w:val="StyleBoldUnderline"/>
        </w:rPr>
        <w:t xml:space="preserve"> </w:t>
      </w:r>
      <w:r w:rsidRPr="003B2C90">
        <w:rPr>
          <w:sz w:val="16"/>
        </w:rPr>
        <w:t xml:space="preserve">But advocates said the changes left too much open to interpretation and that courts could eventually gut many of the reforms. “What they’re not doing is defining ‘bulk collection,’” Geiger said. Amendments to the bill were not allowed as it went from the Rules Committee to a floor vote Thursday. “All the House of Representatives got was an up or down vote on ambiguous reform on an issue that cause a bona fide international scandal,” Geiger said. </w:t>
      </w:r>
      <w:r w:rsidRPr="003B2C90">
        <w:rPr>
          <w:rStyle w:val="StyleBoldUnderline"/>
        </w:rPr>
        <w:t>The bill will now go to the Senate</w:t>
      </w:r>
      <w:r w:rsidRPr="003B2C90">
        <w:rPr>
          <w:sz w:val="16"/>
        </w:rPr>
        <w:t xml:space="preserve">, where it will be shepherded by one of its original proponents, Senate Judiciary Chairman Patrick Leahy (D-Vt.). “Today’s action in the House continues the bipartisan effort to restore Americans’ civil liberties,” Leahy said in a statement after the bill passed. “But I was disappointed that the legislation passed today does not include some of the meaningful reforms contained in the original USA FREEDOM Act. I will continue to push for these important reforms when the Senate Judiciary Committee considers the USA FREEDOM Act next month.” </w:t>
      </w:r>
      <w:r w:rsidRPr="003B2C90">
        <w:rPr>
          <w:rStyle w:val="StyleBoldUnderline"/>
        </w:rPr>
        <w:t xml:space="preserve">Whether or not Leahy and his allies will be successful in reinserting some of the reforms </w:t>
      </w:r>
      <w:r w:rsidRPr="00D95B3F">
        <w:rPr>
          <w:rStyle w:val="StyleBoldUnderline"/>
        </w:rPr>
        <w:t>that originally won civil libertarian support</w:t>
      </w:r>
      <w:r w:rsidRPr="003B2C90">
        <w:rPr>
          <w:sz w:val="16"/>
        </w:rPr>
        <w:t xml:space="preserve"> for the USA FREEDOM Act </w:t>
      </w:r>
      <w:r w:rsidRPr="003B2C90">
        <w:rPr>
          <w:rStyle w:val="Emphasis"/>
        </w:rPr>
        <w:t>remains to be seen</w:t>
      </w:r>
      <w:r w:rsidRPr="003B2C90">
        <w:rPr>
          <w:rStyle w:val="StyleBoldUnderline"/>
        </w:rPr>
        <w:t>. The Senate has a stronger cohort of establishment Republicans than the House and fewer Tea Party conservatives whose small-government ethos clashes with the notion of expansive domestic surveillance</w:t>
      </w:r>
      <w:r w:rsidRPr="003B2C90">
        <w:rPr>
          <w:sz w:val="16"/>
        </w:rPr>
        <w:t xml:space="preserve">. </w:t>
      </w:r>
      <w:r w:rsidRPr="00A131E9">
        <w:t>On the other hand, the measure will have a powerful ally in Leahy.</w:t>
      </w:r>
    </w:p>
    <w:p w:rsidR="00CA5545" w:rsidRDefault="00CA5545" w:rsidP="00D95B3F"/>
    <w:p w:rsidR="00CA5545" w:rsidRPr="00AA7740" w:rsidRDefault="00CA5545" w:rsidP="00CA5545">
      <w:pPr>
        <w:pStyle w:val="Heading4"/>
      </w:pPr>
      <w:r>
        <w:t>Despite weaknesses, House bill is sufficient–  a stronger Senate bill only dooms passage – has zero chance of approval vote in House</w:t>
      </w:r>
    </w:p>
    <w:p w:rsidR="00CA5545" w:rsidRPr="00736B29" w:rsidRDefault="00CA5545" w:rsidP="00CA5545">
      <w:pPr>
        <w:rPr>
          <w:rStyle w:val="StyleStyleBold12pt"/>
        </w:rPr>
      </w:pPr>
      <w:r>
        <w:rPr>
          <w:rStyle w:val="StyleStyleBold12pt"/>
        </w:rPr>
        <w:t>Peterson, 5/22</w:t>
      </w:r>
    </w:p>
    <w:p w:rsidR="00CA5545" w:rsidRDefault="00CA5545" w:rsidP="00CA5545">
      <w:r>
        <w:t>Andrea Peterson covers technology policy for The Washington Post, with an emphasis on cybersecurity, consumer privacy, transparency, surveillance and open government, Washington Post, 5/22/14, http://www.washingtonpost.com/blogs/the-switch/wp/2014/05/22/nsa-reform-bill-passes-house-despite-loss-of-support-from-privacy-advocates/</w:t>
      </w:r>
    </w:p>
    <w:p w:rsidR="00CA5545" w:rsidRDefault="00CA5545" w:rsidP="00CA5545">
      <w:pPr>
        <w:rPr>
          <w:rStyle w:val="StyleBoldUnderline"/>
        </w:rPr>
      </w:pPr>
      <w:r w:rsidRPr="00881C32">
        <w:rPr>
          <w:rStyle w:val="StyleBoldUnderline"/>
        </w:rPr>
        <w:t>The House passed a bill</w:t>
      </w:r>
      <w:r w:rsidRPr="00AA7740">
        <w:rPr>
          <w:sz w:val="14"/>
        </w:rPr>
        <w:t xml:space="preserve"> Thursday </w:t>
      </w:r>
      <w:r w:rsidRPr="00881C32">
        <w:rPr>
          <w:rStyle w:val="StyleBoldUnderline"/>
        </w:rPr>
        <w:t>aimed at reforming</w:t>
      </w:r>
      <w:r w:rsidRPr="00AA7740">
        <w:rPr>
          <w:sz w:val="14"/>
        </w:rPr>
        <w:t xml:space="preserve"> the </w:t>
      </w:r>
      <w:r w:rsidRPr="00881C32">
        <w:rPr>
          <w:rStyle w:val="StyleBoldUnderline"/>
        </w:rPr>
        <w:t>N</w:t>
      </w:r>
      <w:r w:rsidRPr="00AA7740">
        <w:rPr>
          <w:sz w:val="14"/>
        </w:rPr>
        <w:t xml:space="preserve">ational </w:t>
      </w:r>
      <w:r w:rsidRPr="00881C32">
        <w:rPr>
          <w:rStyle w:val="StyleBoldUnderline"/>
        </w:rPr>
        <w:t>S</w:t>
      </w:r>
      <w:r w:rsidRPr="00AA7740">
        <w:rPr>
          <w:sz w:val="14"/>
        </w:rPr>
        <w:t xml:space="preserve">ecurity </w:t>
      </w:r>
      <w:r w:rsidRPr="00881C32">
        <w:rPr>
          <w:rStyle w:val="StyleBoldUnderline"/>
        </w:rPr>
        <w:t>A</w:t>
      </w:r>
      <w:r w:rsidRPr="00AA7740">
        <w:rPr>
          <w:sz w:val="14"/>
        </w:rPr>
        <w:t xml:space="preserve">gency's </w:t>
      </w:r>
      <w:r w:rsidRPr="00881C32">
        <w:rPr>
          <w:rStyle w:val="StyleBoldUnderline"/>
        </w:rPr>
        <w:t>bulk collection</w:t>
      </w:r>
      <w:r w:rsidRPr="00AA7740">
        <w:rPr>
          <w:sz w:val="14"/>
        </w:rPr>
        <w:t xml:space="preserve"> of phone records, a policy that came to light due to documents leaked by former NSA contractor Edward Snowden. </w:t>
      </w:r>
      <w:r w:rsidRPr="00881C32">
        <w:rPr>
          <w:rStyle w:val="StyleBoldUnderline"/>
        </w:rPr>
        <w:t>The bill</w:t>
      </w:r>
      <w:r w:rsidRPr="00AA7740">
        <w:rPr>
          <w:sz w:val="14"/>
        </w:rPr>
        <w:t xml:space="preserve">, known as the USA Freedom Act, </w:t>
      </w:r>
      <w:r w:rsidRPr="00881C32">
        <w:rPr>
          <w:rStyle w:val="StyleBoldUnderline"/>
        </w:rPr>
        <w:t>would shift responsibility for retaining telephonic metadata from the government to telephone companies. Providers</w:t>
      </w:r>
      <w:r w:rsidRPr="00AA7740">
        <w:rPr>
          <w:sz w:val="14"/>
        </w:rPr>
        <w:t xml:space="preserve"> like AT&amp;T and Verizon </w:t>
      </w:r>
      <w:r w:rsidRPr="00881C32">
        <w:rPr>
          <w:rStyle w:val="StyleBoldUnderline"/>
        </w:rPr>
        <w:t>would be required to</w:t>
      </w:r>
      <w:r w:rsidRPr="00AA7740">
        <w:rPr>
          <w:sz w:val="14"/>
        </w:rPr>
        <w:t xml:space="preserve"> maintain the records and </w:t>
      </w:r>
      <w:r w:rsidRPr="00881C32">
        <w:rPr>
          <w:rStyle w:val="StyleBoldUnderline"/>
        </w:rPr>
        <w:t>let the NSA search them in terrorism investigations when the agency obtains a judicial order</w:t>
      </w:r>
      <w:r w:rsidRPr="00AA7740">
        <w:rPr>
          <w:sz w:val="14"/>
        </w:rPr>
        <w:t xml:space="preserve"> or in certain emergency situations. The bill passed on an 303 to 121 vote. But privacy advocates, technology companies and lawmakers warned that the version of the bill passed by the House was watered down to the point where they could no longer support it. "This is not the bill that was reported out of the judiciary bill unanimously," said Rep. Zoe Lofgren (D-Calif.), a member of the House Judiciary Committee who was a co-sponsor of the initial version of the bill. "The result is a bill that will actually not end bulk collection, regrettably." Lofgren said she was particularly concerned about the bill's definition of "selector terms," which are the terms that would be used by the NSA to define the scope of their data request to the phone companies. The initial version of the bill included a more narrow definition, but some privacy advocates fear the definition in the Freedom Act passed Thursday could be used to collect broad swaths of information. "If we leave any ambiguity at all, we have learned that the intelligence community will drive a truck through that ambiguity," she said. Others, including Rep. Mike Honda (D-Calif.) and Rep. Rush Holt (D-N.J.) also expressed their concern with the legislation. Holt specifically attacked the bill for using a "weak and inferior standard that does not meet probable cause" as the benchmark for judicial orders to search phone records. On Wednesday, </w:t>
      </w:r>
      <w:r w:rsidRPr="00881C32">
        <w:rPr>
          <w:rStyle w:val="StyleBoldUnderline"/>
        </w:rPr>
        <w:t>the White House endorsed the bill. "The bill ensures our intelligence and law enforcement professionals have the authorities they need to protect the Nation, while further ensuring that individuals’ privacy is appropriately protected</w:t>
      </w:r>
      <w:r w:rsidRPr="00AA7740">
        <w:rPr>
          <w:sz w:val="14"/>
        </w:rPr>
        <w:t xml:space="preserve"> when these authorities are employed," an official statement of policy read. "Among other provisions, </w:t>
      </w:r>
      <w:r w:rsidRPr="00881C32">
        <w:rPr>
          <w:rStyle w:val="StyleBoldUnderline"/>
        </w:rPr>
        <w:t>the bill prohibits bulk collection</w:t>
      </w:r>
      <w:r w:rsidRPr="00AA7740">
        <w:rPr>
          <w:sz w:val="14"/>
        </w:rPr>
        <w:t xml:space="preserve"> through the use of Section 215, FISA pen registers, and National Security Letters." Rep. Jim Sensenbrenner (R-Wis.) was the primary sponsor of the bill and the author of the Patriot Act, legislation passed shortly after the Sept. 11, 2001, terrorist attacks. Section 215 of the Patriot Act was used as the legal basis of the NSA's phone records collection program. In a floor speech before the vote, Sensenbrenner said that the government misapplied that earlier legislation through a feat of "legal gymnastics." "I don't blame people for losing trust in their government because the government betrayed their trust," he said. Sensenbrenner urged his fellow members to support the bill, although he said wished the version of the bill voted on Thursday "did more." </w:t>
      </w:r>
      <w:r w:rsidRPr="00881C32">
        <w:rPr>
          <w:rStyle w:val="StyleBoldUnderline"/>
        </w:rPr>
        <w:t>"Don't let the perfect become the enemy of the good</w:t>
      </w:r>
      <w:r w:rsidRPr="00AA7740">
        <w:rPr>
          <w:sz w:val="14"/>
        </w:rPr>
        <w:t xml:space="preserve">," he said. Others were more enthusiastic in their support. </w:t>
      </w:r>
      <w:r w:rsidRPr="00AA7740">
        <w:rPr>
          <w:sz w:val="14"/>
        </w:rPr>
        <w:lastRenderedPageBreak/>
        <w:t>"</w:t>
      </w:r>
      <w:r w:rsidRPr="00881C32">
        <w:rPr>
          <w:rStyle w:val="StyleBoldUnderline"/>
        </w:rPr>
        <w:t xml:space="preserve">This is a </w:t>
      </w:r>
      <w:r w:rsidRPr="002E7375">
        <w:rPr>
          <w:rStyle w:val="Emphasis"/>
        </w:rPr>
        <w:t>carefully crafted, bipartisan bill,</w:t>
      </w:r>
      <w:r w:rsidRPr="00881C32">
        <w:rPr>
          <w:rStyle w:val="StyleBoldUnderline"/>
        </w:rPr>
        <w:t>"</w:t>
      </w:r>
      <w:r w:rsidRPr="00AA7740">
        <w:rPr>
          <w:sz w:val="14"/>
        </w:rPr>
        <w:t xml:space="preserve"> Judiciary Committee Chair Bob Goodlatte (R-Va.) said, adding that </w:t>
      </w:r>
      <w:r w:rsidRPr="00881C32">
        <w:rPr>
          <w:rStyle w:val="StyleBoldUnderline"/>
        </w:rPr>
        <w:t>the bill</w:t>
      </w:r>
      <w:r w:rsidRPr="00AA7740">
        <w:rPr>
          <w:sz w:val="14"/>
        </w:rPr>
        <w:t xml:space="preserve"> "once again </w:t>
      </w:r>
      <w:r w:rsidRPr="00881C32">
        <w:rPr>
          <w:rStyle w:val="StyleBoldUnderline"/>
        </w:rPr>
        <w:t>proves that American liberty and security are not mutually exclusive."</w:t>
      </w:r>
      <w:r>
        <w:rPr>
          <w:rStyle w:val="StyleBoldUnderline"/>
        </w:rPr>
        <w:t xml:space="preserve"> </w:t>
      </w:r>
      <w:r w:rsidRPr="00AA7740">
        <w:rPr>
          <w:sz w:val="14"/>
        </w:rPr>
        <w:t xml:space="preserve">Rep. John Conyers (D-Mich.), the ranking Democrat on the House Judiciary Committee, tried to assuage </w:t>
      </w:r>
      <w:r w:rsidRPr="00881C32">
        <w:rPr>
          <w:rStyle w:val="StyleBoldUnderline"/>
        </w:rPr>
        <w:t>concerns about the selector term</w:t>
      </w:r>
      <w:r w:rsidRPr="00AA7740">
        <w:rPr>
          <w:sz w:val="14"/>
        </w:rPr>
        <w:t>, calling them "</w:t>
      </w:r>
      <w:r w:rsidRPr="002E7375">
        <w:rPr>
          <w:rStyle w:val="Emphasis"/>
        </w:rPr>
        <w:t>largely theoretical</w:t>
      </w:r>
      <w:r w:rsidRPr="00881C32">
        <w:rPr>
          <w:rStyle w:val="StyleBoldUnderline"/>
        </w:rPr>
        <w:t>."</w:t>
      </w:r>
      <w:r>
        <w:rPr>
          <w:rStyle w:val="StyleBoldUnderline"/>
        </w:rPr>
        <w:t xml:space="preserve"> </w:t>
      </w:r>
      <w:r w:rsidRPr="00881C32">
        <w:rPr>
          <w:rStyle w:val="StyleBoldUnderline"/>
        </w:rPr>
        <w:t>"We stand poised to end domestic bulk collection across the board</w:t>
      </w:r>
      <w:r w:rsidRPr="00AA7740">
        <w:rPr>
          <w:sz w:val="14"/>
        </w:rPr>
        <w:t xml:space="preserve">," Conyers said while endorsing the bill before the vote. </w:t>
      </w:r>
      <w:r w:rsidRPr="00881C32">
        <w:rPr>
          <w:rStyle w:val="StyleBoldUnderline"/>
        </w:rPr>
        <w:t xml:space="preserve">While </w:t>
      </w:r>
      <w:r w:rsidRPr="00AA7740">
        <w:rPr>
          <w:sz w:val="14"/>
        </w:rPr>
        <w:t xml:space="preserve">Conyers admitted that </w:t>
      </w:r>
      <w:r w:rsidRPr="00881C32">
        <w:rPr>
          <w:rStyle w:val="StyleBoldUnderline"/>
        </w:rPr>
        <w:t xml:space="preserve">the bill was "imperfect" he called it "a </w:t>
      </w:r>
      <w:r w:rsidRPr="00881C32">
        <w:rPr>
          <w:rStyle w:val="Emphasis"/>
        </w:rPr>
        <w:t xml:space="preserve">significant improvement </w:t>
      </w:r>
      <w:r w:rsidRPr="00881C32">
        <w:rPr>
          <w:rStyle w:val="StyleBoldUnderline"/>
        </w:rPr>
        <w:t>over the status quo."</w:t>
      </w:r>
      <w:r>
        <w:rPr>
          <w:rStyle w:val="StyleBoldUnderline"/>
        </w:rPr>
        <w:t xml:space="preserve"> </w:t>
      </w:r>
      <w:r w:rsidRPr="00AA7740">
        <w:rPr>
          <w:sz w:val="14"/>
        </w:rPr>
        <w:t xml:space="preserve">But in a blog post, Kevin Bankston the policy director at the New America Foundation's Open Technology Institute identified a number of areas where he says the bill had been weakened, including limiting transparency reporting provisions for tech companies affected by government data requests and the selector term issue decried by Lofgren. In a statement to The Washington Post after the bill's passage, </w:t>
      </w:r>
      <w:r w:rsidRPr="00881C32">
        <w:rPr>
          <w:rStyle w:val="StyleBoldUnderline"/>
        </w:rPr>
        <w:t>Bankston said it was "still better than the Intelligence committee's competing bill, or no bill at all,</w:t>
      </w:r>
      <w:r w:rsidRPr="00AA7740">
        <w:rPr>
          <w:sz w:val="14"/>
        </w:rPr>
        <w:t xml:space="preserve">" but that privacy advocates would have to work hard in the Senate to reverse the changes that weakened the bill. Julian </w:t>
      </w:r>
      <w:r w:rsidRPr="00881C32">
        <w:rPr>
          <w:rStyle w:val="StyleBoldUnderline"/>
        </w:rPr>
        <w:t>Sanchez, a scholar at the Cato Institute</w:t>
      </w:r>
      <w:r w:rsidRPr="00AA7740">
        <w:rPr>
          <w:sz w:val="14"/>
        </w:rPr>
        <w:t xml:space="preserve"> working on these issues, </w:t>
      </w:r>
      <w:r w:rsidRPr="00881C32">
        <w:rPr>
          <w:rStyle w:val="StyleBoldUnderline"/>
        </w:rPr>
        <w:t>says</w:t>
      </w:r>
      <w:r w:rsidRPr="00AA7740">
        <w:rPr>
          <w:sz w:val="14"/>
        </w:rPr>
        <w:t xml:space="preserve"> a lot will turn on how the secret Foreign Intelligence Surveillance Court interprets phrases like “specific selection term.” "Unfortunately </w:t>
      </w:r>
      <w:r w:rsidRPr="00881C32">
        <w:rPr>
          <w:rStyle w:val="Emphasis"/>
        </w:rPr>
        <w:t>nobody has much expectation that anything better is coming to the floor anytime soon</w:t>
      </w:r>
      <w:r w:rsidRPr="00881C32">
        <w:rPr>
          <w:rStyle w:val="StyleBoldUnderline"/>
        </w:rPr>
        <w:t>—and even the New Coke version of this bill is better than nothing, and certainly better than the House Intelligence bill."</w:t>
      </w:r>
    </w:p>
    <w:p w:rsidR="00CA5545" w:rsidRPr="003B2C90" w:rsidRDefault="00CA5545" w:rsidP="00D95B3F">
      <w:pPr>
        <w:rPr>
          <w:sz w:val="16"/>
        </w:rPr>
      </w:pPr>
    </w:p>
    <w:p w:rsidR="004B0571" w:rsidRDefault="004B0571" w:rsidP="00D95B3F"/>
    <w:p w:rsidR="004B0571" w:rsidRDefault="004B0571" w:rsidP="004B0571">
      <w:pPr>
        <w:pStyle w:val="Heading4"/>
      </w:pPr>
      <w:r>
        <w:t>Senate amendments doom bill in house - Boehner won’t allow a more strict bill to pass</w:t>
      </w:r>
    </w:p>
    <w:p w:rsidR="004B0571" w:rsidRPr="00F82E13" w:rsidRDefault="004B0571" w:rsidP="004B0571">
      <w:pPr>
        <w:rPr>
          <w:rStyle w:val="StyleStyleBold12pt"/>
        </w:rPr>
      </w:pPr>
      <w:r w:rsidRPr="00F82E13">
        <w:rPr>
          <w:rStyle w:val="StyleStyleBold12pt"/>
        </w:rPr>
        <w:t>Sasso, 14</w:t>
      </w:r>
    </w:p>
    <w:p w:rsidR="004B0571" w:rsidRDefault="004B0571" w:rsidP="004B0571">
      <w:r>
        <w:t xml:space="preserve">Brendan </w:t>
      </w:r>
      <w:r w:rsidRPr="00114071">
        <w:t>Sasso, 3/26/14,</w:t>
      </w:r>
      <w:r>
        <w:t xml:space="preserve"> Boehner Supports End to NSA Mass Surveillance, www.nationaljournal.com/tech/boehner-supports-end-to-nsa-mass-surveillance-20140326</w:t>
      </w:r>
    </w:p>
    <w:p w:rsidR="004B0571" w:rsidRDefault="004B0571" w:rsidP="004B0571"/>
    <w:p w:rsidR="004B0571" w:rsidRDefault="004B0571" w:rsidP="004B0571">
      <w:r w:rsidRPr="0078315E">
        <w:rPr>
          <w:rStyle w:val="StyleBoldUnderline"/>
          <w:highlight w:val="cyan"/>
        </w:rPr>
        <w:t>Beohner is supporting a bill introduced</w:t>
      </w:r>
      <w:r w:rsidRPr="00794ED5">
        <w:rPr>
          <w:sz w:val="16"/>
        </w:rPr>
        <w:t xml:space="preserve"> Wednesday by Reps. Mike </w:t>
      </w:r>
      <w:r w:rsidRPr="0078315E">
        <w:rPr>
          <w:rStyle w:val="StyleBoldUnderline"/>
          <w:highlight w:val="cyan"/>
        </w:rPr>
        <w:t>Rogers</w:t>
      </w:r>
      <w:r w:rsidRPr="00794ED5">
        <w:rPr>
          <w:sz w:val="16"/>
        </w:rPr>
        <w:t xml:space="preserve">, the chairman of the House Intelligence Committee, and Dutch Ruppersberger, the panel's top Democrat. </w:t>
      </w:r>
      <w:r w:rsidRPr="00F82E13">
        <w:rPr>
          <w:rStyle w:val="StyleBoldUnderline"/>
          <w:highlight w:val="cyan"/>
        </w:rPr>
        <w:t>The lawmakers are fierce defenders of the NSA, and</w:t>
      </w:r>
      <w:r w:rsidRPr="00794ED5">
        <w:rPr>
          <w:rStyle w:val="StyleBoldUnderline"/>
        </w:rPr>
        <w:t xml:space="preserve"> their bill now </w:t>
      </w:r>
      <w:r w:rsidRPr="00F82E13">
        <w:rPr>
          <w:rStyle w:val="StyleBoldUnderline"/>
          <w:highlight w:val="cyan"/>
        </w:rPr>
        <w:t>represents</w:t>
      </w:r>
      <w:r w:rsidRPr="00794ED5">
        <w:rPr>
          <w:rStyle w:val="StyleBoldUnderline"/>
        </w:rPr>
        <w:t xml:space="preserve"> the </w:t>
      </w:r>
      <w:r w:rsidRPr="00F82E13">
        <w:rPr>
          <w:rStyle w:val="StyleBoldUnderline"/>
          <w:highlight w:val="cyan"/>
        </w:rPr>
        <w:t>more moderate</w:t>
      </w:r>
      <w:r w:rsidRPr="00794ED5">
        <w:rPr>
          <w:rStyle w:val="StyleBoldUnderline"/>
        </w:rPr>
        <w:t xml:space="preserve"> legislative </w:t>
      </w:r>
      <w:r w:rsidRPr="00F82E13">
        <w:rPr>
          <w:rStyle w:val="StyleBoldUnderline"/>
          <w:highlight w:val="cyan"/>
        </w:rPr>
        <w:t>approach for reforming</w:t>
      </w:r>
      <w:r w:rsidRPr="00794ED5">
        <w:rPr>
          <w:rStyle w:val="StyleBoldUnderline"/>
        </w:rPr>
        <w:t xml:space="preserve"> the </w:t>
      </w:r>
      <w:r w:rsidRPr="00F82E13">
        <w:rPr>
          <w:rStyle w:val="StyleBoldUnderline"/>
          <w:highlight w:val="cyan"/>
        </w:rPr>
        <w:t>NSA</w:t>
      </w:r>
      <w:r w:rsidRPr="00794ED5">
        <w:rPr>
          <w:rStyle w:val="StyleBoldUnderline"/>
        </w:rPr>
        <w:t xml:space="preserve">. </w:t>
      </w:r>
      <w:r w:rsidRPr="00794ED5">
        <w:rPr>
          <w:sz w:val="16"/>
        </w:rPr>
        <w:t xml:space="preserve">Under their legislation, the vast database of phone records would stay in the hands of the phone companies. The NSA could force the phone companies to turn over particular records, and the Foreign Intelligence Surveillance Court would review the NSA orders after the fact. The legislation is expected to be similar to a proposal that President Obama will outline later this week. Senate Judiciary Committee Chairman Patrick </w:t>
      </w:r>
      <w:r w:rsidRPr="0078315E">
        <w:rPr>
          <w:rStyle w:val="StyleBoldUnderline"/>
          <w:highlight w:val="cyan"/>
        </w:rPr>
        <w:t>Leahy and</w:t>
      </w:r>
      <w:r w:rsidRPr="00794ED5">
        <w:rPr>
          <w:sz w:val="16"/>
        </w:rPr>
        <w:t xml:space="preserve"> Rep. Jim </w:t>
      </w:r>
      <w:r w:rsidRPr="0078315E">
        <w:rPr>
          <w:rStyle w:val="StyleBoldUnderline"/>
          <w:highlight w:val="cyan"/>
        </w:rPr>
        <w:t>Sensenbrenner are</w:t>
      </w:r>
      <w:r w:rsidRPr="00794ED5">
        <w:rPr>
          <w:rStyle w:val="StyleBoldUnderline"/>
        </w:rPr>
        <w:t xml:space="preserve"> still </w:t>
      </w:r>
      <w:r w:rsidRPr="0078315E">
        <w:rPr>
          <w:rStyle w:val="StyleBoldUnderline"/>
          <w:highlight w:val="cyan"/>
        </w:rPr>
        <w:t>pushing a more aggressive bill to rein</w:t>
      </w:r>
      <w:r w:rsidRPr="00794ED5">
        <w:rPr>
          <w:rStyle w:val="StyleBoldUnderline"/>
        </w:rPr>
        <w:t xml:space="preserve"> </w:t>
      </w:r>
      <w:r w:rsidRPr="0078315E">
        <w:rPr>
          <w:rStyle w:val="StyleBoldUnderline"/>
          <w:highlight w:val="cyan"/>
        </w:rPr>
        <w:t>in the NSA</w:t>
      </w:r>
      <w:r w:rsidRPr="00794ED5">
        <w:rPr>
          <w:rStyle w:val="StyleBoldUnderline"/>
        </w:rPr>
        <w:t>'s power</w:t>
      </w:r>
      <w:r w:rsidRPr="00794ED5">
        <w:rPr>
          <w:sz w:val="16"/>
        </w:rPr>
        <w:t xml:space="preserve">. Their bill, the USA Freedom Act, would raise the standard that the NSA would need to meet to access the phone data and curb other programs, such as Internet surveillance of people in other countries. </w:t>
      </w:r>
      <w:r w:rsidRPr="00F82E13">
        <w:rPr>
          <w:rStyle w:val="StyleBoldUnderline"/>
          <w:highlight w:val="cyan"/>
        </w:rPr>
        <w:t xml:space="preserve">Boehner appeared to be </w:t>
      </w:r>
      <w:r w:rsidRPr="00F82E13">
        <w:rPr>
          <w:rStyle w:val="Emphasis"/>
          <w:highlight w:val="cyan"/>
        </w:rPr>
        <w:t>skeptical of any proposals that would be more aggressive</w:t>
      </w:r>
      <w:r w:rsidRPr="00F82E13">
        <w:rPr>
          <w:rStyle w:val="StyleBoldUnderline"/>
          <w:highlight w:val="cyan"/>
        </w:rPr>
        <w:t xml:space="preserve"> in expanding priv</w:t>
      </w:r>
      <w:r w:rsidRPr="0078315E">
        <w:rPr>
          <w:rStyle w:val="StyleBoldUnderline"/>
          <w:highlight w:val="cyan"/>
        </w:rPr>
        <w:t>acy</w:t>
      </w:r>
      <w:r w:rsidRPr="00794ED5">
        <w:rPr>
          <w:rStyle w:val="StyleBoldUnderline"/>
        </w:rPr>
        <w:t xml:space="preserve"> </w:t>
      </w:r>
      <w:r w:rsidRPr="00F82E13">
        <w:rPr>
          <w:rStyle w:val="StyleBoldUnderline"/>
        </w:rPr>
        <w:t>rights than the Rogers-Ruppersberger legislation</w:t>
      </w:r>
      <w:r w:rsidRPr="00F82E13">
        <w:rPr>
          <w:sz w:val="16"/>
        </w:rPr>
        <w:t>.</w:t>
      </w:r>
    </w:p>
    <w:p w:rsidR="004B0571" w:rsidRPr="006F1CDF" w:rsidRDefault="004B0571" w:rsidP="00D95B3F"/>
    <w:p w:rsidR="00CA5545" w:rsidRDefault="00CA5545" w:rsidP="00CA5545">
      <w:pPr>
        <w:pStyle w:val="Heading3"/>
      </w:pPr>
      <w:r>
        <w:lastRenderedPageBreak/>
        <w:t xml:space="preserve">2NC Senate Modification Bad – Operational </w:t>
      </w:r>
      <w:r w:rsidR="004A70FC">
        <w:t>Effects</w:t>
      </w:r>
    </w:p>
    <w:p w:rsidR="00CA5545" w:rsidRDefault="00CA5545" w:rsidP="00CA5545"/>
    <w:p w:rsidR="00CA5545" w:rsidRDefault="00CA5545" w:rsidP="00CA5545"/>
    <w:p w:rsidR="00CA5545" w:rsidRPr="00F82E13" w:rsidRDefault="00CA5545" w:rsidP="00CA5545">
      <w:pPr>
        <w:pStyle w:val="Heading4"/>
      </w:pPr>
      <w:r>
        <w:t xml:space="preserve">House Reforms didn’t “water down” key provisions – stronger versions have </w:t>
      </w:r>
      <w:r w:rsidRPr="00F82E13">
        <w:rPr>
          <w:i/>
          <w:u w:val="single"/>
        </w:rPr>
        <w:t>unintended operational consequences</w:t>
      </w:r>
      <w:r>
        <w:t xml:space="preserve"> and impede even </w:t>
      </w:r>
      <w:r w:rsidRPr="00F82E13">
        <w:rPr>
          <w:i/>
          <w:u w:val="single"/>
        </w:rPr>
        <w:t>routine individual investigations</w:t>
      </w:r>
      <w:r>
        <w:rPr>
          <w:i/>
          <w:u w:val="single"/>
        </w:rPr>
        <w:t xml:space="preserve"> </w:t>
      </w:r>
      <w:r>
        <w:t xml:space="preserve">– </w:t>
      </w:r>
      <w:r w:rsidRPr="00F82E13">
        <w:rPr>
          <w:b w:val="0"/>
          <w:sz w:val="24"/>
          <w:szCs w:val="24"/>
        </w:rPr>
        <w:t>we don’t need to win NSA meta</w:t>
      </w:r>
      <w:r>
        <w:rPr>
          <w:b w:val="0"/>
          <w:sz w:val="24"/>
          <w:szCs w:val="24"/>
        </w:rPr>
        <w:t>-</w:t>
      </w:r>
      <w:r w:rsidRPr="00F82E13">
        <w:rPr>
          <w:b w:val="0"/>
          <w:sz w:val="24"/>
          <w:szCs w:val="24"/>
        </w:rPr>
        <w:t>data program is key</w:t>
      </w:r>
    </w:p>
    <w:p w:rsidR="00CA5545" w:rsidRDefault="00CA5545" w:rsidP="00CA5545">
      <w:pPr>
        <w:rPr>
          <w:rStyle w:val="StyleStyleBold12pt"/>
        </w:rPr>
      </w:pPr>
      <w:r>
        <w:rPr>
          <w:rStyle w:val="StyleStyleBold12pt"/>
        </w:rPr>
        <w:t xml:space="preserve">Mascaro, 5/21 </w:t>
      </w:r>
    </w:p>
    <w:p w:rsidR="00CA5545" w:rsidRDefault="00CA5545" w:rsidP="00CA5545">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43" w:history="1">
        <w:r w:rsidRPr="00B6772C">
          <w:rPr>
            <w:rStyle w:val="Hyperlink"/>
            <w:sz w:val="16"/>
            <w:szCs w:val="16"/>
          </w:rPr>
          <w:t>http://www.latimes.com/nation/politics/la-na-nsa-reforms-legislation-20140522-story.html</w:t>
        </w:r>
      </w:hyperlink>
    </w:p>
    <w:p w:rsidR="00CA5545" w:rsidRDefault="00CA5545" w:rsidP="00CA5545"/>
    <w:p w:rsidR="00CA5545" w:rsidRDefault="00CA5545" w:rsidP="00CA5545">
      <w:r>
        <w:t xml:space="preserve">The White House insisted Wednesday that </w:t>
      </w:r>
      <w:r w:rsidRPr="00A94510">
        <w:rPr>
          <w:rStyle w:val="StyleBoldUnderline"/>
        </w:rPr>
        <w:t xml:space="preserve">the changes were intended to meet the </w:t>
      </w:r>
      <w:r w:rsidRPr="00A94510">
        <w:rPr>
          <w:rStyle w:val="Emphasis"/>
        </w:rPr>
        <w:t>shared goal</w:t>
      </w:r>
      <w:r w:rsidRPr="00A94510">
        <w:rPr>
          <w:rStyle w:val="StyleBoldUnderline"/>
        </w:rPr>
        <w:t xml:space="preserve"> of the president and Congress to clip the vast collection of bulk "metadata," while ensuring against new directives that would </w:t>
      </w:r>
      <w:r w:rsidRPr="00A94510">
        <w:rPr>
          <w:rStyle w:val="Emphasis"/>
        </w:rPr>
        <w:t>impede routine investigations or efforts to combat terrorism</w:t>
      </w:r>
      <w:r>
        <w:t>.</w:t>
      </w:r>
    </w:p>
    <w:p w:rsidR="00CA5545" w:rsidRDefault="00CA5545" w:rsidP="00CA5545">
      <w:r>
        <w:t xml:space="preserve">Administration officials argued in the closed discussions, often held in the third-floor Capitol suite of House Majority Leader Eric Cantor (R-Va.), that </w:t>
      </w:r>
      <w:r w:rsidRPr="00A94510">
        <w:rPr>
          <w:rStyle w:val="StyleBoldUnderline"/>
        </w:rPr>
        <w:t>the bill's language originally approved</w:t>
      </w:r>
      <w:r>
        <w:t xml:space="preserve"> by the judiciary and intelligence committees </w:t>
      </w:r>
      <w:r w:rsidRPr="00A94510">
        <w:rPr>
          <w:rStyle w:val="StyleBoldUnderline"/>
        </w:rPr>
        <w:t xml:space="preserve">was drafted </w:t>
      </w:r>
      <w:r w:rsidRPr="00773FA2">
        <w:rPr>
          <w:rStyle w:val="Emphasis"/>
        </w:rPr>
        <w:t>too narrowly and could limit non-bulk data collection</w:t>
      </w:r>
      <w:r w:rsidRPr="00A94510">
        <w:rPr>
          <w:rStyle w:val="StyleBoldUnderline"/>
        </w:rPr>
        <w:t xml:space="preserve"> operations</w:t>
      </w:r>
      <w:r>
        <w:t>.</w:t>
      </w:r>
    </w:p>
    <w:p w:rsidR="00CA5545" w:rsidRDefault="00CA5545" w:rsidP="00CA5545">
      <w:r>
        <w:t>"</w:t>
      </w:r>
      <w:r w:rsidRPr="00A94510">
        <w:rPr>
          <w:rStyle w:val="StyleBoldUnderline"/>
        </w:rPr>
        <w:t xml:space="preserve">There was </w:t>
      </w:r>
      <w:r w:rsidRPr="00B44456">
        <w:rPr>
          <w:rStyle w:val="Emphasis"/>
        </w:rPr>
        <w:t>no effort to soften the ban on bulk collection</w:t>
      </w:r>
      <w:r>
        <w:t xml:space="preserve">," said National Security Council spokeswoman Caitlin Hayden. "Our </w:t>
      </w:r>
      <w:r w:rsidRPr="00A94510">
        <w:rPr>
          <w:rStyle w:val="StyleBoldUnderline"/>
        </w:rPr>
        <w:t xml:space="preserve">engagement was to ensure that the language of the USA Freedom Act would not have any </w:t>
      </w:r>
      <w:r w:rsidRPr="00A94510">
        <w:rPr>
          <w:rStyle w:val="Emphasis"/>
        </w:rPr>
        <w:t>unintended consequences for routine individual investigations</w:t>
      </w:r>
      <w:r>
        <w:t>."</w:t>
      </w:r>
    </w:p>
    <w:p w:rsidR="00CA5545" w:rsidRPr="00773FA2" w:rsidRDefault="00CA5545" w:rsidP="00CA5545">
      <w:pPr>
        <w:rPr>
          <w:bCs/>
          <w:u w:val="single"/>
        </w:rPr>
      </w:pPr>
      <w:r w:rsidRPr="00A94510">
        <w:rPr>
          <w:rStyle w:val="StyleBoldUnderline"/>
        </w:rPr>
        <w:t>Under the proposed legislation</w:t>
      </w:r>
      <w:r>
        <w:t xml:space="preserve">, the Justice Department and </w:t>
      </w:r>
      <w:r w:rsidRPr="00A94510">
        <w:rPr>
          <w:rStyle w:val="StyleBoldUnderline"/>
        </w:rPr>
        <w:t xml:space="preserve">intelligence agencies would no longer be allowed to collect from telephone companies </w:t>
      </w:r>
      <w:r>
        <w:t xml:space="preserve">vast amounts of so-called </w:t>
      </w:r>
      <w:r w:rsidRPr="00A94510">
        <w:rPr>
          <w:rStyle w:val="StyleBoldUnderline"/>
        </w:rPr>
        <w:t>metadata</w:t>
      </w:r>
      <w:r>
        <w:t xml:space="preserve">, including the times and lengths of calls but not the contents of conversations. </w:t>
      </w:r>
      <w:r w:rsidRPr="00A94510">
        <w:rPr>
          <w:rStyle w:val="StyleBoldUnderline"/>
        </w:rPr>
        <w:t>Instead they would need to narrow searches by making "specific selection" requests based on certain criteria.</w:t>
      </w:r>
    </w:p>
    <w:p w:rsidR="00CA5545" w:rsidRDefault="00CA5545" w:rsidP="00CA5545">
      <w:r w:rsidRPr="00A94510">
        <w:rPr>
          <w:rStyle w:val="StyleBoldUnderline"/>
        </w:rPr>
        <w:t xml:space="preserve">The bill would also require </w:t>
      </w:r>
      <w:r>
        <w:t xml:space="preserve">the government to seek a Foreign Intelligence Surveillance Act </w:t>
      </w:r>
      <w:r w:rsidRPr="00A94510">
        <w:rPr>
          <w:rStyle w:val="StyleBoldUnderline"/>
        </w:rPr>
        <w:t>court order for any such requests</w:t>
      </w:r>
      <w:r>
        <w:t xml:space="preserve"> — with an exception for emergencies that would allow data collection up to seven days before approval must be sought.</w:t>
      </w:r>
    </w:p>
    <w:p w:rsidR="00CA5545" w:rsidRDefault="00CA5545" w:rsidP="00CA5545">
      <w:r>
        <w:t xml:space="preserve">But at the request of the White House, </w:t>
      </w:r>
      <w:r w:rsidRPr="00A94510">
        <w:rPr>
          <w:rStyle w:val="StyleBoldUnderline"/>
        </w:rPr>
        <w:t>the definition of "specific selection" was changed. Initially, a search would have been required to uniquely describe a "person, entity or account</w:t>
      </w:r>
      <w:r>
        <w:t>."</w:t>
      </w:r>
    </w:p>
    <w:p w:rsidR="00CA5545" w:rsidRDefault="00CA5545" w:rsidP="00CA5545">
      <w:r>
        <w:t xml:space="preserve">The White House complained that </w:t>
      </w:r>
      <w:r w:rsidRPr="00A94510">
        <w:rPr>
          <w:rStyle w:val="StyleBoldUnderline"/>
        </w:rPr>
        <w:t xml:space="preserve">the definition was </w:t>
      </w:r>
      <w:r w:rsidRPr="00773FA2">
        <w:rPr>
          <w:rStyle w:val="Emphasis"/>
        </w:rPr>
        <w:t>too narrow and would impede even routine investigations.</w:t>
      </w:r>
      <w:r w:rsidRPr="00A94510">
        <w:rPr>
          <w:rStyle w:val="StyleBoldUnderline"/>
        </w:rPr>
        <w:t xml:space="preserve"> The new language more broadly defines "specific selection"</w:t>
      </w:r>
      <w:r>
        <w:t xml:space="preserve"> as a "discrete term, such as a term specifically identifying a person, entity, account, address or device."</w:t>
      </w:r>
    </w:p>
    <w:p w:rsidR="00CA5545" w:rsidRDefault="00CA5545" w:rsidP="00CA5545"/>
    <w:p w:rsidR="00CA5545" w:rsidRDefault="00CA5545" w:rsidP="00CA5545"/>
    <w:p w:rsidR="00CA5545" w:rsidRDefault="00CA5545" w:rsidP="00CA5545"/>
    <w:p w:rsidR="00D95B3F" w:rsidRDefault="00CA5545" w:rsidP="004B0571">
      <w:pPr>
        <w:pStyle w:val="Heading3"/>
      </w:pPr>
      <w:r>
        <w:lastRenderedPageBreak/>
        <w:t xml:space="preserve">      </w:t>
      </w:r>
      <w:r w:rsidR="004B0571">
        <w:t xml:space="preserve">Ext – Senate Modification Bad – All </w:t>
      </w:r>
    </w:p>
    <w:p w:rsidR="00A131E9" w:rsidRDefault="00A131E9" w:rsidP="00A131E9">
      <w:pPr>
        <w:pStyle w:val="Heading4"/>
      </w:pPr>
      <w:r>
        <w:t>Political horsetrading determines outcome in Senate – a stronger senate bill dooms political support in house and independently hamstrings surveillance op effectiveness – causing terrorism</w:t>
      </w:r>
    </w:p>
    <w:p w:rsidR="00A131E9" w:rsidRDefault="00A131E9" w:rsidP="00A131E9">
      <w:pPr>
        <w:rPr>
          <w:rStyle w:val="StyleStyleBold12pt"/>
        </w:rPr>
      </w:pPr>
      <w:r>
        <w:rPr>
          <w:rStyle w:val="StyleStyleBold12pt"/>
        </w:rPr>
        <w:t xml:space="preserve">Hattem, 5/22  </w:t>
      </w:r>
    </w:p>
    <w:p w:rsidR="00A131E9" w:rsidRDefault="00A131E9" w:rsidP="00A131E9">
      <w:r w:rsidRPr="002A1F25">
        <w:t xml:space="preserve">Julian, Reporter @ The Hill covering tech policy, 5/22/14, </w:t>
      </w:r>
      <w:hyperlink r:id="rId44" w:history="1">
        <w:r w:rsidRPr="00B6772C">
          <w:rPr>
            <w:rStyle w:val="Hyperlink"/>
          </w:rPr>
          <w:t>http://thehill.com/policy/technology/206929-house-votes-to-limit-nsa-spying</w:t>
        </w:r>
      </w:hyperlink>
    </w:p>
    <w:p w:rsidR="00A131E9" w:rsidRPr="002A1F25" w:rsidRDefault="00A131E9" w:rsidP="00A131E9"/>
    <w:p w:rsidR="00A131E9" w:rsidRPr="009A7A44" w:rsidRDefault="00A131E9" w:rsidP="00A131E9">
      <w:pPr>
        <w:rPr>
          <w:rStyle w:val="Emphasis"/>
        </w:rPr>
      </w:pPr>
      <w:r w:rsidRPr="002A1F25">
        <w:rPr>
          <w:rStyle w:val="StyleBoldUnderline"/>
        </w:rPr>
        <w:t>The House</w:t>
      </w:r>
      <w:r w:rsidRPr="009A7A44">
        <w:rPr>
          <w:sz w:val="16"/>
        </w:rPr>
        <w:t xml:space="preserve"> on Thursday </w:t>
      </w:r>
      <w:r w:rsidRPr="002A1F25">
        <w:rPr>
          <w:rStyle w:val="StyleBoldUnderline"/>
        </w:rPr>
        <w:t xml:space="preserve">passed the </w:t>
      </w:r>
      <w:r w:rsidRPr="009D29BC">
        <w:rPr>
          <w:rStyle w:val="Emphasis"/>
        </w:rPr>
        <w:t>most sweeping changes to the country’s intelligence operations in more than a decade,</w:t>
      </w:r>
      <w:r w:rsidRPr="002A1F25">
        <w:rPr>
          <w:rStyle w:val="StyleBoldUnderline"/>
        </w:rPr>
        <w:t xml:space="preserve"> voting to limit the N</w:t>
      </w:r>
      <w:r w:rsidRPr="009A7A44">
        <w:rPr>
          <w:sz w:val="16"/>
        </w:rPr>
        <w:t xml:space="preserve">ational </w:t>
      </w:r>
      <w:r w:rsidRPr="00BC278F">
        <w:rPr>
          <w:rStyle w:val="StyleBoldUnderline"/>
        </w:rPr>
        <w:t>S</w:t>
      </w:r>
      <w:r w:rsidRPr="009A7A44">
        <w:rPr>
          <w:sz w:val="16"/>
        </w:rPr>
        <w:t xml:space="preserve">ecurity </w:t>
      </w:r>
      <w:r w:rsidRPr="00BC278F">
        <w:rPr>
          <w:rStyle w:val="StyleBoldUnderline"/>
        </w:rPr>
        <w:t>A</w:t>
      </w:r>
      <w:r w:rsidRPr="009A7A44">
        <w:rPr>
          <w:sz w:val="16"/>
        </w:rPr>
        <w:t xml:space="preserve">gency’s ability to snoop on communications. The USA Freedom Act, which passed 303-121, had run into opposition from some of the NSA's biggest critics, who warned that the legislation had been gutted in recent weeks. Fifty-one Republicans and 70 Democrats voted against the bill. </w:t>
      </w:r>
      <w:r w:rsidRPr="00BC278F">
        <w:rPr>
          <w:rStyle w:val="StyleBoldUnderline"/>
        </w:rPr>
        <w:t>The bill,</w:t>
      </w:r>
      <w:r w:rsidRPr="009A7A44">
        <w:rPr>
          <w:sz w:val="16"/>
        </w:rPr>
        <w:t xml:space="preserve"> written by Patriot Act author Rep. James Sensenbrenner (R-Wis.), </w:t>
      </w:r>
      <w:r w:rsidRPr="00BC278F">
        <w:rPr>
          <w:rStyle w:val="StyleBoldUnderline"/>
        </w:rPr>
        <w:t>codifies many of the surveillance reforms supported by</w:t>
      </w:r>
      <w:r w:rsidRPr="009A7A44">
        <w:rPr>
          <w:sz w:val="16"/>
        </w:rPr>
        <w:t xml:space="preserve"> President </w:t>
      </w:r>
      <w:r w:rsidRPr="00BC278F">
        <w:rPr>
          <w:rStyle w:val="StyleBoldUnderline"/>
        </w:rPr>
        <w:t xml:space="preserve">Obama and </w:t>
      </w:r>
      <w:r w:rsidRPr="009D29BC">
        <w:rPr>
          <w:rStyle w:val="Emphasis"/>
        </w:rPr>
        <w:t>effectively ends the government’s bulk collection of phone records.</w:t>
      </w:r>
      <w:r>
        <w:rPr>
          <w:rStyle w:val="Emphasis"/>
        </w:rPr>
        <w:t xml:space="preserve"> </w:t>
      </w:r>
      <w:r w:rsidRPr="009A7A44">
        <w:rPr>
          <w:sz w:val="16"/>
        </w:rPr>
        <w:t xml:space="preserve">Sensenbrenner, who served as House Judiciary Committee chairman at the time of the Sept. 11, 2001, terrorist attacks, said the legislation was a step toward ending the NSA's bulk data collection. </w:t>
      </w:r>
      <w:r w:rsidRPr="00BC278F">
        <w:rPr>
          <w:rStyle w:val="StyleBoldUnderline"/>
        </w:rPr>
        <w:t>"The days of the NSA indiscriminately vacuuming more data than it can store will end</w:t>
      </w:r>
      <w:r w:rsidRPr="009A7A44">
        <w:rPr>
          <w:sz w:val="16"/>
        </w:rPr>
        <w:t xml:space="preserve"> with the USA Freedom Act," Sensenbrenner said. </w:t>
      </w:r>
      <w:r w:rsidRPr="00BC278F">
        <w:rPr>
          <w:rStyle w:val="StyleBoldUnderline"/>
        </w:rPr>
        <w:t xml:space="preserve">The government’s collection of phone records was one of the </w:t>
      </w:r>
      <w:r w:rsidRPr="009A7A44">
        <w:rPr>
          <w:rStyle w:val="Emphasis"/>
        </w:rPr>
        <w:t>most controversial programs</w:t>
      </w:r>
      <w:r w:rsidRPr="00BC278F">
        <w:rPr>
          <w:rStyle w:val="StyleBoldUnderline"/>
        </w:rPr>
        <w:t xml:space="preserve"> leaked by</w:t>
      </w:r>
      <w:r w:rsidRPr="009A7A44">
        <w:rPr>
          <w:sz w:val="16"/>
        </w:rPr>
        <w:t xml:space="preserve"> former contractor Edward </w:t>
      </w:r>
      <w:r w:rsidRPr="00BC278F">
        <w:rPr>
          <w:rStyle w:val="StyleBoldUnderline"/>
        </w:rPr>
        <w:t>Snowden</w:t>
      </w:r>
      <w:r w:rsidRPr="009A7A44">
        <w:rPr>
          <w:sz w:val="16"/>
        </w:rPr>
        <w:t xml:space="preserve"> a year ago. Privacy advocates and tech firms like Facebook and Google, though, had pulled their support from the USA Freedom Act this week, fearing that compromise measures had rendered it ineffective. </w:t>
      </w:r>
      <w:r w:rsidRPr="00BC278F">
        <w:rPr>
          <w:rStyle w:val="StyleBoldUnderline"/>
        </w:rPr>
        <w:t>Now the bill heads to the Senate, where</w:t>
      </w:r>
      <w:r w:rsidRPr="009A7A44">
        <w:rPr>
          <w:sz w:val="16"/>
        </w:rPr>
        <w:t xml:space="preserve"> Judiciary Committee Chairman Patrick </w:t>
      </w:r>
      <w:r w:rsidRPr="00BC278F">
        <w:rPr>
          <w:rStyle w:val="StyleBoldUnderline"/>
        </w:rPr>
        <w:t>Leahy</w:t>
      </w:r>
      <w:r w:rsidRPr="009A7A44">
        <w:rPr>
          <w:sz w:val="16"/>
        </w:rPr>
        <w:t xml:space="preserve"> (D-Vt.) </w:t>
      </w:r>
      <w:r w:rsidRPr="00BC278F">
        <w:rPr>
          <w:rStyle w:val="StyleBoldUnderline"/>
        </w:rPr>
        <w:t>has pledged to take it up this summer.</w:t>
      </w:r>
      <w:r>
        <w:rPr>
          <w:rStyle w:val="StyleBoldUnderline"/>
        </w:rPr>
        <w:t xml:space="preserve"> </w:t>
      </w:r>
      <w:r w:rsidRPr="00BC278F">
        <w:rPr>
          <w:rStyle w:val="StyleBoldUnderline"/>
        </w:rPr>
        <w:t>Leahy,</w:t>
      </w:r>
      <w:r w:rsidRPr="009A7A44">
        <w:rPr>
          <w:sz w:val="16"/>
        </w:rPr>
        <w:t xml:space="preserve"> who authored the Senate version of the bill, </w:t>
      </w:r>
      <w:r w:rsidRPr="00BC278F">
        <w:rPr>
          <w:rStyle w:val="StyleBoldUnderline"/>
        </w:rPr>
        <w:t>and other lawmakers backing reform</w:t>
      </w:r>
      <w:r w:rsidRPr="009A7A44">
        <w:rPr>
          <w:sz w:val="16"/>
        </w:rPr>
        <w:t xml:space="preserve">, including Sens. Richard Blumenthal (D-Conn.), Mark Udall (D-Colo.) and Ron Wyden (D-Ore.), </w:t>
      </w:r>
      <w:r w:rsidRPr="00BC278F">
        <w:rPr>
          <w:rStyle w:val="StyleBoldUnderline"/>
        </w:rPr>
        <w:t>have voiced concerns about key measures</w:t>
      </w:r>
      <w:r w:rsidRPr="009A7A44">
        <w:rPr>
          <w:sz w:val="16"/>
        </w:rPr>
        <w:t xml:space="preserve"> </w:t>
      </w:r>
      <w:r w:rsidRPr="00BC278F">
        <w:rPr>
          <w:rStyle w:val="StyleBoldUnderline"/>
        </w:rPr>
        <w:t>that were scaled back in the House</w:t>
      </w:r>
      <w:r w:rsidRPr="009A7A44">
        <w:rPr>
          <w:sz w:val="16"/>
        </w:rPr>
        <w:t xml:space="preserve">. </w:t>
      </w:r>
      <w:r w:rsidRPr="00BC278F">
        <w:rPr>
          <w:rStyle w:val="StyleBoldUnderline"/>
        </w:rPr>
        <w:t xml:space="preserve">Those concerns could set the stage for another round of </w:t>
      </w:r>
      <w:r w:rsidRPr="00BC278F">
        <w:rPr>
          <w:rStyle w:val="Emphasis"/>
        </w:rPr>
        <w:t>congressional horse-trading in order to win over senators</w:t>
      </w:r>
      <w:r w:rsidRPr="009A7A44">
        <w:rPr>
          <w:sz w:val="16"/>
        </w:rPr>
        <w:t xml:space="preserve"> like Senate Intelligence Committee Chairwoman Dianne Feinstein (D-Calif.), who has favored narrower reforms. </w:t>
      </w:r>
      <w:r w:rsidRPr="00BC278F">
        <w:rPr>
          <w:rStyle w:val="StyleBoldUnderline"/>
        </w:rPr>
        <w:t>Under the bill, NSA agents would need a court order to be able to search through private companies’ collected data</w:t>
      </w:r>
      <w:r w:rsidRPr="009A7A44">
        <w:rPr>
          <w:sz w:val="16"/>
        </w:rPr>
        <w:t xml:space="preserve"> about people’s calls, such as which numbers they called, how often and how long they spoke. </w:t>
      </w:r>
      <w:r w:rsidRPr="00BC278F">
        <w:rPr>
          <w:rStyle w:val="StyleBoldUnderline"/>
        </w:rPr>
        <w:t>The bill also amends the FBI’s use of national security letters and other methods of collecting information.</w:t>
      </w:r>
      <w:r>
        <w:rPr>
          <w:rStyle w:val="StyleBoldUnderline"/>
        </w:rPr>
        <w:t xml:space="preserve"> </w:t>
      </w:r>
      <w:r w:rsidRPr="009A7A44">
        <w:rPr>
          <w:sz w:val="16"/>
        </w:rPr>
        <w:t xml:space="preserve">Defenders of the programs and the intelligence agencies said that </w:t>
      </w:r>
      <w:r w:rsidRPr="00BC278F">
        <w:rPr>
          <w:rStyle w:val="StyleBoldUnderline"/>
        </w:rPr>
        <w:t xml:space="preserve">the surveillance operations were </w:t>
      </w:r>
      <w:r w:rsidRPr="00BC278F">
        <w:rPr>
          <w:rStyle w:val="Emphasis"/>
        </w:rPr>
        <w:t>crucial to protecting the country against terrorists</w:t>
      </w:r>
      <w:r w:rsidRPr="00BC278F">
        <w:rPr>
          <w:rStyle w:val="StyleBoldUnderline"/>
        </w:rPr>
        <w:t xml:space="preserve">, and </w:t>
      </w:r>
      <w:r w:rsidRPr="009A7A44">
        <w:rPr>
          <w:sz w:val="16"/>
        </w:rPr>
        <w:t xml:space="preserve">warned that </w:t>
      </w:r>
      <w:r w:rsidRPr="004B0571">
        <w:rPr>
          <w:rStyle w:val="Emphasis"/>
        </w:rPr>
        <w:t xml:space="preserve">sweeping changes could force the country to lower its guard. </w:t>
      </w:r>
      <w:r w:rsidRPr="00BC278F">
        <w:rPr>
          <w:rStyle w:val="StyleBoldUnderline"/>
        </w:rPr>
        <w:t>The compromise House bill hit the floor after a weeks-long standoff between leaders of</w:t>
      </w:r>
      <w:r w:rsidRPr="009A7A44">
        <w:rPr>
          <w:sz w:val="16"/>
        </w:rPr>
        <w:t xml:space="preserve"> the Judiciary and Intelligence </w:t>
      </w:r>
      <w:r w:rsidRPr="00BC278F">
        <w:rPr>
          <w:rStyle w:val="StyleBoldUnderline"/>
        </w:rPr>
        <w:t>committees. Heads of the Intel panel had initially written their own surveillance reform bill, which many critics rejected as essentially toothless</w:t>
      </w:r>
      <w:r w:rsidRPr="009A7A44">
        <w:rPr>
          <w:sz w:val="16"/>
        </w:rPr>
        <w:t xml:space="preserve">. </w:t>
      </w:r>
      <w:r w:rsidRPr="00BC278F">
        <w:rPr>
          <w:rStyle w:val="StyleBoldUnderline"/>
        </w:rPr>
        <w:t xml:space="preserve">Lawmakers agreed to move ahead with the bill </w:t>
      </w:r>
      <w:r w:rsidRPr="00A131E9">
        <w:rPr>
          <w:rStyle w:val="Emphasis"/>
        </w:rPr>
        <w:t>after some measures</w:t>
      </w:r>
      <w:r w:rsidRPr="009A7A44">
        <w:rPr>
          <w:sz w:val="16"/>
        </w:rPr>
        <w:t xml:space="preserve"> on transparency, “backdoor” searches of Americans and civil liberties advocacy on the Foreign Intelligence Surveillance Court </w:t>
      </w:r>
      <w:r w:rsidRPr="00A131E9">
        <w:rPr>
          <w:rStyle w:val="Emphasis"/>
        </w:rPr>
        <w:t>were scaled back</w:t>
      </w:r>
      <w:r w:rsidRPr="009A7A44">
        <w:rPr>
          <w:sz w:val="16"/>
        </w:rPr>
        <w:t xml:space="preserve">. Additional changes were made in the days before the measure hit the floor. Ahead of Thursday’s vote, Sensenbrenner said he agreed with people who had concerns about the new version, but implored them not to back away. "The privacy groups who are upset about lost provisions, I share your disappointment," </w:t>
      </w:r>
      <w:r w:rsidRPr="00BC278F">
        <w:rPr>
          <w:rStyle w:val="StyleBoldUnderline"/>
        </w:rPr>
        <w:t xml:space="preserve">Sensenbrenner said. "This bill still does deserve support. </w:t>
      </w:r>
      <w:r w:rsidRPr="009A7A44">
        <w:rPr>
          <w:rStyle w:val="Emphasis"/>
        </w:rPr>
        <w:t>Don't let the perfect become the enemy of the good."</w:t>
      </w:r>
    </w:p>
    <w:p w:rsidR="00092F97" w:rsidRPr="00092F97" w:rsidRDefault="00CA5545" w:rsidP="00CA5545">
      <w:pPr>
        <w:pStyle w:val="Heading3"/>
      </w:pPr>
      <w:r>
        <w:lastRenderedPageBreak/>
        <w:t xml:space="preserve">      Ext – House Bill Good – Terrorism/Cyber</w:t>
      </w:r>
    </w:p>
    <w:p w:rsidR="00535F3E" w:rsidRDefault="00535F3E" w:rsidP="001B5CF9"/>
    <w:p w:rsidR="00535F3E" w:rsidRDefault="00535F3E" w:rsidP="00535F3E">
      <w:pPr>
        <w:pStyle w:val="Heading4"/>
      </w:pPr>
      <w:r>
        <w:t>House bill threads needle – ends bulk NSA data storage while preserving program effectiveness key to stop NBC terrorism and Cyber attacks</w:t>
      </w:r>
    </w:p>
    <w:p w:rsidR="00535F3E" w:rsidRPr="006F42AD" w:rsidRDefault="00535F3E" w:rsidP="00535F3E">
      <w:pPr>
        <w:rPr>
          <w:rStyle w:val="StyleStyleBold12pt"/>
        </w:rPr>
      </w:pPr>
      <w:r>
        <w:rPr>
          <w:rStyle w:val="StyleStyleBold12pt"/>
        </w:rPr>
        <w:t>Pittenger, 6/9</w:t>
      </w:r>
    </w:p>
    <w:p w:rsidR="00535F3E" w:rsidRPr="006F42AD" w:rsidRDefault="00535F3E" w:rsidP="00535F3E">
      <w:pPr>
        <w:rPr>
          <w:sz w:val="16"/>
          <w:szCs w:val="16"/>
        </w:rPr>
      </w:pPr>
      <w:r w:rsidRPr="006F42AD">
        <w:rPr>
          <w:sz w:val="16"/>
          <w:szCs w:val="16"/>
        </w:rPr>
        <w:t xml:space="preserve">Rep. Robert Pittenger, chair of Congressional Task Force on Terrorism, Washington Examiner, 6/9/14, </w:t>
      </w:r>
      <w:hyperlink r:id="rId45" w:history="1">
        <w:r w:rsidRPr="006F42AD">
          <w:rPr>
            <w:rStyle w:val="Hyperlink"/>
            <w:sz w:val="16"/>
            <w:szCs w:val="16"/>
          </w:rPr>
          <w:t>http://washingtonexaminer.com/rep.-robert-pittenger-bipartisan-bill-on-nsa-data-collection-protects-both-privacy-and-national-security/article/2549456?custom_click=rss&amp;utm_campaign=Weekly+Standard+Story+Box&amp;utm_source=weeklystandard.com&amp;utm_medium=referral</w:t>
        </w:r>
      </w:hyperlink>
    </w:p>
    <w:p w:rsidR="00535F3E" w:rsidRDefault="00535F3E" w:rsidP="00535F3E"/>
    <w:p w:rsidR="00535F3E" w:rsidRDefault="00535F3E" w:rsidP="00535F3E">
      <w:pPr>
        <w:rPr>
          <w:rStyle w:val="StyleBoldUnderline"/>
        </w:rPr>
      </w:pPr>
      <w:r w:rsidRPr="00202391">
        <w:rPr>
          <w:sz w:val="16"/>
        </w:rPr>
        <w:t xml:space="preserve">Bipartisan </w:t>
      </w:r>
      <w:r w:rsidRPr="00202391">
        <w:rPr>
          <w:rStyle w:val="StyleBoldUnderline"/>
        </w:rPr>
        <w:t>bill on NSA data collection protects both privacy and national security</w:t>
      </w:r>
      <w:r w:rsidRPr="00202391">
        <w:rPr>
          <w:sz w:val="16"/>
        </w:rPr>
        <w:t xml:space="preserve"> Is Edward Snowden a traitor or courageous patriot? If your primary focus is our Fourth Amendment right to privacy, you likely feel Snowden is vindicated in his actions, which resulted in the disclosure that the government was collecting metadata on Americans and might nominate him for a Nobel Peace Prize. If your primary focus is national security, you likely feel Snowden is a traitor who should be brought back and tried, or preferably, taken to the town square and “hung for tyranny.” </w:t>
      </w:r>
      <w:r w:rsidRPr="00202391">
        <w:rPr>
          <w:rStyle w:val="StyleBoldUnderline"/>
        </w:rPr>
        <w:t>There is very little middle ground in the public debate.</w:t>
      </w:r>
      <w:r>
        <w:rPr>
          <w:rStyle w:val="StyleBoldUnderline"/>
        </w:rPr>
        <w:t xml:space="preserve"> </w:t>
      </w:r>
      <w:r w:rsidRPr="00202391">
        <w:rPr>
          <w:rStyle w:val="StyleBoldUnderline"/>
        </w:rPr>
        <w:t>However, a meaningful, fact-based debate is critical as Congress works to carefully reform the N</w:t>
      </w:r>
      <w:r w:rsidRPr="00202391">
        <w:rPr>
          <w:sz w:val="16"/>
        </w:rPr>
        <w:t xml:space="preserve">ational </w:t>
      </w:r>
      <w:r w:rsidRPr="00202391">
        <w:rPr>
          <w:rStyle w:val="StyleBoldUnderline"/>
        </w:rPr>
        <w:t>S</w:t>
      </w:r>
      <w:r w:rsidRPr="00202391">
        <w:rPr>
          <w:sz w:val="16"/>
        </w:rPr>
        <w:t xml:space="preserve">ecurity </w:t>
      </w:r>
      <w:r w:rsidRPr="00202391">
        <w:rPr>
          <w:rStyle w:val="StyleBoldUnderline"/>
        </w:rPr>
        <w:t>A</w:t>
      </w:r>
      <w:r w:rsidRPr="00202391">
        <w:rPr>
          <w:sz w:val="16"/>
        </w:rPr>
        <w:t xml:space="preserve">gency </w:t>
      </w:r>
      <w:r w:rsidRPr="00202391">
        <w:rPr>
          <w:rStyle w:val="StyleBoldUnderline"/>
        </w:rPr>
        <w:t xml:space="preserve">to </w:t>
      </w:r>
      <w:r w:rsidRPr="008F68B9">
        <w:rPr>
          <w:rStyle w:val="Emphasis"/>
        </w:rPr>
        <w:t xml:space="preserve">protect privacy while continuing successful programs critical to ensuring our safety </w:t>
      </w:r>
      <w:r w:rsidRPr="00202391">
        <w:rPr>
          <w:rStyle w:val="StyleBoldUnderline"/>
        </w:rPr>
        <w:t>in a dangerous post-9/11 world</w:t>
      </w:r>
      <w:r w:rsidRPr="00202391">
        <w:rPr>
          <w:sz w:val="16"/>
        </w:rPr>
        <w:t xml:space="preserve">. Most Americans believe the NSA database of phone calls and e-mails was accessed regularly and at will by any individual who works for NSA and that the content of those personal calls and e-mails was freely offered. Yet out of the hundreds of billions of records stored by NSA, the metadata information was accessed only 281 times in 2013, and by only 21 people who had proper authorization and pre-approval from the FISA Court. Unless you had contact with a known terrorist based outside the United States, the NSA wasn’t accessing your metadata. </w:t>
      </w:r>
      <w:r w:rsidRPr="00202391">
        <w:rPr>
          <w:rStyle w:val="StyleBoldUnderline"/>
        </w:rPr>
        <w:t>New bipartisan reforms approved</w:t>
      </w:r>
      <w:r w:rsidRPr="00202391">
        <w:rPr>
          <w:sz w:val="16"/>
        </w:rPr>
        <w:t xml:space="preserve"> recently </w:t>
      </w:r>
      <w:r w:rsidRPr="00202391">
        <w:rPr>
          <w:rStyle w:val="StyleBoldUnderline"/>
        </w:rPr>
        <w:t>by the House</w:t>
      </w:r>
      <w:r w:rsidRPr="00202391">
        <w:rPr>
          <w:sz w:val="16"/>
        </w:rPr>
        <w:t xml:space="preserve"> of Representatives </w:t>
      </w:r>
      <w:r w:rsidRPr="00202391">
        <w:rPr>
          <w:rStyle w:val="StyleBoldUnderline"/>
        </w:rPr>
        <w:t>go further, prohibiting the NSA from collecting bulk phone records and requiring case-by-case approval for future investigations requiring access to specific phone data,</w:t>
      </w:r>
      <w:r w:rsidRPr="00202391">
        <w:rPr>
          <w:sz w:val="16"/>
        </w:rPr>
        <w:t xml:space="preserve"> which will now be held by private companies. </w:t>
      </w:r>
      <w:r w:rsidRPr="00202391">
        <w:rPr>
          <w:rStyle w:val="StyleBoldUnderline"/>
        </w:rPr>
        <w:t>If approved</w:t>
      </w:r>
      <w:r w:rsidRPr="00202391">
        <w:rPr>
          <w:sz w:val="16"/>
        </w:rPr>
        <w:t xml:space="preserve"> by the Senate and signed by President Obama, </w:t>
      </w:r>
      <w:r w:rsidRPr="00202391">
        <w:rPr>
          <w:rStyle w:val="StyleBoldUnderline"/>
        </w:rPr>
        <w:t>the NSA will no longer capture or store</w:t>
      </w:r>
      <w:r w:rsidRPr="00202391">
        <w:rPr>
          <w:sz w:val="16"/>
        </w:rPr>
        <w:t xml:space="preserve"> your </w:t>
      </w:r>
      <w:r w:rsidRPr="00202391">
        <w:rPr>
          <w:rStyle w:val="StyleBoldUnderline"/>
        </w:rPr>
        <w:t xml:space="preserve">personal </w:t>
      </w:r>
      <w:r w:rsidRPr="00202391">
        <w:rPr>
          <w:sz w:val="16"/>
        </w:rPr>
        <w:t xml:space="preserve">telephone and e-mail </w:t>
      </w:r>
      <w:r w:rsidRPr="00202391">
        <w:rPr>
          <w:rStyle w:val="StyleBoldUnderline"/>
        </w:rPr>
        <w:t>records</w:t>
      </w:r>
      <w:r w:rsidRPr="00202391">
        <w:rPr>
          <w:sz w:val="16"/>
        </w:rPr>
        <w:t xml:space="preserve">. </w:t>
      </w:r>
      <w:r w:rsidRPr="00202391">
        <w:rPr>
          <w:rStyle w:val="StyleBoldUnderline"/>
        </w:rPr>
        <w:t>More than 50 terrorist attacks have been prevented because of the intelligence data gleaned from the NSA program.</w:t>
      </w:r>
      <w:r w:rsidRPr="00202391">
        <w:rPr>
          <w:sz w:val="16"/>
        </w:rPr>
        <w:t xml:space="preserve"> As part of my investigation into the NSA metadata controversy, I personally </w:t>
      </w:r>
      <w:r w:rsidRPr="00202391">
        <w:rPr>
          <w:rStyle w:val="StyleBoldUnderline"/>
        </w:rPr>
        <w:t>reviewed classified documents related to each thwarted attack, of which 12 were planned to spill blood on U.S. soil</w:t>
      </w:r>
      <w:r w:rsidRPr="00202391">
        <w:rPr>
          <w:sz w:val="16"/>
        </w:rPr>
        <w:t xml:space="preserve"> and 24 planned to wreak havoc in Europe. In that light, is there </w:t>
      </w:r>
      <w:r w:rsidRPr="00202391">
        <w:rPr>
          <w:rStyle w:val="StyleBoldUnderline"/>
        </w:rPr>
        <w:t>a need for continued NSA access to phone records, albeit only on a case-by-case basis</w:t>
      </w:r>
      <w:r w:rsidRPr="00202391">
        <w:rPr>
          <w:sz w:val="16"/>
        </w:rPr>
        <w:t xml:space="preserve">? This February, </w:t>
      </w:r>
      <w:r w:rsidRPr="00202391">
        <w:rPr>
          <w:rStyle w:val="StyleBoldUnderline"/>
        </w:rPr>
        <w:t>I took that question to a meeting of European Ambassadors at the O</w:t>
      </w:r>
      <w:r w:rsidRPr="00202391">
        <w:rPr>
          <w:sz w:val="16"/>
        </w:rPr>
        <w:t xml:space="preserve">rganization for </w:t>
      </w:r>
      <w:r w:rsidRPr="00202391">
        <w:rPr>
          <w:rStyle w:val="StyleBoldUnderline"/>
        </w:rPr>
        <w:t>S</w:t>
      </w:r>
      <w:r w:rsidRPr="00202391">
        <w:rPr>
          <w:sz w:val="16"/>
        </w:rPr>
        <w:t xml:space="preserve">ecurity and </w:t>
      </w:r>
      <w:r w:rsidRPr="00202391">
        <w:rPr>
          <w:rStyle w:val="StyleBoldUnderline"/>
        </w:rPr>
        <w:t>C</w:t>
      </w:r>
      <w:r w:rsidRPr="00202391">
        <w:rPr>
          <w:sz w:val="16"/>
        </w:rPr>
        <w:t xml:space="preserve">ooperation in </w:t>
      </w:r>
      <w:r w:rsidRPr="00202391">
        <w:rPr>
          <w:rStyle w:val="StyleBoldUnderline"/>
        </w:rPr>
        <w:t>E</w:t>
      </w:r>
      <w:r w:rsidRPr="00202391">
        <w:rPr>
          <w:sz w:val="16"/>
        </w:rPr>
        <w:t xml:space="preserve">urope. During the conference, I asked three questions: 1. What is the current worldwide terrorist threat? 2. What is America’s role in addressing and mitigating this threat? 3. </w:t>
      </w:r>
      <w:r w:rsidRPr="00202391">
        <w:rPr>
          <w:rStyle w:val="StyleBoldUnderline"/>
        </w:rPr>
        <w:t xml:space="preserve">What role does intelligence data collection play in this process, given the multiple platforms for attack including physical assets, </w:t>
      </w:r>
      <w:r w:rsidRPr="001118B9">
        <w:rPr>
          <w:rStyle w:val="Emphasis"/>
        </w:rPr>
        <w:t>cyber, chemical, biological, nuclear and the electric grid</w:t>
      </w:r>
      <w:r w:rsidRPr="00202391">
        <w:rPr>
          <w:sz w:val="16"/>
        </w:rPr>
        <w:t xml:space="preserve">? </w:t>
      </w:r>
      <w:r w:rsidRPr="00202391">
        <w:rPr>
          <w:rStyle w:val="StyleBoldUnderline"/>
        </w:rPr>
        <w:t>Each ambassador acknowledged the threat was greater today than before 9/11, with al Qaeda and other extreme Islamist terrorists stronger, more sophisticated, and having a dozen or more training camps</w:t>
      </w:r>
      <w:r w:rsidRPr="00202391">
        <w:rPr>
          <w:sz w:val="16"/>
        </w:rPr>
        <w:t xml:space="preserve"> throughout the Middle East and Africa. </w:t>
      </w:r>
      <w:r w:rsidRPr="00202391">
        <w:rPr>
          <w:rStyle w:val="StyleBoldUnderline"/>
        </w:rPr>
        <w:t>As to the role of the U</w:t>
      </w:r>
      <w:r w:rsidRPr="00202391">
        <w:rPr>
          <w:sz w:val="16"/>
        </w:rPr>
        <w:t xml:space="preserve">nited </w:t>
      </w:r>
      <w:r w:rsidRPr="00202391">
        <w:rPr>
          <w:rStyle w:val="StyleBoldUnderline"/>
        </w:rPr>
        <w:t>S</w:t>
      </w:r>
      <w:r w:rsidRPr="00202391">
        <w:rPr>
          <w:sz w:val="16"/>
        </w:rPr>
        <w:t xml:space="preserve">tates, </w:t>
      </w:r>
      <w:r w:rsidRPr="00202391">
        <w:rPr>
          <w:rStyle w:val="StyleBoldUnderline"/>
        </w:rPr>
        <w:t xml:space="preserve">they felt our efforts were </w:t>
      </w:r>
      <w:r w:rsidRPr="008F68B9">
        <w:rPr>
          <w:rStyle w:val="Emphasis"/>
        </w:rPr>
        <w:t>primary and essential for peace</w:t>
      </w:r>
      <w:r w:rsidRPr="00202391">
        <w:rPr>
          <w:rStyle w:val="StyleBoldUnderline"/>
        </w:rPr>
        <w:t xml:space="preserve"> and security around the world.</w:t>
      </w:r>
      <w:r>
        <w:rPr>
          <w:rStyle w:val="StyleBoldUnderline"/>
        </w:rPr>
        <w:t xml:space="preserve"> </w:t>
      </w:r>
      <w:r w:rsidRPr="00202391">
        <w:rPr>
          <w:rStyle w:val="StyleBoldUnderline"/>
        </w:rPr>
        <w:t>Regarding the intelligence-gathering</w:t>
      </w:r>
      <w:r w:rsidRPr="00202391">
        <w:rPr>
          <w:sz w:val="16"/>
        </w:rPr>
        <w:t xml:space="preserve">, their </w:t>
      </w:r>
      <w:r w:rsidRPr="00202391">
        <w:rPr>
          <w:rStyle w:val="StyleBoldUnderline"/>
        </w:rPr>
        <w:t>consensus was, “We want privacy, but we must have your intelligence.” As a European foreign minister stated</w:t>
      </w:r>
      <w:r w:rsidRPr="00202391">
        <w:rPr>
          <w:sz w:val="16"/>
        </w:rPr>
        <w:t xml:space="preserve"> to me, “</w:t>
      </w:r>
      <w:r w:rsidRPr="00202391">
        <w:rPr>
          <w:rStyle w:val="StyleBoldUnderline"/>
        </w:rPr>
        <w:t>Without U.S. intelligence, we are blind</w:t>
      </w:r>
      <w:r w:rsidRPr="00202391">
        <w:rPr>
          <w:sz w:val="16"/>
        </w:rPr>
        <w:t xml:space="preserve">.” We cannot yield to those loud but misguided voices who view the world as void of the deadly and destructive intentions of unrelenting terrorists. The number of terrorism-related deaths worldwide doubled between 2012 and 2013, jumping from 10,000 to 20,000 in just one year. Now is not the time to stand down. Those who embrace an altruistic worldview should remember that </w:t>
      </w:r>
      <w:r w:rsidRPr="00202391">
        <w:rPr>
          <w:rStyle w:val="StyleBoldUnderline"/>
        </w:rPr>
        <w:t>vigilance and strength have deterred our enemies in the past. That same commitment is required today</w:t>
      </w:r>
      <w:r w:rsidRPr="00202391">
        <w:rPr>
          <w:sz w:val="16"/>
        </w:rPr>
        <w:t xml:space="preserve"> to defeat those who seek to destroy us and our way of life. </w:t>
      </w:r>
      <w:r w:rsidRPr="00202391">
        <w:rPr>
          <w:rStyle w:val="StyleBoldUnderline"/>
        </w:rPr>
        <w:t>We must make careful, prudent use of all available technology to counter their sophisticated operations</w:t>
      </w:r>
      <w:r w:rsidRPr="00202391">
        <w:rPr>
          <w:sz w:val="16"/>
        </w:rPr>
        <w:t xml:space="preserve"> if we are to maintain our freedom and liberties. While Snowden may have genuine concerns for civil liberties, his damaging disclosure to our adversaries of 1.8 million top secret documents, including those detailing critical military strategy, far overshadows his stated privacy objectives. Acting as a traitor, Snowden has undermined our national security and the defense of the very freedoms he claims to support. Now, </w:t>
      </w:r>
      <w:r w:rsidRPr="00202391">
        <w:rPr>
          <w:rStyle w:val="StyleBoldUnderline"/>
        </w:rPr>
        <w:t xml:space="preserve">the Senate must </w:t>
      </w:r>
      <w:r w:rsidRPr="00202391">
        <w:rPr>
          <w:rStyle w:val="StyleBoldUnderline"/>
        </w:rPr>
        <w:lastRenderedPageBreak/>
        <w:t>quickly take action on</w:t>
      </w:r>
      <w:r w:rsidRPr="00202391">
        <w:rPr>
          <w:sz w:val="16"/>
        </w:rPr>
        <w:t xml:space="preserve"> this bipartisan </w:t>
      </w:r>
      <w:r w:rsidRPr="00202391">
        <w:rPr>
          <w:rStyle w:val="StyleBoldUnderline"/>
        </w:rPr>
        <w:t>legislation to protect our Fourth Amendment rights while preserving the security of our country</w:t>
      </w:r>
      <w:r w:rsidRPr="00202391">
        <w:rPr>
          <w:sz w:val="16"/>
        </w:rPr>
        <w:t xml:space="preserve">. May clear minds and foresight prevail as we engage in a thoughtful analysis of ongoing threats and how </w:t>
      </w:r>
      <w:r w:rsidRPr="00202391">
        <w:rPr>
          <w:rStyle w:val="StyleBoldUnderline"/>
        </w:rPr>
        <w:t>intelligence data impacts our national security consistent with constitutional rights of privacy.</w:t>
      </w:r>
    </w:p>
    <w:p w:rsidR="00535F3E" w:rsidRDefault="00535F3E" w:rsidP="00535F3E">
      <w:pPr>
        <w:rPr>
          <w:rStyle w:val="StyleBoldUnderline"/>
        </w:rPr>
      </w:pPr>
    </w:p>
    <w:p w:rsidR="00535F3E" w:rsidRDefault="00535F3E" w:rsidP="001B5CF9"/>
    <w:p w:rsidR="00CA5545" w:rsidRDefault="00CA5545" w:rsidP="00CA5545"/>
    <w:p w:rsidR="00B678A5" w:rsidRDefault="00B678A5" w:rsidP="00B678A5">
      <w:pPr>
        <w:rPr>
          <w:rStyle w:val="StyleBoldUnderline"/>
        </w:rPr>
      </w:pPr>
    </w:p>
    <w:p w:rsidR="00766A7B" w:rsidRDefault="00766A7B" w:rsidP="00B678A5">
      <w:pPr>
        <w:rPr>
          <w:rStyle w:val="StyleBoldUnderline"/>
        </w:rPr>
      </w:pPr>
    </w:p>
    <w:p w:rsidR="00766A7B" w:rsidRDefault="00766A7B" w:rsidP="00766A7B">
      <w:pPr>
        <w:pStyle w:val="Heading4"/>
      </w:pPr>
      <w:r>
        <w:t>Senate amendments doom bill in house - Boehner won’t allow a more strict bill to pass</w:t>
      </w:r>
    </w:p>
    <w:p w:rsidR="00766A7B" w:rsidRPr="00F82E13" w:rsidRDefault="00766A7B" w:rsidP="00766A7B">
      <w:pPr>
        <w:rPr>
          <w:rStyle w:val="StyleStyleBold12pt"/>
        </w:rPr>
      </w:pPr>
      <w:r w:rsidRPr="00F82E13">
        <w:rPr>
          <w:rStyle w:val="StyleStyleBold12pt"/>
        </w:rPr>
        <w:t>Sasso, 14</w:t>
      </w:r>
    </w:p>
    <w:p w:rsidR="00766A7B" w:rsidRDefault="00766A7B" w:rsidP="00766A7B">
      <w:r>
        <w:t xml:space="preserve">Brendan </w:t>
      </w:r>
      <w:r w:rsidRPr="00114071">
        <w:t>Sasso, 3/26/14,</w:t>
      </w:r>
      <w:r>
        <w:t xml:space="preserve"> Boehner Supports End to NSA Mass Surveillance, www.nationaljournal.com/tech/boehner-supports-end-to-nsa-mass-surveillance-20140326</w:t>
      </w:r>
    </w:p>
    <w:p w:rsidR="00766A7B" w:rsidRDefault="00766A7B" w:rsidP="00766A7B"/>
    <w:p w:rsidR="00766A7B" w:rsidRDefault="00766A7B" w:rsidP="00766A7B">
      <w:r w:rsidRPr="0078315E">
        <w:rPr>
          <w:rStyle w:val="StyleBoldUnderline"/>
          <w:highlight w:val="cyan"/>
        </w:rPr>
        <w:t>Beohner is supporting a bill introduced</w:t>
      </w:r>
      <w:r w:rsidRPr="00794ED5">
        <w:rPr>
          <w:sz w:val="16"/>
        </w:rPr>
        <w:t xml:space="preserve"> Wednesday by Reps. Mike </w:t>
      </w:r>
      <w:r w:rsidRPr="0078315E">
        <w:rPr>
          <w:rStyle w:val="StyleBoldUnderline"/>
          <w:highlight w:val="cyan"/>
        </w:rPr>
        <w:t>Rogers</w:t>
      </w:r>
      <w:r w:rsidRPr="00794ED5">
        <w:rPr>
          <w:sz w:val="16"/>
        </w:rPr>
        <w:t xml:space="preserve">, the chairman of the House Intelligence Committee, and Dutch Ruppersberger, the panel's top Democrat. </w:t>
      </w:r>
      <w:r w:rsidRPr="00F82E13">
        <w:rPr>
          <w:rStyle w:val="StyleBoldUnderline"/>
          <w:highlight w:val="cyan"/>
        </w:rPr>
        <w:t>The lawmakers are fierce defenders of the NSA, and</w:t>
      </w:r>
      <w:r w:rsidRPr="00794ED5">
        <w:rPr>
          <w:rStyle w:val="StyleBoldUnderline"/>
        </w:rPr>
        <w:t xml:space="preserve"> their bill now </w:t>
      </w:r>
      <w:r w:rsidRPr="00F82E13">
        <w:rPr>
          <w:rStyle w:val="StyleBoldUnderline"/>
          <w:highlight w:val="cyan"/>
        </w:rPr>
        <w:t>represents</w:t>
      </w:r>
      <w:r w:rsidRPr="00794ED5">
        <w:rPr>
          <w:rStyle w:val="StyleBoldUnderline"/>
        </w:rPr>
        <w:t xml:space="preserve"> the </w:t>
      </w:r>
      <w:r w:rsidRPr="00F82E13">
        <w:rPr>
          <w:rStyle w:val="StyleBoldUnderline"/>
          <w:highlight w:val="cyan"/>
        </w:rPr>
        <w:t>more moderate</w:t>
      </w:r>
      <w:r w:rsidRPr="00794ED5">
        <w:rPr>
          <w:rStyle w:val="StyleBoldUnderline"/>
        </w:rPr>
        <w:t xml:space="preserve"> legislative </w:t>
      </w:r>
      <w:r w:rsidRPr="00F82E13">
        <w:rPr>
          <w:rStyle w:val="StyleBoldUnderline"/>
          <w:highlight w:val="cyan"/>
        </w:rPr>
        <w:t>approach for reforming</w:t>
      </w:r>
      <w:r w:rsidRPr="00794ED5">
        <w:rPr>
          <w:rStyle w:val="StyleBoldUnderline"/>
        </w:rPr>
        <w:t xml:space="preserve"> the </w:t>
      </w:r>
      <w:r w:rsidRPr="00F82E13">
        <w:rPr>
          <w:rStyle w:val="StyleBoldUnderline"/>
          <w:highlight w:val="cyan"/>
        </w:rPr>
        <w:t>NSA</w:t>
      </w:r>
      <w:r w:rsidRPr="00794ED5">
        <w:rPr>
          <w:rStyle w:val="StyleBoldUnderline"/>
        </w:rPr>
        <w:t xml:space="preserve">. </w:t>
      </w:r>
      <w:r w:rsidRPr="00794ED5">
        <w:rPr>
          <w:sz w:val="16"/>
        </w:rPr>
        <w:t xml:space="preserve">Under their legislation, the vast database of phone records would stay in the hands of the phone companies. The NSA could force the phone companies to turn over particular records, and the Foreign Intelligence Surveillance Court would review the NSA orders after the fact. The legislation is expected to be similar to a proposal that President Obama will outline later this week. Senate Judiciary Committee Chairman Patrick </w:t>
      </w:r>
      <w:r w:rsidRPr="0078315E">
        <w:rPr>
          <w:rStyle w:val="StyleBoldUnderline"/>
          <w:highlight w:val="cyan"/>
        </w:rPr>
        <w:t>Leahy and</w:t>
      </w:r>
      <w:r w:rsidRPr="00794ED5">
        <w:rPr>
          <w:sz w:val="16"/>
        </w:rPr>
        <w:t xml:space="preserve"> Rep. Jim </w:t>
      </w:r>
      <w:r w:rsidRPr="0078315E">
        <w:rPr>
          <w:rStyle w:val="StyleBoldUnderline"/>
          <w:highlight w:val="cyan"/>
        </w:rPr>
        <w:t>Sensenbrenner are</w:t>
      </w:r>
      <w:r w:rsidRPr="00794ED5">
        <w:rPr>
          <w:rStyle w:val="StyleBoldUnderline"/>
        </w:rPr>
        <w:t xml:space="preserve"> still </w:t>
      </w:r>
      <w:r w:rsidRPr="0078315E">
        <w:rPr>
          <w:rStyle w:val="StyleBoldUnderline"/>
          <w:highlight w:val="cyan"/>
        </w:rPr>
        <w:t>pushing a more aggressive bill to rein</w:t>
      </w:r>
      <w:r w:rsidRPr="00794ED5">
        <w:rPr>
          <w:rStyle w:val="StyleBoldUnderline"/>
        </w:rPr>
        <w:t xml:space="preserve"> </w:t>
      </w:r>
      <w:r w:rsidRPr="0078315E">
        <w:rPr>
          <w:rStyle w:val="StyleBoldUnderline"/>
          <w:highlight w:val="cyan"/>
        </w:rPr>
        <w:t>in the NSA</w:t>
      </w:r>
      <w:r w:rsidRPr="00794ED5">
        <w:rPr>
          <w:rStyle w:val="StyleBoldUnderline"/>
        </w:rPr>
        <w:t>'s power</w:t>
      </w:r>
      <w:r w:rsidRPr="00794ED5">
        <w:rPr>
          <w:sz w:val="16"/>
        </w:rPr>
        <w:t xml:space="preserve">. Their bill, the USA Freedom Act, would raise the standard that the NSA would need to meet to access the phone data and curb other programs, such as Internet surveillance of people in other countries. </w:t>
      </w:r>
      <w:r w:rsidRPr="00F82E13">
        <w:rPr>
          <w:rStyle w:val="StyleBoldUnderline"/>
          <w:highlight w:val="cyan"/>
        </w:rPr>
        <w:t xml:space="preserve">Boehner appeared to be </w:t>
      </w:r>
      <w:r w:rsidRPr="00F82E13">
        <w:rPr>
          <w:rStyle w:val="Emphasis"/>
          <w:highlight w:val="cyan"/>
        </w:rPr>
        <w:t>skeptical of any proposals that would be more aggressive</w:t>
      </w:r>
      <w:r w:rsidRPr="00F82E13">
        <w:rPr>
          <w:rStyle w:val="StyleBoldUnderline"/>
          <w:highlight w:val="cyan"/>
        </w:rPr>
        <w:t xml:space="preserve"> in expanding priv</w:t>
      </w:r>
      <w:r w:rsidRPr="0078315E">
        <w:rPr>
          <w:rStyle w:val="StyleBoldUnderline"/>
          <w:highlight w:val="cyan"/>
        </w:rPr>
        <w:t>acy</w:t>
      </w:r>
      <w:r w:rsidRPr="00794ED5">
        <w:rPr>
          <w:rStyle w:val="StyleBoldUnderline"/>
        </w:rPr>
        <w:t xml:space="preserve"> </w:t>
      </w:r>
      <w:r w:rsidRPr="00F82E13">
        <w:rPr>
          <w:rStyle w:val="StyleBoldUnderline"/>
        </w:rPr>
        <w:t>rights than the Rogers-Ruppersberger legislation</w:t>
      </w:r>
      <w:r w:rsidRPr="00F82E13">
        <w:rPr>
          <w:sz w:val="16"/>
        </w:rPr>
        <w:t>.</w:t>
      </w:r>
    </w:p>
    <w:p w:rsidR="00766A7B" w:rsidRDefault="00766A7B" w:rsidP="00B678A5">
      <w:pPr>
        <w:rPr>
          <w:rStyle w:val="StyleBoldUnderline"/>
        </w:rPr>
      </w:pPr>
    </w:p>
    <w:p w:rsidR="00B678A5" w:rsidRPr="00881C32" w:rsidRDefault="00B678A5" w:rsidP="00BA0219">
      <w:pPr>
        <w:rPr>
          <w:rStyle w:val="StyleBoldUnderline"/>
        </w:rPr>
      </w:pPr>
    </w:p>
    <w:p w:rsidR="00BA0219" w:rsidRPr="00BA0219" w:rsidRDefault="00BA0219" w:rsidP="00BA0219"/>
    <w:p w:rsidR="00E9526B" w:rsidRDefault="00E9526B" w:rsidP="00E9526B">
      <w:pPr>
        <w:pStyle w:val="Heading3"/>
      </w:pPr>
      <w:r>
        <w:lastRenderedPageBreak/>
        <w:t>A2:  NSA Bad - Civil Liberties</w:t>
      </w:r>
    </w:p>
    <w:p w:rsidR="00E9526B" w:rsidRDefault="00E9526B" w:rsidP="00E9526B"/>
    <w:p w:rsidR="001118B9" w:rsidRDefault="00E9526B" w:rsidP="001118B9">
      <w:pPr>
        <w:pStyle w:val="Heading4"/>
      </w:pPr>
      <w:r>
        <w:t xml:space="preserve">Reform solves this </w:t>
      </w:r>
      <w:r w:rsidR="001118B9">
        <w:t>– House bill is best middle ground</w:t>
      </w:r>
    </w:p>
    <w:p w:rsidR="001118B9" w:rsidRPr="006F42AD" w:rsidRDefault="001118B9" w:rsidP="001118B9">
      <w:pPr>
        <w:rPr>
          <w:rStyle w:val="StyleStyleBold12pt"/>
          <w:b w:val="0"/>
        </w:rPr>
      </w:pPr>
      <w:r>
        <w:rPr>
          <w:rStyle w:val="StyleStyleBold12pt"/>
        </w:rPr>
        <w:t xml:space="preserve">Goodlatte, 14  </w:t>
      </w:r>
      <w:r w:rsidRPr="006F42AD">
        <w:rPr>
          <w:rStyle w:val="StyleStyleBold12pt"/>
          <w:b w:val="0"/>
          <w:sz w:val="16"/>
          <w:szCs w:val="16"/>
        </w:rPr>
        <w:t>(Bob, US Rep, Judiciary Committee, 5/21, http://www.foxnews.com/opinion/2014/05/21/why-nsa-reform-bill-usa-freedom-act-is-good-for-america/)</w:t>
      </w:r>
    </w:p>
    <w:p w:rsidR="001118B9" w:rsidRPr="006F42AD" w:rsidRDefault="001118B9" w:rsidP="001118B9">
      <w:pPr>
        <w:rPr>
          <w:sz w:val="16"/>
        </w:rPr>
      </w:pPr>
      <w:r w:rsidRPr="006F42AD">
        <w:rPr>
          <w:rStyle w:val="StyleBoldUnderline"/>
        </w:rPr>
        <w:t>NSA reform</w:t>
      </w:r>
      <w:r w:rsidRPr="006F42AD">
        <w:rPr>
          <w:sz w:val="16"/>
        </w:rPr>
        <w:t xml:space="preserve">: Why </w:t>
      </w:r>
      <w:r w:rsidRPr="006F42AD">
        <w:rPr>
          <w:rStyle w:val="StyleBoldUnderline"/>
        </w:rPr>
        <w:t>USA FREEDOM Act is good for America</w:t>
      </w:r>
      <w:r w:rsidRPr="006F42AD">
        <w:rPr>
          <w:sz w:val="16"/>
        </w:rPr>
        <w:t xml:space="preserve"> Our Founding Fathers understood there could be no national security without personal security. As such, they carefully crafted the Constitution and Bill of Rights in such a way as to accomplish these two different, yet complimentary, goals. Nearly 225 years later, some think these goals are in conflict with one another following last year’s unauthorized disclosure of the National Security Agency’s data collection programs operated under the Foreign Intelligence Surveillance Act, or FISA. However, </w:t>
      </w:r>
      <w:r w:rsidRPr="006F42AD">
        <w:rPr>
          <w:rStyle w:val="StyleBoldUnderline"/>
        </w:rPr>
        <w:t>we don’t have to sacrifice one for the other as we</w:t>
      </w:r>
      <w:r w:rsidRPr="006F42AD">
        <w:rPr>
          <w:sz w:val="16"/>
        </w:rPr>
        <w:t xml:space="preserve"> seek to </w:t>
      </w:r>
      <w:r w:rsidRPr="006F42AD">
        <w:rPr>
          <w:rStyle w:val="StyleBoldUnderline"/>
        </w:rPr>
        <w:t>reform our intelligence-gathering programs. We</w:t>
      </w:r>
      <w:r w:rsidRPr="006F42AD">
        <w:rPr>
          <w:sz w:val="16"/>
        </w:rPr>
        <w:t xml:space="preserve">, like the Founding Fathers, </w:t>
      </w:r>
      <w:r w:rsidRPr="006F42AD">
        <w:rPr>
          <w:rStyle w:val="StyleBoldUnderline"/>
        </w:rPr>
        <w:t>can protect</w:t>
      </w:r>
      <w:r w:rsidRPr="006F42AD">
        <w:rPr>
          <w:sz w:val="16"/>
        </w:rPr>
        <w:t xml:space="preserve"> our cherished individual </w:t>
      </w:r>
      <w:r w:rsidRPr="006F42AD">
        <w:rPr>
          <w:rStyle w:val="StyleBoldUnderline"/>
        </w:rPr>
        <w:t xml:space="preserve">liberties while simultaneously preserving our ability to protect against attacks </w:t>
      </w:r>
      <w:r w:rsidRPr="006F42AD">
        <w:rPr>
          <w:sz w:val="16"/>
        </w:rPr>
        <w:t xml:space="preserve">on our nation and citizens. Today’s debate is similar to the debate surrounding the adoption of the Constitution. While we enjoy a Bill of Rights in our Constitution today, our framers publicly and privately debated for years whether or not the Constitution needed to include a list of rights. Some advocated for the maintenance of a strong central government in the wake of the weak Articles of Confederation, while others’ primary desire was to protect the individual freedoms of citizens. In the end, both parties were able to accommodate their goals by adding the Bill of Rights to the Constitution, which enumerates liberties to be protected and enjoyed by all while preserving the federal government’s fundamental power to protect our country and citizens. As Congress seeks to reform our intelligence-gathering programs, </w:t>
      </w:r>
      <w:r w:rsidRPr="006F42AD">
        <w:rPr>
          <w:rStyle w:val="StyleBoldUnderline"/>
        </w:rPr>
        <w:t xml:space="preserve">both </w:t>
      </w:r>
      <w:r w:rsidRPr="006F42AD">
        <w:rPr>
          <w:sz w:val="16"/>
        </w:rPr>
        <w:t xml:space="preserve">Americans’ </w:t>
      </w:r>
      <w:r w:rsidRPr="006F42AD">
        <w:rPr>
          <w:rStyle w:val="StyleBoldUnderline"/>
        </w:rPr>
        <w:t xml:space="preserve">civil liberties and </w:t>
      </w:r>
      <w:r w:rsidRPr="006F42AD">
        <w:rPr>
          <w:sz w:val="16"/>
        </w:rPr>
        <w:t xml:space="preserve">our </w:t>
      </w:r>
      <w:r w:rsidRPr="006F42AD">
        <w:rPr>
          <w:rStyle w:val="StyleBoldUnderline"/>
        </w:rPr>
        <w:t>national security are at stake and both can be protected.</w:t>
      </w:r>
      <w:r w:rsidRPr="006F42AD">
        <w:rPr>
          <w:sz w:val="16"/>
        </w:rPr>
        <w:t xml:space="preserve"> For the past year, the House Judiciary Committee has studied this issue in detail and has worked across party lines, and with the Obama administration, to produce bipartisan legislation to ensure these programs protect our national security and individual freedom. This bill, the USA FREEDOM Act, was unanimously approved by both the House Judiciary Committee and the House Permanent Select Committee on Intelligence and will be voted on by the House of Representatives this week. To protect Americans’ freedoms, </w:t>
      </w:r>
      <w:r w:rsidRPr="006F42AD">
        <w:rPr>
          <w:rStyle w:val="StyleBoldUnderline"/>
        </w:rPr>
        <w:t xml:space="preserve">the USA FREEDOM Act </w:t>
      </w:r>
      <w:r w:rsidRPr="006F42AD">
        <w:rPr>
          <w:rStyle w:val="Emphasis"/>
        </w:rPr>
        <w:t>ends all bulk collection</w:t>
      </w:r>
      <w:r w:rsidRPr="006F42AD">
        <w:rPr>
          <w:rStyle w:val="StyleBoldUnderline"/>
        </w:rPr>
        <w:t xml:space="preserve"> of</w:t>
      </w:r>
      <w:r w:rsidRPr="006F42AD">
        <w:rPr>
          <w:sz w:val="16"/>
        </w:rPr>
        <w:t xml:space="preserve"> Americans’ </w:t>
      </w:r>
      <w:r w:rsidRPr="006F42AD">
        <w:rPr>
          <w:rStyle w:val="StyleBoldUnderline"/>
        </w:rPr>
        <w:t>records</w:t>
      </w:r>
      <w:r w:rsidRPr="006F42AD">
        <w:rPr>
          <w:sz w:val="16"/>
        </w:rPr>
        <w:t xml:space="preserve">, such as telephone and electronic communications records. </w:t>
      </w:r>
      <w:r w:rsidRPr="006F42AD">
        <w:rPr>
          <w:rStyle w:val="StyleBoldUnderline"/>
        </w:rPr>
        <w:t xml:space="preserve">The </w:t>
      </w:r>
      <w:r w:rsidRPr="006F42AD">
        <w:rPr>
          <w:sz w:val="16"/>
        </w:rPr>
        <w:t xml:space="preserve">USA FREEDOM </w:t>
      </w:r>
      <w:r w:rsidRPr="006F42AD">
        <w:rPr>
          <w:rStyle w:val="StyleBoldUnderline"/>
        </w:rPr>
        <w:t>Act makes clear that the government cannot indiscriminately acquire</w:t>
      </w:r>
      <w:r w:rsidRPr="006F42AD">
        <w:rPr>
          <w:sz w:val="16"/>
        </w:rPr>
        <w:t xml:space="preserve"> Americans’ </w:t>
      </w:r>
      <w:r w:rsidRPr="006F42AD">
        <w:rPr>
          <w:rStyle w:val="StyleBoldUnderline"/>
        </w:rPr>
        <w:t xml:space="preserve">records and creates a new process for the collection of </w:t>
      </w:r>
      <w:r w:rsidRPr="006F42AD">
        <w:rPr>
          <w:sz w:val="16"/>
        </w:rPr>
        <w:t xml:space="preserve">transactional </w:t>
      </w:r>
      <w:r w:rsidRPr="006F42AD">
        <w:rPr>
          <w:rStyle w:val="StyleBoldUnderline"/>
        </w:rPr>
        <w:t>call detail records</w:t>
      </w:r>
      <w:r w:rsidRPr="006F42AD">
        <w:rPr>
          <w:sz w:val="16"/>
        </w:rPr>
        <w:t xml:space="preserve">. Specifically, </w:t>
      </w:r>
      <w:r w:rsidRPr="006F42AD">
        <w:rPr>
          <w:rStyle w:val="StyleBoldUnderline"/>
        </w:rPr>
        <w:t xml:space="preserve">the bill requires that these </w:t>
      </w:r>
      <w:r w:rsidRPr="006F42AD">
        <w:rPr>
          <w:sz w:val="16"/>
        </w:rPr>
        <w:t xml:space="preserve">transactional call detail records </w:t>
      </w:r>
      <w:r w:rsidRPr="006F42AD">
        <w:rPr>
          <w:rStyle w:val="StyleBoldUnderline"/>
        </w:rPr>
        <w:t>can only be collected on a case-by-case basis and only after the individual request is approved by the</w:t>
      </w:r>
      <w:r w:rsidRPr="006F42AD">
        <w:rPr>
          <w:sz w:val="16"/>
        </w:rPr>
        <w:t xml:space="preserve"> Foreign Intelligence Surveillance </w:t>
      </w:r>
      <w:r w:rsidRPr="006F42AD">
        <w:rPr>
          <w:rStyle w:val="StyleBoldUnderline"/>
        </w:rPr>
        <w:t>Court</w:t>
      </w:r>
      <w:r w:rsidRPr="006F42AD">
        <w:rPr>
          <w:sz w:val="16"/>
        </w:rPr>
        <w:t xml:space="preserve">. </w:t>
      </w:r>
      <w:r w:rsidRPr="006F42AD">
        <w:rPr>
          <w:rStyle w:val="StyleBoldUnderline"/>
        </w:rPr>
        <w:t>At the same time, the</w:t>
      </w:r>
      <w:r w:rsidRPr="006F42AD">
        <w:rPr>
          <w:sz w:val="16"/>
        </w:rPr>
        <w:t xml:space="preserve"> USA FREEDOM </w:t>
      </w:r>
      <w:r w:rsidRPr="006F42AD">
        <w:rPr>
          <w:rStyle w:val="StyleBoldUnderline"/>
        </w:rPr>
        <w:t>Act ensures that the federal government continues to have the tools it needs to identify and intercept attacks.</w:t>
      </w:r>
      <w:r w:rsidRPr="006F42AD">
        <w:rPr>
          <w:sz w:val="16"/>
        </w:rPr>
        <w:t xml:space="preserve"> </w:t>
      </w:r>
      <w:r w:rsidRPr="006F42AD">
        <w:rPr>
          <w:rStyle w:val="StyleBoldUnderline"/>
        </w:rPr>
        <w:t>The bill provides needed emergency authority</w:t>
      </w:r>
      <w:r w:rsidRPr="006F42AD">
        <w:rPr>
          <w:sz w:val="16"/>
        </w:rPr>
        <w:t xml:space="preserve"> to national security officials </w:t>
      </w:r>
      <w:r w:rsidRPr="006F42AD">
        <w:rPr>
          <w:rStyle w:val="StyleBoldUnderline"/>
        </w:rPr>
        <w:t>if there is an immediate national security threat but still requires the government to run the request by the court within seven days</w:t>
      </w:r>
      <w:r w:rsidRPr="006F42AD">
        <w:rPr>
          <w:sz w:val="16"/>
        </w:rPr>
        <w:t xml:space="preserve">. </w:t>
      </w:r>
      <w:r w:rsidRPr="006F42AD">
        <w:rPr>
          <w:rStyle w:val="StyleBoldUnderline"/>
        </w:rPr>
        <w:t>The</w:t>
      </w:r>
      <w:r w:rsidRPr="006F42AD">
        <w:rPr>
          <w:sz w:val="16"/>
        </w:rPr>
        <w:t xml:space="preserve"> USA FREEDOM </w:t>
      </w:r>
      <w:r w:rsidRPr="006F42AD">
        <w:rPr>
          <w:rStyle w:val="StyleBoldUnderline"/>
        </w:rPr>
        <w:t>Act increases</w:t>
      </w:r>
      <w:r w:rsidRPr="006F42AD">
        <w:rPr>
          <w:sz w:val="16"/>
        </w:rPr>
        <w:t xml:space="preserve"> the </w:t>
      </w:r>
      <w:r w:rsidRPr="006F42AD">
        <w:rPr>
          <w:rStyle w:val="StyleBoldUnderline"/>
        </w:rPr>
        <w:t>transparency</w:t>
      </w:r>
      <w:r w:rsidRPr="006F42AD">
        <w:rPr>
          <w:sz w:val="16"/>
        </w:rPr>
        <w:t xml:space="preserve"> of our intelligence-gathering programs </w:t>
      </w:r>
      <w:r w:rsidRPr="006F42AD">
        <w:rPr>
          <w:rStyle w:val="StyleBoldUnderline"/>
        </w:rPr>
        <w:t>by creating a panel of legal experts to help ensure the court adequately considers privacy concerns and constitutional rights</w:t>
      </w:r>
      <w:r w:rsidRPr="006F42AD">
        <w:rPr>
          <w:sz w:val="16"/>
        </w:rPr>
        <w:t xml:space="preserve"> of Americans when reviewing the government’s request for records. </w:t>
      </w:r>
      <w:r w:rsidRPr="006F42AD">
        <w:rPr>
          <w:rStyle w:val="StyleBoldUnderline"/>
        </w:rPr>
        <w:t>It also requires the Attorney General to conduct a declassification review of each decision</w:t>
      </w:r>
      <w:r w:rsidRPr="006F42AD">
        <w:rPr>
          <w:sz w:val="16"/>
        </w:rPr>
        <w:t xml:space="preserve">, order, or opinion of the court that includes a significant construction or interpretation of the law </w:t>
      </w:r>
      <w:r w:rsidRPr="006F42AD">
        <w:rPr>
          <w:rStyle w:val="StyleBoldUnderline"/>
        </w:rPr>
        <w:t>and mandates that the government report the number of orders issued, modified, or denied</w:t>
      </w:r>
      <w:r w:rsidRPr="006F42AD">
        <w:rPr>
          <w:sz w:val="16"/>
        </w:rPr>
        <w:t xml:space="preserve"> by the court annually. Last year’s </w:t>
      </w:r>
      <w:r w:rsidRPr="006F42AD">
        <w:rPr>
          <w:rStyle w:val="StyleBoldUnderline"/>
        </w:rPr>
        <w:t>national security leaks have also had a commercial and financial impact on American technology companies that have provided these records. They’ve experienced backlash</w:t>
      </w:r>
      <w:r w:rsidRPr="006F42AD">
        <w:rPr>
          <w:sz w:val="16"/>
        </w:rPr>
        <w:t xml:space="preserve"> from both American and foreign consumers </w:t>
      </w:r>
      <w:r w:rsidRPr="006F42AD">
        <w:rPr>
          <w:rStyle w:val="StyleBoldUnderline"/>
        </w:rPr>
        <w:t>and they’ve lost their competitive edge in the global marketplace</w:t>
      </w:r>
      <w:r w:rsidRPr="006F42AD">
        <w:rPr>
          <w:sz w:val="16"/>
        </w:rPr>
        <w:t xml:space="preserve">. In January of this year, the Justice Department entered into </w:t>
      </w:r>
      <w:r w:rsidRPr="006F42AD">
        <w:rPr>
          <w:rStyle w:val="StyleBoldUnderline"/>
        </w:rPr>
        <w:t>a settlement</w:t>
      </w:r>
      <w:r w:rsidRPr="006F42AD">
        <w:rPr>
          <w:sz w:val="16"/>
        </w:rPr>
        <w:t xml:space="preserve"> with several companies to </w:t>
      </w:r>
      <w:r w:rsidRPr="006F42AD">
        <w:rPr>
          <w:rStyle w:val="StyleBoldUnderline"/>
        </w:rPr>
        <w:t>permit new ways to report data</w:t>
      </w:r>
      <w:r w:rsidRPr="006F42AD">
        <w:rPr>
          <w:sz w:val="16"/>
        </w:rPr>
        <w:t xml:space="preserve"> concerning requests for customer information under FISA. </w:t>
      </w:r>
      <w:r w:rsidRPr="006F42AD">
        <w:rPr>
          <w:rStyle w:val="StyleBoldUnderline"/>
        </w:rPr>
        <w:t xml:space="preserve">The </w:t>
      </w:r>
      <w:r w:rsidRPr="006F42AD">
        <w:rPr>
          <w:sz w:val="16"/>
        </w:rPr>
        <w:t xml:space="preserve">USA FREEDOM </w:t>
      </w:r>
      <w:r w:rsidRPr="006F42AD">
        <w:rPr>
          <w:rStyle w:val="StyleBoldUnderline"/>
        </w:rPr>
        <w:t>Act builds upon this settlement, allowing tech companies to publicly report</w:t>
      </w:r>
      <w:r w:rsidRPr="006F42AD">
        <w:rPr>
          <w:sz w:val="16"/>
        </w:rPr>
        <w:t xml:space="preserve"> national security </w:t>
      </w:r>
      <w:r w:rsidRPr="006F42AD">
        <w:rPr>
          <w:rStyle w:val="StyleBoldUnderline"/>
        </w:rPr>
        <w:t xml:space="preserve">requests </w:t>
      </w:r>
      <w:r w:rsidRPr="006F42AD">
        <w:rPr>
          <w:sz w:val="16"/>
        </w:rPr>
        <w:t xml:space="preserve">from the government </w:t>
      </w:r>
      <w:r w:rsidRPr="006F42AD">
        <w:rPr>
          <w:rStyle w:val="StyleBoldUnderline"/>
        </w:rPr>
        <w:t>to inform</w:t>
      </w:r>
      <w:r w:rsidRPr="006F42AD">
        <w:rPr>
          <w:sz w:val="16"/>
        </w:rPr>
        <w:t xml:space="preserve"> their American and foreign </w:t>
      </w:r>
      <w:r w:rsidRPr="006F42AD">
        <w:rPr>
          <w:rStyle w:val="StyleBoldUnderline"/>
        </w:rPr>
        <w:t>customers.</w:t>
      </w:r>
      <w:r w:rsidRPr="006F42AD">
        <w:rPr>
          <w:sz w:val="16"/>
        </w:rPr>
        <w:t xml:space="preserve"> </w:t>
      </w:r>
      <w:r w:rsidRPr="006F42AD">
        <w:rPr>
          <w:rStyle w:val="StyleBoldUnderline"/>
        </w:rPr>
        <w:t>The terrorist threat is real and ongoing. We must always be cognizant of the threats we face and have the tools needed to prevent terrorist attacks</w:t>
      </w:r>
      <w:r w:rsidRPr="006F42AD">
        <w:rPr>
          <w:sz w:val="16"/>
        </w:rPr>
        <w:t xml:space="preserve">. </w:t>
      </w:r>
      <w:r w:rsidRPr="006F42AD">
        <w:rPr>
          <w:rStyle w:val="StyleBoldUnderline"/>
        </w:rPr>
        <w:t>At the same time, Congress must ensure</w:t>
      </w:r>
      <w:r w:rsidRPr="006F42AD">
        <w:rPr>
          <w:sz w:val="16"/>
        </w:rPr>
        <w:t xml:space="preserve"> that the </w:t>
      </w:r>
      <w:r w:rsidRPr="006F42AD">
        <w:rPr>
          <w:rStyle w:val="StyleBoldUnderline"/>
        </w:rPr>
        <w:t xml:space="preserve">laws </w:t>
      </w:r>
      <w:r w:rsidRPr="006F42AD">
        <w:rPr>
          <w:sz w:val="16"/>
        </w:rPr>
        <w:t xml:space="preserve">enacted </w:t>
      </w:r>
      <w:r w:rsidRPr="006F42AD">
        <w:rPr>
          <w:rStyle w:val="StyleBoldUnderline"/>
        </w:rPr>
        <w:t xml:space="preserve">protect </w:t>
      </w:r>
      <w:r w:rsidRPr="006F42AD">
        <w:rPr>
          <w:sz w:val="16"/>
        </w:rPr>
        <w:t xml:space="preserve">our </w:t>
      </w:r>
      <w:r w:rsidRPr="006F42AD">
        <w:rPr>
          <w:rStyle w:val="StyleBoldUnderline"/>
        </w:rPr>
        <w:t>civil liberties</w:t>
      </w:r>
      <w:r w:rsidRPr="006F42AD">
        <w:rPr>
          <w:sz w:val="16"/>
        </w:rPr>
        <w:t>. While circumstances have changed since the days of our Founding Fathers, the principles that guide us remain. Our government, elected by the people, must provide for the common defense and simultaneously secure the blessings of liberty now and for the generations to come.</w:t>
      </w:r>
    </w:p>
    <w:p w:rsidR="001118B9" w:rsidRDefault="001118B9" w:rsidP="00E9526B"/>
    <w:p w:rsidR="00E9526B" w:rsidRDefault="00E9526B" w:rsidP="00E9526B"/>
    <w:p w:rsidR="00E9526B" w:rsidRDefault="00E9526B" w:rsidP="00E9526B">
      <w:pPr>
        <w:pStyle w:val="Heading4"/>
      </w:pPr>
      <w:r>
        <w:lastRenderedPageBreak/>
        <w:t>Numerous checks on abuse</w:t>
      </w:r>
    </w:p>
    <w:p w:rsidR="00E9526B" w:rsidRPr="0040575F" w:rsidRDefault="00E9526B" w:rsidP="00E9526B">
      <w:pPr>
        <w:rPr>
          <w:rStyle w:val="StyleStyleBold12pt"/>
        </w:rPr>
      </w:pPr>
      <w:r w:rsidRPr="0040575F">
        <w:rPr>
          <w:rStyle w:val="StyleStyleBold12pt"/>
        </w:rPr>
        <w:t>Mann 2/27/14</w:t>
      </w:r>
    </w:p>
    <w:p w:rsidR="00E9526B" w:rsidRPr="006464E4" w:rsidRDefault="00E9526B" w:rsidP="00E9526B">
      <w:r>
        <w:t>Scott F. Mann is a research associate with the Strategic Technologies Program at the Center for Strategic and International Studies, CSIS, February 27, 2014, "Fact Sheet: Section 215 of the USA PATRIOT Act", http://csis.org/publication/fact-sheet-section-215-usa-patriot-act</w:t>
      </w:r>
    </w:p>
    <w:p w:rsidR="00E9526B" w:rsidRDefault="00E9526B" w:rsidP="00E9526B"/>
    <w:p w:rsidR="00E9526B" w:rsidRDefault="00E9526B" w:rsidP="00E9526B">
      <w:r w:rsidRPr="00561AE3">
        <w:rPr>
          <w:u w:val="single"/>
        </w:rPr>
        <w:t>Section 215 bulk data is protected against misuse</w:t>
      </w:r>
      <w:r>
        <w:t xml:space="preserve"> </w:t>
      </w:r>
      <w:r w:rsidRPr="00561AE3">
        <w:rPr>
          <w:rStyle w:val="Emphasis"/>
        </w:rPr>
        <w:t>through multiple oversight mechanisms</w:t>
      </w:r>
      <w:r>
        <w:t xml:space="preserve">, </w:t>
      </w:r>
      <w:r w:rsidRPr="00561AE3">
        <w:rPr>
          <w:u w:val="single"/>
        </w:rPr>
        <w:t>including minimization procedures</w:t>
      </w:r>
      <w:r>
        <w:t xml:space="preserve"> that seek </w:t>
      </w:r>
      <w:r w:rsidRPr="00561AE3">
        <w:rPr>
          <w:u w:val="single"/>
        </w:rPr>
        <w:t>to restrict the retention of certain classes of data</w:t>
      </w:r>
      <w:r>
        <w:t xml:space="preserve">, like U.S. person data, </w:t>
      </w:r>
      <w:r w:rsidRPr="00561AE3">
        <w:rPr>
          <w:u w:val="single"/>
        </w:rPr>
        <w:t>and internal personnel controls to limit access to the data</w:t>
      </w:r>
      <w:r>
        <w:t xml:space="preserve">. </w:t>
      </w:r>
      <w:r w:rsidRPr="00561AE3">
        <w:rPr>
          <w:rStyle w:val="Emphasis"/>
        </w:rPr>
        <w:t>To ensure</w:t>
      </w:r>
      <w:r>
        <w:t xml:space="preserve"> continued program relevance and </w:t>
      </w:r>
      <w:r w:rsidRPr="00561AE3">
        <w:rPr>
          <w:rStyle w:val="Emphasis"/>
        </w:rPr>
        <w:t>compliance</w:t>
      </w:r>
      <w:r>
        <w:t xml:space="preserve"> with established parameters, </w:t>
      </w:r>
      <w:r w:rsidRPr="00561AE3">
        <w:rPr>
          <w:rStyle w:val="Emphasis"/>
        </w:rPr>
        <w:t>the 215 collection program is reviewed for reauthorization every 90 days by the FISC</w:t>
      </w:r>
      <w:r>
        <w:t xml:space="preserve">, </w:t>
      </w:r>
      <w:r w:rsidRPr="00561AE3">
        <w:rPr>
          <w:u w:val="single"/>
        </w:rPr>
        <w:t>and reports are filed with the court every 30 days</w:t>
      </w:r>
      <w:r>
        <w:t xml:space="preserve">. </w:t>
      </w:r>
      <w:r w:rsidRPr="00561AE3">
        <w:rPr>
          <w:rStyle w:val="Emphasis"/>
        </w:rPr>
        <w:t>Review by the House and Senate Permanent Select Committees</w:t>
      </w:r>
      <w:r>
        <w:t xml:space="preserve"> on Intelligence </w:t>
      </w:r>
      <w:r w:rsidRPr="00561AE3">
        <w:rPr>
          <w:rStyle w:val="Emphasis"/>
        </w:rPr>
        <w:t>provide an additional layer of oversight</w:t>
      </w:r>
      <w:r>
        <w:t xml:space="preserve">. In total, </w:t>
      </w:r>
      <w:r w:rsidRPr="00561AE3">
        <w:rPr>
          <w:u w:val="single"/>
        </w:rPr>
        <w:t>since 2003, there have been 12 confirmed cases of intentional misuse of collected signals data</w:t>
      </w:r>
      <w:r>
        <w:t xml:space="preserve"> (not necessarily related to 215), </w:t>
      </w:r>
      <w:r w:rsidRPr="00561AE3">
        <w:rPr>
          <w:u w:val="single"/>
        </w:rPr>
        <w:t>most of which were targeted at a personal connection or romantic interest of an individual analyst.</w:t>
      </w:r>
      <w:r>
        <w:t xml:space="preserve">  Since 2009 there have been a few isolated unintentional incidents of data misuse, only two of which represented broader Section 215 rules violations.</w:t>
      </w:r>
    </w:p>
    <w:p w:rsidR="00E9526B" w:rsidRDefault="00E9526B" w:rsidP="00E9526B">
      <w:r>
        <w:t xml:space="preserve">In the first instance, 3000 call detail records over five years old, which had not been properly disposed of in accordance with minimization procedures, were discovered on an NSA server. The records were not accessible for intelligence analysis, and were deleted upon discovery. In the second incident, the NSA received customer credit card information from a telecommunications company after the company made an unannounced software change, which altered the data delivered to the NSA. Upon discovering the unrequested data, the NSA concealed the data from intelligence analysis access, and later deleted it. </w:t>
      </w:r>
      <w:r w:rsidRPr="009E6A76">
        <w:rPr>
          <w:u w:val="single"/>
        </w:rPr>
        <w:t>All of other reported incidents were</w:t>
      </w:r>
      <w:r>
        <w:t xml:space="preserve"> </w:t>
      </w:r>
      <w:r w:rsidRPr="009E6A76">
        <w:rPr>
          <w:rStyle w:val="Emphasis"/>
        </w:rPr>
        <w:t>small, incidental, and resulted in the imposition of measures to prevent repetition in the future. Even very minor incidents were recorded and duly reported to the FISC.</w:t>
      </w:r>
    </w:p>
    <w:p w:rsidR="00E9526B" w:rsidRPr="00D43037" w:rsidRDefault="00E9526B" w:rsidP="00E9526B"/>
    <w:p w:rsidR="00CA5545" w:rsidRDefault="00CA5545" w:rsidP="00CA5545">
      <w:pPr>
        <w:pStyle w:val="Heading4"/>
      </w:pPr>
      <w:r>
        <w:t>If the government was to attack liberties, they definitely wouldn’t use this program</w:t>
      </w:r>
    </w:p>
    <w:p w:rsidR="00CA5545" w:rsidRDefault="00CA5545" w:rsidP="00CA5545">
      <w:r w:rsidRPr="003F664F">
        <w:t xml:space="preserve">Joshua </w:t>
      </w:r>
      <w:r w:rsidRPr="003F664F">
        <w:rPr>
          <w:rStyle w:val="StyleStyleBold12pt"/>
        </w:rPr>
        <w:t>Rovner</w:t>
      </w:r>
      <w:r w:rsidRPr="003F664F">
        <w:t>,</w:t>
      </w:r>
      <w:r>
        <w:t xml:space="preserve"> </w:t>
      </w:r>
      <w:r w:rsidRPr="003F664F">
        <w:t>John Goodwin Tower Distinguished Professor of International Politics and National Security, Associate Professor of Political Science,</w:t>
      </w:r>
      <w:r>
        <w:t xml:space="preserve"> SMU,</w:t>
      </w:r>
      <w:r w:rsidRPr="003F664F">
        <w:t xml:space="preserve"> 1/2/</w:t>
      </w:r>
      <w:r w:rsidRPr="003F664F">
        <w:rPr>
          <w:rStyle w:val="StyleStyleBold12pt"/>
        </w:rPr>
        <w:t>14</w:t>
      </w:r>
      <w:r w:rsidRPr="003F664F">
        <w:t>, Reckless Reforms, www.foreignpolicy.com/articles/2014/01/02/reckless_reforms_nsa</w:t>
      </w:r>
    </w:p>
    <w:p w:rsidR="00CA5545" w:rsidRPr="003F664F" w:rsidRDefault="00CA5545" w:rsidP="00CA5545"/>
    <w:p w:rsidR="00CA5545" w:rsidRDefault="00CA5545" w:rsidP="00CA5545">
      <w:r>
        <w:t xml:space="preserve">What's more, </w:t>
      </w:r>
      <w:r w:rsidRPr="00863CB9">
        <w:rPr>
          <w:rStyle w:val="StyleBoldUnderline"/>
          <w:highlight w:val="cyan"/>
        </w:rPr>
        <w:t>despite</w:t>
      </w:r>
      <w:r w:rsidRPr="003F664F">
        <w:rPr>
          <w:rStyle w:val="StyleBoldUnderline"/>
        </w:rPr>
        <w:t xml:space="preserve"> some </w:t>
      </w:r>
      <w:r w:rsidRPr="00863CB9">
        <w:rPr>
          <w:rStyle w:val="StyleBoldUnderline"/>
          <w:highlight w:val="cyan"/>
        </w:rPr>
        <w:t>fears</w:t>
      </w:r>
      <w:r w:rsidRPr="003F664F">
        <w:rPr>
          <w:rStyle w:val="StyleBoldUnderline"/>
        </w:rPr>
        <w:t xml:space="preserve"> that </w:t>
      </w:r>
      <w:r w:rsidRPr="00863CB9">
        <w:rPr>
          <w:rStyle w:val="StyleBoldUnderline"/>
          <w:highlight w:val="cyan"/>
        </w:rPr>
        <w:t>the NSA could use metadata to create a "mosaic" of someone's activities</w:t>
      </w:r>
      <w:r w:rsidRPr="003F664F">
        <w:rPr>
          <w:rStyle w:val="StyleBoldUnderline"/>
        </w:rPr>
        <w:t xml:space="preserve">, in reality, </w:t>
      </w:r>
      <w:r w:rsidRPr="00863CB9">
        <w:rPr>
          <w:rStyle w:val="StyleBoldUnderline"/>
          <w:highlight w:val="cyan"/>
        </w:rPr>
        <w:t>this is</w:t>
      </w:r>
      <w:r w:rsidRPr="003F664F">
        <w:rPr>
          <w:rStyle w:val="StyleBoldUnderline"/>
        </w:rPr>
        <w:t xml:space="preserve"> a pretty </w:t>
      </w:r>
      <w:r w:rsidRPr="00863CB9">
        <w:rPr>
          <w:rStyle w:val="StyleBoldUnderline"/>
          <w:highlight w:val="cyan"/>
        </w:rPr>
        <w:t>inefficient</w:t>
      </w:r>
      <w:r w:rsidRPr="003F664F">
        <w:rPr>
          <w:rStyle w:val="StyleBoldUnderline"/>
        </w:rPr>
        <w:t xml:space="preserve"> </w:t>
      </w:r>
      <w:r w:rsidRPr="00863CB9">
        <w:rPr>
          <w:rStyle w:val="StyleBoldUnderline"/>
          <w:highlight w:val="cyan"/>
        </w:rPr>
        <w:t>way of encroaching on</w:t>
      </w:r>
      <w:r w:rsidRPr="003F664F">
        <w:rPr>
          <w:rStyle w:val="StyleBoldUnderline"/>
        </w:rPr>
        <w:t xml:space="preserve"> anyone's </w:t>
      </w:r>
      <w:r w:rsidRPr="00863CB9">
        <w:rPr>
          <w:rStyle w:val="StyleBoldUnderline"/>
          <w:highlight w:val="cyan"/>
        </w:rPr>
        <w:t>privacy</w:t>
      </w:r>
      <w:r w:rsidRPr="003F664F">
        <w:rPr>
          <w:rStyle w:val="StyleBoldUnderline"/>
        </w:rPr>
        <w:t>.</w:t>
      </w:r>
      <w:r>
        <w:t xml:space="preserve"> In the past, when </w:t>
      </w:r>
      <w:r w:rsidRPr="003F664F">
        <w:rPr>
          <w:rStyle w:val="StyleBoldUnderline"/>
        </w:rPr>
        <w:t xml:space="preserve">the </w:t>
      </w:r>
      <w:r w:rsidRPr="00863CB9">
        <w:rPr>
          <w:rStyle w:val="StyleBoldUnderline"/>
          <w:highlight w:val="cyan"/>
        </w:rPr>
        <w:t>intelligence</w:t>
      </w:r>
      <w:r w:rsidRPr="003F664F">
        <w:rPr>
          <w:rStyle w:val="StyleBoldUnderline"/>
        </w:rPr>
        <w:t xml:space="preserve"> community </w:t>
      </w:r>
      <w:r w:rsidRPr="00863CB9">
        <w:rPr>
          <w:rStyle w:val="StyleBoldUnderline"/>
          <w:highlight w:val="cyan"/>
        </w:rPr>
        <w:t>has violated civil liberties,</w:t>
      </w:r>
      <w:r w:rsidRPr="003F664F">
        <w:rPr>
          <w:rStyle w:val="StyleBoldUnderline"/>
        </w:rPr>
        <w:t xml:space="preserve"> </w:t>
      </w:r>
      <w:r w:rsidRPr="00863CB9">
        <w:rPr>
          <w:rStyle w:val="StyleBoldUnderline"/>
          <w:highlight w:val="cyan"/>
        </w:rPr>
        <w:t>it hasn't bothered</w:t>
      </w:r>
      <w:r w:rsidRPr="003F664F">
        <w:rPr>
          <w:rStyle w:val="StyleBoldUnderline"/>
        </w:rPr>
        <w:t xml:space="preserve"> </w:t>
      </w:r>
      <w:r w:rsidRPr="00863CB9">
        <w:rPr>
          <w:rStyle w:val="StyleBoldUnderline"/>
          <w:highlight w:val="cyan"/>
        </w:rPr>
        <w:t>with</w:t>
      </w:r>
      <w:r w:rsidRPr="003F664F">
        <w:rPr>
          <w:rStyle w:val="StyleBoldUnderline"/>
        </w:rPr>
        <w:t xml:space="preserve"> </w:t>
      </w:r>
      <w:r w:rsidRPr="00863CB9">
        <w:rPr>
          <w:rStyle w:val="StyleBoldUnderline"/>
          <w:highlight w:val="cyan"/>
        </w:rPr>
        <w:t>such a roundabout approach</w:t>
      </w:r>
      <w:r w:rsidRPr="003F664F">
        <w:rPr>
          <w:rStyle w:val="StyleBoldUnderline"/>
        </w:rPr>
        <w:t>.</w:t>
      </w:r>
      <w:r>
        <w:t xml:space="preserve"> </w:t>
      </w:r>
      <w:r w:rsidRPr="003F664F">
        <w:rPr>
          <w:rStyle w:val="StyleBoldUnderline"/>
        </w:rPr>
        <w:t>In the 1960s-1970s,</w:t>
      </w:r>
      <w:r>
        <w:t xml:space="preserve"> for example, </w:t>
      </w:r>
      <w:r w:rsidRPr="003F664F">
        <w:rPr>
          <w:rStyle w:val="StyleBoldUnderline"/>
        </w:rPr>
        <w:t>the CIA infiltrated various domestic political organizations, and the NSA intercepted the telegraphs of individual citizens</w:t>
      </w:r>
      <w:r>
        <w:t xml:space="preserve">. </w:t>
      </w:r>
      <w:r w:rsidRPr="003F664F">
        <w:rPr>
          <w:rStyle w:val="StyleBoldUnderline"/>
        </w:rPr>
        <w:t>We have plenty of experience with intelligence agencies behaving badly, and they haven't been very subtle about it.</w:t>
      </w:r>
      <w:r>
        <w:t xml:space="preserve"> Collecting and storing metadata is thus very different from what we've seen in the past -- and, in fact, </w:t>
      </w:r>
      <w:r w:rsidRPr="00863CB9">
        <w:rPr>
          <w:rStyle w:val="StyleBoldUnderline"/>
          <w:highlight w:val="cyan"/>
        </w:rPr>
        <w:t>Occam's Razor suggests</w:t>
      </w:r>
      <w:r w:rsidRPr="003F664F">
        <w:rPr>
          <w:rStyle w:val="StyleBoldUnderline"/>
        </w:rPr>
        <w:t xml:space="preserve"> that </w:t>
      </w:r>
      <w:r w:rsidRPr="00863CB9">
        <w:rPr>
          <w:rStyle w:val="StyleBoldUnderline"/>
          <w:highlight w:val="cyan"/>
        </w:rPr>
        <w:t>it is not a violation of civil liberties at all</w:t>
      </w:r>
      <w:r>
        <w:t>.</w:t>
      </w:r>
    </w:p>
    <w:p w:rsidR="00E9526B" w:rsidRDefault="00E9526B" w:rsidP="00E9526B"/>
    <w:p w:rsidR="00E9526B" w:rsidRPr="00BB67F5" w:rsidRDefault="00E9526B" w:rsidP="00E9526B">
      <w:pPr>
        <w:pStyle w:val="Heading4"/>
      </w:pPr>
      <w:r>
        <w:lastRenderedPageBreak/>
        <w:t>NSA isn’t evil—it collects intelligence—big deal</w:t>
      </w:r>
    </w:p>
    <w:p w:rsidR="00E9526B" w:rsidRDefault="00E9526B" w:rsidP="00E9526B">
      <w:r w:rsidRPr="00BB67F5">
        <w:t xml:space="preserve">Benjamin </w:t>
      </w:r>
      <w:r w:rsidRPr="000402FC">
        <w:rPr>
          <w:rStyle w:val="StyleStyleBold12pt"/>
        </w:rPr>
        <w:t>Wittes</w:t>
      </w:r>
      <w:r w:rsidRPr="00BB67F5">
        <w:t>, 9/9/</w:t>
      </w:r>
      <w:r w:rsidRPr="000402FC">
        <w:rPr>
          <w:rStyle w:val="StyleStyleBold12pt"/>
        </w:rPr>
        <w:t>13</w:t>
      </w:r>
      <w:r w:rsidRPr="00BB67F5">
        <w:t>, Five In-Your-Face Thoughts in Defense of the NSA, www.lawfareblog.com/2013/09/five-in-your-face-thoughts-in-defense-of-the-nsa/</w:t>
      </w:r>
    </w:p>
    <w:p w:rsidR="00E9526B" w:rsidRDefault="00E9526B" w:rsidP="00E9526B"/>
    <w:p w:rsidR="00E9526B" w:rsidRPr="00BB67F5" w:rsidRDefault="00E9526B" w:rsidP="00E9526B">
      <w:pPr>
        <w:rPr>
          <w:sz w:val="16"/>
        </w:rPr>
      </w:pPr>
      <w:r w:rsidRPr="00BB67F5">
        <w:rPr>
          <w:sz w:val="16"/>
        </w:rPr>
        <w:t xml:space="preserve">First, </w:t>
      </w:r>
      <w:r w:rsidRPr="00863CB9">
        <w:rPr>
          <w:rStyle w:val="StyleBoldUnderline"/>
        </w:rPr>
        <w:t>the NSA is an intelligence agency</w:t>
      </w:r>
      <w:r w:rsidRPr="00BB67F5">
        <w:rPr>
          <w:sz w:val="16"/>
        </w:rPr>
        <w:t xml:space="preserve">, and </w:t>
      </w:r>
      <w:r w:rsidRPr="00BB67F5">
        <w:rPr>
          <w:rStyle w:val="StyleBoldUnderline"/>
        </w:rPr>
        <w:t>intelligence agencies collect intelligence. The NSA collects a huge amount of data. It spies</w:t>
      </w:r>
      <w:r w:rsidRPr="00BB67F5">
        <w:rPr>
          <w:sz w:val="16"/>
        </w:rPr>
        <w:t xml:space="preserve"> on other countries and their leaders. </w:t>
      </w:r>
      <w:r w:rsidRPr="00BB67F5">
        <w:rPr>
          <w:rStyle w:val="StyleBoldUnderline"/>
        </w:rPr>
        <w:t>It tries to make sense of the material it collects using data-analytic techniques</w:t>
      </w:r>
      <w:r w:rsidRPr="00BB67F5">
        <w:rPr>
          <w:sz w:val="16"/>
        </w:rPr>
        <w:t xml:space="preserve">. </w:t>
      </w:r>
      <w:r w:rsidRPr="00BB67F5">
        <w:rPr>
          <w:rStyle w:val="StyleBoldUnderline"/>
        </w:rPr>
        <w:t>It breaks encryption systems</w:t>
      </w:r>
      <w:r w:rsidRPr="00BB67F5">
        <w:rPr>
          <w:sz w:val="16"/>
        </w:rPr>
        <w:t xml:space="preserve"> that its potential targets use to protect their communications. It </w:t>
      </w:r>
      <w:r w:rsidRPr="00BB67F5">
        <w:rPr>
          <w:rStyle w:val="StyleBoldUnderline"/>
        </w:rPr>
        <w:t>develops relationships with private companies that can provide it data</w:t>
      </w:r>
      <w:r w:rsidRPr="00BB67F5">
        <w:rPr>
          <w:sz w:val="16"/>
        </w:rPr>
        <w:t>. And it engages in activity that is illegal in the countries against which it operates. As we used to say in grade school, “</w:t>
      </w:r>
      <w:r w:rsidRPr="00BB67F5">
        <w:rPr>
          <w:rStyle w:val="StyleBoldUnderline"/>
        </w:rPr>
        <w:t>Duh</w:t>
      </w:r>
      <w:r w:rsidRPr="00BB67F5">
        <w:rPr>
          <w:sz w:val="16"/>
        </w:rPr>
        <w:t xml:space="preserve">!” </w:t>
      </w:r>
      <w:r w:rsidRPr="00BB67F5">
        <w:rPr>
          <w:rStyle w:val="StyleBoldUnderline"/>
        </w:rPr>
        <w:t>That’s why we have a</w:t>
      </w:r>
      <w:r w:rsidRPr="00BB67F5">
        <w:rPr>
          <w:sz w:val="16"/>
        </w:rPr>
        <w:t xml:space="preserve"> signals </w:t>
      </w:r>
      <w:r w:rsidRPr="00BB67F5">
        <w:rPr>
          <w:rStyle w:val="StyleBoldUnderline"/>
        </w:rPr>
        <w:t>intelligence agency</w:t>
      </w:r>
      <w:r w:rsidRPr="00BB67F5">
        <w:rPr>
          <w:sz w:val="16"/>
        </w:rPr>
        <w:t xml:space="preserve">. Critics of the agency, at home and abroad, trot out many of these facts as damning indictments. Brazil and Mexico and our European allies are outraged—or pretend to be—that we spy on them. Our domestic conversation is laced with fear of the sheer size of NSA collection, as though data volume is what makes Big Brother big. But the </w:t>
      </w:r>
      <w:r w:rsidRPr="00863CB9">
        <w:rPr>
          <w:rStyle w:val="StyleBoldUnderline"/>
          <w:highlight w:val="cyan"/>
        </w:rPr>
        <w:t>criticism is silly</w:t>
      </w:r>
      <w:r w:rsidRPr="00BB67F5">
        <w:rPr>
          <w:sz w:val="16"/>
        </w:rPr>
        <w:t xml:space="preserve">. Of course, the agency collects a large volume of material. An intelligence agency is not a think tank or a university. It doesn’t just read newspapers, collect what’s public and analyze what such data say. ”We steal secrets,” former NSA and CIA director Michael Hayden put it in the excellent movie about Wikileaks that used this arresting phrase as its title. </w:t>
      </w:r>
      <w:r w:rsidRPr="00863CB9">
        <w:rPr>
          <w:rStyle w:val="StyleBoldUnderline"/>
          <w:highlight w:val="cyan"/>
        </w:rPr>
        <w:t>This is what</w:t>
      </w:r>
      <w:r w:rsidRPr="00BB67F5">
        <w:rPr>
          <w:rStyle w:val="StyleBoldUnderline"/>
        </w:rPr>
        <w:t xml:space="preserve"> </w:t>
      </w:r>
      <w:r w:rsidRPr="00863CB9">
        <w:rPr>
          <w:rStyle w:val="StyleBoldUnderline"/>
          <w:highlight w:val="cyan"/>
        </w:rPr>
        <w:t>spy agencies do. The NSA is</w:t>
      </w:r>
      <w:r w:rsidRPr="00BB67F5">
        <w:rPr>
          <w:rStyle w:val="StyleBoldUnderline"/>
        </w:rPr>
        <w:t xml:space="preserve"> good at it—</w:t>
      </w:r>
      <w:r w:rsidRPr="00863CB9">
        <w:rPr>
          <w:rStyle w:val="StyleBoldUnderline"/>
          <w:highlight w:val="cyan"/>
        </w:rPr>
        <w:t>very good at it</w:t>
      </w:r>
      <w:r w:rsidRPr="00BB67F5">
        <w:rPr>
          <w:rStyle w:val="StyleBoldUnderline"/>
        </w:rPr>
        <w:t>.</w:t>
      </w:r>
      <w:r>
        <w:rPr>
          <w:rStyle w:val="StyleBoldUnderline"/>
        </w:rPr>
        <w:t xml:space="preserve"> </w:t>
      </w:r>
      <w:r w:rsidRPr="00BB67F5">
        <w:rPr>
          <w:sz w:val="16"/>
        </w:rPr>
        <w:t xml:space="preserve">I, for one, think that’s a great thing. Second, what the agency is actually doing is far less threatening than what people think it is doing. The tone of the conversation about NSA activity is so over-the-top that the agency’s actual activity gets lost in the story. The intelligence community’s own efforts to explain itself have been less than brilliant, but the truth is that </w:t>
      </w:r>
      <w:r w:rsidRPr="00BB67F5">
        <w:rPr>
          <w:rStyle w:val="StyleBoldUnderline"/>
        </w:rPr>
        <w:t>the NSA has implemented its set of broad authorities in a tightly-controlled fashion</w:t>
      </w:r>
      <w:r w:rsidRPr="00BB67F5">
        <w:rPr>
          <w:sz w:val="16"/>
        </w:rPr>
        <w:t xml:space="preserve">. One can argue that the authorities in question are too broad, or one can argue that the controls should be tighter still. But it’s hard to look at the details of the actual programmatic activity of the NSA and emerge as alarmed as one would reasonably be on reading the screaming headlines. The disparity, and it is a vast one, between the story in those headlines and the story in the details is partly the product of a lot of shoddy journalism. But it’s partly also a product of the technical and legal density of the subject matter. The costs of entry to the conversation about how the NSA is spying on millions of Americans is low. The cost of entry to a serious conversation about what the agency is doing, how it is doing it, and how both interact with relevant statutory and constitutional law is not low. It’s very high. And a great many more people—journalists, members of Congress, and members of the public—thus feel pulled to the story about an out-of-control spy agency. It’s so much easier, and it maps so neatly onto all of the post-Watergate prejudices of our political culture. Third, while a lot of people aren’t interested in the details, those </w:t>
      </w:r>
      <w:r w:rsidRPr="00863CB9">
        <w:rPr>
          <w:rStyle w:val="StyleBoldUnderline"/>
          <w:highlight w:val="cyan"/>
        </w:rPr>
        <w:t>details</w:t>
      </w:r>
      <w:r w:rsidRPr="00BB67F5">
        <w:rPr>
          <w:rStyle w:val="StyleBoldUnderline"/>
        </w:rPr>
        <w:t xml:space="preserve"> really </w:t>
      </w:r>
      <w:r w:rsidRPr="00863CB9">
        <w:rPr>
          <w:rStyle w:val="StyleBoldUnderline"/>
          <w:highlight w:val="cyan"/>
        </w:rPr>
        <w:t>matter</w:t>
      </w:r>
      <w:r w:rsidRPr="00BB67F5">
        <w:rPr>
          <w:sz w:val="16"/>
        </w:rPr>
        <w:t xml:space="preserve">. At the time of the last document release, Lawfare published a series of detailed posts describing what the released documents actually said (we will do the same with this week’s disclosures). Very few people read them. Taken together, they attracted a few thousand readers, according to Google Analytics. By contrast, nearly 30,000 people read one day’s worth of our coverage of a possible Syria AUMF. The contrast gives you some idea of just how few people really want to understand what did and didn’t happen when the FISA Court declared part of the 702 collection process deficient on statutory and constitutional grounds. Yet the number of people who feel entitled to express an opinion—often a very strong opinion—on the same subject is much larger. The result, for the agency, is a debate that is remarkably resistant to disclosures of information unless they come from Edward Snowden and remarkably resistant to the sort of fine-grained details on which the actual difference between legality and lawlessness necessarily depends. This brings me to my fourth point: the NSA’s activities are legal. </w:t>
      </w:r>
      <w:r w:rsidRPr="00863CB9">
        <w:rPr>
          <w:rStyle w:val="Emphasis"/>
          <w:highlight w:val="cyan"/>
        </w:rPr>
        <w:t>We are</w:t>
      </w:r>
      <w:r w:rsidRPr="00BB67F5">
        <w:rPr>
          <w:rStyle w:val="Emphasis"/>
        </w:rPr>
        <w:t xml:space="preserve"> </w:t>
      </w:r>
      <w:r w:rsidRPr="00863CB9">
        <w:rPr>
          <w:rStyle w:val="Emphasis"/>
          <w:highlight w:val="cyan"/>
        </w:rPr>
        <w:t>not living in the age of COINTELPRO or</w:t>
      </w:r>
      <w:r w:rsidRPr="00BB67F5">
        <w:rPr>
          <w:rStyle w:val="Emphasis"/>
        </w:rPr>
        <w:t xml:space="preserve"> the </w:t>
      </w:r>
      <w:r w:rsidRPr="00863CB9">
        <w:rPr>
          <w:rStyle w:val="Emphasis"/>
          <w:highlight w:val="cyan"/>
        </w:rPr>
        <w:t>Watergate</w:t>
      </w:r>
      <w:r w:rsidRPr="00BB67F5">
        <w:rPr>
          <w:rStyle w:val="Emphasis"/>
        </w:rPr>
        <w:t>-era intelligence scandals</w:t>
      </w:r>
      <w:r w:rsidRPr="00BB67F5">
        <w:rPr>
          <w:rStyle w:val="StyleBoldUnderline"/>
        </w:rPr>
        <w:t xml:space="preserve">. </w:t>
      </w:r>
      <w:r w:rsidRPr="00863CB9">
        <w:rPr>
          <w:rStyle w:val="StyleBoldUnderline"/>
          <w:highlight w:val="cyan"/>
        </w:rPr>
        <w:t>We are</w:t>
      </w:r>
      <w:r w:rsidRPr="00BB67F5">
        <w:rPr>
          <w:rStyle w:val="StyleBoldUnderline"/>
        </w:rPr>
        <w:t xml:space="preserve"> </w:t>
      </w:r>
      <w:r w:rsidRPr="00863CB9">
        <w:rPr>
          <w:rStyle w:val="StyleBoldUnderline"/>
          <w:highlight w:val="cyan"/>
        </w:rPr>
        <w:t>living in an age in</w:t>
      </w:r>
      <w:r w:rsidRPr="00BB67F5">
        <w:rPr>
          <w:rStyle w:val="StyleBoldUnderline"/>
        </w:rPr>
        <w:t xml:space="preserve"> which the </w:t>
      </w:r>
      <w:r w:rsidRPr="00863CB9">
        <w:rPr>
          <w:rStyle w:val="StyleBoldUnderline"/>
          <w:highlight w:val="cyan"/>
        </w:rPr>
        <w:t>intelligence activities</w:t>
      </w:r>
      <w:r w:rsidRPr="00BB67F5">
        <w:rPr>
          <w:rStyle w:val="StyleBoldUnderline"/>
        </w:rPr>
        <w:t xml:space="preserve"> about which we harbor anxieties </w:t>
      </w:r>
      <w:r w:rsidRPr="00863CB9">
        <w:rPr>
          <w:rStyle w:val="StyleBoldUnderline"/>
          <w:highlight w:val="cyan"/>
        </w:rPr>
        <w:t>take place</w:t>
      </w:r>
      <w:r w:rsidRPr="00BB67F5">
        <w:rPr>
          <w:rStyle w:val="StyleBoldUnderline"/>
        </w:rPr>
        <w:t xml:space="preserve"> </w:t>
      </w:r>
      <w:r w:rsidRPr="00863CB9">
        <w:rPr>
          <w:rStyle w:val="StyleBoldUnderline"/>
          <w:highlight w:val="cyan"/>
        </w:rPr>
        <w:t>pursuant to statute and</w:t>
      </w:r>
      <w:r w:rsidRPr="00BB67F5">
        <w:rPr>
          <w:rStyle w:val="StyleBoldUnderline"/>
        </w:rPr>
        <w:t xml:space="preserve"> subject to </w:t>
      </w:r>
      <w:r w:rsidRPr="00863CB9">
        <w:rPr>
          <w:rStyle w:val="StyleBoldUnderline"/>
          <w:highlight w:val="cyan"/>
        </w:rPr>
        <w:t>judicial review</w:t>
      </w:r>
      <w:r w:rsidRPr="00BB67F5">
        <w:rPr>
          <w:sz w:val="16"/>
        </w:rPr>
        <w:t xml:space="preserve">. </w:t>
      </w:r>
      <w:r w:rsidRPr="00BB67F5">
        <w:rPr>
          <w:rStyle w:val="StyleBoldUnderline"/>
        </w:rPr>
        <w:t>People may object to the government’s interpretation of Section 215,</w:t>
      </w:r>
      <w:r w:rsidRPr="00BB67F5">
        <w:rPr>
          <w:sz w:val="16"/>
        </w:rPr>
        <w:t xml:space="preserve"> about which I have my own doubts, but </w:t>
      </w:r>
      <w:r w:rsidRPr="00BB67F5">
        <w:rPr>
          <w:rStyle w:val="StyleBoldUnderline"/>
        </w:rPr>
        <w:t>nobody can argue that it is a lawless or crazy interpretation of the statute;</w:t>
      </w:r>
      <w:r w:rsidRPr="00BB67F5">
        <w:rPr>
          <w:sz w:val="16"/>
        </w:rPr>
        <w:t xml:space="preserve"> in fact, </w:t>
      </w:r>
      <w:r w:rsidRPr="00BB67F5">
        <w:rPr>
          <w:rStyle w:val="StyleBoldUnderline"/>
        </w:rPr>
        <w:t>it’s on its face quite plausible</w:t>
      </w:r>
      <w:r w:rsidRPr="00BB67F5">
        <w:rPr>
          <w:sz w:val="16"/>
        </w:rPr>
        <w:t>. And it’s one that the courts have approved, and to which Congress has assented. Similarly, nobody can deny that Section 702 grants sweeping collection powers with regard to communications by persons reasonably believed to be overseas; that’s the point of the law, and it’s the reason the FISA Amendments Act was controversial as a legislative matter. Yes, there have been errors and compliance issues, as there are with any government (or private sector) program. And yes, there was a substantial dialog with the FISA Court over one component of Section 702, in which the court held that component unconstitutional, forced changes to it, and referred to two other incidents in which the government had misrepresented aspects of 702 collection to the judges. But this sort of back-and-forth is little different from the iterative discussion that takes place between, say, the courts and a big city police department over the conduct of searches or, for that matter, the discussion between any agency and the courts that review its activities. They are examples of the mechanisms Congress set up to keep the NSA within the law doing just that.</w:t>
      </w:r>
    </w:p>
    <w:p w:rsidR="00E9526B" w:rsidRDefault="00E9526B" w:rsidP="00E9526B"/>
    <w:p w:rsidR="00E9526B" w:rsidRDefault="00E9526B" w:rsidP="00E9526B"/>
    <w:p w:rsidR="00E9526B" w:rsidRDefault="00E9526B" w:rsidP="00E9526B">
      <w:pPr>
        <w:pStyle w:val="Heading2"/>
      </w:pPr>
      <w:r>
        <w:lastRenderedPageBreak/>
        <w:t>Terrorism/Prolif</w:t>
      </w:r>
    </w:p>
    <w:p w:rsidR="00986C35" w:rsidRDefault="00986C35" w:rsidP="00986C35">
      <w:pPr>
        <w:pStyle w:val="Heading3"/>
      </w:pPr>
      <w:r>
        <w:lastRenderedPageBreak/>
        <w:t>1NC</w:t>
      </w:r>
      <w:r w:rsidR="00E9526B">
        <w:t xml:space="preserve"> </w:t>
      </w:r>
      <w:r>
        <w:t>CT Impact</w:t>
      </w:r>
    </w:p>
    <w:p w:rsidR="00986C35" w:rsidRDefault="00986C35" w:rsidP="00986C35"/>
    <w:p w:rsidR="00560AB7" w:rsidRDefault="00560AB7" w:rsidP="00986C35"/>
    <w:p w:rsidR="00560AB7" w:rsidRDefault="00560AB7" w:rsidP="00560AB7">
      <w:pPr>
        <w:pStyle w:val="Heading4"/>
      </w:pPr>
      <w:r>
        <w:t>Intelligence is foundational to counterterror—NSA program rollback decks it</w:t>
      </w:r>
    </w:p>
    <w:p w:rsidR="00560AB7" w:rsidRPr="00F55102" w:rsidRDefault="00560AB7" w:rsidP="00560AB7">
      <w:pPr>
        <w:rPr>
          <w:rStyle w:val="StyleStyleBold12pt"/>
        </w:rPr>
      </w:pPr>
      <w:r>
        <w:rPr>
          <w:rStyle w:val="StyleStyleBold12pt"/>
        </w:rPr>
        <w:t>Yoo, 13</w:t>
      </w:r>
    </w:p>
    <w:p w:rsidR="00560AB7" w:rsidRDefault="00560AB7" w:rsidP="00560AB7">
      <w:r w:rsidRPr="00F55102">
        <w:t>John Yoo, 8/16/13, Ending NSA Surveillance</w:t>
      </w:r>
      <w:r w:rsidRPr="00ED67AC">
        <w:t xml:space="preserve"> is not the answer, www.nationalreview.com/corner/356027/ending-nsa-surveillance-not-answer-john-yoo</w:t>
      </w:r>
    </w:p>
    <w:p w:rsidR="00560AB7" w:rsidRDefault="00560AB7" w:rsidP="00560AB7"/>
    <w:p w:rsidR="00560AB7" w:rsidRDefault="00560AB7" w:rsidP="00560AB7">
      <w:pPr>
        <w:rPr>
          <w:rStyle w:val="StyleBoldUnderline"/>
        </w:rPr>
      </w:pPr>
      <w:r w:rsidRPr="00ED67AC">
        <w:rPr>
          <w:rStyle w:val="StyleBoldUnderline"/>
        </w:rPr>
        <w:t>We should be careful not to put the NSA in an impossible position</w:t>
      </w:r>
      <w:r w:rsidRPr="00ED67AC">
        <w:rPr>
          <w:sz w:val="16"/>
        </w:rPr>
        <w:t xml:space="preserve">. Of course, we should be vigilant against the administrative state in all of its tangled tendrils, especially its collection of taxes (the IRS scandal) and enforcement of the laws (Obama’s refusal to enforce Obamacare and immigration law). </w:t>
      </w:r>
      <w:r w:rsidRPr="00B27858">
        <w:rPr>
          <w:rStyle w:val="StyleBoldUnderline"/>
          <w:highlight w:val="cyan"/>
        </w:rPr>
        <w:t>The problem</w:t>
      </w:r>
      <w:r w:rsidRPr="00ED67AC">
        <w:rPr>
          <w:sz w:val="16"/>
        </w:rPr>
        <w:t xml:space="preserve"> here, however, </w:t>
      </w:r>
      <w:r w:rsidRPr="00B27858">
        <w:rPr>
          <w:rStyle w:val="StyleBoldUnderline"/>
          <w:highlight w:val="cyan"/>
        </w:rPr>
        <w:t>is</w:t>
      </w:r>
      <w:r w:rsidRPr="00ED67AC">
        <w:rPr>
          <w:sz w:val="16"/>
        </w:rPr>
        <w:t xml:space="preserve"> that we are </w:t>
      </w:r>
      <w:r w:rsidRPr="00B27858">
        <w:rPr>
          <w:rStyle w:val="StyleBoldUnderline"/>
          <w:highlight w:val="cyan"/>
        </w:rPr>
        <w:t>placing</w:t>
      </w:r>
      <w:r w:rsidRPr="00ED67AC">
        <w:rPr>
          <w:sz w:val="16"/>
        </w:rPr>
        <w:t xml:space="preserve"> these kinds of </w:t>
      </w:r>
      <w:r w:rsidRPr="00ED67AC">
        <w:rPr>
          <w:rStyle w:val="StyleBoldUnderline"/>
        </w:rPr>
        <w:t>domestic law</w:t>
      </w:r>
      <w:r w:rsidRPr="00B27858">
        <w:rPr>
          <w:rStyle w:val="StyleBoldUnderline"/>
          <w:highlight w:val="cyan"/>
        </w:rPr>
        <w:t>-enforcement standards on</w:t>
      </w:r>
      <w:r w:rsidRPr="00ED67AC">
        <w:rPr>
          <w:rStyle w:val="StyleBoldUnderline"/>
        </w:rPr>
        <w:t xml:space="preserve"> a foreign </w:t>
      </w:r>
      <w:r w:rsidRPr="00B27858">
        <w:rPr>
          <w:rStyle w:val="StyleBoldUnderline"/>
          <w:highlight w:val="cyan"/>
        </w:rPr>
        <w:t>intelligence</w:t>
      </w:r>
      <w:r w:rsidRPr="00ED67AC">
        <w:rPr>
          <w:rStyle w:val="StyleBoldUnderline"/>
        </w:rPr>
        <w:t xml:space="preserve"> function</w:t>
      </w:r>
      <w:r w:rsidRPr="00ED67AC">
        <w:rPr>
          <w:sz w:val="16"/>
        </w:rPr>
        <w:t xml:space="preserve">. With domestic law enforcement, we want the Justice Department to monitor one identified target (identified because other evidence gives probable cause that he or she has already committed a crime) and to carefully minimize any surveillance so as not to intrude on privacy interests. </w:t>
      </w:r>
      <w:r w:rsidRPr="00B27858">
        <w:rPr>
          <w:rStyle w:val="StyleBoldUnderline"/>
          <w:highlight w:val="cyan"/>
        </w:rPr>
        <w:t>Once we impose</w:t>
      </w:r>
      <w:r w:rsidRPr="00ED67AC">
        <w:rPr>
          <w:rStyle w:val="StyleBoldUnderline"/>
        </w:rPr>
        <w:t xml:space="preserve"> </w:t>
      </w:r>
      <w:r w:rsidRPr="00B27858">
        <w:rPr>
          <w:rStyle w:val="StyleBoldUnderline"/>
          <w:highlight w:val="cyan"/>
        </w:rPr>
        <w:t>those standards</w:t>
      </w:r>
      <w:r w:rsidRPr="00ED67AC">
        <w:rPr>
          <w:rStyle w:val="StyleBoldUnderline"/>
        </w:rPr>
        <w:t xml:space="preserve"> on</w:t>
      </w:r>
      <w:r w:rsidRPr="00ED67AC">
        <w:rPr>
          <w:sz w:val="16"/>
        </w:rPr>
        <w:t xml:space="preserve"> the military and </w:t>
      </w:r>
      <w:r w:rsidRPr="00ED67AC">
        <w:rPr>
          <w:rStyle w:val="StyleBoldUnderline"/>
        </w:rPr>
        <w:t>intelligence agencies</w:t>
      </w:r>
      <w:r w:rsidRPr="00ED67AC">
        <w:rPr>
          <w:sz w:val="16"/>
        </w:rPr>
        <w:t xml:space="preserve">, however, </w:t>
      </w:r>
      <w:r w:rsidRPr="00B27858">
        <w:rPr>
          <w:rStyle w:val="StyleBoldUnderline"/>
          <w:highlight w:val="cyan"/>
        </w:rPr>
        <w:t>we are either</w:t>
      </w:r>
      <w:r w:rsidRPr="00ED67AC">
        <w:rPr>
          <w:rStyle w:val="StyleBoldUnderline"/>
        </w:rPr>
        <w:t xml:space="preserve"> </w:t>
      </w:r>
      <w:r w:rsidRPr="00B27858">
        <w:rPr>
          <w:rStyle w:val="StyleBoldUnderline"/>
          <w:highlight w:val="cyan"/>
        </w:rPr>
        <w:t>guaranteeing failure</w:t>
      </w:r>
      <w:r w:rsidRPr="00ED67AC">
        <w:rPr>
          <w:rStyle w:val="StyleBoldUnderline"/>
        </w:rPr>
        <w:t xml:space="preserve"> or we must accept a</w:t>
      </w:r>
      <w:r w:rsidRPr="00ED67AC">
        <w:rPr>
          <w:sz w:val="16"/>
        </w:rPr>
        <w:t xml:space="preserve"> certain </w:t>
      </w:r>
      <w:r w:rsidRPr="00ED67AC">
        <w:rPr>
          <w:rStyle w:val="StyleBoldUnderline"/>
        </w:rPr>
        <w:t>level of error</w:t>
      </w:r>
      <w:r w:rsidRPr="00ED67AC">
        <w:rPr>
          <w:sz w:val="16"/>
        </w:rPr>
        <w:t xml:space="preserve">. </w:t>
      </w:r>
      <w:r w:rsidRPr="00ED67AC">
        <w:rPr>
          <w:rStyle w:val="StyleBoldUnderline"/>
        </w:rPr>
        <w:t>If the</w:t>
      </w:r>
      <w:r w:rsidRPr="00ED67AC">
        <w:rPr>
          <w:sz w:val="16"/>
        </w:rPr>
        <w:t xml:space="preserve"> military and </w:t>
      </w:r>
      <w:r w:rsidRPr="00ED67AC">
        <w:rPr>
          <w:rStyle w:val="StyleBoldUnderline"/>
        </w:rPr>
        <w:t>intelligence agencies had to follow law-enforcement standards, their mission would fail</w:t>
      </w:r>
      <w:r w:rsidRPr="00ED67AC">
        <w:rPr>
          <w:sz w:val="16"/>
        </w:rPr>
        <w:t xml:space="preserve"> because they would not give us any improvement over what the FBI could achieve anyway</w:t>
      </w:r>
      <w:r w:rsidRPr="00ED67AC">
        <w:rPr>
          <w:rStyle w:val="StyleBoldUnderline"/>
        </w:rPr>
        <w:t xml:space="preserve">. </w:t>
      </w:r>
      <w:r w:rsidRPr="00B27858">
        <w:rPr>
          <w:rStyle w:val="StyleBoldUnderline"/>
          <w:highlight w:val="cyan"/>
        </w:rPr>
        <w:t>If</w:t>
      </w:r>
      <w:r w:rsidRPr="00ED67AC">
        <w:rPr>
          <w:rStyle w:val="StyleBoldUnderline"/>
        </w:rPr>
        <w:t xml:space="preserve"> the </w:t>
      </w:r>
      <w:r w:rsidRPr="00B27858">
        <w:rPr>
          <w:rStyle w:val="StyleBoldUnderline"/>
          <w:highlight w:val="cyan"/>
        </w:rPr>
        <w:t>intelligence</w:t>
      </w:r>
      <w:r w:rsidRPr="00ED67AC">
        <w:rPr>
          <w:rStyle w:val="StyleBoldUnderline"/>
        </w:rPr>
        <w:t xml:space="preserve"> community </w:t>
      </w:r>
      <w:r w:rsidRPr="00B27858">
        <w:rPr>
          <w:rStyle w:val="StyleBoldUnderline"/>
          <w:highlight w:val="cyan"/>
        </w:rPr>
        <w:t>is to detect</w:t>
      </w:r>
      <w:r w:rsidRPr="00ED67AC">
        <w:rPr>
          <w:rStyle w:val="StyleBoldUnderline"/>
        </w:rPr>
        <w:t xml:space="preserve"> future </w:t>
      </w:r>
      <w:r w:rsidRPr="00B27858">
        <w:rPr>
          <w:rStyle w:val="StyleBoldUnderline"/>
          <w:highlight w:val="cyan"/>
        </w:rPr>
        <w:t>terrorist attacks</w:t>
      </w:r>
      <w:r w:rsidRPr="00ED67AC">
        <w:rPr>
          <w:rStyle w:val="StyleBoldUnderline"/>
        </w:rPr>
        <w:t xml:space="preserve"> </w:t>
      </w:r>
      <w:r w:rsidRPr="00B27858">
        <w:rPr>
          <w:rStyle w:val="StyleBoldUnderline"/>
          <w:highlight w:val="cyan"/>
        </w:rPr>
        <w:t>through analyzing</w:t>
      </w:r>
      <w:r w:rsidRPr="00ED67AC">
        <w:rPr>
          <w:rStyle w:val="StyleBoldUnderline"/>
        </w:rPr>
        <w:t xml:space="preserve"> </w:t>
      </w:r>
      <w:r w:rsidRPr="00B27858">
        <w:rPr>
          <w:rStyle w:val="StyleBoldUnderline"/>
          <w:highlight w:val="cyan"/>
        </w:rPr>
        <w:t>electronic communications</w:t>
      </w:r>
      <w:r w:rsidRPr="00ED67AC">
        <w:rPr>
          <w:rStyle w:val="StyleBoldUnderline"/>
        </w:rPr>
        <w:t xml:space="preserve">, </w:t>
      </w:r>
      <w:r w:rsidRPr="00B27858">
        <w:rPr>
          <w:rStyle w:val="StyleBoldUnderline"/>
          <w:highlight w:val="cyan"/>
        </w:rPr>
        <w:t>we are asking them to search through a vast sea</w:t>
      </w:r>
      <w:r w:rsidRPr="00ED67AC">
        <w:rPr>
          <w:rStyle w:val="StyleBoldUnderline"/>
        </w:rPr>
        <w:t xml:space="preserve"> of e-mails and phone-call patterns to find those few which, on the surface, look innocent but are actually covert terrorist messages</w:t>
      </w:r>
      <w:r w:rsidRPr="00ED67AC">
        <w:rPr>
          <w:sz w:val="16"/>
        </w:rPr>
        <w:t xml:space="preserve">. If we give them broader authority, we would have to accept a level of error that is inherent in any human activity. No intelligence agency could perform its mission of protecting the nation’s security without making a few of these kinds of mistakes. The question is whether there are too many, not whether there will be any at all. 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w:t>
      </w:r>
      <w:r w:rsidRPr="00ED67AC">
        <w:rPr>
          <w:rStyle w:val="StyleBoldUnderline"/>
        </w:rPr>
        <w:t>Consider</w:t>
      </w:r>
      <w:r w:rsidRPr="00ED67AC">
        <w:rPr>
          <w:sz w:val="16"/>
        </w:rPr>
        <w:t xml:space="preserve"> those questions in the context of </w:t>
      </w:r>
      <w:r w:rsidRPr="00ED67AC">
        <w:rPr>
          <w:rStyle w:val="StyleBoldUnderline"/>
        </w:rPr>
        <w:t>the NSA surveillance program.</w:t>
      </w:r>
      <w:r w:rsidRPr="00ED67AC">
        <w:rPr>
          <w:sz w:val="16"/>
        </w:rPr>
        <w:t xml:space="preserve"> The more important question is not the top of the fraction but the bottom — not just how many mistakes occurred, but how many records were searched overall. If there were 2,000 or so mistakes, as the Washington Post suggests, but involving billions of communications, the error rate is well less than 1 percent. Without looking at the latest figures, I suspect that is a far lower error rate than those turned in by domestic police on searches and arrests. </w:t>
      </w:r>
      <w:r w:rsidRPr="00B27858">
        <w:rPr>
          <w:rStyle w:val="StyleBoldUnderline"/>
          <w:highlight w:val="cyan"/>
        </w:rPr>
        <w:t>To end the NSA’s efforts to intercept terrorist communications would be to</w:t>
      </w:r>
      <w:r w:rsidRPr="00ED67AC">
        <w:rPr>
          <w:rStyle w:val="StyleBoldUnderline"/>
        </w:rPr>
        <w:t xml:space="preserve"> willfully </w:t>
      </w:r>
      <w:r w:rsidRPr="00B27858">
        <w:rPr>
          <w:rStyle w:val="StyleBoldUnderline"/>
          <w:highlight w:val="cyan"/>
        </w:rPr>
        <w:t>blind ourselves to the</w:t>
      </w:r>
      <w:r w:rsidRPr="00ED67AC">
        <w:rPr>
          <w:rStyle w:val="StyleBoldUnderline"/>
        </w:rPr>
        <w:t xml:space="preserve"> </w:t>
      </w:r>
      <w:r w:rsidRPr="00B27858">
        <w:rPr>
          <w:rStyle w:val="StyleBoldUnderline"/>
          <w:highlight w:val="cyan"/>
        </w:rPr>
        <w:t>most valuable intelligence</w:t>
      </w:r>
      <w:r w:rsidRPr="00ED67AC">
        <w:rPr>
          <w:rStyle w:val="StyleBoldUnderline"/>
        </w:rPr>
        <w:t xml:space="preserve"> sources </w:t>
      </w:r>
      <w:r w:rsidRPr="00B27858">
        <w:rPr>
          <w:rStyle w:val="StyleBoldUnderline"/>
          <w:highlight w:val="cyan"/>
        </w:rPr>
        <w:t>on al-Qaeda</w:t>
      </w:r>
      <w:r w:rsidRPr="00ED67AC">
        <w:rPr>
          <w:rStyle w:val="StyleBoldUnderline"/>
        </w:rPr>
        <w:t xml:space="preserve"> (</w:t>
      </w:r>
      <w:r w:rsidRPr="00ED67AC">
        <w:rPr>
          <w:sz w:val="16"/>
        </w:rPr>
        <w:t xml:space="preserve">now that the president won’t allow the capture and interrogation of al-Qaeda leaders). The more useful question is whether there is a cost-effective way to reduce the error rate without detracting from the effectiveness of the program, which, by General Keith Alexander’s accounting, has been high. Increasing judicial oversight might reduce errors — though I am dubious — but in a way that would seriously slow down the speed of the program, which is all-important if the mission is to stop terrorists. And perhaps Congress should think about ways to remedy any privacy violations in the future. But </w:t>
      </w:r>
      <w:r w:rsidRPr="00ED67AC">
        <w:rPr>
          <w:rStyle w:val="StyleBoldUnderline"/>
        </w:rPr>
        <w:t>to end the program because it does not have an error rate of zero is to impose a demand on the NSA that no other government program</w:t>
      </w:r>
      <w:r w:rsidRPr="00ED67AC">
        <w:rPr>
          <w:sz w:val="16"/>
        </w:rPr>
        <w:t xml:space="preserve">, foreign or domestic, military or civilian, </w:t>
      </w:r>
      <w:r w:rsidRPr="00ED67AC">
        <w:rPr>
          <w:rStyle w:val="StyleBoldUnderline"/>
        </w:rPr>
        <w:t>could survive.</w:t>
      </w:r>
    </w:p>
    <w:p w:rsidR="00986C35" w:rsidRPr="00F16FBC" w:rsidRDefault="00986C35" w:rsidP="00986C35">
      <w:pPr>
        <w:pStyle w:val="Heading4"/>
      </w:pPr>
      <w:r w:rsidRPr="00F16FBC">
        <w:t>Extinction</w:t>
      </w:r>
    </w:p>
    <w:p w:rsidR="00986C35" w:rsidRPr="00F16FBC" w:rsidRDefault="00986C35" w:rsidP="00986C35">
      <w:pPr>
        <w:rPr>
          <w:b/>
          <w:szCs w:val="20"/>
          <w:u w:val="single"/>
        </w:rPr>
      </w:pPr>
      <w:r w:rsidRPr="00F55102">
        <w:rPr>
          <w:rStyle w:val="StyleStyleBold12pt"/>
        </w:rPr>
        <w:t>Hellman 8</w:t>
      </w:r>
      <w:r w:rsidRPr="00F16FBC">
        <w:rPr>
          <w:szCs w:val="20"/>
        </w:rPr>
        <w:t xml:space="preserve"> (Martin E. Hellman, emeritus prof of engineering @ Stanford, “Risk Analysis of Nuclear Deterrence” SPRING 2008 THE BENT OF TAU BETA PI, </w:t>
      </w:r>
      <w:hyperlink r:id="rId46" w:history="1">
        <w:r w:rsidRPr="00F16FBC">
          <w:rPr>
            <w:rStyle w:val="Hyperlink"/>
            <w:szCs w:val="20"/>
          </w:rPr>
          <w:t>http://www.nuclearrisk.org/paper.pdf</w:t>
        </w:r>
      </w:hyperlink>
      <w:r w:rsidRPr="00F16FBC">
        <w:rPr>
          <w:szCs w:val="20"/>
        </w:rPr>
        <w:t>)</w:t>
      </w:r>
    </w:p>
    <w:p w:rsidR="00986C35" w:rsidRPr="00F16FBC" w:rsidRDefault="00986C35" w:rsidP="00986C35">
      <w:pPr>
        <w:rPr>
          <w:szCs w:val="20"/>
        </w:rPr>
      </w:pPr>
    </w:p>
    <w:p w:rsidR="00986C35" w:rsidRPr="00F16FBC" w:rsidRDefault="00986C35" w:rsidP="00986C35">
      <w:pPr>
        <w:rPr>
          <w:szCs w:val="20"/>
        </w:rPr>
      </w:pPr>
      <w:r w:rsidRPr="00F434D4">
        <w:rPr>
          <w:szCs w:val="20"/>
          <w:u w:val="single"/>
        </w:rPr>
        <w:t xml:space="preserve">The threat of </w:t>
      </w:r>
      <w:r w:rsidRPr="00D0712E">
        <w:rPr>
          <w:szCs w:val="20"/>
          <w:highlight w:val="cyan"/>
          <w:u w:val="single"/>
        </w:rPr>
        <w:t>nuclear terrorism</w:t>
      </w:r>
      <w:r w:rsidRPr="00F434D4">
        <w:rPr>
          <w:szCs w:val="20"/>
          <w:u w:val="single"/>
        </w:rPr>
        <w:t xml:space="preserve"> looms</w:t>
      </w:r>
      <w:r w:rsidRPr="00F434D4">
        <w:rPr>
          <w:sz w:val="16"/>
          <w:szCs w:val="20"/>
        </w:rPr>
        <w:t xml:space="preserve"> much larger in the public’s mind than the threat of a full-scale nuclear war, yet this article focuses primarily on the latter. An explanation is therefore in order before proceeding. </w:t>
      </w:r>
      <w:r w:rsidRPr="00F434D4">
        <w:rPr>
          <w:szCs w:val="20"/>
          <w:u w:val="single"/>
        </w:rPr>
        <w:t xml:space="preserve">A terrorist attack involving a nuclear weapon </w:t>
      </w:r>
      <w:r w:rsidRPr="00D0712E">
        <w:rPr>
          <w:szCs w:val="20"/>
          <w:highlight w:val="cyan"/>
          <w:u w:val="single"/>
        </w:rPr>
        <w:t>would be a catastrophe of immense proportions</w:t>
      </w:r>
      <w:r w:rsidRPr="00F434D4">
        <w:rPr>
          <w:sz w:val="16"/>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D0712E">
        <w:rPr>
          <w:szCs w:val="20"/>
          <w:highlight w:val="cyan"/>
          <w:u w:val="single"/>
        </w:rPr>
        <w:t>The likelihood of such an attack is</w:t>
      </w:r>
      <w:r w:rsidRPr="00F434D4">
        <w:rPr>
          <w:szCs w:val="20"/>
          <w:u w:val="single"/>
        </w:rPr>
        <w:t xml:space="preserve"> also </w:t>
      </w:r>
      <w:r w:rsidRPr="00D0712E">
        <w:rPr>
          <w:szCs w:val="20"/>
          <w:highlight w:val="cyan"/>
          <w:u w:val="single"/>
        </w:rPr>
        <w:t>significant</w:t>
      </w:r>
      <w:r w:rsidRPr="00F434D4">
        <w:rPr>
          <w:sz w:val="16"/>
          <w:szCs w:val="20"/>
        </w:rPr>
        <w:t xml:space="preserve">. Former Secretary of Defense William </w:t>
      </w:r>
      <w:r w:rsidRPr="00F434D4">
        <w:rPr>
          <w:szCs w:val="20"/>
          <w:u w:val="single"/>
        </w:rPr>
        <w:t>Perry</w:t>
      </w:r>
      <w:r w:rsidRPr="00F434D4">
        <w:rPr>
          <w:sz w:val="16"/>
          <w:szCs w:val="20"/>
        </w:rPr>
        <w:t xml:space="preserve"> has </w:t>
      </w:r>
      <w:r w:rsidRPr="00F434D4">
        <w:rPr>
          <w:szCs w:val="20"/>
          <w:u w:val="single"/>
        </w:rPr>
        <w:t>estimated the chance of a nuclear terrorist incident</w:t>
      </w:r>
      <w:r w:rsidRPr="00F434D4">
        <w:rPr>
          <w:sz w:val="16"/>
          <w:szCs w:val="20"/>
        </w:rPr>
        <w:t xml:space="preserve"> within the next decade </w:t>
      </w:r>
      <w:r w:rsidRPr="00F434D4">
        <w:rPr>
          <w:szCs w:val="20"/>
          <w:u w:val="single"/>
        </w:rPr>
        <w:t xml:space="preserve">to be </w:t>
      </w:r>
      <w:r w:rsidRPr="00F434D4">
        <w:rPr>
          <w:szCs w:val="20"/>
          <w:u w:val="single"/>
        </w:rPr>
        <w:lastRenderedPageBreak/>
        <w:t>roughly 50 percent</w:t>
      </w:r>
      <w:r w:rsidRPr="00F434D4">
        <w:rPr>
          <w:sz w:val="16"/>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434D4">
        <w:rPr>
          <w:szCs w:val="20"/>
          <w:u w:val="single"/>
        </w:rPr>
        <w:t xml:space="preserve">In a survey of </w:t>
      </w:r>
      <w:r w:rsidRPr="00D0712E">
        <w:rPr>
          <w:szCs w:val="20"/>
          <w:highlight w:val="cyan"/>
          <w:u w:val="single"/>
        </w:rPr>
        <w:t>85 national security experts</w:t>
      </w:r>
      <w:r w:rsidRPr="00F434D4">
        <w:rPr>
          <w:szCs w:val="20"/>
          <w:u w:val="single"/>
        </w:rPr>
        <w:t xml:space="preserve">, Senator Richard Lugar </w:t>
      </w:r>
      <w:r w:rsidRPr="00D0712E">
        <w:rPr>
          <w:szCs w:val="20"/>
          <w:highlight w:val="cyan"/>
          <w:u w:val="single"/>
        </w:rPr>
        <w:t>found</w:t>
      </w:r>
      <w:r w:rsidRPr="00F434D4">
        <w:rPr>
          <w:szCs w:val="20"/>
          <w:u w:val="single"/>
        </w:rPr>
        <w:t xml:space="preserve"> </w:t>
      </w:r>
      <w:r w:rsidRPr="00F434D4">
        <w:rPr>
          <w:sz w:val="16"/>
          <w:szCs w:val="20"/>
        </w:rPr>
        <w:t>a median estimate of 20 percent for the “probability of</w:t>
      </w:r>
      <w:r w:rsidRPr="00F434D4">
        <w:rPr>
          <w:szCs w:val="20"/>
          <w:u w:val="single"/>
        </w:rPr>
        <w:t xml:space="preserve"> </w:t>
      </w:r>
      <w:r w:rsidRPr="00D0712E">
        <w:rPr>
          <w:szCs w:val="20"/>
          <w:highlight w:val="cyan"/>
          <w:u w:val="single"/>
        </w:rPr>
        <w:t>an attack involving a nuclear explosion occurring</w:t>
      </w:r>
      <w:r w:rsidRPr="00F434D4">
        <w:rPr>
          <w:szCs w:val="20"/>
          <w:u w:val="single"/>
        </w:rPr>
        <w:t xml:space="preserve"> somewhere in the world </w:t>
      </w:r>
      <w:r w:rsidRPr="00D0712E">
        <w:rPr>
          <w:szCs w:val="20"/>
          <w:highlight w:val="cyan"/>
          <w:u w:val="single"/>
        </w:rPr>
        <w:t>in the next 10 years</w:t>
      </w:r>
      <w:r w:rsidRPr="00F434D4">
        <w:rPr>
          <w:szCs w:val="20"/>
          <w:u w:val="single"/>
        </w:rPr>
        <w:t xml:space="preserve">,” with 79 percent of the respondents believing “it more likely to be carried out by terrorists” than by a government </w:t>
      </w:r>
      <w:r w:rsidRPr="00F434D4">
        <w:rPr>
          <w:sz w:val="16"/>
          <w:szCs w:val="20"/>
        </w:rPr>
        <w:t xml:space="preserve">[Lugar 2005, pp. 14-15]. I support increased efforts to reduce the threat of nuclear terrorism, but that is not inconsistent with the approach of this article. Because </w:t>
      </w:r>
      <w:r w:rsidRPr="00D0712E">
        <w:rPr>
          <w:szCs w:val="20"/>
          <w:highlight w:val="cyan"/>
          <w:u w:val="single"/>
        </w:rPr>
        <w:t>terrorism is</w:t>
      </w:r>
      <w:r w:rsidRPr="00F434D4">
        <w:rPr>
          <w:sz w:val="16"/>
          <w:szCs w:val="20"/>
        </w:rPr>
        <w:t xml:space="preserve"> one of </w:t>
      </w:r>
      <w:r w:rsidRPr="00D0712E">
        <w:rPr>
          <w:szCs w:val="20"/>
          <w:highlight w:val="cyan"/>
          <w:u w:val="single"/>
        </w:rPr>
        <w:t>the</w:t>
      </w:r>
      <w:r w:rsidRPr="00F434D4">
        <w:rPr>
          <w:sz w:val="16"/>
          <w:szCs w:val="20"/>
        </w:rPr>
        <w:t xml:space="preserve"> potential </w:t>
      </w:r>
      <w:r w:rsidRPr="00F434D4">
        <w:rPr>
          <w:szCs w:val="20"/>
          <w:u w:val="single"/>
        </w:rPr>
        <w:t xml:space="preserve">trigger </w:t>
      </w:r>
      <w:r w:rsidRPr="00D0712E">
        <w:rPr>
          <w:szCs w:val="20"/>
          <w:highlight w:val="cyan"/>
          <w:u w:val="single"/>
        </w:rPr>
        <w:t>mechanism</w:t>
      </w:r>
      <w:r w:rsidRPr="00F434D4">
        <w:rPr>
          <w:sz w:val="16"/>
          <w:szCs w:val="20"/>
        </w:rPr>
        <w:t xml:space="preserve">s </w:t>
      </w:r>
      <w:r w:rsidRPr="00D0712E">
        <w:rPr>
          <w:szCs w:val="20"/>
          <w:highlight w:val="cyan"/>
          <w:u w:val="single"/>
        </w:rPr>
        <w:t>for</w:t>
      </w:r>
      <w:r w:rsidRPr="00F434D4">
        <w:rPr>
          <w:szCs w:val="20"/>
          <w:u w:val="single"/>
        </w:rPr>
        <w:t xml:space="preserve"> a </w:t>
      </w:r>
      <w:r w:rsidRPr="00D0712E">
        <w:rPr>
          <w:szCs w:val="20"/>
          <w:highlight w:val="cyan"/>
          <w:u w:val="single"/>
        </w:rPr>
        <w:t>full-scale nuclear war</w:t>
      </w:r>
      <w:r w:rsidRPr="00F434D4">
        <w:rPr>
          <w:sz w:val="16"/>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434D4">
        <w:rPr>
          <w:bCs/>
          <w:szCs w:val="20"/>
          <w:u w:val="single"/>
        </w:rPr>
        <w:t>society’s almost total neglect of the threat of full-scale nuclear war makes studying that risk all the more important</w:t>
      </w:r>
      <w:r w:rsidRPr="00F434D4">
        <w:rPr>
          <w:sz w:val="16"/>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434D4">
        <w:rPr>
          <w:bCs/>
          <w:szCs w:val="20"/>
          <w:u w:val="single"/>
        </w:rPr>
        <w:t>No longer does it possess even the chance of the winner of a duel. It contains now only the germs of double suicide</w:t>
      </w:r>
      <w:r w:rsidRPr="00F434D4">
        <w:rPr>
          <w:sz w:val="16"/>
          <w:szCs w:val="20"/>
        </w:rPr>
        <w:t xml:space="preserve">.” Former Secretary of Defense Robert McNamara ex- pressed a similar view: “If deterrence fails and conflict develops, the present U.S. and NATO strategy carries with it a high risk that </w:t>
      </w:r>
      <w:r w:rsidRPr="00F434D4">
        <w:rPr>
          <w:szCs w:val="20"/>
          <w:u w:val="single"/>
        </w:rPr>
        <w:t xml:space="preserve">Western </w:t>
      </w:r>
      <w:r w:rsidRPr="00D0712E">
        <w:rPr>
          <w:szCs w:val="20"/>
          <w:highlight w:val="cyan"/>
          <w:u w:val="single"/>
        </w:rPr>
        <w:t>civilization will be destroyed</w:t>
      </w:r>
      <w:r w:rsidRPr="00F434D4">
        <w:rPr>
          <w:sz w:val="16"/>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434D4">
        <w:rPr>
          <w:szCs w:val="20"/>
          <w:u w:val="single"/>
        </w:rPr>
        <w:t>The resulting deaths would be far beyond any precedent</w:t>
      </w:r>
      <w:r w:rsidRPr="00F434D4">
        <w:rPr>
          <w:sz w:val="16"/>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D0712E">
        <w:rPr>
          <w:szCs w:val="20"/>
          <w:highlight w:val="cyan"/>
          <w:u w:val="single"/>
        </w:rPr>
        <w:t>nuclear explosions</w:t>
      </w:r>
      <w:r w:rsidRPr="00F434D4">
        <w:rPr>
          <w:sz w:val="16"/>
          <w:szCs w:val="20"/>
        </w:rPr>
        <w:t xml:space="preserve"> and their resultant fire- storms </w:t>
      </w:r>
      <w:r w:rsidRPr="00D0712E">
        <w:rPr>
          <w:szCs w:val="20"/>
          <w:highlight w:val="cyan"/>
          <w:u w:val="single"/>
        </w:rPr>
        <w:t>could usher in</w:t>
      </w:r>
      <w:r w:rsidRPr="00F434D4">
        <w:rPr>
          <w:szCs w:val="20"/>
          <w:u w:val="single"/>
        </w:rPr>
        <w:t xml:space="preserve"> a </w:t>
      </w:r>
      <w:r w:rsidRPr="00D0712E">
        <w:rPr>
          <w:szCs w:val="20"/>
          <w:highlight w:val="cyan"/>
          <w:u w:val="single"/>
        </w:rPr>
        <w:t>nuclear winter that</w:t>
      </w:r>
      <w:r w:rsidRPr="00F434D4">
        <w:rPr>
          <w:szCs w:val="20"/>
          <w:u w:val="single"/>
        </w:rPr>
        <w:t xml:space="preserve"> might </w:t>
      </w:r>
      <w:r w:rsidRPr="00D0712E">
        <w:rPr>
          <w:szCs w:val="20"/>
          <w:highlight w:val="cyan"/>
          <w:u w:val="single"/>
        </w:rPr>
        <w:t>erase homo sapiens from</w:t>
      </w:r>
      <w:r w:rsidRPr="00F434D4">
        <w:rPr>
          <w:szCs w:val="20"/>
          <w:u w:val="single"/>
        </w:rPr>
        <w:t xml:space="preserve"> the face of the </w:t>
      </w:r>
      <w:r w:rsidRPr="00D0712E">
        <w:rPr>
          <w:szCs w:val="20"/>
          <w:highlight w:val="cyan"/>
          <w:u w:val="single"/>
        </w:rPr>
        <w:t>earth</w:t>
      </w:r>
      <w:r w:rsidRPr="00F434D4">
        <w:rPr>
          <w:sz w:val="16"/>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434D4">
        <w:rPr>
          <w:szCs w:val="20"/>
          <w:u w:val="single"/>
        </w:rPr>
        <w:t xml:space="preserve">even a </w:t>
      </w:r>
      <w:r w:rsidRPr="00D0712E">
        <w:rPr>
          <w:szCs w:val="20"/>
          <w:highlight w:val="cyan"/>
          <w:u w:val="single"/>
        </w:rPr>
        <w:t>limited nuclear exchange</w:t>
      </w:r>
      <w:r w:rsidRPr="00F434D4">
        <w:rPr>
          <w:sz w:val="16"/>
          <w:szCs w:val="20"/>
        </w:rPr>
        <w:t xml:space="preserve"> or one between newer nuclear-weapon states, such as India and Pakistan, </w:t>
      </w:r>
      <w:r w:rsidRPr="00D0712E">
        <w:rPr>
          <w:szCs w:val="20"/>
          <w:highlight w:val="cyan"/>
          <w:u w:val="single"/>
        </w:rPr>
        <w:t>could have devastating</w:t>
      </w:r>
      <w:r w:rsidRPr="00F434D4">
        <w:rPr>
          <w:szCs w:val="20"/>
          <w:u w:val="single"/>
        </w:rPr>
        <w:t xml:space="preserve"> long-lasting </w:t>
      </w:r>
      <w:r w:rsidRPr="00D0712E">
        <w:rPr>
          <w:szCs w:val="20"/>
          <w:highlight w:val="cyan"/>
          <w:u w:val="single"/>
        </w:rPr>
        <w:t>climatic consequences</w:t>
      </w:r>
      <w:r w:rsidRPr="00F434D4">
        <w:rPr>
          <w:sz w:val="16"/>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D0712E">
        <w:rPr>
          <w:szCs w:val="20"/>
          <w:highlight w:val="cyan"/>
          <w:u w:val="single"/>
        </w:rPr>
        <w:t>preventing World War III is a necessity</w:t>
      </w:r>
      <w:r w:rsidRPr="00F434D4">
        <w:rPr>
          <w:szCs w:val="20"/>
          <w:u w:val="single"/>
        </w:rPr>
        <w:t>—not an option</w:t>
      </w:r>
      <w:r w:rsidRPr="00F434D4">
        <w:rPr>
          <w:sz w:val="16"/>
          <w:szCs w:val="20"/>
        </w:rPr>
        <w:t xml:space="preserve">. </w:t>
      </w:r>
    </w:p>
    <w:p w:rsidR="00986C35" w:rsidRDefault="00986C35" w:rsidP="00986C35">
      <w:pPr>
        <w:rPr>
          <w:szCs w:val="20"/>
        </w:rPr>
      </w:pPr>
    </w:p>
    <w:p w:rsidR="00E9526B" w:rsidRDefault="00E9526B" w:rsidP="00E9526B">
      <w:pPr>
        <w:pStyle w:val="Heading3"/>
      </w:pPr>
      <w:r>
        <w:lastRenderedPageBreak/>
        <w:t>2NC Prolif Impact</w:t>
      </w:r>
    </w:p>
    <w:p w:rsidR="00E9526B" w:rsidRDefault="00E9526B" w:rsidP="00E9526B"/>
    <w:p w:rsidR="00E9526B" w:rsidRDefault="00E9526B" w:rsidP="00E9526B"/>
    <w:p w:rsidR="00E9526B" w:rsidRPr="00E9526B" w:rsidRDefault="00E9526B" w:rsidP="00E9526B">
      <w:pPr>
        <w:pStyle w:val="Heading4"/>
        <w:rPr>
          <w:b w:val="0"/>
        </w:rPr>
      </w:pPr>
      <w:r>
        <w:t xml:space="preserve">Key to overall foreign policy--solves prolif </w:t>
      </w:r>
      <w:r w:rsidRPr="00E9526B">
        <w:rPr>
          <w:b w:val="0"/>
          <w:sz w:val="20"/>
          <w:szCs w:val="20"/>
        </w:rPr>
        <w:t>(independent of terrorism)</w:t>
      </w:r>
    </w:p>
    <w:p w:rsidR="00E9526B" w:rsidRPr="00F55102" w:rsidRDefault="00E9526B" w:rsidP="00E9526B">
      <w:pPr>
        <w:rPr>
          <w:rStyle w:val="StyleStyleBold12pt"/>
        </w:rPr>
      </w:pPr>
      <w:r>
        <w:rPr>
          <w:rStyle w:val="StyleStyleBold12pt"/>
        </w:rPr>
        <w:t>Rovner, 14</w:t>
      </w:r>
    </w:p>
    <w:p w:rsidR="00E9526B" w:rsidRPr="00F55102" w:rsidRDefault="00E9526B" w:rsidP="00E9526B">
      <w:r w:rsidRPr="00F55102">
        <w:t>Joshua Rovner, John Goodwin Tower Distinguished Professor of International Politics and National Security, Associate Professor of Political Science, SMU, 1/2/14, Reckless Reforms, www.foreignpolicy.com/articles/2014/01/02/reckless_reforms_nsa</w:t>
      </w:r>
    </w:p>
    <w:p w:rsidR="00E9526B" w:rsidRDefault="00E9526B" w:rsidP="00E9526B"/>
    <w:p w:rsidR="00E9526B" w:rsidRDefault="00E9526B" w:rsidP="00E9526B">
      <w:pPr>
        <w:rPr>
          <w:sz w:val="16"/>
        </w:rPr>
      </w:pPr>
      <w:r w:rsidRPr="00B27858">
        <w:rPr>
          <w:sz w:val="16"/>
        </w:rPr>
        <w:t xml:space="preserve">Up to now, the debate about the NSA has focused on the balance between discovering information about terrorists and protecting the rights of citizens. This is understandable, as the legal basis for the NSA programs is the Patriot Act, and because the White House justifies metadata collection on the same grounds. But </w:t>
      </w:r>
      <w:r w:rsidRPr="00B27858">
        <w:rPr>
          <w:rStyle w:val="StyleBoldUnderline"/>
        </w:rPr>
        <w:t>characterizing the issue as a choice between counterterrorism and civil liberties is simplistic and misleading</w:t>
      </w:r>
      <w:r w:rsidRPr="00B27858">
        <w:rPr>
          <w:sz w:val="16"/>
        </w:rPr>
        <w:t xml:space="preserve">. The review group admirably stresses that there are </w:t>
      </w:r>
      <w:r w:rsidRPr="00B27858">
        <w:rPr>
          <w:rStyle w:val="Emphasis"/>
          <w:highlight w:val="cyan"/>
        </w:rPr>
        <w:t>security concerns</w:t>
      </w:r>
      <w:r w:rsidRPr="00B27858">
        <w:rPr>
          <w:sz w:val="16"/>
        </w:rPr>
        <w:t xml:space="preserve"> that </w:t>
      </w:r>
      <w:r w:rsidRPr="00B27858">
        <w:rPr>
          <w:rStyle w:val="Emphasis"/>
          <w:highlight w:val="cyan"/>
        </w:rPr>
        <w:t>go beyond terrorism</w:t>
      </w:r>
      <w:r w:rsidRPr="00B27858">
        <w:rPr>
          <w:sz w:val="16"/>
        </w:rPr>
        <w:t xml:space="preserve">, but it then fails to consider the value of metadata in addressing a host of challenges the intelligence community is </w:t>
      </w:r>
      <w:r w:rsidRPr="00B27858">
        <w:rPr>
          <w:rStyle w:val="StyleBoldUnderline"/>
        </w:rPr>
        <w:t xml:space="preserve">facing. </w:t>
      </w:r>
      <w:r w:rsidRPr="00B27858">
        <w:rPr>
          <w:rStyle w:val="StyleBoldUnderline"/>
          <w:highlight w:val="cyan"/>
        </w:rPr>
        <w:t>Efforts to combat</w:t>
      </w:r>
      <w:r w:rsidRPr="00B27858">
        <w:rPr>
          <w:rStyle w:val="StyleBoldUnderline"/>
        </w:rPr>
        <w:t xml:space="preserve"> </w:t>
      </w:r>
      <w:r w:rsidRPr="00B27858">
        <w:rPr>
          <w:rStyle w:val="StyleBoldUnderline"/>
          <w:highlight w:val="cyan"/>
        </w:rPr>
        <w:t xml:space="preserve">state-sponsored </w:t>
      </w:r>
      <w:r w:rsidRPr="00B27858">
        <w:rPr>
          <w:rStyle w:val="Emphasis"/>
          <w:highlight w:val="cyan"/>
        </w:rPr>
        <w:t>industrial espionage</w:t>
      </w:r>
      <w:r w:rsidRPr="00B27858">
        <w:rPr>
          <w:sz w:val="16"/>
        </w:rPr>
        <w:t xml:space="preserve">, for example, </w:t>
      </w:r>
      <w:r w:rsidRPr="00B27858">
        <w:rPr>
          <w:rStyle w:val="StyleBoldUnderline"/>
          <w:highlight w:val="cyan"/>
        </w:rPr>
        <w:t>require</w:t>
      </w:r>
      <w:r w:rsidRPr="00B27858">
        <w:rPr>
          <w:rStyle w:val="StyleBoldUnderline"/>
        </w:rPr>
        <w:t xml:space="preserve"> painstaking </w:t>
      </w:r>
      <w:r w:rsidRPr="00B27858">
        <w:rPr>
          <w:rStyle w:val="StyleBoldUnderline"/>
          <w:highlight w:val="cyan"/>
        </w:rPr>
        <w:t>counterintelligence work</w:t>
      </w:r>
      <w:r w:rsidRPr="00B27858">
        <w:rPr>
          <w:rStyle w:val="StyleBoldUnderline"/>
        </w:rPr>
        <w:t xml:space="preserve">. Efforts </w:t>
      </w:r>
      <w:r w:rsidRPr="00B27858">
        <w:rPr>
          <w:rStyle w:val="StyleBoldUnderline"/>
          <w:highlight w:val="cyan"/>
        </w:rPr>
        <w:t>to break up</w:t>
      </w:r>
      <w:r w:rsidRPr="00B27858">
        <w:rPr>
          <w:rStyle w:val="StyleBoldUnderline"/>
        </w:rPr>
        <w:t xml:space="preserve"> </w:t>
      </w:r>
      <w:r w:rsidRPr="00B27858">
        <w:rPr>
          <w:rStyle w:val="Emphasis"/>
          <w:highlight w:val="cyan"/>
        </w:rPr>
        <w:t>transnational proliferation</w:t>
      </w:r>
      <w:r w:rsidRPr="00B27858">
        <w:rPr>
          <w:rStyle w:val="StyleBoldUnderline"/>
        </w:rPr>
        <w:t xml:space="preserve"> </w:t>
      </w:r>
      <w:r w:rsidRPr="00B27858">
        <w:rPr>
          <w:rStyle w:val="StyleBoldUnderline"/>
          <w:highlight w:val="cyan"/>
        </w:rPr>
        <w:t>networks are</w:t>
      </w:r>
      <w:r w:rsidRPr="00B27858">
        <w:rPr>
          <w:rStyle w:val="StyleBoldUnderline"/>
        </w:rPr>
        <w:t xml:space="preserve"> also </w:t>
      </w:r>
      <w:r w:rsidRPr="00B27858">
        <w:rPr>
          <w:rStyle w:val="StyleBoldUnderline"/>
          <w:highlight w:val="cyan"/>
        </w:rPr>
        <w:t>likely to benefit from metadata collection</w:t>
      </w:r>
      <w:r w:rsidRPr="00B27858">
        <w:rPr>
          <w:sz w:val="16"/>
        </w:rPr>
        <w:t xml:space="preserve">; </w:t>
      </w:r>
      <w:r w:rsidRPr="00B27858">
        <w:rPr>
          <w:rStyle w:val="StyleBoldUnderline"/>
          <w:highlight w:val="cyan"/>
        </w:rPr>
        <w:t>this is a</w:t>
      </w:r>
      <w:r w:rsidRPr="00B27858">
        <w:rPr>
          <w:rStyle w:val="StyleBoldUnderline"/>
        </w:rPr>
        <w:t xml:space="preserve"> logical </w:t>
      </w:r>
      <w:r w:rsidRPr="00B27858">
        <w:rPr>
          <w:rStyle w:val="StyleBoldUnderline"/>
          <w:highlight w:val="cyan"/>
        </w:rPr>
        <w:t>way to map</w:t>
      </w:r>
      <w:r w:rsidRPr="00B27858">
        <w:rPr>
          <w:rStyle w:val="StyleBoldUnderline"/>
        </w:rPr>
        <w:t xml:space="preserve"> the </w:t>
      </w:r>
      <w:r w:rsidRPr="00B27858">
        <w:rPr>
          <w:rStyle w:val="StyleBoldUnderline"/>
          <w:highlight w:val="cyan"/>
        </w:rPr>
        <w:t>networks and see how they operate</w:t>
      </w:r>
      <w:r w:rsidRPr="00B27858">
        <w:rPr>
          <w:sz w:val="16"/>
        </w:rPr>
        <w:t xml:space="preserve">, </w:t>
      </w:r>
      <w:r w:rsidRPr="00E9526B">
        <w:rPr>
          <w:rStyle w:val="StyleBoldUnderline"/>
          <w:highlight w:val="cyan"/>
        </w:rPr>
        <w:t>which may be</w:t>
      </w:r>
      <w:r w:rsidRPr="00B27858">
        <w:rPr>
          <w:sz w:val="16"/>
        </w:rPr>
        <w:t xml:space="preserve"> one reason </w:t>
      </w:r>
      <w:r w:rsidRPr="00E9526B">
        <w:rPr>
          <w:rStyle w:val="StyleBoldUnderline"/>
          <w:highlight w:val="cyan"/>
        </w:rPr>
        <w:t>why</w:t>
      </w:r>
      <w:r w:rsidRPr="00B27858">
        <w:rPr>
          <w:sz w:val="16"/>
        </w:rPr>
        <w:t xml:space="preserve"> the </w:t>
      </w:r>
      <w:r w:rsidRPr="00E9526B">
        <w:rPr>
          <w:rStyle w:val="StyleBoldUnderline"/>
          <w:highlight w:val="cyan"/>
        </w:rPr>
        <w:t>Obama</w:t>
      </w:r>
      <w:r w:rsidRPr="00B27858">
        <w:rPr>
          <w:sz w:val="16"/>
        </w:rPr>
        <w:t xml:space="preserve"> administration </w:t>
      </w:r>
      <w:r w:rsidRPr="00E9526B">
        <w:rPr>
          <w:rStyle w:val="StyleBoldUnderline"/>
          <w:highlight w:val="cyan"/>
        </w:rPr>
        <w:t>is fighting so hard to keep the NSA programs alive</w:t>
      </w:r>
      <w:r w:rsidRPr="00B27858">
        <w:rPr>
          <w:sz w:val="16"/>
        </w:rPr>
        <w:t>.</w:t>
      </w:r>
    </w:p>
    <w:p w:rsidR="00317F4C" w:rsidRDefault="00317F4C" w:rsidP="00E9526B">
      <w:pPr>
        <w:rPr>
          <w:sz w:val="16"/>
        </w:rPr>
      </w:pPr>
    </w:p>
    <w:p w:rsidR="00317F4C" w:rsidRDefault="00317F4C" w:rsidP="00317F4C">
      <w:pPr>
        <w:pStyle w:val="Heading4"/>
      </w:pPr>
      <w:r>
        <w:t>nuclear war</w:t>
      </w:r>
    </w:p>
    <w:p w:rsidR="00317F4C" w:rsidRPr="00317F4C" w:rsidRDefault="00317F4C" w:rsidP="00317F4C">
      <w:pPr>
        <w:rPr>
          <w:rStyle w:val="StyleStyleBold12pt"/>
        </w:rPr>
      </w:pPr>
      <w:r>
        <w:rPr>
          <w:rStyle w:val="StyleStyleBold12pt"/>
        </w:rPr>
        <w:t>Utgoff, ‘2</w:t>
      </w:r>
    </w:p>
    <w:p w:rsidR="00317F4C" w:rsidRPr="00317F4C" w:rsidRDefault="00317F4C" w:rsidP="00317F4C">
      <w:r w:rsidRPr="00317F4C">
        <w:t>Victor Utgoff, Summer 2002, Survival, vol 44, no. 2, ProQuest</w:t>
      </w:r>
    </w:p>
    <w:p w:rsidR="00317F4C" w:rsidRDefault="00317F4C" w:rsidP="00317F4C">
      <w:pPr>
        <w:pStyle w:val="card"/>
        <w:ind w:left="0"/>
      </w:pPr>
      <w:r w:rsidRPr="0075165C">
        <w:rPr>
          <w:sz w:val="16"/>
        </w:rPr>
        <w:t xml:space="preserve">In sum, </w:t>
      </w:r>
      <w:r>
        <w:rPr>
          <w:rStyle w:val="underline"/>
        </w:rPr>
        <w:t>widespread proliferation is likely to lead to a</w:t>
      </w:r>
      <w:r w:rsidRPr="0075165C">
        <w:rPr>
          <w:sz w:val="16"/>
        </w:rPr>
        <w:t xml:space="preserve">n occasional </w:t>
      </w:r>
      <w:r>
        <w:rPr>
          <w:rStyle w:val="underline"/>
        </w:rPr>
        <w:t>shoot-out with nuclear weapons, and</w:t>
      </w:r>
      <w:r w:rsidRPr="0075165C">
        <w:rPr>
          <w:sz w:val="16"/>
        </w:rPr>
        <w:t xml:space="preserve"> that such </w:t>
      </w:r>
      <w:r>
        <w:rPr>
          <w:rStyle w:val="underline"/>
        </w:rPr>
        <w:t>shoot-outs will have a substantial probability of escalating to the maximum destruction</w:t>
      </w:r>
      <w:r w:rsidRPr="0075165C">
        <w:rPr>
          <w:sz w:val="16"/>
        </w:rPr>
        <w:t xml:space="preserve"> possible with the weapons at hand. </w:t>
      </w:r>
      <w:r>
        <w:rPr>
          <w:rStyle w:val="underline"/>
        </w:rPr>
        <w:t>Unless</w:t>
      </w:r>
      <w:r w:rsidRPr="0075165C">
        <w:rPr>
          <w:sz w:val="16"/>
        </w:rPr>
        <w:t xml:space="preserve"> nuclear </w:t>
      </w:r>
      <w:r>
        <w:rPr>
          <w:rStyle w:val="underline"/>
        </w:rPr>
        <w:t>proliferation is stopped, we are headed to a world that will mirror the</w:t>
      </w:r>
      <w:r w:rsidRPr="0075165C">
        <w:rPr>
          <w:sz w:val="16"/>
        </w:rPr>
        <w:t xml:space="preserve"> American </w:t>
      </w:r>
      <w:r>
        <w:rPr>
          <w:rStyle w:val="underline"/>
        </w:rPr>
        <w:t>Wild West</w:t>
      </w:r>
      <w:r w:rsidRPr="0075165C">
        <w:rPr>
          <w:sz w:val="16"/>
        </w:rPr>
        <w:t xml:space="preserve"> of the late 1800s. With most, if not all, nations wearing nuclear ‘six-shooters’ on their hips, the world may even be a more polite place than it is today, but every once in a while we will all gather on a hill to bury the bodies of dead cities or even whole nations.</w:t>
      </w:r>
    </w:p>
    <w:p w:rsidR="00317F4C" w:rsidRDefault="00317F4C" w:rsidP="00E9526B"/>
    <w:p w:rsidR="00E9526B" w:rsidRDefault="00E9526B" w:rsidP="00E9526B"/>
    <w:p w:rsidR="00986C35" w:rsidRDefault="00986C35" w:rsidP="00986C35">
      <w:pPr>
        <w:pStyle w:val="Heading3"/>
      </w:pPr>
      <w:r>
        <w:lastRenderedPageBreak/>
        <w:t xml:space="preserve">   Ext – Terrorism Impact</w:t>
      </w:r>
    </w:p>
    <w:p w:rsidR="00986C35" w:rsidRDefault="00986C35" w:rsidP="00986C35"/>
    <w:p w:rsidR="00986C35" w:rsidRPr="00F16FBC" w:rsidRDefault="00986C35" w:rsidP="00986C35">
      <w:pPr>
        <w:pStyle w:val="Heading4"/>
      </w:pPr>
      <w:r w:rsidRPr="00F16FBC">
        <w:t>Causes US-Russia miscalc—extinction</w:t>
      </w:r>
    </w:p>
    <w:p w:rsidR="00986C35" w:rsidRPr="00F16FBC" w:rsidRDefault="00986C35" w:rsidP="00986C35">
      <w:pPr>
        <w:rPr>
          <w:szCs w:val="20"/>
        </w:rPr>
      </w:pPr>
      <w:r w:rsidRPr="00F55102">
        <w:rPr>
          <w:rStyle w:val="StyleStyleBold12pt"/>
        </w:rPr>
        <w:t>Barrett et al. 13</w:t>
      </w:r>
      <w:r w:rsidRPr="00F16FBC">
        <w:rPr>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986C35" w:rsidRPr="00F16FBC" w:rsidRDefault="00986C35" w:rsidP="00986C35">
      <w:pPr>
        <w:rPr>
          <w:szCs w:val="20"/>
        </w:rPr>
      </w:pPr>
    </w:p>
    <w:p w:rsidR="00986C35" w:rsidRDefault="00986C35" w:rsidP="00986C35">
      <w:pPr>
        <w:rPr>
          <w:sz w:val="16"/>
          <w:szCs w:val="20"/>
        </w:rPr>
      </w:pPr>
      <w:r w:rsidRPr="00D0712E">
        <w:rPr>
          <w:rStyle w:val="StyleBoldUnderline"/>
          <w:szCs w:val="20"/>
          <w:highlight w:val="cyan"/>
        </w:rPr>
        <w:t>War involving</w:t>
      </w:r>
      <w:r w:rsidRPr="00F434D4">
        <w:rPr>
          <w:rStyle w:val="StyleBoldUnderline"/>
          <w:szCs w:val="20"/>
        </w:rPr>
        <w:t xml:space="preserve"> significant fractions of the </w:t>
      </w:r>
      <w:r w:rsidRPr="00D0712E">
        <w:rPr>
          <w:rStyle w:val="StyleBoldUnderline"/>
          <w:szCs w:val="20"/>
          <w:highlight w:val="cyan"/>
        </w:rPr>
        <w:t>U.S. and Russian nuclear arsenals</w:t>
      </w:r>
      <w:r w:rsidRPr="00F434D4">
        <w:rPr>
          <w:rStyle w:val="StyleBoldUnderline"/>
          <w:szCs w:val="20"/>
        </w:rPr>
        <w:t xml:space="preserve">, which are by far the largest of any nations, </w:t>
      </w:r>
      <w:r w:rsidRPr="00D0712E">
        <w:rPr>
          <w:rStyle w:val="StyleBoldUnderline"/>
          <w:szCs w:val="20"/>
          <w:highlight w:val="cyan"/>
        </w:rPr>
        <w:t xml:space="preserve">could have </w:t>
      </w:r>
      <w:r w:rsidRPr="00D0712E">
        <w:rPr>
          <w:rStyle w:val="Emphasis"/>
          <w:szCs w:val="20"/>
          <w:highlight w:val="cyan"/>
        </w:rPr>
        <w:t>globally catastrophic effects</w:t>
      </w:r>
      <w:r w:rsidRPr="00F434D4">
        <w:rPr>
          <w:rStyle w:val="StyleBoldUnderline"/>
          <w:szCs w:val="20"/>
        </w:rPr>
        <w:t xml:space="preserve"> such as severely </w:t>
      </w:r>
      <w:r w:rsidRPr="00F434D4">
        <w:rPr>
          <w:rStyle w:val="Emphasis"/>
          <w:szCs w:val="20"/>
        </w:rPr>
        <w:t>reducing food production</w:t>
      </w:r>
      <w:r w:rsidRPr="00F434D4">
        <w:rPr>
          <w:rStyle w:val="StyleBoldUnderline"/>
          <w:szCs w:val="20"/>
        </w:rPr>
        <w:t xml:space="preserve"> for years,</w:t>
      </w:r>
      <w:r w:rsidRPr="00F434D4">
        <w:rPr>
          <w:sz w:val="16"/>
          <w:szCs w:val="20"/>
        </w:rPr>
        <w:t xml:space="preserve"> 1 potentially </w:t>
      </w:r>
      <w:r w:rsidRPr="00D0712E">
        <w:rPr>
          <w:rStyle w:val="StyleBoldUnderline"/>
          <w:szCs w:val="20"/>
          <w:highlight w:val="cyan"/>
        </w:rPr>
        <w:t xml:space="preserve">leading to </w:t>
      </w:r>
      <w:r w:rsidRPr="00D0712E">
        <w:rPr>
          <w:rStyle w:val="Emphasis"/>
          <w:szCs w:val="20"/>
          <w:highlight w:val="cyan"/>
        </w:rPr>
        <w:t>collapse of modern civilization</w:t>
      </w:r>
      <w:r w:rsidRPr="00F434D4">
        <w:rPr>
          <w:rStyle w:val="StyleBoldUnderline"/>
          <w:szCs w:val="20"/>
        </w:rPr>
        <w:t xml:space="preserve"> worldwide, </w:t>
      </w:r>
      <w:r w:rsidRPr="00D0712E">
        <w:rPr>
          <w:rStyle w:val="StyleBoldUnderline"/>
          <w:szCs w:val="20"/>
          <w:highlight w:val="cyan"/>
        </w:rPr>
        <w:t>and</w:t>
      </w:r>
      <w:r w:rsidRPr="00F434D4">
        <w:rPr>
          <w:sz w:val="16"/>
          <w:szCs w:val="20"/>
        </w:rPr>
        <w:t xml:space="preserve"> even </w:t>
      </w:r>
      <w:r w:rsidRPr="00F434D4">
        <w:rPr>
          <w:rStyle w:val="StyleBoldUnderline"/>
          <w:szCs w:val="20"/>
        </w:rPr>
        <w:t xml:space="preserve">the </w:t>
      </w:r>
      <w:r w:rsidRPr="00D0712E">
        <w:rPr>
          <w:rStyle w:val="Emphasis"/>
          <w:szCs w:val="20"/>
          <w:highlight w:val="cyan"/>
        </w:rPr>
        <w:t>extinction</w:t>
      </w:r>
      <w:r w:rsidRPr="00F434D4">
        <w:rPr>
          <w:rStyle w:val="StyleBoldUnderline"/>
          <w:szCs w:val="20"/>
        </w:rPr>
        <w:t xml:space="preserve"> of humanity.</w:t>
      </w:r>
      <w:r w:rsidRPr="00F434D4">
        <w:rPr>
          <w:sz w:val="16"/>
          <w:szCs w:val="20"/>
        </w:rPr>
        <w:t xml:space="preserve"> 2 </w:t>
      </w:r>
      <w:r w:rsidRPr="00F434D4">
        <w:rPr>
          <w:rStyle w:val="StyleBoldUnderline"/>
          <w:szCs w:val="20"/>
        </w:rPr>
        <w:t>Nuclear war between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and Russia could occur by various routes, including accidental</w:t>
      </w:r>
      <w:r w:rsidRPr="00F434D4">
        <w:rPr>
          <w:sz w:val="16"/>
          <w:szCs w:val="20"/>
        </w:rPr>
        <w:t xml:space="preserve"> or unauthorized launch; deliberate first attack by one nation; and inadvertent attack. </w:t>
      </w:r>
      <w:r w:rsidRPr="00D0712E">
        <w:rPr>
          <w:rStyle w:val="StyleBoldUnderline"/>
          <w:szCs w:val="20"/>
          <w:highlight w:val="cyan"/>
        </w:rPr>
        <w:t>In an</w:t>
      </w:r>
      <w:r w:rsidRPr="00D0712E">
        <w:rPr>
          <w:sz w:val="16"/>
          <w:szCs w:val="20"/>
          <w:highlight w:val="cyan"/>
        </w:rPr>
        <w:t xml:space="preserve"> </w:t>
      </w:r>
      <w:r w:rsidRPr="00D0712E">
        <w:rPr>
          <w:rStyle w:val="StyleBoldUnderline"/>
          <w:szCs w:val="20"/>
          <w:highlight w:val="cyan"/>
        </w:rPr>
        <w:t>accidental</w:t>
      </w:r>
      <w:r w:rsidRPr="00F434D4">
        <w:rPr>
          <w:rStyle w:val="StyleBoldUnderline"/>
          <w:szCs w:val="20"/>
        </w:rPr>
        <w:t xml:space="preserve"> or unauthorized </w:t>
      </w:r>
      <w:r w:rsidRPr="00D0712E">
        <w:rPr>
          <w:rStyle w:val="StyleBoldUnderline"/>
          <w:szCs w:val="20"/>
          <w:highlight w:val="cyan"/>
        </w:rPr>
        <w:t>launch</w:t>
      </w:r>
      <w:r w:rsidRPr="00F434D4">
        <w:rPr>
          <w:rStyle w:val="StyleBoldUnderline"/>
          <w:szCs w:val="20"/>
        </w:rPr>
        <w:t xml:space="preserve"> or detonation, system </w:t>
      </w:r>
      <w:r w:rsidRPr="00D0712E">
        <w:rPr>
          <w:rStyle w:val="StyleBoldUnderline"/>
          <w:szCs w:val="20"/>
          <w:highlight w:val="cyan"/>
        </w:rPr>
        <w:t>safeguards</w:t>
      </w:r>
      <w:r w:rsidRPr="00F434D4">
        <w:rPr>
          <w:rStyle w:val="StyleBoldUnderline"/>
          <w:szCs w:val="20"/>
        </w:rPr>
        <w:t xml:space="preserve"> or procedures to maintain control over nuclear weapons </w:t>
      </w:r>
      <w:r w:rsidRPr="00D0712E">
        <w:rPr>
          <w:rStyle w:val="StyleBoldUnderline"/>
          <w:szCs w:val="20"/>
          <w:highlight w:val="cyan"/>
        </w:rPr>
        <w:t>fail</w:t>
      </w:r>
      <w:r w:rsidRPr="00F434D4">
        <w:rPr>
          <w:rStyle w:val="StyleBoldUnderline"/>
          <w:szCs w:val="20"/>
        </w:rPr>
        <w:t xml:space="preserve"> in such a way that </w:t>
      </w:r>
      <w:r w:rsidRPr="00D0712E">
        <w:rPr>
          <w:rStyle w:val="StyleBoldUnderline"/>
          <w:szCs w:val="20"/>
          <w:highlight w:val="cyan"/>
        </w:rPr>
        <w:t>a nuclear weapon</w:t>
      </w:r>
      <w:r w:rsidRPr="00F434D4">
        <w:rPr>
          <w:rStyle w:val="StyleBoldUnderline"/>
          <w:szCs w:val="20"/>
        </w:rPr>
        <w:t xml:space="preserve"> or missile launches or </w:t>
      </w:r>
      <w:r w:rsidRPr="00D0712E">
        <w:rPr>
          <w:rStyle w:val="StyleBoldUnderline"/>
          <w:szCs w:val="20"/>
          <w:highlight w:val="cyan"/>
        </w:rPr>
        <w:t>explodes without direction from leaders</w:t>
      </w:r>
      <w:r w:rsidRPr="00F434D4">
        <w:rPr>
          <w:rStyle w:val="StyleBoldUnderline"/>
          <w:szCs w:val="20"/>
        </w:rPr>
        <w:t>.</w:t>
      </w:r>
      <w:r w:rsidRPr="00F434D4">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F434D4">
        <w:rPr>
          <w:rStyle w:val="StyleBoldUnderline"/>
          <w:szCs w:val="20"/>
        </w:rPr>
        <w:t>For purposes of deterrence, both U.S. and Soviet/Russian forces have maintained significant capabilities to have some forces survive a first attack by the other side and to launch a subsequent counter-attack</w:t>
      </w:r>
      <w:r w:rsidRPr="00F434D4">
        <w:rPr>
          <w:sz w:val="16"/>
          <w:szCs w:val="20"/>
        </w:rPr>
        <w:t xml:space="preserve">. However, </w:t>
      </w:r>
      <w:r w:rsidRPr="00F434D4">
        <w:rPr>
          <w:rStyle w:val="StyleBoldUnderline"/>
          <w:szCs w:val="20"/>
        </w:rPr>
        <w:t xml:space="preserve">concerns about the extreme disruptions that a first attack would cause in the other side's forces and </w:t>
      </w:r>
      <w:r w:rsidRPr="00D0712E">
        <w:rPr>
          <w:rStyle w:val="StyleBoldUnderline"/>
          <w:szCs w:val="20"/>
          <w:highlight w:val="cyan"/>
        </w:rPr>
        <w:t>command-and-control</w:t>
      </w:r>
      <w:r w:rsidRPr="00F434D4">
        <w:rPr>
          <w:rStyle w:val="StyleBoldUnderline"/>
          <w:szCs w:val="20"/>
        </w:rPr>
        <w:t xml:space="preserve"> capabilities led to both sides’ development of </w:t>
      </w:r>
      <w:r w:rsidRPr="00D0712E">
        <w:rPr>
          <w:rStyle w:val="StyleBoldUnderline"/>
          <w:szCs w:val="20"/>
          <w:highlight w:val="cyan"/>
        </w:rPr>
        <w:t>capabilities</w:t>
      </w:r>
      <w:r w:rsidRPr="00F434D4">
        <w:rPr>
          <w:rStyle w:val="StyleBoldUnderline"/>
          <w:szCs w:val="20"/>
        </w:rPr>
        <w:t xml:space="preserve"> to detect a first attack and </w:t>
      </w:r>
      <w:r w:rsidRPr="00D0712E">
        <w:rPr>
          <w:rStyle w:val="StyleBoldUnderline"/>
          <w:szCs w:val="20"/>
          <w:highlight w:val="cyan"/>
        </w:rPr>
        <w:t>launch a counter-attack before suffering damage</w:t>
      </w:r>
      <w:r w:rsidRPr="00F434D4">
        <w:rPr>
          <w:rStyle w:val="StyleBoldUnderline"/>
          <w:szCs w:val="20"/>
        </w:rPr>
        <w:t xml:space="preserve"> from the first attack</w:t>
      </w:r>
      <w:r w:rsidRPr="00F434D4">
        <w:rPr>
          <w:sz w:val="16"/>
          <w:szCs w:val="20"/>
        </w:rPr>
        <w:t xml:space="preserve">. 5 </w:t>
      </w:r>
      <w:r w:rsidRPr="00F434D4">
        <w:rPr>
          <w:rStyle w:val="StyleBoldUnderline"/>
          <w:szCs w:val="20"/>
        </w:rPr>
        <w:t>Many people believe that with the end of the Cold War and with improved relations between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and Russia, the risk of East-West nuclear war was significantly reduced</w:t>
      </w:r>
      <w:r w:rsidRPr="00F434D4">
        <w:rPr>
          <w:sz w:val="16"/>
          <w:szCs w:val="20"/>
        </w:rPr>
        <w:t xml:space="preserve">. 6 </w:t>
      </w:r>
      <w:r w:rsidRPr="00F434D4">
        <w:rPr>
          <w:rStyle w:val="StyleBoldUnderline"/>
          <w:szCs w:val="20"/>
        </w:rPr>
        <w:t xml:space="preserve">However, it also has been argued that </w:t>
      </w:r>
      <w:r w:rsidRPr="00D0712E">
        <w:rPr>
          <w:rStyle w:val="StyleBoldUnderline"/>
          <w:szCs w:val="20"/>
          <w:highlight w:val="cyan"/>
        </w:rPr>
        <w:t>inadvertent nuclear war</w:t>
      </w:r>
      <w:r w:rsidRPr="00F434D4">
        <w:rPr>
          <w:rStyle w:val="StyleBoldUnderline"/>
          <w:szCs w:val="20"/>
        </w:rPr>
        <w:t xml:space="preserve"> between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 xml:space="preserve">and Russia </w:t>
      </w:r>
      <w:r w:rsidRPr="00D0712E">
        <w:rPr>
          <w:rStyle w:val="StyleBoldUnderline"/>
          <w:szCs w:val="20"/>
          <w:highlight w:val="cyan"/>
        </w:rPr>
        <w:t xml:space="preserve">has continued to present a </w:t>
      </w:r>
      <w:r w:rsidRPr="00D0712E">
        <w:rPr>
          <w:rStyle w:val="Emphasis"/>
          <w:szCs w:val="20"/>
          <w:highlight w:val="cyan"/>
        </w:rPr>
        <w:t>substantial risk</w:t>
      </w:r>
      <w:r w:rsidRPr="00F434D4">
        <w:rPr>
          <w:rStyle w:val="StyleBoldUnderline"/>
          <w:szCs w:val="20"/>
        </w:rPr>
        <w:t>.</w:t>
      </w:r>
      <w:r w:rsidRPr="00F434D4">
        <w:rPr>
          <w:sz w:val="16"/>
          <w:szCs w:val="20"/>
        </w:rPr>
        <w:t xml:space="preserve"> 7 </w:t>
      </w:r>
      <w:r w:rsidRPr="00F434D4">
        <w:rPr>
          <w:rStyle w:val="StyleBoldUnderline"/>
          <w:szCs w:val="20"/>
        </w:rPr>
        <w:t>While t</w:t>
      </w:r>
      <w:r w:rsidRPr="00D0712E">
        <w:rPr>
          <w:rStyle w:val="StyleBoldUnderline"/>
          <w:szCs w:val="20"/>
          <w:highlight w:val="cyan"/>
        </w:rPr>
        <w:t>he U</w:t>
      </w:r>
      <w:r w:rsidRPr="00F434D4">
        <w:rPr>
          <w:sz w:val="16"/>
          <w:szCs w:val="20"/>
        </w:rPr>
        <w:t xml:space="preserve">nited </w:t>
      </w:r>
      <w:r w:rsidRPr="00D0712E">
        <w:rPr>
          <w:rStyle w:val="StyleBoldUnderline"/>
          <w:szCs w:val="20"/>
          <w:highlight w:val="cyan"/>
        </w:rPr>
        <w:t>S</w:t>
      </w:r>
      <w:r w:rsidRPr="00F434D4">
        <w:rPr>
          <w:sz w:val="16"/>
          <w:szCs w:val="20"/>
        </w:rPr>
        <w:t xml:space="preserve">tates </w:t>
      </w:r>
      <w:r w:rsidRPr="00D0712E">
        <w:rPr>
          <w:rStyle w:val="StyleBoldUnderline"/>
          <w:szCs w:val="20"/>
          <w:highlight w:val="cyan"/>
        </w:rPr>
        <w:t>and Russia</w:t>
      </w:r>
      <w:r w:rsidRPr="00F434D4">
        <w:rPr>
          <w:rStyle w:val="StyleBoldUnderline"/>
          <w:szCs w:val="20"/>
        </w:rPr>
        <w:t xml:space="preserve"> are not actively threatening each other</w:t>
      </w:r>
      <w:r w:rsidRPr="00F434D4">
        <w:rPr>
          <w:sz w:val="16"/>
          <w:szCs w:val="20"/>
        </w:rPr>
        <w:t xml:space="preserve"> with war, </w:t>
      </w:r>
      <w:r w:rsidRPr="00F434D4">
        <w:rPr>
          <w:rStyle w:val="StyleBoldUnderline"/>
          <w:szCs w:val="20"/>
        </w:rPr>
        <w:t xml:space="preserve">they </w:t>
      </w:r>
      <w:r w:rsidRPr="00D0712E">
        <w:rPr>
          <w:rStyle w:val="StyleBoldUnderline"/>
          <w:szCs w:val="20"/>
          <w:highlight w:val="cyan"/>
        </w:rPr>
        <w:t xml:space="preserve">have </w:t>
      </w:r>
      <w:r w:rsidRPr="00D0712E">
        <w:rPr>
          <w:rStyle w:val="Emphasis"/>
          <w:szCs w:val="20"/>
          <w:highlight w:val="cyan"/>
        </w:rPr>
        <w:t>remained ready</w:t>
      </w:r>
      <w:r w:rsidRPr="00D0712E">
        <w:rPr>
          <w:rStyle w:val="StyleBoldUnderline"/>
          <w:szCs w:val="20"/>
          <w:highlight w:val="cyan"/>
        </w:rPr>
        <w:t xml:space="preserve"> to </w:t>
      </w:r>
      <w:r w:rsidRPr="00D0712E">
        <w:rPr>
          <w:rStyle w:val="Emphasis"/>
          <w:szCs w:val="20"/>
          <w:highlight w:val="cyan"/>
        </w:rPr>
        <w:t>launch</w:t>
      </w:r>
      <w:r w:rsidRPr="00F434D4">
        <w:rPr>
          <w:rStyle w:val="Emphasis"/>
          <w:szCs w:val="20"/>
        </w:rPr>
        <w:t xml:space="preserve"> nuclear missiles</w:t>
      </w:r>
      <w:r w:rsidRPr="00F434D4">
        <w:rPr>
          <w:rStyle w:val="StyleBoldUnderline"/>
          <w:szCs w:val="20"/>
        </w:rPr>
        <w:t xml:space="preserve"> in response to indications of attack.</w:t>
      </w:r>
      <w:r w:rsidRPr="00F434D4">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D0712E">
        <w:rPr>
          <w:rStyle w:val="Emphasis"/>
          <w:szCs w:val="20"/>
          <w:highlight w:val="cyan"/>
        </w:rPr>
        <w:t>terrorist groups</w:t>
      </w:r>
      <w:r w:rsidRPr="00F434D4">
        <w:rPr>
          <w:rStyle w:val="StyleBoldUnderline"/>
          <w:szCs w:val="20"/>
        </w:rPr>
        <w:t xml:space="preserve"> or other actors </w:t>
      </w:r>
      <w:r w:rsidRPr="00D0712E">
        <w:rPr>
          <w:rStyle w:val="StyleBoldUnderline"/>
          <w:szCs w:val="20"/>
          <w:highlight w:val="cyan"/>
        </w:rPr>
        <w:t xml:space="preserve">might </w:t>
      </w:r>
      <w:r w:rsidRPr="00D0712E">
        <w:rPr>
          <w:rStyle w:val="Emphasis"/>
          <w:szCs w:val="20"/>
          <w:highlight w:val="cyan"/>
        </w:rPr>
        <w:t>cause attacks</w:t>
      </w:r>
      <w:r w:rsidRPr="00F434D4">
        <w:rPr>
          <w:rStyle w:val="StyleBoldUnderline"/>
          <w:szCs w:val="20"/>
        </w:rPr>
        <w:t xml:space="preserve"> on either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 xml:space="preserve">or Russia </w:t>
      </w:r>
      <w:r w:rsidRPr="00D0712E">
        <w:rPr>
          <w:rStyle w:val="StyleBoldUnderline"/>
          <w:szCs w:val="20"/>
          <w:highlight w:val="cyan"/>
        </w:rPr>
        <w:t xml:space="preserve">that </w:t>
      </w:r>
      <w:r w:rsidRPr="00D0712E">
        <w:rPr>
          <w:rStyle w:val="Emphasis"/>
          <w:szCs w:val="20"/>
          <w:highlight w:val="cyan"/>
        </w:rPr>
        <w:t>resemble</w:t>
      </w:r>
      <w:r w:rsidRPr="00F434D4">
        <w:rPr>
          <w:rStyle w:val="StyleBoldUnderline"/>
          <w:szCs w:val="20"/>
        </w:rPr>
        <w:t xml:space="preserve"> some kind of </w:t>
      </w:r>
      <w:r w:rsidRPr="00D0712E">
        <w:rPr>
          <w:rStyle w:val="Emphasis"/>
          <w:szCs w:val="20"/>
          <w:highlight w:val="cyan"/>
        </w:rPr>
        <w:t>nuclear attack by the other nation</w:t>
      </w:r>
      <w:r w:rsidRPr="00F434D4">
        <w:rPr>
          <w:rStyle w:val="StyleBoldUnderline"/>
          <w:szCs w:val="20"/>
        </w:rPr>
        <w:t xml:space="preserve"> by actions such as exploding a stolen or improvised nuclear bomb</w:t>
      </w:r>
      <w:r w:rsidRPr="00F434D4">
        <w:rPr>
          <w:sz w:val="16"/>
          <w:szCs w:val="20"/>
        </w:rPr>
        <w:t xml:space="preserve">, 10 </w:t>
      </w:r>
      <w:r w:rsidRPr="00D0712E">
        <w:rPr>
          <w:rStyle w:val="StyleBoldUnderline"/>
          <w:szCs w:val="20"/>
          <w:highlight w:val="cyan"/>
        </w:rPr>
        <w:t>especially if</w:t>
      </w:r>
      <w:r w:rsidRPr="00F434D4">
        <w:rPr>
          <w:rStyle w:val="StyleBoldUnderline"/>
          <w:szCs w:val="20"/>
        </w:rPr>
        <w:t xml:space="preserve"> such </w:t>
      </w:r>
      <w:r w:rsidRPr="00D0712E">
        <w:rPr>
          <w:rStyle w:val="StyleBoldUnderline"/>
          <w:szCs w:val="20"/>
          <w:highlight w:val="cyan"/>
        </w:rPr>
        <w:t>an event occurs during a crisis</w:t>
      </w:r>
      <w:r w:rsidRPr="00F434D4">
        <w:rPr>
          <w:rStyle w:val="StyleBoldUnderline"/>
          <w:szCs w:val="20"/>
        </w:rPr>
        <w:t xml:space="preserve"> between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and Russia.</w:t>
      </w:r>
      <w:r w:rsidRPr="00F434D4">
        <w:rPr>
          <w:sz w:val="16"/>
          <w:szCs w:val="20"/>
        </w:rPr>
        <w:t xml:space="preserve"> 11 </w:t>
      </w:r>
      <w:r w:rsidRPr="00F434D4">
        <w:rPr>
          <w:rStyle w:val="StyleBoldUnderline"/>
          <w:szCs w:val="20"/>
        </w:rPr>
        <w:t xml:space="preserve">A variety of nuclear terrorism scenarios are </w:t>
      </w:r>
      <w:r w:rsidRPr="00F434D4">
        <w:rPr>
          <w:rStyle w:val="Emphasis"/>
          <w:szCs w:val="20"/>
        </w:rPr>
        <w:t>possible</w:t>
      </w:r>
      <w:r w:rsidRPr="00F434D4">
        <w:rPr>
          <w:rStyle w:val="StyleBoldUnderline"/>
          <w:szCs w:val="20"/>
        </w:rPr>
        <w:t>.</w:t>
      </w:r>
      <w:r w:rsidRPr="00F434D4">
        <w:rPr>
          <w:sz w:val="16"/>
          <w:szCs w:val="20"/>
        </w:rPr>
        <w:t xml:space="preserve"> 12 </w:t>
      </w:r>
      <w:r w:rsidRPr="00D0712E">
        <w:rPr>
          <w:rStyle w:val="StyleBoldUnderline"/>
          <w:szCs w:val="20"/>
          <w:highlight w:val="cyan"/>
        </w:rPr>
        <w:t>Al Qaeda has sought</w:t>
      </w:r>
      <w:r w:rsidRPr="00F434D4">
        <w:rPr>
          <w:rStyle w:val="StyleBoldUnderline"/>
          <w:szCs w:val="20"/>
        </w:rPr>
        <w:t xml:space="preserve"> to obtain or construct </w:t>
      </w:r>
      <w:r w:rsidRPr="00D0712E">
        <w:rPr>
          <w:rStyle w:val="StyleBoldUnderline"/>
          <w:szCs w:val="20"/>
          <w:highlight w:val="cyan"/>
        </w:rPr>
        <w:t>nuclear weapons</w:t>
      </w:r>
      <w:r w:rsidRPr="00F434D4">
        <w:rPr>
          <w:rStyle w:val="StyleBoldUnderline"/>
          <w:szCs w:val="20"/>
        </w:rPr>
        <w:t xml:space="preserve"> and to use them against the U</w:t>
      </w:r>
      <w:r w:rsidRPr="00F434D4">
        <w:rPr>
          <w:sz w:val="16"/>
          <w:szCs w:val="20"/>
        </w:rPr>
        <w:t xml:space="preserve">nited </w:t>
      </w:r>
      <w:r w:rsidRPr="00F434D4">
        <w:rPr>
          <w:rStyle w:val="StyleBoldUnderline"/>
          <w:szCs w:val="20"/>
        </w:rPr>
        <w:t>S</w:t>
      </w:r>
      <w:r w:rsidRPr="00F434D4">
        <w:rPr>
          <w:sz w:val="16"/>
          <w:szCs w:val="20"/>
        </w:rPr>
        <w:t xml:space="preserve">tates. 13 Other methods could involve attempts to circumvent nuclear weapon launch control safeguards or exploit holes in their security. 14 It has long been argued that </w:t>
      </w:r>
      <w:r w:rsidRPr="00F434D4">
        <w:rPr>
          <w:rStyle w:val="StyleBoldUnderline"/>
          <w:szCs w:val="20"/>
        </w:rPr>
        <w:t>the probability of inadvertent nuclear war is significantly higher during U.S.–Russian crisis conditions</w:t>
      </w:r>
      <w:r w:rsidRPr="00F434D4">
        <w:rPr>
          <w:sz w:val="16"/>
          <w:szCs w:val="20"/>
        </w:rPr>
        <w:t xml:space="preserve">, 15 with the Cuban Missile Crisis being a prime historical example. It is possible that U.S.–Russian relations will significantly deteriorate in the future, increasing nuclear </w:t>
      </w:r>
      <w:r w:rsidRPr="00F434D4">
        <w:rPr>
          <w:sz w:val="16"/>
          <w:szCs w:val="20"/>
        </w:rPr>
        <w:lastRenderedPageBreak/>
        <w:t xml:space="preserve">tensions. </w:t>
      </w:r>
      <w:r w:rsidRPr="00F434D4">
        <w:rPr>
          <w:rStyle w:val="StyleBoldUnderline"/>
          <w:szCs w:val="20"/>
        </w:rPr>
        <w:t>There are a variety of ways for a third party to raise tensions between the U</w:t>
      </w:r>
      <w:r w:rsidRPr="00F434D4">
        <w:rPr>
          <w:sz w:val="16"/>
          <w:szCs w:val="20"/>
        </w:rPr>
        <w:t xml:space="preserve">nited </w:t>
      </w:r>
      <w:r w:rsidRPr="00F434D4">
        <w:rPr>
          <w:rStyle w:val="StyleBoldUnderline"/>
          <w:szCs w:val="20"/>
        </w:rPr>
        <w:t>S</w:t>
      </w:r>
      <w:r w:rsidRPr="00F434D4">
        <w:rPr>
          <w:sz w:val="16"/>
          <w:szCs w:val="20"/>
        </w:rPr>
        <w:t xml:space="preserve">tates </w:t>
      </w:r>
      <w:r w:rsidRPr="00F434D4">
        <w:rPr>
          <w:rStyle w:val="StyleBoldUnderline"/>
          <w:szCs w:val="20"/>
        </w:rPr>
        <w:t>and Russia, making one or both nations more likely to misinterpret events as attacks</w:t>
      </w:r>
      <w:r w:rsidRPr="00F434D4">
        <w:rPr>
          <w:sz w:val="16"/>
          <w:szCs w:val="20"/>
        </w:rPr>
        <w:t>. 16</w:t>
      </w:r>
    </w:p>
    <w:p w:rsidR="00986C35" w:rsidRDefault="00986C35" w:rsidP="00986C35">
      <w:pPr>
        <w:rPr>
          <w:sz w:val="16"/>
          <w:szCs w:val="20"/>
        </w:rPr>
      </w:pPr>
    </w:p>
    <w:p w:rsidR="00986C35" w:rsidRDefault="00986C35" w:rsidP="00986C35">
      <w:pPr>
        <w:pStyle w:val="Heading3"/>
      </w:pPr>
      <w:r>
        <w:lastRenderedPageBreak/>
        <w:t xml:space="preserve">   Ext – Key to CT</w:t>
      </w:r>
    </w:p>
    <w:p w:rsidR="00986C35" w:rsidRDefault="00986C35" w:rsidP="00986C35"/>
    <w:p w:rsidR="00560AB7" w:rsidRDefault="00560AB7" w:rsidP="00560AB7">
      <w:pPr>
        <w:pStyle w:val="Heading4"/>
      </w:pPr>
      <w:r>
        <w:t>Absent NSA phone collection authority, terrorists can easily evade the US—ensures major attacks</w:t>
      </w:r>
    </w:p>
    <w:p w:rsidR="00560AB7" w:rsidRPr="00F55102" w:rsidRDefault="00560AB7" w:rsidP="00560AB7">
      <w:pPr>
        <w:rPr>
          <w:rStyle w:val="StyleStyleBold12pt"/>
        </w:rPr>
      </w:pPr>
      <w:r>
        <w:rPr>
          <w:rStyle w:val="StyleStyleBold12pt"/>
        </w:rPr>
        <w:t>Baker, 13</w:t>
      </w:r>
    </w:p>
    <w:p w:rsidR="00560AB7" w:rsidRPr="00F55102" w:rsidRDefault="00560AB7" w:rsidP="00560AB7">
      <w:r w:rsidRPr="00F55102">
        <w:t>Stewart Baker, Foreign Policy, June 2013, Why the NSA Needs Your Phone Calls..., www.foreignpolicy.com/articles/2013/06/06/why_the_nsa_needs_your_phone_calls</w:t>
      </w:r>
    </w:p>
    <w:p w:rsidR="00560AB7" w:rsidRDefault="00560AB7" w:rsidP="00560AB7"/>
    <w:p w:rsidR="00560AB7" w:rsidRDefault="00560AB7" w:rsidP="00560AB7">
      <w:r w:rsidRPr="00B27858">
        <w:rPr>
          <w:sz w:val="16"/>
        </w:rPr>
        <w:t xml:space="preserve">But </w:t>
      </w:r>
      <w:r w:rsidRPr="00B27858">
        <w:rPr>
          <w:rStyle w:val="StyleBoldUnderline"/>
        </w:rPr>
        <w:t>why, you ask, would the government collect all these records</w:t>
      </w:r>
      <w:r w:rsidRPr="00B27858">
        <w:rPr>
          <w:sz w:val="16"/>
        </w:rPr>
        <w:t xml:space="preserve">, even subject to minimization, especially when Wyden was kicking up such a fuss about it? And, really, </w:t>
      </w:r>
      <w:r w:rsidRPr="00B27858">
        <w:rPr>
          <w:rStyle w:val="StyleBoldUnderline"/>
        </w:rPr>
        <w:t>what's the justification</w:t>
      </w:r>
      <w:r w:rsidRPr="00B27858">
        <w:rPr>
          <w:sz w:val="16"/>
        </w:rPr>
        <w:t xml:space="preserve"> for turning the data over to the government, no matter how strong the post-collection rules are? To understand why that might seem necessary, </w:t>
      </w:r>
      <w:r w:rsidRPr="00B27858">
        <w:rPr>
          <w:rStyle w:val="StyleBoldUnderline"/>
        </w:rPr>
        <w:t>consider this</w:t>
      </w:r>
      <w:r w:rsidRPr="00B27858">
        <w:rPr>
          <w:sz w:val="16"/>
        </w:rPr>
        <w:t xml:space="preserve"> entirely </w:t>
      </w:r>
      <w:r w:rsidRPr="00B27858">
        <w:rPr>
          <w:rStyle w:val="StyleBoldUnderline"/>
        </w:rPr>
        <w:t>hypothetical</w:t>
      </w:r>
      <w:r w:rsidRPr="00B27858">
        <w:rPr>
          <w:sz w:val="16"/>
        </w:rPr>
        <w:t xml:space="preserve"> example. Imagine that </w:t>
      </w:r>
      <w:r w:rsidRPr="00B27858">
        <w:rPr>
          <w:rStyle w:val="StyleBoldUnderline"/>
        </w:rPr>
        <w:t>the U</w:t>
      </w:r>
      <w:r w:rsidRPr="00B27858">
        <w:rPr>
          <w:sz w:val="16"/>
        </w:rPr>
        <w:t xml:space="preserve">nited </w:t>
      </w:r>
      <w:r w:rsidRPr="00B27858">
        <w:rPr>
          <w:rStyle w:val="StyleBoldUnderline"/>
        </w:rPr>
        <w:t>S</w:t>
      </w:r>
      <w:r w:rsidRPr="00B27858">
        <w:rPr>
          <w:sz w:val="16"/>
        </w:rPr>
        <w:t xml:space="preserve">tates </w:t>
      </w:r>
      <w:r w:rsidRPr="00B27858">
        <w:rPr>
          <w:rStyle w:val="StyleBoldUnderline"/>
        </w:rPr>
        <w:t>is intercepting al Qaeda communications in Yemen. Its leader there calls his weapons expert and says, "Our agent in the U.S. needs technical assistance constructing a weapon for an imminent operation</w:t>
      </w:r>
      <w:r w:rsidRPr="00B27858">
        <w:rPr>
          <w:sz w:val="16"/>
        </w:rPr>
        <w:t xml:space="preserve">. </w:t>
      </w:r>
      <w:r w:rsidRPr="00B27858">
        <w:rPr>
          <w:rStyle w:val="StyleBoldUnderline"/>
        </w:rPr>
        <w:t>I've told him to use a throwaway cell phone to call you tomorrow at 11 a.m.</w:t>
      </w:r>
      <w:r w:rsidRPr="00B27858">
        <w:rPr>
          <w:sz w:val="16"/>
        </w:rPr>
        <w:t xml:space="preserve"> on your throwaway phone. When you answer, </w:t>
      </w:r>
      <w:r w:rsidRPr="00B27858">
        <w:rPr>
          <w:rStyle w:val="StyleBoldUnderline"/>
        </w:rPr>
        <w:t>he'll give you nothing other than the number of a second phone</w:t>
      </w:r>
      <w:r w:rsidRPr="00B27858">
        <w:rPr>
          <w:sz w:val="16"/>
        </w:rPr>
        <w:t xml:space="preserve">. You will buy another phone in the bazaar </w:t>
      </w:r>
      <w:r w:rsidRPr="00B27858">
        <w:rPr>
          <w:rStyle w:val="StyleBoldUnderline"/>
        </w:rPr>
        <w:t>and call him back</w:t>
      </w:r>
      <w:r w:rsidRPr="00B27858">
        <w:rPr>
          <w:sz w:val="16"/>
        </w:rPr>
        <w:t xml:space="preserve"> on the second number at 2 p.m." Now, this is pretty good improvised tradecraft, and </w:t>
      </w:r>
      <w:r w:rsidRPr="00B27858">
        <w:rPr>
          <w:rStyle w:val="StyleBoldUnderline"/>
        </w:rPr>
        <w:t>it would leave the government with no idea where or who the U.S.-based operative was or what phone numbers to monitor</w:t>
      </w:r>
      <w:r w:rsidRPr="00B27858">
        <w:rPr>
          <w:sz w:val="16"/>
        </w:rPr>
        <w:t xml:space="preserve">. It doesn't have probable cause to investigate any particular American. But it surely does have probable cause to investigate any American who makes a call to Yemen at 11 a.m., Sanaa time, hangs up after a few seconds, and then gets a call from a different Yemeni number three hours later. </w:t>
      </w:r>
      <w:r w:rsidRPr="00B27858">
        <w:rPr>
          <w:rStyle w:val="StyleBoldUnderline"/>
        </w:rPr>
        <w:t>Finding that person</w:t>
      </w:r>
      <w:r w:rsidRPr="00B27858">
        <w:rPr>
          <w:sz w:val="16"/>
        </w:rPr>
        <w:t xml:space="preserve">, however, </w:t>
      </w:r>
      <w:r w:rsidRPr="00B27858">
        <w:rPr>
          <w:rStyle w:val="StyleBoldUnderline"/>
        </w:rPr>
        <w:t>wouldn't be easy, because the government could only identify the suspect by his calling patterns, not by name</w:t>
      </w:r>
      <w:r w:rsidRPr="00B27858">
        <w:rPr>
          <w:sz w:val="16"/>
        </w:rPr>
        <w:t xml:space="preserve">. </w:t>
      </w:r>
      <w:r w:rsidRPr="00B27858">
        <w:rPr>
          <w:rStyle w:val="StyleBoldUnderline"/>
        </w:rPr>
        <w:t>So how would the NSA go about finding the one person in the U</w:t>
      </w:r>
      <w:r w:rsidRPr="00B27858">
        <w:rPr>
          <w:sz w:val="16"/>
        </w:rPr>
        <w:t xml:space="preserve">nited </w:t>
      </w:r>
      <w:r w:rsidRPr="00B27858">
        <w:rPr>
          <w:rStyle w:val="StyleBoldUnderline"/>
        </w:rPr>
        <w:t>S</w:t>
      </w:r>
      <w:r w:rsidRPr="00B27858">
        <w:rPr>
          <w:sz w:val="16"/>
        </w:rPr>
        <w:t xml:space="preserve">tates </w:t>
      </w:r>
      <w:r w:rsidRPr="00B27858">
        <w:rPr>
          <w:rStyle w:val="StyleBoldUnderline"/>
        </w:rPr>
        <w:t>whose calling pattern matched the terrorists' plan</w:t>
      </w:r>
      <w:r w:rsidRPr="00B27858">
        <w:rPr>
          <w:sz w:val="16"/>
        </w:rPr>
        <w:t xml:space="preserve">? Well, it could ask every carrier to develop the capability to store all calls and search them for patterns like this one. But that would be very expensive, and its effectiveness would really only be as good as the weakest, least cooperative carrier. And even then </w:t>
      </w:r>
      <w:r w:rsidRPr="00B27858">
        <w:rPr>
          <w:rStyle w:val="StyleBoldUnderline"/>
        </w:rPr>
        <w:t>it wouldn't work without massive, real-time information sharing</w:t>
      </w:r>
      <w:r w:rsidRPr="00B27858">
        <w:rPr>
          <w:sz w:val="16"/>
        </w:rPr>
        <w:t xml:space="preserve"> -- any reasonably intelligent U.S.-based terrorist would just buy his first throwaway phone from one carrier and his second phone from a different carrier. </w:t>
      </w:r>
      <w:r w:rsidRPr="00B27858">
        <w:rPr>
          <w:rStyle w:val="StyleBoldUnderline"/>
          <w:highlight w:val="cyan"/>
        </w:rPr>
        <w:t>The only way to make the system work</w:t>
      </w:r>
      <w:r w:rsidRPr="00B27858">
        <w:rPr>
          <w:rStyle w:val="StyleBoldUnderline"/>
        </w:rPr>
        <w:t xml:space="preserve">, </w:t>
      </w:r>
      <w:r w:rsidRPr="00B27858">
        <w:rPr>
          <w:rStyle w:val="StyleBoldUnderline"/>
          <w:highlight w:val="cyan"/>
        </w:rPr>
        <w:t>and</w:t>
      </w:r>
      <w:r w:rsidRPr="00B27858">
        <w:rPr>
          <w:rStyle w:val="StyleBoldUnderline"/>
        </w:rPr>
        <w:t xml:space="preserve"> the only way to </w:t>
      </w:r>
      <w:r w:rsidRPr="00B27858">
        <w:rPr>
          <w:rStyle w:val="StyleBoldUnderline"/>
          <w:highlight w:val="cyan"/>
        </w:rPr>
        <w:t>identify</w:t>
      </w:r>
      <w:r w:rsidRPr="00B27858">
        <w:rPr>
          <w:rStyle w:val="StyleBoldUnderline"/>
        </w:rPr>
        <w:t xml:space="preserve"> and monitor the one American who was plotting with </w:t>
      </w:r>
      <w:r w:rsidRPr="00B27858">
        <w:rPr>
          <w:rStyle w:val="StyleBoldUnderline"/>
          <w:highlight w:val="cyan"/>
        </w:rPr>
        <w:t>al Qaeda</w:t>
      </w:r>
      <w:r w:rsidRPr="00B27858">
        <w:rPr>
          <w:rStyle w:val="StyleBoldUnderline"/>
        </w:rPr>
        <w:t xml:space="preserve">'s operatives in Yemen, </w:t>
      </w:r>
      <w:r w:rsidRPr="00B27858">
        <w:rPr>
          <w:rStyle w:val="StyleBoldUnderline"/>
          <w:highlight w:val="cyan"/>
        </w:rPr>
        <w:t>would be to pool</w:t>
      </w:r>
      <w:r w:rsidRPr="00B27858">
        <w:rPr>
          <w:sz w:val="16"/>
        </w:rPr>
        <w:t xml:space="preserve"> all the carriers' </w:t>
      </w:r>
      <w:r w:rsidRPr="00B27858">
        <w:rPr>
          <w:rStyle w:val="StyleBoldUnderline"/>
          <w:highlight w:val="cyan"/>
        </w:rPr>
        <w:t>data on U.S. calls</w:t>
      </w:r>
      <w:r w:rsidRPr="00B27858">
        <w:rPr>
          <w:sz w:val="16"/>
        </w:rPr>
        <w:t xml:space="preserve"> to and from Yemen and to search it all together -- and for the costs to be borne by all of us, not by the carriers. In short, the government would have to do it. To repeat, this really is hypothetical; while I've had clearances both as the NSA's top lawyer and in the top policy job at the Department of Homeland Security, I have not been briefed on this program. (If I had, I wouldn't be writing about it.) But the example shows that </w:t>
      </w:r>
      <w:r w:rsidRPr="00B27858">
        <w:rPr>
          <w:rStyle w:val="StyleBoldUnderline"/>
          <w:highlight w:val="cyan"/>
        </w:rPr>
        <w:t>it's not</w:t>
      </w:r>
      <w:r w:rsidRPr="00B27858">
        <w:rPr>
          <w:rStyle w:val="StyleBoldUnderline"/>
        </w:rPr>
        <w:t xml:space="preserve"> that </w:t>
      </w:r>
      <w:r w:rsidRPr="00B27858">
        <w:rPr>
          <w:rStyle w:val="StyleBoldUnderline"/>
          <w:highlight w:val="cyan"/>
        </w:rPr>
        <w:t>hard to imagine circumstances</w:t>
      </w:r>
      <w:r w:rsidRPr="00B27858">
        <w:rPr>
          <w:rStyle w:val="StyleBoldUnderline"/>
        </w:rPr>
        <w:t xml:space="preserve"> in which </w:t>
      </w:r>
      <w:r w:rsidRPr="00B27858">
        <w:rPr>
          <w:rStyle w:val="StyleBoldUnderline"/>
          <w:highlight w:val="cyan"/>
        </w:rPr>
        <w:t>the government needs</w:t>
      </w:r>
      <w:r w:rsidRPr="00B27858">
        <w:rPr>
          <w:rStyle w:val="StyleBoldUnderline"/>
        </w:rPr>
        <w:t xml:space="preserve"> to obtain </w:t>
      </w:r>
      <w:r w:rsidRPr="00B27858">
        <w:rPr>
          <w:rStyle w:val="StyleBoldUnderline"/>
          <w:highlight w:val="cyan"/>
        </w:rPr>
        <w:t>massive amounts of information about Americans yet</w:t>
      </w:r>
      <w:r w:rsidRPr="00B27858">
        <w:rPr>
          <w:rStyle w:val="StyleBoldUnderline"/>
        </w:rPr>
        <w:t xml:space="preserve"> also </w:t>
      </w:r>
      <w:r w:rsidRPr="00B27858">
        <w:rPr>
          <w:rStyle w:val="StyleBoldUnderline"/>
          <w:highlight w:val="cyan"/>
        </w:rPr>
        <w:t xml:space="preserve">needs to remain bound by </w:t>
      </w:r>
      <w:r w:rsidRPr="00B27858">
        <w:rPr>
          <w:rStyle w:val="StyleBoldUnderline"/>
        </w:rPr>
        <w:t xml:space="preserve">the general </w:t>
      </w:r>
      <w:r w:rsidRPr="00B27858">
        <w:rPr>
          <w:rStyle w:val="StyleBoldUnderline"/>
          <w:highlight w:val="cyan"/>
        </w:rPr>
        <w:t>rule</w:t>
      </w:r>
      <w:r w:rsidRPr="00B27858">
        <w:rPr>
          <w:rStyle w:val="StyleBoldUnderline"/>
        </w:rPr>
        <w:t xml:space="preserve"> that it may only monitors those whom it legitimately suspects of being terrorists or spies</w:t>
      </w:r>
      <w:r w:rsidRPr="00B27858">
        <w:rPr>
          <w:sz w:val="16"/>
        </w:rPr>
        <w:t xml:space="preserve">. </w:t>
      </w:r>
      <w:r w:rsidRPr="00B27858">
        <w:rPr>
          <w:rStyle w:val="StyleBoldUnderline"/>
        </w:rPr>
        <w:t xml:space="preserve">The </w:t>
      </w:r>
      <w:r w:rsidRPr="00B27858">
        <w:rPr>
          <w:rStyle w:val="StyleBoldUnderline"/>
          <w:highlight w:val="cyan"/>
        </w:rPr>
        <w:t>technique that squares that circle is</w:t>
      </w:r>
      <w:r w:rsidRPr="00B27858">
        <w:rPr>
          <w:rStyle w:val="StyleBoldUnderline"/>
        </w:rPr>
        <w:t xml:space="preserve"> </w:t>
      </w:r>
      <w:r w:rsidRPr="00B27858">
        <w:rPr>
          <w:rStyle w:val="StyleBoldUnderline"/>
          <w:highlight w:val="cyan"/>
        </w:rPr>
        <w:t>minimization</w:t>
      </w:r>
      <w:r w:rsidRPr="00B27858">
        <w:rPr>
          <w:sz w:val="16"/>
        </w:rPr>
        <w:t xml:space="preserve">. </w:t>
      </w:r>
      <w:r w:rsidRPr="00B27858">
        <w:rPr>
          <w:rStyle w:val="StyleBoldUnderline"/>
        </w:rPr>
        <w:t>As long as the minimization rules require that all searches of the collected data must be justified in advance</w:t>
      </w:r>
      <w:r w:rsidRPr="00B27858">
        <w:rPr>
          <w:sz w:val="16"/>
        </w:rPr>
        <w:t xml:space="preserve"> by probable cause, </w:t>
      </w:r>
      <w:r w:rsidRPr="00B27858">
        <w:rPr>
          <w:rStyle w:val="StyleBoldUnderline"/>
        </w:rPr>
        <w:t xml:space="preserve">Americans are protected </w:t>
      </w:r>
      <w:r w:rsidRPr="00B27858">
        <w:rPr>
          <w:sz w:val="16"/>
        </w:rPr>
        <w:t xml:space="preserve">from arbitrary searches. In the standard law enforcement model that we're all familiar with, privacy is protected because the government doesn't get access to the information until it presents evidence to the court sufficient to identify the suspects. In the alternative model, the government gets possession of the data but is prohibited by the court and the minimization rules from searching it until it has enough evidence to identify terror suspects based on their patterns of behavior. That's a real difference. </w:t>
      </w:r>
      <w:r w:rsidRPr="00B27858">
        <w:rPr>
          <w:rStyle w:val="StyleBoldUnderline"/>
        </w:rPr>
        <w:t>Plenty of people will say that they don't trust the government with such a large amount of data</w:t>
      </w:r>
      <w:r w:rsidRPr="00B27858">
        <w:rPr>
          <w:sz w:val="16"/>
        </w:rPr>
        <w:t xml:space="preserve"> -- that there's too much risk that it will break the rules -- even rules enforced by a two-party, three-branch system of checks and balances. When I first read the order, even I had a moment of chagrin and disbelief at its sweep. But for those who don't like the alternative model, </w:t>
      </w:r>
      <w:r w:rsidRPr="00B27858">
        <w:rPr>
          <w:rStyle w:val="StyleBoldUnderline"/>
        </w:rPr>
        <w:t>the real question is "compared to what"? Those who want to push the government back into</w:t>
      </w:r>
      <w:r w:rsidRPr="00B27858">
        <w:rPr>
          <w:sz w:val="16"/>
        </w:rPr>
        <w:t xml:space="preserve"> the standard law enforcement approach of </w:t>
      </w:r>
      <w:r w:rsidRPr="00B27858">
        <w:rPr>
          <w:rStyle w:val="StyleBoldUnderline"/>
          <w:highlight w:val="cyan"/>
        </w:rPr>
        <w:t>identifying terrorists only by name and not</w:t>
      </w:r>
      <w:r w:rsidRPr="00B27858">
        <w:rPr>
          <w:rStyle w:val="StyleBoldUnderline"/>
        </w:rPr>
        <w:t xml:space="preserve"> by </w:t>
      </w:r>
      <w:r w:rsidRPr="00B27858">
        <w:rPr>
          <w:rStyle w:val="StyleBoldUnderline"/>
          <w:highlight w:val="cyan"/>
        </w:rPr>
        <w:t>conduct will</w:t>
      </w:r>
      <w:r w:rsidRPr="00B27858">
        <w:rPr>
          <w:rStyle w:val="StyleBoldUnderline"/>
        </w:rPr>
        <w:t xml:space="preserve"> </w:t>
      </w:r>
      <w:r w:rsidRPr="00B27858">
        <w:rPr>
          <w:rStyle w:val="StyleBoldUnderline"/>
          <w:highlight w:val="cyan"/>
        </w:rPr>
        <w:t>have to explain how it will allow us to catch terrorists who use halfway decent tradecraft</w:t>
      </w:r>
      <w:r w:rsidRPr="00B27858">
        <w:rPr>
          <w:sz w:val="16"/>
        </w:rPr>
        <w:t xml:space="preserve"> -- or why sticking with that model is so fundamentally important that we should do so even if it means more acts of terrorism at home.</w:t>
      </w:r>
    </w:p>
    <w:p w:rsidR="00560AB7" w:rsidRDefault="00560AB7" w:rsidP="00560AB7"/>
    <w:p w:rsidR="00CA5545" w:rsidRDefault="00CA5545" w:rsidP="00CA5545">
      <w:pPr>
        <w:pStyle w:val="Heading4"/>
      </w:pPr>
      <w:r>
        <w:lastRenderedPageBreak/>
        <w:t>Last, best defense against attacks</w:t>
      </w:r>
    </w:p>
    <w:p w:rsidR="00CA5545" w:rsidRPr="00AC046B" w:rsidRDefault="00CA5545" w:rsidP="00CA5545">
      <w:pPr>
        <w:rPr>
          <w:rStyle w:val="StyleStyleBold12pt"/>
        </w:rPr>
      </w:pPr>
      <w:r w:rsidRPr="00AC046B">
        <w:rPr>
          <w:rStyle w:val="StyleStyleBold12pt"/>
        </w:rPr>
        <w:t>Thiessen 13</w:t>
      </w:r>
    </w:p>
    <w:p w:rsidR="00CA5545" w:rsidRDefault="00CA5545" w:rsidP="00CA5545">
      <w:r>
        <w:t>Marc Thiessen, Member of the White House senior staff under President George W. Bush, American Enterprise Institute, June 10, 2013, "Big Brother isn’t watching you," http://aei.org/article/foreign-and-defense-policy/terrorism/big-brother-isnt-watching-you/</w:t>
      </w:r>
    </w:p>
    <w:p w:rsidR="00CA5545" w:rsidRDefault="00CA5545" w:rsidP="00CA5545"/>
    <w:p w:rsidR="00CA5545" w:rsidRDefault="00CA5545" w:rsidP="00CA5545">
      <w:r w:rsidRPr="003969C4">
        <w:rPr>
          <w:u w:val="single"/>
        </w:rPr>
        <w:t>Calm down</w:t>
      </w:r>
      <w:r>
        <w:t xml:space="preserve">, folks. </w:t>
      </w:r>
      <w:r w:rsidRPr="003969C4">
        <w:rPr>
          <w:u w:val="single"/>
        </w:rPr>
        <w:t>Big Brother is not watching you</w:t>
      </w:r>
      <w:r>
        <w:t>.</w:t>
      </w:r>
    </w:p>
    <w:p w:rsidR="00CA5545" w:rsidRDefault="00CA5545" w:rsidP="00CA5545">
      <w:r>
        <w:t>During the Bush administration, critics opposed what they called “warrantless wiretapping.” Well, the leaked NSA operations are not warrantless. And, in the case of Verizon, they do not even involve wiretapping.</w:t>
      </w:r>
    </w:p>
    <w:p w:rsidR="00CA5545" w:rsidRDefault="00CA5545" w:rsidP="00CA5545">
      <w:r>
        <w:t>The Verizon court order shows that what is being tracked is not the content of the communications but the records of which phone number called which number, as well as the location and duration of the calls. In Smith v. Maryland , the Supreme Court held that there’s no reasonable expectation of privacy, and thus no Fourth Amendment protection, for the phone numbers people dial (as distinct from the content of the call), because the number dialed is information you voluntarily share with the phone company to complete the call and for billing purposes.</w:t>
      </w:r>
    </w:p>
    <w:p w:rsidR="00CA5545" w:rsidRDefault="00CA5545" w:rsidP="00CA5545">
      <w:r w:rsidRPr="00975B58">
        <w:rPr>
          <w:highlight w:val="cyan"/>
          <w:u w:val="single"/>
        </w:rPr>
        <w:t>Why</w:t>
      </w:r>
      <w:r w:rsidRPr="00AC6E3A">
        <w:rPr>
          <w:u w:val="single"/>
        </w:rPr>
        <w:t xml:space="preserve"> does the NSA need to </w:t>
      </w:r>
      <w:r w:rsidRPr="00975B58">
        <w:rPr>
          <w:highlight w:val="cyan"/>
          <w:u w:val="single"/>
        </w:rPr>
        <w:t>collect all that data?</w:t>
      </w:r>
      <w:r>
        <w:t xml:space="preserve"> One former national security official explained it to me this way: </w:t>
      </w:r>
      <w:r w:rsidRPr="00AC6E3A">
        <w:rPr>
          <w:rStyle w:val="Emphasis"/>
        </w:rPr>
        <w:t xml:space="preserve">If you want </w:t>
      </w:r>
      <w:r w:rsidRPr="00975B58">
        <w:rPr>
          <w:rStyle w:val="Emphasis"/>
          <w:highlight w:val="cyan"/>
        </w:rPr>
        <w:t>to connect the dots and stop the next attack, you need</w:t>
      </w:r>
      <w:r w:rsidRPr="00AC6E3A">
        <w:rPr>
          <w:rStyle w:val="Emphasis"/>
        </w:rPr>
        <w:t xml:space="preserve"> to have </w:t>
      </w:r>
      <w:r w:rsidRPr="00975B58">
        <w:rPr>
          <w:rStyle w:val="Emphasis"/>
          <w:highlight w:val="cyan"/>
        </w:rPr>
        <w:t>a “field of dots.”</w:t>
      </w:r>
      <w:r>
        <w:t xml:space="preserve"> That is what the NSA is collecting. But it doesn’t dip into that field unless it comes up with a new “dot” — for example, a new terrorist phone number found on a cellphone captured in a raid. It will then plug that new “dot” into the “field of dots” to find out which dots are connected to the new number. If you are not communicating with that terrorist, your dot is not touched. But </w:t>
      </w:r>
      <w:r w:rsidRPr="00444695">
        <w:rPr>
          <w:rStyle w:val="Emphasis"/>
          <w:highlight w:val="cyan"/>
        </w:rPr>
        <w:t>the NSA needs</w:t>
      </w:r>
      <w:r w:rsidRPr="00B26297">
        <w:rPr>
          <w:rStyle w:val="Emphasis"/>
        </w:rPr>
        <w:t xml:space="preserve"> to have </w:t>
      </w:r>
      <w:r w:rsidRPr="00444695">
        <w:rPr>
          <w:rStyle w:val="Emphasis"/>
          <w:highlight w:val="cyan"/>
        </w:rPr>
        <w:t>the entire field</w:t>
      </w:r>
      <w:r w:rsidRPr="00B26297">
        <w:rPr>
          <w:rStyle w:val="Emphasis"/>
        </w:rPr>
        <w:t xml:space="preserve"> of dots </w:t>
      </w:r>
      <w:r w:rsidRPr="00444695">
        <w:rPr>
          <w:rStyle w:val="Emphasis"/>
          <w:highlight w:val="cyan"/>
        </w:rPr>
        <w:t>so it can unravel the network</w:t>
      </w:r>
      <w:r w:rsidRPr="00B26297">
        <w:rPr>
          <w:rStyle w:val="Emphasis"/>
        </w:rPr>
        <w:t xml:space="preserve"> connected to that terrorist.</w:t>
      </w:r>
    </w:p>
    <w:p w:rsidR="00CA5545" w:rsidRDefault="00CA5545" w:rsidP="00CA5545">
      <w:r>
        <w:t>In the case of the PRISM program, the NSA is targeting foreign nationals, not U.S. citizens, and not even individuals in the United States. And all of this collection is being done with a warrant, issued by a federal judge, under authorities approved by Congress.</w:t>
      </w:r>
    </w:p>
    <w:p w:rsidR="00CA5545" w:rsidRDefault="00CA5545" w:rsidP="00CA5545">
      <w:r>
        <w:t>Moreover, what has been revealed are the “outward-facing” authorities of the NSA activities — what records the phone and Internet service providers are required to provide to the government. The leaks do not describe the many “inward-facing” restrictions directed by the Foreign Intelligence Surveillance Court to the government that describe the conditions and limitations on when and how the data can be accessed and how they can used.</w:t>
      </w:r>
    </w:p>
    <w:p w:rsidR="00CA5545" w:rsidRDefault="00CA5545" w:rsidP="00CA5545">
      <w:r>
        <w:t>Let’s pray those restrictions are not revealed — the terrorists would love to learn what they are.</w:t>
      </w:r>
    </w:p>
    <w:p w:rsidR="00CA5545" w:rsidRDefault="00CA5545" w:rsidP="00CA5545">
      <w:r w:rsidRPr="006D47F3">
        <w:rPr>
          <w:u w:val="single"/>
        </w:rPr>
        <w:t xml:space="preserve">If the </w:t>
      </w:r>
      <w:r w:rsidRPr="00444695">
        <w:rPr>
          <w:highlight w:val="cyan"/>
          <w:u w:val="single"/>
        </w:rPr>
        <w:t>critics don’t</w:t>
      </w:r>
      <w:r w:rsidRPr="006D47F3">
        <w:rPr>
          <w:u w:val="single"/>
        </w:rPr>
        <w:t xml:space="preserve"> think the NSA should be collecting this information</w:t>
      </w:r>
      <w:r>
        <w:t xml:space="preserve">, </w:t>
      </w:r>
      <w:r w:rsidRPr="006D47F3">
        <w:rPr>
          <w:rStyle w:val="Emphasis"/>
        </w:rPr>
        <w:t xml:space="preserve">perhaps they </w:t>
      </w:r>
      <w:r w:rsidRPr="00444695">
        <w:rPr>
          <w:rStyle w:val="Emphasis"/>
        </w:rPr>
        <w:t xml:space="preserve">would </w:t>
      </w:r>
      <w:r w:rsidRPr="00444695">
        <w:rPr>
          <w:rStyle w:val="Emphasis"/>
          <w:highlight w:val="cyan"/>
        </w:rPr>
        <w:t>like to explain</w:t>
      </w:r>
      <w:r w:rsidRPr="006D47F3">
        <w:rPr>
          <w:rStyle w:val="Emphasis"/>
        </w:rPr>
        <w:t xml:space="preserve"> just </w:t>
      </w:r>
      <w:r w:rsidRPr="00444695">
        <w:rPr>
          <w:rStyle w:val="Emphasis"/>
          <w:highlight w:val="cyan"/>
        </w:rPr>
        <w:t>how they would</w:t>
      </w:r>
      <w:r w:rsidRPr="006D47F3">
        <w:rPr>
          <w:rStyle w:val="Emphasis"/>
        </w:rPr>
        <w:t xml:space="preserve"> have us </w:t>
      </w:r>
      <w:r w:rsidRPr="00444695">
        <w:rPr>
          <w:rStyle w:val="Emphasis"/>
          <w:highlight w:val="cyan"/>
        </w:rPr>
        <w:t>stop new terrorist attacks. Terrorists don’t have armies</w:t>
      </w:r>
      <w:r w:rsidRPr="006D47F3">
        <w:rPr>
          <w:rStyle w:val="Emphasis"/>
        </w:rPr>
        <w:t xml:space="preserve"> or navies </w:t>
      </w:r>
      <w:r w:rsidRPr="00444695">
        <w:rPr>
          <w:rStyle w:val="Emphasis"/>
          <w:highlight w:val="cyan"/>
        </w:rPr>
        <w:t>we can track</w:t>
      </w:r>
      <w:r w:rsidRPr="006D47F3">
        <w:rPr>
          <w:rStyle w:val="Emphasis"/>
        </w:rPr>
        <w:t xml:space="preserve"> with satellites. </w:t>
      </w:r>
      <w:r w:rsidRPr="00444695">
        <w:rPr>
          <w:rStyle w:val="Emphasis"/>
          <w:highlight w:val="cyan"/>
        </w:rPr>
        <w:t>There are only three ways we can get information</w:t>
      </w:r>
      <w:r w:rsidRPr="006D47F3">
        <w:rPr>
          <w:rStyle w:val="Emphasis"/>
        </w:rPr>
        <w:t xml:space="preserve"> to prevent terrorist attacks:</w:t>
      </w:r>
    </w:p>
    <w:p w:rsidR="00CA5545" w:rsidRDefault="00CA5545" w:rsidP="00CA5545">
      <w:r>
        <w:t xml:space="preserve">The </w:t>
      </w:r>
      <w:r w:rsidRPr="006D47F3">
        <w:rPr>
          <w:u w:val="single"/>
        </w:rPr>
        <w:t xml:space="preserve">first is </w:t>
      </w:r>
      <w:r w:rsidRPr="00444695">
        <w:rPr>
          <w:highlight w:val="cyan"/>
          <w:u w:val="single"/>
        </w:rPr>
        <w:t>interrogation</w:t>
      </w:r>
      <w:r>
        <w:t xml:space="preserve"> — getting the terrorists to tell us their plans. </w:t>
      </w:r>
      <w:r w:rsidRPr="006D47F3">
        <w:rPr>
          <w:u w:val="single"/>
        </w:rPr>
        <w:t>But thanks to</w:t>
      </w:r>
      <w:r>
        <w:t xml:space="preserve"> Barack </w:t>
      </w:r>
      <w:r w:rsidRPr="006D47F3">
        <w:rPr>
          <w:u w:val="single"/>
        </w:rPr>
        <w:t xml:space="preserve">Obama, </w:t>
      </w:r>
      <w:r w:rsidRPr="00444695">
        <w:rPr>
          <w:highlight w:val="cyan"/>
          <w:u w:val="single"/>
        </w:rPr>
        <w:t>we don’t do</w:t>
      </w:r>
      <w:r w:rsidRPr="006D47F3">
        <w:rPr>
          <w:u w:val="single"/>
        </w:rPr>
        <w:t xml:space="preserve"> that </w:t>
      </w:r>
      <w:r w:rsidRPr="00444695">
        <w:rPr>
          <w:highlight w:val="cyan"/>
          <w:u w:val="single"/>
        </w:rPr>
        <w:t>anymore</w:t>
      </w:r>
      <w:r w:rsidRPr="006D47F3">
        <w:rPr>
          <w:u w:val="single"/>
        </w:rPr>
        <w:t>.</w:t>
      </w:r>
    </w:p>
    <w:p w:rsidR="00CA5545" w:rsidRDefault="00CA5545" w:rsidP="00CA5545">
      <w:r>
        <w:t xml:space="preserve">The </w:t>
      </w:r>
      <w:r w:rsidRPr="006D47F3">
        <w:rPr>
          <w:u w:val="single"/>
        </w:rPr>
        <w:t xml:space="preserve">second is </w:t>
      </w:r>
      <w:r w:rsidRPr="00D26E2F">
        <w:rPr>
          <w:highlight w:val="cyan"/>
          <w:u w:val="single"/>
        </w:rPr>
        <w:t>penetration</w:t>
      </w:r>
      <w:r>
        <w:t xml:space="preserve">, either </w:t>
      </w:r>
      <w:r w:rsidRPr="006D47F3">
        <w:rPr>
          <w:u w:val="single"/>
        </w:rPr>
        <w:t>by infiltrating agents into al-Qaed</w:t>
      </w:r>
      <w:r>
        <w:t xml:space="preserve">a or by recruiting operatives from within the enemy’s ranks. </w:t>
      </w:r>
      <w:r w:rsidRPr="006D47F3">
        <w:rPr>
          <w:rStyle w:val="Emphasis"/>
        </w:rPr>
        <w:t xml:space="preserve">This </w:t>
      </w:r>
      <w:r w:rsidRPr="00D26E2F">
        <w:rPr>
          <w:rStyle w:val="Emphasis"/>
          <w:highlight w:val="cyan"/>
        </w:rPr>
        <w:t>is incredibly hard</w:t>
      </w:r>
      <w:r>
        <w:t xml:space="preserve"> — </w:t>
      </w:r>
      <w:r w:rsidRPr="006D47F3">
        <w:rPr>
          <w:rStyle w:val="Emphasis"/>
        </w:rPr>
        <w:t>and it got much harder, thanks to the leak exposing a double agent</w:t>
      </w:r>
      <w:r>
        <w:t>, recruited in London by British intelligence, who had penetrated al-Qaeda in the Arabian Peninsula and helped us break up a new underwear bomb plot in Yemen — forcing the extraction of the agent.</w:t>
      </w:r>
    </w:p>
    <w:p w:rsidR="00CA5545" w:rsidRDefault="00CA5545" w:rsidP="00CA5545">
      <w:r w:rsidRPr="00D26E2F">
        <w:rPr>
          <w:rStyle w:val="Emphasis"/>
          <w:highlight w:val="cyan"/>
        </w:rPr>
        <w:lastRenderedPageBreak/>
        <w:t>That leaves signals intelligence</w:t>
      </w:r>
      <w:r>
        <w:t xml:space="preserve"> — </w:t>
      </w:r>
      <w:r w:rsidRPr="006D47F3">
        <w:rPr>
          <w:rStyle w:val="Emphasis"/>
        </w:rPr>
        <w:t>monitoring the enemy’s phone calls and Internet communications</w:t>
      </w:r>
      <w:r>
        <w:t xml:space="preserve"> — </w:t>
      </w:r>
      <w:r w:rsidRPr="00D26E2F">
        <w:rPr>
          <w:rStyle w:val="Emphasis"/>
          <w:highlight w:val="cyan"/>
        </w:rPr>
        <w:t>as our principal source of intelligence to stop</w:t>
      </w:r>
      <w:r w:rsidRPr="006D47F3">
        <w:rPr>
          <w:rStyle w:val="Emphasis"/>
        </w:rPr>
        <w:t xml:space="preserve"> terrorist </w:t>
      </w:r>
      <w:r w:rsidRPr="00D26E2F">
        <w:rPr>
          <w:rStyle w:val="Emphasis"/>
          <w:highlight w:val="cyan"/>
        </w:rPr>
        <w:t>plots</w:t>
      </w:r>
      <w:r>
        <w:t>. Now the same critics who demanded Obama end CIA interrogations are outraged that he is using signals intelligence to track the terrorists. Well, without interrogations or signals intelligence, how exactly is he supposed to protect the country?</w:t>
      </w:r>
    </w:p>
    <w:p w:rsidR="00986C35" w:rsidRDefault="00986C35" w:rsidP="00986C35">
      <w:pPr>
        <w:rPr>
          <w:rStyle w:val="StyleBoldUnderline"/>
        </w:rPr>
      </w:pPr>
    </w:p>
    <w:p w:rsidR="00986C35" w:rsidRDefault="00986C35" w:rsidP="00986C35">
      <w:pPr>
        <w:pStyle w:val="Heading4"/>
      </w:pPr>
      <w:r>
        <w:t>Key to solve terrorism</w:t>
      </w:r>
    </w:p>
    <w:p w:rsidR="00986C35" w:rsidRPr="00114A11" w:rsidRDefault="00986C35" w:rsidP="00986C35">
      <w:pPr>
        <w:rPr>
          <w:rStyle w:val="StyleStyleBold12pt"/>
        </w:rPr>
      </w:pPr>
      <w:r w:rsidRPr="00114A11">
        <w:rPr>
          <w:rStyle w:val="StyleStyleBold12pt"/>
        </w:rPr>
        <w:t>Mann 2/27/14</w:t>
      </w:r>
    </w:p>
    <w:p w:rsidR="00986C35" w:rsidRPr="006464E4" w:rsidRDefault="00986C35" w:rsidP="00986C35">
      <w:r>
        <w:t>Scott F. Mann is a research associate with the Strategic Technologies Program at the Center for Strategic and International Studies, CSIS, February 27, 2014, "Fact Sheet: Section 215 of the USA PATRIOT Act", http://csis.org/publication/fact-sheet-section-215-usa-patriot-act</w:t>
      </w:r>
    </w:p>
    <w:p w:rsidR="00986C35" w:rsidRDefault="00986C35" w:rsidP="00986C35"/>
    <w:p w:rsidR="00986C35" w:rsidRDefault="00986C35" w:rsidP="00986C35">
      <w:r>
        <w:t xml:space="preserve">Background:  Section 215, also known as the “Tangible Things” or “Business Records” provision of the USA PATRIOT Act, amended Section 501 of the Foreign Intelligence Surveillance Act and permits the collection of “…tangible things (including books, records, papers, documents, and other items) for an investigation to obtain foreign intelligence information…” The collection of such items is permitted if the investigation seeks to obtain foreign intelligence information that does not concern U.S. persons. If it the information sought does relate to a U.S. person, it must be relevant to preventing terrorism or espionage, and not be based solely upon activities protected by the first amendment. To prevent improper utilization of the data, </w:t>
      </w:r>
      <w:r w:rsidRPr="008E55DC">
        <w:rPr>
          <w:highlight w:val="cyan"/>
          <w:u w:val="single"/>
        </w:rPr>
        <w:t>Section 215</w:t>
      </w:r>
      <w:r>
        <w:t xml:space="preserve"> requires the adoption of specific minimization procedures, which have been outlined in recently declassified Foreign Intelligence Surveillance Court (FISC) orders.  This provision of the PATRIOT Act </w:t>
      </w:r>
      <w:r w:rsidRPr="00114A11">
        <w:rPr>
          <w:u w:val="single"/>
        </w:rPr>
        <w:t xml:space="preserve">has been interpreted to </w:t>
      </w:r>
      <w:r w:rsidRPr="008E55DC">
        <w:rPr>
          <w:highlight w:val="cyan"/>
          <w:u w:val="single"/>
        </w:rPr>
        <w:t>permit the bulk collection of</w:t>
      </w:r>
      <w:r w:rsidRPr="00114A11">
        <w:rPr>
          <w:u w:val="single"/>
        </w:rPr>
        <w:t xml:space="preserve"> “telephony </w:t>
      </w:r>
      <w:r w:rsidRPr="008E55DC">
        <w:rPr>
          <w:highlight w:val="cyan"/>
          <w:u w:val="single"/>
        </w:rPr>
        <w:t>metadata</w:t>
      </w:r>
      <w:r w:rsidRPr="00114A11">
        <w:rPr>
          <w:u w:val="single"/>
        </w:rPr>
        <w:t>,” or the mass collection of basic call-log information</w:t>
      </w:r>
      <w:r>
        <w:t xml:space="preserve">, from telecommunications companies. This includes the date, time, and duration of calls to and from all phone numbers.  </w:t>
      </w:r>
      <w:r w:rsidRPr="00114A11">
        <w:rPr>
          <w:u w:val="single"/>
        </w:rPr>
        <w:t>This telephony metadata does not include specific personally identifying information such as the names or addresses connected to the phone numbers.</w:t>
      </w:r>
      <w:r>
        <w:t xml:space="preserve"> If a problem is found with a particular number, and the number is believed to be attributed to a U.S. person, that information is passed to the FBI, which must then use publicly available information, either through other sources of intelligence or court orders, to connect the number with subscriber information.</w:t>
      </w:r>
    </w:p>
    <w:p w:rsidR="00986C35" w:rsidRPr="006464E4" w:rsidRDefault="00986C35" w:rsidP="00986C35">
      <w:r>
        <w:t>Controversy: The bulk collection of metadata under Section 215 is one of the most controversial aspects of the NSA’s intelligence collection activities. Critics argue metadata can reveal the most intimate details of an individual’s life, and that because the 215 collection program indiscriminately sweeps up the data of U.S. citizens, it violates Fourth Amendment protections against warrantless search and seizure. The long list of "tangible things" the government can seek excites critics, who fear government overreach. Critics also argue Section 215 has not been an effective counterterrorism tool.</w:t>
      </w:r>
    </w:p>
    <w:p w:rsidR="00986C35" w:rsidRPr="006464E4" w:rsidRDefault="00986C35" w:rsidP="00986C35">
      <w:r w:rsidRPr="006464E4">
        <w:t xml:space="preserve">Assessment: </w:t>
      </w:r>
      <w:r w:rsidRPr="00EC7C4B">
        <w:rPr>
          <w:rStyle w:val="Emphasis"/>
          <w:highlight w:val="cyan"/>
        </w:rPr>
        <w:t>There are legitimate</w:t>
      </w:r>
      <w:r w:rsidRPr="00114A11">
        <w:rPr>
          <w:rStyle w:val="Emphasis"/>
        </w:rPr>
        <w:t xml:space="preserve"> operational </w:t>
      </w:r>
      <w:r w:rsidRPr="00EC7C4B">
        <w:rPr>
          <w:rStyle w:val="Emphasis"/>
          <w:highlight w:val="cyan"/>
        </w:rPr>
        <w:t>reasons for</w:t>
      </w:r>
      <w:r w:rsidRPr="006464E4">
        <w:t xml:space="preserve"> the </w:t>
      </w:r>
      <w:r w:rsidRPr="00EC7C4B">
        <w:rPr>
          <w:rStyle w:val="Emphasis"/>
          <w:highlight w:val="cyan"/>
        </w:rPr>
        <w:t>bulk</w:t>
      </w:r>
      <w:r w:rsidRPr="00114A11">
        <w:rPr>
          <w:rStyle w:val="Emphasis"/>
        </w:rPr>
        <w:t xml:space="preserve"> collection of </w:t>
      </w:r>
      <w:r w:rsidRPr="00EC7C4B">
        <w:rPr>
          <w:rStyle w:val="Emphasis"/>
          <w:highlight w:val="cyan"/>
        </w:rPr>
        <w:t>data</w:t>
      </w:r>
      <w:r w:rsidRPr="006464E4">
        <w:t xml:space="preserve">. </w:t>
      </w:r>
      <w:r w:rsidRPr="00114A11">
        <w:rPr>
          <w:u w:val="single"/>
        </w:rPr>
        <w:t>Unlike law enforcement investigations, which analyze crimes retrospectively</w:t>
      </w:r>
      <w:r w:rsidRPr="006464E4">
        <w:t xml:space="preserve"> (that is after they have been committed), </w:t>
      </w:r>
      <w:r w:rsidRPr="00EC7C4B">
        <w:rPr>
          <w:rStyle w:val="Emphasis"/>
          <w:highlight w:val="cyan"/>
        </w:rPr>
        <w:t>counterterror</w:t>
      </w:r>
      <w:r w:rsidRPr="00114A11">
        <w:rPr>
          <w:rStyle w:val="Emphasis"/>
        </w:rPr>
        <w:t xml:space="preserve">ism </w:t>
      </w:r>
      <w:r w:rsidRPr="00EC7C4B">
        <w:rPr>
          <w:rStyle w:val="Emphasis"/>
          <w:highlight w:val="cyan"/>
        </w:rPr>
        <w:t>intel</w:t>
      </w:r>
      <w:r w:rsidRPr="00114A11">
        <w:rPr>
          <w:rStyle w:val="Emphasis"/>
        </w:rPr>
        <w:t>ligence</w:t>
      </w:r>
      <w:r w:rsidRPr="00114A11">
        <w:t xml:space="preserve"> collection </w:t>
      </w:r>
      <w:r w:rsidRPr="00EC7C4B">
        <w:rPr>
          <w:rStyle w:val="Emphasis"/>
          <w:highlight w:val="cyan"/>
        </w:rPr>
        <w:t>focuses on preventing attacks in the future.</w:t>
      </w:r>
      <w:r w:rsidRPr="00EC7C4B">
        <w:rPr>
          <w:highlight w:val="cyan"/>
        </w:rPr>
        <w:t xml:space="preserve"> </w:t>
      </w:r>
      <w:r w:rsidRPr="00EC7C4B">
        <w:rPr>
          <w:rStyle w:val="Emphasis"/>
          <w:highlight w:val="cyan"/>
        </w:rPr>
        <w:t>Information must be collected prospectively to be effective</w:t>
      </w:r>
      <w:r w:rsidRPr="00114A11">
        <w:rPr>
          <w:rStyle w:val="Emphasis"/>
        </w:rPr>
        <w:t xml:space="preserve">. Good intelligence is </w:t>
      </w:r>
      <w:r w:rsidRPr="00EC7C4B">
        <w:rPr>
          <w:rStyle w:val="Emphasis"/>
          <w:highlight w:val="cyan"/>
        </w:rPr>
        <w:t>built upon</w:t>
      </w:r>
      <w:r w:rsidRPr="00114A11">
        <w:rPr>
          <w:rStyle w:val="Emphasis"/>
        </w:rPr>
        <w:t xml:space="preserve"> the accumulation of information from </w:t>
      </w:r>
      <w:r w:rsidRPr="00EC7C4B">
        <w:rPr>
          <w:rStyle w:val="Emphasis"/>
          <w:highlight w:val="cyan"/>
        </w:rPr>
        <w:t>multiple sources</w:t>
      </w:r>
      <w:r w:rsidRPr="00114A11">
        <w:rPr>
          <w:rStyle w:val="Emphasis"/>
        </w:rPr>
        <w:t xml:space="preserve">, both </w:t>
      </w:r>
      <w:r w:rsidRPr="00EC7C4B">
        <w:rPr>
          <w:rStyle w:val="Emphasis"/>
          <w:highlight w:val="cyan"/>
        </w:rPr>
        <w:t>big and small</w:t>
      </w:r>
      <w:r w:rsidRPr="00114A11">
        <w:rPr>
          <w:rStyle w:val="Emphasis"/>
        </w:rPr>
        <w:t xml:space="preserve">, and </w:t>
      </w:r>
      <w:r w:rsidRPr="00EC7C4B">
        <w:rPr>
          <w:rStyle w:val="Emphasis"/>
          <w:highlight w:val="cyan"/>
        </w:rPr>
        <w:t xml:space="preserve">often of ambiguous </w:t>
      </w:r>
      <w:r w:rsidRPr="00994090">
        <w:rPr>
          <w:rStyle w:val="Emphasis"/>
          <w:highlight w:val="cyan"/>
        </w:rPr>
        <w:t>significance. There are rarely</w:t>
      </w:r>
      <w:r w:rsidRPr="00114A11">
        <w:rPr>
          <w:rStyle w:val="Emphasis"/>
        </w:rPr>
        <w:t xml:space="preserve"> any </w:t>
      </w:r>
      <w:r w:rsidRPr="00994090">
        <w:rPr>
          <w:rStyle w:val="Emphasis"/>
          <w:highlight w:val="cyan"/>
        </w:rPr>
        <w:t>‘smoking-guns.’ Removing any single intelligence capability</w:t>
      </w:r>
      <w:r w:rsidRPr="00114A11">
        <w:rPr>
          <w:rStyle w:val="Emphasis"/>
        </w:rPr>
        <w:t xml:space="preserve"> from the threat detection picture </w:t>
      </w:r>
      <w:r w:rsidRPr="00994090">
        <w:rPr>
          <w:rStyle w:val="Emphasis"/>
          <w:highlight w:val="cyan"/>
        </w:rPr>
        <w:t>could limit the</w:t>
      </w:r>
      <w:r w:rsidRPr="006464E4">
        <w:t xml:space="preserve"> IC’s </w:t>
      </w:r>
      <w:r w:rsidRPr="00994090">
        <w:rPr>
          <w:rStyle w:val="Emphasis"/>
          <w:highlight w:val="cyan"/>
        </w:rPr>
        <w:t>ability to protect the nation</w:t>
      </w:r>
      <w:r w:rsidRPr="00114A11">
        <w:rPr>
          <w:rStyle w:val="Emphasis"/>
        </w:rPr>
        <w:t xml:space="preserve"> in the future.</w:t>
      </w:r>
      <w:r w:rsidRPr="00114A11">
        <w:t xml:space="preserve"> </w:t>
      </w:r>
      <w:r w:rsidRPr="006464E4">
        <w:t xml:space="preserve">Intelligence </w:t>
      </w:r>
      <w:r w:rsidRPr="00114A11">
        <w:rPr>
          <w:u w:val="single"/>
        </w:rPr>
        <w:t xml:space="preserve">analysis is </w:t>
      </w:r>
      <w:r w:rsidRPr="00994090">
        <w:rPr>
          <w:highlight w:val="cyan"/>
          <w:u w:val="single"/>
        </w:rPr>
        <w:t>like</w:t>
      </w:r>
      <w:r w:rsidRPr="00114A11">
        <w:rPr>
          <w:u w:val="single"/>
        </w:rPr>
        <w:t xml:space="preserve"> looking at </w:t>
      </w:r>
      <w:r w:rsidRPr="00994090">
        <w:rPr>
          <w:highlight w:val="cyan"/>
          <w:u w:val="single"/>
        </w:rPr>
        <w:t>a jigsaw puzzle</w:t>
      </w:r>
      <w:r w:rsidRPr="006741B7">
        <w:rPr>
          <w:u w:val="single"/>
        </w:rPr>
        <w:t xml:space="preserve"> and guessing the picture</w:t>
      </w:r>
      <w:r w:rsidRPr="006464E4">
        <w:t xml:space="preserve"> when you don’t have all the pieces. </w:t>
      </w:r>
      <w:r w:rsidRPr="00994090">
        <w:rPr>
          <w:rStyle w:val="Emphasis"/>
          <w:highlight w:val="cyan"/>
        </w:rPr>
        <w:t>That makes every piece</w:t>
      </w:r>
      <w:r w:rsidRPr="006741B7">
        <w:rPr>
          <w:rStyle w:val="Emphasis"/>
        </w:rPr>
        <w:t xml:space="preserve"> you</w:t>
      </w:r>
      <w:r w:rsidRPr="006464E4">
        <w:t xml:space="preserve"> do </w:t>
      </w:r>
      <w:r w:rsidRPr="006741B7">
        <w:rPr>
          <w:rStyle w:val="Emphasis"/>
        </w:rPr>
        <w:t xml:space="preserve">have </w:t>
      </w:r>
      <w:r w:rsidRPr="00994090">
        <w:rPr>
          <w:rStyle w:val="Emphasis"/>
          <w:highlight w:val="cyan"/>
        </w:rPr>
        <w:t>useful.</w:t>
      </w:r>
    </w:p>
    <w:p w:rsidR="00986C35" w:rsidRDefault="00986C35" w:rsidP="00986C35">
      <w:pPr>
        <w:rPr>
          <w:sz w:val="16"/>
        </w:rPr>
      </w:pPr>
    </w:p>
    <w:p w:rsidR="00986C35" w:rsidRDefault="00986C35" w:rsidP="00986C35">
      <w:pPr>
        <w:pStyle w:val="Heading4"/>
      </w:pPr>
      <w:r>
        <w:lastRenderedPageBreak/>
        <w:t>Key to prevent terror attacks</w:t>
      </w:r>
    </w:p>
    <w:p w:rsidR="00986C35" w:rsidRPr="00787978" w:rsidRDefault="00986C35" w:rsidP="00986C35">
      <w:pPr>
        <w:rPr>
          <w:rStyle w:val="StyleStyleBold12pt"/>
        </w:rPr>
      </w:pPr>
      <w:r w:rsidRPr="00787978">
        <w:rPr>
          <w:rStyle w:val="StyleStyleBold12pt"/>
        </w:rPr>
        <w:t>Bucci 13</w:t>
      </w:r>
    </w:p>
    <w:p w:rsidR="00986C35" w:rsidRPr="00870C47" w:rsidRDefault="00986C35" w:rsidP="00986C35">
      <w:r>
        <w:t>Stephen Bucci, Dr., Director of The Heritage Foundation's Douglas &amp; Sarah Allison Center for Foreign Policy Studies, Heritage Foundation, July 20, 2013, "Phone Records and the NSA: Legal and Keeping America Safe", http://blog.heritage.org/2013/06/20/phone-records-and-the-nsa-legal-and-keeping-america-safe/</w:t>
      </w:r>
    </w:p>
    <w:p w:rsidR="00986C35" w:rsidRPr="00870C47" w:rsidRDefault="00986C35" w:rsidP="00986C35"/>
    <w:p w:rsidR="00986C35" w:rsidRPr="00870C47" w:rsidRDefault="00986C35" w:rsidP="00986C35">
      <w:r w:rsidRPr="00870C47">
        <w:t xml:space="preserve">Over the past week, Snowden has inundated the world with details about the NSA collection of telephone records from companies such as Verizon. However, according to a FISA court order, </w:t>
      </w:r>
      <w:r w:rsidRPr="00DA77D0">
        <w:rPr>
          <w:u w:val="single"/>
        </w:rPr>
        <w:t>Verizon was only ordered to hand over “metadata” of the calls it processed</w:t>
      </w:r>
      <w:r w:rsidRPr="00870C47">
        <w:t xml:space="preserve">. Metadata refers to </w:t>
      </w:r>
      <w:r w:rsidRPr="00DA77D0">
        <w:rPr>
          <w:u w:val="single"/>
        </w:rPr>
        <w:t>basic information, including telephone number, location, and duration of the call</w:t>
      </w:r>
      <w:r w:rsidRPr="00870C47">
        <w:t>, and the court order does not authorize the government to access the content of such conversations.</w:t>
      </w:r>
    </w:p>
    <w:p w:rsidR="00986C35" w:rsidRPr="00870C47" w:rsidRDefault="00986C35" w:rsidP="00986C35">
      <w:r w:rsidRPr="00DA77D0">
        <w:rPr>
          <w:u w:val="single"/>
        </w:rPr>
        <w:t>There is a growing body of legal precedent for the NSA program</w:t>
      </w:r>
      <w:r w:rsidRPr="00870C47">
        <w:t xml:space="preserve">. In 1976 the Supreme Court upheld “the third party doctrine,” which states that anyone who voluntarily provides information to a third party, such as a telephone service provider, cannot object if it is later turned over to the government. What’s more, in 1979, the Supreme Court held in Smith v. Maryland that the government did not need a warrant to obtain phone record information as it did for the content of such communications. The information was not constitutionally protected because there was no true expectation of privacy. As a result, </w:t>
      </w:r>
      <w:r w:rsidRPr="00D57BBB">
        <w:rPr>
          <w:highlight w:val="cyan"/>
          <w:u w:val="single"/>
        </w:rPr>
        <w:t>metadata collection</w:t>
      </w:r>
      <w:r w:rsidRPr="00DA77D0">
        <w:rPr>
          <w:u w:val="single"/>
        </w:rPr>
        <w:t xml:space="preserve"> is not protected under the 4th Amendment and </w:t>
      </w:r>
      <w:r w:rsidRPr="00D57BBB">
        <w:rPr>
          <w:highlight w:val="cyan"/>
          <w:u w:val="single"/>
        </w:rPr>
        <w:t>is perfectly legal</w:t>
      </w:r>
      <w:r w:rsidRPr="00DA77D0">
        <w:rPr>
          <w:u w:val="single"/>
        </w:rPr>
        <w:t>.</w:t>
      </w:r>
    </w:p>
    <w:p w:rsidR="00986C35" w:rsidRPr="00870C47" w:rsidRDefault="00986C35" w:rsidP="00986C35">
      <w:r w:rsidRPr="00DA77D0">
        <w:rPr>
          <w:rStyle w:val="Emphasis"/>
        </w:rPr>
        <w:t xml:space="preserve">U.S. law enforcement and </w:t>
      </w:r>
      <w:r w:rsidRPr="00D57BBB">
        <w:rPr>
          <w:rStyle w:val="Emphasis"/>
          <w:highlight w:val="cyan"/>
        </w:rPr>
        <w:t>Intelligence agencies depend on</w:t>
      </w:r>
      <w:r w:rsidRPr="00870C47">
        <w:t xml:space="preserve"> tools and methods, such as </w:t>
      </w:r>
      <w:r w:rsidRPr="00D57BBB">
        <w:rPr>
          <w:rStyle w:val="Emphasis"/>
          <w:highlight w:val="cyan"/>
        </w:rPr>
        <w:t>the</w:t>
      </w:r>
      <w:r w:rsidRPr="00870C47">
        <w:t xml:space="preserve"> leaked </w:t>
      </w:r>
      <w:r w:rsidRPr="00D57BBB">
        <w:rPr>
          <w:rStyle w:val="Emphasis"/>
          <w:highlight w:val="cyan"/>
        </w:rPr>
        <w:t>NSA</w:t>
      </w:r>
      <w:r w:rsidRPr="00870C47">
        <w:t xml:space="preserve"> program, </w:t>
      </w:r>
      <w:r w:rsidRPr="00D57BBB">
        <w:rPr>
          <w:rStyle w:val="Emphasis"/>
          <w:highlight w:val="cyan"/>
        </w:rPr>
        <w:t>to combat homegrown radicalization and</w:t>
      </w:r>
      <w:r w:rsidRPr="00870C47">
        <w:t xml:space="preserve"> to </w:t>
      </w:r>
      <w:r w:rsidRPr="00D57BBB">
        <w:rPr>
          <w:rStyle w:val="Emphasis"/>
          <w:highlight w:val="cyan"/>
        </w:rPr>
        <w:t>fight</w:t>
      </w:r>
      <w:r w:rsidRPr="00870C47">
        <w:t xml:space="preserve"> the ongoing threat from </w:t>
      </w:r>
      <w:r w:rsidRPr="00DA77D0">
        <w:rPr>
          <w:rStyle w:val="Emphasis"/>
        </w:rPr>
        <w:t xml:space="preserve">terrorist </w:t>
      </w:r>
      <w:r w:rsidRPr="00D57BBB">
        <w:rPr>
          <w:rStyle w:val="Emphasis"/>
          <w:highlight w:val="cyan"/>
        </w:rPr>
        <w:t>cells such as</w:t>
      </w:r>
      <w:r w:rsidRPr="00870C47">
        <w:t xml:space="preserve"> the </w:t>
      </w:r>
      <w:r w:rsidRPr="00D57BBB">
        <w:rPr>
          <w:rStyle w:val="Emphasis"/>
          <w:highlight w:val="cyan"/>
        </w:rPr>
        <w:t>A</w:t>
      </w:r>
      <w:r w:rsidRPr="00870C47">
        <w:t>l-</w:t>
      </w:r>
      <w:r w:rsidRPr="00D57BBB">
        <w:rPr>
          <w:rStyle w:val="Emphasis"/>
          <w:highlight w:val="cyan"/>
        </w:rPr>
        <w:t>Q</w:t>
      </w:r>
      <w:r w:rsidRPr="00870C47">
        <w:t xml:space="preserve">aeda in the </w:t>
      </w:r>
      <w:r w:rsidRPr="00D57BBB">
        <w:rPr>
          <w:rStyle w:val="Emphasis"/>
          <w:highlight w:val="cyan"/>
        </w:rPr>
        <w:t>A</w:t>
      </w:r>
      <w:r w:rsidRPr="00870C47">
        <w:t xml:space="preserve">rabian </w:t>
      </w:r>
      <w:r w:rsidRPr="00D57BBB">
        <w:rPr>
          <w:rStyle w:val="Emphasis"/>
          <w:highlight w:val="cyan"/>
        </w:rPr>
        <w:t>P</w:t>
      </w:r>
      <w:r w:rsidRPr="00870C47">
        <w:t xml:space="preserve">eninsula </w:t>
      </w:r>
      <w:r w:rsidRPr="00DA77D0">
        <w:rPr>
          <w:rStyle w:val="Emphasis"/>
        </w:rPr>
        <w:t>in Yemen.</w:t>
      </w:r>
    </w:p>
    <w:p w:rsidR="00986C35" w:rsidRPr="00870C47" w:rsidRDefault="00986C35" w:rsidP="00986C35">
      <w:r w:rsidRPr="00870C47">
        <w:t xml:space="preserve">Moreover, NSA Director General Keith Alexander testified to Congress that these </w:t>
      </w:r>
      <w:r w:rsidRPr="00245108">
        <w:rPr>
          <w:rStyle w:val="Emphasis"/>
          <w:highlight w:val="cyan"/>
        </w:rPr>
        <w:t>surveillance programs have helped foil dozens of terrorist attacks</w:t>
      </w:r>
      <w:r w:rsidRPr="00870C47">
        <w:t xml:space="preserve">. </w:t>
      </w:r>
      <w:r w:rsidRPr="00DE4389">
        <w:rPr>
          <w:u w:val="single"/>
        </w:rPr>
        <w:t>These include</w:t>
      </w:r>
      <w:r w:rsidRPr="00870C47">
        <w:t xml:space="preserve">, he stated, </w:t>
      </w:r>
      <w:r w:rsidRPr="00DE4389">
        <w:rPr>
          <w:u w:val="single"/>
        </w:rPr>
        <w:t>an attempted suicide plot against the New York City subway system</w:t>
      </w:r>
      <w:r w:rsidRPr="00870C47">
        <w:t xml:space="preserve"> by Najibullah Zazi, who pleaded guilty. </w:t>
      </w:r>
      <w:r w:rsidRPr="00245108">
        <w:rPr>
          <w:rStyle w:val="Emphasis"/>
          <w:highlight w:val="cyan"/>
        </w:rPr>
        <w:t>Since 9/11, the U.S. has thwarted over 50</w:t>
      </w:r>
      <w:r w:rsidRPr="00DE4389">
        <w:rPr>
          <w:rStyle w:val="Emphasis"/>
        </w:rPr>
        <w:t xml:space="preserve"> terrorist </w:t>
      </w:r>
      <w:r w:rsidRPr="00245108">
        <w:rPr>
          <w:rStyle w:val="Emphasis"/>
          <w:highlight w:val="cyan"/>
        </w:rPr>
        <w:t>plots against America</w:t>
      </w:r>
      <w:r w:rsidRPr="00DE4389">
        <w:rPr>
          <w:rStyle w:val="Emphasis"/>
        </w:rPr>
        <w:t>’s homeland</w:t>
      </w:r>
      <w:r w:rsidRPr="00870C47">
        <w:t>. In addition to continued reliance on counterterrorism devices such as the Patriot Act and the NSA surveillance programs, Congress must take action to plug the remaining gaps in our counterterrorism system. For instance, there should be increased visa coordination to prevent known terrorists from boarding airplanes and travelling to the U.S. Additionally, Congress should foster greater cooperation among local, state, and federal agencies to streamline their information-sharing capabilities.</w:t>
      </w:r>
    </w:p>
    <w:p w:rsidR="00986C35" w:rsidRDefault="00986C35" w:rsidP="00986C35">
      <w:r w:rsidRPr="00870C47">
        <w:t xml:space="preserve">The current debate raging over Snowden’s leaking of the secret NSA surveillance program is no doubt a healthy exercise for a thriving democracy. The scope of the metadata collection and how the government uses it should come under close scrutiny. However, Congress and the American people should understand that </w:t>
      </w:r>
      <w:r w:rsidRPr="00245108">
        <w:rPr>
          <w:rStyle w:val="Emphasis"/>
          <w:highlight w:val="cyan"/>
        </w:rPr>
        <w:t>these programs</w:t>
      </w:r>
      <w:r w:rsidRPr="00870C47">
        <w:t>—which are under judicial, executive, and legislative oversight—</w:t>
      </w:r>
      <w:r w:rsidRPr="00245108">
        <w:rPr>
          <w:rStyle w:val="Emphasis"/>
          <w:highlight w:val="cyan"/>
        </w:rPr>
        <w:t>are vital</w:t>
      </w:r>
      <w:r w:rsidRPr="00DE4389">
        <w:rPr>
          <w:rStyle w:val="Emphasis"/>
        </w:rPr>
        <w:t xml:space="preserve"> tools for law enforcement and intelligence officials </w:t>
      </w:r>
      <w:r w:rsidRPr="00245108">
        <w:rPr>
          <w:rStyle w:val="Emphasis"/>
          <w:highlight w:val="cyan"/>
        </w:rPr>
        <w:t>in countering the ongoing threat of terrorism.</w:t>
      </w:r>
    </w:p>
    <w:p w:rsidR="00986C35" w:rsidRPr="00A832D1" w:rsidRDefault="00986C35" w:rsidP="00986C35"/>
    <w:p w:rsidR="00986C35" w:rsidRDefault="00986C35" w:rsidP="00986C35">
      <w:pPr>
        <w:pStyle w:val="Heading4"/>
      </w:pPr>
      <w:r>
        <w:t>Empirics overwhelmingly prove</w:t>
      </w:r>
    </w:p>
    <w:p w:rsidR="00986C35" w:rsidRPr="007A062D" w:rsidRDefault="00986C35" w:rsidP="00986C35">
      <w:pPr>
        <w:rPr>
          <w:rStyle w:val="StyleStyleBold12pt"/>
        </w:rPr>
      </w:pPr>
      <w:r w:rsidRPr="007A062D">
        <w:rPr>
          <w:rStyle w:val="StyleStyleBold12pt"/>
        </w:rPr>
        <w:t>Boot 13</w:t>
      </w:r>
    </w:p>
    <w:p w:rsidR="00986C35" w:rsidRPr="007A062D" w:rsidRDefault="00986C35" w:rsidP="00986C35">
      <w:r>
        <w:t>Max Boot, Senior Fellow in National Security Studies at the Council on Foreign Relations, The LA Times, June 9, 2013, "Stay calm and let the NSA carry on," http://articles.latimes.com/2013/jun/09/opinion/la-oe-boot-nsa-surveillance-20130609</w:t>
      </w:r>
    </w:p>
    <w:p w:rsidR="00986C35" w:rsidRPr="007A062D" w:rsidRDefault="00986C35" w:rsidP="00986C35"/>
    <w:p w:rsidR="00986C35" w:rsidRPr="007A062D" w:rsidRDefault="00986C35" w:rsidP="00986C35">
      <w:r w:rsidRPr="00C92854">
        <w:rPr>
          <w:rStyle w:val="Emphasis"/>
        </w:rPr>
        <w:t xml:space="preserve">After 9/11, there was a </w:t>
      </w:r>
      <w:r w:rsidRPr="00522EC1">
        <w:rPr>
          <w:rStyle w:val="Emphasis"/>
          <w:highlight w:val="cyan"/>
        </w:rPr>
        <w:t>widespread expectation of</w:t>
      </w:r>
      <w:r w:rsidRPr="00C92854">
        <w:rPr>
          <w:rStyle w:val="Emphasis"/>
        </w:rPr>
        <w:t xml:space="preserve"> many more </w:t>
      </w:r>
      <w:r w:rsidRPr="00522EC1">
        <w:rPr>
          <w:rStyle w:val="Emphasis"/>
          <w:highlight w:val="cyan"/>
        </w:rPr>
        <w:t>terrorist attacks on the U</w:t>
      </w:r>
      <w:r w:rsidRPr="007A062D">
        <w:t xml:space="preserve">nited </w:t>
      </w:r>
      <w:r w:rsidRPr="00522EC1">
        <w:rPr>
          <w:rStyle w:val="Emphasis"/>
          <w:highlight w:val="cyan"/>
        </w:rPr>
        <w:t>S</w:t>
      </w:r>
      <w:r w:rsidRPr="007A062D">
        <w:t xml:space="preserve">tates. </w:t>
      </w:r>
      <w:r w:rsidRPr="00C92854">
        <w:rPr>
          <w:u w:val="single"/>
        </w:rPr>
        <w:t xml:space="preserve">So far that </w:t>
      </w:r>
      <w:r w:rsidRPr="00522EC1">
        <w:rPr>
          <w:highlight w:val="cyan"/>
          <w:u w:val="single"/>
        </w:rPr>
        <w:t>hasn't happened</w:t>
      </w:r>
      <w:r w:rsidRPr="007A062D">
        <w:t xml:space="preserve">. We haven't escaped entirely unscathed (see Boston Marathon, bombing of), but on the whole we have been a lot safer than most security experts, including me, expected. In light of the current controversy over the National Security Agency's monitoring of telephone calls and emails, </w:t>
      </w:r>
      <w:r w:rsidRPr="00C92854">
        <w:rPr>
          <w:rStyle w:val="Emphasis"/>
        </w:rPr>
        <w:t xml:space="preserve">it is worthwhile to ask: </w:t>
      </w:r>
      <w:r w:rsidRPr="00522EC1">
        <w:rPr>
          <w:rStyle w:val="Emphasis"/>
          <w:highlight w:val="cyan"/>
        </w:rPr>
        <w:t>Why</w:t>
      </w:r>
      <w:r w:rsidRPr="00C92854">
        <w:rPr>
          <w:rStyle w:val="Emphasis"/>
        </w:rPr>
        <w:t xml:space="preserve"> is that</w:t>
      </w:r>
      <w:r w:rsidRPr="00522EC1">
        <w:rPr>
          <w:rStyle w:val="Emphasis"/>
          <w:highlight w:val="cyan"/>
        </w:rPr>
        <w:t>?</w:t>
      </w:r>
    </w:p>
    <w:p w:rsidR="00986C35" w:rsidRPr="007A062D" w:rsidRDefault="00986C35" w:rsidP="00986C35">
      <w:r w:rsidRPr="00076347">
        <w:rPr>
          <w:u w:val="single"/>
        </w:rPr>
        <w:t xml:space="preserve">It is certainly not due to any change of heart among our enemies. Radical Islamists still want to kill American infidels. But </w:t>
      </w:r>
      <w:r w:rsidRPr="00522EC1">
        <w:rPr>
          <w:highlight w:val="cyan"/>
          <w:u w:val="single"/>
        </w:rPr>
        <w:t>the vast majority</w:t>
      </w:r>
      <w:r w:rsidRPr="00076347">
        <w:rPr>
          <w:u w:val="single"/>
        </w:rPr>
        <w:t xml:space="preserve"> of the time, they </w:t>
      </w:r>
      <w:r w:rsidRPr="00522EC1">
        <w:rPr>
          <w:highlight w:val="cyan"/>
          <w:u w:val="single"/>
        </w:rPr>
        <w:t>fail</w:t>
      </w:r>
      <w:r w:rsidRPr="00522EC1">
        <w:rPr>
          <w:highlight w:val="cyan"/>
        </w:rPr>
        <w:t>.</w:t>
      </w:r>
      <w:r w:rsidRPr="007A062D">
        <w:t xml:space="preserve"> The Heritage Foundation estimated last year that </w:t>
      </w:r>
      <w:r w:rsidRPr="00522EC1">
        <w:rPr>
          <w:rStyle w:val="Emphasis"/>
          <w:highlight w:val="cyan"/>
        </w:rPr>
        <w:t>50 terrorist attacks on</w:t>
      </w:r>
      <w:r w:rsidRPr="007A062D">
        <w:t xml:space="preserve"> the </w:t>
      </w:r>
      <w:r w:rsidRPr="00522EC1">
        <w:rPr>
          <w:rStyle w:val="Emphasis"/>
          <w:highlight w:val="cyan"/>
        </w:rPr>
        <w:t>America</w:t>
      </w:r>
      <w:r w:rsidRPr="00076347">
        <w:rPr>
          <w:rStyle w:val="Emphasis"/>
        </w:rPr>
        <w:t xml:space="preserve">n homeland </w:t>
      </w:r>
      <w:r w:rsidRPr="00522EC1">
        <w:rPr>
          <w:rStyle w:val="Emphasis"/>
          <w:highlight w:val="cyan"/>
        </w:rPr>
        <w:t>had been foiled since 2001</w:t>
      </w:r>
      <w:r w:rsidRPr="007A062D">
        <w:t>. Some, admittedly, failed through sheer incompetence on the part of the would-be terrorists. For instance, Faisal Shahzad, a Pakistani American jihadist, planted a car bomb in Times Square in 2010 that started smoking before exploding, thereby alerting two New Yorkers who in turn called police, who were able to defuse it.</w:t>
      </w:r>
    </w:p>
    <w:p w:rsidR="00986C35" w:rsidRPr="007A062D" w:rsidRDefault="00986C35" w:rsidP="00986C35">
      <w:r w:rsidRPr="007A062D">
        <w:t xml:space="preserve">But </w:t>
      </w:r>
      <w:r w:rsidRPr="00890C33">
        <w:rPr>
          <w:rStyle w:val="Emphasis"/>
          <w:highlight w:val="cyan"/>
        </w:rPr>
        <w:t>it would be naive to adduce all</w:t>
      </w:r>
      <w:r w:rsidRPr="008147CA">
        <w:rPr>
          <w:rStyle w:val="Emphasis"/>
        </w:rPr>
        <w:t xml:space="preserve"> of our security success </w:t>
      </w:r>
      <w:r w:rsidRPr="00890C33">
        <w:rPr>
          <w:rStyle w:val="Emphasis"/>
          <w:highlight w:val="cyan"/>
        </w:rPr>
        <w:t>to</w:t>
      </w:r>
      <w:r w:rsidRPr="008147CA">
        <w:rPr>
          <w:rStyle w:val="Emphasis"/>
        </w:rPr>
        <w:t xml:space="preserve"> pure </w:t>
      </w:r>
      <w:r w:rsidRPr="00890C33">
        <w:rPr>
          <w:rStyle w:val="Emphasis"/>
          <w:highlight w:val="cyan"/>
        </w:rPr>
        <w:t>serendipity</w:t>
      </w:r>
      <w:r w:rsidRPr="00890C33">
        <w:rPr>
          <w:highlight w:val="cyan"/>
        </w:rPr>
        <w:t>.</w:t>
      </w:r>
      <w:r w:rsidRPr="007A062D">
        <w:t xml:space="preserve"> Surely </w:t>
      </w:r>
      <w:r w:rsidRPr="00890C33">
        <w:rPr>
          <w:rStyle w:val="Emphasis"/>
          <w:highlight w:val="cyan"/>
        </w:rPr>
        <w:t>more attacks would have succeeded absent</w:t>
      </w:r>
      <w:r w:rsidRPr="008147CA">
        <w:rPr>
          <w:rStyle w:val="Emphasis"/>
        </w:rPr>
        <w:t xml:space="preserve"> the ramped-up </w:t>
      </w:r>
      <w:r w:rsidRPr="00890C33">
        <w:rPr>
          <w:rStyle w:val="Emphasis"/>
          <w:highlight w:val="cyan"/>
        </w:rPr>
        <w:t>counter-terror</w:t>
      </w:r>
      <w:r w:rsidRPr="008147CA">
        <w:rPr>
          <w:rStyle w:val="Emphasis"/>
        </w:rPr>
        <w:t xml:space="preserve">ism </w:t>
      </w:r>
      <w:r w:rsidRPr="00890C33">
        <w:rPr>
          <w:rStyle w:val="Emphasis"/>
          <w:highlight w:val="cyan"/>
        </w:rPr>
        <w:t>efforts</w:t>
      </w:r>
      <w:r w:rsidRPr="008147CA">
        <w:rPr>
          <w:rStyle w:val="Emphasis"/>
        </w:rPr>
        <w:t xml:space="preserve"> undertaken </w:t>
      </w:r>
      <w:r w:rsidRPr="00890C33">
        <w:rPr>
          <w:rStyle w:val="Emphasis"/>
          <w:highlight w:val="cyan"/>
        </w:rPr>
        <w:t>by</w:t>
      </w:r>
      <w:r w:rsidRPr="007A062D">
        <w:t xml:space="preserve"> the </w:t>
      </w:r>
      <w:r w:rsidRPr="008147CA">
        <w:rPr>
          <w:rStyle w:val="Emphasis"/>
        </w:rPr>
        <w:t>U</w:t>
      </w:r>
      <w:r w:rsidRPr="00890C33">
        <w:rPr>
          <w:rStyle w:val="Emphasis"/>
          <w:highlight w:val="cyan"/>
        </w:rPr>
        <w:t>.S. intelligence</w:t>
      </w:r>
      <w:r w:rsidRPr="007A062D">
        <w:t xml:space="preserve"> community, the military and law enforcement.</w:t>
      </w:r>
    </w:p>
    <w:p w:rsidR="00986C35" w:rsidRPr="007A062D" w:rsidRDefault="00986C35" w:rsidP="00986C35">
      <w:r w:rsidRPr="007A062D">
        <w:t xml:space="preserve">And a large element of </w:t>
      </w:r>
      <w:r w:rsidRPr="008147CA">
        <w:rPr>
          <w:rStyle w:val="Emphasis"/>
        </w:rPr>
        <w:t xml:space="preserve">the intelligence community's </w:t>
      </w:r>
      <w:r w:rsidRPr="007559B7">
        <w:rPr>
          <w:rStyle w:val="Emphasis"/>
          <w:highlight w:val="cyan"/>
        </w:rPr>
        <w:t>success lies in</w:t>
      </w:r>
      <w:r w:rsidRPr="008147CA">
        <w:rPr>
          <w:rStyle w:val="Emphasis"/>
        </w:rPr>
        <w:t xml:space="preserve"> its </w:t>
      </w:r>
      <w:r w:rsidRPr="007559B7">
        <w:rPr>
          <w:rStyle w:val="Emphasis"/>
          <w:highlight w:val="cyan"/>
        </w:rPr>
        <w:t>use of</w:t>
      </w:r>
      <w:r w:rsidRPr="008147CA">
        <w:t xml:space="preserve"> special intelligence </w:t>
      </w:r>
      <w:r w:rsidRPr="007A062D">
        <w:t xml:space="preserve">— that is, </w:t>
      </w:r>
      <w:r w:rsidRPr="007559B7">
        <w:rPr>
          <w:rStyle w:val="Emphasis"/>
          <w:highlight w:val="cyan"/>
        </w:rPr>
        <w:t>communications intercepts</w:t>
      </w:r>
      <w:r w:rsidRPr="007A062D">
        <w:t xml:space="preserve">. The CIA is notoriously deficient in human intelligence — </w:t>
      </w:r>
      <w:r w:rsidRPr="008211AA">
        <w:rPr>
          <w:highlight w:val="cyan"/>
          <w:u w:val="single"/>
        </w:rPr>
        <w:t>infiltrating spies into</w:t>
      </w:r>
      <w:r w:rsidRPr="008147CA">
        <w:rPr>
          <w:u w:val="single"/>
        </w:rPr>
        <w:t xml:space="preserve"> terrorist </w:t>
      </w:r>
      <w:r w:rsidRPr="008211AA">
        <w:rPr>
          <w:highlight w:val="cyan"/>
          <w:u w:val="single"/>
        </w:rPr>
        <w:t>organizations is hard</w:t>
      </w:r>
      <w:r w:rsidRPr="008147CA">
        <w:rPr>
          <w:u w:val="single"/>
        </w:rPr>
        <w:t xml:space="preserve"> to do, especially when we have so few spooks who speak Urdu, Arabic, Persian and other relevant languages</w:t>
      </w:r>
      <w:r w:rsidRPr="007A062D">
        <w:t xml:space="preserve">. </w:t>
      </w:r>
      <w:r w:rsidRPr="008211AA">
        <w:rPr>
          <w:rStyle w:val="Emphasis"/>
          <w:highlight w:val="cyan"/>
        </w:rPr>
        <w:t>But the NSA is the best in the world at intercepting communications.</w:t>
      </w:r>
      <w:r w:rsidRPr="007A062D">
        <w:t xml:space="preserve"> That is the most important technical advantage we have in the battle against fanatical foes who will not hesitate to sacrifice their lives to take ours.</w:t>
      </w:r>
    </w:p>
    <w:p w:rsidR="00986C35" w:rsidRPr="007A062D" w:rsidRDefault="00986C35" w:rsidP="00986C35">
      <w:r w:rsidRPr="007A062D">
        <w:t>Which brings us to the current kerfuffle over two NSA monitoring programs that have been exposed by the Guardian and the Washington Post. One program apparently collects metadata on all telephone calls made in the United States. Another program provides access to all the emails, videos and other data found on the servers of major Internet firms such as Google, Apple and Microsoft.</w:t>
      </w:r>
    </w:p>
    <w:p w:rsidR="00986C35" w:rsidRPr="007A062D" w:rsidRDefault="00986C35" w:rsidP="00986C35">
      <w:r w:rsidRPr="007A062D">
        <w:t xml:space="preserve">At first blush these intelligence-gathering activities raise the specter of Big Brother snooping on ordinary American citizens who might be cheating on their spouses or bad-mouthing the president. In fact, there are considerable safeguards built into both programs to ensure that doesn't happen. The phone-monitoring program does not allow the NSA to listen in on conversations without a court order. All that it can do is to collect information on the time, date and destination of phone calls. </w:t>
      </w:r>
      <w:r w:rsidRPr="0066536C">
        <w:rPr>
          <w:u w:val="single"/>
        </w:rPr>
        <w:t>It should go without saying that it would be pretty useful to know if someone in the U.S. is calling a number in Pakistan or Yemen that is used by a terrorist organizer.</w:t>
      </w:r>
    </w:p>
    <w:p w:rsidR="00986C35" w:rsidRPr="007A062D" w:rsidRDefault="00986C35" w:rsidP="00986C35">
      <w:r w:rsidRPr="007A062D">
        <w:t>As for the Internet-monitoring program, reportedly known as PRISM, it is apparently limited to "non-U.S. persons" who are abroad and thereby enjoy no constitutional protections.</w:t>
      </w:r>
    </w:p>
    <w:p w:rsidR="00986C35" w:rsidRPr="007A062D" w:rsidRDefault="00986C35" w:rsidP="00986C35">
      <w:r w:rsidRPr="002007F8">
        <w:rPr>
          <w:u w:val="single"/>
        </w:rPr>
        <w:t>These are hardly rogue operations. Both programs were initiated by</w:t>
      </w:r>
      <w:r w:rsidRPr="007A062D">
        <w:t xml:space="preserve"> President George W. </w:t>
      </w:r>
      <w:r w:rsidRPr="002007F8">
        <w:rPr>
          <w:u w:val="single"/>
        </w:rPr>
        <w:t>Bush and continued by</w:t>
      </w:r>
      <w:r w:rsidRPr="007A062D">
        <w:t xml:space="preserve"> President </w:t>
      </w:r>
      <w:r w:rsidRPr="002007F8">
        <w:rPr>
          <w:u w:val="single"/>
        </w:rPr>
        <w:t>Obama with the full knowledge</w:t>
      </w:r>
      <w:r w:rsidRPr="007A062D">
        <w:t xml:space="preserve"> and support </w:t>
      </w:r>
      <w:r w:rsidRPr="002007F8">
        <w:rPr>
          <w:u w:val="single"/>
        </w:rPr>
        <w:t>of Congress</w:t>
      </w:r>
      <w:r w:rsidRPr="007A062D">
        <w:t xml:space="preserve"> and continuing oversight from the federal judiciary. That's why the leaders of both the House and Senate intelligence committees, Republicans and Democrats alike, have come to the defense of these activities.</w:t>
      </w:r>
    </w:p>
    <w:p w:rsidR="00986C35" w:rsidRPr="002007F8" w:rsidRDefault="00986C35" w:rsidP="00986C35">
      <w:pPr>
        <w:rPr>
          <w:rStyle w:val="Emphasis"/>
        </w:rPr>
      </w:pPr>
      <w:r w:rsidRPr="007A062D">
        <w:t xml:space="preserve">It's possible that, like all government programs, these could be abused — see, for example, the IRS making life tough on tea partiers. But </w:t>
      </w:r>
      <w:r w:rsidRPr="00503E2B">
        <w:rPr>
          <w:rStyle w:val="Emphasis"/>
          <w:highlight w:val="cyan"/>
        </w:rPr>
        <w:t>there is no evidence of abuse</w:t>
      </w:r>
      <w:r w:rsidRPr="007A062D">
        <w:t xml:space="preserve"> so far </w:t>
      </w:r>
      <w:r w:rsidRPr="00503E2B">
        <w:rPr>
          <w:rStyle w:val="Emphasis"/>
          <w:highlight w:val="cyan"/>
        </w:rPr>
        <w:t>and plenty of evidence</w:t>
      </w:r>
      <w:r w:rsidRPr="007A062D">
        <w:t xml:space="preserve"> — in the lack of successful terrorist attacks — that </w:t>
      </w:r>
      <w:r w:rsidRPr="002007F8">
        <w:rPr>
          <w:rStyle w:val="Emphasis"/>
        </w:rPr>
        <w:t xml:space="preserve">these </w:t>
      </w:r>
      <w:r w:rsidRPr="00503E2B">
        <w:rPr>
          <w:rStyle w:val="Emphasis"/>
          <w:highlight w:val="cyan"/>
        </w:rPr>
        <w:t>programs have been effective in disrupting terrorist plots</w:t>
      </w:r>
      <w:r w:rsidRPr="002007F8">
        <w:rPr>
          <w:rStyle w:val="Emphasis"/>
        </w:rPr>
        <w:t>.</w:t>
      </w:r>
    </w:p>
    <w:p w:rsidR="00986C35" w:rsidRPr="007A062D" w:rsidRDefault="00986C35" w:rsidP="00986C35">
      <w:r w:rsidRPr="007A062D">
        <w:lastRenderedPageBreak/>
        <w:t>Granted there is something inherently creepy about Uncle Sam scooping up so much information about us. But Google, Facebook, Amazon, Twitter, Citibank and other companies know at least as much about us, because they use very similar data-mining programs to track our online movements. They gather that information in order to sell us products, and no one seems to be overly alarmed. The NSA is gathering that information to keep us safe from terrorist attackers. Yet somehow its actions have become a "scandal," to use a term now loosely being tossed around.</w:t>
      </w:r>
    </w:p>
    <w:p w:rsidR="00986C35" w:rsidRPr="007A062D" w:rsidRDefault="00986C35" w:rsidP="00986C35">
      <w:r w:rsidRPr="007A062D">
        <w:t>The real scandal here is that the Guardian and Washington Post are compromising our national security by telling our enemies about our intelligence-gathering capabilities. Their news stories reveal, for example, that only nine Internet companies share information with the NSA. This is a virtual invitation to terrorists to use other Internet outlets for searches, email, apps and all the rest.</w:t>
      </w:r>
    </w:p>
    <w:p w:rsidR="00986C35" w:rsidRPr="00114EE8" w:rsidRDefault="00986C35" w:rsidP="00986C35">
      <w:pPr>
        <w:rPr>
          <w:rStyle w:val="Emphasis"/>
        </w:rPr>
      </w:pPr>
      <w:r w:rsidRPr="007A062D">
        <w:t xml:space="preserve">No intelligence effort can ever keep us 100% safe, but </w:t>
      </w:r>
      <w:r w:rsidRPr="00503E2B">
        <w:rPr>
          <w:highlight w:val="cyan"/>
          <w:u w:val="single"/>
        </w:rPr>
        <w:t>to stop or scale back the NSA</w:t>
      </w:r>
      <w:r w:rsidRPr="00114EE8">
        <w:rPr>
          <w:u w:val="single"/>
        </w:rPr>
        <w:t>'s special intelligence efforts</w:t>
      </w:r>
      <w:r w:rsidRPr="007A062D">
        <w:t xml:space="preserve"> </w:t>
      </w:r>
      <w:r w:rsidRPr="00503E2B">
        <w:rPr>
          <w:rStyle w:val="Emphasis"/>
          <w:highlight w:val="cyan"/>
        </w:rPr>
        <w:t>would amount to unilateral disarmament in a war against terrorism</w:t>
      </w:r>
      <w:r w:rsidRPr="00114EE8">
        <w:rPr>
          <w:rStyle w:val="Emphasis"/>
        </w:rPr>
        <w:t xml:space="preserve"> that is far from over.</w:t>
      </w:r>
    </w:p>
    <w:p w:rsidR="00986C35" w:rsidRDefault="00986C35" w:rsidP="00986C35"/>
    <w:p w:rsidR="00986C35" w:rsidRPr="00ED67AC" w:rsidRDefault="00986C35" w:rsidP="00986C35">
      <w:pPr>
        <w:rPr>
          <w:sz w:val="16"/>
        </w:rPr>
      </w:pPr>
    </w:p>
    <w:p w:rsidR="00986C35" w:rsidRPr="00ED67AC" w:rsidRDefault="00986C35" w:rsidP="00986C35"/>
    <w:p w:rsidR="00986C35" w:rsidRDefault="00986C35" w:rsidP="00986C35">
      <w:pPr>
        <w:pStyle w:val="Heading4"/>
      </w:pPr>
      <w:r>
        <w:t>Key to CT intelligence</w:t>
      </w:r>
    </w:p>
    <w:p w:rsidR="00986C35" w:rsidRPr="00F55102" w:rsidRDefault="00986C35" w:rsidP="00986C35">
      <w:pPr>
        <w:rPr>
          <w:rStyle w:val="StyleStyleBold12pt"/>
        </w:rPr>
      </w:pPr>
      <w:r>
        <w:rPr>
          <w:rStyle w:val="StyleStyleBold12pt"/>
        </w:rPr>
        <w:t>Pillar, 13</w:t>
      </w:r>
    </w:p>
    <w:p w:rsidR="00986C35" w:rsidRDefault="00986C35" w:rsidP="00986C35">
      <w:r w:rsidRPr="00F55102">
        <w:t>Paul Pillar, 8/1/13, Stop Bashing</w:t>
      </w:r>
      <w:r w:rsidRPr="00513B65">
        <w:t xml:space="preserve"> the NSA, nationalinterest.org/print/blog/paul-pillar/nsa-the-misplaced-focus-institutions-8826</w:t>
      </w:r>
    </w:p>
    <w:p w:rsidR="00986C35" w:rsidRPr="00513B65" w:rsidRDefault="00986C35" w:rsidP="00986C35"/>
    <w:p w:rsidR="00986C35" w:rsidRDefault="00986C35" w:rsidP="00986C35">
      <w:r w:rsidRPr="00B27858">
        <w:rPr>
          <w:rStyle w:val="StyleBoldUnderline"/>
          <w:highlight w:val="cyan"/>
        </w:rPr>
        <w:t>Those programs</w:t>
      </w:r>
      <w:r w:rsidRPr="00B27858">
        <w:rPr>
          <w:rStyle w:val="StyleBoldUnderline"/>
        </w:rPr>
        <w:t xml:space="preserve"> do not </w:t>
      </w:r>
      <w:r w:rsidRPr="00B27858">
        <w:rPr>
          <w:rStyle w:val="StyleBoldUnderline"/>
          <w:highlight w:val="cyan"/>
        </w:rPr>
        <w:t>exist</w:t>
      </w:r>
      <w:r w:rsidRPr="00B27858">
        <w:rPr>
          <w:rStyle w:val="StyleBoldUnderline"/>
        </w:rPr>
        <w:t xml:space="preserve"> because someone at NSA thought it would be nifty</w:t>
      </w:r>
      <w:r w:rsidRPr="00B27858">
        <w:rPr>
          <w:sz w:val="16"/>
        </w:rPr>
        <w:t xml:space="preserve"> to expand the agency's operations by doing something like that. </w:t>
      </w:r>
      <w:r w:rsidRPr="00B27858">
        <w:rPr>
          <w:rStyle w:val="StyleBoldUnderline"/>
        </w:rPr>
        <w:t xml:space="preserve">They exist </w:t>
      </w:r>
      <w:r w:rsidRPr="00B27858">
        <w:rPr>
          <w:rStyle w:val="StyleBoldUnderline"/>
          <w:highlight w:val="cyan"/>
        </w:rPr>
        <w:t xml:space="preserve">because </w:t>
      </w:r>
      <w:r w:rsidRPr="00B27858">
        <w:rPr>
          <w:rStyle w:val="StyleBoldUnderline"/>
        </w:rPr>
        <w:t xml:space="preserve">the </w:t>
      </w:r>
      <w:r w:rsidRPr="00B27858">
        <w:rPr>
          <w:rStyle w:val="StyleBoldUnderline"/>
          <w:highlight w:val="cyan"/>
        </w:rPr>
        <w:t>America</w:t>
      </w:r>
      <w:r w:rsidRPr="00B27858">
        <w:rPr>
          <w:rStyle w:val="StyleBoldUnderline"/>
        </w:rPr>
        <w:t>n</w:t>
      </w:r>
      <w:r w:rsidRPr="00B27858">
        <w:rPr>
          <w:sz w:val="16"/>
        </w:rPr>
        <w:t xml:space="preserve"> public—with its desires and demands expressed through the political branches of government—</w:t>
      </w:r>
      <w:r w:rsidRPr="00B27858">
        <w:rPr>
          <w:rStyle w:val="StyleBoldUnderline"/>
          <w:highlight w:val="cyan"/>
        </w:rPr>
        <w:t>wanted vigorous</w:t>
      </w:r>
      <w:r w:rsidRPr="00B27858">
        <w:rPr>
          <w:rStyle w:val="StyleBoldUnderline"/>
        </w:rPr>
        <w:t xml:space="preserve"> </w:t>
      </w:r>
      <w:r w:rsidRPr="00B27858">
        <w:rPr>
          <w:rStyle w:val="StyleBoldUnderline"/>
          <w:highlight w:val="cyan"/>
        </w:rPr>
        <w:t>intel</w:t>
      </w:r>
      <w:r w:rsidRPr="00B27858">
        <w:rPr>
          <w:rStyle w:val="StyleBoldUnderline"/>
        </w:rPr>
        <w:t xml:space="preserve">ligence </w:t>
      </w:r>
      <w:r w:rsidRPr="00B27858">
        <w:rPr>
          <w:rStyle w:val="StyleBoldUnderline"/>
          <w:highlight w:val="cyan"/>
        </w:rPr>
        <w:t>efforts</w:t>
      </w:r>
      <w:r w:rsidRPr="00B27858">
        <w:rPr>
          <w:rStyle w:val="StyleBoldUnderline"/>
        </w:rPr>
        <w:t xml:space="preserve"> </w:t>
      </w:r>
      <w:r w:rsidRPr="00B27858">
        <w:rPr>
          <w:rStyle w:val="StyleBoldUnderline"/>
          <w:highlight w:val="cyan"/>
        </w:rPr>
        <w:t>on behalf of counterterrorism</w:t>
      </w:r>
      <w:r w:rsidRPr="00B27858">
        <w:rPr>
          <w:rStyle w:val="StyleBoldUnderline"/>
        </w:rPr>
        <w:t xml:space="preserve"> and </w:t>
      </w:r>
      <w:r w:rsidRPr="00B27858">
        <w:rPr>
          <w:rStyle w:val="StyleBoldUnderline"/>
          <w:highlight w:val="cyan"/>
        </w:rPr>
        <w:t>because</w:t>
      </w:r>
      <w:r w:rsidRPr="00B27858">
        <w:rPr>
          <w:rStyle w:val="StyleBoldUnderline"/>
        </w:rPr>
        <w:t xml:space="preserve"> the technology is such that </w:t>
      </w:r>
      <w:r w:rsidRPr="00B27858">
        <w:rPr>
          <w:rStyle w:val="StyleBoldUnderline"/>
          <w:highlight w:val="cyan"/>
        </w:rPr>
        <w:t>large-scale</w:t>
      </w:r>
      <w:r w:rsidRPr="00B27858">
        <w:rPr>
          <w:rStyle w:val="StyleBoldUnderline"/>
        </w:rPr>
        <w:t xml:space="preserve"> electronic </w:t>
      </w:r>
      <w:r w:rsidRPr="00B27858">
        <w:rPr>
          <w:rStyle w:val="StyleBoldUnderline"/>
          <w:highlight w:val="cyan"/>
        </w:rPr>
        <w:t>collection is one of the most promising ways</w:t>
      </w:r>
      <w:r w:rsidRPr="00B27858">
        <w:rPr>
          <w:rStyle w:val="StyleBoldUnderline"/>
        </w:rPr>
        <w:t xml:space="preserve"> of making such efforts</w:t>
      </w:r>
      <w:r w:rsidRPr="00B27858">
        <w:rPr>
          <w:sz w:val="16"/>
        </w:rPr>
        <w:t xml:space="preserve">. </w:t>
      </w:r>
      <w:r w:rsidRPr="00F55102">
        <w:rPr>
          <w:rStyle w:val="StyleBoldUnderline"/>
          <w:highlight w:val="cyan"/>
        </w:rPr>
        <w:t>NSA</w:t>
      </w:r>
      <w:r w:rsidRPr="00B27858">
        <w:rPr>
          <w:rStyle w:val="StyleBoldUnderline"/>
        </w:rPr>
        <w:t xml:space="preserve"> is implementing the </w:t>
      </w:r>
      <w:r w:rsidRPr="00F55102">
        <w:rPr>
          <w:rStyle w:val="StyleBoldUnderline"/>
          <w:highlight w:val="cyan"/>
        </w:rPr>
        <w:t>programs</w:t>
      </w:r>
      <w:r w:rsidRPr="00B27858">
        <w:rPr>
          <w:rStyle w:val="StyleBoldUnderline"/>
        </w:rPr>
        <w:t xml:space="preserve"> because it is the component that happens to </w:t>
      </w:r>
      <w:r w:rsidRPr="00F55102">
        <w:rPr>
          <w:rStyle w:val="StyleBoldUnderline"/>
          <w:highlight w:val="cyan"/>
        </w:rPr>
        <w:t>have the mission and capability</w:t>
      </w:r>
      <w:r w:rsidRPr="00B27858">
        <w:rPr>
          <w:rStyle w:val="StyleBoldUnderline"/>
        </w:rPr>
        <w:t xml:space="preserve"> to do such things</w:t>
      </w:r>
      <w:r w:rsidRPr="00B27858">
        <w:rPr>
          <w:sz w:val="16"/>
        </w:rPr>
        <w:t>. The purpose, general parameters and limitations of the programs all have been set outside the agency. The specific operational designs are the work of NSA, but any design that was not intensive and extensive would not have delivered the expected vigor.</w:t>
      </w:r>
    </w:p>
    <w:p w:rsidR="00986C35" w:rsidRDefault="00986C35" w:rsidP="00986C35"/>
    <w:p w:rsidR="00986C35" w:rsidRDefault="00986C35" w:rsidP="00986C35">
      <w:pPr>
        <w:pStyle w:val="Heading3"/>
      </w:pPr>
      <w:r>
        <w:lastRenderedPageBreak/>
        <w:t xml:space="preserve">   Ext – Section 215 Key</w:t>
      </w:r>
    </w:p>
    <w:p w:rsidR="00986C35" w:rsidRDefault="00986C35" w:rsidP="00986C35"/>
    <w:p w:rsidR="00986C35" w:rsidRDefault="00986C35" w:rsidP="00986C35"/>
    <w:p w:rsidR="00986C35" w:rsidRDefault="00986C35" w:rsidP="00986C35">
      <w:pPr>
        <w:pStyle w:val="Heading4"/>
      </w:pPr>
      <w:r>
        <w:t>Section 215 is key</w:t>
      </w:r>
    </w:p>
    <w:p w:rsidR="00986C35" w:rsidRPr="000E7D1F" w:rsidRDefault="00986C35" w:rsidP="00986C35">
      <w:pPr>
        <w:rPr>
          <w:rStyle w:val="StyleStyleBold12pt"/>
        </w:rPr>
      </w:pPr>
      <w:r w:rsidRPr="000E7D1F">
        <w:rPr>
          <w:rStyle w:val="StyleStyleBold12pt"/>
        </w:rPr>
        <w:t>McNeill 11</w:t>
      </w:r>
    </w:p>
    <w:p w:rsidR="00986C35" w:rsidRDefault="00986C35" w:rsidP="00986C35">
      <w:r>
        <w:t>Jena Baker McNeill is Policy Analyst for Homeland Security in the Douglas and Sarah Allison Center for Foreign Policy Studies, a division of the Kathryn and Shelby Cullom Davis Institute for International Studies, and Charles Stimson is Senior Legal Fellow in the Center for Legal and Judicial Studies at The Heritage Foundation, Heritage Foundation, September 9, 2011, "Letting PATRIOT Act Provisions Expire Would Be Irresponsible", http://www.heritage.org/research/reports/2011/02/letting-patriot-act-provisions-expire-would-be-irresponsible</w:t>
      </w:r>
    </w:p>
    <w:p w:rsidR="00986C35" w:rsidRDefault="00986C35" w:rsidP="00986C35"/>
    <w:p w:rsidR="00986C35" w:rsidRDefault="00986C35" w:rsidP="00986C35">
      <w:r>
        <w:t xml:space="preserve">2. </w:t>
      </w:r>
      <w:r w:rsidRPr="00D26E2F">
        <w:rPr>
          <w:u w:val="single"/>
        </w:rPr>
        <w:t>Section 215</w:t>
      </w:r>
      <w:r w:rsidRPr="00621223">
        <w:rPr>
          <w:u w:val="single"/>
        </w:rPr>
        <w:t xml:space="preserve"> of the PATRIOT Act</w:t>
      </w:r>
      <w:r>
        <w:t xml:space="preserve">: Business Record Orders Under FISA. </w:t>
      </w:r>
      <w:r w:rsidRPr="00EF77E7">
        <w:rPr>
          <w:highlight w:val="cyan"/>
          <w:u w:val="single"/>
        </w:rPr>
        <w:t>Domestic prosecutors routinely rely on</w:t>
      </w:r>
      <w:r w:rsidRPr="00621223">
        <w:rPr>
          <w:u w:val="single"/>
        </w:rPr>
        <w:t xml:space="preserve"> business </w:t>
      </w:r>
      <w:r w:rsidRPr="00EF77E7">
        <w:rPr>
          <w:highlight w:val="cyan"/>
          <w:u w:val="single"/>
        </w:rPr>
        <w:t>records</w:t>
      </w:r>
      <w:r w:rsidRPr="00621223">
        <w:rPr>
          <w:u w:val="single"/>
        </w:rPr>
        <w:t xml:space="preserve"> and other concrete evidence to prove</w:t>
      </w:r>
      <w:r>
        <w:t xml:space="preserve"> up </w:t>
      </w:r>
      <w:r w:rsidRPr="00621223">
        <w:rPr>
          <w:u w:val="single"/>
        </w:rPr>
        <w:t>a wide variety of criminal charges from simple theft to homicide</w:t>
      </w:r>
      <w:r>
        <w:t xml:space="preserve">. </w:t>
      </w:r>
      <w:r w:rsidRPr="00621223">
        <w:rPr>
          <w:u w:val="single"/>
        </w:rPr>
        <w:t>Law enforcement</w:t>
      </w:r>
      <w:r>
        <w:t xml:space="preserve">, working with local prosecutors, </w:t>
      </w:r>
      <w:r w:rsidRPr="00621223">
        <w:rPr>
          <w:u w:val="single"/>
        </w:rPr>
        <w:t>acquires this evidence through the course of the investigation</w:t>
      </w:r>
      <w:r>
        <w:t xml:space="preserve">, oftentimes through the use of a subpoena. </w:t>
      </w:r>
      <w:r w:rsidRPr="00621223">
        <w:rPr>
          <w:rStyle w:val="Emphasis"/>
        </w:rPr>
        <w:t xml:space="preserve">However, </w:t>
      </w:r>
      <w:r w:rsidRPr="00D26E2F">
        <w:rPr>
          <w:rStyle w:val="Emphasis"/>
          <w:highlight w:val="cyan"/>
        </w:rPr>
        <w:t>national security agents did not have the same authority to acquire similar evidence prior to</w:t>
      </w:r>
      <w:r w:rsidRPr="00621223">
        <w:rPr>
          <w:rStyle w:val="Emphasis"/>
        </w:rPr>
        <w:t xml:space="preserve"> the passage of </w:t>
      </w:r>
      <w:r w:rsidRPr="00D26E2F">
        <w:rPr>
          <w:rStyle w:val="Emphasis"/>
          <w:highlight w:val="cyan"/>
        </w:rPr>
        <w:t xml:space="preserve">Section </w:t>
      </w:r>
      <w:r w:rsidRPr="00EF77E7">
        <w:rPr>
          <w:rStyle w:val="Emphasis"/>
          <w:highlight w:val="cyan"/>
        </w:rPr>
        <w:t>215.</w:t>
      </w:r>
      <w:r w:rsidRPr="00EF77E7">
        <w:rPr>
          <w:highlight w:val="cyan"/>
        </w:rPr>
        <w:t xml:space="preserve"> </w:t>
      </w:r>
      <w:r w:rsidRPr="00EF77E7">
        <w:rPr>
          <w:highlight w:val="cyan"/>
          <w:u w:val="single"/>
        </w:rPr>
        <w:t>They had to obtain a court order and were limited</w:t>
      </w:r>
      <w:r w:rsidRPr="00621223">
        <w:rPr>
          <w:u w:val="single"/>
        </w:rPr>
        <w:t xml:space="preserve"> to those records held by a business that was a “common carrier</w:t>
      </w:r>
      <w:r>
        <w:t>, public accommodation facility, physical storage facility or vehicle rental facility.”</w:t>
      </w:r>
    </w:p>
    <w:p w:rsidR="00986C35" w:rsidRDefault="00986C35" w:rsidP="00986C35">
      <w:r w:rsidRPr="00EF77E7">
        <w:rPr>
          <w:rStyle w:val="Emphasis"/>
          <w:highlight w:val="cyan"/>
        </w:rPr>
        <w:t>Section 215 eliminated</w:t>
      </w:r>
      <w:r w:rsidRPr="00621223">
        <w:rPr>
          <w:rStyle w:val="Emphasis"/>
        </w:rPr>
        <w:t xml:space="preserve"> those </w:t>
      </w:r>
      <w:r w:rsidRPr="00EF77E7">
        <w:rPr>
          <w:rStyle w:val="Emphasis"/>
          <w:highlight w:val="cyan"/>
        </w:rPr>
        <w:t>arbitrary and self-limiting provisions</w:t>
      </w:r>
      <w:r>
        <w:t xml:space="preserve"> but requires that the records sought are relevant to an authorized investigation. However, unlike a standard prosecutor-issued subpoena, or even a grand jury subpoena, </w:t>
      </w:r>
      <w:r w:rsidRPr="00621223">
        <w:rPr>
          <w:u w:val="single"/>
        </w:rPr>
        <w:t>Section 215 orders require FISA court approval</w:t>
      </w:r>
      <w:r>
        <w:t>. There are substantial congressional oversight and reporting requirements built into Section 215.</w:t>
      </w:r>
    </w:p>
    <w:p w:rsidR="00986C35" w:rsidRDefault="00986C35" w:rsidP="00986C35">
      <w:r w:rsidRPr="0023695B">
        <w:rPr>
          <w:u w:val="single"/>
        </w:rPr>
        <w:t>This provision allows law enforcement</w:t>
      </w:r>
      <w:r>
        <w:t xml:space="preserve">, with approval from the FISA court, </w:t>
      </w:r>
      <w:r w:rsidRPr="0023695B">
        <w:rPr>
          <w:u w:val="single"/>
        </w:rPr>
        <w:t>to require disclosure of documents and other records from businesses and other institutions</w:t>
      </w:r>
      <w:r>
        <w:t xml:space="preserve"> (third parties) </w:t>
      </w:r>
      <w:r w:rsidRPr="0023695B">
        <w:rPr>
          <w:u w:val="single"/>
        </w:rPr>
        <w:t>without a suspect’s knowledge.</w:t>
      </w:r>
      <w:r>
        <w:t xml:space="preserve"> Third-party recipients of 215 orders can appeal the order to the FISA court.</w:t>
      </w:r>
    </w:p>
    <w:p w:rsidR="00986C35" w:rsidRDefault="00986C35" w:rsidP="00986C35">
      <w:r>
        <w:t>Section 215 further protects civil liberties by requiring additional approval for document requests that might have the slightest relation to freedom of speech and expression, such as library records.</w:t>
      </w:r>
    </w:p>
    <w:p w:rsidR="00986C35" w:rsidRPr="0023695B" w:rsidRDefault="00986C35" w:rsidP="00986C35">
      <w:pPr>
        <w:rPr>
          <w:rStyle w:val="Emphasis"/>
        </w:rPr>
      </w:pPr>
      <w:r>
        <w:t>As Wainstein testified, “</w:t>
      </w:r>
      <w:r w:rsidRPr="00EF77E7">
        <w:rPr>
          <w:rStyle w:val="Emphasis"/>
          <w:highlight w:val="cyan"/>
        </w:rPr>
        <w:t>There is no reason to return to</w:t>
      </w:r>
      <w:r w:rsidRPr="0023695B">
        <w:rPr>
          <w:rStyle w:val="Emphasis"/>
        </w:rPr>
        <w:t xml:space="preserve"> the </w:t>
      </w:r>
      <w:r w:rsidRPr="00EF77E7">
        <w:rPr>
          <w:rStyle w:val="Emphasis"/>
          <w:highlight w:val="cyan"/>
        </w:rPr>
        <w:t>days when it is easier for prosecutors to secure records</w:t>
      </w:r>
      <w:r w:rsidRPr="0023695B">
        <w:rPr>
          <w:rStyle w:val="Emphasis"/>
        </w:rPr>
        <w:t xml:space="preserve"> in a simple assault prosecution </w:t>
      </w:r>
      <w:r w:rsidRPr="00EF77E7">
        <w:rPr>
          <w:rStyle w:val="Emphasis"/>
          <w:highlight w:val="cyan"/>
        </w:rPr>
        <w:t>than</w:t>
      </w:r>
      <w:r w:rsidRPr="0023695B">
        <w:rPr>
          <w:rStyle w:val="Emphasis"/>
        </w:rPr>
        <w:t xml:space="preserve"> for </w:t>
      </w:r>
      <w:r w:rsidRPr="00EF77E7">
        <w:rPr>
          <w:rStyle w:val="Emphasis"/>
          <w:highlight w:val="cyan"/>
        </w:rPr>
        <w:t>national security investigators to obtain records that may</w:t>
      </w:r>
      <w:r w:rsidRPr="0023695B">
        <w:rPr>
          <w:rStyle w:val="Emphasis"/>
        </w:rPr>
        <w:t xml:space="preserve"> help </w:t>
      </w:r>
      <w:r w:rsidRPr="00EF77E7">
        <w:rPr>
          <w:rStyle w:val="Emphasis"/>
          <w:highlight w:val="cyan"/>
        </w:rPr>
        <w:t>prevent the next 9/11.”</w:t>
      </w:r>
    </w:p>
    <w:p w:rsidR="00986C35" w:rsidRDefault="00986C35" w:rsidP="00986C35"/>
    <w:p w:rsidR="00986C35" w:rsidRDefault="00986C35" w:rsidP="00986C35"/>
    <w:p w:rsidR="00986C35" w:rsidRDefault="00986C35" w:rsidP="00986C35"/>
    <w:p w:rsidR="00986C35" w:rsidRPr="0040575F" w:rsidRDefault="00986C35" w:rsidP="00986C35"/>
    <w:p w:rsidR="00986C35" w:rsidRDefault="00986C35" w:rsidP="00986C35">
      <w:pPr>
        <w:pStyle w:val="Heading3"/>
      </w:pPr>
      <w:r>
        <w:lastRenderedPageBreak/>
        <w:t xml:space="preserve">   A2:  </w:t>
      </w:r>
      <w:r w:rsidR="00C32B59">
        <w:t xml:space="preserve">Not key solve terrorism - </w:t>
      </w:r>
      <w:r>
        <w:t>NAS Report</w:t>
      </w:r>
    </w:p>
    <w:p w:rsidR="00986C35" w:rsidRDefault="00986C35" w:rsidP="00986C35"/>
    <w:p w:rsidR="00986C35" w:rsidRDefault="00986C35" w:rsidP="00986C35"/>
    <w:p w:rsidR="00986C35" w:rsidRPr="00576A92" w:rsidRDefault="00986C35" w:rsidP="00576A92">
      <w:pPr>
        <w:pStyle w:val="Heading4"/>
      </w:pPr>
      <w:r w:rsidRPr="00576A92">
        <w:t>This report is laughable – NSA surveillance program is key</w:t>
      </w:r>
    </w:p>
    <w:p w:rsidR="00986C35" w:rsidRDefault="00986C35" w:rsidP="00986C35">
      <w:r w:rsidRPr="00000301">
        <w:t xml:space="preserve">Benjamin </w:t>
      </w:r>
      <w:r w:rsidRPr="00000301">
        <w:rPr>
          <w:rStyle w:val="StyleStyleBold12pt"/>
        </w:rPr>
        <w:t>Wittes</w:t>
      </w:r>
      <w:r w:rsidRPr="00000301">
        <w:t>, 1/23/</w:t>
      </w:r>
      <w:r w:rsidRPr="00000301">
        <w:rPr>
          <w:rStyle w:val="StyleStyleBold12pt"/>
        </w:rPr>
        <w:t>14</w:t>
      </w:r>
      <w:r w:rsidRPr="00000301">
        <w:t>, A Critique of the New America Foundation’s Recent NSA Report, www.lawfareblog.com/2014/01/a-critique-of-the-new-america-foundations-recent-nsa-report/</w:t>
      </w:r>
    </w:p>
    <w:p w:rsidR="00986C35" w:rsidRDefault="00986C35" w:rsidP="00986C35"/>
    <w:p w:rsidR="00986C35" w:rsidRDefault="00986C35" w:rsidP="00986C35">
      <w:pPr>
        <w:rPr>
          <w:sz w:val="16"/>
        </w:rPr>
      </w:pPr>
      <w:r w:rsidRPr="00863CB9">
        <w:rPr>
          <w:sz w:val="16"/>
        </w:rPr>
        <w:t>I am a big fan of Peter Bergen. His book, Manhunt, about the search for Osama Bin Laden is one of the most useful and informative and gripping reads on a counterterrorism matter I have come across in a long time. So it’s with a bit of a heavy heart that I say that his recent New America Foundation report, entitled “</w:t>
      </w:r>
      <w:r w:rsidRPr="00863CB9">
        <w:rPr>
          <w:rStyle w:val="StyleBoldUnderline"/>
          <w:highlight w:val="cyan"/>
        </w:rPr>
        <w:t>Do NSA’s</w:t>
      </w:r>
      <w:r w:rsidRPr="00863CB9">
        <w:rPr>
          <w:rStyle w:val="StyleBoldUnderline"/>
        </w:rPr>
        <w:t xml:space="preserve"> Bulk </w:t>
      </w:r>
      <w:r w:rsidRPr="00863CB9">
        <w:rPr>
          <w:rStyle w:val="StyleBoldUnderline"/>
          <w:highlight w:val="cyan"/>
        </w:rPr>
        <w:t xml:space="preserve">Surveillance Programs Stop Terrorists?” is </w:t>
      </w:r>
      <w:r w:rsidRPr="00863CB9">
        <w:rPr>
          <w:rStyle w:val="Emphasis"/>
          <w:highlight w:val="cyan"/>
        </w:rPr>
        <w:t>fatally flawed</w:t>
      </w:r>
      <w:r w:rsidRPr="00863CB9">
        <w:rPr>
          <w:sz w:val="16"/>
        </w:rPr>
        <w:t xml:space="preserve">. Written with David Sterman, Emily Schneider, and Bailey Cahall, </w:t>
      </w:r>
      <w:r w:rsidRPr="00863CB9">
        <w:rPr>
          <w:rStyle w:val="StyleBoldUnderline"/>
          <w:highlight w:val="cyan"/>
        </w:rPr>
        <w:t>the report has</w:t>
      </w:r>
      <w:r w:rsidRPr="00863CB9">
        <w:rPr>
          <w:rStyle w:val="StyleBoldUnderline"/>
        </w:rPr>
        <w:t xml:space="preserve"> </w:t>
      </w:r>
      <w:r w:rsidRPr="00863CB9">
        <w:rPr>
          <w:rStyle w:val="StyleBoldUnderline"/>
          <w:highlight w:val="cyan"/>
        </w:rPr>
        <w:t>grabbed headlines</w:t>
      </w:r>
      <w:r w:rsidRPr="00863CB9">
        <w:rPr>
          <w:sz w:val="16"/>
        </w:rPr>
        <w:t xml:space="preserve"> for its arresting conclusion that “the government’s claims about the role that NSA ‘bulk’ surveillance of phone and email communications records has had in keeping the United States safe from terrorism shows that these claims are overblown and even misleading.” </w:t>
      </w:r>
      <w:r w:rsidRPr="00863CB9">
        <w:rPr>
          <w:rStyle w:val="StyleBoldUnderline"/>
        </w:rPr>
        <w:t>The report examines the cases of 225 individuals and finds that “Section 215</w:t>
      </w:r>
      <w:r w:rsidRPr="00863CB9">
        <w:rPr>
          <w:sz w:val="16"/>
        </w:rPr>
        <w:t xml:space="preserve"> of the USA PATRIOT Act appears to have played an identifiable role in initiating, at most, 1.8 percent of these cases” and “Section 702 of the FISA Amendments Act played a role in 4.4. percent of the terrorism cases we examined.” Other NSA surveillance “</w:t>
      </w:r>
      <w:r w:rsidRPr="00863CB9">
        <w:rPr>
          <w:rStyle w:val="StyleBoldUnderline"/>
        </w:rPr>
        <w:t>played a role in 1.3 percent of the cases</w:t>
      </w:r>
      <w:r w:rsidRPr="00863CB9">
        <w:rPr>
          <w:sz w:val="16"/>
        </w:rPr>
        <w:t xml:space="preserve"> we examined.” In total, “NSA surveillance of any kind, whether bulk or targeted of U.S. persons or foreigners, played an initiating role in only 7.5 percent of cases.” There are a number of problems with the New America Foundation report, mostly relating to the composition of the dataset it examines. That dataset includes 225 individuals but importantly, it includes many fewer events, since a terrorist plot or fundraising scheme will often involves several different individuals. The individuals in the dataset include people “in the United States, as well as U.S. persons abroad, who have been indicted, convicted or killed since the terrorist attacks on September 11, 2001.” The dataset “seeks to include all American citizens and residents indicted for crimes who were inspired by or associated with al-Qaeda and its affiliated groups, as well as those citizens and residents who were killed before they could be indicted, but have been widely reported to have worked with or been inspired by al-Qaeda and its affiliated groups.” Here are four problems: First, </w:t>
      </w:r>
      <w:r w:rsidRPr="00863CB9">
        <w:rPr>
          <w:rStyle w:val="StyleBoldUnderline"/>
          <w:highlight w:val="cyan"/>
        </w:rPr>
        <w:t>if you’re looking for NSA impact,</w:t>
      </w:r>
      <w:r w:rsidRPr="00863CB9">
        <w:rPr>
          <w:rStyle w:val="StyleBoldUnderline"/>
        </w:rPr>
        <w:t xml:space="preserve"> a database of </w:t>
      </w:r>
      <w:r w:rsidRPr="00863CB9">
        <w:rPr>
          <w:rStyle w:val="StyleBoldUnderline"/>
          <w:highlight w:val="cyan"/>
        </w:rPr>
        <w:t>US citizens is the wrong place to look</w:t>
      </w:r>
      <w:r w:rsidRPr="00863CB9">
        <w:rPr>
          <w:sz w:val="16"/>
          <w:highlight w:val="cyan"/>
        </w:rPr>
        <w:t>.</w:t>
      </w:r>
      <w:r w:rsidRPr="00863CB9">
        <w:rPr>
          <w:sz w:val="16"/>
        </w:rPr>
        <w:t xml:space="preserve"> </w:t>
      </w:r>
      <w:r w:rsidRPr="00863CB9">
        <w:rPr>
          <w:rStyle w:val="StyleBoldUnderline"/>
        </w:rPr>
        <w:t>NSA</w:t>
      </w:r>
      <w:r w:rsidRPr="00863CB9">
        <w:rPr>
          <w:sz w:val="16"/>
        </w:rPr>
        <w:t xml:space="preserve">, </w:t>
      </w:r>
      <w:r w:rsidRPr="00863CB9">
        <w:rPr>
          <w:rStyle w:val="StyleBoldUnderline"/>
        </w:rPr>
        <w:t>after all, is a foreign intelligence agency</w:t>
      </w:r>
      <w:r w:rsidRPr="00863CB9">
        <w:rPr>
          <w:sz w:val="16"/>
        </w:rPr>
        <w:t xml:space="preserve"> that isn’t allowed to operate domestically, as a general matter. The 702 program specifically bars the targeting of US persons, requiring that targets be reasonably believed to be non-US persons overseas. Yes</w:t>
      </w:r>
      <w:r w:rsidRPr="00863CB9">
        <w:rPr>
          <w:rStyle w:val="StyleBoldUnderline"/>
        </w:rPr>
        <w:t xml:space="preserve">, </w:t>
      </w:r>
      <w:r w:rsidRPr="00863CB9">
        <w:rPr>
          <w:rStyle w:val="StyleBoldUnderline"/>
          <w:highlight w:val="cyan"/>
        </w:rPr>
        <w:t>the bulk</w:t>
      </w:r>
      <w:r w:rsidRPr="00863CB9">
        <w:rPr>
          <w:rStyle w:val="StyleBoldUnderline"/>
        </w:rPr>
        <w:t xml:space="preserve"> telephony metadata </w:t>
      </w:r>
      <w:r w:rsidRPr="00863CB9">
        <w:rPr>
          <w:rStyle w:val="StyleBoldUnderline"/>
          <w:highlight w:val="cyan"/>
        </w:rPr>
        <w:t>program</w:t>
      </w:r>
      <w:r w:rsidRPr="00863CB9">
        <w:rPr>
          <w:rStyle w:val="StyleBoldUnderline"/>
        </w:rPr>
        <w:t xml:space="preserve"> </w:t>
      </w:r>
      <w:r w:rsidRPr="00863CB9">
        <w:rPr>
          <w:rStyle w:val="StyleBoldUnderline"/>
          <w:highlight w:val="cyan"/>
        </w:rPr>
        <w:t>involves domestic</w:t>
      </w:r>
      <w:r w:rsidRPr="00863CB9">
        <w:rPr>
          <w:sz w:val="16"/>
        </w:rPr>
        <w:t xml:space="preserve"> and one-end-in-US acquisition of </w:t>
      </w:r>
      <w:r w:rsidRPr="00863CB9">
        <w:rPr>
          <w:rStyle w:val="StyleBoldUnderline"/>
          <w:highlight w:val="cyan"/>
        </w:rPr>
        <w:t>metadata, but that is</w:t>
      </w:r>
      <w:r w:rsidRPr="00863CB9">
        <w:rPr>
          <w:rStyle w:val="StyleBoldUnderline"/>
        </w:rPr>
        <w:t xml:space="preserve"> specifically </w:t>
      </w:r>
      <w:r w:rsidRPr="00863CB9">
        <w:rPr>
          <w:rStyle w:val="StyleBoldUnderline"/>
          <w:highlight w:val="cyan"/>
        </w:rPr>
        <w:t>to assess whether domestic plots</w:t>
      </w:r>
      <w:r w:rsidRPr="00863CB9">
        <w:rPr>
          <w:sz w:val="16"/>
        </w:rPr>
        <w:t xml:space="preserve"> might </w:t>
      </w:r>
      <w:r w:rsidRPr="00863CB9">
        <w:rPr>
          <w:rStyle w:val="StyleBoldUnderline"/>
          <w:highlight w:val="cyan"/>
        </w:rPr>
        <w:t>have a foreign nexus</w:t>
      </w:r>
      <w:r w:rsidRPr="00863CB9">
        <w:rPr>
          <w:rStyle w:val="StyleBoldUnderline"/>
        </w:rPr>
        <w:t xml:space="preserve"> and whether foreign plots may have an agent operating in the US</w:t>
      </w:r>
      <w:r w:rsidRPr="00863CB9">
        <w:rPr>
          <w:sz w:val="16"/>
        </w:rPr>
        <w:t xml:space="preserve">. This is not an agency that investigates US nationals. So </w:t>
      </w:r>
      <w:r w:rsidRPr="00863CB9">
        <w:rPr>
          <w:rStyle w:val="StyleBoldUnderline"/>
        </w:rPr>
        <w:t>looking at a large database of US nationals and finding limited NSA involvement says very little about the effectiveness of the programs</w:t>
      </w:r>
      <w:r w:rsidRPr="00863CB9">
        <w:rPr>
          <w:sz w:val="16"/>
        </w:rPr>
        <w:t xml:space="preserve"> in question. Second, </w:t>
      </w:r>
      <w:r w:rsidRPr="00863CB9">
        <w:rPr>
          <w:rStyle w:val="StyleBoldUnderline"/>
        </w:rPr>
        <w:t>NSA is not a law enforcement</w:t>
      </w:r>
      <w:r w:rsidRPr="00863CB9">
        <w:rPr>
          <w:sz w:val="16"/>
        </w:rPr>
        <w:t xml:space="preserve"> agency, so </w:t>
      </w:r>
      <w:r w:rsidRPr="00863CB9">
        <w:rPr>
          <w:rStyle w:val="StyleBoldUnderline"/>
        </w:rPr>
        <w:t>looking at a group of criminal cases is</w:t>
      </w:r>
      <w:r w:rsidRPr="00863CB9">
        <w:rPr>
          <w:sz w:val="16"/>
        </w:rPr>
        <w:t xml:space="preserve"> also </w:t>
      </w:r>
      <w:r w:rsidRPr="00863CB9">
        <w:rPr>
          <w:rStyle w:val="StyleBoldUnderline"/>
        </w:rPr>
        <w:t>the wrong haystack in which to find the needles</w:t>
      </w:r>
      <w:r w:rsidRPr="00863CB9">
        <w:rPr>
          <w:sz w:val="16"/>
        </w:rPr>
        <w:t xml:space="preserve"> at issue here. The perfect </w:t>
      </w:r>
      <w:r w:rsidRPr="00863CB9">
        <w:rPr>
          <w:rStyle w:val="StyleBoldUnderline"/>
          <w:highlight w:val="cyan"/>
        </w:rPr>
        <w:t>NSA operation would be focused on</w:t>
      </w:r>
      <w:r w:rsidRPr="00863CB9">
        <w:rPr>
          <w:rStyle w:val="StyleBoldUnderline"/>
        </w:rPr>
        <w:t xml:space="preserve"> identifying and </w:t>
      </w:r>
      <w:r w:rsidRPr="00863CB9">
        <w:rPr>
          <w:rStyle w:val="StyleBoldUnderline"/>
          <w:highlight w:val="cyan"/>
        </w:rPr>
        <w:t>disrupting</w:t>
      </w:r>
      <w:r w:rsidRPr="00863CB9">
        <w:rPr>
          <w:sz w:val="16"/>
        </w:rPr>
        <w:t xml:space="preserve"> some </w:t>
      </w:r>
      <w:r w:rsidRPr="00863CB9">
        <w:rPr>
          <w:rStyle w:val="StyleBoldUnderline"/>
          <w:highlight w:val="cyan"/>
        </w:rPr>
        <w:t>activity overseas and</w:t>
      </w:r>
      <w:r w:rsidRPr="00863CB9">
        <w:rPr>
          <w:rStyle w:val="StyleBoldUnderline"/>
        </w:rPr>
        <w:t xml:space="preserve"> </w:t>
      </w:r>
      <w:r w:rsidRPr="00863CB9">
        <w:rPr>
          <w:rStyle w:val="StyleBoldUnderline"/>
          <w:highlight w:val="cyan"/>
        </w:rPr>
        <w:t>might never result in</w:t>
      </w:r>
      <w:r w:rsidRPr="00863CB9">
        <w:rPr>
          <w:rStyle w:val="StyleBoldUnderline"/>
        </w:rPr>
        <w:t xml:space="preserve"> an </w:t>
      </w:r>
      <w:r w:rsidRPr="00863CB9">
        <w:rPr>
          <w:rStyle w:val="StyleBoldUnderline"/>
          <w:highlight w:val="cyan"/>
        </w:rPr>
        <w:t>indictment in a US court</w:t>
      </w:r>
      <w:r w:rsidRPr="00863CB9">
        <w:rPr>
          <w:sz w:val="16"/>
        </w:rPr>
        <w:t xml:space="preserve">. So </w:t>
      </w:r>
      <w:r w:rsidRPr="00863CB9">
        <w:rPr>
          <w:rStyle w:val="StyleBoldUnderline"/>
        </w:rPr>
        <w:t>looking at</w:t>
      </w:r>
      <w:r w:rsidRPr="00863CB9">
        <w:rPr>
          <w:sz w:val="16"/>
        </w:rPr>
        <w:t xml:space="preserve"> a bunch of </w:t>
      </w:r>
      <w:r w:rsidRPr="00863CB9">
        <w:rPr>
          <w:rStyle w:val="StyleBoldUnderline"/>
        </w:rPr>
        <w:t>criminals cases and finding</w:t>
      </w:r>
      <w:r w:rsidRPr="00863CB9">
        <w:rPr>
          <w:sz w:val="16"/>
        </w:rPr>
        <w:t xml:space="preserve"> a </w:t>
      </w:r>
      <w:r w:rsidRPr="00863CB9">
        <w:rPr>
          <w:rStyle w:val="StyleBoldUnderline"/>
        </w:rPr>
        <w:t>minimal NSA footprint is</w:t>
      </w:r>
      <w:r w:rsidRPr="00863CB9">
        <w:rPr>
          <w:sz w:val="16"/>
        </w:rPr>
        <w:t xml:space="preserve"> a little bit </w:t>
      </w:r>
      <w:r w:rsidRPr="00863CB9">
        <w:rPr>
          <w:rStyle w:val="StyleBoldUnderline"/>
        </w:rPr>
        <w:t>like looking at</w:t>
      </w:r>
      <w:r w:rsidRPr="00863CB9">
        <w:rPr>
          <w:sz w:val="16"/>
        </w:rPr>
        <w:t xml:space="preserve"> a bunch of </w:t>
      </w:r>
      <w:r w:rsidRPr="00863CB9">
        <w:rPr>
          <w:rStyle w:val="StyleBoldUnderline"/>
        </w:rPr>
        <w:t>criminal cases and finding</w:t>
      </w:r>
      <w:r w:rsidRPr="00863CB9">
        <w:rPr>
          <w:sz w:val="16"/>
        </w:rPr>
        <w:t xml:space="preserve"> that </w:t>
      </w:r>
      <w:r w:rsidRPr="00863CB9">
        <w:rPr>
          <w:rStyle w:val="StyleBoldUnderline"/>
        </w:rPr>
        <w:t>the</w:t>
      </w:r>
      <w:r w:rsidRPr="00863CB9">
        <w:rPr>
          <w:sz w:val="16"/>
        </w:rPr>
        <w:t xml:space="preserve"> local </w:t>
      </w:r>
      <w:r w:rsidRPr="00863CB9">
        <w:rPr>
          <w:rStyle w:val="StyleBoldUnderline"/>
        </w:rPr>
        <w:t>fire department has been ineffective because its work only shows up in</w:t>
      </w:r>
      <w:r w:rsidRPr="00863CB9">
        <w:rPr>
          <w:sz w:val="16"/>
        </w:rPr>
        <w:t xml:space="preserve"> a few </w:t>
      </w:r>
      <w:r w:rsidRPr="00863CB9">
        <w:rPr>
          <w:rStyle w:val="StyleBoldUnderline"/>
        </w:rPr>
        <w:t>arson cases</w:t>
      </w:r>
      <w:r w:rsidRPr="00863CB9">
        <w:rPr>
          <w:sz w:val="16"/>
        </w:rPr>
        <w:t xml:space="preserve">. Arson is only one small part of firefighting. And the criminal case is only one possible disposition for an intelligence agency—and not necessarily the most prized disposition. This problem is compounded by the fact that NSA material will generally not be admissible evidence (there are exceptions to that rule, but it’s a good rule of thumb) and the government generally won’t want to release it in the context of criminal cases (there are exceptions to that rule too, but it’s also a good rule of thumb), so by the time you have a criminal case developed, the prosecutors will typically be presenting evidence that the FBI generated. This may follow a tip or lead from NSA, but the those tracks—at least when all goes well—will tend to be covered. Third, the New America Foundation </w:t>
      </w:r>
      <w:r w:rsidRPr="008F68B9">
        <w:rPr>
          <w:rStyle w:val="StyleBoldUnderline"/>
          <w:highlight w:val="cyan"/>
        </w:rPr>
        <w:t>report</w:t>
      </w:r>
      <w:r w:rsidRPr="00863CB9">
        <w:rPr>
          <w:rStyle w:val="StyleBoldUnderline"/>
        </w:rPr>
        <w:t xml:space="preserve"> is </w:t>
      </w:r>
      <w:r w:rsidRPr="008F68B9">
        <w:rPr>
          <w:rStyle w:val="StyleBoldUnderline"/>
          <w:highlight w:val="cyan"/>
        </w:rPr>
        <w:t>focused on how</w:t>
      </w:r>
      <w:r w:rsidRPr="00863CB9">
        <w:rPr>
          <w:sz w:val="16"/>
        </w:rPr>
        <w:t xml:space="preserve"> a criminal </w:t>
      </w:r>
      <w:r w:rsidRPr="008F68B9">
        <w:rPr>
          <w:rStyle w:val="StyleBoldUnderline"/>
          <w:highlight w:val="cyan"/>
        </w:rPr>
        <w:t>case gets initiated</w:t>
      </w:r>
      <w:r w:rsidRPr="00863CB9">
        <w:rPr>
          <w:sz w:val="16"/>
        </w:rPr>
        <w:t xml:space="preserve">—that is, how authorities first learn of a particular plot. I’m not sure what the right metric is here, but I’m sure </w:t>
      </w:r>
      <w:r w:rsidRPr="00863CB9">
        <w:rPr>
          <w:rStyle w:val="StyleBoldUnderline"/>
        </w:rPr>
        <w:t>t</w:t>
      </w:r>
      <w:r w:rsidRPr="008F68B9">
        <w:rPr>
          <w:rStyle w:val="StyleBoldUnderline"/>
          <w:highlight w:val="cyan"/>
        </w:rPr>
        <w:t>hat’s</w:t>
      </w:r>
      <w:r w:rsidRPr="00863CB9">
        <w:rPr>
          <w:rStyle w:val="StyleBoldUnderline"/>
        </w:rPr>
        <w:t xml:space="preserve"> the </w:t>
      </w:r>
      <w:r w:rsidRPr="008F68B9">
        <w:rPr>
          <w:rStyle w:val="StyleBoldUnderline"/>
          <w:highlight w:val="cyan"/>
        </w:rPr>
        <w:t>wrong</w:t>
      </w:r>
      <w:r w:rsidRPr="00863CB9">
        <w:rPr>
          <w:rStyle w:val="StyleBoldUnderline"/>
        </w:rPr>
        <w:t xml:space="preserve"> one</w:t>
      </w:r>
      <w:r w:rsidRPr="00863CB9">
        <w:rPr>
          <w:sz w:val="16"/>
        </w:rPr>
        <w:t xml:space="preserve">. </w:t>
      </w:r>
      <w:r w:rsidRPr="008F68B9">
        <w:rPr>
          <w:rStyle w:val="StyleBoldUnderline"/>
          <w:highlight w:val="cyan"/>
        </w:rPr>
        <w:t>Information can be critical at many different stages</w:t>
      </w:r>
      <w:r w:rsidRPr="00863CB9">
        <w:rPr>
          <w:sz w:val="16"/>
        </w:rPr>
        <w:t xml:space="preserve"> of an investigation—whether a criminal or a national security investigation. If I were, say, the FBI, and a bomb went off at the Boston Marathon, it would be very useful and important to me to run the Tsarnaev brothers’ telephone numbers through a database that could offer a window into whether they were having significant overseas contacts. It would be important even after I had identified them as the likely perpetrators, because it could provide insight into whether the bombing was a domestic matter or involved international terrorist groups. It might address the question of whether the AUMF applied—a deeply important in its own right. It might also address the question of whether confederates were still active</w:t>
      </w:r>
      <w:r w:rsidRPr="00863CB9">
        <w:rPr>
          <w:rStyle w:val="StyleBoldUnderline"/>
        </w:rPr>
        <w:t xml:space="preserve">. None of this has anything to do with how the investigation initiated, but </w:t>
      </w:r>
      <w:r w:rsidRPr="00F55102">
        <w:rPr>
          <w:rStyle w:val="StyleBoldUnderline"/>
          <w:highlight w:val="cyan"/>
        </w:rPr>
        <w:t>it could be critical important</w:t>
      </w:r>
      <w:r w:rsidRPr="00863CB9">
        <w:rPr>
          <w:sz w:val="16"/>
        </w:rPr>
        <w:t xml:space="preserve"> to how it proceeds. </w:t>
      </w:r>
      <w:r w:rsidRPr="00863CB9">
        <w:rPr>
          <w:rStyle w:val="StyleBoldUnderline"/>
        </w:rPr>
        <w:t>Information</w:t>
      </w:r>
      <w:r w:rsidRPr="00863CB9">
        <w:rPr>
          <w:sz w:val="16"/>
        </w:rPr>
        <w:t>—both in the form of evidence in criminal cases and in the form of intelligence in non-criminal investigations—</w:t>
      </w:r>
      <w:r w:rsidRPr="00863CB9">
        <w:rPr>
          <w:rStyle w:val="StyleBoldUnderline"/>
        </w:rPr>
        <w:t xml:space="preserve">is </w:t>
      </w:r>
      <w:r w:rsidRPr="00863CB9">
        <w:rPr>
          <w:rStyle w:val="StyleBoldUnderline"/>
        </w:rPr>
        <w:lastRenderedPageBreak/>
        <w:t>cumulative</w:t>
      </w:r>
      <w:r w:rsidRPr="00863CB9">
        <w:rPr>
          <w:sz w:val="16"/>
        </w:rPr>
        <w:t xml:space="preserve">, not binary. Finally, </w:t>
      </w:r>
      <w:r w:rsidRPr="00863CB9">
        <w:rPr>
          <w:rStyle w:val="StyleBoldUnderline"/>
          <w:highlight w:val="cyan"/>
        </w:rPr>
        <w:t>large numbers of the events in the</w:t>
      </w:r>
      <w:r w:rsidRPr="00863CB9">
        <w:rPr>
          <w:sz w:val="16"/>
        </w:rPr>
        <w:t xml:space="preserve"> New America Foundation </w:t>
      </w:r>
      <w:r w:rsidRPr="00863CB9">
        <w:rPr>
          <w:rStyle w:val="StyleBoldUnderline"/>
          <w:highlight w:val="cyan"/>
        </w:rPr>
        <w:t>database predate</w:t>
      </w:r>
      <w:r w:rsidRPr="00863CB9">
        <w:rPr>
          <w:rStyle w:val="StyleBoldUnderline"/>
        </w:rPr>
        <w:t xml:space="preserve"> the </w:t>
      </w:r>
      <w:r w:rsidRPr="00863CB9">
        <w:rPr>
          <w:rStyle w:val="StyleBoldUnderline"/>
          <w:highlight w:val="cyan"/>
        </w:rPr>
        <w:t>authorities whose impact the group is studying</w:t>
      </w:r>
      <w:r w:rsidRPr="00863CB9">
        <w:rPr>
          <w:sz w:val="16"/>
        </w:rPr>
        <w:t xml:space="preserve">. The list of </w:t>
      </w:r>
      <w:r w:rsidRPr="00863CB9">
        <w:rPr>
          <w:rStyle w:val="StyleBoldUnderline"/>
        </w:rPr>
        <w:t>events</w:t>
      </w:r>
      <w:r w:rsidRPr="00863CB9">
        <w:rPr>
          <w:sz w:val="16"/>
        </w:rPr>
        <w:t xml:space="preserve">, available here, </w:t>
      </w:r>
      <w:r w:rsidRPr="00863CB9">
        <w:rPr>
          <w:rStyle w:val="StyleBoldUnderline"/>
        </w:rPr>
        <w:t>includes 105</w:t>
      </w:r>
      <w:r w:rsidRPr="00863CB9">
        <w:rPr>
          <w:sz w:val="16"/>
        </w:rPr>
        <w:t xml:space="preserve"> separate </w:t>
      </w:r>
      <w:r w:rsidRPr="00863CB9">
        <w:rPr>
          <w:rStyle w:val="StyleBoldUnderline"/>
        </w:rPr>
        <w:t>incidents</w:t>
      </w:r>
      <w:r w:rsidRPr="00863CB9">
        <w:rPr>
          <w:sz w:val="16"/>
        </w:rPr>
        <w:t xml:space="preserve"> (as opposed to individuals). Of these, </w:t>
      </w:r>
      <w:r w:rsidRPr="00863CB9">
        <w:rPr>
          <w:rStyle w:val="StyleBoldUnderline"/>
        </w:rPr>
        <w:t>24 predate</w:t>
      </w:r>
      <w:r w:rsidRPr="00863CB9">
        <w:rPr>
          <w:sz w:val="16"/>
        </w:rPr>
        <w:t xml:space="preserve"> 2006, </w:t>
      </w:r>
      <w:r w:rsidRPr="00863CB9">
        <w:rPr>
          <w:rStyle w:val="StyleBoldUnderline"/>
        </w:rPr>
        <w:t>when the law</w:t>
      </w:r>
      <w:r w:rsidRPr="00863CB9">
        <w:rPr>
          <w:sz w:val="16"/>
        </w:rPr>
        <w:t xml:space="preserve"> first </w:t>
      </w:r>
      <w:r w:rsidRPr="00863CB9">
        <w:rPr>
          <w:rStyle w:val="StyleBoldUnderline"/>
        </w:rPr>
        <w:t>enabled the current</w:t>
      </w:r>
      <w:r w:rsidRPr="00863CB9">
        <w:rPr>
          <w:sz w:val="16"/>
        </w:rPr>
        <w:t xml:space="preserve"> iteration of the </w:t>
      </w:r>
      <w:r w:rsidRPr="00863CB9">
        <w:rPr>
          <w:rStyle w:val="StyleBoldUnderline"/>
        </w:rPr>
        <w:t>215 program</w:t>
      </w:r>
      <w:r w:rsidRPr="00863CB9">
        <w:rPr>
          <w:sz w:val="16"/>
        </w:rPr>
        <w:t xml:space="preserve">. And quite a number more predate 2008, when Congress passed the FAA (including Section 702). This is not in and of itself devastating to the report, since metadata collection was taking place prior to 2006, as was overseas targeting of the communications contents of non-US persons overseas. But </w:t>
      </w:r>
      <w:r w:rsidRPr="00863CB9">
        <w:rPr>
          <w:rStyle w:val="StyleBoldUnderline"/>
        </w:rPr>
        <w:t>it does indicate</w:t>
      </w:r>
      <w:r w:rsidRPr="00863CB9">
        <w:rPr>
          <w:sz w:val="16"/>
        </w:rPr>
        <w:t xml:space="preserve"> a certain </w:t>
      </w:r>
      <w:r w:rsidRPr="00863CB9">
        <w:rPr>
          <w:rStyle w:val="StyleBoldUnderline"/>
        </w:rPr>
        <w:t>carelessness</w:t>
      </w:r>
      <w:r w:rsidRPr="00863CB9">
        <w:rPr>
          <w:sz w:val="16"/>
        </w:rPr>
        <w:t xml:space="preserve"> about what cases the database includes and excludes. To put the matter simply, </w:t>
      </w:r>
      <w:r w:rsidRPr="00863CB9">
        <w:rPr>
          <w:rStyle w:val="StyleBoldUnderline"/>
        </w:rPr>
        <w:t>the</w:t>
      </w:r>
      <w:r w:rsidRPr="00863CB9">
        <w:rPr>
          <w:sz w:val="16"/>
        </w:rPr>
        <w:t xml:space="preserve"> New America </w:t>
      </w:r>
      <w:r w:rsidRPr="00863CB9">
        <w:rPr>
          <w:rStyle w:val="StyleBoldUnderline"/>
        </w:rPr>
        <w:t>report is evaluating intelligence programs</w:t>
      </w:r>
      <w:r w:rsidRPr="00863CB9">
        <w:rPr>
          <w:sz w:val="16"/>
        </w:rPr>
        <w:t xml:space="preserve"> mostly </w:t>
      </w:r>
      <w:r w:rsidRPr="00863CB9">
        <w:rPr>
          <w:rStyle w:val="StyleBoldUnderline"/>
        </w:rPr>
        <w:t>directed at non-US persons overseas on the basis of the initiation only of law enforcement cases directed at US citizens</w:t>
      </w:r>
      <w:r w:rsidRPr="00863CB9">
        <w:rPr>
          <w:sz w:val="16"/>
        </w:rPr>
        <w:t xml:space="preserve">, and </w:t>
      </w:r>
      <w:r w:rsidRPr="00863CB9">
        <w:rPr>
          <w:rStyle w:val="StyleBoldUnderline"/>
        </w:rPr>
        <w:t>it is looking a</w:t>
      </w:r>
      <w:r w:rsidRPr="00863CB9">
        <w:rPr>
          <w:sz w:val="16"/>
        </w:rPr>
        <w:t xml:space="preserve">t a body of </w:t>
      </w:r>
      <w:r w:rsidRPr="00863CB9">
        <w:rPr>
          <w:rStyle w:val="StyleBoldUnderline"/>
        </w:rPr>
        <w:t>cases that don’t correspond temporally to the existence of the programs it seeks to evaluate</w:t>
      </w:r>
      <w:r w:rsidRPr="00863CB9">
        <w:rPr>
          <w:sz w:val="16"/>
        </w:rPr>
        <w:t xml:space="preserve">. As I say, I have a lot of respect for Peter Bergen, but </w:t>
      </w:r>
      <w:r w:rsidRPr="00863CB9">
        <w:rPr>
          <w:rStyle w:val="StyleBoldUnderline"/>
        </w:rPr>
        <w:t xml:space="preserve">this seems to me </w:t>
      </w:r>
      <w:r w:rsidRPr="008F68B9">
        <w:rPr>
          <w:rStyle w:val="StyleBoldUnderline"/>
          <w:highlight w:val="cyan"/>
        </w:rPr>
        <w:t>a serious misfire</w:t>
      </w:r>
      <w:r w:rsidRPr="00863CB9">
        <w:rPr>
          <w:sz w:val="16"/>
        </w:rPr>
        <w:t>.</w:t>
      </w:r>
    </w:p>
    <w:p w:rsidR="0097669A" w:rsidRDefault="0097669A" w:rsidP="00986C35">
      <w:pPr>
        <w:rPr>
          <w:sz w:val="16"/>
        </w:rPr>
      </w:pPr>
    </w:p>
    <w:p w:rsidR="0097669A" w:rsidRDefault="0097669A" w:rsidP="0097669A">
      <w:pPr>
        <w:pStyle w:val="Heading3"/>
      </w:pPr>
      <w:r>
        <w:lastRenderedPageBreak/>
        <w:t xml:space="preserve">   A2:  Not Key Solve Terrorism</w:t>
      </w:r>
      <w:r w:rsidR="00C32B59">
        <w:t xml:space="preserve"> - Tricks</w:t>
      </w:r>
    </w:p>
    <w:p w:rsidR="00986C35" w:rsidRDefault="00986C35" w:rsidP="00986C35"/>
    <w:p w:rsidR="00C32B59" w:rsidRDefault="00C32B59" w:rsidP="00C32B59">
      <w:pPr>
        <w:pStyle w:val="Heading4"/>
      </w:pPr>
      <w:r>
        <w:t>We don’t need to win NSAs metadata program is key</w:t>
      </w:r>
    </w:p>
    <w:p w:rsidR="00C32B59" w:rsidRDefault="00C32B59" w:rsidP="00986C35"/>
    <w:p w:rsidR="00C32B59" w:rsidRDefault="00C32B59" w:rsidP="00C32B59">
      <w:pPr>
        <w:pStyle w:val="Heading4"/>
      </w:pPr>
      <w:r>
        <w:t>First, obama key to stop senate amendments</w:t>
      </w:r>
    </w:p>
    <w:p w:rsidR="00C32B59" w:rsidRDefault="00C32B59" w:rsidP="00C32B59"/>
    <w:p w:rsidR="00C32B59" w:rsidRPr="00C32B59" w:rsidRDefault="00C32B59" w:rsidP="00C32B59">
      <w:pPr>
        <w:pStyle w:val="Heading4"/>
        <w:rPr>
          <w:i/>
          <w:u w:val="single"/>
        </w:rPr>
      </w:pPr>
      <w:r>
        <w:t xml:space="preserve">That causes </w:t>
      </w:r>
      <w:r>
        <w:rPr>
          <w:i/>
          <w:u w:val="single"/>
        </w:rPr>
        <w:t xml:space="preserve">unintentional operational impacts </w:t>
      </w:r>
      <w:r>
        <w:t xml:space="preserve">that derail </w:t>
      </w:r>
      <w:r>
        <w:rPr>
          <w:i/>
          <w:u w:val="single"/>
        </w:rPr>
        <w:t>routine individual investigations</w:t>
      </w:r>
    </w:p>
    <w:p w:rsidR="00C32B59" w:rsidRDefault="00C32B59" w:rsidP="00C32B59">
      <w:pPr>
        <w:rPr>
          <w:rStyle w:val="StyleStyleBold12pt"/>
        </w:rPr>
      </w:pPr>
      <w:r>
        <w:rPr>
          <w:rStyle w:val="StyleStyleBold12pt"/>
        </w:rPr>
        <w:t xml:space="preserve">Mascaro, 5/21 </w:t>
      </w:r>
    </w:p>
    <w:p w:rsidR="00C32B59" w:rsidRDefault="00C32B59" w:rsidP="00C32B59">
      <w:pPr>
        <w:rPr>
          <w:rStyle w:val="StyleStyleBold12pt"/>
          <w:b w:val="0"/>
          <w:sz w:val="16"/>
          <w:szCs w:val="16"/>
        </w:rPr>
      </w:pPr>
      <w:r w:rsidRPr="00504CA1">
        <w:rPr>
          <w:rStyle w:val="StyleStyleBold12pt"/>
          <w:b w:val="0"/>
          <w:sz w:val="16"/>
          <w:szCs w:val="16"/>
        </w:rPr>
        <w:t xml:space="preserve">Lisa, </w:t>
      </w:r>
      <w:r>
        <w:rPr>
          <w:rStyle w:val="StyleStyleBold12pt"/>
          <w:b w:val="0"/>
          <w:sz w:val="16"/>
          <w:szCs w:val="16"/>
        </w:rPr>
        <w:t xml:space="preserve">Columnist covering Congress </w:t>
      </w:r>
      <w:r w:rsidRPr="00504CA1">
        <w:rPr>
          <w:rStyle w:val="StyleStyleBold12pt"/>
          <w:b w:val="0"/>
          <w:sz w:val="16"/>
          <w:szCs w:val="16"/>
        </w:rPr>
        <w:t xml:space="preserve">@ LA Times, LA times, 5/21/14, </w:t>
      </w:r>
      <w:hyperlink r:id="rId47" w:history="1">
        <w:r w:rsidRPr="00B6772C">
          <w:rPr>
            <w:rStyle w:val="Hyperlink"/>
            <w:sz w:val="16"/>
            <w:szCs w:val="16"/>
          </w:rPr>
          <w:t>http://www.latimes.com/nation/politics/la-na-nsa-reforms-legislation-20140522-story.html</w:t>
        </w:r>
      </w:hyperlink>
    </w:p>
    <w:p w:rsidR="00C32B59" w:rsidRDefault="00C32B59" w:rsidP="00C32B59"/>
    <w:p w:rsidR="00C32B59" w:rsidRPr="00C32B59" w:rsidRDefault="00C32B59" w:rsidP="00C32B59">
      <w:pPr>
        <w:rPr>
          <w:sz w:val="16"/>
        </w:rPr>
      </w:pPr>
      <w:r w:rsidRPr="00C32B59">
        <w:rPr>
          <w:sz w:val="16"/>
        </w:rPr>
        <w:t xml:space="preserve">The White House insisted Wednesday that </w:t>
      </w:r>
      <w:r w:rsidRPr="00A94510">
        <w:rPr>
          <w:rStyle w:val="StyleBoldUnderline"/>
        </w:rPr>
        <w:t xml:space="preserve">the changes were intended to meet the </w:t>
      </w:r>
      <w:r w:rsidRPr="00A94510">
        <w:rPr>
          <w:rStyle w:val="Emphasis"/>
        </w:rPr>
        <w:t>shared goal</w:t>
      </w:r>
      <w:r w:rsidRPr="00A94510">
        <w:rPr>
          <w:rStyle w:val="StyleBoldUnderline"/>
        </w:rPr>
        <w:t xml:space="preserve"> of the president and Congress to clip the vast collection of bulk "metadata," while ensuring against new directives that would </w:t>
      </w:r>
      <w:r w:rsidRPr="00A94510">
        <w:rPr>
          <w:rStyle w:val="Emphasis"/>
        </w:rPr>
        <w:t>impede routine investigations or efforts to combat terrorism</w:t>
      </w:r>
      <w:r w:rsidRPr="00C32B59">
        <w:rPr>
          <w:sz w:val="16"/>
        </w:rPr>
        <w:t xml:space="preserve">. Administration officials argued in the closed discussions, often held in the third-floor Capitol suite of House Majority Leader Eric Cantor (R-Va.), that </w:t>
      </w:r>
      <w:r w:rsidRPr="00A94510">
        <w:rPr>
          <w:rStyle w:val="StyleBoldUnderline"/>
        </w:rPr>
        <w:t>the bill's language originally approved</w:t>
      </w:r>
      <w:r w:rsidRPr="00C32B59">
        <w:rPr>
          <w:sz w:val="16"/>
        </w:rPr>
        <w:t xml:space="preserve"> by the judiciary and intelligence committees </w:t>
      </w:r>
      <w:r w:rsidRPr="00A94510">
        <w:rPr>
          <w:rStyle w:val="StyleBoldUnderline"/>
        </w:rPr>
        <w:t xml:space="preserve">was drafted </w:t>
      </w:r>
      <w:r w:rsidRPr="00773FA2">
        <w:rPr>
          <w:rStyle w:val="Emphasis"/>
        </w:rPr>
        <w:t>too narrowly and could limit non-bulk data collection</w:t>
      </w:r>
      <w:r w:rsidRPr="00A94510">
        <w:rPr>
          <w:rStyle w:val="StyleBoldUnderline"/>
        </w:rPr>
        <w:t xml:space="preserve"> operations</w:t>
      </w:r>
      <w:r w:rsidRPr="00C32B59">
        <w:rPr>
          <w:sz w:val="16"/>
        </w:rPr>
        <w:t>. "</w:t>
      </w:r>
      <w:r w:rsidRPr="00A94510">
        <w:rPr>
          <w:rStyle w:val="StyleBoldUnderline"/>
        </w:rPr>
        <w:t xml:space="preserve">There was </w:t>
      </w:r>
      <w:r w:rsidRPr="00B44456">
        <w:rPr>
          <w:rStyle w:val="Emphasis"/>
        </w:rPr>
        <w:t>no effort to soften the ban on bulk collection</w:t>
      </w:r>
      <w:r w:rsidRPr="00C32B59">
        <w:rPr>
          <w:sz w:val="16"/>
        </w:rPr>
        <w:t xml:space="preserve">," said National Security Council spokeswoman Caitlin Hayden. "Our </w:t>
      </w:r>
      <w:r w:rsidRPr="00A94510">
        <w:rPr>
          <w:rStyle w:val="StyleBoldUnderline"/>
        </w:rPr>
        <w:t xml:space="preserve">engagement was to ensure that the language of the USA Freedom Act would not have any </w:t>
      </w:r>
      <w:r w:rsidRPr="00A94510">
        <w:rPr>
          <w:rStyle w:val="Emphasis"/>
        </w:rPr>
        <w:t>unintended consequences for routine individual investigations</w:t>
      </w:r>
      <w:r w:rsidRPr="00C32B59">
        <w:rPr>
          <w:sz w:val="16"/>
        </w:rPr>
        <w:t xml:space="preserve">." </w:t>
      </w:r>
      <w:r w:rsidRPr="00A94510">
        <w:rPr>
          <w:rStyle w:val="StyleBoldUnderline"/>
        </w:rPr>
        <w:t>Under the proposed legislation</w:t>
      </w:r>
      <w:r w:rsidRPr="00C32B59">
        <w:rPr>
          <w:sz w:val="16"/>
        </w:rPr>
        <w:t xml:space="preserve">, the Justice Department and </w:t>
      </w:r>
      <w:r w:rsidRPr="00A94510">
        <w:rPr>
          <w:rStyle w:val="StyleBoldUnderline"/>
        </w:rPr>
        <w:t xml:space="preserve">intelligence agencies would no longer be allowed to collect from telephone companies </w:t>
      </w:r>
      <w:r w:rsidRPr="00C32B59">
        <w:rPr>
          <w:sz w:val="16"/>
        </w:rPr>
        <w:t xml:space="preserve">vast amounts of so-called </w:t>
      </w:r>
      <w:r w:rsidRPr="00A94510">
        <w:rPr>
          <w:rStyle w:val="StyleBoldUnderline"/>
        </w:rPr>
        <w:t>metadata</w:t>
      </w:r>
      <w:r w:rsidRPr="00C32B59">
        <w:rPr>
          <w:sz w:val="16"/>
        </w:rPr>
        <w:t xml:space="preserve">, including the times and lengths of calls but not the contents of conversations. </w:t>
      </w:r>
      <w:r w:rsidRPr="00A94510">
        <w:rPr>
          <w:rStyle w:val="StyleBoldUnderline"/>
        </w:rPr>
        <w:t>Instead they would need to narrow searches by making "specific selection" requests based on certain criteria.</w:t>
      </w:r>
      <w:r>
        <w:rPr>
          <w:bCs/>
          <w:u w:val="single"/>
        </w:rPr>
        <w:t xml:space="preserve"> </w:t>
      </w:r>
      <w:r w:rsidRPr="00A94510">
        <w:rPr>
          <w:rStyle w:val="StyleBoldUnderline"/>
        </w:rPr>
        <w:t xml:space="preserve">The bill would also require </w:t>
      </w:r>
      <w:r w:rsidRPr="00C32B59">
        <w:rPr>
          <w:sz w:val="16"/>
        </w:rPr>
        <w:t xml:space="preserve">the government to seek a Foreign Intelligence Surveillance Act </w:t>
      </w:r>
      <w:r w:rsidRPr="00A94510">
        <w:rPr>
          <w:rStyle w:val="StyleBoldUnderline"/>
        </w:rPr>
        <w:t>court order for any such requests</w:t>
      </w:r>
      <w:r w:rsidRPr="00C32B59">
        <w:rPr>
          <w:sz w:val="16"/>
        </w:rPr>
        <w:t xml:space="preserve"> — with an exception for emergencies that would allow data collection up to seven days before approval must be sought. But at the request of the White House, </w:t>
      </w:r>
      <w:r w:rsidRPr="00A94510">
        <w:rPr>
          <w:rStyle w:val="StyleBoldUnderline"/>
        </w:rPr>
        <w:t>the definition of "specific selection" was changed. Initially, a search would have been required to uniquely describe a "person, entity or account</w:t>
      </w:r>
      <w:r w:rsidRPr="00C32B59">
        <w:rPr>
          <w:sz w:val="16"/>
        </w:rPr>
        <w:t xml:space="preserve">." The White House complained that </w:t>
      </w:r>
      <w:r w:rsidRPr="00A94510">
        <w:rPr>
          <w:rStyle w:val="StyleBoldUnderline"/>
        </w:rPr>
        <w:t xml:space="preserve">the definition was </w:t>
      </w:r>
      <w:r w:rsidRPr="00773FA2">
        <w:rPr>
          <w:rStyle w:val="Emphasis"/>
        </w:rPr>
        <w:t>too narrow and would impede even routine investigations.</w:t>
      </w:r>
      <w:r w:rsidRPr="00A94510">
        <w:rPr>
          <w:rStyle w:val="StyleBoldUnderline"/>
        </w:rPr>
        <w:t xml:space="preserve"> The new language more broadly defines "specific selection"</w:t>
      </w:r>
      <w:r w:rsidRPr="00C32B59">
        <w:rPr>
          <w:sz w:val="16"/>
        </w:rPr>
        <w:t xml:space="preserve"> as a "discrete term, such as a term specifically identifying a person, entity, account, address or device."</w:t>
      </w:r>
    </w:p>
    <w:p w:rsidR="00986C35" w:rsidRPr="00F55102" w:rsidRDefault="00986C35" w:rsidP="00986C35"/>
    <w:p w:rsidR="0097669A" w:rsidRDefault="00C32B59" w:rsidP="00C32B59">
      <w:pPr>
        <w:pStyle w:val="Heading4"/>
      </w:pPr>
      <w:r>
        <w:t xml:space="preserve">Second, </w:t>
      </w:r>
      <w:r w:rsidR="0097669A">
        <w:t>studies</w:t>
      </w:r>
      <w:r w:rsidR="00576A92">
        <w:t xml:space="preserve"> </w:t>
      </w:r>
      <w:r w:rsidR="0097669A">
        <w:t>that it isn’t key to solve terror all assume status quo</w:t>
      </w:r>
      <w:r>
        <w:t xml:space="preserve"> – our specific reform bill closes loopholes that ensure new effectiveness</w:t>
      </w:r>
    </w:p>
    <w:p w:rsidR="00C32B59" w:rsidRPr="00C32B59" w:rsidRDefault="00C32B59" w:rsidP="00C32B59">
      <w:pPr>
        <w:rPr>
          <w:rStyle w:val="StyleStyleBold12pt"/>
        </w:rPr>
      </w:pPr>
      <w:r>
        <w:rPr>
          <w:rStyle w:val="StyleStyleBold12pt"/>
        </w:rPr>
        <w:t>Dilanian, 14</w:t>
      </w:r>
    </w:p>
    <w:p w:rsidR="0097669A" w:rsidRDefault="0097669A" w:rsidP="0097669A">
      <w:r w:rsidRPr="00C32B59">
        <w:t>Ken Dilanian, LA Times, 3/25/14, Obama's</w:t>
      </w:r>
      <w:r>
        <w:t xml:space="preserve"> NSA compromise plan wins initial praise, www.latimes.com/nation/la-na-nsa-phone-records-20140326,0,6343193.story#axzz2x5mjhHdG</w:t>
      </w:r>
    </w:p>
    <w:p w:rsidR="0097669A" w:rsidRDefault="0097669A" w:rsidP="0097669A"/>
    <w:p w:rsidR="0097669A" w:rsidRDefault="0097669A" w:rsidP="0097669A">
      <w:pPr>
        <w:rPr>
          <w:rStyle w:val="StyleBoldUnderline"/>
        </w:rPr>
      </w:pPr>
      <w:r>
        <w:rPr>
          <w:sz w:val="16"/>
        </w:rPr>
        <w:t xml:space="preserve">President </w:t>
      </w:r>
      <w:r w:rsidRPr="0078315E">
        <w:rPr>
          <w:rStyle w:val="StyleBoldUnderline"/>
          <w:highlight w:val="cyan"/>
        </w:rPr>
        <w:t>Obama's</w:t>
      </w:r>
      <w:r>
        <w:rPr>
          <w:rStyle w:val="StyleBoldUnderline"/>
        </w:rPr>
        <w:t xml:space="preserve"> new </w:t>
      </w:r>
      <w:r w:rsidRPr="0078315E">
        <w:rPr>
          <w:rStyle w:val="StyleBoldUnderline"/>
          <w:highlight w:val="cyan"/>
        </w:rPr>
        <w:t>plan for the N</w:t>
      </w:r>
      <w:r w:rsidRPr="0078315E">
        <w:rPr>
          <w:sz w:val="16"/>
          <w:highlight w:val="cyan"/>
        </w:rPr>
        <w:t>a</w:t>
      </w:r>
      <w:r>
        <w:rPr>
          <w:sz w:val="16"/>
        </w:rPr>
        <w:t xml:space="preserve">tional </w:t>
      </w:r>
      <w:r w:rsidRPr="0078315E">
        <w:rPr>
          <w:rStyle w:val="StyleBoldUnderline"/>
          <w:highlight w:val="cyan"/>
        </w:rPr>
        <w:t>S</w:t>
      </w:r>
      <w:r>
        <w:rPr>
          <w:sz w:val="16"/>
        </w:rPr>
        <w:t xml:space="preserve">ecurity </w:t>
      </w:r>
      <w:r w:rsidRPr="0078315E">
        <w:rPr>
          <w:rStyle w:val="StyleBoldUnderline"/>
          <w:highlight w:val="cyan"/>
        </w:rPr>
        <w:t>A</w:t>
      </w:r>
      <w:r>
        <w:rPr>
          <w:rStyle w:val="StyleBoldUnderline"/>
        </w:rPr>
        <w:t xml:space="preserve">gency </w:t>
      </w:r>
      <w:r w:rsidRPr="0078315E">
        <w:rPr>
          <w:rStyle w:val="StyleBoldUnderline"/>
          <w:highlight w:val="cyan"/>
        </w:rPr>
        <w:t>would</w:t>
      </w:r>
      <w:r>
        <w:rPr>
          <w:rStyle w:val="StyleBoldUnderline"/>
        </w:rPr>
        <w:t xml:space="preserve"> significantly </w:t>
      </w:r>
      <w:r w:rsidRPr="0078315E">
        <w:rPr>
          <w:rStyle w:val="StyleBoldUnderline"/>
          <w:highlight w:val="cyan"/>
        </w:rPr>
        <w:t>curb its authority</w:t>
      </w:r>
      <w:r>
        <w:rPr>
          <w:rStyle w:val="StyleBoldUnderline"/>
        </w:rPr>
        <w:t xml:space="preserve">, ending its vast collection of Americans' telephone records, </w:t>
      </w:r>
      <w:r w:rsidRPr="0078315E">
        <w:rPr>
          <w:rStyle w:val="StyleBoldUnderline"/>
          <w:highlight w:val="cyan"/>
        </w:rPr>
        <w:t>but</w:t>
      </w:r>
      <w:r>
        <w:rPr>
          <w:rStyle w:val="StyleBoldUnderline"/>
        </w:rPr>
        <w:t xml:space="preserve"> at the same time </w:t>
      </w:r>
      <w:r w:rsidRPr="0078315E">
        <w:rPr>
          <w:rStyle w:val="StyleBoldUnderline"/>
          <w:highlight w:val="cyan"/>
        </w:rPr>
        <w:t>give the</w:t>
      </w:r>
      <w:r>
        <w:rPr>
          <w:rStyle w:val="StyleBoldUnderline"/>
        </w:rPr>
        <w:t xml:space="preserve"> spy </w:t>
      </w:r>
      <w:r w:rsidRPr="0078315E">
        <w:rPr>
          <w:rStyle w:val="StyleBoldUnderline"/>
          <w:highlight w:val="cyan"/>
        </w:rPr>
        <w:t>agency access to</w:t>
      </w:r>
      <w:r>
        <w:rPr>
          <w:rStyle w:val="StyleBoldUnderline"/>
        </w:rPr>
        <w:t xml:space="preserve"> millions of cellphone </w:t>
      </w:r>
      <w:r w:rsidRPr="0078315E">
        <w:rPr>
          <w:rStyle w:val="StyleBoldUnderline"/>
          <w:highlight w:val="cyan"/>
        </w:rPr>
        <w:t>records it</w:t>
      </w:r>
      <w:r>
        <w:rPr>
          <w:rStyle w:val="StyleBoldUnderline"/>
        </w:rPr>
        <w:t xml:space="preserve"> </w:t>
      </w:r>
      <w:r w:rsidRPr="0078315E">
        <w:rPr>
          <w:rStyle w:val="StyleBoldUnderline"/>
          <w:highlight w:val="cyan"/>
        </w:rPr>
        <w:t>currently does not reach</w:t>
      </w:r>
      <w:r>
        <w:rPr>
          <w:rStyle w:val="StyleBoldUnderline"/>
        </w:rPr>
        <w:t>.</w:t>
      </w:r>
      <w:r>
        <w:rPr>
          <w:sz w:val="16"/>
        </w:rPr>
        <w:t xml:space="preserve"> </w:t>
      </w:r>
      <w:r w:rsidRPr="0078315E">
        <w:rPr>
          <w:rStyle w:val="StyleBoldUnderline"/>
          <w:highlight w:val="cyan"/>
        </w:rPr>
        <w:t>The compromise</w:t>
      </w:r>
      <w:r>
        <w:rPr>
          <w:rStyle w:val="StyleBoldUnderline"/>
        </w:rPr>
        <w:t>, which would require Congress' approval</w:t>
      </w:r>
      <w:r>
        <w:rPr>
          <w:sz w:val="16"/>
        </w:rPr>
        <w:t xml:space="preserve">, </w:t>
      </w:r>
      <w:r w:rsidRPr="0078315E">
        <w:rPr>
          <w:rStyle w:val="StyleBoldUnderline"/>
          <w:highlight w:val="cyan"/>
        </w:rPr>
        <w:t>won praise</w:t>
      </w:r>
      <w:r>
        <w:rPr>
          <w:sz w:val="16"/>
        </w:rPr>
        <w:t xml:space="preserve"> Tuesday </w:t>
      </w:r>
      <w:r>
        <w:rPr>
          <w:rStyle w:val="StyleBoldUnderline"/>
        </w:rPr>
        <w:t>from prominent lawmakers</w:t>
      </w:r>
      <w:r>
        <w:rPr>
          <w:sz w:val="16"/>
        </w:rPr>
        <w:t xml:space="preserve">, </w:t>
      </w:r>
      <w:r>
        <w:rPr>
          <w:rStyle w:val="StyleBoldUnderline"/>
        </w:rPr>
        <w:t xml:space="preserve">including leading defenders and critics </w:t>
      </w:r>
      <w:r>
        <w:rPr>
          <w:rStyle w:val="StyleBoldUnderline"/>
        </w:rPr>
        <w:lastRenderedPageBreak/>
        <w:t>of the agency</w:t>
      </w:r>
      <w:r>
        <w:rPr>
          <w:sz w:val="16"/>
        </w:rPr>
        <w:t xml:space="preserve">. </w:t>
      </w:r>
      <w:r>
        <w:rPr>
          <w:rStyle w:val="StyleBoldUnderline"/>
        </w:rPr>
        <w:t xml:space="preserve">But it </w:t>
      </w:r>
      <w:r w:rsidRPr="0078315E">
        <w:rPr>
          <w:rStyle w:val="StyleBoldUnderline"/>
          <w:highlight w:val="cyan"/>
        </w:rPr>
        <w:t>faces</w:t>
      </w:r>
      <w:r>
        <w:rPr>
          <w:rStyle w:val="StyleBoldUnderline"/>
        </w:rPr>
        <w:t xml:space="preserve"> a lengthy </w:t>
      </w:r>
      <w:r w:rsidRPr="0078315E">
        <w:rPr>
          <w:rStyle w:val="StyleBoldUnderline"/>
          <w:highlight w:val="cyan"/>
        </w:rPr>
        <w:t>legislative process</w:t>
      </w:r>
      <w:r>
        <w:rPr>
          <w:sz w:val="16"/>
        </w:rPr>
        <w:t xml:space="preserve"> during which the agency will continue to collect and store the records of millions of U.S. telephone calls. At a news conference in The Hague, where he took part in a world meeting on nuclear security, Obama said the Justice Department and intelligence agencies had given him "an option that I think is workable" and that "addresses the two core concerns that people have" about the most controversial surveillance program revealed by former NSA contractor Edward Snowden. The first concern, Obama said, was that the government not control a vast archive of U.S. telephone call data. Currently, the NSA collects records of virtually all land-line telephone calls in the U.S. and stores them for five years. Under the administration proposal, the government would no longer keep that archive. Instead, all telephone companies, including cellphone providers, would be required to keep call records for 18 months, the current industry standard. The second concern, Obama said, was that the NSA be allowed to search only those phone records under a specific court order. Previously, a blanket court order required telephone companies to turn call records over to the NSA, but no judge scrutinized analysts' decisions about which numbers to look at. In February, the Foreign Intelligence Surveillance Court approved Obama's request to require judicial approval for each search. The new proposal would write that requirement into law, with an exception for emergencies. U.S. intelligence agencies have to "win back the trust, not just of governments but more importantly of ordinary citizens" around the world, Obama said. Doing so is "not going to happen overnight because I think that there's a tendency to be skeptical of government and to be skeptical, in particular, of U.S. intelligence services," he added. </w:t>
      </w:r>
      <w:r w:rsidRPr="0078315E">
        <w:rPr>
          <w:rStyle w:val="StyleBoldUnderline"/>
          <w:highlight w:val="cyan"/>
        </w:rPr>
        <w:t>The</w:t>
      </w:r>
      <w:r>
        <w:rPr>
          <w:rStyle w:val="StyleBoldUnderline"/>
        </w:rPr>
        <w:t xml:space="preserve"> new </w:t>
      </w:r>
      <w:r w:rsidRPr="0078315E">
        <w:rPr>
          <w:rStyle w:val="StyleBoldUnderline"/>
          <w:highlight w:val="cyan"/>
        </w:rPr>
        <w:t>plan should</w:t>
      </w:r>
      <w:r>
        <w:rPr>
          <w:rStyle w:val="StyleBoldUnderline"/>
        </w:rPr>
        <w:t xml:space="preserve"> help </w:t>
      </w:r>
      <w:r w:rsidRPr="0078315E">
        <w:rPr>
          <w:rStyle w:val="StyleBoldUnderline"/>
          <w:highlight w:val="cyan"/>
        </w:rPr>
        <w:t>make Americans</w:t>
      </w:r>
      <w:r>
        <w:rPr>
          <w:sz w:val="16"/>
        </w:rPr>
        <w:t xml:space="preserve"> more </w:t>
      </w:r>
      <w:r w:rsidRPr="0078315E">
        <w:rPr>
          <w:rStyle w:val="StyleBoldUnderline"/>
          <w:highlight w:val="cyan"/>
        </w:rPr>
        <w:t>comfortable with the</w:t>
      </w:r>
      <w:r>
        <w:rPr>
          <w:rStyle w:val="StyleBoldUnderline"/>
        </w:rPr>
        <w:t xml:space="preserve"> surveillance </w:t>
      </w:r>
      <w:r w:rsidRPr="0078315E">
        <w:rPr>
          <w:rStyle w:val="StyleBoldUnderline"/>
          <w:highlight w:val="cyan"/>
        </w:rPr>
        <w:t>program</w:t>
      </w:r>
      <w:r>
        <w:rPr>
          <w:sz w:val="16"/>
        </w:rPr>
        <w:t xml:space="preserve">, he said. Obama repeated his belief that "some of the reporting here in Europe, as well as the United States, frankly, has been pretty sensationalized," and he said that U.S. intelligence analysts had exercised their authority judiciously. But such power could be abused in the future, he said. "The fears about our privacy in this age of the Internet and big data are justified," he said. The NSA does not obtain the contents of communications under the telephone program. But the ability to map a person's communications with times, dates and the numbers called can provide a window into someone's activities and connections. Snowden's disclosures to journalists made the existence of the program public in June. It was the first of a stream of stories that have revealed some of the government's most sensitive electronic intelligence efforts. In a statement through his lawyers at the American Civil Liberties Union, Snowden, who has taken refuge in Russia, called Obama's proposal a "turning point." </w:t>
      </w:r>
      <w:r>
        <w:rPr>
          <w:rStyle w:val="StyleBoldUnderline"/>
        </w:rPr>
        <w:t>"It marks the beginning of a new effort to reclaim our rights from the NSA and restore the public's seat at the table of government</w:t>
      </w:r>
      <w:r>
        <w:rPr>
          <w:sz w:val="16"/>
        </w:rPr>
        <w:t xml:space="preserve">," his statement said. The NSA director, Gen. Keith Alexander, also embraced the proposal. "I think it's the right thing to do, and I think </w:t>
      </w:r>
      <w:r w:rsidRPr="0097669A">
        <w:rPr>
          <w:rStyle w:val="StyleBoldUnderline"/>
          <w:highlight w:val="cyan"/>
        </w:rPr>
        <w:t>it addresses</w:t>
      </w:r>
      <w:r w:rsidRPr="0097669A">
        <w:rPr>
          <w:rStyle w:val="StyleBoldUnderline"/>
        </w:rPr>
        <w:t xml:space="preserve"> our </w:t>
      </w:r>
      <w:r w:rsidRPr="0097669A">
        <w:rPr>
          <w:rStyle w:val="StyleBoldUnderline"/>
          <w:highlight w:val="cyan"/>
        </w:rPr>
        <w:t>counter-terrorism</w:t>
      </w:r>
      <w:r w:rsidRPr="0097669A">
        <w:rPr>
          <w:rStyle w:val="StyleBoldUnderline"/>
        </w:rPr>
        <w:t xml:space="preserve"> operational </w:t>
      </w:r>
      <w:r w:rsidRPr="0097669A">
        <w:rPr>
          <w:rStyle w:val="StyleBoldUnderline"/>
          <w:highlight w:val="cyan"/>
        </w:rPr>
        <w:t>mission requirements</w:t>
      </w:r>
      <w:r>
        <w:rPr>
          <w:sz w:val="16"/>
        </w:rPr>
        <w:t xml:space="preserve">," he said in an interview.  </w:t>
      </w:r>
      <w:r w:rsidRPr="00285F27">
        <w:rPr>
          <w:sz w:val="16"/>
        </w:rPr>
        <w:t xml:space="preserve">Alexander, who is retiring Friday, has been lobbying members of Congress to adopt the plan. </w:t>
      </w:r>
      <w:r w:rsidRPr="00285F27">
        <w:rPr>
          <w:rStyle w:val="IntenseEmphasis"/>
          <w:highlight w:val="cyan"/>
        </w:rPr>
        <w:t>NSA officials consider</w:t>
      </w:r>
      <w:r w:rsidRPr="00285F27">
        <w:rPr>
          <w:rStyle w:val="IntenseEmphasis"/>
        </w:rPr>
        <w:t xml:space="preserve"> the </w:t>
      </w:r>
      <w:r w:rsidRPr="00285F27">
        <w:rPr>
          <w:rStyle w:val="IntenseEmphasis"/>
          <w:highlight w:val="cyan"/>
        </w:rPr>
        <w:t xml:space="preserve">compromise the </w:t>
      </w:r>
      <w:r w:rsidRPr="001222F7">
        <w:rPr>
          <w:rStyle w:val="Emphasis"/>
          <w:highlight w:val="cyan"/>
        </w:rPr>
        <w:t>best outcome</w:t>
      </w:r>
      <w:r w:rsidRPr="00285F27">
        <w:rPr>
          <w:rStyle w:val="IntenseEmphasis"/>
        </w:rPr>
        <w:t xml:space="preserve"> the agency could hope for</w:t>
      </w:r>
      <w:r w:rsidRPr="00285F27">
        <w:rPr>
          <w:sz w:val="16"/>
        </w:rPr>
        <w:t xml:space="preserve">, particularly </w:t>
      </w:r>
      <w:r w:rsidRPr="00285F27">
        <w:rPr>
          <w:rStyle w:val="IntenseEmphasis"/>
        </w:rPr>
        <w:t xml:space="preserve">since </w:t>
      </w:r>
      <w:r w:rsidRPr="00285F27">
        <w:rPr>
          <w:rStyle w:val="IntenseEmphasis"/>
          <w:highlight w:val="cyan"/>
        </w:rPr>
        <w:t xml:space="preserve">its authority </w:t>
      </w:r>
      <w:r w:rsidRPr="00285F27">
        <w:rPr>
          <w:rStyle w:val="IntenseEmphasis"/>
        </w:rPr>
        <w:t xml:space="preserve">to collect phone records </w:t>
      </w:r>
      <w:r w:rsidRPr="00285F27">
        <w:rPr>
          <w:rStyle w:val="IntenseEmphasis"/>
          <w:highlight w:val="cyan"/>
        </w:rPr>
        <w:t xml:space="preserve">will expire </w:t>
      </w:r>
      <w:r w:rsidRPr="00285F27">
        <w:rPr>
          <w:rStyle w:val="IntenseEmphasis"/>
        </w:rPr>
        <w:t xml:space="preserve">in 18 months </w:t>
      </w:r>
      <w:r w:rsidRPr="00285F27">
        <w:rPr>
          <w:rStyle w:val="IntenseEmphasis"/>
          <w:highlight w:val="cyan"/>
        </w:rPr>
        <w:t>unless Congress reauthorizes it</w:t>
      </w:r>
      <w:r w:rsidRPr="00285F27">
        <w:rPr>
          <w:rStyle w:val="IntenseEmphasis"/>
        </w:rPr>
        <w:t>.</w:t>
      </w:r>
      <w:r>
        <w:rPr>
          <w:rStyle w:val="IntenseEmphasis"/>
        </w:rPr>
        <w:t xml:space="preserve"> </w:t>
      </w:r>
      <w:r w:rsidRPr="00285F27">
        <w:rPr>
          <w:sz w:val="16"/>
        </w:rPr>
        <w:t xml:space="preserve">Congressional critics of the spy agency praised some aspects of the proposal, but urged the NSA to immediately halt further collection of telephone records until Congress acts. "This is the start of the end of </w:t>
      </w:r>
      <w:r w:rsidRPr="005B6C3C">
        <w:rPr>
          <w:sz w:val="16"/>
        </w:rPr>
        <w:t xml:space="preserve">dragnet surveillance in America," said Sen. Ron Wyden (D-Ore.), chairman of the Senate Finance Committee. Joined by Sens. Mark Udall (D-Colo.) and Rand Paul (R-Ky.) in an unusual bipartisan alliance, Wyden has pressured the White House over the NSA's activities. "They can stop immediately," Paul said. "There's nothing forcing them to keep collecting the data." </w:t>
      </w:r>
      <w:r w:rsidRPr="005B6C3C">
        <w:rPr>
          <w:rStyle w:val="IntenseEmphasis"/>
        </w:rPr>
        <w:t>Administration officials</w:t>
      </w:r>
      <w:r w:rsidRPr="005B6C3C">
        <w:rPr>
          <w:sz w:val="16"/>
        </w:rPr>
        <w:t xml:space="preserve">, however, say </w:t>
      </w:r>
      <w:r w:rsidRPr="005B6C3C">
        <w:rPr>
          <w:rStyle w:val="IntenseEmphasis"/>
        </w:rPr>
        <w:t>they plan to continue the collection for at least three more months while Congress debates</w:t>
      </w:r>
      <w:r w:rsidRPr="005B6C3C">
        <w:rPr>
          <w:sz w:val="16"/>
        </w:rPr>
        <w:t>. They have not ruled out continuing longer if Congress does not act. Two leading NSA supporters, House Intelligence Committee Chairman Mike Rogers (</w:t>
      </w:r>
      <w:r w:rsidRPr="00285F27">
        <w:rPr>
          <w:sz w:val="16"/>
        </w:rPr>
        <w:t xml:space="preserve">R-Mich.) and the committee's ranking Democrat, Rep. C.A. Dutch Ruppersberger of Maryland, unveiled their own proposal Tuesday that tracks the White House plan in most respects, with a major exception: It would not require court approval each time phone records are searched. The parts of </w:t>
      </w:r>
      <w:r w:rsidRPr="00285F27">
        <w:rPr>
          <w:rStyle w:val="IntenseEmphasis"/>
          <w:highlight w:val="cyan"/>
        </w:rPr>
        <w:t xml:space="preserve">the </w:t>
      </w:r>
      <w:r w:rsidRPr="00285F27">
        <w:rPr>
          <w:rStyle w:val="IntenseEmphasis"/>
        </w:rPr>
        <w:t xml:space="preserve">administration </w:t>
      </w:r>
      <w:r w:rsidRPr="00285F27">
        <w:rPr>
          <w:rStyle w:val="IntenseEmphasis"/>
          <w:highlight w:val="cyan"/>
        </w:rPr>
        <w:t xml:space="preserve">proposal </w:t>
      </w:r>
      <w:r w:rsidRPr="00285F27">
        <w:rPr>
          <w:rStyle w:val="IntenseEmphasis"/>
        </w:rPr>
        <w:t xml:space="preserve">dealing with cellphone companies </w:t>
      </w:r>
      <w:r w:rsidRPr="00285F27">
        <w:rPr>
          <w:rStyle w:val="IntenseEmphasis"/>
          <w:highlight w:val="cyan"/>
        </w:rPr>
        <w:t xml:space="preserve">would provide </w:t>
      </w:r>
      <w:r w:rsidRPr="001222F7">
        <w:rPr>
          <w:rStyle w:val="Emphasis"/>
          <w:highlight w:val="cyan"/>
        </w:rPr>
        <w:t>significant benefits</w:t>
      </w:r>
      <w:r w:rsidRPr="00285F27">
        <w:rPr>
          <w:rStyle w:val="IntenseEmphasis"/>
          <w:highlight w:val="cyan"/>
        </w:rPr>
        <w:t xml:space="preserve"> </w:t>
      </w:r>
      <w:r w:rsidRPr="00285F27">
        <w:rPr>
          <w:rStyle w:val="IntenseEmphasis"/>
        </w:rPr>
        <w:t>for the NSA</w:t>
      </w:r>
      <w:r w:rsidRPr="00285F27">
        <w:rPr>
          <w:sz w:val="16"/>
        </w:rPr>
        <w:t xml:space="preserve">, Alexander acknowledged in the interview. Although the agency's archive includes hundreds of millions of telephone records, U.S. officials disclosed last month that it did not reach a large segment of cellphone calls. As a result, </w:t>
      </w:r>
      <w:r w:rsidRPr="00285F27">
        <w:rPr>
          <w:rStyle w:val="IntenseEmphasis"/>
        </w:rPr>
        <w:t xml:space="preserve">the </w:t>
      </w:r>
      <w:r w:rsidRPr="00285F27">
        <w:rPr>
          <w:rStyle w:val="IntenseEmphasis"/>
          <w:highlight w:val="cyan"/>
        </w:rPr>
        <w:t>NSA may collect only</w:t>
      </w:r>
      <w:r w:rsidRPr="00285F27">
        <w:rPr>
          <w:rStyle w:val="IntenseEmphasis"/>
        </w:rPr>
        <w:t xml:space="preserve"> about </w:t>
      </w:r>
      <w:r w:rsidRPr="00285F27">
        <w:rPr>
          <w:rStyle w:val="IntenseEmphasis"/>
          <w:highlight w:val="cyan"/>
        </w:rPr>
        <w:t xml:space="preserve">30% of call data </w:t>
      </w:r>
      <w:r w:rsidRPr="00285F27">
        <w:rPr>
          <w:rStyle w:val="IntenseEmphasis"/>
        </w:rPr>
        <w:t>in the country.</w:t>
      </w:r>
      <w:r>
        <w:rPr>
          <w:rStyle w:val="IntenseEmphasis"/>
        </w:rPr>
        <w:t xml:space="preserve"> </w:t>
      </w:r>
      <w:r w:rsidRPr="00285F27">
        <w:rPr>
          <w:rStyle w:val="IntenseEmphasis"/>
          <w:highlight w:val="cyan"/>
        </w:rPr>
        <w:t xml:space="preserve">The </w:t>
      </w:r>
      <w:r w:rsidRPr="00285F27">
        <w:rPr>
          <w:rStyle w:val="IntenseEmphasis"/>
        </w:rPr>
        <w:t xml:space="preserve">administration's </w:t>
      </w:r>
      <w:r w:rsidRPr="00285F27">
        <w:rPr>
          <w:rStyle w:val="IntenseEmphasis"/>
          <w:highlight w:val="cyan"/>
        </w:rPr>
        <w:t xml:space="preserve">new plan would </w:t>
      </w:r>
      <w:r w:rsidRPr="005B6C3C">
        <w:rPr>
          <w:rStyle w:val="IntenseEmphasis"/>
          <w:highlight w:val="cyan"/>
        </w:rPr>
        <w:t xml:space="preserve">require cellphone providers to keep </w:t>
      </w:r>
      <w:r w:rsidRPr="005B6C3C">
        <w:rPr>
          <w:rStyle w:val="StyleBoldUnderline"/>
          <w:highlight w:val="cyan"/>
        </w:rPr>
        <w:t>records</w:t>
      </w:r>
      <w:r w:rsidRPr="005B6C3C">
        <w:rPr>
          <w:rStyle w:val="StyleBoldUnderline"/>
        </w:rPr>
        <w:t xml:space="preserve"> much as land-line companies do, </w:t>
      </w:r>
      <w:r w:rsidRPr="00285F27">
        <w:rPr>
          <w:rStyle w:val="IntenseEmphasis"/>
          <w:highlight w:val="cyan"/>
        </w:rPr>
        <w:t>significantly expand</w:t>
      </w:r>
      <w:r w:rsidRPr="00285F27">
        <w:rPr>
          <w:rStyle w:val="IntenseEmphasis"/>
        </w:rPr>
        <w:t xml:space="preserve">ing the NSA's </w:t>
      </w:r>
      <w:r w:rsidRPr="00285F27">
        <w:rPr>
          <w:rStyle w:val="IntenseEmphasis"/>
          <w:highlight w:val="cyan"/>
        </w:rPr>
        <w:t>access to information</w:t>
      </w:r>
      <w:r w:rsidRPr="00285F27">
        <w:rPr>
          <w:rStyle w:val="IntenseEmphasis"/>
        </w:rPr>
        <w:t>.</w:t>
      </w:r>
      <w:r w:rsidRPr="00285F27">
        <w:rPr>
          <w:sz w:val="16"/>
        </w:rPr>
        <w:t xml:space="preserve"> "</w:t>
      </w:r>
      <w:r w:rsidRPr="00285F27">
        <w:rPr>
          <w:rStyle w:val="IntenseEmphasis"/>
          <w:highlight w:val="cyan"/>
        </w:rPr>
        <w:t xml:space="preserve">This could actually make the program </w:t>
      </w:r>
      <w:r w:rsidRPr="00285F27">
        <w:rPr>
          <w:rStyle w:val="IntenseEmphasis"/>
        </w:rPr>
        <w:t xml:space="preserve">more </w:t>
      </w:r>
      <w:r w:rsidRPr="00285F27">
        <w:rPr>
          <w:rStyle w:val="IntenseEmphasis"/>
          <w:highlight w:val="cyan"/>
        </w:rPr>
        <w:t xml:space="preserve">efficient and </w:t>
      </w:r>
      <w:r w:rsidRPr="00285F27">
        <w:rPr>
          <w:rStyle w:val="IntenseEmphasis"/>
        </w:rPr>
        <w:t xml:space="preserve">more </w:t>
      </w:r>
      <w:r w:rsidRPr="00285F27">
        <w:rPr>
          <w:rStyle w:val="IntenseEmphasis"/>
          <w:highlight w:val="cyan"/>
        </w:rPr>
        <w:t>effective</w:t>
      </w:r>
      <w:r w:rsidRPr="00285F27">
        <w:rPr>
          <w:sz w:val="16"/>
          <w:highlight w:val="cyan"/>
        </w:rPr>
        <w:t xml:space="preserve"> </w:t>
      </w:r>
      <w:r w:rsidRPr="00285F27">
        <w:rPr>
          <w:sz w:val="16"/>
        </w:rPr>
        <w:t xml:space="preserve">[and] </w:t>
      </w:r>
      <w:r w:rsidRPr="005B6C3C">
        <w:rPr>
          <w:rStyle w:val="StyleBoldUnderline"/>
        </w:rPr>
        <w:t>at the same time more protective of civil liberties</w:t>
      </w:r>
      <w:r w:rsidRPr="00285F27">
        <w:rPr>
          <w:sz w:val="16"/>
        </w:rPr>
        <w:t xml:space="preserve">," said Rep. Adam B. Schiff (D-Burbank), who proposed legislation in January similar to the White House plan. White House officials have been laying the groundwork with phone service providers, which would be required to standardize their records and make them available on a continuously updated basis. The NSA would be allowed to search up to two "hops" of phone numbers connected to a number linked to a terrorist, meaning all the numbers connected to the suspect number and all the numbers connected to that first set of connections. </w:t>
      </w:r>
      <w:r w:rsidRPr="00285F27">
        <w:rPr>
          <w:rStyle w:val="IntenseEmphasis"/>
        </w:rPr>
        <w:t>The</w:t>
      </w:r>
      <w:r w:rsidRPr="00285F27">
        <w:rPr>
          <w:sz w:val="16"/>
        </w:rPr>
        <w:t xml:space="preserve"> once-secret </w:t>
      </w:r>
      <w:r w:rsidRPr="00285F27">
        <w:rPr>
          <w:rStyle w:val="IntenseEmphasis"/>
        </w:rPr>
        <w:t>program</w:t>
      </w:r>
      <w:r w:rsidRPr="00285F27">
        <w:rPr>
          <w:sz w:val="16"/>
        </w:rPr>
        <w:t xml:space="preserve">, authorized by Section 215 of the Patriot Act, </w:t>
      </w:r>
      <w:r w:rsidRPr="00285F27">
        <w:rPr>
          <w:rStyle w:val="IntenseEmphasis"/>
        </w:rPr>
        <w:t xml:space="preserve">is </w:t>
      </w:r>
      <w:r w:rsidRPr="00285F27">
        <w:rPr>
          <w:rStyle w:val="IntenseEmphasis"/>
          <w:highlight w:val="cyan"/>
        </w:rPr>
        <w:t xml:space="preserve">used </w:t>
      </w:r>
      <w:r w:rsidRPr="00285F27">
        <w:rPr>
          <w:rStyle w:val="IntenseEmphasis"/>
        </w:rPr>
        <w:t xml:space="preserve">by the NSA </w:t>
      </w:r>
      <w:r w:rsidRPr="00285F27">
        <w:rPr>
          <w:rStyle w:val="IntenseEmphasis"/>
          <w:highlight w:val="cyan"/>
        </w:rPr>
        <w:t>to analyze links between callers</w:t>
      </w:r>
      <w:r w:rsidRPr="00285F27">
        <w:rPr>
          <w:rStyle w:val="IntenseEmphasis"/>
        </w:rPr>
        <w:t xml:space="preserve"> in an effort </w:t>
      </w:r>
      <w:r w:rsidRPr="00285F27">
        <w:rPr>
          <w:rStyle w:val="IntenseEmphasis"/>
          <w:highlight w:val="cyan"/>
        </w:rPr>
        <w:t xml:space="preserve">to identify </w:t>
      </w:r>
      <w:r w:rsidRPr="00285F27">
        <w:rPr>
          <w:rStyle w:val="IntenseEmphasis"/>
        </w:rPr>
        <w:t xml:space="preserve">hidden </w:t>
      </w:r>
      <w:r w:rsidRPr="00285F27">
        <w:rPr>
          <w:rStyle w:val="IntenseEmphasis"/>
          <w:highlight w:val="cyan"/>
        </w:rPr>
        <w:t xml:space="preserve">terrorist plots </w:t>
      </w:r>
      <w:r w:rsidRPr="00285F27">
        <w:rPr>
          <w:rStyle w:val="IntenseEmphasis"/>
        </w:rPr>
        <w:t>in the United States</w:t>
      </w:r>
      <w:r w:rsidRPr="00285F27">
        <w:rPr>
          <w:sz w:val="16"/>
        </w:rPr>
        <w:t xml:space="preserve">. Intelligence officials have said </w:t>
      </w:r>
      <w:r w:rsidRPr="005B6C3C">
        <w:rPr>
          <w:rStyle w:val="StyleBoldUnderline"/>
        </w:rPr>
        <w:t>it played a role in thwarting at least a dozen terrorist plots.</w:t>
      </w:r>
    </w:p>
    <w:p w:rsidR="00986C35" w:rsidRDefault="00986C35" w:rsidP="00986C35"/>
    <w:p w:rsidR="00986C35" w:rsidRPr="00F55102" w:rsidRDefault="00986C35" w:rsidP="00986C35"/>
    <w:p w:rsidR="00986C35" w:rsidRPr="00F55102" w:rsidRDefault="00986C35" w:rsidP="00986C35"/>
    <w:p w:rsidR="00E9526B" w:rsidRDefault="00E9526B" w:rsidP="00E9526B">
      <w:pPr>
        <w:pStyle w:val="Heading2"/>
      </w:pPr>
      <w:r>
        <w:lastRenderedPageBreak/>
        <w:t>Cyber</w:t>
      </w:r>
    </w:p>
    <w:p w:rsidR="00986C35" w:rsidRDefault="00986C35" w:rsidP="00986C35">
      <w:pPr>
        <w:pStyle w:val="Heading3"/>
      </w:pPr>
      <w:r>
        <w:lastRenderedPageBreak/>
        <w:t>1NC/2NC Cyber Impact</w:t>
      </w:r>
    </w:p>
    <w:p w:rsidR="00986C35" w:rsidRDefault="00986C35" w:rsidP="00986C35"/>
    <w:p w:rsidR="00986C35" w:rsidRDefault="00986C35" w:rsidP="00986C35"/>
    <w:p w:rsidR="00986C35" w:rsidRDefault="00986C35" w:rsidP="00986C35">
      <w:pPr>
        <w:pStyle w:val="Heading4"/>
      </w:pPr>
      <w:r>
        <w:t>NSA surveillance authority key to prevent catastrophic cyber-attacks—reforms key to overall NSA role in cyber</w:t>
      </w:r>
    </w:p>
    <w:p w:rsidR="00986C35" w:rsidRPr="0040575F" w:rsidRDefault="00986C35" w:rsidP="00986C35">
      <w:pPr>
        <w:rPr>
          <w:rStyle w:val="StyleStyleBold12pt"/>
        </w:rPr>
      </w:pPr>
      <w:r>
        <w:rPr>
          <w:rStyle w:val="StyleStyleBold12pt"/>
        </w:rPr>
        <w:t>Goldsmith, 13</w:t>
      </w:r>
    </w:p>
    <w:p w:rsidR="00986C35" w:rsidRPr="0040575F" w:rsidRDefault="00986C35" w:rsidP="00986C35">
      <w:r w:rsidRPr="0040575F">
        <w:t>Jack Goldsmith, Henry L. Shattuck Professor at Harvard Law School, 10/10/13, We Need an Invasive NSA, www.newrepublic.com/article/115002/invasive-nsa-will-protect-us-cyber-attacks</w:t>
      </w:r>
    </w:p>
    <w:p w:rsidR="00986C35" w:rsidRDefault="00986C35" w:rsidP="00986C35"/>
    <w:p w:rsidR="00986C35" w:rsidRPr="008F68B9" w:rsidRDefault="00986C35" w:rsidP="00986C35">
      <w:pPr>
        <w:rPr>
          <w:sz w:val="16"/>
        </w:rPr>
      </w:pPr>
      <w:r w:rsidRPr="008F68B9">
        <w:rPr>
          <w:sz w:val="16"/>
        </w:rPr>
        <w:t xml:space="preserve">Ever since stories about the National Security Agency’s (NSA) electronic intelligence-gathering capabilities began tumbling out last June, The New York Times has published more than a dozen editorials excoriating the “national surveillance state.” It wants the NSA to end the “mass warehousing of everyone’s data” and the use of “back doors” to break encrypted communications. </w:t>
      </w:r>
      <w:r w:rsidRPr="00513B65">
        <w:rPr>
          <w:rStyle w:val="StyleBoldUnderline"/>
        </w:rPr>
        <w:t>A major element of the</w:t>
      </w:r>
      <w:r w:rsidRPr="008F68B9">
        <w:rPr>
          <w:sz w:val="16"/>
        </w:rPr>
        <w:t xml:space="preserve"> Times’ </w:t>
      </w:r>
      <w:r w:rsidRPr="00513B65">
        <w:rPr>
          <w:rStyle w:val="StyleBoldUnderline"/>
        </w:rPr>
        <w:t>critique is that the NSA’s domestic sweeps are not justified by the terrorist threat they aim to prevent</w:t>
      </w:r>
      <w:r w:rsidRPr="008F68B9">
        <w:rPr>
          <w:sz w:val="16"/>
        </w:rPr>
        <w:t>.</w:t>
      </w:r>
      <w:r w:rsidR="008F68B9" w:rsidRPr="008F68B9">
        <w:rPr>
          <w:sz w:val="16"/>
        </w:rPr>
        <w:t xml:space="preserve"> </w:t>
      </w:r>
      <w:r w:rsidRPr="008F68B9">
        <w:rPr>
          <w:sz w:val="16"/>
        </w:rPr>
        <w:t xml:space="preserve">At the end of August, in the </w:t>
      </w:r>
      <w:r w:rsidRPr="00513B65">
        <w:rPr>
          <w:rStyle w:val="StyleBoldUnderline"/>
        </w:rPr>
        <w:t>midst of the Times’ assault on the NSA, the newspaper suffered</w:t>
      </w:r>
      <w:r w:rsidRPr="008F68B9">
        <w:rPr>
          <w:sz w:val="16"/>
        </w:rPr>
        <w:t xml:space="preserve"> what it described as </w:t>
      </w:r>
      <w:r w:rsidRPr="00513B65">
        <w:rPr>
          <w:rStyle w:val="StyleBoldUnderline"/>
        </w:rPr>
        <w:t>a “malicious external attack</w:t>
      </w:r>
      <w:r w:rsidRPr="008F68B9">
        <w:rPr>
          <w:sz w:val="16"/>
        </w:rPr>
        <w:t xml:space="preserve">” on its domain name registrar </w:t>
      </w:r>
      <w:r w:rsidRPr="00513B65">
        <w:rPr>
          <w:rStyle w:val="StyleBoldUnderline"/>
        </w:rPr>
        <w:t>at the hands of the Syrian Electronic Army,</w:t>
      </w:r>
      <w:r w:rsidRPr="008F68B9">
        <w:rPr>
          <w:sz w:val="16"/>
        </w:rPr>
        <w:t xml:space="preserve">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w:t>
      </w:r>
      <w:r w:rsidR="008F68B9" w:rsidRPr="008F68B9">
        <w:rPr>
          <w:sz w:val="16"/>
        </w:rPr>
        <w:t xml:space="preserve"> </w:t>
      </w:r>
      <w:r w:rsidRPr="008F68B9">
        <w:rPr>
          <w:sz w:val="16"/>
        </w:rPr>
        <w:t xml:space="preserve">Such </w:t>
      </w:r>
      <w:r w:rsidRPr="000D63B5">
        <w:rPr>
          <w:rStyle w:val="StyleBoldUnderline"/>
          <w:highlight w:val="cyan"/>
        </w:rPr>
        <w:t>cyber-intrusions threaten</w:t>
      </w:r>
      <w:r w:rsidRPr="00513B65">
        <w:rPr>
          <w:rStyle w:val="StyleBoldUnderline"/>
        </w:rPr>
        <w:t xml:space="preserve"> corporate </w:t>
      </w:r>
      <w:r w:rsidRPr="000D63B5">
        <w:rPr>
          <w:rStyle w:val="StyleBoldUnderline"/>
          <w:highlight w:val="cyan"/>
        </w:rPr>
        <w:t>America</w:t>
      </w:r>
      <w:r w:rsidRPr="00513B65">
        <w:rPr>
          <w:rStyle w:val="StyleBoldUnderline"/>
        </w:rPr>
        <w:t xml:space="preserve"> and the U.S. government </w:t>
      </w:r>
      <w:r w:rsidRPr="000D63B5">
        <w:rPr>
          <w:rStyle w:val="StyleBoldUnderline"/>
          <w:highlight w:val="cyan"/>
        </w:rPr>
        <w:t>every day</w:t>
      </w:r>
      <w:r w:rsidRPr="008F68B9">
        <w:rPr>
          <w:sz w:val="16"/>
          <w:highlight w:val="cyan"/>
        </w:rPr>
        <w:t>.</w:t>
      </w:r>
      <w:r w:rsidRPr="008F68B9">
        <w:rPr>
          <w:sz w:val="16"/>
        </w:rPr>
        <w:t xml:space="preserve"> “Relentless </w:t>
      </w:r>
      <w:r w:rsidRPr="00513B65">
        <w:rPr>
          <w:rStyle w:val="StyleBoldUnderline"/>
        </w:rPr>
        <w:t>assaults on America’s computer networks by China and other foreign governments, hackers and criminals have created an urgent need for safeguards to protect these vital systems</w:t>
      </w:r>
      <w:r w:rsidRPr="008F68B9">
        <w:rPr>
          <w:sz w:val="16"/>
        </w:rPr>
        <w:t xml:space="preserve">,” the Times editorial page noted last year while supporting legislation encouraging the private sector to share cybersecurity information with the government. It cited General Keith Alexander, the director of the </w:t>
      </w:r>
      <w:r w:rsidRPr="000D63B5">
        <w:rPr>
          <w:rStyle w:val="StyleBoldUnderline"/>
          <w:highlight w:val="cyan"/>
        </w:rPr>
        <w:t>NSA</w:t>
      </w:r>
      <w:r w:rsidRPr="008F68B9">
        <w:rPr>
          <w:sz w:val="16"/>
        </w:rPr>
        <w:t xml:space="preserve">, who had </w:t>
      </w:r>
      <w:r w:rsidRPr="000D63B5">
        <w:rPr>
          <w:rStyle w:val="StyleBoldUnderline"/>
          <w:highlight w:val="cyan"/>
        </w:rPr>
        <w:t xml:space="preserve">noted a 17-fold increase in </w:t>
      </w:r>
      <w:r w:rsidRPr="00FF5C36">
        <w:rPr>
          <w:rStyle w:val="StyleBoldUnderline"/>
          <w:highlight w:val="cyan"/>
        </w:rPr>
        <w:t>cyber-intrusions on</w:t>
      </w:r>
      <w:r w:rsidRPr="00FF5C36">
        <w:rPr>
          <w:rStyle w:val="StyleBoldUnderline"/>
        </w:rPr>
        <w:t xml:space="preserve"> </w:t>
      </w:r>
      <w:r w:rsidRPr="00FF5C36">
        <w:rPr>
          <w:rStyle w:val="StyleBoldUnderline"/>
          <w:highlight w:val="cyan"/>
        </w:rPr>
        <w:t>critical infrastructure</w:t>
      </w:r>
      <w:r w:rsidRPr="00513B65">
        <w:rPr>
          <w:rStyle w:val="StyleBoldUnderline"/>
        </w:rPr>
        <w:t xml:space="preserve"> from 2009 to 2011</w:t>
      </w:r>
      <w:r w:rsidRPr="008F68B9">
        <w:rPr>
          <w:sz w:val="16"/>
        </w:rPr>
        <w:t xml:space="preserve"> and who described the losses in the United States from cyber-theft as “</w:t>
      </w:r>
      <w:r w:rsidRPr="00513B65">
        <w:rPr>
          <w:rStyle w:val="StyleBoldUnderline"/>
        </w:rPr>
        <w:t>the greatest transfer of wealth in history</w:t>
      </w:r>
      <w:r w:rsidRPr="008F68B9">
        <w:rPr>
          <w:sz w:val="16"/>
        </w:rPr>
        <w:t xml:space="preserve">.” </w:t>
      </w:r>
      <w:r w:rsidRPr="00513B65">
        <w:rPr>
          <w:rStyle w:val="StyleBoldUnderline"/>
        </w:rPr>
        <w:t>If a “catastrophic cyber-attack occurs</w:t>
      </w:r>
      <w:r w:rsidRPr="008F68B9">
        <w:rPr>
          <w:sz w:val="16"/>
        </w:rPr>
        <w:t>,” the Timesconcluded, “</w:t>
      </w:r>
      <w:r w:rsidRPr="00513B65">
        <w:rPr>
          <w:rStyle w:val="StyleBoldUnderline"/>
        </w:rPr>
        <w:t>Americans will be justified in asking why their lawmakers ... failed to protect them.”</w:t>
      </w:r>
      <w:r w:rsidR="008F68B9">
        <w:rPr>
          <w:rStyle w:val="StyleBoldUnderline"/>
        </w:rPr>
        <w:t xml:space="preserve"> </w:t>
      </w:r>
      <w:r w:rsidRPr="008F68B9">
        <w:rPr>
          <w:sz w:val="16"/>
        </w:rPr>
        <w:t xml:space="preserve">The Times editorial board is quite right about the seriousness of the cyber- threat and the federal government’s responsibility to redress it. What it does not appear to realize is </w:t>
      </w:r>
      <w:r w:rsidRPr="00513B65">
        <w:rPr>
          <w:rStyle w:val="StyleBoldUnderline"/>
        </w:rPr>
        <w:t xml:space="preserve">the connection between </w:t>
      </w:r>
      <w:r w:rsidRPr="008F68B9">
        <w:rPr>
          <w:sz w:val="16"/>
        </w:rPr>
        <w:t xml:space="preserve">the </w:t>
      </w:r>
      <w:r w:rsidRPr="000D63B5">
        <w:rPr>
          <w:rStyle w:val="StyleBoldUnderline"/>
          <w:highlight w:val="cyan"/>
        </w:rPr>
        <w:t>domestic NSA surveillance</w:t>
      </w:r>
      <w:r w:rsidRPr="00513B65">
        <w:rPr>
          <w:rStyle w:val="StyleBoldUnderline"/>
        </w:rPr>
        <w:t xml:space="preserve"> it detests and </w:t>
      </w:r>
      <w:r w:rsidRPr="008F68B9">
        <w:rPr>
          <w:sz w:val="16"/>
        </w:rPr>
        <w:t xml:space="preserve">the </w:t>
      </w:r>
      <w:r w:rsidRPr="00513B65">
        <w:rPr>
          <w:rStyle w:val="StyleBoldUnderline"/>
        </w:rPr>
        <w:t>governmental assistance with cybersecurity it cherishes</w:t>
      </w:r>
      <w:r w:rsidRPr="008F68B9">
        <w:rPr>
          <w:sz w:val="16"/>
        </w:rPr>
        <w:t xml:space="preserve">. </w:t>
      </w:r>
      <w:r w:rsidRPr="00513B65">
        <w:rPr>
          <w:rStyle w:val="StyleBoldUnderline"/>
        </w:rPr>
        <w:t xml:space="preserve">To </w:t>
      </w:r>
      <w:r w:rsidRPr="000D63B5">
        <w:rPr>
          <w:rStyle w:val="StyleBoldUnderline"/>
          <w:highlight w:val="cyan"/>
        </w:rPr>
        <w:t>keep our</w:t>
      </w:r>
      <w:r w:rsidRPr="00513B65">
        <w:rPr>
          <w:rStyle w:val="StyleBoldUnderline"/>
        </w:rPr>
        <w:t xml:space="preserve"> computer and telecommunication </w:t>
      </w:r>
      <w:r w:rsidRPr="000D63B5">
        <w:rPr>
          <w:rStyle w:val="StyleBoldUnderline"/>
          <w:highlight w:val="cyan"/>
        </w:rPr>
        <w:t>networks secure</w:t>
      </w:r>
      <w:r w:rsidRPr="00513B65">
        <w:rPr>
          <w:rStyle w:val="StyleBoldUnderline"/>
        </w:rPr>
        <w:t>, the government will</w:t>
      </w:r>
      <w:r w:rsidRPr="008F68B9">
        <w:rPr>
          <w:sz w:val="16"/>
        </w:rPr>
        <w:t xml:space="preserve"> eventually </w:t>
      </w:r>
      <w:r w:rsidRPr="00513B65">
        <w:rPr>
          <w:rStyle w:val="StyleBoldUnderline"/>
        </w:rPr>
        <w:t>need to monitor and collect intelligence on those networks using techniques</w:t>
      </w:r>
      <w:r w:rsidRPr="008F68B9">
        <w:rPr>
          <w:sz w:val="16"/>
        </w:rPr>
        <w:t xml:space="preserve"> similar to ones the Timesand many </w:t>
      </w:r>
      <w:r w:rsidRPr="00513B65">
        <w:rPr>
          <w:rStyle w:val="StyleBoldUnderline"/>
        </w:rPr>
        <w:t>others find reprehensible</w:t>
      </w:r>
      <w:r w:rsidRPr="008F68B9">
        <w:rPr>
          <w:sz w:val="16"/>
        </w:rPr>
        <w:t xml:space="preserve"> when done for counterterrorism ends.</w:t>
      </w:r>
      <w:r w:rsidR="008F68B9" w:rsidRPr="008F68B9">
        <w:rPr>
          <w:sz w:val="16"/>
        </w:rPr>
        <w:t xml:space="preserve"> </w:t>
      </w:r>
      <w:r w:rsidRPr="000D63B5">
        <w:rPr>
          <w:rStyle w:val="StyleBoldUnderline"/>
          <w:highlight w:val="cyan"/>
        </w:rPr>
        <w:t>The fate of</w:t>
      </w:r>
      <w:r w:rsidRPr="00513B65">
        <w:rPr>
          <w:rStyle w:val="StyleBoldUnderline"/>
        </w:rPr>
        <w:t xml:space="preserve"> domestic </w:t>
      </w:r>
      <w:r w:rsidRPr="000D63B5">
        <w:rPr>
          <w:rStyle w:val="StyleBoldUnderline"/>
          <w:highlight w:val="cyan"/>
        </w:rPr>
        <w:t>surveillance is</w:t>
      </w:r>
      <w:r w:rsidRPr="00513B65">
        <w:rPr>
          <w:rStyle w:val="StyleBoldUnderline"/>
        </w:rPr>
        <w:t xml:space="preserve"> today </w:t>
      </w:r>
      <w:r w:rsidRPr="000D63B5">
        <w:rPr>
          <w:rStyle w:val="StyleBoldUnderline"/>
          <w:highlight w:val="cyan"/>
        </w:rPr>
        <w:t>being fought around</w:t>
      </w:r>
      <w:r w:rsidRPr="00513B65">
        <w:rPr>
          <w:rStyle w:val="StyleBoldUnderline"/>
        </w:rPr>
        <w:t xml:space="preserve"> the topic of </w:t>
      </w:r>
      <w:r w:rsidRPr="000D63B5">
        <w:rPr>
          <w:rStyle w:val="StyleBoldUnderline"/>
          <w:highlight w:val="cyan"/>
        </w:rPr>
        <w:t>whether it is needed</w:t>
      </w:r>
      <w:r w:rsidRPr="00513B65">
        <w:rPr>
          <w:rStyle w:val="StyleBoldUnderline"/>
        </w:rPr>
        <w:t xml:space="preserve"> </w:t>
      </w:r>
      <w:r w:rsidRPr="000D63B5">
        <w:rPr>
          <w:rStyle w:val="StyleBoldUnderline"/>
          <w:highlight w:val="cyan"/>
        </w:rPr>
        <w:t>to stop Al Qaeda</w:t>
      </w:r>
      <w:r w:rsidRPr="00513B65">
        <w:rPr>
          <w:rStyle w:val="StyleBoldUnderline"/>
        </w:rPr>
        <w:t xml:space="preserve"> from blowing things up. </w:t>
      </w:r>
      <w:r w:rsidRPr="000D63B5">
        <w:rPr>
          <w:rStyle w:val="StyleBoldUnderline"/>
          <w:highlight w:val="cyan"/>
        </w:rPr>
        <w:t>But the fight tomorrow</w:t>
      </w:r>
      <w:r w:rsidRPr="008F68B9">
        <w:rPr>
          <w:sz w:val="16"/>
        </w:rPr>
        <w:t xml:space="preserve">, and the more important fight, </w:t>
      </w:r>
      <w:r w:rsidRPr="000D63B5">
        <w:rPr>
          <w:rStyle w:val="StyleBoldUnderline"/>
          <w:highlight w:val="cyan"/>
        </w:rPr>
        <w:t xml:space="preserve">will be about </w:t>
      </w:r>
      <w:r w:rsidRPr="000D63B5">
        <w:rPr>
          <w:rStyle w:val="StyleBoldUnderline"/>
        </w:rPr>
        <w:t>whether it is necessary to protect</w:t>
      </w:r>
      <w:r w:rsidRPr="00513B65">
        <w:rPr>
          <w:rStyle w:val="StyleBoldUnderline"/>
        </w:rPr>
        <w:t xml:space="preserve"> our ways of life embedded in </w:t>
      </w:r>
      <w:r w:rsidRPr="000D63B5">
        <w:rPr>
          <w:rStyle w:val="StyleBoldUnderline"/>
          <w:highlight w:val="cyan"/>
        </w:rPr>
        <w:t>computer networks</w:t>
      </w:r>
      <w:r w:rsidRPr="00513B65">
        <w:rPr>
          <w:rStyle w:val="StyleBoldUnderline"/>
        </w:rPr>
        <w:t>.</w:t>
      </w:r>
      <w:r w:rsidR="008F68B9" w:rsidRPr="008F68B9">
        <w:rPr>
          <w:sz w:val="16"/>
        </w:rPr>
        <w:t xml:space="preserve"> </w:t>
      </w:r>
      <w:r w:rsidRPr="008F68B9">
        <w:rPr>
          <w:sz w:val="16"/>
        </w:rPr>
        <w:t>Anyone anywhere with a connection to the Internet can engage in cyber-operations within the United States. Most truly harmful cyber-operations,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w:t>
      </w:r>
      <w:r w:rsidR="008F68B9" w:rsidRPr="008F68B9">
        <w:rPr>
          <w:sz w:val="16"/>
        </w:rPr>
        <w:t xml:space="preserve"> </w:t>
      </w:r>
      <w:r w:rsidRPr="008F68B9">
        <w:rPr>
          <w:sz w:val="16"/>
        </w:rPr>
        <w:t>Telecommunication networks are the channels through which malware typically travels, often anonymized or encrypted, and buried in the billions of communications that traverse the globe each day. The targets are the communications networks themselves as well as the computers they connect—things like the Times’ servers, the computer systems that monitor nuclear plants, classified documents on computers in the Pentagon, the nasdaq exchange, your local bank, and your social-network providers.</w:t>
      </w:r>
      <w:r w:rsidR="008F68B9" w:rsidRPr="008F68B9">
        <w:rPr>
          <w:sz w:val="16"/>
        </w:rPr>
        <w:t xml:space="preserve"> </w:t>
      </w:r>
      <w:r w:rsidRPr="000D63B5">
        <w:rPr>
          <w:rStyle w:val="StyleBoldUnderline"/>
          <w:highlight w:val="cyan"/>
        </w:rPr>
        <w:t>To keep</w:t>
      </w:r>
      <w:r w:rsidRPr="008F68B9">
        <w:rPr>
          <w:sz w:val="16"/>
        </w:rPr>
        <w:t xml:space="preserve"> these computers and </w:t>
      </w:r>
      <w:r w:rsidRPr="000D63B5">
        <w:rPr>
          <w:rStyle w:val="StyleBoldUnderline"/>
          <w:highlight w:val="cyan"/>
        </w:rPr>
        <w:t>networks secure, the government needs powerful intelligence</w:t>
      </w:r>
      <w:r w:rsidRPr="00513B65">
        <w:rPr>
          <w:rStyle w:val="StyleBoldUnderline"/>
        </w:rPr>
        <w:t xml:space="preserve"> capabilities abroad </w:t>
      </w:r>
      <w:r w:rsidRPr="000D63B5">
        <w:rPr>
          <w:rStyle w:val="StyleBoldUnderline"/>
          <w:highlight w:val="cyan"/>
        </w:rPr>
        <w:t>so</w:t>
      </w:r>
      <w:r w:rsidRPr="00513B65">
        <w:rPr>
          <w:rStyle w:val="StyleBoldUnderline"/>
        </w:rPr>
        <w:t xml:space="preserve"> that </w:t>
      </w:r>
      <w:r w:rsidRPr="000D63B5">
        <w:rPr>
          <w:rStyle w:val="StyleBoldUnderline"/>
          <w:highlight w:val="cyan"/>
        </w:rPr>
        <w:t>it can learn about</w:t>
      </w:r>
      <w:r w:rsidRPr="00513B65">
        <w:rPr>
          <w:rStyle w:val="StyleBoldUnderline"/>
        </w:rPr>
        <w:t xml:space="preserve"> </w:t>
      </w:r>
      <w:r w:rsidRPr="000D63B5">
        <w:rPr>
          <w:rStyle w:val="StyleBoldUnderline"/>
          <w:highlight w:val="cyan"/>
        </w:rPr>
        <w:t>planned</w:t>
      </w:r>
      <w:r w:rsidRPr="00513B65">
        <w:rPr>
          <w:rStyle w:val="StyleBoldUnderline"/>
        </w:rPr>
        <w:t xml:space="preserve"> cyber-</w:t>
      </w:r>
      <w:r w:rsidRPr="000D63B5">
        <w:rPr>
          <w:rStyle w:val="StyleBoldUnderline"/>
          <w:highlight w:val="cyan"/>
        </w:rPr>
        <w:t>intrusions</w:t>
      </w:r>
      <w:r w:rsidRPr="008F68B9">
        <w:rPr>
          <w:sz w:val="16"/>
        </w:rPr>
        <w:t xml:space="preserve">. </w:t>
      </w:r>
      <w:r w:rsidRPr="00513B65">
        <w:rPr>
          <w:rStyle w:val="StyleBoldUnderline"/>
        </w:rPr>
        <w:t>It</w:t>
      </w:r>
      <w:r w:rsidRPr="008F68B9">
        <w:rPr>
          <w:sz w:val="16"/>
        </w:rPr>
        <w:t xml:space="preserve"> also </w:t>
      </w:r>
      <w:r w:rsidRPr="00513B65">
        <w:rPr>
          <w:rStyle w:val="StyleBoldUnderline"/>
        </w:rPr>
        <w:t>needs to raise defenses at home</w:t>
      </w:r>
      <w:r w:rsidRPr="008F68B9">
        <w:rPr>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w:t>
      </w:r>
      <w:r w:rsidRPr="008F68B9">
        <w:rPr>
          <w:sz w:val="16"/>
        </w:rPr>
        <w:lastRenderedPageBreak/>
        <w:t>later be used as windows for cyber-attacks.</w:t>
      </w:r>
      <w:r w:rsidR="008F68B9" w:rsidRPr="008F68B9">
        <w:rPr>
          <w:sz w:val="16"/>
        </w:rPr>
        <w:t xml:space="preserve"> </w:t>
      </w:r>
      <w:r w:rsidRPr="008F68B9">
        <w:rPr>
          <w:sz w:val="16"/>
        </w:rPr>
        <w:t xml:space="preserve">And yet that’s still not enough. </w:t>
      </w:r>
      <w:r w:rsidRPr="00513B65">
        <w:rPr>
          <w:rStyle w:val="StyleBoldUnderline"/>
        </w:rPr>
        <w:t>The U.S. governmen</w:t>
      </w:r>
      <w:r w:rsidRPr="008F68B9">
        <w:rPr>
          <w:sz w:val="16"/>
        </w:rPr>
        <w:t xml:space="preserve">t can fully monitor air, space, and sea for potential attacks from abroad. But it </w:t>
      </w:r>
      <w:r w:rsidRPr="00513B65">
        <w:rPr>
          <w:rStyle w:val="StyleBoldUnderline"/>
        </w:rPr>
        <w:t>has limited access to the channels of cyber-attack and cyber-theft, because they are owned by private telecommunication firms</w:t>
      </w:r>
      <w:r w:rsidRPr="008F68B9">
        <w:rPr>
          <w:sz w:val="16"/>
        </w:rPr>
        <w:t>, and because Congress strictly limits government access to private communications. “I can’t defend the country until I’m into all the networks,” General Alexander reportedly told senior government officials a few months ago.</w:t>
      </w:r>
      <w:r w:rsidR="008F68B9" w:rsidRPr="008F68B9">
        <w:rPr>
          <w:sz w:val="16"/>
        </w:rPr>
        <w:t xml:space="preserve"> </w:t>
      </w:r>
      <w:r w:rsidRPr="008F68B9">
        <w:rPr>
          <w:sz w:val="16"/>
        </w:rPr>
        <w:t xml:space="preserve">For Alexander, </w:t>
      </w:r>
      <w:r w:rsidRPr="00513B65">
        <w:rPr>
          <w:rStyle w:val="StyleBoldUnderline"/>
        </w:rPr>
        <w:t>being in the network means having government computers scan</w:t>
      </w:r>
      <w:r w:rsidRPr="008F68B9">
        <w:rPr>
          <w:sz w:val="16"/>
        </w:rPr>
        <w:t xml:space="preserve"> the content and </w:t>
      </w:r>
      <w:r w:rsidRPr="00513B65">
        <w:rPr>
          <w:rStyle w:val="StyleBoldUnderline"/>
        </w:rPr>
        <w:t>metadata of Internet communications</w:t>
      </w:r>
      <w:r w:rsidRPr="008F68B9">
        <w:rPr>
          <w:sz w:val="16"/>
        </w:rPr>
        <w:t xml:space="preserve"> in the United States and store some of these communications for extended periods. Such </w:t>
      </w:r>
      <w:r w:rsidRPr="000D63B5">
        <w:rPr>
          <w:rStyle w:val="StyleBoldUnderline"/>
          <w:highlight w:val="cyan"/>
        </w:rPr>
        <w:t>access</w:t>
      </w:r>
      <w:r w:rsidRPr="008F68B9">
        <w:rPr>
          <w:sz w:val="16"/>
        </w:rPr>
        <w:t xml:space="preserve">, he thinks, will </w:t>
      </w:r>
      <w:r w:rsidRPr="000D63B5">
        <w:rPr>
          <w:rStyle w:val="StyleBoldUnderline"/>
          <w:highlight w:val="cyan"/>
        </w:rPr>
        <w:t>give the government a</w:t>
      </w:r>
      <w:r w:rsidRPr="00513B65">
        <w:rPr>
          <w:rStyle w:val="StyleBoldUnderline"/>
        </w:rPr>
        <w:t xml:space="preserve"> </w:t>
      </w:r>
      <w:r w:rsidRPr="000D63B5">
        <w:rPr>
          <w:rStyle w:val="StyleBoldUnderline"/>
          <w:highlight w:val="cyan"/>
        </w:rPr>
        <w:t>fighting chance to find the needle</w:t>
      </w:r>
      <w:r w:rsidRPr="00513B65">
        <w:rPr>
          <w:rStyle w:val="StyleBoldUnderline"/>
        </w:rPr>
        <w:t xml:space="preserve"> of known malware </w:t>
      </w:r>
      <w:r w:rsidRPr="000D63B5">
        <w:rPr>
          <w:rStyle w:val="StyleBoldUnderline"/>
          <w:highlight w:val="cyan"/>
        </w:rPr>
        <w:t>in the haystack</w:t>
      </w:r>
      <w:r w:rsidRPr="00513B65">
        <w:rPr>
          <w:rStyle w:val="StyleBoldUnderline"/>
        </w:rPr>
        <w:t xml:space="preserve"> of communications </w:t>
      </w:r>
      <w:r w:rsidRPr="000D63B5">
        <w:rPr>
          <w:rStyle w:val="StyleBoldUnderline"/>
          <w:highlight w:val="cyan"/>
        </w:rPr>
        <w:t>so</w:t>
      </w:r>
      <w:r w:rsidRPr="00513B65">
        <w:rPr>
          <w:rStyle w:val="StyleBoldUnderline"/>
        </w:rPr>
        <w:t xml:space="preserve"> that </w:t>
      </w:r>
      <w:r w:rsidRPr="000D63B5">
        <w:rPr>
          <w:rStyle w:val="StyleBoldUnderline"/>
          <w:highlight w:val="cyan"/>
        </w:rPr>
        <w:t>it can</w:t>
      </w:r>
      <w:r w:rsidRPr="008F68B9">
        <w:rPr>
          <w:sz w:val="16"/>
          <w:highlight w:val="cyan"/>
        </w:rPr>
        <w:t xml:space="preserve"> </w:t>
      </w:r>
      <w:r w:rsidRPr="000D63B5">
        <w:rPr>
          <w:rStyle w:val="StyleBoldUnderline"/>
          <w:highlight w:val="cyan"/>
        </w:rPr>
        <w:t>block</w:t>
      </w:r>
      <w:r w:rsidRPr="00513B65">
        <w:rPr>
          <w:rStyle w:val="StyleBoldUnderline"/>
        </w:rPr>
        <w:t xml:space="preserve"> or degrade </w:t>
      </w:r>
      <w:r w:rsidRPr="000D63B5">
        <w:rPr>
          <w:rStyle w:val="StyleBoldUnderline"/>
          <w:highlight w:val="cyan"/>
        </w:rPr>
        <w:t>the attack</w:t>
      </w:r>
      <w:r w:rsidRPr="00513B65">
        <w:rPr>
          <w:rStyle w:val="StyleBoldUnderline"/>
        </w:rPr>
        <w:t xml:space="preserve"> or </w:t>
      </w:r>
      <w:r w:rsidRPr="000D63B5">
        <w:rPr>
          <w:rStyle w:val="StyleBoldUnderline"/>
        </w:rPr>
        <w:t>exploitation</w:t>
      </w:r>
      <w:r w:rsidRPr="008F68B9">
        <w:rPr>
          <w:sz w:val="16"/>
        </w:rPr>
        <w:t xml:space="preserve">. </w:t>
      </w:r>
      <w:r w:rsidRPr="00513B65">
        <w:rPr>
          <w:rStyle w:val="StyleBoldUnderline"/>
        </w:rPr>
        <w:t>It w</w:t>
      </w:r>
      <w:r w:rsidRPr="008F68B9">
        <w:rPr>
          <w:sz w:val="16"/>
        </w:rPr>
        <w:t xml:space="preserve">ill also </w:t>
      </w:r>
      <w:r w:rsidRPr="00513B65">
        <w:rPr>
          <w:rStyle w:val="StyleBoldUnderline"/>
        </w:rPr>
        <w:t>allow it to discern patterns of malicious activity in the swarm of communications</w:t>
      </w:r>
      <w:r w:rsidRPr="008F68B9">
        <w:rPr>
          <w:sz w:val="16"/>
        </w:rPr>
        <w:t xml:space="preserve">, </w:t>
      </w:r>
      <w:r w:rsidRPr="00513B65">
        <w:rPr>
          <w:rStyle w:val="StyleBoldUnderline"/>
        </w:rPr>
        <w:t>even when it doesn’t possess the malware’s signature</w:t>
      </w:r>
      <w:r w:rsidRPr="008F68B9">
        <w:rPr>
          <w:sz w:val="16"/>
        </w:rPr>
        <w:t xml:space="preserve">. And </w:t>
      </w:r>
      <w:r w:rsidRPr="000D63B5">
        <w:rPr>
          <w:rStyle w:val="StyleBoldUnderline"/>
          <w:highlight w:val="cyan"/>
        </w:rPr>
        <w:t>it will better enable the government to trace</w:t>
      </w:r>
      <w:r w:rsidRPr="00513B65">
        <w:rPr>
          <w:rStyle w:val="StyleBoldUnderline"/>
        </w:rPr>
        <w:t xml:space="preserve"> back </w:t>
      </w:r>
      <w:r w:rsidRPr="000D63B5">
        <w:rPr>
          <w:rStyle w:val="StyleBoldUnderline"/>
          <w:highlight w:val="cyan"/>
        </w:rPr>
        <w:t>an attack’s trajectory so</w:t>
      </w:r>
      <w:r w:rsidRPr="00513B65">
        <w:rPr>
          <w:rStyle w:val="StyleBoldUnderline"/>
        </w:rPr>
        <w:t xml:space="preserve"> that </w:t>
      </w:r>
      <w:r w:rsidRPr="000D63B5">
        <w:rPr>
          <w:rStyle w:val="StyleBoldUnderline"/>
          <w:highlight w:val="cyan"/>
        </w:rPr>
        <w:t>it can discover the</w:t>
      </w:r>
      <w:r w:rsidRPr="00513B65">
        <w:rPr>
          <w:rStyle w:val="StyleBoldUnderline"/>
        </w:rPr>
        <w:t xml:space="preserve"> identity and geographical </w:t>
      </w:r>
      <w:r w:rsidRPr="000D63B5">
        <w:rPr>
          <w:rStyle w:val="StyleBoldUnderline"/>
          <w:highlight w:val="cyan"/>
        </w:rPr>
        <w:t>origin of the threat</w:t>
      </w:r>
      <w:r w:rsidRPr="008F68B9">
        <w:rPr>
          <w:sz w:val="16"/>
          <w:highlight w:val="cyan"/>
        </w:rPr>
        <w:t>.</w:t>
      </w:r>
      <w:r w:rsidR="008F68B9" w:rsidRPr="008F68B9">
        <w:rPr>
          <w:sz w:val="16"/>
        </w:rPr>
        <w:t xml:space="preserve"> </w:t>
      </w:r>
      <w:r w:rsidRPr="008F68B9">
        <w:rPr>
          <w:sz w:val="16"/>
        </w:rPr>
        <w:t>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w:t>
      </w:r>
      <w:r w:rsidR="008F68B9" w:rsidRPr="008F68B9">
        <w:rPr>
          <w:sz w:val="16"/>
        </w:rPr>
        <w:t xml:space="preserve"> </w:t>
      </w:r>
      <w:r w:rsidRPr="008F68B9">
        <w:rPr>
          <w:sz w:val="16"/>
        </w:rPr>
        <w:t>There are two reasons to think that these predictions are wrong and that the government, with extensive assistance from the NSA, will one day intimately monitor private networks.</w:t>
      </w:r>
      <w:r w:rsidR="008F68B9" w:rsidRPr="008F68B9">
        <w:rPr>
          <w:sz w:val="16"/>
        </w:rPr>
        <w:t xml:space="preserve"> </w:t>
      </w:r>
      <w:r w:rsidRPr="008F68B9">
        <w:rPr>
          <w:sz w:val="16"/>
        </w:rPr>
        <w:t xml:space="preserve">The first is that </w:t>
      </w:r>
      <w:r w:rsidRPr="00513B65">
        <w:rPr>
          <w:rStyle w:val="StyleBoldUnderline"/>
        </w:rPr>
        <w:t>the cybersecurity threat is more pervasive and severe than the terrorism threat</w:t>
      </w:r>
      <w:r w:rsidRPr="008F68B9">
        <w:rPr>
          <w:sz w:val="16"/>
        </w:rPr>
        <w:t xml:space="preserve"> and is somewhat easier to see.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As cyber-theft and cyber-attacks continue to spread (and they will), and especially when </w:t>
      </w:r>
      <w:r w:rsidRPr="00BB67F5">
        <w:rPr>
          <w:rStyle w:val="StyleBoldUnderline"/>
        </w:rPr>
        <w:t>they result in a catastrophic disaster (like a banking compromise that destroys market confidence, or a successful attack on an electrical grid</w:t>
      </w:r>
      <w:r w:rsidRPr="008F68B9">
        <w:rPr>
          <w:sz w:val="16"/>
        </w:rPr>
        <w:t>), the public will demand government action to remedy the problem and will adjust its tolerance for intrusive government measures.</w:t>
      </w:r>
      <w:r w:rsidR="008F68B9" w:rsidRPr="008F68B9">
        <w:rPr>
          <w:sz w:val="16"/>
        </w:rPr>
        <w:t xml:space="preserve"> </w:t>
      </w:r>
      <w:r w:rsidRPr="008F68B9">
        <w:rPr>
          <w:sz w:val="16"/>
        </w:rPr>
        <w:t xml:space="preserve">At that point, </w:t>
      </w:r>
      <w:r w:rsidRPr="000D63B5">
        <w:rPr>
          <w:rStyle w:val="StyleBoldUnderline"/>
          <w:highlight w:val="cyan"/>
        </w:rPr>
        <w:t>the nation’s willingness to adopt</w:t>
      </w:r>
      <w:r w:rsidRPr="008F68B9">
        <w:rPr>
          <w:sz w:val="16"/>
        </w:rPr>
        <w:t xml:space="preserve"> some version of </w:t>
      </w:r>
      <w:r w:rsidRPr="000D63B5">
        <w:rPr>
          <w:rStyle w:val="StyleBoldUnderline"/>
          <w:highlight w:val="cyan"/>
        </w:rPr>
        <w:t>Alexander’s vision will</w:t>
      </w:r>
      <w:r w:rsidRPr="00513B65">
        <w:rPr>
          <w:rStyle w:val="StyleBoldUnderline"/>
        </w:rPr>
        <w:t xml:space="preserve"> </w:t>
      </w:r>
      <w:r w:rsidRPr="000D63B5">
        <w:rPr>
          <w:rStyle w:val="StyleBoldUnderline"/>
          <w:highlight w:val="cyan"/>
        </w:rPr>
        <w:t>depend on</w:t>
      </w:r>
      <w:r w:rsidRPr="00513B65">
        <w:rPr>
          <w:rStyle w:val="StyleBoldUnderline"/>
        </w:rPr>
        <w:t xml:space="preserve"> the possibility of </w:t>
      </w:r>
      <w:r w:rsidRPr="000D63B5">
        <w:rPr>
          <w:rStyle w:val="StyleBoldUnderline"/>
          <w:highlight w:val="cyan"/>
        </w:rPr>
        <w:t>credible restraints on</w:t>
      </w:r>
      <w:r w:rsidRPr="00513B65">
        <w:rPr>
          <w:rStyle w:val="StyleBoldUnderline"/>
        </w:rPr>
        <w:t xml:space="preserve"> the </w:t>
      </w:r>
      <w:r w:rsidRPr="000D63B5">
        <w:rPr>
          <w:rStyle w:val="StyleBoldUnderline"/>
          <w:highlight w:val="cyan"/>
        </w:rPr>
        <w:t>NSA’s activities and</w:t>
      </w:r>
      <w:r w:rsidRPr="00513B65">
        <w:rPr>
          <w:rStyle w:val="StyleBoldUnderline"/>
        </w:rPr>
        <w:t xml:space="preserve"> </w:t>
      </w:r>
      <w:r w:rsidRPr="000D63B5">
        <w:rPr>
          <w:rStyle w:val="StyleBoldUnderline"/>
          <w:highlight w:val="cyan"/>
        </w:rPr>
        <w:t>credible ways for</w:t>
      </w:r>
      <w:r w:rsidRPr="00513B65">
        <w:rPr>
          <w:rStyle w:val="StyleBoldUnderline"/>
        </w:rPr>
        <w:t xml:space="preserve"> </w:t>
      </w:r>
      <w:r w:rsidRPr="000D63B5">
        <w:rPr>
          <w:rStyle w:val="StyleBoldUnderline"/>
          <w:highlight w:val="cyan"/>
        </w:rPr>
        <w:t>the public to</w:t>
      </w:r>
      <w:r w:rsidRPr="008F68B9">
        <w:rPr>
          <w:sz w:val="16"/>
        </w:rPr>
        <w:t xml:space="preserve"> </w:t>
      </w:r>
      <w:r w:rsidRPr="00513B65">
        <w:rPr>
          <w:rStyle w:val="StyleBoldUnderline"/>
        </w:rPr>
        <w:t>monitor</w:t>
      </w:r>
      <w:r w:rsidRPr="008F68B9">
        <w:rPr>
          <w:sz w:val="16"/>
        </w:rPr>
        <w:t xml:space="preserve">, debate, </w:t>
      </w:r>
      <w:r w:rsidRPr="00513B65">
        <w:rPr>
          <w:rStyle w:val="StyleBoldUnderline"/>
        </w:rPr>
        <w:t xml:space="preserve">and </w:t>
      </w:r>
      <w:r w:rsidRPr="000D63B5">
        <w:rPr>
          <w:rStyle w:val="StyleBoldUnderline"/>
          <w:highlight w:val="cyan"/>
        </w:rPr>
        <w:t>approve what the NSA is doing</w:t>
      </w:r>
      <w:r w:rsidRPr="00513B65">
        <w:rPr>
          <w:rStyle w:val="StyleBoldUnderline"/>
        </w:rPr>
        <w:t xml:space="preserve"> over time</w:t>
      </w:r>
      <w:r w:rsidRPr="008F68B9">
        <w:rPr>
          <w:sz w:val="16"/>
        </w:rPr>
        <w:t>.</w:t>
      </w:r>
      <w:r w:rsidR="008F68B9" w:rsidRPr="008F68B9">
        <w:rPr>
          <w:sz w:val="16"/>
        </w:rPr>
        <w:t xml:space="preserve"> </w:t>
      </w:r>
      <w:r w:rsidRPr="008F68B9">
        <w:rPr>
          <w:sz w:val="16"/>
        </w:rPr>
        <w:t xml:space="preserve">Which leads to the second reason why skeptics about enhanced government involvement in the network might be wrong. The public mistrusts the NSA not just because of what it does, but also because of its extraordinary secrecy. </w:t>
      </w:r>
      <w:r w:rsidRPr="00BB67F5">
        <w:rPr>
          <w:rStyle w:val="StyleBoldUnderline"/>
        </w:rPr>
        <w:t>To obtain the credibility it needs to secure permission</w:t>
      </w:r>
      <w:r w:rsidRPr="008F68B9">
        <w:rPr>
          <w:sz w:val="16"/>
        </w:rPr>
        <w:t xml:space="preserve"> from the American people </w:t>
      </w:r>
      <w:r w:rsidRPr="00BB67F5">
        <w:rPr>
          <w:rStyle w:val="StyleBoldUnderline"/>
        </w:rPr>
        <w:t>to protect our networks, the NSA</w:t>
      </w:r>
      <w:r w:rsidRPr="008F68B9">
        <w:rPr>
          <w:sz w:val="16"/>
        </w:rPr>
        <w:t xml:space="preserve"> and the intelligence community </w:t>
      </w:r>
      <w:r w:rsidRPr="00BB67F5">
        <w:rPr>
          <w:rStyle w:val="StyleBoldUnderline"/>
        </w:rPr>
        <w:t>must fundamentally recalibrate their attitude</w:t>
      </w:r>
      <w:r w:rsidRPr="008F68B9">
        <w:rPr>
          <w:sz w:val="16"/>
        </w:rPr>
        <w:t xml:space="preserve"> toward disclosure and scrutiny. There are signs that this is happening—and that, despite the undoubted damage he inflicted on our national security in other respects, we have Edward Snowden to thank.</w:t>
      </w:r>
    </w:p>
    <w:p w:rsidR="00986C35" w:rsidRDefault="00986C35" w:rsidP="00986C35"/>
    <w:p w:rsidR="00986C35" w:rsidRDefault="00986C35" w:rsidP="00986C35">
      <w:pPr>
        <w:pStyle w:val="Heading4"/>
      </w:pPr>
      <w:r>
        <w:t>Nuclear war</w:t>
      </w:r>
    </w:p>
    <w:p w:rsidR="00986C35" w:rsidRPr="0017644C" w:rsidRDefault="00986C35" w:rsidP="00986C35">
      <w:pPr>
        <w:rPr>
          <w:sz w:val="16"/>
        </w:rPr>
      </w:pPr>
      <w:r w:rsidRPr="00875C26">
        <w:rPr>
          <w:rStyle w:val="StyleStyleBold12pt"/>
        </w:rPr>
        <w:t>Andres and Breetz 11</w:t>
      </w:r>
      <w:r w:rsidRPr="0017644C">
        <w:rPr>
          <w:b/>
        </w:rPr>
        <w:t xml:space="preserve"> </w:t>
      </w:r>
      <w:r w:rsidRPr="0017644C">
        <w:rPr>
          <w:sz w:val="16"/>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Reactorsfor Military Installations:Capabilities, Costs, andTechnological Implications, </w:t>
      </w:r>
      <w:hyperlink r:id="rId48" w:history="1">
        <w:r w:rsidRPr="0017644C">
          <w:rPr>
            <w:rStyle w:val="Hyperlink"/>
            <w:sz w:val="16"/>
          </w:rPr>
          <w:t>www.ndu.edu/press/lib/pdf/StrForum/SF-262.pdf</w:t>
        </w:r>
      </w:hyperlink>
    </w:p>
    <w:p w:rsidR="00986C35" w:rsidRPr="0017644C" w:rsidRDefault="00986C35" w:rsidP="00986C35">
      <w:pPr>
        <w:pStyle w:val="Tag2"/>
      </w:pPr>
    </w:p>
    <w:p w:rsidR="00986C35" w:rsidRPr="0040575F" w:rsidRDefault="00986C35" w:rsidP="00986C35">
      <w:r w:rsidRPr="0017644C">
        <w:rPr>
          <w:sz w:val="16"/>
        </w:rPr>
        <w:t xml:space="preserve">More recently, awareness has been growing </w:t>
      </w:r>
      <w:r w:rsidRPr="0017644C">
        <w:rPr>
          <w:rStyle w:val="StyleBoldUnderline"/>
          <w:sz w:val="16"/>
        </w:rPr>
        <w:t xml:space="preserve">that </w:t>
      </w:r>
      <w:r w:rsidRPr="000D63B5">
        <w:rPr>
          <w:rStyle w:val="StyleBoldUnderline"/>
          <w:highlight w:val="cyan"/>
        </w:rPr>
        <w:t>the grid is</w:t>
      </w:r>
      <w:r w:rsidRPr="0017644C">
        <w:rPr>
          <w:u w:val="single"/>
        </w:rPr>
        <w:t xml:space="preserve"> </w:t>
      </w:r>
      <w:r w:rsidRPr="0017644C">
        <w:rPr>
          <w:sz w:val="16"/>
        </w:rPr>
        <w:t>also</w:t>
      </w:r>
      <w:r w:rsidRPr="0017644C">
        <w:rPr>
          <w:u w:val="single"/>
        </w:rPr>
        <w:t xml:space="preserve"> </w:t>
      </w:r>
      <w:r w:rsidRPr="000D63B5">
        <w:rPr>
          <w:rStyle w:val="StyleBoldUnderline"/>
          <w:highlight w:val="cyan"/>
        </w:rPr>
        <w:t>vulnerable to</w:t>
      </w:r>
      <w:r w:rsidRPr="0017644C">
        <w:rPr>
          <w:rStyle w:val="StyleBoldUnderline"/>
        </w:rPr>
        <w:t xml:space="preserve"> purposive </w:t>
      </w:r>
      <w:r w:rsidRPr="000D63B5">
        <w:rPr>
          <w:rStyle w:val="StyleBoldUnderline"/>
          <w:highlight w:val="cyan"/>
        </w:rPr>
        <w:t>attacks</w:t>
      </w:r>
      <w:r w:rsidRPr="0017644C">
        <w:rPr>
          <w:sz w:val="16"/>
        </w:rPr>
        <w:t xml:space="preserve">. A report sponsored by the Department of Homeland Security suggests that </w:t>
      </w:r>
      <w:r w:rsidRPr="000D63B5">
        <w:rPr>
          <w:highlight w:val="cyan"/>
          <w:u w:val="single"/>
        </w:rPr>
        <w:t>a coordinated cyberattack</w:t>
      </w:r>
      <w:r w:rsidRPr="0017644C">
        <w:rPr>
          <w:u w:val="single"/>
        </w:rPr>
        <w:t xml:space="preserve"> on the grid </w:t>
      </w:r>
      <w:r w:rsidRPr="000D63B5">
        <w:rPr>
          <w:highlight w:val="cyan"/>
          <w:u w:val="single"/>
        </w:rPr>
        <w:t>could</w:t>
      </w:r>
      <w:r w:rsidRPr="0017644C">
        <w:rPr>
          <w:u w:val="single"/>
        </w:rPr>
        <w:t xml:space="preserve"> </w:t>
      </w:r>
      <w:r w:rsidRPr="000D63B5">
        <w:rPr>
          <w:highlight w:val="cyan"/>
          <w:u w:val="single"/>
        </w:rPr>
        <w:t>result in a third of the country losing powe</w:t>
      </w:r>
      <w:r w:rsidRPr="0017644C">
        <w:rPr>
          <w:u w:val="single"/>
        </w:rPr>
        <w:t>r for a period of weeks or months.9 Cyberattacks on critical infrastructure are not well understood</w:t>
      </w:r>
      <w:r w:rsidRPr="0017644C">
        <w:rPr>
          <w:sz w:val="16"/>
        </w:rPr>
        <w:t xml:space="preserve">. It is not clear, for instance, whether existing </w:t>
      </w:r>
      <w:r w:rsidRPr="0017644C">
        <w:rPr>
          <w:rStyle w:val="StyleBoldUnderline"/>
          <w:sz w:val="16"/>
        </w:rPr>
        <w:t>terrorist groups might be able to develop the capability to conduct this type of attack</w:t>
      </w:r>
      <w:r w:rsidRPr="0017644C">
        <w:rPr>
          <w:sz w:val="16"/>
        </w:rPr>
        <w:t xml:space="preserve">. </w:t>
      </w:r>
      <w:r w:rsidRPr="0017644C">
        <w:rPr>
          <w:u w:val="single"/>
        </w:rPr>
        <w:t xml:space="preserve">It is likely, however, </w:t>
      </w:r>
      <w:r w:rsidRPr="0017644C">
        <w:rPr>
          <w:rStyle w:val="StyleBoldUnderline"/>
        </w:rPr>
        <w:t xml:space="preserve">that some </w:t>
      </w:r>
      <w:r w:rsidRPr="000D63B5">
        <w:rPr>
          <w:rStyle w:val="StyleBoldUnderline"/>
          <w:highlight w:val="cyan"/>
        </w:rPr>
        <w:t>nation-states</w:t>
      </w:r>
      <w:r w:rsidRPr="0017644C">
        <w:rPr>
          <w:rStyle w:val="StyleBoldUnderline"/>
        </w:rPr>
        <w:t xml:space="preserve"> either </w:t>
      </w:r>
      <w:r w:rsidRPr="000D63B5">
        <w:rPr>
          <w:rStyle w:val="StyleBoldUnderline"/>
          <w:highlight w:val="cyan"/>
        </w:rPr>
        <w:t>have or are working on</w:t>
      </w:r>
      <w:r w:rsidRPr="0017644C">
        <w:rPr>
          <w:rStyle w:val="StyleBoldUnderline"/>
        </w:rPr>
        <w:t xml:space="preserve"> developing </w:t>
      </w:r>
      <w:r w:rsidRPr="000D63B5">
        <w:rPr>
          <w:rStyle w:val="StyleBoldUnderline"/>
          <w:highlight w:val="cyan"/>
        </w:rPr>
        <w:t>the ability to take</w:t>
      </w:r>
      <w:r w:rsidRPr="0017644C">
        <w:rPr>
          <w:rStyle w:val="StyleBoldUnderline"/>
        </w:rPr>
        <w:t xml:space="preserve"> down </w:t>
      </w:r>
      <w:r w:rsidRPr="000D63B5">
        <w:rPr>
          <w:rStyle w:val="StyleBoldUnderline"/>
          <w:highlight w:val="cyan"/>
        </w:rPr>
        <w:t>the U.S. grid</w:t>
      </w:r>
      <w:r w:rsidRPr="0017644C">
        <w:rPr>
          <w:u w:val="single"/>
        </w:rPr>
        <w:t xml:space="preserve">. In the event of a war with one of these states, </w:t>
      </w:r>
      <w:r w:rsidRPr="0017644C">
        <w:rPr>
          <w:rStyle w:val="StyleBoldUnderline"/>
        </w:rPr>
        <w:t>it is possible, if not likely, that parts of the civilian grid would cease to function</w:t>
      </w:r>
      <w:r w:rsidRPr="0017644C">
        <w:rPr>
          <w:rStyle w:val="StyleBoldUnderline"/>
          <w:sz w:val="16"/>
        </w:rPr>
        <w:t xml:space="preserve">, </w:t>
      </w:r>
      <w:r w:rsidRPr="0017644C">
        <w:rPr>
          <w:rStyle w:val="StyleBoldUnderline"/>
        </w:rPr>
        <w:t>taking with them military bases</w:t>
      </w:r>
      <w:r w:rsidRPr="0017644C">
        <w:rPr>
          <w:rStyle w:val="StyleBoldUnderline"/>
          <w:sz w:val="16"/>
        </w:rPr>
        <w:t xml:space="preserve"> located in affected regions</w:t>
      </w:r>
      <w:r w:rsidRPr="0017644C">
        <w:rPr>
          <w:sz w:val="16"/>
        </w:rPr>
        <w:t xml:space="preserve">. Government and private </w:t>
      </w:r>
      <w:r w:rsidRPr="0017644C">
        <w:rPr>
          <w:rStyle w:val="StyleBoldUnderline"/>
          <w:sz w:val="16"/>
        </w:rPr>
        <w:t>organizations are currently working to secure the grid against</w:t>
      </w:r>
      <w:r w:rsidRPr="0017644C">
        <w:rPr>
          <w:sz w:val="16"/>
        </w:rPr>
        <w:t xml:space="preserve"> </w:t>
      </w:r>
      <w:r w:rsidRPr="0017644C">
        <w:rPr>
          <w:rStyle w:val="StyleBoldUnderline"/>
          <w:sz w:val="16"/>
        </w:rPr>
        <w:t>attacks</w:t>
      </w:r>
      <w:r w:rsidRPr="0017644C">
        <w:rPr>
          <w:sz w:val="16"/>
        </w:rPr>
        <w:t xml:space="preserve">; however, </w:t>
      </w:r>
      <w:r w:rsidRPr="0017644C">
        <w:rPr>
          <w:rStyle w:val="StyleBoldUnderline"/>
          <w:sz w:val="16"/>
        </w:rPr>
        <w:t>it is not clear that they will be successful</w:t>
      </w:r>
      <w:r w:rsidRPr="0017644C">
        <w:rPr>
          <w:sz w:val="16"/>
        </w:rPr>
        <w:t>. Most military bases currently have backup power that allows them to function for a period of hours or, at most, a few days on their own</w:t>
      </w:r>
      <w:r w:rsidRPr="0017644C">
        <w:rPr>
          <w:u w:val="single"/>
        </w:rPr>
        <w:t xml:space="preserve">. </w:t>
      </w:r>
      <w:r w:rsidRPr="00B27858">
        <w:rPr>
          <w:u w:val="single"/>
        </w:rPr>
        <w:t>If power were not restored</w:t>
      </w:r>
      <w:r w:rsidRPr="0017644C">
        <w:rPr>
          <w:sz w:val="16"/>
        </w:rPr>
        <w:t xml:space="preserve"> after this amount of time, </w:t>
      </w:r>
      <w:r w:rsidRPr="00B27858">
        <w:rPr>
          <w:highlight w:val="cyan"/>
          <w:u w:val="single"/>
        </w:rPr>
        <w:t>the results could be disastrous</w:t>
      </w:r>
      <w:r w:rsidRPr="0017644C">
        <w:rPr>
          <w:sz w:val="16"/>
        </w:rPr>
        <w:t>. First</w:t>
      </w:r>
      <w:r w:rsidRPr="0017644C">
        <w:rPr>
          <w:u w:val="single"/>
        </w:rPr>
        <w:t xml:space="preserve">, </w:t>
      </w:r>
      <w:r w:rsidRPr="00B27858">
        <w:rPr>
          <w:rStyle w:val="StyleBoldUnderline"/>
          <w:highlight w:val="cyan"/>
        </w:rPr>
        <w:t>military assets taken offline</w:t>
      </w:r>
      <w:r w:rsidRPr="0017644C">
        <w:rPr>
          <w:rStyle w:val="StyleBoldUnderline"/>
        </w:rPr>
        <w:t xml:space="preserve"> by the crisis </w:t>
      </w:r>
      <w:r w:rsidRPr="00B27858">
        <w:rPr>
          <w:rStyle w:val="StyleBoldUnderline"/>
          <w:highlight w:val="cyan"/>
        </w:rPr>
        <w:t>would not be available to help with disaster relief</w:t>
      </w:r>
      <w:r w:rsidRPr="0017644C">
        <w:rPr>
          <w:sz w:val="16"/>
        </w:rPr>
        <w:t xml:space="preserve">. Second, </w:t>
      </w:r>
      <w:r w:rsidRPr="0017644C">
        <w:rPr>
          <w:rStyle w:val="StyleBoldUnderline"/>
        </w:rPr>
        <w:t xml:space="preserve">during an extended blackout, </w:t>
      </w:r>
      <w:r w:rsidRPr="00B27858">
        <w:rPr>
          <w:rStyle w:val="StyleBoldUnderline"/>
          <w:highlight w:val="cyan"/>
          <w:bdr w:val="single" w:sz="4" w:space="0" w:color="auto"/>
        </w:rPr>
        <w:t>global</w:t>
      </w:r>
      <w:r w:rsidRPr="0017644C">
        <w:rPr>
          <w:rStyle w:val="StyleBoldUnderline"/>
          <w:bdr w:val="single" w:sz="4" w:space="0" w:color="auto"/>
        </w:rPr>
        <w:t xml:space="preserve"> </w:t>
      </w:r>
      <w:r w:rsidRPr="00B27858">
        <w:rPr>
          <w:rStyle w:val="StyleBoldUnderline"/>
          <w:highlight w:val="cyan"/>
          <w:bdr w:val="single" w:sz="4" w:space="0" w:color="auto"/>
        </w:rPr>
        <w:t>military operations</w:t>
      </w:r>
      <w:r w:rsidRPr="00B27858">
        <w:rPr>
          <w:rStyle w:val="StyleBoldUnderline"/>
          <w:highlight w:val="cyan"/>
        </w:rPr>
        <w:t xml:space="preserve"> could be </w:t>
      </w:r>
      <w:r w:rsidRPr="00B27858">
        <w:rPr>
          <w:rStyle w:val="StyleBoldUnderline"/>
          <w:highlight w:val="cyan"/>
          <w:bdr w:val="single" w:sz="4" w:space="0" w:color="auto"/>
        </w:rPr>
        <w:t>seriously compromised</w:t>
      </w:r>
      <w:r w:rsidRPr="0017644C">
        <w:rPr>
          <w:rStyle w:val="StyleBoldUnderline"/>
        </w:rPr>
        <w:t>; this disruption would be particularly serious if the blackout was induced during major combat operations</w:t>
      </w:r>
      <w:r w:rsidRPr="0017644C">
        <w:rPr>
          <w:sz w:val="16"/>
        </w:rPr>
        <w:t xml:space="preserve">. During the Cold War, this type of event was far less likely because the United States and Soviet Union shared the common understanding that </w:t>
      </w:r>
      <w:r w:rsidRPr="00B27858">
        <w:rPr>
          <w:rStyle w:val="StyleBoldUnderline"/>
          <w:highlight w:val="cyan"/>
        </w:rPr>
        <w:t xml:space="preserve">blinding an opponent </w:t>
      </w:r>
      <w:r w:rsidRPr="00B27858">
        <w:rPr>
          <w:rStyle w:val="StyleBoldUnderline"/>
          <w:highlight w:val="cyan"/>
        </w:rPr>
        <w:lastRenderedPageBreak/>
        <w:t>with a</w:t>
      </w:r>
      <w:r w:rsidRPr="0017644C">
        <w:rPr>
          <w:rStyle w:val="StyleBoldUnderline"/>
        </w:rPr>
        <w:t xml:space="preserve"> grid </w:t>
      </w:r>
      <w:r w:rsidRPr="00B27858">
        <w:rPr>
          <w:rStyle w:val="StyleBoldUnderline"/>
          <w:highlight w:val="cyan"/>
        </w:rPr>
        <w:t xml:space="preserve">blackout could escalate to </w:t>
      </w:r>
      <w:r w:rsidRPr="00B27858">
        <w:rPr>
          <w:rStyle w:val="StyleBoldUnderline"/>
          <w:highlight w:val="cyan"/>
          <w:bdr w:val="single" w:sz="4" w:space="0" w:color="auto"/>
        </w:rPr>
        <w:t>nuclear war</w:t>
      </w:r>
      <w:r w:rsidRPr="0017644C">
        <w:rPr>
          <w:sz w:val="16"/>
        </w:rPr>
        <w:t xml:space="preserve">. </w:t>
      </w:r>
      <w:r w:rsidRPr="00B27858">
        <w:t>America’s current opponents, however, may not share this fear or be deterred by this possibility.</w:t>
      </w:r>
    </w:p>
    <w:p w:rsidR="00986C35" w:rsidRDefault="00986C35" w:rsidP="00986C35">
      <w:pPr>
        <w:pStyle w:val="Heading3"/>
      </w:pPr>
      <w:r>
        <w:lastRenderedPageBreak/>
        <w:t xml:space="preserve">   2NC </w:t>
      </w:r>
      <w:r w:rsidR="00E9526B">
        <w:t>MPX OV</w:t>
      </w:r>
    </w:p>
    <w:p w:rsidR="00986C35" w:rsidRDefault="00986C35" w:rsidP="00986C35"/>
    <w:p w:rsidR="00986C35" w:rsidRDefault="00986C35" w:rsidP="00986C35">
      <w:pPr>
        <w:pStyle w:val="Heading4"/>
      </w:pPr>
      <w:r>
        <w:t>Cyber attacks on critical infrastructure crush military effectiveness and cause extinction – that’s Andres</w:t>
      </w:r>
    </w:p>
    <w:p w:rsidR="00986C35" w:rsidRDefault="00986C35" w:rsidP="00986C35"/>
    <w:p w:rsidR="00986C35" w:rsidRDefault="00986C35" w:rsidP="00986C35">
      <w:pPr>
        <w:pStyle w:val="Heading4"/>
      </w:pPr>
      <w:r>
        <w:t>Military operations solve all conflict so there’s only a risk of the DA</w:t>
      </w:r>
    </w:p>
    <w:p w:rsidR="00986C35" w:rsidRPr="00875C26" w:rsidRDefault="00986C35" w:rsidP="00986C35">
      <w:pPr>
        <w:pStyle w:val="Citation"/>
        <w:rPr>
          <w:rStyle w:val="StyleStyleBold12pt"/>
        </w:rPr>
      </w:pPr>
      <w:r w:rsidRPr="00875C26">
        <w:rPr>
          <w:rStyle w:val="StyleStyleBold12pt"/>
        </w:rPr>
        <w:t>Kagan and O’Hanlon 7</w:t>
      </w:r>
    </w:p>
    <w:p w:rsidR="00986C35" w:rsidRPr="00CB0A2C" w:rsidRDefault="00986C35" w:rsidP="00986C35">
      <w:pPr>
        <w:rPr>
          <w:sz w:val="16"/>
        </w:rPr>
      </w:pPr>
      <w:r w:rsidRPr="00CB0A2C">
        <w:rPr>
          <w:sz w:val="16"/>
        </w:rPr>
        <w:t>Frederick Kagan and</w:t>
      </w:r>
      <w:r w:rsidRPr="00CB0A2C">
        <w:rPr>
          <w:rStyle w:val="Heading4Char"/>
          <w:rFonts w:eastAsia="Calibri"/>
        </w:rPr>
        <w:t xml:space="preserve"> </w:t>
      </w:r>
      <w:r w:rsidRPr="00CB0A2C">
        <w:rPr>
          <w:sz w:val="16"/>
        </w:rPr>
        <w:t xml:space="preserve">Michael O’Hanlon, Fred’s a resident scholar at AEI, Michael is a senior fellow in foreign policy at Brookings, “The Case for Larger Ground Forces”, April 24, 2007, </w:t>
      </w:r>
      <w:hyperlink r:id="rId49" w:history="1">
        <w:r w:rsidRPr="00CB0A2C">
          <w:rPr>
            <w:rStyle w:val="Hyperlink"/>
            <w:sz w:val="16"/>
          </w:rPr>
          <w:t>http://www.aei.org/files/2007/04/24/20070424_Kagan20070424.pdf</w:t>
        </w:r>
      </w:hyperlink>
    </w:p>
    <w:p w:rsidR="00986C35" w:rsidRDefault="00986C35" w:rsidP="00986C35"/>
    <w:p w:rsidR="00986C35" w:rsidRDefault="00986C35" w:rsidP="00986C35">
      <w:pPr>
        <w:rPr>
          <w:sz w:val="16"/>
        </w:rPr>
      </w:pPr>
      <w:r w:rsidRPr="00815846">
        <w:rPr>
          <w:sz w:val="16"/>
        </w:rPr>
        <w:t xml:space="preserve">We live at a time when </w:t>
      </w:r>
      <w:r w:rsidRPr="00F90096">
        <w:rPr>
          <w:rStyle w:val="StyleBoldUnderline"/>
          <w:highlight w:val="yellow"/>
        </w:rPr>
        <w:t>wars</w:t>
      </w:r>
      <w:r w:rsidRPr="00A17B98">
        <w:rPr>
          <w:rStyle w:val="StyleBoldUnderline"/>
        </w:rPr>
        <w:t xml:space="preserve"> not only rage</w:t>
      </w:r>
      <w:r>
        <w:rPr>
          <w:rStyle w:val="StyleBoldUnderline"/>
        </w:rPr>
        <w:t xml:space="preserve"> </w:t>
      </w:r>
      <w:r w:rsidRPr="00F90096">
        <w:rPr>
          <w:rStyle w:val="StyleBoldUnderline"/>
          <w:highlight w:val="yellow"/>
        </w:rPr>
        <w:t>in</w:t>
      </w:r>
      <w:r w:rsidRPr="00A17B98">
        <w:rPr>
          <w:rStyle w:val="StyleBoldUnderline"/>
        </w:rPr>
        <w:t xml:space="preserve"> nearly </w:t>
      </w:r>
      <w:r w:rsidRPr="00F90096">
        <w:rPr>
          <w:rStyle w:val="StyleBoldUnderline"/>
          <w:highlight w:val="yellow"/>
        </w:rPr>
        <w:t>every region</w:t>
      </w:r>
      <w:r w:rsidRPr="00A17B98">
        <w:rPr>
          <w:rStyle w:val="StyleBoldUnderline"/>
        </w:rPr>
        <w:t xml:space="preserve"> but </w:t>
      </w:r>
      <w:r w:rsidRPr="00F90096">
        <w:rPr>
          <w:rStyle w:val="BoldUnderline"/>
          <w:highlight w:val="yellow"/>
        </w:rPr>
        <w:t>threaten to erupt</w:t>
      </w:r>
      <w:r w:rsidRPr="00A17B98">
        <w:rPr>
          <w:rStyle w:val="StyleBoldUnderline"/>
        </w:rPr>
        <w:t xml:space="preserve"> in many places where the current</w:t>
      </w:r>
      <w:r>
        <w:rPr>
          <w:rStyle w:val="StyleBoldUnderline"/>
        </w:rPr>
        <w:t xml:space="preserve"> </w:t>
      </w:r>
      <w:r w:rsidRPr="00A17B98">
        <w:rPr>
          <w:rStyle w:val="StyleBoldUnderline"/>
        </w:rPr>
        <w:t>relative calm is tenuous</w:t>
      </w:r>
      <w:r w:rsidRPr="00815846">
        <w:rPr>
          <w:sz w:val="16"/>
        </w:rPr>
        <w:t xml:space="preserve">. </w:t>
      </w:r>
      <w:r w:rsidRPr="00F90096">
        <w:rPr>
          <w:rStyle w:val="StyleBoldUnderline"/>
          <w:highlight w:val="yellow"/>
        </w:rPr>
        <w:t>To view this as a</w:t>
      </w:r>
      <w:r w:rsidRPr="00A17B98">
        <w:rPr>
          <w:rStyle w:val="StyleBoldUnderline"/>
        </w:rPr>
        <w:t xml:space="preserve"> strategic</w:t>
      </w:r>
      <w:r>
        <w:rPr>
          <w:rStyle w:val="StyleBoldUnderline"/>
        </w:rPr>
        <w:t xml:space="preserve"> </w:t>
      </w:r>
      <w:r w:rsidRPr="00F90096">
        <w:rPr>
          <w:rStyle w:val="StyleBoldUnderline"/>
          <w:highlight w:val="yellow"/>
        </w:rPr>
        <w:t>military challenge</w:t>
      </w:r>
      <w:r w:rsidRPr="00A17B98">
        <w:rPr>
          <w:rStyle w:val="StyleBoldUnderline"/>
        </w:rPr>
        <w:t xml:space="preserve"> for the U</w:t>
      </w:r>
      <w:r w:rsidRPr="00815846">
        <w:rPr>
          <w:sz w:val="16"/>
        </w:rPr>
        <w:t xml:space="preserve">nited </w:t>
      </w:r>
      <w:r w:rsidRPr="00A17B98">
        <w:rPr>
          <w:rStyle w:val="StyleBoldUnderline"/>
        </w:rPr>
        <w:t>S</w:t>
      </w:r>
      <w:r w:rsidRPr="00815846">
        <w:rPr>
          <w:sz w:val="16"/>
        </w:rPr>
        <w:t xml:space="preserve">tates </w:t>
      </w:r>
      <w:r w:rsidRPr="00F90096">
        <w:rPr>
          <w:rStyle w:val="StyleBoldUnderline"/>
          <w:highlight w:val="yellow"/>
        </w:rPr>
        <w:t>is not to espouse a specific theory of America’s role</w:t>
      </w:r>
      <w:r w:rsidRPr="00A17B98">
        <w:rPr>
          <w:rStyle w:val="StyleBoldUnderline"/>
        </w:rPr>
        <w:t xml:space="preserve"> in the</w:t>
      </w:r>
      <w:r>
        <w:rPr>
          <w:rStyle w:val="StyleBoldUnderline"/>
        </w:rPr>
        <w:t xml:space="preserve"> </w:t>
      </w:r>
      <w:r w:rsidRPr="00A17B98">
        <w:rPr>
          <w:rStyle w:val="StyleBoldUnderline"/>
        </w:rPr>
        <w:t>world or a certain political philosophy</w:t>
      </w:r>
      <w:r w:rsidRPr="00815846">
        <w:rPr>
          <w:sz w:val="16"/>
        </w:rPr>
        <w:t xml:space="preserve">. Such an assessment flows directly from the basic bipartisan view of American foreign policy makers since World War II that overseas threats must be countered before they can directly threaten this country’s shores, that the basic stability of the international system is essential to American peace and prosperity, and that </w:t>
      </w:r>
      <w:r w:rsidRPr="00F90096">
        <w:rPr>
          <w:rStyle w:val="BoldUnderline"/>
          <w:highlight w:val="yellow"/>
        </w:rPr>
        <w:t>no country besides the U</w:t>
      </w:r>
      <w:r w:rsidRPr="00800E2B">
        <w:rPr>
          <w:rStyle w:val="BoldUnderline"/>
        </w:rPr>
        <w:t xml:space="preserve">nited </w:t>
      </w:r>
      <w:r w:rsidRPr="00F90096">
        <w:rPr>
          <w:rStyle w:val="BoldUnderline"/>
          <w:highlight w:val="yellow"/>
        </w:rPr>
        <w:t>S</w:t>
      </w:r>
      <w:r w:rsidRPr="00800E2B">
        <w:rPr>
          <w:rStyle w:val="BoldUnderline"/>
        </w:rPr>
        <w:t>tates</w:t>
      </w:r>
      <w:r w:rsidRPr="00815846">
        <w:rPr>
          <w:sz w:val="16"/>
        </w:rPr>
        <w:t xml:space="preserve"> </w:t>
      </w:r>
      <w:r w:rsidRPr="00A17B98">
        <w:rPr>
          <w:rStyle w:val="StyleBoldUnderline"/>
        </w:rPr>
        <w:t xml:space="preserve">is </w:t>
      </w:r>
      <w:r w:rsidRPr="00F90096">
        <w:rPr>
          <w:rStyle w:val="StyleBoldUnderline"/>
          <w:highlight w:val="yellow"/>
        </w:rPr>
        <w:t>in a position to lead the way in</w:t>
      </w:r>
      <w:r w:rsidRPr="00A17B98">
        <w:rPr>
          <w:rStyle w:val="StyleBoldUnderline"/>
        </w:rPr>
        <w:t xml:space="preserve"> countering major challenges to the global order</w:t>
      </w:r>
      <w:r w:rsidRPr="00815846">
        <w:rPr>
          <w:sz w:val="16"/>
        </w:rPr>
        <w:t xml:space="preserve">. </w:t>
      </w:r>
      <w:r w:rsidRPr="00A17B98">
        <w:rPr>
          <w:rStyle w:val="StyleBoldUnderline"/>
        </w:rPr>
        <w:t>Let us highlight the threats and their consequences</w:t>
      </w:r>
      <w:r>
        <w:rPr>
          <w:rStyle w:val="StyleBoldUnderline"/>
        </w:rPr>
        <w:t xml:space="preserve"> </w:t>
      </w:r>
      <w:r w:rsidRPr="00A17B98">
        <w:rPr>
          <w:rStyle w:val="StyleBoldUnderline"/>
        </w:rPr>
        <w:t>with a few concrete examples, emphasizing</w:t>
      </w:r>
      <w:r>
        <w:rPr>
          <w:rStyle w:val="StyleBoldUnderline"/>
        </w:rPr>
        <w:t xml:space="preserve"> </w:t>
      </w:r>
      <w:r w:rsidRPr="00815846">
        <w:rPr>
          <w:sz w:val="16"/>
        </w:rPr>
        <w:t xml:space="preserve">those that involve key strategic regions of the world such as </w:t>
      </w:r>
      <w:r w:rsidRPr="00F90096">
        <w:rPr>
          <w:rStyle w:val="StyleBoldUnderline"/>
          <w:highlight w:val="yellow"/>
        </w:rPr>
        <w:t>the</w:t>
      </w:r>
      <w:r w:rsidRPr="00A17B98">
        <w:rPr>
          <w:rStyle w:val="StyleBoldUnderline"/>
        </w:rPr>
        <w:t xml:space="preserve"> Persian </w:t>
      </w:r>
      <w:r w:rsidRPr="00F90096">
        <w:rPr>
          <w:rStyle w:val="StyleBoldUnderline"/>
          <w:highlight w:val="yellow"/>
        </w:rPr>
        <w:t>Gulf</w:t>
      </w:r>
      <w:r w:rsidRPr="004D4544">
        <w:rPr>
          <w:rStyle w:val="StyleBoldUnderline"/>
        </w:rPr>
        <w:t xml:space="preserve"> and East </w:t>
      </w:r>
      <w:r w:rsidRPr="00F90096">
        <w:rPr>
          <w:rStyle w:val="StyleBoldUnderline"/>
          <w:highlight w:val="yellow"/>
        </w:rPr>
        <w:t>Asia</w:t>
      </w:r>
      <w:r w:rsidRPr="00A17B98">
        <w:rPr>
          <w:rStyle w:val="StyleBoldUnderline"/>
        </w:rPr>
        <w:t>, or</w:t>
      </w:r>
      <w:r w:rsidRPr="00815846">
        <w:rPr>
          <w:sz w:val="16"/>
        </w:rPr>
        <w:t xml:space="preserve"> key potential threats to American security, such as </w:t>
      </w:r>
      <w:r w:rsidRPr="00A17B98">
        <w:rPr>
          <w:rStyle w:val="StyleBoldUnderline"/>
        </w:rPr>
        <w:t xml:space="preserve">the </w:t>
      </w:r>
      <w:r w:rsidRPr="00815846">
        <w:rPr>
          <w:sz w:val="16"/>
        </w:rPr>
        <w:t xml:space="preserve">spread of nuclear weapons </w:t>
      </w:r>
      <w:r w:rsidRPr="00F90096">
        <w:rPr>
          <w:rStyle w:val="StyleBoldUnderline"/>
          <w:highlight w:val="yellow"/>
        </w:rPr>
        <w:t>and</w:t>
      </w:r>
      <w:r w:rsidRPr="00A17B98">
        <w:rPr>
          <w:rStyle w:val="StyleBoldUnderline"/>
        </w:rPr>
        <w:t xml:space="preserve"> the</w:t>
      </w:r>
      <w:r>
        <w:rPr>
          <w:rStyle w:val="StyleBoldUnderline"/>
        </w:rPr>
        <w:t xml:space="preserve"> </w:t>
      </w:r>
      <w:r w:rsidRPr="00A17B98">
        <w:rPr>
          <w:rStyle w:val="StyleBoldUnderline"/>
        </w:rPr>
        <w:t xml:space="preserve">strengthening of the global </w:t>
      </w:r>
      <w:r w:rsidRPr="00F90096">
        <w:rPr>
          <w:rStyle w:val="StyleBoldUnderline"/>
          <w:highlight w:val="yellow"/>
        </w:rPr>
        <w:t>Al Qaeda</w:t>
      </w:r>
      <w:r w:rsidRPr="00A17B98">
        <w:rPr>
          <w:rStyle w:val="StyleBoldUnderline"/>
        </w:rPr>
        <w:t>/jihadist</w:t>
      </w:r>
      <w:r>
        <w:rPr>
          <w:rStyle w:val="StyleBoldUnderline"/>
        </w:rPr>
        <w:t xml:space="preserve"> </w:t>
      </w:r>
      <w:r w:rsidRPr="00A17B98">
        <w:rPr>
          <w:rStyle w:val="StyleBoldUnderline"/>
        </w:rPr>
        <w:t>movement</w:t>
      </w:r>
      <w:r w:rsidRPr="00815846">
        <w:rPr>
          <w:sz w:val="16"/>
        </w:rPr>
        <w:t xml:space="preserve">. </w:t>
      </w:r>
      <w:r w:rsidRPr="00A17B98">
        <w:rPr>
          <w:rStyle w:val="StyleBoldUnderline"/>
        </w:rPr>
        <w:t>The Iranian government has rejected</w:t>
      </w:r>
      <w:r>
        <w:rPr>
          <w:rStyle w:val="StyleBoldUnderline"/>
        </w:rPr>
        <w:t xml:space="preserve"> </w:t>
      </w:r>
      <w:r w:rsidRPr="00A17B98">
        <w:rPr>
          <w:rStyle w:val="StyleBoldUnderline"/>
        </w:rPr>
        <w:t>a series of international demands to halt its</w:t>
      </w:r>
      <w:r>
        <w:rPr>
          <w:rStyle w:val="StyleBoldUnderline"/>
        </w:rPr>
        <w:t xml:space="preserve"> </w:t>
      </w:r>
      <w:r w:rsidRPr="00A17B98">
        <w:rPr>
          <w:rStyle w:val="StyleBoldUnderline"/>
        </w:rPr>
        <w:t>efforts at enriching uranium and submit to international</w:t>
      </w:r>
      <w:r>
        <w:rPr>
          <w:rStyle w:val="StyleBoldUnderline"/>
        </w:rPr>
        <w:t xml:space="preserve"> </w:t>
      </w:r>
      <w:r w:rsidRPr="00A17B98">
        <w:rPr>
          <w:rStyle w:val="StyleBoldUnderline"/>
        </w:rPr>
        <w:t>inspections</w:t>
      </w:r>
      <w:r w:rsidRPr="00815846">
        <w:rPr>
          <w:sz w:val="16"/>
        </w:rPr>
        <w:t xml:space="preserve">. </w:t>
      </w:r>
      <w:r w:rsidRPr="00A17B98">
        <w:rPr>
          <w:rStyle w:val="StyleBoldUnderline"/>
        </w:rPr>
        <w:t>What will happen if the</w:t>
      </w:r>
      <w:r>
        <w:rPr>
          <w:rStyle w:val="StyleBoldUnderline"/>
        </w:rPr>
        <w:t xml:space="preserve"> </w:t>
      </w:r>
      <w:r w:rsidRPr="00A17B98">
        <w:rPr>
          <w:rStyle w:val="StyleBoldUnderline"/>
        </w:rPr>
        <w:t>US—or Israeli—government becomes convinced</w:t>
      </w:r>
      <w:r>
        <w:rPr>
          <w:rStyle w:val="StyleBoldUnderline"/>
        </w:rPr>
        <w:t xml:space="preserve"> </w:t>
      </w:r>
      <w:r w:rsidRPr="00A17B98">
        <w:rPr>
          <w:rStyle w:val="StyleBoldUnderline"/>
        </w:rPr>
        <w:t>that Tehran is on the verge of fielding a nuclear</w:t>
      </w:r>
      <w:r>
        <w:rPr>
          <w:rStyle w:val="StyleBoldUnderline"/>
        </w:rPr>
        <w:t xml:space="preserve"> </w:t>
      </w:r>
      <w:r w:rsidRPr="00A17B98">
        <w:rPr>
          <w:rStyle w:val="StyleBoldUnderline"/>
        </w:rPr>
        <w:t xml:space="preserve">weapon? North </w:t>
      </w:r>
      <w:r w:rsidRPr="00F90096">
        <w:rPr>
          <w:rStyle w:val="StyleBoldUnderline"/>
          <w:highlight w:val="yellow"/>
        </w:rPr>
        <w:t>Korea</w:t>
      </w:r>
      <w:r w:rsidRPr="00A17B98">
        <w:rPr>
          <w:rStyle w:val="StyleBoldUnderline"/>
        </w:rPr>
        <w:t>, of course, has already</w:t>
      </w:r>
      <w:r>
        <w:rPr>
          <w:rStyle w:val="StyleBoldUnderline"/>
        </w:rPr>
        <w:t xml:space="preserve"> </w:t>
      </w:r>
      <w:r w:rsidRPr="00A17B98">
        <w:rPr>
          <w:rStyle w:val="StyleBoldUnderline"/>
        </w:rPr>
        <w:t xml:space="preserve">done so, and the </w:t>
      </w:r>
      <w:r w:rsidRPr="00F90096">
        <w:rPr>
          <w:rStyle w:val="StyleBoldUnderline"/>
          <w:highlight w:val="yellow"/>
        </w:rPr>
        <w:t>ripple effects are beginning to spread</w:t>
      </w:r>
      <w:r w:rsidRPr="00F90096">
        <w:rPr>
          <w:sz w:val="16"/>
          <w:highlight w:val="yellow"/>
        </w:rPr>
        <w:t xml:space="preserve">. </w:t>
      </w:r>
      <w:r w:rsidRPr="00F90096">
        <w:rPr>
          <w:rStyle w:val="StyleBoldUnderline"/>
          <w:highlight w:val="yellow"/>
        </w:rPr>
        <w:t>Japan’s</w:t>
      </w:r>
      <w:r w:rsidRPr="00815846">
        <w:rPr>
          <w:sz w:val="16"/>
        </w:rPr>
        <w:t xml:space="preserve"> recent </w:t>
      </w:r>
      <w:r w:rsidRPr="00A17B98">
        <w:rPr>
          <w:rStyle w:val="StyleBoldUnderline"/>
        </w:rPr>
        <w:t>election</w:t>
      </w:r>
      <w:r w:rsidRPr="00815846">
        <w:rPr>
          <w:sz w:val="16"/>
        </w:rPr>
        <w:t xml:space="preserve"> to supreme power </w:t>
      </w:r>
      <w:r w:rsidRPr="00A17B98">
        <w:rPr>
          <w:rStyle w:val="StyleBoldUnderline"/>
        </w:rPr>
        <w:t xml:space="preserve">of a </w:t>
      </w:r>
      <w:r w:rsidRPr="00F90096">
        <w:rPr>
          <w:rStyle w:val="StyleBoldUnderline"/>
          <w:highlight w:val="yellow"/>
        </w:rPr>
        <w:t>leader</w:t>
      </w:r>
      <w:r w:rsidRPr="00A17B98">
        <w:rPr>
          <w:rStyle w:val="StyleBoldUnderline"/>
        </w:rPr>
        <w:t xml:space="preserve"> who has </w:t>
      </w:r>
      <w:r w:rsidRPr="00F90096">
        <w:rPr>
          <w:rStyle w:val="StyleBoldUnderline"/>
          <w:highlight w:val="yellow"/>
        </w:rPr>
        <w:t>promised</w:t>
      </w:r>
      <w:r w:rsidRPr="00815846">
        <w:rPr>
          <w:sz w:val="16"/>
        </w:rPr>
        <w:t xml:space="preserve"> to rewrite that country’s constitution </w:t>
      </w:r>
      <w:r w:rsidRPr="00A17B98">
        <w:rPr>
          <w:rStyle w:val="StyleBoldUnderline"/>
        </w:rPr>
        <w:t>to support increased armed</w:t>
      </w:r>
      <w:r>
        <w:rPr>
          <w:rStyle w:val="StyleBoldUnderline"/>
        </w:rPr>
        <w:t xml:space="preserve"> </w:t>
      </w:r>
      <w:r w:rsidRPr="00A17B98">
        <w:rPr>
          <w:rStyle w:val="StyleBoldUnderline"/>
        </w:rPr>
        <w:t>forces—and</w:t>
      </w:r>
      <w:r w:rsidRPr="00815846">
        <w:rPr>
          <w:sz w:val="16"/>
        </w:rPr>
        <w:t xml:space="preserve">, possibly, </w:t>
      </w:r>
      <w:r w:rsidRPr="00A17B98">
        <w:rPr>
          <w:rStyle w:val="StyleBoldUnderline"/>
        </w:rPr>
        <w:t xml:space="preserve">even </w:t>
      </w:r>
      <w:r w:rsidRPr="00F90096">
        <w:rPr>
          <w:rStyle w:val="StyleBoldUnderline"/>
          <w:highlight w:val="yellow"/>
        </w:rPr>
        <w:t>nuclear weapons</w:t>
      </w:r>
      <w:r w:rsidRPr="00815846">
        <w:rPr>
          <w:sz w:val="16"/>
        </w:rPr>
        <w:t xml:space="preserve">— </w:t>
      </w:r>
      <w:r w:rsidRPr="00A17B98">
        <w:rPr>
          <w:rStyle w:val="StyleBoldUnderline"/>
        </w:rPr>
        <w:t>may</w:t>
      </w:r>
      <w:r w:rsidRPr="00815846">
        <w:rPr>
          <w:sz w:val="16"/>
        </w:rPr>
        <w:t xml:space="preserve"> well </w:t>
      </w:r>
      <w:r w:rsidRPr="00A17B98">
        <w:rPr>
          <w:rStyle w:val="StyleBoldUnderline"/>
        </w:rPr>
        <w:t>alter the delicate balance of fear in</w:t>
      </w:r>
      <w:r>
        <w:rPr>
          <w:rStyle w:val="StyleBoldUnderline"/>
        </w:rPr>
        <w:t xml:space="preserve"> </w:t>
      </w:r>
      <w:r w:rsidRPr="00A17B98">
        <w:rPr>
          <w:rStyle w:val="StyleBoldUnderline"/>
        </w:rPr>
        <w:t>Northeast Asia fundamentally and rapidly</w:t>
      </w:r>
      <w:r w:rsidRPr="00815846">
        <w:rPr>
          <w:sz w:val="16"/>
        </w:rPr>
        <w:t xml:space="preserve">. Also, in the background, at least for now, </w:t>
      </w:r>
      <w:r w:rsidRPr="00A17B98">
        <w:rPr>
          <w:rStyle w:val="StyleBoldUnderline"/>
        </w:rPr>
        <w:t xml:space="preserve">SinoTaiwanese tensions continue to flare, as do </w:t>
      </w:r>
      <w:r w:rsidRPr="00F90096">
        <w:rPr>
          <w:rStyle w:val="StyleBoldUnderline"/>
          <w:highlight w:val="yellow"/>
        </w:rPr>
        <w:t>tensions between India and Pakistan</w:t>
      </w:r>
      <w:r w:rsidRPr="00A17B98">
        <w:rPr>
          <w:rStyle w:val="StyleBoldUnderline"/>
        </w:rPr>
        <w:t>, Pakistan and</w:t>
      </w:r>
      <w:r>
        <w:rPr>
          <w:rStyle w:val="StyleBoldUnderline"/>
        </w:rPr>
        <w:t xml:space="preserve"> </w:t>
      </w:r>
      <w:r w:rsidRPr="00A17B98">
        <w:rPr>
          <w:rStyle w:val="StyleBoldUnderline"/>
        </w:rPr>
        <w:t>Afghanistan, Venezuela and the U</w:t>
      </w:r>
      <w:r w:rsidRPr="00815846">
        <w:rPr>
          <w:sz w:val="16"/>
        </w:rPr>
        <w:t xml:space="preserve">nited </w:t>
      </w:r>
      <w:r w:rsidRPr="00A17B98">
        <w:rPr>
          <w:rStyle w:val="StyleBoldUnderline"/>
        </w:rPr>
        <w:t>S</w:t>
      </w:r>
      <w:r w:rsidRPr="00815846">
        <w:rPr>
          <w:sz w:val="16"/>
        </w:rPr>
        <w:t xml:space="preserve">tates, and so on. Meanwhile, </w:t>
      </w:r>
      <w:r w:rsidRPr="00A17B98">
        <w:rPr>
          <w:rStyle w:val="StyleBoldUnderline"/>
        </w:rPr>
        <w:t>the world’s nonintervention</w:t>
      </w:r>
      <w:r>
        <w:rPr>
          <w:rStyle w:val="StyleBoldUnderline"/>
        </w:rPr>
        <w:t xml:space="preserve"> </w:t>
      </w:r>
      <w:r w:rsidRPr="00A17B98">
        <w:rPr>
          <w:rStyle w:val="StyleBoldUnderline"/>
        </w:rPr>
        <w:t>in Darfur</w:t>
      </w:r>
      <w:r w:rsidRPr="00815846">
        <w:rPr>
          <w:sz w:val="16"/>
        </w:rPr>
        <w:t xml:space="preserve"> troubles consciences from Europe to America’s Bible Belt to its bastions of liberalism, yet with no serious international forces on offer, the bloodletting </w:t>
      </w:r>
      <w:r w:rsidRPr="00F90096">
        <w:rPr>
          <w:rStyle w:val="StyleBoldUnderline"/>
          <w:highlight w:val="yellow"/>
        </w:rPr>
        <w:t>will</w:t>
      </w:r>
      <w:r w:rsidRPr="00A17B98">
        <w:rPr>
          <w:rStyle w:val="StyleBoldUnderline"/>
        </w:rPr>
        <w:t xml:space="preserve"> probably, tragically,</w:t>
      </w:r>
      <w:r>
        <w:rPr>
          <w:rStyle w:val="StyleBoldUnderline"/>
        </w:rPr>
        <w:t xml:space="preserve"> </w:t>
      </w:r>
      <w:r w:rsidRPr="00F90096">
        <w:rPr>
          <w:rStyle w:val="StyleBoldUnderline"/>
          <w:highlight w:val="yellow"/>
        </w:rPr>
        <w:t>continue</w:t>
      </w:r>
      <w:r w:rsidRPr="00A17B98">
        <w:rPr>
          <w:rStyle w:val="StyleBoldUnderline"/>
        </w:rPr>
        <w:t xml:space="preserve"> unabated</w:t>
      </w:r>
      <w:r w:rsidRPr="00815846">
        <w:rPr>
          <w:sz w:val="16"/>
        </w:rPr>
        <w:t xml:space="preserve">.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A17B98">
        <w:rPr>
          <w:rStyle w:val="StyleBoldUnderline"/>
        </w:rPr>
        <w:t>over the next few years</w:t>
      </w:r>
      <w:r>
        <w:rPr>
          <w:rStyle w:val="StyleBoldUnderline"/>
        </w:rPr>
        <w:t xml:space="preserve"> </w:t>
      </w:r>
      <w:r w:rsidRPr="00A17B98">
        <w:rPr>
          <w:rStyle w:val="StyleBoldUnderline"/>
        </w:rPr>
        <w:t>and decades, the world is going to be a very</w:t>
      </w:r>
      <w:r>
        <w:rPr>
          <w:rStyle w:val="StyleBoldUnderline"/>
        </w:rPr>
        <w:t xml:space="preserve"> </w:t>
      </w:r>
      <w:r w:rsidRPr="00A17B98">
        <w:rPr>
          <w:rStyle w:val="StyleBoldUnderline"/>
        </w:rPr>
        <w:t>unsettled and quite dangerous place</w:t>
      </w:r>
      <w:r w:rsidRPr="00815846">
        <w:rPr>
          <w:sz w:val="16"/>
        </w:rPr>
        <w:t xml:space="preserve">, with Al Qaeda and its associated groups as a subset of a much larger set of worries. </w:t>
      </w:r>
      <w:r w:rsidRPr="00F90096">
        <w:rPr>
          <w:rStyle w:val="StyleBoldUnderline"/>
          <w:highlight w:val="yellow"/>
        </w:rPr>
        <w:t>The only serious response</w:t>
      </w:r>
      <w:r w:rsidRPr="00A17B98">
        <w:rPr>
          <w:rStyle w:val="StyleBoldUnderline"/>
        </w:rPr>
        <w:t xml:space="preserve"> to this international environment </w:t>
      </w:r>
      <w:r w:rsidRPr="00F90096">
        <w:rPr>
          <w:rStyle w:val="StyleBoldUnderline"/>
          <w:highlight w:val="yellow"/>
        </w:rPr>
        <w:t>is</w:t>
      </w:r>
      <w:r w:rsidRPr="004D4544">
        <w:rPr>
          <w:rStyle w:val="StyleBoldUnderline"/>
        </w:rPr>
        <w:t xml:space="preserve"> to develop armed forces</w:t>
      </w:r>
      <w:r w:rsidRPr="00A17B98">
        <w:rPr>
          <w:rStyle w:val="StyleBoldUnderline"/>
        </w:rPr>
        <w:t xml:space="preserve"> capable of protecting</w:t>
      </w:r>
      <w:r>
        <w:rPr>
          <w:rStyle w:val="StyleBoldUnderline"/>
        </w:rPr>
        <w:t xml:space="preserve"> </w:t>
      </w:r>
      <w:r w:rsidRPr="00A17B98">
        <w:rPr>
          <w:rStyle w:val="StyleBoldUnderline"/>
        </w:rPr>
        <w:t>America’s vital interests throughout this dangerous</w:t>
      </w:r>
      <w:r>
        <w:rPr>
          <w:rStyle w:val="StyleBoldUnderline"/>
        </w:rPr>
        <w:t xml:space="preserve"> </w:t>
      </w:r>
      <w:r w:rsidRPr="00A17B98">
        <w:rPr>
          <w:rStyle w:val="StyleBoldUnderline"/>
        </w:rPr>
        <w:t xml:space="preserve">time. </w:t>
      </w:r>
      <w:r w:rsidRPr="00A17B98">
        <w:rPr>
          <w:rStyle w:val="BoldUnderline"/>
        </w:rPr>
        <w:t xml:space="preserve">Doing so requires </w:t>
      </w:r>
      <w:r w:rsidRPr="00F90096">
        <w:rPr>
          <w:rStyle w:val="BoldUnderline"/>
          <w:highlight w:val="yellow"/>
        </w:rPr>
        <w:t>a military capable of a wide range of missions</w:t>
      </w:r>
      <w:r w:rsidRPr="00A17B98">
        <w:rPr>
          <w:rStyle w:val="StyleBoldUnderline"/>
        </w:rPr>
        <w:t>—</w:t>
      </w:r>
      <w:r w:rsidRPr="00A17B98">
        <w:rPr>
          <w:rStyle w:val="BoldUnderline"/>
        </w:rPr>
        <w:t>including not</w:t>
      </w:r>
      <w:r>
        <w:rPr>
          <w:rStyle w:val="BoldUnderline"/>
        </w:rPr>
        <w:t xml:space="preserve"> </w:t>
      </w:r>
      <w:r w:rsidRPr="00A17B98">
        <w:rPr>
          <w:rStyle w:val="BoldUnderline"/>
        </w:rPr>
        <w:t xml:space="preserve">only </w:t>
      </w:r>
      <w:r w:rsidRPr="00F90096">
        <w:rPr>
          <w:rStyle w:val="BoldUnderline"/>
          <w:highlight w:val="yellow"/>
        </w:rPr>
        <w:t>deterrence of great power conflict</w:t>
      </w:r>
      <w:r w:rsidRPr="00A17B98">
        <w:rPr>
          <w:rStyle w:val="BoldUnderline"/>
        </w:rPr>
        <w:t xml:space="preserve"> in </w:t>
      </w:r>
      <w:r w:rsidRPr="00F90096">
        <w:rPr>
          <w:rStyle w:val="BoldUnderline"/>
          <w:highlight w:val="yellow"/>
        </w:rPr>
        <w:t>dealing with</w:t>
      </w:r>
      <w:r w:rsidRPr="00A17B98">
        <w:rPr>
          <w:rStyle w:val="BoldUnderline"/>
        </w:rPr>
        <w:t xml:space="preserve"> potential </w:t>
      </w:r>
      <w:r w:rsidRPr="00F90096">
        <w:rPr>
          <w:rStyle w:val="BoldUnderline"/>
          <w:highlight w:val="yellow"/>
        </w:rPr>
        <w:t>hotspots</w:t>
      </w:r>
      <w:r w:rsidRPr="00A17B98">
        <w:rPr>
          <w:rStyle w:val="BoldUnderline"/>
        </w:rPr>
        <w:t xml:space="preserve"> in Korea, the</w:t>
      </w:r>
      <w:r>
        <w:rPr>
          <w:rStyle w:val="BoldUnderline"/>
        </w:rPr>
        <w:t xml:space="preserve"> </w:t>
      </w:r>
      <w:r w:rsidRPr="00A17B98">
        <w:rPr>
          <w:rStyle w:val="BoldUnderline"/>
        </w:rPr>
        <w:t xml:space="preserve">Taiwan Strait, and the Persian Gulf but </w:t>
      </w:r>
      <w:r w:rsidRPr="00F90096">
        <w:rPr>
          <w:rStyle w:val="BoldUnderline"/>
          <w:highlight w:val="yellow"/>
        </w:rPr>
        <w:t>also</w:t>
      </w:r>
      <w:r>
        <w:rPr>
          <w:rStyle w:val="BoldUnderline"/>
        </w:rPr>
        <w:t xml:space="preserve"> </w:t>
      </w:r>
      <w:r w:rsidRPr="00A17B98">
        <w:rPr>
          <w:rStyle w:val="BoldUnderline"/>
        </w:rPr>
        <w:t xml:space="preserve">associated with a variety of </w:t>
      </w:r>
      <w:r w:rsidRPr="00F90096">
        <w:rPr>
          <w:rStyle w:val="BoldUnderline"/>
          <w:highlight w:val="yellow"/>
        </w:rPr>
        <w:t>Special Forces</w:t>
      </w:r>
      <w:r>
        <w:rPr>
          <w:rStyle w:val="BoldUnderline"/>
        </w:rPr>
        <w:t xml:space="preserve"> </w:t>
      </w:r>
      <w:r w:rsidRPr="00A17B98">
        <w:rPr>
          <w:rStyle w:val="BoldUnderline"/>
        </w:rPr>
        <w:t xml:space="preserve">activities </w:t>
      </w:r>
      <w:r w:rsidRPr="00F90096">
        <w:rPr>
          <w:rStyle w:val="BoldUnderline"/>
          <w:highlight w:val="yellow"/>
        </w:rPr>
        <w:t>and stabilization</w:t>
      </w:r>
      <w:r w:rsidRPr="00A17B98">
        <w:rPr>
          <w:rStyle w:val="BoldUnderline"/>
        </w:rPr>
        <w:t xml:space="preserve"> operations</w:t>
      </w:r>
      <w:r w:rsidRPr="00815846">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w:t>
      </w:r>
    </w:p>
    <w:p w:rsidR="00986C35" w:rsidRDefault="00986C35" w:rsidP="00986C35"/>
    <w:p w:rsidR="00986C35" w:rsidRDefault="00986C35" w:rsidP="00986C35">
      <w:pPr>
        <w:pStyle w:val="Heading4"/>
      </w:pPr>
      <w:r>
        <w:t>Kills the economy, causes nuclear meltdowns, and nuclear war – all cause extinction</w:t>
      </w:r>
    </w:p>
    <w:p w:rsidR="00986C35" w:rsidRDefault="00986C35" w:rsidP="00986C35">
      <w:r w:rsidRPr="0049635D">
        <w:rPr>
          <w:rStyle w:val="StyleStyleBold12pt"/>
        </w:rPr>
        <w:t>Guterl</w:t>
      </w:r>
      <w:r>
        <w:t xml:space="preserve">, </w:t>
      </w:r>
      <w:r w:rsidRPr="00621DCB">
        <w:t xml:space="preserve">executive editor </w:t>
      </w:r>
      <w:r>
        <w:t>–</w:t>
      </w:r>
      <w:r w:rsidRPr="00621DCB">
        <w:t xml:space="preserve"> Scientific American</w:t>
      </w:r>
      <w:r>
        <w:t>, 11/28/</w:t>
      </w:r>
      <w:r w:rsidRPr="0049635D">
        <w:rPr>
          <w:rStyle w:val="StyleStyleBold12pt"/>
        </w:rPr>
        <w:t>’12</w:t>
      </w:r>
    </w:p>
    <w:p w:rsidR="00986C35" w:rsidRDefault="00986C35" w:rsidP="00986C35">
      <w:r>
        <w:lastRenderedPageBreak/>
        <w:t>(Fred, “</w:t>
      </w:r>
      <w:r w:rsidRPr="00621DCB">
        <w:t>Armageddon 2.0</w:t>
      </w:r>
      <w:r>
        <w:t>,” Bulletin of the Atomic Scientists)</w:t>
      </w:r>
    </w:p>
    <w:p w:rsidR="00986C35" w:rsidRDefault="00986C35" w:rsidP="00986C35"/>
    <w:p w:rsidR="00986C35" w:rsidRDefault="00986C35" w:rsidP="00986C35">
      <w:pPr>
        <w:rPr>
          <w:sz w:val="16"/>
        </w:rPr>
      </w:pPr>
      <w:r w:rsidRPr="0049635D">
        <w:rPr>
          <w:rStyle w:val="TitleChar"/>
        </w:rPr>
        <w:t>The world lived</w:t>
      </w:r>
      <w:r w:rsidRPr="0049635D">
        <w:rPr>
          <w:sz w:val="16"/>
        </w:rPr>
        <w:t xml:space="preserve"> for half a century </w:t>
      </w:r>
      <w:r w:rsidRPr="0049635D">
        <w:rPr>
          <w:rStyle w:val="TitleChar"/>
        </w:rPr>
        <w:t xml:space="preserve">with the constant specter of </w:t>
      </w:r>
      <w:r w:rsidRPr="0049635D">
        <w:rPr>
          <w:rStyle w:val="Emphasis"/>
        </w:rPr>
        <w:t>nuclear war and its</w:t>
      </w:r>
      <w:r w:rsidRPr="0049635D">
        <w:rPr>
          <w:sz w:val="16"/>
        </w:rPr>
        <w:t xml:space="preserve"> potentially </w:t>
      </w:r>
      <w:r w:rsidRPr="0049635D">
        <w:rPr>
          <w:rStyle w:val="Emphasis"/>
        </w:rPr>
        <w:t>devastating consequences.</w:t>
      </w:r>
      <w:r w:rsidRPr="0049635D">
        <w:rPr>
          <w:sz w:val="16"/>
        </w:rPr>
        <w:t xml:space="preserve"> </w:t>
      </w:r>
      <w:r w:rsidRPr="0049635D">
        <w:rPr>
          <w:rStyle w:val="TitleChar"/>
        </w:rPr>
        <w:t xml:space="preserve">The </w:t>
      </w:r>
      <w:r w:rsidRPr="0068795E">
        <w:rPr>
          <w:rStyle w:val="TitleChar"/>
          <w:highlight w:val="cyan"/>
        </w:rPr>
        <w:t>end of the Cold War took</w:t>
      </w:r>
      <w:r w:rsidRPr="0049635D">
        <w:rPr>
          <w:rStyle w:val="TitleChar"/>
        </w:rPr>
        <w:t xml:space="preserve"> the </w:t>
      </w:r>
      <w:r w:rsidRPr="0068795E">
        <w:rPr>
          <w:rStyle w:val="TitleChar"/>
          <w:highlight w:val="cyan"/>
        </w:rPr>
        <w:t>potency out of</w:t>
      </w:r>
      <w:r w:rsidRPr="0049635D">
        <w:rPr>
          <w:rStyle w:val="TitleChar"/>
        </w:rPr>
        <w:t xml:space="preserve"> this </w:t>
      </w:r>
      <w:r w:rsidRPr="0068795E">
        <w:rPr>
          <w:rStyle w:val="TitleChar"/>
          <w:highlight w:val="cyan"/>
        </w:rPr>
        <w:t>Armageddon</w:t>
      </w:r>
      <w:r w:rsidRPr="0049635D">
        <w:rPr>
          <w:rStyle w:val="TitleChar"/>
        </w:rPr>
        <w:t xml:space="preserve"> scenario</w:t>
      </w:r>
      <w:r w:rsidRPr="0049635D">
        <w:rPr>
          <w:sz w:val="16"/>
        </w:rPr>
        <w:t xml:space="preserve">, yet the </w:t>
      </w:r>
      <w:r w:rsidRPr="0068795E">
        <w:rPr>
          <w:rStyle w:val="Emphasis"/>
          <w:highlight w:val="cyan"/>
        </w:rPr>
        <w:t>existential dangers have</w:t>
      </w:r>
      <w:r w:rsidRPr="0049635D">
        <w:rPr>
          <w:sz w:val="16"/>
        </w:rPr>
        <w:t xml:space="preserve"> only </w:t>
      </w:r>
      <w:r w:rsidRPr="0068795E">
        <w:rPr>
          <w:rStyle w:val="Emphasis"/>
          <w:highlight w:val="cyan"/>
        </w:rPr>
        <w:t>multiplied</w:t>
      </w:r>
      <w:r w:rsidRPr="0049635D">
        <w:rPr>
          <w:rStyle w:val="Emphasis"/>
        </w:rPr>
        <w:t>.</w:t>
      </w:r>
      <w:r w:rsidRPr="0049635D">
        <w:rPr>
          <w:b/>
          <w:bCs/>
          <w:szCs w:val="20"/>
          <w:u w:val="single"/>
          <w:bdr w:val="single" w:sz="2" w:space="0" w:color="auto"/>
        </w:rPr>
        <w:t xml:space="preserve"> </w:t>
      </w:r>
      <w:r w:rsidRPr="0049635D">
        <w:rPr>
          <w:rStyle w:val="TitleChar"/>
        </w:rPr>
        <w:t>Today</w:t>
      </w:r>
      <w:r w:rsidRPr="0049635D">
        <w:rPr>
          <w:sz w:val="16"/>
        </w:rPr>
        <w:t xml:space="preserve"> the technologies that pose some of </w:t>
      </w:r>
      <w:r w:rsidRPr="0068795E">
        <w:rPr>
          <w:rStyle w:val="TitleChar"/>
          <w:highlight w:val="cyan"/>
        </w:rPr>
        <w:t>the biggest problems</w:t>
      </w:r>
      <w:r w:rsidRPr="0049635D">
        <w:rPr>
          <w:sz w:val="16"/>
        </w:rPr>
        <w:t xml:space="preserve"> </w:t>
      </w:r>
      <w:r w:rsidRPr="0049635D">
        <w:rPr>
          <w:rStyle w:val="Emphasis"/>
        </w:rPr>
        <w:t>are not</w:t>
      </w:r>
      <w:r w:rsidRPr="0049635D">
        <w:rPr>
          <w:sz w:val="16"/>
        </w:rPr>
        <w:t xml:space="preserve"> so much </w:t>
      </w:r>
      <w:r w:rsidRPr="0049635D">
        <w:rPr>
          <w:rStyle w:val="Emphasis"/>
        </w:rPr>
        <w:t>military</w:t>
      </w:r>
      <w:r w:rsidRPr="0049635D">
        <w:rPr>
          <w:sz w:val="16"/>
        </w:rPr>
        <w:t xml:space="preserve"> as commercial. </w:t>
      </w:r>
      <w:r w:rsidRPr="0049635D">
        <w:rPr>
          <w:rStyle w:val="TitleChar"/>
        </w:rPr>
        <w:t xml:space="preserve">They </w:t>
      </w:r>
      <w:r w:rsidRPr="0068795E">
        <w:rPr>
          <w:rStyle w:val="TitleChar"/>
          <w:highlight w:val="cyan"/>
        </w:rPr>
        <w:t>come from</w:t>
      </w:r>
      <w:r w:rsidRPr="0049635D">
        <w:rPr>
          <w:sz w:val="16"/>
        </w:rPr>
        <w:t xml:space="preserve"> biology, energy production, and the </w:t>
      </w:r>
      <w:r w:rsidRPr="0068795E">
        <w:rPr>
          <w:rStyle w:val="StyleBoldUnderline"/>
          <w:highlight w:val="cyan"/>
        </w:rPr>
        <w:t>information sciences</w:t>
      </w:r>
      <w:r w:rsidRPr="0049635D">
        <w:rPr>
          <w:sz w:val="16"/>
        </w:rPr>
        <w:t xml:space="preserve"> -- and are the very technologies that have fueled our prodigious growth as a species. </w:t>
      </w:r>
      <w:r w:rsidRPr="0049635D">
        <w:rPr>
          <w:rStyle w:val="StyleBoldUnderline"/>
        </w:rPr>
        <w:t>They are far more seductive than nuclear weapons</w:t>
      </w:r>
      <w:r w:rsidRPr="0049635D">
        <w:rPr>
          <w:sz w:val="16"/>
        </w:rPr>
        <w:t xml:space="preserve">, </w:t>
      </w:r>
      <w:r w:rsidRPr="0049635D">
        <w:rPr>
          <w:rStyle w:val="StyleBoldUnderline"/>
        </w:rPr>
        <w:t>and more difficult to extricate ourselves from.</w:t>
      </w:r>
      <w:r w:rsidRPr="0049635D">
        <w:rPr>
          <w:sz w:val="16"/>
        </w:rPr>
        <w:t xml:space="preserve"> The </w:t>
      </w:r>
      <w:r w:rsidRPr="0068795E">
        <w:rPr>
          <w:rStyle w:val="StyleBoldUnderline"/>
          <w:highlight w:val="cyan"/>
        </w:rPr>
        <w:t>technologies</w:t>
      </w:r>
      <w:r w:rsidRPr="0068795E">
        <w:rPr>
          <w:sz w:val="16"/>
          <w:highlight w:val="cyan"/>
        </w:rPr>
        <w:t xml:space="preserve"> </w:t>
      </w:r>
      <w:r w:rsidRPr="0068795E">
        <w:rPr>
          <w:rStyle w:val="StyleBoldUnderline"/>
          <w:highlight w:val="cyan"/>
        </w:rPr>
        <w:t>we</w:t>
      </w:r>
      <w:r w:rsidRPr="0049635D">
        <w:rPr>
          <w:rStyle w:val="StyleBoldUnderline"/>
        </w:rPr>
        <w:t xml:space="preserve"> </w:t>
      </w:r>
      <w:r w:rsidRPr="0068795E">
        <w:rPr>
          <w:rStyle w:val="StyleBoldUnderline"/>
          <w:highlight w:val="cyan"/>
        </w:rPr>
        <w:t>worry about</w:t>
      </w:r>
      <w:r w:rsidRPr="0049635D">
        <w:rPr>
          <w:rStyle w:val="StyleBoldUnderline"/>
        </w:rPr>
        <w:t xml:space="preserve"> today </w:t>
      </w:r>
      <w:r w:rsidRPr="0068795E">
        <w:rPr>
          <w:rStyle w:val="StyleBoldUnderline"/>
          <w:highlight w:val="cyan"/>
        </w:rPr>
        <w:t xml:space="preserve">form the </w:t>
      </w:r>
      <w:r w:rsidRPr="0068795E">
        <w:rPr>
          <w:rStyle w:val="Emphasis"/>
          <w:highlight w:val="cyan"/>
        </w:rPr>
        <w:t>basis</w:t>
      </w:r>
      <w:r w:rsidRPr="0049635D">
        <w:rPr>
          <w:rStyle w:val="Emphasis"/>
        </w:rPr>
        <w:t xml:space="preserve"> of</w:t>
      </w:r>
      <w:r w:rsidRPr="0049635D">
        <w:rPr>
          <w:sz w:val="16"/>
        </w:rPr>
        <w:t xml:space="preserve"> our global </w:t>
      </w:r>
      <w:r w:rsidRPr="0068795E">
        <w:rPr>
          <w:rStyle w:val="Emphasis"/>
          <w:highlight w:val="cyan"/>
        </w:rPr>
        <w:t>civilization and are</w:t>
      </w:r>
      <w:r w:rsidRPr="0049635D">
        <w:rPr>
          <w:rStyle w:val="Emphasis"/>
        </w:rPr>
        <w:t xml:space="preserve"> </w:t>
      </w:r>
      <w:r w:rsidRPr="0068795E">
        <w:rPr>
          <w:rStyle w:val="Emphasis"/>
          <w:highlight w:val="cyan"/>
        </w:rPr>
        <w:t>essential</w:t>
      </w:r>
      <w:r w:rsidRPr="0049635D">
        <w:rPr>
          <w:rStyle w:val="Emphasis"/>
        </w:rPr>
        <w:t xml:space="preserve"> </w:t>
      </w:r>
      <w:r w:rsidRPr="0068795E">
        <w:rPr>
          <w:rStyle w:val="Emphasis"/>
          <w:highlight w:val="cyan"/>
        </w:rPr>
        <w:t>to</w:t>
      </w:r>
      <w:r w:rsidRPr="0049635D">
        <w:rPr>
          <w:rStyle w:val="Emphasis"/>
        </w:rPr>
        <w:t xml:space="preserve"> our </w:t>
      </w:r>
      <w:r w:rsidRPr="0068795E">
        <w:rPr>
          <w:rStyle w:val="Emphasis"/>
          <w:highlight w:val="cyan"/>
        </w:rPr>
        <w:t>survival</w:t>
      </w:r>
      <w:r w:rsidRPr="0049635D">
        <w:rPr>
          <w:rStyle w:val="Emphasis"/>
        </w:rPr>
        <w:t>.</w:t>
      </w:r>
      <w:r w:rsidRPr="0049635D">
        <w:rPr>
          <w:b/>
          <w:bCs/>
          <w:szCs w:val="20"/>
          <w:u w:val="single"/>
          <w:bdr w:val="single" w:sz="2" w:space="0" w:color="auto"/>
        </w:rPr>
        <w:t xml:space="preserve"> </w:t>
      </w:r>
      <w:r w:rsidRPr="0049635D">
        <w:rPr>
          <w:sz w:val="16"/>
        </w:rPr>
        <w:t xml:space="preserve">The mistake many of us make about the darker aspects of our high-tech civilization is in thinking that we have plenty of time to address them. We may, if we're lucky. But it's more likely that we have less time than we think. </w:t>
      </w:r>
      <w:r w:rsidRPr="0049635D">
        <w:rPr>
          <w:rStyle w:val="StyleBoldUnderline"/>
        </w:rPr>
        <w:t>There may be a limited window of opportunity for preventing</w:t>
      </w:r>
      <w:r w:rsidRPr="0049635D">
        <w:rPr>
          <w:sz w:val="16"/>
        </w:rPr>
        <w:t xml:space="preserve"> </w:t>
      </w:r>
      <w:r w:rsidRPr="0049635D">
        <w:rPr>
          <w:rStyle w:val="StyleBoldUnderline"/>
        </w:rPr>
        <w:t>catastrophes such</w:t>
      </w:r>
      <w:r w:rsidRPr="0049635D">
        <w:rPr>
          <w:sz w:val="16"/>
        </w:rPr>
        <w:t xml:space="preserve"> as pandemics, runaway climate change, and </w:t>
      </w:r>
      <w:r w:rsidRPr="0049635D">
        <w:rPr>
          <w:rStyle w:val="StyleBoldUnderline"/>
        </w:rPr>
        <w:t>cyber attacks on national power grids.</w:t>
      </w:r>
      <w:r w:rsidRPr="0049635D">
        <w:rPr>
          <w:u w:val="single"/>
        </w:rPr>
        <w:t xml:space="preserve"> </w:t>
      </w:r>
      <w:r w:rsidRPr="0049635D">
        <w:rPr>
          <w:sz w:val="16"/>
          <w:szCs w:val="16"/>
        </w:rPr>
        <w:t xml:space="preserve">Emerging diseases. </w:t>
      </w:r>
      <w:r w:rsidRPr="0049635D">
        <w:rPr>
          <w:sz w:val="12"/>
          <w:szCs w:val="16"/>
        </w:rPr>
        <w:t xml:space="preserve">The influenza pandemic of 2009 is a case in point. Because of rising prosperity and travel, the world has grown more conducive to a destructive flu virus in recent years, many public health officials believe. Most people probably remember 2009 as a time when health officials overreacted. But in truth, the 2009 virus came from nowhere, and by the time it reached the radar screens of health officials, it was already well on its way to spreading far and wide. "H1N1 caught us all with our pants down," says flu expert Robert G. Webster of St. Jude Children's Research Hospital in Memphis, Tennessee. Before it became apparent that the virus was a mild one, health officials must have felt as if they were staring into the abyss. If the virus had been as deadly as, say, the 1918 flu virus or some more recent strains of bird flu, the result would have rivaled what the planners of the 1950s expected from a nuclear war. It would have been a "total disaster," Webster says. "You wouldn't get the gasoline for your car, you wouldn't get the electricity for your power, you wouldn't get the medicines you need. Society as we know it would fall apart." Climate change. Climate is another potentially urgent risk. It's easy to think about greenhouse gases as a long-term problem, but the current rate of change in the Arctic has alarmed more and more scientists in recent years. Tim Lenton, a climate scientist at the University of Exeter in England, has looked at climate from the standpoint of tipping points -- sudden changes that are not reflected in current climate models. We may already have reached a tipping point -- a transition to a new state in which the Arctic is ice-free during the summer months. Perhaps the most alarming of Lenton's tipping points is the Indian summer monsoon. Smoke from household fires, and soot from automobiles and buses in crowded cities, rises into the atmosphere and drifts out over the Indian Ocean, changing the atmospheric dynamics upon which the monsoon depends -- keeping much of the sun's energy from reaching the surface, and lessening the power of storms. At the same time, the buildup of greenhouse gases -- emitted mainly from developed countries in the northern hemisphere -- has a very different effect on the Indian summer monsoon: It makes it stronger. These two opposite influences make the fate of the monsoon difficult to predict and subject to instability. A small influence -- a bit more carbon dioxide in the atmosphere, and a bit more brown haze -- could have an outsize effect. The Indian monsoon, Lenton believes, could be teetering on a knife's edge, ready to change abruptly in ways that are hard to predict. What happens then? More than a billion people depend on the monsoon's rains. Other tipping points may be in play, says Lenton. The West African monsoon is potentially near a tipping point. So are Greenland's glaciers, which hold enough water to raise sea levels by more than 20 feet; and the West Antarctic Ice Sheet, which has enough ice to raise sea levels by at least 10 feet. Regional tipping points could hasten the ill effects of climate change more quickly than currently projected by the Intergovernmental Panel on Climate Change. </w:t>
      </w:r>
      <w:r w:rsidRPr="0049635D">
        <w:rPr>
          <w:sz w:val="12"/>
        </w:rPr>
        <w:t xml:space="preserve">Computer hacking. The computer industry has already made it possible for computers to handle a variety of tasks without human intervention. </w:t>
      </w:r>
      <w:r w:rsidRPr="0049635D">
        <w:rPr>
          <w:sz w:val="16"/>
        </w:rPr>
        <w:t xml:space="preserve">Autonomous </w:t>
      </w:r>
      <w:r w:rsidRPr="0049635D">
        <w:rPr>
          <w:rStyle w:val="StyleBoldUnderline"/>
        </w:rPr>
        <w:t>computers</w:t>
      </w:r>
      <w:r w:rsidRPr="0049635D">
        <w:rPr>
          <w:sz w:val="16"/>
        </w:rPr>
        <w:t xml:space="preserve">, using techniques formerly known as artificial intelligence, </w:t>
      </w:r>
      <w:r w:rsidRPr="0049635D">
        <w:rPr>
          <w:rStyle w:val="StyleBoldUnderline"/>
        </w:rPr>
        <w:t>have begun to exert control in virtually every sphere of our lives.</w:t>
      </w:r>
      <w:r w:rsidRPr="0049635D">
        <w:rPr>
          <w:sz w:val="16"/>
        </w:rPr>
        <w:t xml:space="preserve"> Cars, for instance, can now take action to avoid collisions. To do this, a car has to make decisions: When does it take control? How much braking power should be applied, and to which wheels? And when should the car allow its reflex-challenged driver to regain control? Cars that drive themselves, currently being field tested, could hit dealer showrooms in a few years. </w:t>
      </w:r>
      <w:r w:rsidRPr="0049635D">
        <w:rPr>
          <w:rStyle w:val="StyleBoldUnderline"/>
        </w:rPr>
        <w:t>Autonomous computers can make our lives</w:t>
      </w:r>
      <w:r w:rsidRPr="0049635D">
        <w:rPr>
          <w:sz w:val="16"/>
        </w:rPr>
        <w:t xml:space="preserve"> easier and safer, but they can also make them </w:t>
      </w:r>
      <w:r w:rsidRPr="0049635D">
        <w:rPr>
          <w:rStyle w:val="StyleBoldUnderline"/>
        </w:rPr>
        <w:t>more dangerous.</w:t>
      </w:r>
      <w:r w:rsidRPr="0049635D">
        <w:rPr>
          <w:sz w:val="16"/>
        </w:rPr>
        <w:t xml:space="preserve"> A case in point is </w:t>
      </w:r>
      <w:r w:rsidRPr="0068795E">
        <w:rPr>
          <w:rStyle w:val="StyleBoldUnderline"/>
          <w:highlight w:val="cyan"/>
        </w:rPr>
        <w:t>Stuxnet</w:t>
      </w:r>
      <w:r w:rsidRPr="0049635D">
        <w:rPr>
          <w:sz w:val="16"/>
        </w:rPr>
        <w:t xml:space="preserve">, the computer worm designed by the US and Israel to attack Iran's nuclear fuel program. It </w:t>
      </w:r>
      <w:r w:rsidRPr="0068795E">
        <w:rPr>
          <w:rStyle w:val="StyleBoldUnderline"/>
          <w:highlight w:val="cyan"/>
        </w:rPr>
        <w:t>is a watershed</w:t>
      </w:r>
      <w:r w:rsidRPr="0049635D">
        <w:rPr>
          <w:sz w:val="16"/>
        </w:rPr>
        <w:t xml:space="preserve"> in the brief history of malware -- the Jason Bourne of computer code, designed for maximum autonomy and effectiveness. Stuxnet's creators gave their program the best training possible: they stocked it with detailed technical knowledge that would come in handy for whatever situation Stuxnet could conceivably encounter. Although the software included rendezvous procedures and communication codes for reporting back to headquarters, </w:t>
      </w:r>
      <w:r w:rsidRPr="0049635D">
        <w:rPr>
          <w:rStyle w:val="StyleBoldUnderline"/>
        </w:rPr>
        <w:t>Stuxnet was built to survive and carry out its mission even if it found itself cut off.</w:t>
      </w:r>
      <w:r w:rsidRPr="0049635D">
        <w:rPr>
          <w:u w:val="single"/>
        </w:rPr>
        <w:t xml:space="preserve"> </w:t>
      </w:r>
      <w:r w:rsidRPr="0049635D">
        <w:rPr>
          <w:sz w:val="16"/>
        </w:rPr>
        <w:t xml:space="preserve">The </w:t>
      </w:r>
      <w:r w:rsidRPr="0068795E">
        <w:rPr>
          <w:rStyle w:val="StyleBoldUnderline"/>
          <w:highlight w:val="cyan"/>
        </w:rPr>
        <w:t>uranium</w:t>
      </w:r>
      <w:r w:rsidRPr="0049635D">
        <w:rPr>
          <w:rStyle w:val="StyleBoldUnderline"/>
        </w:rPr>
        <w:t xml:space="preserve"> </w:t>
      </w:r>
      <w:r w:rsidRPr="0068795E">
        <w:rPr>
          <w:rStyle w:val="StyleBoldUnderline"/>
          <w:highlight w:val="cyan"/>
        </w:rPr>
        <w:t>centrifuges</w:t>
      </w:r>
      <w:r w:rsidRPr="0049635D">
        <w:rPr>
          <w:rStyle w:val="StyleBoldUnderline"/>
        </w:rPr>
        <w:t xml:space="preserve"> that </w:t>
      </w:r>
      <w:r w:rsidRPr="0068795E">
        <w:rPr>
          <w:rStyle w:val="StyleBoldUnderline"/>
          <w:highlight w:val="cyan"/>
        </w:rPr>
        <w:t>Stuxnet attacked are</w:t>
      </w:r>
      <w:r w:rsidRPr="0049635D">
        <w:rPr>
          <w:rStyle w:val="StyleBoldUnderline"/>
        </w:rPr>
        <w:t xml:space="preserve"> very </w:t>
      </w:r>
      <w:r w:rsidRPr="0068795E">
        <w:rPr>
          <w:rStyle w:val="StyleBoldUnderline"/>
          <w:highlight w:val="cyan"/>
        </w:rPr>
        <w:t>similar</w:t>
      </w:r>
      <w:r w:rsidRPr="0049635D">
        <w:rPr>
          <w:sz w:val="16"/>
        </w:rPr>
        <w:t xml:space="preserve"> in principle </w:t>
      </w:r>
      <w:r w:rsidRPr="0068795E">
        <w:rPr>
          <w:rStyle w:val="StyleBoldUnderline"/>
          <w:highlight w:val="cyan"/>
        </w:rPr>
        <w:t>to</w:t>
      </w:r>
      <w:r w:rsidRPr="0049635D">
        <w:rPr>
          <w:sz w:val="16"/>
        </w:rPr>
        <w:t xml:space="preserve"> the </w:t>
      </w:r>
      <w:r w:rsidRPr="0068795E">
        <w:rPr>
          <w:rStyle w:val="StyleBoldUnderline"/>
          <w:highlight w:val="cyan"/>
        </w:rPr>
        <w:t>generators</w:t>
      </w:r>
      <w:r w:rsidRPr="0049635D">
        <w:rPr>
          <w:rStyle w:val="StyleBoldUnderline"/>
        </w:rPr>
        <w:t xml:space="preserve"> that </w:t>
      </w:r>
      <w:r w:rsidRPr="0068795E">
        <w:rPr>
          <w:rStyle w:val="StyleBoldUnderline"/>
          <w:highlight w:val="cyan"/>
        </w:rPr>
        <w:t>power</w:t>
      </w:r>
      <w:r w:rsidRPr="0049635D">
        <w:rPr>
          <w:rStyle w:val="StyleBoldUnderline"/>
        </w:rPr>
        <w:t xml:space="preserve"> </w:t>
      </w:r>
      <w:r w:rsidRPr="0068795E">
        <w:rPr>
          <w:rStyle w:val="StyleBoldUnderline"/>
          <w:highlight w:val="cyan"/>
        </w:rPr>
        <w:t>the</w:t>
      </w:r>
      <w:r w:rsidRPr="0049635D">
        <w:rPr>
          <w:rStyle w:val="StyleBoldUnderline"/>
        </w:rPr>
        <w:t xml:space="preserve"> US electrical </w:t>
      </w:r>
      <w:r w:rsidRPr="0068795E">
        <w:rPr>
          <w:rStyle w:val="StyleBoldUnderline"/>
          <w:highlight w:val="cyan"/>
        </w:rPr>
        <w:t>grid</w:t>
      </w:r>
      <w:r w:rsidRPr="0049635D">
        <w:rPr>
          <w:rStyle w:val="StyleBoldUnderline"/>
        </w:rPr>
        <w:t>.</w:t>
      </w:r>
      <w:r w:rsidRPr="0049635D">
        <w:rPr>
          <w:sz w:val="16"/>
        </w:rPr>
        <w:t xml:space="preserve"> Both are monitored and controlled by programmable-logic computer chips. Stuxnet cleverly caused the uranium centrifuges to throw themselves off-balance, inflicting enough damage to set the Iranian nuclear industry back by 18 months or more. </w:t>
      </w:r>
      <w:r w:rsidRPr="0049635D">
        <w:rPr>
          <w:rStyle w:val="StyleBoldUnderline"/>
        </w:rPr>
        <w:t>A similar piece of malware installed on</w:t>
      </w:r>
      <w:r w:rsidRPr="0049635D">
        <w:rPr>
          <w:sz w:val="16"/>
        </w:rPr>
        <w:t xml:space="preserve"> the computers that control </w:t>
      </w:r>
      <w:r w:rsidRPr="0049635D">
        <w:rPr>
          <w:rStyle w:val="StyleBoldUnderline"/>
        </w:rPr>
        <w:t>the generators at the base of the Grand Coulee Dam would</w:t>
      </w:r>
      <w:r w:rsidRPr="0049635D">
        <w:rPr>
          <w:sz w:val="16"/>
        </w:rPr>
        <w:t xml:space="preserve"> likewise </w:t>
      </w:r>
      <w:r w:rsidRPr="0049635D">
        <w:rPr>
          <w:rStyle w:val="StyleBoldUnderline"/>
        </w:rPr>
        <w:t>cause them to</w:t>
      </w:r>
      <w:r w:rsidRPr="0049635D">
        <w:rPr>
          <w:sz w:val="16"/>
        </w:rPr>
        <w:t xml:space="preserve"> shake, rattle, and roll -- and eventually </w:t>
      </w:r>
      <w:r w:rsidRPr="0049635D">
        <w:rPr>
          <w:rStyle w:val="StyleBoldUnderline"/>
        </w:rPr>
        <w:t>explode.</w:t>
      </w:r>
      <w:r w:rsidRPr="0049635D">
        <w:rPr>
          <w:u w:val="single"/>
        </w:rPr>
        <w:t xml:space="preserve"> </w:t>
      </w:r>
      <w:r w:rsidRPr="0049635D">
        <w:rPr>
          <w:sz w:val="16"/>
        </w:rPr>
        <w:t xml:space="preserve">If Stuxnet-like malware were to insinuate itself into a few hundred power generators in the United States and attack them all at once, the damage would be enough to cause blackouts on the East and West Coasts. </w:t>
      </w:r>
      <w:r w:rsidRPr="0049635D">
        <w:rPr>
          <w:rStyle w:val="StyleBoldUnderline"/>
        </w:rPr>
        <w:t xml:space="preserve">With such widespread destruction, it could take many months to restore power to the grid. </w:t>
      </w:r>
      <w:r w:rsidRPr="0049635D">
        <w:rPr>
          <w:sz w:val="16"/>
        </w:rPr>
        <w:t xml:space="preserve">It seems incredible that this should be so, but the </w:t>
      </w:r>
      <w:r w:rsidRPr="0049635D">
        <w:rPr>
          <w:rStyle w:val="StyleBoldUnderline"/>
        </w:rPr>
        <w:t>worldwide capacity to manufacture generator parts is limited.</w:t>
      </w:r>
      <w:r w:rsidRPr="0049635D">
        <w:rPr>
          <w:sz w:val="16"/>
        </w:rPr>
        <w:t xml:space="preserve"> Generators generally last 30 years, sometimes 50, so </w:t>
      </w:r>
      <w:r w:rsidRPr="00AB70E9">
        <w:rPr>
          <w:sz w:val="16"/>
        </w:rPr>
        <w:t xml:space="preserve">normally </w:t>
      </w:r>
      <w:r w:rsidRPr="00AB70E9">
        <w:rPr>
          <w:rStyle w:val="StyleBoldUnderline"/>
        </w:rPr>
        <w:t xml:space="preserve">there's little need for replacements. The main demand for generators is in </w:t>
      </w:r>
      <w:r w:rsidRPr="00AB70E9">
        <w:rPr>
          <w:sz w:val="16"/>
        </w:rPr>
        <w:t xml:space="preserve">China, India, and other parts of rapidly developing </w:t>
      </w:r>
      <w:r w:rsidRPr="00AB70E9">
        <w:rPr>
          <w:rStyle w:val="StyleBoldUnderline"/>
        </w:rPr>
        <w:t>Asia. That's where the manufacturers are</w:t>
      </w:r>
      <w:r w:rsidRPr="00AB70E9">
        <w:rPr>
          <w:sz w:val="16"/>
        </w:rPr>
        <w:t xml:space="preserve"> -- not in the United States. Even if the United States, in crisis mode, put full diplomatic pressure on supplier nations -- or launched a military invasion to take over manufactu</w:t>
      </w:r>
      <w:r w:rsidRPr="0049635D">
        <w:rPr>
          <w:sz w:val="16"/>
        </w:rPr>
        <w:t xml:space="preserve">ring facilities -- </w:t>
      </w:r>
      <w:r w:rsidRPr="0049635D">
        <w:rPr>
          <w:rStyle w:val="StyleBoldUnderline"/>
        </w:rPr>
        <w:t xml:space="preserve">the </w:t>
      </w:r>
      <w:r w:rsidRPr="0068795E">
        <w:rPr>
          <w:rStyle w:val="StyleBoldUnderline"/>
          <w:highlight w:val="cyan"/>
        </w:rPr>
        <w:t>capacity to ramp up production would be severely</w:t>
      </w:r>
      <w:r w:rsidRPr="0049635D">
        <w:rPr>
          <w:rStyle w:val="StyleBoldUnderline"/>
        </w:rPr>
        <w:t xml:space="preserve"> </w:t>
      </w:r>
      <w:r w:rsidRPr="0068795E">
        <w:rPr>
          <w:rStyle w:val="StyleBoldUnderline"/>
          <w:highlight w:val="cyan"/>
        </w:rPr>
        <w:t>limited</w:t>
      </w:r>
      <w:r w:rsidRPr="0049635D">
        <w:rPr>
          <w:rStyle w:val="StyleBoldUnderline"/>
        </w:rPr>
        <w:t>.</w:t>
      </w:r>
      <w:r w:rsidRPr="0049635D">
        <w:rPr>
          <w:sz w:val="16"/>
        </w:rPr>
        <w:t xml:space="preserve"> Worldwide production currently amounts to only a few hundred generators per year. </w:t>
      </w:r>
      <w:r w:rsidRPr="0049635D">
        <w:rPr>
          <w:rStyle w:val="StyleBoldUnderline"/>
        </w:rPr>
        <w:t xml:space="preserve">The consequences of </w:t>
      </w:r>
      <w:r w:rsidRPr="0068795E">
        <w:rPr>
          <w:rStyle w:val="StyleBoldUnderline"/>
          <w:highlight w:val="cyan"/>
        </w:rPr>
        <w:t>going without power</w:t>
      </w:r>
      <w:r w:rsidRPr="0049635D">
        <w:rPr>
          <w:rStyle w:val="StyleBoldUnderline"/>
        </w:rPr>
        <w:t xml:space="preserve"> for months, </w:t>
      </w:r>
      <w:r w:rsidRPr="0068795E">
        <w:rPr>
          <w:rStyle w:val="StyleBoldUnderline"/>
          <w:highlight w:val="cyan"/>
        </w:rPr>
        <w:t>across</w:t>
      </w:r>
      <w:r w:rsidRPr="0049635D">
        <w:rPr>
          <w:sz w:val="16"/>
        </w:rPr>
        <w:t xml:space="preserve"> a large swath of </w:t>
      </w:r>
      <w:r w:rsidRPr="0068795E">
        <w:rPr>
          <w:rStyle w:val="StyleBoldUnderline"/>
          <w:highlight w:val="cyan"/>
        </w:rPr>
        <w:t>the U</w:t>
      </w:r>
      <w:r w:rsidRPr="0049635D">
        <w:rPr>
          <w:sz w:val="16"/>
        </w:rPr>
        <w:t xml:space="preserve">nited </w:t>
      </w:r>
      <w:r w:rsidRPr="0068795E">
        <w:rPr>
          <w:rStyle w:val="StyleBoldUnderline"/>
          <w:highlight w:val="cyan"/>
        </w:rPr>
        <w:t>S</w:t>
      </w:r>
      <w:r w:rsidRPr="0049635D">
        <w:rPr>
          <w:sz w:val="16"/>
        </w:rPr>
        <w:t xml:space="preserve">tates, </w:t>
      </w:r>
      <w:r w:rsidRPr="0068795E">
        <w:rPr>
          <w:rStyle w:val="StyleBoldUnderline"/>
          <w:highlight w:val="cyan"/>
        </w:rPr>
        <w:t xml:space="preserve">would be </w:t>
      </w:r>
      <w:r w:rsidRPr="0068795E">
        <w:rPr>
          <w:rStyle w:val="Emphasis"/>
          <w:highlight w:val="cyan"/>
        </w:rPr>
        <w:t>devastating</w:t>
      </w:r>
      <w:r w:rsidRPr="0049635D">
        <w:rPr>
          <w:rStyle w:val="Emphasis"/>
        </w:rPr>
        <w:t>.</w:t>
      </w:r>
      <w:r w:rsidRPr="0049635D">
        <w:rPr>
          <w:sz w:val="16"/>
        </w:rPr>
        <w:t xml:space="preserve"> </w:t>
      </w:r>
      <w:r w:rsidRPr="0068795E">
        <w:rPr>
          <w:rStyle w:val="StyleBoldUnderline"/>
          <w:highlight w:val="cyan"/>
        </w:rPr>
        <w:t>Backup</w:t>
      </w:r>
      <w:r w:rsidRPr="0049635D">
        <w:rPr>
          <w:rStyle w:val="StyleBoldUnderline"/>
        </w:rPr>
        <w:t xml:space="preserve"> electrical </w:t>
      </w:r>
      <w:r w:rsidRPr="0068795E">
        <w:rPr>
          <w:rStyle w:val="StyleBoldUnderline"/>
          <w:highlight w:val="cyan"/>
        </w:rPr>
        <w:t>generators</w:t>
      </w:r>
      <w:r w:rsidRPr="0049635D">
        <w:rPr>
          <w:sz w:val="16"/>
        </w:rPr>
        <w:t xml:space="preserve"> in hospitals and other vulnerable facilities </w:t>
      </w:r>
      <w:r w:rsidRPr="0068795E">
        <w:rPr>
          <w:rStyle w:val="StyleBoldUnderline"/>
          <w:highlight w:val="cyan"/>
        </w:rPr>
        <w:t>would</w:t>
      </w:r>
      <w:r w:rsidRPr="0049635D">
        <w:rPr>
          <w:sz w:val="16"/>
        </w:rPr>
        <w:t xml:space="preserve"> have to </w:t>
      </w:r>
      <w:r w:rsidRPr="0068795E">
        <w:rPr>
          <w:rStyle w:val="StyleBoldUnderline"/>
          <w:highlight w:val="cyan"/>
        </w:rPr>
        <w:t>rely on fuel</w:t>
      </w:r>
      <w:r w:rsidRPr="0049635D">
        <w:rPr>
          <w:rStyle w:val="StyleBoldUnderline"/>
        </w:rPr>
        <w:t xml:space="preserve"> that would be in high demand. </w:t>
      </w:r>
      <w:r w:rsidRPr="0049635D">
        <w:rPr>
          <w:sz w:val="16"/>
        </w:rPr>
        <w:t xml:space="preserve">Diabetics would go without their insulin; heart attack victims would not have their defibrillators; and sick </w:t>
      </w:r>
      <w:r w:rsidRPr="0049635D">
        <w:rPr>
          <w:sz w:val="16"/>
        </w:rPr>
        <w:lastRenderedPageBreak/>
        <w:t xml:space="preserve">people would have no place to go. Businesses would run out of inventory and extra capacity. </w:t>
      </w:r>
      <w:r w:rsidRPr="0049635D">
        <w:rPr>
          <w:rStyle w:val="StyleBoldUnderline"/>
        </w:rPr>
        <w:t>Grocery stores would run out of food</w:t>
      </w:r>
      <w:r w:rsidRPr="0049635D">
        <w:rPr>
          <w:sz w:val="16"/>
        </w:rPr>
        <w:t>, and deliveries of all sorts would virtually cease (</w:t>
      </w:r>
      <w:r w:rsidRPr="0049635D">
        <w:rPr>
          <w:rStyle w:val="StyleBoldUnderline"/>
        </w:rPr>
        <w:t>no gasoline for trucks and airplanes, trains would be down</w:t>
      </w:r>
      <w:r w:rsidRPr="0049635D">
        <w:rPr>
          <w:sz w:val="16"/>
        </w:rPr>
        <w:t xml:space="preserve">). As we saw with the blackouts caused by Hurricane Sandy, gas stations couldn't pump gas from their tanks, and fuel-carrying trucks wouldn't be able to fill up at refueling stations. Without power, </w:t>
      </w:r>
      <w:r w:rsidRPr="0068795E">
        <w:rPr>
          <w:rStyle w:val="Emphasis"/>
          <w:highlight w:val="cyan"/>
        </w:rPr>
        <w:t>the economy would</w:t>
      </w:r>
      <w:r w:rsidRPr="0049635D">
        <w:rPr>
          <w:sz w:val="16"/>
        </w:rPr>
        <w:t xml:space="preserve"> virtually </w:t>
      </w:r>
      <w:r w:rsidRPr="0068795E">
        <w:rPr>
          <w:rStyle w:val="Emphasis"/>
          <w:highlight w:val="cyan"/>
        </w:rPr>
        <w:t>cease</w:t>
      </w:r>
      <w:r w:rsidRPr="0049635D">
        <w:rPr>
          <w:sz w:val="16"/>
        </w:rPr>
        <w:t xml:space="preserve">, and if power failed over a large enough portion of the country, </w:t>
      </w:r>
      <w:r w:rsidRPr="0049635D">
        <w:rPr>
          <w:rStyle w:val="StyleBoldUnderline"/>
        </w:rPr>
        <w:t>simply trucking</w:t>
      </w:r>
      <w:r w:rsidRPr="0049635D">
        <w:rPr>
          <w:sz w:val="16"/>
        </w:rPr>
        <w:t xml:space="preserve"> in </w:t>
      </w:r>
      <w:r w:rsidRPr="0049635D">
        <w:rPr>
          <w:rStyle w:val="StyleBoldUnderline"/>
        </w:rPr>
        <w:t>supplies</w:t>
      </w:r>
      <w:r w:rsidRPr="0049635D">
        <w:rPr>
          <w:sz w:val="16"/>
        </w:rPr>
        <w:t xml:space="preserve"> from elsewhere </w:t>
      </w:r>
      <w:r w:rsidRPr="0049635D">
        <w:rPr>
          <w:rStyle w:val="StyleBoldUnderline"/>
        </w:rPr>
        <w:t>would not be adequate to cover</w:t>
      </w:r>
      <w:r w:rsidRPr="0049635D">
        <w:rPr>
          <w:sz w:val="16"/>
        </w:rPr>
        <w:t xml:space="preserve"> the needs of </w:t>
      </w:r>
      <w:r w:rsidRPr="0049635D">
        <w:rPr>
          <w:rStyle w:val="StyleBoldUnderline"/>
        </w:rPr>
        <w:t>hundreds of millions of people.</w:t>
      </w:r>
      <w:r w:rsidRPr="0049635D">
        <w:rPr>
          <w:sz w:val="16"/>
        </w:rPr>
        <w:t xml:space="preserve"> </w:t>
      </w:r>
      <w:r w:rsidRPr="0068795E">
        <w:rPr>
          <w:rStyle w:val="Emphasis"/>
          <w:highlight w:val="cyan"/>
        </w:rPr>
        <w:t>People would</w:t>
      </w:r>
      <w:r w:rsidRPr="0049635D">
        <w:rPr>
          <w:sz w:val="16"/>
        </w:rPr>
        <w:t xml:space="preserve"> start to </w:t>
      </w:r>
      <w:r w:rsidRPr="0068795E">
        <w:rPr>
          <w:rStyle w:val="Emphasis"/>
          <w:highlight w:val="cyan"/>
        </w:rPr>
        <w:t>die by the</w:t>
      </w:r>
      <w:r w:rsidRPr="0049635D">
        <w:rPr>
          <w:sz w:val="16"/>
        </w:rPr>
        <w:t xml:space="preserve"> thousands, then by the tens of thousands, and eventually the </w:t>
      </w:r>
      <w:r w:rsidRPr="0068795E">
        <w:rPr>
          <w:rStyle w:val="Emphasis"/>
          <w:highlight w:val="cyan"/>
        </w:rPr>
        <w:t>millions</w:t>
      </w:r>
      <w:r w:rsidRPr="0049635D">
        <w:rPr>
          <w:rStyle w:val="Emphasis"/>
        </w:rPr>
        <w:t>.</w:t>
      </w:r>
      <w:r w:rsidRPr="0049635D">
        <w:rPr>
          <w:sz w:val="16"/>
        </w:rPr>
        <w:t xml:space="preserve"> The loss of the power grid would put </w:t>
      </w:r>
      <w:r w:rsidRPr="0068795E">
        <w:rPr>
          <w:rStyle w:val="StyleBoldUnderline"/>
          <w:highlight w:val="cyan"/>
        </w:rPr>
        <w:t>nuclear</w:t>
      </w:r>
      <w:r w:rsidRPr="0068795E">
        <w:rPr>
          <w:sz w:val="16"/>
          <w:highlight w:val="cyan"/>
        </w:rPr>
        <w:t xml:space="preserve"> </w:t>
      </w:r>
      <w:r w:rsidRPr="0068795E">
        <w:rPr>
          <w:rStyle w:val="StyleBoldUnderline"/>
          <w:highlight w:val="cyan"/>
        </w:rPr>
        <w:t>plants</w:t>
      </w:r>
      <w:r w:rsidRPr="0049635D">
        <w:rPr>
          <w:sz w:val="16"/>
        </w:rPr>
        <w:t xml:space="preserve"> on backup, but how many of those systems </w:t>
      </w:r>
      <w:r w:rsidRPr="0068795E">
        <w:rPr>
          <w:rStyle w:val="StyleBoldUnderline"/>
          <w:highlight w:val="cyan"/>
        </w:rPr>
        <w:t>would fail</w:t>
      </w:r>
      <w:r w:rsidRPr="0049635D">
        <w:rPr>
          <w:rStyle w:val="StyleBoldUnderline"/>
        </w:rPr>
        <w:t xml:space="preserve">, </w:t>
      </w:r>
      <w:r w:rsidRPr="0068795E">
        <w:rPr>
          <w:rStyle w:val="Emphasis"/>
          <w:highlight w:val="cyan"/>
        </w:rPr>
        <w:t>causing meltdowns</w:t>
      </w:r>
      <w:r w:rsidRPr="0049635D">
        <w:rPr>
          <w:sz w:val="16"/>
        </w:rPr>
        <w:t xml:space="preserve">, as we saw at Fukushima? </w:t>
      </w:r>
      <w:r w:rsidRPr="0049635D">
        <w:rPr>
          <w:rStyle w:val="Emphasis"/>
        </w:rPr>
        <w:t xml:space="preserve">The </w:t>
      </w:r>
      <w:r w:rsidRPr="0068795E">
        <w:rPr>
          <w:rStyle w:val="Emphasis"/>
          <w:highlight w:val="cyan"/>
        </w:rPr>
        <w:t>loss in human life would</w:t>
      </w:r>
      <w:r w:rsidRPr="0049635D">
        <w:rPr>
          <w:rStyle w:val="Emphasis"/>
        </w:rPr>
        <w:t xml:space="preserve"> quickly </w:t>
      </w:r>
      <w:r w:rsidRPr="0068795E">
        <w:rPr>
          <w:rStyle w:val="Emphasis"/>
          <w:highlight w:val="cyan"/>
        </w:rPr>
        <w:t>reach</w:t>
      </w:r>
      <w:r w:rsidRPr="0049635D">
        <w:rPr>
          <w:sz w:val="16"/>
        </w:rPr>
        <w:t xml:space="preserve">, and perhaps exceed, </w:t>
      </w:r>
      <w:r w:rsidRPr="0049635D">
        <w:rPr>
          <w:rStyle w:val="Emphasis"/>
        </w:rPr>
        <w:t>the worst</w:t>
      </w:r>
      <w:r w:rsidRPr="0049635D">
        <w:rPr>
          <w:sz w:val="16"/>
        </w:rPr>
        <w:t xml:space="preserve"> of the </w:t>
      </w:r>
      <w:r w:rsidRPr="0068795E">
        <w:rPr>
          <w:rStyle w:val="Emphasis"/>
          <w:highlight w:val="cyan"/>
        </w:rPr>
        <w:t>Cold War</w:t>
      </w:r>
      <w:r w:rsidRPr="0049635D">
        <w:rPr>
          <w:rStyle w:val="Emphasis"/>
        </w:rPr>
        <w:t xml:space="preserve"> </w:t>
      </w:r>
      <w:r w:rsidRPr="0068795E">
        <w:rPr>
          <w:rStyle w:val="Emphasis"/>
          <w:highlight w:val="cyan"/>
        </w:rPr>
        <w:t>nuclear-exchange scenarios</w:t>
      </w:r>
      <w:r w:rsidRPr="0049635D">
        <w:rPr>
          <w:rStyle w:val="Emphasis"/>
        </w:rPr>
        <w:t>.</w:t>
      </w:r>
      <w:r w:rsidRPr="0049635D">
        <w:rPr>
          <w:sz w:val="16"/>
        </w:rPr>
        <w:t xml:space="preserve"> </w:t>
      </w:r>
      <w:r w:rsidRPr="0049635D">
        <w:rPr>
          <w:rStyle w:val="StyleBoldUnderline"/>
        </w:rPr>
        <w:t>After eight</w:t>
      </w:r>
      <w:r w:rsidRPr="0049635D">
        <w:rPr>
          <w:sz w:val="16"/>
        </w:rPr>
        <w:t xml:space="preserve"> to 10 </w:t>
      </w:r>
      <w:r w:rsidRPr="0049635D">
        <w:rPr>
          <w:rStyle w:val="StyleBoldUnderline"/>
        </w:rPr>
        <w:t>days</w:t>
      </w:r>
      <w:r w:rsidRPr="0049635D">
        <w:rPr>
          <w:sz w:val="16"/>
        </w:rPr>
        <w:t xml:space="preserve">, about </w:t>
      </w:r>
      <w:r w:rsidRPr="0049635D">
        <w:rPr>
          <w:rStyle w:val="StyleBoldUnderline"/>
        </w:rPr>
        <w:t>72 percent of all economic activity</w:t>
      </w:r>
      <w:r w:rsidRPr="0049635D">
        <w:rPr>
          <w:sz w:val="16"/>
        </w:rPr>
        <w:t xml:space="preserve">, as measured by GDP, </w:t>
      </w:r>
      <w:r w:rsidRPr="0049635D">
        <w:rPr>
          <w:rStyle w:val="StyleBoldUnderline"/>
        </w:rPr>
        <w:t>would shut down</w:t>
      </w:r>
      <w:r w:rsidRPr="0049635D">
        <w:rPr>
          <w:sz w:val="16"/>
        </w:rPr>
        <w:t>, according to an analysis by Scott Borg, a cybersecurity expert.</w:t>
      </w:r>
      <w:r>
        <w:rPr>
          <w:sz w:val="16"/>
        </w:rPr>
        <w:t xml:space="preserve"> </w:t>
      </w:r>
    </w:p>
    <w:p w:rsidR="00986C35" w:rsidRDefault="00986C35" w:rsidP="00986C35">
      <w:pPr>
        <w:rPr>
          <w:sz w:val="16"/>
        </w:rPr>
      </w:pPr>
    </w:p>
    <w:p w:rsidR="00986C35" w:rsidRPr="00FF1F43" w:rsidRDefault="00986C35" w:rsidP="00986C35">
      <w:pPr>
        <w:pStyle w:val="Heading3"/>
      </w:pPr>
      <w:r>
        <w:lastRenderedPageBreak/>
        <w:t xml:space="preserve">   </w:t>
      </w:r>
      <w:r w:rsidRPr="00FF1F43">
        <w:t>Yes Cascade</w:t>
      </w:r>
    </w:p>
    <w:p w:rsidR="00986C35" w:rsidRPr="00EB6DAD" w:rsidRDefault="00986C35" w:rsidP="00986C35">
      <w:pPr>
        <w:rPr>
          <w:sz w:val="16"/>
          <w:szCs w:val="16"/>
        </w:rPr>
      </w:pPr>
    </w:p>
    <w:p w:rsidR="00986C35" w:rsidRPr="00EB6DAD" w:rsidRDefault="00986C35" w:rsidP="00986C35">
      <w:pPr>
        <w:pStyle w:val="Heading4"/>
      </w:pPr>
      <w:r w:rsidRPr="00EB6DAD">
        <w:t>Interconnectivity means small disruptions cascade</w:t>
      </w:r>
    </w:p>
    <w:p w:rsidR="00986C35" w:rsidRPr="00875C26" w:rsidRDefault="00986C35" w:rsidP="00986C35">
      <w:pPr>
        <w:pStyle w:val="Citation"/>
        <w:rPr>
          <w:rStyle w:val="StyleStyleBold12pt"/>
        </w:rPr>
      </w:pPr>
      <w:r w:rsidRPr="00875C26">
        <w:rPr>
          <w:rStyle w:val="StyleStyleBold12pt"/>
        </w:rPr>
        <w:t>Wilhusen and Trimble 12</w:t>
      </w:r>
    </w:p>
    <w:p w:rsidR="00986C35" w:rsidRPr="00EB6DAD" w:rsidRDefault="00986C35" w:rsidP="00986C35">
      <w:pPr>
        <w:rPr>
          <w:sz w:val="16"/>
          <w:szCs w:val="16"/>
        </w:rPr>
      </w:pPr>
      <w:r w:rsidRPr="00EB6DAD">
        <w:rPr>
          <w:sz w:val="16"/>
          <w:szCs w:val="16"/>
        </w:rPr>
        <w:t xml:space="preserve">(Statement of Gregory C. Wilshusen, Director Information Security Issues David C. Trimble, Director Natural Resources and Environment, “Challenges in Securing the Modernized Electricity Grid” February 28, 2012, GAO Testimony Before the Subcommittee on Oversight and Investigations, Committee on Energy and Commerce, House of Representatives, GAO-12-507T) </w:t>
      </w:r>
    </w:p>
    <w:p w:rsidR="00986C35" w:rsidRPr="00EB6DAD" w:rsidRDefault="00986C35" w:rsidP="00986C35">
      <w:pPr>
        <w:rPr>
          <w:sz w:val="16"/>
          <w:szCs w:val="16"/>
        </w:rPr>
      </w:pPr>
    </w:p>
    <w:p w:rsidR="00986C35" w:rsidRPr="00EB6DAD" w:rsidRDefault="00986C35" w:rsidP="00986C35">
      <w:pPr>
        <w:rPr>
          <w:sz w:val="16"/>
          <w:szCs w:val="16"/>
        </w:rPr>
      </w:pPr>
      <w:r w:rsidRPr="00EB6DAD">
        <w:rPr>
          <w:sz w:val="16"/>
          <w:szCs w:val="16"/>
        </w:rPr>
        <w:t xml:space="preserve">The </w:t>
      </w:r>
      <w:r w:rsidRPr="00CC5731">
        <w:rPr>
          <w:rStyle w:val="StyleBoldUnderline"/>
          <w:highlight w:val="yellow"/>
        </w:rPr>
        <w:t>threats to</w:t>
      </w:r>
      <w:r w:rsidRPr="00EB6DAD">
        <w:rPr>
          <w:rStyle w:val="StyleBoldUnderline"/>
        </w:rPr>
        <w:t xml:space="preserve"> systems supporting critical </w:t>
      </w:r>
      <w:r w:rsidRPr="00CC5731">
        <w:rPr>
          <w:rStyle w:val="StyleBoldUnderline"/>
          <w:highlight w:val="yellow"/>
        </w:rPr>
        <w:t>infrastructures are</w:t>
      </w:r>
      <w:r w:rsidRPr="00EB6DAD">
        <w:rPr>
          <w:rStyle w:val="StyleBoldUnderline"/>
        </w:rPr>
        <w:t xml:space="preserve"> evolving and </w:t>
      </w:r>
      <w:r w:rsidRPr="00CC5731">
        <w:rPr>
          <w:rStyle w:val="StyleBoldUnderline"/>
          <w:highlight w:val="yellow"/>
        </w:rPr>
        <w:t>growing</w:t>
      </w:r>
      <w:r w:rsidRPr="00EB6DAD">
        <w:rPr>
          <w:sz w:val="16"/>
          <w:szCs w:val="16"/>
        </w:rPr>
        <w:t xml:space="preserve">. In a February 2011 testimony, </w:t>
      </w:r>
      <w:r w:rsidRPr="00CC5731">
        <w:rPr>
          <w:rStyle w:val="StyleBoldUnderline"/>
          <w:highlight w:val="yellow"/>
        </w:rPr>
        <w:t>the Director of National Intelligence noted</w:t>
      </w:r>
      <w:r w:rsidRPr="00EB6DAD">
        <w:rPr>
          <w:rStyle w:val="StyleBoldUnderline"/>
        </w:rPr>
        <w:t xml:space="preserve"> that there had been </w:t>
      </w:r>
      <w:r w:rsidRPr="00CC5731">
        <w:rPr>
          <w:rStyle w:val="StyleBoldUnderline"/>
          <w:highlight w:val="yellow"/>
        </w:rPr>
        <w:t>a dramatic increase in cyber</w:t>
      </w:r>
      <w:r w:rsidRPr="00EB6DAD">
        <w:rPr>
          <w:rStyle w:val="StyleBoldUnderline"/>
        </w:rPr>
        <w:t xml:space="preserve"> activity </w:t>
      </w:r>
      <w:r w:rsidRPr="00CC5731">
        <w:rPr>
          <w:rStyle w:val="StyleBoldUnderline"/>
          <w:highlight w:val="yellow"/>
        </w:rPr>
        <w:t>targeting</w:t>
      </w:r>
      <w:r w:rsidRPr="00EB6DAD">
        <w:rPr>
          <w:sz w:val="16"/>
          <w:szCs w:val="16"/>
        </w:rPr>
        <w:t xml:space="preserve"> U.S. computers and </w:t>
      </w:r>
      <w:r w:rsidRPr="00EB6DAD">
        <w:rPr>
          <w:rStyle w:val="StyleBoldUnderline"/>
        </w:rPr>
        <w:t>systems in the previous year, including a more than tripling of the volume of malicious software</w:t>
      </w:r>
      <w:r w:rsidRPr="00EB6DAD">
        <w:rPr>
          <w:sz w:val="16"/>
          <w:szCs w:val="16"/>
        </w:rPr>
        <w:t xml:space="preserve"> since 2009. </w:t>
      </w:r>
      <w:r w:rsidRPr="00EB6DAD">
        <w:rPr>
          <w:rStyle w:val="StyleBoldUnderline"/>
        </w:rPr>
        <w:t>Varying types of threats from numerous sources can adversely affect computers, software, networks, organizations, entire industries, and the Internet itself</w:t>
      </w:r>
      <w:r w:rsidRPr="00EB6DAD">
        <w:rPr>
          <w:sz w:val="16"/>
          <w:szCs w:val="16"/>
        </w:rPr>
        <w:t xml:space="preserve">. </w:t>
      </w:r>
      <w:r w:rsidRPr="00EB6DAD">
        <w:rPr>
          <w:rStyle w:val="StyleBoldUnderline"/>
        </w:rPr>
        <w:t>These include both unintentional and intentional threats, and may come in the form of targeted or untargeted attacks from criminal groups, hackers, disgruntled employees, hostile nations, or terrorists</w:t>
      </w:r>
      <w:r w:rsidRPr="00EB6DAD">
        <w:rPr>
          <w:sz w:val="16"/>
          <w:szCs w:val="16"/>
        </w:rPr>
        <w:t xml:space="preserve">. The </w:t>
      </w:r>
      <w:r w:rsidRPr="00CC5731">
        <w:rPr>
          <w:rStyle w:val="StyleBoldUnderline"/>
          <w:highlight w:val="yellow"/>
        </w:rPr>
        <w:t>interconnectivity between information systems</w:t>
      </w:r>
      <w:r w:rsidRPr="00EB6DAD">
        <w:rPr>
          <w:sz w:val="16"/>
          <w:szCs w:val="16"/>
        </w:rPr>
        <w:t xml:space="preserve">, the Internet, </w:t>
      </w:r>
      <w:r w:rsidRPr="00CC5731">
        <w:rPr>
          <w:rStyle w:val="StyleBoldUnderline"/>
          <w:highlight w:val="yellow"/>
        </w:rPr>
        <w:t>and</w:t>
      </w:r>
      <w:r w:rsidRPr="00EB6DAD">
        <w:rPr>
          <w:sz w:val="16"/>
          <w:szCs w:val="16"/>
        </w:rPr>
        <w:t xml:space="preserve"> other </w:t>
      </w:r>
      <w:r w:rsidRPr="00CC5731">
        <w:rPr>
          <w:rStyle w:val="StyleBoldUnderline"/>
          <w:highlight w:val="yellow"/>
        </w:rPr>
        <w:t>infrastructures</w:t>
      </w:r>
      <w:r w:rsidRPr="00CC5731">
        <w:rPr>
          <w:sz w:val="16"/>
          <w:szCs w:val="16"/>
          <w:highlight w:val="yellow"/>
        </w:rPr>
        <w:t xml:space="preserve"> </w:t>
      </w:r>
      <w:r w:rsidRPr="00CC5731">
        <w:rPr>
          <w:rStyle w:val="StyleBoldUnderline"/>
          <w:highlight w:val="yellow"/>
        </w:rPr>
        <w:t>can amplify the impact of these threats</w:t>
      </w:r>
      <w:r w:rsidRPr="00EB6DAD">
        <w:rPr>
          <w:rStyle w:val="StyleBoldUnderline"/>
        </w:rPr>
        <w:t xml:space="preserve">, potentially </w:t>
      </w:r>
      <w:r w:rsidRPr="00CC5731">
        <w:rPr>
          <w:rStyle w:val="StyleBoldUnderline"/>
          <w:highlight w:val="yellow"/>
        </w:rPr>
        <w:t>affecting</w:t>
      </w:r>
      <w:r w:rsidRPr="00EB6DAD">
        <w:rPr>
          <w:rStyle w:val="StyleBoldUnderline"/>
        </w:rPr>
        <w:t xml:space="preserve"> the </w:t>
      </w:r>
      <w:r w:rsidRPr="00CC5731">
        <w:rPr>
          <w:rStyle w:val="StyleBoldUnderline"/>
          <w:highlight w:val="yellow"/>
        </w:rPr>
        <w:t>operations of critical infrastructures</w:t>
      </w:r>
      <w:r w:rsidRPr="00EB6DAD">
        <w:rPr>
          <w:rStyle w:val="StyleBoldUnderline"/>
        </w:rPr>
        <w:t>, the security of sensitive information, and the flow of commerce.</w:t>
      </w:r>
      <w:r w:rsidRPr="00EB6DAD">
        <w:rPr>
          <w:sz w:val="16"/>
          <w:szCs w:val="16"/>
        </w:rPr>
        <w:t xml:space="preserve"> Moreover, </w:t>
      </w:r>
      <w:r w:rsidRPr="00EB6DAD">
        <w:rPr>
          <w:rStyle w:val="StyleBoldUnderline"/>
        </w:rPr>
        <w:t xml:space="preserve">the </w:t>
      </w:r>
      <w:r w:rsidRPr="00CC5731">
        <w:rPr>
          <w:rStyle w:val="StyleBoldUnderline"/>
          <w:highlight w:val="yellow"/>
        </w:rPr>
        <w:t>smart grid</w:t>
      </w:r>
      <w:r w:rsidRPr="00EB6DAD">
        <w:rPr>
          <w:rStyle w:val="StyleBoldUnderline"/>
        </w:rPr>
        <w:t>’s reliance</w:t>
      </w:r>
      <w:r w:rsidRPr="00EB6DAD">
        <w:rPr>
          <w:sz w:val="16"/>
          <w:szCs w:val="16"/>
        </w:rPr>
        <w:t xml:space="preserve"> </w:t>
      </w:r>
      <w:r w:rsidRPr="00EB6DAD">
        <w:rPr>
          <w:rStyle w:val="StyleBoldUnderline"/>
        </w:rPr>
        <w:t>on</w:t>
      </w:r>
      <w:r w:rsidRPr="00EB6DAD">
        <w:rPr>
          <w:sz w:val="16"/>
          <w:szCs w:val="16"/>
        </w:rPr>
        <w:t xml:space="preserve"> IT systems and networks exposes </w:t>
      </w:r>
      <w:r w:rsidRPr="00EB6DAD">
        <w:rPr>
          <w:rStyle w:val="StyleBoldUnderline"/>
        </w:rPr>
        <w:t xml:space="preserve">the electric grid to potential and known </w:t>
      </w:r>
      <w:r w:rsidRPr="00CC5731">
        <w:rPr>
          <w:rStyle w:val="StyleBoldUnderline"/>
          <w:highlight w:val="yellow"/>
        </w:rPr>
        <w:t>cybersecurity vulnerabilities</w:t>
      </w:r>
      <w:r w:rsidRPr="00EB6DAD">
        <w:rPr>
          <w:sz w:val="16"/>
          <w:szCs w:val="16"/>
        </w:rPr>
        <w:t xml:space="preserve">, which </w:t>
      </w:r>
      <w:r w:rsidRPr="00CC5731">
        <w:rPr>
          <w:rStyle w:val="StyleBoldUnderline"/>
          <w:highlight w:val="yellow"/>
        </w:rPr>
        <w:t>could be exploited</w:t>
      </w:r>
      <w:r w:rsidRPr="00EB6DAD">
        <w:rPr>
          <w:rStyle w:val="StyleBoldUnderline"/>
        </w:rPr>
        <w:t xml:space="preserve"> by attackers</w:t>
      </w:r>
      <w:r w:rsidRPr="00EB6DAD">
        <w:rPr>
          <w:sz w:val="16"/>
          <w:szCs w:val="16"/>
        </w:rPr>
        <w:t>.</w:t>
      </w:r>
    </w:p>
    <w:p w:rsidR="00986C35" w:rsidRDefault="00986C35" w:rsidP="00986C35"/>
    <w:p w:rsidR="00986C35" w:rsidRPr="00FF1F43" w:rsidRDefault="00986C35" w:rsidP="00986C35">
      <w:pPr>
        <w:pStyle w:val="Heading3"/>
      </w:pPr>
      <w:r>
        <w:lastRenderedPageBreak/>
        <w:t xml:space="preserve">   </w:t>
      </w:r>
      <w:r w:rsidRPr="00FF1F43">
        <w:t>Yes Attackers</w:t>
      </w:r>
    </w:p>
    <w:p w:rsidR="00986C35" w:rsidRPr="00EB6DAD" w:rsidRDefault="00986C35" w:rsidP="00986C35">
      <w:pPr>
        <w:rPr>
          <w:sz w:val="16"/>
          <w:szCs w:val="16"/>
        </w:rPr>
      </w:pPr>
    </w:p>
    <w:p w:rsidR="00986C35" w:rsidRPr="00EB6DAD" w:rsidRDefault="00986C35" w:rsidP="00986C35">
      <w:pPr>
        <w:pStyle w:val="Heading4"/>
      </w:pPr>
      <w:r w:rsidRPr="00EB6DAD">
        <w:t>Yes attackers – here’s a list</w:t>
      </w:r>
    </w:p>
    <w:p w:rsidR="00986C35" w:rsidRPr="00875C26" w:rsidRDefault="00986C35" w:rsidP="00986C35">
      <w:pPr>
        <w:pStyle w:val="Citation"/>
        <w:rPr>
          <w:rStyle w:val="StyleStyleBold12pt"/>
        </w:rPr>
      </w:pPr>
      <w:r w:rsidRPr="00875C26">
        <w:rPr>
          <w:rStyle w:val="StyleStyleBold12pt"/>
        </w:rPr>
        <w:t>Bodenheimer 12</w:t>
      </w:r>
    </w:p>
    <w:p w:rsidR="00986C35" w:rsidRPr="00EB6DAD" w:rsidRDefault="00986C35" w:rsidP="00986C35">
      <w:pPr>
        <w:rPr>
          <w:sz w:val="16"/>
          <w:szCs w:val="16"/>
        </w:rPr>
      </w:pPr>
      <w:r w:rsidRPr="00EB6DAD">
        <w:rPr>
          <w:sz w:val="16"/>
          <w:szCs w:val="16"/>
        </w:rPr>
        <w:t>(David, partner in the law firm of Crowell &amp; Moring LLP in the DC office where he heads the Homeland Security Practice and specializes in Government Contracts, False Claims Act, Privacy, and Cybersecurity, “Cyberwarfare in the Stuxnet Age Can Cannonball Law Keep Pace With the Digital Battlefield?” Winter 2012, The SciTech Lawyer, Volume 8, Number 3)</w:t>
      </w:r>
    </w:p>
    <w:p w:rsidR="00986C35" w:rsidRPr="00EB6DAD" w:rsidRDefault="00986C35" w:rsidP="00986C35">
      <w:pPr>
        <w:rPr>
          <w:sz w:val="16"/>
          <w:szCs w:val="16"/>
        </w:rPr>
      </w:pPr>
    </w:p>
    <w:p w:rsidR="00986C35" w:rsidRPr="00EB6DAD" w:rsidRDefault="00986C35" w:rsidP="00986C35">
      <w:pPr>
        <w:rPr>
          <w:sz w:val="16"/>
          <w:szCs w:val="16"/>
        </w:rPr>
      </w:pPr>
      <w:r w:rsidRPr="00EB6DAD">
        <w:rPr>
          <w:rStyle w:val="StyleBoldUnderline"/>
        </w:rPr>
        <w:t xml:space="preserve">Now that </w:t>
      </w:r>
      <w:r w:rsidRPr="00CC5731">
        <w:rPr>
          <w:rStyle w:val="StyleBoldUnderline"/>
          <w:highlight w:val="yellow"/>
        </w:rPr>
        <w:t>cyberweapons have been field-tested</w:t>
      </w:r>
      <w:r w:rsidRPr="00EB6DAD">
        <w:rPr>
          <w:sz w:val="16"/>
          <w:szCs w:val="16"/>
        </w:rPr>
        <w:t xml:space="preserve">, virtually </w:t>
      </w:r>
      <w:r w:rsidRPr="00EB6DAD">
        <w:rPr>
          <w:rStyle w:val="StyleBoldUnderline"/>
        </w:rPr>
        <w:t>no one expects Stuxnet to be the last attack</w:t>
      </w:r>
      <w:r w:rsidRPr="00EB6DAD">
        <w:rPr>
          <w:sz w:val="16"/>
          <w:szCs w:val="16"/>
        </w:rPr>
        <w:t xml:space="preserve">. As </w:t>
      </w:r>
      <w:r w:rsidRPr="00EB6DAD">
        <w:rPr>
          <w:rStyle w:val="StyleBoldUnderline"/>
        </w:rPr>
        <w:t>Dr. Lewis testified, “[c]yber attack will be like the airplane—with</w:t>
      </w:r>
      <w:r w:rsidRPr="00CC5731">
        <w:rPr>
          <w:rStyle w:val="StyleBoldUnderline"/>
          <w:highlight w:val="yellow"/>
        </w:rPr>
        <w:t>in a few years, no</w:t>
      </w:r>
      <w:r w:rsidRPr="00EB6DAD">
        <w:rPr>
          <w:rStyle w:val="StyleBoldUnderline"/>
        </w:rPr>
        <w:t xml:space="preserve"> self respecting </w:t>
      </w:r>
      <w:r w:rsidRPr="00CC5731">
        <w:rPr>
          <w:rStyle w:val="StyleBoldUnderline"/>
          <w:highlight w:val="yellow"/>
        </w:rPr>
        <w:t>military will be without</w:t>
      </w:r>
      <w:r w:rsidRPr="00EB6DAD">
        <w:rPr>
          <w:rStyle w:val="StyleBoldUnderline"/>
        </w:rPr>
        <w:t xml:space="preserve"> this capability.</w:t>
      </w:r>
      <w:r w:rsidRPr="00EB6DAD">
        <w:rPr>
          <w:sz w:val="16"/>
          <w:szCs w:val="16"/>
        </w:rPr>
        <w:t xml:space="preserve">”25 </w:t>
      </w:r>
      <w:r w:rsidRPr="00CC5731">
        <w:rPr>
          <w:rStyle w:val="StyleBoldUnderline"/>
          <w:highlight w:val="yellow"/>
        </w:rPr>
        <w:t>Major US adversaries are developing the capacity for cyberattacks</w:t>
      </w:r>
      <w:r w:rsidRPr="00EB6DAD">
        <w:rPr>
          <w:rStyle w:val="StyleBoldUnderline"/>
        </w:rPr>
        <w:t xml:space="preserve"> on critical infrastructure: </w:t>
      </w:r>
      <w:r w:rsidRPr="00EB6DAD">
        <w:rPr>
          <w:sz w:val="16"/>
          <w:szCs w:val="16"/>
        </w:rPr>
        <w:t xml:space="preserve">One is the threat of cyber attack. Many </w:t>
      </w:r>
      <w:r w:rsidRPr="00EB6DAD">
        <w:rPr>
          <w:rStyle w:val="StyleBoldUnderline"/>
        </w:rPr>
        <w:t xml:space="preserve">nation states, </w:t>
      </w:r>
      <w:r w:rsidRPr="00CC5731">
        <w:rPr>
          <w:rStyle w:val="StyleBoldUnderline"/>
          <w:highlight w:val="yellow"/>
        </w:rPr>
        <w:t>like Russia, China, North Korea, and Iran</w:t>
      </w:r>
      <w:r w:rsidRPr="00EB6DAD">
        <w:rPr>
          <w:rStyle w:val="StyleBoldUnderline"/>
        </w:rPr>
        <w:t xml:space="preserve">, have offensive cyber attack capabilities, </w:t>
      </w:r>
      <w:r w:rsidRPr="00CC5731">
        <w:rPr>
          <w:rStyle w:val="StyleBoldUnderline"/>
          <w:highlight w:val="yellow"/>
        </w:rPr>
        <w:t>while</w:t>
      </w:r>
      <w:r w:rsidRPr="00EB6DAD">
        <w:rPr>
          <w:rStyle w:val="StyleBoldUnderline"/>
        </w:rPr>
        <w:t xml:space="preserve"> terrorist </w:t>
      </w:r>
      <w:r w:rsidRPr="00CC5731">
        <w:rPr>
          <w:rStyle w:val="StyleBoldUnderline"/>
          <w:highlight w:val="yellow"/>
        </w:rPr>
        <w:t>groups like Hezbolla and al Qaeda continue to work</w:t>
      </w:r>
      <w:r w:rsidRPr="00EB6DAD">
        <w:rPr>
          <w:rStyle w:val="StyleBoldUnderline"/>
        </w:rPr>
        <w:t xml:space="preserve"> to develop capabilities to attack</w:t>
      </w:r>
      <w:r w:rsidRPr="00EB6DAD">
        <w:rPr>
          <w:sz w:val="16"/>
          <w:szCs w:val="16"/>
        </w:rPr>
        <w:t xml:space="preserve"> and destroy </w:t>
      </w:r>
      <w:r w:rsidRPr="00EB6DAD">
        <w:rPr>
          <w:rStyle w:val="StyleBoldUnderline"/>
        </w:rPr>
        <w:t>critical infrastructure like the electric grid through cyber attacks</w:t>
      </w:r>
      <w:r w:rsidRPr="00EB6DAD">
        <w:rPr>
          <w:sz w:val="16"/>
          <w:szCs w:val="16"/>
        </w:rPr>
        <w:t xml:space="preserve">.26 Indeed, some US offcials have predicted that </w:t>
      </w:r>
      <w:r w:rsidRPr="00CC5731">
        <w:rPr>
          <w:rStyle w:val="Emphasis"/>
          <w:sz w:val="10"/>
          <w:highlight w:val="yellow"/>
        </w:rPr>
        <w:t>major</w:t>
      </w:r>
      <w:r w:rsidRPr="00EB6DAD">
        <w:rPr>
          <w:rStyle w:val="Emphasis"/>
          <w:sz w:val="10"/>
        </w:rPr>
        <w:t xml:space="preserve"> </w:t>
      </w:r>
      <w:r w:rsidRPr="00CC5731">
        <w:rPr>
          <w:rStyle w:val="Emphasis"/>
          <w:sz w:val="10"/>
          <w:highlight w:val="yellow"/>
        </w:rPr>
        <w:t>cyberattacks are “nearly a certainty,”</w:t>
      </w:r>
      <w:r w:rsidRPr="00EB6DAD">
        <w:rPr>
          <w:sz w:val="16"/>
          <w:szCs w:val="16"/>
        </w:rPr>
        <w:t xml:space="preserve"> given “the promised retaliation against the U.S. for the Stuxnet work that destroyed Iranian nuclear centrifuges.”27 The distributed denial of service (DDOS) attacks on Estonia and Georgia during disputes with Russia and the coordinated hacking attacks on Google to access accounts of Chinese dissidents provide realworld examples that the age of cyberwar has already arrived. Given this new reality, the private sector needs to gear up for the risks that come with a cyberwar world. </w:t>
      </w:r>
    </w:p>
    <w:p w:rsidR="00986C35" w:rsidRPr="00EB6DAD" w:rsidRDefault="00986C35" w:rsidP="00986C35">
      <w:pPr>
        <w:rPr>
          <w:sz w:val="16"/>
          <w:szCs w:val="16"/>
        </w:rPr>
      </w:pPr>
    </w:p>
    <w:p w:rsidR="00986C35" w:rsidRDefault="00986C35" w:rsidP="00986C35">
      <w:pPr>
        <w:rPr>
          <w:sz w:val="16"/>
        </w:rPr>
      </w:pPr>
    </w:p>
    <w:p w:rsidR="00986C35" w:rsidRPr="00FF1F43" w:rsidRDefault="00986C35" w:rsidP="00986C35">
      <w:pPr>
        <w:pStyle w:val="Heading3"/>
      </w:pPr>
      <w:r>
        <w:lastRenderedPageBreak/>
        <w:t xml:space="preserve">   A2</w:t>
      </w:r>
      <w:r w:rsidRPr="00FF1F43">
        <w:t xml:space="preserve"> No collapse military </w:t>
      </w:r>
    </w:p>
    <w:p w:rsidR="00986C35" w:rsidRPr="00EB6DAD" w:rsidRDefault="00986C35" w:rsidP="00986C35">
      <w:pPr>
        <w:rPr>
          <w:sz w:val="16"/>
          <w:szCs w:val="16"/>
        </w:rPr>
      </w:pPr>
    </w:p>
    <w:p w:rsidR="00986C35" w:rsidRPr="00EB6DAD" w:rsidRDefault="00986C35" w:rsidP="00986C35">
      <w:pPr>
        <w:pStyle w:val="Heading4"/>
      </w:pPr>
      <w:r w:rsidRPr="00EB6DAD">
        <w:t>Grid failure shuts down</w:t>
      </w:r>
      <w:r w:rsidRPr="00EB6DAD">
        <w:rPr>
          <w:rFonts w:eastAsia="Calibri"/>
        </w:rPr>
        <w:t xml:space="preserve"> </w:t>
      </w:r>
      <w:r w:rsidRPr="00EB6DAD">
        <w:t>US military operations</w:t>
      </w:r>
    </w:p>
    <w:p w:rsidR="00986C35" w:rsidRPr="00EB6DAD" w:rsidRDefault="00986C35" w:rsidP="00986C35">
      <w:pPr>
        <w:rPr>
          <w:sz w:val="16"/>
          <w:szCs w:val="16"/>
        </w:rPr>
      </w:pPr>
      <w:r w:rsidRPr="00EB6DAD">
        <w:rPr>
          <w:sz w:val="16"/>
          <w:szCs w:val="16"/>
        </w:rPr>
        <w:t xml:space="preserve">Paul </w:t>
      </w:r>
      <w:r w:rsidRPr="00EB6DAD">
        <w:rPr>
          <w:rStyle w:val="CitationChar"/>
        </w:rPr>
        <w:t>Stockton 11</w:t>
      </w:r>
      <w:r w:rsidRPr="00EB6DAD">
        <w:rPr>
          <w:sz w:val="16"/>
          <w:szCs w:val="16"/>
        </w:rPr>
        <w:t xml:space="preserve">, assistant secretary of defense for Homeland Defense and Americas’ Security Affairs, “Ten Years After 9/11: Challenges for the Decade to Come”, </w:t>
      </w:r>
      <w:hyperlink r:id="rId50" w:history="1">
        <w:r w:rsidRPr="00EB6DAD">
          <w:rPr>
            <w:rStyle w:val="Hyperlink"/>
            <w:sz w:val="10"/>
          </w:rPr>
          <w:t>http://www.hsaj.org/?fullarticle=7.2.11</w:t>
        </w:r>
      </w:hyperlink>
    </w:p>
    <w:p w:rsidR="00986C35" w:rsidRPr="00EB6DAD" w:rsidRDefault="00986C35" w:rsidP="00986C35">
      <w:pPr>
        <w:rPr>
          <w:sz w:val="16"/>
          <w:szCs w:val="16"/>
        </w:rPr>
      </w:pPr>
    </w:p>
    <w:p w:rsidR="00986C35" w:rsidRPr="00EB6DAD" w:rsidRDefault="00986C35" w:rsidP="00986C35">
      <w:pPr>
        <w:rPr>
          <w:sz w:val="16"/>
          <w:szCs w:val="16"/>
        </w:rPr>
      </w:pPr>
      <w:r w:rsidRPr="00EB6DAD">
        <w:rPr>
          <w:rStyle w:val="StyleBoldUnderline"/>
        </w:rPr>
        <w:t>The cyber threat</w:t>
      </w:r>
      <w:r w:rsidRPr="00EB6DAD">
        <w:rPr>
          <w:sz w:val="16"/>
          <w:szCs w:val="16"/>
        </w:rPr>
        <w:t xml:space="preserve"> to the DIB </w:t>
      </w:r>
      <w:r w:rsidRPr="00EB6DAD">
        <w:rPr>
          <w:rStyle w:val="StyleBoldUnderline"/>
        </w:rPr>
        <w:t>is only part of a much larger challenge to DoD</w:t>
      </w:r>
      <w:r w:rsidRPr="00EB6DAD">
        <w:rPr>
          <w:sz w:val="16"/>
          <w:szCs w:val="16"/>
        </w:rPr>
        <w:t xml:space="preserve">. </w:t>
      </w:r>
      <w:r w:rsidRPr="00EB6DAD">
        <w:rPr>
          <w:rStyle w:val="StyleBoldUnderline"/>
        </w:rPr>
        <w:t xml:space="preserve">Potential </w:t>
      </w:r>
      <w:r w:rsidRPr="00CC5731">
        <w:rPr>
          <w:rStyle w:val="StyleBoldUnderline"/>
          <w:highlight w:val="yellow"/>
        </w:rPr>
        <w:t>adversaries are seeking asymmetric means</w:t>
      </w:r>
      <w:r w:rsidRPr="00EB6DAD">
        <w:rPr>
          <w:rStyle w:val="StyleBoldUnderline"/>
        </w:rPr>
        <w:t xml:space="preserve"> to cripple our force projection, warfighting, and sustainment capabilities, by </w:t>
      </w:r>
      <w:r w:rsidRPr="00CC5731">
        <w:rPr>
          <w:rStyle w:val="StyleBoldUnderline"/>
          <w:highlight w:val="yellow"/>
        </w:rPr>
        <w:t>targeting</w:t>
      </w:r>
      <w:r w:rsidRPr="00EB6DAD">
        <w:rPr>
          <w:rStyle w:val="StyleBoldUnderline"/>
        </w:rPr>
        <w:t xml:space="preserve"> the </w:t>
      </w:r>
      <w:r w:rsidRPr="00CC5731">
        <w:rPr>
          <w:rStyle w:val="StyleBoldUnderline"/>
          <w:highlight w:val="yellow"/>
        </w:rPr>
        <w:t>critical</w:t>
      </w:r>
      <w:r w:rsidRPr="00EB6DAD">
        <w:rPr>
          <w:rStyle w:val="StyleBoldUnderline"/>
        </w:rPr>
        <w:t xml:space="preserve"> civilian and </w:t>
      </w:r>
      <w:r w:rsidRPr="00CC5731">
        <w:rPr>
          <w:rStyle w:val="StyleBoldUnderline"/>
          <w:highlight w:val="yellow"/>
        </w:rPr>
        <w:t>defense</w:t>
      </w:r>
      <w:r w:rsidRPr="00EB6DAD">
        <w:rPr>
          <w:rStyle w:val="StyleBoldUnderline"/>
        </w:rPr>
        <w:t xml:space="preserve"> supporting </w:t>
      </w:r>
      <w:r w:rsidRPr="00CC5731">
        <w:rPr>
          <w:rStyle w:val="StyleBoldUnderline"/>
          <w:highlight w:val="yellow"/>
        </w:rPr>
        <w:t>assets</w:t>
      </w:r>
      <w:r w:rsidRPr="00EB6DAD">
        <w:rPr>
          <w:sz w:val="16"/>
          <w:szCs w:val="16"/>
        </w:rPr>
        <w:t xml:space="preserve"> (</w:t>
      </w:r>
      <w:r w:rsidRPr="00EB6DAD">
        <w:rPr>
          <w:rStyle w:val="StyleBoldUnderline"/>
        </w:rPr>
        <w:t>within the U</w:t>
      </w:r>
      <w:r w:rsidRPr="00EB6DAD">
        <w:rPr>
          <w:sz w:val="16"/>
          <w:szCs w:val="16"/>
        </w:rPr>
        <w:t xml:space="preserve">nited </w:t>
      </w:r>
      <w:r w:rsidRPr="00EB6DAD">
        <w:rPr>
          <w:rStyle w:val="StyleBoldUnderline"/>
        </w:rPr>
        <w:t>S</w:t>
      </w:r>
      <w:r w:rsidRPr="00EB6DAD">
        <w:rPr>
          <w:sz w:val="16"/>
          <w:szCs w:val="16"/>
        </w:rPr>
        <w:t xml:space="preserve">tates and abroad) </w:t>
      </w:r>
      <w:r w:rsidRPr="00CC5731">
        <w:rPr>
          <w:rStyle w:val="StyleBoldUnderline"/>
          <w:highlight w:val="yellow"/>
        </w:rPr>
        <w:t>on which</w:t>
      </w:r>
      <w:r w:rsidRPr="00EB6DAD">
        <w:rPr>
          <w:rStyle w:val="StyleBoldUnderline"/>
        </w:rPr>
        <w:t xml:space="preserve"> our </w:t>
      </w:r>
      <w:r w:rsidRPr="00CC5731">
        <w:rPr>
          <w:rStyle w:val="StyleBoldUnderline"/>
          <w:highlight w:val="yellow"/>
        </w:rPr>
        <w:t>forces depend</w:t>
      </w:r>
      <w:r w:rsidRPr="00EB6DAD">
        <w:rPr>
          <w:sz w:val="16"/>
          <w:szCs w:val="16"/>
        </w:rPr>
        <w:t xml:space="preserve">. </w:t>
      </w:r>
      <w:r w:rsidRPr="00EB6DAD">
        <w:rPr>
          <w:rStyle w:val="StyleBoldUnderline"/>
        </w:rPr>
        <w:t>This challenge is not limited to man-made threats</w:t>
      </w:r>
      <w:r w:rsidRPr="00EB6DAD">
        <w:rPr>
          <w:sz w:val="16"/>
          <w:szCs w:val="16"/>
        </w:rPr>
        <w:t xml:space="preserve">; </w:t>
      </w:r>
      <w:r w:rsidRPr="00CC5731">
        <w:rPr>
          <w:rStyle w:val="StyleBoldUnderline"/>
          <w:highlight w:val="yellow"/>
        </w:rPr>
        <w:t>DoD</w:t>
      </w:r>
      <w:r w:rsidRPr="00EB6DAD">
        <w:rPr>
          <w:rStyle w:val="StyleBoldUnderline"/>
        </w:rPr>
        <w:t xml:space="preserve"> must </w:t>
      </w:r>
      <w:r w:rsidRPr="00CC5731">
        <w:rPr>
          <w:rStyle w:val="StyleBoldUnderline"/>
          <w:highlight w:val="yellow"/>
        </w:rPr>
        <w:t>also execute its</w:t>
      </w:r>
      <w:r w:rsidRPr="00EB6DAD">
        <w:rPr>
          <w:rStyle w:val="StyleBoldUnderline"/>
        </w:rPr>
        <w:t xml:space="preserve"> mission-essential functions in the </w:t>
      </w:r>
      <w:r w:rsidRPr="00CC5731">
        <w:rPr>
          <w:rStyle w:val="StyleBoldUnderline"/>
          <w:highlight w:val="yellow"/>
        </w:rPr>
        <w:t>face</w:t>
      </w:r>
      <w:r w:rsidRPr="00EB6DAD">
        <w:rPr>
          <w:rStyle w:val="StyleBoldUnderline"/>
        </w:rPr>
        <w:t xml:space="preserve"> of </w:t>
      </w:r>
      <w:r w:rsidRPr="00CC5731">
        <w:rPr>
          <w:rStyle w:val="StyleBoldUnderline"/>
          <w:highlight w:val="yellow"/>
        </w:rPr>
        <w:t>disruptions</w:t>
      </w:r>
      <w:r w:rsidRPr="00EB6DAD">
        <w:rPr>
          <w:rStyle w:val="StyleBoldUnderline"/>
        </w:rPr>
        <w:t xml:space="preserve"> caused </w:t>
      </w:r>
      <w:r w:rsidRPr="00CC5731">
        <w:rPr>
          <w:rStyle w:val="StyleBoldUnderline"/>
          <w:highlight w:val="yellow"/>
        </w:rPr>
        <w:t>by natural</w:t>
      </w:r>
      <w:r w:rsidRPr="00EB6DAD">
        <w:rPr>
          <w:rStyle w:val="StyleBoldUnderline"/>
        </w:rPr>
        <w:t xml:space="preserve">ly occurring </w:t>
      </w:r>
      <w:r w:rsidRPr="00CC5731">
        <w:rPr>
          <w:rStyle w:val="StyleBoldUnderline"/>
          <w:highlight w:val="yellow"/>
        </w:rPr>
        <w:t>hazards</w:t>
      </w:r>
      <w:r w:rsidRPr="00EB6DAD">
        <w:rPr>
          <w:sz w:val="16"/>
          <w:szCs w:val="16"/>
        </w:rPr>
        <w:t xml:space="preserve">.20 </w:t>
      </w:r>
      <w:r w:rsidRPr="00EB6DAD">
        <w:rPr>
          <w:rStyle w:val="StyleBoldUnderline"/>
        </w:rPr>
        <w:t xml:space="preserve">Threats and hazards to DoD mission execution include incidents </w:t>
      </w:r>
      <w:r w:rsidRPr="00CC5731">
        <w:rPr>
          <w:rStyle w:val="StyleBoldUnderline"/>
          <w:highlight w:val="yellow"/>
        </w:rPr>
        <w:t>such as earthquakes</w:t>
      </w:r>
      <w:r w:rsidRPr="00EB6DAD">
        <w:rPr>
          <w:rStyle w:val="StyleBoldUnderline"/>
        </w:rPr>
        <w:t xml:space="preserve">, naturally occurring </w:t>
      </w:r>
      <w:r w:rsidRPr="00CC5731">
        <w:rPr>
          <w:rStyle w:val="StyleBoldUnderline"/>
          <w:highlight w:val="yellow"/>
        </w:rPr>
        <w:t>pandemics, solar</w:t>
      </w:r>
      <w:r w:rsidRPr="00EB6DAD">
        <w:rPr>
          <w:rStyle w:val="StyleBoldUnderline"/>
        </w:rPr>
        <w:t xml:space="preserve"> weather </w:t>
      </w:r>
      <w:r w:rsidRPr="00CC5731">
        <w:rPr>
          <w:rStyle w:val="StyleBoldUnderline"/>
          <w:highlight w:val="yellow"/>
        </w:rPr>
        <w:t>events, and industrial accidents</w:t>
      </w:r>
      <w:r w:rsidRPr="00EB6DAD">
        <w:rPr>
          <w:rStyle w:val="StyleBoldUnderline"/>
        </w:rPr>
        <w:t>, as well as kinetic or virtual attacks by state or non-state actors. Threats can also emanate from insiders with ties to foreign counterintelligence organizations, homegrown terrorists, or individuals with a malicious agenda</w:t>
      </w:r>
      <w:r w:rsidRPr="00EB6DAD">
        <w:rPr>
          <w:sz w:val="16"/>
          <w:szCs w:val="16"/>
        </w:rPr>
        <w:t xml:space="preserve">. From a DoD perspective, this global convergence of unprecedented threats and hazards, and vulnerabilities and consequences, is a particularly problematic reality of the post-Cold War world. </w:t>
      </w:r>
      <w:r w:rsidRPr="00CC5731">
        <w:rPr>
          <w:rStyle w:val="StyleBoldUnderline"/>
          <w:highlight w:val="yellow"/>
        </w:rPr>
        <w:t>Successfully deploying</w:t>
      </w:r>
      <w:r w:rsidRPr="00EB6DAD">
        <w:rPr>
          <w:rStyle w:val="StyleBoldUnderline"/>
        </w:rPr>
        <w:t xml:space="preserve"> and sustaining our </w:t>
      </w:r>
      <w:r w:rsidRPr="00CC5731">
        <w:rPr>
          <w:rStyle w:val="StyleBoldUnderline"/>
          <w:highlight w:val="yellow"/>
        </w:rPr>
        <w:t>military forces are increasingly a function of</w:t>
      </w:r>
      <w:r w:rsidRPr="00EB6DAD">
        <w:rPr>
          <w:rStyle w:val="StyleBoldUnderline"/>
        </w:rPr>
        <w:t xml:space="preserve"> interdependent supply chains and </w:t>
      </w:r>
      <w:r w:rsidRPr="00CC5731">
        <w:rPr>
          <w:rStyle w:val="StyleBoldUnderline"/>
          <w:highlight w:val="yellow"/>
        </w:rPr>
        <w:t>private</w:t>
      </w:r>
      <w:r w:rsidRPr="00EB6DAD">
        <w:rPr>
          <w:rStyle w:val="StyleBoldUnderline"/>
        </w:rPr>
        <w:t xml:space="preserve">ly owned </w:t>
      </w:r>
      <w:r w:rsidRPr="00CC5731">
        <w:rPr>
          <w:rStyle w:val="StyleBoldUnderline"/>
          <w:highlight w:val="yellow"/>
        </w:rPr>
        <w:t>infrastructure</w:t>
      </w:r>
      <w:r w:rsidRPr="00EB6DAD">
        <w:rPr>
          <w:rStyle w:val="StyleBoldUnderline"/>
        </w:rPr>
        <w:t xml:space="preserve"> with</w:t>
      </w:r>
      <w:r w:rsidRPr="00CC5731">
        <w:rPr>
          <w:rStyle w:val="StyleBoldUnderline"/>
          <w:highlight w:val="yellow"/>
        </w:rPr>
        <w:t>in the U</w:t>
      </w:r>
      <w:r w:rsidRPr="00EB6DAD">
        <w:rPr>
          <w:sz w:val="16"/>
          <w:szCs w:val="16"/>
        </w:rPr>
        <w:t xml:space="preserve">nited </w:t>
      </w:r>
      <w:r w:rsidRPr="00CC5731">
        <w:rPr>
          <w:rStyle w:val="StyleBoldUnderline"/>
          <w:highlight w:val="yellow"/>
        </w:rPr>
        <w:t>S</w:t>
      </w:r>
      <w:r w:rsidRPr="00EB6DAD">
        <w:rPr>
          <w:sz w:val="16"/>
          <w:szCs w:val="16"/>
        </w:rPr>
        <w:t xml:space="preserve">tates and abroad, </w:t>
      </w:r>
      <w:r w:rsidRPr="00CC5731">
        <w:rPr>
          <w:rStyle w:val="StyleBoldUnderline"/>
          <w:highlight w:val="yellow"/>
        </w:rPr>
        <w:t>including</w:t>
      </w:r>
      <w:r w:rsidRPr="00EB6DAD">
        <w:rPr>
          <w:sz w:val="16"/>
          <w:szCs w:val="16"/>
        </w:rPr>
        <w:t xml:space="preserve"> transportation networks, cyber systems, commercial corridors, communications pathways, and </w:t>
      </w:r>
      <w:r w:rsidRPr="00EB6DAD">
        <w:rPr>
          <w:rStyle w:val="StyleBoldUnderline"/>
        </w:rPr>
        <w:t xml:space="preserve">energy </w:t>
      </w:r>
      <w:r w:rsidRPr="00CC5731">
        <w:rPr>
          <w:rStyle w:val="StyleBoldUnderline"/>
          <w:highlight w:val="yellow"/>
        </w:rPr>
        <w:t>grids</w:t>
      </w:r>
      <w:r w:rsidRPr="00EB6DAD">
        <w:rPr>
          <w:rStyle w:val="StyleBoldUnderline"/>
        </w:rPr>
        <w:t>. This infrastructure largely falls outside DoD direct control</w:t>
      </w:r>
      <w:r w:rsidRPr="00EB6DAD">
        <w:rPr>
          <w:sz w:val="16"/>
          <w:szCs w:val="16"/>
        </w:rPr>
        <w:t xml:space="preserve">. </w:t>
      </w:r>
      <w:r w:rsidRPr="00CC5731">
        <w:rPr>
          <w:rStyle w:val="StyleBoldUnderline"/>
          <w:highlight w:val="yellow"/>
        </w:rPr>
        <w:t>Adversary actions to destroy</w:t>
      </w:r>
      <w:r w:rsidRPr="00EB6DAD">
        <w:rPr>
          <w:rStyle w:val="StyleBoldUnderline"/>
        </w:rPr>
        <w:t xml:space="preserve">, disrupt, or manipulate </w:t>
      </w:r>
      <w:r w:rsidRPr="00CC5731">
        <w:rPr>
          <w:rStyle w:val="StyleBoldUnderline"/>
          <w:highlight w:val="yellow"/>
        </w:rPr>
        <w:t>this highly vulnerable</w:t>
      </w:r>
      <w:r w:rsidRPr="00EB6DAD">
        <w:rPr>
          <w:rStyle w:val="StyleBoldUnderline"/>
        </w:rPr>
        <w:t xml:space="preserve"> homeland</w:t>
      </w:r>
      <w:r w:rsidRPr="00EB6DAD">
        <w:rPr>
          <w:sz w:val="16"/>
          <w:szCs w:val="16"/>
        </w:rPr>
        <w:t>- and foreign-</w:t>
      </w:r>
      <w:r w:rsidRPr="00EB6DAD">
        <w:rPr>
          <w:rStyle w:val="StyleBoldUnderline"/>
        </w:rPr>
        <w:t xml:space="preserve">based </w:t>
      </w:r>
      <w:r w:rsidRPr="00CC5731">
        <w:rPr>
          <w:rStyle w:val="StyleBoldUnderline"/>
          <w:highlight w:val="yellow"/>
        </w:rPr>
        <w:t>infrastructure may be</w:t>
      </w:r>
      <w:r w:rsidRPr="00EB6DAD">
        <w:rPr>
          <w:rStyle w:val="StyleBoldUnderline"/>
        </w:rPr>
        <w:t xml:space="preserve"> relatively </w:t>
      </w:r>
      <w:r w:rsidRPr="00CC5731">
        <w:rPr>
          <w:rStyle w:val="StyleBoldUnderline"/>
          <w:highlight w:val="yellow"/>
        </w:rPr>
        <w:t>easy</w:t>
      </w:r>
      <w:r w:rsidRPr="00EB6DAD">
        <w:rPr>
          <w:rStyle w:val="StyleBoldUnderline"/>
        </w:rPr>
        <w:t xml:space="preserve"> to achieve and extremely tough to counter</w:t>
      </w:r>
      <w:r w:rsidRPr="00EB6DAD">
        <w:rPr>
          <w:sz w:val="16"/>
          <w:szCs w:val="16"/>
        </w:rPr>
        <w:t xml:space="preserve">. </w:t>
      </w:r>
      <w:r w:rsidRPr="00CC5731">
        <w:rPr>
          <w:rStyle w:val="StyleBoldUnderline"/>
          <w:highlight w:val="yellow"/>
        </w:rPr>
        <w:t>Attack</w:t>
      </w:r>
      <w:r w:rsidRPr="00EB6DAD">
        <w:rPr>
          <w:rStyle w:val="StyleBoldUnderline"/>
        </w:rPr>
        <w:t>ing</w:t>
      </w:r>
      <w:r w:rsidRPr="00EB6DAD">
        <w:rPr>
          <w:sz w:val="16"/>
          <w:szCs w:val="16"/>
        </w:rPr>
        <w:t xml:space="preserve"> such “</w:t>
      </w:r>
      <w:r w:rsidRPr="00EB6DAD">
        <w:rPr>
          <w:rStyle w:val="StyleBoldUnderline"/>
        </w:rPr>
        <w:t xml:space="preserve">soft,” diffuse infrastructure systems </w:t>
      </w:r>
      <w:r w:rsidRPr="00CC5731">
        <w:rPr>
          <w:rStyle w:val="StyleBoldUnderline"/>
          <w:highlight w:val="yellow"/>
        </w:rPr>
        <w:t>could significantly affect our military forces globally</w:t>
      </w:r>
      <w:r w:rsidRPr="00EB6DAD">
        <w:rPr>
          <w:sz w:val="16"/>
          <w:szCs w:val="16"/>
        </w:rPr>
        <w:t xml:space="preserve"> – potentially </w:t>
      </w:r>
      <w:r w:rsidRPr="00EB6DAD">
        <w:rPr>
          <w:rStyle w:val="StyleBoldUnderline"/>
        </w:rPr>
        <w:t>blinding them, neutering their command and control, degrading their mobility, and isolating them from their principal sources of logistics support</w:t>
      </w:r>
      <w:r w:rsidRPr="00EB6DAD">
        <w:rPr>
          <w:sz w:val="16"/>
          <w:szCs w:val="16"/>
        </w:rPr>
        <w:t xml:space="preserve">. The Defense Critical Infrastructure Program (DCIP) under Mission Assurance seeks to improve execution of DoD assigned missions to make them more resilient. This is accomplished through the assessment of the supporting commercial infrastructure relied upon by key nodes during execution. By building resilience into the system and ensuring this support is well maintained, DoD aims to ensure it can "take a punch as well as deliver one."21 It also provides the department the means to prioritize investments across all DoD components and assigned missions to the most critical issues faced by the department through the use of risk decision packages (RDP).22 </w:t>
      </w:r>
      <w:r w:rsidRPr="00EB6DAD">
        <w:rPr>
          <w:rStyle w:val="StyleBoldUnderline"/>
        </w:rPr>
        <w:t>The commercial power supply on which DoD depends exemplifies</w:t>
      </w:r>
      <w:r w:rsidRPr="00EB6DAD">
        <w:rPr>
          <w:sz w:val="16"/>
          <w:szCs w:val="16"/>
        </w:rPr>
        <w:t xml:space="preserve"> both </w:t>
      </w:r>
      <w:r w:rsidRPr="00EB6DAD">
        <w:rPr>
          <w:rStyle w:val="StyleBoldUnderline"/>
        </w:rPr>
        <w:t>the</w:t>
      </w:r>
      <w:r w:rsidRPr="00EB6DAD">
        <w:rPr>
          <w:sz w:val="16"/>
          <w:szCs w:val="16"/>
        </w:rPr>
        <w:t xml:space="preserve"> novel </w:t>
      </w:r>
      <w:r w:rsidRPr="00EB6DAD">
        <w:rPr>
          <w:rStyle w:val="StyleBoldUnderline"/>
        </w:rPr>
        <w:t>challenges</w:t>
      </w:r>
      <w:r w:rsidRPr="00EB6DAD">
        <w:rPr>
          <w:sz w:val="16"/>
          <w:szCs w:val="16"/>
        </w:rPr>
        <w:t xml:space="preserve"> we face and the great progress we are making with other federal agencies and the private sector. Today’s commercial electric power grid has a great deal of resilience against the sort of disruptive events that have traditionally been factored into the grid’s design. Yet, </w:t>
      </w:r>
      <w:r w:rsidRPr="00EB6DAD">
        <w:rPr>
          <w:rStyle w:val="StyleBoldUnderline"/>
        </w:rPr>
        <w:t>the grid will increasingly confront threats</w:t>
      </w:r>
      <w:r w:rsidRPr="00EB6DAD">
        <w:rPr>
          <w:sz w:val="16"/>
          <w:szCs w:val="16"/>
        </w:rPr>
        <w:t xml:space="preserve"> </w:t>
      </w:r>
      <w:r w:rsidRPr="00EB6DAD">
        <w:rPr>
          <w:rStyle w:val="StyleBoldUnderline"/>
        </w:rPr>
        <w:t>beyond</w:t>
      </w:r>
      <w:r w:rsidRPr="00EB6DAD">
        <w:rPr>
          <w:sz w:val="16"/>
          <w:szCs w:val="16"/>
        </w:rPr>
        <w:t xml:space="preserve"> that </w:t>
      </w:r>
      <w:r w:rsidRPr="00EB6DAD">
        <w:rPr>
          <w:rStyle w:val="StyleBoldUnderline"/>
        </w:rPr>
        <w:t>traditional design</w:t>
      </w:r>
      <w:r w:rsidRPr="00EB6DAD">
        <w:rPr>
          <w:sz w:val="16"/>
          <w:szCs w:val="16"/>
        </w:rPr>
        <w:t xml:space="preserve"> basis. </w:t>
      </w:r>
      <w:r w:rsidRPr="00EB6DAD">
        <w:rPr>
          <w:rStyle w:val="StyleBoldUnderline"/>
        </w:rPr>
        <w:t>This complex risk environment includes: disruptive or deliberate attacks, either physical or cyber in nature; severe natural hazards such as geomagnetic storms and natural disasters with cascading regional and national impacts</w:t>
      </w:r>
      <w:r w:rsidRPr="00EB6DAD">
        <w:rPr>
          <w:sz w:val="16"/>
          <w:szCs w:val="16"/>
        </w:rPr>
        <w:t xml:space="preserve"> (as in NLE 11); </w:t>
      </w:r>
      <w:r w:rsidRPr="00EB6DAD">
        <w:rPr>
          <w:rStyle w:val="StyleBoldUnderline"/>
        </w:rPr>
        <w:t>long supply chain lead times for key replacement electric power equipment; transition to automated control systems and other smart grid technologies without robust security; and more frequent interruptions in fuel supplies to electricity-generating plants. These risks are magnified by globalization, urbanization, and the highly interconnected nature of people, economies, information, and infrastructure systems</w:t>
      </w:r>
      <w:r w:rsidRPr="00EB6DAD">
        <w:rPr>
          <w:sz w:val="16"/>
          <w:szCs w:val="16"/>
        </w:rPr>
        <w:t xml:space="preserve">. </w:t>
      </w:r>
      <w:r w:rsidRPr="00EB6DAD">
        <w:rPr>
          <w:rStyle w:val="StyleBoldUnderline"/>
        </w:rPr>
        <w:t>The department is highly dependent on commercial power grids and energy sources. As the largest consumer of energy in the United States, DoD is dependent on commercial electricity sources outside its ownership and control for secure, uninterrupted power to support critical missions</w:t>
      </w:r>
      <w:r w:rsidRPr="00EB6DAD">
        <w:rPr>
          <w:sz w:val="16"/>
          <w:szCs w:val="16"/>
        </w:rPr>
        <w:t xml:space="preserve">. In fact, approximately </w:t>
      </w:r>
      <w:r w:rsidRPr="00CC5731">
        <w:rPr>
          <w:rStyle w:val="StyleBoldUnderline"/>
          <w:highlight w:val="yellow"/>
        </w:rPr>
        <w:t>99 percent of</w:t>
      </w:r>
      <w:r w:rsidRPr="00EB6DAD">
        <w:rPr>
          <w:rStyle w:val="StyleBoldUnderline"/>
        </w:rPr>
        <w:t xml:space="preserve"> the </w:t>
      </w:r>
      <w:r w:rsidRPr="00CC5731">
        <w:rPr>
          <w:rStyle w:val="StyleBoldUnderline"/>
          <w:highlight w:val="yellow"/>
        </w:rPr>
        <w:t>electricity consumed by DoD</w:t>
      </w:r>
      <w:r w:rsidRPr="00EB6DAD">
        <w:rPr>
          <w:rStyle w:val="StyleBoldUnderline"/>
        </w:rPr>
        <w:t xml:space="preserve"> facilities </w:t>
      </w:r>
      <w:r w:rsidRPr="00CC5731">
        <w:rPr>
          <w:rStyle w:val="StyleBoldUnderline"/>
          <w:highlight w:val="yellow"/>
        </w:rPr>
        <w:t>originates offsite</w:t>
      </w:r>
      <w:r w:rsidRPr="00EB6DAD">
        <w:rPr>
          <w:rStyle w:val="StyleBoldUnderline"/>
        </w:rPr>
        <w:t>, while approximately 85 percent of critical electricity infrastructure itself is commercially owned</w:t>
      </w:r>
      <w:r w:rsidRPr="00EB6DAD">
        <w:rPr>
          <w:sz w:val="16"/>
          <w:szCs w:val="16"/>
        </w:rPr>
        <w:t xml:space="preserve">. This situation only underscores the importance of our partnership with DHS and its work to protect the nation’s critical infrastructure – a mission that serves not only the national defense but also the larger national purpose of sustaining our economic health and competitiveness. DoD has traditionally assumed that the commercial grid will be subject only to infrequent, weather-related, and short-term disruptions, and that available backup power is sufficient to meet critical mission needs. As noted in the February 2008 Report of the Defense Science Board Task Force on DoD Energy Strategy, “In most cases, </w:t>
      </w:r>
      <w:r w:rsidRPr="00CC5731">
        <w:rPr>
          <w:rStyle w:val="StyleBoldUnderline"/>
          <w:highlight w:val="yellow"/>
        </w:rPr>
        <w:t>neither the grid nor on-base backup power provides sufficient reliability to ensure</w:t>
      </w:r>
      <w:r w:rsidRPr="00EB6DAD">
        <w:rPr>
          <w:rStyle w:val="StyleBoldUnderline"/>
        </w:rPr>
        <w:t xml:space="preserve"> continuity of </w:t>
      </w:r>
      <w:r w:rsidRPr="00CC5731">
        <w:rPr>
          <w:rStyle w:val="StyleBoldUnderline"/>
          <w:highlight w:val="yellow"/>
        </w:rPr>
        <w:t>critical</w:t>
      </w:r>
      <w:r w:rsidRPr="00EB6DAD">
        <w:rPr>
          <w:rStyle w:val="StyleBoldUnderline"/>
        </w:rPr>
        <w:t xml:space="preserve"> national priority </w:t>
      </w:r>
      <w:r w:rsidRPr="00CC5731">
        <w:rPr>
          <w:rStyle w:val="StyleBoldUnderline"/>
          <w:highlight w:val="yellow"/>
        </w:rPr>
        <w:t>functions</w:t>
      </w:r>
      <w:r w:rsidRPr="00EB6DAD">
        <w:rPr>
          <w:rStyle w:val="StyleBoldUnderline"/>
        </w:rPr>
        <w:t xml:space="preserve"> and oversight of strategic missions in </w:t>
      </w:r>
      <w:r w:rsidRPr="00EB6DAD">
        <w:rPr>
          <w:rStyle w:val="StyleBoldUnderline"/>
        </w:rPr>
        <w:lastRenderedPageBreak/>
        <w:t>the face of a long term</w:t>
      </w:r>
      <w:r w:rsidRPr="00EB6DAD">
        <w:rPr>
          <w:sz w:val="16"/>
          <w:szCs w:val="16"/>
        </w:rPr>
        <w:t xml:space="preserve"> (several months) </w:t>
      </w:r>
      <w:r w:rsidRPr="00EB6DAD">
        <w:rPr>
          <w:rStyle w:val="StyleBoldUnderline"/>
        </w:rPr>
        <w:t>outage</w:t>
      </w:r>
      <w:r w:rsidRPr="00EB6DAD">
        <w:rPr>
          <w:sz w:val="16"/>
          <w:szCs w:val="16"/>
        </w:rPr>
        <w:t xml:space="preserve">.”23 Similarly, a 2009 GAO Report on Actions Needed to Improve the Identification and Management of Electrical Power Risks and Vulnerabilities to DoD Critical Assets stated that </w:t>
      </w:r>
      <w:r w:rsidRPr="00EB6DAD">
        <w:rPr>
          <w:rStyle w:val="StyleBoldUnderline"/>
        </w:rPr>
        <w:t>DoD mission-critical assets rely primarily on commercial electric power and are vulnerable to disruptions in electric power supplies</w:t>
      </w:r>
      <w:r w:rsidRPr="00EB6DAD">
        <w:rPr>
          <w:sz w:val="16"/>
          <w:szCs w:val="16"/>
        </w:rPr>
        <w:t xml:space="preserve">.24 Moreover, </w:t>
      </w:r>
      <w:r w:rsidRPr="00EB6DAD">
        <w:rPr>
          <w:rStyle w:val="StyleBoldUnderline"/>
        </w:rPr>
        <w:t>these vulnerabilities may cascade into other critical infrastructure that uses the grid – communications, water, transportation, and pipelines – that, in turn, is needed for the normal operation of the grid, as well as its quick recovery in emergency situations</w:t>
      </w:r>
      <w:r w:rsidRPr="00EB6DAD">
        <w:rPr>
          <w:sz w:val="16"/>
          <w:szCs w:val="16"/>
        </w:rPr>
        <w:t xml:space="preserve">. To remedy this situation, the Defense Science Board (DSB) Task Force recommended that DoD take a broad-based approach, including a focused analysis of critical functions and supporting assets, a more realistic assessment of electricity outage cause and duration, and an integrated approach to risk management that includes greater efficiency, renewable resources, distributed generation, and increased reliability. DoD Mission Assurance is designed to carry forward the DSB recommendations. Yet, for a variety of reasons – technical, financial, regulatory, and legal – </w:t>
      </w:r>
      <w:r w:rsidRPr="00EB6DAD">
        <w:rPr>
          <w:rStyle w:val="StyleBoldUnderline"/>
        </w:rPr>
        <w:t>DoD has limited ability to manage electrical power demand and supply on its installations</w:t>
      </w:r>
      <w:r w:rsidRPr="00EB6DAD">
        <w:rPr>
          <w:sz w:val="16"/>
          <w:szCs w:val="16"/>
        </w:rPr>
        <w:t xml:space="preserve">. As noted above, DHS is the lead agency for critical infrastructure protection by law and pursuant to Homeland Security Presidential Directive 7. The Department of Energy (DOE) is the lead agency on energy matters. And within DoD, energy and energy security roles and responsibilities are distributed and shared, with different entities managing security against physical, nuclear, and cyber threats; cost and regulatory compliance; and the response to natural disasters. And of course, </w:t>
      </w:r>
      <w:r w:rsidRPr="00EB6DAD">
        <w:rPr>
          <w:rStyle w:val="StyleBoldUnderline"/>
        </w:rPr>
        <w:t>production and delivery of electric power to most DoD installations are controlled by commercial entities that are regulated by state and local utility commissions. The resulting paradox: DoD is dependent on a commercial power system over which it does not – and never will – exercise control</w:t>
      </w:r>
      <w:r w:rsidRPr="00EB6DAD">
        <w:rPr>
          <w:sz w:val="16"/>
          <w:szCs w:val="16"/>
        </w:rPr>
        <w:t>.</w:t>
      </w:r>
    </w:p>
    <w:p w:rsidR="00986C35" w:rsidRDefault="00986C35" w:rsidP="00986C35"/>
    <w:p w:rsidR="00986C35" w:rsidRPr="00FF1F43" w:rsidRDefault="00986C35" w:rsidP="00986C35">
      <w:pPr>
        <w:pStyle w:val="Heading3"/>
      </w:pPr>
      <w:r>
        <w:lastRenderedPageBreak/>
        <w:t xml:space="preserve">   A2</w:t>
      </w:r>
      <w:r w:rsidRPr="00FF1F43">
        <w:t xml:space="preserve"> Redundant Communications</w:t>
      </w:r>
    </w:p>
    <w:p w:rsidR="00986C35" w:rsidRPr="00EB6DAD" w:rsidRDefault="00986C35" w:rsidP="00986C35">
      <w:pPr>
        <w:rPr>
          <w:sz w:val="16"/>
          <w:szCs w:val="16"/>
        </w:rPr>
      </w:pPr>
    </w:p>
    <w:p w:rsidR="00986C35" w:rsidRPr="00EB6DAD" w:rsidRDefault="00986C35" w:rsidP="00986C35">
      <w:pPr>
        <w:pStyle w:val="Heading4"/>
      </w:pPr>
      <w:r w:rsidRPr="00EB6DAD">
        <w:t>Empirically awful</w:t>
      </w:r>
    </w:p>
    <w:p w:rsidR="00986C35" w:rsidRPr="00EB6DAD" w:rsidRDefault="00986C35" w:rsidP="00986C35">
      <w:r w:rsidRPr="00EB6DAD">
        <w:t>Sater 11</w:t>
      </w:r>
    </w:p>
    <w:p w:rsidR="00986C35" w:rsidRPr="00EB6DAD" w:rsidRDefault="00986C35" w:rsidP="00986C35">
      <w:pPr>
        <w:rPr>
          <w:sz w:val="16"/>
          <w:szCs w:val="16"/>
        </w:rPr>
      </w:pPr>
      <w:r w:rsidRPr="00EB6DAD">
        <w:rPr>
          <w:sz w:val="16"/>
          <w:szCs w:val="16"/>
        </w:rPr>
        <w:t>Daniel Sater, Research Fellow at Global Green USA’s Security and Sustainability Office, August 2011, Military Energy Security: Current Efforts and Future Solutions, globalgreen.org/docs/publication-185-1.pdf</w:t>
      </w:r>
    </w:p>
    <w:p w:rsidR="00986C35" w:rsidRPr="00EB6DAD" w:rsidRDefault="00986C35" w:rsidP="00986C35">
      <w:pPr>
        <w:rPr>
          <w:sz w:val="16"/>
          <w:szCs w:val="16"/>
        </w:rPr>
      </w:pPr>
    </w:p>
    <w:p w:rsidR="00986C35" w:rsidRPr="00EB6DAD" w:rsidRDefault="00986C35" w:rsidP="00986C35">
      <w:pPr>
        <w:rPr>
          <w:sz w:val="16"/>
          <w:szCs w:val="16"/>
        </w:rPr>
      </w:pPr>
      <w:r w:rsidRPr="00EB6DAD">
        <w:rPr>
          <w:u w:val="single"/>
        </w:rPr>
        <w:t>The underlying problem is the assumption that the</w:t>
      </w:r>
      <w:r w:rsidRPr="00EB6DAD">
        <w:rPr>
          <w:sz w:val="16"/>
          <w:szCs w:val="16"/>
        </w:rPr>
        <w:t xml:space="preserve"> commercial </w:t>
      </w:r>
      <w:r w:rsidRPr="00EB6DAD">
        <w:rPr>
          <w:u w:val="single"/>
        </w:rPr>
        <w:t>grid is a safe and reliable source of power</w:t>
      </w:r>
      <w:r w:rsidRPr="00EB6DAD">
        <w:rPr>
          <w:sz w:val="16"/>
          <w:szCs w:val="16"/>
        </w:rPr>
        <w:t xml:space="preserve">. </w:t>
      </w:r>
      <w:r w:rsidRPr="00EB6DAD">
        <w:rPr>
          <w:u w:val="single"/>
        </w:rPr>
        <w:t>Given</w:t>
      </w:r>
      <w:r w:rsidRPr="00EB6DAD">
        <w:rPr>
          <w:sz w:val="16"/>
          <w:szCs w:val="16"/>
        </w:rPr>
        <w:t xml:space="preserve"> that </w:t>
      </w:r>
      <w:r w:rsidRPr="00EB6DAD">
        <w:rPr>
          <w:u w:val="single"/>
        </w:rPr>
        <w:t xml:space="preserve">99% of the power used by military bases comes from the civilian grid, </w:t>
      </w:r>
      <w:r w:rsidRPr="00EB6DAD">
        <w:rPr>
          <w:b/>
          <w:u w:val="single"/>
        </w:rPr>
        <w:t>this is a dangerous assumption</w:t>
      </w:r>
      <w:r w:rsidRPr="00EB6DAD">
        <w:rPr>
          <w:u w:val="single"/>
        </w:rPr>
        <w:t xml:space="preserve"> to make</w:t>
      </w:r>
      <w:r w:rsidRPr="00EB6DAD">
        <w:rPr>
          <w:sz w:val="16"/>
          <w:szCs w:val="16"/>
        </w:rPr>
        <w:t xml:space="preserve">. The </w:t>
      </w:r>
      <w:r w:rsidRPr="00EB6DAD">
        <w:rPr>
          <w:u w:val="single"/>
        </w:rPr>
        <w:t>assumption of reliability affects the robustness of backup systems</w:t>
      </w:r>
      <w:r w:rsidRPr="00EB6DAD">
        <w:rPr>
          <w:sz w:val="16"/>
          <w:szCs w:val="16"/>
        </w:rPr>
        <w:t xml:space="preserve">. Diesel generators, with limited fuel supply, are the most common source of backup power on military installations and often do not prioritize power to critical loads. In the event of a blackout, generators will supply power to the entire base instead of prioritizing electricity to vital command and control functions, wasting precious fuel on non-critical sources. The DOD has failed to adapt its fuel strategy to the evolving role of military installations. </w:t>
      </w:r>
      <w:r w:rsidRPr="00EB6DAD">
        <w:rPr>
          <w:u w:val="single"/>
        </w:rPr>
        <w:t>Bases in the US and abroad that host functions “that are critical in strategic and tactical terms and must function 24/7”</w:t>
      </w:r>
      <w:r w:rsidRPr="00EB6DAD">
        <w:rPr>
          <w:sz w:val="16"/>
          <w:szCs w:val="16"/>
        </w:rPr>
        <w:t xml:space="preserve"> often have larger backup systems with more fuel supply, but nevertheless </w:t>
      </w:r>
      <w:r w:rsidRPr="00EB6DAD">
        <w:rPr>
          <w:u w:val="single"/>
        </w:rPr>
        <w:t>remain ill prepared to cope with a long-term outage15</w:t>
      </w:r>
      <w:r w:rsidRPr="00EB6DAD">
        <w:rPr>
          <w:sz w:val="16"/>
          <w:szCs w:val="16"/>
        </w:rPr>
        <w:t>.</w:t>
      </w:r>
    </w:p>
    <w:p w:rsidR="00986C35" w:rsidRPr="00EB6DAD" w:rsidRDefault="00986C35" w:rsidP="00986C35">
      <w:pPr>
        <w:rPr>
          <w:sz w:val="16"/>
          <w:szCs w:val="16"/>
        </w:rPr>
      </w:pPr>
      <w:r w:rsidRPr="00EB6DAD">
        <w:rPr>
          <w:b/>
          <w:u w:val="single"/>
        </w:rPr>
        <w:t xml:space="preserve">The </w:t>
      </w:r>
      <w:r w:rsidRPr="00CC5731">
        <w:rPr>
          <w:b/>
          <w:highlight w:val="yellow"/>
          <w:u w:val="single"/>
        </w:rPr>
        <w:t>loss of power at a</w:t>
      </w:r>
      <w:r w:rsidRPr="00EB6DAD">
        <w:rPr>
          <w:b/>
          <w:u w:val="single"/>
        </w:rPr>
        <w:t xml:space="preserve"> military </w:t>
      </w:r>
      <w:r w:rsidRPr="00CC5731">
        <w:rPr>
          <w:b/>
          <w:highlight w:val="yellow"/>
          <w:u w:val="single"/>
        </w:rPr>
        <w:t>installation can have disastrous effects</w:t>
      </w:r>
      <w:r w:rsidRPr="00EB6DAD">
        <w:rPr>
          <w:sz w:val="16"/>
          <w:szCs w:val="16"/>
        </w:rPr>
        <w:t xml:space="preserve">. In October 2010, at Warren Air Force Base in Wyoming, </w:t>
      </w:r>
      <w:r w:rsidRPr="00CC5731">
        <w:rPr>
          <w:highlight w:val="yellow"/>
          <w:u w:val="single"/>
        </w:rPr>
        <w:t>a power outage caused the Air Force to lose communication with 50 nuclear missiles for</w:t>
      </w:r>
      <w:r w:rsidRPr="00EB6DAD">
        <w:rPr>
          <w:sz w:val="16"/>
          <w:szCs w:val="16"/>
        </w:rPr>
        <w:t xml:space="preserve"> approximately </w:t>
      </w:r>
      <w:r w:rsidRPr="00CC5731">
        <w:rPr>
          <w:highlight w:val="yellow"/>
          <w:u w:val="single"/>
        </w:rPr>
        <w:t>45 minutes</w:t>
      </w:r>
      <w:r w:rsidRPr="00EB6DAD">
        <w:rPr>
          <w:sz w:val="16"/>
          <w:szCs w:val="16"/>
        </w:rPr>
        <w:t xml:space="preserve">.16 Although backup systems were in place and an Air Force official said that the base never lost the ability to launch the missiles, </w:t>
      </w:r>
      <w:r w:rsidRPr="00EB6DAD">
        <w:rPr>
          <w:b/>
          <w:u w:val="single"/>
        </w:rPr>
        <w:t>the dangers are obvious</w:t>
      </w:r>
      <w:r w:rsidRPr="00EB6DAD">
        <w:rPr>
          <w:sz w:val="16"/>
          <w:szCs w:val="16"/>
        </w:rPr>
        <w:t xml:space="preserve">. In January 2011, the Fort Kamehameha Wastewater Treatment Plant at Joint Base Pearl Harbor-Hickam in Hawaii experienced a </w:t>
      </w:r>
      <w:r w:rsidRPr="00CC5731">
        <w:rPr>
          <w:highlight w:val="yellow"/>
          <w:u w:val="single"/>
        </w:rPr>
        <w:t>power disruption</w:t>
      </w:r>
      <w:r w:rsidRPr="00EB6DAD">
        <w:rPr>
          <w:sz w:val="16"/>
          <w:szCs w:val="16"/>
        </w:rPr>
        <w:t xml:space="preserve"> that </w:t>
      </w:r>
      <w:r w:rsidRPr="00CC5731">
        <w:rPr>
          <w:highlight w:val="yellow"/>
          <w:u w:val="single"/>
        </w:rPr>
        <w:t>caused</w:t>
      </w:r>
      <w:r w:rsidRPr="00EB6DAD">
        <w:rPr>
          <w:sz w:val="16"/>
          <w:szCs w:val="16"/>
        </w:rPr>
        <w:t xml:space="preserve"> the </w:t>
      </w:r>
      <w:r w:rsidRPr="00CC5731">
        <w:rPr>
          <w:highlight w:val="yellow"/>
          <w:u w:val="single"/>
        </w:rPr>
        <w:t>release of “110,000 gallons of</w:t>
      </w:r>
      <w:r w:rsidRPr="00EB6DAD">
        <w:rPr>
          <w:sz w:val="16"/>
          <w:szCs w:val="16"/>
        </w:rPr>
        <w:t xml:space="preserve"> treated but </w:t>
      </w:r>
      <w:r w:rsidRPr="00CC5731">
        <w:rPr>
          <w:highlight w:val="yellow"/>
          <w:u w:val="single"/>
        </w:rPr>
        <w:t>un-disinfected effluent” into</w:t>
      </w:r>
      <w:r w:rsidRPr="00EB6DAD">
        <w:rPr>
          <w:u w:val="single"/>
        </w:rPr>
        <w:t xml:space="preserve"> the </w:t>
      </w:r>
      <w:r w:rsidRPr="00CC5731">
        <w:rPr>
          <w:highlight w:val="yellow"/>
          <w:u w:val="single"/>
        </w:rPr>
        <w:t>waters surrounding the base</w:t>
      </w:r>
      <w:r w:rsidRPr="00EB6DAD">
        <w:rPr>
          <w:sz w:val="16"/>
          <w:szCs w:val="16"/>
        </w:rPr>
        <w:t xml:space="preserve">. The health department warned swimmers and boaters to avoid the area for several days.17 After the Fukushima nuclear disaster in Japan, Misawa Air Force Base required an airlift of extra generators to the base so that it could continue its normal operations as well as act as a hub for search and rescue missions. </w:t>
      </w:r>
      <w:r w:rsidRPr="00EB6DAD">
        <w:rPr>
          <w:u w:val="single"/>
        </w:rPr>
        <w:t xml:space="preserve">The power </w:t>
      </w:r>
      <w:r w:rsidRPr="00CC5731">
        <w:rPr>
          <w:highlight w:val="yellow"/>
          <w:u w:val="single"/>
        </w:rPr>
        <w:t>outage caused</w:t>
      </w:r>
      <w:r w:rsidRPr="00EB6DAD">
        <w:rPr>
          <w:u w:val="single"/>
        </w:rPr>
        <w:t xml:space="preserve"> the </w:t>
      </w:r>
      <w:r w:rsidRPr="00CC5731">
        <w:rPr>
          <w:highlight w:val="yellow"/>
          <w:u w:val="single"/>
        </w:rPr>
        <w:t>loss of internet and phone service, leaving the base isolated</w:t>
      </w:r>
      <w:r w:rsidRPr="00EB6DAD">
        <w:rPr>
          <w:sz w:val="16"/>
          <w:szCs w:val="16"/>
        </w:rPr>
        <w:t>, and shut down gas station pumps that became even more important as the air base had to transport search and rescue teams to the disaster site.18</w:t>
      </w:r>
    </w:p>
    <w:p w:rsidR="00986C35" w:rsidRPr="00FF1F43" w:rsidRDefault="00986C35" w:rsidP="00986C35">
      <w:pPr>
        <w:pStyle w:val="Heading3"/>
      </w:pPr>
      <w:r>
        <w:lastRenderedPageBreak/>
        <w:t xml:space="preserve">   A2</w:t>
      </w:r>
      <w:r w:rsidRPr="00FF1F43">
        <w:t xml:space="preserve"> Backup Generators</w:t>
      </w:r>
    </w:p>
    <w:p w:rsidR="00986C35" w:rsidRPr="00EB6DAD" w:rsidRDefault="00986C35" w:rsidP="00986C35">
      <w:pPr>
        <w:rPr>
          <w:sz w:val="16"/>
          <w:szCs w:val="16"/>
        </w:rPr>
      </w:pPr>
    </w:p>
    <w:p w:rsidR="00986C35" w:rsidRPr="00EB6DAD" w:rsidRDefault="00986C35" w:rsidP="00986C35">
      <w:pPr>
        <w:pStyle w:val="Tagtemplate"/>
        <w:rPr>
          <w:rFonts w:cs="Arial"/>
        </w:rPr>
      </w:pPr>
      <w:r w:rsidRPr="00EB6DAD">
        <w:rPr>
          <w:rFonts w:cs="Arial"/>
        </w:rPr>
        <w:t>Generators are too short-term</w:t>
      </w:r>
    </w:p>
    <w:p w:rsidR="00986C35" w:rsidRPr="0040575F" w:rsidRDefault="00986C35" w:rsidP="00986C35">
      <w:pPr>
        <w:pStyle w:val="Citation"/>
        <w:rPr>
          <w:rStyle w:val="StyleStyleBold12pt"/>
        </w:rPr>
      </w:pPr>
      <w:r w:rsidRPr="0040575F">
        <w:rPr>
          <w:rStyle w:val="StyleStyleBold12pt"/>
        </w:rPr>
        <w:t>Andres 11</w:t>
      </w:r>
    </w:p>
    <w:p w:rsidR="00986C35" w:rsidRPr="00EB6DAD" w:rsidRDefault="00986C35" w:rsidP="00986C35">
      <w:r w:rsidRPr="00EB6DAD">
        <w:t>Richard B. Andres, Energy Security Chair, Institute for National Strategic Studies Professor of National Security Strategy, National War College, National Defense University, October 4, 2011, "SECURE GRID ‘11", http://www.ndu.edu/inss/docuploaded/Secure%20Grid%20'11%20After-Action%20Report.pdf</w:t>
      </w:r>
    </w:p>
    <w:p w:rsidR="00986C35" w:rsidRPr="00EB6DAD" w:rsidRDefault="00986C35" w:rsidP="00986C35"/>
    <w:p w:rsidR="00986C35" w:rsidRPr="00EB6DAD" w:rsidRDefault="00986C35" w:rsidP="00986C35">
      <w:pPr>
        <w:rPr>
          <w:sz w:val="16"/>
        </w:rPr>
      </w:pPr>
      <w:r w:rsidRPr="00EB6DAD">
        <w:rPr>
          <w:sz w:val="16"/>
        </w:rPr>
        <w:t xml:space="preserve">The Military – According to USNORTHCOM, its bases at the installation level are not normally provided real time advance warning of an impending GMD. Certain missions directly impacted by space weather do currently receive forecasts and warnings. However, notice to installations to ensure readiness of the support infrastructure may be necessary as well. It is essential that bases hosting critical missions have sufficient electrical power to sustain independent continuous operations even if the surrounding commercial power grid is lost. </w:t>
      </w:r>
      <w:r w:rsidRPr="00CC5731">
        <w:rPr>
          <w:rStyle w:val="StyleBoldUnderline"/>
          <w:highlight w:val="yellow"/>
        </w:rPr>
        <w:t>Though</w:t>
      </w:r>
      <w:r w:rsidRPr="00EB6DAD">
        <w:rPr>
          <w:rStyle w:val="StyleBoldUnderline"/>
        </w:rPr>
        <w:t xml:space="preserve"> many </w:t>
      </w:r>
      <w:r w:rsidRPr="00CC5731">
        <w:rPr>
          <w:rStyle w:val="StyleBoldUnderline"/>
          <w:highlight w:val="yellow"/>
        </w:rPr>
        <w:t>installations possess diesel</w:t>
      </w:r>
      <w:r w:rsidRPr="00EB6DAD">
        <w:rPr>
          <w:rFonts w:ascii="Cambria Math" w:hAnsi="Cambria Math" w:cs="Cambria Math"/>
          <w:sz w:val="16"/>
        </w:rPr>
        <w:t>‐</w:t>
      </w:r>
      <w:r w:rsidRPr="00EB6DAD">
        <w:rPr>
          <w:sz w:val="16"/>
        </w:rPr>
        <w:t xml:space="preserve">powered electrical </w:t>
      </w:r>
      <w:r w:rsidRPr="00CC5731">
        <w:rPr>
          <w:rStyle w:val="StyleBoldUnderline"/>
          <w:highlight w:val="yellow"/>
        </w:rPr>
        <w:t>generators, they have limited</w:t>
      </w:r>
      <w:r w:rsidRPr="00EB6DAD">
        <w:rPr>
          <w:rStyle w:val="StyleBoldUnderline"/>
        </w:rPr>
        <w:t xml:space="preserve"> diesel </w:t>
      </w:r>
      <w:r w:rsidRPr="00CC5731">
        <w:rPr>
          <w:rStyle w:val="StyleBoldUnderline"/>
          <w:highlight w:val="yellow"/>
        </w:rPr>
        <w:t>fuel storage. In the event of a widespread</w:t>
      </w:r>
      <w:r w:rsidRPr="00EB6DAD">
        <w:rPr>
          <w:rStyle w:val="StyleBoldUnderline"/>
        </w:rPr>
        <w:t xml:space="preserve"> grid </w:t>
      </w:r>
      <w:r w:rsidRPr="00CC5731">
        <w:rPr>
          <w:rStyle w:val="StyleBoldUnderline"/>
          <w:highlight w:val="yellow"/>
        </w:rPr>
        <w:t>outage</w:t>
      </w:r>
      <w:r w:rsidRPr="00EB6DAD">
        <w:rPr>
          <w:rStyle w:val="StyleBoldUnderline"/>
        </w:rPr>
        <w:t xml:space="preserve">, fuel </w:t>
      </w:r>
      <w:r w:rsidRPr="00CC5731">
        <w:rPr>
          <w:rStyle w:val="StyleBoldUnderline"/>
          <w:highlight w:val="yellow"/>
        </w:rPr>
        <w:t>supplies could dwindle rapidly, thereby impacting the ability</w:t>
      </w:r>
      <w:r w:rsidRPr="00EB6DAD">
        <w:rPr>
          <w:sz w:val="16"/>
        </w:rPr>
        <w:t xml:space="preserve"> of installations </w:t>
      </w:r>
      <w:r w:rsidRPr="00CC5731">
        <w:rPr>
          <w:rStyle w:val="StyleBoldUnderline"/>
          <w:highlight w:val="yellow"/>
        </w:rPr>
        <w:t>to conduct primary missions.</w:t>
      </w:r>
    </w:p>
    <w:p w:rsidR="00986C35" w:rsidRPr="00EB6DAD" w:rsidRDefault="00986C35" w:rsidP="00986C35">
      <w:pPr>
        <w:rPr>
          <w:sz w:val="16"/>
          <w:szCs w:val="16"/>
        </w:rPr>
      </w:pPr>
    </w:p>
    <w:p w:rsidR="00986C35" w:rsidRPr="00EB6DAD" w:rsidRDefault="00986C35" w:rsidP="00986C35">
      <w:pPr>
        <w:pStyle w:val="Heading4"/>
      </w:pPr>
      <w:r w:rsidRPr="00EB6DAD">
        <w:t>They don’t last – empirics</w:t>
      </w:r>
    </w:p>
    <w:p w:rsidR="00986C35" w:rsidRPr="00EB6DAD" w:rsidRDefault="00986C35" w:rsidP="00986C35">
      <w:pPr>
        <w:rPr>
          <w:sz w:val="16"/>
          <w:szCs w:val="16"/>
        </w:rPr>
      </w:pPr>
      <w:r w:rsidRPr="00EB6DAD">
        <w:rPr>
          <w:sz w:val="16"/>
          <w:szCs w:val="16"/>
        </w:rPr>
        <w:t xml:space="preserve">Annie </w:t>
      </w:r>
      <w:r w:rsidRPr="0040575F">
        <w:rPr>
          <w:rStyle w:val="StyleStyleBold12pt"/>
        </w:rPr>
        <w:t>Snider 12</w:t>
      </w:r>
      <w:r w:rsidRPr="00EB6DAD">
        <w:rPr>
          <w:sz w:val="16"/>
          <w:szCs w:val="16"/>
        </w:rPr>
        <w:t xml:space="preserve">, E&amp;E reporter, “Pentagon still can't define 'energy security,' much less achieve it”, January 16, </w:t>
      </w:r>
      <w:hyperlink r:id="rId51" w:history="1">
        <w:r w:rsidRPr="00EB6DAD">
          <w:rPr>
            <w:rStyle w:val="Hyperlink"/>
            <w:sz w:val="10"/>
          </w:rPr>
          <w:t>http://www.eenews.net/public/Greenwire/2012/01/16/1</w:t>
        </w:r>
      </w:hyperlink>
    </w:p>
    <w:p w:rsidR="00986C35" w:rsidRPr="00EB6DAD" w:rsidRDefault="00986C35" w:rsidP="00986C35">
      <w:pPr>
        <w:rPr>
          <w:sz w:val="16"/>
          <w:szCs w:val="16"/>
        </w:rPr>
      </w:pPr>
    </w:p>
    <w:p w:rsidR="00986C35" w:rsidRPr="00EB6DAD" w:rsidRDefault="00986C35" w:rsidP="00986C35">
      <w:pPr>
        <w:rPr>
          <w:sz w:val="16"/>
          <w:szCs w:val="16"/>
        </w:rPr>
      </w:pPr>
      <w:r w:rsidRPr="00EB6DAD">
        <w:rPr>
          <w:sz w:val="16"/>
          <w:szCs w:val="16"/>
        </w:rPr>
        <w:t xml:space="preserve">Hurricane </w:t>
      </w:r>
      <w:r w:rsidRPr="00CC5731">
        <w:rPr>
          <w:rStyle w:val="StyleBoldUnderline"/>
          <w:highlight w:val="yellow"/>
        </w:rPr>
        <w:t>Katrina humbled U.S. military bases</w:t>
      </w:r>
      <w:r w:rsidRPr="00EB6DAD">
        <w:rPr>
          <w:rStyle w:val="StyleBoldUnderline"/>
        </w:rPr>
        <w:t xml:space="preserve"> in 2005, cutting power at air towers, training facilities and command centers</w:t>
      </w:r>
      <w:r w:rsidRPr="00EB6DAD">
        <w:rPr>
          <w:sz w:val="16"/>
          <w:szCs w:val="16"/>
        </w:rPr>
        <w:t xml:space="preserve"> just as it did everywhere else along the Gulf Coast. </w:t>
      </w:r>
      <w:r w:rsidRPr="00CC5731">
        <w:rPr>
          <w:rStyle w:val="StyleBoldUnderline"/>
          <w:highlight w:val="yellow"/>
        </w:rPr>
        <w:t>The Naval Construction Battalion Center</w:t>
      </w:r>
      <w:r w:rsidRPr="00EB6DAD">
        <w:rPr>
          <w:sz w:val="16"/>
          <w:szCs w:val="16"/>
        </w:rPr>
        <w:t xml:space="preserve"> in Gulfport, Miss., for example, a staging ground for regional relief operations after the storm, </w:t>
      </w:r>
      <w:r w:rsidRPr="00CC5731">
        <w:rPr>
          <w:rStyle w:val="StyleBoldUnderline"/>
          <w:highlight w:val="yellow"/>
        </w:rPr>
        <w:t>needed relief</w:t>
      </w:r>
      <w:r w:rsidRPr="00EB6DAD">
        <w:rPr>
          <w:sz w:val="16"/>
          <w:szCs w:val="16"/>
        </w:rPr>
        <w:t xml:space="preserve"> itself </w:t>
      </w:r>
      <w:r w:rsidRPr="00CC5731">
        <w:rPr>
          <w:rStyle w:val="StyleBoldUnderline"/>
          <w:highlight w:val="yellow"/>
        </w:rPr>
        <w:t>after running</w:t>
      </w:r>
      <w:r w:rsidRPr="00EB6DAD">
        <w:rPr>
          <w:rStyle w:val="StyleBoldUnderline"/>
        </w:rPr>
        <w:t xml:space="preserve"> for </w:t>
      </w:r>
      <w:r w:rsidRPr="00CC5731">
        <w:rPr>
          <w:rStyle w:val="StyleBoldUnderline"/>
          <w:highlight w:val="yellow"/>
        </w:rPr>
        <w:t>two weeks on backup power</w:t>
      </w:r>
      <w:r w:rsidRPr="00EB6DAD">
        <w:rPr>
          <w:sz w:val="16"/>
          <w:szCs w:val="16"/>
        </w:rPr>
        <w:t xml:space="preserve"> systems. </w:t>
      </w:r>
      <w:r w:rsidRPr="00EB6DAD">
        <w:rPr>
          <w:rStyle w:val="StyleBoldUnderline"/>
        </w:rPr>
        <w:t xml:space="preserve">And </w:t>
      </w:r>
      <w:r w:rsidRPr="00CC5731">
        <w:rPr>
          <w:rStyle w:val="StyleBoldUnderline"/>
          <w:highlight w:val="yellow"/>
        </w:rPr>
        <w:t>Keesler Air Force Base</w:t>
      </w:r>
      <w:r w:rsidRPr="00EB6DAD">
        <w:rPr>
          <w:sz w:val="16"/>
          <w:szCs w:val="16"/>
        </w:rPr>
        <w:t xml:space="preserve"> near Biloxi, Miss., </w:t>
      </w:r>
      <w:r w:rsidRPr="00CC5731">
        <w:rPr>
          <w:rStyle w:val="StyleBoldUnderline"/>
          <w:highlight w:val="yellow"/>
        </w:rPr>
        <w:t>lost its airfield lights and had to scramble to keep its hospital running</w:t>
      </w:r>
      <w:r w:rsidRPr="00EB6DAD">
        <w:rPr>
          <w:rStyle w:val="StyleBoldUnderline"/>
        </w:rPr>
        <w:t xml:space="preserve"> after a generator was swamped</w:t>
      </w:r>
      <w:r w:rsidRPr="00EB6DAD">
        <w:rPr>
          <w:sz w:val="16"/>
          <w:szCs w:val="16"/>
        </w:rPr>
        <w:t xml:space="preserve">. While diesel generators kept critical missions going during Katrina, the storm provided a wakeup call for Pentagon leaders concerned about terror attacks on </w:t>
      </w:r>
      <w:r w:rsidRPr="00EB6DAD">
        <w:rPr>
          <w:rStyle w:val="StyleBoldUnderline"/>
        </w:rPr>
        <w:t>the electric grid</w:t>
      </w:r>
      <w:r w:rsidRPr="00EB6DAD">
        <w:rPr>
          <w:sz w:val="16"/>
          <w:szCs w:val="16"/>
        </w:rPr>
        <w:t xml:space="preserve">, which </w:t>
      </w:r>
      <w:r w:rsidRPr="00EB6DAD">
        <w:rPr>
          <w:rStyle w:val="StyleBoldUnderline"/>
        </w:rPr>
        <w:t>provides 99 percent of the energy that bases consume</w:t>
      </w:r>
      <w:r w:rsidRPr="00EB6DAD">
        <w:rPr>
          <w:sz w:val="16"/>
          <w:szCs w:val="16"/>
        </w:rPr>
        <w:t xml:space="preserve">. Could bases withstand a power outage that outlasts their three-to-seven-days' supply of diesel for backup systems? Is it wise for the military to rely on the same power plants and transmission lines that feed homes and businesses? </w:t>
      </w:r>
      <w:r w:rsidRPr="00EB6DAD">
        <w:rPr>
          <w:rStyle w:val="StyleBoldUnderline"/>
        </w:rPr>
        <w:t>A terrorist attack that caused a long-term grid disruption "could significantly affect our military forces globally -- potentially blinding them, neutering their command and control, degrading their mobility and isolating them from their principal sources of logistics support</w:t>
      </w:r>
      <w:r w:rsidRPr="00EB6DAD">
        <w:rPr>
          <w:sz w:val="16"/>
          <w:szCs w:val="16"/>
        </w:rPr>
        <w:t xml:space="preserve">," Paul Stockton, the Pentagon's assistant secretary for homeland defense, wrote recently in the online journal Homeland Security Affairs. A board of outside experts tasked by the Department of Defense to study the issue found in a 2008 report that </w:t>
      </w:r>
      <w:r w:rsidRPr="00CC5731">
        <w:rPr>
          <w:rStyle w:val="StyleBoldUnderline"/>
          <w:highlight w:val="yellow"/>
        </w:rPr>
        <w:t>there are significant gaps in DOD's ability to</w:t>
      </w:r>
      <w:r w:rsidRPr="00EB6DAD">
        <w:rPr>
          <w:rStyle w:val="StyleBoldUnderline"/>
        </w:rPr>
        <w:t xml:space="preserve"> prevent and </w:t>
      </w:r>
      <w:r w:rsidRPr="00CC5731">
        <w:rPr>
          <w:rStyle w:val="StyleBoldUnderline"/>
          <w:highlight w:val="yellow"/>
        </w:rPr>
        <w:t>respond to major</w:t>
      </w:r>
      <w:r w:rsidRPr="00EB6DAD">
        <w:rPr>
          <w:rStyle w:val="StyleBoldUnderline"/>
        </w:rPr>
        <w:t xml:space="preserve"> electrical </w:t>
      </w:r>
      <w:r w:rsidRPr="00CC5731">
        <w:rPr>
          <w:rStyle w:val="StyleBoldUnderline"/>
          <w:highlight w:val="yellow"/>
        </w:rPr>
        <w:t>outages</w:t>
      </w:r>
      <w:r w:rsidRPr="00EB6DAD">
        <w:rPr>
          <w:sz w:val="16"/>
          <w:szCs w:val="16"/>
        </w:rPr>
        <w:t>. "</w:t>
      </w:r>
      <w:r w:rsidRPr="00EB6DAD">
        <w:rPr>
          <w:rStyle w:val="StyleBoldUnderline"/>
        </w:rPr>
        <w:t>Critical national security and homeland defense missions are at an unacceptably high risk of extended outages from failure of the grid</w:t>
      </w:r>
      <w:r w:rsidRPr="00EB6DAD">
        <w:rPr>
          <w:sz w:val="16"/>
          <w:szCs w:val="16"/>
        </w:rPr>
        <w:t>," the Defense Science Board concluded. "</w:t>
      </w:r>
      <w:r w:rsidRPr="00EB6DAD">
        <w:rPr>
          <w:rStyle w:val="StyleBoldUnderline"/>
        </w:rPr>
        <w:t>The grid is fragile, vulnerable, near its capacity limit, and outside of DOD control</w:t>
      </w:r>
      <w:r w:rsidRPr="00EB6DAD">
        <w:rPr>
          <w:sz w:val="16"/>
          <w:szCs w:val="16"/>
        </w:rPr>
        <w:t xml:space="preserve">. In most cases, </w:t>
      </w:r>
      <w:r w:rsidRPr="00EB6DAD">
        <w:rPr>
          <w:rStyle w:val="StyleBoldUnderline"/>
        </w:rPr>
        <w:t>neither the grid nor on-base backup power provides sufficient reliability to ensure continuity of critical national priority functions and oversight of strategic missions in the face of long-term</w:t>
      </w:r>
      <w:r w:rsidRPr="00EB6DAD">
        <w:rPr>
          <w:sz w:val="16"/>
          <w:szCs w:val="16"/>
        </w:rPr>
        <w:t xml:space="preserve"> (several months) </w:t>
      </w:r>
      <w:r w:rsidRPr="00EB6DAD">
        <w:rPr>
          <w:rStyle w:val="StyleBoldUnderline"/>
        </w:rPr>
        <w:t>outage</w:t>
      </w:r>
      <w:r w:rsidRPr="00EB6DAD">
        <w:rPr>
          <w:sz w:val="16"/>
          <w:szCs w:val="16"/>
        </w:rPr>
        <w:t xml:space="preserve">." And while the Pentagon has joined interagency efforts to beef up grid security, </w:t>
      </w:r>
      <w:r w:rsidRPr="00EB6DAD">
        <w:rPr>
          <w:rStyle w:val="StyleBoldUnderline"/>
        </w:rPr>
        <w:t>experts say solutions remain elusive</w:t>
      </w:r>
      <w:r w:rsidRPr="00EB6DAD">
        <w:rPr>
          <w:sz w:val="16"/>
          <w:szCs w:val="16"/>
        </w:rPr>
        <w:t xml:space="preserve">. Four years after the Defense Science Board report, </w:t>
      </w:r>
      <w:r w:rsidRPr="00EB6DAD">
        <w:rPr>
          <w:rStyle w:val="StyleBoldUnderline"/>
        </w:rPr>
        <w:t>DOD has yet to define what "energy security" means at its bases, let alone how to assure it</w:t>
      </w:r>
      <w:r w:rsidRPr="00EB6DAD">
        <w:rPr>
          <w:sz w:val="16"/>
          <w:szCs w:val="16"/>
        </w:rPr>
        <w:t xml:space="preserve">, according to dozens of interviews with military officials, lawmakers, defense energy experts, project developers and utilities. </w:t>
      </w:r>
      <w:r w:rsidRPr="00EB6DAD">
        <w:rPr>
          <w:rStyle w:val="StyleBoldUnderline"/>
        </w:rPr>
        <w:t>How DOD ultimately answers these questions will not only determine the limits of U.S. defenses; it is also likely to send waves through civilian energy and technology industries</w:t>
      </w:r>
      <w:r w:rsidRPr="00EB6DAD">
        <w:rPr>
          <w:sz w:val="16"/>
          <w:szCs w:val="16"/>
        </w:rPr>
        <w:t>.</w:t>
      </w:r>
    </w:p>
    <w:p w:rsidR="00986C35" w:rsidRDefault="00986C35" w:rsidP="00986C35"/>
    <w:p w:rsidR="00986C35" w:rsidRDefault="00986C35" w:rsidP="00986C35"/>
    <w:p w:rsidR="00986C35" w:rsidRPr="00351B4B" w:rsidRDefault="00986C35" w:rsidP="00986C35">
      <w:pPr>
        <w:rPr>
          <w:sz w:val="16"/>
        </w:rPr>
      </w:pPr>
    </w:p>
    <w:p w:rsidR="00986C35" w:rsidRPr="00875C26" w:rsidRDefault="00986C35" w:rsidP="00986C35"/>
    <w:p w:rsidR="00986C35" w:rsidRPr="0040575F" w:rsidRDefault="00986C35" w:rsidP="00986C35"/>
    <w:p w:rsidR="00986C35" w:rsidRPr="00F55102" w:rsidRDefault="00986C35" w:rsidP="00986C35"/>
    <w:p w:rsidR="00986C35" w:rsidRPr="000402FC" w:rsidRDefault="00986C35" w:rsidP="00986C35"/>
    <w:p w:rsidR="00986C35" w:rsidRPr="00D51911" w:rsidRDefault="00986C35" w:rsidP="00986C35"/>
    <w:p w:rsidR="00986C35" w:rsidRDefault="00986C35" w:rsidP="00986C35"/>
    <w:p w:rsidR="00986C35" w:rsidRDefault="00986C35" w:rsidP="00986C35"/>
    <w:p w:rsidR="00986C35" w:rsidRPr="00FC6BB3" w:rsidRDefault="00986C35" w:rsidP="00986C35"/>
    <w:p w:rsidR="00986C35" w:rsidRDefault="00986C35" w:rsidP="00986C35"/>
    <w:p w:rsidR="00986C35" w:rsidRPr="00D43037" w:rsidRDefault="00986C35" w:rsidP="00986C35"/>
    <w:p w:rsidR="004A621E" w:rsidRDefault="00E9526B" w:rsidP="00E9526B">
      <w:pPr>
        <w:pStyle w:val="Heading1"/>
      </w:pPr>
      <w:r>
        <w:lastRenderedPageBreak/>
        <w:t xml:space="preserve">Impacts - </w:t>
      </w:r>
      <w:r w:rsidR="004A621E">
        <w:t>Reform Good</w:t>
      </w:r>
    </w:p>
    <w:p w:rsidR="00E9526B" w:rsidRPr="00E9526B" w:rsidRDefault="00E9526B" w:rsidP="00E9526B">
      <w:pPr>
        <w:pStyle w:val="Heading2"/>
      </w:pPr>
      <w:r>
        <w:lastRenderedPageBreak/>
        <w:t>EU Relations</w:t>
      </w:r>
      <w:r w:rsidR="00C43F9E">
        <w:t xml:space="preserve"> - General</w:t>
      </w:r>
    </w:p>
    <w:p w:rsidR="00E9526B" w:rsidRDefault="00E9526B" w:rsidP="00986C35">
      <w:pPr>
        <w:pStyle w:val="Heading3"/>
        <w:rPr>
          <w:rStyle w:val="StyleBoldUnderline"/>
        </w:rPr>
      </w:pPr>
      <w:r>
        <w:rPr>
          <w:rStyle w:val="StyleBoldUnderline"/>
        </w:rPr>
        <w:lastRenderedPageBreak/>
        <w:t>1NC/2NC EU Relations Impact</w:t>
      </w:r>
    </w:p>
    <w:p w:rsidR="00E9526B" w:rsidRDefault="00E9526B" w:rsidP="00E9526B"/>
    <w:p w:rsidR="00E9526B" w:rsidRDefault="00E9526B" w:rsidP="00E9526B">
      <w:pPr>
        <w:pStyle w:val="Heading4"/>
      </w:pPr>
      <w:r>
        <w:t>NSA reform key to the alliance</w:t>
      </w:r>
    </w:p>
    <w:p w:rsidR="00E9526B" w:rsidRPr="007A7F71" w:rsidRDefault="00E9526B" w:rsidP="00E9526B">
      <w:pPr>
        <w:rPr>
          <w:rStyle w:val="StyleStyleBold12pt"/>
        </w:rPr>
      </w:pPr>
      <w:r w:rsidRPr="007A7F71">
        <w:rPr>
          <w:rStyle w:val="StyleStyleBold12pt"/>
        </w:rPr>
        <w:t>Dempsey 2/3/14</w:t>
      </w:r>
    </w:p>
    <w:p w:rsidR="00E9526B" w:rsidRPr="005B7F11" w:rsidRDefault="00E9526B" w:rsidP="00E9526B">
      <w:r>
        <w:t>Judy Dempsey, senior associate, editor in chief of Strategic Europe, Carnegie Endowment for Peace, February 3, 2014, "Kerry’s Lost Opportunity for Transatlantic Relations", http://carnegieeurope.eu/strategiceurope/?fa=54408</w:t>
      </w:r>
    </w:p>
    <w:p w:rsidR="00E9526B" w:rsidRPr="005B7F11" w:rsidRDefault="00E9526B" w:rsidP="00E9526B"/>
    <w:p w:rsidR="00E9526B" w:rsidRPr="005B7F11" w:rsidRDefault="00E9526B" w:rsidP="00E9526B">
      <w:r w:rsidRPr="00AB11E7">
        <w:rPr>
          <w:u w:val="single"/>
        </w:rPr>
        <w:t>When</w:t>
      </w:r>
      <w:r w:rsidRPr="005B7F11">
        <w:t xml:space="preserve"> U.S. Secretary of State John </w:t>
      </w:r>
      <w:r w:rsidRPr="00AB11E7">
        <w:rPr>
          <w:u w:val="single"/>
        </w:rPr>
        <w:t>Kerry flew into Berlin</w:t>
      </w:r>
      <w:r w:rsidRPr="005B7F11">
        <w:t xml:space="preserve"> on January 31, </w:t>
      </w:r>
      <w:r w:rsidRPr="00AB11E7">
        <w:rPr>
          <w:u w:val="single"/>
        </w:rPr>
        <w:t>expectations were high</w:t>
      </w:r>
      <w:r w:rsidRPr="005B7F11">
        <w:t xml:space="preserve"> that </w:t>
      </w:r>
      <w:r w:rsidRPr="00AB11E7">
        <w:rPr>
          <w:u w:val="single"/>
        </w:rPr>
        <w:t xml:space="preserve">the </w:t>
      </w:r>
      <w:r w:rsidRPr="00AB11E7">
        <w:rPr>
          <w:rStyle w:val="Emphasis"/>
        </w:rPr>
        <w:t>U</w:t>
      </w:r>
      <w:r w:rsidRPr="005B7F11">
        <w:t xml:space="preserve">nited </w:t>
      </w:r>
      <w:r w:rsidRPr="00AB11E7">
        <w:rPr>
          <w:rStyle w:val="Emphasis"/>
        </w:rPr>
        <w:t>S</w:t>
      </w:r>
      <w:r w:rsidRPr="005B7F11">
        <w:t xml:space="preserve">tates </w:t>
      </w:r>
      <w:r w:rsidRPr="00AB11E7">
        <w:rPr>
          <w:u w:val="single"/>
        </w:rPr>
        <w:t xml:space="preserve">was finally taking seriously its allies’ anger about the </w:t>
      </w:r>
      <w:r w:rsidRPr="00AB11E7">
        <w:rPr>
          <w:rStyle w:val="Emphasis"/>
        </w:rPr>
        <w:t>N</w:t>
      </w:r>
      <w:r w:rsidRPr="005B7F11">
        <w:t xml:space="preserve">ational </w:t>
      </w:r>
      <w:r w:rsidRPr="00AB11E7">
        <w:rPr>
          <w:rStyle w:val="Emphasis"/>
        </w:rPr>
        <w:t>S</w:t>
      </w:r>
      <w:r w:rsidRPr="005B7F11">
        <w:t xml:space="preserve">ecurity </w:t>
      </w:r>
      <w:r w:rsidRPr="00AB11E7">
        <w:rPr>
          <w:rStyle w:val="Emphasis"/>
        </w:rPr>
        <w:t>A</w:t>
      </w:r>
      <w:r w:rsidRPr="005B7F11">
        <w:t>gency’s pervasive spying.</w:t>
      </w:r>
    </w:p>
    <w:p w:rsidR="00E9526B" w:rsidRPr="00AB11E7" w:rsidRDefault="00E9526B" w:rsidP="00E9526B">
      <w:pPr>
        <w:rPr>
          <w:u w:val="single"/>
        </w:rPr>
      </w:pPr>
      <w:r w:rsidRPr="00C151DC">
        <w:rPr>
          <w:rStyle w:val="Emphasis"/>
          <w:highlight w:val="cyan"/>
        </w:rPr>
        <w:t>U.S. snooping</w:t>
      </w:r>
      <w:r w:rsidRPr="00AB11E7">
        <w:rPr>
          <w:rStyle w:val="Emphasis"/>
        </w:rPr>
        <w:t xml:space="preserve"> is an issue that </w:t>
      </w:r>
      <w:r w:rsidRPr="00C151DC">
        <w:rPr>
          <w:rStyle w:val="Emphasis"/>
          <w:highlight w:val="cyan"/>
        </w:rPr>
        <w:t>is refusing to disappear from German</w:t>
      </w:r>
      <w:r w:rsidRPr="00AB11E7">
        <w:rPr>
          <w:rStyle w:val="Emphasis"/>
        </w:rPr>
        <w:t xml:space="preserve"> newspaper </w:t>
      </w:r>
      <w:r w:rsidRPr="00C151DC">
        <w:rPr>
          <w:rStyle w:val="Emphasis"/>
          <w:highlight w:val="cyan"/>
        </w:rPr>
        <w:t>headlines</w:t>
      </w:r>
      <w:r w:rsidRPr="005B7F11">
        <w:t xml:space="preserve">. Crucially, </w:t>
      </w:r>
      <w:r w:rsidRPr="00C151DC">
        <w:rPr>
          <w:rStyle w:val="Emphasis"/>
          <w:highlight w:val="cyan"/>
        </w:rPr>
        <w:t>it is increasingly straining transatlantic relations</w:t>
      </w:r>
      <w:r w:rsidRPr="005B7F11">
        <w:t>—</w:t>
      </w:r>
      <w:r w:rsidRPr="00AB11E7">
        <w:rPr>
          <w:u w:val="single"/>
        </w:rPr>
        <w:t>a situation that neither the Americans nor the Europeans can afford to ignore.</w:t>
      </w:r>
    </w:p>
    <w:p w:rsidR="00E9526B" w:rsidRPr="005B7F11" w:rsidRDefault="00E9526B" w:rsidP="00E9526B">
      <w:r w:rsidRPr="005B7F11">
        <w:t>At a meeting with German Chancellor Angela Merkel, Kerry spoke casually of “bumps in the road.” Yet he gave absolutely no reassurance about the United States’ future policy on spying, neither during his Berlin meetings nor afterward at this year’s Munich Security Conference.</w:t>
      </w:r>
    </w:p>
    <w:p w:rsidR="00E9526B" w:rsidRPr="005B7F11" w:rsidRDefault="00E9526B" w:rsidP="00E9526B">
      <w:r w:rsidRPr="005B7F11">
        <w:t>In fact, when he spoke to his audience of high-ranking politicians, diplomats, and foreign and security policy specialists in the Bavarian capital, he didn’t even mention the NSA. Nor did U.S. Defense Secretary Chuck Hagel bother to raise the issue publicly.</w:t>
      </w:r>
    </w:p>
    <w:p w:rsidR="00E9526B" w:rsidRPr="005B7F11" w:rsidRDefault="00E9526B" w:rsidP="00E9526B">
      <w:r w:rsidRPr="005B7F11">
        <w:t>That was a mistake.</w:t>
      </w:r>
    </w:p>
    <w:p w:rsidR="00E9526B" w:rsidRPr="00AB11E7" w:rsidRDefault="00E9526B" w:rsidP="00E9526B">
      <w:pPr>
        <w:rPr>
          <w:rStyle w:val="Emphasis"/>
        </w:rPr>
      </w:pPr>
      <w:r w:rsidRPr="005B7F11">
        <w:t xml:space="preserve">It is </w:t>
      </w:r>
      <w:r w:rsidRPr="00AB11E7">
        <w:rPr>
          <w:u w:val="single"/>
        </w:rPr>
        <w:t xml:space="preserve">not only </w:t>
      </w:r>
      <w:r w:rsidRPr="00C151DC">
        <w:rPr>
          <w:highlight w:val="cyan"/>
          <w:u w:val="single"/>
        </w:rPr>
        <w:t>the German public</w:t>
      </w:r>
      <w:r w:rsidRPr="005B7F11">
        <w:t xml:space="preserve"> that </w:t>
      </w:r>
      <w:r w:rsidRPr="00C151DC">
        <w:rPr>
          <w:highlight w:val="cyan"/>
          <w:u w:val="single"/>
        </w:rPr>
        <w:t>needs reassurances</w:t>
      </w:r>
      <w:r w:rsidRPr="005B7F11">
        <w:t xml:space="preserve"> and explanations </w:t>
      </w:r>
      <w:r w:rsidRPr="00C151DC">
        <w:rPr>
          <w:highlight w:val="cyan"/>
          <w:u w:val="single"/>
        </w:rPr>
        <w:t>about</w:t>
      </w:r>
      <w:r w:rsidRPr="00AB11E7">
        <w:rPr>
          <w:u w:val="single"/>
        </w:rPr>
        <w:t xml:space="preserve"> the scope of </w:t>
      </w:r>
      <w:r w:rsidRPr="00C151DC">
        <w:rPr>
          <w:highlight w:val="cyan"/>
          <w:u w:val="single"/>
        </w:rPr>
        <w:t>the NSA’s reach</w:t>
      </w:r>
      <w:r w:rsidRPr="00C151DC">
        <w:rPr>
          <w:highlight w:val="cyan"/>
        </w:rPr>
        <w:t xml:space="preserve">. </w:t>
      </w:r>
      <w:r w:rsidRPr="00C151DC">
        <w:rPr>
          <w:rStyle w:val="Emphasis"/>
          <w:highlight w:val="cyan"/>
        </w:rPr>
        <w:t>It is about restoring trust between</w:t>
      </w:r>
      <w:r w:rsidRPr="00AB11E7">
        <w:rPr>
          <w:rStyle w:val="Emphasis"/>
        </w:rPr>
        <w:t xml:space="preserve"> the U</w:t>
      </w:r>
      <w:r w:rsidRPr="005B7F11">
        <w:t xml:space="preserve">nited </w:t>
      </w:r>
      <w:r w:rsidRPr="00AB11E7">
        <w:rPr>
          <w:rStyle w:val="Emphasis"/>
        </w:rPr>
        <w:t>S</w:t>
      </w:r>
      <w:r w:rsidRPr="005B7F11">
        <w:t xml:space="preserve">tates </w:t>
      </w:r>
      <w:r w:rsidRPr="00AB11E7">
        <w:rPr>
          <w:rStyle w:val="Emphasis"/>
        </w:rPr>
        <w:t xml:space="preserve">and all its European </w:t>
      </w:r>
      <w:r w:rsidRPr="00C151DC">
        <w:rPr>
          <w:rStyle w:val="Emphasis"/>
          <w:highlight w:val="cyan"/>
        </w:rPr>
        <w:t>allies. Given</w:t>
      </w:r>
      <w:r w:rsidRPr="00AB11E7">
        <w:rPr>
          <w:rStyle w:val="Emphasis"/>
        </w:rPr>
        <w:t xml:space="preserve"> the </w:t>
      </w:r>
      <w:r w:rsidRPr="00C151DC">
        <w:rPr>
          <w:rStyle w:val="Emphasis"/>
          <w:highlight w:val="cyan"/>
        </w:rPr>
        <w:t>huge issues</w:t>
      </w:r>
      <w:r w:rsidRPr="005B7F11">
        <w:t xml:space="preserve"> that governments on </w:t>
      </w:r>
      <w:r w:rsidRPr="00AB11E7">
        <w:rPr>
          <w:rStyle w:val="Emphasis"/>
        </w:rPr>
        <w:t>both sides</w:t>
      </w:r>
      <w:r w:rsidRPr="005B7F11">
        <w:t xml:space="preserve"> of the Atlantic </w:t>
      </w:r>
      <w:r w:rsidRPr="00AB11E7">
        <w:rPr>
          <w:rStyle w:val="Emphasis"/>
        </w:rPr>
        <w:t xml:space="preserve">have </w:t>
      </w:r>
      <w:r w:rsidRPr="00C151DC">
        <w:rPr>
          <w:rStyle w:val="Emphasis"/>
          <w:highlight w:val="cyan"/>
        </w:rPr>
        <w:t>to tackle</w:t>
      </w:r>
      <w:r w:rsidRPr="00AB11E7">
        <w:rPr>
          <w:rStyle w:val="Emphasis"/>
        </w:rPr>
        <w:t xml:space="preserve">, such </w:t>
      </w:r>
      <w:r w:rsidRPr="00C151DC">
        <w:rPr>
          <w:rStyle w:val="Emphasis"/>
          <w:highlight w:val="cyan"/>
        </w:rPr>
        <w:t>trust is necessary more than ever.</w:t>
      </w:r>
    </w:p>
    <w:p w:rsidR="00E9526B" w:rsidRPr="005B7F11" w:rsidRDefault="00E9526B" w:rsidP="00E9526B">
      <w:r w:rsidRPr="00F25647">
        <w:rPr>
          <w:u w:val="single"/>
        </w:rPr>
        <w:t>If</w:t>
      </w:r>
      <w:r w:rsidRPr="005B7F11">
        <w:t xml:space="preserve"> the administration of U.S. President Barack </w:t>
      </w:r>
      <w:r w:rsidRPr="00F25647">
        <w:rPr>
          <w:u w:val="single"/>
        </w:rPr>
        <w:t>Obama wants to</w:t>
      </w:r>
      <w:r w:rsidRPr="005B7F11">
        <w:t xml:space="preserve"> </w:t>
      </w:r>
      <w:r w:rsidRPr="00F25647">
        <w:rPr>
          <w:rStyle w:val="Emphasis"/>
        </w:rPr>
        <w:t>start rebuilding trust in the transatlantic relationship</w:t>
      </w:r>
      <w:r w:rsidRPr="005B7F11">
        <w:t xml:space="preserve">, </w:t>
      </w:r>
      <w:r w:rsidRPr="00F25647">
        <w:rPr>
          <w:u w:val="single"/>
        </w:rPr>
        <w:t>it needs to embark on much more active public diplomacy</w:t>
      </w:r>
      <w:r w:rsidRPr="005B7F11">
        <w:t>. “And that means sending very senior people to European countries to do just that,” said Toomas Hendrik Ilves, the president of Estonia, who also took part in the Munich summit.</w:t>
      </w:r>
    </w:p>
    <w:p w:rsidR="00E9526B" w:rsidRPr="005B7F11" w:rsidRDefault="00E9526B" w:rsidP="00E9526B">
      <w:r w:rsidRPr="005B7F11">
        <w:t>In that sense, Kerry and Hagel squandered the opportunity to use the high-level conference as a platform to reach out to German and European audiences. The pair did nothing to address the trend identified in a recent poll by German public television that only 57 percent of Germans believe that relations with the United States are good, down from 92 percent in 2012.</w:t>
      </w:r>
    </w:p>
    <w:p w:rsidR="00E9526B" w:rsidRPr="005B7F11" w:rsidRDefault="00E9526B" w:rsidP="00E9526B">
      <w:r w:rsidRPr="005B7F11">
        <w:t>Instead, Kerry spent much of his speech recalling his childhood in Europe and stressing America’s commitment to NATO and to Europe. He and Hagel cited all the places and all the conflicts in which the United States was engaged, to prove that America was not turning in on itself. In short, conference participants were told that everything was just fine with the transatlantic relationship.</w:t>
      </w:r>
    </w:p>
    <w:p w:rsidR="00E9526B" w:rsidRPr="005B7F11" w:rsidRDefault="00E9526B" w:rsidP="00E9526B">
      <w:r w:rsidRPr="005B7F11">
        <w:t>Yet the State of the Union address that Obama gave in Washington on January 28 presented a very different picture, causing genuine concern not only to European governments but also to U.S. foreign policy experts. In that speech, there was scant mention of Ukraine. There was little serious attention paid to Syria, and nothing about Russia or China. NATO and Europe received only passing references.</w:t>
      </w:r>
    </w:p>
    <w:p w:rsidR="00E9526B" w:rsidRPr="005B7F11" w:rsidRDefault="00E9526B" w:rsidP="00E9526B">
      <w:r w:rsidRPr="005B7F11">
        <w:t xml:space="preserve">But at least Obama did mention that U.S. surveillance methods were being reviewed. That is exactly what Kerry and Hagel should have said in Munich. They should have acknowledged how much the NSA </w:t>
      </w:r>
      <w:r w:rsidRPr="005B7F11">
        <w:lastRenderedPageBreak/>
        <w:t>scandal has hurt transatlantic relations, and they should have explained what Washington plans to do about that.</w:t>
      </w:r>
    </w:p>
    <w:p w:rsidR="00E9526B" w:rsidRPr="005B7F11" w:rsidRDefault="00E9526B" w:rsidP="00E9526B">
      <w:r w:rsidRPr="00193B6C">
        <w:rPr>
          <w:u w:val="single"/>
        </w:rPr>
        <w:t xml:space="preserve">An </w:t>
      </w:r>
      <w:r w:rsidRPr="00C151DC">
        <w:rPr>
          <w:u w:val="single"/>
        </w:rPr>
        <w:t>equally important</w:t>
      </w:r>
      <w:r w:rsidRPr="00193B6C">
        <w:rPr>
          <w:u w:val="single"/>
        </w:rPr>
        <w:t xml:space="preserve"> dimension to the spying scandal </w:t>
      </w:r>
      <w:r w:rsidRPr="00C151DC">
        <w:rPr>
          <w:u w:val="single"/>
        </w:rPr>
        <w:t>is</w:t>
      </w:r>
      <w:r w:rsidRPr="00193B6C">
        <w:rPr>
          <w:u w:val="single"/>
        </w:rPr>
        <w:t xml:space="preserve"> Russia</w:t>
      </w:r>
      <w:r w:rsidRPr="005B7F11">
        <w:t xml:space="preserve">. Vladimir </w:t>
      </w:r>
      <w:r w:rsidRPr="00C151DC">
        <w:rPr>
          <w:rStyle w:val="Emphasis"/>
          <w:highlight w:val="cyan"/>
        </w:rPr>
        <w:t>Putin</w:t>
      </w:r>
      <w:r w:rsidRPr="005B7F11">
        <w:t xml:space="preserve">, the Russian president, </w:t>
      </w:r>
      <w:r w:rsidRPr="00C151DC">
        <w:rPr>
          <w:rStyle w:val="Emphasis"/>
          <w:highlight w:val="cyan"/>
        </w:rPr>
        <w:t>must be having a field day</w:t>
      </w:r>
      <w:r w:rsidRPr="00F87C56">
        <w:t xml:space="preserve">. </w:t>
      </w:r>
      <w:r w:rsidRPr="00F87C56">
        <w:rPr>
          <w:u w:val="single"/>
        </w:rPr>
        <w:t>The more</w:t>
      </w:r>
      <w:r w:rsidRPr="005B7F11">
        <w:t xml:space="preserve"> Edward </w:t>
      </w:r>
      <w:r w:rsidRPr="00F87C56">
        <w:rPr>
          <w:u w:val="single"/>
        </w:rPr>
        <w:t>Snowden</w:t>
      </w:r>
      <w:r w:rsidRPr="005B7F11">
        <w:t xml:space="preserve">, a former NSA official who has been given asylum in Russia, </w:t>
      </w:r>
      <w:r w:rsidRPr="00F87C56">
        <w:rPr>
          <w:u w:val="single"/>
        </w:rPr>
        <w:t>leaks</w:t>
      </w:r>
      <w:r w:rsidRPr="005B7F11">
        <w:t xml:space="preserve"> classified information, </w:t>
      </w:r>
      <w:r w:rsidRPr="00F87C56">
        <w:rPr>
          <w:rStyle w:val="Emphasis"/>
        </w:rPr>
        <w:t>the more</w:t>
      </w:r>
      <w:r w:rsidRPr="00193B6C">
        <w:rPr>
          <w:rStyle w:val="Emphasis"/>
        </w:rPr>
        <w:t xml:space="preserve"> those </w:t>
      </w:r>
      <w:r w:rsidRPr="00C151DC">
        <w:rPr>
          <w:rStyle w:val="Emphasis"/>
          <w:highlight w:val="cyan"/>
        </w:rPr>
        <w:t>revelations weaken transatlantic ties.</w:t>
      </w:r>
      <w:r w:rsidRPr="005B7F11">
        <w:t xml:space="preserve"> </w:t>
      </w:r>
      <w:r w:rsidRPr="00F87C56">
        <w:rPr>
          <w:highlight w:val="cyan"/>
          <w:u w:val="single"/>
        </w:rPr>
        <w:t>Putin must be delighted about</w:t>
      </w:r>
      <w:r w:rsidRPr="00F87C56">
        <w:rPr>
          <w:highlight w:val="cyan"/>
        </w:rPr>
        <w:t xml:space="preserve"> </w:t>
      </w:r>
      <w:r w:rsidRPr="00F87C56">
        <w:rPr>
          <w:rStyle w:val="Emphasis"/>
          <w:highlight w:val="cyan"/>
        </w:rPr>
        <w:t>the wedge being driven between the</w:t>
      </w:r>
      <w:r w:rsidRPr="00193B6C">
        <w:rPr>
          <w:rStyle w:val="Emphasis"/>
        </w:rPr>
        <w:t xml:space="preserve"> U</w:t>
      </w:r>
      <w:r w:rsidRPr="005B7F11">
        <w:t xml:space="preserve">nited </w:t>
      </w:r>
      <w:r w:rsidRPr="00193B6C">
        <w:rPr>
          <w:rStyle w:val="Emphasis"/>
        </w:rPr>
        <w:t>S</w:t>
      </w:r>
      <w:r w:rsidRPr="005B7F11">
        <w:t xml:space="preserve">tates </w:t>
      </w:r>
      <w:r w:rsidRPr="00193B6C">
        <w:rPr>
          <w:rStyle w:val="Emphasis"/>
        </w:rPr>
        <w:t>and</w:t>
      </w:r>
      <w:r w:rsidRPr="005B7F11">
        <w:t xml:space="preserve"> its </w:t>
      </w:r>
      <w:r w:rsidRPr="00193B6C">
        <w:rPr>
          <w:rStyle w:val="Emphasis"/>
        </w:rPr>
        <w:t xml:space="preserve">European </w:t>
      </w:r>
      <w:r w:rsidRPr="00F87C56">
        <w:rPr>
          <w:rStyle w:val="Emphasis"/>
          <w:highlight w:val="cyan"/>
        </w:rPr>
        <w:t>allies</w:t>
      </w:r>
      <w:r w:rsidRPr="005B7F11">
        <w:t>, in particular Germany.</w:t>
      </w:r>
    </w:p>
    <w:p w:rsidR="00E9526B" w:rsidRPr="005B7F11" w:rsidRDefault="00E9526B" w:rsidP="00E9526B">
      <w:r w:rsidRPr="00193B6C">
        <w:rPr>
          <w:u w:val="single"/>
        </w:rPr>
        <w:t>Neither Obama nor Merkel can afford to ignore this state of affairs</w:t>
      </w:r>
      <w:r w:rsidRPr="005B7F11">
        <w:t xml:space="preserve">. </w:t>
      </w:r>
      <w:r w:rsidRPr="00F87C56">
        <w:rPr>
          <w:rStyle w:val="Emphasis"/>
          <w:highlight w:val="cyan"/>
        </w:rPr>
        <w:t>They</w:t>
      </w:r>
      <w:r w:rsidRPr="005B7F11">
        <w:t xml:space="preserve"> both </w:t>
      </w:r>
      <w:r w:rsidRPr="00F87C56">
        <w:rPr>
          <w:rStyle w:val="Emphasis"/>
          <w:highlight w:val="cyan"/>
        </w:rPr>
        <w:t>need each other more than ever, on issues</w:t>
      </w:r>
      <w:r w:rsidRPr="005B7F11">
        <w:t xml:space="preserve"> ranging </w:t>
      </w:r>
      <w:r w:rsidRPr="00F87C56">
        <w:rPr>
          <w:rStyle w:val="Emphasis"/>
          <w:highlight w:val="cyan"/>
        </w:rPr>
        <w:t>from</w:t>
      </w:r>
      <w:r w:rsidRPr="005B7F11">
        <w:t xml:space="preserve"> the unrest in </w:t>
      </w:r>
      <w:r w:rsidRPr="00F87C56">
        <w:rPr>
          <w:rStyle w:val="Emphasis"/>
          <w:highlight w:val="cyan"/>
        </w:rPr>
        <w:t>Ukraine to</w:t>
      </w:r>
      <w:r w:rsidRPr="005B7F11">
        <w:t xml:space="preserve"> the negotiations on a new </w:t>
      </w:r>
      <w:r w:rsidRPr="00F87C56">
        <w:rPr>
          <w:rStyle w:val="Emphasis"/>
          <w:highlight w:val="cyan"/>
        </w:rPr>
        <w:t>T</w:t>
      </w:r>
      <w:r w:rsidRPr="005B7F11">
        <w:t xml:space="preserve">ransatlantic </w:t>
      </w:r>
      <w:r w:rsidRPr="00F87C56">
        <w:rPr>
          <w:rStyle w:val="Emphasis"/>
          <w:highlight w:val="cyan"/>
        </w:rPr>
        <w:t>T</w:t>
      </w:r>
      <w:r w:rsidRPr="005B7F11">
        <w:t xml:space="preserve">rade and </w:t>
      </w:r>
      <w:r w:rsidRPr="00F87C56">
        <w:rPr>
          <w:rStyle w:val="Emphasis"/>
          <w:highlight w:val="cyan"/>
        </w:rPr>
        <w:t>I</w:t>
      </w:r>
      <w:r w:rsidRPr="005B7F11">
        <w:t xml:space="preserve">nvestment </w:t>
      </w:r>
      <w:r w:rsidRPr="00F87C56">
        <w:rPr>
          <w:rStyle w:val="Emphasis"/>
          <w:highlight w:val="cyan"/>
        </w:rPr>
        <w:t>P</w:t>
      </w:r>
      <w:r w:rsidRPr="005B7F11">
        <w:t xml:space="preserve">artnership. </w:t>
      </w:r>
      <w:r w:rsidRPr="008B5B85">
        <w:rPr>
          <w:rStyle w:val="Emphasis"/>
        </w:rPr>
        <w:t>It would be so damaging for the U</w:t>
      </w:r>
      <w:r w:rsidRPr="005B7F11">
        <w:t xml:space="preserve">nited </w:t>
      </w:r>
      <w:r w:rsidRPr="008B5B85">
        <w:rPr>
          <w:rStyle w:val="Emphasis"/>
        </w:rPr>
        <w:t>S</w:t>
      </w:r>
      <w:r w:rsidRPr="005B7F11">
        <w:t xml:space="preserve">tates </w:t>
      </w:r>
      <w:r w:rsidRPr="008B5B85">
        <w:rPr>
          <w:rStyle w:val="Emphasis"/>
        </w:rPr>
        <w:t>and</w:t>
      </w:r>
      <w:r w:rsidRPr="005B7F11">
        <w:t xml:space="preserve"> the </w:t>
      </w:r>
      <w:r w:rsidRPr="008B5B85">
        <w:rPr>
          <w:rStyle w:val="Emphasis"/>
        </w:rPr>
        <w:t>EU if</w:t>
      </w:r>
      <w:r w:rsidRPr="005B7F11">
        <w:t xml:space="preserve"> certain political </w:t>
      </w:r>
      <w:r w:rsidRPr="008B5B85">
        <w:rPr>
          <w:rStyle w:val="Emphasis"/>
        </w:rPr>
        <w:t>parties</w:t>
      </w:r>
      <w:r w:rsidRPr="005B7F11">
        <w:t xml:space="preserve"> and influential nongovernmental organizations in Europe </w:t>
      </w:r>
      <w:r w:rsidRPr="008B5B85">
        <w:rPr>
          <w:rStyle w:val="Emphasis"/>
        </w:rPr>
        <w:t>were to exploit the NSA scandal to jeopardize</w:t>
      </w:r>
      <w:r w:rsidRPr="005B7F11">
        <w:t xml:space="preserve"> those </w:t>
      </w:r>
      <w:r w:rsidRPr="008B5B85">
        <w:rPr>
          <w:rStyle w:val="Emphasis"/>
        </w:rPr>
        <w:t>talks.</w:t>
      </w:r>
    </w:p>
    <w:p w:rsidR="00E9526B" w:rsidRDefault="00E9526B" w:rsidP="00E9526B">
      <w:pPr>
        <w:rPr>
          <w:rStyle w:val="Emphasis"/>
        </w:rPr>
      </w:pPr>
      <w:r w:rsidRPr="005B7F11">
        <w:t xml:space="preserve">The United States must understand that its </w:t>
      </w:r>
      <w:r w:rsidRPr="00F87C56">
        <w:rPr>
          <w:rStyle w:val="Emphasis"/>
          <w:highlight w:val="cyan"/>
        </w:rPr>
        <w:t>allies’ anger</w:t>
      </w:r>
      <w:r w:rsidRPr="008B5B85">
        <w:rPr>
          <w:rStyle w:val="Emphasis"/>
        </w:rPr>
        <w:t xml:space="preserve"> over being spied on </w:t>
      </w:r>
      <w:r w:rsidRPr="00F87C56">
        <w:rPr>
          <w:rStyle w:val="Emphasis"/>
          <w:highlight w:val="cyan"/>
        </w:rPr>
        <w:t>won’t simply blow over.</w:t>
      </w:r>
      <w:r w:rsidRPr="00F87C56">
        <w:rPr>
          <w:highlight w:val="cyan"/>
        </w:rPr>
        <w:t xml:space="preserve"> </w:t>
      </w:r>
      <w:r w:rsidRPr="00F87C56">
        <w:rPr>
          <w:rStyle w:val="Emphasis"/>
          <w:highlight w:val="cyan"/>
        </w:rPr>
        <w:t>Ignoring</w:t>
      </w:r>
      <w:r w:rsidRPr="008B5B85">
        <w:rPr>
          <w:rStyle w:val="Emphasis"/>
        </w:rPr>
        <w:t xml:space="preserve"> that </w:t>
      </w:r>
      <w:r w:rsidRPr="00F87C56">
        <w:rPr>
          <w:rStyle w:val="Emphasis"/>
          <w:highlight w:val="cyan"/>
        </w:rPr>
        <w:t>sentiment carries real costs in</w:t>
      </w:r>
      <w:r w:rsidRPr="008B5B85">
        <w:rPr>
          <w:rStyle w:val="Emphasis"/>
        </w:rPr>
        <w:t xml:space="preserve"> terms of </w:t>
      </w:r>
      <w:r w:rsidRPr="00F87C56">
        <w:rPr>
          <w:rStyle w:val="Emphasis"/>
          <w:highlight w:val="cyan"/>
        </w:rPr>
        <w:t>influence</w:t>
      </w:r>
      <w:r w:rsidRPr="008B5B85">
        <w:rPr>
          <w:rStyle w:val="Emphasis"/>
        </w:rPr>
        <w:t xml:space="preserve"> and policies. </w:t>
      </w:r>
      <w:r w:rsidRPr="00F87C56">
        <w:rPr>
          <w:rStyle w:val="Emphasis"/>
          <w:highlight w:val="cyan"/>
        </w:rPr>
        <w:t>Some plain talking</w:t>
      </w:r>
      <w:r w:rsidRPr="005B7F11">
        <w:t xml:space="preserve"> from John Kerry and others </w:t>
      </w:r>
      <w:r w:rsidRPr="00F87C56">
        <w:rPr>
          <w:rStyle w:val="Emphasis"/>
          <w:highlight w:val="cyan"/>
        </w:rPr>
        <w:t>is sorely needed.</w:t>
      </w:r>
    </w:p>
    <w:p w:rsidR="00E9526B" w:rsidRDefault="00E9526B" w:rsidP="00E9526B">
      <w:pPr>
        <w:rPr>
          <w:rStyle w:val="Emphasis"/>
        </w:rPr>
      </w:pPr>
    </w:p>
    <w:p w:rsidR="00E9526B" w:rsidRDefault="00E9526B" w:rsidP="00E9526B">
      <w:pPr>
        <w:pStyle w:val="Heading4"/>
      </w:pPr>
      <w:r>
        <w:t>Stops Eurasian nuclear war</w:t>
      </w:r>
    </w:p>
    <w:p w:rsidR="00E9526B" w:rsidRPr="006F49EA" w:rsidRDefault="00E9526B" w:rsidP="00E9526B">
      <w:pPr>
        <w:rPr>
          <w:rStyle w:val="StyleStyleBold12pt"/>
        </w:rPr>
      </w:pPr>
      <w:r w:rsidRPr="006F49EA">
        <w:rPr>
          <w:rStyle w:val="StyleStyleBold12pt"/>
        </w:rPr>
        <w:t xml:space="preserve">Brzezinski, 3 </w:t>
      </w:r>
    </w:p>
    <w:p w:rsidR="00E9526B" w:rsidRPr="00AD06C5" w:rsidRDefault="00E9526B" w:rsidP="00E9526B">
      <w:r w:rsidRPr="00AD06C5">
        <w:t>(</w:t>
      </w:r>
      <w:r>
        <w:t>PhD-Poli Sci &amp; Former National Security Advisor to President Carter</w:t>
      </w:r>
      <w:r w:rsidRPr="00AD06C5">
        <w:t>, “Hegemonic quicksand,” Winter,</w:t>
      </w:r>
      <w:r>
        <w:t xml:space="preserve"> </w:t>
      </w:r>
      <w:r w:rsidRPr="00AD06C5">
        <w:t>http://nationalinterest.org/article/hegemonic-quicksand-563)</w:t>
      </w:r>
    </w:p>
    <w:p w:rsidR="00E9526B" w:rsidRPr="00AD06C5" w:rsidRDefault="00E9526B" w:rsidP="00E9526B"/>
    <w:p w:rsidR="00E9526B" w:rsidRPr="006E73A3" w:rsidRDefault="00E9526B" w:rsidP="00E9526B">
      <w:pPr>
        <w:rPr>
          <w:sz w:val="16"/>
        </w:rPr>
      </w:pPr>
      <w:r w:rsidRPr="00BE51E0">
        <w:rPr>
          <w:sz w:val="16"/>
        </w:rPr>
        <w:t xml:space="preserve">FOR THE next several decades, </w:t>
      </w:r>
      <w:r w:rsidRPr="00CE2B2E">
        <w:rPr>
          <w:bCs/>
          <w:highlight w:val="cyan"/>
          <w:u w:val="single"/>
        </w:rPr>
        <w:t>the most volatile</w:t>
      </w:r>
      <w:r w:rsidRPr="00AD06C5">
        <w:rPr>
          <w:bCs/>
          <w:u w:val="single"/>
        </w:rPr>
        <w:t xml:space="preserve"> and dangerous </w:t>
      </w:r>
      <w:r w:rsidRPr="00CE2B2E">
        <w:rPr>
          <w:bCs/>
          <w:highlight w:val="cyan"/>
          <w:u w:val="single"/>
        </w:rPr>
        <w:t>region</w:t>
      </w:r>
      <w:r w:rsidRPr="00AD06C5">
        <w:rPr>
          <w:bCs/>
          <w:u w:val="single"/>
        </w:rPr>
        <w:t xml:space="preserve"> of the world--</w:t>
      </w:r>
      <w:r w:rsidRPr="00CE2B2E">
        <w:rPr>
          <w:bCs/>
          <w:highlight w:val="cyan"/>
          <w:u w:val="single"/>
        </w:rPr>
        <w:t xml:space="preserve">with the </w:t>
      </w:r>
      <w:r w:rsidRPr="00CE2B2E">
        <w:rPr>
          <w:b/>
          <w:bCs/>
          <w:highlight w:val="cyan"/>
          <w:u w:val="single"/>
        </w:rPr>
        <w:t>explosive potential to plunge the world into chaos</w:t>
      </w:r>
      <w:r w:rsidRPr="00CE2B2E">
        <w:rPr>
          <w:bCs/>
          <w:highlight w:val="cyan"/>
          <w:u w:val="single"/>
        </w:rPr>
        <w:t>--will be</w:t>
      </w:r>
      <w:r w:rsidRPr="00AD06C5">
        <w:rPr>
          <w:bCs/>
          <w:u w:val="single"/>
        </w:rPr>
        <w:t xml:space="preserve"> the crucial swathe of </w:t>
      </w:r>
      <w:r w:rsidRPr="00CE2B2E">
        <w:rPr>
          <w:bCs/>
          <w:highlight w:val="cyan"/>
          <w:u w:val="single"/>
        </w:rPr>
        <w:t>Eurasia</w:t>
      </w:r>
      <w:r w:rsidRPr="00AD06C5">
        <w:rPr>
          <w:bCs/>
          <w:u w:val="single"/>
        </w:rPr>
        <w:t xml:space="preserve"> between Europe and the Far East</w:t>
      </w:r>
      <w:r w:rsidRPr="00BE51E0">
        <w:rPr>
          <w:sz w:val="16"/>
        </w:rPr>
        <w:t xml:space="preserve">. Heavily inhabited by Muslims, we might term this crucial subregion of Eurasia the new "Global Balkans." (1) </w:t>
      </w:r>
      <w:r w:rsidRPr="00AD06C5">
        <w:rPr>
          <w:bCs/>
          <w:u w:val="single"/>
        </w:rPr>
        <w:t>It is here</w:t>
      </w:r>
      <w:r w:rsidRPr="00BE51E0">
        <w:rPr>
          <w:sz w:val="16"/>
        </w:rPr>
        <w:t xml:space="preserve"> that </w:t>
      </w:r>
      <w:r w:rsidRPr="00CE2B2E">
        <w:rPr>
          <w:bCs/>
          <w:highlight w:val="cyan"/>
          <w:u w:val="single"/>
        </w:rPr>
        <w:t>America could slide into a</w:t>
      </w:r>
      <w:r w:rsidRPr="00AD06C5">
        <w:rPr>
          <w:bCs/>
          <w:u w:val="single"/>
        </w:rPr>
        <w:t xml:space="preserve"> </w:t>
      </w:r>
      <w:r w:rsidRPr="00CE2B2E">
        <w:rPr>
          <w:bCs/>
          <w:highlight w:val="cyan"/>
          <w:u w:val="single"/>
        </w:rPr>
        <w:t>collision with</w:t>
      </w:r>
      <w:r w:rsidRPr="00AD06C5">
        <w:rPr>
          <w:bCs/>
          <w:u w:val="single"/>
        </w:rPr>
        <w:t xml:space="preserve"> the world of </w:t>
      </w:r>
      <w:r w:rsidRPr="00CE2B2E">
        <w:rPr>
          <w:bCs/>
          <w:highlight w:val="cyan"/>
          <w:u w:val="single"/>
        </w:rPr>
        <w:t>Islam</w:t>
      </w:r>
      <w:r w:rsidRPr="00BE51E0">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AD06C5">
        <w:rPr>
          <w:bCs/>
          <w:u w:val="single"/>
        </w:rPr>
        <w:t>The complexity of the challenge America now confronts dwarfs what it faced half a century ago in Western Europe</w:t>
      </w:r>
      <w:r w:rsidRPr="00BE51E0">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CE2B2E">
        <w:rPr>
          <w:bCs/>
          <w:highlight w:val="cyan"/>
          <w:u w:val="single"/>
        </w:rPr>
        <w:t>the region</w:t>
      </w:r>
      <w:r w:rsidRPr="00BE51E0">
        <w:rPr>
          <w:sz w:val="16"/>
        </w:rPr>
        <w:t xml:space="preserve"> also </w:t>
      </w:r>
      <w:r w:rsidRPr="00CE2B2E">
        <w:rPr>
          <w:bCs/>
          <w:highlight w:val="cyan"/>
          <w:u w:val="single"/>
        </w:rPr>
        <w:t>contains</w:t>
      </w:r>
      <w:r w:rsidRPr="00AD06C5">
        <w:rPr>
          <w:bCs/>
          <w:u w:val="single"/>
        </w:rPr>
        <w:t xml:space="preserve"> most of the world's </w:t>
      </w:r>
      <w:r w:rsidRPr="00CE2B2E">
        <w:rPr>
          <w:bCs/>
          <w:highlight w:val="cyan"/>
          <w:u w:val="single"/>
        </w:rPr>
        <w:t>oil and natural gas</w:t>
      </w:r>
      <w:r w:rsidRPr="00BE51E0">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global production (16 percent, 25 percent and 19 percent, respectively). The combination of oil and volatility gives the United States no choice. </w:t>
      </w:r>
      <w:r w:rsidRPr="00AD06C5">
        <w:rPr>
          <w:bCs/>
          <w:u w:val="single"/>
        </w:rPr>
        <w:t>America faces an awesome challenge in helping to sustain</w:t>
      </w:r>
      <w:r w:rsidRPr="00BE51E0">
        <w:rPr>
          <w:sz w:val="16"/>
        </w:rPr>
        <w:t xml:space="preserve"> some degree of </w:t>
      </w:r>
      <w:r w:rsidRPr="00AD06C5">
        <w:rPr>
          <w:bCs/>
          <w:u w:val="single"/>
        </w:rPr>
        <w:t>stability among precarious states inhabited by increasingly politically restless, socially aroused and religiously inflamed peoples</w:t>
      </w:r>
      <w:r w:rsidRPr="00BE51E0">
        <w:rPr>
          <w:sz w:val="16"/>
        </w:rPr>
        <w:t xml:space="preserve">. It must </w:t>
      </w:r>
      <w:r w:rsidRPr="00BE51E0">
        <w:rPr>
          <w:sz w:val="16"/>
        </w:rPr>
        <w:lastRenderedPageBreak/>
        <w:t xml:space="preserve">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CE2B2E">
        <w:rPr>
          <w:bCs/>
          <w:highlight w:val="cyan"/>
          <w:u w:val="single"/>
        </w:rPr>
        <w:t>to ignore its problems</w:t>
      </w:r>
      <w:r w:rsidRPr="00AD06C5">
        <w:rPr>
          <w:bCs/>
          <w:u w:val="single"/>
        </w:rPr>
        <w:t xml:space="preserve"> and underestimate its potential for global disruption </w:t>
      </w:r>
      <w:r w:rsidRPr="00CE2B2E">
        <w:rPr>
          <w:bCs/>
          <w:highlight w:val="cyan"/>
          <w:u w:val="single"/>
        </w:rPr>
        <w:t>would be</w:t>
      </w:r>
      <w:r w:rsidRPr="00AD06C5">
        <w:rPr>
          <w:bCs/>
          <w:u w:val="single"/>
        </w:rPr>
        <w:t xml:space="preserve"> tantamount to declaring an </w:t>
      </w:r>
      <w:r w:rsidRPr="00CE2B2E">
        <w:rPr>
          <w:bCs/>
          <w:highlight w:val="cyan"/>
          <w:u w:val="single"/>
        </w:rPr>
        <w:t xml:space="preserve">open season for </w:t>
      </w:r>
      <w:r w:rsidRPr="00CE2B2E">
        <w:rPr>
          <w:b/>
          <w:bCs/>
          <w:highlight w:val="cyan"/>
          <w:u w:val="single"/>
        </w:rPr>
        <w:t>intensifying regional violence</w:t>
      </w:r>
      <w:r w:rsidRPr="00AD06C5">
        <w:rPr>
          <w:bCs/>
          <w:u w:val="single"/>
        </w:rPr>
        <w:t xml:space="preserve">, region-wide contamination by terrorist groups </w:t>
      </w:r>
      <w:r w:rsidRPr="00CE2B2E">
        <w:rPr>
          <w:bCs/>
          <w:highlight w:val="cyan"/>
          <w:u w:val="single"/>
        </w:rPr>
        <w:t>and</w:t>
      </w:r>
      <w:r w:rsidRPr="00AD06C5">
        <w:rPr>
          <w:bCs/>
          <w:u w:val="single"/>
        </w:rPr>
        <w:t xml:space="preserve"> the </w:t>
      </w:r>
      <w:r w:rsidRPr="00181C47">
        <w:rPr>
          <w:b/>
          <w:bCs/>
          <w:u w:val="single"/>
        </w:rPr>
        <w:t xml:space="preserve">competitive </w:t>
      </w:r>
      <w:r w:rsidRPr="00CE2B2E">
        <w:rPr>
          <w:b/>
          <w:bCs/>
          <w:highlight w:val="cyan"/>
          <w:u w:val="single"/>
        </w:rPr>
        <w:t>proliferation of w</w:t>
      </w:r>
      <w:r w:rsidRPr="00BE51E0">
        <w:rPr>
          <w:sz w:val="16"/>
        </w:rPr>
        <w:t xml:space="preserve">eaponry of </w:t>
      </w:r>
      <w:r w:rsidRPr="00CE2B2E">
        <w:rPr>
          <w:b/>
          <w:bCs/>
          <w:highlight w:val="cyan"/>
          <w:u w:val="single"/>
        </w:rPr>
        <w:t>m</w:t>
      </w:r>
      <w:r w:rsidRPr="00BE51E0">
        <w:rPr>
          <w:sz w:val="16"/>
        </w:rPr>
        <w:t xml:space="preserve">ass </w:t>
      </w:r>
      <w:r w:rsidRPr="00CE2B2E">
        <w:rPr>
          <w:b/>
          <w:bCs/>
          <w:highlight w:val="cyan"/>
          <w:u w:val="single"/>
        </w:rPr>
        <w:t>d</w:t>
      </w:r>
      <w:r w:rsidRPr="00BE51E0">
        <w:rPr>
          <w:sz w:val="16"/>
        </w:rPr>
        <w:t xml:space="preserve">estruction. </w:t>
      </w:r>
      <w:r w:rsidRPr="00BE51E0">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any one regional power dictate its direction and priorities. To Whom Can America Turn? TO BE SURE, several states in the area are often mentioned as America's potential key partners in reshaping the Global Balkans: Turkey, Israel, India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its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BE51E0">
        <w:rPr>
          <w:bCs/>
          <w:sz w:val="10"/>
          <w:szCs w:val="10"/>
          <w:u w:val="single"/>
        </w:rPr>
        <w:t>America can look to only one</w:t>
      </w:r>
      <w:r w:rsidRPr="00BE51E0">
        <w:rPr>
          <w:sz w:val="10"/>
          <w:szCs w:val="10"/>
        </w:rPr>
        <w:t xml:space="preserve"> genuine </w:t>
      </w:r>
      <w:r w:rsidRPr="00BE51E0">
        <w:rPr>
          <w:bCs/>
          <w:sz w:val="10"/>
          <w:szCs w:val="10"/>
          <w:u w:val="single"/>
        </w:rPr>
        <w:t>partner in coping with the Global Balkans:</w:t>
      </w:r>
      <w:r w:rsidRPr="00BE51E0">
        <w:rPr>
          <w:b/>
          <w:iCs/>
          <w:sz w:val="10"/>
          <w:szCs w:val="10"/>
          <w:u w:val="single"/>
        </w:rPr>
        <w:t xml:space="preserve"> Europe</w:t>
      </w:r>
      <w:r w:rsidRPr="00BE51E0">
        <w:rPr>
          <w:bCs/>
          <w:sz w:val="10"/>
          <w:szCs w:val="10"/>
          <w:u w:val="single"/>
        </w:rPr>
        <w:t>. Although it will need the help of leading East Asian states like Japan and China</w:t>
      </w:r>
      <w:r w:rsidRPr="00BE51E0">
        <w:rPr>
          <w:sz w:val="10"/>
          <w:szCs w:val="10"/>
        </w:rPr>
        <w:t>--and Japan will provide some, though limited, material assistance and some peacekeeping forces--neither is likely at this stage to become heavily engaged.</w:t>
      </w:r>
      <w:r w:rsidRPr="00BE51E0">
        <w:rPr>
          <w:sz w:val="16"/>
        </w:rPr>
        <w:t xml:space="preserve"> </w:t>
      </w:r>
      <w:r w:rsidRPr="00CE2B2E">
        <w:rPr>
          <w:b/>
          <w:iCs/>
          <w:highlight w:val="cyan"/>
          <w:u w:val="single"/>
        </w:rPr>
        <w:t>Only Europe</w:t>
      </w:r>
      <w:r w:rsidRPr="00BE51E0">
        <w:rPr>
          <w:sz w:val="16"/>
        </w:rPr>
        <w:t xml:space="preserve">, increasingly organized as the European Union and militarily integrated through NATO, </w:t>
      </w:r>
      <w:r w:rsidRPr="00CE2B2E">
        <w:rPr>
          <w:bCs/>
          <w:highlight w:val="cyan"/>
          <w:u w:val="single"/>
        </w:rPr>
        <w:t>has the</w:t>
      </w:r>
      <w:r w:rsidRPr="00CE2B2E">
        <w:rPr>
          <w:bCs/>
          <w:u w:val="single"/>
        </w:rPr>
        <w:t xml:space="preserve"> potential </w:t>
      </w:r>
      <w:r w:rsidRPr="00CE2B2E">
        <w:rPr>
          <w:bCs/>
          <w:highlight w:val="cyan"/>
          <w:u w:val="single"/>
        </w:rPr>
        <w:t>capability in the political, military and economic realms to pursue jointly</w:t>
      </w:r>
      <w:r w:rsidRPr="00AD06C5">
        <w:rPr>
          <w:bCs/>
          <w:u w:val="single"/>
        </w:rPr>
        <w:t xml:space="preserve"> with America </w:t>
      </w:r>
      <w:r w:rsidRPr="00CE2B2E">
        <w:rPr>
          <w:bCs/>
          <w:highlight w:val="cyan"/>
          <w:u w:val="single"/>
        </w:rPr>
        <w:t>the task of engaging</w:t>
      </w:r>
      <w:r w:rsidRPr="00BE51E0">
        <w:rPr>
          <w:sz w:val="16"/>
        </w:rPr>
        <w:t xml:space="preserve"> the various </w:t>
      </w:r>
      <w:r w:rsidRPr="00CE2B2E">
        <w:rPr>
          <w:bCs/>
          <w:highlight w:val="cyan"/>
          <w:u w:val="single"/>
        </w:rPr>
        <w:t>Eurasia</w:t>
      </w:r>
      <w:r w:rsidRPr="00BE51E0">
        <w:rPr>
          <w:sz w:val="16"/>
        </w:rPr>
        <w:t>n peoples--</w:t>
      </w:r>
      <w:r w:rsidRPr="00CE2B2E">
        <w:rPr>
          <w:bCs/>
          <w:u w:val="single"/>
        </w:rPr>
        <w:t>on</w:t>
      </w:r>
      <w:r w:rsidRPr="00AD06C5">
        <w:rPr>
          <w:bCs/>
          <w:u w:val="single"/>
        </w:rPr>
        <w:t xml:space="preserve"> a differentiated and flexible basis--</w:t>
      </w:r>
      <w:r w:rsidRPr="00CE2B2E">
        <w:rPr>
          <w:bCs/>
          <w:highlight w:val="cyan"/>
          <w:u w:val="single"/>
        </w:rPr>
        <w:t>in the promotion of regional stability and</w:t>
      </w:r>
      <w:r w:rsidRPr="00AD06C5">
        <w:rPr>
          <w:bCs/>
          <w:u w:val="single"/>
        </w:rPr>
        <w:t xml:space="preserve"> of progressively widening </w:t>
      </w:r>
      <w:r w:rsidRPr="00CE2B2E">
        <w:rPr>
          <w:bCs/>
          <w:highlight w:val="cyan"/>
          <w:u w:val="single"/>
        </w:rPr>
        <w:t>trans-Eurasian cooperation</w:t>
      </w:r>
      <w:r w:rsidRPr="00BE51E0">
        <w:rPr>
          <w:sz w:val="16"/>
        </w:rPr>
        <w:t xml:space="preserve">. </w:t>
      </w:r>
      <w:r w:rsidRPr="006F49EA">
        <w:rPr>
          <w:rStyle w:val="StyleBoldUnderline"/>
        </w:rPr>
        <w:t>And a</w:t>
      </w:r>
      <w:r w:rsidRPr="00BE51E0">
        <w:rPr>
          <w:sz w:val="16"/>
        </w:rPr>
        <w:t xml:space="preserve"> supranational </w:t>
      </w:r>
      <w:r w:rsidRPr="006F49EA">
        <w:rPr>
          <w:rStyle w:val="StyleBoldUnderline"/>
        </w:rPr>
        <w:t>European Union linked to America would be less suspect in the region</w:t>
      </w:r>
      <w:r w:rsidRPr="00BE51E0">
        <w:rPr>
          <w:sz w:val="16"/>
        </w:rPr>
        <w:t xml:space="preserve"> as a returning colonialist bent on consolidating or regaining its </w:t>
      </w:r>
      <w:r>
        <w:rPr>
          <w:sz w:val="16"/>
        </w:rPr>
        <w:t>special economic interests.</w:t>
      </w:r>
    </w:p>
    <w:p w:rsidR="00E9526B" w:rsidRPr="007E6B0F" w:rsidRDefault="00E9526B" w:rsidP="00E9526B">
      <w:pPr>
        <w:rPr>
          <w:sz w:val="12"/>
        </w:rPr>
      </w:pPr>
    </w:p>
    <w:p w:rsidR="00E9526B" w:rsidRPr="00B27FE6" w:rsidRDefault="00E9526B" w:rsidP="00E9526B"/>
    <w:p w:rsidR="00E9526B" w:rsidRPr="005B7F11" w:rsidRDefault="00E9526B" w:rsidP="00E9526B"/>
    <w:p w:rsidR="00E9526B" w:rsidRPr="003F4DC2" w:rsidRDefault="00E9526B" w:rsidP="00E9526B"/>
    <w:p w:rsidR="00E9526B" w:rsidRPr="00E9526B" w:rsidRDefault="00E9526B" w:rsidP="00E9526B"/>
    <w:p w:rsidR="00986C35" w:rsidRPr="00576A92" w:rsidRDefault="00E9526B" w:rsidP="00576A92">
      <w:pPr>
        <w:pStyle w:val="Heading3"/>
      </w:pPr>
      <w:bookmarkStart w:id="0" w:name="_GoBack"/>
      <w:r w:rsidRPr="00576A92">
        <w:lastRenderedPageBreak/>
        <w:t>NSA Key to Relations</w:t>
      </w:r>
    </w:p>
    <w:bookmarkEnd w:id="0"/>
    <w:p w:rsidR="003F4DC2" w:rsidRDefault="003F4DC2" w:rsidP="003F4DC2"/>
    <w:p w:rsidR="00986C35" w:rsidRDefault="00986C35" w:rsidP="00986C35"/>
    <w:p w:rsidR="00986C35" w:rsidRDefault="00986C35" w:rsidP="00986C35">
      <w:pPr>
        <w:pStyle w:val="Heading4"/>
      </w:pPr>
      <w:r>
        <w:t>NSA reform key to EU relations and US soft power – its vital internal link and specifically key to future intel coop</w:t>
      </w:r>
    </w:p>
    <w:p w:rsidR="00986C35" w:rsidRPr="00B27FE6" w:rsidRDefault="00986C35" w:rsidP="00986C35">
      <w:pPr>
        <w:rPr>
          <w:rStyle w:val="StyleStyleBold12pt"/>
        </w:rPr>
      </w:pPr>
      <w:r>
        <w:rPr>
          <w:rStyle w:val="StyleStyleBold12pt"/>
        </w:rPr>
        <w:t>Wuerth, 13</w:t>
      </w:r>
    </w:p>
    <w:p w:rsidR="00986C35" w:rsidRDefault="00986C35" w:rsidP="00986C35">
      <w:r w:rsidRPr="00B27FE6">
        <w:t xml:space="preserve">Ingrid Wuerth 10/25/13 </w:t>
      </w:r>
      <w:r>
        <w:t xml:space="preserve">(Professor at Vanderbilt Law School, lawfare, “Dispatch from Berlin on a Diplomatic Disaster” </w:t>
      </w:r>
      <w:hyperlink r:id="rId52" w:history="1">
        <w:r>
          <w:rPr>
            <w:rStyle w:val="Hyperlink"/>
          </w:rPr>
          <w:t>http://www.lawfareblog.com/2013/10/dispatch-from-berlin-on-a-diplomatic-disaster/</w:t>
        </w:r>
      </w:hyperlink>
      <w:r>
        <w:t>)</w:t>
      </w:r>
    </w:p>
    <w:p w:rsidR="00986C35" w:rsidRDefault="00986C35" w:rsidP="00986C35"/>
    <w:p w:rsidR="00986C35" w:rsidRDefault="00986C35" w:rsidP="00986C35">
      <w:pPr>
        <w:rPr>
          <w:rStyle w:val="StyleBoldUnderline"/>
        </w:rPr>
      </w:pPr>
      <w:r>
        <w:rPr>
          <w:rStyle w:val="StyleBoldUnderline"/>
        </w:rPr>
        <w:t>A</w:t>
      </w:r>
      <w:r>
        <w:rPr>
          <w:sz w:val="12"/>
        </w:rPr>
        <w:t xml:space="preserve"> </w:t>
      </w:r>
      <w:r>
        <w:rPr>
          <w:rStyle w:val="Emphasis"/>
          <w:highlight w:val="yellow"/>
        </w:rPr>
        <w:t>diplomatic disaster</w:t>
      </w:r>
      <w:r>
        <w:rPr>
          <w:sz w:val="12"/>
          <w:highlight w:val="yellow"/>
        </w:rPr>
        <w:t xml:space="preserve"> </w:t>
      </w:r>
      <w:r>
        <w:rPr>
          <w:rStyle w:val="StyleBoldUnderline"/>
          <w:highlight w:val="yellow"/>
        </w:rPr>
        <w:t>for the</w:t>
      </w:r>
      <w:r>
        <w:rPr>
          <w:sz w:val="12"/>
          <w:highlight w:val="yellow"/>
        </w:rPr>
        <w:t xml:space="preserve"> </w:t>
      </w:r>
      <w:r>
        <w:rPr>
          <w:rStyle w:val="Emphasis"/>
          <w:highlight w:val="yellow"/>
        </w:rPr>
        <w:t>U</w:t>
      </w:r>
      <w:r>
        <w:rPr>
          <w:sz w:val="12"/>
        </w:rPr>
        <w:t xml:space="preserve">nited </w:t>
      </w:r>
      <w:r>
        <w:rPr>
          <w:rStyle w:val="Emphasis"/>
          <w:highlight w:val="yellow"/>
        </w:rPr>
        <w:t>S</w:t>
      </w:r>
      <w:r>
        <w:rPr>
          <w:sz w:val="12"/>
        </w:rPr>
        <w:t xml:space="preserve">tates </w:t>
      </w:r>
      <w:r>
        <w:rPr>
          <w:rStyle w:val="StyleBoldUnderline"/>
          <w:highlight w:val="yellow"/>
        </w:rPr>
        <w:t>is</w:t>
      </w:r>
      <w:r>
        <w:rPr>
          <w:rStyle w:val="StyleBoldUnderline"/>
        </w:rPr>
        <w:t xml:space="preserve"> currently </w:t>
      </w:r>
      <w:r>
        <w:rPr>
          <w:rStyle w:val="StyleBoldUnderline"/>
          <w:highlight w:val="yellow"/>
        </w:rPr>
        <w:t>unfolding</w:t>
      </w:r>
      <w:r>
        <w:rPr>
          <w:sz w:val="12"/>
        </w:rPr>
        <w:t xml:space="preserve"> in Berlin.  </w:t>
      </w:r>
      <w:r>
        <w:rPr>
          <w:rStyle w:val="StyleBoldUnderline"/>
        </w:rPr>
        <w:t xml:space="preserve">The revelation that </w:t>
      </w:r>
      <w:r>
        <w:rPr>
          <w:rStyle w:val="StyleBoldUnderline"/>
          <w:highlight w:val="yellow"/>
        </w:rPr>
        <w:t>the NSA</w:t>
      </w:r>
      <w:r>
        <w:rPr>
          <w:sz w:val="12"/>
        </w:rPr>
        <w:t xml:space="preserve"> may have </w:t>
      </w:r>
      <w:r>
        <w:rPr>
          <w:rStyle w:val="StyleBoldUnderline"/>
        </w:rPr>
        <w:t>monitored cell phone</w:t>
      </w:r>
      <w:r>
        <w:rPr>
          <w:sz w:val="12"/>
        </w:rPr>
        <w:t xml:space="preserve"> conversations and text messages </w:t>
      </w:r>
      <w:r>
        <w:rPr>
          <w:rStyle w:val="StyleBoldUnderline"/>
        </w:rPr>
        <w:t>of</w:t>
      </w:r>
      <w:r>
        <w:rPr>
          <w:sz w:val="12"/>
        </w:rPr>
        <w:t xml:space="preserve"> Chancellor Angela </w:t>
      </w:r>
      <w:r>
        <w:rPr>
          <w:rStyle w:val="StyleBoldUnderline"/>
        </w:rPr>
        <w:t xml:space="preserve">Merkel </w:t>
      </w:r>
      <w:r>
        <w:rPr>
          <w:rStyle w:val="StyleBoldUnderline"/>
          <w:highlight w:val="yellow"/>
        </w:rPr>
        <w:t>has led to</w:t>
      </w:r>
      <w:r>
        <w:rPr>
          <w:sz w:val="12"/>
        </w:rPr>
        <w:t xml:space="preserve"> popular </w:t>
      </w:r>
      <w:r>
        <w:rPr>
          <w:rStyle w:val="StyleBoldUnderline"/>
          <w:highlight w:val="yellow"/>
        </w:rPr>
        <w:t>outrage</w:t>
      </w:r>
      <w:r>
        <w:rPr>
          <w:sz w:val="12"/>
        </w:rPr>
        <w:t xml:space="preserve"> in Germany, as well as unusually pointed language from the Chancellor and other government officials. The U.S. Ambassador was not merely asked but summoned (“einbestellt”) to the German foreign office—a strong verb used until now (if at all) only for the Syrian and Iranian ambassadors. The Chancellor’s phone conversation with President Obama did nothing to ease the tension. </w:t>
      </w:r>
      <w:r>
        <w:rPr>
          <w:rStyle w:val="StyleBoldUnderline"/>
        </w:rPr>
        <w:t>Merkel declared such practices totally unacceptable:</w:t>
      </w:r>
      <w:r>
        <w:rPr>
          <w:sz w:val="12"/>
        </w:rPr>
        <w:t xml:space="preserve"> Between friends and partners such as the United States and Germany, the monitoring of communications by government leaders is a grave breach of trust, her press secretary emphasized. </w:t>
      </w:r>
      <w:r>
        <w:rPr>
          <w:rStyle w:val="StyleBoldUnderline"/>
        </w:rPr>
        <w:t xml:space="preserve">The </w:t>
      </w:r>
      <w:r>
        <w:rPr>
          <w:rStyle w:val="StyleBoldUnderline"/>
          <w:highlight w:val="yellow"/>
        </w:rPr>
        <w:t>Obama</w:t>
      </w:r>
      <w:r>
        <w:rPr>
          <w:rStyle w:val="StyleBoldUnderline"/>
        </w:rPr>
        <w:t xml:space="preserve"> administration</w:t>
      </w:r>
      <w:r>
        <w:rPr>
          <w:sz w:val="12"/>
        </w:rPr>
        <w:t xml:space="preserve">, other than saying the Chancellor’s phone is not now and will not in the future be monitored, </w:t>
      </w:r>
      <w:r>
        <w:rPr>
          <w:rStyle w:val="StyleBoldUnderline"/>
        </w:rPr>
        <w:t xml:space="preserve">has </w:t>
      </w:r>
      <w:r>
        <w:rPr>
          <w:rStyle w:val="StyleBoldUnderline"/>
          <w:highlight w:val="yellow"/>
        </w:rPr>
        <w:t>offered</w:t>
      </w:r>
      <w:r>
        <w:rPr>
          <w:sz w:val="12"/>
        </w:rPr>
        <w:t xml:space="preserve"> nothing: neither apology, nor explanation of what happened in the past, </w:t>
      </w:r>
      <w:r>
        <w:rPr>
          <w:rStyle w:val="StyleBoldUnderline"/>
          <w:highlight w:val="yellow"/>
        </w:rPr>
        <w:t>no</w:t>
      </w:r>
      <w:r>
        <w:rPr>
          <w:sz w:val="12"/>
        </w:rPr>
        <w:t xml:space="preserve">r any sort of </w:t>
      </w:r>
      <w:r>
        <w:rPr>
          <w:rStyle w:val="StyleBoldUnderline"/>
          <w:highlight w:val="yellow"/>
        </w:rPr>
        <w:t xml:space="preserve">suggestion for </w:t>
      </w:r>
      <w:r>
        <w:rPr>
          <w:rStyle w:val="Emphasis"/>
          <w:highlight w:val="yellow"/>
        </w:rPr>
        <w:t>future cooperation</w:t>
      </w:r>
      <w:r>
        <w:rPr>
          <w:sz w:val="12"/>
        </w:rPr>
        <w:t xml:space="preserve"> or discussion of a collective solution. </w:t>
      </w:r>
      <w:r>
        <w:rPr>
          <w:rStyle w:val="StyleBoldUnderline"/>
        </w:rPr>
        <w:t>Maybe all of this will blow over</w:t>
      </w:r>
      <w:r>
        <w:rPr>
          <w:sz w:val="12"/>
        </w:rPr>
        <w:t xml:space="preserve"> quickly—just a headline-grabbing news story, made even better by the emerging details of the Chancellor’s two very different cellphones (one secure, one not) and questions about German helicopters flown over the U.S. consulate in Frankfurt in September. </w:t>
      </w:r>
      <w:r>
        <w:rPr>
          <w:rStyle w:val="StyleBoldUnderline"/>
        </w:rPr>
        <w:t>But it may not</w:t>
      </w:r>
      <w:r>
        <w:rPr>
          <w:sz w:val="12"/>
        </w:rPr>
        <w:t xml:space="preserve">. Chancellor </w:t>
      </w:r>
      <w:r>
        <w:rPr>
          <w:rStyle w:val="StyleBoldUnderline"/>
        </w:rPr>
        <w:t>Merkel’s tone is sharp and that of</w:t>
      </w:r>
      <w:r>
        <w:rPr>
          <w:sz w:val="12"/>
        </w:rPr>
        <w:t xml:space="preserve"> minority parties in </w:t>
      </w:r>
      <w:r>
        <w:rPr>
          <w:rStyle w:val="StyleBoldUnderline"/>
        </w:rPr>
        <w:t xml:space="preserve">Parliament is </w:t>
      </w:r>
      <w:r>
        <w:rPr>
          <w:sz w:val="12"/>
        </w:rPr>
        <w:t xml:space="preserve">even </w:t>
      </w:r>
      <w:r>
        <w:rPr>
          <w:rStyle w:val="StyleBoldUnderline"/>
        </w:rPr>
        <w:t>sharper</w:t>
      </w:r>
      <w:r>
        <w:rPr>
          <w:sz w:val="12"/>
        </w:rPr>
        <w:t xml:space="preserve">. Those parties have been critical of Merkel for failing to react more strongly to prior revelations about the NSA. Mostly, however, the two center parties (Merkel’s CDU and the SPD) are united, rather than divided by their criticism of the United States. </w:t>
      </w:r>
      <w:r>
        <w:rPr>
          <w:rStyle w:val="StyleBoldUnderline"/>
          <w:highlight w:val="yellow"/>
        </w:rPr>
        <w:t xml:space="preserve">The </w:t>
      </w:r>
      <w:r>
        <w:rPr>
          <w:rStyle w:val="StyleBoldUnderline"/>
        </w:rPr>
        <w:t xml:space="preserve">current </w:t>
      </w:r>
      <w:r>
        <w:rPr>
          <w:rStyle w:val="StyleBoldUnderline"/>
          <w:highlight w:val="yellow"/>
        </w:rPr>
        <w:t>dispute</w:t>
      </w:r>
      <w:r>
        <w:rPr>
          <w:sz w:val="12"/>
        </w:rPr>
        <w:t xml:space="preserve"> goes </w:t>
      </w:r>
      <w:r>
        <w:rPr>
          <w:rStyle w:val="StyleBoldUnderline"/>
          <w:highlight w:val="yellow"/>
        </w:rPr>
        <w:t>may have</w:t>
      </w:r>
      <w:r>
        <w:rPr>
          <w:sz w:val="12"/>
          <w:highlight w:val="yellow"/>
        </w:rPr>
        <w:t xml:space="preserve"> </w:t>
      </w:r>
      <w:r>
        <w:rPr>
          <w:rStyle w:val="Emphasis"/>
          <w:highlight w:val="yellow"/>
        </w:rPr>
        <w:t>deep roots</w:t>
      </w:r>
      <w:r>
        <w:rPr>
          <w:sz w:val="12"/>
        </w:rPr>
        <w:t xml:space="preserve"> as well. Roger Cohen has a nice piece up at the New York Times, detailing the German (and European) perception that the Obama administration has been dismissive, including with respect to possible military intervention in Syria. The Federal Republic of Germany has traditionally been more willing than the United States to sacrifice some civil liberties in order to protect democratic values—their “streitbare” or “aggressive” democracy prohibits, for example, certain political parties that lean extremely far right or left. But totalitarian East Germany—in which spying on and on behalf of the government was very widespread—has left its mark on the popular culture. Listening in on other people’s private phone conversations brings to mind an immediate past of repression and brutality for the Germans. And today the United States is seen as presenting a serious threat to the civil liberties of all Germans, not just Chancellor Merkel. </w:t>
      </w:r>
      <w:r>
        <w:rPr>
          <w:rStyle w:val="StyleBoldUnderline"/>
        </w:rPr>
        <w:t>The comparison of Obama to East German state security is explicit.</w:t>
      </w:r>
      <w:r>
        <w:rPr>
          <w:sz w:val="12"/>
        </w:rPr>
        <w:t xml:space="preserve"> Although U.S.-German relations suffered during the invasion of Iraq, that was widely blamed on the Republican presidency of George W. Bush. With the Democrat Obama at the helm, however, localizing the blame is no longer so easy. </w:t>
      </w:r>
      <w:r>
        <w:rPr>
          <w:rStyle w:val="Emphasis"/>
        </w:rPr>
        <w:t xml:space="preserve">U.S.-German </w:t>
      </w:r>
      <w:r>
        <w:rPr>
          <w:rStyle w:val="Emphasis"/>
          <w:highlight w:val="yellow"/>
        </w:rPr>
        <w:t>relations may be at their lowest point since</w:t>
      </w:r>
      <w:r>
        <w:rPr>
          <w:rStyle w:val="Emphasis"/>
        </w:rPr>
        <w:t xml:space="preserve"> the end of </w:t>
      </w:r>
      <w:r>
        <w:rPr>
          <w:rStyle w:val="Emphasis"/>
          <w:highlight w:val="yellow"/>
        </w:rPr>
        <w:t>World War II.</w:t>
      </w:r>
      <w:r>
        <w:rPr>
          <w:sz w:val="12"/>
        </w:rPr>
        <w:t xml:space="preserve"> </w:t>
      </w:r>
      <w:r>
        <w:rPr>
          <w:rStyle w:val="StyleBoldUnderline"/>
        </w:rPr>
        <w:t>Even if the German government wanted to overlook U.S. snooping</w:t>
      </w:r>
      <w:r>
        <w:rPr>
          <w:sz w:val="12"/>
        </w:rPr>
        <w:t xml:space="preserve"> (to avoid too much scrutiny of their own activities), </w:t>
      </w:r>
      <w:r>
        <w:rPr>
          <w:rStyle w:val="StyleBoldUnderline"/>
        </w:rPr>
        <w:t xml:space="preserve">the </w:t>
      </w:r>
      <w:r>
        <w:rPr>
          <w:rStyle w:val="StyleBoldUnderline"/>
          <w:highlight w:val="yellow"/>
        </w:rPr>
        <w:t>domestic political costs of looking the other way</w:t>
      </w:r>
      <w:r>
        <w:rPr>
          <w:rStyle w:val="StyleBoldUnderline"/>
        </w:rPr>
        <w:t xml:space="preserve"> now </w:t>
      </w:r>
      <w:r>
        <w:rPr>
          <w:rStyle w:val="StyleBoldUnderline"/>
          <w:highlight w:val="yellow"/>
        </w:rPr>
        <w:t>have increased</w:t>
      </w:r>
      <w:r>
        <w:rPr>
          <w:rStyle w:val="StyleBoldUnderline"/>
        </w:rPr>
        <w:t xml:space="preserve"> here </w:t>
      </w:r>
      <w:r>
        <w:rPr>
          <w:rStyle w:val="StyleBoldUnderline"/>
          <w:highlight w:val="yellow"/>
        </w:rPr>
        <w:t>as they have in France and Brazil</w:t>
      </w:r>
      <w:r>
        <w:rPr>
          <w:sz w:val="12"/>
        </w:rPr>
        <w:t xml:space="preserve">. What are </w:t>
      </w:r>
      <w:r>
        <w:rPr>
          <w:rStyle w:val="StyleBoldUnderline"/>
          <w:highlight w:val="yellow"/>
        </w:rPr>
        <w:t>the</w:t>
      </w:r>
      <w:r>
        <w:rPr>
          <w:sz w:val="12"/>
        </w:rPr>
        <w:t xml:space="preserve"> potential </w:t>
      </w:r>
      <w:r>
        <w:rPr>
          <w:rStyle w:val="StyleBoldUnderline"/>
          <w:highlight w:val="yellow"/>
        </w:rPr>
        <w:t>costs for U.S. foreign policy?</w:t>
      </w:r>
      <w:r>
        <w:rPr>
          <w:rStyle w:val="StyleBoldUnderline"/>
        </w:rPr>
        <w:t xml:space="preserve"> In the short term</w:t>
      </w:r>
      <w:r>
        <w:rPr>
          <w:sz w:val="12"/>
        </w:rPr>
        <w:t xml:space="preserve">, there </w:t>
      </w:r>
      <w:r>
        <w:rPr>
          <w:rStyle w:val="StyleBoldUnderline"/>
        </w:rPr>
        <w:t>is</w:t>
      </w:r>
      <w:r>
        <w:rPr>
          <w:sz w:val="12"/>
        </w:rPr>
        <w:t xml:space="preserve"> discussion in </w:t>
      </w:r>
      <w:r>
        <w:rPr>
          <w:rStyle w:val="StyleBoldUnderline"/>
          <w:highlight w:val="yellow"/>
        </w:rPr>
        <w:t>Europe</w:t>
      </w:r>
      <w:r>
        <w:rPr>
          <w:sz w:val="12"/>
        </w:rPr>
        <w:t xml:space="preserve"> of </w:t>
      </w:r>
      <w:r>
        <w:rPr>
          <w:rStyle w:val="Emphasis"/>
          <w:highlight w:val="yellow"/>
        </w:rPr>
        <w:t>conditioning further</w:t>
      </w:r>
      <w:r>
        <w:rPr>
          <w:rStyle w:val="Emphasis"/>
        </w:rPr>
        <w:t xml:space="preserve"> European-U.S.</w:t>
      </w:r>
      <w:r>
        <w:rPr>
          <w:sz w:val="12"/>
        </w:rPr>
        <w:t xml:space="preserve"> bilateral trade </w:t>
      </w:r>
      <w:r>
        <w:rPr>
          <w:rStyle w:val="Emphasis"/>
          <w:highlight w:val="yellow"/>
        </w:rPr>
        <w:t>negotiations</w:t>
      </w:r>
      <w:r>
        <w:rPr>
          <w:sz w:val="12"/>
          <w:highlight w:val="yellow"/>
        </w:rPr>
        <w:t xml:space="preserve"> </w:t>
      </w:r>
      <w:r>
        <w:rPr>
          <w:rStyle w:val="StyleBoldUnderline"/>
          <w:highlight w:val="yellow"/>
        </w:rPr>
        <w:t>upon a</w:t>
      </w:r>
      <w:r>
        <w:rPr>
          <w:sz w:val="12"/>
        </w:rPr>
        <w:t xml:space="preserve"> satisfactory </w:t>
      </w:r>
      <w:r>
        <w:rPr>
          <w:rStyle w:val="StyleBoldUnderline"/>
          <w:highlight w:val="yellow"/>
        </w:rPr>
        <w:t>solution</w:t>
      </w:r>
      <w:r>
        <w:rPr>
          <w:rStyle w:val="StyleBoldUnderline"/>
        </w:rPr>
        <w:t xml:space="preserve"> </w:t>
      </w:r>
      <w:r>
        <w:rPr>
          <w:rStyle w:val="StyleBoldUnderline"/>
          <w:highlight w:val="yellow"/>
        </w:rPr>
        <w:t>to</w:t>
      </w:r>
      <w:r>
        <w:rPr>
          <w:rStyle w:val="StyleBoldUnderline"/>
        </w:rPr>
        <w:t xml:space="preserve"> </w:t>
      </w:r>
      <w:r>
        <w:rPr>
          <w:sz w:val="12"/>
        </w:rPr>
        <w:t xml:space="preserve">the problem of </w:t>
      </w:r>
      <w:r>
        <w:rPr>
          <w:rStyle w:val="StyleBoldUnderline"/>
          <w:highlight w:val="yellow"/>
        </w:rPr>
        <w:t>U.S.</w:t>
      </w:r>
      <w:r>
        <w:rPr>
          <w:rStyle w:val="StyleBoldUnderline"/>
        </w:rPr>
        <w:t xml:space="preserve"> government </w:t>
      </w:r>
      <w:r>
        <w:rPr>
          <w:rStyle w:val="StyleBoldUnderline"/>
          <w:highlight w:val="yellow"/>
        </w:rPr>
        <w:t>data collection</w:t>
      </w:r>
      <w:r>
        <w:rPr>
          <w:sz w:val="12"/>
        </w:rPr>
        <w:t xml:space="preserve"> from Europe. Moreover, </w:t>
      </w:r>
      <w:r>
        <w:rPr>
          <w:rStyle w:val="Emphasis"/>
          <w:highlight w:val="yellow"/>
        </w:rPr>
        <w:t>data sharing</w:t>
      </w:r>
      <w:r>
        <w:rPr>
          <w:rStyle w:val="Emphasis"/>
        </w:rPr>
        <w:t xml:space="preserve"> of various sorts </w:t>
      </w:r>
      <w:r>
        <w:rPr>
          <w:rStyle w:val="Emphasis"/>
          <w:highlight w:val="yellow"/>
        </w:rPr>
        <w:t>could be limited</w:t>
      </w:r>
      <w:r>
        <w:rPr>
          <w:sz w:val="12"/>
        </w:rPr>
        <w:t xml:space="preserve">; German or European laws could substantially ramp up data privacy protection, at potential cost to U.S. businesses; German prosecutors and the German Parliament may take up the issue. And, finally </w:t>
      </w:r>
      <w:r>
        <w:rPr>
          <w:rStyle w:val="StyleBoldUnderline"/>
        </w:rPr>
        <w:t xml:space="preserve">of course, </w:t>
      </w:r>
      <w:r>
        <w:rPr>
          <w:rStyle w:val="StyleBoldUnderline"/>
          <w:highlight w:val="yellow"/>
        </w:rPr>
        <w:t>there is a cost to U.S. soft power</w:t>
      </w:r>
      <w:r>
        <w:rPr>
          <w:rStyle w:val="StyleBoldUnderline"/>
        </w:rPr>
        <w:t xml:space="preserve">. </w:t>
      </w:r>
      <w:r>
        <w:rPr>
          <w:sz w:val="12"/>
        </w:rPr>
        <w:t xml:space="preserve">To limit these costs the U.S. needs to re-pivot toward Europe, as Cohen argues. President Obama also needs to articulate a clear set of policy objectives for, along with a defense of, NSA activities. </w:t>
      </w:r>
      <w:r>
        <w:rPr>
          <w:rStyle w:val="StyleBoldUnderline"/>
        </w:rPr>
        <w:t>The current</w:t>
      </w:r>
      <w:r>
        <w:rPr>
          <w:sz w:val="12"/>
        </w:rPr>
        <w:t xml:space="preserve"> public relations </w:t>
      </w:r>
      <w:r>
        <w:rPr>
          <w:rStyle w:val="StyleBoldUnderline"/>
        </w:rPr>
        <w:t xml:space="preserve">debacle in Europe </w:t>
      </w:r>
      <w:r>
        <w:rPr>
          <w:sz w:val="12"/>
        </w:rPr>
        <w:t>is</w:t>
      </w:r>
      <w:r>
        <w:rPr>
          <w:rStyle w:val="StyleBoldUnderline"/>
        </w:rPr>
        <w:t>,</w:t>
      </w:r>
      <w:r>
        <w:rPr>
          <w:sz w:val="12"/>
        </w:rPr>
        <w:t xml:space="preserve"> I think, related to the public relations problems within the U.S., both of which </w:t>
      </w:r>
      <w:r>
        <w:rPr>
          <w:rStyle w:val="StyleBoldUnderline"/>
        </w:rPr>
        <w:t>stem</w:t>
      </w:r>
      <w:r>
        <w:rPr>
          <w:sz w:val="12"/>
        </w:rPr>
        <w:t xml:space="preserve"> in part </w:t>
      </w:r>
      <w:r>
        <w:rPr>
          <w:rStyle w:val="StyleBoldUnderline"/>
        </w:rPr>
        <w:t>from a failure of leadership</w:t>
      </w:r>
      <w:r>
        <w:rPr>
          <w:sz w:val="12"/>
        </w:rPr>
        <w:t xml:space="preserve">, a point noted in the German press. More ambitiously, it is worth recognizing that despite their anger, Germans understand that their national security benefits from some U.S. collection of data, and that the “everyone does it” charge has some force. There might be reason for optimism with respect to collective discussion between Europe and the United States and even modest agreement on some limits to electronic surveillance of foreign nationals and in foreign countries. Assuming, of course, that the United States is willing to provide transparency, to negotiate and make compromises, and—crucially—to provide effective leadership. </w:t>
      </w:r>
      <w:r>
        <w:rPr>
          <w:rStyle w:val="StyleBoldUnderline"/>
          <w:highlight w:val="yellow"/>
        </w:rPr>
        <w:t>The</w:t>
      </w:r>
      <w:r>
        <w:rPr>
          <w:sz w:val="12"/>
          <w:highlight w:val="yellow"/>
        </w:rPr>
        <w:t xml:space="preserve"> </w:t>
      </w:r>
      <w:r>
        <w:rPr>
          <w:rStyle w:val="StyleBoldUnderline"/>
          <w:highlight w:val="yellow"/>
        </w:rPr>
        <w:t>costs of the current U.S.</w:t>
      </w:r>
      <w:r>
        <w:rPr>
          <w:rStyle w:val="StyleBoldUnderline"/>
        </w:rPr>
        <w:t xml:space="preserve"> unilateral “</w:t>
      </w:r>
      <w:r>
        <w:rPr>
          <w:rStyle w:val="StyleBoldUnderline"/>
          <w:highlight w:val="yellow"/>
        </w:rPr>
        <w:t>approach” are growing</w:t>
      </w:r>
      <w:r>
        <w:rPr>
          <w:rStyle w:val="StyleBoldUnderline"/>
        </w:rPr>
        <w:t xml:space="preserve">, and </w:t>
      </w:r>
      <w:r>
        <w:rPr>
          <w:rStyle w:val="StyleBoldUnderline"/>
          <w:highlight w:val="yellow"/>
        </w:rPr>
        <w:t>our negotiating power waning</w:t>
      </w:r>
      <w:r>
        <w:rPr>
          <w:rStyle w:val="StyleBoldUnderline"/>
        </w:rPr>
        <w:t xml:space="preserve">, </w:t>
      </w:r>
      <w:r>
        <w:rPr>
          <w:rStyle w:val="StyleBoldUnderline"/>
          <w:highlight w:val="yellow"/>
        </w:rPr>
        <w:t>a trend</w:t>
      </w:r>
      <w:r>
        <w:rPr>
          <w:rStyle w:val="StyleBoldUnderline"/>
        </w:rPr>
        <w:t xml:space="preserve"> </w:t>
      </w:r>
      <w:r>
        <w:rPr>
          <w:rStyle w:val="StyleBoldUnderline"/>
          <w:highlight w:val="yellow"/>
        </w:rPr>
        <w:t>that appears likely to continue.</w:t>
      </w:r>
    </w:p>
    <w:p w:rsidR="00986C35" w:rsidRDefault="00986C35" w:rsidP="00986C35">
      <w:pPr>
        <w:rPr>
          <w:rStyle w:val="StyleBoldUnderline"/>
        </w:rPr>
      </w:pPr>
    </w:p>
    <w:p w:rsidR="00986C35" w:rsidRDefault="00986C35" w:rsidP="00986C35">
      <w:pPr>
        <w:pStyle w:val="Heading4"/>
      </w:pPr>
      <w:r>
        <w:t>Its the vital link to EU intel sharing and coop</w:t>
      </w:r>
    </w:p>
    <w:p w:rsidR="00986C35" w:rsidRPr="00356219" w:rsidRDefault="00986C35" w:rsidP="00986C35">
      <w:pPr>
        <w:rPr>
          <w:rStyle w:val="StyleStyleBold12pt"/>
        </w:rPr>
      </w:pPr>
      <w:r>
        <w:rPr>
          <w:rStyle w:val="StyleStyleBold12pt"/>
        </w:rPr>
        <w:t>Davenport, 13</w:t>
      </w:r>
    </w:p>
    <w:p w:rsidR="00986C35" w:rsidRDefault="00986C35" w:rsidP="00986C35">
      <w:r>
        <w:lastRenderedPageBreak/>
        <w:t xml:space="preserve">Claire </w:t>
      </w:r>
      <w:r w:rsidRPr="00356219">
        <w:t xml:space="preserve">Davenport, Huffington Post, 7-4-2013 </w:t>
      </w:r>
      <w:hyperlink r:id="rId53" w:history="1">
        <w:r w:rsidRPr="00356219">
          <w:t>http://www.huffingtonpost.com/2013/07/04/eu-parliament-spying_n_3546291.html</w:t>
        </w:r>
      </w:hyperlink>
    </w:p>
    <w:p w:rsidR="00986C35" w:rsidRPr="00800AFB" w:rsidRDefault="00986C35" w:rsidP="00986C35"/>
    <w:p w:rsidR="00986C35" w:rsidRDefault="00986C35" w:rsidP="00986C35">
      <w:pPr>
        <w:rPr>
          <w:sz w:val="12"/>
        </w:rPr>
      </w:pPr>
      <w:r w:rsidRPr="001810B3">
        <w:rPr>
          <w:rStyle w:val="StyleBoldUnderline"/>
          <w:highlight w:val="yellow"/>
        </w:rPr>
        <w:t>The</w:t>
      </w:r>
      <w:r w:rsidRPr="00FD1576">
        <w:rPr>
          <w:rStyle w:val="StyleBoldUnderline"/>
        </w:rPr>
        <w:t xml:space="preserve"> </w:t>
      </w:r>
      <w:r w:rsidRPr="001810B3">
        <w:rPr>
          <w:rStyle w:val="StyleBoldUnderline"/>
          <w:highlight w:val="yellow"/>
        </w:rPr>
        <w:t>European Parliament</w:t>
      </w:r>
      <w:r w:rsidRPr="001810B3">
        <w:rPr>
          <w:sz w:val="12"/>
          <w:highlight w:val="yellow"/>
        </w:rPr>
        <w:t xml:space="preserve"> </w:t>
      </w:r>
      <w:r w:rsidRPr="001810B3">
        <w:rPr>
          <w:rStyle w:val="StyleBoldUnderline"/>
          <w:highlight w:val="yellow"/>
        </w:rPr>
        <w:t>called</w:t>
      </w:r>
      <w:r w:rsidRPr="00FD1576">
        <w:rPr>
          <w:sz w:val="12"/>
        </w:rPr>
        <w:t xml:space="preserve"> on Thursday </w:t>
      </w:r>
      <w:r w:rsidRPr="001810B3">
        <w:rPr>
          <w:rStyle w:val="StyleBoldUnderline"/>
          <w:highlight w:val="yellow"/>
        </w:rPr>
        <w:t>for</w:t>
      </w:r>
      <w:r w:rsidRPr="00FD1576">
        <w:rPr>
          <w:sz w:val="12"/>
        </w:rPr>
        <w:t xml:space="preserve"> the </w:t>
      </w:r>
      <w:r w:rsidRPr="001810B3">
        <w:rPr>
          <w:rStyle w:val="StyleBoldUnderline"/>
          <w:highlight w:val="yellow"/>
        </w:rPr>
        <w:t>scrapping</w:t>
      </w:r>
      <w:r w:rsidRPr="00FD1576">
        <w:rPr>
          <w:sz w:val="12"/>
        </w:rPr>
        <w:t xml:space="preserve"> of two </w:t>
      </w:r>
      <w:r w:rsidRPr="001810B3">
        <w:rPr>
          <w:rStyle w:val="StyleBoldUnderline"/>
          <w:highlight w:val="yellow"/>
        </w:rPr>
        <w:t>agreements</w:t>
      </w:r>
      <w:r w:rsidRPr="00FD1576">
        <w:rPr>
          <w:rStyle w:val="StyleBoldUnderline"/>
        </w:rPr>
        <w:t xml:space="preserve"> </w:t>
      </w:r>
      <w:r w:rsidRPr="001810B3">
        <w:rPr>
          <w:rStyle w:val="StyleBoldUnderline"/>
          <w:highlight w:val="yellow"/>
        </w:rPr>
        <w:t>granting</w:t>
      </w:r>
      <w:r w:rsidRPr="00FD1576">
        <w:rPr>
          <w:rStyle w:val="StyleBoldUnderline"/>
        </w:rPr>
        <w:t xml:space="preserve"> the </w:t>
      </w:r>
      <w:r w:rsidRPr="001810B3">
        <w:rPr>
          <w:rStyle w:val="StyleBoldUnderline"/>
          <w:highlight w:val="yellow"/>
        </w:rPr>
        <w:t>U</w:t>
      </w:r>
      <w:r w:rsidRPr="00FD1576">
        <w:rPr>
          <w:sz w:val="12"/>
        </w:rPr>
        <w:t xml:space="preserve">nited </w:t>
      </w:r>
      <w:r w:rsidRPr="001810B3">
        <w:rPr>
          <w:rStyle w:val="StyleBoldUnderline"/>
          <w:highlight w:val="yellow"/>
        </w:rPr>
        <w:t>S</w:t>
      </w:r>
      <w:r w:rsidRPr="00FD1576">
        <w:rPr>
          <w:sz w:val="12"/>
        </w:rPr>
        <w:t xml:space="preserve">tates </w:t>
      </w:r>
      <w:r w:rsidRPr="00FD1576">
        <w:rPr>
          <w:rStyle w:val="StyleBoldUnderline"/>
        </w:rPr>
        <w:t xml:space="preserve">access to </w:t>
      </w:r>
      <w:r w:rsidRPr="001810B3">
        <w:rPr>
          <w:rStyle w:val="StyleBoldUnderline"/>
          <w:highlight w:val="yellow"/>
        </w:rPr>
        <w:t>European</w:t>
      </w:r>
      <w:r w:rsidRPr="00FD1576">
        <w:rPr>
          <w:sz w:val="12"/>
        </w:rPr>
        <w:t xml:space="preserve"> financial and travel </w:t>
      </w:r>
      <w:r w:rsidRPr="001810B3">
        <w:rPr>
          <w:rStyle w:val="StyleBoldUnderline"/>
          <w:highlight w:val="yellow"/>
        </w:rPr>
        <w:t>data</w:t>
      </w:r>
      <w:r w:rsidRPr="00FD1576">
        <w:rPr>
          <w:sz w:val="12"/>
        </w:rPr>
        <w:t xml:space="preserve"> unless Washington reveals the extent of its electronic spying operations in Europe.¶ A non-binding resolution, passed by 483 votes to 98 with 65 abstentions, said </w:t>
      </w:r>
      <w:r w:rsidRPr="001810B3">
        <w:rPr>
          <w:rStyle w:val="StyleBoldUnderline"/>
          <w:highlight w:val="yellow"/>
        </w:rPr>
        <w:t>the U</w:t>
      </w:r>
      <w:r w:rsidRPr="00FD1576">
        <w:rPr>
          <w:sz w:val="12"/>
        </w:rPr>
        <w:t xml:space="preserve">nited </w:t>
      </w:r>
      <w:r w:rsidRPr="001810B3">
        <w:rPr>
          <w:rStyle w:val="StyleBoldUnderline"/>
          <w:highlight w:val="yellow"/>
        </w:rPr>
        <w:t>S</w:t>
      </w:r>
      <w:r w:rsidRPr="00FD1576">
        <w:rPr>
          <w:sz w:val="12"/>
        </w:rPr>
        <w:t xml:space="preserve">tates </w:t>
      </w:r>
      <w:r w:rsidRPr="001810B3">
        <w:rPr>
          <w:rStyle w:val="StyleBoldUnderline"/>
          <w:highlight w:val="yellow"/>
        </w:rPr>
        <w:t>should</w:t>
      </w:r>
      <w:r w:rsidRPr="001810B3">
        <w:rPr>
          <w:sz w:val="12"/>
          <w:highlight w:val="yellow"/>
        </w:rPr>
        <w:t xml:space="preserve"> </w:t>
      </w:r>
      <w:r w:rsidRPr="001810B3">
        <w:rPr>
          <w:rStyle w:val="StyleBoldUnderline"/>
          <w:highlight w:val="yellow"/>
        </w:rPr>
        <w:t>come clean about</w:t>
      </w:r>
      <w:r w:rsidRPr="00FD1576">
        <w:rPr>
          <w:sz w:val="12"/>
        </w:rPr>
        <w:t xml:space="preserve"> its </w:t>
      </w:r>
      <w:r w:rsidRPr="001810B3">
        <w:rPr>
          <w:rStyle w:val="StyleBoldUnderline"/>
          <w:highlight w:val="yellow"/>
        </w:rPr>
        <w:t>surveillance</w:t>
      </w:r>
      <w:r w:rsidRPr="00FD1576">
        <w:rPr>
          <w:sz w:val="12"/>
        </w:rPr>
        <w:t xml:space="preserve"> of email and communications data </w:t>
      </w:r>
      <w:r w:rsidRPr="001810B3">
        <w:rPr>
          <w:rStyle w:val="StyleBoldUnderline"/>
          <w:highlight w:val="yellow"/>
        </w:rPr>
        <w:t>or</w:t>
      </w:r>
      <w:r w:rsidRPr="001810B3">
        <w:rPr>
          <w:sz w:val="12"/>
          <w:highlight w:val="yellow"/>
        </w:rPr>
        <w:t xml:space="preserve"> </w:t>
      </w:r>
      <w:r w:rsidRPr="001810B3">
        <w:rPr>
          <w:rStyle w:val="Emphasis"/>
          <w:highlight w:val="yellow"/>
        </w:rPr>
        <w:t xml:space="preserve">risk seeing the </w:t>
      </w:r>
      <w:r w:rsidRPr="001810B3">
        <w:rPr>
          <w:rStyle w:val="Emphasis"/>
        </w:rPr>
        <w:t xml:space="preserve">transatlantic </w:t>
      </w:r>
      <w:r w:rsidRPr="001810B3">
        <w:rPr>
          <w:rStyle w:val="Emphasis"/>
          <w:highlight w:val="yellow"/>
        </w:rPr>
        <w:t xml:space="preserve">information-sharing deals, created in the wake of </w:t>
      </w:r>
      <w:r w:rsidRPr="001810B3">
        <w:rPr>
          <w:rStyle w:val="Emphasis"/>
        </w:rPr>
        <w:t xml:space="preserve">the </w:t>
      </w:r>
      <w:r w:rsidRPr="001810B3">
        <w:rPr>
          <w:rStyle w:val="Emphasis"/>
          <w:highlight w:val="yellow"/>
        </w:rPr>
        <w:t xml:space="preserve">Sept. 11 </w:t>
      </w:r>
      <w:r w:rsidRPr="001810B3">
        <w:rPr>
          <w:rStyle w:val="Emphasis"/>
        </w:rPr>
        <w:t>attacks</w:t>
      </w:r>
      <w:r w:rsidRPr="001810B3">
        <w:rPr>
          <w:rStyle w:val="Emphasis"/>
          <w:highlight w:val="yellow"/>
        </w:rPr>
        <w:t>, torn up.</w:t>
      </w:r>
      <w:r w:rsidRPr="001810B3">
        <w:rPr>
          <w:rStyle w:val="Emphasis"/>
          <w:b w:val="0"/>
          <w:sz w:val="12"/>
          <w:highlight w:val="yellow"/>
          <w:u w:val="none"/>
        </w:rPr>
        <w:t>¶</w:t>
      </w:r>
      <w:r w:rsidRPr="00FD1576">
        <w:rPr>
          <w:sz w:val="12"/>
        </w:rPr>
        <w:t xml:space="preserve"> The parliament cannot revoke the agreements without the support of European Union governments and the bloc's executive Commission, which looks unlikely.¶ But </w:t>
      </w:r>
      <w:r w:rsidRPr="001810B3">
        <w:rPr>
          <w:rStyle w:val="StyleBoldUnderline"/>
          <w:highlight w:val="yellow"/>
        </w:rPr>
        <w:t>the vote showed the depth of anger</w:t>
      </w:r>
      <w:r w:rsidRPr="00FD1576">
        <w:rPr>
          <w:rStyle w:val="StyleBoldUnderline"/>
        </w:rPr>
        <w:t xml:space="preserve"> within the assembly</w:t>
      </w:r>
      <w:r w:rsidRPr="00FD1576">
        <w:rPr>
          <w:sz w:val="12"/>
        </w:rPr>
        <w:t xml:space="preserve"> </w:t>
      </w:r>
      <w:r w:rsidRPr="001810B3">
        <w:rPr>
          <w:rStyle w:val="StyleBoldUnderline"/>
          <w:highlight w:val="yellow"/>
        </w:rPr>
        <w:t>over</w:t>
      </w:r>
      <w:r w:rsidRPr="00FD1576">
        <w:rPr>
          <w:sz w:val="12"/>
        </w:rPr>
        <w:t xml:space="preserve"> revelations from former spy agency contractor Edward Snowden about </w:t>
      </w:r>
      <w:r w:rsidRPr="001810B3">
        <w:rPr>
          <w:rStyle w:val="StyleBoldUnderline"/>
          <w:highlight w:val="yellow"/>
        </w:rPr>
        <w:t>U.S</w:t>
      </w:r>
      <w:r w:rsidRPr="00FD1576">
        <w:rPr>
          <w:sz w:val="12"/>
        </w:rPr>
        <w:t xml:space="preserve">. electronic </w:t>
      </w:r>
      <w:r w:rsidRPr="001810B3">
        <w:rPr>
          <w:rStyle w:val="StyleBoldUnderline"/>
          <w:highlight w:val="yellow"/>
        </w:rPr>
        <w:t>eavesdropping</w:t>
      </w:r>
      <w:r w:rsidRPr="00FD1576">
        <w:rPr>
          <w:sz w:val="12"/>
        </w:rPr>
        <w:t xml:space="preserve"> </w:t>
      </w:r>
      <w:r w:rsidRPr="00FD1576">
        <w:rPr>
          <w:rStyle w:val="StyleBoldUnderline"/>
        </w:rPr>
        <w:t>on allies</w:t>
      </w:r>
      <w:r w:rsidRPr="00FD1576">
        <w:rPr>
          <w:sz w:val="12"/>
        </w:rPr>
        <w:t xml:space="preserve">.¶ Calls from some members of the parliament to suspend talks on a EU-U.S. free trade deal, due to start next week, were rejected, however. The trade deal will be negotiated by the European Commission on behalf of the 28-nation bloc, but the parliament can veto the final agreement, giving it leverage in the talks.¶ Both data-sharing deals - the Terrorist Finance Tracking Programme (TFTP) and Passenger Name Records (PNR) - were struck in the last decade, despite misgivings in parliament that they would grant the United States excessive access to European data.¶ The TFTP provides the U.S. Treasury with data stored in Europe on international financial transfers. The PNR agreement covers data provided by passengers when booking tickets and checking in on flights, and passes the information to the Department of Homeland Security.¶ Last month, U.S. officials confirmed the existence of an electronic spying operation codenamed PRISM, which according to Snowden collects data from European and other users of Google , Facebook, Skype and other U.S. companies.¶ In a separate leak, the United States was accused of eavesdropping on EU offices and officials.¶ While </w:t>
      </w:r>
      <w:r w:rsidRPr="00FD1576">
        <w:rPr>
          <w:rStyle w:val="StyleBoldUnderline"/>
        </w:rPr>
        <w:t xml:space="preserve">many </w:t>
      </w:r>
      <w:r w:rsidRPr="001810B3">
        <w:rPr>
          <w:rStyle w:val="StyleBoldUnderline"/>
          <w:highlight w:val="yellow"/>
        </w:rPr>
        <w:t>EU countries reacted angrily</w:t>
      </w:r>
      <w:r w:rsidRPr="00FD1576">
        <w:rPr>
          <w:rStyle w:val="StyleBoldUnderline"/>
        </w:rPr>
        <w:t xml:space="preserve"> to the spying revelations</w:t>
      </w:r>
      <w:r w:rsidRPr="00FD1576">
        <w:rPr>
          <w:sz w:val="12"/>
        </w:rPr>
        <w:t>, France was the only one that initially called for the suspension of the trade talks.</w:t>
      </w:r>
    </w:p>
    <w:p w:rsidR="00986C35" w:rsidRDefault="00986C35" w:rsidP="00986C35">
      <w:pPr>
        <w:rPr>
          <w:rStyle w:val="StyleBoldUnderline"/>
        </w:rPr>
      </w:pPr>
    </w:p>
    <w:p w:rsidR="00986C35" w:rsidRDefault="00986C35" w:rsidP="00986C35">
      <w:pPr>
        <w:rPr>
          <w:rStyle w:val="StyleBoldUnderline"/>
        </w:rPr>
      </w:pPr>
    </w:p>
    <w:p w:rsidR="00986C35" w:rsidRDefault="00986C35" w:rsidP="00986C35">
      <w:pPr>
        <w:pStyle w:val="Heading4"/>
      </w:pPr>
      <w:r>
        <w:t>It’s the largest link to EU relations and intel sharing</w:t>
      </w:r>
    </w:p>
    <w:p w:rsidR="00986C35" w:rsidRDefault="00986C35" w:rsidP="00986C35">
      <w:r>
        <w:t xml:space="preserve">Tyson </w:t>
      </w:r>
      <w:r w:rsidRPr="00E3441F">
        <w:rPr>
          <w:rStyle w:val="StyleStyleBold12pt"/>
        </w:rPr>
        <w:t>Barker</w:t>
      </w:r>
      <w:r>
        <w:t xml:space="preserve"> is director of trans-Atlantic relations at the Washington, DC-based Bertelsmann Foundation 7-3-</w:t>
      </w:r>
      <w:r w:rsidRPr="00E3441F">
        <w:rPr>
          <w:rStyle w:val="StyleStyleBold12pt"/>
        </w:rPr>
        <w:t>2013</w:t>
      </w:r>
      <w:r>
        <w:t xml:space="preserve"> “BLOWN COVER: THE NSA AND THE UNRAVELING US-EU INTELLIGENCE RELATIONSHIP” </w:t>
      </w:r>
    </w:p>
    <w:p w:rsidR="00986C35" w:rsidRPr="00E3441F" w:rsidRDefault="00986C35" w:rsidP="00986C35"/>
    <w:p w:rsidR="00986C35" w:rsidRPr="00CB466E" w:rsidRDefault="00986C35" w:rsidP="00986C35">
      <w:pPr>
        <w:rPr>
          <w:sz w:val="12"/>
        </w:rPr>
      </w:pPr>
      <w:r w:rsidRPr="00CB466E">
        <w:rPr>
          <w:sz w:val="12"/>
        </w:rPr>
        <w:t xml:space="preserve">The </w:t>
      </w:r>
      <w:r w:rsidRPr="005A5475">
        <w:rPr>
          <w:rStyle w:val="StyleBoldUnderline"/>
          <w:highlight w:val="yellow"/>
        </w:rPr>
        <w:t>surveillance allegations could not have come at a worse moment</w:t>
      </w:r>
      <w:r w:rsidRPr="00CB466E">
        <w:rPr>
          <w:sz w:val="12"/>
        </w:rPr>
        <w:t xml:space="preserve"> in Brussels. </w:t>
      </w:r>
      <w:r w:rsidRPr="00CB466E">
        <w:rPr>
          <w:rStyle w:val="StyleBoldUnderline"/>
        </w:rPr>
        <w:t>The EU is reviewing a torrent of legislation related to</w:t>
      </w:r>
      <w:r w:rsidRPr="00CB466E">
        <w:rPr>
          <w:sz w:val="12"/>
        </w:rPr>
        <w:t xml:space="preserve"> a comprehensive </w:t>
      </w:r>
      <w:r w:rsidRPr="00CB466E">
        <w:rPr>
          <w:rStyle w:val="StyleBoldUnderline"/>
        </w:rPr>
        <w:t>EU cyber security</w:t>
      </w:r>
      <w:r w:rsidRPr="00CB466E">
        <w:rPr>
          <w:sz w:val="12"/>
        </w:rPr>
        <w:t xml:space="preserve"> strategy, data protection and retention by governments, the role of cloud computing, and privacy requirements for online providers.13 The data-protection legislation, based on a directive established in the proto-Internet era of 1995, was¶ 9 “set to tighten requirements for online companies to protect EU citizens’ data.14 These measures include obtaining users’ explicit consent before personal data can be used for commercial analysis, tougher notification procedures if the security of personal data has been breached and tougher requirements for enforcing “right-to-be-forgotten” provisions that allow users to request the full deletion of their data from, for example, Facebook and Twitter.15¶ </w:t>
      </w:r>
      <w:r w:rsidRPr="00CB466E">
        <w:rPr>
          <w:rStyle w:val="StyleBoldUnderline"/>
        </w:rPr>
        <w:t xml:space="preserve">This </w:t>
      </w:r>
      <w:r w:rsidRPr="005A5475">
        <w:rPr>
          <w:rStyle w:val="StyleBoldUnderline"/>
          <w:highlight w:val="yellow"/>
        </w:rPr>
        <w:t>data-protection</w:t>
      </w:r>
      <w:r w:rsidRPr="00CB466E">
        <w:rPr>
          <w:rStyle w:val="StyleBoldUnderline"/>
        </w:rPr>
        <w:t xml:space="preserve"> law </w:t>
      </w:r>
      <w:r w:rsidRPr="005A5475">
        <w:rPr>
          <w:rStyle w:val="StyleBoldUnderline"/>
          <w:highlight w:val="yellow"/>
        </w:rPr>
        <w:t>is the mos</w:t>
      </w:r>
      <w:r w:rsidRPr="00CB466E">
        <w:rPr>
          <w:rStyle w:val="StyleBoldUnderline"/>
        </w:rPr>
        <w:t xml:space="preserve">t amended and </w:t>
      </w:r>
      <w:r w:rsidRPr="005A5475">
        <w:rPr>
          <w:rStyle w:val="Emphasis"/>
          <w:highlight w:val="yellow"/>
        </w:rPr>
        <w:t>lobbied piece of legislation in EU histo</w:t>
      </w:r>
      <w:r w:rsidRPr="00CB466E">
        <w:rPr>
          <w:rStyle w:val="StyleBoldUnderline"/>
        </w:rPr>
        <w:t>ry</w:t>
      </w:r>
      <w:r w:rsidRPr="00CB466E">
        <w:rPr>
          <w:sz w:val="12"/>
        </w:rPr>
        <w:t xml:space="preserve">. More than 3,000 amendments have been debated in the EP, and companies such as Google, Facebook and Microsoft have worked hard to strip out elements they dislike. But the revelations around the cozy relationship between the US government and the commanding heights of digital industry have further fueled the debates about some of the law’s more onerous provisions. One of these, Section 42, also known as the anti-Foreign Intelligence Surveillance Act (FISA) clause, would require a legal framework for the authorization of data transfers to third countries such as the US.16 This would fundamentally slow the rate of data exchange to the US from Europe, though there are exemptions for reasons of national security.¶ </w:t>
      </w:r>
      <w:r w:rsidRPr="00035693">
        <w:rPr>
          <w:rStyle w:val="StyleBoldUnderline"/>
          <w:highlight w:val="yellow"/>
        </w:rPr>
        <w:t xml:space="preserve">The EP has now become a </w:t>
      </w:r>
      <w:r w:rsidRPr="00035693">
        <w:rPr>
          <w:rStyle w:val="Emphasis"/>
          <w:highlight w:val="yellow"/>
        </w:rPr>
        <w:t>hotbed of indignation</w:t>
      </w:r>
      <w:r w:rsidRPr="00CB466E">
        <w:rPr>
          <w:sz w:val="12"/>
        </w:rPr>
        <w:t xml:space="preserve">, </w:t>
      </w:r>
      <w:r w:rsidRPr="00CB466E">
        <w:rPr>
          <w:rStyle w:val="StyleBoldUnderline"/>
        </w:rPr>
        <w:t>and</w:t>
      </w:r>
      <w:r w:rsidRPr="00CB466E">
        <w:rPr>
          <w:sz w:val="12"/>
        </w:rPr>
        <w:t xml:space="preserve"> its </w:t>
      </w:r>
      <w:r w:rsidRPr="00CB466E">
        <w:rPr>
          <w:rStyle w:val="StyleBoldUnderline"/>
        </w:rPr>
        <w:t>legislation will undoubtedly reflect</w:t>
      </w:r>
      <w:r w:rsidRPr="00CB466E">
        <w:rPr>
          <w:sz w:val="12"/>
        </w:rPr>
        <w:t xml:space="preserve"> </w:t>
      </w:r>
      <w:r w:rsidRPr="00CB466E">
        <w:rPr>
          <w:rStyle w:val="StyleBoldUnderline"/>
        </w:rPr>
        <w:t>this</w:t>
      </w:r>
      <w:r w:rsidRPr="00CB466E">
        <w:rPr>
          <w:sz w:val="12"/>
        </w:rPr>
        <w:t xml:space="preserve">. </w:t>
      </w:r>
      <w:r w:rsidRPr="00035693">
        <w:rPr>
          <w:rStyle w:val="StyleBoldUnderline"/>
          <w:highlight w:val="yellow"/>
        </w:rPr>
        <w:t>Europe could become off limits to US intelligence</w:t>
      </w:r>
      <w:r w:rsidRPr="00CB466E">
        <w:rPr>
          <w:sz w:val="12"/>
        </w:rPr>
        <w:t>, and American industry could get caught in the legal crosshairs of being forced to comply with US law or violating emerging EU law. US Internet giants such as Google, Yahoo! and Facebook face a more hostile working environment that threatens a lucrative digital relationship. Tenders by American companies offering cloud-computing services for European governments and private industry could be at risk.</w:t>
      </w:r>
    </w:p>
    <w:p w:rsidR="00986C35" w:rsidRDefault="00986C35" w:rsidP="00986C35">
      <w:pPr>
        <w:rPr>
          <w:b/>
          <w:bCs/>
          <w:u w:val="single"/>
        </w:rPr>
      </w:pPr>
    </w:p>
    <w:p w:rsidR="00986C35" w:rsidRDefault="00986C35" w:rsidP="00986C35">
      <w:pPr>
        <w:pStyle w:val="Heading4"/>
      </w:pPr>
      <w:r>
        <w:t>No resilience – NSA reform vital to EU trust and overall relations</w:t>
      </w:r>
    </w:p>
    <w:p w:rsidR="00986C35" w:rsidRDefault="00986C35" w:rsidP="00986C35">
      <w:r>
        <w:t xml:space="preserve">Tyson </w:t>
      </w:r>
      <w:r w:rsidRPr="00E3441F">
        <w:rPr>
          <w:rStyle w:val="StyleStyleBold12pt"/>
        </w:rPr>
        <w:t>Barker</w:t>
      </w:r>
      <w:r>
        <w:t xml:space="preserve"> is director of trans-Atlantic relations at the Washington, DC-based Bertelsmann Foundation 7-3-</w:t>
      </w:r>
      <w:r w:rsidRPr="00E3441F">
        <w:rPr>
          <w:rStyle w:val="StyleStyleBold12pt"/>
        </w:rPr>
        <w:t>2013</w:t>
      </w:r>
      <w:r>
        <w:t xml:space="preserve"> “BLOWN COVER: THE NSA AND THE UNRAVELING US-EU INTELLIGENCE RELATIONSHIP” </w:t>
      </w:r>
    </w:p>
    <w:p w:rsidR="00986C35" w:rsidRPr="00E3441F" w:rsidRDefault="00986C35" w:rsidP="00986C35"/>
    <w:p w:rsidR="00986C35" w:rsidRDefault="00986C35" w:rsidP="00986C35">
      <w:pPr>
        <w:rPr>
          <w:sz w:val="14"/>
        </w:rPr>
      </w:pPr>
      <w:r w:rsidRPr="00CB466E">
        <w:rPr>
          <w:sz w:val="14"/>
        </w:rPr>
        <w:t>The National Security Agency (</w:t>
      </w:r>
      <w:r w:rsidRPr="00F86A3B">
        <w:rPr>
          <w:rStyle w:val="StyleBoldUnderline"/>
          <w:highlight w:val="yellow"/>
        </w:rPr>
        <w:t>NSA</w:t>
      </w:r>
      <w:r w:rsidRPr="00D267C4">
        <w:rPr>
          <w:rStyle w:val="StyleBoldUnderline"/>
        </w:rPr>
        <w:t>) may not have grasped that its</w:t>
      </w:r>
      <w:r w:rsidRPr="00CB466E">
        <w:rPr>
          <w:sz w:val="14"/>
        </w:rPr>
        <w:t xml:space="preserve"> alleged </w:t>
      </w:r>
      <w:r w:rsidRPr="00F86A3B">
        <w:rPr>
          <w:rStyle w:val="StyleBoldUnderline"/>
          <w:highlight w:val="yellow"/>
        </w:rPr>
        <w:t>surveillance</w:t>
      </w:r>
      <w:r w:rsidRPr="00CB466E">
        <w:rPr>
          <w:sz w:val="14"/>
        </w:rPr>
        <w:t xml:space="preserve"> of European citizens </w:t>
      </w:r>
      <w:r w:rsidRPr="00F86A3B">
        <w:rPr>
          <w:rStyle w:val="StyleBoldUnderline"/>
          <w:highlight w:val="yellow"/>
        </w:rPr>
        <w:t xml:space="preserve">would be a major breach of </w:t>
      </w:r>
      <w:r w:rsidRPr="00F86A3B">
        <w:rPr>
          <w:rStyle w:val="StyleBoldUnderline"/>
        </w:rPr>
        <w:t xml:space="preserve">the spirit of </w:t>
      </w:r>
      <w:r w:rsidRPr="00F86A3B">
        <w:rPr>
          <w:rStyle w:val="StyleBoldUnderline"/>
          <w:highlight w:val="yellow"/>
        </w:rPr>
        <w:t>US-EU relations</w:t>
      </w:r>
      <w:r w:rsidRPr="00F86A3B">
        <w:rPr>
          <w:sz w:val="14"/>
          <w:highlight w:val="yellow"/>
        </w:rPr>
        <w:t xml:space="preserve">. </w:t>
      </w:r>
      <w:r w:rsidRPr="00F86A3B">
        <w:rPr>
          <w:rStyle w:val="Emphasis"/>
          <w:highlight w:val="yellow"/>
        </w:rPr>
        <w:t>Europe’s trust</w:t>
      </w:r>
      <w:r w:rsidRPr="00CB466E">
        <w:rPr>
          <w:sz w:val="14"/>
        </w:rPr>
        <w:t xml:space="preserve"> in the US </w:t>
      </w:r>
      <w:r w:rsidRPr="00F86A3B">
        <w:rPr>
          <w:rStyle w:val="Emphasis"/>
          <w:highlight w:val="yellow"/>
        </w:rPr>
        <w:t>is</w:t>
      </w:r>
      <w:r w:rsidRPr="00CB466E">
        <w:rPr>
          <w:sz w:val="14"/>
        </w:rPr>
        <w:t xml:space="preserve"> nevertheless subsequently </w:t>
      </w:r>
      <w:r w:rsidRPr="00F86A3B">
        <w:rPr>
          <w:rStyle w:val="Emphasis"/>
          <w:highlight w:val="yellow"/>
        </w:rPr>
        <w:t>in freefall</w:t>
      </w:r>
      <w:r w:rsidRPr="00CB466E">
        <w:rPr>
          <w:sz w:val="14"/>
        </w:rPr>
        <w:t>. The EU response to the allegations has been measured, offering time for clarification and explanation. But if the administration does not move aggressively to stem the fallout, the damage to US soft power in Europe could be the most severe since the run-up to the Iraq war. The latest reports of NSA programs conducted in Germany and on EU institutions have created the potential for a populist backlash that could ricochet throughout the European political system by affecting US relations with the European Parliament (EP), Transatlantic Trade and Investment Partnership (TTIP) negotiations, and Germany’s September national election.</w:t>
      </w:r>
      <w:r w:rsidRPr="00CB466E">
        <w:rPr>
          <w:sz w:val="12"/>
        </w:rPr>
        <w:t>¶</w:t>
      </w:r>
      <w:r w:rsidRPr="00CB466E">
        <w:rPr>
          <w:sz w:val="14"/>
        </w:rPr>
        <w:t xml:space="preserve"> Brussels’ Baggage</w:t>
      </w:r>
      <w:r w:rsidRPr="00CB466E">
        <w:rPr>
          <w:sz w:val="12"/>
        </w:rPr>
        <w:t>¶</w:t>
      </w:r>
      <w:r w:rsidRPr="00CB466E">
        <w:rPr>
          <w:sz w:val="14"/>
        </w:rPr>
        <w:t xml:space="preserve"> </w:t>
      </w:r>
      <w:r w:rsidRPr="00F86A3B">
        <w:rPr>
          <w:rStyle w:val="StyleBoldUnderline"/>
          <w:highlight w:val="yellow"/>
        </w:rPr>
        <w:t>Europe’s problems</w:t>
      </w:r>
      <w:r w:rsidRPr="00D267C4">
        <w:rPr>
          <w:rStyle w:val="StyleBoldUnderline"/>
        </w:rPr>
        <w:t xml:space="preserve"> </w:t>
      </w:r>
      <w:r w:rsidRPr="00F86A3B">
        <w:rPr>
          <w:rStyle w:val="StyleBoldUnderline"/>
          <w:highlight w:val="yellow"/>
        </w:rPr>
        <w:t>with</w:t>
      </w:r>
      <w:r w:rsidRPr="00D267C4">
        <w:rPr>
          <w:rStyle w:val="StyleBoldUnderline"/>
        </w:rPr>
        <w:t xml:space="preserve"> the US’s</w:t>
      </w:r>
      <w:r w:rsidRPr="00CB466E">
        <w:rPr>
          <w:sz w:val="14"/>
        </w:rPr>
        <w:t xml:space="preserve"> </w:t>
      </w:r>
      <w:r w:rsidRPr="00D267C4">
        <w:rPr>
          <w:rStyle w:val="StyleBoldUnderline"/>
        </w:rPr>
        <w:t xml:space="preserve">usage of </w:t>
      </w:r>
      <w:r w:rsidRPr="00F86A3B">
        <w:rPr>
          <w:rStyle w:val="StyleBoldUnderline"/>
          <w:highlight w:val="yellow"/>
        </w:rPr>
        <w:t>private data</w:t>
      </w:r>
      <w:r w:rsidRPr="00D267C4">
        <w:rPr>
          <w:rStyle w:val="StyleBoldUnderline"/>
        </w:rPr>
        <w:t xml:space="preserve"> </w:t>
      </w:r>
      <w:r w:rsidRPr="00F86A3B">
        <w:rPr>
          <w:rStyle w:val="StyleBoldUnderline"/>
          <w:highlight w:val="yellow"/>
        </w:rPr>
        <w:t>didn’t just start with</w:t>
      </w:r>
      <w:r w:rsidRPr="00CB466E">
        <w:rPr>
          <w:sz w:val="14"/>
        </w:rPr>
        <w:t xml:space="preserve"> Edward </w:t>
      </w:r>
      <w:r w:rsidRPr="00F86A3B">
        <w:rPr>
          <w:rStyle w:val="StyleBoldUnderline"/>
          <w:highlight w:val="yellow"/>
        </w:rPr>
        <w:t>Snowden</w:t>
      </w:r>
      <w:r w:rsidRPr="00F86A3B">
        <w:rPr>
          <w:sz w:val="14"/>
          <w:highlight w:val="yellow"/>
        </w:rPr>
        <w:t>’s</w:t>
      </w:r>
      <w:r w:rsidRPr="00CB466E">
        <w:rPr>
          <w:sz w:val="14"/>
        </w:rPr>
        <w:t xml:space="preserve"> recent disclosures of </w:t>
      </w:r>
      <w:r w:rsidRPr="00CB466E">
        <w:rPr>
          <w:sz w:val="14"/>
        </w:rPr>
        <w:lastRenderedPageBreak/>
        <w:t xml:space="preserve">the NSA’s surveillance programs. In fact, </w:t>
      </w:r>
      <w:r w:rsidRPr="00F86A3B">
        <w:rPr>
          <w:rStyle w:val="StyleBoldUnderline"/>
          <w:highlight w:val="yellow"/>
        </w:rPr>
        <w:t>navigating</w:t>
      </w:r>
      <w:r w:rsidRPr="00D267C4">
        <w:rPr>
          <w:rStyle w:val="StyleBoldUnderline"/>
        </w:rPr>
        <w:t xml:space="preserve"> the highly sensitive area of </w:t>
      </w:r>
      <w:r w:rsidRPr="00F86A3B">
        <w:rPr>
          <w:rStyle w:val="StyleBoldUnderline"/>
          <w:highlight w:val="yellow"/>
        </w:rPr>
        <w:t>intel</w:t>
      </w:r>
      <w:r w:rsidRPr="00D267C4">
        <w:rPr>
          <w:rStyle w:val="StyleBoldUnderline"/>
        </w:rPr>
        <w:t xml:space="preserve">ligence sharing </w:t>
      </w:r>
      <w:r w:rsidRPr="00F86A3B">
        <w:rPr>
          <w:rStyle w:val="StyleBoldUnderline"/>
          <w:highlight w:val="yellow"/>
        </w:rPr>
        <w:t>has been one of the front lines of the US-EU relationship</w:t>
      </w:r>
      <w:r w:rsidRPr="00CB466E">
        <w:rPr>
          <w:sz w:val="14"/>
        </w:rPr>
        <w:t xml:space="preserve"> under the Obama administration. Brussels became the epicenter for negotiating the contours and limits of US access to EU data. These negotiations also served as grounds for a fundamental recalibration of the US’s relationship with the EU in general and the EP in particular.</w:t>
      </w:r>
      <w:r w:rsidRPr="00CB466E">
        <w:rPr>
          <w:sz w:val="12"/>
        </w:rPr>
        <w:t>¶</w:t>
      </w:r>
      <w:r w:rsidRPr="00CB466E">
        <w:rPr>
          <w:sz w:val="14"/>
        </w:rPr>
        <w:t xml:space="preserve"> </w:t>
      </w:r>
      <w:r w:rsidRPr="00D267C4">
        <w:rPr>
          <w:rStyle w:val="StyleBoldUnderline"/>
        </w:rPr>
        <w:t>The EP sees itself as the guardian of data protection and privacy</w:t>
      </w:r>
      <w:r w:rsidRPr="00CB466E">
        <w:rPr>
          <w:sz w:val="14"/>
        </w:rPr>
        <w:t>, which are enshrined in the EU’s Charter of Fundamental Rights and considered to be more extensive than the protections afforded US citizens under the fourth amendment to the Constitution.1 Although hardly noticed in the US, the Brussels legislature used these issues to cut its teeth on its new Lisbon Treaty powers that came into force in December 2009.2 In its first major act as the EU’s equal co-legislator on international agreements, the EP struck down an accord between the European Commission and the US on tracking terrorism financing through the SWIFT database, the global network through which almost all inter-bank financial transactions pass.3 The EP’s rejection of the SWIFT agreement caught the US national-security establishment off-guard and triggered a rapid re-orientation of US outreach toward the EP. The agreement was eventually authorized, but only after a painstaking re-negotiation that included on-site oversight by EU officials of the methods used to access the personal data of European</w:t>
      </w:r>
    </w:p>
    <w:p w:rsidR="00986C35" w:rsidRDefault="00986C35" w:rsidP="00986C35">
      <w:pPr>
        <w:rPr>
          <w:sz w:val="14"/>
        </w:rPr>
      </w:pPr>
    </w:p>
    <w:p w:rsidR="00986C35" w:rsidRPr="00FD1576" w:rsidRDefault="00986C35" w:rsidP="00986C35">
      <w:pPr>
        <w:pStyle w:val="Heading4"/>
      </w:pPr>
      <w:r>
        <w:t>Spy scandal scuttles US-EU intel sharing frameworks</w:t>
      </w:r>
    </w:p>
    <w:p w:rsidR="00986C35" w:rsidRDefault="00986C35" w:rsidP="00986C35">
      <w:r>
        <w:t xml:space="preserve">LARA </w:t>
      </w:r>
      <w:r w:rsidRPr="00800AFB">
        <w:rPr>
          <w:rStyle w:val="StyleStyleBold12pt"/>
        </w:rPr>
        <w:t>JAKES and</w:t>
      </w:r>
      <w:r>
        <w:t xml:space="preserve"> FRANK </w:t>
      </w:r>
      <w:r w:rsidRPr="00800AFB">
        <w:rPr>
          <w:rStyle w:val="StyleStyleBold12pt"/>
        </w:rPr>
        <w:t>JORDANS</w:t>
      </w:r>
      <w:r w:rsidRPr="00800AFB">
        <w:rPr>
          <w:sz w:val="12"/>
        </w:rPr>
        <w:t xml:space="preserve">¶ </w:t>
      </w:r>
      <w:r>
        <w:t>Associated Press</w:t>
      </w:r>
      <w:r w:rsidRPr="00800AFB">
        <w:rPr>
          <w:sz w:val="12"/>
        </w:rPr>
        <w:t xml:space="preserve">¶ </w:t>
      </w:r>
      <w:r w:rsidRPr="00800AFB">
        <w:rPr>
          <w:rStyle w:val="StyleStyleBold12pt"/>
        </w:rPr>
        <w:t>6-30</w:t>
      </w:r>
      <w:r>
        <w:t xml:space="preserve">-2013 </w:t>
      </w:r>
      <w:hyperlink r:id="rId54" w:history="1">
        <w:r w:rsidRPr="00802C4B">
          <w:rPr>
            <w:rStyle w:val="Hyperlink"/>
          </w:rPr>
          <w:t>http://www.gazettenet.com/home/7240987-95/us-faces-european-backlash-on-spying</w:t>
        </w:r>
      </w:hyperlink>
    </w:p>
    <w:p w:rsidR="00986C35" w:rsidRPr="00800AFB" w:rsidRDefault="00986C35" w:rsidP="00986C35"/>
    <w:p w:rsidR="00986C35" w:rsidRDefault="00986C35" w:rsidP="00986C35">
      <w:pPr>
        <w:rPr>
          <w:sz w:val="12"/>
        </w:rPr>
      </w:pPr>
      <w:r w:rsidRPr="007E6B0F">
        <w:rPr>
          <w:sz w:val="12"/>
        </w:rPr>
        <w:t xml:space="preserve">The </w:t>
      </w:r>
      <w:r w:rsidRPr="00EA423C">
        <w:rPr>
          <w:rStyle w:val="StyleBoldUnderline"/>
          <w:highlight w:val="yellow"/>
        </w:rPr>
        <w:t>Obama</w:t>
      </w:r>
      <w:r w:rsidRPr="007E6B0F">
        <w:rPr>
          <w:sz w:val="12"/>
        </w:rPr>
        <w:t xml:space="preserve"> administration </w:t>
      </w:r>
      <w:r w:rsidRPr="00EA423C">
        <w:rPr>
          <w:rStyle w:val="StyleBoldUnderline"/>
          <w:highlight w:val="yellow"/>
        </w:rPr>
        <w:t>faced</w:t>
      </w:r>
      <w:r w:rsidRPr="007E6B0F">
        <w:rPr>
          <w:sz w:val="12"/>
        </w:rPr>
        <w:t xml:space="preserve"> </w:t>
      </w:r>
      <w:r w:rsidRPr="00FD1576">
        <w:rPr>
          <w:rStyle w:val="StyleBoldUnderline"/>
        </w:rPr>
        <w:t xml:space="preserve">a </w:t>
      </w:r>
      <w:r w:rsidRPr="00EA423C">
        <w:rPr>
          <w:rStyle w:val="StyleBoldUnderline"/>
          <w:highlight w:val="yellow"/>
        </w:rPr>
        <w:t>breakdown</w:t>
      </w:r>
      <w:r w:rsidRPr="00FD1576">
        <w:rPr>
          <w:rStyle w:val="StyleBoldUnderline"/>
        </w:rPr>
        <w:t xml:space="preserve"> in confidence</w:t>
      </w:r>
      <w:r w:rsidRPr="007E6B0F">
        <w:rPr>
          <w:sz w:val="12"/>
        </w:rPr>
        <w:t xml:space="preserve"> Sunday </w:t>
      </w:r>
      <w:r w:rsidRPr="00EA423C">
        <w:rPr>
          <w:rStyle w:val="StyleBoldUnderline"/>
          <w:highlight w:val="yellow"/>
        </w:rPr>
        <w:t>from</w:t>
      </w:r>
      <w:r w:rsidRPr="007E6B0F">
        <w:rPr>
          <w:sz w:val="12"/>
        </w:rPr>
        <w:t xml:space="preserve"> key </w:t>
      </w:r>
      <w:r w:rsidRPr="00FD1576">
        <w:rPr>
          <w:rStyle w:val="StyleBoldUnderline"/>
        </w:rPr>
        <w:t xml:space="preserve">foreign </w:t>
      </w:r>
      <w:r w:rsidRPr="00EA423C">
        <w:rPr>
          <w:rStyle w:val="StyleBoldUnderline"/>
          <w:highlight w:val="yellow"/>
        </w:rPr>
        <w:t>allies</w:t>
      </w:r>
      <w:r w:rsidRPr="00FD1576">
        <w:rPr>
          <w:rStyle w:val="StyleBoldUnderline"/>
        </w:rPr>
        <w:t xml:space="preserve"> who</w:t>
      </w:r>
      <w:r w:rsidRPr="007E6B0F">
        <w:rPr>
          <w:sz w:val="12"/>
        </w:rPr>
        <w:t xml:space="preserve"> </w:t>
      </w:r>
      <w:r w:rsidRPr="00FD1576">
        <w:rPr>
          <w:rStyle w:val="StyleBoldUnderline"/>
        </w:rPr>
        <w:t>threatened</w:t>
      </w:r>
      <w:r w:rsidRPr="007E6B0F">
        <w:rPr>
          <w:sz w:val="12"/>
        </w:rPr>
        <w:t xml:space="preserve"> investigations and sanctions against </w:t>
      </w:r>
      <w:r w:rsidRPr="00FD1576">
        <w:rPr>
          <w:rStyle w:val="StyleBoldUnderline"/>
        </w:rPr>
        <w:t xml:space="preserve">the U.S. </w:t>
      </w:r>
      <w:r w:rsidRPr="00EA423C">
        <w:rPr>
          <w:rStyle w:val="StyleBoldUnderline"/>
          <w:highlight w:val="yellow"/>
        </w:rPr>
        <w:t>over</w:t>
      </w:r>
      <w:r w:rsidRPr="007E6B0F">
        <w:rPr>
          <w:sz w:val="12"/>
        </w:rPr>
        <w:t xml:space="preserve"> </w:t>
      </w:r>
      <w:r w:rsidRPr="00FD1576">
        <w:rPr>
          <w:rStyle w:val="StyleBoldUnderline"/>
        </w:rPr>
        <w:t xml:space="preserve">secret </w:t>
      </w:r>
      <w:r w:rsidRPr="00EA423C">
        <w:rPr>
          <w:rStyle w:val="StyleBoldUnderline"/>
          <w:highlight w:val="yellow"/>
        </w:rPr>
        <w:t>surveillance</w:t>
      </w:r>
      <w:r w:rsidRPr="00FD1576">
        <w:rPr>
          <w:rStyle w:val="StyleBoldUnderline"/>
        </w:rPr>
        <w:t xml:space="preserve"> programs</w:t>
      </w:r>
      <w:r w:rsidRPr="007E6B0F">
        <w:rPr>
          <w:sz w:val="12"/>
        </w:rPr>
        <w:t xml:space="preserve"> that reportedly installed covert listening devices </w:t>
      </w:r>
      <w:r w:rsidRPr="00EA423C">
        <w:rPr>
          <w:rStyle w:val="StyleBoldUnderline"/>
          <w:highlight w:val="yellow"/>
        </w:rPr>
        <w:t>in E</w:t>
      </w:r>
      <w:r w:rsidRPr="007E6B0F">
        <w:rPr>
          <w:sz w:val="12"/>
        </w:rPr>
        <w:t xml:space="preserve">uropean </w:t>
      </w:r>
      <w:r w:rsidRPr="00EA423C">
        <w:rPr>
          <w:rStyle w:val="StyleBoldUnderline"/>
          <w:highlight w:val="yellow"/>
        </w:rPr>
        <w:t>U</w:t>
      </w:r>
      <w:r w:rsidRPr="007E6B0F">
        <w:rPr>
          <w:sz w:val="12"/>
        </w:rPr>
        <w:t xml:space="preserve">nion </w:t>
      </w:r>
      <w:r w:rsidRPr="00EA423C">
        <w:rPr>
          <w:rStyle w:val="StyleBoldUnderline"/>
          <w:highlight w:val="yellow"/>
        </w:rPr>
        <w:t>offices</w:t>
      </w:r>
      <w:r w:rsidRPr="007E6B0F">
        <w:rPr>
          <w:sz w:val="12"/>
        </w:rPr>
        <w:t xml:space="preserve">.¶ U.S. intelligence officials said they will directly discuss with EU officials the new allegations, reported in Sunday’s editions of the German news weekly Der Spiegel. But the former head of the CIA and National Security Agency urged the White House to make the spy programs more transparent to calm public fears about the American government’s snooping.¶ </w:t>
      </w:r>
      <w:r w:rsidRPr="00FD1576">
        <w:rPr>
          <w:rStyle w:val="StyleBoldUnderline"/>
        </w:rPr>
        <w:t>It was the latest backlash</w:t>
      </w:r>
      <w:r w:rsidRPr="007E6B0F">
        <w:rPr>
          <w:sz w:val="12"/>
        </w:rPr>
        <w:t xml:space="preserve"> </w:t>
      </w:r>
      <w:r w:rsidRPr="00FD1576">
        <w:rPr>
          <w:rStyle w:val="StyleBoldUnderline"/>
        </w:rPr>
        <w:t>in</w:t>
      </w:r>
      <w:r w:rsidRPr="007E6B0F">
        <w:rPr>
          <w:sz w:val="12"/>
        </w:rPr>
        <w:t xml:space="preserve"> a nearly monthlong </w:t>
      </w:r>
      <w:r w:rsidRPr="00FD1576">
        <w:rPr>
          <w:rStyle w:val="StyleBoldUnderline"/>
        </w:rPr>
        <w:t>global debate over</w:t>
      </w:r>
      <w:r w:rsidRPr="007E6B0F">
        <w:rPr>
          <w:sz w:val="12"/>
        </w:rPr>
        <w:t xml:space="preserve"> the reach of </w:t>
      </w:r>
      <w:r w:rsidRPr="00FD1576">
        <w:rPr>
          <w:rStyle w:val="StyleBoldUnderline"/>
        </w:rPr>
        <w:t>U.S. surveillance</w:t>
      </w:r>
      <w:r w:rsidRPr="007E6B0F">
        <w:rPr>
          <w:sz w:val="12"/>
        </w:rPr>
        <w:t xml:space="preserve"> </w:t>
      </w:r>
      <w:r w:rsidRPr="00FD1576">
        <w:rPr>
          <w:rStyle w:val="StyleBoldUnderline"/>
        </w:rPr>
        <w:t>that aims to prevent terror attacks.</w:t>
      </w:r>
      <w:r w:rsidRPr="007E6B0F">
        <w:rPr>
          <w:sz w:val="12"/>
        </w:rPr>
        <w:t xml:space="preserve"> The two programs, both run by the NSA, pick up millions of telephone and Internet records that are routed through American networks each day. They have raised sharp concerns about whether they violate public privacy rights at home and abroad.¶ </w:t>
      </w:r>
      <w:r w:rsidRPr="00EA423C">
        <w:rPr>
          <w:rStyle w:val="StyleBoldUnderline"/>
          <w:highlight w:val="yellow"/>
        </w:rPr>
        <w:t>Several European officials</w:t>
      </w:r>
      <w:r w:rsidRPr="007E6B0F">
        <w:rPr>
          <w:sz w:val="12"/>
        </w:rPr>
        <w:t xml:space="preserve"> — including in Germany, Italy, France, Luxembourg and the EU government itself — </w:t>
      </w:r>
      <w:r w:rsidRPr="00EA423C">
        <w:rPr>
          <w:rStyle w:val="StyleBoldUnderline"/>
          <w:highlight w:val="yellow"/>
        </w:rPr>
        <w:t>said</w:t>
      </w:r>
      <w:r w:rsidRPr="007E6B0F">
        <w:rPr>
          <w:sz w:val="12"/>
        </w:rPr>
        <w:t xml:space="preserve"> the </w:t>
      </w:r>
      <w:r w:rsidRPr="00EA423C">
        <w:rPr>
          <w:rStyle w:val="Emphasis"/>
          <w:highlight w:val="yellow"/>
        </w:rPr>
        <w:t>new revelations could scuttle ongoing negotiations</w:t>
      </w:r>
      <w:r w:rsidRPr="007E6B0F">
        <w:rPr>
          <w:sz w:val="12"/>
        </w:rPr>
        <w:t xml:space="preserve"> on a trans-Atlantic trade treaty that, ultimately, seeks to create jobs and boost commerce by billions annually in what would be the world’s largest free trade area.¶ “</w:t>
      </w:r>
      <w:r w:rsidRPr="00EA423C">
        <w:rPr>
          <w:rStyle w:val="StyleBoldUnderline"/>
          <w:highlight w:val="yellow"/>
        </w:rPr>
        <w:t>Partners do not spy on each other</w:t>
      </w:r>
      <w:r w:rsidRPr="007E6B0F">
        <w:rPr>
          <w:sz w:val="12"/>
        </w:rPr>
        <w:t xml:space="preserve">,” said EU Justice Commissioner Viviane Reding. “We cannot negotiate over a big trans-Atlantic market if there is the slightest doubt that our partners are carrying out spying activities on the offices of our negotiators. The American authorities should eliminate any such doubt swiftly.”¶ European Parliament President Martin Schulz said he was “deeply worried and shocked about the allegations of U.S. authorities spying on EU offices.” And Luxembourg Foreign Minister and Deputy Prime Minister Jean Asselborn said he had no reason to doubt the Der Spiegel report and rejected the notion that security concerns trump the broad U.S. surveillance authorities.¶ “We have to re-establish immediately confidence on the highest level of the European Union and the United States,” Asselborn told The Associated Press.¶ According to Der Spiegel, the NSA planted bugs in the EU’s diplomatic offices in Washington and infiltrated the building’s computer network. Similar measures were taken at the EU’s mission to the United Nations in New York, the magazine said. It also reported that the NSA used secure facilities at NATO headquarters in Brussels to dial into telephone maintenance systems that would have allowed it to intercept senior officials’ calls and Internet traffic at a key EU office nearby.¶ The Spiegel report cited classified U.S. documents taken by NSA leaker and former contractor Edward Snowden that the magazine said it had partly seen. It did not publish the alleged NSA documents it cited nor say how it obtained access to them. But one of the report’s authors is Laura Poitras, an award-winning documentary filmmaker who interviewed Snowden while he was holed up in Hong Kong.¶ Britain’s The Guardian newspaper also published an article Sunday alleging NSA surveillance of the EU offices, citing classified documents provided by Snowden. The Guardian said one document lists 38 NSA “targets,” including embassies and missions of U.S. allies like France, Italy, Greece, Japan, Mexico, South Korea, India and Turkey.¶ In Washington, a statement from the national intelligence director’s office said U.S. officials planned to respond to the concerns with their EU counterparts and through diplomatic channels with specific nations.¶ However, “as a matter of policy, we have made clear that the United States gathers foreign intelligence of the type gathered by all nations,” the statement concluded. It did not provide further details.¶ NSA Director Keith Alexander last week said the government stopped gathering U.S. citizens’ Internet data in 2011. But the NSA programs that sweep up foreigners’ data through U.S. servers to pin down potential threats to Americans from abroad continue.¶ Speaking on CBS’ “Face the Nation,” former NSA and CIA Director Michael Hayden downplayed the European outrage over the programs, saying they “should look first and find out what their own governments are doing.” But Hayden said the Obama administration should try to head off public criticism by being more open about the top-secret programs so “people know exactly what it is we are doing in this balance between privacy and security.”¶ “The more they know, the more comfortable they will feel,” Hayden said. “Frankly, I think we ought to be doing a bit more to explain what it is we’re doing, why, and the very tight safeguards under which we’re operating.”¶ Hayden also defended a secretive U.S. court that weighs whether to allow the government to seize Internet and phone records from private companies. The Foreign Intelligence Surveillance Court is made up of federal judges but does not consider objections from defense attorneys in considering the government’s request for records.¶ Last year, the government asked the court to approve 1,789 applications to spy on foreign intelligence targets, according to a Justice Department notice to Congress dated April 30. The court approved all but one — and that was withdrawn by the government.¶ Critics have derided the court as a rubber-stamp approval for the government, sparking an unusual response last week in The Washington Post by its former chief judge. In a statement to the newspaper, U.S. District Judge Colleen Kollar-Kotelly rebutted a draft NSA inspector general’s report that suggested the court collaborated with the executive branch instead of maintaining judicial independence. Kollar-Kotelly was the court’s chief judge from 2002 to 2006, when some of the surveillance programs were under way.¶ Some </w:t>
      </w:r>
      <w:r w:rsidRPr="00EA423C">
        <w:rPr>
          <w:rStyle w:val="StyleBoldUnderline"/>
          <w:highlight w:val="yellow"/>
        </w:rPr>
        <w:t>Europe</w:t>
      </w:r>
      <w:r w:rsidRPr="007E6B0F">
        <w:rPr>
          <w:rStyle w:val="StyleBoldUnderline"/>
        </w:rPr>
        <w:t xml:space="preserve">an countries </w:t>
      </w:r>
      <w:r w:rsidRPr="00EA423C">
        <w:rPr>
          <w:rStyle w:val="StyleBoldUnderline"/>
          <w:highlight w:val="yellow"/>
        </w:rPr>
        <w:t>have</w:t>
      </w:r>
      <w:r w:rsidRPr="007E6B0F">
        <w:rPr>
          <w:sz w:val="12"/>
        </w:rPr>
        <w:t xml:space="preserve"> </w:t>
      </w:r>
      <w:r w:rsidRPr="007E6B0F">
        <w:rPr>
          <w:rStyle w:val="StyleBoldUnderline"/>
        </w:rPr>
        <w:t xml:space="preserve">much </w:t>
      </w:r>
      <w:r w:rsidRPr="00EA423C">
        <w:rPr>
          <w:rStyle w:val="StyleBoldUnderline"/>
          <w:highlight w:val="yellow"/>
        </w:rPr>
        <w:t>stronger privacy laws</w:t>
      </w:r>
      <w:r w:rsidRPr="007E6B0F">
        <w:rPr>
          <w:rStyle w:val="StyleBoldUnderline"/>
        </w:rPr>
        <w:t xml:space="preserve"> than</w:t>
      </w:r>
      <w:r w:rsidRPr="007E6B0F">
        <w:rPr>
          <w:sz w:val="12"/>
        </w:rPr>
        <w:t xml:space="preserve"> does </w:t>
      </w:r>
      <w:r w:rsidRPr="007E6B0F">
        <w:rPr>
          <w:rStyle w:val="StyleBoldUnderline"/>
        </w:rPr>
        <w:t>the U.S.</w:t>
      </w:r>
      <w:r w:rsidRPr="007E6B0F">
        <w:rPr>
          <w:sz w:val="12"/>
        </w:rPr>
        <w:t xml:space="preserve"> In Germany, where criticism of the NSA’s surveillance programs has been particularly vocal, Justice Minister Sabine Leutheusser-Schnarrenberger likened the spying outlined in the Der Spiegel report to “methods used by enemies during the Cold War.” </w:t>
      </w:r>
      <w:r w:rsidRPr="007E6B0F">
        <w:rPr>
          <w:rStyle w:val="StyleBoldUnderline"/>
        </w:rPr>
        <w:t xml:space="preserve">German </w:t>
      </w:r>
      <w:r w:rsidRPr="00EA423C">
        <w:rPr>
          <w:rStyle w:val="StyleBoldUnderline"/>
          <w:highlight w:val="yellow"/>
        </w:rPr>
        <w:t>federal prosecutors are examining whether the</w:t>
      </w:r>
      <w:r w:rsidRPr="007E6B0F">
        <w:rPr>
          <w:rStyle w:val="StyleBoldUnderline"/>
        </w:rPr>
        <w:t xml:space="preserve"> reported </w:t>
      </w:r>
      <w:r w:rsidRPr="00EA423C">
        <w:rPr>
          <w:rStyle w:val="StyleBoldUnderline"/>
          <w:highlight w:val="yellow"/>
        </w:rPr>
        <w:t>U.S</w:t>
      </w:r>
      <w:r w:rsidRPr="007E6B0F">
        <w:rPr>
          <w:rStyle w:val="StyleBoldUnderline"/>
        </w:rPr>
        <w:t xml:space="preserve">. electronic surveillance programs </w:t>
      </w:r>
      <w:r w:rsidRPr="00EA423C">
        <w:rPr>
          <w:rStyle w:val="StyleBoldUnderline"/>
          <w:highlight w:val="yellow"/>
        </w:rPr>
        <w:t>broke German laws</w:t>
      </w:r>
      <w:r w:rsidRPr="007E6B0F">
        <w:rPr>
          <w:rStyle w:val="StyleBoldUnderline"/>
        </w:rPr>
        <w:t>.</w:t>
      </w:r>
      <w:r w:rsidRPr="007E6B0F">
        <w:rPr>
          <w:rStyle w:val="StyleBoldUnderline"/>
          <w:sz w:val="12"/>
          <w:u w:val="none"/>
        </w:rPr>
        <w:t>¶</w:t>
      </w:r>
      <w:r w:rsidRPr="007E6B0F">
        <w:rPr>
          <w:sz w:val="12"/>
        </w:rPr>
        <w:t xml:space="preserve"> Green Party leaders in </w:t>
      </w:r>
      <w:r w:rsidRPr="00EA423C">
        <w:rPr>
          <w:rStyle w:val="StyleBoldUnderline"/>
          <w:highlight w:val="yellow"/>
        </w:rPr>
        <w:t>the</w:t>
      </w:r>
      <w:r w:rsidRPr="007E6B0F">
        <w:rPr>
          <w:rStyle w:val="StyleBoldUnderline"/>
        </w:rPr>
        <w:t xml:space="preserve"> </w:t>
      </w:r>
      <w:r w:rsidRPr="00EA423C">
        <w:rPr>
          <w:rStyle w:val="StyleBoldUnderline"/>
          <w:highlight w:val="yellow"/>
        </w:rPr>
        <w:t>European Parliament called</w:t>
      </w:r>
      <w:r w:rsidRPr="007E6B0F">
        <w:rPr>
          <w:rStyle w:val="StyleBoldUnderline"/>
        </w:rPr>
        <w:t xml:space="preserve"> </w:t>
      </w:r>
      <w:r w:rsidRPr="00EA423C">
        <w:rPr>
          <w:rStyle w:val="StyleBoldUnderline"/>
          <w:highlight w:val="yellow"/>
        </w:rPr>
        <w:t>for</w:t>
      </w:r>
      <w:r w:rsidRPr="007E6B0F">
        <w:rPr>
          <w:sz w:val="12"/>
        </w:rPr>
        <w:t xml:space="preserve"> an </w:t>
      </w:r>
      <w:r w:rsidRPr="007E6B0F">
        <w:rPr>
          <w:rStyle w:val="StyleBoldUnderline"/>
        </w:rPr>
        <w:t xml:space="preserve">immediate </w:t>
      </w:r>
      <w:r w:rsidRPr="00EA423C">
        <w:rPr>
          <w:rStyle w:val="StyleBoldUnderline"/>
          <w:highlight w:val="yellow"/>
        </w:rPr>
        <w:t>investigation</w:t>
      </w:r>
      <w:r w:rsidRPr="007E6B0F">
        <w:rPr>
          <w:sz w:val="12"/>
        </w:rPr>
        <w:t xml:space="preserve"> into the claims </w:t>
      </w:r>
      <w:r w:rsidRPr="00EA423C">
        <w:rPr>
          <w:rStyle w:val="StyleBoldUnderline"/>
          <w:highlight w:val="yellow"/>
        </w:rPr>
        <w:t>and</w:t>
      </w:r>
      <w:r w:rsidRPr="00EA423C">
        <w:rPr>
          <w:sz w:val="12"/>
          <w:highlight w:val="yellow"/>
        </w:rPr>
        <w:t xml:space="preserve"> </w:t>
      </w:r>
      <w:r w:rsidRPr="00EA423C">
        <w:rPr>
          <w:rStyle w:val="StyleBoldUnderline"/>
          <w:highlight w:val="yellow"/>
        </w:rPr>
        <w:t>called for existing U.S.-EU agreements</w:t>
      </w:r>
      <w:r w:rsidRPr="00EA423C">
        <w:rPr>
          <w:sz w:val="12"/>
          <w:highlight w:val="yellow"/>
        </w:rPr>
        <w:t xml:space="preserve"> </w:t>
      </w:r>
      <w:r w:rsidRPr="00EA423C">
        <w:rPr>
          <w:rStyle w:val="StyleBoldUnderline"/>
          <w:highlight w:val="yellow"/>
        </w:rPr>
        <w:t>on the exchange of</w:t>
      </w:r>
      <w:r w:rsidRPr="007E6B0F">
        <w:rPr>
          <w:sz w:val="12"/>
        </w:rPr>
        <w:t xml:space="preserve"> bank transfer and passenger record </w:t>
      </w:r>
      <w:r w:rsidRPr="00EA423C">
        <w:rPr>
          <w:rStyle w:val="StyleBoldUnderline"/>
          <w:highlight w:val="yellow"/>
        </w:rPr>
        <w:t>information</w:t>
      </w:r>
      <w:r w:rsidRPr="00EA423C">
        <w:rPr>
          <w:sz w:val="12"/>
          <w:highlight w:val="yellow"/>
        </w:rPr>
        <w:t xml:space="preserve"> </w:t>
      </w:r>
      <w:r w:rsidRPr="00EA423C">
        <w:rPr>
          <w:rStyle w:val="StyleBoldUnderline"/>
          <w:highlight w:val="yellow"/>
        </w:rPr>
        <w:t>to be canceled</w:t>
      </w:r>
      <w:r w:rsidRPr="007E6B0F">
        <w:rPr>
          <w:sz w:val="12"/>
        </w:rPr>
        <w:t xml:space="preserve">. Both programs have been labeled as unwarranted infringements of citizens’ privacy by left-wing and libertarian lawmakers in Europe. </w:t>
      </w:r>
    </w:p>
    <w:p w:rsidR="006F49EA" w:rsidRDefault="006F49EA" w:rsidP="00986C35">
      <w:pPr>
        <w:rPr>
          <w:sz w:val="12"/>
        </w:rPr>
      </w:pPr>
    </w:p>
    <w:p w:rsidR="006F49EA" w:rsidRDefault="006F49EA" w:rsidP="00986C35">
      <w:pPr>
        <w:rPr>
          <w:sz w:val="12"/>
        </w:rPr>
      </w:pPr>
    </w:p>
    <w:p w:rsidR="006F49EA" w:rsidRDefault="006F49EA" w:rsidP="006F49EA">
      <w:pPr>
        <w:pStyle w:val="Heading4"/>
      </w:pPr>
      <w:r>
        <w:t xml:space="preserve">European backlash over NSA devastates the alliance </w:t>
      </w:r>
    </w:p>
    <w:p w:rsidR="006F49EA" w:rsidRPr="00634671" w:rsidRDefault="006F49EA" w:rsidP="006F49EA">
      <w:pPr>
        <w:rPr>
          <w:rStyle w:val="StyleStyleBold12pt"/>
        </w:rPr>
      </w:pPr>
      <w:r w:rsidRPr="00634671">
        <w:rPr>
          <w:rStyle w:val="StyleStyleBold12pt"/>
        </w:rPr>
        <w:t xml:space="preserve">Tuccille, 13 </w:t>
      </w:r>
    </w:p>
    <w:p w:rsidR="006F49EA" w:rsidRPr="00181C47" w:rsidRDefault="006F49EA" w:rsidP="006F49EA">
      <w:r w:rsidRPr="00181C47">
        <w:t>(</w:t>
      </w:r>
      <w:r>
        <w:t xml:space="preserve">Managing Editor-Reason, 11/1, </w:t>
      </w:r>
      <w:r w:rsidRPr="00181C47">
        <w:t xml:space="preserve">“NSA Spying Torpedoes American Business Dealings in Europe”, </w:t>
      </w:r>
      <w:r w:rsidRPr="00634671">
        <w:t>http://reason.com/blog/2013/11/01/nsa-spyin</w:t>
      </w:r>
      <w:r>
        <w:t>g-torpedoes-american-business-d)</w:t>
      </w:r>
    </w:p>
    <w:p w:rsidR="006F49EA" w:rsidRPr="00181C47" w:rsidRDefault="006F49EA" w:rsidP="006F49EA"/>
    <w:p w:rsidR="006F49EA" w:rsidRDefault="006F49EA" w:rsidP="006F49EA">
      <w:r w:rsidRPr="00181C47">
        <w:t xml:space="preserve">From the beginning of </w:t>
      </w:r>
      <w:r w:rsidRPr="00181C47">
        <w:rPr>
          <w:bCs/>
          <w:u w:val="single"/>
        </w:rPr>
        <w:t>the NSA mass-surveillance scandal, revelations that the U.S. spy agency was not only scooping up international communications, but had conscripted American companies into the effort have opened doors for foreign firms.</w:t>
      </w:r>
      <w:r w:rsidRPr="00181C47">
        <w:t xml:space="preserve"> Tech companies in other countries are relatively shielded from pressure by U.S. spooks (whatever their relationships with spy agencies in their own countries) and some American entrepreneurs, like Ladar Levison of Lavabit, actively urge people to avoid U.S.-based services. </w:t>
      </w:r>
      <w:r w:rsidRPr="00181C47">
        <w:rPr>
          <w:bCs/>
          <w:u w:val="single"/>
        </w:rPr>
        <w:t xml:space="preserve">Worse, though, </w:t>
      </w:r>
      <w:r w:rsidRPr="004C345E">
        <w:rPr>
          <w:bCs/>
          <w:highlight w:val="cyan"/>
          <w:u w:val="single"/>
        </w:rPr>
        <w:t>the NSA's connection</w:t>
      </w:r>
      <w:r w:rsidRPr="00181C47">
        <w:rPr>
          <w:bCs/>
          <w:u w:val="single"/>
        </w:rPr>
        <w:t xml:space="preserve"> </w:t>
      </w:r>
      <w:r w:rsidRPr="004C345E">
        <w:rPr>
          <w:bCs/>
          <w:highlight w:val="cyan"/>
          <w:u w:val="single"/>
        </w:rPr>
        <w:t>to</w:t>
      </w:r>
      <w:r w:rsidRPr="00181C47">
        <w:rPr>
          <w:bCs/>
          <w:u w:val="single"/>
        </w:rPr>
        <w:t xml:space="preserve"> some </w:t>
      </w:r>
      <w:r w:rsidRPr="004C345E">
        <w:rPr>
          <w:bCs/>
          <w:highlight w:val="cyan"/>
          <w:u w:val="single"/>
        </w:rPr>
        <w:t>companies is giving European politicians cover to discriminate against American businesses.</w:t>
      </w:r>
      <w:r w:rsidRPr="00181C47">
        <w:rPr>
          <w:bCs/>
          <w:u w:val="single"/>
        </w:rPr>
        <w:t xml:space="preserve"> Never mind that Europeans do their own fair share of spying; they now have legitimate concerns to raise about the security of data in the hands of Apple, AT&amp;T, Google, and other familiar names. </w:t>
      </w:r>
      <w:r w:rsidRPr="00181C47">
        <w:t>BRUSSELS—</w:t>
      </w:r>
      <w:r w:rsidRPr="004C345E">
        <w:rPr>
          <w:bCs/>
          <w:highlight w:val="cyan"/>
          <w:u w:val="single"/>
        </w:rPr>
        <w:t>The backlash</w:t>
      </w:r>
      <w:r w:rsidRPr="00181C47">
        <w:rPr>
          <w:bCs/>
          <w:u w:val="single"/>
        </w:rPr>
        <w:t xml:space="preserve"> in Europe over U.S. spying </w:t>
      </w:r>
      <w:r w:rsidRPr="004C345E">
        <w:rPr>
          <w:bCs/>
          <w:highlight w:val="cyan"/>
          <w:u w:val="single"/>
        </w:rPr>
        <w:t>is threatening</w:t>
      </w:r>
      <w:r w:rsidRPr="004C345E">
        <w:rPr>
          <w:bCs/>
          <w:u w:val="single"/>
        </w:rPr>
        <w:t xml:space="preserve"> an agreement</w:t>
      </w:r>
      <w:r w:rsidRPr="00181C47">
        <w:rPr>
          <w:bCs/>
          <w:u w:val="single"/>
        </w:rPr>
        <w:t xml:space="preserve"> that generates tens of billions of dollars in trans-Atlantic business every year—and </w:t>
      </w:r>
      <w:r w:rsidRPr="004C345E">
        <w:rPr>
          <w:bCs/>
          <w:highlight w:val="cyan"/>
          <w:u w:val="single"/>
        </w:rPr>
        <w:t>negotiations on another pact</w:t>
      </w:r>
      <w:r w:rsidRPr="00181C47">
        <w:rPr>
          <w:bCs/>
          <w:u w:val="single"/>
        </w:rPr>
        <w:t xml:space="preserve"> worth many times more. </w:t>
      </w:r>
      <w:r w:rsidRPr="00181C47">
        <w:t xml:space="preserve">A growing number of European officials are calling for the suspension of the "Safe Harbor" agreement that lets U.S. companies process commercial and personal data—sales, emails, photos—from customers in Europe. This little-known but vital deal allows more than 4,200 American companies to do business in Europe, including Internet giants like Apple, Google, Facebook and Amazon. </w:t>
      </w:r>
      <w:r w:rsidRPr="004C345E">
        <w:rPr>
          <w:bCs/>
          <w:highlight w:val="cyan"/>
          <w:u w:val="single"/>
        </w:rPr>
        <w:t>Revelations of</w:t>
      </w:r>
      <w:r w:rsidRPr="00181C47">
        <w:rPr>
          <w:bCs/>
          <w:u w:val="single"/>
        </w:rPr>
        <w:t xml:space="preserve"> the extent of U.S. </w:t>
      </w:r>
      <w:r w:rsidRPr="004C345E">
        <w:rPr>
          <w:bCs/>
          <w:highlight w:val="cyan"/>
          <w:u w:val="single"/>
        </w:rPr>
        <w:t>spying</w:t>
      </w:r>
      <w:r w:rsidRPr="00181C47">
        <w:rPr>
          <w:bCs/>
          <w:u w:val="single"/>
        </w:rPr>
        <w:t xml:space="preserve"> on its European allies </w:t>
      </w:r>
      <w:r w:rsidRPr="004C345E">
        <w:rPr>
          <w:bCs/>
          <w:highlight w:val="cyan"/>
          <w:u w:val="single"/>
        </w:rPr>
        <w:t>is</w:t>
      </w:r>
      <w:r w:rsidRPr="00181C47">
        <w:rPr>
          <w:bCs/>
          <w:u w:val="single"/>
        </w:rPr>
        <w:t xml:space="preserve"> also </w:t>
      </w:r>
      <w:r w:rsidRPr="004C345E">
        <w:rPr>
          <w:bCs/>
          <w:highlight w:val="cyan"/>
          <w:u w:val="single"/>
        </w:rPr>
        <w:t>threatening</w:t>
      </w:r>
      <w:r w:rsidRPr="00181C47">
        <w:rPr>
          <w:bCs/>
          <w:u w:val="single"/>
        </w:rPr>
        <w:t xml:space="preserve"> to undermine one of President Barack Obama's top trans-Atlantic goals: </w:t>
      </w:r>
      <w:r w:rsidRPr="004C345E">
        <w:rPr>
          <w:bCs/>
          <w:highlight w:val="cyan"/>
          <w:u w:val="single"/>
        </w:rPr>
        <w:t>a sweeping free-trade agreement</w:t>
      </w:r>
      <w:r w:rsidRPr="00181C47">
        <w:rPr>
          <w:bCs/>
          <w:u w:val="single"/>
        </w:rPr>
        <w:t xml:space="preserve"> that would add an estimated $138 billion (100 billion euros) a year to each economy's gross domestic product</w:t>
      </w:r>
      <w:r w:rsidRPr="00181C47">
        <w:t xml:space="preserve">. </w:t>
      </w:r>
      <w:r w:rsidRPr="00181C47">
        <w:rPr>
          <w:bCs/>
          <w:u w:val="single"/>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4C345E">
        <w:rPr>
          <w:bCs/>
          <w:highlight w:val="cyan"/>
          <w:u w:val="single"/>
        </w:rPr>
        <w:t xml:space="preserve">Many U.S. companies would effectively </w:t>
      </w:r>
      <w:r w:rsidRPr="004C345E">
        <w:rPr>
          <w:b/>
          <w:iCs/>
          <w:highlight w:val="cyan"/>
          <w:u w:val="single"/>
        </w:rPr>
        <w:t>be unable to operate in Europe</w:t>
      </w:r>
      <w:r w:rsidRPr="004C345E">
        <w:rPr>
          <w:bCs/>
          <w:highlight w:val="cyan"/>
          <w:u w:val="single"/>
        </w:rPr>
        <w:t xml:space="preserve"> if they were reachable by European law</w:t>
      </w:r>
      <w:r w:rsidRPr="00181C47">
        <w:rPr>
          <w:bCs/>
          <w:u w:val="single"/>
        </w:rPr>
        <w:t xml:space="preserve">. </w:t>
      </w:r>
      <w:r w:rsidRPr="00181C47">
        <w:t xml:space="preserve">Some companies could explicitly be barred from expanding their presence in Europe out of fears that they operate as pipelines to the NSA. According to the Wall Street Journal's Anton Troianovski: </w:t>
      </w:r>
      <w:r w:rsidRPr="00181C47">
        <w:rPr>
          <w:bCs/>
          <w:u w:val="single"/>
        </w:rPr>
        <w:t>AT&amp;T Inc.'s ambitions to expand in Europe have run into unexpected hurdles amid the growing outcry across the region over surveillance by the National Security Agency.</w:t>
      </w:r>
      <w:r w:rsidRPr="00181C47">
        <w:t xml:space="preserve"> German and other European officials said any attempt by AT&amp;T to acquire a major wireless operator would face intense scrutiny, given the company's work with the U.S. agency's data-collection programs. Resistance to such a deal, voiced by officials in interviews across Europe, suggests the impact of the </w:t>
      </w:r>
      <w:r w:rsidRPr="004C345E">
        <w:rPr>
          <w:bCs/>
          <w:highlight w:val="cyan"/>
          <w:u w:val="single"/>
        </w:rPr>
        <w:t>NSA</w:t>
      </w:r>
      <w:r w:rsidRPr="00181C47">
        <w:rPr>
          <w:bCs/>
          <w:u w:val="single"/>
        </w:rPr>
        <w:t xml:space="preserve"> affair </w:t>
      </w:r>
      <w:r w:rsidRPr="004C345E">
        <w:rPr>
          <w:bCs/>
          <w:highlight w:val="cyan"/>
          <w:u w:val="single"/>
        </w:rPr>
        <w:t xml:space="preserve">could extend beyond the diplomatic sphere and </w:t>
      </w:r>
      <w:r w:rsidRPr="004C345E">
        <w:rPr>
          <w:b/>
          <w:iCs/>
          <w:highlight w:val="cyan"/>
          <w:u w:val="single"/>
        </w:rPr>
        <w:t>damage U.S. economic interests</w:t>
      </w:r>
      <w:r w:rsidRPr="00181C47">
        <w:rPr>
          <w:b/>
          <w:iCs/>
          <w:u w:val="single"/>
        </w:rPr>
        <w:t xml:space="preserve"> in key markets</w:t>
      </w:r>
      <w:r w:rsidRPr="00181C47">
        <w:t xml:space="preserve">. AT&amp;T Chief Executive Randall Stephenson has signaled repeatedly in recent months that he is interested in buying a mobile-network operator in Europe, highlighting the potential for growth on the continent at a time when the U.S. company faces headwinds at home. Some of this resistance to American companies is legitimate; </w:t>
      </w:r>
      <w:r w:rsidRPr="00181C47">
        <w:rPr>
          <w:bCs/>
          <w:u w:val="single"/>
        </w:rPr>
        <w:t>Europeans are as outraged as Americans about the spying scandal</w:t>
      </w:r>
      <w:r w:rsidRPr="00181C47">
        <w:t xml:space="preserve">—quite possibly more so, given that continent's long history with authoritarian regimes and secret police. And some of these moves are just opportunistic; the NSA has turned into a great excuse for European politicians to openly favor well-connected companie in their own countries at the expense of U.S. firms. In a recent report (PDF), the European Parliament called out Britain, France, Germany, and Sweden for tapping directly into communications networks—though it insisted "The capacities of Sweden, France and Germany (in terms of budget and human resources) are low compared to the magnitude of the operations launched by GCHQ and the NSA and cannot be considered on the same scale". Germany's BND worked closely with the NSA to facilitate spying, and France's DGSE needed no encouragement to hoover up communications data, though it apparently aided the NSA, as did a counterpart agency in Spain. Britain's GCHQ is reported to have burrowed its way into Begian telecommunications firms in the course of its extensive cooperation with the NSA. In other words, </w:t>
      </w:r>
      <w:r w:rsidRPr="00181C47">
        <w:rPr>
          <w:bCs/>
          <w:u w:val="single"/>
        </w:rPr>
        <w:t xml:space="preserve">European government officials are shocked. Shocked! </w:t>
      </w:r>
      <w:r w:rsidRPr="00181C47">
        <w:t>But, however cynical the response, by compromising the independence of American firms, U.S. officials created a hell of a justification for other countries to torpedo those companies and favor their own.</w:t>
      </w:r>
    </w:p>
    <w:p w:rsidR="005B40B1" w:rsidRDefault="005B40B1" w:rsidP="005B40B1">
      <w:pPr>
        <w:pStyle w:val="Heading4"/>
      </w:pPr>
      <w:r>
        <w:lastRenderedPageBreak/>
        <w:t>Privacy scandal worse than Iraq for relations</w:t>
      </w:r>
    </w:p>
    <w:p w:rsidR="005B40B1" w:rsidRPr="00634671" w:rsidRDefault="005B40B1" w:rsidP="005B40B1">
      <w:pPr>
        <w:rPr>
          <w:rStyle w:val="StyleStyleBold12pt"/>
        </w:rPr>
      </w:pPr>
      <w:r w:rsidRPr="00634671">
        <w:rPr>
          <w:rStyle w:val="StyleStyleBold12pt"/>
        </w:rPr>
        <w:t>Barkin, 14</w:t>
      </w:r>
    </w:p>
    <w:p w:rsidR="005B40B1" w:rsidRPr="00181C47" w:rsidRDefault="005B40B1" w:rsidP="005B40B1">
      <w:r w:rsidRPr="00181C47">
        <w:t>(Bureau Chief for Ger</w:t>
      </w:r>
      <w:r>
        <w:t>many, Austria, and Switzerland0</w:t>
      </w:r>
      <w:r w:rsidRPr="00181C47">
        <w:t xml:space="preserve">Reuters, </w:t>
      </w:r>
      <w:r>
        <w:t xml:space="preserve">1/16, </w:t>
      </w:r>
      <w:r w:rsidRPr="00181C47">
        <w:t xml:space="preserve">“Spying plunges U.S.-German ties lower than Iraq war - Merkel ally”, </w:t>
      </w:r>
      <w:r w:rsidRPr="00634671">
        <w:t>http://uk.reuters.com/article/2014/01/16/uk-germany-usa-spying-idUKBREA0F0UC20140116)</w:t>
      </w:r>
    </w:p>
    <w:p w:rsidR="005B40B1" w:rsidRPr="00181C47" w:rsidRDefault="005B40B1" w:rsidP="005B40B1"/>
    <w:p w:rsidR="005B40B1" w:rsidRPr="00181C47" w:rsidRDefault="005B40B1" w:rsidP="005B40B1">
      <w:r w:rsidRPr="00181C47">
        <w:t xml:space="preserve">(Reuters) - </w:t>
      </w:r>
      <w:r w:rsidRPr="004C345E">
        <w:rPr>
          <w:bCs/>
          <w:highlight w:val="cyan"/>
          <w:u w:val="single"/>
        </w:rPr>
        <w:t>Relations</w:t>
      </w:r>
      <w:r w:rsidRPr="00181C47">
        <w:rPr>
          <w:bCs/>
          <w:u w:val="single"/>
        </w:rPr>
        <w:t xml:space="preserve"> between Germany and the United States </w:t>
      </w:r>
      <w:r w:rsidRPr="004C345E">
        <w:rPr>
          <w:b/>
          <w:iCs/>
          <w:highlight w:val="cyan"/>
          <w:u w:val="single"/>
        </w:rPr>
        <w:t>are worse now than during</w:t>
      </w:r>
      <w:r w:rsidRPr="00181C47">
        <w:rPr>
          <w:bCs/>
          <w:u w:val="single"/>
        </w:rPr>
        <w:t xml:space="preserve"> the U.S.-led invasion of </w:t>
      </w:r>
      <w:r w:rsidRPr="004C345E">
        <w:rPr>
          <w:b/>
          <w:iCs/>
          <w:highlight w:val="cyan"/>
          <w:u w:val="single"/>
        </w:rPr>
        <w:t>Iraq</w:t>
      </w:r>
      <w:r w:rsidRPr="00181C47">
        <w:rPr>
          <w:bCs/>
          <w:u w:val="single"/>
        </w:rPr>
        <w:t xml:space="preserve"> a decade ago</w:t>
      </w:r>
      <w:r w:rsidRPr="00181C47">
        <w:t xml:space="preserve">, a leading ally of Chancellor Angela Merkel said on Thursday, </w:t>
      </w:r>
      <w:r w:rsidRPr="00181C47">
        <w:rPr>
          <w:bCs/>
          <w:u w:val="single"/>
        </w:rPr>
        <w:t xml:space="preserve">in a sign of mounting anger in Berlin over American spying tactics. </w:t>
      </w:r>
      <w:r w:rsidRPr="00181C47">
        <w:t xml:space="preserve">Philipp Missfelder, foreign policy spokesman for Merkel's Christian Democrats (CDU) in parliament, said Berlin should bar U.S. access to a database of international financial transactions unless Washington promises to stop spying in Germany. The lawmaker is expected to be confirmed soon as the government coordinator for U.S. ties. Reports this week have suggested talks on a "no spying" deal, launched after revelations last year that the U.S. National Security Agency (NSA) had monitored Merkel's mobile phone, are near collapse because Washington refuses to rule out eavesdropping on one of its closest post-war allies. "2003 is generally seen as a lowpoint in German-American relations," Missfelder said, referring to the clash over former U.S. President George W. Bush's invasion of Iraq. "But if you look at the current situation the loss of trust is not smaller than it was then. Indeed </w:t>
      </w:r>
      <w:r w:rsidRPr="004C345E">
        <w:rPr>
          <w:bCs/>
          <w:highlight w:val="cyan"/>
          <w:u w:val="single"/>
        </w:rPr>
        <w:t>it's</w:t>
      </w:r>
      <w:r w:rsidRPr="00181C47">
        <w:rPr>
          <w:bCs/>
          <w:u w:val="single"/>
        </w:rPr>
        <w:t xml:space="preserve"> probably </w:t>
      </w:r>
      <w:r w:rsidRPr="004C345E">
        <w:rPr>
          <w:b/>
          <w:iCs/>
          <w:highlight w:val="cyan"/>
          <w:u w:val="single"/>
        </w:rPr>
        <w:t>bigger</w:t>
      </w:r>
      <w:r w:rsidRPr="004C345E">
        <w:rPr>
          <w:bCs/>
          <w:highlight w:val="cyan"/>
          <w:u w:val="single"/>
        </w:rPr>
        <w:t xml:space="preserve"> because this issue is preoccupying people longer and more intensively</w:t>
      </w:r>
      <w:r w:rsidRPr="00181C47">
        <w:rPr>
          <w:bCs/>
          <w:u w:val="single"/>
        </w:rPr>
        <w:t xml:space="preserve"> than the invasion of Iraq." </w:t>
      </w:r>
      <w:r w:rsidRPr="004C345E">
        <w:rPr>
          <w:bCs/>
          <w:u w:val="single"/>
        </w:rPr>
        <w:t>The comments</w:t>
      </w:r>
      <w:r w:rsidRPr="004C345E">
        <w:t xml:space="preserve">, </w:t>
      </w:r>
      <w:r w:rsidRPr="004C345E">
        <w:rPr>
          <w:b/>
          <w:iCs/>
          <w:u w:val="single"/>
        </w:rPr>
        <w:t>among the strongest from a senior German figure</w:t>
      </w:r>
      <w:r w:rsidRPr="00181C47">
        <w:t xml:space="preserve"> </w:t>
      </w:r>
      <w:r w:rsidRPr="00181C47">
        <w:rPr>
          <w:bCs/>
          <w:u w:val="single"/>
        </w:rPr>
        <w:t xml:space="preserve">since leaks of a massive U.S. spying programme first emerged last year, </w:t>
      </w:r>
      <w:r w:rsidRPr="004C345E">
        <w:rPr>
          <w:bCs/>
          <w:u w:val="single"/>
        </w:rPr>
        <w:t>come a day before</w:t>
      </w:r>
      <w:r w:rsidRPr="00181C47">
        <w:rPr>
          <w:bCs/>
          <w:u w:val="single"/>
        </w:rPr>
        <w:t xml:space="preserve"> U.S. President Barack </w:t>
      </w:r>
      <w:r w:rsidRPr="004C345E">
        <w:rPr>
          <w:bCs/>
          <w:u w:val="single"/>
        </w:rPr>
        <w:t>Obama is expected to unveil reforms</w:t>
      </w:r>
      <w:r w:rsidRPr="00181C47">
        <w:rPr>
          <w:bCs/>
          <w:u w:val="single"/>
        </w:rPr>
        <w:t xml:space="preserve"> of the NSA.</w:t>
      </w:r>
      <w:r w:rsidRPr="00181C47">
        <w:t xml:space="preserve"> Reuters reported last week that Obama is unlikely to announce major changes to a programme which has collected masses of raw data on the telephone calls of Americans and bugged foreign leaders including Merkel, who in 2011 received the Presidential Medal of Freedom from Obama, America's highest civilian honour. "We can see that we are not seen as loyal friends anymore, rather </w:t>
      </w:r>
      <w:r w:rsidRPr="004C345E">
        <w:rPr>
          <w:b/>
          <w:iCs/>
          <w:highlight w:val="cyan"/>
          <w:u w:val="single"/>
        </w:rPr>
        <w:t>we are confronted with a great deal of mistrust</w:t>
      </w:r>
      <w:r w:rsidRPr="00181C47">
        <w:t xml:space="preserve">," Missfelder said. "I am not saying we are on a level with countries that are outside of NATO, but </w:t>
      </w:r>
      <w:r w:rsidRPr="004C345E">
        <w:rPr>
          <w:b/>
          <w:iCs/>
          <w:highlight w:val="cyan"/>
          <w:u w:val="single"/>
        </w:rPr>
        <w:t>there has been a qualitative change</w:t>
      </w:r>
      <w:r w:rsidRPr="00181C47">
        <w:t>, at least from the American side." If talks on the "no spying" agreement fail, Berlin should support suspending a deal clinched in the aftermath of the September 11, 2001 attacks that gives the United States access to SWIFT, a global financial database, he said. The European Parliament voted last year to suspend the SWIFT agreement over concerns the U.S. was snooping on the database for financial gain, but the vote was symbolic and not binding. Missfelder listed three main German demands for the United States: an agreement not to spy on each other; the end to targeted bugging of politicians; and general agreement on how the U.S. handles the bulk "metadata" it is collecting. He said he opposed holding a transatlantic free trade deal hostage to the spying talks, and described the United States as a "friend". But he added that there were "huge expectations" tied to an upcoming visit by Merkel to the United States and spoke of disillusionment with Obama, feted in Berlin last June on the 50th anniversary of John F. Kennedy's "Ich bin ein Berliner" speech. "A lot of people had big hopes. The hopes have been disappointed," Missfelder said.</w:t>
      </w:r>
    </w:p>
    <w:p w:rsidR="005B40B1" w:rsidRDefault="005B40B1" w:rsidP="005B40B1">
      <w:pPr>
        <w:rPr>
          <w:b/>
          <w:bCs/>
          <w:iCs/>
        </w:rPr>
      </w:pPr>
    </w:p>
    <w:p w:rsidR="005B40B1" w:rsidRDefault="005B40B1" w:rsidP="005B40B1">
      <w:pPr>
        <w:pStyle w:val="Heading4"/>
      </w:pPr>
      <w:r>
        <w:t>Will prompt direct confrontation</w:t>
      </w:r>
    </w:p>
    <w:p w:rsidR="005B40B1" w:rsidRPr="005B40B1" w:rsidRDefault="005B40B1" w:rsidP="005B40B1">
      <w:pPr>
        <w:rPr>
          <w:rStyle w:val="StyleStyleBold12pt"/>
        </w:rPr>
      </w:pPr>
      <w:r>
        <w:rPr>
          <w:rStyle w:val="StyleStyleBold12pt"/>
        </w:rPr>
        <w:t>Farrell, 13</w:t>
      </w:r>
    </w:p>
    <w:p w:rsidR="005B40B1" w:rsidRDefault="005B40B1" w:rsidP="005B40B1">
      <w:r w:rsidRPr="005B40B1">
        <w:t>Henry Farrell, WaPo, 10/23/13,</w:t>
      </w:r>
      <w:r w:rsidRPr="00CC0905">
        <w:t xml:space="preserve"> The Merkel phone tap scandal paves the way toward E.U.-U.S. confrontation, www.washingtonpost.com/blogs/monkey-cage/wp/2013/10/23/the-merkel-phone-tap-scandal-paves-the-way-toward-e-u-u-s-confrontation/?wprss=rss_politics&amp;clsrd</w:t>
      </w:r>
    </w:p>
    <w:p w:rsidR="005B40B1" w:rsidRDefault="005B40B1" w:rsidP="005B40B1"/>
    <w:p w:rsidR="005B40B1" w:rsidRDefault="005B40B1" w:rsidP="005B40B1">
      <w:r>
        <w:lastRenderedPageBreak/>
        <w:t xml:space="preserve">According to German news magazine, Spiegel, there is some evidence that </w:t>
      </w:r>
      <w:r w:rsidRPr="00754CAC">
        <w:rPr>
          <w:rStyle w:val="StyleBoldUnderline"/>
          <w:highlight w:val="cyan"/>
        </w:rPr>
        <w:t>the U</w:t>
      </w:r>
      <w:r>
        <w:t xml:space="preserve">nited </w:t>
      </w:r>
      <w:r w:rsidRPr="00754CAC">
        <w:rPr>
          <w:rStyle w:val="StyleBoldUnderline"/>
          <w:highlight w:val="cyan"/>
        </w:rPr>
        <w:t>S</w:t>
      </w:r>
      <w:r>
        <w:t xml:space="preserve">tates has </w:t>
      </w:r>
      <w:r w:rsidRPr="00754CAC">
        <w:rPr>
          <w:rStyle w:val="StyleBoldUnderline"/>
          <w:highlight w:val="cyan"/>
        </w:rPr>
        <w:t>tried to tap</w:t>
      </w:r>
      <w:r>
        <w:t xml:space="preserve"> German Chancellor Angela </w:t>
      </w:r>
      <w:r w:rsidRPr="00754CAC">
        <w:rPr>
          <w:rStyle w:val="StyleBoldUnderline"/>
          <w:highlight w:val="cyan"/>
        </w:rPr>
        <w:t>Merkel’s cellphone</w:t>
      </w:r>
      <w:r>
        <w:t xml:space="preserve">. The evidence seems strong enough to have </w:t>
      </w:r>
      <w:r w:rsidRPr="00BE162F">
        <w:rPr>
          <w:rStyle w:val="StyleBoldUnderline"/>
        </w:rPr>
        <w:t>caused Merkel to make an angry phone call to Obama</w:t>
      </w:r>
      <w:r>
        <w:t xml:space="preserve"> to complain. The administration, in response, has said that the United States “is not monitoring and will not monitor the communications of Chancellor Merkel.” It has declined to comment on whether it has monitored her phone communications in the past.</w:t>
      </w:r>
    </w:p>
    <w:p w:rsidR="005B40B1" w:rsidRDefault="005B40B1" w:rsidP="005B40B1">
      <w:r w:rsidRPr="00BE162F">
        <w:rPr>
          <w:rStyle w:val="StyleBoldUnderline"/>
        </w:rPr>
        <w:t>It’s likely that Germany is being hypocritical</w:t>
      </w:r>
      <w:r>
        <w:t xml:space="preserve"> in complaining about the phone tap. The transcripts of the Wikileaks diplomatic cables reveal that Merkel has been privately very sympathetic to U.S. surveillance in the past. Almost certainly, Merkel would not be making angry and well publicized phone calls if the scandal hadn’t already become public. Now that it is public, she has to. The scandal is equivalent to the scandal that would erupt in the United States, if it was discovered that France had been tapping into President Obama’s blackberry.</w:t>
      </w:r>
    </w:p>
    <w:p w:rsidR="005B40B1" w:rsidRPr="00BE162F" w:rsidRDefault="005B40B1" w:rsidP="005B40B1">
      <w:pPr>
        <w:rPr>
          <w:u w:val="single"/>
        </w:rPr>
      </w:pPr>
      <w:r w:rsidRPr="00BE162F">
        <w:rPr>
          <w:rStyle w:val="StyleBoldUnderline"/>
        </w:rPr>
        <w:t>Yet</w:t>
      </w:r>
      <w:r>
        <w:t xml:space="preserve"> as Martha Finnemore and my arguments about hypocrisy suggest, </w:t>
      </w:r>
      <w:r w:rsidRPr="00BE162F">
        <w:rPr>
          <w:rStyle w:val="StyleBoldUnderline"/>
        </w:rPr>
        <w:t>the interesting question isn’t whether the</w:t>
      </w:r>
      <w:r>
        <w:t xml:space="preserve"> German </w:t>
      </w:r>
      <w:r w:rsidRPr="00BE162F">
        <w:rPr>
          <w:rStyle w:val="StyleBoldUnderline"/>
        </w:rPr>
        <w:t>government is</w:t>
      </w:r>
      <w:r>
        <w:t xml:space="preserve"> entirely </w:t>
      </w:r>
      <w:r w:rsidRPr="00BE162F">
        <w:rPr>
          <w:rStyle w:val="StyleBoldUnderline"/>
        </w:rPr>
        <w:t>sincere</w:t>
      </w:r>
      <w:r>
        <w:t xml:space="preserve">. </w:t>
      </w:r>
      <w:r w:rsidRPr="00BE162F">
        <w:rPr>
          <w:rStyle w:val="StyleBoldUnderline"/>
        </w:rPr>
        <w:t xml:space="preserve">It’s whether </w:t>
      </w:r>
      <w:r w:rsidRPr="00754CAC">
        <w:rPr>
          <w:rStyle w:val="StyleBoldUnderline"/>
          <w:highlight w:val="cyan"/>
        </w:rPr>
        <w:t>these revelations are making it tougher for the U</w:t>
      </w:r>
      <w:r w:rsidRPr="00BE162F">
        <w:rPr>
          <w:rStyle w:val="StyleBoldUnderline"/>
        </w:rPr>
        <w:t xml:space="preserve">nited </w:t>
      </w:r>
      <w:r w:rsidRPr="00754CAC">
        <w:rPr>
          <w:rStyle w:val="StyleBoldUnderline"/>
          <w:highlight w:val="cyan"/>
        </w:rPr>
        <w:t>S</w:t>
      </w:r>
      <w:r w:rsidRPr="00BE162F">
        <w:rPr>
          <w:rStyle w:val="StyleBoldUnderline"/>
        </w:rPr>
        <w:t>tates to have its cake and eat it too</w:t>
      </w:r>
      <w:r>
        <w:t xml:space="preserve">. And </w:t>
      </w:r>
      <w:r w:rsidRPr="00BE162F">
        <w:rPr>
          <w:rStyle w:val="StyleBoldUnderline"/>
        </w:rPr>
        <w:t xml:space="preserve">there is good reason to believe that </w:t>
      </w:r>
      <w:r w:rsidRPr="00754CAC">
        <w:rPr>
          <w:rStyle w:val="StyleBoldUnderline"/>
          <w:highlight w:val="cyan"/>
        </w:rPr>
        <w:t xml:space="preserve">they will make </w:t>
      </w:r>
      <w:r w:rsidRPr="00754CAC">
        <w:rPr>
          <w:rStyle w:val="Emphasis"/>
          <w:highlight w:val="cyan"/>
        </w:rPr>
        <w:t>direct confrontation</w:t>
      </w:r>
      <w:r w:rsidRPr="00754CAC">
        <w:rPr>
          <w:rStyle w:val="StyleBoldUnderline"/>
          <w:highlight w:val="cyan"/>
        </w:rPr>
        <w:t xml:space="preserve"> between Europe and the U</w:t>
      </w:r>
      <w:r w:rsidRPr="00BE162F">
        <w:rPr>
          <w:rStyle w:val="StyleBoldUnderline"/>
        </w:rPr>
        <w:t xml:space="preserve">nited </w:t>
      </w:r>
      <w:r w:rsidRPr="00754CAC">
        <w:rPr>
          <w:rStyle w:val="StyleBoldUnderline"/>
          <w:highlight w:val="cyan"/>
        </w:rPr>
        <w:t>S</w:t>
      </w:r>
      <w:r w:rsidRPr="00BE162F">
        <w:rPr>
          <w:rStyle w:val="StyleBoldUnderline"/>
        </w:rPr>
        <w:t xml:space="preserve">tates </w:t>
      </w:r>
      <w:r w:rsidRPr="00754CAC">
        <w:rPr>
          <w:rStyle w:val="StyleBoldUnderline"/>
          <w:highlight w:val="cyan"/>
        </w:rPr>
        <w:t>more likely.</w:t>
      </w:r>
    </w:p>
    <w:p w:rsidR="005B40B1" w:rsidRDefault="005B40B1" w:rsidP="005B40B1">
      <w:r>
        <w:t>On Monday, the European Parliament agreed on new privacy legislation, which included a provision that forbade businesses from giving personal information to U.S. authorities without informing European authorities, and the European citizen affected. The United States had previously successfully lobbied to get this provision deleted; it was reinstated as a result of the Snowden scandal. The European Parliament doesn’t get sole final say on this legislation — it now has to negotiate with Europe’s member states. U.S. politicians and lobbyists have been hoping that they can persuade enough member states to quietly delete the provision yet again.</w:t>
      </w:r>
    </w:p>
    <w:p w:rsidR="005B40B1" w:rsidRDefault="005B40B1" w:rsidP="005B40B1">
      <w:r>
        <w:t>This has suddenly become a lot harder. Merkel would probably personally like to see the provision deleted. Yet it is going to be very hard for her to push that argument, without looking like a sellout to the German public. The French wiretapping scandal is similarly going to harden public opposition in France. Disagreements over spying are usually handled discreetly through back channels. Not this time.</w:t>
      </w:r>
    </w:p>
    <w:p w:rsidR="005B40B1" w:rsidRPr="00953F81" w:rsidRDefault="005B40B1" w:rsidP="005B40B1">
      <w:r>
        <w:t xml:space="preserve">Thus — </w:t>
      </w:r>
      <w:r w:rsidRPr="00754CAC">
        <w:rPr>
          <w:rStyle w:val="StyleBoldUnderline"/>
          <w:highlight w:val="cyan"/>
        </w:rPr>
        <w:t>even if Merkel doesn’t want it</w:t>
      </w:r>
      <w:r>
        <w:t xml:space="preserve"> (and she has done her best in her public statement to limit the controversy by only demanding that U.S. spying stops) — </w:t>
      </w:r>
      <w:r w:rsidRPr="00754CAC">
        <w:rPr>
          <w:rStyle w:val="StyleBoldUnderline"/>
          <w:highlight w:val="cyan"/>
        </w:rPr>
        <w:t>this</w:t>
      </w:r>
      <w:r w:rsidRPr="00BE162F">
        <w:rPr>
          <w:rStyle w:val="StyleBoldUnderline"/>
        </w:rPr>
        <w:t xml:space="preserve"> latest </w:t>
      </w:r>
      <w:r w:rsidRPr="00754CAC">
        <w:rPr>
          <w:rStyle w:val="StyleBoldUnderline"/>
          <w:highlight w:val="cyan"/>
        </w:rPr>
        <w:t>scandal</w:t>
      </w:r>
      <w:r w:rsidRPr="00BE162F">
        <w:rPr>
          <w:rStyle w:val="StyleBoldUnderline"/>
        </w:rPr>
        <w:t xml:space="preserve"> </w:t>
      </w:r>
      <w:r w:rsidRPr="00754CAC">
        <w:rPr>
          <w:rStyle w:val="StyleBoldUnderline"/>
          <w:highlight w:val="cyan"/>
        </w:rPr>
        <w:t>is</w:t>
      </w:r>
      <w:r>
        <w:t xml:space="preserve"> plausibly </w:t>
      </w:r>
      <w:r w:rsidRPr="00754CAC">
        <w:rPr>
          <w:rStyle w:val="StyleBoldUnderline"/>
          <w:highlight w:val="cyan"/>
        </w:rPr>
        <w:t xml:space="preserve">going to lead to a </w:t>
      </w:r>
      <w:r w:rsidRPr="00754CAC">
        <w:rPr>
          <w:rStyle w:val="Emphasis"/>
          <w:highlight w:val="cyan"/>
        </w:rPr>
        <w:t>major confrontation</w:t>
      </w:r>
      <w:r w:rsidRPr="00BE162F">
        <w:rPr>
          <w:rStyle w:val="StyleBoldUnderline"/>
        </w:rPr>
        <w:t xml:space="preserve"> between the European Union and the United States </w:t>
      </w:r>
      <w:r w:rsidRPr="00754CAC">
        <w:rPr>
          <w:rStyle w:val="StyleBoldUnderline"/>
          <w:highlight w:val="cyan"/>
        </w:rPr>
        <w:t>over</w:t>
      </w:r>
      <w:r w:rsidRPr="00BE162F">
        <w:rPr>
          <w:rStyle w:val="StyleBoldUnderline"/>
        </w:rPr>
        <w:t xml:space="preserve"> NSA spying, in which the two sides make </w:t>
      </w:r>
      <w:r w:rsidRPr="00754CAC">
        <w:rPr>
          <w:rStyle w:val="Emphasis"/>
          <w:highlight w:val="cyan"/>
        </w:rPr>
        <w:t>incompatible legal demands</w:t>
      </w:r>
      <w:r>
        <w:t xml:space="preserve">. If this happens, Google, Facebook, and other companies that operate across </w:t>
      </w:r>
      <w:r w:rsidRPr="00754CAC">
        <w:rPr>
          <w:rStyle w:val="StyleBoldUnderline"/>
          <w:highlight w:val="cyan"/>
        </w:rPr>
        <w:t>both jurisdictions will be caught in the crossfire</w:t>
      </w:r>
      <w:r w:rsidRPr="00754CAC">
        <w:rPr>
          <w:highlight w:val="cyan"/>
        </w:rPr>
        <w:t>.</w:t>
      </w:r>
      <w:r>
        <w:t xml:space="preserve"> It’s possible that Europe and the United States will find some way to fudge this and avoid confrontation, but it’s hard for me to see how.</w:t>
      </w:r>
    </w:p>
    <w:p w:rsidR="005B40B1" w:rsidRDefault="005B40B1" w:rsidP="005B40B1">
      <w:pPr>
        <w:rPr>
          <w:b/>
          <w:bCs/>
          <w:iCs/>
        </w:rPr>
      </w:pPr>
    </w:p>
    <w:p w:rsidR="005B40B1" w:rsidRDefault="005B40B1" w:rsidP="005B40B1">
      <w:pPr>
        <w:pStyle w:val="Heading4"/>
      </w:pPr>
      <w:r>
        <w:t xml:space="preserve">Dispute is escalating—it collapses relations </w:t>
      </w:r>
    </w:p>
    <w:p w:rsidR="005B40B1" w:rsidRPr="005B40B1" w:rsidRDefault="005B40B1" w:rsidP="005B40B1">
      <w:pPr>
        <w:rPr>
          <w:rStyle w:val="StyleStyleBold12pt"/>
        </w:rPr>
      </w:pPr>
      <w:r>
        <w:rPr>
          <w:rStyle w:val="StyleStyleBold12pt"/>
        </w:rPr>
        <w:t>EuroNews, 13</w:t>
      </w:r>
    </w:p>
    <w:p w:rsidR="005B40B1" w:rsidRDefault="005B40B1" w:rsidP="005B40B1">
      <w:r w:rsidRPr="005B40B1">
        <w:t>EuroNews, staff writer, 10/26/13, Europe</w:t>
      </w:r>
      <w:r w:rsidRPr="009F362D">
        <w:t>-US trust, shattered by NSA spying, could take</w:t>
      </w:r>
      <w:r>
        <w:t xml:space="preserve"> decades to rebuild</w:t>
      </w:r>
      <w:r w:rsidRPr="009F362D">
        <w:t>, www.euronews.com/2013/10/26/europe-us-trust-shattered-by-nsa-spying-could-take-decades-to-rebuild/</w:t>
      </w:r>
    </w:p>
    <w:p w:rsidR="005B40B1" w:rsidRPr="009F362D" w:rsidRDefault="005B40B1" w:rsidP="005B40B1"/>
    <w:p w:rsidR="005B40B1" w:rsidRPr="009F362D" w:rsidRDefault="005B40B1" w:rsidP="005B40B1">
      <w:pPr>
        <w:rPr>
          <w:rStyle w:val="StyleBoldUnderline"/>
          <w:b/>
        </w:rPr>
      </w:pPr>
      <w:r w:rsidRPr="009F362D">
        <w:rPr>
          <w:sz w:val="16"/>
        </w:rPr>
        <w:t xml:space="preserve">The document, from 2006, does not give names but says the NSA encourages senior officials of the administration and government to share their contact details with the agency. One unnamed official alone is said to have passed on 200 numbers. It has set another cat among the pigeons, </w:t>
      </w:r>
      <w:r w:rsidRPr="008B65E4">
        <w:rPr>
          <w:rStyle w:val="StyleBoldUnderline"/>
          <w:highlight w:val="cyan"/>
        </w:rPr>
        <w:t>sparking</w:t>
      </w:r>
      <w:r w:rsidRPr="009F362D">
        <w:rPr>
          <w:sz w:val="16"/>
        </w:rPr>
        <w:t xml:space="preserve"> a </w:t>
      </w:r>
      <w:r w:rsidRPr="009F362D">
        <w:rPr>
          <w:rStyle w:val="StyleBoldUnderline"/>
        </w:rPr>
        <w:t xml:space="preserve">fresh escalation in the simmering </w:t>
      </w:r>
      <w:r w:rsidRPr="008B65E4">
        <w:rPr>
          <w:rStyle w:val="StyleBoldUnderline"/>
          <w:highlight w:val="cyan"/>
        </w:rPr>
        <w:t>diplomatic crisis</w:t>
      </w:r>
      <w:r w:rsidRPr="009F362D">
        <w:rPr>
          <w:rStyle w:val="StyleBoldUnderline"/>
        </w:rPr>
        <w:t xml:space="preserve"> between Washington and its allies</w:t>
      </w:r>
      <w:r w:rsidRPr="009F362D">
        <w:rPr>
          <w:sz w:val="16"/>
        </w:rPr>
        <w:t xml:space="preserve">. It </w:t>
      </w:r>
      <w:r w:rsidRPr="008B65E4">
        <w:rPr>
          <w:rStyle w:val="StyleBoldUnderline"/>
          <w:highlight w:val="cyan"/>
        </w:rPr>
        <w:t>is</w:t>
      </w:r>
      <w:r w:rsidRPr="009F362D">
        <w:rPr>
          <w:rStyle w:val="StyleBoldUnderline"/>
        </w:rPr>
        <w:t xml:space="preserve"> becoming increasingly difficult for Barack Obama to limit the consequenc</w:t>
      </w:r>
      <w:r w:rsidRPr="009F362D">
        <w:rPr>
          <w:sz w:val="16"/>
        </w:rPr>
        <w:t xml:space="preserve">es of this incessant flow of revelations and counter the lingering Cold War atmosphere it has created. The </w:t>
      </w:r>
      <w:r w:rsidRPr="009F362D">
        <w:rPr>
          <w:rStyle w:val="StyleBoldUnderline"/>
        </w:rPr>
        <w:t>bugging</w:t>
      </w:r>
      <w:r w:rsidRPr="009F362D">
        <w:rPr>
          <w:sz w:val="16"/>
        </w:rPr>
        <w:t xml:space="preserve"> of Chancellor Angela </w:t>
      </w:r>
      <w:r w:rsidRPr="008B65E4">
        <w:rPr>
          <w:rStyle w:val="StyleBoldUnderline"/>
          <w:highlight w:val="cyan"/>
        </w:rPr>
        <w:t>Merkel’s</w:t>
      </w:r>
      <w:r w:rsidRPr="009F362D">
        <w:rPr>
          <w:rStyle w:val="StyleBoldUnderline"/>
        </w:rPr>
        <w:t xml:space="preserve"> mobile </w:t>
      </w:r>
      <w:r w:rsidRPr="008B65E4">
        <w:rPr>
          <w:rStyle w:val="StyleBoldUnderline"/>
          <w:highlight w:val="cyan"/>
        </w:rPr>
        <w:t>phone</w:t>
      </w:r>
      <w:r w:rsidRPr="009F362D">
        <w:rPr>
          <w:rStyle w:val="StyleBoldUnderline"/>
        </w:rPr>
        <w:t xml:space="preserve"> is </w:t>
      </w:r>
      <w:r w:rsidRPr="009F362D">
        <w:rPr>
          <w:rStyle w:val="StyleBoldUnderline"/>
        </w:rPr>
        <w:lastRenderedPageBreak/>
        <w:t>particularly embarrassing</w:t>
      </w:r>
      <w:r w:rsidRPr="009F362D">
        <w:rPr>
          <w:sz w:val="16"/>
        </w:rPr>
        <w:t xml:space="preserve">. Friends don’t do this sort of thing, Berlin says, while the US has been desperately emphasising the importance of its friendship with Germany, insisting that a few lines in the press are not going to undermine that. Our Washington correspondent Stefan Grobe asked the head of one of Germany’s largest private non-profit organisations, the Bertelsmann Foundation, to help gauge the potential for worsening relations between that country and the United States. Legal specialist and political analyst Annette Heuser responded on the transatlantic NSA spying scandal. The foundation’s executive director in the US capital, Heuser said: “The question is not only whether the Chancellor’s cell phone has been bugged or whether the German government has been bugged. The general question is whether friends can put up with operations like these. The answer is: definitely not. The Obama administration is not doing itself any favours by downplaying the whole affair and saying: ‘We won’t do it any more’ and that is it. We are witnessing the beginning of a foreign policy tsunami that is going to bother American and European transatlantic policy for quite some time.” And this is the president whom many in Europe wanted for the US; so their feelings were hurt when, swiftly following his 2008 election victory, Obama immediately showed the Europeans that he just was not that into them. He was more attentive to Asia – perhaps taking Europe’s good nature for granted. Our Bertelsmann expert said: “I believe that </w:t>
      </w:r>
      <w:r w:rsidRPr="008B65E4">
        <w:rPr>
          <w:rStyle w:val="StyleBoldUnderline"/>
          <w:highlight w:val="cyan"/>
        </w:rPr>
        <w:t>there is a tendency</w:t>
      </w:r>
      <w:r w:rsidRPr="009F362D">
        <w:rPr>
          <w:sz w:val="16"/>
        </w:rPr>
        <w:t xml:space="preserve"> here in the US and in this administration </w:t>
      </w:r>
      <w:r w:rsidRPr="009F362D">
        <w:rPr>
          <w:rStyle w:val="StyleBoldUnderline"/>
        </w:rPr>
        <w:t>not to take relations with Europeans seriously</w:t>
      </w:r>
      <w:r w:rsidRPr="009F362D">
        <w:rPr>
          <w:sz w:val="16"/>
        </w:rPr>
        <w:t xml:space="preserve">, </w:t>
      </w:r>
      <w:r w:rsidRPr="009F362D">
        <w:rPr>
          <w:rStyle w:val="StyleBoldUnderline"/>
        </w:rPr>
        <w:t xml:space="preserve">and </w:t>
      </w:r>
      <w:r w:rsidRPr="008B65E4">
        <w:rPr>
          <w:rStyle w:val="StyleBoldUnderline"/>
          <w:highlight w:val="cyan"/>
        </w:rPr>
        <w:t>to believe that scandals</w:t>
      </w:r>
      <w:r w:rsidRPr="009F362D">
        <w:rPr>
          <w:rStyle w:val="StyleBoldUnderline"/>
        </w:rPr>
        <w:t xml:space="preserve"> and problems </w:t>
      </w:r>
      <w:r w:rsidRPr="008B65E4">
        <w:rPr>
          <w:rStyle w:val="StyleBoldUnderline"/>
          <w:highlight w:val="cyan"/>
        </w:rPr>
        <w:t>can easily be brushed away. This is a fundamental mistake</w:t>
      </w:r>
      <w:r w:rsidRPr="009F362D">
        <w:rPr>
          <w:sz w:val="16"/>
        </w:rPr>
        <w:t xml:space="preserve">. We have also noticed that the </w:t>
      </w:r>
      <w:r w:rsidRPr="008B65E4">
        <w:rPr>
          <w:rStyle w:val="StyleBoldUnderline"/>
          <w:highlight w:val="cyan"/>
        </w:rPr>
        <w:t>Obama</w:t>
      </w:r>
      <w:r w:rsidRPr="009F362D">
        <w:rPr>
          <w:sz w:val="16"/>
        </w:rPr>
        <w:t xml:space="preserve"> administration, </w:t>
      </w:r>
      <w:r w:rsidRPr="009F362D">
        <w:rPr>
          <w:rStyle w:val="StyleBoldUnderline"/>
        </w:rPr>
        <w:t xml:space="preserve">like no other US administration in post-war history, </w:t>
      </w:r>
      <w:r w:rsidRPr="008B65E4">
        <w:rPr>
          <w:rStyle w:val="StyleBoldUnderline"/>
          <w:highlight w:val="cyan"/>
        </w:rPr>
        <w:t>has lost the ability to understand the Europeans</w:t>
      </w:r>
      <w:r w:rsidRPr="009F362D">
        <w:rPr>
          <w:rStyle w:val="StyleBoldUnderline"/>
        </w:rPr>
        <w:t xml:space="preserve"> and to read them accurately. </w:t>
      </w:r>
      <w:r w:rsidRPr="008B65E4">
        <w:rPr>
          <w:rStyle w:val="Emphasis"/>
          <w:highlight w:val="cyan"/>
        </w:rPr>
        <w:t>This is a huge problem for</w:t>
      </w:r>
      <w:r w:rsidRPr="009F362D">
        <w:rPr>
          <w:rStyle w:val="Emphasis"/>
        </w:rPr>
        <w:t xml:space="preserve"> transatlantic </w:t>
      </w:r>
      <w:r w:rsidRPr="008B65E4">
        <w:rPr>
          <w:rStyle w:val="Emphasis"/>
          <w:highlight w:val="cyan"/>
        </w:rPr>
        <w:t>relations</w:t>
      </w:r>
      <w:r w:rsidRPr="008B65E4">
        <w:rPr>
          <w:rStyle w:val="StyleBoldUnderline"/>
          <w:highlight w:val="cyan"/>
        </w:rPr>
        <w:t>.</w:t>
      </w:r>
      <w:r w:rsidRPr="008B65E4">
        <w:rPr>
          <w:sz w:val="16"/>
          <w:highlight w:val="cyan"/>
        </w:rPr>
        <w:t xml:space="preserve"> </w:t>
      </w:r>
      <w:r w:rsidRPr="008B65E4">
        <w:rPr>
          <w:rStyle w:val="StyleBoldUnderline"/>
          <w:highlight w:val="cyan"/>
        </w:rPr>
        <w:t>Until now, there has been</w:t>
      </w:r>
      <w:r w:rsidRPr="009F362D">
        <w:rPr>
          <w:rStyle w:val="StyleBoldUnderline"/>
        </w:rPr>
        <w:t xml:space="preserve"> a </w:t>
      </w:r>
      <w:r w:rsidRPr="008B65E4">
        <w:rPr>
          <w:rStyle w:val="StyleBoldUnderline"/>
          <w:highlight w:val="cyan"/>
        </w:rPr>
        <w:t>deep-rooted trust</w:t>
      </w:r>
      <w:r w:rsidRPr="009F362D">
        <w:rPr>
          <w:rStyle w:val="StyleBoldUnderline"/>
        </w:rPr>
        <w:t xml:space="preserve"> between Europeans and Americans </w:t>
      </w:r>
      <w:r w:rsidRPr="009F362D">
        <w:rPr>
          <w:sz w:val="16"/>
        </w:rPr>
        <w:t xml:space="preserve">– especially between Germans and Americans – but </w:t>
      </w:r>
      <w:r w:rsidRPr="009F362D">
        <w:rPr>
          <w:rStyle w:val="StyleBoldUnderline"/>
        </w:rPr>
        <w:t>this scandal now contributes to a situation in which this trust is being eroded and is no longer an essential part of these relations.”</w:t>
      </w:r>
      <w:r w:rsidRPr="009F362D">
        <w:rPr>
          <w:sz w:val="16"/>
        </w:rPr>
        <w:t xml:space="preserve"> In 2011, Chancellor Merkel was the first European leader Obama invited to dinner at the White House. It served a double function, to honour her and to somewhat wash away the bitterness in many people’s mouths that the Bush administration had left. According to Annette Heuser: “</w:t>
      </w:r>
      <w:r w:rsidRPr="008B65E4">
        <w:rPr>
          <w:rStyle w:val="StyleBoldUnderline"/>
          <w:highlight w:val="cyan"/>
        </w:rPr>
        <w:t>This</w:t>
      </w:r>
      <w:r w:rsidRPr="009F362D">
        <w:rPr>
          <w:rStyle w:val="StyleBoldUnderline"/>
        </w:rPr>
        <w:t xml:space="preserve"> scandal </w:t>
      </w:r>
      <w:r w:rsidRPr="008B65E4">
        <w:rPr>
          <w:rStyle w:val="StyleBoldUnderline"/>
          <w:highlight w:val="cyan"/>
        </w:rPr>
        <w:t>will have very important consequences</w:t>
      </w:r>
      <w:r w:rsidRPr="009F362D">
        <w:rPr>
          <w:rStyle w:val="StyleBoldUnderline"/>
        </w:rPr>
        <w:t xml:space="preserve"> for the future of transatlantic relations. </w:t>
      </w:r>
      <w:r w:rsidRPr="009F362D">
        <w:rPr>
          <w:sz w:val="16"/>
        </w:rPr>
        <w:t xml:space="preserve">Until now, we have always said that the lowest point in these relations, especially between Germany and the US, was the struggle over the Iraq war in 2003. It was the question of whether to intervene militarily in Iraq. The German government at the time, under Gerhard Schroeder, clearly opted against it. But that was merely a question of military strategy. What we are seeing right now is much more fundamental; we are dealing with trust. This </w:t>
      </w:r>
      <w:r w:rsidRPr="008B65E4">
        <w:rPr>
          <w:rStyle w:val="StyleBoldUnderline"/>
          <w:highlight w:val="cyan"/>
        </w:rPr>
        <w:t>trust is disappearing</w:t>
      </w:r>
      <w:r w:rsidRPr="009F362D">
        <w:rPr>
          <w:rStyle w:val="StyleBoldUnderline"/>
        </w:rPr>
        <w:t xml:space="preserve"> from transatlantic relations and will take decades to rebuild.”</w:t>
      </w:r>
    </w:p>
    <w:p w:rsidR="005B40B1" w:rsidRDefault="005B40B1" w:rsidP="005B40B1"/>
    <w:p w:rsidR="005B40B1" w:rsidRDefault="005B40B1" w:rsidP="005B40B1">
      <w:pPr>
        <w:pStyle w:val="Heading4"/>
      </w:pPr>
      <w:r>
        <w:t>Blocks all cooperation</w:t>
      </w:r>
    </w:p>
    <w:p w:rsidR="005B40B1" w:rsidRPr="005B40B1" w:rsidRDefault="005B40B1" w:rsidP="005B40B1">
      <w:pPr>
        <w:rPr>
          <w:rStyle w:val="StyleStyleBold12pt"/>
        </w:rPr>
      </w:pPr>
      <w:r>
        <w:rPr>
          <w:rStyle w:val="StyleStyleBold12pt"/>
        </w:rPr>
        <w:t>Wuerth, 13</w:t>
      </w:r>
    </w:p>
    <w:p w:rsidR="005B40B1" w:rsidRDefault="005B40B1" w:rsidP="005B40B1">
      <w:r w:rsidRPr="005B40B1">
        <w:t>Ingrid Wuerth, Vanderbilt Law School Professor, 10/25/13, Dispatch</w:t>
      </w:r>
      <w:r w:rsidRPr="00957AC0">
        <w:t xml:space="preserve"> from Berlin on a Diplomatic Disaster, www.lawfareblog.com/2013/10/dispatch-from-berlin-on-a-diplomatic-disaster/</w:t>
      </w:r>
    </w:p>
    <w:p w:rsidR="005B40B1" w:rsidRDefault="005B40B1" w:rsidP="005B40B1"/>
    <w:p w:rsidR="005B40B1" w:rsidRPr="00957AC0" w:rsidRDefault="005B40B1" w:rsidP="005B40B1">
      <w:pPr>
        <w:rPr>
          <w:rStyle w:val="StyleBoldUnderline"/>
        </w:rPr>
      </w:pPr>
      <w:r w:rsidRPr="008B65E4">
        <w:rPr>
          <w:highlight w:val="cyan"/>
        </w:rPr>
        <w:t xml:space="preserve">A </w:t>
      </w:r>
      <w:r w:rsidRPr="008B65E4">
        <w:rPr>
          <w:rStyle w:val="Emphasis"/>
          <w:highlight w:val="cyan"/>
        </w:rPr>
        <w:t>diplomatic disaster</w:t>
      </w:r>
      <w:r>
        <w:t xml:space="preserve"> for the United States </w:t>
      </w:r>
      <w:r w:rsidRPr="008B65E4">
        <w:rPr>
          <w:rStyle w:val="StyleBoldUnderline"/>
          <w:highlight w:val="cyan"/>
        </w:rPr>
        <w:t>is currently unfolding</w:t>
      </w:r>
      <w:r>
        <w:t xml:space="preserve"> in Berlin. The </w:t>
      </w:r>
      <w:r w:rsidRPr="00957AC0">
        <w:rPr>
          <w:rStyle w:val="StyleBoldUnderline"/>
        </w:rPr>
        <w:t>revelation that the NSA</w:t>
      </w:r>
      <w:r>
        <w:t xml:space="preserve"> may have </w:t>
      </w:r>
      <w:r w:rsidRPr="00957AC0">
        <w:rPr>
          <w:rStyle w:val="StyleBoldUnderline"/>
        </w:rPr>
        <w:t>monitored cell phone conversations</w:t>
      </w:r>
      <w:r>
        <w:t xml:space="preserve"> and text messages </w:t>
      </w:r>
      <w:r w:rsidRPr="00957AC0">
        <w:rPr>
          <w:rStyle w:val="StyleBoldUnderline"/>
        </w:rPr>
        <w:t>of</w:t>
      </w:r>
      <w:r>
        <w:t xml:space="preserve"> Chancellor Angela </w:t>
      </w:r>
      <w:r w:rsidRPr="00957AC0">
        <w:rPr>
          <w:rStyle w:val="StyleBoldUnderline"/>
        </w:rPr>
        <w:t>Merkel</w:t>
      </w:r>
      <w:r>
        <w:t xml:space="preserve"> has </w:t>
      </w:r>
      <w:r w:rsidRPr="00957AC0">
        <w:rPr>
          <w:rStyle w:val="StyleBoldUnderline"/>
        </w:rPr>
        <w:t>led to popular outrage</w:t>
      </w:r>
      <w:r>
        <w:t xml:space="preserve"> in Germany, </w:t>
      </w:r>
      <w:r w:rsidRPr="00957AC0">
        <w:rPr>
          <w:rStyle w:val="StyleBoldUnderline"/>
        </w:rPr>
        <w:t>as well as</w:t>
      </w:r>
      <w:r>
        <w:t xml:space="preserve"> unusually </w:t>
      </w:r>
      <w:r w:rsidRPr="00957AC0">
        <w:rPr>
          <w:rStyle w:val="StyleBoldUnderline"/>
        </w:rPr>
        <w:t>pointed language from</w:t>
      </w:r>
      <w:r>
        <w:t xml:space="preserve"> the Chancellor and other </w:t>
      </w:r>
      <w:r w:rsidRPr="00957AC0">
        <w:rPr>
          <w:rStyle w:val="StyleBoldUnderline"/>
        </w:rPr>
        <w:t>government</w:t>
      </w:r>
      <w:r>
        <w:t xml:space="preserve"> officials. The U.S. Ambassador was not merely asked but summoned (“einbestellt”) to the German foreign office—a strong verb used until now (if at all) only for the Syrian and Iranian ambassadors. The Chancellor’s phone conversation with President </w:t>
      </w:r>
      <w:r w:rsidRPr="008B65E4">
        <w:rPr>
          <w:rStyle w:val="StyleBoldUnderline"/>
          <w:highlight w:val="cyan"/>
        </w:rPr>
        <w:t>Obama did nothing to ease the tension</w:t>
      </w:r>
      <w:r>
        <w:t xml:space="preserve">. Merkel declared such practices totally unacceptable: Between friends and partners such as the United States and Germany, the monitoring of communications by government leaders is a grave breach of trust, her press secretary emphasized. The Obama administration, other than saying the Chancellor’s phone is not now and will not in the future be monitored, has offered nothing: neither apology, nor explanation of what happened in the past, </w:t>
      </w:r>
      <w:r w:rsidRPr="008B65E4">
        <w:rPr>
          <w:rStyle w:val="Emphasis"/>
          <w:highlight w:val="cyan"/>
        </w:rPr>
        <w:t>nor any</w:t>
      </w:r>
      <w:r w:rsidRPr="00957AC0">
        <w:rPr>
          <w:rStyle w:val="Emphasis"/>
        </w:rPr>
        <w:t xml:space="preserve"> sort of </w:t>
      </w:r>
      <w:r w:rsidRPr="008B65E4">
        <w:rPr>
          <w:rStyle w:val="Emphasis"/>
          <w:highlight w:val="cyan"/>
        </w:rPr>
        <w:t>suggestion for future cooperation</w:t>
      </w:r>
      <w:r>
        <w:t xml:space="preserve"> or discussion </w:t>
      </w:r>
      <w:r w:rsidRPr="00957AC0">
        <w:rPr>
          <w:rStyle w:val="StyleBoldUnderline"/>
        </w:rPr>
        <w:t>of a collective solution.</w:t>
      </w:r>
    </w:p>
    <w:p w:rsidR="005B40B1" w:rsidRDefault="005B40B1" w:rsidP="005B40B1">
      <w:r w:rsidRPr="008B65E4">
        <w:rPr>
          <w:rStyle w:val="StyleBoldUnderline"/>
          <w:highlight w:val="cyan"/>
        </w:rPr>
        <w:t>Maybe</w:t>
      </w:r>
      <w:r w:rsidRPr="00957AC0">
        <w:rPr>
          <w:rStyle w:val="StyleBoldUnderline"/>
        </w:rPr>
        <w:t xml:space="preserve"> all of </w:t>
      </w:r>
      <w:r w:rsidRPr="008B65E4">
        <w:rPr>
          <w:rStyle w:val="StyleBoldUnderline"/>
          <w:highlight w:val="cyan"/>
        </w:rPr>
        <w:t>this will blow over</w:t>
      </w:r>
      <w:r>
        <w:t xml:space="preserve"> quickly—just a headline-grabbing news story, made even better by the emerging details of the Chancellor’s two very different cellphones (one secure, one not) and questions about German helicopters flown over the U.S. consulate in Frankfurt in September. But it may not. Chancellor Merkel’s tone is sharp and that of minority parties in Parliament is even sharper. Those parties have been critical of Merkel for failing to react more strongly to prior revelations about the NSA. Mostly, </w:t>
      </w:r>
      <w:r w:rsidRPr="008B65E4">
        <w:rPr>
          <w:rStyle w:val="StyleBoldUnderline"/>
          <w:highlight w:val="cyan"/>
        </w:rPr>
        <w:t>however</w:t>
      </w:r>
      <w:r w:rsidRPr="008B65E4">
        <w:rPr>
          <w:rStyle w:val="StyleBoldUnderline"/>
        </w:rPr>
        <w:t>, the</w:t>
      </w:r>
      <w:r w:rsidRPr="00957AC0">
        <w:rPr>
          <w:rStyle w:val="StyleBoldUnderline"/>
        </w:rPr>
        <w:t xml:space="preserve"> two </w:t>
      </w:r>
      <w:r w:rsidRPr="008B65E4">
        <w:rPr>
          <w:rStyle w:val="StyleBoldUnderline"/>
        </w:rPr>
        <w:t xml:space="preserve">center </w:t>
      </w:r>
      <w:r w:rsidRPr="008B65E4">
        <w:rPr>
          <w:rStyle w:val="StyleBoldUnderline"/>
          <w:highlight w:val="cyan"/>
        </w:rPr>
        <w:t>parties</w:t>
      </w:r>
      <w:r>
        <w:t xml:space="preserve"> (Merkel’s CDU and the SPD) </w:t>
      </w:r>
      <w:r w:rsidRPr="008B65E4">
        <w:rPr>
          <w:rStyle w:val="StyleBoldUnderline"/>
          <w:highlight w:val="cyan"/>
        </w:rPr>
        <w:t>are united</w:t>
      </w:r>
      <w:r w:rsidRPr="00957AC0">
        <w:rPr>
          <w:rStyle w:val="StyleBoldUnderline"/>
        </w:rPr>
        <w:t xml:space="preserve">, rather than divided </w:t>
      </w:r>
      <w:r w:rsidRPr="008B65E4">
        <w:rPr>
          <w:rStyle w:val="StyleBoldUnderline"/>
          <w:highlight w:val="cyan"/>
        </w:rPr>
        <w:t>by</w:t>
      </w:r>
      <w:r w:rsidRPr="00957AC0">
        <w:rPr>
          <w:rStyle w:val="StyleBoldUnderline"/>
        </w:rPr>
        <w:t xml:space="preserve"> </w:t>
      </w:r>
      <w:r w:rsidRPr="00957AC0">
        <w:rPr>
          <w:rStyle w:val="StyleBoldUnderline"/>
        </w:rPr>
        <w:lastRenderedPageBreak/>
        <w:t xml:space="preserve">their </w:t>
      </w:r>
      <w:r w:rsidRPr="008B65E4">
        <w:rPr>
          <w:rStyle w:val="StyleBoldUnderline"/>
          <w:highlight w:val="cyan"/>
        </w:rPr>
        <w:t>criticism of the U</w:t>
      </w:r>
      <w:r w:rsidRPr="00957AC0">
        <w:rPr>
          <w:rStyle w:val="StyleBoldUnderline"/>
        </w:rPr>
        <w:t xml:space="preserve">nited </w:t>
      </w:r>
      <w:r w:rsidRPr="008B65E4">
        <w:rPr>
          <w:rStyle w:val="StyleBoldUnderline"/>
          <w:highlight w:val="cyan"/>
        </w:rPr>
        <w:t>S</w:t>
      </w:r>
      <w:r w:rsidRPr="00957AC0">
        <w:rPr>
          <w:rStyle w:val="StyleBoldUnderline"/>
        </w:rPr>
        <w:t>tates</w:t>
      </w:r>
      <w:r>
        <w:t xml:space="preserve">. </w:t>
      </w:r>
      <w:r w:rsidRPr="008B65E4">
        <w:rPr>
          <w:rStyle w:val="StyleBoldUnderline"/>
          <w:highlight w:val="cyan"/>
        </w:rPr>
        <w:t>The</w:t>
      </w:r>
      <w:r w:rsidRPr="00957AC0">
        <w:rPr>
          <w:rStyle w:val="StyleBoldUnderline"/>
        </w:rPr>
        <w:t xml:space="preserve"> current </w:t>
      </w:r>
      <w:r w:rsidRPr="008B65E4">
        <w:rPr>
          <w:rStyle w:val="StyleBoldUnderline"/>
          <w:highlight w:val="cyan"/>
        </w:rPr>
        <w:t>dispute</w:t>
      </w:r>
      <w:r w:rsidRPr="00957AC0">
        <w:rPr>
          <w:rStyle w:val="StyleBoldUnderline"/>
        </w:rPr>
        <w:t xml:space="preserve"> goes </w:t>
      </w:r>
      <w:r w:rsidRPr="008B65E4">
        <w:rPr>
          <w:rStyle w:val="StyleBoldUnderline"/>
          <w:highlight w:val="cyan"/>
        </w:rPr>
        <w:t>may have deep roots</w:t>
      </w:r>
      <w:r w:rsidRPr="00957AC0">
        <w:rPr>
          <w:rStyle w:val="StyleBoldUnderline"/>
        </w:rPr>
        <w:t xml:space="preserve"> </w:t>
      </w:r>
      <w:r>
        <w:t>as well.  Roger Cohen has a nice piece up at the New York Times, detailing the German (and European) perception that the Obama administration has been dismissive, including with respect to possible military intervention in Syria.</w:t>
      </w:r>
    </w:p>
    <w:p w:rsidR="005B40B1" w:rsidRDefault="005B40B1" w:rsidP="005B40B1">
      <w:r>
        <w:t xml:space="preserve">The Federal Republic of Germany has traditionally been more willing than the United States to sacrifice some civil liberties in order to protect democratic values—their “streitbare” or “aggressive” democracy prohibits, for example, certain political parties that lean extremely far right or left. But totalitarian East Germany—in which spying on and on behalf of the government was very widespread—has left its mark on the popular culture. Listening in on other people’s private phone conversations brings to mind an immediate past of repression and brutality for the Germans. And today the United States is seen as presenting a serious threat to the civil liberties of all Germans, not just Chancellor Merkel.  </w:t>
      </w:r>
      <w:r w:rsidRPr="00957AC0">
        <w:rPr>
          <w:rStyle w:val="StyleBoldUnderline"/>
        </w:rPr>
        <w:t>The comparison of Obama to East German state security is explicit</w:t>
      </w:r>
      <w:r>
        <w:t>.  Although U.S.-German relations suffered during the invasion of Iraq, that was widely blamed on the Republican presidency of George W. Bush. With the Democrat Obama at the helm, however, localizing the blame is no longer so easy. U.S.-German relations may be at their lowest point since the end of World War II.  Even if the German government wanted to overlook U.S. snooping (to avoid too much scrutiny of their own activities), the domestic political costs of looking the other way now have increased here as they have in France and Brazil.</w:t>
      </w:r>
    </w:p>
    <w:p w:rsidR="005B40B1" w:rsidRDefault="005B40B1" w:rsidP="005B40B1">
      <w:pPr>
        <w:rPr>
          <w:rStyle w:val="StyleBoldUnderline"/>
          <w:b/>
        </w:rPr>
      </w:pPr>
      <w:r w:rsidRPr="008B65E4">
        <w:rPr>
          <w:rStyle w:val="StyleBoldUnderline"/>
          <w:highlight w:val="cyan"/>
        </w:rPr>
        <w:t>What are the</w:t>
      </w:r>
      <w:r>
        <w:t xml:space="preserve"> potential </w:t>
      </w:r>
      <w:r w:rsidRPr="00957AC0">
        <w:rPr>
          <w:rStyle w:val="StyleBoldUnderline"/>
        </w:rPr>
        <w:t xml:space="preserve">costs </w:t>
      </w:r>
      <w:r w:rsidRPr="008B65E4">
        <w:rPr>
          <w:rStyle w:val="StyleBoldUnderline"/>
          <w:highlight w:val="cyan"/>
        </w:rPr>
        <w:t>for</w:t>
      </w:r>
      <w:r w:rsidRPr="00957AC0">
        <w:rPr>
          <w:rStyle w:val="StyleBoldUnderline"/>
        </w:rPr>
        <w:t xml:space="preserve"> U.S. foreign policy</w:t>
      </w:r>
      <w:r>
        <w:t xml:space="preserve">? In the short term, there is discussion in </w:t>
      </w:r>
      <w:r w:rsidRPr="00957AC0">
        <w:rPr>
          <w:rStyle w:val="StyleBoldUnderline"/>
        </w:rPr>
        <w:t>Europe</w:t>
      </w:r>
      <w:r>
        <w:t xml:space="preserve"> of </w:t>
      </w:r>
      <w:r w:rsidRPr="00957AC0">
        <w:rPr>
          <w:rStyle w:val="StyleBoldUnderline"/>
        </w:rPr>
        <w:t>conditioning</w:t>
      </w:r>
      <w:r>
        <w:t xml:space="preserve"> further European-U.S. bilateral </w:t>
      </w:r>
      <w:r w:rsidRPr="008B65E4">
        <w:rPr>
          <w:rStyle w:val="StyleBoldUnderline"/>
          <w:highlight w:val="cyan"/>
        </w:rPr>
        <w:t>trade negotiations</w:t>
      </w:r>
      <w:r>
        <w:t xml:space="preserve"> upon a satisfactory solution to the problem of U.S. government data collection from Europe.  Moreover, </w:t>
      </w:r>
      <w:r w:rsidRPr="008B65E4">
        <w:rPr>
          <w:rStyle w:val="StyleBoldUnderline"/>
          <w:highlight w:val="cyan"/>
        </w:rPr>
        <w:t>data sharing</w:t>
      </w:r>
      <w:r>
        <w:t xml:space="preserve"> of various sorts </w:t>
      </w:r>
      <w:r w:rsidRPr="00957AC0">
        <w:rPr>
          <w:rStyle w:val="StyleBoldUnderline"/>
        </w:rPr>
        <w:t>could be limited</w:t>
      </w:r>
      <w:r>
        <w:t xml:space="preserve">; German or </w:t>
      </w:r>
      <w:r w:rsidRPr="00957AC0">
        <w:rPr>
          <w:rStyle w:val="StyleBoldUnderline"/>
        </w:rPr>
        <w:t xml:space="preserve">European laws could substantially ramp up data </w:t>
      </w:r>
      <w:r w:rsidRPr="008B65E4">
        <w:rPr>
          <w:rStyle w:val="StyleBoldUnderline"/>
          <w:highlight w:val="cyan"/>
        </w:rPr>
        <w:t>privacy protection</w:t>
      </w:r>
      <w:r>
        <w:t xml:space="preserve">, at potential cost to U.S. businesses; German prosecutors and the German Parliament may take up the issue. And, finally of course, </w:t>
      </w:r>
      <w:r w:rsidRPr="00957AC0">
        <w:rPr>
          <w:rStyle w:val="StyleBoldUnderline"/>
        </w:rPr>
        <w:t xml:space="preserve">there is </w:t>
      </w:r>
      <w:r w:rsidRPr="008B65E4">
        <w:rPr>
          <w:rStyle w:val="StyleBoldUnderline"/>
          <w:highlight w:val="cyan"/>
        </w:rPr>
        <w:t>a cost to U.S. soft power.</w:t>
      </w:r>
    </w:p>
    <w:p w:rsidR="005B40B1" w:rsidRPr="00C33FF8" w:rsidRDefault="005B40B1" w:rsidP="005B40B1"/>
    <w:p w:rsidR="005B40B1" w:rsidRDefault="005B40B1" w:rsidP="005B40B1">
      <w:pPr>
        <w:pStyle w:val="Heading4"/>
      </w:pPr>
      <w:r>
        <w:t xml:space="preserve">This is the decisive issue---overwhelms </w:t>
      </w:r>
    </w:p>
    <w:p w:rsidR="005B40B1" w:rsidRPr="005B40B1" w:rsidRDefault="005B40B1" w:rsidP="005B40B1">
      <w:pPr>
        <w:pStyle w:val="Tag2"/>
      </w:pPr>
      <w:r>
        <w:t>Gerstein, 13</w:t>
      </w:r>
    </w:p>
    <w:p w:rsidR="005B40B1" w:rsidRDefault="005B40B1" w:rsidP="005B40B1">
      <w:r w:rsidRPr="005B40B1">
        <w:t>Josh Gerstein, Politico, 10/26/13, NSA</w:t>
      </w:r>
      <w:r w:rsidRPr="00C33FF8">
        <w:t xml:space="preserve"> disclosures put U.S. on defense, dyn.politico.com/printstory.cfm?uuid=0A829B73-DCF3-4A66-9221-C8EEDDEE02F7</w:t>
      </w:r>
    </w:p>
    <w:p w:rsidR="005B40B1" w:rsidRDefault="005B40B1" w:rsidP="005B40B1"/>
    <w:p w:rsidR="005B40B1" w:rsidRDefault="005B40B1" w:rsidP="005B40B1">
      <w:r w:rsidRPr="008B65E4">
        <w:rPr>
          <w:rStyle w:val="StyleBoldUnderline"/>
          <w:highlight w:val="cyan"/>
        </w:rPr>
        <w:t>The NSA</w:t>
      </w:r>
      <w:r w:rsidRPr="00C33FF8">
        <w:rPr>
          <w:rStyle w:val="StyleBoldUnderline"/>
        </w:rPr>
        <w:t xml:space="preserve"> spying </w:t>
      </w:r>
      <w:r w:rsidRPr="008B65E4">
        <w:rPr>
          <w:rStyle w:val="StyleBoldUnderline"/>
          <w:highlight w:val="cyan"/>
        </w:rPr>
        <w:t>controversy is</w:t>
      </w:r>
      <w:r w:rsidRPr="00C33FF8">
        <w:rPr>
          <w:rStyle w:val="StyleBoldUnderline"/>
        </w:rPr>
        <w:t xml:space="preserve"> quickly transforming from a</w:t>
      </w:r>
      <w:r>
        <w:t xml:space="preserve"> domestic </w:t>
      </w:r>
      <w:r w:rsidRPr="00C33FF8">
        <w:rPr>
          <w:rStyle w:val="StyleBoldUnderline"/>
        </w:rPr>
        <w:t>headache</w:t>
      </w:r>
      <w:r>
        <w:t xml:space="preserve"> for the Obama administration </w:t>
      </w:r>
      <w:r w:rsidRPr="00C33FF8">
        <w:rPr>
          <w:rStyle w:val="StyleBoldUnderline"/>
        </w:rPr>
        <w:t xml:space="preserve">into </w:t>
      </w:r>
      <w:r w:rsidRPr="008B65E4">
        <w:rPr>
          <w:rStyle w:val="StyleBoldUnderline"/>
          <w:highlight w:val="cyan"/>
        </w:rPr>
        <w:t>a global public relations fiasco</w:t>
      </w:r>
      <w:r>
        <w:t xml:space="preserve"> for the United States government.</w:t>
      </w:r>
    </w:p>
    <w:p w:rsidR="005B40B1" w:rsidRDefault="005B40B1" w:rsidP="005B40B1">
      <w:r>
        <w:t xml:space="preserve">After months of public and congressional debate over the National Security Agency’s collection of details on U.S. telephone calls, a series of </w:t>
      </w:r>
      <w:r w:rsidRPr="008B65E4">
        <w:rPr>
          <w:rStyle w:val="StyleBoldUnderline"/>
          <w:highlight w:val="cyan"/>
        </w:rPr>
        <w:t>reports</w:t>
      </w:r>
      <w:r>
        <w:t xml:space="preserve"> about alleged spying on foreign countries and their leaders </w:t>
      </w:r>
      <w:r w:rsidRPr="00C33FF8">
        <w:rPr>
          <w:rStyle w:val="StyleBoldUnderline"/>
        </w:rPr>
        <w:t xml:space="preserve">has </w:t>
      </w:r>
      <w:r w:rsidRPr="008B65E4">
        <w:rPr>
          <w:rStyle w:val="StyleBoldUnderline"/>
          <w:highlight w:val="cyan"/>
        </w:rPr>
        <w:t xml:space="preserve">unleashed an </w:t>
      </w:r>
      <w:r w:rsidRPr="008B65E4">
        <w:rPr>
          <w:rStyle w:val="Emphasis"/>
          <w:highlight w:val="cyan"/>
        </w:rPr>
        <w:t>angry global reaction</w:t>
      </w:r>
      <w:r w:rsidRPr="008B65E4">
        <w:rPr>
          <w:rStyle w:val="StyleBoldUnderline"/>
          <w:highlight w:val="cyan"/>
        </w:rPr>
        <w:t xml:space="preserve"> that appears likely to </w:t>
      </w:r>
      <w:r w:rsidRPr="008B65E4">
        <w:rPr>
          <w:rStyle w:val="Emphasis"/>
          <w:highlight w:val="cyan"/>
        </w:rPr>
        <w:t>swamp the debate</w:t>
      </w:r>
      <w:r>
        <w:t xml:space="preserve"> about gathering of metadata within American borders.</w:t>
      </w:r>
    </w:p>
    <w:p w:rsidR="005B40B1" w:rsidRDefault="005B40B1" w:rsidP="005B40B1">
      <w:r>
        <w:t xml:space="preserve">While prospects for a legislative or judicial curtailment of the U.S. call-tracking program are doubtful, </w:t>
      </w:r>
      <w:r w:rsidRPr="008B65E4">
        <w:rPr>
          <w:rStyle w:val="StyleBoldUnderline"/>
          <w:highlight w:val="cyan"/>
        </w:rPr>
        <w:t>damage</w:t>
      </w:r>
      <w:r w:rsidRPr="00C33FF8">
        <w:rPr>
          <w:rStyle w:val="StyleBoldUnderline"/>
        </w:rPr>
        <w:t xml:space="preserve"> from public revelations about NSA’s global surveillance </w:t>
      </w:r>
      <w:r w:rsidRPr="008B65E4">
        <w:rPr>
          <w:rStyle w:val="StyleBoldUnderline"/>
          <w:highlight w:val="cyan"/>
        </w:rPr>
        <w:t>is already evident and</w:t>
      </w:r>
      <w:r w:rsidRPr="00C33FF8">
        <w:rPr>
          <w:rStyle w:val="StyleBoldUnderline"/>
        </w:rPr>
        <w:t xml:space="preserve"> seems to be </w:t>
      </w:r>
      <w:r w:rsidRPr="008B65E4">
        <w:rPr>
          <w:rStyle w:val="StyleBoldUnderline"/>
          <w:highlight w:val="cyan"/>
        </w:rPr>
        <w:t>growing</w:t>
      </w:r>
      <w:r w:rsidRPr="008B65E4">
        <w:rPr>
          <w:highlight w:val="cyan"/>
        </w:rPr>
        <w:t>.</w:t>
      </w:r>
    </w:p>
    <w:p w:rsidR="005B40B1" w:rsidRDefault="005B40B1" w:rsidP="005B40B1">
      <w:r>
        <w:t xml:space="preserve">Citing the snooping disclosed by former NSA contractor Edward Snowden, Brazil’s president canceled a state visit to the U.S. set for this week. </w:t>
      </w:r>
      <w:r w:rsidRPr="00C33FF8">
        <w:rPr>
          <w:rStyle w:val="StyleBoldUnderline"/>
        </w:rPr>
        <w:t>Leaders in France and Italy and Germany have lodged heated protests with Washington</w:t>
      </w:r>
      <w:r>
        <w:t xml:space="preserve">, </w:t>
      </w:r>
      <w:r w:rsidRPr="00C33FF8">
        <w:rPr>
          <w:rStyle w:val="StyleBoldUnderline"/>
        </w:rPr>
        <w:t>with the Germans announcing plans to dispatch a delegation to Washington to discuss the issue</w:t>
      </w:r>
      <w:r>
        <w:t>. Boeing airplane sales are in jeopardy. And the European Union is threatening to slap restrictions on U.S. technology firms that profit from tens of millions of users on the Continent.</w:t>
      </w:r>
    </w:p>
    <w:p w:rsidR="005B40B1" w:rsidRDefault="005B40B1" w:rsidP="005B40B1">
      <w:r>
        <w:t>“</w:t>
      </w:r>
      <w:r w:rsidRPr="00C33FF8">
        <w:rPr>
          <w:rStyle w:val="StyleBoldUnderline"/>
        </w:rPr>
        <w:t>Europe is talking about this.</w:t>
      </w:r>
      <w:r>
        <w:t xml:space="preserve"> Some </w:t>
      </w:r>
      <w:r w:rsidRPr="00C33FF8">
        <w:rPr>
          <w:rStyle w:val="StyleBoldUnderline"/>
        </w:rPr>
        <w:t>people in Europe are upset and may take steps to block us</w:t>
      </w:r>
      <w:r>
        <w:t>,” former Rep. Jane Harman (D-Calif.) said in a telephone interview from Rome on Friday. “The reaction of retail politicians is to mirror the upset of the people who elected them.”</w:t>
      </w:r>
    </w:p>
    <w:p w:rsidR="005B40B1" w:rsidRPr="00C33FF8" w:rsidRDefault="005B40B1" w:rsidP="005B40B1">
      <w:pPr>
        <w:rPr>
          <w:u w:val="single"/>
        </w:rPr>
      </w:pPr>
      <w:r>
        <w:lastRenderedPageBreak/>
        <w:t>“</w:t>
      </w:r>
      <w:r w:rsidRPr="008B65E4">
        <w:rPr>
          <w:rStyle w:val="StyleBoldUnderline"/>
          <w:highlight w:val="cyan"/>
        </w:rPr>
        <w:t>Confidence between countries</w:t>
      </w:r>
      <w:r>
        <w:t xml:space="preserve"> and confidence between governments </w:t>
      </w:r>
      <w:r w:rsidRPr="008B65E4">
        <w:rPr>
          <w:rStyle w:val="StyleBoldUnderline"/>
          <w:highlight w:val="cyan"/>
        </w:rPr>
        <w:t>are</w:t>
      </w:r>
      <w:r w:rsidRPr="00C33FF8">
        <w:rPr>
          <w:rStyle w:val="StyleBoldUnderline"/>
        </w:rPr>
        <w:t xml:space="preserve"> important and sometime </w:t>
      </w:r>
      <w:r w:rsidRPr="008B65E4">
        <w:rPr>
          <w:rStyle w:val="StyleBoldUnderline"/>
          <w:highlight w:val="cyan"/>
        </w:rPr>
        <w:t xml:space="preserve">decisive and </w:t>
      </w:r>
      <w:r w:rsidRPr="008B65E4">
        <w:rPr>
          <w:rStyle w:val="Emphasis"/>
          <w:highlight w:val="cyan"/>
        </w:rPr>
        <w:t>there’s</w:t>
      </w:r>
      <w:r>
        <w:t xml:space="preserve"> almost </w:t>
      </w:r>
      <w:r w:rsidRPr="008B65E4">
        <w:rPr>
          <w:rStyle w:val="Emphasis"/>
          <w:highlight w:val="cyan"/>
        </w:rPr>
        <w:t>no confidence</w:t>
      </w:r>
      <w:r>
        <w:t xml:space="preserve"> </w:t>
      </w:r>
      <w:r w:rsidRPr="00C33FF8">
        <w:rPr>
          <w:rStyle w:val="StyleBoldUnderline"/>
        </w:rPr>
        <w:t>between the United States of America and Europe”</w:t>
      </w:r>
      <w:r>
        <w:t xml:space="preserve"> now, </w:t>
      </w:r>
      <w:r w:rsidRPr="008B65E4">
        <w:rPr>
          <w:rStyle w:val="StyleBoldUnderline"/>
          <w:highlight w:val="cyan"/>
        </w:rPr>
        <w:t>former German intelligence chief</w:t>
      </w:r>
      <w:r>
        <w:t xml:space="preserve"> Hansjörg Geiger </w:t>
      </w:r>
      <w:r w:rsidRPr="008B65E4">
        <w:rPr>
          <w:rStyle w:val="StyleBoldUnderline"/>
          <w:highlight w:val="cyan"/>
        </w:rPr>
        <w:t>said</w:t>
      </w:r>
      <w:r>
        <w:t xml:space="preserve">. “I’m quite convinced </w:t>
      </w:r>
      <w:r w:rsidRPr="008B65E4">
        <w:rPr>
          <w:rStyle w:val="Emphasis"/>
          <w:highlight w:val="cyan"/>
        </w:rPr>
        <w:t>there will be an impact</w:t>
      </w:r>
      <w:r>
        <w:t xml:space="preserve">…. It will be a real impact </w:t>
      </w:r>
      <w:r w:rsidRPr="008B65E4">
        <w:rPr>
          <w:rStyle w:val="StyleBoldUnderline"/>
          <w:highlight w:val="cyan"/>
        </w:rPr>
        <w:t>and not only</w:t>
      </w:r>
      <w:r w:rsidRPr="00C33FF8">
        <w:rPr>
          <w:rStyle w:val="StyleBoldUnderline"/>
        </w:rPr>
        <w:t xml:space="preserve"> the [</w:t>
      </w:r>
      <w:r w:rsidRPr="008B65E4">
        <w:rPr>
          <w:rStyle w:val="StyleBoldUnderline"/>
          <w:highlight w:val="cyan"/>
        </w:rPr>
        <w:t>intelligence</w:t>
      </w:r>
      <w:r w:rsidRPr="00C33FF8">
        <w:rPr>
          <w:rStyle w:val="StyleBoldUnderline"/>
        </w:rPr>
        <w:t xml:space="preserve">] </w:t>
      </w:r>
      <w:r w:rsidRPr="008B65E4">
        <w:rPr>
          <w:rStyle w:val="StyleBoldUnderline"/>
          <w:highlight w:val="cyan"/>
        </w:rPr>
        <w:t>services will have</w:t>
      </w:r>
      <w:r w:rsidRPr="00C33FF8">
        <w:rPr>
          <w:rStyle w:val="StyleBoldUnderline"/>
        </w:rPr>
        <w:t xml:space="preserve"> some </w:t>
      </w:r>
      <w:r w:rsidRPr="008B65E4">
        <w:rPr>
          <w:rStyle w:val="StyleBoldUnderline"/>
          <w:highlight w:val="cyan"/>
        </w:rPr>
        <w:t>turbulence.”</w:t>
      </w:r>
    </w:p>
    <w:p w:rsidR="005B40B1" w:rsidRDefault="005B40B1" w:rsidP="005B40B1">
      <w:r>
        <w:t xml:space="preserve">Some </w:t>
      </w:r>
      <w:r w:rsidRPr="00C33FF8">
        <w:rPr>
          <w:rStyle w:val="StyleBoldUnderline"/>
        </w:rPr>
        <w:t>analysts see immediate trouble for U.S.-European arrangements to share information</w:t>
      </w:r>
      <w:r>
        <w:t xml:space="preserve"> about airline passengers, financial transactions and more.</w:t>
      </w:r>
    </w:p>
    <w:p w:rsidR="005B40B1" w:rsidRDefault="005B40B1" w:rsidP="005B40B1">
      <w:r>
        <w:t>“The bigger problems are not in Berlin or Paris, but in the future out of Brussels,” said Michael Leiter, former head of the National Counterterrorism Center. “</w:t>
      </w:r>
      <w:r w:rsidRPr="00C33FF8">
        <w:rPr>
          <w:rStyle w:val="StyleBoldUnderline"/>
        </w:rPr>
        <w:t>At the EU, I expect them to be very, very resistant to</w:t>
      </w:r>
      <w:r>
        <w:t xml:space="preserve"> any increase — and to have problems </w:t>
      </w:r>
      <w:r w:rsidRPr="00C33FF8">
        <w:rPr>
          <w:rStyle w:val="StyleBoldUnderline"/>
        </w:rPr>
        <w:t>even</w:t>
      </w:r>
      <w:r>
        <w:t xml:space="preserve"> with </w:t>
      </w:r>
      <w:r w:rsidRPr="00C33FF8">
        <w:rPr>
          <w:rStyle w:val="StyleBoldUnderline"/>
        </w:rPr>
        <w:t>maintenance—of some of the information sharing we have now</w:t>
      </w:r>
      <w:r>
        <w:t>…..All of this complicates those discussions exponentially.”</w:t>
      </w:r>
    </w:p>
    <w:p w:rsidR="005B40B1" w:rsidRDefault="005B40B1" w:rsidP="005B40B1"/>
    <w:p w:rsidR="005B40B1" w:rsidRDefault="005B40B1" w:rsidP="005B40B1">
      <w:pPr>
        <w:pStyle w:val="Heading4"/>
      </w:pPr>
      <w:r>
        <w:t xml:space="preserve">NSA backlash is </w:t>
      </w:r>
      <w:r w:rsidRPr="009F362D">
        <w:rPr>
          <w:u w:val="single"/>
        </w:rPr>
        <w:t>enduring</w:t>
      </w:r>
      <w:r>
        <w:t>—triggers counterterrorism coop links</w:t>
      </w:r>
    </w:p>
    <w:p w:rsidR="005B40B1" w:rsidRPr="005B40B1" w:rsidRDefault="005B40B1" w:rsidP="005B40B1">
      <w:pPr>
        <w:rPr>
          <w:rStyle w:val="StyleStyleBold12pt"/>
        </w:rPr>
      </w:pPr>
      <w:r>
        <w:rPr>
          <w:rStyle w:val="StyleStyleBold12pt"/>
        </w:rPr>
        <w:t>Riechman, 13</w:t>
      </w:r>
    </w:p>
    <w:p w:rsidR="005B40B1" w:rsidRDefault="005B40B1" w:rsidP="005B40B1">
      <w:r w:rsidRPr="005B40B1">
        <w:t>Deb Riechman, AP, 10/26/13</w:t>
      </w:r>
      <w:r w:rsidRPr="00C04A75">
        <w:t>, NSA spying controversy angers foreign leaders, threatens U.S. foreign policy, lubbockonline.com/filed-online/2013-10-26/nsa-spying-controversy-angers-foreign-leaders-threatens-us-foreign-policy#.UmvyViSmwfY</w:t>
      </w:r>
    </w:p>
    <w:p w:rsidR="005B40B1" w:rsidRPr="00114A22" w:rsidRDefault="005B40B1" w:rsidP="005B40B1"/>
    <w:p w:rsidR="005B40B1" w:rsidRPr="00C04A75" w:rsidRDefault="005B40B1" w:rsidP="005B40B1">
      <w:pPr>
        <w:rPr>
          <w:sz w:val="16"/>
        </w:rPr>
      </w:pPr>
      <w:r w:rsidRPr="00C04A75">
        <w:rPr>
          <w:sz w:val="16"/>
        </w:rPr>
        <w:t xml:space="preserve">Secretary of State John </w:t>
      </w:r>
      <w:r w:rsidRPr="008B65E4">
        <w:rPr>
          <w:rStyle w:val="StyleBoldUnderline"/>
          <w:highlight w:val="cyan"/>
        </w:rPr>
        <w:t>Kerry</w:t>
      </w:r>
      <w:r w:rsidRPr="008B65E4">
        <w:rPr>
          <w:rStyle w:val="StyleBoldUnderline"/>
        </w:rPr>
        <w:t xml:space="preserve"> went to Europe</w:t>
      </w:r>
      <w:r w:rsidRPr="00C04A75">
        <w:rPr>
          <w:sz w:val="16"/>
        </w:rPr>
        <w:t xml:space="preserve"> to talk about Mideast peace, Syria and Iran. </w:t>
      </w:r>
      <w:r w:rsidRPr="00114A22">
        <w:rPr>
          <w:rStyle w:val="StyleBoldUnderline"/>
        </w:rPr>
        <w:t xml:space="preserve">What he </w:t>
      </w:r>
      <w:r w:rsidRPr="008B65E4">
        <w:rPr>
          <w:rStyle w:val="StyleBoldUnderline"/>
          <w:highlight w:val="cyan"/>
        </w:rPr>
        <w:t>got</w:t>
      </w:r>
      <w:r w:rsidRPr="00114A22">
        <w:rPr>
          <w:rStyle w:val="StyleBoldUnderline"/>
        </w:rPr>
        <w:t xml:space="preserve"> was </w:t>
      </w:r>
      <w:r w:rsidRPr="008B65E4">
        <w:rPr>
          <w:rStyle w:val="StyleBoldUnderline"/>
          <w:highlight w:val="cyan"/>
        </w:rPr>
        <w:t>an earful of outrage</w:t>
      </w:r>
      <w:r w:rsidRPr="00114A22">
        <w:rPr>
          <w:rStyle w:val="StyleBoldUnderline"/>
        </w:rPr>
        <w:t xml:space="preserve"> over U.S. snooping abroad.</w:t>
      </w:r>
      <w:r>
        <w:rPr>
          <w:u w:val="single"/>
        </w:rPr>
        <w:t xml:space="preserve"> </w:t>
      </w:r>
      <w:r w:rsidRPr="00C04A75">
        <w:rPr>
          <w:sz w:val="16"/>
        </w:rPr>
        <w:t xml:space="preserve">President Barack Obama has defended America's surveillance dragnet to leaders of Russia, Mexico, Brazil, France and Germany, but the </w:t>
      </w:r>
      <w:r w:rsidRPr="008B65E4">
        <w:rPr>
          <w:rStyle w:val="StyleBoldUnderline"/>
          <w:highlight w:val="cyan"/>
        </w:rPr>
        <w:t>international anger</w:t>
      </w:r>
      <w:r w:rsidRPr="00114A22">
        <w:rPr>
          <w:rStyle w:val="StyleBoldUnderline"/>
        </w:rPr>
        <w:t xml:space="preserve"> over the disclosures </w:t>
      </w:r>
      <w:r w:rsidRPr="008B65E4">
        <w:rPr>
          <w:rStyle w:val="StyleBoldUnderline"/>
          <w:highlight w:val="cyan"/>
        </w:rPr>
        <w:t>shows no signs of abating</w:t>
      </w:r>
      <w:r w:rsidRPr="00C04A75">
        <w:rPr>
          <w:sz w:val="16"/>
        </w:rPr>
        <w:t xml:space="preserve"> in the short run. </w:t>
      </w:r>
      <w:r w:rsidRPr="00114A22">
        <w:rPr>
          <w:rStyle w:val="StyleBoldUnderline"/>
        </w:rPr>
        <w:t xml:space="preserve">Longer term, the </w:t>
      </w:r>
      <w:r w:rsidRPr="008B65E4">
        <w:rPr>
          <w:rStyle w:val="StyleBoldUnderline"/>
          <w:highlight w:val="cyan"/>
        </w:rPr>
        <w:t>revelations</w:t>
      </w:r>
      <w:r w:rsidRPr="00C04A75">
        <w:rPr>
          <w:sz w:val="16"/>
        </w:rPr>
        <w:t xml:space="preserve"> by former National Security Agency contractor Edward Snowden about NSA tactics that allegedly include tapping the cellphones of as many as 35 world leaders </w:t>
      </w:r>
      <w:r w:rsidRPr="008B65E4">
        <w:rPr>
          <w:rStyle w:val="StyleBoldUnderline"/>
          <w:highlight w:val="cyan"/>
        </w:rPr>
        <w:t>threaten to undermine</w:t>
      </w:r>
      <w:r w:rsidRPr="00114A22">
        <w:rPr>
          <w:rStyle w:val="StyleBoldUnderline"/>
        </w:rPr>
        <w:t xml:space="preserve"> U.S. </w:t>
      </w:r>
      <w:r w:rsidRPr="008B65E4">
        <w:rPr>
          <w:rStyle w:val="StyleBoldUnderline"/>
          <w:highlight w:val="cyan"/>
        </w:rPr>
        <w:t>foreign policy in a range of areas</w:t>
      </w:r>
      <w:r w:rsidRPr="008B65E4">
        <w:rPr>
          <w:sz w:val="16"/>
          <w:highlight w:val="cyan"/>
        </w:rPr>
        <w:t xml:space="preserve">. </w:t>
      </w:r>
      <w:r w:rsidRPr="008B65E4">
        <w:rPr>
          <w:rStyle w:val="StyleBoldUnderline"/>
          <w:highlight w:val="cyan"/>
        </w:rPr>
        <w:t>This</w:t>
      </w:r>
      <w:r w:rsidRPr="00114A22">
        <w:rPr>
          <w:rStyle w:val="StyleBoldUnderline"/>
        </w:rPr>
        <w:t xml:space="preserve"> vacuum-cleaner approach to data collection </w:t>
      </w:r>
      <w:r w:rsidRPr="008B65E4">
        <w:rPr>
          <w:rStyle w:val="StyleBoldUnderline"/>
          <w:highlight w:val="cyan"/>
        </w:rPr>
        <w:t>has rattled allies.</w:t>
      </w:r>
      <w:r>
        <w:rPr>
          <w:u w:val="single"/>
        </w:rPr>
        <w:t xml:space="preserve"> </w:t>
      </w:r>
      <w:r w:rsidRPr="00C04A75">
        <w:rPr>
          <w:sz w:val="16"/>
        </w:rPr>
        <w:t>"</w:t>
      </w:r>
      <w:r w:rsidRPr="00114A22">
        <w:rPr>
          <w:rStyle w:val="StyleBoldUnderline"/>
        </w:rPr>
        <w:t>The magnitude</w:t>
      </w:r>
      <w:r w:rsidRPr="00C04A75">
        <w:rPr>
          <w:sz w:val="16"/>
        </w:rPr>
        <w:t xml:space="preserve"> of the eavesdropping is what </w:t>
      </w:r>
      <w:r w:rsidRPr="00114A22">
        <w:rPr>
          <w:rStyle w:val="StyleBoldUnderline"/>
        </w:rPr>
        <w:t>shocked us,"</w:t>
      </w:r>
      <w:r w:rsidRPr="00C04A75">
        <w:rPr>
          <w:sz w:val="16"/>
        </w:rPr>
        <w:t xml:space="preserve"> former French Foreign Minister Bernard Kouchner said in a radio interview. "</w:t>
      </w:r>
      <w:r w:rsidRPr="00114A22">
        <w:rPr>
          <w:rStyle w:val="StyleBoldUnderline"/>
        </w:rPr>
        <w:t>Let's be honest, we eavesdrop too.</w:t>
      </w:r>
      <w:r w:rsidRPr="00C04A75">
        <w:rPr>
          <w:sz w:val="16"/>
        </w:rPr>
        <w:t xml:space="preserve"> Everyone is listening to everyone else. </w:t>
      </w:r>
      <w:r w:rsidRPr="00114A22">
        <w:rPr>
          <w:rStyle w:val="StyleBoldUnderline"/>
        </w:rPr>
        <w:t>But we don't have the same means as the United States</w:t>
      </w:r>
      <w:r w:rsidRPr="00C04A75">
        <w:rPr>
          <w:sz w:val="16"/>
        </w:rPr>
        <w:t xml:space="preserve">, which makes us jealous." So where in the world isn't the NSA? That's one big question raised by the disclosures. Whether the tapping of allies is a step too far might be moot. The British ambassador to Lebanon, Tom Fletcher, tweeted this past week: "I work on assumption that 6+ countries tap my phone. Increasingly rare that diplomats say anything sensitive on calls." </w:t>
      </w:r>
      <w:r w:rsidRPr="00114A22">
        <w:rPr>
          <w:rStyle w:val="StyleBoldUnderline"/>
        </w:rPr>
        <w:t xml:space="preserve">Diplomatic </w:t>
      </w:r>
      <w:r w:rsidRPr="008B65E4">
        <w:rPr>
          <w:rStyle w:val="StyleBoldUnderline"/>
          <w:highlight w:val="cyan"/>
        </w:rPr>
        <w:t>relations are built on trust</w:t>
      </w:r>
      <w:r w:rsidRPr="00114A22">
        <w:rPr>
          <w:rStyle w:val="StyleBoldUnderline"/>
        </w:rPr>
        <w:t xml:space="preserve">. If America's credibility is in question, </w:t>
      </w:r>
      <w:r w:rsidRPr="008B65E4">
        <w:rPr>
          <w:rStyle w:val="StyleBoldUnderline"/>
          <w:highlight w:val="cyan"/>
        </w:rPr>
        <w:t>the U.S. will find it harder to maintain alliance</w:t>
      </w:r>
      <w:r w:rsidRPr="008B65E4">
        <w:rPr>
          <w:sz w:val="16"/>
          <w:highlight w:val="cyan"/>
        </w:rPr>
        <w:t>s</w:t>
      </w:r>
      <w:r w:rsidRPr="00C04A75">
        <w:rPr>
          <w:sz w:val="16"/>
        </w:rPr>
        <w:t xml:space="preserve">, influence world opinion and maybe even close trade deals. Spying among allies is not new. Madeleine Albright, secretary of state during the Clinton administration, recalled being at the United Nations and having the French ambassador ask her why she said something in a private conversation apparently intercepted by the French. The French government protested revelations this past week that the NSA had collected 70.3 million French-based telephone and electronic message records in a 30-day period. Albright says Snowden's disclosures have hurt U.S. policymakers. "A lot of </w:t>
      </w:r>
      <w:r w:rsidRPr="00114A22">
        <w:rPr>
          <w:rStyle w:val="StyleBoldUnderline"/>
        </w:rPr>
        <w:t>the things that have come out,</w:t>
      </w:r>
      <w:r w:rsidRPr="00C04A75">
        <w:rPr>
          <w:sz w:val="16"/>
        </w:rPr>
        <w:t xml:space="preserve"> I think </w:t>
      </w:r>
      <w:r w:rsidRPr="00114A22">
        <w:rPr>
          <w:rStyle w:val="StyleBoldUnderline"/>
        </w:rPr>
        <w:t>are specifically damaging</w:t>
      </w:r>
      <w:r w:rsidRPr="00C04A75">
        <w:rPr>
          <w:sz w:val="16"/>
        </w:rPr>
        <w:t xml:space="preserve"> because they are negotiating positions and a variety of ways that we have to go about business," Albright said at a conference hosted by the Center for American Progress in Washington. "I think it has made life very difficult for Secretary Kerry. ... There has to be a set of private talks that, in fact, precede negotiations and I think it makes it very, very hard." The spy flap could give the Europeans leverage in talks with the U.S. on a free trade agreement, which would join together nearly half of the global economy. "If we go to the negotiations and we have the feeling those people with whom we negotiate know everything that we want to deal with in advance, how can we trust each other?" asked Martin Schulz, president of the European Parliament. Claude Moniquet, a former French counterintelligence officer and now director of Brussels-based European Strategic Intelligence and Security Center, said the controversy came at a good time for Europe "to have a lever, a means of pressure ... in these negotiations." To Henry Farrell and Martha Finnemore at George Washington University, damage from the NSA disclosures could "undermine Washington's ability to act hypocritically and get away with it." The danger in the disclosures "lies not in the new information that they reveal but in the documented confirmation they provide of what the United States is actually doing and why," they wrote in Foreign Affairs. "When these deeds turn out to clash with the government's public rhetoric, as they so often do,</w:t>
      </w:r>
      <w:r w:rsidRPr="00C04A75">
        <w:rPr>
          <w:rStyle w:val="StyleBoldUnderline"/>
        </w:rPr>
        <w:t xml:space="preserve"> it becomes harder for U.S. allies to overlook Washington's covert behavior and easier for U.S. adversaries to justify their own."</w:t>
      </w:r>
      <w:r>
        <w:rPr>
          <w:rStyle w:val="StyleBoldUnderline"/>
        </w:rPr>
        <w:t xml:space="preserve"> </w:t>
      </w:r>
      <w:r w:rsidRPr="00C04A75">
        <w:rPr>
          <w:sz w:val="16"/>
        </w:rPr>
        <w:t xml:space="preserve">They claim the disclosures forced Washington to abandon its "naming-and-shaming campaign against Chinese hacking." The </w:t>
      </w:r>
      <w:r w:rsidRPr="008B65E4">
        <w:rPr>
          <w:rStyle w:val="StyleBoldUnderline"/>
          <w:highlight w:val="cyan"/>
        </w:rPr>
        <w:t>revelations</w:t>
      </w:r>
      <w:r w:rsidRPr="00C04A75">
        <w:rPr>
          <w:rStyle w:val="StyleBoldUnderline"/>
        </w:rPr>
        <w:t xml:space="preserve"> </w:t>
      </w:r>
      <w:r w:rsidRPr="00C04A75">
        <w:rPr>
          <w:sz w:val="16"/>
        </w:rPr>
        <w:t xml:space="preserve">could </w:t>
      </w:r>
      <w:r w:rsidRPr="008B65E4">
        <w:rPr>
          <w:rStyle w:val="StyleBoldUnderline"/>
          <w:highlight w:val="cyan"/>
        </w:rPr>
        <w:t>undercut Washington's effort to fight terrorism</w:t>
      </w:r>
      <w:r w:rsidRPr="00C04A75">
        <w:rPr>
          <w:rStyle w:val="StyleBoldUnderline"/>
        </w:rPr>
        <w:t xml:space="preserve">, </w:t>
      </w:r>
      <w:r w:rsidRPr="00C04A75">
        <w:rPr>
          <w:sz w:val="16"/>
        </w:rPr>
        <w:t>says Kiron Skinner, director of the Center for International Relations and Politics at Carnegie Mellon University. The broad nature of NSA surveillance goes against the Obama administration's claim that much of U.S. espionage is carried out to combat terrorism, she said. "</w:t>
      </w:r>
      <w:r w:rsidRPr="00C04A75">
        <w:rPr>
          <w:rStyle w:val="StyleBoldUnderline"/>
        </w:rPr>
        <w:t xml:space="preserve">If Washington undermines its own leadership or that of its allies, the collective ability of the West to </w:t>
      </w:r>
      <w:r w:rsidRPr="00C04A75">
        <w:rPr>
          <w:rStyle w:val="StyleBoldUnderline"/>
        </w:rPr>
        <w:lastRenderedPageBreak/>
        <w:t>combat terrorism will be compromised</w:t>
      </w:r>
      <w:r w:rsidRPr="00C04A75">
        <w:rPr>
          <w:sz w:val="16"/>
        </w:rPr>
        <w:t>," Skinner said. "</w:t>
      </w:r>
      <w:r w:rsidRPr="008B65E4">
        <w:rPr>
          <w:rStyle w:val="StyleBoldUnderline"/>
        </w:rPr>
        <w:t>Allied leaders</w:t>
      </w:r>
      <w:r w:rsidRPr="00C04A75">
        <w:rPr>
          <w:rStyle w:val="StyleBoldUnderline"/>
        </w:rPr>
        <w:t xml:space="preserve"> will have no incentive to put their own militaries at risk if they cannot trust U.S. leadership</w:t>
      </w:r>
      <w:r w:rsidRPr="00C04A75">
        <w:rPr>
          <w:sz w:val="16"/>
        </w:rPr>
        <w:t>."</w:t>
      </w:r>
    </w:p>
    <w:p w:rsidR="005B40B1" w:rsidRDefault="005B40B1" w:rsidP="005B40B1"/>
    <w:p w:rsidR="005B40B1" w:rsidRDefault="005B40B1" w:rsidP="005B40B1">
      <w:pPr>
        <w:pStyle w:val="Heading4"/>
      </w:pPr>
      <w:r>
        <w:t>Collapses relations</w:t>
      </w:r>
    </w:p>
    <w:p w:rsidR="005B40B1" w:rsidRPr="005B40B1" w:rsidRDefault="005B40B1" w:rsidP="005B40B1">
      <w:pPr>
        <w:rPr>
          <w:rStyle w:val="StyleStyleBold12pt"/>
        </w:rPr>
      </w:pPr>
      <w:r>
        <w:rPr>
          <w:rStyle w:val="StyleStyleBold12pt"/>
        </w:rPr>
        <w:t>Allam, 13</w:t>
      </w:r>
    </w:p>
    <w:p w:rsidR="005B40B1" w:rsidRDefault="005B40B1" w:rsidP="005B40B1">
      <w:r w:rsidRPr="005B40B1">
        <w:t>Hannah Allam, McClatchy, 10/25/13</w:t>
      </w:r>
      <w:r w:rsidRPr="0090005C">
        <w:t>, World’s anger at Obama policies goes beyond Europe and the NSA, www.mcclatchydc.com/2013/10/25/206552/worlds-anger-at-obama-policies.html</w:t>
      </w:r>
    </w:p>
    <w:p w:rsidR="005B40B1" w:rsidRDefault="005B40B1" w:rsidP="005B40B1"/>
    <w:p w:rsidR="005B40B1" w:rsidRDefault="005B40B1" w:rsidP="005B40B1">
      <w:pPr>
        <w:rPr>
          <w:sz w:val="16"/>
        </w:rPr>
      </w:pPr>
      <w:r w:rsidRPr="0090005C">
        <w:rPr>
          <w:sz w:val="16"/>
        </w:rPr>
        <w:t xml:space="preserve">Whether miffed over spying revelations or feeling sold out by U.S. moves in the Middle East, some of </w:t>
      </w:r>
      <w:r w:rsidRPr="0090005C">
        <w:rPr>
          <w:rStyle w:val="StyleBoldUnderline"/>
        </w:rPr>
        <w:t>the U</w:t>
      </w:r>
      <w:r w:rsidRPr="0090005C">
        <w:rPr>
          <w:sz w:val="16"/>
        </w:rPr>
        <w:t xml:space="preserve">nited </w:t>
      </w:r>
      <w:r w:rsidRPr="0090005C">
        <w:rPr>
          <w:rStyle w:val="StyleBoldUnderline"/>
        </w:rPr>
        <w:t>S</w:t>
      </w:r>
      <w:r w:rsidRPr="0090005C">
        <w:rPr>
          <w:sz w:val="16"/>
        </w:rPr>
        <w:t xml:space="preserve">tates’ </w:t>
      </w:r>
      <w:r w:rsidRPr="0090005C">
        <w:rPr>
          <w:rStyle w:val="StyleBoldUnderline"/>
        </w:rPr>
        <w:t>closest allies are so upset that the Obama administration has gone into damage-control mode to ensure the rifts don’t widen and threaten critical partnerships</w:t>
      </w:r>
      <w:r w:rsidRPr="0090005C">
        <w:rPr>
          <w:sz w:val="16"/>
        </w:rPr>
        <w:t xml:space="preserve">. The quarrels differ in their causes and degrees of seriousness. As a whole, however, </w:t>
      </w:r>
      <w:r w:rsidRPr="0090005C">
        <w:rPr>
          <w:rStyle w:val="StyleBoldUnderline"/>
        </w:rPr>
        <w:t>they pose a new foreign policy headach</w:t>
      </w:r>
      <w:r w:rsidRPr="0090005C">
        <w:rPr>
          <w:sz w:val="16"/>
        </w:rPr>
        <w:t xml:space="preserve">e for an administration whose overseas track record is seen in many quarters at home and abroad as reactive and lacking direction. </w:t>
      </w:r>
      <w:r w:rsidRPr="008B65E4">
        <w:rPr>
          <w:rStyle w:val="StyleBoldUnderline"/>
          <w:highlight w:val="cyan"/>
        </w:rPr>
        <w:t>In Europe</w:t>
      </w:r>
      <w:r w:rsidRPr="008B65E4">
        <w:rPr>
          <w:rStyle w:val="StyleBoldUnderline"/>
        </w:rPr>
        <w:t xml:space="preserve"> and the Middle East, </w:t>
      </w:r>
      <w:r w:rsidRPr="008B65E4">
        <w:rPr>
          <w:rStyle w:val="StyleBoldUnderline"/>
          <w:highlight w:val="cyan"/>
        </w:rPr>
        <w:t>rifts that once would’ve been</w:t>
      </w:r>
      <w:r w:rsidRPr="0090005C">
        <w:rPr>
          <w:sz w:val="16"/>
        </w:rPr>
        <w:t xml:space="preserve"> quietly </w:t>
      </w:r>
      <w:r w:rsidRPr="008B65E4">
        <w:rPr>
          <w:rStyle w:val="StyleBoldUnderline"/>
          <w:highlight w:val="cyan"/>
        </w:rPr>
        <w:t>smoothed over have exploded into headlines</w:t>
      </w:r>
      <w:r w:rsidRPr="0090005C">
        <w:rPr>
          <w:rStyle w:val="StyleBoldUnderline"/>
        </w:rPr>
        <w:t xml:space="preserve"> and public remonstrations.</w:t>
      </w:r>
      <w:r>
        <w:rPr>
          <w:b/>
          <w:u w:val="single"/>
        </w:rPr>
        <w:t xml:space="preserve"> </w:t>
      </w:r>
      <w:r w:rsidRPr="0090005C">
        <w:rPr>
          <w:sz w:val="16"/>
        </w:rPr>
        <w:t xml:space="preserve">The uproar in Europe over revelations from fugitive former National Security Agency contractor Edward Snowden that the United States spied on as many as 35 government leaders, including Angela Merkel, the chancellor of Germany, has become so great that early Friday 28 European leaders said Merkel and French President Francois Hollande would open negotiations with the United States over a “no-spying agreement.” In the Middle East, Saudi Arabia, already fed up with U.S. reluctance to get more deeply involved in the Syrian civil war, has become alarmed by Obama’s overtures to the Saudis’ archenemy, Iran, with which the Saudis are locked in a battle for regional supremacy. Reports indicate it is considering breaking over cooperation with the Obama administration on a range of issues, including training for so-called moderate Syrian rebels. Once-ironclad ally Egypt, meanwhile, is upset that the U.S. is cutting some of its massive annual aid amid a dispute over getting the country back on track after a military coup that ousted an Islamist president elected after a popular uprising. Earlier this month, Egyptian Foreign Minister Nabil Fahmy told a state newspaper that U.S.-Egyptian ties were in “turmoil” and that “anyone who says otherwise is not speaking honestly.” For Middle East observers, the Saudi case, especially, has been fascinating to watch as the kingdom rarely allows diplomatic spats to go beyond palace walls. “It’s part of an overall trend, America’s disengagement and a seemingly aloof Obama, and in the Syrian case, that aloofness ran counter to the Syrians’ and Saudis’ interests,” said Andrew Tabler, who focuses on Syria and U.S. policy in the Middle East at The Washington Institute For Near East Policy. “The Syrian conflict has become so regionalized that our Saudi allies will now openly criticize the White House. It’s amazing.” Nobody’s expecting breaks in relations. But </w:t>
      </w:r>
      <w:r w:rsidRPr="008B65E4">
        <w:rPr>
          <w:rStyle w:val="StyleBoldUnderline"/>
          <w:highlight w:val="cyan"/>
        </w:rPr>
        <w:t>U.S. diplomats are working</w:t>
      </w:r>
      <w:r w:rsidRPr="009F362D">
        <w:rPr>
          <w:rStyle w:val="StyleBoldUnderline"/>
        </w:rPr>
        <w:t xml:space="preserve"> hard </w:t>
      </w:r>
      <w:r w:rsidRPr="008B65E4">
        <w:rPr>
          <w:rStyle w:val="StyleBoldUnderline"/>
          <w:highlight w:val="cyan"/>
        </w:rPr>
        <w:t>to ensure</w:t>
      </w:r>
      <w:r w:rsidRPr="009F362D">
        <w:rPr>
          <w:rStyle w:val="StyleBoldUnderline"/>
        </w:rPr>
        <w:t xml:space="preserve"> that the </w:t>
      </w:r>
      <w:r w:rsidRPr="008B65E4">
        <w:rPr>
          <w:rStyle w:val="StyleBoldUnderline"/>
          <w:highlight w:val="cyan"/>
        </w:rPr>
        <w:t>disputes don’t escalate</w:t>
      </w:r>
      <w:r w:rsidRPr="0090005C">
        <w:rPr>
          <w:sz w:val="16"/>
        </w:rPr>
        <w:t xml:space="preserve">. So far, </w:t>
      </w:r>
      <w:r w:rsidRPr="008B65E4">
        <w:rPr>
          <w:rStyle w:val="Emphasis"/>
          <w:highlight w:val="cyan"/>
        </w:rPr>
        <w:t>those efforts appear to be failing</w:t>
      </w:r>
      <w:r w:rsidRPr="0090005C">
        <w:rPr>
          <w:sz w:val="16"/>
        </w:rPr>
        <w:t xml:space="preserve">. </w:t>
      </w:r>
      <w:r w:rsidRPr="0090005C">
        <w:rPr>
          <w:rStyle w:val="StyleBoldUnderline"/>
        </w:rPr>
        <w:t>The alleged NSA monitoring of Merkel’s phone is a key case in point</w:t>
      </w:r>
      <w:r w:rsidRPr="0090005C">
        <w:rPr>
          <w:sz w:val="16"/>
        </w:rPr>
        <w:t xml:space="preserve">. On Wednesday, </w:t>
      </w:r>
      <w:r w:rsidRPr="0090005C">
        <w:rPr>
          <w:rStyle w:val="StyleBoldUnderline"/>
        </w:rPr>
        <w:t>Merkel confronted Obama</w:t>
      </w:r>
      <w:r w:rsidRPr="0090005C">
        <w:rPr>
          <w:sz w:val="16"/>
        </w:rPr>
        <w:t xml:space="preserve"> about the claim in a phone conversation in which she reportedly used words like “unacceptable.” The White House later said in a statement that Obama had assured her that her cellphone was not being targeted. But a German statement recounting the same call made no mention of Obama’s assurances, and it was clear the next day that Obama had had no calming effect when the Foreign Ministry summoned the U.S. ambassador to deliver another dressing down. Early Friday, the extent of European pique was evident again when a meeting of European heads of state ended with a demand that the United States enter into a “no-spying agreement” with European allies. “The friendship and partnership between the European member states, including Germany, and the United States is not a one-way street,” Merkel said. “There are good reasons that the United States also needs friends in the world.” Edward </w:t>
      </w:r>
      <w:r w:rsidRPr="008B65E4">
        <w:rPr>
          <w:rStyle w:val="StyleBoldUnderline"/>
          <w:highlight w:val="cyan"/>
        </w:rPr>
        <w:t>Joseph</w:t>
      </w:r>
      <w:r w:rsidRPr="0090005C">
        <w:rPr>
          <w:sz w:val="16"/>
        </w:rPr>
        <w:t xml:space="preserve">, a senior fellow at the Center for Transatlantic Relations at Johns Hopkins University, </w:t>
      </w:r>
      <w:r w:rsidRPr="008B65E4">
        <w:rPr>
          <w:rStyle w:val="StyleBoldUnderline"/>
          <w:highlight w:val="cyan"/>
        </w:rPr>
        <w:t>calls the anger in Europe</w:t>
      </w:r>
      <w:r w:rsidRPr="0090005C">
        <w:rPr>
          <w:rStyle w:val="StyleBoldUnderline"/>
        </w:rPr>
        <w:t xml:space="preserve"> over</w:t>
      </w:r>
      <w:r w:rsidRPr="0090005C">
        <w:rPr>
          <w:sz w:val="16"/>
        </w:rPr>
        <w:t xml:space="preserve"> Snowden leaks and </w:t>
      </w:r>
      <w:r w:rsidRPr="0090005C">
        <w:rPr>
          <w:rStyle w:val="StyleBoldUnderline"/>
        </w:rPr>
        <w:t>the NSA “</w:t>
      </w:r>
      <w:r w:rsidRPr="008B65E4">
        <w:rPr>
          <w:rStyle w:val="StyleBoldUnderline"/>
          <w:highlight w:val="cyan"/>
        </w:rPr>
        <w:t>really, really different from spats in the past</w:t>
      </w:r>
      <w:r w:rsidRPr="0090005C">
        <w:rPr>
          <w:rStyle w:val="StyleBoldUnderline"/>
        </w:rPr>
        <w:t>, the scale of this, the amount of exposure Snowden has given on this incredibly expansive project</w:t>
      </w:r>
      <w:r w:rsidRPr="0090005C">
        <w:rPr>
          <w:sz w:val="16"/>
        </w:rPr>
        <w:t>.” He described the Europeans as “indignant.”</w:t>
      </w:r>
    </w:p>
    <w:p w:rsidR="005B40B1" w:rsidRDefault="005B40B1" w:rsidP="005B40B1">
      <w:pPr>
        <w:rPr>
          <w:sz w:val="16"/>
        </w:rPr>
      </w:pPr>
    </w:p>
    <w:p w:rsidR="005B40B1" w:rsidRDefault="005B40B1" w:rsidP="005B40B1">
      <w:pPr>
        <w:rPr>
          <w:sz w:val="16"/>
        </w:rPr>
      </w:pPr>
    </w:p>
    <w:p w:rsidR="005B40B1" w:rsidRDefault="005B40B1" w:rsidP="005B40B1">
      <w:pPr>
        <w:pStyle w:val="Heading4"/>
      </w:pPr>
      <w:r>
        <w:t>Motivation and follow-through on privacy issues crucial to repair the rift—key to TTIP</w:t>
      </w:r>
    </w:p>
    <w:p w:rsidR="005B40B1" w:rsidRPr="00262974" w:rsidRDefault="005B40B1" w:rsidP="005B40B1">
      <w:pPr>
        <w:rPr>
          <w:rStyle w:val="StyleStyleBold12pt"/>
        </w:rPr>
      </w:pPr>
      <w:r w:rsidRPr="00262974">
        <w:rPr>
          <w:rStyle w:val="StyleStyleBold12pt"/>
        </w:rPr>
        <w:t>Guttenberg, 13</w:t>
      </w:r>
    </w:p>
    <w:p w:rsidR="005B40B1" w:rsidRDefault="005B40B1" w:rsidP="005B40B1">
      <w:r>
        <w:t>(Former Economics &amp; Technology Minister-Germany, 11/9, “</w:t>
      </w:r>
      <w:r w:rsidRPr="00262974">
        <w:t>The spying scandal is no ordinary diplomatic rift</w:t>
      </w:r>
      <w:r>
        <w:t xml:space="preserve">,” </w:t>
      </w:r>
      <w:r w:rsidRPr="00262974">
        <w:t>http://m.gulfnews.com/opinion/the-spying-scandal-is-no-ordinary-diplomatic-rift-1.1253108</w:t>
      </w:r>
      <w:r>
        <w:t>)</w:t>
      </w:r>
    </w:p>
    <w:p w:rsidR="005B40B1" w:rsidRDefault="005B40B1" w:rsidP="005B40B1"/>
    <w:p w:rsidR="005B40B1" w:rsidRDefault="005B40B1" w:rsidP="005B40B1">
      <w:r>
        <w:t>Angela Merkel’s phone is tapped and the transatlantic world seems to be in a shambles. The National Security Agency (</w:t>
      </w:r>
      <w:r w:rsidRPr="004C345E">
        <w:rPr>
          <w:highlight w:val="cyan"/>
          <w:u w:val="single"/>
        </w:rPr>
        <w:t>NSA</w:t>
      </w:r>
      <w:r w:rsidRPr="00FA1CBE">
        <w:rPr>
          <w:u w:val="single"/>
        </w:rPr>
        <w:t>) eavesdropping scandal</w:t>
      </w:r>
      <w:r>
        <w:t xml:space="preserve"> involving the German chancellor has </w:t>
      </w:r>
      <w:r w:rsidRPr="004C345E">
        <w:rPr>
          <w:highlight w:val="cyan"/>
          <w:u w:val="single"/>
        </w:rPr>
        <w:t>caused a significant loss of trust</w:t>
      </w:r>
      <w:r w:rsidRPr="00FA1CBE">
        <w:rPr>
          <w:u w:val="single"/>
        </w:rPr>
        <w:t xml:space="preserve"> and credibility among America’s main allies in Europe and elsewhere</w:t>
      </w:r>
      <w:r>
        <w:t xml:space="preserve">. Of course, this is not the first time we have faced a serious rift: Iraq, Guantanamo and climate change are a few issues that have triggered emotional reactions on both sides of the Atlantic in recent years. But </w:t>
      </w:r>
      <w:r w:rsidRPr="00FA1CBE">
        <w:rPr>
          <w:u w:val="single"/>
        </w:rPr>
        <w:t xml:space="preserve">what makes the </w:t>
      </w:r>
      <w:r w:rsidRPr="00FA1CBE">
        <w:rPr>
          <w:u w:val="single"/>
        </w:rPr>
        <w:lastRenderedPageBreak/>
        <w:t>NSA scandal different is the fact that it directly targets the political elites of some of America’s closest allies.</w:t>
      </w:r>
      <w:r>
        <w:t xml:space="preserve"> In previous crises, even leaders who officially disagreed with Washington on a given issue would often provide behind-the-scenes support. For example, while Gerhard Schroder, Merkel’s predecessor, won re-election on a populist anti-war platform in 2002, his centre-left government gave far more support — including intelligence sharing and flyover rights — to the intervention in Iraq of George W. Bush’s administration than they dared to admit in public. During past clashes, the pragmatic professionalism of the political and diplomatic elites on both sides of the Atlantic guaranteed that any fallout would be limited in scope and duration, and would not interfere with the core business of allied cooperation. </w:t>
      </w:r>
      <w:r w:rsidRPr="00FA1CBE">
        <w:rPr>
          <w:u w:val="single"/>
        </w:rPr>
        <w:t xml:space="preserve">This time seems different. </w:t>
      </w:r>
      <w:r w:rsidRPr="004C345E">
        <w:rPr>
          <w:highlight w:val="cyan"/>
          <w:u w:val="single"/>
        </w:rPr>
        <w:t>German</w:t>
      </w:r>
      <w:r w:rsidRPr="00FA1CBE">
        <w:rPr>
          <w:u w:val="single"/>
        </w:rPr>
        <w:t xml:space="preserve"> opinion </w:t>
      </w:r>
      <w:r w:rsidRPr="004C345E">
        <w:rPr>
          <w:highlight w:val="cyan"/>
          <w:u w:val="single"/>
        </w:rPr>
        <w:t>leaders are shocked and outraged</w:t>
      </w:r>
      <w:r w:rsidRPr="00FA1CBE">
        <w:rPr>
          <w:u w:val="single"/>
        </w:rPr>
        <w:t xml:space="preserve"> by the eavesdropping revelations and regard the foundations of the transatlantic partnership as “deeply shaken”.</w:t>
      </w:r>
      <w:r>
        <w:rPr>
          <w:u w:val="single"/>
        </w:rPr>
        <w:t xml:space="preserve"> </w:t>
      </w:r>
      <w:r w:rsidRPr="00FA1CBE">
        <w:rPr>
          <w:u w:val="single"/>
        </w:rPr>
        <w:t>The problem is not so much that countries snoop on each other.</w:t>
      </w:r>
      <w:r>
        <w:t xml:space="preserve"> To be frank, who does not? </w:t>
      </w:r>
      <w:r w:rsidRPr="00FA1CBE">
        <w:rPr>
          <w:b/>
          <w:u w:val="single"/>
        </w:rPr>
        <w:t xml:space="preserve">Rather, </w:t>
      </w:r>
      <w:r w:rsidRPr="004C345E">
        <w:rPr>
          <w:b/>
          <w:highlight w:val="cyan"/>
          <w:u w:val="single"/>
        </w:rPr>
        <w:t>it is Washington’s attitude and communication that is most damaging</w:t>
      </w:r>
      <w:r>
        <w:t xml:space="preserve">. Yes, some of the reaction smacks of hypocrisy, given the level of Europeans’ own spying efforts, and the even support that some countries’ intelligence services provided to the NSA. Yet Merkel must feel deceived by Washington’s surveillance operation; for it was she who — when the initial leaks from Edward Snowden emerged — had tried to calm emotions in a remarkable display of restraint while fighting for her own re-election. In contrast, </w:t>
      </w:r>
      <w:r w:rsidRPr="004C345E">
        <w:rPr>
          <w:highlight w:val="cyan"/>
          <w:u w:val="single"/>
        </w:rPr>
        <w:t>Washington’s</w:t>
      </w:r>
      <w:r w:rsidRPr="00FA1CBE">
        <w:rPr>
          <w:u w:val="single"/>
        </w:rPr>
        <w:t xml:space="preserve"> </w:t>
      </w:r>
      <w:r w:rsidRPr="004C345E">
        <w:rPr>
          <w:highlight w:val="cyan"/>
          <w:u w:val="single"/>
        </w:rPr>
        <w:t>handling</w:t>
      </w:r>
      <w:r>
        <w:t xml:space="preserve"> of the NSA scandal </w:t>
      </w:r>
      <w:r w:rsidRPr="004C345E">
        <w:rPr>
          <w:highlight w:val="cyan"/>
          <w:u w:val="single"/>
        </w:rPr>
        <w:t>has been</w:t>
      </w:r>
      <w:r w:rsidRPr="00FA1CBE">
        <w:rPr>
          <w:u w:val="single"/>
        </w:rPr>
        <w:t xml:space="preserve"> quite </w:t>
      </w:r>
      <w:r w:rsidRPr="004C345E">
        <w:rPr>
          <w:highlight w:val="cyan"/>
          <w:u w:val="single"/>
        </w:rPr>
        <w:t>unprofessional</w:t>
      </w:r>
      <w:r w:rsidRPr="00FA1CBE">
        <w:rPr>
          <w:u w:val="single"/>
        </w:rPr>
        <w:t xml:space="preserve"> from day one</w:t>
      </w:r>
      <w:r>
        <w:t xml:space="preserve">. Instead of immediately calling Merkel, US President Barack Obama waited until the media leaked the story and then instructed his spokesman to issue a wishy-washy denial in a clumsy attempt to avoid fessing up about whether US intelligence had targeted her in the past. It is hard to recall any US president who has personally been so detached from his fellow heads of government. So </w:t>
      </w:r>
      <w:r w:rsidRPr="00FA1CBE">
        <w:rPr>
          <w:u w:val="single"/>
        </w:rPr>
        <w:t>what will be the repercussions of the NSA revelations? First, the scandal has hit at a time when cooperation between Europe and the US needs to be intensified</w:t>
      </w:r>
      <w:r>
        <w:t xml:space="preserve">. Take the proposed Transatlantic Trade and Investment Partnership. </w:t>
      </w:r>
      <w:r w:rsidRPr="004C345E">
        <w:rPr>
          <w:highlight w:val="cyan"/>
          <w:u w:val="single"/>
        </w:rPr>
        <w:t>Calls to suspend</w:t>
      </w:r>
      <w:r w:rsidRPr="00FA1CBE">
        <w:rPr>
          <w:u w:val="single"/>
        </w:rPr>
        <w:t xml:space="preserve"> or even cancel </w:t>
      </w:r>
      <w:r w:rsidRPr="004C345E">
        <w:rPr>
          <w:highlight w:val="cyan"/>
          <w:u w:val="single"/>
        </w:rPr>
        <w:t>TTIP negotiations</w:t>
      </w:r>
      <w:r w:rsidRPr="00FA1CBE">
        <w:rPr>
          <w:u w:val="single"/>
        </w:rPr>
        <w:t xml:space="preserve"> are no longer limited to those on the left but also </w:t>
      </w:r>
      <w:r w:rsidRPr="004C345E">
        <w:rPr>
          <w:highlight w:val="cyan"/>
          <w:u w:val="single"/>
        </w:rPr>
        <w:t>include voices from</w:t>
      </w:r>
      <w:r w:rsidRPr="00FA1CBE">
        <w:rPr>
          <w:u w:val="single"/>
        </w:rPr>
        <w:t xml:space="preserve"> Europe’s usually pro-US </w:t>
      </w:r>
      <w:r w:rsidRPr="004C345E">
        <w:rPr>
          <w:highlight w:val="cyan"/>
          <w:u w:val="single"/>
        </w:rPr>
        <w:t>centre-right parties.</w:t>
      </w:r>
      <w:r>
        <w:t xml:space="preserve"> Second, the EU’s Swift banking data-sharing deal with the US is another — if temporary — potential casualty of the NSA scandal. Citing privacy concerns, the European parliament has urged the European Commission to stop the agreement, which provides the US Treasury with vital access to millions of individual items of transaction data as part of its terrorist finance tracking programme. Members of the German government seem open to adopting such countermeasures. That said, Berlin has just agreed to a one-year delay in the introduction of tougher EU privacy rules that are contested by US technology companies. Talk about political pragmatism. Finally, </w:t>
      </w:r>
      <w:r w:rsidRPr="00FA1CBE">
        <w:rPr>
          <w:u w:val="single"/>
        </w:rPr>
        <w:t>the Obama administration should not be surprised if European leaders are less motivated and face much greater difficulty in convincing their reluctant publics to support the US militarily. In the Bundestag, which needs to approve any mission abroad, goodwill towards Washington appears to be at an all-time low.</w:t>
      </w:r>
      <w:r>
        <w:rPr>
          <w:u w:val="single"/>
        </w:rPr>
        <w:t xml:space="preserve"> </w:t>
      </w:r>
      <w:r>
        <w:t xml:space="preserve">It is worth remembering that there is probably nothing more damaging to friendly relations among democratic states than a combination of losing faith (in an ally) and losing face (at home) as a result of an ally’s actions. These two related aspects sum up the destructive potential of the NSA scandal for the transatlantic partnership, both at the personal, elite level as well as in the broader public diplomacy context. </w:t>
      </w:r>
      <w:r w:rsidRPr="004C345E">
        <w:rPr>
          <w:highlight w:val="cyan"/>
          <w:u w:val="single"/>
        </w:rPr>
        <w:t>We had better get our act together</w:t>
      </w:r>
      <w:r w:rsidRPr="004C345E">
        <w:rPr>
          <w:highlight w:val="cyan"/>
        </w:rPr>
        <w:t>.</w:t>
      </w:r>
      <w:r>
        <w:t xml:space="preserve"> It is not just one another that administrations around the world have to cope with. The Snowden revelations, which experts expect to continue well into next year, also highlight the critical role played by the IT sector in shaping political and public policy. The shift from government to “Googlement” — fuelled by the unprecedented ability of companies to gather, store, and evaluate vast amounts of personal data — has just begun.</w:t>
      </w:r>
    </w:p>
    <w:p w:rsidR="005B40B1" w:rsidRDefault="005B40B1" w:rsidP="005B40B1"/>
    <w:p w:rsidR="005B40B1" w:rsidRDefault="005B40B1" w:rsidP="005B40B1">
      <w:pPr>
        <w:pStyle w:val="Heading4"/>
      </w:pPr>
      <w:r>
        <w:t>Elevating US privacy oversight key to solve relations</w:t>
      </w:r>
    </w:p>
    <w:p w:rsidR="005B40B1" w:rsidRPr="00FA1CBE" w:rsidRDefault="005B40B1" w:rsidP="005B40B1">
      <w:pPr>
        <w:rPr>
          <w:rStyle w:val="StyleStyleBold12pt"/>
        </w:rPr>
      </w:pPr>
      <w:r w:rsidRPr="00FA1CBE">
        <w:rPr>
          <w:rStyle w:val="StyleStyleBold12pt"/>
        </w:rPr>
        <w:t>Jones, 13</w:t>
      </w:r>
    </w:p>
    <w:p w:rsidR="005B40B1" w:rsidRDefault="005B40B1" w:rsidP="005B40B1">
      <w:r>
        <w:lastRenderedPageBreak/>
        <w:t xml:space="preserve">(Columnist-The Guardian, </w:t>
      </w:r>
      <w:r w:rsidRPr="00262974">
        <w:t>Germany and France demand talks with US over NSA spying revelations</w:t>
      </w:r>
      <w:r>
        <w:t xml:space="preserve">, </w:t>
      </w:r>
      <w:r w:rsidRPr="00262974">
        <w:t>http://www.theguardian.com/world/2013/oct/25/nsa-spying-rift-us-europe-angela-merkel</w:t>
      </w:r>
    </w:p>
    <w:p w:rsidR="005B40B1" w:rsidRDefault="005B40B1" w:rsidP="005B40B1">
      <w:pPr>
        <w:rPr>
          <w:u w:val="single"/>
        </w:rPr>
      </w:pPr>
    </w:p>
    <w:p w:rsidR="005B40B1" w:rsidRPr="00FA1CBE" w:rsidRDefault="005B40B1" w:rsidP="005B40B1">
      <w:pPr>
        <w:rPr>
          <w:u w:val="single"/>
        </w:rPr>
      </w:pPr>
      <w:r w:rsidRPr="00FA1CBE">
        <w:rPr>
          <w:u w:val="single"/>
        </w:rPr>
        <w:t>The French and German governments have demanded talks with the US by the end of the year as the row over the spying activities</w:t>
      </w:r>
      <w:r>
        <w:t xml:space="preserve"> of the US National Security Agency intensifies. Their calls follow reports that the German chancellor, Angela Merkel, had her phone monitored by the NSA and reports that the agency eavesdropped on calls made by members of the French administration. </w:t>
      </w:r>
      <w:r w:rsidRPr="00FA1CBE">
        <w:rPr>
          <w:u w:val="single"/>
        </w:rPr>
        <w:t xml:space="preserve">The </w:t>
      </w:r>
      <w:r w:rsidRPr="004C345E">
        <w:rPr>
          <w:highlight w:val="cyan"/>
          <w:u w:val="single"/>
        </w:rPr>
        <w:t>revelations are threatening</w:t>
      </w:r>
      <w:r w:rsidRPr="00FA1CBE">
        <w:rPr>
          <w:u w:val="single"/>
        </w:rPr>
        <w:t xml:space="preserve"> to create </w:t>
      </w:r>
      <w:r w:rsidRPr="004C345E">
        <w:rPr>
          <w:highlight w:val="cyan"/>
          <w:u w:val="single"/>
        </w:rPr>
        <w:t>a major rift</w:t>
      </w:r>
      <w:r w:rsidRPr="00FA1CBE">
        <w:rPr>
          <w:u w:val="single"/>
        </w:rPr>
        <w:t xml:space="preserve"> between the US and its European allies.</w:t>
      </w:r>
      <w:r>
        <w:t xml:space="preserve"> The former Belgian prime minister and leader of the Group of the Alliance of Liberals and Democrats for Europe in the European parliament, Guy Verhofstadt, told BBC Radio 4's Today programme that such activities had to be curtailled. "There is no reason to spy on Angela Merkel. It's a real scandal," he said. "A new agreement is needed between the EU and the US; this cannot continue. Others, however, were less shocked by recent reports. "I can't believe anyone is terribly surprised," Kurt Volker, a former US ambassador to Nato, told the same programme. Volker said every government tried to collect the best possible information, adding: "As a government official for many years I assumed that my cellphone and email account were susceptible to spying." The controversy deepened on Thursday when the Guardian revealed the NSA had monitored the phone conversations of 35 world leaders after being given the numbers by an official in another US government department. The latest claims, which emerged from a classified document provided by the whistleblower Edward Snowden, have further overshadowed this week's EU summit in Brussels. </w:t>
      </w:r>
      <w:r w:rsidRPr="004C345E">
        <w:rPr>
          <w:highlight w:val="cyan"/>
          <w:u w:val="single"/>
        </w:rPr>
        <w:t>Despite US efforts to placate Merkel</w:t>
      </w:r>
      <w:r>
        <w:t xml:space="preserve"> – including a phonecall made by the US president, Barack Obama, on Wednesday – </w:t>
      </w:r>
      <w:r w:rsidRPr="004C345E">
        <w:rPr>
          <w:highlight w:val="cyan"/>
          <w:u w:val="single"/>
        </w:rPr>
        <w:t>she has refused to conceal her anger</w:t>
      </w:r>
      <w:r w:rsidRPr="00FA1CBE">
        <w:rPr>
          <w:u w:val="single"/>
        </w:rPr>
        <w:t xml:space="preserve"> over the issue. "We need trust among allies and partners</w:t>
      </w:r>
      <w:r>
        <w:t>," Merkel told reporters in Brussels on Thursday. "</w:t>
      </w:r>
      <w:r w:rsidRPr="00FA1CBE">
        <w:rPr>
          <w:u w:val="single"/>
        </w:rPr>
        <w:t>Such trust now has to be built anew</w:t>
      </w:r>
      <w:r>
        <w:t>. This is what we have to think about." Although the US and Europe were allies facing the same challenges, she said, "such an alliance can only be built on trust. That's why I repeat again: spying among friends, that cannot be." She added: "It's become clear that for the future, something must change – and significantly. "</w:t>
      </w:r>
      <w:r w:rsidRPr="004C345E">
        <w:rPr>
          <w:highlight w:val="cyan"/>
          <w:u w:val="single"/>
        </w:rPr>
        <w:t>We will put all efforts into forging a joint understanding</w:t>
      </w:r>
      <w:r w:rsidRPr="00FA1CBE">
        <w:rPr>
          <w:u w:val="single"/>
        </w:rPr>
        <w:t xml:space="preserve"> by the end of the year </w:t>
      </w:r>
      <w:r w:rsidRPr="004C345E">
        <w:rPr>
          <w:highlight w:val="cyan"/>
          <w:u w:val="single"/>
        </w:rPr>
        <w:t>for</w:t>
      </w:r>
      <w:r w:rsidRPr="00FA1CBE">
        <w:rPr>
          <w:u w:val="single"/>
        </w:rPr>
        <w:t xml:space="preserve"> the </w:t>
      </w:r>
      <w:r w:rsidRPr="004C345E">
        <w:rPr>
          <w:highlight w:val="cyan"/>
          <w:u w:val="single"/>
        </w:rPr>
        <w:t>co-operation</w:t>
      </w:r>
      <w:r w:rsidRPr="00FA1CBE">
        <w:rPr>
          <w:u w:val="single"/>
        </w:rPr>
        <w:t xml:space="preserve"> of the [intelligence] agencies between Germany and the US and France and the US, </w:t>
      </w:r>
      <w:r w:rsidRPr="004C345E">
        <w:rPr>
          <w:highlight w:val="cyan"/>
          <w:u w:val="single"/>
        </w:rPr>
        <w:t>to create a framework</w:t>
      </w:r>
      <w:r w:rsidRPr="00FA1CBE">
        <w:rPr>
          <w:u w:val="single"/>
        </w:rPr>
        <w:t xml:space="preserve"> for the co-operation."</w:t>
      </w:r>
    </w:p>
    <w:p w:rsidR="005B40B1" w:rsidRPr="0090005C" w:rsidRDefault="005B40B1" w:rsidP="005B40B1">
      <w:pPr>
        <w:rPr>
          <w:sz w:val="16"/>
        </w:rPr>
      </w:pPr>
    </w:p>
    <w:p w:rsidR="005B40B1" w:rsidRDefault="005B40B1" w:rsidP="006F49EA"/>
    <w:p w:rsidR="00FF2B68" w:rsidRDefault="00E9526B" w:rsidP="006F49EA">
      <w:pPr>
        <w:pStyle w:val="Heading3"/>
      </w:pPr>
      <w:r>
        <w:lastRenderedPageBreak/>
        <w:t xml:space="preserve">Reform </w:t>
      </w:r>
      <w:r w:rsidR="00FF2B68">
        <w:t>Bill Key</w:t>
      </w:r>
    </w:p>
    <w:p w:rsidR="00FF2B68" w:rsidRDefault="00FF2B68" w:rsidP="00FF2B68"/>
    <w:p w:rsidR="00FF2B68" w:rsidRPr="00FF2B68" w:rsidRDefault="00FF2B68" w:rsidP="00FF2B68">
      <w:pPr>
        <w:pStyle w:val="Heading4"/>
      </w:pPr>
      <w:r w:rsidRPr="00FF2B68">
        <w:t>Pushing NSA reforms key to US-EU relations</w:t>
      </w:r>
    </w:p>
    <w:p w:rsidR="00FF2B68" w:rsidRPr="007E7E0D" w:rsidRDefault="00FF2B68" w:rsidP="00FF2B68">
      <w:pPr>
        <w:rPr>
          <w:rStyle w:val="StyleStyleBold12pt"/>
        </w:rPr>
      </w:pPr>
      <w:r>
        <w:rPr>
          <w:rStyle w:val="StyleStyleBold12pt"/>
        </w:rPr>
        <w:t>Pollard, 14</w:t>
      </w:r>
    </w:p>
    <w:p w:rsidR="00FF2B68" w:rsidRDefault="00FF2B68" w:rsidP="00FF2B68">
      <w:r>
        <w:t>(</w:t>
      </w:r>
      <w:r w:rsidRPr="007E7E0D">
        <w:t>Visiting Fellow, Europe Program</w:t>
      </w:r>
      <w:r>
        <w:t xml:space="preserve">-CSIS, 3/14, </w:t>
      </w:r>
      <w:r w:rsidRPr="007E7E0D">
        <w:t>Jumpstarting the U.S.-EU Relationship: Mr. Obama Goes to Brussels</w:t>
      </w:r>
      <w:r>
        <w:t xml:space="preserve">, </w:t>
      </w:r>
      <w:r w:rsidRPr="007E7E0D">
        <w:t>https://csis.org/publication/jumpstarting-us-eu-relationship-mr-obama-goes-brussels</w:t>
      </w:r>
      <w:r>
        <w:t>)</w:t>
      </w:r>
    </w:p>
    <w:p w:rsidR="00FF2B68" w:rsidRDefault="00FF2B68" w:rsidP="00FF2B68"/>
    <w:p w:rsidR="00FF2B68" w:rsidRDefault="00FF2B68" w:rsidP="00FF2B68">
      <w:pPr>
        <w:rPr>
          <w:u w:val="single"/>
        </w:rPr>
      </w:pPr>
      <w:r w:rsidRPr="007E7E0D">
        <w:t xml:space="preserve">Forthrightly </w:t>
      </w:r>
      <w:r w:rsidRPr="007E7E0D">
        <w:rPr>
          <w:u w:val="single"/>
        </w:rPr>
        <w:t>address the NSA issue to preserve our current information-sharing arrangements</w:t>
      </w:r>
      <w:r w:rsidRPr="007E7E0D">
        <w:t xml:space="preserve">. Official </w:t>
      </w:r>
      <w:r w:rsidRPr="007E7E0D">
        <w:rPr>
          <w:u w:val="single"/>
        </w:rPr>
        <w:t>Washington keeps hoping the problem has gone away, or will go away, but it hasn’t and it won’t. Unless Europeans see more progress on data protection, national politicians and European parliamentarians are threatening to shut down some of our most important</w:t>
      </w:r>
      <w:r w:rsidRPr="007E7E0D">
        <w:t xml:space="preserve"> (and hard fought) </w:t>
      </w:r>
      <w:r w:rsidRPr="007E7E0D">
        <w:rPr>
          <w:u w:val="single"/>
        </w:rPr>
        <w:t>agreements</w:t>
      </w:r>
      <w:r w:rsidRPr="007E7E0D">
        <w:t xml:space="preserve">—Safe Harbor, which helps U.S. firms conform with European data-privacy laws; the Terrorist Finance Tracking Program (TFTP, or “SWIFT”), which is critical to shutting down terrorist organizations’ access to international banks; and the PNR, which protects our citizens. The president should acknowledge, at least in principle, European demands for equal treatment of their citizens, while the European side (including the member states, which retain primary responsibility for counterterrorism and intelligence) should recognize U.S. helpfulness in protecting EU citizens. No simple solutions to this question, but </w:t>
      </w:r>
      <w:r w:rsidRPr="007E7E0D">
        <w:rPr>
          <w:u w:val="single"/>
        </w:rPr>
        <w:t>a serious, roll-up-your-sleeve approach would help, as would a renewed commitment to enhance cyber cooperation.</w:t>
      </w:r>
    </w:p>
    <w:p w:rsidR="00FF2B68" w:rsidRPr="007E7E0D" w:rsidRDefault="00FF2B68" w:rsidP="00FF2B68">
      <w:pPr>
        <w:rPr>
          <w:u w:val="single"/>
        </w:rPr>
      </w:pPr>
    </w:p>
    <w:p w:rsidR="00FF2B68" w:rsidRDefault="00FF2B68" w:rsidP="00FF2B68">
      <w:pPr>
        <w:pStyle w:val="Heading4"/>
      </w:pPr>
      <w:r>
        <w:t>Surveillance still a huge irritant to US-EU relations—NSA reform key</w:t>
      </w:r>
    </w:p>
    <w:p w:rsidR="00FF2B68" w:rsidRPr="005B37D1" w:rsidRDefault="00FF2B68" w:rsidP="00FF2B68">
      <w:pPr>
        <w:rPr>
          <w:rStyle w:val="StyleStyleBold12pt"/>
        </w:rPr>
      </w:pPr>
      <w:r>
        <w:rPr>
          <w:rStyle w:val="StyleStyleBold12pt"/>
        </w:rPr>
        <w:t>Reuters, 14</w:t>
      </w:r>
    </w:p>
    <w:p w:rsidR="00FF2B68" w:rsidRDefault="00FF2B68" w:rsidP="00FF2B68">
      <w:r>
        <w:t>(“US Needs To 'Win Back The Trust' After NSA Spying, Obama Says,” 3/25,</w:t>
      </w:r>
    </w:p>
    <w:p w:rsidR="00FF2B68" w:rsidRDefault="00FF2B68" w:rsidP="00FF2B68">
      <w:r w:rsidRPr="005B37D1">
        <w:t>http://www.ibtimes.com/us-needs-win-back-trust-after-nsa-spying-obama-says-1563612</w:t>
      </w:r>
      <w:r>
        <w:t>)</w:t>
      </w:r>
    </w:p>
    <w:p w:rsidR="00FF2B68" w:rsidRDefault="00FF2B68" w:rsidP="00FF2B68"/>
    <w:p w:rsidR="00FF2B68" w:rsidRPr="00FF2B68" w:rsidRDefault="00FF2B68" w:rsidP="00FF2B68">
      <w:pPr>
        <w:rPr>
          <w:sz w:val="16"/>
        </w:rPr>
      </w:pPr>
      <w:r w:rsidRPr="00FF2B68">
        <w:rPr>
          <w:sz w:val="16"/>
        </w:rPr>
        <w:t xml:space="preserve">THE HAGUE (Reuters) - President Barack </w:t>
      </w:r>
      <w:r w:rsidRPr="005B37D1">
        <w:rPr>
          <w:u w:val="single"/>
        </w:rPr>
        <w:t>Obama</w:t>
      </w:r>
      <w:r w:rsidRPr="00FF2B68">
        <w:rPr>
          <w:sz w:val="16"/>
        </w:rPr>
        <w:t xml:space="preserve"> said on Tuesday that U.S. intelligence agencies were not snooping on ordinary citizens but </w:t>
      </w:r>
      <w:r w:rsidRPr="005B37D1">
        <w:rPr>
          <w:u w:val="single"/>
        </w:rPr>
        <w:t>admitted it would take time to win back the trust of European governments and people after revelations of extensive U.S. surveillance</w:t>
      </w:r>
      <w:r w:rsidRPr="00FF2B68">
        <w:rPr>
          <w:sz w:val="16"/>
        </w:rPr>
        <w:t xml:space="preserve">. Former intelligence contractor Edward </w:t>
      </w:r>
      <w:r w:rsidRPr="005B37D1">
        <w:rPr>
          <w:u w:val="single"/>
        </w:rPr>
        <w:t>Snowden's disclosures</w:t>
      </w:r>
      <w:r w:rsidRPr="00FF2B68">
        <w:rPr>
          <w:sz w:val="16"/>
        </w:rPr>
        <w:t xml:space="preserve"> about the sweep of the National Security Agency's monitoring activities triggered a national debate over privacy rights but also </w:t>
      </w:r>
      <w:r w:rsidRPr="005B37D1">
        <w:rPr>
          <w:b/>
          <w:u w:val="single"/>
        </w:rPr>
        <w:t>damaged relations with some European governments.</w:t>
      </w:r>
      <w:r>
        <w:rPr>
          <w:b/>
          <w:u w:val="single"/>
        </w:rPr>
        <w:t xml:space="preserve"> </w:t>
      </w:r>
      <w:r w:rsidRPr="00FF2B68">
        <w:rPr>
          <w:sz w:val="16"/>
        </w:rPr>
        <w:t xml:space="preserve">Obama said one of the aims of his trip to Europe this week was to reassure allies that he was acting to meet their concerns by limiting the scope of data-gathering. "I am confident that everybody in our intelligence agencies operates in the best of intentions and is not snooping into the privacy of ordinary Dutch, German, French or American citizens," Obama told reporters after a nuclear security summit in The Hague. However, Obama said he recognized that "because of these revelations, there is a process that is taking place where we have to win back the trust, not just of governments, but more importantly of ordinary citizens, and that is not going to happen overnight." As Obama began his trip to Europe on Monday, a senior administration official said </w:t>
      </w:r>
      <w:r w:rsidRPr="005B37D1">
        <w:rPr>
          <w:u w:val="single"/>
        </w:rPr>
        <w:t>Obama planned to ask Congress to end the bulk collection</w:t>
      </w:r>
      <w:r w:rsidRPr="00FF2B68">
        <w:rPr>
          <w:sz w:val="16"/>
        </w:rPr>
        <w:t xml:space="preserve"> and storage of phone records by the NSA but allow the government to access the "metadata", which lists millions of phone calls made in the United States, when needed. Obama said he was confident that </w:t>
      </w:r>
      <w:r w:rsidRPr="00FF2B68">
        <w:rPr>
          <w:rStyle w:val="StyleBoldUnderline"/>
        </w:rPr>
        <w:t>the change "allows us to do what is necessary in order to deal with the dangers of a terrorist attack, but does so in a way that addresses</w:t>
      </w:r>
      <w:r w:rsidRPr="00FF2B68">
        <w:rPr>
          <w:sz w:val="16"/>
        </w:rPr>
        <w:t xml:space="preserve"> some of the </w:t>
      </w:r>
      <w:r w:rsidRPr="00FF2B68">
        <w:rPr>
          <w:rStyle w:val="StyleBoldUnderline"/>
        </w:rPr>
        <w:t>concerns</w:t>
      </w:r>
      <w:r w:rsidRPr="00FF2B68">
        <w:rPr>
          <w:sz w:val="16"/>
        </w:rPr>
        <w:t xml:space="preserve"> that </w:t>
      </w:r>
      <w:r w:rsidRPr="00FF2B68">
        <w:rPr>
          <w:rStyle w:val="StyleBoldUnderline"/>
        </w:rPr>
        <w:t>people have raised</w:t>
      </w:r>
      <w:r w:rsidRPr="00FF2B68">
        <w:rPr>
          <w:sz w:val="16"/>
        </w:rPr>
        <w:t xml:space="preserve">". "I am looking forward to working with Congress to make sure that we go ahead and pass the enabling legislation quickly so that we can get on with the business of effective law enforcement," he said. CHECKS AND BALANCES He said this was "an example of us slowly, systematically putting in more checks, balances, legal processes. The good news is that I am very confident that it can be achieved." </w:t>
      </w:r>
      <w:r w:rsidRPr="005B37D1">
        <w:rPr>
          <w:u w:val="single"/>
        </w:rPr>
        <w:t xml:space="preserve">Allegations </w:t>
      </w:r>
      <w:r w:rsidRPr="00FF2B68">
        <w:rPr>
          <w:sz w:val="16"/>
        </w:rPr>
        <w:t>in Britain's Guardian newspaper t</w:t>
      </w:r>
      <w:r w:rsidRPr="005B37D1">
        <w:rPr>
          <w:u w:val="single"/>
        </w:rPr>
        <w:t>hat the United States had monitored the phone conversations of 35 world leaders</w:t>
      </w:r>
      <w:r w:rsidRPr="00FF2B68">
        <w:rPr>
          <w:sz w:val="16"/>
        </w:rPr>
        <w:t xml:space="preserve"> including German Chancellor Angela Merkel </w:t>
      </w:r>
      <w:r w:rsidRPr="005B37D1">
        <w:rPr>
          <w:b/>
          <w:u w:val="single"/>
        </w:rPr>
        <w:t xml:space="preserve">caused outrage in Europe </w:t>
      </w:r>
      <w:r w:rsidRPr="00FF2B68">
        <w:rPr>
          <w:sz w:val="16"/>
        </w:rPr>
        <w:t xml:space="preserve">last year. Germany summoned the U.S. ambassador for the first time in living memory. </w:t>
      </w:r>
    </w:p>
    <w:p w:rsidR="00FF2B68" w:rsidRDefault="00FF2B68" w:rsidP="00FF2B68"/>
    <w:p w:rsidR="00FF2B68" w:rsidRDefault="00FF2B68" w:rsidP="00752D7E">
      <w:pPr>
        <w:pStyle w:val="Heading4"/>
      </w:pPr>
      <w:r>
        <w:lastRenderedPageBreak/>
        <w:t>Reforms resolve Europe’s concern</w:t>
      </w:r>
    </w:p>
    <w:p w:rsidR="00FF2B68" w:rsidRPr="00752D7E" w:rsidRDefault="00FF2B68" w:rsidP="00FF2B68">
      <w:pPr>
        <w:rPr>
          <w:rStyle w:val="StyleStyleBold12pt"/>
        </w:rPr>
      </w:pPr>
      <w:r w:rsidRPr="00752D7E">
        <w:rPr>
          <w:rStyle w:val="StyleStyleBold12pt"/>
        </w:rPr>
        <w:t>Hindu Business Online, 3/26</w:t>
      </w:r>
    </w:p>
    <w:p w:rsidR="00FF2B68" w:rsidRDefault="00FF2B68" w:rsidP="00FF2B68">
      <w:r>
        <w:t xml:space="preserve">(“Snowden Praises Obama’s NSA reform,” </w:t>
      </w:r>
      <w:r w:rsidRPr="007E7E0D">
        <w:t>http://www.thehindubusinessline.com/news/international/snowden-praises-obamas-nsa-reform-proposal/article5834183.ece</w:t>
      </w:r>
      <w:r>
        <w:t>)</w:t>
      </w:r>
    </w:p>
    <w:p w:rsidR="00FF2B68" w:rsidRDefault="00FF2B68" w:rsidP="00FF2B68"/>
    <w:p w:rsidR="00FF2B68" w:rsidRPr="00752D7E" w:rsidRDefault="00FF2B68" w:rsidP="00FF2B68">
      <w:pPr>
        <w:rPr>
          <w:sz w:val="16"/>
        </w:rPr>
      </w:pPr>
      <w:r w:rsidRPr="00752D7E">
        <w:rPr>
          <w:sz w:val="16"/>
        </w:rPr>
        <w:t xml:space="preserve">THE HAGUE, MARCH 26: Intelligence leaker Edward Snowden late Tuesday hailed proposed reforms that would provide more privacy safeguards in how the US electronic intelligence organisation collects telephone metadata. “This is a turning point, and it marks the beginning of a new effort to reclaim our rights from the (National Security Agency) and restore the public’s seat at the table of Government,” Snowden said in a statement, issued from Moscow via the American Civil Liberties Union. Earlier, US President Barack Obama said he had received a “workable” proposal for intelligence reforms. Answering reporters’ questions at a summit in the Netherlands, Obama said </w:t>
      </w:r>
      <w:r w:rsidRPr="005B37D1">
        <w:rPr>
          <w:u w:val="single"/>
        </w:rPr>
        <w:t>the proposed changes and new safeguards</w:t>
      </w:r>
      <w:r w:rsidRPr="00752D7E">
        <w:rPr>
          <w:sz w:val="16"/>
        </w:rPr>
        <w:t xml:space="preserve"> — </w:t>
      </w:r>
      <w:r w:rsidRPr="00752D7E">
        <w:rPr>
          <w:rStyle w:val="StyleBoldUnderline"/>
        </w:rPr>
        <w:t>which must still be adopted by Congress</w:t>
      </w:r>
      <w:r w:rsidRPr="00752D7E">
        <w:rPr>
          <w:sz w:val="16"/>
        </w:rPr>
        <w:t xml:space="preserve"> — </w:t>
      </w:r>
      <w:r w:rsidRPr="005B37D1">
        <w:rPr>
          <w:b/>
          <w:u w:val="single"/>
        </w:rPr>
        <w:t>would satisfy the main concerns about privacy that have been raised since Snowden’s revelations last year.</w:t>
      </w:r>
      <w:r>
        <w:rPr>
          <w:b/>
          <w:u w:val="single"/>
        </w:rPr>
        <w:t xml:space="preserve"> </w:t>
      </w:r>
      <w:r w:rsidRPr="005B37D1">
        <w:rPr>
          <w:u w:val="single"/>
        </w:rPr>
        <w:t>The proposal</w:t>
      </w:r>
      <w:r w:rsidRPr="00752D7E">
        <w:rPr>
          <w:sz w:val="16"/>
        </w:rPr>
        <w:t xml:space="preserve">, according to The New York Times, </w:t>
      </w:r>
      <w:r w:rsidRPr="005B37D1">
        <w:rPr>
          <w:u w:val="single"/>
        </w:rPr>
        <w:t>would end the NSA’s systematic collection of data</w:t>
      </w:r>
      <w:r w:rsidRPr="00752D7E">
        <w:rPr>
          <w:sz w:val="16"/>
        </w:rPr>
        <w:t xml:space="preserve"> about Americans’ calling habits and leave the bulk records in the hands of telephone companies.</w:t>
      </w:r>
    </w:p>
    <w:p w:rsidR="00FF2B68" w:rsidRPr="00972B90" w:rsidRDefault="00FF2B68" w:rsidP="00FF2B68"/>
    <w:p w:rsidR="00986C35" w:rsidRPr="00B27FE6" w:rsidRDefault="00986C35" w:rsidP="00986C35"/>
    <w:p w:rsidR="00C43F9E" w:rsidRDefault="00C43F9E" w:rsidP="00C43F9E">
      <w:pPr>
        <w:pStyle w:val="Heading2"/>
      </w:pPr>
      <w:r>
        <w:lastRenderedPageBreak/>
        <w:t>EU Relations - TTIP</w:t>
      </w:r>
    </w:p>
    <w:p w:rsidR="006F49EA" w:rsidRDefault="00C43F9E" w:rsidP="006F49EA">
      <w:pPr>
        <w:pStyle w:val="Heading3"/>
      </w:pPr>
      <w:r>
        <w:lastRenderedPageBreak/>
        <w:t>1NC/2NC TTIP Impact</w:t>
      </w:r>
    </w:p>
    <w:p w:rsidR="006F49EA" w:rsidRDefault="006F49EA" w:rsidP="006F49EA"/>
    <w:p w:rsidR="00FF2B68" w:rsidRDefault="00FF2B68" w:rsidP="006F49EA"/>
    <w:p w:rsidR="00FF2B68" w:rsidRDefault="00FF2B68" w:rsidP="00FF2B68">
      <w:pPr>
        <w:pStyle w:val="Heading4"/>
      </w:pPr>
      <w:r>
        <w:t>NSA reform key to TTIP talks</w:t>
      </w:r>
    </w:p>
    <w:p w:rsidR="00FF2B68" w:rsidRPr="00181896" w:rsidRDefault="00FF2B68" w:rsidP="00FF2B68">
      <w:pPr>
        <w:rPr>
          <w:rStyle w:val="StyleStyleBold12pt"/>
        </w:rPr>
      </w:pPr>
      <w:r w:rsidRPr="00181896">
        <w:rPr>
          <w:rStyle w:val="StyleStyleBold12pt"/>
        </w:rPr>
        <w:t>Maxim 14</w:t>
      </w:r>
    </w:p>
    <w:p w:rsidR="00FF2B68" w:rsidRPr="00181896" w:rsidRDefault="00FF2B68" w:rsidP="00FF2B68">
      <w:r>
        <w:t>Robert Maxim, research associate, competitiveness and foreign policy, for the Council on Foreign Relations Studies program, CFR, January 15, 2014, "How Obama’s NSA Reforms Could Help TTIP", http://blogs.cfr.org/renewing-america/2014/01/15/how-obamas-nsa-reforms-could-help-ttip/</w:t>
      </w:r>
    </w:p>
    <w:p w:rsidR="00FF2B68" w:rsidRPr="00181896" w:rsidRDefault="00FF2B68" w:rsidP="00FF2B68"/>
    <w:p w:rsidR="00FF2B68" w:rsidRPr="00181896" w:rsidRDefault="00FF2B68" w:rsidP="00FF2B68">
      <w:r w:rsidRPr="00181896">
        <w:t xml:space="preserve">On Friday President </w:t>
      </w:r>
      <w:r w:rsidRPr="006664D0">
        <w:rPr>
          <w:highlight w:val="cyan"/>
          <w:u w:val="single"/>
        </w:rPr>
        <w:t>Obama</w:t>
      </w:r>
      <w:r w:rsidRPr="00181896">
        <w:t xml:space="preserve"> will unveil his </w:t>
      </w:r>
      <w:r w:rsidRPr="006664D0">
        <w:rPr>
          <w:highlight w:val="cyan"/>
          <w:u w:val="single"/>
        </w:rPr>
        <w:t>plan to curb</w:t>
      </w:r>
      <w:r w:rsidRPr="00181896">
        <w:t xml:space="preserve"> the </w:t>
      </w:r>
      <w:r w:rsidRPr="00C171C5">
        <w:rPr>
          <w:u w:val="single"/>
        </w:rPr>
        <w:t xml:space="preserve">surveillance </w:t>
      </w:r>
      <w:r w:rsidRPr="006664D0">
        <w:rPr>
          <w:highlight w:val="cyan"/>
          <w:u w:val="single"/>
        </w:rPr>
        <w:t>practices of the</w:t>
      </w:r>
      <w:r w:rsidRPr="00181896">
        <w:t xml:space="preserve"> National Security Agency (</w:t>
      </w:r>
      <w:r w:rsidRPr="006664D0">
        <w:rPr>
          <w:highlight w:val="cyan"/>
          <w:u w:val="single"/>
        </w:rPr>
        <w:t>NSA</w:t>
      </w:r>
      <w:r w:rsidRPr="006664D0">
        <w:rPr>
          <w:highlight w:val="cyan"/>
        </w:rPr>
        <w:t>)</w:t>
      </w:r>
      <w:r w:rsidRPr="00181896">
        <w:t xml:space="preserve">. When he does, he </w:t>
      </w:r>
      <w:r w:rsidRPr="006664D0">
        <w:rPr>
          <w:rStyle w:val="Emphasis"/>
          <w:highlight w:val="cyan"/>
        </w:rPr>
        <w:t>could</w:t>
      </w:r>
      <w:r w:rsidRPr="00C171C5">
        <w:t xml:space="preserve"> </w:t>
      </w:r>
      <w:r w:rsidRPr="00181896">
        <w:t xml:space="preserve">inadvertently give a </w:t>
      </w:r>
      <w:r w:rsidRPr="006664D0">
        <w:rPr>
          <w:rStyle w:val="Emphasis"/>
          <w:highlight w:val="cyan"/>
        </w:rPr>
        <w:t>boos</w:t>
      </w:r>
      <w:r w:rsidRPr="00C171C5">
        <w:rPr>
          <w:rStyle w:val="Emphasis"/>
        </w:rPr>
        <w:t>t</w:t>
      </w:r>
      <w:r w:rsidRPr="00181896">
        <w:t xml:space="preserve"> to </w:t>
      </w:r>
      <w:r w:rsidRPr="00C171C5">
        <w:rPr>
          <w:rStyle w:val="Emphasis"/>
        </w:rPr>
        <w:t xml:space="preserve">the ambitious </w:t>
      </w:r>
      <w:r w:rsidRPr="006664D0">
        <w:rPr>
          <w:rStyle w:val="Emphasis"/>
          <w:highlight w:val="cyan"/>
        </w:rPr>
        <w:t>U.S.-E</w:t>
      </w:r>
      <w:r w:rsidRPr="006664D0">
        <w:rPr>
          <w:rStyle w:val="Emphasis"/>
        </w:rPr>
        <w:t>uropean</w:t>
      </w:r>
      <w:r w:rsidRPr="00C171C5">
        <w:rPr>
          <w:rStyle w:val="Emphasis"/>
        </w:rPr>
        <w:t xml:space="preserve"> </w:t>
      </w:r>
      <w:r w:rsidRPr="006664D0">
        <w:rPr>
          <w:rStyle w:val="Emphasis"/>
          <w:highlight w:val="cyan"/>
        </w:rPr>
        <w:t>U</w:t>
      </w:r>
      <w:r w:rsidRPr="00C171C5">
        <w:rPr>
          <w:rStyle w:val="Emphasis"/>
        </w:rPr>
        <w:t xml:space="preserve">nion </w:t>
      </w:r>
      <w:r w:rsidRPr="006664D0">
        <w:rPr>
          <w:rStyle w:val="Emphasis"/>
          <w:highlight w:val="cyan"/>
        </w:rPr>
        <w:t>free trade negotiations</w:t>
      </w:r>
      <w:r w:rsidRPr="00181896">
        <w:t xml:space="preserve">. Last June, </w:t>
      </w:r>
      <w:r w:rsidRPr="00C171C5">
        <w:rPr>
          <w:u w:val="single"/>
        </w:rPr>
        <w:t>just weeks before the first round of</w:t>
      </w:r>
      <w:r w:rsidRPr="00181896">
        <w:t xml:space="preserve"> Transatlantic Trade and Investment Partnership (</w:t>
      </w:r>
      <w:r w:rsidRPr="00C171C5">
        <w:rPr>
          <w:u w:val="single"/>
        </w:rPr>
        <w:t>TTIP</w:t>
      </w:r>
      <w:r w:rsidRPr="00181896">
        <w:t xml:space="preserve">) </w:t>
      </w:r>
      <w:r w:rsidRPr="00C171C5">
        <w:rPr>
          <w:u w:val="single"/>
        </w:rPr>
        <w:t>negotiations</w:t>
      </w:r>
      <w:r w:rsidRPr="00181896">
        <w:t xml:space="preserve">, Edward </w:t>
      </w:r>
      <w:r w:rsidRPr="00C171C5">
        <w:rPr>
          <w:u w:val="single"/>
        </w:rPr>
        <w:t>Snowden revealed that U.S. government agencies were collecting millions of European citizens’ personal data</w:t>
      </w:r>
      <w:r w:rsidRPr="00181896">
        <w:t xml:space="preserve">. Though TTIP is colloquially known as a “trade agreement,” its primary focus is regulatory barriers, not lowering tariffs. </w:t>
      </w:r>
      <w:r w:rsidRPr="00AC185E">
        <w:rPr>
          <w:highlight w:val="cyan"/>
          <w:u w:val="single"/>
        </w:rPr>
        <w:t xml:space="preserve">The </w:t>
      </w:r>
      <w:r w:rsidRPr="00AC185E">
        <w:rPr>
          <w:rStyle w:val="Emphasis"/>
          <w:highlight w:val="cyan"/>
        </w:rPr>
        <w:t>U</w:t>
      </w:r>
      <w:r w:rsidRPr="00181896">
        <w:t xml:space="preserve">nited </w:t>
      </w:r>
      <w:r w:rsidRPr="00AC185E">
        <w:rPr>
          <w:rStyle w:val="Emphasis"/>
          <w:highlight w:val="cyan"/>
        </w:rPr>
        <w:t>S</w:t>
      </w:r>
      <w:r w:rsidRPr="00181896">
        <w:t xml:space="preserve">tates </w:t>
      </w:r>
      <w:r w:rsidRPr="00AC185E">
        <w:rPr>
          <w:highlight w:val="cyan"/>
          <w:u w:val="single"/>
        </w:rPr>
        <w:t>wants</w:t>
      </w:r>
      <w:r w:rsidRPr="00C171C5">
        <w:rPr>
          <w:u w:val="single"/>
        </w:rPr>
        <w:t xml:space="preserve"> to use </w:t>
      </w:r>
      <w:r w:rsidRPr="00AC185E">
        <w:rPr>
          <w:highlight w:val="cyan"/>
          <w:u w:val="single"/>
        </w:rPr>
        <w:t>TTIP to prevent barriers to</w:t>
      </w:r>
      <w:r w:rsidRPr="00C171C5">
        <w:rPr>
          <w:u w:val="single"/>
        </w:rPr>
        <w:t xml:space="preserve"> the international </w:t>
      </w:r>
      <w:r w:rsidRPr="00AC185E">
        <w:rPr>
          <w:highlight w:val="cyan"/>
          <w:u w:val="single"/>
        </w:rPr>
        <w:t>transfer of personal data—the very data</w:t>
      </w:r>
      <w:r w:rsidRPr="00C171C5">
        <w:rPr>
          <w:u w:val="single"/>
        </w:rPr>
        <w:t xml:space="preserve"> that </w:t>
      </w:r>
      <w:r w:rsidRPr="00AC185E">
        <w:rPr>
          <w:highlight w:val="cyan"/>
          <w:u w:val="single"/>
        </w:rPr>
        <w:t>the NSA was collecting</w:t>
      </w:r>
      <w:r w:rsidRPr="00C171C5">
        <w:rPr>
          <w:u w:val="single"/>
        </w:rPr>
        <w:t xml:space="preserve"> in bulk</w:t>
      </w:r>
      <w:r w:rsidRPr="00181896">
        <w:t xml:space="preserve">. </w:t>
      </w:r>
      <w:r w:rsidRPr="00C171C5">
        <w:rPr>
          <w:rStyle w:val="Emphasis"/>
        </w:rPr>
        <w:t xml:space="preserve">The </w:t>
      </w:r>
      <w:r w:rsidRPr="00AC185E">
        <w:rPr>
          <w:rStyle w:val="Emphasis"/>
          <w:highlight w:val="cyan"/>
        </w:rPr>
        <w:t>disclosures provoked outrage among EU officials</w:t>
      </w:r>
      <w:r w:rsidRPr="00181896">
        <w:t xml:space="preserve">, and </w:t>
      </w:r>
      <w:r w:rsidRPr="00AC185E">
        <w:rPr>
          <w:rStyle w:val="Emphasis"/>
          <w:highlight w:val="cyan"/>
        </w:rPr>
        <w:t>several</w:t>
      </w:r>
      <w:r w:rsidRPr="00181896">
        <w:t xml:space="preserve"> European heads of state </w:t>
      </w:r>
      <w:r w:rsidRPr="00AC185E">
        <w:rPr>
          <w:rStyle w:val="Emphasis"/>
          <w:highlight w:val="cyan"/>
        </w:rPr>
        <w:t>threatened to call off</w:t>
      </w:r>
      <w:r w:rsidRPr="00181896">
        <w:t xml:space="preserve"> the </w:t>
      </w:r>
      <w:r w:rsidRPr="00C171C5">
        <w:rPr>
          <w:rStyle w:val="Emphasis"/>
        </w:rPr>
        <w:t xml:space="preserve">trade </w:t>
      </w:r>
      <w:r w:rsidRPr="00AC185E">
        <w:rPr>
          <w:rStyle w:val="Emphasis"/>
          <w:highlight w:val="cyan"/>
        </w:rPr>
        <w:t>talks</w:t>
      </w:r>
      <w:r w:rsidRPr="00181896">
        <w:t xml:space="preserve">. Though negotiations have since begun, </w:t>
      </w:r>
      <w:r w:rsidRPr="00AC185E">
        <w:rPr>
          <w:rStyle w:val="Emphasis"/>
          <w:highlight w:val="cyan"/>
        </w:rPr>
        <w:t>European concerns</w:t>
      </w:r>
      <w:r w:rsidRPr="00521105">
        <w:rPr>
          <w:rStyle w:val="Emphasis"/>
        </w:rPr>
        <w:t xml:space="preserve"> about privacy </w:t>
      </w:r>
      <w:r w:rsidRPr="00AC185E">
        <w:rPr>
          <w:rStyle w:val="Emphasis"/>
          <w:highlight w:val="cyan"/>
        </w:rPr>
        <w:t>need to be alleviated</w:t>
      </w:r>
      <w:r w:rsidRPr="00181896">
        <w:t xml:space="preserve"> in order </w:t>
      </w:r>
      <w:r w:rsidRPr="00521105">
        <w:rPr>
          <w:u w:val="single"/>
        </w:rPr>
        <w:t>to ensure</w:t>
      </w:r>
      <w:r w:rsidRPr="00181896">
        <w:t xml:space="preserve"> the </w:t>
      </w:r>
      <w:r w:rsidRPr="00521105">
        <w:rPr>
          <w:u w:val="single"/>
        </w:rPr>
        <w:t>continued free flow of data</w:t>
      </w:r>
      <w:r w:rsidRPr="00181896">
        <w:t xml:space="preserve">. </w:t>
      </w:r>
      <w:r w:rsidRPr="00521105">
        <w:rPr>
          <w:u w:val="single"/>
        </w:rPr>
        <w:t xml:space="preserve">In recent months </w:t>
      </w:r>
      <w:r w:rsidRPr="00AC185E">
        <w:rPr>
          <w:highlight w:val="cyan"/>
          <w:u w:val="single"/>
        </w:rPr>
        <w:t>the EU</w:t>
      </w:r>
      <w:r w:rsidRPr="00521105">
        <w:t xml:space="preserve"> has</w:t>
      </w:r>
      <w:r w:rsidRPr="00181896">
        <w:t xml:space="preserve"> dropped its strident rhetoric and </w:t>
      </w:r>
      <w:r w:rsidRPr="00AC185E">
        <w:rPr>
          <w:highlight w:val="cyan"/>
          <w:u w:val="single"/>
        </w:rPr>
        <w:t>began to seek</w:t>
      </w:r>
      <w:r w:rsidRPr="00521105">
        <w:rPr>
          <w:u w:val="single"/>
        </w:rPr>
        <w:t xml:space="preserve"> compromise with the </w:t>
      </w:r>
      <w:r w:rsidRPr="00521105">
        <w:rPr>
          <w:rStyle w:val="Emphasis"/>
        </w:rPr>
        <w:t>U</w:t>
      </w:r>
      <w:r w:rsidRPr="00181896">
        <w:t xml:space="preserve">nited </w:t>
      </w:r>
      <w:r w:rsidRPr="00521105">
        <w:rPr>
          <w:rStyle w:val="Emphasis"/>
        </w:rPr>
        <w:t>S</w:t>
      </w:r>
      <w:r w:rsidRPr="00181896">
        <w:t xml:space="preserve">tates. President </w:t>
      </w:r>
      <w:r w:rsidRPr="008E0176">
        <w:rPr>
          <w:rStyle w:val="Emphasis"/>
          <w:highlight w:val="cyan"/>
        </w:rPr>
        <w:t>Obama should take advantage of the opening</w:t>
      </w:r>
      <w:r w:rsidRPr="00521105">
        <w:rPr>
          <w:rStyle w:val="Emphasis"/>
        </w:rPr>
        <w:t>.</w:t>
      </w:r>
    </w:p>
    <w:p w:rsidR="00FF2B68" w:rsidRPr="00181896" w:rsidRDefault="00FF2B68" w:rsidP="00FF2B68">
      <w:r w:rsidRPr="00521105">
        <w:rPr>
          <w:u w:val="single"/>
        </w:rPr>
        <w:t>Privacy is considered a fundamental human right in Europe</w:t>
      </w:r>
      <w:r w:rsidRPr="00181896">
        <w:t xml:space="preserve">. In 1995 the EU passed the Data Protection Directive, which codified the right to privacy of personal data. This directive prohibits the transfer of an individual’s personal information to countries that the European Union deems to have inadequate privacy standards, including the United States. </w:t>
      </w:r>
      <w:r w:rsidRPr="008E0176">
        <w:rPr>
          <w:highlight w:val="cyan"/>
          <w:u w:val="single"/>
        </w:rPr>
        <w:t>Transferring personal data</w:t>
      </w:r>
      <w:r w:rsidRPr="00521105">
        <w:rPr>
          <w:u w:val="single"/>
        </w:rPr>
        <w:t xml:space="preserve"> such as names, credit card information, birthdates</w:t>
      </w:r>
      <w:r w:rsidRPr="00181896">
        <w:t xml:space="preserve">, or telephone numbers </w:t>
      </w:r>
      <w:r w:rsidRPr="00521105">
        <w:rPr>
          <w:u w:val="single"/>
        </w:rPr>
        <w:t>across borders</w:t>
      </w:r>
      <w:r w:rsidRPr="00181896">
        <w:t xml:space="preserve"> </w:t>
      </w:r>
      <w:r w:rsidRPr="008E0176">
        <w:rPr>
          <w:rStyle w:val="Emphasis"/>
          <w:highlight w:val="cyan"/>
        </w:rPr>
        <w:t>is essential to international trade, and has only grown more important</w:t>
      </w:r>
      <w:r w:rsidRPr="00181896">
        <w:t xml:space="preserve"> with the rise of the Internet economy. In order </w:t>
      </w:r>
      <w:r w:rsidRPr="00521105">
        <w:rPr>
          <w:u w:val="single"/>
        </w:rPr>
        <w:t>to ensure that this type of data could continue to be exchanged, the two parties established a “Safe Harbor” agreement</w:t>
      </w:r>
      <w:r w:rsidRPr="00181896">
        <w:t xml:space="preserve"> in 2000. This agreement allowed American companies that voluntarily complied with the Data Protection Directive to transfer personal information back to the United States.</w:t>
      </w:r>
    </w:p>
    <w:p w:rsidR="00FF2B68" w:rsidRPr="00181896" w:rsidRDefault="00FF2B68" w:rsidP="00FF2B68">
      <w:r w:rsidRPr="00521105">
        <w:rPr>
          <w:u w:val="single"/>
        </w:rPr>
        <w:t>In response to</w:t>
      </w:r>
      <w:r w:rsidRPr="00181896">
        <w:t xml:space="preserve"> the </w:t>
      </w:r>
      <w:r w:rsidRPr="00521105">
        <w:rPr>
          <w:u w:val="single"/>
        </w:rPr>
        <w:t>Snowden</w:t>
      </w:r>
      <w:r w:rsidRPr="00181896">
        <w:t xml:space="preserve"> revelations, </w:t>
      </w:r>
      <w:r w:rsidRPr="00521105">
        <w:rPr>
          <w:u w:val="single"/>
        </w:rPr>
        <w:t>the European Parliament called for a full review</w:t>
      </w:r>
      <w:r w:rsidRPr="00181896">
        <w:t xml:space="preserve"> of the Safe Harbor program, which was led by the European Commission’s Justice Minister Viviane Reding. In the wake of the disclosures, Ms. Reding was among the most outspoken critics of the Safe Harbor agreement. She argued that Safe Harbor “could be a loophole” undermining EU data protection laws, and that it was time for the “development of European clouds” so that the U.S. government could not access European citizens’ data.</w:t>
      </w:r>
    </w:p>
    <w:p w:rsidR="00FF2B68" w:rsidRPr="00181896" w:rsidRDefault="00FF2B68" w:rsidP="00FF2B68">
      <w:r w:rsidRPr="00181896">
        <w:t xml:space="preserve">The two sides came to a working agreement in early July, launching separate privacy negotiations alongside TTIP. In theory this structure would allow the trade negotiations to continue even if the two sides could not agree on how to proceed on privacy. In reality, </w:t>
      </w:r>
      <w:r w:rsidRPr="008E0176">
        <w:rPr>
          <w:rStyle w:val="Emphasis"/>
          <w:highlight w:val="cyan"/>
        </w:rPr>
        <w:t>it would be</w:t>
      </w:r>
      <w:r w:rsidRPr="002B6FBE">
        <w:rPr>
          <w:rStyle w:val="Emphasis"/>
        </w:rPr>
        <w:t xml:space="preserve"> nearly </w:t>
      </w:r>
      <w:r w:rsidRPr="008E0176">
        <w:rPr>
          <w:rStyle w:val="Emphasis"/>
          <w:highlight w:val="cyan"/>
        </w:rPr>
        <w:t>impossible to complete a trade agreement</w:t>
      </w:r>
      <w:r w:rsidRPr="002B6FBE">
        <w:rPr>
          <w:rStyle w:val="Emphasis"/>
        </w:rPr>
        <w:t xml:space="preserve"> containing provisions </w:t>
      </w:r>
      <w:r w:rsidRPr="008E0176">
        <w:rPr>
          <w:rStyle w:val="Emphasis"/>
          <w:highlight w:val="cyan"/>
        </w:rPr>
        <w:t>ensuring</w:t>
      </w:r>
      <w:r w:rsidRPr="00181896">
        <w:t xml:space="preserve"> the </w:t>
      </w:r>
      <w:r w:rsidRPr="002B6FBE">
        <w:rPr>
          <w:rStyle w:val="Emphasis"/>
        </w:rPr>
        <w:t xml:space="preserve">free </w:t>
      </w:r>
      <w:r w:rsidRPr="008E0176">
        <w:rPr>
          <w:rStyle w:val="Emphasis"/>
          <w:highlight w:val="cyan"/>
        </w:rPr>
        <w:t>flow of data without resolving</w:t>
      </w:r>
      <w:r w:rsidRPr="002B6FBE">
        <w:rPr>
          <w:rStyle w:val="Emphasis"/>
        </w:rPr>
        <w:t xml:space="preserve"> the issue of </w:t>
      </w:r>
      <w:r w:rsidRPr="008E0176">
        <w:rPr>
          <w:rStyle w:val="Emphasis"/>
          <w:highlight w:val="cyan"/>
        </w:rPr>
        <w:t>privacy protections</w:t>
      </w:r>
      <w:r w:rsidRPr="00181896">
        <w:t xml:space="preserve"> for that data.</w:t>
      </w:r>
    </w:p>
    <w:p w:rsidR="00FF2B68" w:rsidRPr="00181896" w:rsidRDefault="00FF2B68" w:rsidP="00FF2B68">
      <w:r w:rsidRPr="002B6FBE">
        <w:rPr>
          <w:u w:val="single"/>
        </w:rPr>
        <w:lastRenderedPageBreak/>
        <w:t>In November the EU offered an olive branch</w:t>
      </w:r>
      <w:r w:rsidRPr="00181896">
        <w:t xml:space="preserve">. The European Commission published its Safe Harbor review, </w:t>
      </w:r>
      <w:r w:rsidRPr="002B6FBE">
        <w:rPr>
          <w:rStyle w:val="Emphasis"/>
        </w:rPr>
        <w:t>and called for only moderate reforms</w:t>
      </w:r>
      <w:r w:rsidRPr="00181896">
        <w:t xml:space="preserve"> to the program. The recommendations included requiring Safe Harbor companies to disclose whether U.S. law allows public authorities to collect data from them, making dispute resolution processes available and affordable to individuals, and enhancing inspections of Safe Harbor compliance and fraud. Considering the staunch public posturing by many EU officials, the report came as a surprise. However, a full overhaul of American privacy law (which is formed from a hodgepodge of different provisions in the Constitution, consumer protection laws, and federal case law, rather than a single directive like the EU) would have been a non-starter, and could have derailed the wider TTIP negotiations. </w:t>
      </w:r>
      <w:r w:rsidRPr="002B6FBE">
        <w:rPr>
          <w:rStyle w:val="Emphasis"/>
        </w:rPr>
        <w:t>TTIP will be a boon for the EU economy</w:t>
      </w:r>
      <w:r w:rsidRPr="00181896">
        <w:t>, with studies predicting gains of up to €119 billion per year for EU GDP. By maintaining a hard line on privacy, Europe may have lost out on those economic gains, and the United States probably would not have changed its privacy laws anyway.</w:t>
      </w:r>
    </w:p>
    <w:p w:rsidR="00FF2B68" w:rsidRPr="00181896" w:rsidRDefault="00FF2B68" w:rsidP="00FF2B68">
      <w:r w:rsidRPr="00181896">
        <w:t>It is in the United States’ interest to implement the EU’s Safe Harbor recommendations. They are good policies, and will serve as a lifeline for EU negotiators to move past the privacy issue. Additionally, President Obama should incorporate the recommendation from his presidential advisory committee that the personal data of non-U.S. citizens be treated with the same protections as data on American citizens. This will show that the United States has learned from the incident and is committed to treating its allies as equals.</w:t>
      </w:r>
    </w:p>
    <w:p w:rsidR="00FF2B68" w:rsidRPr="00181896" w:rsidRDefault="00FF2B68" w:rsidP="00FF2B68">
      <w:r w:rsidRPr="008E0176">
        <w:rPr>
          <w:highlight w:val="cyan"/>
          <w:u w:val="single"/>
        </w:rPr>
        <w:t>Europe is</w:t>
      </w:r>
      <w:r w:rsidRPr="00181896">
        <w:t xml:space="preserve"> currently </w:t>
      </w:r>
      <w:r w:rsidRPr="008E0176">
        <w:rPr>
          <w:highlight w:val="cyan"/>
          <w:u w:val="single"/>
        </w:rPr>
        <w:t>undergoing</w:t>
      </w:r>
      <w:r w:rsidRPr="00DE7C22">
        <w:rPr>
          <w:u w:val="single"/>
        </w:rPr>
        <w:t xml:space="preserve"> an </w:t>
      </w:r>
      <w:r w:rsidRPr="008E0176">
        <w:rPr>
          <w:highlight w:val="cyan"/>
          <w:u w:val="single"/>
        </w:rPr>
        <w:t>overhaul of</w:t>
      </w:r>
      <w:r w:rsidRPr="00DE7C22">
        <w:rPr>
          <w:u w:val="single"/>
        </w:rPr>
        <w:t xml:space="preserve"> its own </w:t>
      </w:r>
      <w:r w:rsidRPr="008E0176">
        <w:rPr>
          <w:highlight w:val="cyan"/>
          <w:u w:val="single"/>
        </w:rPr>
        <w:t>privacy laws</w:t>
      </w:r>
      <w:r w:rsidRPr="008E0176">
        <w:rPr>
          <w:highlight w:val="cyan"/>
        </w:rPr>
        <w:t xml:space="preserve">, </w:t>
      </w:r>
      <w:r w:rsidRPr="008E0176">
        <w:rPr>
          <w:rStyle w:val="Emphasis"/>
          <w:highlight w:val="cyan"/>
        </w:rPr>
        <w:t>which will keep the issue on</w:t>
      </w:r>
      <w:r w:rsidRPr="00DE7C22">
        <w:rPr>
          <w:rStyle w:val="Emphasis"/>
        </w:rPr>
        <w:t xml:space="preserve"> the forefront of many </w:t>
      </w:r>
      <w:r w:rsidRPr="008E0176">
        <w:rPr>
          <w:rStyle w:val="Emphasis"/>
          <w:highlight w:val="cyan"/>
        </w:rPr>
        <w:t>peoples’ minds</w:t>
      </w:r>
      <w:r w:rsidRPr="00181896">
        <w:t xml:space="preserve">. This is not just an issue that the two sides can “wait out.” </w:t>
      </w:r>
      <w:r w:rsidRPr="008E0176">
        <w:rPr>
          <w:rStyle w:val="Emphasis"/>
          <w:highlight w:val="cyan"/>
        </w:rPr>
        <w:t>A trade agreement that protects</w:t>
      </w:r>
      <w:r w:rsidRPr="00DE7C22">
        <w:rPr>
          <w:rStyle w:val="Emphasis"/>
        </w:rPr>
        <w:t xml:space="preserve"> the free </w:t>
      </w:r>
      <w:r w:rsidRPr="008E0176">
        <w:rPr>
          <w:rStyle w:val="Emphasis"/>
          <w:highlight w:val="cyan"/>
        </w:rPr>
        <w:t>flow of data without resolving how governments can collect</w:t>
      </w:r>
      <w:r w:rsidRPr="00DE7C22">
        <w:rPr>
          <w:rStyle w:val="Emphasis"/>
        </w:rPr>
        <w:t xml:space="preserve"> and use private data </w:t>
      </w:r>
      <w:r w:rsidRPr="00A64DBC">
        <w:rPr>
          <w:rStyle w:val="Emphasis"/>
          <w:highlight w:val="cyan"/>
        </w:rPr>
        <w:t>may not gain popular support</w:t>
      </w:r>
      <w:r w:rsidRPr="00DE7C22">
        <w:rPr>
          <w:rStyle w:val="Emphasis"/>
        </w:rPr>
        <w:t xml:space="preserve"> within Europe. And </w:t>
      </w:r>
      <w:r w:rsidRPr="00A64DBC">
        <w:rPr>
          <w:rStyle w:val="Emphasis"/>
          <w:highlight w:val="cyan"/>
        </w:rPr>
        <w:t>losing popular support could doom</w:t>
      </w:r>
      <w:r w:rsidRPr="00181896">
        <w:t xml:space="preserve"> the </w:t>
      </w:r>
      <w:r w:rsidRPr="00A64DBC">
        <w:rPr>
          <w:rStyle w:val="Emphasis"/>
          <w:highlight w:val="cyan"/>
        </w:rPr>
        <w:t>TTIP</w:t>
      </w:r>
      <w:r w:rsidRPr="00181896">
        <w:t xml:space="preserve"> effort.</w:t>
      </w:r>
    </w:p>
    <w:p w:rsidR="00FF2B68" w:rsidRDefault="00FF2B68" w:rsidP="00FF2B68"/>
    <w:p w:rsidR="00FF2B68" w:rsidRDefault="00FF2B68" w:rsidP="006F49EA"/>
    <w:p w:rsidR="006F49EA" w:rsidRPr="00181C47" w:rsidRDefault="006F49EA" w:rsidP="006F49EA">
      <w:pPr>
        <w:pStyle w:val="Heading4"/>
      </w:pPr>
      <w:r>
        <w:t>Solves Euro collapse</w:t>
      </w:r>
    </w:p>
    <w:p w:rsidR="006F49EA" w:rsidRPr="006F49EA" w:rsidRDefault="006F49EA" w:rsidP="006F49EA">
      <w:pPr>
        <w:rPr>
          <w:rStyle w:val="StyleStyleBold12pt"/>
        </w:rPr>
      </w:pPr>
      <w:r w:rsidRPr="006F49EA">
        <w:rPr>
          <w:rStyle w:val="StyleStyleBold12pt"/>
        </w:rPr>
        <w:t xml:space="preserve">Vilpisauskas, 13 </w:t>
      </w:r>
    </w:p>
    <w:p w:rsidR="006F49EA" w:rsidRPr="00181C47" w:rsidRDefault="006F49EA" w:rsidP="006F49EA">
      <w:r w:rsidRPr="00181C47">
        <w:t xml:space="preserve">(Institute of </w:t>
      </w:r>
      <w:r>
        <w:t>IR &amp;</w:t>
      </w:r>
      <w:r w:rsidRPr="00181C47">
        <w:t xml:space="preserve"> Pol</w:t>
      </w:r>
      <w:r>
        <w:t xml:space="preserve">itical Science-Vilnius University, 8/6, </w:t>
      </w:r>
      <w:r w:rsidRPr="00181C47">
        <w:t>“TTIP: A Test for the European Union?”, http://www.cepa.org/content/ttip-test-european-union</w:t>
      </w:r>
      <w:r>
        <w:t>)</w:t>
      </w:r>
    </w:p>
    <w:p w:rsidR="006F49EA" w:rsidRPr="00181C47" w:rsidRDefault="006F49EA" w:rsidP="006F49EA"/>
    <w:p w:rsidR="006F49EA" w:rsidRPr="00181C47" w:rsidRDefault="006F49EA" w:rsidP="006F49EA">
      <w:r w:rsidRPr="009226BA">
        <w:rPr>
          <w:b/>
          <w:iCs/>
          <w:highlight w:val="cyan"/>
          <w:u w:val="single"/>
        </w:rPr>
        <w:t>The Euro-zone crisis</w:t>
      </w:r>
      <w:r w:rsidRPr="00181C47">
        <w:rPr>
          <w:b/>
          <w:iCs/>
          <w:u w:val="single"/>
        </w:rPr>
        <w:t xml:space="preserve"> </w:t>
      </w:r>
      <w:r w:rsidRPr="00181C47">
        <w:t xml:space="preserve">has </w:t>
      </w:r>
      <w:r w:rsidRPr="009226BA">
        <w:rPr>
          <w:bCs/>
          <w:highlight w:val="cyan"/>
          <w:u w:val="single"/>
        </w:rPr>
        <w:t xml:space="preserve">done a </w:t>
      </w:r>
      <w:r w:rsidRPr="009226BA">
        <w:rPr>
          <w:b/>
          <w:iCs/>
          <w:highlight w:val="cyan"/>
          <w:u w:val="single"/>
        </w:rPr>
        <w:t>great deal to damage</w:t>
      </w:r>
      <w:r w:rsidRPr="009226BA">
        <w:rPr>
          <w:bCs/>
          <w:highlight w:val="cyan"/>
          <w:u w:val="single"/>
        </w:rPr>
        <w:t xml:space="preserve"> the EU</w:t>
      </w:r>
      <w:r w:rsidRPr="00181C47">
        <w:t xml:space="preserve">’s appeal, even though the origin of the crisis has less to do with the EU than with its members’ national policies. Quick </w:t>
      </w:r>
      <w:r w:rsidRPr="00181C47">
        <w:rPr>
          <w:bCs/>
          <w:u w:val="single"/>
        </w:rPr>
        <w:t>progress on</w:t>
      </w:r>
      <w:r w:rsidRPr="00181C47">
        <w:t xml:space="preserve"> the </w:t>
      </w:r>
      <w:r w:rsidRPr="009226BA">
        <w:rPr>
          <w:bCs/>
          <w:highlight w:val="cyan"/>
          <w:u w:val="single"/>
        </w:rPr>
        <w:t>TTIP</w:t>
      </w:r>
      <w:r w:rsidRPr="00181C47">
        <w:t xml:space="preserve"> negotiations </w:t>
      </w:r>
      <w:r w:rsidRPr="009226BA">
        <w:rPr>
          <w:bCs/>
          <w:highlight w:val="cyan"/>
          <w:u w:val="single"/>
        </w:rPr>
        <w:t>could improve</w:t>
      </w:r>
      <w:r w:rsidRPr="009226BA">
        <w:rPr>
          <w:highlight w:val="cyan"/>
        </w:rPr>
        <w:t xml:space="preserve"> </w:t>
      </w:r>
      <w:r w:rsidRPr="009226BA">
        <w:rPr>
          <w:bCs/>
          <w:highlight w:val="cyan"/>
          <w:u w:val="single"/>
        </w:rPr>
        <w:t>the EU’s image</w:t>
      </w:r>
      <w:r w:rsidRPr="009226BA">
        <w:rPr>
          <w:highlight w:val="cyan"/>
        </w:rPr>
        <w:t xml:space="preserve">, </w:t>
      </w:r>
      <w:r w:rsidRPr="009226BA">
        <w:rPr>
          <w:bCs/>
          <w:highlight w:val="cyan"/>
          <w:u w:val="single"/>
        </w:rPr>
        <w:t>making it</w:t>
      </w:r>
      <w:r w:rsidRPr="00181C47">
        <w:t xml:space="preserve"> more </w:t>
      </w:r>
      <w:r w:rsidRPr="009226BA">
        <w:rPr>
          <w:bCs/>
          <w:highlight w:val="cyan"/>
          <w:u w:val="single"/>
        </w:rPr>
        <w:t>attractive to</w:t>
      </w:r>
      <w:r w:rsidRPr="00181C47">
        <w:t xml:space="preserve"> its </w:t>
      </w:r>
      <w:r w:rsidRPr="009226BA">
        <w:rPr>
          <w:bCs/>
          <w:highlight w:val="cyan"/>
          <w:u w:val="single"/>
        </w:rPr>
        <w:t>neighbors</w:t>
      </w:r>
      <w:r w:rsidRPr="009226BA">
        <w:rPr>
          <w:highlight w:val="cyan"/>
        </w:rPr>
        <w:t xml:space="preserve">, </w:t>
      </w:r>
      <w:r w:rsidRPr="009226BA">
        <w:rPr>
          <w:bCs/>
          <w:highlight w:val="cyan"/>
          <w:u w:val="single"/>
        </w:rPr>
        <w:t>and</w:t>
      </w:r>
      <w:r w:rsidRPr="00181C47">
        <w:t xml:space="preserve"> could </w:t>
      </w:r>
      <w:r w:rsidRPr="00181C47">
        <w:rPr>
          <w:b/>
          <w:iCs/>
          <w:u w:val="single"/>
        </w:rPr>
        <w:t xml:space="preserve">help </w:t>
      </w:r>
      <w:r w:rsidRPr="009226BA">
        <w:rPr>
          <w:b/>
          <w:iCs/>
          <w:highlight w:val="cyan"/>
          <w:u w:val="single"/>
        </w:rPr>
        <w:t>revitalize</w:t>
      </w:r>
      <w:r w:rsidRPr="00181C47">
        <w:rPr>
          <w:b/>
          <w:iCs/>
          <w:u w:val="single"/>
        </w:rPr>
        <w:t xml:space="preserve"> the </w:t>
      </w:r>
      <w:r w:rsidRPr="009226BA">
        <w:rPr>
          <w:b/>
          <w:iCs/>
          <w:highlight w:val="cyan"/>
          <w:u w:val="single"/>
        </w:rPr>
        <w:t>reform</w:t>
      </w:r>
      <w:r w:rsidRPr="00181C47">
        <w:rPr>
          <w:b/>
          <w:iCs/>
          <w:u w:val="single"/>
        </w:rPr>
        <w:t xml:space="preserve"> process</w:t>
      </w:r>
      <w:r w:rsidRPr="00181C47">
        <w:t xml:space="preserve"> in the East. Of course, even if a deal on the TTIP is reached, it will not apply directly to other countries that have or might be negotiating preferential trade agreements with the EU or the United States. There are also fears that the TTIP would result in some trade diversion due to its discriminatory provisions against third countries that are not part of the deal but trade heavily with either the United States or the EU. However, if the partnership is negotiated in line with the WTO principles designed to reduce regulatory burdens, </w:t>
      </w:r>
      <w:r w:rsidRPr="00181C47">
        <w:rPr>
          <w:bCs/>
          <w:u w:val="single"/>
        </w:rPr>
        <w:t xml:space="preserve">it could become </w:t>
      </w:r>
      <w:r w:rsidRPr="009226BA">
        <w:rPr>
          <w:bCs/>
          <w:highlight w:val="cyan"/>
          <w:u w:val="single"/>
        </w:rPr>
        <w:t>a stepping stone</w:t>
      </w:r>
      <w:r w:rsidRPr="00181C47">
        <w:t xml:space="preserve"> rather than a stumbling block on the way </w:t>
      </w:r>
      <w:r w:rsidRPr="009226BA">
        <w:rPr>
          <w:bCs/>
          <w:highlight w:val="cyan"/>
          <w:u w:val="single"/>
        </w:rPr>
        <w:t>to broader</w:t>
      </w:r>
      <w:r w:rsidRPr="00181C47">
        <w:rPr>
          <w:bCs/>
          <w:u w:val="single"/>
        </w:rPr>
        <w:t xml:space="preserve"> trade </w:t>
      </w:r>
      <w:r w:rsidRPr="009226BA">
        <w:rPr>
          <w:bCs/>
          <w:highlight w:val="cyan"/>
          <w:u w:val="single"/>
        </w:rPr>
        <w:t>liberalization</w:t>
      </w:r>
      <w:r w:rsidRPr="00181C47">
        <w:t>.3 In such a way, it would improve trade conditions for those outside the transatlantic market as well as make closer economic relations with the EU more attractive. As negotiations on the TTIP proceed, these corollary implications for the EU’s foreign and neighborhood policies should not be lost out of sight.</w:t>
      </w:r>
    </w:p>
    <w:p w:rsidR="006F49EA" w:rsidRDefault="006F49EA" w:rsidP="006F49EA">
      <w:pPr>
        <w:rPr>
          <w:b/>
          <w:bCs/>
          <w:iCs/>
        </w:rPr>
      </w:pPr>
    </w:p>
    <w:p w:rsidR="006F49EA" w:rsidRDefault="006F49EA" w:rsidP="006F49EA">
      <w:pPr>
        <w:pStyle w:val="Heading4"/>
      </w:pPr>
      <w:r>
        <w:lastRenderedPageBreak/>
        <w:t>Global nuclear war</w:t>
      </w:r>
    </w:p>
    <w:p w:rsidR="006F49EA" w:rsidRPr="00634671" w:rsidRDefault="006F49EA" w:rsidP="006F49EA">
      <w:pPr>
        <w:rPr>
          <w:rStyle w:val="StyleStyleBold12pt"/>
        </w:rPr>
      </w:pPr>
      <w:r w:rsidRPr="00634671">
        <w:rPr>
          <w:rStyle w:val="StyleStyleBold12pt"/>
        </w:rPr>
        <w:t xml:space="preserve">Gommes, 11 </w:t>
      </w:r>
    </w:p>
    <w:p w:rsidR="006F49EA" w:rsidRPr="00181C47" w:rsidRDefault="006F49EA" w:rsidP="006F49EA">
      <w:r>
        <w:t xml:space="preserve">(JD Columbia Law &amp; Columnist-Periscope Post, </w:t>
      </w:r>
      <w:r w:rsidRPr="00181C47">
        <w:t xml:space="preserve">"Eurozone in crisis: The death of the euro could trigger World War III," </w:t>
      </w:r>
      <w:r>
        <w:t>12/9,</w:t>
      </w:r>
      <w:r w:rsidRPr="00181C47">
        <w:t xml:space="preserve"> www.periscopepost.com/2011/12/eurozone-in-crisis-the-death-of-the-euro-could-trigger-world-war-iii/</w:t>
      </w:r>
      <w:r>
        <w:t>)</w:t>
      </w:r>
    </w:p>
    <w:p w:rsidR="006F49EA" w:rsidRPr="00181C47" w:rsidRDefault="006F49EA" w:rsidP="006F49EA"/>
    <w:p w:rsidR="006F49EA" w:rsidRDefault="006F49EA" w:rsidP="006F49EA">
      <w:r w:rsidRPr="00181C47">
        <w:t xml:space="preserve">Eurozone in crisis: </w:t>
      </w:r>
      <w:r w:rsidRPr="00181C47">
        <w:rPr>
          <w:u w:val="single"/>
        </w:rPr>
        <w:t>The</w:t>
      </w:r>
      <w:r w:rsidRPr="00181C47">
        <w:rPr>
          <w:b/>
          <w:u w:val="single"/>
        </w:rPr>
        <w:t xml:space="preserve"> </w:t>
      </w:r>
      <w:r w:rsidRPr="009226BA">
        <w:rPr>
          <w:b/>
          <w:highlight w:val="cyan"/>
          <w:u w:val="single"/>
        </w:rPr>
        <w:t xml:space="preserve">death of the euro could trigger </w:t>
      </w:r>
      <w:r w:rsidRPr="009226BA">
        <w:rPr>
          <w:b/>
          <w:iCs/>
          <w:highlight w:val="cyan"/>
          <w:u w:val="single"/>
        </w:rPr>
        <w:t>World War III</w:t>
      </w:r>
      <w:r w:rsidRPr="00181C47">
        <w:t xml:space="preserve"> 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181C47">
        <w:rPr>
          <w:u w:val="single"/>
        </w:rPr>
        <w:t xml:space="preserve"> </w:t>
      </w:r>
      <w:r w:rsidRPr="00181C47">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sidRPr="00181C47">
        <w:rPr>
          <w:b/>
          <w:u w:val="single"/>
        </w:rPr>
        <w:t>European history</w:t>
      </w:r>
      <w:r w:rsidRPr="00181C47">
        <w:t xml:space="preserve"> can confirm, ours </w:t>
      </w:r>
      <w:r w:rsidRPr="00181C47">
        <w:rPr>
          <w:b/>
          <w:u w:val="single"/>
        </w:rPr>
        <w:t>is not</w:t>
      </w:r>
      <w:r w:rsidRPr="00181C47">
        <w:t xml:space="preserve"> exactly </w:t>
      </w:r>
      <w:r w:rsidRPr="00181C47">
        <w:rPr>
          <w:b/>
          <w:u w:val="single"/>
        </w:rPr>
        <w:t>a history of</w:t>
      </w:r>
      <w:r w:rsidRPr="00181C47">
        <w:t xml:space="preserve"> love and </w:t>
      </w:r>
      <w:r w:rsidRPr="00181C47">
        <w:rPr>
          <w:b/>
          <w:u w:val="single"/>
        </w:rPr>
        <w:t>peace</w:t>
      </w:r>
      <w:r w:rsidRPr="00181C47">
        <w:t xml:space="preserve">. In fact, </w:t>
      </w:r>
      <w:r w:rsidRPr="00181C47">
        <w:rPr>
          <w:u w:val="single"/>
        </w:rPr>
        <w:t>the period since</w:t>
      </w:r>
      <w:r w:rsidRPr="00181C47">
        <w:t xml:space="preserve"> the end of </w:t>
      </w:r>
      <w:r w:rsidRPr="00181C47">
        <w:rPr>
          <w:u w:val="single"/>
        </w:rPr>
        <w:t>World War II has been</w:t>
      </w:r>
      <w:r w:rsidRPr="00181C47">
        <w:t xml:space="preserve"> probably </w:t>
      </w:r>
      <w:r w:rsidRPr="00181C47">
        <w:rPr>
          <w:u w:val="single"/>
        </w:rPr>
        <w:t>the longest period of</w:t>
      </w:r>
      <w:r w:rsidRPr="00181C47">
        <w:t xml:space="preserve"> relative </w:t>
      </w:r>
      <w:r w:rsidRPr="00181C47">
        <w:rPr>
          <w:u w:val="single"/>
        </w:rPr>
        <w:t>peace the region has ever known</w:t>
      </w:r>
      <w:r w:rsidRPr="00181C47">
        <w:t xml:space="preserve">. Arguably, </w:t>
      </w:r>
      <w:r w:rsidRPr="009226BA">
        <w:rPr>
          <w:highlight w:val="cyan"/>
          <w:u w:val="single"/>
        </w:rPr>
        <w:t>it’s no coincidence that</w:t>
      </w:r>
      <w:r w:rsidRPr="00181C47">
        <w:t xml:space="preserve"> that period </w:t>
      </w:r>
      <w:r w:rsidRPr="009226BA">
        <w:t>of</w:t>
      </w:r>
      <w:r w:rsidRPr="00181C47">
        <w:t xml:space="preserve"> </w:t>
      </w:r>
      <w:r w:rsidRPr="009226BA">
        <w:rPr>
          <w:highlight w:val="cyan"/>
          <w:u w:val="single"/>
        </w:rPr>
        <w:t>peace</w:t>
      </w:r>
      <w:r w:rsidRPr="00181C47">
        <w:t xml:space="preserve"> has </w:t>
      </w:r>
      <w:r w:rsidRPr="009226BA">
        <w:rPr>
          <w:highlight w:val="cyan"/>
          <w:u w:val="single"/>
        </w:rPr>
        <w:t>coincided</w:t>
      </w:r>
      <w:r w:rsidRPr="00181C47">
        <w:t xml:space="preserve"> exactly </w:t>
      </w:r>
      <w:r w:rsidRPr="009226BA">
        <w:rPr>
          <w:highlight w:val="cyan"/>
          <w:u w:val="single"/>
        </w:rPr>
        <w:t>with</w:t>
      </w:r>
      <w:r w:rsidRPr="00181C47">
        <w:rPr>
          <w:u w:val="single"/>
        </w:rPr>
        <w:t xml:space="preserve"> the</w:t>
      </w:r>
      <w:r w:rsidRPr="00181C47">
        <w:t xml:space="preserve"> ever </w:t>
      </w:r>
      <w:r w:rsidRPr="009226BA">
        <w:rPr>
          <w:highlight w:val="cyan"/>
          <w:u w:val="single"/>
        </w:rPr>
        <w:t>strengthening ties</w:t>
      </w:r>
      <w:r w:rsidRPr="00181C47">
        <w:t xml:space="preserve"> that have been forged </w:t>
      </w:r>
      <w:r w:rsidRPr="00181C47">
        <w:rPr>
          <w:u w:val="single"/>
        </w:rPr>
        <w:t>between European nations</w:t>
      </w:r>
      <w:r w:rsidRPr="00181C47">
        <w:t xml:space="preserve"> over these past 60 years. </w:t>
      </w:r>
      <w:r w:rsidRPr="009226BA">
        <w:rPr>
          <w:highlight w:val="cyan"/>
          <w:u w:val="single"/>
        </w:rPr>
        <w:t>If the bonds</w:t>
      </w:r>
      <w:r w:rsidRPr="00181C47">
        <w:rPr>
          <w:u w:val="single"/>
        </w:rPr>
        <w:t xml:space="preserve"> that tie Europe</w:t>
      </w:r>
      <w:r w:rsidRPr="00181C47">
        <w:t xml:space="preserve">an nations together </w:t>
      </w:r>
      <w:r w:rsidRPr="009226BA">
        <w:rPr>
          <w:highlight w:val="cyan"/>
          <w:u w:val="single"/>
        </w:rPr>
        <w:t>are weakened</w:t>
      </w:r>
      <w:r w:rsidRPr="00181C47">
        <w:rPr>
          <w:u w:val="single"/>
        </w:rPr>
        <w:t xml:space="preserve">, </w:t>
      </w:r>
      <w:r w:rsidRPr="00181C47">
        <w:t>the</w:t>
      </w:r>
      <w:r w:rsidRPr="00181C47">
        <w:rPr>
          <w:b/>
          <w:u w:val="single"/>
        </w:rPr>
        <w:t xml:space="preserve"> </w:t>
      </w:r>
      <w:r w:rsidRPr="009226BA">
        <w:rPr>
          <w:b/>
          <w:highlight w:val="cyan"/>
          <w:u w:val="single"/>
        </w:rPr>
        <w:t xml:space="preserve">incentives to avoid </w:t>
      </w:r>
      <w:r w:rsidRPr="009226BA">
        <w:rPr>
          <w:b/>
          <w:iCs/>
          <w:highlight w:val="cyan"/>
          <w:u w:val="single"/>
        </w:rPr>
        <w:t>total war</w:t>
      </w:r>
      <w:r w:rsidRPr="009226BA">
        <w:rPr>
          <w:b/>
          <w:highlight w:val="cyan"/>
          <w:u w:val="single"/>
        </w:rPr>
        <w:t xml:space="preserve"> dwindle</w:t>
      </w:r>
      <w:r w:rsidRPr="00181C47">
        <w:rPr>
          <w:b/>
          <w:u w:val="single"/>
        </w:rPr>
        <w:t>.</w:t>
      </w:r>
      <w:r w:rsidRPr="00181C47">
        <w:t xml:space="preserve"> And </w:t>
      </w:r>
      <w:r w:rsidRPr="00181C47">
        <w:rPr>
          <w:u w:val="single"/>
        </w:rPr>
        <w:t>its not</w:t>
      </w:r>
      <w:r w:rsidRPr="00181C47">
        <w:t xml:space="preserve"> as dramatic or </w:t>
      </w:r>
      <w:r w:rsidRPr="00181C47">
        <w:rPr>
          <w:u w:val="single"/>
        </w:rPr>
        <w:t>far fetched</w:t>
      </w:r>
      <w:r w:rsidRPr="00181C47">
        <w:t xml:space="preserve"> a theory as it may at first sound. The end of the euro currency and a </w:t>
      </w:r>
      <w:r w:rsidRPr="009226BA">
        <w:rPr>
          <w:highlight w:val="cyan"/>
          <w:u w:val="single"/>
        </w:rPr>
        <w:t>reversion to national currencies could</w:t>
      </w:r>
      <w:r w:rsidRPr="00181C47">
        <w:t xml:space="preserve"> quite possibly </w:t>
      </w:r>
      <w:r w:rsidRPr="009226BA">
        <w:rPr>
          <w:highlight w:val="cyan"/>
          <w:u w:val="single"/>
        </w:rPr>
        <w:t>provide the impetus for</w:t>
      </w:r>
      <w:r w:rsidRPr="00181C47">
        <w:t xml:space="preserve"> a further </w:t>
      </w:r>
      <w:r w:rsidRPr="009226BA">
        <w:rPr>
          <w:highlight w:val="cyan"/>
          <w:u w:val="single"/>
        </w:rPr>
        <w:t>dissolution of the union</w:t>
      </w:r>
      <w:r w:rsidRPr="00181C47">
        <w:rPr>
          <w:u w:val="single"/>
        </w:rPr>
        <w:t>.</w:t>
      </w:r>
      <w:r w:rsidRPr="00181C47">
        <w:t xml:space="preserve"> The </w:t>
      </w:r>
      <w:r w:rsidRPr="009226BA">
        <w:rPr>
          <w:highlight w:val="cyan"/>
          <w:u w:val="single"/>
        </w:rPr>
        <w:t>unraveling</w:t>
      </w:r>
      <w:r w:rsidRPr="00181C47">
        <w:rPr>
          <w:u w:val="single"/>
        </w:rPr>
        <w:t xml:space="preserve"> of painstakingly negotiated ties </w:t>
      </w:r>
      <w:r w:rsidRPr="009226BA">
        <w:rPr>
          <w:highlight w:val="cyan"/>
          <w:u w:val="single"/>
        </w:rPr>
        <w:t>becomes easier</w:t>
      </w:r>
      <w:r w:rsidRPr="00181C47">
        <w:rPr>
          <w:u w:val="single"/>
        </w:rPr>
        <w:t xml:space="preserve"> and easier </w:t>
      </w:r>
      <w:r w:rsidRPr="009226BA">
        <w:rPr>
          <w:highlight w:val="cyan"/>
          <w:u w:val="single"/>
        </w:rPr>
        <w:t>as each strand frays</w:t>
      </w:r>
      <w:r w:rsidRPr="00181C47">
        <w:rPr>
          <w:u w:val="single"/>
        </w:rPr>
        <w:t xml:space="preserve"> and breaks</w:t>
      </w:r>
      <w:r w:rsidRPr="00181C47">
        <w:t xml:space="preserve">. </w:t>
      </w:r>
      <w:r w:rsidRPr="00181C47">
        <w:rPr>
          <w:u w:val="single"/>
        </w:rPr>
        <w:t xml:space="preserve">Combine this unraveling </w:t>
      </w:r>
      <w:r w:rsidRPr="00181C47">
        <w:rPr>
          <w:bCs/>
          <w:u w:val="single"/>
        </w:rPr>
        <w:t>with</w:t>
      </w:r>
      <w:r w:rsidRPr="00181C47">
        <w:t xml:space="preserve"> an ongoing or even deepening </w:t>
      </w:r>
      <w:r w:rsidRPr="00181C47">
        <w:rPr>
          <w:u w:val="single"/>
        </w:rPr>
        <w:t>recession, and it</w:t>
      </w:r>
      <w:r w:rsidRPr="00181C47">
        <w:t xml:space="preserve"> all </w:t>
      </w:r>
      <w:r w:rsidRPr="00181C47">
        <w:rPr>
          <w:u w:val="single"/>
        </w:rPr>
        <w:t xml:space="preserve">makes for a </w:t>
      </w:r>
      <w:r w:rsidRPr="00181C47">
        <w:rPr>
          <w:b/>
          <w:u w:val="single"/>
        </w:rPr>
        <w:t>combustible atmosphere</w:t>
      </w:r>
      <w:r w:rsidRPr="00181C47">
        <w:t xml:space="preserve">. Unfortunately, </w:t>
      </w:r>
      <w:r w:rsidRPr="009226BA">
        <w:rPr>
          <w:u w:val="single"/>
        </w:rPr>
        <w:t>it</w:t>
      </w:r>
      <w:r w:rsidRPr="009226BA">
        <w:t xml:space="preserve"> i</w:t>
      </w:r>
      <w:r w:rsidRPr="009226BA">
        <w:rPr>
          <w:u w:val="single"/>
        </w:rPr>
        <w:t>s</w:t>
      </w:r>
      <w:r w:rsidRPr="009226BA">
        <w:t xml:space="preserve"> </w:t>
      </w:r>
      <w:r w:rsidRPr="009226BA">
        <w:rPr>
          <w:u w:val="single"/>
        </w:rPr>
        <w:t>human nature to blame others</w:t>
      </w:r>
      <w:r w:rsidRPr="00181C47">
        <w:rPr>
          <w:u w:val="single"/>
        </w:rPr>
        <w:t xml:space="preserve"> for our woes</w:t>
      </w:r>
      <w:r w:rsidRPr="00181C47">
        <w:t xml:space="preserve">. </w:t>
      </w:r>
      <w:r w:rsidRPr="009226BA">
        <w:rPr>
          <w:highlight w:val="cyan"/>
          <w:u w:val="single"/>
        </w:rPr>
        <w:t>In an environment of</w:t>
      </w:r>
      <w:r w:rsidRPr="00181C47">
        <w:rPr>
          <w:u w:val="single"/>
        </w:rPr>
        <w:t xml:space="preserve"> unemployment, </w:t>
      </w:r>
      <w:r w:rsidRPr="009226BA">
        <w:rPr>
          <w:highlight w:val="cyan"/>
          <w:u w:val="single"/>
        </w:rPr>
        <w:t>austerity</w:t>
      </w:r>
      <w:r w:rsidRPr="00181C47">
        <w:rPr>
          <w:u w:val="single"/>
        </w:rPr>
        <w:t>, and</w:t>
      </w:r>
      <w:r w:rsidRPr="00181C47">
        <w:t xml:space="preserve"> general </w:t>
      </w:r>
      <w:r w:rsidRPr="00181C47">
        <w:rPr>
          <w:u w:val="single"/>
        </w:rPr>
        <w:t xml:space="preserve">resentment, </w:t>
      </w:r>
      <w:r w:rsidRPr="009226BA">
        <w:rPr>
          <w:highlight w:val="cyan"/>
          <w:u w:val="single"/>
        </w:rPr>
        <w:t>it is not difficult to imagine nations starting to point the finger</w:t>
      </w:r>
      <w:r w:rsidRPr="00181C47">
        <w:t xml:space="preserve"> at their neighbours. And </w:t>
      </w:r>
      <w:r w:rsidRPr="00181C47">
        <w:rPr>
          <w:b/>
          <w:u w:val="single"/>
        </w:rPr>
        <w:t>without the unifying effect</w:t>
      </w:r>
      <w:r w:rsidRPr="00181C47">
        <w:rPr>
          <w:u w:val="single"/>
        </w:rPr>
        <w:t xml:space="preserve"> </w:t>
      </w:r>
      <w:r w:rsidRPr="00181C47">
        <w:t xml:space="preserve">of a common currency, thriving trading relations, free movement of peoples, and common interests, </w:t>
      </w:r>
      <w:r w:rsidRPr="009226BA">
        <w:rPr>
          <w:b/>
          <w:highlight w:val="cyan"/>
          <w:u w:val="single"/>
        </w:rPr>
        <w:t>Europe would find itself</w:t>
      </w:r>
      <w:r w:rsidRPr="00181C47">
        <w:rPr>
          <w:b/>
          <w:u w:val="single"/>
        </w:rPr>
        <w:t xml:space="preserve"> </w:t>
      </w:r>
      <w:r w:rsidRPr="00181C47">
        <w:rPr>
          <w:b/>
          <w:iCs/>
          <w:u w:val="single"/>
        </w:rPr>
        <w:t xml:space="preserve">increasingly </w:t>
      </w:r>
      <w:r w:rsidRPr="009226BA">
        <w:rPr>
          <w:b/>
          <w:iCs/>
          <w:highlight w:val="cyan"/>
          <w:u w:val="single"/>
        </w:rPr>
        <w:t>susceptible to war</w:t>
      </w:r>
      <w:r w:rsidRPr="009226BA">
        <w:rPr>
          <w:highlight w:val="cyan"/>
          <w:u w:val="single"/>
        </w:rPr>
        <w:t>.</w:t>
      </w:r>
      <w:r w:rsidRPr="00181C47">
        <w:t xml:space="preserve"> Moreover, </w:t>
      </w:r>
      <w:r w:rsidRPr="00181C47">
        <w:rPr>
          <w:u w:val="single"/>
        </w:rPr>
        <w:t>as so few Europeans</w:t>
      </w:r>
      <w:r w:rsidRPr="00181C47">
        <w:t xml:space="preserve"> in my generation, let alone subsequent generations, </w:t>
      </w:r>
      <w:r w:rsidRPr="00181C47">
        <w:rPr>
          <w:u w:val="single"/>
        </w:rPr>
        <w:t>have</w:t>
      </w:r>
      <w:r w:rsidRPr="00181C47">
        <w:t xml:space="preserve"> even </w:t>
      </w:r>
      <w:r w:rsidRPr="00181C47">
        <w:rPr>
          <w:u w:val="single"/>
        </w:rPr>
        <w:t>the slightest inkling about how horrific war is, it may be tempting to consider it</w:t>
      </w:r>
      <w:r w:rsidRPr="00181C47">
        <w:t xml:space="preserve"> as </w:t>
      </w:r>
      <w:r w:rsidRPr="00181C47">
        <w:rPr>
          <w:u w:val="single"/>
        </w:rPr>
        <w:t>a solution</w:t>
      </w:r>
      <w:r w:rsidRPr="00181C47">
        <w:t xml:space="preserve"> to problems, or at minimum an acceptable response to perceived slights.</w:t>
      </w:r>
    </w:p>
    <w:p w:rsidR="006F49EA" w:rsidRPr="006F49EA" w:rsidRDefault="006F49EA" w:rsidP="006F49EA"/>
    <w:p w:rsidR="00FF2B68" w:rsidRDefault="00FF2B68" w:rsidP="00F137C6">
      <w:pPr>
        <w:pStyle w:val="Heading3"/>
      </w:pPr>
      <w:r>
        <w:lastRenderedPageBreak/>
        <w:t>Ext - NSA Key TTIP</w:t>
      </w:r>
    </w:p>
    <w:p w:rsidR="00FF2B68" w:rsidRDefault="00FF2B68" w:rsidP="00FF2B68"/>
    <w:p w:rsidR="00FF2B68" w:rsidRDefault="00FF2B68" w:rsidP="00FF2B68">
      <w:pPr>
        <w:pStyle w:val="Heading4"/>
      </w:pPr>
      <w:r>
        <w:t>NSA is the lynchpin of TTIP negotiations</w:t>
      </w:r>
    </w:p>
    <w:p w:rsidR="00FF2B68" w:rsidRPr="00181C47" w:rsidRDefault="00FF2B68" w:rsidP="00FF2B68">
      <w:pPr>
        <w:rPr>
          <w:rStyle w:val="StyleStyleBold12pt"/>
        </w:rPr>
      </w:pPr>
      <w:r w:rsidRPr="00181C47">
        <w:rPr>
          <w:rStyle w:val="StyleStyleBold12pt"/>
        </w:rPr>
        <w:t>Traynor, 13</w:t>
      </w:r>
    </w:p>
    <w:p w:rsidR="00FF2B68" w:rsidRPr="00181C47" w:rsidRDefault="00FF2B68" w:rsidP="00FF2B68">
      <w:r w:rsidRPr="00181C47">
        <w:t>(</w:t>
      </w:r>
      <w:r>
        <w:t>European E</w:t>
      </w:r>
      <w:r w:rsidRPr="00181C47">
        <w:t>ditor</w:t>
      </w:r>
      <w:r>
        <w:t>-The Guardian</w:t>
      </w:r>
      <w:r w:rsidRPr="00181C47">
        <w:t xml:space="preserve">, </w:t>
      </w:r>
      <w:r>
        <w:t xml:space="preserve">6/30, </w:t>
      </w:r>
      <w:r w:rsidRPr="00181C47">
        <w:t>“Key US-EU trade pact under threat after more NSA spying allegations”, http://www.theguardian.com/world/2013/jun/30/nsa-spying-europe-claims-us-eu-trade</w:t>
      </w:r>
      <w:r>
        <w:t>)</w:t>
      </w:r>
    </w:p>
    <w:p w:rsidR="00FF2B68" w:rsidRDefault="00FF2B68" w:rsidP="00FF2B68">
      <w:pPr>
        <w:rPr>
          <w:bCs/>
          <w:u w:val="single"/>
        </w:rPr>
      </w:pPr>
    </w:p>
    <w:p w:rsidR="00FF2B68" w:rsidRPr="00181C47" w:rsidRDefault="00FF2B68" w:rsidP="00FF2B68">
      <w:pPr>
        <w:rPr>
          <w:bCs/>
          <w:u w:val="single"/>
        </w:rPr>
      </w:pPr>
      <w:r w:rsidRPr="00181C47">
        <w:rPr>
          <w:bCs/>
          <w:u w:val="single"/>
        </w:rPr>
        <w:t xml:space="preserve">The </w:t>
      </w:r>
      <w:r w:rsidRPr="009226BA">
        <w:rPr>
          <w:bCs/>
          <w:highlight w:val="cyan"/>
          <w:u w:val="single"/>
        </w:rPr>
        <w:t>prospects for a new trade pact</w:t>
      </w:r>
      <w:r w:rsidRPr="00181C47">
        <w:rPr>
          <w:bCs/>
          <w:u w:val="single"/>
        </w:rPr>
        <w:t xml:space="preserve"> between the US and the European Union worth hundreds of billions have </w:t>
      </w:r>
      <w:r w:rsidRPr="009226BA">
        <w:rPr>
          <w:b/>
          <w:iCs/>
          <w:highlight w:val="cyan"/>
          <w:u w:val="single"/>
        </w:rPr>
        <w:t>suffered a severe setback following</w:t>
      </w:r>
      <w:r w:rsidRPr="00181C47">
        <w:rPr>
          <w:b/>
          <w:iCs/>
          <w:u w:val="single"/>
        </w:rPr>
        <w:t xml:space="preserve"> </w:t>
      </w:r>
      <w:r w:rsidRPr="00181C47">
        <w:rPr>
          <w:bCs/>
          <w:u w:val="single"/>
        </w:rPr>
        <w:t xml:space="preserve">allegations that Washington bugged key EU offices and intercepted phonecalls and emails from top officials. </w:t>
      </w:r>
      <w:r w:rsidRPr="00181C47">
        <w:t xml:space="preserve">The latest reports of </w:t>
      </w:r>
      <w:r w:rsidRPr="009226BA">
        <w:rPr>
          <w:b/>
          <w:iCs/>
          <w:highlight w:val="cyan"/>
          <w:u w:val="single"/>
        </w:rPr>
        <w:t>NSA</w:t>
      </w:r>
      <w:r w:rsidRPr="00181C47">
        <w:rPr>
          <w:b/>
          <w:iCs/>
          <w:u w:val="single"/>
        </w:rPr>
        <w:t xml:space="preserve"> </w:t>
      </w:r>
      <w:r w:rsidRPr="009226BA">
        <w:rPr>
          <w:b/>
          <w:iCs/>
          <w:highlight w:val="cyan"/>
          <w:u w:val="single"/>
        </w:rPr>
        <w:t>snooping</w:t>
      </w:r>
      <w:r w:rsidRPr="00181C47">
        <w:t xml:space="preserve"> on Europe – and on Germany in particular – went well beyond previous revelations of electronic spying said to be focused on identifying suspected terrorists, extremists and organised criminals. The German publication Der Spiegel reported that it had seen documents and slides from the NSA whistleblower Edward Snowden indicating that US agencies bugged the offices of the EU in Washington and at the United Nations in New York. They are also accused of directing an operation from Nato headquarters in Brussels to infiltrate the telephone and email networks at the EU's Justus Lipsius building in the Belgian capital, the venue for EU summits and home of the European council. Without citing sources, the magazine reported that more than five years ago security officers at the EU had noticed several missed calls apparently targeting the remote maintenance system in the building that were traced to NSA offices within the Nato compound in Brussels. The impact of the Der Spiegel allegations may be felt more keenly in Germany than in Brussels. The magazine said Germany was the foremost target for the US surveillance programmes, categorising Washington's key European ally alongside China, Iraq or Saudi Arabia in the intensity of the electronic snooping. Germany's justice minister, Sabine Leutheusser-Schnarrenberger, called for an explanation from the US authorities. "If the media reports are true, it is reminiscent of the actions of enemies during the cold war," she was quoted as saying in the German newspaper Bild. "It is beyond imagination that our friends in the US view Europeans as the enemy." France later also asked the US authorities for an explanation. France's foreign minister, Laurent Fabius, said: "These acts, if confirmed, would be completely unacceptable. "We expect the American authorities to answer the legitimate concerns raised by these press revelations as quickly as possible.". Washington and Brussels are scheduled to open ambitious free trade talks next week following years of arduous preparation. Senior officials in Brussels are worried that the talks would be overshadowed by the latest disclosures of US spying on its closest allies. </w:t>
      </w:r>
      <w:r w:rsidRPr="00181C47">
        <w:rPr>
          <w:bCs/>
          <w:u w:val="single"/>
        </w:rPr>
        <w:t xml:space="preserve">"Obviously we will need to see what is the impact on the trade talks," said a senior official in Brussels. A second senior official said the </w:t>
      </w:r>
      <w:r w:rsidRPr="009226BA">
        <w:rPr>
          <w:bCs/>
          <w:u w:val="single"/>
        </w:rPr>
        <w:t>allegations would cause a furore in the European parliament and could then hamper relations with the US.</w:t>
      </w:r>
      <w:r w:rsidRPr="00181C47">
        <w:rPr>
          <w:bCs/>
          <w:u w:val="single"/>
        </w:rPr>
        <w:t xml:space="preserve"> </w:t>
      </w:r>
      <w:r w:rsidRPr="00181C47">
        <w:t xml:space="preserve">Robert Madelin, one of Britain's most senior officials in the European commission, tweeted that EU trade negotiators always operated on the assumption that their communications were listened to. A spokesman for the European commission said: "We have immediately been in contact with the US authorities in Washington and in Brussels and have confronted them with the press reports. They have told us they are checking on the accuracy of the information released yesterday and will come back to us." There were calls from MEPs for Herman Van Rompuy, the president of the European council – who has his office in the building allegedly targeted by the US – and José Manuel Barroso, the president of the European commission, to urgently appear before the chamber to explain what steps they were taking in response to the growing body of evidence of US and British electronic surveillance of Europe through the Prism and Tempora operations. Guy Verhofstadt, the former Belgian prime minister and leader of the liberals in the European parliament, said: "This is absolutely unacceptable and must be stopped immediately. The </w:t>
      </w:r>
      <w:r w:rsidRPr="00181C47">
        <w:lastRenderedPageBreak/>
        <w:t xml:space="preserve">American data collection mania has achieved another quality by spying on EU officials and their meetings. Our trust is at stake." Luxembourg's foreign minister, Jean Asselborn, told Der Spiegel: "If these reports are true, it's disgusting." Asselborn called for guarantees from the very highest level of the US government that the snooping and spying is immediately halted. Martin Schulz, the head of the European parliament, said: "I am deeply worried and shocked about the allegations of US authorities spying on EU offices. If the allegations prove to be true, </w:t>
      </w:r>
      <w:r w:rsidRPr="009226BA">
        <w:rPr>
          <w:bCs/>
          <w:highlight w:val="cyan"/>
          <w:u w:val="single"/>
        </w:rPr>
        <w:t>it would</w:t>
      </w:r>
      <w:r w:rsidRPr="00181C47">
        <w:rPr>
          <w:bCs/>
          <w:u w:val="single"/>
        </w:rPr>
        <w:t xml:space="preserve"> be an extremely serious matter which will </w:t>
      </w:r>
      <w:r w:rsidRPr="009226BA">
        <w:rPr>
          <w:bCs/>
          <w:highlight w:val="cyan"/>
          <w:u w:val="single"/>
        </w:rPr>
        <w:t>have a severe impact on EU-US relations</w:t>
      </w:r>
      <w:r w:rsidRPr="00181C47">
        <w:rPr>
          <w:bCs/>
          <w:u w:val="single"/>
        </w:rPr>
        <w:t xml:space="preserve">. </w:t>
      </w:r>
      <w:r w:rsidRPr="00181C47">
        <w:t>"On behalf of the European parliament, I demand full clarification and require further information speedily from the US authorities with regard to these allegations." There were also calls for John Kerry, the US secretary of state, to make a detour to Brussels on his way from his current trip to the Middle East, to explain US activities. "We need to get clarifications and transparency at the highest level," said Marietje Schaake, a Dutch liberal MEP. "Kerry should come to Brussels on his way back from the Middle East</w:t>
      </w:r>
      <w:r w:rsidRPr="00181C47">
        <w:rPr>
          <w:bCs/>
          <w:u w:val="single"/>
        </w:rPr>
        <w:t xml:space="preserve">. </w:t>
      </w:r>
      <w:r w:rsidRPr="009226BA">
        <w:rPr>
          <w:b/>
          <w:iCs/>
          <w:highlight w:val="cyan"/>
          <w:u w:val="single"/>
        </w:rPr>
        <w:t>This is essential for the</w:t>
      </w:r>
      <w:r w:rsidRPr="00181C47">
        <w:rPr>
          <w:b/>
          <w:iCs/>
          <w:u w:val="single"/>
        </w:rPr>
        <w:t xml:space="preserve"> transatlantic </w:t>
      </w:r>
      <w:r w:rsidRPr="009226BA">
        <w:rPr>
          <w:b/>
          <w:iCs/>
          <w:highlight w:val="cyan"/>
          <w:u w:val="single"/>
        </w:rPr>
        <w:t>alliance</w:t>
      </w:r>
      <w:r w:rsidRPr="009226BA">
        <w:rPr>
          <w:bCs/>
          <w:highlight w:val="cyan"/>
          <w:u w:val="single"/>
        </w:rPr>
        <w:t>. The US can only lead by example, and should uphold</w:t>
      </w:r>
      <w:r w:rsidRPr="00181C47">
        <w:rPr>
          <w:bCs/>
          <w:u w:val="single"/>
        </w:rPr>
        <w:t xml:space="preserve"> the </w:t>
      </w:r>
      <w:r w:rsidRPr="009226BA">
        <w:rPr>
          <w:bCs/>
          <w:highlight w:val="cyan"/>
          <w:u w:val="single"/>
        </w:rPr>
        <w:t>freedoms</w:t>
      </w:r>
      <w:r w:rsidRPr="00181C47">
        <w:rPr>
          <w:bCs/>
          <w:u w:val="single"/>
        </w:rPr>
        <w:t xml:space="preserve"> it claims to protect against attacks from the outside. Instead we see erosion of freedoms, checks and balances, from within."</w:t>
      </w:r>
    </w:p>
    <w:p w:rsidR="00FF2B68" w:rsidRDefault="00FF2B68" w:rsidP="00FF2B68">
      <w:pPr>
        <w:rPr>
          <w:b/>
          <w:bCs/>
          <w:iCs/>
        </w:rPr>
      </w:pPr>
    </w:p>
    <w:p w:rsidR="00FF2B68" w:rsidRDefault="00FF2B68" w:rsidP="00FF2B68">
      <w:pPr>
        <w:pStyle w:val="Heading4"/>
      </w:pPr>
      <w:r>
        <w:t>Key to trade talks</w:t>
      </w:r>
    </w:p>
    <w:p w:rsidR="00FF2B68" w:rsidRPr="0034225B" w:rsidRDefault="00FF2B68" w:rsidP="00FF2B68">
      <w:pPr>
        <w:rPr>
          <w:rStyle w:val="StyleStyleBold12pt"/>
        </w:rPr>
      </w:pPr>
      <w:r w:rsidRPr="0034225B">
        <w:rPr>
          <w:rStyle w:val="StyleStyleBold12pt"/>
        </w:rPr>
        <w:t>European CEO 14</w:t>
      </w:r>
    </w:p>
    <w:p w:rsidR="00FF2B68" w:rsidRPr="0034225B" w:rsidRDefault="00FF2B68" w:rsidP="00FF2B68">
      <w:r>
        <w:t>European CEO, January 13, 2014, "Has the NSA soured US-EU relations?", http://www.europeanceo.com/home/featured/2014/01/has-the-nsa-soured-us-eu-relations/</w:t>
      </w:r>
    </w:p>
    <w:p w:rsidR="00FF2B68" w:rsidRPr="0034225B" w:rsidRDefault="00FF2B68" w:rsidP="00FF2B68"/>
    <w:p w:rsidR="00FF2B68" w:rsidRPr="0034225B" w:rsidRDefault="00FF2B68" w:rsidP="00FF2B68">
      <w:r w:rsidRPr="00A64DBC">
        <w:rPr>
          <w:highlight w:val="cyan"/>
          <w:u w:val="single"/>
        </w:rPr>
        <w:t>Revelations</w:t>
      </w:r>
      <w:r w:rsidRPr="0034225B">
        <w:t xml:space="preserve"> published in German newspaper Der Spiegel </w:t>
      </w:r>
      <w:r w:rsidRPr="003D5D87">
        <w:rPr>
          <w:u w:val="single"/>
        </w:rPr>
        <w:t xml:space="preserve">that </w:t>
      </w:r>
      <w:r w:rsidRPr="00A64DBC">
        <w:rPr>
          <w:u w:val="single"/>
        </w:rPr>
        <w:t>the</w:t>
      </w:r>
      <w:r w:rsidRPr="0034225B">
        <w:t xml:space="preserve"> National Security Agency (</w:t>
      </w:r>
      <w:r w:rsidRPr="00A64DBC">
        <w:rPr>
          <w:u w:val="single"/>
        </w:rPr>
        <w:t>NSA</w:t>
      </w:r>
      <w:r w:rsidRPr="0034225B">
        <w:t xml:space="preserve">) </w:t>
      </w:r>
      <w:r w:rsidRPr="00A64DBC">
        <w:rPr>
          <w:u w:val="single"/>
        </w:rPr>
        <w:t>had been monitoring</w:t>
      </w:r>
      <w:r w:rsidRPr="0034225B">
        <w:t xml:space="preserve"> Chancellor Angela </w:t>
      </w:r>
      <w:r w:rsidRPr="003D5D87">
        <w:rPr>
          <w:u w:val="single"/>
        </w:rPr>
        <w:t>Merkel</w:t>
      </w:r>
      <w:r w:rsidRPr="0034225B">
        <w:t xml:space="preserve">’s private phones for at least 10 years </w:t>
      </w:r>
      <w:r w:rsidRPr="00A64DBC">
        <w:rPr>
          <w:rStyle w:val="Emphasis"/>
          <w:highlight w:val="cyan"/>
        </w:rPr>
        <w:t>couldn’t have come at a worse time. As negotiations for</w:t>
      </w:r>
      <w:r w:rsidRPr="0034225B">
        <w:t xml:space="preserve"> the Transatlantic Trade and Investment Partnership (</w:t>
      </w:r>
      <w:r w:rsidRPr="00A64DBC">
        <w:rPr>
          <w:rStyle w:val="Emphasis"/>
          <w:highlight w:val="cyan"/>
        </w:rPr>
        <w:t>TTIP</w:t>
      </w:r>
      <w:r w:rsidRPr="0034225B">
        <w:t xml:space="preserve">) </w:t>
      </w:r>
      <w:r w:rsidRPr="00A64DBC">
        <w:rPr>
          <w:rStyle w:val="Emphasis"/>
          <w:highlight w:val="cyan"/>
        </w:rPr>
        <w:t>ensue, furious European officials are</w:t>
      </w:r>
      <w:r w:rsidRPr="003D5D87">
        <w:rPr>
          <w:rStyle w:val="Emphasis"/>
        </w:rPr>
        <w:t xml:space="preserve"> rightly </w:t>
      </w:r>
      <w:r w:rsidRPr="00A64DBC">
        <w:rPr>
          <w:rStyle w:val="Emphasis"/>
          <w:highlight w:val="cyan"/>
        </w:rPr>
        <w:t>questioning</w:t>
      </w:r>
      <w:r w:rsidRPr="0034225B">
        <w:t xml:space="preserve"> the motivation behind </w:t>
      </w:r>
      <w:r w:rsidRPr="003D5D87">
        <w:rPr>
          <w:rStyle w:val="Emphasis"/>
        </w:rPr>
        <w:t xml:space="preserve">the </w:t>
      </w:r>
      <w:r w:rsidRPr="00A64DBC">
        <w:rPr>
          <w:rStyle w:val="Emphasis"/>
          <w:highlight w:val="cyan"/>
        </w:rPr>
        <w:t>spying</w:t>
      </w:r>
      <w:r w:rsidRPr="003D5D87">
        <w:rPr>
          <w:rStyle w:val="Emphasis"/>
        </w:rPr>
        <w:t>.</w:t>
      </w:r>
    </w:p>
    <w:p w:rsidR="00FF2B68" w:rsidRPr="0034225B" w:rsidRDefault="00FF2B68" w:rsidP="00FF2B68">
      <w:r w:rsidRPr="0034225B">
        <w:t>The US is adamant the extensive surveillance programme was for counter terrorism and counter terrorism only. The age-old proverb of the road to hell being paved with good intentions may be a fitting narrative for this covert operation – if the explanation is indeed true.</w:t>
      </w:r>
    </w:p>
    <w:p w:rsidR="00FF2B68" w:rsidRPr="00206CDC" w:rsidRDefault="00FF2B68" w:rsidP="00FF2B68">
      <w:pPr>
        <w:rPr>
          <w:rStyle w:val="Emphasis"/>
          <w:highlight w:val="cyan"/>
        </w:rPr>
      </w:pPr>
      <w:r w:rsidRPr="0034225B">
        <w:t xml:space="preserve">The TTIP is a trade agreement being negotiated between the 28-country EU and the US. The agreement is aimed at removing barriers inhibiting trade in a “wide range of economic sectors so as to make it easier to buy and sell goods and services between the EU and the US”. There are currently trillions of dollars in investment streams between the two regions. The value of goods being traded between the EU and the US was worth around €500bn last year, with an additional €300bn in services. An independent study by the Centre for Economic Policy Research (CEPR) states the agreement could benefit the US by up to €95bn a year and the EU by as much as €119bn. </w:t>
      </w:r>
      <w:r w:rsidRPr="00206CDC">
        <w:rPr>
          <w:highlight w:val="cyan"/>
          <w:u w:val="single"/>
        </w:rPr>
        <w:t>With</w:t>
      </w:r>
      <w:r w:rsidRPr="003D5D87">
        <w:rPr>
          <w:u w:val="single"/>
        </w:rPr>
        <w:t xml:space="preserve"> ongoing information</w:t>
      </w:r>
      <w:r w:rsidRPr="0034225B">
        <w:t xml:space="preserve"> being </w:t>
      </w:r>
      <w:r w:rsidRPr="003D5D87">
        <w:rPr>
          <w:u w:val="single"/>
        </w:rPr>
        <w:t>released by</w:t>
      </w:r>
      <w:r w:rsidRPr="0034225B">
        <w:t xml:space="preserve"> NSA intelligence contractor turned US fugitive Edward </w:t>
      </w:r>
      <w:r w:rsidRPr="00206CDC">
        <w:rPr>
          <w:highlight w:val="cyan"/>
          <w:u w:val="single"/>
        </w:rPr>
        <w:t>Snowden</w:t>
      </w:r>
      <w:r w:rsidRPr="00206CDC">
        <w:rPr>
          <w:highlight w:val="cyan"/>
        </w:rPr>
        <w:t xml:space="preserve">, </w:t>
      </w:r>
      <w:r w:rsidRPr="00206CDC">
        <w:rPr>
          <w:rStyle w:val="Emphasis"/>
          <w:highlight w:val="cyan"/>
        </w:rPr>
        <w:t>there are doubts about</w:t>
      </w:r>
      <w:r w:rsidRPr="003D5D87">
        <w:rPr>
          <w:rStyle w:val="Emphasis"/>
        </w:rPr>
        <w:t xml:space="preserve"> the future of </w:t>
      </w:r>
      <w:r w:rsidRPr="00206CDC">
        <w:rPr>
          <w:rStyle w:val="Emphasis"/>
          <w:highlight w:val="cyan"/>
        </w:rPr>
        <w:t>this agreement.</w:t>
      </w:r>
    </w:p>
    <w:p w:rsidR="00FF2B68" w:rsidRPr="0034225B" w:rsidRDefault="00FF2B68" w:rsidP="00FF2B68">
      <w:r w:rsidRPr="0034225B">
        <w:t>Trade talks</w:t>
      </w:r>
    </w:p>
    <w:p w:rsidR="00FF2B68" w:rsidRPr="0034225B" w:rsidRDefault="00FF2B68" w:rsidP="00FF2B68">
      <w:r w:rsidRPr="0034225B">
        <w:t>There are, naturally, distinct differences in opinion in the EU and the US as to how the exposed NSA operation will affect negotiations. At a meeting with EU citizens in Luxembourg over the summer even before Angela Merkel’s phone being bugged was public knowledge, EU Justice Commissioner Viviane Reding was reported to have stressed that “there should be no spying between partners.”</w:t>
      </w:r>
    </w:p>
    <w:p w:rsidR="00FF2B68" w:rsidRPr="0034225B" w:rsidRDefault="00FF2B68" w:rsidP="00FF2B68">
      <w:r w:rsidRPr="006462E8">
        <w:rPr>
          <w:u w:val="single"/>
        </w:rPr>
        <w:t>“</w:t>
      </w:r>
      <w:r w:rsidRPr="00D00179">
        <w:rPr>
          <w:highlight w:val="cyan"/>
          <w:u w:val="single"/>
        </w:rPr>
        <w:t>We can’t negotiate</w:t>
      </w:r>
      <w:r w:rsidRPr="006462E8">
        <w:rPr>
          <w:u w:val="single"/>
        </w:rPr>
        <w:t xml:space="preserve"> a large transatlantic market </w:t>
      </w:r>
      <w:r w:rsidRPr="00D00179">
        <w:rPr>
          <w:highlight w:val="cyan"/>
          <w:u w:val="single"/>
        </w:rPr>
        <w:t>if there is any doubt</w:t>
      </w:r>
      <w:r w:rsidRPr="006462E8">
        <w:rPr>
          <w:u w:val="single"/>
        </w:rPr>
        <w:t xml:space="preserve"> that our </w:t>
      </w:r>
      <w:r w:rsidRPr="00D00179">
        <w:rPr>
          <w:highlight w:val="cyan"/>
          <w:u w:val="single"/>
        </w:rPr>
        <w:t>partners are bugging</w:t>
      </w:r>
      <w:r w:rsidRPr="006462E8">
        <w:rPr>
          <w:u w:val="single"/>
        </w:rPr>
        <w:t xml:space="preserve"> the </w:t>
      </w:r>
      <w:r w:rsidRPr="00D00179">
        <w:rPr>
          <w:highlight w:val="cyan"/>
          <w:u w:val="single"/>
        </w:rPr>
        <w:t>offices of</w:t>
      </w:r>
      <w:r w:rsidRPr="006462E8">
        <w:rPr>
          <w:u w:val="single"/>
        </w:rPr>
        <w:t xml:space="preserve"> European </w:t>
      </w:r>
      <w:r w:rsidRPr="00D00179">
        <w:rPr>
          <w:highlight w:val="cyan"/>
          <w:u w:val="single"/>
        </w:rPr>
        <w:t>negotiators</w:t>
      </w:r>
      <w:r w:rsidRPr="006462E8">
        <w:rPr>
          <w:u w:val="single"/>
        </w:rPr>
        <w:t>,”</w:t>
      </w:r>
      <w:r w:rsidRPr="0034225B">
        <w:t xml:space="preserve"> Reding affirmed. In contrast, while speaking in Poland at the time of writing, John Kerry said that the espionage investigation should not have any effect on trade talks. “This </w:t>
      </w:r>
      <w:r w:rsidRPr="0034225B">
        <w:lastRenderedPageBreak/>
        <w:t>is about jobs, it’s about the economy, it is about economic competition in a global community that competes, sometimes by rules that are very questionable and shaky,” he said.</w:t>
      </w:r>
    </w:p>
    <w:p w:rsidR="00FF2B68" w:rsidRPr="0034225B" w:rsidRDefault="00FF2B68" w:rsidP="00FF2B68">
      <w:r w:rsidRPr="0034225B">
        <w:t>European lawmakers are now calling for the suspension of the multibillion-dollar ‘safe harbour’ agreement, which was set up over a decade ago giving permission to thousands of American firms to collect and manage data belonging to EU companies and customers. The suspension of this agreement could potentially result in the loss of trade worth billions, which will have dire consequences for both the US and EU, both in a state of economic recovery.</w:t>
      </w:r>
    </w:p>
    <w:p w:rsidR="00FF2B68" w:rsidRPr="0034225B" w:rsidRDefault="00FF2B68" w:rsidP="00FF2B68">
      <w:r w:rsidRPr="006462E8">
        <w:rPr>
          <w:u w:val="single"/>
        </w:rPr>
        <w:t>Companies doing business in Europe</w:t>
      </w:r>
      <w:r w:rsidRPr="0034225B">
        <w:t xml:space="preserve">, including tech giants like Google, Amazon, Facebook and Yahoo </w:t>
      </w:r>
      <w:r w:rsidRPr="006462E8">
        <w:rPr>
          <w:u w:val="single"/>
        </w:rPr>
        <w:t>will be affected</w:t>
      </w:r>
      <w:r w:rsidRPr="0034225B">
        <w:t xml:space="preserve"> as large amounts of European data are handled by these companies. Speaking in Washington, EU data protection law-maker Jan Phillip Albrecht told officials that America did not have sufficient data protection laws in place. “If you look at the US legal environment, there is no adequate legal protection for EU citizens,” said Albrecht.</w:t>
      </w:r>
    </w:p>
    <w:p w:rsidR="00FF2B68" w:rsidRPr="0034225B" w:rsidRDefault="00FF2B68" w:rsidP="00FF2B68">
      <w:r w:rsidRPr="0034225B">
        <w:t>Rebuilding trust</w:t>
      </w:r>
    </w:p>
    <w:p w:rsidR="00FF2B68" w:rsidRPr="0034225B" w:rsidRDefault="00FF2B68" w:rsidP="00FF2B68">
      <w:r w:rsidRPr="0034225B">
        <w:t xml:space="preserve">Snowden leaked documents to Der Spiegel detailing how EU delegations in Washington and Brussels were bugged with microphones for conversations to be listened to and communication streams were intercepted so that emails exchanged were accessible to US intelligence agents. Speaking at Yale University in November, EU Justice Commissioner Reding stressed again that </w:t>
      </w:r>
      <w:r w:rsidRPr="00952D6E">
        <w:rPr>
          <w:rStyle w:val="Emphasis"/>
        </w:rPr>
        <w:t>“</w:t>
      </w:r>
      <w:r w:rsidRPr="000E6B19">
        <w:rPr>
          <w:rStyle w:val="Emphasis"/>
          <w:highlight w:val="cyan"/>
        </w:rPr>
        <w:t>for ambitious and complex negotiations</w:t>
      </w:r>
      <w:r w:rsidRPr="00952D6E">
        <w:rPr>
          <w:rStyle w:val="Emphasis"/>
        </w:rPr>
        <w:t xml:space="preserve"> to succeed </w:t>
      </w:r>
      <w:r w:rsidRPr="000E6B19">
        <w:rPr>
          <w:rStyle w:val="Emphasis"/>
          <w:highlight w:val="cyan"/>
        </w:rPr>
        <w:t>there needs to be trust among</w:t>
      </w:r>
      <w:r w:rsidRPr="00952D6E">
        <w:rPr>
          <w:rStyle w:val="Emphasis"/>
        </w:rPr>
        <w:t xml:space="preserve"> the </w:t>
      </w:r>
      <w:r w:rsidRPr="000E6B19">
        <w:rPr>
          <w:rStyle w:val="Emphasis"/>
          <w:highlight w:val="cyan"/>
        </w:rPr>
        <w:t>negotiating partners</w:t>
      </w:r>
      <w:r w:rsidRPr="00952D6E">
        <w:rPr>
          <w:rStyle w:val="Emphasis"/>
        </w:rPr>
        <w:t>”</w:t>
      </w:r>
      <w:r w:rsidRPr="0034225B">
        <w:t>.</w:t>
      </w:r>
    </w:p>
    <w:p w:rsidR="00FF2B68" w:rsidRPr="0034225B" w:rsidRDefault="00FF2B68" w:rsidP="00FF2B68">
      <w:r w:rsidRPr="0034225B">
        <w:t>In addition to the monitoring of delegates that the US is negotiating with, it has been revealed by The Washington Post that the NSA, in collaboration with the GCHQ had been collecting European user data by hacking into Google and Yahoo data streams. This revelation has resulted in the German Federation of Journalists advising its members to avoid using the two companies for digital communication and research as they are vulnerable to attacks by spy agencies.</w:t>
      </w:r>
    </w:p>
    <w:p w:rsidR="00FF2B68" w:rsidRPr="0034225B" w:rsidRDefault="00FF2B68" w:rsidP="00FF2B68">
      <w:r w:rsidRPr="0034225B">
        <w:t>Google and Yahoo both claim to have had no prior knowledge of these intrusions and the disclosure of these infringements on European citizen’s privacy has wider-reaching effects on business between the US and the EU. “It’s really outrageous that the National Security Agency was looking between the Google data centres, if that’s true,” said Google Executive Chairman Eric Schmidt, speaking to the Wall Street Journal. These revelations could be devastating for the American tech sector, which has extensive interests in Europe. Cloud computing firms in particular might struggle to find European clients. The ITIF calculates the industry could lose up to $35bn over the next three years. There is little guarantee sensitive information stored in the cloud won’t be compromised.</w:t>
      </w:r>
    </w:p>
    <w:p w:rsidR="00FF2B68" w:rsidRPr="0034225B" w:rsidRDefault="00FF2B68" w:rsidP="00FF2B68">
      <w:r w:rsidRPr="0034225B">
        <w:t>EU inquiry</w:t>
      </w:r>
    </w:p>
    <w:p w:rsidR="00FF2B68" w:rsidRPr="0034225B" w:rsidRDefault="00FF2B68" w:rsidP="00FF2B68">
      <w:r w:rsidRPr="000E6B19">
        <w:rPr>
          <w:highlight w:val="cyan"/>
          <w:u w:val="single"/>
        </w:rPr>
        <w:t>As the EU inquiry into</w:t>
      </w:r>
      <w:r w:rsidRPr="00952D6E">
        <w:rPr>
          <w:u w:val="single"/>
        </w:rPr>
        <w:t xml:space="preserve"> the </w:t>
      </w:r>
      <w:r w:rsidRPr="000E6B19">
        <w:rPr>
          <w:highlight w:val="cyan"/>
          <w:u w:val="single"/>
        </w:rPr>
        <w:t>NSA</w:t>
      </w:r>
      <w:r w:rsidRPr="00952D6E">
        <w:rPr>
          <w:u w:val="single"/>
        </w:rPr>
        <w:t xml:space="preserve"> spy programme </w:t>
      </w:r>
      <w:r w:rsidRPr="000E6B19">
        <w:rPr>
          <w:highlight w:val="cyan"/>
          <w:u w:val="single"/>
        </w:rPr>
        <w:t>is</w:t>
      </w:r>
      <w:r w:rsidRPr="0034225B">
        <w:t xml:space="preserve"> currently </w:t>
      </w:r>
      <w:r w:rsidRPr="000E6B19">
        <w:rPr>
          <w:highlight w:val="cyan"/>
          <w:u w:val="single"/>
        </w:rPr>
        <w:t>under way</w:t>
      </w:r>
      <w:r w:rsidRPr="00952D6E">
        <w:rPr>
          <w:u w:val="single"/>
        </w:rPr>
        <w:t xml:space="preserve"> and negotiations for the TTIP are only entering the second round</w:t>
      </w:r>
      <w:r w:rsidRPr="0034225B">
        <w:t xml:space="preserve">, it is perhaps too early to say how exactly the allegations will affect European business. </w:t>
      </w:r>
      <w:r w:rsidRPr="000E6B19">
        <w:rPr>
          <w:rStyle w:val="Emphasis"/>
          <w:highlight w:val="cyan"/>
        </w:rPr>
        <w:t>One thing is clear</w:t>
      </w:r>
      <w:r w:rsidRPr="0034225B">
        <w:t xml:space="preserve"> however and that is that </w:t>
      </w:r>
      <w:r w:rsidRPr="000E6B19">
        <w:rPr>
          <w:rStyle w:val="Emphasis"/>
          <w:highlight w:val="cyan"/>
        </w:rPr>
        <w:t>the US will have to draw up plans to align</w:t>
      </w:r>
      <w:r w:rsidRPr="00952D6E">
        <w:rPr>
          <w:rStyle w:val="Emphasis"/>
        </w:rPr>
        <w:t xml:space="preserve"> its </w:t>
      </w:r>
      <w:r w:rsidRPr="000E6B19">
        <w:rPr>
          <w:rStyle w:val="Emphasis"/>
          <w:highlight w:val="cyan"/>
        </w:rPr>
        <w:t>data protection</w:t>
      </w:r>
      <w:r w:rsidRPr="00952D6E">
        <w:rPr>
          <w:rStyle w:val="Emphasis"/>
        </w:rPr>
        <w:t xml:space="preserve"> laws </w:t>
      </w:r>
      <w:r w:rsidRPr="000E6B19">
        <w:rPr>
          <w:rStyle w:val="Emphasis"/>
          <w:highlight w:val="cyan"/>
        </w:rPr>
        <w:t>with</w:t>
      </w:r>
      <w:r w:rsidRPr="0034225B">
        <w:t xml:space="preserve"> the </w:t>
      </w:r>
      <w:r w:rsidRPr="000E6B19">
        <w:rPr>
          <w:rStyle w:val="Emphasis"/>
          <w:highlight w:val="cyan"/>
        </w:rPr>
        <w:t>strict rules</w:t>
      </w:r>
      <w:r w:rsidRPr="0034225B">
        <w:t xml:space="preserve"> in place in Europe </w:t>
      </w:r>
      <w:r w:rsidRPr="000E6B19">
        <w:rPr>
          <w:rStyle w:val="Emphasis"/>
          <w:highlight w:val="cyan"/>
        </w:rPr>
        <w:t>if future trade agreements are to be made.</w:t>
      </w:r>
    </w:p>
    <w:p w:rsidR="00FF2B68" w:rsidRDefault="00FF2B68" w:rsidP="00FF2B68"/>
    <w:p w:rsidR="005B40B1" w:rsidRDefault="005B40B1" w:rsidP="00FF2B68"/>
    <w:p w:rsidR="005B40B1" w:rsidRDefault="005B40B1" w:rsidP="005B40B1">
      <w:pPr>
        <w:pStyle w:val="Heading4"/>
      </w:pPr>
      <w:r>
        <w:t>European trust in US on civil liberties issues collapsing and wrecks TTIP</w:t>
      </w:r>
    </w:p>
    <w:p w:rsidR="005B40B1" w:rsidRPr="001846F4" w:rsidRDefault="005B40B1" w:rsidP="005B40B1">
      <w:pPr>
        <w:rPr>
          <w:rStyle w:val="StyleStyleBold12pt"/>
        </w:rPr>
      </w:pPr>
      <w:r w:rsidRPr="001846F4">
        <w:rPr>
          <w:rStyle w:val="StyleStyleBold12pt"/>
        </w:rPr>
        <w:t>Barker 13</w:t>
      </w:r>
    </w:p>
    <w:p w:rsidR="005B40B1" w:rsidRDefault="005B40B1" w:rsidP="005B40B1">
      <w:r>
        <w:t>TYSON BARKER, director of transatlantic relations at the Bertelsmann Foundation, Bertelsmann Foundation, July 3, 2013, "BLOWN COVER: THE NSA AND THE UNRAVELING US-EU INTELLIGENCE RELATIONSHIP ", http://www.bfna.org/sites/default/files/BBrief%20Blown%20Cover%20-</w:t>
      </w:r>
      <w:r>
        <w:lastRenderedPageBreak/>
        <w:t>%20The%20NSA%20and%20the%20Unraveling%20US-EU%20Intelligence%20Relationship%20(3%20July%202013).pdf</w:t>
      </w:r>
    </w:p>
    <w:p w:rsidR="005B40B1" w:rsidRDefault="005B40B1" w:rsidP="005B40B1"/>
    <w:p w:rsidR="005B40B1" w:rsidRDefault="005B40B1" w:rsidP="005B40B1">
      <w:r>
        <w:t xml:space="preserve">The National Security Agency (NSA) may not have grasped that its alleged surveillance of European citizens would be a major breach of the spirit of US-EU relations. </w:t>
      </w:r>
      <w:r w:rsidRPr="00334804">
        <w:rPr>
          <w:rStyle w:val="Emphasis"/>
          <w:highlight w:val="cyan"/>
        </w:rPr>
        <w:t>Europe’s trust in the US is</w:t>
      </w:r>
      <w:r>
        <w:t xml:space="preserve"> nevertheless subsequently </w:t>
      </w:r>
      <w:r w:rsidRPr="00334804">
        <w:rPr>
          <w:rStyle w:val="Emphasis"/>
          <w:highlight w:val="cyan"/>
        </w:rPr>
        <w:t>in freefall</w:t>
      </w:r>
      <w:r w:rsidRPr="00334804">
        <w:rPr>
          <w:highlight w:val="cyan"/>
        </w:rPr>
        <w:t>.</w:t>
      </w:r>
      <w:r>
        <w:t xml:space="preserve"> </w:t>
      </w:r>
      <w:r w:rsidRPr="00F649B7">
        <w:t>The EU response to</w:t>
      </w:r>
      <w:r>
        <w:t xml:space="preserve"> the allegations has been measured, offering time for clarification and explanation. But </w:t>
      </w:r>
      <w:r w:rsidRPr="00F649B7">
        <w:rPr>
          <w:u w:val="single"/>
        </w:rPr>
        <w:t>if the administration does not move aggressively to stem the fallout</w:t>
      </w:r>
      <w:r>
        <w:t xml:space="preserve">, </w:t>
      </w:r>
      <w:r w:rsidRPr="00334804">
        <w:rPr>
          <w:rStyle w:val="Emphasis"/>
          <w:highlight w:val="cyan"/>
        </w:rPr>
        <w:t>the damage to</w:t>
      </w:r>
      <w:r w:rsidRPr="00F649B7">
        <w:rPr>
          <w:rStyle w:val="Emphasis"/>
        </w:rPr>
        <w:t xml:space="preserve"> US </w:t>
      </w:r>
      <w:r w:rsidRPr="00334804">
        <w:rPr>
          <w:rStyle w:val="Emphasis"/>
          <w:highlight w:val="cyan"/>
        </w:rPr>
        <w:t>soft power in Europe could be the most severe since</w:t>
      </w:r>
      <w:r w:rsidRPr="00F649B7">
        <w:rPr>
          <w:rStyle w:val="Emphasis"/>
        </w:rPr>
        <w:t xml:space="preserve"> the run-up to the </w:t>
      </w:r>
      <w:r w:rsidRPr="00334804">
        <w:rPr>
          <w:rStyle w:val="Emphasis"/>
          <w:highlight w:val="cyan"/>
        </w:rPr>
        <w:t>Iraq</w:t>
      </w:r>
      <w:r w:rsidRPr="00F649B7">
        <w:rPr>
          <w:rStyle w:val="Emphasis"/>
        </w:rPr>
        <w:t xml:space="preserve"> war.</w:t>
      </w:r>
      <w:r>
        <w:t xml:space="preserve"> </w:t>
      </w:r>
      <w:r w:rsidRPr="00F649B7">
        <w:rPr>
          <w:u w:val="single"/>
        </w:rPr>
        <w:t xml:space="preserve">The latest reports of </w:t>
      </w:r>
      <w:r w:rsidRPr="00334804">
        <w:rPr>
          <w:highlight w:val="cyan"/>
          <w:u w:val="single"/>
        </w:rPr>
        <w:t>NSA</w:t>
      </w:r>
      <w:r w:rsidRPr="00F649B7">
        <w:rPr>
          <w:u w:val="single"/>
        </w:rPr>
        <w:t xml:space="preserve"> programs</w:t>
      </w:r>
      <w:r>
        <w:t xml:space="preserve"> conducted in Germany and on EU institutions have </w:t>
      </w:r>
      <w:r w:rsidRPr="00334804">
        <w:rPr>
          <w:highlight w:val="cyan"/>
          <w:u w:val="single"/>
        </w:rPr>
        <w:t>created the potential for</w:t>
      </w:r>
      <w:r w:rsidRPr="00334804">
        <w:rPr>
          <w:highlight w:val="cyan"/>
        </w:rPr>
        <w:t xml:space="preserve"> </w:t>
      </w:r>
      <w:r w:rsidRPr="00334804">
        <w:rPr>
          <w:rStyle w:val="Emphasis"/>
          <w:highlight w:val="cyan"/>
        </w:rPr>
        <w:t>a populist backlash that could ricochet</w:t>
      </w:r>
      <w:r w:rsidRPr="00F649B7">
        <w:rPr>
          <w:rStyle w:val="Emphasis"/>
        </w:rPr>
        <w:t xml:space="preserve"> throughout the European political system</w:t>
      </w:r>
      <w:r>
        <w:t xml:space="preserve"> by </w:t>
      </w:r>
      <w:r w:rsidRPr="00334804">
        <w:rPr>
          <w:highlight w:val="cyan"/>
          <w:u w:val="single"/>
        </w:rPr>
        <w:t>affecting</w:t>
      </w:r>
      <w:r w:rsidRPr="00F649B7">
        <w:rPr>
          <w:u w:val="single"/>
        </w:rPr>
        <w:t xml:space="preserve"> US relations with the European Parliament</w:t>
      </w:r>
      <w:r>
        <w:t xml:space="preserve"> (EP), Transatlantic Trade and Investment Partnership (</w:t>
      </w:r>
      <w:r w:rsidRPr="00334804">
        <w:rPr>
          <w:rStyle w:val="Emphasis"/>
          <w:highlight w:val="cyan"/>
        </w:rPr>
        <w:t>TTIP</w:t>
      </w:r>
      <w:r>
        <w:t xml:space="preserve">) </w:t>
      </w:r>
      <w:r w:rsidRPr="00BA3BCA">
        <w:rPr>
          <w:rStyle w:val="Emphasis"/>
        </w:rPr>
        <w:t>negotiations</w:t>
      </w:r>
      <w:r>
        <w:t xml:space="preserve">, and Germany’s September national election. </w:t>
      </w:r>
    </w:p>
    <w:p w:rsidR="005B40B1" w:rsidRDefault="005B40B1" w:rsidP="005B40B1"/>
    <w:p w:rsidR="005B40B1" w:rsidRDefault="005B40B1" w:rsidP="005B40B1">
      <w:pPr>
        <w:pStyle w:val="Heading4"/>
      </w:pPr>
      <w:r>
        <w:t>Crushes negotiations on trade</w:t>
      </w:r>
    </w:p>
    <w:p w:rsidR="005B40B1" w:rsidRPr="001846F4" w:rsidRDefault="005B40B1" w:rsidP="005B40B1">
      <w:pPr>
        <w:rPr>
          <w:rStyle w:val="StyleStyleBold12pt"/>
        </w:rPr>
      </w:pPr>
      <w:r w:rsidRPr="001846F4">
        <w:rPr>
          <w:rStyle w:val="StyleStyleBold12pt"/>
        </w:rPr>
        <w:t>Barker 13</w:t>
      </w:r>
    </w:p>
    <w:p w:rsidR="005B40B1" w:rsidRDefault="005B40B1" w:rsidP="005B40B1">
      <w:r>
        <w:t>TYSON BARKER, director of transatlantic relations at the Bertelsmann Foundation, Bertelsmann Foundation, July 3, 2013, "BLOWN COVER: THE NSA AND THE UNRAVELING US-EU INTELLIGENCE RELATIONSHIP ", http://www.bfna.org/sites/default/files/BBrief%20Blown%20Cover%20-%20The%20NSA%20and%20the%20Unraveling%20US-EU%20Intelligence%20Relationship%20(3%20July%202013).pdf</w:t>
      </w:r>
    </w:p>
    <w:p w:rsidR="005B40B1" w:rsidRDefault="005B40B1" w:rsidP="005B40B1"/>
    <w:p w:rsidR="005B40B1" w:rsidRDefault="005B40B1" w:rsidP="005B40B1">
      <w:r>
        <w:t xml:space="preserve">In the wake of the SWIFT, PNR and ACTA debacles, there was a growing awareness in Washington and Brussels that an embryonic framework for regulating digital commerce and intelligence gathering should be addressed head on. </w:t>
      </w:r>
      <w:r w:rsidRPr="00334804">
        <w:rPr>
          <w:u w:val="single"/>
        </w:rPr>
        <w:t>Negotiations on</w:t>
      </w:r>
      <w:r w:rsidRPr="00BA3BCA">
        <w:rPr>
          <w:u w:val="single"/>
        </w:rPr>
        <w:t xml:space="preserve"> the</w:t>
      </w:r>
      <w:r>
        <w:t xml:space="preserve"> current headline transatlantic project, </w:t>
      </w:r>
      <w:r w:rsidRPr="00334804">
        <w:rPr>
          <w:highlight w:val="cyan"/>
          <w:u w:val="single"/>
        </w:rPr>
        <w:t>TTIP</w:t>
      </w:r>
      <w:r>
        <w:t xml:space="preserve">, were supposed to be the venue in which this would be comprehensively addressed. That possibility </w:t>
      </w:r>
      <w:r w:rsidRPr="00334804">
        <w:rPr>
          <w:rStyle w:val="Emphasis"/>
          <w:highlight w:val="cyan"/>
        </w:rPr>
        <w:t>has</w:t>
      </w:r>
      <w:r w:rsidRPr="00BA3BCA">
        <w:rPr>
          <w:rStyle w:val="Emphasis"/>
        </w:rPr>
        <w:t xml:space="preserve"> now </w:t>
      </w:r>
      <w:r w:rsidRPr="00334804">
        <w:rPr>
          <w:rStyle w:val="Emphasis"/>
          <w:highlight w:val="cyan"/>
        </w:rPr>
        <w:t>been shattered.</w:t>
      </w:r>
      <w:r>
        <w:t xml:space="preserve"> In fact, </w:t>
      </w:r>
      <w:r w:rsidRPr="00334804">
        <w:rPr>
          <w:rStyle w:val="Emphasis"/>
        </w:rPr>
        <w:t>the</w:t>
      </w:r>
      <w:r w:rsidRPr="00BA3BCA">
        <w:rPr>
          <w:rStyle w:val="Emphasis"/>
        </w:rPr>
        <w:t xml:space="preserve"> entire TTIP has been placed in jeopardy</w:t>
      </w:r>
      <w:r>
        <w:t xml:space="preserve">. Viviane Reding, </w:t>
      </w:r>
      <w:r w:rsidRPr="00334804">
        <w:rPr>
          <w:highlight w:val="cyan"/>
          <w:u w:val="single"/>
        </w:rPr>
        <w:t>the EU’s</w:t>
      </w:r>
      <w:r w:rsidRPr="00BA3BCA">
        <w:rPr>
          <w:u w:val="single"/>
        </w:rPr>
        <w:t xml:space="preserve"> spirited </w:t>
      </w:r>
      <w:r w:rsidRPr="00334804">
        <w:rPr>
          <w:highlight w:val="cyan"/>
          <w:u w:val="single"/>
        </w:rPr>
        <w:t>justice commissioner</w:t>
      </w:r>
      <w:r w:rsidRPr="00BA3BCA">
        <w:rPr>
          <w:u w:val="single"/>
        </w:rPr>
        <w:t xml:space="preserve">, has </w:t>
      </w:r>
      <w:r w:rsidRPr="00334804">
        <w:rPr>
          <w:highlight w:val="cyan"/>
          <w:u w:val="single"/>
        </w:rPr>
        <w:t>called for negotiations</w:t>
      </w:r>
      <w:r>
        <w:t xml:space="preserve"> of the US-EU free-trade agreement </w:t>
      </w:r>
      <w:r w:rsidRPr="00334804">
        <w:rPr>
          <w:highlight w:val="cyan"/>
          <w:u w:val="single"/>
        </w:rPr>
        <w:t>to be put on hold</w:t>
      </w:r>
      <w:r>
        <w:t xml:space="preserve"> until the extent of any surveillance of EU institutions is known.9 </w:t>
      </w:r>
      <w:r w:rsidRPr="00334804">
        <w:rPr>
          <w:highlight w:val="cyan"/>
          <w:u w:val="single"/>
        </w:rPr>
        <w:t>The French government</w:t>
      </w:r>
      <w:r w:rsidRPr="00BA3BCA">
        <w:rPr>
          <w:u w:val="single"/>
        </w:rPr>
        <w:t xml:space="preserve">, always lukewarm to a free-trade agreement with the US, has </w:t>
      </w:r>
      <w:r w:rsidRPr="00334804">
        <w:rPr>
          <w:highlight w:val="cyan"/>
          <w:u w:val="single"/>
        </w:rPr>
        <w:t>made similar statements</w:t>
      </w:r>
      <w:r>
        <w:t xml:space="preserve">.10 Some </w:t>
      </w:r>
      <w:r w:rsidRPr="00BA3BCA">
        <w:rPr>
          <w:u w:val="single"/>
        </w:rPr>
        <w:t>European TTIP opponents claim that any deal would be a “backdoor ACTA”.</w:t>
      </w:r>
      <w:r>
        <w:t xml:space="preserve">11 </w:t>
      </w:r>
      <w:r w:rsidRPr="00314620">
        <w:rPr>
          <w:u w:val="single"/>
        </w:rPr>
        <w:t>They are using the reports of NSA activities as grounds to call off talks and are planning to use US data protection</w:t>
      </w:r>
      <w:r>
        <w:t xml:space="preserve"> and privacy </w:t>
      </w:r>
      <w:r w:rsidRPr="00314620">
        <w:rPr>
          <w:rStyle w:val="Emphasis"/>
        </w:rPr>
        <w:t>as a bludgeon in the EU debate on any agreement that is reached</w:t>
      </w:r>
      <w:r>
        <w:t xml:space="preserve">. Germany’s Elmar Brok, Chancellor Angela Merkel’s closest ally in the EP and foreign-affairs committee chairman, has openly questioned if launching TTIP negotiations in such a poisoned environment is appropriate. 12 </w:t>
      </w:r>
    </w:p>
    <w:p w:rsidR="005B40B1" w:rsidRDefault="005B40B1" w:rsidP="005B40B1"/>
    <w:p w:rsidR="005B40B1" w:rsidRDefault="005B40B1" w:rsidP="005B40B1">
      <w:pPr>
        <w:pStyle w:val="Heading4"/>
      </w:pPr>
      <w:r>
        <w:t>TTIP negotiations tanked because of privacy scandal</w:t>
      </w:r>
    </w:p>
    <w:p w:rsidR="005B40B1" w:rsidRPr="00A27D83" w:rsidRDefault="005B40B1" w:rsidP="005B40B1">
      <w:pPr>
        <w:rPr>
          <w:rStyle w:val="StyleStyleBold12pt"/>
        </w:rPr>
      </w:pPr>
      <w:r w:rsidRPr="00A27D83">
        <w:rPr>
          <w:rStyle w:val="StyleStyleBold12pt"/>
        </w:rPr>
        <w:t>Heisbourg 13</w:t>
      </w:r>
    </w:p>
    <w:p w:rsidR="005B40B1" w:rsidRDefault="005B40B1" w:rsidP="005B40B1">
      <w:r>
        <w:t>François Heisbourg, special adviser at the Fondation pour la Recherche Stratégique, Financial Times, July 2, 2013, "America’s spying has made a European trade deal even harder", http://www.ft.com/intl/cms/s/0/5102c9b6-e31e-11e2-bd87-00144feabdc0.html#axzz2hqrSyTaw</w:t>
      </w:r>
    </w:p>
    <w:p w:rsidR="005B40B1" w:rsidRDefault="005B40B1" w:rsidP="005B40B1"/>
    <w:p w:rsidR="005B40B1" w:rsidRPr="00C8743B" w:rsidRDefault="005B40B1" w:rsidP="005B40B1">
      <w:pPr>
        <w:rPr>
          <w:u w:val="single"/>
        </w:rPr>
      </w:pPr>
      <w:r>
        <w:lastRenderedPageBreak/>
        <w:t xml:space="preserve">Traditionally, spying is akin to spearfishing; specific information is sought, individuals acting for particular organisations are targeted. But </w:t>
      </w:r>
      <w:r w:rsidRPr="00334804">
        <w:rPr>
          <w:rStyle w:val="Emphasis"/>
          <w:highlight w:val="cyan"/>
        </w:rPr>
        <w:t>US espionage has gone industrial</w:t>
      </w:r>
      <w:r>
        <w:t xml:space="preserve">: </w:t>
      </w:r>
      <w:r w:rsidRPr="00521530">
        <w:rPr>
          <w:u w:val="single"/>
        </w:rPr>
        <w:t>an ever-wider net is cast over whole populations</w:t>
      </w:r>
      <w:r>
        <w:t xml:space="preserve"> in the expectation that something will be found. In Germany, a country of 80m people, 15m to 60m separate communications connections are scanned every day by the US National Security Agency – </w:t>
      </w:r>
      <w:r w:rsidRPr="00521530">
        <w:rPr>
          <w:u w:val="single"/>
        </w:rPr>
        <w:t>evoking invidious</w:t>
      </w:r>
      <w:r>
        <w:t xml:space="preserve"> (and unfair) </w:t>
      </w:r>
      <w:r w:rsidRPr="00521530">
        <w:rPr>
          <w:u w:val="single"/>
        </w:rPr>
        <w:t>comparisons with the East German experience</w:t>
      </w:r>
      <w:r>
        <w:t xml:space="preserve"> of life under Stasi surveillance. In other societies, millions of NSA intercepts are made each day. This scale of intrusion makes a farce of the sort of privacy protection that citizens of our countries demand from their own governments. Mr </w:t>
      </w:r>
      <w:r w:rsidRPr="00334804">
        <w:rPr>
          <w:highlight w:val="cyan"/>
          <w:u w:val="single"/>
        </w:rPr>
        <w:t>Obama’s</w:t>
      </w:r>
      <w:r w:rsidRPr="00C8743B">
        <w:rPr>
          <w:u w:val="single"/>
        </w:rPr>
        <w:t xml:space="preserve"> attempt in his </w:t>
      </w:r>
      <w:r w:rsidRPr="00334804">
        <w:rPr>
          <w:highlight w:val="cyan"/>
          <w:u w:val="single"/>
        </w:rPr>
        <w:t>Berlin speech</w:t>
      </w:r>
      <w:r>
        <w:t xml:space="preserve"> last month to justify massive surveillance operations in the name of counter-terrorism </w:t>
      </w:r>
      <w:r w:rsidRPr="00C8743B">
        <w:rPr>
          <w:rStyle w:val="Emphasis"/>
        </w:rPr>
        <w:t xml:space="preserve">has </w:t>
      </w:r>
      <w:r w:rsidRPr="00334804">
        <w:rPr>
          <w:rStyle w:val="Emphasis"/>
          <w:highlight w:val="cyan"/>
        </w:rPr>
        <w:t>made matters worse</w:t>
      </w:r>
      <w:r>
        <w:t xml:space="preserve">, since it is hardly likely that the EU or European embassies are planning attacks on the US. Furthermore, although the EU may have been somehow flattered to have been taken seriously enough to catch US spooks’ attention, the fact remains that this is one organisation that cannot be credibly suspected of spying on the US – a consideration that voids the “you’re doing it too” charge. As a consequence, the </w:t>
      </w:r>
      <w:r w:rsidRPr="00334804">
        <w:rPr>
          <w:highlight w:val="cyan"/>
          <w:u w:val="single"/>
        </w:rPr>
        <w:t>prospects for</w:t>
      </w:r>
      <w:r>
        <w:t xml:space="preserve"> a </w:t>
      </w:r>
      <w:r w:rsidRPr="00334804">
        <w:rPr>
          <w:rStyle w:val="Emphasis"/>
          <w:highlight w:val="cyan"/>
        </w:rPr>
        <w:t>T</w:t>
      </w:r>
      <w:r>
        <w:t xml:space="preserve">ransatlantic </w:t>
      </w:r>
      <w:r w:rsidRPr="00334804">
        <w:rPr>
          <w:rStyle w:val="Emphasis"/>
          <w:highlight w:val="cyan"/>
        </w:rPr>
        <w:t>T</w:t>
      </w:r>
      <w:r>
        <w:t xml:space="preserve">rade and </w:t>
      </w:r>
      <w:r w:rsidRPr="00334804">
        <w:rPr>
          <w:rStyle w:val="Emphasis"/>
          <w:highlight w:val="cyan"/>
        </w:rPr>
        <w:t>I</w:t>
      </w:r>
      <w:r>
        <w:t xml:space="preserve">nvestment </w:t>
      </w:r>
      <w:r w:rsidRPr="00334804">
        <w:rPr>
          <w:rStyle w:val="Emphasis"/>
          <w:highlight w:val="cyan"/>
        </w:rPr>
        <w:t>P</w:t>
      </w:r>
      <w:r>
        <w:t xml:space="preserve">artnership </w:t>
      </w:r>
      <w:r w:rsidRPr="00334804">
        <w:rPr>
          <w:rStyle w:val="Emphasis"/>
          <w:highlight w:val="cyan"/>
        </w:rPr>
        <w:t>may be</w:t>
      </w:r>
      <w:r w:rsidRPr="00334804">
        <w:rPr>
          <w:highlight w:val="cyan"/>
        </w:rPr>
        <w:t xml:space="preserve"> </w:t>
      </w:r>
      <w:r w:rsidRPr="00334804">
        <w:rPr>
          <w:rStyle w:val="Emphasis"/>
          <w:highlight w:val="cyan"/>
        </w:rPr>
        <w:t>irreparably damaged</w:t>
      </w:r>
      <w:r w:rsidRPr="00334804">
        <w:rPr>
          <w:highlight w:val="cyan"/>
        </w:rPr>
        <w:t xml:space="preserve">. </w:t>
      </w:r>
      <w:r w:rsidRPr="00334804">
        <w:rPr>
          <w:rStyle w:val="Emphasis"/>
          <w:highlight w:val="cyan"/>
        </w:rPr>
        <w:t>The timing is perfect for a debacle of great economic</w:t>
      </w:r>
      <w:r w:rsidRPr="00C8743B">
        <w:rPr>
          <w:rStyle w:val="Emphasis"/>
        </w:rPr>
        <w:t xml:space="preserve"> and political </w:t>
      </w:r>
      <w:r w:rsidRPr="00334804">
        <w:rPr>
          <w:rStyle w:val="Emphasis"/>
          <w:highlight w:val="cyan"/>
        </w:rPr>
        <w:t>proportions.</w:t>
      </w:r>
      <w:r>
        <w:t xml:space="preserve"> </w:t>
      </w:r>
      <w:r w:rsidRPr="00C8743B">
        <w:rPr>
          <w:u w:val="single"/>
        </w:rPr>
        <w:t>Discussions on TTIP are supposed to begin this week</w:t>
      </w:r>
      <w:r>
        <w:t xml:space="preserve">. </w:t>
      </w:r>
      <w:r w:rsidRPr="00C8743B">
        <w:rPr>
          <w:rStyle w:val="Emphasis"/>
        </w:rPr>
        <w:t xml:space="preserve">Politically, </w:t>
      </w:r>
      <w:r w:rsidRPr="00334804">
        <w:rPr>
          <w:rStyle w:val="Emphasis"/>
          <w:highlight w:val="cyan"/>
        </w:rPr>
        <w:t>the</w:t>
      </w:r>
      <w:r w:rsidRPr="00C8743B">
        <w:rPr>
          <w:rStyle w:val="Emphasis"/>
        </w:rPr>
        <w:t xml:space="preserve"> EU-US </w:t>
      </w:r>
      <w:r w:rsidRPr="00334804">
        <w:rPr>
          <w:rStyle w:val="Emphasis"/>
          <w:highlight w:val="cyan"/>
        </w:rPr>
        <w:t>symbolism of the deal is now harder to sell</w:t>
      </w:r>
      <w:r>
        <w:t xml:space="preserve">. In substantive terms, </w:t>
      </w:r>
      <w:r w:rsidRPr="00C8743B">
        <w:rPr>
          <w:u w:val="single"/>
        </w:rPr>
        <w:t>TTIP would necessarily include data exchange and protection regimes</w:t>
      </w:r>
      <w:r>
        <w:t xml:space="preserve"> – </w:t>
      </w:r>
      <w:r w:rsidRPr="00C8743B">
        <w:rPr>
          <w:rStyle w:val="Emphasis"/>
        </w:rPr>
        <w:t>a difficult issue made potentially intractable</w:t>
      </w:r>
      <w:r>
        <w:t xml:space="preserve"> </w:t>
      </w:r>
      <w:r w:rsidRPr="00C8743B">
        <w:rPr>
          <w:u w:val="single"/>
        </w:rPr>
        <w:t>given what we now know of America’s wholesale approach to data acquisition</w:t>
      </w:r>
      <w:r>
        <w:t xml:space="preserve">. Finally, </w:t>
      </w:r>
      <w:r w:rsidRPr="00334804">
        <w:rPr>
          <w:highlight w:val="cyan"/>
          <w:u w:val="single"/>
        </w:rPr>
        <w:t>there is a legitimate EU concern</w:t>
      </w:r>
      <w:r>
        <w:t xml:space="preserve"> that </w:t>
      </w:r>
      <w:r w:rsidRPr="00334804">
        <w:rPr>
          <w:highlight w:val="cyan"/>
          <w:u w:val="single"/>
        </w:rPr>
        <w:t>its negotiators would be spied upon</w:t>
      </w:r>
      <w:r>
        <w:t xml:space="preserve"> by the NSA </w:t>
      </w:r>
      <w:r w:rsidRPr="00C8743B">
        <w:rPr>
          <w:u w:val="single"/>
        </w:rPr>
        <w:t>without the US delegates suffering the same disadvantage.</w:t>
      </w:r>
    </w:p>
    <w:p w:rsidR="005B40B1" w:rsidRPr="00FA5200" w:rsidRDefault="005B40B1" w:rsidP="005B40B1"/>
    <w:p w:rsidR="005B40B1" w:rsidRDefault="005B40B1" w:rsidP="005B40B1">
      <w:pPr>
        <w:rPr>
          <w:b/>
          <w:bCs/>
          <w:iCs/>
        </w:rPr>
      </w:pPr>
    </w:p>
    <w:p w:rsidR="005B40B1" w:rsidRDefault="005B40B1" w:rsidP="005B40B1">
      <w:pPr>
        <w:rPr>
          <w:b/>
          <w:bCs/>
          <w:iCs/>
        </w:rPr>
      </w:pPr>
    </w:p>
    <w:p w:rsidR="005B40B1" w:rsidRPr="00262974" w:rsidRDefault="005B40B1" w:rsidP="005B40B1"/>
    <w:p w:rsidR="005B40B1" w:rsidRDefault="005B40B1" w:rsidP="00FF2B68"/>
    <w:p w:rsidR="00FF2B68" w:rsidRDefault="00FF2B68" w:rsidP="00FF2B68">
      <w:pPr>
        <w:rPr>
          <w:b/>
          <w:bCs/>
          <w:iCs/>
        </w:rPr>
      </w:pPr>
    </w:p>
    <w:p w:rsidR="00FF2B68" w:rsidRPr="00FF2B68" w:rsidRDefault="00FF2B68" w:rsidP="00FF2B68"/>
    <w:p w:rsidR="00FF2B68" w:rsidRDefault="00FF2B68" w:rsidP="00F137C6">
      <w:pPr>
        <w:pStyle w:val="Heading3"/>
      </w:pPr>
      <w:r>
        <w:lastRenderedPageBreak/>
        <w:t>A2:  Alt Cause –</w:t>
      </w:r>
      <w:r w:rsidR="00C43F9E">
        <w:t xml:space="preserve"> lack of</w:t>
      </w:r>
      <w:r>
        <w:t xml:space="preserve"> TPA</w:t>
      </w:r>
    </w:p>
    <w:p w:rsidR="00FF2B68" w:rsidRDefault="00FF2B68" w:rsidP="00FF2B68"/>
    <w:p w:rsidR="00FF2B68" w:rsidRDefault="00FF2B68" w:rsidP="00FF2B68">
      <w:pPr>
        <w:pStyle w:val="Heading4"/>
      </w:pPr>
      <w:r>
        <w:t>TPA not key to TTIP</w:t>
      </w:r>
    </w:p>
    <w:p w:rsidR="00FF2B68" w:rsidRPr="00FF2B68" w:rsidRDefault="00FF2B68" w:rsidP="00FF2B68">
      <w:pPr>
        <w:rPr>
          <w:rStyle w:val="StyleStyleBold12pt"/>
        </w:rPr>
      </w:pPr>
      <w:r>
        <w:rPr>
          <w:rStyle w:val="StyleStyleBold12pt"/>
        </w:rPr>
        <w:t>Matthews, 14</w:t>
      </w:r>
    </w:p>
    <w:p w:rsidR="00FF2B68" w:rsidRPr="00FF2B68" w:rsidRDefault="00FF2B68" w:rsidP="00FF2B68">
      <w:r w:rsidRPr="00FF2B68">
        <w:t>Alan Matthews, 2/7/14, Does TTIP (and TPP) require TPA?, capreform.eu/does-ttip-and-tpp-require-tpa/</w:t>
      </w:r>
    </w:p>
    <w:p w:rsidR="00FF2B68" w:rsidRDefault="00FF2B68" w:rsidP="00FF2B68"/>
    <w:p w:rsidR="00FF2B68" w:rsidRPr="00735172" w:rsidRDefault="00FF2B68" w:rsidP="00FF2B68">
      <w:pPr>
        <w:rPr>
          <w:sz w:val="16"/>
        </w:rPr>
      </w:pPr>
      <w:r w:rsidRPr="00735172">
        <w:rPr>
          <w:rStyle w:val="StyleBoldUnderline"/>
        </w:rPr>
        <w:t>Not everyone is convinced that TPA is required to enable the US to complete negotiations on trade deals</w:t>
      </w:r>
      <w:r w:rsidRPr="00735172">
        <w:rPr>
          <w:sz w:val="16"/>
        </w:rPr>
        <w:t xml:space="preserve"> despite the view that it is necessary if the US is to be seen as a credible negotiating partner. </w:t>
      </w:r>
      <w:r w:rsidRPr="00735172">
        <w:rPr>
          <w:rStyle w:val="StyleBoldUnderline"/>
        </w:rPr>
        <w:t>The TPP negotiations are far advanced even without TPA in place</w:t>
      </w:r>
      <w:r w:rsidRPr="00735172">
        <w:rPr>
          <w:sz w:val="16"/>
        </w:rPr>
        <w:t xml:space="preserve">. The argument is that, </w:t>
      </w:r>
      <w:r w:rsidRPr="00735172">
        <w:rPr>
          <w:rStyle w:val="StyleBoldUnderline"/>
        </w:rPr>
        <w:t>where there is a successful outcome to a negotiation</w:t>
      </w:r>
      <w:r w:rsidRPr="00735172">
        <w:rPr>
          <w:sz w:val="16"/>
        </w:rPr>
        <w:t xml:space="preserve"> that the </w:t>
      </w:r>
      <w:r w:rsidRPr="00735172">
        <w:rPr>
          <w:rStyle w:val="StyleBoldUnderline"/>
        </w:rPr>
        <w:t>Congress would approve</w:t>
      </w:r>
      <w:r w:rsidRPr="00735172">
        <w:rPr>
          <w:sz w:val="16"/>
        </w:rPr>
        <w:t xml:space="preserve">, then </w:t>
      </w:r>
      <w:r w:rsidRPr="00735172">
        <w:rPr>
          <w:rStyle w:val="StyleBoldUnderline"/>
        </w:rPr>
        <w:t>it could extend the TPA expedited legislative procedure just for that purpose</w:t>
      </w:r>
      <w:r w:rsidRPr="00735172">
        <w:rPr>
          <w:sz w:val="16"/>
        </w:rPr>
        <w:t xml:space="preserve">. It seems the </w:t>
      </w:r>
      <w:r w:rsidRPr="00735172">
        <w:rPr>
          <w:rStyle w:val="StyleBoldUnderline"/>
        </w:rPr>
        <w:t>Obama</w:t>
      </w:r>
      <w:r w:rsidRPr="00735172">
        <w:rPr>
          <w:sz w:val="16"/>
        </w:rPr>
        <w:t xml:space="preserve"> Administration </w:t>
      </w:r>
      <w:r w:rsidRPr="00735172">
        <w:rPr>
          <w:rStyle w:val="StyleBoldUnderline"/>
        </w:rPr>
        <w:t>is negotiating the</w:t>
      </w:r>
      <w:r w:rsidRPr="00735172">
        <w:rPr>
          <w:sz w:val="16"/>
        </w:rPr>
        <w:t xml:space="preserve"> proposed TPP, and presumably the </w:t>
      </w:r>
      <w:r w:rsidRPr="00735172">
        <w:rPr>
          <w:rStyle w:val="StyleBoldUnderline"/>
        </w:rPr>
        <w:t>TTIP, as if the TPA were in effect.</w:t>
      </w:r>
      <w:r w:rsidRPr="00735172">
        <w:rPr>
          <w:sz w:val="16"/>
        </w:rPr>
        <w:t xml:space="preserve"> But the question remains if the other TPP countries, and the EU when the time come, will be prepared to make the politically difficult final concessions if they are not sure the US Congress is on board. Another more cynical view of the political process in the US argues that it would be counter-productive now to seek a renewal of TPA because the key part of that debate, defining the negotiating objectives to be incorporated into future trade agreements, would be likely to reduce the flexibility of the US negotiators to no great advantage, given that </w:t>
      </w:r>
      <w:r w:rsidRPr="00735172">
        <w:rPr>
          <w:rStyle w:val="StyleBoldUnderline"/>
        </w:rPr>
        <w:t>House Democrats will not vote for the TPP</w:t>
      </w:r>
      <w:r w:rsidRPr="00735172">
        <w:rPr>
          <w:sz w:val="16"/>
        </w:rPr>
        <w:t xml:space="preserve"> in any case. </w:t>
      </w:r>
      <w:r w:rsidRPr="00735172">
        <w:rPr>
          <w:rStyle w:val="StyleBoldUnderline"/>
        </w:rPr>
        <w:t>However, it is unclear whether</w:t>
      </w:r>
      <w:r w:rsidRPr="00735172">
        <w:rPr>
          <w:sz w:val="16"/>
        </w:rPr>
        <w:t xml:space="preserve"> the same </w:t>
      </w:r>
      <w:r w:rsidRPr="00735172">
        <w:rPr>
          <w:rStyle w:val="StyleBoldUnderline"/>
        </w:rPr>
        <w:t>antagonism extends to the TTIP negotiations</w:t>
      </w:r>
      <w:r w:rsidRPr="00735172">
        <w:rPr>
          <w:sz w:val="16"/>
        </w:rPr>
        <w:t>. In any case, the strong advice of four former US Trade Representatives is that TPA is an essential ingredient to a successful negotiation.</w:t>
      </w:r>
    </w:p>
    <w:p w:rsidR="00FF2B68" w:rsidRPr="00FF2B68" w:rsidRDefault="00FF2B68" w:rsidP="00FF2B68"/>
    <w:p w:rsidR="006F49EA" w:rsidRDefault="00C43F9E" w:rsidP="00F137C6">
      <w:pPr>
        <w:pStyle w:val="Heading3"/>
      </w:pPr>
      <w:r>
        <w:lastRenderedPageBreak/>
        <w:t>2NC MPX OV</w:t>
      </w:r>
    </w:p>
    <w:p w:rsidR="006F49EA" w:rsidRDefault="006F49EA" w:rsidP="006F49EA"/>
    <w:p w:rsidR="006F49EA" w:rsidRDefault="006F49EA" w:rsidP="006F49EA"/>
    <w:p w:rsidR="006F49EA" w:rsidRDefault="006F49EA" w:rsidP="006F49EA">
      <w:pPr>
        <w:pStyle w:val="Heading4"/>
      </w:pPr>
      <w:r>
        <w:t>Euro collapse unravels the EU—causes Eurasian war and extinction—that’s Gommes.</w:t>
      </w:r>
    </w:p>
    <w:p w:rsidR="006F49EA" w:rsidRDefault="006F49EA" w:rsidP="006F49EA">
      <w:pPr>
        <w:pStyle w:val="Heading4"/>
      </w:pPr>
      <w:r>
        <w:t xml:space="preserve">EU relations solve—create a TTIP that boosts Europe’s economy and maintains momentum for economic union—that’s </w:t>
      </w:r>
      <w:r w:rsidRPr="00175255">
        <w:t>Vilpisauskas</w:t>
      </w:r>
      <w:r>
        <w:t xml:space="preserve">. </w:t>
      </w:r>
    </w:p>
    <w:p w:rsidR="006F49EA" w:rsidRDefault="006F49EA" w:rsidP="006F49EA"/>
    <w:p w:rsidR="006F49EA" w:rsidRDefault="006F49EA" w:rsidP="006F49EA">
      <w:pPr>
        <w:pStyle w:val="Heading4"/>
      </w:pPr>
      <w:r>
        <w:t>Multiple scenarios for extinction</w:t>
      </w:r>
    </w:p>
    <w:p w:rsidR="006F49EA" w:rsidRDefault="006F49EA" w:rsidP="006F49EA">
      <w:r w:rsidRPr="009C10E5">
        <w:rPr>
          <w:rStyle w:val="StyleStyleBold12pt"/>
        </w:rPr>
        <w:t>Stokes</w:t>
      </w:r>
      <w:r>
        <w:t>, international columnist – National Journal, 3/17/</w:t>
      </w:r>
      <w:r w:rsidRPr="009C10E5">
        <w:rPr>
          <w:rStyle w:val="StyleStyleBold12pt"/>
        </w:rPr>
        <w:t>’10</w:t>
      </w:r>
    </w:p>
    <w:p w:rsidR="006F49EA" w:rsidRDefault="006F49EA" w:rsidP="006F49EA">
      <w:r>
        <w:t xml:space="preserve">(Bruce, “Greek Tragedy Haunts Global Markets, Policies,” </w:t>
      </w:r>
      <w:hyperlink r:id="rId55" w:history="1">
        <w:r w:rsidRPr="000019F4">
          <w:t>http://www.koreatimes.co.kr/www/news/opinon/2010/03/137_62527.html</w:t>
        </w:r>
      </w:hyperlink>
      <w:r>
        <w:t>)</w:t>
      </w:r>
    </w:p>
    <w:p w:rsidR="006F49EA" w:rsidRPr="000019F4" w:rsidRDefault="006F49EA" w:rsidP="006F49EA"/>
    <w:p w:rsidR="006F49EA" w:rsidRDefault="006F49EA" w:rsidP="006F49EA">
      <w:pPr>
        <w:rPr>
          <w:rStyle w:val="underline"/>
        </w:rPr>
      </w:pPr>
      <w:r>
        <w:t xml:space="preserve">To paraphrase the noted economist Woody Allen, </w:t>
      </w:r>
      <w:r w:rsidRPr="00EE23C2">
        <w:rPr>
          <w:rStyle w:val="StyleBoldUnderline"/>
          <w:highlight w:val="cyan"/>
        </w:rPr>
        <w:t>Europe is at a crossroads</w:t>
      </w:r>
      <w:r w:rsidRPr="000019F4">
        <w:t xml:space="preserve"> as it confronts the Greek economic crisis. </w:t>
      </w:r>
      <w:r w:rsidRPr="00EE23C2">
        <w:rPr>
          <w:rStyle w:val="StyleBoldUnderline"/>
          <w:highlight w:val="cyan"/>
        </w:rPr>
        <w:t>One path leads to</w:t>
      </w:r>
      <w:r w:rsidRPr="000019F4">
        <w:t xml:space="preserve"> </w:t>
      </w:r>
      <w:r>
        <w:t xml:space="preserve">utter hopelessness and despair, the other to </w:t>
      </w:r>
      <w:r w:rsidRPr="00EE23C2">
        <w:rPr>
          <w:rStyle w:val="Emphasis"/>
          <w:highlight w:val="cyan"/>
        </w:rPr>
        <w:t>total</w:t>
      </w:r>
      <w:r w:rsidRPr="000019F4">
        <w:rPr>
          <w:rStyle w:val="Emphasis"/>
        </w:rPr>
        <w:t xml:space="preserve"> </w:t>
      </w:r>
      <w:r w:rsidRPr="00EE23C2">
        <w:rPr>
          <w:rStyle w:val="Emphasis"/>
          <w:highlight w:val="cyan"/>
        </w:rPr>
        <w:t>extinction</w:t>
      </w:r>
      <w:r w:rsidRPr="000019F4">
        <w:rPr>
          <w:rStyle w:val="Emphasis"/>
        </w:rPr>
        <w:t>.</w:t>
      </w:r>
      <w:r>
        <w:t xml:space="preserve"> One can only hope that the Europeans have the wisdom to choose correctly.  Since American financial institutions aided and abetted Greek budgetary profligacy and because </w:t>
      </w:r>
      <w:r w:rsidRPr="000019F4">
        <w:rPr>
          <w:rStyle w:val="StyleBoldUnderline"/>
        </w:rPr>
        <w:t xml:space="preserve">the choices Europeans </w:t>
      </w:r>
      <w:r w:rsidRPr="000019F4">
        <w:t>make and</w:t>
      </w:r>
      <w:r>
        <w:t xml:space="preserve"> will make in the months ahead </w:t>
      </w:r>
      <w:r w:rsidRPr="000019F4">
        <w:rPr>
          <w:rStyle w:val="StyleBoldUnderline"/>
        </w:rPr>
        <w:t>will directly affect American economic and foreign policy interests</w:t>
      </w:r>
      <w:r>
        <w:t xml:space="preserve">, Washington can ill afford to stand on the sidelines.  </w:t>
      </w:r>
      <w:r w:rsidRPr="000019F4">
        <w:t xml:space="preserve">The Greek crisis is </w:t>
      </w:r>
      <w:r w:rsidRPr="000019F4">
        <w:rPr>
          <w:rStyle w:val="StyleBoldUnderline"/>
        </w:rPr>
        <w:t>a textbook example of the interconnectedness of the global economy and the foreign policy environment.</w:t>
      </w:r>
      <w:r>
        <w:t xml:space="preserve">  For most of the last decade, the Greek economy grew faster than others in the euro area. Yet, the country's balance sheets worsened. By 2009 the annual government deficit equaled 13 percent of the economy and public debt was 107 percent of GDP.  So, when the global recession hit, and the Greek economy contracted by 2 percent in 2009, international bond markets panicked, fearing that Athens was going to have trouble meeting its obligations. By mid-February the Greek government was paying three percentage points more to borrow money than the interest rate charged Germany, worsening the mismatch between Greek revenues and expenditures.  Wall Street bears some of the blame for this mess. Goldman Sachs and possibly other American financial institutions reportedly helped Athens understate its true indebtedness through the creation of innovative financial instruments.  "We are looking into a number of questions relating to Goldman Sachs and other companies and their arrangements with Greece," said U.S. Federal Reserve chairman Ben Bernanke in recent Congressional testimony.  But Washington has more self-interested concerns. </w:t>
      </w:r>
      <w:r w:rsidRPr="00EE23C2">
        <w:rPr>
          <w:rStyle w:val="Emphasis"/>
          <w:highlight w:val="cyan"/>
        </w:rPr>
        <w:t>Europe is America's largest export market</w:t>
      </w:r>
      <w:r w:rsidRPr="000019F4">
        <w:rPr>
          <w:rStyle w:val="Emphasis"/>
        </w:rPr>
        <w:t>.</w:t>
      </w:r>
      <w:r w:rsidRPr="000019F4">
        <w:t xml:space="preserve"> But, in part thanks to the Greek crisis, the euro has fallen in value by 8 percent against the dollar since November, 2009, making American products more expensive </w:t>
      </w:r>
      <w:r>
        <w:t xml:space="preserve">for Europeans. </w:t>
      </w:r>
      <w:r w:rsidRPr="00EE23C2">
        <w:rPr>
          <w:rStyle w:val="StyleBoldUnderline"/>
          <w:highlight w:val="cyan"/>
        </w:rPr>
        <w:t>An extended period of weakness</w:t>
      </w:r>
      <w:r w:rsidRPr="000019F4">
        <w:rPr>
          <w:rStyle w:val="StyleBoldUnderline"/>
        </w:rPr>
        <w:t xml:space="preserve"> for the euro </w:t>
      </w:r>
      <w:r w:rsidRPr="00EE23C2">
        <w:rPr>
          <w:rStyle w:val="StyleBoldUnderline"/>
          <w:highlight w:val="cyan"/>
        </w:rPr>
        <w:t>would undermin</w:t>
      </w:r>
      <w:r w:rsidRPr="000019F4">
        <w:rPr>
          <w:rStyle w:val="StyleBoldUnderline"/>
        </w:rPr>
        <w:t>e</w:t>
      </w:r>
      <w:r>
        <w:t xml:space="preserve"> the Obama administration's </w:t>
      </w:r>
      <w:r w:rsidRPr="000019F4">
        <w:rPr>
          <w:rStyle w:val="StyleBoldUnderline"/>
        </w:rPr>
        <w:t>ambitions to double U.S. exports.</w:t>
      </w:r>
      <w:r>
        <w:t xml:space="preserve">  But it is </w:t>
      </w:r>
      <w:r w:rsidRPr="000019F4">
        <w:rPr>
          <w:rStyle w:val="StyleBoldUnderline"/>
        </w:rPr>
        <w:t>the foreign policy implications</w:t>
      </w:r>
      <w:r w:rsidRPr="000019F4">
        <w:t xml:space="preserve"> of the Greek crisis that</w:t>
      </w:r>
      <w:r>
        <w:t xml:space="preserve"> </w:t>
      </w:r>
      <w:r w:rsidRPr="000019F4">
        <w:rPr>
          <w:rStyle w:val="StyleBoldUnderline"/>
        </w:rPr>
        <w:t xml:space="preserve">are keeping people awake at night in the White House.  Washington needs Europe's help in </w:t>
      </w:r>
      <w:r w:rsidRPr="00EE23C2">
        <w:rPr>
          <w:rStyle w:val="Emphasis"/>
          <w:highlight w:val="cyan"/>
        </w:rPr>
        <w:t>Afghanistan</w:t>
      </w:r>
      <w:r w:rsidRPr="000019F4">
        <w:rPr>
          <w:rStyle w:val="Emphasis"/>
        </w:rPr>
        <w:t xml:space="preserve"> and in </w:t>
      </w:r>
      <w:r w:rsidRPr="00EE23C2">
        <w:rPr>
          <w:rStyle w:val="Emphasis"/>
          <w:highlight w:val="cyan"/>
        </w:rPr>
        <w:t>dealing with Iran, China and Russia</w:t>
      </w:r>
      <w:r w:rsidRPr="000019F4">
        <w:rPr>
          <w:rStyle w:val="Emphasis"/>
        </w:rPr>
        <w:t>.</w:t>
      </w:r>
      <w:r w:rsidRPr="000019F4">
        <w:rPr>
          <w:rStyle w:val="StyleBoldUnderline"/>
        </w:rPr>
        <w:t xml:space="preserve"> But the growing preoccupation of governments in Berlin, London and Paris with staving off a </w:t>
      </w:r>
      <w:r w:rsidRPr="00EE23C2">
        <w:rPr>
          <w:rStyle w:val="StyleBoldUnderline"/>
          <w:highlight w:val="cyan"/>
        </w:rPr>
        <w:t>financial meltdown</w:t>
      </w:r>
      <w:r>
        <w:t xml:space="preserve"> and their populations' isolationist response to the crisis </w:t>
      </w:r>
      <w:r w:rsidRPr="00EE23C2">
        <w:rPr>
          <w:rStyle w:val="StyleBoldUnderline"/>
          <w:highlight w:val="cyan"/>
        </w:rPr>
        <w:t>leave Europe with</w:t>
      </w:r>
      <w:r w:rsidRPr="000019F4">
        <w:rPr>
          <w:rStyle w:val="StyleBoldUnderline"/>
        </w:rPr>
        <w:t xml:space="preserve"> </w:t>
      </w:r>
      <w:r w:rsidRPr="00EE23C2">
        <w:rPr>
          <w:rStyle w:val="StyleBoldUnderline"/>
          <w:highlight w:val="cyan"/>
        </w:rPr>
        <w:t>little</w:t>
      </w:r>
      <w:r w:rsidRPr="000019F4">
        <w:rPr>
          <w:rStyle w:val="StyleBoldUnderline"/>
        </w:rPr>
        <w:t xml:space="preserve"> time, </w:t>
      </w:r>
      <w:r w:rsidRPr="00EE23C2">
        <w:rPr>
          <w:rStyle w:val="StyleBoldUnderline"/>
          <w:highlight w:val="cyan"/>
        </w:rPr>
        <w:t>political capital</w:t>
      </w:r>
      <w:r w:rsidRPr="000019F4">
        <w:rPr>
          <w:rStyle w:val="StyleBoldUnderline"/>
        </w:rPr>
        <w:t xml:space="preserve"> or cash </w:t>
      </w:r>
      <w:r w:rsidRPr="00EE23C2">
        <w:rPr>
          <w:rStyle w:val="StyleBoldUnderline"/>
          <w:highlight w:val="cyan"/>
        </w:rPr>
        <w:t xml:space="preserve">to be spent on </w:t>
      </w:r>
      <w:r w:rsidRPr="00EE23C2">
        <w:rPr>
          <w:rStyle w:val="StyleBoldUnderline"/>
        </w:rPr>
        <w:t>America's</w:t>
      </w:r>
      <w:r w:rsidRPr="000019F4">
        <w:rPr>
          <w:rStyle w:val="StyleBoldUnderline"/>
        </w:rPr>
        <w:t xml:space="preserve"> </w:t>
      </w:r>
      <w:r w:rsidRPr="00EE23C2">
        <w:rPr>
          <w:rStyle w:val="StyleBoldUnderline"/>
          <w:highlight w:val="cyan"/>
        </w:rPr>
        <w:t>foreign policy priorities</w:t>
      </w:r>
      <w:r w:rsidRPr="000019F4">
        <w:rPr>
          <w:rStyle w:val="StyleBoldUnderline"/>
        </w:rPr>
        <w:t>.  The most immediate cost may be the lost opportunity to further defuse Greek-Turkish tensions</w:t>
      </w:r>
      <w:r>
        <w:t xml:space="preserve">, long an American goal for the region. The new Greek Prime Minister George </w:t>
      </w:r>
      <w:r w:rsidRPr="000019F4">
        <w:t xml:space="preserve">Papandreou is the most pro-Western leader Greece has elected in decades. And he had hoped to improve relations with Turkey. But now his government will, at best, be consumed with the </w:t>
      </w:r>
      <w:r w:rsidRPr="000019F4">
        <w:lastRenderedPageBreak/>
        <w:t>crisis and, at worst, could fall thanks</w:t>
      </w:r>
      <w:r>
        <w:t xml:space="preserve"> to populist frustration with the belt-tightening that lies ahead.  </w:t>
      </w:r>
      <w:r w:rsidRPr="00EE23C2">
        <w:rPr>
          <w:rStyle w:val="StyleBoldUnderline"/>
          <w:highlight w:val="cyan"/>
        </w:rPr>
        <w:t>Europe's</w:t>
      </w:r>
      <w:r w:rsidRPr="000019F4">
        <w:rPr>
          <w:rStyle w:val="StyleBoldUnderline"/>
        </w:rPr>
        <w:t xml:space="preserve"> spreading </w:t>
      </w:r>
      <w:r w:rsidRPr="00EE23C2">
        <w:rPr>
          <w:rStyle w:val="StyleBoldUnderline"/>
          <w:highlight w:val="cyan"/>
        </w:rPr>
        <w:t>financial troubles</w:t>
      </w:r>
      <w:r w:rsidRPr="000019F4">
        <w:rPr>
          <w:rStyle w:val="StyleBoldUnderline"/>
        </w:rPr>
        <w:t xml:space="preserve"> also </w:t>
      </w:r>
      <w:r w:rsidRPr="00EE23C2">
        <w:rPr>
          <w:rStyle w:val="StyleBoldUnderline"/>
          <w:highlight w:val="cyan"/>
        </w:rPr>
        <w:t>leave it</w:t>
      </w:r>
      <w:r w:rsidRPr="000019F4">
        <w:rPr>
          <w:rStyle w:val="StyleBoldUnderline"/>
        </w:rPr>
        <w:t xml:space="preserve"> dangerously </w:t>
      </w:r>
      <w:r w:rsidRPr="00EE23C2">
        <w:rPr>
          <w:rStyle w:val="StyleBoldUnderline"/>
          <w:highlight w:val="cyan"/>
        </w:rPr>
        <w:t xml:space="preserve">vulnerable to </w:t>
      </w:r>
      <w:r w:rsidRPr="00EE23C2">
        <w:rPr>
          <w:rStyle w:val="Emphasis"/>
          <w:highlight w:val="cyan"/>
        </w:rPr>
        <w:t>Russian meddling</w:t>
      </w:r>
      <w:r w:rsidRPr="000019F4">
        <w:rPr>
          <w:rStyle w:val="Emphasis"/>
        </w:rPr>
        <w:t>.</w:t>
      </w:r>
      <w:r>
        <w:t xml:space="preserve"> Former U.S. Treasury secretary Henry Paulson alleged in his recent book ``On the Brink'' that </w:t>
      </w:r>
      <w:r w:rsidRPr="000019F4">
        <w:rPr>
          <w:rStyle w:val="StyleBoldUnderline"/>
        </w:rPr>
        <w:t>Moscow dumped its Fannie</w:t>
      </w:r>
      <w:r>
        <w:t xml:space="preserve"> Mae </w:t>
      </w:r>
      <w:r w:rsidRPr="000019F4">
        <w:rPr>
          <w:rStyle w:val="StyleBoldUnderline"/>
        </w:rPr>
        <w:t>and</w:t>
      </w:r>
      <w:r w:rsidRPr="001A403C">
        <w:rPr>
          <w:rStyle w:val="underline"/>
        </w:rPr>
        <w:t xml:space="preserve"> </w:t>
      </w:r>
      <w:r w:rsidRPr="000019F4">
        <w:rPr>
          <w:rStyle w:val="StyleBoldUnderline"/>
        </w:rPr>
        <w:t>Freddie</w:t>
      </w:r>
      <w:r>
        <w:t xml:space="preserve"> Mac </w:t>
      </w:r>
      <w:r w:rsidRPr="000019F4">
        <w:rPr>
          <w:rStyle w:val="StyleBoldUnderline"/>
        </w:rPr>
        <w:t>bonds in 2008</w:t>
      </w:r>
      <w:r>
        <w:t xml:space="preserve"> in a bid </w:t>
      </w:r>
      <w:r w:rsidRPr="000019F4">
        <w:rPr>
          <w:rStyle w:val="StyleBoldUnderline"/>
        </w:rPr>
        <w:t>to force a costly Washington bailout</w:t>
      </w:r>
      <w:r>
        <w:t xml:space="preserve"> of those mortgage-finance firms. </w:t>
      </w:r>
      <w:r w:rsidRPr="000019F4">
        <w:rPr>
          <w:rStyle w:val="StyleBoldUnderline"/>
        </w:rPr>
        <w:t>A similar attack on the European bond market</w:t>
      </w:r>
      <w:r>
        <w:t xml:space="preserve">, to demonstrate Russian influence in Europe's moment of vulnerability, </w:t>
      </w:r>
      <w:r w:rsidRPr="000019F4">
        <w:rPr>
          <w:rStyle w:val="StyleBoldUnderline"/>
        </w:rPr>
        <w:t>can not be ruled out.</w:t>
      </w:r>
      <w:r>
        <w:t xml:space="preserve">  A united Europe has also long been an American foreign policy priority. So </w:t>
      </w:r>
      <w:r w:rsidRPr="000019F4">
        <w:rPr>
          <w:rStyle w:val="StyleBoldUnderline"/>
        </w:rPr>
        <w:t xml:space="preserve">any threat to the future of the euro and the cohesiveness of the </w:t>
      </w:r>
      <w:r w:rsidRPr="000019F4">
        <w:rPr>
          <w:rStyle w:val="Emphasis"/>
        </w:rPr>
        <w:t>E</w:t>
      </w:r>
      <w:r>
        <w:t xml:space="preserve">uropean </w:t>
      </w:r>
      <w:r w:rsidRPr="000019F4">
        <w:rPr>
          <w:rStyle w:val="Emphasis"/>
        </w:rPr>
        <w:t>U</w:t>
      </w:r>
      <w:r>
        <w:t xml:space="preserve">nion </w:t>
      </w:r>
      <w:r w:rsidRPr="000019F4">
        <w:rPr>
          <w:rStyle w:val="StyleBoldUnderline"/>
        </w:rPr>
        <w:t>sets off alarm bells</w:t>
      </w:r>
      <w:r>
        <w:t xml:space="preserve"> in Washington.  </w:t>
      </w:r>
      <w:r w:rsidRPr="000019F4">
        <w:rPr>
          <w:rStyle w:val="StyleBoldUnderline"/>
        </w:rPr>
        <w:t>The first casualty</w:t>
      </w:r>
      <w:r>
        <w:t xml:space="preserve"> of the Greek crisis </w:t>
      </w:r>
      <w:r w:rsidRPr="000019F4">
        <w:rPr>
          <w:rStyle w:val="StyleBoldUnderline"/>
        </w:rPr>
        <w:t xml:space="preserve">may be </w:t>
      </w:r>
      <w:r w:rsidRPr="000019F4">
        <w:rPr>
          <w:rStyle w:val="Emphasis"/>
        </w:rPr>
        <w:t>E</w:t>
      </w:r>
      <w:r>
        <w:t xml:space="preserve">uropean </w:t>
      </w:r>
      <w:r w:rsidRPr="000019F4">
        <w:rPr>
          <w:rStyle w:val="Emphasis"/>
        </w:rPr>
        <w:t>U</w:t>
      </w:r>
      <w:r>
        <w:t xml:space="preserve">nion </w:t>
      </w:r>
      <w:r w:rsidRPr="000019F4">
        <w:rPr>
          <w:rStyle w:val="StyleBoldUnderline"/>
        </w:rPr>
        <w:t>enlargement</w:t>
      </w:r>
      <w:r>
        <w:t xml:space="preserve">, which America has backed </w:t>
      </w:r>
      <w:r w:rsidRPr="000019F4">
        <w:rPr>
          <w:rStyle w:val="StyleBoldUnderline"/>
        </w:rPr>
        <w:t>as a means of spurring economic growth and democracy in Central and Eastern Europe.</w:t>
      </w:r>
      <w:r>
        <w:t xml:space="preserve"> The Greek crisis is likely to raise concerns among existing EU members that bringing more countries into the EU will imperil the core economies.  Washington also has to worry that the </w:t>
      </w:r>
      <w:r w:rsidRPr="000019F4">
        <w:rPr>
          <w:rStyle w:val="StyleBoldUnderline"/>
        </w:rPr>
        <w:t>intra-</w:t>
      </w:r>
      <w:r w:rsidRPr="00EE23C2">
        <w:rPr>
          <w:rStyle w:val="StyleBoldUnderline"/>
          <w:highlight w:val="cyan"/>
        </w:rPr>
        <w:t>European antipathy</w:t>
      </w:r>
      <w:r>
        <w:t xml:space="preserve"> that the Greek crisis may engender </w:t>
      </w:r>
      <w:r w:rsidRPr="00EE23C2">
        <w:rPr>
          <w:rStyle w:val="StyleBoldUnderline"/>
          <w:highlight w:val="cyan"/>
        </w:rPr>
        <w:t>will make it</w:t>
      </w:r>
      <w:r w:rsidRPr="000019F4">
        <w:rPr>
          <w:rStyle w:val="StyleBoldUnderline"/>
        </w:rPr>
        <w:t xml:space="preserve"> </w:t>
      </w:r>
      <w:r>
        <w:t xml:space="preserve">even </w:t>
      </w:r>
      <w:r w:rsidRPr="00EE23C2">
        <w:rPr>
          <w:rStyle w:val="StyleBoldUnderline"/>
          <w:highlight w:val="cyan"/>
        </w:rPr>
        <w:t>harder to get</w:t>
      </w:r>
      <w:r w:rsidRPr="000019F4">
        <w:rPr>
          <w:rStyle w:val="StyleBoldUnderline"/>
        </w:rPr>
        <w:t xml:space="preserve"> </w:t>
      </w:r>
      <w:r w:rsidRPr="00EE23C2">
        <w:rPr>
          <w:rStyle w:val="StyleBoldUnderline"/>
          <w:highlight w:val="cyan"/>
        </w:rPr>
        <w:t>unified European positions on</w:t>
      </w:r>
      <w:r w:rsidRPr="000019F4">
        <w:rPr>
          <w:rStyle w:val="StyleBoldUnderline"/>
        </w:rPr>
        <w:t xml:space="preserve"> issues of interest</w:t>
      </w:r>
      <w:r>
        <w:t xml:space="preserve"> to the United States, </w:t>
      </w:r>
      <w:r w:rsidRPr="000019F4">
        <w:rPr>
          <w:rStyle w:val="StyleBoldUnderline"/>
        </w:rPr>
        <w:t xml:space="preserve">such as </w:t>
      </w:r>
      <w:r w:rsidRPr="00EE23C2">
        <w:rPr>
          <w:rStyle w:val="Emphasis"/>
          <w:highlight w:val="cyan"/>
        </w:rPr>
        <w:t>climate change</w:t>
      </w:r>
      <w:r w:rsidRPr="000019F4">
        <w:rPr>
          <w:rStyle w:val="StyleBoldUnderline"/>
        </w:rPr>
        <w:t xml:space="preserve"> and global financial regulation</w:t>
      </w:r>
      <w:r w:rsidRPr="001A403C">
        <w:rPr>
          <w:rStyle w:val="underline"/>
        </w:rPr>
        <w:t xml:space="preserve">. </w:t>
      </w:r>
    </w:p>
    <w:p w:rsidR="006F49EA" w:rsidRDefault="006F49EA" w:rsidP="006F49EA"/>
    <w:p w:rsidR="006F49EA" w:rsidRPr="00AD06C5" w:rsidRDefault="006F49EA" w:rsidP="006F49EA">
      <w:pPr>
        <w:pStyle w:val="Heading4"/>
      </w:pPr>
      <w:r>
        <w:t>Relations contain their impacts</w:t>
      </w:r>
    </w:p>
    <w:p w:rsidR="006F49EA" w:rsidRPr="00AD06C5" w:rsidRDefault="006F49EA" w:rsidP="006F49EA">
      <w:pPr>
        <w:rPr>
          <w:rStyle w:val="StyleStyleBold12pt"/>
        </w:rPr>
      </w:pPr>
      <w:r w:rsidRPr="00AD06C5">
        <w:rPr>
          <w:rStyle w:val="StyleStyleBold12pt"/>
        </w:rPr>
        <w:t xml:space="preserve">O'Sullivan, 4 </w:t>
      </w:r>
    </w:p>
    <w:p w:rsidR="006F49EA" w:rsidRPr="00AD06C5" w:rsidRDefault="006F49EA" w:rsidP="006F49EA">
      <w:r w:rsidRPr="00AD06C5">
        <w:t>(</w:t>
      </w:r>
      <w:r>
        <w:t>IR Fellow-Nixon Center</w:t>
      </w:r>
      <w:r w:rsidRPr="00AD06C5">
        <w:t xml:space="preserve">, "Europe and the Establishment," </w:t>
      </w:r>
      <w:r>
        <w:t>7/31,</w:t>
      </w:r>
      <w:r w:rsidRPr="00AD06C5">
        <w:t xml:space="preserve"> nationalinterest.org/article/europe-and-the-establishment</w:t>
      </w:r>
      <w:r>
        <w:t>-2608)</w:t>
      </w:r>
    </w:p>
    <w:p w:rsidR="006F49EA" w:rsidRPr="00AD06C5" w:rsidRDefault="006F49EA" w:rsidP="006F49EA"/>
    <w:p w:rsidR="006F49EA" w:rsidRPr="00AD06C5" w:rsidRDefault="006F49EA" w:rsidP="006F49EA">
      <w:r w:rsidRPr="00AD06C5">
        <w:t xml:space="preserve">The report's starting point -- that </w:t>
      </w:r>
      <w:r w:rsidRPr="004C345E">
        <w:rPr>
          <w:highlight w:val="cyan"/>
          <w:u w:val="single"/>
        </w:rPr>
        <w:t>U.S.-Eu</w:t>
      </w:r>
      <w:r w:rsidRPr="00AD06C5">
        <w:t xml:space="preserve">ropean </w:t>
      </w:r>
      <w:r w:rsidRPr="004C345E">
        <w:rPr>
          <w:highlight w:val="cyan"/>
          <w:u w:val="single"/>
        </w:rPr>
        <w:t>relations</w:t>
      </w:r>
      <w:r w:rsidRPr="00AD06C5">
        <w:rPr>
          <w:u w:val="single"/>
        </w:rPr>
        <w:t xml:space="preserve"> are extremely important</w:t>
      </w:r>
      <w:r w:rsidRPr="00AD06C5">
        <w:t xml:space="preserve"> --  is undeniable. </w:t>
      </w:r>
      <w:r w:rsidRPr="00AD06C5">
        <w:rPr>
          <w:u w:val="single"/>
        </w:rPr>
        <w:t xml:space="preserve">A united Western alliance would </w:t>
      </w:r>
      <w:r w:rsidRPr="004C345E">
        <w:rPr>
          <w:highlight w:val="cyan"/>
          <w:u w:val="single"/>
        </w:rPr>
        <w:t>shape world institutions</w:t>
      </w:r>
      <w:r w:rsidRPr="00AD06C5">
        <w:t xml:space="preserve"> in line with values and practices rooted in liberty and democracy </w:t>
      </w:r>
      <w:r w:rsidRPr="004C345E">
        <w:rPr>
          <w:highlight w:val="cyan"/>
          <w:u w:val="single"/>
        </w:rPr>
        <w:t>and coax rising powers</w:t>
      </w:r>
      <w:r w:rsidRPr="00AD06C5">
        <w:t xml:space="preserve"> such as India and China </w:t>
      </w:r>
      <w:r w:rsidRPr="004C345E">
        <w:rPr>
          <w:highlight w:val="cyan"/>
          <w:u w:val="single"/>
        </w:rPr>
        <w:t>into</w:t>
      </w:r>
      <w:r w:rsidRPr="00AD06C5">
        <w:rPr>
          <w:u w:val="single"/>
        </w:rPr>
        <w:t xml:space="preserve"> </w:t>
      </w:r>
      <w:r w:rsidRPr="004C345E">
        <w:rPr>
          <w:highlight w:val="cyan"/>
          <w:u w:val="single"/>
        </w:rPr>
        <w:t>going along</w:t>
      </w:r>
      <w:r w:rsidRPr="00AD06C5">
        <w:t xml:space="preserve"> with this international status quo for the foreseeable future. Indeed, this is already happening as China accepts liberal economic rules at home in order to enter institutions such as the G7 and the World Trade Organization. By contrast, </w:t>
      </w:r>
      <w:r w:rsidRPr="004C345E">
        <w:rPr>
          <w:highlight w:val="cyan"/>
          <w:u w:val="single"/>
        </w:rPr>
        <w:t>a disunited West would tempt</w:t>
      </w:r>
      <w:r w:rsidRPr="00AD06C5">
        <w:rPr>
          <w:u w:val="single"/>
        </w:rPr>
        <w:t xml:space="preserve"> such </w:t>
      </w:r>
      <w:r w:rsidRPr="004C345E">
        <w:rPr>
          <w:highlight w:val="cyan"/>
          <w:u w:val="single"/>
        </w:rPr>
        <w:t xml:space="preserve">powers </w:t>
      </w:r>
      <w:r w:rsidRPr="00CE2B2E">
        <w:rPr>
          <w:highlight w:val="cyan"/>
          <w:u w:val="single"/>
        </w:rPr>
        <w:t>to</w:t>
      </w:r>
      <w:r w:rsidRPr="00CE2B2E">
        <w:rPr>
          <w:u w:val="single"/>
        </w:rPr>
        <w:t xml:space="preserve"> play</w:t>
      </w:r>
      <w:r w:rsidRPr="00AD06C5">
        <w:t xml:space="preserve"> off </w:t>
      </w:r>
      <w:r w:rsidRPr="00CE2B2E">
        <w:rPr>
          <w:u w:val="single"/>
        </w:rPr>
        <w:t>Europe and America against each other</w:t>
      </w:r>
      <w:r w:rsidRPr="00AD06C5">
        <w:rPr>
          <w:u w:val="single"/>
        </w:rPr>
        <w:t xml:space="preserve"> and </w:t>
      </w:r>
      <w:r w:rsidRPr="00CE2B2E">
        <w:rPr>
          <w:highlight w:val="cyan"/>
          <w:u w:val="single"/>
        </w:rPr>
        <w:t>foster a global jockeying for power</w:t>
      </w:r>
      <w:r w:rsidRPr="00AD06C5">
        <w:rPr>
          <w:u w:val="single"/>
        </w:rPr>
        <w:t xml:space="preserve"> </w:t>
      </w:r>
      <w:r w:rsidRPr="00CE2B2E">
        <w:rPr>
          <w:highlight w:val="cyan"/>
          <w:u w:val="single"/>
        </w:rPr>
        <w:t>not unlike</w:t>
      </w:r>
      <w:r w:rsidRPr="00AD06C5">
        <w:rPr>
          <w:u w:val="single"/>
        </w:rPr>
        <w:t xml:space="preserve"> the maneuvering</w:t>
      </w:r>
      <w:r w:rsidRPr="00AD06C5">
        <w:t xml:space="preserve"> between a half-dozen great powers </w:t>
      </w:r>
      <w:r w:rsidRPr="00AD06C5">
        <w:rPr>
          <w:u w:val="single"/>
        </w:rPr>
        <w:t xml:space="preserve">that led to </w:t>
      </w:r>
      <w:r w:rsidRPr="00CE2B2E">
        <w:rPr>
          <w:highlight w:val="cyan"/>
          <w:u w:val="single"/>
        </w:rPr>
        <w:t>1914</w:t>
      </w:r>
      <w:r w:rsidRPr="00CE2B2E">
        <w:rPr>
          <w:highlight w:val="cyan"/>
        </w:rPr>
        <w:t>.</w:t>
      </w:r>
    </w:p>
    <w:p w:rsidR="006F49EA" w:rsidRDefault="006F49EA" w:rsidP="006F49EA"/>
    <w:p w:rsidR="006F49EA" w:rsidRPr="00175255" w:rsidRDefault="006F49EA" w:rsidP="006F49EA"/>
    <w:p w:rsidR="006F49EA" w:rsidRPr="006F49EA" w:rsidRDefault="006F49EA" w:rsidP="006F49EA"/>
    <w:p w:rsidR="00FF2B68" w:rsidRDefault="00FF2B68" w:rsidP="00F137C6">
      <w:pPr>
        <w:pStyle w:val="Heading3"/>
      </w:pPr>
      <w:r>
        <w:lastRenderedPageBreak/>
        <w:t>TTIP Impact – NATO</w:t>
      </w:r>
    </w:p>
    <w:p w:rsidR="00FF2B68" w:rsidRDefault="00FF2B68" w:rsidP="00FF2B68"/>
    <w:p w:rsidR="00FF2B68" w:rsidRDefault="00FF2B68" w:rsidP="00FF2B68">
      <w:pPr>
        <w:pStyle w:val="Heading4"/>
      </w:pPr>
      <w:r>
        <w:t>TTIP key to burden sharing that prevents NATO collapse</w:t>
      </w:r>
    </w:p>
    <w:p w:rsidR="00FF2B68" w:rsidRDefault="00FF2B68" w:rsidP="00FF2B68">
      <w:pPr>
        <w:rPr>
          <w:rStyle w:val="StyleStyleBold12pt"/>
        </w:rPr>
      </w:pPr>
      <w:r>
        <w:rPr>
          <w:rStyle w:val="StyleStyleBold12pt"/>
        </w:rPr>
        <w:t>Michel 13</w:t>
      </w:r>
    </w:p>
    <w:p w:rsidR="00FF2B68" w:rsidRDefault="00FF2B68" w:rsidP="00FF2B68">
      <w:r>
        <w:t>Leo Michel is distinguished research fellow at the Institute for National Strategic Studies, National Defense University, and an Atlantic Council member, Atlantic Council, July 11, 2013, "TTIP: A Ray of Hope for European Defense?", http://www.atlanticcouncil.org/blogs/new-atlanticist/ttip-a-ray-of-hope-for-european-defense</w:t>
      </w:r>
    </w:p>
    <w:p w:rsidR="00FF2B68" w:rsidRDefault="00FF2B68" w:rsidP="00FF2B68"/>
    <w:p w:rsidR="00FF2B68" w:rsidRDefault="00FF2B68" w:rsidP="00FF2B68">
      <w:r>
        <w:t xml:space="preserve">It’s been two years since then defense secretary Robert Gates, noting that the </w:t>
      </w:r>
      <w:r>
        <w:rPr>
          <w:u w:val="single"/>
        </w:rPr>
        <w:t>US share of NATO defense spending had risen from 50 to 75 percent since the end of the Cold War</w:t>
      </w:r>
      <w:r>
        <w:t>, sent this blunt message to Europe: “(</w:t>
      </w:r>
      <w:r>
        <w:rPr>
          <w:rStyle w:val="Emphasis"/>
          <w:highlight w:val="cyan"/>
        </w:rPr>
        <w:t>I</w:t>
      </w:r>
      <w:r>
        <w:rPr>
          <w:highlight w:val="cyan"/>
        </w:rPr>
        <w:t>)</w:t>
      </w:r>
      <w:r>
        <w:rPr>
          <w:rStyle w:val="Emphasis"/>
          <w:highlight w:val="cyan"/>
        </w:rPr>
        <w:t>f current trends</w:t>
      </w:r>
      <w:r>
        <w:rPr>
          <w:rStyle w:val="Emphasis"/>
        </w:rPr>
        <w:t xml:space="preserve"> in the decline of European defense capabilities </w:t>
      </w:r>
      <w:r>
        <w:rPr>
          <w:rStyle w:val="Emphasis"/>
          <w:highlight w:val="cyan"/>
        </w:rPr>
        <w:t>are not halted</w:t>
      </w:r>
      <w:r>
        <w:rPr>
          <w:rStyle w:val="Emphasis"/>
        </w:rPr>
        <w:t xml:space="preserve"> and reversed, </w:t>
      </w:r>
      <w:r>
        <w:rPr>
          <w:rStyle w:val="Emphasis"/>
          <w:highlight w:val="cyan"/>
        </w:rPr>
        <w:t>future US political leaders</w:t>
      </w:r>
      <w:r>
        <w:rPr>
          <w:highlight w:val="cyan"/>
        </w:rPr>
        <w:t>…</w:t>
      </w:r>
      <w:r>
        <w:rPr>
          <w:rStyle w:val="Emphasis"/>
          <w:highlight w:val="cyan"/>
        </w:rPr>
        <w:t>may not consider</w:t>
      </w:r>
      <w:r>
        <w:rPr>
          <w:highlight w:val="cyan"/>
        </w:rPr>
        <w:t xml:space="preserve"> </w:t>
      </w:r>
      <w:r>
        <w:t xml:space="preserve">the </w:t>
      </w:r>
      <w:r>
        <w:rPr>
          <w:rStyle w:val="Emphasis"/>
          <w:highlight w:val="cyan"/>
        </w:rPr>
        <w:t>return on</w:t>
      </w:r>
      <w:r>
        <w:rPr>
          <w:rStyle w:val="Emphasis"/>
        </w:rPr>
        <w:t xml:space="preserve"> America’s investment in </w:t>
      </w:r>
      <w:r>
        <w:rPr>
          <w:rStyle w:val="Emphasis"/>
          <w:highlight w:val="cyan"/>
        </w:rPr>
        <w:t>NATO worth the cost</w:t>
      </w:r>
      <w:r>
        <w:rPr>
          <w:highlight w:val="cyan"/>
        </w:rPr>
        <w:t>.</w:t>
      </w:r>
      <w:r>
        <w:t xml:space="preserve">” Yet </w:t>
      </w:r>
      <w:r>
        <w:rPr>
          <w:highlight w:val="cyan"/>
          <w:u w:val="single"/>
        </w:rPr>
        <w:t>austerity continues to gnaw away at</w:t>
      </w:r>
      <w:r>
        <w:rPr>
          <w:u w:val="single"/>
        </w:rPr>
        <w:t xml:space="preserve"> many </w:t>
      </w:r>
      <w:r>
        <w:rPr>
          <w:highlight w:val="cyan"/>
          <w:u w:val="single"/>
        </w:rPr>
        <w:t>European defense budgets</w:t>
      </w:r>
      <w:r>
        <w:t>.</w:t>
      </w:r>
    </w:p>
    <w:p w:rsidR="00FF2B68" w:rsidRDefault="00FF2B68" w:rsidP="00FF2B68">
      <w:r>
        <w:t xml:space="preserve">The latest evidence came on June 26, when British defense minister Philip Hammond announced that, as part of the Treasury’s package of 11.5 billion pounds in spending cuts in the 2015-16 budget, his ministry would realize “efficiency savings” equivalent to about 1 billion pounds (1.49 billion dollars.) Those savings, he promised, would come from a combination of administrative and procurement reforms, and “will have no impact on military manpower or equipment.” Nonetheless, </w:t>
      </w:r>
      <w:r>
        <w:rPr>
          <w:u w:val="single"/>
        </w:rPr>
        <w:t xml:space="preserve">the </w:t>
      </w:r>
      <w:r>
        <w:rPr>
          <w:rStyle w:val="Emphasis"/>
        </w:rPr>
        <w:t>U</w:t>
      </w:r>
      <w:r>
        <w:t xml:space="preserve">nited </w:t>
      </w:r>
      <w:r>
        <w:rPr>
          <w:rStyle w:val="Emphasis"/>
        </w:rPr>
        <w:t>K</w:t>
      </w:r>
      <w:r>
        <w:t xml:space="preserve">ingdom, which already is implementing force and budget cuts under its 2010 Strategic Defence and Security Review, </w:t>
      </w:r>
      <w:r>
        <w:rPr>
          <w:u w:val="single"/>
        </w:rPr>
        <w:t>has now joined France in essentially freezing nominal defense spending over the next 2-3 years</w:t>
      </w:r>
      <w:r>
        <w:t>. Hence, real reductions will occur, due to inflation, in the two countries that together account for 41 percent of total defense expenditures by European allies.</w:t>
      </w:r>
    </w:p>
    <w:p w:rsidR="00FF2B68" w:rsidRDefault="00FF2B68" w:rsidP="00FF2B68">
      <w:r>
        <w:t xml:space="preserve">Meanwhile, Italy, the Netherlands, and Spain are reportedly considering new cuts in their already low defense spending. And Poland may slow its planned modernization programs. European Union President Herman Von Rompuy has warned that, </w:t>
      </w:r>
      <w:r>
        <w:rPr>
          <w:u w:val="single"/>
        </w:rPr>
        <w:t>if current trends persist, by 2017 overall EU defense spending will have dropped by 12 percent since the start of the crisis in 2008</w:t>
      </w:r>
      <w:r>
        <w:t>—a figure equivalent to the combined Polish, Dutch, and Spanish military budgets.</w:t>
      </w:r>
    </w:p>
    <w:p w:rsidR="00FF2B68" w:rsidRDefault="00FF2B68" w:rsidP="00FF2B68">
      <w:r>
        <w:t>So it’s encouraging that some European defense officials are paying attention to developments outside their normal comfort zone—specifically, the US-EU negotiations on the Transatlantic Trade and Investment Partnership (TTIP), which formally opened in Washington on July 8.</w:t>
      </w:r>
    </w:p>
    <w:p w:rsidR="00FF2B68" w:rsidRDefault="00FF2B68" w:rsidP="00FF2B68">
      <w:r>
        <w:t>Here’s why.</w:t>
      </w:r>
    </w:p>
    <w:p w:rsidR="00FF2B68" w:rsidRDefault="00FF2B68" w:rsidP="00FF2B68">
      <w:r>
        <w:t xml:space="preserve">According to a March 2013 report by the UK Centre for Economic Research, </w:t>
      </w:r>
      <w:r>
        <w:rPr>
          <w:u w:val="single"/>
        </w:rPr>
        <w:t>“</w:t>
      </w:r>
      <w:r>
        <w:rPr>
          <w:highlight w:val="cyan"/>
          <w:u w:val="single"/>
        </w:rPr>
        <w:t>a</w:t>
      </w:r>
      <w:r>
        <w:rPr>
          <w:u w:val="single"/>
        </w:rPr>
        <w:t xml:space="preserve">n ambitious and comprehensive </w:t>
      </w:r>
      <w:r>
        <w:rPr>
          <w:highlight w:val="cyan"/>
          <w:u w:val="single"/>
        </w:rPr>
        <w:t>transatlantic trade</w:t>
      </w:r>
      <w:r>
        <w:rPr>
          <w:u w:val="single"/>
        </w:rPr>
        <w:t xml:space="preserve"> and investment </w:t>
      </w:r>
      <w:r>
        <w:rPr>
          <w:highlight w:val="cyan"/>
          <w:u w:val="single"/>
        </w:rPr>
        <w:t>agreement could bring</w:t>
      </w:r>
      <w:r>
        <w:rPr>
          <w:highlight w:val="cyan"/>
        </w:rPr>
        <w:t xml:space="preserve"> </w:t>
      </w:r>
      <w:r>
        <w:rPr>
          <w:rStyle w:val="Emphasis"/>
          <w:highlight w:val="cyan"/>
        </w:rPr>
        <w:t>significant economic gains</w:t>
      </w:r>
      <w:r>
        <w:rPr>
          <w:rStyle w:val="Emphasis"/>
        </w:rPr>
        <w:t xml:space="preserve"> as a whole </w:t>
      </w:r>
      <w:r>
        <w:rPr>
          <w:rStyle w:val="Emphasis"/>
          <w:highlight w:val="cyan"/>
        </w:rPr>
        <w:t>for the EU</w:t>
      </w:r>
      <w:r>
        <w:t xml:space="preserve"> (119 billion Euros a year) and United States (95 billion Euros a year).” </w:t>
      </w:r>
      <w:r>
        <w:rPr>
          <w:rStyle w:val="Emphasis"/>
        </w:rPr>
        <w:t xml:space="preserve">This means that if the 28 EU members simply were to keep their current average rate of defense spending—roughly 1.5 percent of GDP—the projected </w:t>
      </w:r>
      <w:r>
        <w:rPr>
          <w:rStyle w:val="Emphasis"/>
          <w:highlight w:val="cyan"/>
        </w:rPr>
        <w:t>TTIP</w:t>
      </w:r>
      <w:r>
        <w:rPr>
          <w:rStyle w:val="Emphasis"/>
        </w:rPr>
        <w:t xml:space="preserve"> boost </w:t>
      </w:r>
      <w:r>
        <w:rPr>
          <w:rStyle w:val="Emphasis"/>
          <w:highlight w:val="cyan"/>
        </w:rPr>
        <w:t>could produce an extra</w:t>
      </w:r>
      <w:r>
        <w:t xml:space="preserve"> $2-2.5 billion annually, or $20-</w:t>
      </w:r>
      <w:r>
        <w:rPr>
          <w:rStyle w:val="Emphasis"/>
          <w:highlight w:val="cyan"/>
        </w:rPr>
        <w:t>25 billion</w:t>
      </w:r>
      <w:r>
        <w:rPr>
          <w:rStyle w:val="Emphasis"/>
        </w:rPr>
        <w:t xml:space="preserve"> over a decade, </w:t>
      </w:r>
      <w:r>
        <w:rPr>
          <w:rStyle w:val="Emphasis"/>
          <w:highlight w:val="cyan"/>
        </w:rPr>
        <w:t>for military capabilities</w:t>
      </w:r>
      <w:r>
        <w:t>. As the late Senator Everett Dirksen reputedly quipped: “</w:t>
      </w:r>
      <w:r>
        <w:rPr>
          <w:rStyle w:val="Emphasis"/>
        </w:rPr>
        <w:t>A billion here, a billion there, pretty soon you’re talking about real money.”</w:t>
      </w:r>
    </w:p>
    <w:p w:rsidR="00FF2B68" w:rsidRDefault="00FF2B68" w:rsidP="00FF2B68">
      <w:pPr>
        <w:rPr>
          <w:rStyle w:val="Emphasis"/>
        </w:rPr>
      </w:pPr>
      <w:r>
        <w:t xml:space="preserve">True, any GDP and defense spending bumps would not be distributed equally across Europe. But </w:t>
      </w:r>
      <w:r>
        <w:rPr>
          <w:u w:val="single"/>
        </w:rPr>
        <w:t>assuming more resources were to become available in the countries most likely to use part of them for defense</w:t>
      </w:r>
      <w:r>
        <w:t>—the United Kingdom, France, Poland, and a few others—</w:t>
      </w:r>
      <w:r>
        <w:rPr>
          <w:rStyle w:val="Emphasis"/>
          <w:highlight w:val="cyan"/>
        </w:rPr>
        <w:t xml:space="preserve">this would be a net plus for </w:t>
      </w:r>
      <w:r>
        <w:rPr>
          <w:rStyle w:val="Emphasis"/>
          <w:highlight w:val="cyan"/>
        </w:rPr>
        <w:lastRenderedPageBreak/>
        <w:t>transatlantic burden sharing</w:t>
      </w:r>
      <w:r>
        <w:rPr>
          <w:rStyle w:val="Emphasis"/>
        </w:rPr>
        <w:t>. Moreover, a TTIP that helps to ease the EU’s growth and unemployment problems will have long-term benefits for Europe’s important non-military contributions to regional and global security.</w:t>
      </w:r>
    </w:p>
    <w:p w:rsidR="00FF2B68" w:rsidRDefault="00FF2B68" w:rsidP="00FF2B68">
      <w:pPr>
        <w:rPr>
          <w:rStyle w:val="Emphasis"/>
        </w:rPr>
      </w:pPr>
    </w:p>
    <w:p w:rsidR="00FF2B68" w:rsidRDefault="00FF2B68" w:rsidP="00FF2B68">
      <w:pPr>
        <w:pStyle w:val="Heading4"/>
      </w:pPr>
      <w:r>
        <w:t>Extinction</w:t>
      </w:r>
    </w:p>
    <w:p w:rsidR="00FF2B68" w:rsidRDefault="00FF2B68" w:rsidP="00FF2B68">
      <w:pPr>
        <w:rPr>
          <w:rStyle w:val="StyleStyleBold12pt"/>
        </w:rPr>
      </w:pPr>
      <w:r>
        <w:rPr>
          <w:rStyle w:val="StyleStyleBold12pt"/>
        </w:rPr>
        <w:t>Ostrosky 12</w:t>
      </w:r>
    </w:p>
    <w:p w:rsidR="00FF2B68" w:rsidRDefault="00FF2B68" w:rsidP="00FF2B68">
      <w:r>
        <w:t>Blanche Ostrosky is a strategic planner in Vincenza, Italy, US Army War College, 2012, "NATO’s Future and Relevance"</w:t>
      </w:r>
    </w:p>
    <w:p w:rsidR="00FF2B68" w:rsidRDefault="00FF2B68" w:rsidP="00FF2B68"/>
    <w:p w:rsidR="00FF2B68" w:rsidRDefault="00FF2B68" w:rsidP="00FF2B68">
      <w:r>
        <w:t>Conclusion</w:t>
      </w:r>
    </w:p>
    <w:p w:rsidR="00FF2B68" w:rsidRDefault="00FF2B68" w:rsidP="00FF2B68">
      <w:pPr>
        <w:rPr>
          <w:rStyle w:val="Emphasis"/>
        </w:rPr>
      </w:pPr>
      <w:r w:rsidRPr="001F29A4">
        <w:rPr>
          <w:highlight w:val="cyan"/>
          <w:u w:val="single"/>
        </w:rPr>
        <w:t>NATO’s basic challenge comes from</w:t>
      </w:r>
      <w:r>
        <w:rPr>
          <w:u w:val="single"/>
        </w:rPr>
        <w:t xml:space="preserve"> historically unprecedented risks to global security</w:t>
      </w:r>
      <w:r>
        <w:t xml:space="preserve">. The paradox of our time is that just </w:t>
      </w:r>
      <w:r>
        <w:rPr>
          <w:u w:val="single"/>
        </w:rPr>
        <w:t xml:space="preserve">as the world is experiencing </w:t>
      </w:r>
      <w:r w:rsidRPr="001F29A4">
        <w:rPr>
          <w:highlight w:val="cyan"/>
          <w:u w:val="single"/>
        </w:rPr>
        <w:t>growing accessibility to WMD</w:t>
      </w:r>
      <w:r>
        <w:t>—</w:t>
      </w:r>
      <w:r>
        <w:rPr>
          <w:u w:val="single"/>
        </w:rPr>
        <w:t>not just to states but</w:t>
      </w:r>
      <w:r>
        <w:t xml:space="preserve"> also potentially </w:t>
      </w:r>
      <w:r>
        <w:rPr>
          <w:u w:val="single"/>
        </w:rPr>
        <w:t>to extremist non-state movements</w:t>
      </w:r>
      <w:r>
        <w:t>—</w:t>
      </w:r>
      <w:r>
        <w:rPr>
          <w:u w:val="single"/>
        </w:rPr>
        <w:t>it is also coming closer together through global commerce and instant global communications</w:t>
      </w:r>
      <w:r>
        <w:t xml:space="preserve">.65 Regardless of its past performances, </w:t>
      </w:r>
      <w:r w:rsidRPr="001F29A4">
        <w:rPr>
          <w:rStyle w:val="Emphasis"/>
          <w:highlight w:val="cyan"/>
        </w:rPr>
        <w:t>NATO is developing</w:t>
      </w:r>
      <w:r>
        <w:t xml:space="preserve"> some </w:t>
      </w:r>
      <w:r w:rsidRPr="001F29A4">
        <w:rPr>
          <w:rStyle w:val="Emphasis"/>
          <w:highlight w:val="cyan"/>
        </w:rPr>
        <w:t>capability to secure the global frontier</w:t>
      </w:r>
      <w:r w:rsidRPr="001F29A4">
        <w:rPr>
          <w:highlight w:val="cyan"/>
        </w:rPr>
        <w:t>.</w:t>
      </w:r>
      <w:r>
        <w:t xml:space="preserve"> </w:t>
      </w:r>
      <w:r>
        <w:rPr>
          <w:u w:val="single"/>
        </w:rPr>
        <w:t>It will continue to be relevant in building relationships among global security partners</w:t>
      </w:r>
      <w:r>
        <w:t xml:space="preserve">, such as Australia or Japan, and setting the stage of decisions on enlargement. </w:t>
      </w:r>
      <w:r>
        <w:rPr>
          <w:rStyle w:val="Emphasis"/>
        </w:rPr>
        <w:t xml:space="preserve">With its democratic identity, </w:t>
      </w:r>
      <w:r w:rsidRPr="001F29A4">
        <w:rPr>
          <w:rStyle w:val="Emphasis"/>
          <w:highlight w:val="cyan"/>
        </w:rPr>
        <w:t>NATO</w:t>
      </w:r>
      <w:r>
        <w:rPr>
          <w:rStyle w:val="Emphasis"/>
        </w:rPr>
        <w:t xml:space="preserve"> helps provide the core of our global security community</w:t>
      </w:r>
      <w:r>
        <w:t xml:space="preserve">. It will continue to enhance burden sharing with other states to assure the safety and security of our civilian populations, especially by </w:t>
      </w:r>
      <w:r w:rsidRPr="001F29A4">
        <w:rPr>
          <w:rStyle w:val="Emphasis"/>
          <w:highlight w:val="cyan"/>
        </w:rPr>
        <w:t>promot</w:t>
      </w:r>
      <w:r>
        <w:rPr>
          <w:rStyle w:val="Emphasis"/>
        </w:rPr>
        <w:t xml:space="preserve">ing </w:t>
      </w:r>
      <w:r w:rsidRPr="001F29A4">
        <w:rPr>
          <w:rStyle w:val="Emphasis"/>
          <w:highlight w:val="cyan"/>
        </w:rPr>
        <w:t>nuclear deterrence and balancing nuclear proliferation</w:t>
      </w:r>
      <w:r>
        <w:t xml:space="preserve">. As aptly editorialized in The Economist in November 2010 immediately before the NATO Summit to be held in Lisbon: “And whatever its prior failings, most of </w:t>
      </w:r>
      <w:r w:rsidRPr="001F29A4">
        <w:rPr>
          <w:rStyle w:val="Emphasis"/>
          <w:highlight w:val="cyan"/>
        </w:rPr>
        <w:t>NATO’s</w:t>
      </w:r>
      <w:r>
        <w:rPr>
          <w:rStyle w:val="Emphasis"/>
        </w:rPr>
        <w:t xml:space="preserve"> members still see it as </w:t>
      </w:r>
      <w:r w:rsidRPr="001F29A4">
        <w:rPr>
          <w:rStyle w:val="Emphasis"/>
          <w:highlight w:val="cyan"/>
        </w:rPr>
        <w:t>the cornerstone of</w:t>
      </w:r>
      <w:r>
        <w:rPr>
          <w:rStyle w:val="Emphasis"/>
        </w:rPr>
        <w:t xml:space="preserve"> their </w:t>
      </w:r>
      <w:r w:rsidRPr="001F29A4">
        <w:rPr>
          <w:rStyle w:val="Emphasis"/>
          <w:highlight w:val="cyan"/>
        </w:rPr>
        <w:t>security</w:t>
      </w:r>
      <w:r>
        <w:rPr>
          <w:rStyle w:val="Emphasis"/>
        </w:rPr>
        <w:t xml:space="preserve"> and the irreplaceable bond that joins America to Europe</w:t>
      </w:r>
      <w:r>
        <w:t xml:space="preserve">. After 61 years, the alliance shows signs of wear and tear, but it endures.”66 Today, NATO continues to adapt to the challenges that we are facing in the 21st Century and beyond. Its nurturing of partnership relations is providing new ways of conducting military action and nation building. These </w:t>
      </w:r>
      <w:r>
        <w:rPr>
          <w:rStyle w:val="Emphasis"/>
        </w:rPr>
        <w:t>initiatives sustain NATO’s commitment to preserve peace and stability in an unpredictable world.</w:t>
      </w:r>
    </w:p>
    <w:p w:rsidR="00FF2B68" w:rsidRDefault="00FF2B68" w:rsidP="00FF2B68">
      <w:pPr>
        <w:rPr>
          <w:rStyle w:val="Emphasis"/>
        </w:rPr>
      </w:pPr>
    </w:p>
    <w:p w:rsidR="00FF2B68" w:rsidRDefault="00FF2B68" w:rsidP="00FF2B68">
      <w:pPr>
        <w:pStyle w:val="Heading3"/>
      </w:pPr>
      <w:r>
        <w:lastRenderedPageBreak/>
        <w:t>TTIP Impact – Trade</w:t>
      </w:r>
    </w:p>
    <w:p w:rsidR="00FF2B68" w:rsidRDefault="00FF2B68" w:rsidP="00FF2B68"/>
    <w:p w:rsidR="00FF2B68" w:rsidRDefault="00FF2B68" w:rsidP="00FF2B68"/>
    <w:p w:rsidR="00FF2B68" w:rsidRDefault="00FF2B68" w:rsidP="00FF2B68">
      <w:pPr>
        <w:pStyle w:val="Heading4"/>
      </w:pPr>
      <w:r>
        <w:t xml:space="preserve">TTIP key to prevent global collapse of </w:t>
      </w:r>
      <w:r>
        <w:rPr>
          <w:u w:val="single"/>
        </w:rPr>
        <w:t>economic growth</w:t>
      </w:r>
      <w:r>
        <w:t xml:space="preserve"> and </w:t>
      </w:r>
      <w:r>
        <w:rPr>
          <w:u w:val="single"/>
        </w:rPr>
        <w:t>free trade</w:t>
      </w:r>
    </w:p>
    <w:p w:rsidR="00FF2B68" w:rsidRDefault="00FF2B68" w:rsidP="00FF2B68">
      <w:pPr>
        <w:rPr>
          <w:rStyle w:val="StyleStyleBold12pt"/>
        </w:rPr>
      </w:pPr>
      <w:r>
        <w:rPr>
          <w:rStyle w:val="StyleStyleBold12pt"/>
        </w:rPr>
        <w:t>Straubhaar 10/14/13</w:t>
      </w:r>
    </w:p>
    <w:p w:rsidR="00FF2B68" w:rsidRDefault="00FF2B68" w:rsidP="00FF2B68">
      <w:r>
        <w:t>Thomas Straubhaar is a non-resident fellow at the Transatlantic Academy, an initiative of the German Marshall Fund, German Marshall Fund, October 14, 2013, "TTIP Needed for a Post-Globalized World", http://blog.gmfus.org/2013/10/14/ttip-needed-for-a-post-globalized-world/</w:t>
      </w:r>
    </w:p>
    <w:p w:rsidR="00FF2B68" w:rsidRDefault="00FF2B68" w:rsidP="00FF2B68"/>
    <w:p w:rsidR="00FF2B68" w:rsidRDefault="00FF2B68" w:rsidP="00FF2B68">
      <w:r>
        <w:t>The Transatlantic Trade and Investment Partnership (</w:t>
      </w:r>
      <w:r>
        <w:rPr>
          <w:u w:val="single"/>
        </w:rPr>
        <w:t>TTIP</w:t>
      </w:r>
      <w:r>
        <w:t xml:space="preserve">) </w:t>
      </w:r>
      <w:r>
        <w:rPr>
          <w:u w:val="single"/>
        </w:rPr>
        <w:t xml:space="preserve">does not represent the first attempt by the </w:t>
      </w:r>
      <w:r>
        <w:rPr>
          <w:rStyle w:val="Emphasis"/>
        </w:rPr>
        <w:t>U</w:t>
      </w:r>
      <w:r>
        <w:t xml:space="preserve">nited </w:t>
      </w:r>
      <w:r>
        <w:rPr>
          <w:rStyle w:val="Emphasis"/>
        </w:rPr>
        <w:t>S</w:t>
      </w:r>
      <w:r>
        <w:t xml:space="preserve">tates </w:t>
      </w:r>
      <w:r>
        <w:rPr>
          <w:u w:val="single"/>
        </w:rPr>
        <w:t xml:space="preserve">and </w:t>
      </w:r>
      <w:r>
        <w:rPr>
          <w:rStyle w:val="Emphasis"/>
        </w:rPr>
        <w:t>E</w:t>
      </w:r>
      <w:r>
        <w:t xml:space="preserve">uropean </w:t>
      </w:r>
      <w:r>
        <w:rPr>
          <w:rStyle w:val="Emphasis"/>
        </w:rPr>
        <w:t>U</w:t>
      </w:r>
      <w:r>
        <w:t xml:space="preserve">nion </w:t>
      </w:r>
      <w:r>
        <w:rPr>
          <w:u w:val="single"/>
        </w:rPr>
        <w:t>to intensify their bilateral relationship</w:t>
      </w:r>
      <w:r>
        <w:t xml:space="preserve"> by building a more deeply integrated economic zone. </w:t>
      </w:r>
      <w:r>
        <w:rPr>
          <w:u w:val="single"/>
        </w:rPr>
        <w:t>But</w:t>
      </w:r>
      <w:r>
        <w:t xml:space="preserve"> for several reasons, </w:t>
      </w:r>
      <w:r>
        <w:rPr>
          <w:u w:val="single"/>
        </w:rPr>
        <w:t>this initiative is likely to be more successful than previous efforts.</w:t>
      </w:r>
    </w:p>
    <w:p w:rsidR="00FF2B68" w:rsidRDefault="00FF2B68" w:rsidP="00FF2B68">
      <w:r>
        <w:t xml:space="preserve">First, </w:t>
      </w:r>
      <w:r>
        <w:rPr>
          <w:rStyle w:val="Emphasis"/>
          <w:highlight w:val="cyan"/>
        </w:rPr>
        <w:t>globalization has lost</w:t>
      </w:r>
      <w:r>
        <w:rPr>
          <w:rStyle w:val="Emphasis"/>
        </w:rPr>
        <w:t xml:space="preserve"> some of its </w:t>
      </w:r>
      <w:r>
        <w:rPr>
          <w:rStyle w:val="Emphasis"/>
          <w:highlight w:val="cyan"/>
        </w:rPr>
        <w:t>momentum</w:t>
      </w:r>
      <w:r>
        <w:t xml:space="preserve">. </w:t>
      </w:r>
      <w:r>
        <w:rPr>
          <w:u w:val="single"/>
        </w:rPr>
        <w:t>After impressively dynamic growth</w:t>
      </w:r>
      <w:r>
        <w:t xml:space="preserve">, </w:t>
      </w:r>
      <w:r>
        <w:rPr>
          <w:rStyle w:val="Emphasis"/>
        </w:rPr>
        <w:t xml:space="preserve">many </w:t>
      </w:r>
      <w:r>
        <w:rPr>
          <w:rStyle w:val="Emphasis"/>
          <w:highlight w:val="cyan"/>
        </w:rPr>
        <w:t>emerging markets</w:t>
      </w:r>
      <w:r>
        <w:rPr>
          <w:rStyle w:val="Emphasis"/>
        </w:rPr>
        <w:t xml:space="preserve"> such as China and India </w:t>
      </w:r>
      <w:r>
        <w:rPr>
          <w:rStyle w:val="Emphasis"/>
          <w:highlight w:val="cyan"/>
        </w:rPr>
        <w:t>have slowed</w:t>
      </w:r>
      <w:r>
        <w:rPr>
          <w:rStyle w:val="Emphasis"/>
        </w:rPr>
        <w:t xml:space="preserve"> down recently</w:t>
      </w:r>
      <w:r>
        <w:t xml:space="preserve">. Second, </w:t>
      </w:r>
      <w:r>
        <w:rPr>
          <w:u w:val="single"/>
        </w:rPr>
        <w:t xml:space="preserve">rapid economic development has increased </w:t>
      </w:r>
      <w:r>
        <w:rPr>
          <w:highlight w:val="cyan"/>
          <w:u w:val="single"/>
        </w:rPr>
        <w:t>economic inequality</w:t>
      </w:r>
      <w:r>
        <w:rPr>
          <w:highlight w:val="cyan"/>
        </w:rPr>
        <w:t>,</w:t>
      </w:r>
      <w:r>
        <w:t xml:space="preserve"> </w:t>
      </w:r>
      <w:r>
        <w:rPr>
          <w:rStyle w:val="Emphasis"/>
        </w:rPr>
        <w:t xml:space="preserve">which </w:t>
      </w:r>
      <w:r>
        <w:rPr>
          <w:rStyle w:val="Emphasis"/>
          <w:highlight w:val="cyan"/>
        </w:rPr>
        <w:t>has sharpened political tensions in</w:t>
      </w:r>
      <w:r>
        <w:rPr>
          <w:rStyle w:val="Emphasis"/>
        </w:rPr>
        <w:t xml:space="preserve"> places like North </w:t>
      </w:r>
      <w:r>
        <w:rPr>
          <w:rStyle w:val="Emphasis"/>
          <w:highlight w:val="cyan"/>
        </w:rPr>
        <w:t xml:space="preserve">Africa, Turkey, and Brazil. </w:t>
      </w:r>
      <w:r>
        <w:rPr>
          <w:rStyle w:val="Emphasis"/>
        </w:rPr>
        <w:t>Political instability leads to economic uncertainty and generates additional transaction costs</w:t>
      </w:r>
      <w:r>
        <w:t xml:space="preserve"> for doing business. As a consequence of lower economic benefits and higher transaction costs, </w:t>
      </w:r>
      <w:r>
        <w:rPr>
          <w:rStyle w:val="Emphasis"/>
        </w:rPr>
        <w:t>globalization is no longer the powerful generator of growth</w:t>
      </w:r>
      <w:r>
        <w:t xml:space="preserve"> for the United States and European Union that </w:t>
      </w:r>
      <w:r>
        <w:rPr>
          <w:rStyle w:val="Emphasis"/>
        </w:rPr>
        <w:t>it once was</w:t>
      </w:r>
      <w:r>
        <w:t xml:space="preserve">. Third, </w:t>
      </w:r>
      <w:r>
        <w:rPr>
          <w:u w:val="single"/>
        </w:rPr>
        <w:t xml:space="preserve">economic recession </w:t>
      </w:r>
      <w:r>
        <w:rPr>
          <w:highlight w:val="cyan"/>
          <w:u w:val="single"/>
        </w:rPr>
        <w:t xml:space="preserve">in the </w:t>
      </w:r>
      <w:r>
        <w:rPr>
          <w:rStyle w:val="Emphasis"/>
          <w:highlight w:val="cyan"/>
        </w:rPr>
        <w:t>U</w:t>
      </w:r>
      <w:r>
        <w:t xml:space="preserve">nited </w:t>
      </w:r>
      <w:r>
        <w:rPr>
          <w:rStyle w:val="Emphasis"/>
          <w:highlight w:val="cyan"/>
        </w:rPr>
        <w:t>S</w:t>
      </w:r>
      <w:r>
        <w:t xml:space="preserve">tates </w:t>
      </w:r>
      <w:r>
        <w:rPr>
          <w:highlight w:val="cyan"/>
          <w:u w:val="single"/>
        </w:rPr>
        <w:t>and Europe has been</w:t>
      </w:r>
      <w:r>
        <w:rPr>
          <w:u w:val="single"/>
        </w:rPr>
        <w:t xml:space="preserve"> followed</w:t>
      </w:r>
      <w:r>
        <w:t xml:space="preserve"> </w:t>
      </w:r>
      <w:r>
        <w:rPr>
          <w:rStyle w:val="Emphasis"/>
        </w:rPr>
        <w:t xml:space="preserve">by </w:t>
      </w:r>
      <w:r>
        <w:rPr>
          <w:rStyle w:val="Emphasis"/>
          <w:highlight w:val="cyan"/>
        </w:rPr>
        <w:t>a weak and slow recovery</w:t>
      </w:r>
      <w:r>
        <w:rPr>
          <w:rStyle w:val="Emphasis"/>
        </w:rPr>
        <w:t>, with persistently high unemployment</w:t>
      </w:r>
      <w:r>
        <w:t xml:space="preserve">. And finally, </w:t>
      </w:r>
      <w:r>
        <w:rPr>
          <w:rStyle w:val="Emphasis"/>
        </w:rPr>
        <w:t>the euro crisis is not yet over, with Southern Europe still affected by high debt and high</w:t>
      </w:r>
      <w:r>
        <w:t xml:space="preserve"> youth </w:t>
      </w:r>
      <w:r>
        <w:rPr>
          <w:rStyle w:val="Emphasis"/>
        </w:rPr>
        <w:t>unemployment</w:t>
      </w:r>
      <w:r>
        <w:t xml:space="preserve"> rates with tough austerity measures dramatically lowering household incomes.</w:t>
      </w:r>
    </w:p>
    <w:p w:rsidR="00FF2B68" w:rsidRDefault="00FF2B68" w:rsidP="00FF2B68">
      <w:r>
        <w:t xml:space="preserve">Under such circumstances, </w:t>
      </w:r>
      <w:r>
        <w:rPr>
          <w:rStyle w:val="Emphasis"/>
        </w:rPr>
        <w:t xml:space="preserve">economies on both </w:t>
      </w:r>
      <w:r>
        <w:rPr>
          <w:rStyle w:val="Emphasis"/>
          <w:highlight w:val="cyan"/>
        </w:rPr>
        <w:t xml:space="preserve">sides </w:t>
      </w:r>
      <w:r>
        <w:rPr>
          <w:rStyle w:val="Emphasis"/>
        </w:rPr>
        <w:t xml:space="preserve">of the Atlantic </w:t>
      </w:r>
      <w:r>
        <w:rPr>
          <w:rStyle w:val="Emphasis"/>
          <w:highlight w:val="cyan"/>
        </w:rPr>
        <w:t>desperately need</w:t>
      </w:r>
      <w:r>
        <w:rPr>
          <w:rStyle w:val="Emphasis"/>
        </w:rPr>
        <w:t xml:space="preserve"> a </w:t>
      </w:r>
      <w:r>
        <w:rPr>
          <w:rStyle w:val="Emphasis"/>
          <w:highlight w:val="cyan"/>
        </w:rPr>
        <w:t>new</w:t>
      </w:r>
      <w:r>
        <w:rPr>
          <w:rStyle w:val="Emphasis"/>
        </w:rPr>
        <w:t xml:space="preserve"> agenda for </w:t>
      </w:r>
      <w:r>
        <w:rPr>
          <w:rStyle w:val="Emphasis"/>
          <w:highlight w:val="cyan"/>
        </w:rPr>
        <w:t>growth. TTIP could work</w:t>
      </w:r>
      <w:r>
        <w:t xml:space="preserve"> at least partly </w:t>
      </w:r>
      <w:r>
        <w:rPr>
          <w:rStyle w:val="Emphasis"/>
          <w:highlight w:val="cyan"/>
        </w:rPr>
        <w:t>as a substitute for globalization and a new engine for prosperity</w:t>
      </w:r>
      <w:r>
        <w:t xml:space="preserve">. According to a study by the Centre for Economic Policy Research, TTIP could bring economic gains of about €119 billion to the European Union and €95 billion to the United States each year, increasing annual disposable incomes for a family of four by about €545 in the EU and €655 in the United States. These </w:t>
      </w:r>
      <w:r>
        <w:rPr>
          <w:u w:val="single"/>
        </w:rPr>
        <w:t>gains would not be at the expense of the rest of the world</w:t>
      </w:r>
      <w:r>
        <w:t xml:space="preserve">. Overall, </w:t>
      </w:r>
      <w:r>
        <w:rPr>
          <w:u w:val="single"/>
        </w:rPr>
        <w:t xml:space="preserve">exports would increase 6 percent in the EU and 8 percent in the </w:t>
      </w:r>
      <w:r>
        <w:rPr>
          <w:rStyle w:val="Emphasis"/>
        </w:rPr>
        <w:t>U</w:t>
      </w:r>
      <w:r>
        <w:t xml:space="preserve">nited </w:t>
      </w:r>
      <w:r>
        <w:rPr>
          <w:rStyle w:val="Emphasis"/>
        </w:rPr>
        <w:t>S</w:t>
      </w:r>
      <w:r>
        <w:t xml:space="preserve">tates. According to the Ifo Institute in Munich, </w:t>
      </w:r>
      <w:r>
        <w:rPr>
          <w:u w:val="single"/>
        </w:rPr>
        <w:t>TTIP would create</w:t>
      </w:r>
      <w:r>
        <w:t xml:space="preserve"> up to 110,000 new jobs in Germany, a total of </w:t>
      </w:r>
      <w:r>
        <w:rPr>
          <w:u w:val="single"/>
        </w:rPr>
        <w:t xml:space="preserve">400,000 jobs in the EU, and 100,000 jobs in the </w:t>
      </w:r>
      <w:r>
        <w:rPr>
          <w:rStyle w:val="Emphasis"/>
        </w:rPr>
        <w:t>U</w:t>
      </w:r>
      <w:r>
        <w:t xml:space="preserve">nited </w:t>
      </w:r>
      <w:r>
        <w:rPr>
          <w:rStyle w:val="Emphasis"/>
        </w:rPr>
        <w:t>S</w:t>
      </w:r>
      <w:r>
        <w:t xml:space="preserve">tates, assuming the agreement amounts to substantial reductions in non-tariff barriers. According to a Bertelsmann Foundation study, </w:t>
      </w:r>
      <w:r>
        <w:rPr>
          <w:u w:val="single"/>
        </w:rPr>
        <w:t xml:space="preserve">job gains in the </w:t>
      </w:r>
      <w:r>
        <w:rPr>
          <w:rStyle w:val="Emphasis"/>
        </w:rPr>
        <w:t>U</w:t>
      </w:r>
      <w:r>
        <w:t xml:space="preserve">nited </w:t>
      </w:r>
      <w:r>
        <w:rPr>
          <w:rStyle w:val="Emphasis"/>
        </w:rPr>
        <w:t>S</w:t>
      </w:r>
      <w:r>
        <w:t xml:space="preserve">tates </w:t>
      </w:r>
      <w:r>
        <w:rPr>
          <w:u w:val="single"/>
        </w:rPr>
        <w:t>could be even higher</w:t>
      </w:r>
      <w:r>
        <w:t xml:space="preserve">, </w:t>
      </w:r>
      <w:r>
        <w:rPr>
          <w:rStyle w:val="Emphasis"/>
        </w:rPr>
        <w:t>with a net employment increase of</w:t>
      </w:r>
      <w:r>
        <w:t xml:space="preserve"> almost </w:t>
      </w:r>
      <w:r>
        <w:rPr>
          <w:rStyle w:val="Emphasis"/>
        </w:rPr>
        <w:t>750,000.</w:t>
      </w:r>
    </w:p>
    <w:p w:rsidR="00FF2B68" w:rsidRDefault="00FF2B68" w:rsidP="00FF2B68">
      <w:r>
        <w:t xml:space="preserve">Furthermore, </w:t>
      </w:r>
      <w:r>
        <w:rPr>
          <w:rStyle w:val="Emphasis"/>
          <w:highlight w:val="cyan"/>
        </w:rPr>
        <w:t>TTIP</w:t>
      </w:r>
      <w:r>
        <w:rPr>
          <w:rStyle w:val="Emphasis"/>
        </w:rPr>
        <w:t xml:space="preserve"> has the potential to become much more than another trade liberalization effort. The goal is to </w:t>
      </w:r>
      <w:r>
        <w:rPr>
          <w:rStyle w:val="Emphasis"/>
          <w:highlight w:val="cyan"/>
        </w:rPr>
        <w:t>eliminate</w:t>
      </w:r>
      <w:r>
        <w:rPr>
          <w:rStyle w:val="Emphasis"/>
        </w:rPr>
        <w:t xml:space="preserve"> all </w:t>
      </w:r>
      <w:r>
        <w:rPr>
          <w:rStyle w:val="Emphasis"/>
          <w:highlight w:val="cyan"/>
        </w:rPr>
        <w:t>impediments in bilateral trade</w:t>
      </w:r>
      <w:r>
        <w:rPr>
          <w:rStyle w:val="Emphasis"/>
        </w:rPr>
        <w:t xml:space="preserve"> in goods and investments</w:t>
      </w:r>
      <w:r>
        <w:t xml:space="preserve"> according to the principle of origin. For the trade in services, the aim is to obtain improved market access and to address the operation of any designated monopolies and state-owned enterprises. However, the main </w:t>
      </w:r>
      <w:r>
        <w:lastRenderedPageBreak/>
        <w:t xml:space="preserve">opportunity comes with </w:t>
      </w:r>
      <w:r>
        <w:rPr>
          <w:rStyle w:val="Emphasis"/>
        </w:rPr>
        <w:t>investment</w:t>
      </w:r>
      <w:r>
        <w:t xml:space="preserve">, which </w:t>
      </w:r>
      <w:r>
        <w:rPr>
          <w:rStyle w:val="Emphasis"/>
        </w:rPr>
        <w:t>drives the transatlantic economy</w:t>
      </w:r>
      <w:r>
        <w:t xml:space="preserve"> in contrast to the trade-driven transpacific economy. A </w:t>
      </w:r>
      <w:r>
        <w:rPr>
          <w:u w:val="single"/>
        </w:rPr>
        <w:t xml:space="preserve">liberalization of investment activities would allow U.S. </w:t>
      </w:r>
      <w:r>
        <w:rPr>
          <w:highlight w:val="cyan"/>
          <w:u w:val="single"/>
        </w:rPr>
        <w:t>and</w:t>
      </w:r>
      <w:r>
        <w:rPr>
          <w:u w:val="single"/>
        </w:rPr>
        <w:t xml:space="preserve"> European firms to</w:t>
      </w:r>
      <w:r>
        <w:t xml:space="preserve"> </w:t>
      </w:r>
      <w:r>
        <w:rPr>
          <w:rStyle w:val="Emphasis"/>
        </w:rPr>
        <w:t>more efficiently construct</w:t>
      </w:r>
      <w:r>
        <w:t xml:space="preserve"> their </w:t>
      </w:r>
      <w:r>
        <w:rPr>
          <w:rStyle w:val="Emphasis"/>
        </w:rPr>
        <w:t>value chains</w:t>
      </w:r>
      <w:r>
        <w:t>. They would more easily be able to exchange ideas, skills, and knowledge across the Atlantic and better profit from economies of scale. This would bring more than just static cost savings as in the case of trade, allowing for new forms of production and processing that stimulate growth rates.</w:t>
      </w:r>
    </w:p>
    <w:p w:rsidR="00FF2B68" w:rsidRDefault="00FF2B68" w:rsidP="00FF2B68">
      <w:r>
        <w:t xml:space="preserve">A final reason for </w:t>
      </w:r>
      <w:r>
        <w:rPr>
          <w:rStyle w:val="Emphasis"/>
        </w:rPr>
        <w:t>TTIP</w:t>
      </w:r>
      <w:r>
        <w:t xml:space="preserve">’s importance is that it </w:t>
      </w:r>
      <w:r>
        <w:rPr>
          <w:rStyle w:val="Emphasis"/>
          <w:highlight w:val="cyan"/>
        </w:rPr>
        <w:t>could become the nucleus of a new Western liberal order.</w:t>
      </w:r>
      <w:r>
        <w:t xml:space="preserve"> </w:t>
      </w:r>
      <w:r>
        <w:rPr>
          <w:u w:val="single"/>
        </w:rPr>
        <w:t>For decades, globalization</w:t>
      </w:r>
      <w:r>
        <w:t xml:space="preserve"> has </w:t>
      </w:r>
      <w:r>
        <w:rPr>
          <w:u w:val="single"/>
        </w:rPr>
        <w:t>spurred economic development</w:t>
      </w:r>
      <w:r>
        <w:t xml:space="preserve">, growth, and improvements in the standard of living for millions of people around the world. </w:t>
      </w:r>
      <w:r>
        <w:rPr>
          <w:u w:val="single"/>
        </w:rPr>
        <w:t>However</w:t>
      </w:r>
      <w:r>
        <w:t xml:space="preserve">, the </w:t>
      </w:r>
      <w:r>
        <w:rPr>
          <w:u w:val="single"/>
        </w:rPr>
        <w:t>social and environmental costs of rapid economic changes have been neglected. These challenges and the shift of political power from the North Atlantic</w:t>
      </w:r>
      <w:r>
        <w:t xml:space="preserve"> to Asia, Latin America, and Africa </w:t>
      </w:r>
      <w:r>
        <w:rPr>
          <w:rStyle w:val="Emphasis"/>
        </w:rPr>
        <w:t>necessitate the restoration of a rules-based international order. TTIP could help assert transatlantic leadership on trade policy, and advance a rules-based system of global economic governance</w:t>
      </w:r>
      <w:r>
        <w:t xml:space="preserve"> that reflects the shared values and interests of the Atlantic area, possibly </w:t>
      </w:r>
      <w:r>
        <w:rPr>
          <w:rStyle w:val="Emphasis"/>
        </w:rPr>
        <w:t>extending to financial services, environmental standards, and corruptio</w:t>
      </w:r>
      <w:r>
        <w:t>n. Eventually, TTIP should act like an open club. Perhaps, one day, it could consider inviting new members that are willing to accept a set of shared norms and values.</w:t>
      </w:r>
    </w:p>
    <w:p w:rsidR="00FF2B68" w:rsidRDefault="00FF2B68" w:rsidP="00FF2B68">
      <w:pPr>
        <w:rPr>
          <w:b/>
          <w:bCs/>
          <w:iCs/>
        </w:rPr>
      </w:pPr>
    </w:p>
    <w:p w:rsidR="00FF2B68" w:rsidRPr="00FF2B68" w:rsidRDefault="00FF2B68" w:rsidP="00FF2B68"/>
    <w:p w:rsidR="005B40B1" w:rsidRDefault="005B40B1" w:rsidP="00F137C6">
      <w:pPr>
        <w:pStyle w:val="Heading3"/>
      </w:pPr>
      <w:r>
        <w:lastRenderedPageBreak/>
        <w:t>Ext – TTIP Key Euro</w:t>
      </w:r>
    </w:p>
    <w:p w:rsidR="005B40B1" w:rsidRDefault="005B40B1" w:rsidP="005B40B1"/>
    <w:p w:rsidR="005B40B1" w:rsidRDefault="005B40B1" w:rsidP="005B40B1">
      <w:pPr>
        <w:pStyle w:val="Heading4"/>
      </w:pPr>
      <w:r>
        <w:t>Stops US collapse and death of Euro</w:t>
      </w:r>
    </w:p>
    <w:p w:rsidR="005B40B1" w:rsidRPr="00181C47" w:rsidRDefault="005B40B1" w:rsidP="005B40B1">
      <w:pPr>
        <w:rPr>
          <w:rStyle w:val="StyleStyleBold12pt"/>
        </w:rPr>
      </w:pPr>
      <w:r w:rsidRPr="00181C47">
        <w:rPr>
          <w:rStyle w:val="StyleStyleBold12pt"/>
        </w:rPr>
        <w:t xml:space="preserve">Rines, 13 </w:t>
      </w:r>
    </w:p>
    <w:p w:rsidR="005B40B1" w:rsidRPr="00181C47" w:rsidRDefault="005B40B1" w:rsidP="005B40B1">
      <w:r w:rsidRPr="00181C47">
        <w:t>(</w:t>
      </w:r>
      <w:r>
        <w:t xml:space="preserve">Economist-Chilton Capital Management, 10/29, </w:t>
      </w:r>
      <w:r w:rsidRPr="00181C47">
        <w:t>“Can TTIP Save the West?”, http://nationalinterest.org/commentary/can-ttip-save-the-west-9325,</w:t>
      </w:r>
    </w:p>
    <w:p w:rsidR="005B40B1" w:rsidRPr="00181C47" w:rsidRDefault="005B40B1" w:rsidP="005B40B1"/>
    <w:p w:rsidR="005B40B1" w:rsidRPr="00181C47" w:rsidRDefault="005B40B1" w:rsidP="005B40B1">
      <w:pPr>
        <w:rPr>
          <w:bCs/>
          <w:u w:val="single"/>
        </w:rPr>
      </w:pPr>
      <w:r w:rsidRPr="00181C47">
        <w:t xml:space="preserve">After watching their economies stagnate and sputter forward, two </w:t>
      </w:r>
      <w:r w:rsidRPr="00181C47">
        <w:rPr>
          <w:bCs/>
          <w:u w:val="single"/>
        </w:rPr>
        <w:t>economic titans are sitting down to talk about a trade agreement. Currently in the early stages of negotiation between the US and European Union, the Transatlantic Trade and Investment Partnership (</w:t>
      </w:r>
      <w:r w:rsidRPr="00CE2B2E">
        <w:rPr>
          <w:b/>
          <w:iCs/>
          <w:highlight w:val="cyan"/>
          <w:u w:val="single"/>
        </w:rPr>
        <w:t>TTIP</w:t>
      </w:r>
      <w:r w:rsidRPr="00181C47">
        <w:rPr>
          <w:bCs/>
          <w:u w:val="single"/>
        </w:rPr>
        <w:t xml:space="preserve">) </w:t>
      </w:r>
      <w:r w:rsidRPr="00CE2B2E">
        <w:rPr>
          <w:b/>
          <w:iCs/>
          <w:highlight w:val="cyan"/>
          <w:u w:val="single"/>
        </w:rPr>
        <w:t>could be</w:t>
      </w:r>
      <w:r w:rsidRPr="00181C47">
        <w:rPr>
          <w:b/>
          <w:iCs/>
          <w:u w:val="single"/>
        </w:rPr>
        <w:t xml:space="preserve"> </w:t>
      </w:r>
      <w:r w:rsidRPr="00CE2B2E">
        <w:rPr>
          <w:b/>
          <w:iCs/>
          <w:highlight w:val="cyan"/>
          <w:u w:val="single"/>
        </w:rPr>
        <w:t>critically important</w:t>
      </w:r>
      <w:r w:rsidRPr="00181C47">
        <w:rPr>
          <w:bCs/>
          <w:u w:val="single"/>
        </w:rPr>
        <w:t xml:space="preserve"> (and positive) </w:t>
      </w:r>
      <w:r w:rsidRPr="00CE2B2E">
        <w:rPr>
          <w:b/>
          <w:iCs/>
          <w:highlight w:val="cyan"/>
          <w:u w:val="single"/>
        </w:rPr>
        <w:t>for</w:t>
      </w:r>
      <w:r w:rsidRPr="00181C47">
        <w:rPr>
          <w:b/>
          <w:iCs/>
          <w:u w:val="single"/>
        </w:rPr>
        <w:t xml:space="preserve"> the future of </w:t>
      </w:r>
      <w:r w:rsidRPr="00CE2B2E">
        <w:rPr>
          <w:b/>
          <w:iCs/>
          <w:highlight w:val="cyan"/>
          <w:u w:val="single"/>
        </w:rPr>
        <w:t>both economies</w:t>
      </w:r>
      <w:r w:rsidRPr="00181C47">
        <w:rPr>
          <w:bCs/>
          <w:u w:val="single"/>
        </w:rPr>
        <w:t>.</w:t>
      </w:r>
      <w:r w:rsidRPr="00181C47">
        <w:t xml:space="preserve"> Already critical markets for one another, the EU and US trade relationship accounts for about 30 percent of global trade, and $1.5 trillion in current-account transactions. This relationship may become much cozier soon. Normally, free-trade agreements (FTAs) would break down the barriers to trade by lowering and removing tariffs, but tariffs are already low between the world’s two largest economies. Lowering nontariff barriers to trade (NTBs) is the true prize here. NTBs make up most of the actual impediments to trade between the US and EU, and include everything from technical requirements on goods to health and agricultural standards. Mutual recognition of standards—the EU recognizing the FDA stamp of approval in drug development, for example—is an area in which agreement could create a meaningful positive feedback to both economies. For the TTIP to have a pronounced economic impact, regulatory standards will need to be integrated significantly. With the US and EU together constituting 50 percent of the world’s economy, setting firm, mutually recognized standards could spur a de facto global standards regime. Because they are imperative, NTBs also run the risk of sidelining the TTIP as lobbies and interest groups apply political pressure. Externalities are already disturbing the trade talks. The recent U.S. government shutdown caused U.S. Trade Representative Michael Froman to cancel the second round of negotiations which had been scheduled for October 7—not the best way to begin an already delicate process. The recent NSA spying fiasco is stoking concerns over data privacy and lessening already tenuous trust in US institutions. Needless to say, there is a skeptical undertone to the intellectual-property portion of the talks. The French recently summoned the US ambassador with questions about the NSA’s activities, and President Obama was forced to call Angela Merkel to tell her the US was not tapping her phone. But while these may be embarrassing instances, the rewards for removing even a portion of the NTBs are too great to ignore. The EU will fight for the inclusion of language surrounding the protection of geographical indications (GIs). GIs—designations on goods indicating a specific geographical origin or a certain quality—are potentially very valuable. The US would argue that words like Parmesan and Pilsner indicate broad product categories, not specific places. A strengthening of GIs would benefit Europe, and some global marketing by US firms with certain products would have to change. Thus far, the US has not supported GIs as a global standard, but this may change if the EU concedes some controversial point(s) on their side. Genetically modified organisms (GMOs) are a potential flashpoint. Opposition to GMOs is strong in the EU, where all GMOs must be labeled. Part of the EU’s distrust of a potential settlement around GMOs is a broader threat to their perceived high level of consumer-protection standards. The EU’s “precautionary principle” requires the producer to prove that a product is not harmful to consumers, but the US adheres to a “science-based approach” where the product must be shown to be detrimental to health before its removal. The GMO issue is important for both sides. Europeans want to know about their food, and majorities of key US crops are genetically engineered. The EU already imports more agricultural goods from the US than any other country except Brazil, and the US is the </w:t>
      </w:r>
      <w:r w:rsidRPr="00181C47">
        <w:lastRenderedPageBreak/>
        <w:t xml:space="preserve">largest importer of EU agricultural products. The US and EU need the </w:t>
      </w:r>
      <w:r w:rsidRPr="00CE2B2E">
        <w:rPr>
          <w:bCs/>
          <w:highlight w:val="cyan"/>
          <w:u w:val="single"/>
        </w:rPr>
        <w:t>TTIP</w:t>
      </w:r>
      <w:r w:rsidRPr="00181C47">
        <w:t xml:space="preserve">, not only to compete more favorably with the emerging world, but to </w:t>
      </w:r>
      <w:r w:rsidRPr="00CE2B2E">
        <w:rPr>
          <w:b/>
          <w:iCs/>
          <w:highlight w:val="cyan"/>
          <w:u w:val="single"/>
        </w:rPr>
        <w:t>spur growth in a time of stagnation</w:t>
      </w:r>
      <w:r w:rsidRPr="00181C47">
        <w:rPr>
          <w:b/>
          <w:iCs/>
          <w:u w:val="single"/>
        </w:rPr>
        <w:t xml:space="preserve"> </w:t>
      </w:r>
      <w:r w:rsidRPr="00181C47">
        <w:t xml:space="preserve">on both sides of the Atlantic. The OECD has estimated that the TTIP could boost the EU economy 3-3.5 percent. More than a million jobs could be created in the US. Spain and Italy could see 140,000, and the UK more than 400,000. And per capita income could rise more than 6 percent in Spain, 10 percent in the UK, and 13 percent in the US. Not everyone will be so thrilled. A successful TTIP would erode the value of trade agreements already in place. Some countries that have long been trade partners with the US and EU will suffer. The US’s NAFTA neighbors, Mexico and Canada, will suffer relative trade losses as their trade treatment loses its exclusivity. (This likely explains the recent push by Mexico’s ambassador to the United States, Eduardo Medina Mora, for Mexico’s inclusion in TTIP.) The BRICs (Brazil, Russia, India, China and South Africa) will find their long-standing advantages of low-cost labor and production slipping. In the case of a comprehensive agreement between the US and EU that includes the removal of at least some NTBs, the Bertelsmann Foundation estimates the BRICs loss of export and import trade at more than 30% to the US and EU. The TTIP is not the only FTA currently being negotiated by the EU or the US. The EU currently has 11 such negotiations underway. And they are set to discuss an investment agreement with China (though not an FTA). The EU estimates that if all their agreements were concluded and effected today, then 2.2 million jobs could be created and 2.2 percent added to the EU’s GDP. The US is involved in the Trans-Pacific Partnership (TPP) which completed its 19th round of talks and includes a host of countries from Asia and the Americas. Again, no BRIC countries are involved, and it would be the second largest FTA to the TTIP. The nations involved in the TTP comprise 38 percent of the world’s GDP, but US participation in the discussions is mainly political—a piece of the “Asian pivot”. However, the success of the TTIP is not guaranteed. France, which has little to gain from the TTIP and therefore little incentive to bargain, has already managed to exclude “cultural exceptions” from the talks. Meanwhile Germany and the UK, which have the most to gain, are looking for the most comprehensive TTIP possible. The TTIP could, in fact, be a reason the UK has stayed in the EU. The TTIP is not a silver bullet. Its potential economic benefits should be met with at least some skepticism. The predicted gains are almost too good to be true. Consider this: If the US were to gain the entirety of its 1.1 million potential jobs today, it would reduce the unemployment rate to the Fed’s target of about 6.5 percent from 7.2 (assuming all else equal). It is probable the expectations for the negotiation will prove to be somewhat optimistic, and leave many NTBs untouched and mutual regulatory standards undetermined. </w:t>
      </w:r>
      <w:r w:rsidRPr="00181C47">
        <w:rPr>
          <w:bCs/>
          <w:u w:val="single"/>
        </w:rPr>
        <w:t>The US and EU are in desperate need of growth</w:t>
      </w:r>
      <w:r w:rsidRPr="00181C47">
        <w:t xml:space="preserve"> and job generators at the moment. </w:t>
      </w:r>
      <w:r w:rsidRPr="00CE2B2E">
        <w:rPr>
          <w:bCs/>
          <w:highlight w:val="cyan"/>
          <w:u w:val="single"/>
        </w:rPr>
        <w:t>A bold TTIP alters the global playing field</w:t>
      </w:r>
      <w:r w:rsidRPr="00181C47">
        <w:t xml:space="preserve">, tipping the trading field in favor of the developed world. While politically difficult, </w:t>
      </w:r>
      <w:r w:rsidRPr="00CE2B2E">
        <w:rPr>
          <w:bCs/>
          <w:highlight w:val="cyan"/>
          <w:u w:val="single"/>
        </w:rPr>
        <w:t>it</w:t>
      </w:r>
      <w:r w:rsidRPr="00181C47">
        <w:t xml:space="preserve">s ultimate outcome </w:t>
      </w:r>
      <w:r w:rsidRPr="00CE2B2E">
        <w:rPr>
          <w:b/>
          <w:iCs/>
          <w:highlight w:val="cyan"/>
          <w:u w:val="single"/>
        </w:rPr>
        <w:t>has significant ramifications for</w:t>
      </w:r>
      <w:r w:rsidRPr="00181C47">
        <w:rPr>
          <w:b/>
          <w:iCs/>
          <w:u w:val="single"/>
        </w:rPr>
        <w:t xml:space="preserve"> the future of </w:t>
      </w:r>
      <w:r w:rsidRPr="00CE2B2E">
        <w:rPr>
          <w:b/>
          <w:iCs/>
          <w:highlight w:val="cyan"/>
          <w:u w:val="single"/>
        </w:rPr>
        <w:t>global trade and regulatory standards</w:t>
      </w:r>
      <w:r w:rsidRPr="00181C47">
        <w:t xml:space="preserve">. The economic benefits, sorely sought by both sides of the Atlantic, outweigh some of the differences in regulatory thought. With the prospect for meaningful GDP and job gains in the US, maybe the </w:t>
      </w:r>
      <w:r w:rsidRPr="00CE2B2E">
        <w:rPr>
          <w:bCs/>
          <w:highlight w:val="cyan"/>
          <w:u w:val="single"/>
        </w:rPr>
        <w:t>TTIP</w:t>
      </w:r>
      <w:r w:rsidRPr="00CE2B2E">
        <w:rPr>
          <w:highlight w:val="cyan"/>
        </w:rPr>
        <w:t xml:space="preserve"> is</w:t>
      </w:r>
      <w:r w:rsidRPr="00181C47">
        <w:t xml:space="preserve"> </w:t>
      </w:r>
      <w:r w:rsidRPr="00181C47">
        <w:rPr>
          <w:b/>
          <w:iCs/>
          <w:u w:val="single"/>
        </w:rPr>
        <w:t xml:space="preserve">just </w:t>
      </w:r>
      <w:r w:rsidRPr="00CE2B2E">
        <w:rPr>
          <w:b/>
          <w:iCs/>
          <w:highlight w:val="cyan"/>
          <w:u w:val="single"/>
        </w:rPr>
        <w:t>the push the U.S.</w:t>
      </w:r>
      <w:r w:rsidRPr="00181C47">
        <w:t xml:space="preserve"> economy </w:t>
      </w:r>
      <w:r w:rsidRPr="00CE2B2E">
        <w:rPr>
          <w:b/>
          <w:iCs/>
          <w:highlight w:val="cyan"/>
          <w:u w:val="single"/>
        </w:rPr>
        <w:t>needs to attain escape velocity</w:t>
      </w:r>
      <w:r w:rsidRPr="00CE2B2E">
        <w:rPr>
          <w:highlight w:val="cyan"/>
        </w:rPr>
        <w:t xml:space="preserve"> </w:t>
      </w:r>
      <w:r w:rsidRPr="00CE2B2E">
        <w:rPr>
          <w:bCs/>
          <w:highlight w:val="cyan"/>
          <w:u w:val="single"/>
        </w:rPr>
        <w:t>and for the EU to</w:t>
      </w:r>
      <w:r w:rsidRPr="00181C47">
        <w:t xml:space="preserve"> begin to reduce unemployment and </w:t>
      </w:r>
      <w:r w:rsidRPr="00CE2B2E">
        <w:rPr>
          <w:bCs/>
          <w:highlight w:val="cyan"/>
          <w:u w:val="single"/>
        </w:rPr>
        <w:t>reaccelerate growth</w:t>
      </w:r>
      <w:r w:rsidRPr="00181C47">
        <w:t xml:space="preserve">. </w:t>
      </w:r>
      <w:r w:rsidRPr="00181C47">
        <w:rPr>
          <w:bCs/>
          <w:u w:val="single"/>
        </w:rPr>
        <w:t>It is time for the West to regain its place of leadership and prominence in the global economy.</w:t>
      </w:r>
    </w:p>
    <w:p w:rsidR="005B40B1" w:rsidRDefault="005B40B1" w:rsidP="005B40B1">
      <w:pPr>
        <w:rPr>
          <w:b/>
          <w:bCs/>
          <w:iCs/>
        </w:rPr>
      </w:pPr>
    </w:p>
    <w:p w:rsidR="005B40B1" w:rsidRPr="00BE51E0" w:rsidRDefault="005B40B1" w:rsidP="005B40B1"/>
    <w:p w:rsidR="005B40B1" w:rsidRPr="005B40B1" w:rsidRDefault="005B40B1" w:rsidP="005B40B1"/>
    <w:p w:rsidR="00FF2B68" w:rsidRDefault="00FF2B68" w:rsidP="00F137C6">
      <w:pPr>
        <w:pStyle w:val="Heading3"/>
      </w:pPr>
      <w:r>
        <w:lastRenderedPageBreak/>
        <w:t>Eurozone Impact – Trade</w:t>
      </w:r>
    </w:p>
    <w:p w:rsidR="00FF2B68" w:rsidRDefault="00FF2B68" w:rsidP="00FF2B68"/>
    <w:p w:rsidR="00FF2B68" w:rsidRPr="00181C47" w:rsidRDefault="00FF2B68" w:rsidP="00FF2B68">
      <w:pPr>
        <w:pStyle w:val="Heading4"/>
      </w:pPr>
      <w:r w:rsidRPr="00181C47">
        <w:t xml:space="preserve">Eurozone collapse </w:t>
      </w:r>
      <w:r>
        <w:t>causes</w:t>
      </w:r>
      <w:r w:rsidRPr="00181C47">
        <w:t xml:space="preserve"> global depression and protectionism</w:t>
      </w:r>
    </w:p>
    <w:p w:rsidR="00FF2B68" w:rsidRPr="00634671" w:rsidRDefault="00FF2B68" w:rsidP="00FF2B68">
      <w:pPr>
        <w:rPr>
          <w:rStyle w:val="StyleStyleBold12pt"/>
        </w:rPr>
      </w:pPr>
      <w:r w:rsidRPr="00634671">
        <w:rPr>
          <w:rStyle w:val="StyleStyleBold12pt"/>
        </w:rPr>
        <w:t xml:space="preserve">Wright, 12 </w:t>
      </w:r>
    </w:p>
    <w:p w:rsidR="00FF2B68" w:rsidRPr="00181C47" w:rsidRDefault="00FF2B68" w:rsidP="00FF2B68">
      <w:r>
        <w:t>(Thomas, Ph.D.-</w:t>
      </w:r>
      <w:r w:rsidRPr="00181C47">
        <w:t>Georgetown University</w:t>
      </w:r>
      <w:r>
        <w:t xml:space="preserve"> &amp; Brookings Fellow, </w:t>
      </w:r>
      <w:r w:rsidRPr="00181C47">
        <w:t xml:space="preserve">"What if Europe Fails?" </w:t>
      </w:r>
      <w:r>
        <w:t xml:space="preserve">Summer, </w:t>
      </w:r>
      <w:r w:rsidRPr="00181C47">
        <w:t>csis.org/files/publication/twq12SummerWright.pdf</w:t>
      </w:r>
      <w:r>
        <w:t>)</w:t>
      </w:r>
      <w:r w:rsidRPr="00181C47">
        <w:t xml:space="preserve"> </w:t>
      </w:r>
    </w:p>
    <w:p w:rsidR="00FF2B68" w:rsidRPr="00181C47" w:rsidRDefault="00FF2B68" w:rsidP="00FF2B68"/>
    <w:p w:rsidR="00FF2B68" w:rsidRDefault="00FF2B68" w:rsidP="00FF2B68">
      <w:r w:rsidRPr="00181C47">
        <w:t xml:space="preserve">The most immediate and obvious impact would be on the European and global economy. The two scenarios under consideration are bad, but one is much worse than the other. </w:t>
      </w:r>
      <w:r w:rsidRPr="00175255">
        <w:rPr>
          <w:highlight w:val="cyan"/>
          <w:u w:val="single"/>
        </w:rPr>
        <w:t xml:space="preserve">It is the </w:t>
      </w:r>
      <w:r w:rsidRPr="00175255">
        <w:rPr>
          <w:b/>
          <w:iCs/>
          <w:highlight w:val="cyan"/>
          <w:u w:val="single"/>
        </w:rPr>
        <w:t>overwhelming</w:t>
      </w:r>
      <w:r w:rsidRPr="00175255">
        <w:rPr>
          <w:highlight w:val="cyan"/>
          <w:u w:val="single"/>
        </w:rPr>
        <w:t xml:space="preserve"> view of senior economists</w:t>
      </w:r>
      <w:r w:rsidRPr="00181C47">
        <w:rPr>
          <w:u w:val="single"/>
        </w:rPr>
        <w:t xml:space="preserve">, financial institutions, and international organizations </w:t>
      </w:r>
      <w:r w:rsidRPr="00175255">
        <w:rPr>
          <w:highlight w:val="cyan"/>
          <w:u w:val="single"/>
        </w:rPr>
        <w:t>that</w:t>
      </w:r>
      <w:r w:rsidRPr="00181C47">
        <w:rPr>
          <w:u w:val="single"/>
        </w:rPr>
        <w:t xml:space="preserve"> the disorderly </w:t>
      </w:r>
      <w:r w:rsidRPr="00175255">
        <w:rPr>
          <w:highlight w:val="cyan"/>
          <w:u w:val="single"/>
        </w:rPr>
        <w:t>collapse of the Eurozone</w:t>
      </w:r>
      <w:r w:rsidRPr="00181C47">
        <w:rPr>
          <w:u w:val="single"/>
        </w:rPr>
        <w:t>, r</w:t>
      </w:r>
      <w:r w:rsidRPr="00181C47">
        <w:t xml:space="preserve">esulting in a return to national currencies, </w:t>
      </w:r>
      <w:r w:rsidRPr="00175255">
        <w:rPr>
          <w:highlight w:val="cyan"/>
          <w:u w:val="single"/>
        </w:rPr>
        <w:t xml:space="preserve">has a </w:t>
      </w:r>
      <w:r w:rsidRPr="00175255">
        <w:rPr>
          <w:b/>
          <w:iCs/>
          <w:highlight w:val="cyan"/>
          <w:u w:val="single"/>
        </w:rPr>
        <w:t>high probability</w:t>
      </w:r>
      <w:r w:rsidRPr="00175255">
        <w:rPr>
          <w:highlight w:val="cyan"/>
          <w:u w:val="single"/>
        </w:rPr>
        <w:t xml:space="preserve"> of causing a </w:t>
      </w:r>
      <w:r w:rsidRPr="00175255">
        <w:rPr>
          <w:b/>
          <w:iCs/>
          <w:highlight w:val="cyan"/>
          <w:u w:val="single"/>
        </w:rPr>
        <w:t>new depression</w:t>
      </w:r>
      <w:r w:rsidRPr="00175255">
        <w:rPr>
          <w:b/>
          <w:highlight w:val="cyan"/>
          <w:u w:val="single"/>
        </w:rPr>
        <w:t xml:space="preserve"> and </w:t>
      </w:r>
      <w:r w:rsidRPr="00175255">
        <w:rPr>
          <w:b/>
          <w:iCs/>
          <w:highlight w:val="cyan"/>
          <w:u w:val="single"/>
        </w:rPr>
        <w:t>ending</w:t>
      </w:r>
      <w:r w:rsidRPr="00181C47">
        <w:t xml:space="preserve"> the period of </w:t>
      </w:r>
      <w:r w:rsidRPr="00175255">
        <w:rPr>
          <w:b/>
          <w:iCs/>
          <w:highlight w:val="cyan"/>
          <w:u w:val="single"/>
        </w:rPr>
        <w:t>economic integration</w:t>
      </w:r>
      <w:r w:rsidRPr="00181C47">
        <w:t xml:space="preserve"> which has characterized world politics since the Cold War. For instance, the OECD’s Economic Outlook in November 2011 warned: The establishment and likely large exchange rate changes of the new national currencies could imply large losses for debt and asset holders, including banks that could become insolvent. </w:t>
      </w:r>
      <w:r w:rsidRPr="00181C47">
        <w:rPr>
          <w:u w:val="single"/>
        </w:rPr>
        <w:t>Such turbulence in Europe, with the massive wealth destruction,</w:t>
      </w:r>
      <w:r w:rsidRPr="00181C47">
        <w:t xml:space="preserve"> bankruptcies and a collapse in confidence in European integration and cooperation, </w:t>
      </w:r>
      <w:r w:rsidRPr="00181C47">
        <w:rPr>
          <w:u w:val="single"/>
        </w:rPr>
        <w:t>would</w:t>
      </w:r>
      <w:r w:rsidRPr="00181C47">
        <w:t xml:space="preserve"> most likely </w:t>
      </w:r>
      <w:r w:rsidRPr="00181C47">
        <w:rPr>
          <w:u w:val="single"/>
        </w:rPr>
        <w:t>result in a deep depression in</w:t>
      </w:r>
      <w:r w:rsidRPr="00181C47">
        <w:t xml:space="preserve"> both the exiting and remaining euro area countries as well as in </w:t>
      </w:r>
      <w:r w:rsidRPr="00181C47">
        <w:rPr>
          <w:u w:val="single"/>
        </w:rPr>
        <w:t>the world economy</w:t>
      </w:r>
      <w:r w:rsidRPr="00181C47">
        <w:t xml:space="preserve">. 7 In the private sector, Citi’s chief economist William Buiter wrote that disorderly defaults and </w:t>
      </w:r>
      <w:r w:rsidRPr="00181C47">
        <w:rPr>
          <w:u w:val="single"/>
        </w:rPr>
        <w:t>eurozone exits</w:t>
      </w:r>
      <w:r w:rsidRPr="00181C47">
        <w:t xml:space="preserve"> by the five periphery statesGreece, Ireland, Portugal, Spain, and Italy</w:t>
      </w:r>
      <w:r w:rsidRPr="00181C47">
        <w:rPr>
          <w:u w:val="single"/>
        </w:rPr>
        <w:t>would</w:t>
      </w:r>
      <w:r w:rsidRPr="00181C47">
        <w:t xml:space="preserve"> </w:t>
      </w:r>
      <w:r w:rsidRPr="00181C47">
        <w:rPr>
          <w:u w:val="single"/>
        </w:rPr>
        <w:t>drag down</w:t>
      </w:r>
      <w:r w:rsidRPr="00181C47">
        <w:t xml:space="preserve"> not just the European banking system but also the north Atlantic financial system and the internationally exposed parts of the rest of </w:t>
      </w:r>
      <w:r w:rsidRPr="00181C47">
        <w:rPr>
          <w:u w:val="single"/>
        </w:rPr>
        <w:t xml:space="preserve">the global banking system. </w:t>
      </w:r>
      <w:r w:rsidRPr="00181C47">
        <w:rPr>
          <w:b/>
          <w:u w:val="single"/>
        </w:rPr>
        <w:t xml:space="preserve">The resulting financial crisis would trigger </w:t>
      </w:r>
      <w:r w:rsidRPr="00175255">
        <w:rPr>
          <w:b/>
          <w:highlight w:val="cyan"/>
          <w:u w:val="single"/>
        </w:rPr>
        <w:t xml:space="preserve">a </w:t>
      </w:r>
      <w:r w:rsidRPr="00175255">
        <w:rPr>
          <w:b/>
          <w:iCs/>
          <w:highlight w:val="cyan"/>
          <w:u w:val="single"/>
        </w:rPr>
        <w:t>global depression</w:t>
      </w:r>
      <w:r w:rsidRPr="00181C47">
        <w:rPr>
          <w:b/>
          <w:u w:val="single"/>
        </w:rPr>
        <w:t xml:space="preserve"> that </w:t>
      </w:r>
      <w:r w:rsidRPr="00175255">
        <w:rPr>
          <w:b/>
          <w:highlight w:val="cyan"/>
          <w:u w:val="single"/>
        </w:rPr>
        <w:t xml:space="preserve">would </w:t>
      </w:r>
      <w:r w:rsidRPr="00175255">
        <w:rPr>
          <w:b/>
          <w:iCs/>
          <w:highlight w:val="cyan"/>
          <w:u w:val="single"/>
        </w:rPr>
        <w:t>last for years</w:t>
      </w:r>
      <w:r w:rsidRPr="00175255">
        <w:rPr>
          <w:b/>
          <w:highlight w:val="cyan"/>
          <w:u w:val="single"/>
        </w:rPr>
        <w:t>,</w:t>
      </w:r>
      <w:r w:rsidRPr="00181C47">
        <w:t xml:space="preserve"> with GDP likely falling by more than 10 per cent and unemployment in the West reaching 20 per cent or more. </w:t>
      </w:r>
      <w:r w:rsidRPr="00181C47">
        <w:rPr>
          <w:u w:val="single"/>
        </w:rPr>
        <w:t xml:space="preserve">Emerging markets would be dragged down too. </w:t>
      </w:r>
      <w:r w:rsidRPr="00181C47">
        <w:t xml:space="preserve">8 Other analysts have reached similar conclusions about the consequences of a Euro break up. HSBC predicted, ‘‘A </w:t>
      </w:r>
      <w:r w:rsidRPr="00181C47">
        <w:rPr>
          <w:u w:val="single"/>
        </w:rPr>
        <w:t>euro break-up would be a disaster, threatening another Great Depression</w:t>
      </w:r>
      <w:r w:rsidRPr="00181C47">
        <w:t xml:space="preserve">;’’ UBS estimated that a </w:t>
      </w:r>
      <w:r w:rsidRPr="00181C47">
        <w:rPr>
          <w:b/>
          <w:u w:val="single"/>
        </w:rPr>
        <w:t>breakup would cost each peripheral economy</w:t>
      </w:r>
      <w:r w:rsidRPr="00181C47">
        <w:t xml:space="preserve"> up to </w:t>
      </w:r>
      <w:r w:rsidRPr="00181C47">
        <w:rPr>
          <w:b/>
          <w:u w:val="single"/>
        </w:rPr>
        <w:t>40 percent of</w:t>
      </w:r>
      <w:r w:rsidRPr="00181C47">
        <w:rPr>
          <w:u w:val="single"/>
        </w:rPr>
        <w:t xml:space="preserve"> </w:t>
      </w:r>
      <w:r w:rsidRPr="00181C47">
        <w:t>their</w:t>
      </w:r>
      <w:r w:rsidRPr="00181C47">
        <w:rPr>
          <w:u w:val="single"/>
        </w:rPr>
        <w:t xml:space="preserve"> </w:t>
      </w:r>
      <w:r w:rsidRPr="00181C47">
        <w:rPr>
          <w:b/>
          <w:u w:val="single"/>
        </w:rPr>
        <w:t>GDP</w:t>
      </w:r>
      <w:r w:rsidRPr="00181C47">
        <w:rPr>
          <w:u w:val="single"/>
        </w:rPr>
        <w:t xml:space="preserve"> </w:t>
      </w:r>
      <w:r w:rsidRPr="00181C47">
        <w:rPr>
          <w:b/>
          <w:iCs/>
          <w:u w:val="single"/>
        </w:rPr>
        <w:t>in year one</w:t>
      </w:r>
      <w:r w:rsidRPr="00181C47">
        <w:t xml:space="preserve">; ING estimated that the Eurozone as a whole (including Germany) could see a 9 percent drop in the first year following break up, while inflation in the periphery would soar to double digits; IMF chief Christine Lagarde warned that </w:t>
      </w:r>
      <w:r w:rsidRPr="00175255">
        <w:rPr>
          <w:b/>
          <w:highlight w:val="cyan"/>
          <w:u w:val="single"/>
        </w:rPr>
        <w:t>the global economy faces the prospect of ‘‘</w:t>
      </w:r>
      <w:r w:rsidRPr="00181C47">
        <w:rPr>
          <w:u w:val="single"/>
        </w:rPr>
        <w:t xml:space="preserve">economic </w:t>
      </w:r>
      <w:r w:rsidRPr="00175255">
        <w:rPr>
          <w:highlight w:val="cyan"/>
          <w:u w:val="single"/>
        </w:rPr>
        <w:t>retraction</w:t>
      </w:r>
      <w:r w:rsidRPr="00181C47">
        <w:rPr>
          <w:u w:val="single"/>
        </w:rPr>
        <w:t>, rising</w:t>
      </w:r>
      <w:r w:rsidRPr="00181C47">
        <w:rPr>
          <w:b/>
          <w:u w:val="single"/>
        </w:rPr>
        <w:t xml:space="preserve"> </w:t>
      </w:r>
      <w:r w:rsidRPr="00175255">
        <w:rPr>
          <w:b/>
          <w:highlight w:val="cyan"/>
          <w:u w:val="single"/>
        </w:rPr>
        <w:t>protectionism, isolation and</w:t>
      </w:r>
      <w:r w:rsidRPr="00181C47">
        <w:t xml:space="preserve"> . . . </w:t>
      </w:r>
      <w:r w:rsidRPr="00175255">
        <w:rPr>
          <w:b/>
          <w:highlight w:val="cyan"/>
          <w:u w:val="single"/>
        </w:rPr>
        <w:t>what happened in the 30s.</w:t>
      </w:r>
      <w:r w:rsidRPr="00175255">
        <w:rPr>
          <w:highlight w:val="cyan"/>
        </w:rPr>
        <w:t>’’ 9</w:t>
      </w:r>
      <w:r w:rsidRPr="00181C47">
        <w:t xml:space="preserve"> Following a disorderly breakup, it is highly likely that </w:t>
      </w:r>
      <w:r w:rsidRPr="00181C47">
        <w:rPr>
          <w:u w:val="single"/>
        </w:rPr>
        <w:t>it would be every state for itself</w:t>
      </w:r>
      <w:r w:rsidRPr="00181C47">
        <w:t xml:space="preserve"> as governments sought to do everything possible to insulate their countries against the greatest economic shock in the West since World War II. </w:t>
      </w:r>
      <w:r w:rsidRPr="00181C47">
        <w:rPr>
          <w:u w:val="single"/>
        </w:rPr>
        <w:t>A return to national currencies would result in tremendous</w:t>
      </w:r>
      <w:r w:rsidRPr="00181C47">
        <w:t xml:space="preserve"> fluctuations, uncertainty, and </w:t>
      </w:r>
      <w:r w:rsidRPr="00181C47">
        <w:rPr>
          <w:u w:val="single"/>
        </w:rPr>
        <w:t>volatility</w:t>
      </w:r>
      <w:r w:rsidRPr="00181C47">
        <w:t xml:space="preserve"> following redenomination, including a redenomination of complex international contracts. 10 It would also mean that countries with a weak currency would immediately be bankrupt, as their assets would have depreciated while their debts would be denominated in the currency of the creditor state. These states would introduce capital controls to prevent capital flight and the collapse in value of the new currencies. </w:t>
      </w:r>
      <w:r w:rsidRPr="00181C47">
        <w:rPr>
          <w:u w:val="single"/>
        </w:rPr>
        <w:t>Strong states would introduce tariffs</w:t>
      </w:r>
      <w:r w:rsidRPr="00181C47">
        <w:t xml:space="preserve"> to protect against competitive devaluations and cheap imports. The European single market would not likely survive. Globally, </w:t>
      </w:r>
      <w:r w:rsidRPr="00175255">
        <w:rPr>
          <w:highlight w:val="cyan"/>
          <w:u w:val="single"/>
        </w:rPr>
        <w:t>governments</w:t>
      </w:r>
      <w:r w:rsidRPr="00181C47">
        <w:t xml:space="preserve"> would try to save what they could and </w:t>
      </w:r>
      <w:r w:rsidRPr="00175255">
        <w:rPr>
          <w:highlight w:val="cyan"/>
          <w:u w:val="single"/>
        </w:rPr>
        <w:t>would</w:t>
      </w:r>
      <w:r w:rsidRPr="00181C47">
        <w:t xml:space="preserve"> likely </w:t>
      </w:r>
      <w:r w:rsidRPr="00175255">
        <w:rPr>
          <w:highlight w:val="cyan"/>
          <w:u w:val="single"/>
        </w:rPr>
        <w:t>replicate</w:t>
      </w:r>
      <w:r w:rsidRPr="00181C47">
        <w:t xml:space="preserve"> some of the </w:t>
      </w:r>
      <w:r w:rsidRPr="00175255">
        <w:rPr>
          <w:highlight w:val="cyan"/>
          <w:u w:val="single"/>
        </w:rPr>
        <w:t>protectionist measures</w:t>
      </w:r>
      <w:r w:rsidRPr="00181C47">
        <w:t xml:space="preserve"> introduced in Europe. </w:t>
      </w:r>
      <w:r w:rsidRPr="00181C47">
        <w:rPr>
          <w:b/>
          <w:u w:val="single"/>
        </w:rPr>
        <w:t xml:space="preserve">The </w:t>
      </w:r>
      <w:r w:rsidRPr="00181C47">
        <w:rPr>
          <w:u w:val="single"/>
        </w:rPr>
        <w:t>net</w:t>
      </w:r>
      <w:r w:rsidRPr="00181C47">
        <w:rPr>
          <w:b/>
          <w:u w:val="single"/>
        </w:rPr>
        <w:t xml:space="preserve"> effect could </w:t>
      </w:r>
      <w:r w:rsidRPr="00181C47">
        <w:rPr>
          <w:b/>
          <w:iCs/>
          <w:u w:val="single"/>
        </w:rPr>
        <w:t>jeopardize global economic integration</w:t>
      </w:r>
      <w:r w:rsidRPr="00181C47">
        <w:rPr>
          <w:b/>
          <w:u w:val="single"/>
        </w:rPr>
        <w:t xml:space="preserve"> and open the door to neo-mercantilism and protectionism</w:t>
      </w:r>
      <w:r w:rsidRPr="00181C47">
        <w:t>.</w:t>
      </w:r>
    </w:p>
    <w:p w:rsidR="00FF2B68" w:rsidRDefault="00FF2B68" w:rsidP="00FF2B68"/>
    <w:p w:rsidR="00FF2B68" w:rsidRPr="00FF2B68" w:rsidRDefault="00FF2B68" w:rsidP="00FF2B68"/>
    <w:p w:rsidR="006F49EA" w:rsidRDefault="006F49EA" w:rsidP="00F137C6">
      <w:pPr>
        <w:pStyle w:val="Heading3"/>
      </w:pPr>
      <w:r>
        <w:lastRenderedPageBreak/>
        <w:t>EU Impact</w:t>
      </w:r>
    </w:p>
    <w:p w:rsidR="006F49EA" w:rsidRDefault="006F49EA" w:rsidP="006F49EA"/>
    <w:p w:rsidR="006F49EA" w:rsidRPr="00181C47" w:rsidRDefault="006F49EA" w:rsidP="006F49EA">
      <w:pPr>
        <w:pStyle w:val="Heading4"/>
      </w:pPr>
      <w:r w:rsidRPr="00181C47">
        <w:t>Strong EU key to solve extinction</w:t>
      </w:r>
    </w:p>
    <w:p w:rsidR="006F49EA" w:rsidRPr="006F49EA" w:rsidRDefault="006F49EA" w:rsidP="006F49EA">
      <w:pPr>
        <w:rPr>
          <w:rStyle w:val="StyleStyleBold12pt"/>
        </w:rPr>
      </w:pPr>
      <w:r w:rsidRPr="006F49EA">
        <w:rPr>
          <w:rStyle w:val="StyleStyleBold12pt"/>
        </w:rPr>
        <w:t xml:space="preserve">Bruton, 2 </w:t>
      </w:r>
    </w:p>
    <w:p w:rsidR="006F49EA" w:rsidRPr="00181C47" w:rsidRDefault="006F49EA" w:rsidP="006F49EA">
      <w:r w:rsidRPr="00181C47">
        <w:t>(</w:t>
      </w:r>
      <w:r>
        <w:t>F</w:t>
      </w:r>
      <w:r w:rsidRPr="00181C47">
        <w:t xml:space="preserve">ormer </w:t>
      </w:r>
      <w:r>
        <w:t>Ambassador of the EU to the US,</w:t>
      </w:r>
      <w:r w:rsidRPr="00181C47">
        <w:t xml:space="preserve"> "The Future of the European Union," The Irish Times, </w:t>
      </w:r>
      <w:r>
        <w:t xml:space="preserve">1/31, </w:t>
      </w:r>
      <w:r w:rsidRPr="00181C47">
        <w:t>195.7.33.33/newspaper/special/2002/europe/index.htm)</w:t>
      </w:r>
    </w:p>
    <w:p w:rsidR="006F49EA" w:rsidRPr="00181C47" w:rsidRDefault="006F49EA" w:rsidP="006F49EA"/>
    <w:p w:rsidR="006F49EA" w:rsidRPr="00181C47" w:rsidRDefault="006F49EA" w:rsidP="006F49EA">
      <w:pPr>
        <w:rPr>
          <w:b/>
        </w:rPr>
      </w:pPr>
      <w:r w:rsidRPr="00181C47">
        <w:t>As the Laeken Declaration put it, "Europe needs to shoulder its responsibilities in the governance of globalisation" adding that Europe must exercise its power in order "to set globalisation within a moral framework, in other words to anchor it in solidarity and sustainable development".</w:t>
      </w:r>
      <w:r w:rsidRPr="00181C47">
        <w:rPr>
          <w:u w:val="single"/>
        </w:rPr>
        <w:t xml:space="preserve"> </w:t>
      </w:r>
      <w:r w:rsidRPr="00181C47">
        <w:rPr>
          <w:bCs/>
          <w:u w:val="single"/>
        </w:rPr>
        <w:t>Only a strong E</w:t>
      </w:r>
      <w:r w:rsidRPr="00181C47">
        <w:t xml:space="preserve">uropean </w:t>
      </w:r>
      <w:r w:rsidRPr="00181C47">
        <w:rPr>
          <w:bCs/>
          <w:u w:val="single"/>
        </w:rPr>
        <w:t>U</w:t>
      </w:r>
      <w:r w:rsidRPr="00181C47">
        <w:t xml:space="preserve">nion </w:t>
      </w:r>
      <w:r w:rsidRPr="00181C47">
        <w:rPr>
          <w:bCs/>
          <w:u w:val="single"/>
        </w:rPr>
        <w:t>is big enough to create</w:t>
      </w:r>
      <w:r w:rsidRPr="00181C47">
        <w:rPr>
          <w:u w:val="single"/>
        </w:rPr>
        <w:t xml:space="preserve"> a space</w:t>
      </w:r>
      <w:r w:rsidRPr="00181C47">
        <w:t xml:space="preserve">, </w:t>
      </w:r>
      <w:r w:rsidRPr="00181C47">
        <w:rPr>
          <w:u w:val="single"/>
        </w:rPr>
        <w:t>and</w:t>
      </w:r>
      <w:r w:rsidRPr="00181C47">
        <w:t xml:space="preserve"> </w:t>
      </w:r>
      <w:r w:rsidRPr="00181C47">
        <w:rPr>
          <w:bCs/>
          <w:u w:val="single"/>
        </w:rPr>
        <w:t>a stable set of</w:t>
      </w:r>
      <w:r w:rsidRPr="00181C47">
        <w:rPr>
          <w:u w:val="single"/>
        </w:rPr>
        <w:t xml:space="preserve"> </w:t>
      </w:r>
      <w:r w:rsidRPr="00181C47">
        <w:rPr>
          <w:bCs/>
          <w:u w:val="single"/>
        </w:rPr>
        <w:t>rules</w:t>
      </w:r>
      <w:r w:rsidRPr="00181C47">
        <w:t xml:space="preserve">, within which all Europeans can live securely, move freely, and provide for themselves, for their families and for their old age. </w:t>
      </w:r>
      <w:r w:rsidRPr="00181C47">
        <w:rPr>
          <w:u w:val="single"/>
        </w:rPr>
        <w:t xml:space="preserve">Individual states are too small </w:t>
      </w:r>
      <w:r w:rsidRPr="00181C47">
        <w:t xml:space="preserve">to do that on their own. </w:t>
      </w:r>
      <w:r w:rsidRPr="00CE2B2E">
        <w:rPr>
          <w:highlight w:val="cyan"/>
          <w:u w:val="single"/>
        </w:rPr>
        <w:t>Only a strong E</w:t>
      </w:r>
      <w:r w:rsidRPr="00181C47">
        <w:t xml:space="preserve">uropean </w:t>
      </w:r>
      <w:r w:rsidRPr="00CE2B2E">
        <w:rPr>
          <w:highlight w:val="cyan"/>
          <w:u w:val="single"/>
        </w:rPr>
        <w:t>U</w:t>
      </w:r>
      <w:r w:rsidRPr="00181C47">
        <w:t xml:space="preserve">nion </w:t>
      </w:r>
      <w:r w:rsidRPr="00CE2B2E">
        <w:rPr>
          <w:highlight w:val="cyan"/>
          <w:u w:val="single"/>
        </w:rPr>
        <w:t>is big enough to deal with</w:t>
      </w:r>
      <w:r w:rsidRPr="00181C47">
        <w:t xml:space="preserve"> the </w:t>
      </w:r>
      <w:r w:rsidRPr="00CE2B2E">
        <w:rPr>
          <w:highlight w:val="cyan"/>
          <w:u w:val="single"/>
        </w:rPr>
        <w:t>globalised</w:t>
      </w:r>
      <w:r w:rsidRPr="00181C47">
        <w:rPr>
          <w:u w:val="single"/>
        </w:rPr>
        <w:t xml:space="preserve"> human </w:t>
      </w:r>
      <w:r w:rsidRPr="00CE2B2E">
        <w:rPr>
          <w:highlight w:val="cyan"/>
          <w:u w:val="single"/>
        </w:rPr>
        <w:t>diseases</w:t>
      </w:r>
      <w:r w:rsidRPr="00181C47">
        <w:t>, such as AIDS and tuberculosis. Only a strong European Union is big enough to deal with globalised</w:t>
      </w:r>
      <w:r w:rsidRPr="00181C47">
        <w:rPr>
          <w:u w:val="single"/>
        </w:rPr>
        <w:t xml:space="preserve"> </w:t>
      </w:r>
      <w:r w:rsidRPr="00CE2B2E">
        <w:rPr>
          <w:highlight w:val="cyan"/>
          <w:u w:val="single"/>
        </w:rPr>
        <w:t>criminal conspiracies</w:t>
      </w:r>
      <w:r w:rsidRPr="00181C47">
        <w:rPr>
          <w:u w:val="single"/>
        </w:rPr>
        <w:t>, like the Mafia</w:t>
      </w:r>
      <w:r w:rsidRPr="00181C47">
        <w:t>, that threaten the security of all Europeans. Only a strong European Union is big enough to deal with globalised</w:t>
      </w:r>
      <w:r w:rsidRPr="00181C47">
        <w:rPr>
          <w:u w:val="single"/>
        </w:rPr>
        <w:t xml:space="preserve"> </w:t>
      </w:r>
      <w:r w:rsidRPr="00CE2B2E">
        <w:rPr>
          <w:highlight w:val="cyan"/>
          <w:u w:val="single"/>
        </w:rPr>
        <w:t>environmental threats, such as</w:t>
      </w:r>
      <w:r w:rsidRPr="00181C47">
        <w:rPr>
          <w:u w:val="single"/>
        </w:rPr>
        <w:t xml:space="preserve"> global </w:t>
      </w:r>
      <w:r w:rsidRPr="00CE2B2E">
        <w:rPr>
          <w:highlight w:val="cyan"/>
          <w:u w:val="single"/>
        </w:rPr>
        <w:t>warming</w:t>
      </w:r>
      <w:r w:rsidRPr="00181C47">
        <w:t xml:space="preserve">, which threaten our continent and generations of its future inhabitants. Only a strong European Union is big enough to deal </w:t>
      </w:r>
      <w:r w:rsidRPr="00181C47">
        <w:rPr>
          <w:u w:val="single"/>
        </w:rPr>
        <w:t>with</w:t>
      </w:r>
      <w:r w:rsidRPr="00181C47">
        <w:t xml:space="preserve"> </w:t>
      </w:r>
      <w:r w:rsidRPr="00CE2B2E">
        <w:rPr>
          <w:highlight w:val="cyan"/>
          <w:u w:val="single"/>
        </w:rPr>
        <w:t>globalised economic forces, which</w:t>
      </w:r>
      <w:r w:rsidRPr="00181C47">
        <w:rPr>
          <w:u w:val="single"/>
        </w:rPr>
        <w:t xml:space="preserve"> could </w:t>
      </w:r>
      <w:r w:rsidRPr="00CE2B2E">
        <w:rPr>
          <w:highlight w:val="cyan"/>
          <w:u w:val="single"/>
        </w:rPr>
        <w:t>spread recession</w:t>
      </w:r>
      <w:r w:rsidRPr="00181C47">
        <w:rPr>
          <w:u w:val="single"/>
        </w:rPr>
        <w:t xml:space="preserve"> from one country to another and destroy millions of jobs</w:t>
      </w:r>
      <w:r w:rsidRPr="00181C47">
        <w:t xml:space="preserve">. </w:t>
      </w:r>
      <w:r w:rsidRPr="00181C47">
        <w:rPr>
          <w:u w:val="single"/>
        </w:rPr>
        <w:t>Only a strong E</w:t>
      </w:r>
      <w:r w:rsidRPr="00181C47">
        <w:t xml:space="preserve">uropean </w:t>
      </w:r>
      <w:r w:rsidRPr="00181C47">
        <w:rPr>
          <w:u w:val="single"/>
        </w:rPr>
        <w:t>U</w:t>
      </w:r>
      <w:r w:rsidRPr="00181C47">
        <w:t xml:space="preserve">nion </w:t>
      </w:r>
      <w:r w:rsidRPr="00181C47">
        <w:rPr>
          <w:u w:val="single"/>
        </w:rPr>
        <w:t xml:space="preserve">is big enough to regulate, in the interests of society as a whole, the </w:t>
      </w:r>
      <w:r w:rsidRPr="00181C47">
        <w:t>activities of profit seeking</w:t>
      </w:r>
      <w:r w:rsidRPr="00181C47">
        <w:rPr>
          <w:u w:val="single"/>
        </w:rPr>
        <w:t xml:space="preserve"> private corporations, </w:t>
      </w:r>
      <w:r w:rsidRPr="00181C47">
        <w:t>some of</w:t>
      </w:r>
      <w:r w:rsidRPr="00181C47">
        <w:rPr>
          <w:u w:val="single"/>
        </w:rPr>
        <w:t xml:space="preserve"> which now have more spending power t</w:t>
      </w:r>
      <w:r w:rsidRPr="00181C47">
        <w:rPr>
          <w:bCs/>
          <w:u w:val="single"/>
        </w:rPr>
        <w:t>han many</w:t>
      </w:r>
      <w:r w:rsidRPr="00181C47">
        <w:t xml:space="preserve"> individual</w:t>
      </w:r>
      <w:r w:rsidRPr="00181C47">
        <w:rPr>
          <w:u w:val="single"/>
        </w:rPr>
        <w:t xml:space="preserve"> states.</w:t>
      </w:r>
      <w:r w:rsidRPr="00181C47">
        <w:t xml:space="preserve"> </w:t>
      </w:r>
      <w:r w:rsidRPr="00CE2B2E">
        <w:rPr>
          <w:highlight w:val="cyan"/>
          <w:u w:val="single"/>
        </w:rPr>
        <w:t>These tasks are too large for individual states.</w:t>
      </w:r>
      <w:r w:rsidRPr="00181C47">
        <w:rPr>
          <w:u w:val="single"/>
        </w:rPr>
        <w:t xml:space="preserve"> Only by coming together in </w:t>
      </w:r>
      <w:r w:rsidRPr="00CE2B2E">
        <w:rPr>
          <w:highlight w:val="cyan"/>
          <w:u w:val="single"/>
        </w:rPr>
        <w:t>the E</w:t>
      </w:r>
      <w:r w:rsidRPr="00181C47">
        <w:t xml:space="preserve">uropean </w:t>
      </w:r>
      <w:r w:rsidRPr="00CE2B2E">
        <w:rPr>
          <w:highlight w:val="cyan"/>
          <w:u w:val="single"/>
        </w:rPr>
        <w:t>U</w:t>
      </w:r>
      <w:r w:rsidRPr="00181C47">
        <w:t xml:space="preserve">nion </w:t>
      </w:r>
      <w:r w:rsidRPr="00CE2B2E">
        <w:rPr>
          <w:highlight w:val="cyan"/>
          <w:u w:val="single"/>
        </w:rPr>
        <w:t>can</w:t>
      </w:r>
      <w:r w:rsidRPr="00181C47">
        <w:rPr>
          <w:u w:val="single"/>
        </w:rPr>
        <w:t xml:space="preserve"> we </w:t>
      </w:r>
      <w:r w:rsidRPr="00CE2B2E">
        <w:rPr>
          <w:highlight w:val="cyan"/>
          <w:u w:val="single"/>
        </w:rPr>
        <w:t>ensure that humanity</w:t>
      </w:r>
      <w:r w:rsidRPr="00181C47">
        <w:t xml:space="preserve">, and the values which make us, as individuals, truly human, </w:t>
      </w:r>
      <w:r w:rsidRPr="00CE2B2E">
        <w:rPr>
          <w:highlight w:val="cyan"/>
          <w:u w:val="single"/>
        </w:rPr>
        <w:t>prevail over</w:t>
      </w:r>
      <w:r w:rsidRPr="00181C47">
        <w:rPr>
          <w:u w:val="single"/>
        </w:rPr>
        <w:t xml:space="preserve"> blind </w:t>
      </w:r>
      <w:r w:rsidRPr="00CE2B2E">
        <w:rPr>
          <w:highlight w:val="cyan"/>
          <w:u w:val="single"/>
        </w:rPr>
        <w:t xml:space="preserve">global forces that will otherwise </w:t>
      </w:r>
      <w:r w:rsidRPr="00CE2B2E">
        <w:rPr>
          <w:b/>
          <w:highlight w:val="cyan"/>
          <w:u w:val="single"/>
        </w:rPr>
        <w:t>overwhelm us</w:t>
      </w:r>
      <w:r w:rsidRPr="00CE2B2E">
        <w:rPr>
          <w:b/>
          <w:highlight w:val="cyan"/>
        </w:rPr>
        <w:t>.</w:t>
      </w:r>
    </w:p>
    <w:p w:rsidR="006F49EA" w:rsidRDefault="006F49EA" w:rsidP="006F49EA"/>
    <w:p w:rsidR="006F49EA" w:rsidRPr="006F49EA" w:rsidRDefault="006F49EA" w:rsidP="006F49EA"/>
    <w:p w:rsidR="00C43F9E" w:rsidRDefault="00C43F9E" w:rsidP="00C43F9E">
      <w:pPr>
        <w:pStyle w:val="Heading2"/>
      </w:pPr>
      <w:r>
        <w:lastRenderedPageBreak/>
        <w:t>EU Relations - Internet</w:t>
      </w:r>
    </w:p>
    <w:p w:rsidR="00F137C6" w:rsidRDefault="00C43F9E" w:rsidP="00F137C6">
      <w:pPr>
        <w:pStyle w:val="Heading3"/>
      </w:pPr>
      <w:r>
        <w:lastRenderedPageBreak/>
        <w:t xml:space="preserve">1NC/2NC </w:t>
      </w:r>
      <w:r w:rsidR="00F137C6">
        <w:t>internet censorship</w:t>
      </w:r>
    </w:p>
    <w:p w:rsidR="00F137C6" w:rsidRDefault="00F137C6" w:rsidP="00F137C6"/>
    <w:p w:rsidR="00F137C6" w:rsidRDefault="00F137C6" w:rsidP="00F137C6">
      <w:pPr>
        <w:pStyle w:val="Heading4"/>
      </w:pPr>
      <w:r>
        <w:t>NSA backlash kills US-EU efforts to prevent global internet censorship</w:t>
      </w:r>
    </w:p>
    <w:p w:rsidR="00F137C6" w:rsidRPr="005F59D1" w:rsidRDefault="00F137C6" w:rsidP="00F137C6">
      <w:pPr>
        <w:rPr>
          <w:rStyle w:val="StyleStyleBold12pt"/>
        </w:rPr>
      </w:pPr>
      <w:r w:rsidRPr="005F59D1">
        <w:rPr>
          <w:rStyle w:val="StyleStyleBold12pt"/>
        </w:rPr>
        <w:t>Bendiek 13</w:t>
      </w:r>
    </w:p>
    <w:p w:rsidR="00F137C6" w:rsidRDefault="00F137C6" w:rsidP="00F137C6">
      <w:r>
        <w:t>Annegret Bendiek is a Fellow with the EuroFuture Project of The German Marshall Fund of the United States, based in Washington, DC and a Senior Associate and Deputy Head of the EU External Relations Division of the German Institute for International and Security Affairs, German Marshall Fund, September 9, 2013, "Why We Need a Transatlantic Deal on Cyber Security and Privacy", http://blog.gmfus.org/2013/09/09/why-we-need-a-transatlantic-deal-on-cyber-security-and-privacy/</w:t>
      </w:r>
    </w:p>
    <w:p w:rsidR="00F137C6" w:rsidRDefault="00F137C6" w:rsidP="00F137C6"/>
    <w:p w:rsidR="00F137C6" w:rsidRDefault="00F137C6" w:rsidP="00F137C6">
      <w:r>
        <w:t xml:space="preserve">WASHINGTON—The </w:t>
      </w:r>
      <w:r w:rsidRPr="00C50855">
        <w:rPr>
          <w:u w:val="single"/>
        </w:rPr>
        <w:t xml:space="preserve">recent </w:t>
      </w:r>
      <w:r w:rsidRPr="00C91C9E">
        <w:rPr>
          <w:highlight w:val="cyan"/>
          <w:u w:val="single"/>
        </w:rPr>
        <w:t>debate over the</w:t>
      </w:r>
      <w:r>
        <w:t xml:space="preserve"> U.S. </w:t>
      </w:r>
      <w:r w:rsidRPr="00C91C9E">
        <w:rPr>
          <w:rStyle w:val="Emphasis"/>
          <w:highlight w:val="cyan"/>
        </w:rPr>
        <w:t>N</w:t>
      </w:r>
      <w:r>
        <w:t xml:space="preserve">ational </w:t>
      </w:r>
      <w:r w:rsidRPr="00C91C9E">
        <w:rPr>
          <w:rStyle w:val="Emphasis"/>
          <w:highlight w:val="cyan"/>
        </w:rPr>
        <w:t>S</w:t>
      </w:r>
      <w:r>
        <w:t xml:space="preserve">ecurity </w:t>
      </w:r>
      <w:r w:rsidRPr="00C91C9E">
        <w:rPr>
          <w:rStyle w:val="Emphasis"/>
          <w:highlight w:val="cyan"/>
        </w:rPr>
        <w:t>A</w:t>
      </w:r>
      <w:r>
        <w:t xml:space="preserve">gency’s surveillance activities </w:t>
      </w:r>
      <w:r w:rsidRPr="00C50855">
        <w:rPr>
          <w:u w:val="single"/>
        </w:rPr>
        <w:t xml:space="preserve">has </w:t>
      </w:r>
      <w:r w:rsidRPr="00C91C9E">
        <w:rPr>
          <w:highlight w:val="cyan"/>
          <w:u w:val="single"/>
        </w:rPr>
        <w:t>highlighted the U</w:t>
      </w:r>
      <w:r w:rsidRPr="00C50855">
        <w:rPr>
          <w:u w:val="single"/>
        </w:rPr>
        <w:t xml:space="preserve">nited </w:t>
      </w:r>
      <w:r w:rsidRPr="00C91C9E">
        <w:rPr>
          <w:highlight w:val="cyan"/>
          <w:u w:val="single"/>
        </w:rPr>
        <w:t>S</w:t>
      </w:r>
      <w:r w:rsidRPr="00C50855">
        <w:rPr>
          <w:u w:val="single"/>
        </w:rPr>
        <w:t xml:space="preserve">tates’ </w:t>
      </w:r>
      <w:r w:rsidRPr="00C91C9E">
        <w:rPr>
          <w:highlight w:val="cyan"/>
          <w:u w:val="single"/>
        </w:rPr>
        <w:t>and E</w:t>
      </w:r>
      <w:r w:rsidRPr="00C50855">
        <w:rPr>
          <w:u w:val="single"/>
        </w:rPr>
        <w:t xml:space="preserve">uropean </w:t>
      </w:r>
      <w:r w:rsidRPr="00C91C9E">
        <w:rPr>
          <w:highlight w:val="cyan"/>
          <w:u w:val="single"/>
        </w:rPr>
        <w:t>U</w:t>
      </w:r>
      <w:r w:rsidRPr="00C50855">
        <w:rPr>
          <w:u w:val="single"/>
        </w:rPr>
        <w:t xml:space="preserve">nion’s different </w:t>
      </w:r>
      <w:r w:rsidRPr="00C91C9E">
        <w:rPr>
          <w:highlight w:val="cyan"/>
          <w:u w:val="single"/>
        </w:rPr>
        <w:t>approaches to security</w:t>
      </w:r>
      <w:r w:rsidRPr="00C50855">
        <w:rPr>
          <w:u w:val="single"/>
        </w:rPr>
        <w:t>, liberty</w:t>
      </w:r>
      <w:r>
        <w:t xml:space="preserve">, and executive power. How much privacy should the Internet provide? What security measures should be taken against crime and terrorism? Where should boundaries be drawn between the sovereign rights of national governments and the global sphere? </w:t>
      </w:r>
      <w:r w:rsidRPr="00C91C9E">
        <w:rPr>
          <w:highlight w:val="cyan"/>
          <w:u w:val="single"/>
        </w:rPr>
        <w:t>The manner in which these debates play out</w:t>
      </w:r>
      <w:r w:rsidRPr="00C50855">
        <w:rPr>
          <w:u w:val="single"/>
        </w:rPr>
        <w:t xml:space="preserve"> and which concerns receive priority </w:t>
      </w:r>
      <w:r w:rsidRPr="00C91C9E">
        <w:rPr>
          <w:highlight w:val="cyan"/>
          <w:u w:val="single"/>
        </w:rPr>
        <w:t>will have</w:t>
      </w:r>
      <w:r w:rsidRPr="00C91C9E">
        <w:rPr>
          <w:highlight w:val="cyan"/>
        </w:rPr>
        <w:t xml:space="preserve"> </w:t>
      </w:r>
      <w:r w:rsidRPr="00C91C9E">
        <w:rPr>
          <w:rStyle w:val="Emphasis"/>
          <w:highlight w:val="cyan"/>
        </w:rPr>
        <w:t>decisive effects on the emerging</w:t>
      </w:r>
      <w:r w:rsidRPr="00C50855">
        <w:rPr>
          <w:rStyle w:val="Emphasis"/>
        </w:rPr>
        <w:t xml:space="preserve"> new </w:t>
      </w:r>
      <w:r w:rsidRPr="00C91C9E">
        <w:rPr>
          <w:rStyle w:val="Emphasis"/>
          <w:highlight w:val="cyan"/>
        </w:rPr>
        <w:t>order of cyberspace</w:t>
      </w:r>
      <w:r>
        <w:t>.</w:t>
      </w:r>
    </w:p>
    <w:p w:rsidR="00F137C6" w:rsidRDefault="00F137C6" w:rsidP="00F137C6">
      <w:r w:rsidRPr="00C50855">
        <w:rPr>
          <w:u w:val="single"/>
        </w:rPr>
        <w:t xml:space="preserve">Europe and the </w:t>
      </w:r>
      <w:r w:rsidRPr="00C50855">
        <w:rPr>
          <w:rStyle w:val="Emphasis"/>
        </w:rPr>
        <w:t>U</w:t>
      </w:r>
      <w:r>
        <w:t xml:space="preserve">nited </w:t>
      </w:r>
      <w:r w:rsidRPr="00C50855">
        <w:rPr>
          <w:rStyle w:val="Emphasis"/>
        </w:rPr>
        <w:t>S</w:t>
      </w:r>
      <w:r>
        <w:t xml:space="preserve">tates </w:t>
      </w:r>
      <w:r w:rsidRPr="00C50855">
        <w:rPr>
          <w:u w:val="single"/>
        </w:rPr>
        <w:t>are currently implementing differing levels of cyber security</w:t>
      </w:r>
      <w:r>
        <w:t xml:space="preserve"> and privacy vigilance. </w:t>
      </w:r>
      <w:r w:rsidRPr="00E11AE1">
        <w:rPr>
          <w:rStyle w:val="Emphasis"/>
        </w:rPr>
        <w:t xml:space="preserve">This creates </w:t>
      </w:r>
      <w:r w:rsidRPr="00C91C9E">
        <w:rPr>
          <w:rStyle w:val="Emphasis"/>
          <w:highlight w:val="cyan"/>
        </w:rPr>
        <w:t>inconsistencies</w:t>
      </w:r>
      <w:r>
        <w:t xml:space="preserve"> for companies operating in both jurisdictions, </w:t>
      </w:r>
      <w:r w:rsidRPr="00E11AE1">
        <w:rPr>
          <w:u w:val="single"/>
        </w:rPr>
        <w:t xml:space="preserve">and </w:t>
      </w:r>
      <w:r w:rsidRPr="00C91C9E">
        <w:rPr>
          <w:highlight w:val="cyan"/>
          <w:u w:val="single"/>
        </w:rPr>
        <w:t>will complicate negotiations</w:t>
      </w:r>
      <w:r w:rsidRPr="00C50855">
        <w:rPr>
          <w:u w:val="single"/>
        </w:rPr>
        <w:t xml:space="preserve"> toward a proposed free trade and investment deal</w:t>
      </w:r>
      <w:r>
        <w:t xml:space="preserve">. </w:t>
      </w:r>
      <w:r w:rsidRPr="00C91C9E">
        <w:rPr>
          <w:rStyle w:val="Emphasis"/>
          <w:highlight w:val="cyan"/>
        </w:rPr>
        <w:t>Only a transatlantic deal on cyber security and privacy can help the U</w:t>
      </w:r>
      <w:r>
        <w:t xml:space="preserve">nited </w:t>
      </w:r>
      <w:r w:rsidRPr="00C91C9E">
        <w:rPr>
          <w:rStyle w:val="Emphasis"/>
          <w:highlight w:val="cyan"/>
        </w:rPr>
        <w:t>S</w:t>
      </w:r>
      <w:r>
        <w:t xml:space="preserve">tates </w:t>
      </w:r>
      <w:r w:rsidRPr="00C91C9E">
        <w:rPr>
          <w:rStyle w:val="Emphasis"/>
          <w:highlight w:val="cyan"/>
        </w:rPr>
        <w:t>and E</w:t>
      </w:r>
      <w:r>
        <w:t xml:space="preserve">uropean </w:t>
      </w:r>
      <w:r w:rsidRPr="00C91C9E">
        <w:rPr>
          <w:rStyle w:val="Emphasis"/>
          <w:highlight w:val="cyan"/>
        </w:rPr>
        <w:t>U</w:t>
      </w:r>
      <w:r>
        <w:t xml:space="preserve">nion </w:t>
      </w:r>
      <w:r w:rsidRPr="00C91C9E">
        <w:rPr>
          <w:rStyle w:val="Emphasis"/>
          <w:highlight w:val="cyan"/>
        </w:rPr>
        <w:t>position themselves as credible actors on Internet governance. There is precedent</w:t>
      </w:r>
      <w:r w:rsidRPr="00C50855">
        <w:rPr>
          <w:rStyle w:val="Emphasis"/>
        </w:rPr>
        <w:t xml:space="preserve"> for that kind of cooperation</w:t>
      </w:r>
      <w:r>
        <w:t xml:space="preserve">. Along with the EU-U.S. Working Group on Cybersecurity and Cybercrime, the United States and EU have since 2010 held regular cyber-attack defensive exercises. And </w:t>
      </w:r>
      <w:r w:rsidRPr="00C50855">
        <w:rPr>
          <w:u w:val="single"/>
        </w:rPr>
        <w:t>a new U.S.-EU working group has been created</w:t>
      </w:r>
      <w:r>
        <w:t xml:space="preserve"> to address the access of non-American citizens’ personal data by U.S. authorities.</w:t>
      </w:r>
    </w:p>
    <w:p w:rsidR="00F137C6" w:rsidRDefault="00F137C6" w:rsidP="00F137C6">
      <w:r w:rsidRPr="00445954">
        <w:rPr>
          <w:u w:val="single"/>
        </w:rPr>
        <w:t>Security problems are</w:t>
      </w:r>
      <w:r>
        <w:t xml:space="preserve"> without a doubt </w:t>
      </w:r>
      <w:r w:rsidRPr="00445954">
        <w:rPr>
          <w:u w:val="single"/>
        </w:rPr>
        <w:t>one of the most important issues facing</w:t>
      </w:r>
      <w:r>
        <w:t xml:space="preserve"> the </w:t>
      </w:r>
      <w:r w:rsidRPr="00445954">
        <w:rPr>
          <w:u w:val="single"/>
        </w:rPr>
        <w:t>regulation of the Internet, but the apparent tussle between security and freedom is not a zero-sum game</w:t>
      </w:r>
      <w:r>
        <w:t xml:space="preserve">. For example, protection from industrial espionage renders important economic advantages — online sales are 4 percent of total EU sales — but it requires substantial faith in Internet security. Yet an </w:t>
      </w:r>
      <w:r w:rsidRPr="00445954">
        <w:rPr>
          <w:u w:val="single"/>
        </w:rPr>
        <w:t>excessive emphasis on the security aspect and neglect of the idea of the Internet as a global public good threatens fundamental freedoms and thereby the democratic values upon which the Internet is</w:t>
      </w:r>
      <w:r>
        <w:t xml:space="preserve"> supposedly </w:t>
      </w:r>
      <w:r w:rsidRPr="00445954">
        <w:rPr>
          <w:u w:val="single"/>
        </w:rPr>
        <w:t>based.</w:t>
      </w:r>
    </w:p>
    <w:p w:rsidR="00F137C6" w:rsidRDefault="00F137C6" w:rsidP="00F137C6">
      <w:r>
        <w:t xml:space="preserve">The challenge for both the EU and the United States will be to ensure sufficient democratic oversight over cyber security. While </w:t>
      </w:r>
      <w:r w:rsidRPr="00C91C9E">
        <w:rPr>
          <w:highlight w:val="cyan"/>
          <w:u w:val="single"/>
        </w:rPr>
        <w:t>some countries’</w:t>
      </w:r>
      <w:r w:rsidRPr="00445954">
        <w:rPr>
          <w:u w:val="single"/>
        </w:rPr>
        <w:t xml:space="preserve"> idea of </w:t>
      </w:r>
      <w:r w:rsidRPr="00C91C9E">
        <w:rPr>
          <w:highlight w:val="cyan"/>
          <w:u w:val="single"/>
        </w:rPr>
        <w:t>Internet governance</w:t>
      </w:r>
      <w:r w:rsidRPr="00C91C9E">
        <w:rPr>
          <w:highlight w:val="cyan"/>
        </w:rPr>
        <w:t xml:space="preserve"> </w:t>
      </w:r>
      <w:r w:rsidRPr="00C91C9E">
        <w:rPr>
          <w:rStyle w:val="Emphasis"/>
          <w:highlight w:val="cyan"/>
        </w:rPr>
        <w:t>is clearly based on</w:t>
      </w:r>
      <w:r w:rsidRPr="00445954">
        <w:rPr>
          <w:rStyle w:val="Emphasis"/>
        </w:rPr>
        <w:t xml:space="preserve"> the expansion of </w:t>
      </w:r>
      <w:r w:rsidRPr="00C91C9E">
        <w:rPr>
          <w:rStyle w:val="Emphasis"/>
          <w:highlight w:val="cyan"/>
        </w:rPr>
        <w:t>state control</w:t>
      </w:r>
      <w:r>
        <w:t xml:space="preserve">, </w:t>
      </w:r>
      <w:r w:rsidRPr="00445954">
        <w:rPr>
          <w:u w:val="single"/>
        </w:rPr>
        <w:t xml:space="preserve">the current multi-stakeholder model is biased toward the interests of the developed states, specifically the </w:t>
      </w:r>
      <w:r w:rsidRPr="00445954">
        <w:rPr>
          <w:rStyle w:val="Emphasis"/>
        </w:rPr>
        <w:t>U</w:t>
      </w:r>
      <w:r>
        <w:t xml:space="preserve">nited </w:t>
      </w:r>
      <w:r w:rsidRPr="00445954">
        <w:rPr>
          <w:rStyle w:val="Emphasis"/>
        </w:rPr>
        <w:t>S</w:t>
      </w:r>
      <w:r>
        <w:t>tates, and their multinational corporations. In their own ways, both models fail to provide democratic legitimacy and accountability.</w:t>
      </w:r>
    </w:p>
    <w:p w:rsidR="00F137C6" w:rsidRDefault="00F137C6" w:rsidP="00F137C6">
      <w:r>
        <w:t xml:space="preserve">A first objective of </w:t>
      </w:r>
      <w:r w:rsidRPr="00445954">
        <w:rPr>
          <w:u w:val="single"/>
        </w:rPr>
        <w:t xml:space="preserve">further </w:t>
      </w:r>
      <w:r w:rsidRPr="00C91C9E">
        <w:rPr>
          <w:highlight w:val="cyan"/>
          <w:u w:val="single"/>
        </w:rPr>
        <w:t>transatlantic cooperation should</w:t>
      </w:r>
      <w:r>
        <w:t xml:space="preserve"> be to </w:t>
      </w:r>
      <w:r w:rsidRPr="00C91C9E">
        <w:rPr>
          <w:rStyle w:val="Emphasis"/>
          <w:highlight w:val="cyan"/>
        </w:rPr>
        <w:t>maintain the current architecture</w:t>
      </w:r>
      <w:r w:rsidRPr="00445954">
        <w:rPr>
          <w:rStyle w:val="Emphasis"/>
        </w:rPr>
        <w:t xml:space="preserve"> of the Internet, </w:t>
      </w:r>
      <w:r w:rsidRPr="00C91C9E">
        <w:rPr>
          <w:rStyle w:val="Emphasis"/>
          <w:highlight w:val="cyan"/>
        </w:rPr>
        <w:t>with</w:t>
      </w:r>
      <w:r w:rsidRPr="00445954">
        <w:rPr>
          <w:rStyle w:val="Emphasis"/>
        </w:rPr>
        <w:t xml:space="preserve"> its </w:t>
      </w:r>
      <w:r w:rsidRPr="00C91C9E">
        <w:rPr>
          <w:rStyle w:val="Emphasis"/>
          <w:highlight w:val="cyan"/>
        </w:rPr>
        <w:t>open standards and decentralized administration, while making it more democratic</w:t>
      </w:r>
      <w:r>
        <w:t>. The multi-stakeholder approach and multilateral negotiations would benefit from involving developing states as equal partners rather than expecting them to blithely accept the global digital divide.</w:t>
      </w:r>
    </w:p>
    <w:p w:rsidR="00F137C6" w:rsidRDefault="00F137C6" w:rsidP="00F137C6">
      <w:r>
        <w:lastRenderedPageBreak/>
        <w:t>Secondly, the private sector needs to be involved in any legally binding mechanism to ensure adherence to codes of conduct in cyberspace. A code of conduct can only benefit from the expertise of large global corporations, and their involvement will help ensure that they adhere to universal standards on security, informational self-determination, and data protection.</w:t>
      </w:r>
    </w:p>
    <w:p w:rsidR="00F137C6" w:rsidRDefault="00F137C6" w:rsidP="00F137C6">
      <w:r>
        <w:t>Finally, the EU and the United States should push for an update to the General Comments on Article 17 of the International Covenant on Civil and Political Rights of the UN Human Rights Commission, which serves as an international anchor for the right to privacy. The last such interpretation of international human rights law on the protection of privacy took place in 1988 and is in desperate need of being updated for the Internet age.</w:t>
      </w:r>
    </w:p>
    <w:p w:rsidR="00F137C6" w:rsidRPr="000257F7" w:rsidRDefault="00F137C6" w:rsidP="00F137C6">
      <w:pPr>
        <w:rPr>
          <w:rStyle w:val="Emphasis"/>
        </w:rPr>
      </w:pPr>
      <w:r w:rsidRPr="000257F7">
        <w:rPr>
          <w:u w:val="single"/>
        </w:rPr>
        <w:t>Only when the political, social, and economic dimensions of the Internet are considered and legislatures are more fully involved can a transatlantic Internet and cyber security market truly develop</w:t>
      </w:r>
      <w:r>
        <w:t xml:space="preserve">. </w:t>
      </w:r>
      <w:r w:rsidRPr="00C91C9E">
        <w:rPr>
          <w:rStyle w:val="Emphasis"/>
          <w:highlight w:val="cyan"/>
        </w:rPr>
        <w:t>Only in this way, can the transatlantic community ensure that security is not sacrificed</w:t>
      </w:r>
      <w:r w:rsidRPr="000257F7">
        <w:rPr>
          <w:rStyle w:val="Emphasis"/>
        </w:rPr>
        <w:t xml:space="preserve"> for liberty and that the interests of the state are not pitted against privacy</w:t>
      </w:r>
      <w:r w:rsidRPr="000257F7">
        <w:t xml:space="preserve">. </w:t>
      </w:r>
      <w:r w:rsidRPr="000257F7">
        <w:rPr>
          <w:u w:val="single"/>
        </w:rPr>
        <w:t xml:space="preserve">Such </w:t>
      </w:r>
      <w:r w:rsidRPr="00C91C9E">
        <w:rPr>
          <w:highlight w:val="cyan"/>
          <w:u w:val="single"/>
        </w:rPr>
        <w:t>a forward-looking transatlantic market will</w:t>
      </w:r>
      <w:r w:rsidRPr="000257F7">
        <w:rPr>
          <w:u w:val="single"/>
        </w:rPr>
        <w:t xml:space="preserve"> also hopefully</w:t>
      </w:r>
      <w:r w:rsidRPr="000257F7">
        <w:t xml:space="preserve"> </w:t>
      </w:r>
      <w:r w:rsidRPr="00C91C9E">
        <w:rPr>
          <w:rStyle w:val="Emphasis"/>
          <w:highlight w:val="cyan"/>
        </w:rPr>
        <w:t>function as an important bridge to other countries</w:t>
      </w:r>
      <w:r w:rsidRPr="000257F7">
        <w:rPr>
          <w:rStyle w:val="Emphasis"/>
        </w:rPr>
        <w:t xml:space="preserve"> at the international level.</w:t>
      </w:r>
    </w:p>
    <w:p w:rsidR="00F137C6" w:rsidRDefault="00F137C6" w:rsidP="00F137C6"/>
    <w:p w:rsidR="00F137C6" w:rsidRDefault="00F137C6" w:rsidP="00F137C6">
      <w:pPr>
        <w:pStyle w:val="Heading4"/>
      </w:pPr>
      <w:r>
        <w:t>Censorship coming now and destroys the internet - ends global innovation and coordination efforts key to solve extinction</w:t>
      </w:r>
    </w:p>
    <w:p w:rsidR="00F137C6" w:rsidRPr="001C3180" w:rsidRDefault="00F137C6" w:rsidP="00F137C6">
      <w:pPr>
        <w:rPr>
          <w:rStyle w:val="StyleStyleBold12pt"/>
        </w:rPr>
      </w:pPr>
      <w:r w:rsidRPr="001C3180">
        <w:rPr>
          <w:rStyle w:val="StyleStyleBold12pt"/>
        </w:rPr>
        <w:t>Genachowski and Bollinger 13</w:t>
      </w:r>
    </w:p>
    <w:p w:rsidR="00F137C6" w:rsidRPr="00080B8B" w:rsidRDefault="00F137C6" w:rsidP="00F137C6">
      <w:r>
        <w:t>Julius Genachowski is chairman of the U.S. Federal Communications Commission, First Amendment scholar Lee C. Bollinger is president of Columbia University. Bollinger serves on the board of the Washington Post Company, Foreign Policy, April 16, 2013, "The Plot to Block Internet Freedom", http://www.foreignpolicy.com/articles/2013/04/16/plot_block_internet_freedom?page=full</w:t>
      </w:r>
    </w:p>
    <w:p w:rsidR="00F137C6" w:rsidRPr="00080B8B" w:rsidRDefault="00F137C6" w:rsidP="00F137C6"/>
    <w:p w:rsidR="00F137C6" w:rsidRPr="00080B8B" w:rsidRDefault="00F137C6" w:rsidP="00F137C6">
      <w:r w:rsidRPr="00C91C9E">
        <w:rPr>
          <w:highlight w:val="cyan"/>
          <w:u w:val="single"/>
        </w:rPr>
        <w:t>The Internet</w:t>
      </w:r>
      <w:r w:rsidRPr="002C3849">
        <w:rPr>
          <w:u w:val="single"/>
        </w:rPr>
        <w:t xml:space="preserve"> has created an extraordinary new democratic forum for people around the world</w:t>
      </w:r>
      <w:r w:rsidRPr="00080B8B">
        <w:t xml:space="preserve"> to express their opinions. </w:t>
      </w:r>
      <w:r w:rsidRPr="002C3849">
        <w:rPr>
          <w:rStyle w:val="Emphasis"/>
        </w:rPr>
        <w:t xml:space="preserve">It </w:t>
      </w:r>
      <w:r w:rsidRPr="00C91C9E">
        <w:rPr>
          <w:rStyle w:val="Emphasis"/>
          <w:highlight w:val="cyan"/>
        </w:rPr>
        <w:t>is revolutionizing global access to information</w:t>
      </w:r>
      <w:r w:rsidRPr="00080B8B">
        <w:t>: Today, more than 1 billion people worldwide have access to the Internet, and at current growth rates, 5 billion people -- about 70 percent of the world's population -- will be connected in five years.</w:t>
      </w:r>
    </w:p>
    <w:p w:rsidR="00F137C6" w:rsidRPr="00080B8B" w:rsidRDefault="00F137C6" w:rsidP="00F137C6">
      <w:r w:rsidRPr="00080B8B">
        <w:t xml:space="preserve">But </w:t>
      </w:r>
      <w:r w:rsidRPr="00C91C9E">
        <w:rPr>
          <w:rStyle w:val="Emphasis"/>
          <w:highlight w:val="cyan"/>
        </w:rPr>
        <w:t>this growth trajectory is not inevitable, and threats are mounting</w:t>
      </w:r>
      <w:r w:rsidRPr="002C3849">
        <w:rPr>
          <w:rStyle w:val="Emphasis"/>
        </w:rPr>
        <w:t xml:space="preserve"> to the global spread of an open and truly "worldwide" web</w:t>
      </w:r>
      <w:r w:rsidRPr="00080B8B">
        <w:t xml:space="preserve">. The </w:t>
      </w:r>
      <w:r w:rsidRPr="00C91C9E">
        <w:rPr>
          <w:highlight w:val="cyan"/>
          <w:u w:val="single"/>
        </w:rPr>
        <w:t>expansion of the open Internet</w:t>
      </w:r>
      <w:r w:rsidRPr="00C91C9E">
        <w:rPr>
          <w:highlight w:val="cyan"/>
        </w:rPr>
        <w:t xml:space="preserve"> </w:t>
      </w:r>
      <w:r w:rsidRPr="00C91C9E">
        <w:rPr>
          <w:rStyle w:val="Emphasis"/>
          <w:highlight w:val="cyan"/>
        </w:rPr>
        <w:t>must be allowed to continue</w:t>
      </w:r>
      <w:r w:rsidRPr="00080B8B">
        <w:t xml:space="preserve">: The mobile and </w:t>
      </w:r>
      <w:r w:rsidRPr="00664CD9">
        <w:rPr>
          <w:u w:val="single"/>
        </w:rPr>
        <w:t>social media revolutions are</w:t>
      </w:r>
      <w:r w:rsidRPr="00664CD9">
        <w:t xml:space="preserve"> </w:t>
      </w:r>
      <w:r w:rsidRPr="00664CD9">
        <w:rPr>
          <w:rStyle w:val="Emphasis"/>
        </w:rPr>
        <w:t>critical</w:t>
      </w:r>
      <w:r w:rsidRPr="00080B8B">
        <w:t xml:space="preserve"> not only for democratic institutions' ability </w:t>
      </w:r>
      <w:r w:rsidRPr="00C91C9E">
        <w:rPr>
          <w:rStyle w:val="Emphasis"/>
          <w:highlight w:val="cyan"/>
        </w:rPr>
        <w:t>to solve</w:t>
      </w:r>
      <w:r w:rsidRPr="00664CD9">
        <w:rPr>
          <w:rStyle w:val="Emphasis"/>
        </w:rPr>
        <w:t xml:space="preserve"> the collective problems of a shrinking world</w:t>
      </w:r>
      <w:r w:rsidRPr="00080B8B">
        <w:t xml:space="preserve">, but </w:t>
      </w:r>
      <w:r w:rsidRPr="00664CD9">
        <w:rPr>
          <w:rStyle w:val="Emphasis"/>
        </w:rPr>
        <w:t xml:space="preserve">also to a dynamic and innovative global economy that depends on </w:t>
      </w:r>
      <w:r w:rsidRPr="00C91C9E">
        <w:rPr>
          <w:rStyle w:val="Emphasis"/>
          <w:highlight w:val="cyan"/>
        </w:rPr>
        <w:t>financial transparency and</w:t>
      </w:r>
      <w:r w:rsidRPr="00080B8B">
        <w:t xml:space="preserve"> the </w:t>
      </w:r>
      <w:r w:rsidRPr="00C91C9E">
        <w:rPr>
          <w:rStyle w:val="Emphasis"/>
          <w:highlight w:val="cyan"/>
        </w:rPr>
        <w:t>free flow of information</w:t>
      </w:r>
      <w:r w:rsidRPr="00664CD9">
        <w:rPr>
          <w:rStyle w:val="Emphasis"/>
        </w:rPr>
        <w:t>.</w:t>
      </w:r>
    </w:p>
    <w:p w:rsidR="00F137C6" w:rsidRPr="00080B8B" w:rsidRDefault="00F137C6" w:rsidP="00F137C6">
      <w:r w:rsidRPr="00080B8B">
        <w:t xml:space="preserve">The </w:t>
      </w:r>
      <w:r w:rsidRPr="0096327A">
        <w:rPr>
          <w:u w:val="single"/>
        </w:rPr>
        <w:t>threats to the open Internet were on stark display</w:t>
      </w:r>
      <w:r w:rsidRPr="00080B8B">
        <w:t xml:space="preserve"> at last December's World Conference on International Telecommunications </w:t>
      </w:r>
      <w:r w:rsidRPr="0096327A">
        <w:rPr>
          <w:u w:val="single"/>
        </w:rPr>
        <w:t xml:space="preserve">in Dubai, where </w:t>
      </w:r>
      <w:r w:rsidRPr="00C91C9E">
        <w:rPr>
          <w:highlight w:val="cyan"/>
          <w:u w:val="single"/>
        </w:rPr>
        <w:t xml:space="preserve">the </w:t>
      </w:r>
      <w:r w:rsidRPr="00C91C9E">
        <w:rPr>
          <w:rStyle w:val="Emphasis"/>
          <w:highlight w:val="cyan"/>
        </w:rPr>
        <w:t>U</w:t>
      </w:r>
      <w:r w:rsidRPr="00080B8B">
        <w:t xml:space="preserve">nited </w:t>
      </w:r>
      <w:r w:rsidRPr="00C91C9E">
        <w:rPr>
          <w:rStyle w:val="Emphasis"/>
          <w:highlight w:val="cyan"/>
        </w:rPr>
        <w:t>S</w:t>
      </w:r>
      <w:r w:rsidRPr="00080B8B">
        <w:t xml:space="preserve">tates </w:t>
      </w:r>
      <w:r w:rsidRPr="00C91C9E">
        <w:rPr>
          <w:highlight w:val="cyan"/>
          <w:u w:val="single"/>
        </w:rPr>
        <w:t>fought attempts</w:t>
      </w:r>
      <w:r w:rsidRPr="0096327A">
        <w:rPr>
          <w:u w:val="single"/>
        </w:rPr>
        <w:t xml:space="preserve"> by a number of countries -- including Russia, China, and Saudi Arabia -- </w:t>
      </w:r>
      <w:r w:rsidRPr="00C91C9E">
        <w:rPr>
          <w:highlight w:val="cyan"/>
          <w:u w:val="single"/>
        </w:rPr>
        <w:t>to give a U.N. organization</w:t>
      </w:r>
      <w:r w:rsidRPr="00080B8B">
        <w:t xml:space="preserve">, the International Telecommunication Union (ITU), </w:t>
      </w:r>
      <w:r w:rsidRPr="0096327A">
        <w:rPr>
          <w:u w:val="single"/>
        </w:rPr>
        <w:t xml:space="preserve">new </w:t>
      </w:r>
      <w:r w:rsidRPr="00C91C9E">
        <w:rPr>
          <w:highlight w:val="cyan"/>
          <w:u w:val="single"/>
        </w:rPr>
        <w:t>regulatory authority</w:t>
      </w:r>
      <w:r w:rsidRPr="0096327A">
        <w:rPr>
          <w:u w:val="single"/>
        </w:rPr>
        <w:t xml:space="preserve"> over the Internet</w:t>
      </w:r>
      <w:r w:rsidRPr="00080B8B">
        <w:t>. Ultimately, over the objection of the United States and many others, 89 countries voted to approve a treaty that could strengthen the power of governments to control online content and deter broadband deployment.</w:t>
      </w:r>
    </w:p>
    <w:p w:rsidR="00F137C6" w:rsidRPr="00080B8B" w:rsidRDefault="00F137C6" w:rsidP="00F137C6">
      <w:r w:rsidRPr="00080B8B">
        <w:t xml:space="preserve">In Dubai, </w:t>
      </w:r>
      <w:r w:rsidRPr="0096327A">
        <w:rPr>
          <w:rStyle w:val="Emphasis"/>
        </w:rPr>
        <w:t>two deeply worrisome trends came to a head</w:t>
      </w:r>
      <w:r w:rsidRPr="00080B8B">
        <w:t>.</w:t>
      </w:r>
    </w:p>
    <w:p w:rsidR="00F137C6" w:rsidRPr="00080B8B" w:rsidRDefault="00F137C6" w:rsidP="00F137C6">
      <w:r w:rsidRPr="0096327A">
        <w:rPr>
          <w:rStyle w:val="Emphasis"/>
        </w:rPr>
        <w:t>First</w:t>
      </w:r>
      <w:r w:rsidRPr="00080B8B">
        <w:t xml:space="preserve">, we see that </w:t>
      </w:r>
      <w:r w:rsidRPr="0096327A">
        <w:rPr>
          <w:u w:val="single"/>
        </w:rPr>
        <w:t>the Arab Spring</w:t>
      </w:r>
      <w:r w:rsidRPr="00080B8B">
        <w:t xml:space="preserve"> and similar events have </w:t>
      </w:r>
      <w:r w:rsidRPr="0096327A">
        <w:rPr>
          <w:u w:val="single"/>
        </w:rPr>
        <w:t>awakened nondemocratic governments to the danger</w:t>
      </w:r>
      <w:r w:rsidRPr="00080B8B">
        <w:t xml:space="preserve"> that </w:t>
      </w:r>
      <w:r w:rsidRPr="0096327A">
        <w:rPr>
          <w:u w:val="single"/>
        </w:rPr>
        <w:t>the Internet poses to their regimes</w:t>
      </w:r>
      <w:r w:rsidRPr="00080B8B">
        <w:t xml:space="preserve">. In Dubai, </w:t>
      </w:r>
      <w:r w:rsidRPr="0096327A">
        <w:rPr>
          <w:u w:val="single"/>
        </w:rPr>
        <w:t>they pushed</w:t>
      </w:r>
      <w:r w:rsidRPr="00080B8B">
        <w:t xml:space="preserve"> for </w:t>
      </w:r>
      <w:r w:rsidRPr="0096327A">
        <w:rPr>
          <w:u w:val="single"/>
        </w:rPr>
        <w:t>a treaty that would give</w:t>
      </w:r>
      <w:r w:rsidRPr="00080B8B">
        <w:t xml:space="preserve"> the ITU's </w:t>
      </w:r>
      <w:r w:rsidRPr="0096327A">
        <w:rPr>
          <w:u w:val="single"/>
        </w:rPr>
        <w:t xml:space="preserve">imprimatur to governments' blocking or favoring of online content under the guise of </w:t>
      </w:r>
      <w:r w:rsidRPr="0096327A">
        <w:rPr>
          <w:u w:val="single"/>
        </w:rPr>
        <w:lastRenderedPageBreak/>
        <w:t>preventing spam and increasing network security</w:t>
      </w:r>
      <w:r w:rsidRPr="00080B8B">
        <w:t>. Authoritarian countries' real goal is to legitimize content regulation, opening the door for governments to block any content they do not like, such as political speech.</w:t>
      </w:r>
    </w:p>
    <w:p w:rsidR="00F137C6" w:rsidRPr="00080B8B" w:rsidRDefault="00F137C6" w:rsidP="00F137C6">
      <w:r w:rsidRPr="0096327A">
        <w:rPr>
          <w:rStyle w:val="Emphasis"/>
        </w:rPr>
        <w:t>Second</w:t>
      </w:r>
      <w:r w:rsidRPr="00080B8B">
        <w:t xml:space="preserve">, </w:t>
      </w:r>
      <w:r w:rsidRPr="0096327A">
        <w:rPr>
          <w:u w:val="single"/>
        </w:rPr>
        <w:t>the basic commercial model underlying the open Internet is</w:t>
      </w:r>
      <w:r w:rsidRPr="00080B8B">
        <w:t xml:space="preserve"> also </w:t>
      </w:r>
      <w:r w:rsidRPr="0096327A">
        <w:rPr>
          <w:u w:val="single"/>
        </w:rPr>
        <w:t>under threat</w:t>
      </w:r>
      <w:r w:rsidRPr="00080B8B">
        <w:t xml:space="preserve">. In particular, some </w:t>
      </w:r>
      <w:r w:rsidRPr="0096327A">
        <w:rPr>
          <w:u w:val="single"/>
        </w:rPr>
        <w:t>proposals</w:t>
      </w:r>
      <w:r w:rsidRPr="00080B8B">
        <w:t xml:space="preserve">, like the one made last year by major European network operators, </w:t>
      </w:r>
      <w:r w:rsidRPr="0096327A">
        <w:rPr>
          <w:u w:val="single"/>
        </w:rPr>
        <w:t>would change the ground rules for payments for transferring Internet content</w:t>
      </w:r>
      <w:r w:rsidRPr="00080B8B">
        <w: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w:t>
      </w:r>
    </w:p>
    <w:p w:rsidR="00F137C6" w:rsidRPr="00080B8B" w:rsidRDefault="00F137C6" w:rsidP="00F137C6">
      <w:r w:rsidRPr="00080B8B">
        <w:t xml:space="preserve">Sender pays may look merely like a commercial issue, a different way to divide the pie. And proponents of sender pays and similar changes claim they would benefit Internet deployment and Internet users. But the opposite is true: </w:t>
      </w:r>
      <w:r w:rsidRPr="00E123CD">
        <w:rPr>
          <w:u w:val="single"/>
        </w:rPr>
        <w:t>If a country imposed a payment requirement, content creators would be less likely to serve that country. The loss of content would make the Internet less attractive and would lessen demand for the deployment of Internet infrastructure in that country.</w:t>
      </w:r>
    </w:p>
    <w:p w:rsidR="00F137C6" w:rsidRPr="00080B8B" w:rsidRDefault="00F137C6" w:rsidP="00F137C6">
      <w:r w:rsidRPr="00080B8B">
        <w:t xml:space="preserve">Repeat the process in a few more countries, and </w:t>
      </w:r>
      <w:r w:rsidRPr="00C91C9E">
        <w:rPr>
          <w:rStyle w:val="Emphasis"/>
          <w:highlight w:val="cyan"/>
        </w:rPr>
        <w:t>the growth of global connectivity</w:t>
      </w:r>
      <w:r w:rsidRPr="00080B8B">
        <w:t xml:space="preserve"> -- as well as its attendant benefits for democracy -- </w:t>
      </w:r>
      <w:r w:rsidRPr="00C91C9E">
        <w:rPr>
          <w:rStyle w:val="Emphasis"/>
          <w:highlight w:val="cyan"/>
        </w:rPr>
        <w:t>would slow dramatically. So too would</w:t>
      </w:r>
      <w:r w:rsidRPr="00080B8B">
        <w:t xml:space="preserve"> the </w:t>
      </w:r>
      <w:r w:rsidRPr="00C91C9E">
        <w:rPr>
          <w:rStyle w:val="Emphasis"/>
          <w:highlight w:val="cyan"/>
        </w:rPr>
        <w:t>benefits accruing to the global economy</w:t>
      </w:r>
      <w:r w:rsidRPr="00080B8B">
        <w:t xml:space="preserve">. </w:t>
      </w:r>
      <w:r w:rsidRPr="00E123CD">
        <w:rPr>
          <w:u w:val="single"/>
        </w:rPr>
        <w:t>Without continuing improvements in transparency and information sharing</w:t>
      </w:r>
      <w:r w:rsidRPr="00080B8B">
        <w:t xml:space="preserve">, the </w:t>
      </w:r>
      <w:r w:rsidRPr="00C91C9E">
        <w:rPr>
          <w:rStyle w:val="Emphasis"/>
          <w:highlight w:val="cyan"/>
        </w:rPr>
        <w:t>innovation</w:t>
      </w:r>
      <w:r w:rsidRPr="00E123CD">
        <w:rPr>
          <w:rStyle w:val="Emphasis"/>
        </w:rPr>
        <w:t xml:space="preserve"> that springs from new commercial ideas and creative breakthroughs </w:t>
      </w:r>
      <w:r w:rsidRPr="00C91C9E">
        <w:rPr>
          <w:rStyle w:val="Emphasis"/>
          <w:highlight w:val="cyan"/>
        </w:rPr>
        <w:t>is sure to be severely inhibited</w:t>
      </w:r>
      <w:r w:rsidRPr="00E123CD">
        <w:rPr>
          <w:rStyle w:val="Emphasis"/>
        </w:rPr>
        <w:t>.</w:t>
      </w:r>
    </w:p>
    <w:p w:rsidR="00F137C6" w:rsidRPr="00080B8B" w:rsidRDefault="00F137C6" w:rsidP="00F137C6">
      <w:r w:rsidRPr="00080B8B">
        <w:t xml:space="preserve">To their credit, American Internet service providers have joined with the broader U.S. technology industry, civil society, and others in opposing these changes. Together, </w:t>
      </w:r>
      <w:r w:rsidRPr="00E123CD">
        <w:rPr>
          <w:u w:val="single"/>
        </w:rPr>
        <w:t>we were able to win the battle in Dubai</w:t>
      </w:r>
      <w:r w:rsidRPr="00080B8B">
        <w:t xml:space="preserve"> over sender pays, </w:t>
      </w:r>
      <w:r w:rsidRPr="00E123CD">
        <w:rPr>
          <w:rStyle w:val="Emphasis"/>
        </w:rPr>
        <w:t xml:space="preserve">but </w:t>
      </w:r>
      <w:r w:rsidRPr="00C91C9E">
        <w:rPr>
          <w:rStyle w:val="Emphasis"/>
          <w:highlight w:val="cyan"/>
        </w:rPr>
        <w:t>we have not yet won the war</w:t>
      </w:r>
      <w:r w:rsidRPr="00080B8B">
        <w:t xml:space="preserve">. </w:t>
      </w:r>
      <w:r w:rsidRPr="008E5C30">
        <w:rPr>
          <w:u w:val="single"/>
        </w:rPr>
        <w:t xml:space="preserve">Issues affecting global </w:t>
      </w:r>
      <w:r w:rsidRPr="00C91C9E">
        <w:rPr>
          <w:highlight w:val="cyan"/>
          <w:u w:val="single"/>
        </w:rPr>
        <w:t>Internet openness</w:t>
      </w:r>
      <w:r w:rsidRPr="00080B8B">
        <w:t xml:space="preserve">, broadband deployment, and free speech </w:t>
      </w:r>
      <w:r w:rsidRPr="00C91C9E">
        <w:rPr>
          <w:rStyle w:val="Emphasis"/>
          <w:highlight w:val="cyan"/>
        </w:rPr>
        <w:t>will return in upcoming international forums</w:t>
      </w:r>
      <w:r w:rsidRPr="00080B8B">
        <w:t>, including an important meeting in Geneva in May, the World Telecommunication/ICT Policy Forum.</w:t>
      </w:r>
    </w:p>
    <w:p w:rsidR="00F137C6" w:rsidRPr="00080B8B" w:rsidRDefault="00F137C6" w:rsidP="00F137C6">
      <w:r w:rsidRPr="00080B8B">
        <w:t>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p>
    <w:p w:rsidR="00F137C6" w:rsidRPr="00080B8B" w:rsidRDefault="00F137C6" w:rsidP="00F137C6">
      <w:r w:rsidRPr="008E5C30">
        <w:rPr>
          <w:rStyle w:val="Emphasis"/>
        </w:rPr>
        <w:t>All Internet users lose something when some countries are cut off from the World</w:t>
      </w:r>
      <w:r w:rsidRPr="008E5C30">
        <w:t xml:space="preserve"> Wide </w:t>
      </w:r>
      <w:r w:rsidRPr="008E5C30">
        <w:rPr>
          <w:rStyle w:val="Emphasis"/>
        </w:rPr>
        <w:t>Web</w:t>
      </w:r>
      <w:r w:rsidRPr="00080B8B">
        <w:t xml:space="preserve">. Each person who is unable to connect to the Internet diminishes our own access to information. </w:t>
      </w:r>
      <w:r w:rsidRPr="00C91C9E">
        <w:rPr>
          <w:highlight w:val="cyan"/>
          <w:u w:val="single"/>
        </w:rPr>
        <w:t>We become</w:t>
      </w:r>
      <w:r w:rsidRPr="00C91C9E">
        <w:rPr>
          <w:highlight w:val="cyan"/>
        </w:rPr>
        <w:t xml:space="preserve"> </w:t>
      </w:r>
      <w:r w:rsidRPr="00C91C9E">
        <w:rPr>
          <w:rStyle w:val="Emphasis"/>
          <w:highlight w:val="cyan"/>
        </w:rPr>
        <w:t>less able to</w:t>
      </w:r>
      <w:r w:rsidRPr="008E5C30">
        <w:rPr>
          <w:rStyle w:val="Emphasis"/>
        </w:rPr>
        <w:t xml:space="preserve"> understand the world and </w:t>
      </w:r>
      <w:r w:rsidRPr="00C91C9E">
        <w:rPr>
          <w:rStyle w:val="Emphasis"/>
          <w:highlight w:val="cyan"/>
        </w:rPr>
        <w:t>formulate policies to respond to our shrinking planet</w:t>
      </w:r>
      <w:r w:rsidRPr="00080B8B">
        <w:t xml:space="preserve">. Conversely, </w:t>
      </w:r>
      <w:r w:rsidRPr="008E5C30">
        <w:rPr>
          <w:u w:val="single"/>
        </w:rPr>
        <w:t>we gain a richer understanding of global events as more people connect around the world</w:t>
      </w:r>
      <w:r w:rsidRPr="00080B8B">
        <w:t>, and those societies nurturing nascent democracy movements become more familiar with America's traditions of free speech and pluralism.</w:t>
      </w:r>
    </w:p>
    <w:p w:rsidR="00F137C6" w:rsidRPr="00080B8B" w:rsidRDefault="00F137C6" w:rsidP="00F137C6">
      <w:r w:rsidRPr="00080B8B">
        <w:t>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w:t>
      </w:r>
    </w:p>
    <w:p w:rsidR="00F137C6" w:rsidRPr="00080B8B" w:rsidRDefault="00F137C6" w:rsidP="00F137C6">
      <w:r w:rsidRPr="00C1786F">
        <w:rPr>
          <w:rStyle w:val="Emphasis"/>
        </w:rPr>
        <w:lastRenderedPageBreak/>
        <w:t>We must preserve the Internet as the most open and robust platform for the free exchange of information ever devised.</w:t>
      </w:r>
      <w:r w:rsidRPr="00080B8B">
        <w:t xml:space="preserve"> Keeping the Internet open is perhaps the most important free speech issue of our time.</w:t>
      </w:r>
    </w:p>
    <w:p w:rsidR="00F137C6" w:rsidRDefault="00F137C6" w:rsidP="00F137C6"/>
    <w:p w:rsidR="00F137C6" w:rsidRDefault="00F137C6" w:rsidP="006F49EA">
      <w:pPr>
        <w:pStyle w:val="Heading3"/>
      </w:pPr>
      <w:r>
        <w:lastRenderedPageBreak/>
        <w:t>2nc nsa key</w:t>
      </w:r>
    </w:p>
    <w:p w:rsidR="00F137C6" w:rsidRDefault="00F137C6" w:rsidP="00F137C6"/>
    <w:p w:rsidR="00F137C6" w:rsidRDefault="00F137C6" w:rsidP="00F137C6">
      <w:pPr>
        <w:pStyle w:val="Heading4"/>
      </w:pPr>
      <w:r>
        <w:t>NSA undermines US-EU cyber cooperation</w:t>
      </w:r>
    </w:p>
    <w:p w:rsidR="00F137C6" w:rsidRPr="00972CA5" w:rsidRDefault="00F137C6" w:rsidP="00F137C6">
      <w:pPr>
        <w:rPr>
          <w:rStyle w:val="StyleStyleBold12pt"/>
        </w:rPr>
      </w:pPr>
      <w:r w:rsidRPr="00972CA5">
        <w:rPr>
          <w:rStyle w:val="StyleStyleBold12pt"/>
        </w:rPr>
        <w:t>Nagel 13</w:t>
      </w:r>
    </w:p>
    <w:p w:rsidR="00F137C6" w:rsidRPr="00972CA5" w:rsidRDefault="00F137C6" w:rsidP="00F137C6">
      <w:r>
        <w:t>Hadley Nagel is a researcher at the American Foreign Policy Council in Washington, DC, US News and World Report, August 6, 2013, "NSA Leaks Cause Waves Across the Atlantic", http://www.usnews.com/opinion/blogs/world-report/2013/08/06/after-nsa-leaks-the-us-must-work-with-the-eu-on-cyber-issues</w:t>
      </w:r>
    </w:p>
    <w:p w:rsidR="00F137C6" w:rsidRPr="00972CA5" w:rsidRDefault="00F137C6" w:rsidP="00F137C6"/>
    <w:p w:rsidR="00F137C6" w:rsidRPr="00972CA5" w:rsidRDefault="00F137C6" w:rsidP="00F137C6">
      <w:r w:rsidRPr="00972CA5">
        <w:t xml:space="preserve">Germany provides a case in point. </w:t>
      </w:r>
      <w:r w:rsidRPr="00C91C9E">
        <w:rPr>
          <w:highlight w:val="cyan"/>
          <w:u w:val="single"/>
        </w:rPr>
        <w:t>Cooperation on intel</w:t>
      </w:r>
      <w:r w:rsidRPr="00B423C7">
        <w:rPr>
          <w:u w:val="single"/>
        </w:rPr>
        <w:t xml:space="preserve">ligence and surveillance issues </w:t>
      </w:r>
      <w:r w:rsidRPr="00C91C9E">
        <w:rPr>
          <w:highlight w:val="cyan"/>
          <w:u w:val="single"/>
        </w:rPr>
        <w:t>between Berlin and Washington has been</w:t>
      </w:r>
      <w:r w:rsidRPr="00B423C7">
        <w:rPr>
          <w:u w:val="single"/>
        </w:rPr>
        <w:t xml:space="preserve"> broad and </w:t>
      </w:r>
      <w:r w:rsidRPr="00C91C9E">
        <w:rPr>
          <w:highlight w:val="cyan"/>
          <w:u w:val="single"/>
        </w:rPr>
        <w:t>robust</w:t>
      </w:r>
      <w:r w:rsidRPr="00972CA5">
        <w:t>. A brand new $124 million U.S. Army base with bug-proof offices and a high-tech control center is currently being built in Wiesenbaden, Germany to jointly house elements from the NSA and Germany's Federal Intelligence Service, the BND.</w:t>
      </w:r>
    </w:p>
    <w:p w:rsidR="00F137C6" w:rsidRPr="00972CA5" w:rsidRDefault="00F137C6" w:rsidP="00F137C6">
      <w:r w:rsidRPr="00972CA5">
        <w:t xml:space="preserve">German authorities have also budgeted an additional $130 million over the next five years to beef up their own surveillance effortsas part of an effort called the Technikaufwuchsprogramm ("Technological Coming-of-Age Program"). So </w:t>
      </w:r>
      <w:r w:rsidRPr="00B423C7">
        <w:rPr>
          <w:u w:val="single"/>
        </w:rPr>
        <w:t xml:space="preserve">it was not particularly revelatory when </w:t>
      </w:r>
      <w:r w:rsidRPr="00C91C9E">
        <w:rPr>
          <w:highlight w:val="cyan"/>
          <w:u w:val="single"/>
        </w:rPr>
        <w:t>Snowden</w:t>
      </w:r>
      <w:r w:rsidRPr="00B423C7">
        <w:rPr>
          <w:u w:val="single"/>
        </w:rPr>
        <w:t xml:space="preserve"> disclosed that the U.S. is "in bed together with the Germans" on intelligence matters</w:t>
      </w:r>
      <w:r w:rsidRPr="00972CA5">
        <w:t>.</w:t>
      </w:r>
    </w:p>
    <w:p w:rsidR="00F137C6" w:rsidRPr="00972CA5" w:rsidRDefault="00F137C6" w:rsidP="00F137C6">
      <w:r w:rsidRPr="00972CA5">
        <w:t xml:space="preserve">These </w:t>
      </w:r>
      <w:r w:rsidRPr="00B423C7">
        <w:rPr>
          <w:u w:val="single"/>
        </w:rPr>
        <w:t>leaks</w:t>
      </w:r>
      <w:r w:rsidRPr="00972CA5">
        <w:t xml:space="preserve">, however, have brought critical attention to a process that had gone on constructively behind the scenes for quite some time. Worse still, they have </w:t>
      </w:r>
      <w:r w:rsidRPr="00C91C9E">
        <w:rPr>
          <w:highlight w:val="cyan"/>
          <w:u w:val="single"/>
        </w:rPr>
        <w:t>made intel</w:t>
      </w:r>
      <w:r w:rsidRPr="00B423C7">
        <w:rPr>
          <w:u w:val="single"/>
        </w:rPr>
        <w:t xml:space="preserve">ligence </w:t>
      </w:r>
      <w:r w:rsidRPr="00C91C9E">
        <w:rPr>
          <w:highlight w:val="cyan"/>
          <w:u w:val="single"/>
        </w:rPr>
        <w:t>coop</w:t>
      </w:r>
      <w:r w:rsidRPr="00B423C7">
        <w:rPr>
          <w:u w:val="single"/>
        </w:rPr>
        <w:t xml:space="preserve">eration </w:t>
      </w:r>
      <w:r w:rsidRPr="00C91C9E">
        <w:rPr>
          <w:highlight w:val="cyan"/>
          <w:u w:val="single"/>
        </w:rPr>
        <w:t>with America a distinct campaign issue in Germany's forthcoming national elections</w:t>
      </w:r>
      <w:r w:rsidRPr="00972CA5">
        <w:t>, slated to take place on September 22nd.</w:t>
      </w:r>
    </w:p>
    <w:p w:rsidR="00F137C6" w:rsidRPr="00B423C7" w:rsidRDefault="00F137C6" w:rsidP="00F137C6">
      <w:r w:rsidRPr="00B423C7">
        <w:rPr>
          <w:u w:val="single"/>
        </w:rPr>
        <w:t>As a result, a new debate is now casting a shadow over Germany's political process</w:t>
      </w:r>
      <w:r w:rsidRPr="00972CA5">
        <w:t xml:space="preserve">: What did Chancellor Angela Merkel know about the NSA's Prism program? And, if she was in fact unaware of it, does that not indicate that she is incompetent? To the latter point, Merkel was recently lampooned for a comment she made during a joint press conference in which she called the Internet "Neuland," or "uncharted territory." Her comments became an instant Internet meme. Merkel continues to leave important questions unanswered, and German citizens remain skeptical. As </w:t>
      </w:r>
      <w:r w:rsidRPr="00B423C7">
        <w:t xml:space="preserve">a result, </w:t>
      </w:r>
      <w:r w:rsidRPr="00B423C7">
        <w:rPr>
          <w:u w:val="single"/>
        </w:rPr>
        <w:t>September is shaping up to be a referendum of sorts regarding Germany's intelligence cooperation with the U.S.</w:t>
      </w:r>
    </w:p>
    <w:p w:rsidR="00F137C6" w:rsidRPr="00972CA5" w:rsidRDefault="00F137C6" w:rsidP="00F137C6">
      <w:r w:rsidRPr="00972CA5">
        <w:t xml:space="preserve">The problem is broader still. In order </w:t>
      </w:r>
      <w:r w:rsidRPr="00C91C9E">
        <w:rPr>
          <w:rStyle w:val="Emphasis"/>
          <w:highlight w:val="cyan"/>
        </w:rPr>
        <w:t>to achieve any</w:t>
      </w:r>
      <w:r w:rsidRPr="00B423C7">
        <w:rPr>
          <w:rStyle w:val="Emphasis"/>
        </w:rPr>
        <w:t xml:space="preserve"> kind of global </w:t>
      </w:r>
      <w:r w:rsidRPr="00C91C9E">
        <w:rPr>
          <w:rStyle w:val="Emphasis"/>
          <w:highlight w:val="cyan"/>
        </w:rPr>
        <w:t>multilateral agreement on governance in cyberspace, America will need to</w:t>
      </w:r>
      <w:r w:rsidRPr="00B423C7">
        <w:rPr>
          <w:rStyle w:val="Emphasis"/>
        </w:rPr>
        <w:t xml:space="preserve"> engage and </w:t>
      </w:r>
      <w:r w:rsidRPr="00C91C9E">
        <w:rPr>
          <w:rStyle w:val="Emphasis"/>
          <w:highlight w:val="cyan"/>
        </w:rPr>
        <w:t>harness</w:t>
      </w:r>
      <w:r w:rsidRPr="00B423C7">
        <w:rPr>
          <w:rStyle w:val="Emphasis"/>
        </w:rPr>
        <w:t xml:space="preserve"> already-</w:t>
      </w:r>
      <w:r w:rsidRPr="00C91C9E">
        <w:rPr>
          <w:rStyle w:val="Emphasis"/>
          <w:highlight w:val="cyan"/>
        </w:rPr>
        <w:t>existing international efforts</w:t>
      </w:r>
      <w:r w:rsidRPr="00972CA5">
        <w:t xml:space="preserve">. </w:t>
      </w:r>
      <w:r w:rsidRPr="00AD3D51">
        <w:rPr>
          <w:u w:val="single"/>
        </w:rPr>
        <w:t>These include the International Telecommunication Union, a specialized agency of the United Nations</w:t>
      </w:r>
      <w:r w:rsidRPr="00972CA5">
        <w:t>, and the Freedom Online Coalition</w:t>
      </w:r>
      <w:r w:rsidRPr="00AD3D51">
        <w:t xml:space="preserve">, </w:t>
      </w:r>
      <w:r w:rsidRPr="00AD3D51">
        <w:rPr>
          <w:u w:val="single"/>
        </w:rPr>
        <w:t>whose membership spans Europe</w:t>
      </w:r>
      <w:r w:rsidRPr="00972CA5">
        <w:t>, North and South America as well as Asia.</w:t>
      </w:r>
    </w:p>
    <w:p w:rsidR="00F137C6" w:rsidRPr="00972CA5" w:rsidRDefault="00F137C6" w:rsidP="00F137C6">
      <w:r w:rsidRPr="00972CA5">
        <w:t xml:space="preserve">To do so, however, </w:t>
      </w:r>
      <w:r w:rsidRPr="00C91C9E">
        <w:rPr>
          <w:rStyle w:val="Emphasis"/>
          <w:highlight w:val="cyan"/>
        </w:rPr>
        <w:t xml:space="preserve">the U.S. needs </w:t>
      </w:r>
      <w:r w:rsidRPr="005974EE">
        <w:rPr>
          <w:rStyle w:val="Emphasis"/>
          <w:highlight w:val="cyan"/>
        </w:rPr>
        <w:t>Europe</w:t>
      </w:r>
      <w:r w:rsidRPr="005974EE">
        <w:rPr>
          <w:highlight w:val="cyan"/>
        </w:rPr>
        <w:t xml:space="preserve">. </w:t>
      </w:r>
      <w:r w:rsidRPr="005974EE">
        <w:rPr>
          <w:highlight w:val="cyan"/>
          <w:u w:val="single"/>
        </w:rPr>
        <w:t>Prior to the NSA</w:t>
      </w:r>
      <w:r w:rsidRPr="00972CA5">
        <w:t xml:space="preserve"> Prism </w:t>
      </w:r>
      <w:r w:rsidRPr="00AD3D51">
        <w:rPr>
          <w:u w:val="single"/>
        </w:rPr>
        <w:t xml:space="preserve">scandal, </w:t>
      </w:r>
      <w:r w:rsidRPr="005974EE">
        <w:rPr>
          <w:highlight w:val="cyan"/>
          <w:u w:val="single"/>
        </w:rPr>
        <w:t>America's closest ally in cyber governance</w:t>
      </w:r>
      <w:r w:rsidRPr="00AD3D51">
        <w:rPr>
          <w:u w:val="single"/>
        </w:rPr>
        <w:t xml:space="preserve">, despite some differences, </w:t>
      </w:r>
      <w:r w:rsidRPr="005974EE">
        <w:rPr>
          <w:highlight w:val="cyan"/>
          <w:u w:val="single"/>
        </w:rPr>
        <w:t>was the E</w:t>
      </w:r>
      <w:r w:rsidRPr="00AD3D51">
        <w:rPr>
          <w:u w:val="single"/>
        </w:rPr>
        <w:t xml:space="preserve">uropean </w:t>
      </w:r>
      <w:r w:rsidRPr="005974EE">
        <w:rPr>
          <w:highlight w:val="cyan"/>
          <w:u w:val="single"/>
        </w:rPr>
        <w:t>U</w:t>
      </w:r>
      <w:r w:rsidRPr="00AD3D51">
        <w:rPr>
          <w:u w:val="single"/>
        </w:rPr>
        <w:t>nion</w:t>
      </w:r>
      <w:r w:rsidRPr="00972CA5">
        <w:t xml:space="preserve">. The logic behind that cooperation still remains, but the recent </w:t>
      </w:r>
      <w:r w:rsidRPr="00AD3D51">
        <w:rPr>
          <w:u w:val="single"/>
        </w:rPr>
        <w:t>revelations by Snowden have given EU members reason to pause</w:t>
      </w:r>
      <w:r w:rsidRPr="00972CA5">
        <w:t>. As Neelie Kroes of the Netherlands, who serves as a Vice-President of the EU and as the European Commissioner for Digital Agenda, recently put it, "</w:t>
      </w:r>
      <w:r w:rsidRPr="00AD3D51">
        <w:rPr>
          <w:u w:val="single"/>
        </w:rPr>
        <w:t>if European</w:t>
      </w:r>
      <w:r w:rsidRPr="00972CA5">
        <w:t xml:space="preserve">... </w:t>
      </w:r>
      <w:r w:rsidRPr="00AD3D51">
        <w:rPr>
          <w:u w:val="single"/>
        </w:rPr>
        <w:t>customers cannot trust the United States government or their assurances, then maybe they won't trust U.S</w:t>
      </w:r>
      <w:r w:rsidRPr="00972CA5">
        <w:t xml:space="preserve">... </w:t>
      </w:r>
      <w:r w:rsidRPr="00AD3D51">
        <w:rPr>
          <w:u w:val="single"/>
        </w:rPr>
        <w:t>providers either</w:t>
      </w:r>
      <w:r w:rsidRPr="00972CA5">
        <w:t>. That is my guess, and if I am right then there are multi-billion euro consequences for American companies."</w:t>
      </w:r>
    </w:p>
    <w:p w:rsidR="00F137C6" w:rsidRPr="00972CA5" w:rsidRDefault="00F137C6" w:rsidP="00F137C6">
      <w:r w:rsidRPr="00C91C9E">
        <w:rPr>
          <w:rStyle w:val="Emphasis"/>
          <w:highlight w:val="cyan"/>
        </w:rPr>
        <w:t>Rebuilding that trust requires actively working with Brussels to create</w:t>
      </w:r>
      <w:r w:rsidRPr="00AD3D51">
        <w:rPr>
          <w:rStyle w:val="Emphasis"/>
        </w:rPr>
        <w:t xml:space="preserve"> a transparent and accountable framework for </w:t>
      </w:r>
      <w:r w:rsidRPr="00C91C9E">
        <w:rPr>
          <w:rStyle w:val="Emphasis"/>
          <w:highlight w:val="cyan"/>
        </w:rPr>
        <w:t>intel</w:t>
      </w:r>
      <w:r w:rsidRPr="00AD3D51">
        <w:rPr>
          <w:rStyle w:val="Emphasis"/>
        </w:rPr>
        <w:t xml:space="preserve">ligence </w:t>
      </w:r>
      <w:r w:rsidRPr="00C91C9E">
        <w:rPr>
          <w:rStyle w:val="Emphasis"/>
          <w:highlight w:val="cyan"/>
        </w:rPr>
        <w:t>coop</w:t>
      </w:r>
      <w:r w:rsidRPr="00AD3D51">
        <w:rPr>
          <w:rStyle w:val="Emphasis"/>
        </w:rPr>
        <w:t xml:space="preserve">eration and data sharing. </w:t>
      </w:r>
      <w:r w:rsidRPr="00C91C9E">
        <w:rPr>
          <w:rStyle w:val="Emphasis"/>
          <w:highlight w:val="cyan"/>
        </w:rPr>
        <w:t>A relationship in good standing is</w:t>
      </w:r>
      <w:r w:rsidRPr="00AD3D51">
        <w:rPr>
          <w:rStyle w:val="Emphasis"/>
        </w:rPr>
        <w:t xml:space="preserve"> also </w:t>
      </w:r>
      <w:r w:rsidRPr="00C91C9E">
        <w:rPr>
          <w:rStyle w:val="Emphasis"/>
          <w:highlight w:val="cyan"/>
        </w:rPr>
        <w:t>integral</w:t>
      </w:r>
      <w:r w:rsidRPr="00AD3D51">
        <w:rPr>
          <w:rStyle w:val="Emphasis"/>
        </w:rPr>
        <w:t xml:space="preserve"> for protecting U.S. economic interests in the EU.</w:t>
      </w:r>
    </w:p>
    <w:p w:rsidR="00F137C6" w:rsidRPr="00972CA5" w:rsidRDefault="00F137C6" w:rsidP="00F137C6">
      <w:r w:rsidRPr="00972CA5">
        <w:lastRenderedPageBreak/>
        <w:t xml:space="preserve">Washington has done little on that score – at least so far. While every U.S. president since Lyndon Johnson has journeyed to Brussels, the headquarters of the E.U., to engage with the European Union as a body, President Obama – now in his fifth year in office – still has not done so. Yet </w:t>
      </w:r>
      <w:r w:rsidRPr="00AD3D51">
        <w:rPr>
          <w:u w:val="single"/>
        </w:rPr>
        <w:t xml:space="preserve">rapprochement with the entire EU is key to creating a sustainable long-term structure for </w:t>
      </w:r>
      <w:r w:rsidRPr="00C91C9E">
        <w:rPr>
          <w:highlight w:val="cyan"/>
          <w:u w:val="single"/>
        </w:rPr>
        <w:t>global cyber governance</w:t>
      </w:r>
      <w:r w:rsidRPr="00AD3D51">
        <w:rPr>
          <w:u w:val="single"/>
        </w:rPr>
        <w:t>.</w:t>
      </w:r>
    </w:p>
    <w:p w:rsidR="00F137C6" w:rsidRDefault="00F137C6" w:rsidP="00F137C6">
      <w:pPr>
        <w:rPr>
          <w:u w:val="single"/>
        </w:rPr>
      </w:pPr>
      <w:r w:rsidRPr="00972CA5">
        <w:t xml:space="preserve">Fortunately, </w:t>
      </w:r>
      <w:r w:rsidRPr="00AD3D51">
        <w:rPr>
          <w:rStyle w:val="Emphasis"/>
        </w:rPr>
        <w:t xml:space="preserve">an opportunity to begin to do so </w:t>
      </w:r>
      <w:r w:rsidRPr="00C91C9E">
        <w:rPr>
          <w:rStyle w:val="Emphasis"/>
          <w:highlight w:val="cyan"/>
        </w:rPr>
        <w:t>is around the corner</w:t>
      </w:r>
      <w:r w:rsidRPr="00972CA5">
        <w:t xml:space="preserve">. The Freedom Online Coalition will convene at the United Nation's 8th Internet Governance Forum in Bali, Indonesia from October 22 to 25th. </w:t>
      </w:r>
      <w:r w:rsidRPr="00C91C9E">
        <w:rPr>
          <w:highlight w:val="cyan"/>
          <w:u w:val="single"/>
        </w:rPr>
        <w:t>The world will be watching to see if the U</w:t>
      </w:r>
      <w:r w:rsidRPr="003C5438">
        <w:rPr>
          <w:u w:val="single"/>
        </w:rPr>
        <w:t xml:space="preserve">nited </w:t>
      </w:r>
      <w:r w:rsidRPr="00C91C9E">
        <w:rPr>
          <w:highlight w:val="cyan"/>
          <w:u w:val="single"/>
        </w:rPr>
        <w:t>S</w:t>
      </w:r>
      <w:r w:rsidRPr="003C5438">
        <w:rPr>
          <w:u w:val="single"/>
        </w:rPr>
        <w:t xml:space="preserve">tates </w:t>
      </w:r>
      <w:r w:rsidRPr="00C91C9E">
        <w:rPr>
          <w:highlight w:val="cyan"/>
          <w:u w:val="single"/>
        </w:rPr>
        <w:t>and the EU arrive as a consolidated alliance, or as estranged bedfellows</w:t>
      </w:r>
      <w:r w:rsidRPr="003C5438">
        <w:rPr>
          <w:u w:val="single"/>
        </w:rPr>
        <w:t>.</w:t>
      </w:r>
    </w:p>
    <w:p w:rsidR="00F137C6" w:rsidRDefault="00F137C6" w:rsidP="00F137C6"/>
    <w:p w:rsidR="00F137C6" w:rsidRDefault="00F137C6" w:rsidP="006F49EA">
      <w:pPr>
        <w:pStyle w:val="Heading3"/>
      </w:pPr>
      <w:r>
        <w:lastRenderedPageBreak/>
        <w:t>2nc key to solve censorship</w:t>
      </w:r>
    </w:p>
    <w:p w:rsidR="00F137C6" w:rsidRDefault="00F137C6" w:rsidP="00F137C6"/>
    <w:p w:rsidR="00F137C6" w:rsidRDefault="00F137C6" w:rsidP="00F137C6">
      <w:pPr>
        <w:pStyle w:val="Heading4"/>
      </w:pPr>
      <w:r>
        <w:t>EU-US lead is key - future of internet freedom in the balance now</w:t>
      </w:r>
    </w:p>
    <w:p w:rsidR="00F137C6" w:rsidRPr="009E67AE" w:rsidRDefault="00F137C6" w:rsidP="00F137C6">
      <w:pPr>
        <w:rPr>
          <w:rStyle w:val="StyleStyleBold12pt"/>
        </w:rPr>
      </w:pPr>
      <w:r w:rsidRPr="009E67AE">
        <w:rPr>
          <w:rStyle w:val="StyleStyleBold12pt"/>
        </w:rPr>
        <w:t>Keck 13</w:t>
      </w:r>
    </w:p>
    <w:p w:rsidR="00F137C6" w:rsidRDefault="00F137C6" w:rsidP="00F137C6">
      <w:r>
        <w:t>Zachary Keck, Assistant Editor of The Diplomat, The Diplomat, July 13, 2013, "Has Snowden Killed Internet Freedom?", http://thediplomat.com/the-editor/2013/07/13/has-snowden-killed-internet-freedom/</w:t>
      </w:r>
    </w:p>
    <w:p w:rsidR="00F137C6" w:rsidRDefault="00F137C6" w:rsidP="00F137C6"/>
    <w:p w:rsidR="00F137C6" w:rsidRPr="0054033A" w:rsidRDefault="00F137C6" w:rsidP="00F137C6">
      <w:r w:rsidRPr="0054033A">
        <w:t xml:space="preserve">Although somewhat under the radar, </w:t>
      </w:r>
      <w:r w:rsidRPr="00C91C9E">
        <w:rPr>
          <w:rStyle w:val="Emphasis"/>
          <w:highlight w:val="cyan"/>
        </w:rPr>
        <w:t>there has been an ongoing battle</w:t>
      </w:r>
      <w:r w:rsidRPr="0054033A">
        <w:t xml:space="preserve"> within the “international community” </w:t>
      </w:r>
      <w:r w:rsidRPr="00C91C9E">
        <w:rPr>
          <w:rStyle w:val="Emphasis"/>
          <w:highlight w:val="cyan"/>
        </w:rPr>
        <w:t>to define the future of the Internet</w:t>
      </w:r>
      <w:r w:rsidRPr="00C91C9E">
        <w:rPr>
          <w:highlight w:val="cyan"/>
        </w:rPr>
        <w:t xml:space="preserve">; </w:t>
      </w:r>
      <w:r w:rsidRPr="00C91C9E">
        <w:rPr>
          <w:highlight w:val="cyan"/>
          <w:u w:val="single"/>
        </w:rPr>
        <w:t>in particular</w:t>
      </w:r>
      <w:r w:rsidRPr="0054033A">
        <w:t xml:space="preserve">, the acceptable </w:t>
      </w:r>
      <w:r w:rsidRPr="00C22D5B">
        <w:rPr>
          <w:u w:val="single"/>
        </w:rPr>
        <w:t xml:space="preserve">level of </w:t>
      </w:r>
      <w:r w:rsidRPr="00C91C9E">
        <w:rPr>
          <w:highlight w:val="cyan"/>
          <w:u w:val="single"/>
        </w:rPr>
        <w:t>state involvement</w:t>
      </w:r>
      <w:r w:rsidRPr="0054033A">
        <w:t xml:space="preserve"> in the Internet according to international law.</w:t>
      </w:r>
    </w:p>
    <w:p w:rsidR="00F137C6" w:rsidRPr="0054033A" w:rsidRDefault="00F137C6" w:rsidP="00F137C6">
      <w:r w:rsidRPr="00C91C9E">
        <w:rPr>
          <w:highlight w:val="cyan"/>
          <w:u w:val="single"/>
        </w:rPr>
        <w:t>On</w:t>
      </w:r>
      <w:r w:rsidRPr="0054033A">
        <w:t xml:space="preserve"> the </w:t>
      </w:r>
      <w:r w:rsidRPr="00C91C9E">
        <w:rPr>
          <w:highlight w:val="cyan"/>
          <w:u w:val="single"/>
        </w:rPr>
        <w:t>one side</w:t>
      </w:r>
      <w:r w:rsidRPr="0054033A">
        <w:t xml:space="preserve"> of the debate </w:t>
      </w:r>
      <w:r w:rsidRPr="00C91C9E">
        <w:rPr>
          <w:highlight w:val="cyan"/>
          <w:u w:val="single"/>
        </w:rPr>
        <w:t>has been</w:t>
      </w:r>
      <w:r w:rsidRPr="00C22D5B">
        <w:rPr>
          <w:u w:val="single"/>
        </w:rPr>
        <w:t xml:space="preserve"> most of the Western world including</w:t>
      </w:r>
      <w:r w:rsidRPr="0054033A">
        <w:t xml:space="preserve"> </w:t>
      </w:r>
      <w:r w:rsidRPr="00C91C9E">
        <w:rPr>
          <w:rStyle w:val="Emphasis"/>
          <w:highlight w:val="cyan"/>
        </w:rPr>
        <w:t>the U.S</w:t>
      </w:r>
      <w:r w:rsidRPr="00C22D5B">
        <w:rPr>
          <w:rStyle w:val="Emphasis"/>
        </w:rPr>
        <w:t>.</w:t>
      </w:r>
      <w:r w:rsidRPr="0054033A">
        <w:t xml:space="preserve">, Canada, Australia, </w:t>
      </w:r>
      <w:r w:rsidRPr="00C91C9E">
        <w:rPr>
          <w:rStyle w:val="Emphasis"/>
          <w:highlight w:val="cyan"/>
        </w:rPr>
        <w:t>and the EU</w:t>
      </w:r>
      <w:r w:rsidRPr="0054033A">
        <w:t xml:space="preserve">, along with a few allies in various countries. </w:t>
      </w:r>
      <w:r w:rsidRPr="00C22D5B">
        <w:rPr>
          <w:u w:val="single"/>
        </w:rPr>
        <w:t>These states have been pressing the notion</w:t>
      </w:r>
      <w:r w:rsidRPr="0054033A">
        <w:t xml:space="preserve"> that </w:t>
      </w:r>
      <w:r w:rsidRPr="00C22D5B">
        <w:rPr>
          <w:u w:val="single"/>
        </w:rPr>
        <w:t>the Internet should continue to be regulated by non-government organizations</w:t>
      </w:r>
      <w:r w:rsidRPr="0054033A">
        <w:t>. For example, the Internet Corporation for Assigned Names and Numbers (ICANN), and NGO, handles the mundane matter of assigning domain names.</w:t>
      </w:r>
    </w:p>
    <w:p w:rsidR="00F137C6" w:rsidRPr="0054033A" w:rsidRDefault="00F137C6" w:rsidP="00F137C6">
      <w:r w:rsidRPr="00C91C9E">
        <w:rPr>
          <w:highlight w:val="cyan"/>
          <w:u w:val="single"/>
        </w:rPr>
        <w:t>On the other side</w:t>
      </w:r>
      <w:r w:rsidRPr="0054033A">
        <w:t xml:space="preserve"> of the debate </w:t>
      </w:r>
      <w:r w:rsidRPr="00C91C9E">
        <w:rPr>
          <w:highlight w:val="cyan"/>
          <w:u w:val="single"/>
        </w:rPr>
        <w:t>has been</w:t>
      </w:r>
      <w:r w:rsidRPr="0054033A">
        <w:t xml:space="preserve"> much of </w:t>
      </w:r>
      <w:r w:rsidRPr="00C91C9E">
        <w:rPr>
          <w:highlight w:val="cyan"/>
          <w:u w:val="single"/>
        </w:rPr>
        <w:t>the rest of the world</w:t>
      </w:r>
      <w:r w:rsidRPr="0054033A">
        <w:t xml:space="preserve">. This group, which is </w:t>
      </w:r>
      <w:r w:rsidRPr="00C91C9E">
        <w:rPr>
          <w:highlight w:val="cyan"/>
          <w:u w:val="single"/>
        </w:rPr>
        <w:t>led by</w:t>
      </w:r>
      <w:r w:rsidRPr="00C22D5B">
        <w:rPr>
          <w:u w:val="single"/>
        </w:rPr>
        <w:t xml:space="preserve"> </w:t>
      </w:r>
      <w:r w:rsidRPr="0054033A">
        <w:t xml:space="preserve">countries by </w:t>
      </w:r>
      <w:r w:rsidRPr="00C91C9E">
        <w:rPr>
          <w:highlight w:val="cyan"/>
          <w:u w:val="single"/>
        </w:rPr>
        <w:t>China, Russia, and Iran</w:t>
      </w:r>
      <w:r w:rsidRPr="0054033A">
        <w:t xml:space="preserve">, has been </w:t>
      </w:r>
      <w:r w:rsidRPr="00C91C9E">
        <w:rPr>
          <w:highlight w:val="cyan"/>
          <w:u w:val="single"/>
        </w:rPr>
        <w:t>seeking</w:t>
      </w:r>
      <w:r w:rsidRPr="00C22D5B">
        <w:rPr>
          <w:u w:val="single"/>
        </w:rPr>
        <w:t xml:space="preserve"> to codify into international law the principle that </w:t>
      </w:r>
      <w:r w:rsidRPr="00C91C9E">
        <w:rPr>
          <w:highlight w:val="cyan"/>
          <w:u w:val="single"/>
        </w:rPr>
        <w:t>national</w:t>
      </w:r>
      <w:r w:rsidRPr="00C22D5B">
        <w:rPr>
          <w:u w:val="single"/>
        </w:rPr>
        <w:t xml:space="preserve"> governments should have greater </w:t>
      </w:r>
      <w:r w:rsidRPr="00C91C9E">
        <w:rPr>
          <w:highlight w:val="cyan"/>
          <w:u w:val="single"/>
        </w:rPr>
        <w:t>control</w:t>
      </w:r>
      <w:r w:rsidRPr="00C22D5B">
        <w:rPr>
          <w:u w:val="single"/>
        </w:rPr>
        <w:t xml:space="preserve"> over the Internet</w:t>
      </w:r>
      <w:r w:rsidRPr="0054033A">
        <w:t>. Of course, China, Russia, and Iran already heavily monitor their populations’ activities on the World Wide Web. Their goals, however, are to have international law condone their actions to restrict internet freedom, and accord them greater powers to do so.</w:t>
      </w:r>
    </w:p>
    <w:p w:rsidR="00F137C6" w:rsidRPr="0054033A" w:rsidRDefault="00F137C6" w:rsidP="00F137C6">
      <w:r w:rsidRPr="0054033A">
        <w:t>The most overt battle over the future of the Internet took place last December. The occasion was the renegotiation of the UN International Telecommunication Regulations Treaty, which governs international telephone traffic. Representatives from 193-nations traveled to Dubai, UAE last December to participate in updating the treaty.</w:t>
      </w:r>
    </w:p>
    <w:p w:rsidR="00F137C6" w:rsidRPr="0054033A" w:rsidRDefault="00F137C6" w:rsidP="00F137C6">
      <w:r w:rsidRPr="0054033A">
        <w:t xml:space="preserve">However, it soon became clear that a group of countries, led by </w:t>
      </w:r>
      <w:r w:rsidRPr="00C91C9E">
        <w:rPr>
          <w:rStyle w:val="Emphasis"/>
          <w:highlight w:val="cyan"/>
        </w:rPr>
        <w:t>Russia and China</w:t>
      </w:r>
      <w:r w:rsidRPr="008B3080">
        <w:rPr>
          <w:rStyle w:val="Emphasis"/>
        </w:rPr>
        <w:t>, had decided to use this mundane conference to advance their positions on Internet freedom</w:t>
      </w:r>
      <w:r w:rsidRPr="0054033A">
        <w:t xml:space="preserve">. As the New York Times wrote at the time, “A group of countries led by Russia and China are trying to use the deliberations… </w:t>
      </w:r>
      <w:r w:rsidRPr="008B3080">
        <w:rPr>
          <w:rStyle w:val="Emphasis"/>
        </w:rPr>
        <w:t xml:space="preserve">to </w:t>
      </w:r>
      <w:r w:rsidRPr="00C91C9E">
        <w:rPr>
          <w:rStyle w:val="Emphasis"/>
          <w:highlight w:val="cyan"/>
        </w:rPr>
        <w:t>undermine the open</w:t>
      </w:r>
      <w:r w:rsidRPr="008B3080">
        <w:rPr>
          <w:rStyle w:val="Emphasis"/>
        </w:rPr>
        <w:t xml:space="preserve"> spirit of the </w:t>
      </w:r>
      <w:r w:rsidRPr="00C91C9E">
        <w:rPr>
          <w:rStyle w:val="Emphasis"/>
          <w:highlight w:val="cyan"/>
        </w:rPr>
        <w:t>Internet</w:t>
      </w:r>
      <w:r w:rsidRPr="0054033A">
        <w:t>.”</w:t>
      </w:r>
    </w:p>
    <w:p w:rsidR="00F137C6" w:rsidRPr="0054033A" w:rsidRDefault="00F137C6" w:rsidP="00F137C6">
      <w:r w:rsidRPr="008B3080">
        <w:rPr>
          <w:u w:val="single"/>
        </w:rPr>
        <w:t>A controversial proposal submitted to the conference by Russia sought to empower individual nations to assign domain names in their country</w:t>
      </w:r>
      <w:r w:rsidRPr="0054033A">
        <w:t xml:space="preserve"> instead of ICANN, and give them broader powers on “matters of Internet governance,” according to the NYT. Overall the NYT summed up the proposal by observing: “Analysts say that [the] language appears to legitimize and validate controls over content and access that many nations already use by including them in an international treaty.”</w:t>
      </w:r>
    </w:p>
    <w:p w:rsidR="00F137C6" w:rsidRDefault="00F137C6" w:rsidP="00F137C6"/>
    <w:p w:rsidR="00F137C6" w:rsidRDefault="00F137C6" w:rsidP="00F137C6">
      <w:pPr>
        <w:pStyle w:val="Heading4"/>
      </w:pPr>
      <w:r>
        <w:t>EU-US coop empirically effective - key to open internet</w:t>
      </w:r>
    </w:p>
    <w:p w:rsidR="00F137C6" w:rsidRPr="005558BE" w:rsidRDefault="00F137C6" w:rsidP="00F137C6">
      <w:pPr>
        <w:rPr>
          <w:rStyle w:val="StyleStyleBold12pt"/>
        </w:rPr>
      </w:pPr>
      <w:r w:rsidRPr="005558BE">
        <w:rPr>
          <w:rStyle w:val="StyleStyleBold12pt"/>
        </w:rPr>
        <w:t>Malmström 13</w:t>
      </w:r>
    </w:p>
    <w:p w:rsidR="00F137C6" w:rsidRDefault="00F137C6" w:rsidP="00F137C6">
      <w:r>
        <w:t>Cecilia Malmström, EU Commissioner for Home Affairs, Eurasia Review, May 2, 2013, "Next Step In EU – US Cooperation On Cyber Security And Cybercrime – Speech", http://www.eurasiareview.com/02052013-next-step-in-eu-us-cooperation-on-cyber-security-and-cybercrime-speech/</w:t>
      </w:r>
    </w:p>
    <w:p w:rsidR="00F137C6" w:rsidRDefault="00F137C6" w:rsidP="00F137C6"/>
    <w:p w:rsidR="00F137C6" w:rsidRDefault="00F137C6" w:rsidP="00F137C6">
      <w:r>
        <w:t xml:space="preserve">And, in some ways </w:t>
      </w:r>
      <w:r w:rsidRPr="005558BE">
        <w:rPr>
          <w:u w:val="single"/>
        </w:rPr>
        <w:t>even more worrying</w:t>
      </w:r>
      <w:r>
        <w:t xml:space="preserve">, are </w:t>
      </w:r>
      <w:r w:rsidRPr="005558BE">
        <w:rPr>
          <w:u w:val="single"/>
        </w:rPr>
        <w:t>dangerous discussions taking place where</w:t>
      </w:r>
      <w:r>
        <w:t xml:space="preserve"> some </w:t>
      </w:r>
      <w:r w:rsidRPr="005558BE">
        <w:rPr>
          <w:u w:val="single"/>
        </w:rPr>
        <w:t>countries</w:t>
      </w:r>
      <w:r>
        <w:t xml:space="preserve"> – </w:t>
      </w:r>
      <w:r w:rsidRPr="00C91C9E">
        <w:rPr>
          <w:highlight w:val="cyan"/>
          <w:u w:val="single"/>
        </w:rPr>
        <w:t>Russia and China</w:t>
      </w:r>
      <w:r w:rsidRPr="005558BE">
        <w:rPr>
          <w:u w:val="single"/>
        </w:rPr>
        <w:t xml:space="preserve"> included</w:t>
      </w:r>
      <w:r>
        <w:t xml:space="preserve"> – </w:t>
      </w:r>
      <w:r w:rsidRPr="00C91C9E">
        <w:rPr>
          <w:highlight w:val="cyan"/>
          <w:u w:val="single"/>
        </w:rPr>
        <w:t>advocate international regulation which would curb the open</w:t>
      </w:r>
      <w:r>
        <w:t xml:space="preserve"> and free nature of the </w:t>
      </w:r>
      <w:r w:rsidRPr="00C91C9E">
        <w:rPr>
          <w:highlight w:val="cyan"/>
          <w:u w:val="single"/>
        </w:rPr>
        <w:t>internet</w:t>
      </w:r>
      <w:r>
        <w:t>.</w:t>
      </w:r>
    </w:p>
    <w:p w:rsidR="00F137C6" w:rsidRDefault="00F137C6" w:rsidP="00F137C6">
      <w:r>
        <w:t xml:space="preserve">That’s why </w:t>
      </w:r>
      <w:r w:rsidRPr="005558BE">
        <w:rPr>
          <w:u w:val="single"/>
        </w:rPr>
        <w:t>I am here</w:t>
      </w:r>
      <w:r>
        <w:t xml:space="preserve"> in Washington this week following an invitation from Secretary Janet Napolitano and Attorney General Eric Holder, </w:t>
      </w:r>
      <w:r w:rsidRPr="005558BE">
        <w:rPr>
          <w:u w:val="single"/>
        </w:rPr>
        <w:t>to discuss</w:t>
      </w:r>
      <w:r>
        <w:t xml:space="preserve"> </w:t>
      </w:r>
      <w:r w:rsidRPr="005558BE">
        <w:rPr>
          <w:rStyle w:val="Emphasis"/>
        </w:rPr>
        <w:t xml:space="preserve">how </w:t>
      </w:r>
      <w:r w:rsidRPr="00C91C9E">
        <w:rPr>
          <w:rStyle w:val="Emphasis"/>
          <w:highlight w:val="cyan"/>
        </w:rPr>
        <w:t>the EU and</w:t>
      </w:r>
      <w:r w:rsidRPr="005558BE">
        <w:rPr>
          <w:rStyle w:val="Emphasis"/>
        </w:rPr>
        <w:t xml:space="preserve"> the </w:t>
      </w:r>
      <w:r w:rsidRPr="00C91C9E">
        <w:rPr>
          <w:rStyle w:val="Emphasis"/>
          <w:highlight w:val="cyan"/>
        </w:rPr>
        <w:t>US can</w:t>
      </w:r>
      <w:r w:rsidRPr="005558BE">
        <w:rPr>
          <w:rStyle w:val="Emphasis"/>
        </w:rPr>
        <w:t xml:space="preserve"> further </w:t>
      </w:r>
      <w:r w:rsidRPr="00C91C9E">
        <w:rPr>
          <w:rStyle w:val="Emphasis"/>
          <w:highlight w:val="cyan"/>
        </w:rPr>
        <w:t>deepen</w:t>
      </w:r>
      <w:r>
        <w:t xml:space="preserve"> our </w:t>
      </w:r>
      <w:r w:rsidRPr="00C91C9E">
        <w:rPr>
          <w:rStyle w:val="Emphasis"/>
          <w:highlight w:val="cyan"/>
        </w:rPr>
        <w:t>cooperation</w:t>
      </w:r>
      <w:r>
        <w:t xml:space="preserve"> on cyber security and cybercrime </w:t>
      </w:r>
      <w:r w:rsidRPr="005558BE">
        <w:rPr>
          <w:u w:val="single"/>
        </w:rPr>
        <w:t>to keep the Internet open</w:t>
      </w:r>
      <w:r>
        <w:t>, free and secure.</w:t>
      </w:r>
    </w:p>
    <w:p w:rsidR="00F137C6" w:rsidRDefault="00F137C6" w:rsidP="00F137C6">
      <w:r w:rsidRPr="005558BE">
        <w:rPr>
          <w:u w:val="single"/>
        </w:rPr>
        <w:t>I say deepen</w:t>
      </w:r>
      <w:r>
        <w:t xml:space="preserve"> the </w:t>
      </w:r>
      <w:r w:rsidRPr="005558BE">
        <w:rPr>
          <w:u w:val="single"/>
        </w:rPr>
        <w:t>cooperation</w:t>
      </w:r>
      <w:r>
        <w:t xml:space="preserve"> </w:t>
      </w:r>
      <w:r w:rsidRPr="005558BE">
        <w:rPr>
          <w:rStyle w:val="Emphasis"/>
        </w:rPr>
        <w:t xml:space="preserve">because </w:t>
      </w:r>
      <w:r w:rsidRPr="00C91C9E">
        <w:rPr>
          <w:rStyle w:val="Emphasis"/>
          <w:highlight w:val="cyan"/>
        </w:rPr>
        <w:t>a lot has already been done</w:t>
      </w:r>
      <w:r>
        <w:t>.</w:t>
      </w:r>
    </w:p>
    <w:p w:rsidR="00F137C6" w:rsidRDefault="00F137C6" w:rsidP="00F137C6">
      <w:r>
        <w:t xml:space="preserve">The establishment of </w:t>
      </w:r>
      <w:r w:rsidRPr="004A3EBC">
        <w:rPr>
          <w:u w:val="single"/>
        </w:rPr>
        <w:t>an EU-US Working Group on Cyber security</w:t>
      </w:r>
      <w:r>
        <w:t xml:space="preserve"> and Cybercrime at the Summit </w:t>
      </w:r>
      <w:r w:rsidRPr="004A3EBC">
        <w:rPr>
          <w:u w:val="single"/>
        </w:rPr>
        <w:t>in</w:t>
      </w:r>
      <w:r>
        <w:t xml:space="preserve"> November </w:t>
      </w:r>
      <w:r w:rsidRPr="004A3EBC">
        <w:rPr>
          <w:u w:val="single"/>
        </w:rPr>
        <w:t>2010 was our first step</w:t>
      </w:r>
      <w:r>
        <w:t xml:space="preserve"> to identify common strategic goals and concrete actions.</w:t>
      </w:r>
    </w:p>
    <w:p w:rsidR="00F137C6" w:rsidRDefault="00F137C6" w:rsidP="00F137C6">
      <w:r w:rsidRPr="00C91C9E">
        <w:rPr>
          <w:rStyle w:val="Emphasis"/>
          <w:highlight w:val="cyan"/>
        </w:rPr>
        <w:t>We have had some early successes</w:t>
      </w:r>
      <w:r>
        <w:t>, such as the first Cyber Atlantic exercise in 2011, which kicked off a ground-breaking programme of joint cyber-attack exercises that will culminate in a fully-fledged EU-US cyber security exercise next year.</w:t>
      </w:r>
    </w:p>
    <w:p w:rsidR="00F137C6" w:rsidRDefault="00F137C6" w:rsidP="00F137C6">
      <w:r>
        <w:t>Furthermore, we have been successful in jointly pushing for more countries around the world to ratify the Budapest convention on cybercrime to make it the global instrument.</w:t>
      </w:r>
    </w:p>
    <w:p w:rsidR="00F137C6" w:rsidRDefault="00F137C6" w:rsidP="00F137C6">
      <w:r>
        <w:t>Another important achievement was the launch last December of a Global Alliance against Child Sexual abuse online. During the past decade we have seen an unprecedented expansion in the despicable market for child abuse images.</w:t>
      </w:r>
    </w:p>
    <w:p w:rsidR="00F137C6" w:rsidRDefault="00F137C6" w:rsidP="00F137C6">
      <w:r>
        <w:t>Given the magnitude of the problem, Attorney General Eric Holder and I felt it was crucial to engage with Interior and Justice Ministers around the world to share our commitments to fight this heinous crime.</w:t>
      </w:r>
    </w:p>
    <w:p w:rsidR="00F137C6" w:rsidRDefault="00F137C6" w:rsidP="00F137C6">
      <w:r>
        <w:t>The Global Alliance now consists of 50 countries from Norway to Nigeria, from the Netherlands to New Zealand. And we are expecting the number of participating countries to continue to rise.</w:t>
      </w:r>
    </w:p>
    <w:p w:rsidR="00F137C6" w:rsidRDefault="00F137C6" w:rsidP="00F137C6">
      <w:r w:rsidRPr="004A3EBC">
        <w:rPr>
          <w:u w:val="single"/>
        </w:rPr>
        <w:t xml:space="preserve">In many ways </w:t>
      </w:r>
      <w:r w:rsidRPr="00C91C9E">
        <w:rPr>
          <w:highlight w:val="cyan"/>
          <w:u w:val="single"/>
        </w:rPr>
        <w:t>the most important way to measure</w:t>
      </w:r>
      <w:r w:rsidRPr="004A3EBC">
        <w:rPr>
          <w:u w:val="single"/>
        </w:rPr>
        <w:t xml:space="preserve"> our </w:t>
      </w:r>
      <w:r w:rsidRPr="00C91C9E">
        <w:rPr>
          <w:highlight w:val="cyan"/>
          <w:u w:val="single"/>
        </w:rPr>
        <w:t>cooperation is</w:t>
      </w:r>
      <w:r w:rsidRPr="004A3EBC">
        <w:rPr>
          <w:u w:val="single"/>
        </w:rPr>
        <w:t xml:space="preserve"> through our </w:t>
      </w:r>
      <w:r w:rsidRPr="00C91C9E">
        <w:rPr>
          <w:highlight w:val="cyan"/>
          <w:u w:val="single"/>
        </w:rPr>
        <w:t>operational success</w:t>
      </w:r>
      <w:r>
        <w:t xml:space="preserve">. And </w:t>
      </w:r>
      <w:r w:rsidRPr="004A3EBC">
        <w:rPr>
          <w:rStyle w:val="Emphasis"/>
        </w:rPr>
        <w:t>we have been effective</w:t>
      </w:r>
      <w:r>
        <w:t>. By working together, US and EU Law Enforcement Agencies have had success in arresting and prosecuting criminals for cybercrimes from credit card fraud to Child sexual abuse online.</w:t>
      </w:r>
    </w:p>
    <w:p w:rsidR="00F137C6" w:rsidRPr="00F25F60" w:rsidRDefault="00F137C6" w:rsidP="00F137C6"/>
    <w:p w:rsidR="00F137C6" w:rsidRDefault="00F137C6" w:rsidP="00F137C6">
      <w:pPr>
        <w:pStyle w:val="Heading3"/>
      </w:pPr>
      <w:r>
        <w:lastRenderedPageBreak/>
        <w:t>2nc censorship kills internet</w:t>
      </w:r>
    </w:p>
    <w:p w:rsidR="00F137C6" w:rsidRDefault="00F137C6" w:rsidP="00F137C6"/>
    <w:p w:rsidR="00F137C6" w:rsidRDefault="00F137C6" w:rsidP="00F137C6">
      <w:pPr>
        <w:pStyle w:val="Heading4"/>
      </w:pPr>
      <w:r>
        <w:t>Censorship efforts building now - destroys the internet</w:t>
      </w:r>
    </w:p>
    <w:p w:rsidR="00F137C6" w:rsidRPr="00F137C6" w:rsidRDefault="00F137C6" w:rsidP="00F137C6">
      <w:pPr>
        <w:rPr>
          <w:rStyle w:val="StyleStyleBold12pt"/>
        </w:rPr>
      </w:pPr>
      <w:r w:rsidRPr="00F137C6">
        <w:rPr>
          <w:rStyle w:val="StyleStyleBold12pt"/>
        </w:rPr>
        <w:t>Sugarman 12</w:t>
      </w:r>
    </w:p>
    <w:p w:rsidR="00F137C6" w:rsidRDefault="00F137C6" w:rsidP="00F137C6">
      <w:r>
        <w:t>Eli Sugarman is an Advisor to the Stanford Rule of Law Program, Senior Director at Gryphon Partners LLC, ellow at the Truman National Security Project and a former foreign-affairs officer with the U.S. State Department, The Atlantic, December 3, 2012, "The Russian and Chinese Governments' Threat to the Internet As We Know It", http://www.theatlantic.com/international/archive/2012/12/the-russian-and-chinese-governments-threat-to-the-internet-as-we-know-it/265782/</w:t>
      </w:r>
    </w:p>
    <w:p w:rsidR="00F137C6" w:rsidRDefault="00F137C6" w:rsidP="00F137C6"/>
    <w:p w:rsidR="00F137C6" w:rsidRDefault="00F137C6" w:rsidP="00F137C6">
      <w:r w:rsidRPr="00C91C9E">
        <w:rPr>
          <w:rStyle w:val="Emphasis"/>
          <w:highlight w:val="cyan"/>
        </w:rPr>
        <w:t>The</w:t>
      </w:r>
      <w:r w:rsidRPr="00E81559">
        <w:rPr>
          <w:rStyle w:val="Emphasis"/>
        </w:rPr>
        <w:t xml:space="preserve"> free and </w:t>
      </w:r>
      <w:r w:rsidRPr="00C91C9E">
        <w:rPr>
          <w:rStyle w:val="Emphasis"/>
          <w:highlight w:val="cyan"/>
        </w:rPr>
        <w:t>open Internet is under attack</w:t>
      </w:r>
      <w:r>
        <w:t>.</w:t>
      </w:r>
    </w:p>
    <w:p w:rsidR="00F137C6" w:rsidRDefault="00F137C6" w:rsidP="00F137C6">
      <w:r>
        <w:t xml:space="preserve">At a global conference in Dubai this week, </w:t>
      </w:r>
      <w:r w:rsidRPr="00C91C9E">
        <w:rPr>
          <w:highlight w:val="cyan"/>
          <w:u w:val="single"/>
        </w:rPr>
        <w:t>Russia, China, and other</w:t>
      </w:r>
      <w:r w:rsidRPr="00E81559">
        <w:rPr>
          <w:u w:val="single"/>
        </w:rPr>
        <w:t xml:space="preserve"> like-minded </w:t>
      </w:r>
      <w:r w:rsidRPr="00C91C9E">
        <w:rPr>
          <w:highlight w:val="cyan"/>
          <w:u w:val="single"/>
        </w:rPr>
        <w:t>governments will attempt to</w:t>
      </w:r>
      <w:r>
        <w:t xml:space="preserve"> cripple the Internet and </w:t>
      </w:r>
      <w:r w:rsidRPr="00C91C9E">
        <w:rPr>
          <w:highlight w:val="cyan"/>
          <w:u w:val="single"/>
        </w:rPr>
        <w:t>replace</w:t>
      </w:r>
      <w:r>
        <w:t xml:space="preserve"> innovation, openness, and connectivity -- hallmarks of </w:t>
      </w:r>
      <w:r w:rsidRPr="00C91C9E">
        <w:rPr>
          <w:highlight w:val="cyan"/>
          <w:u w:val="single"/>
        </w:rPr>
        <w:t>the Internet</w:t>
      </w:r>
      <w:r w:rsidRPr="00E81559">
        <w:rPr>
          <w:u w:val="single"/>
        </w:rPr>
        <w:t xml:space="preserve"> you know and love</w:t>
      </w:r>
      <w:r>
        <w:t xml:space="preserve"> -- </w:t>
      </w:r>
      <w:r w:rsidRPr="00C91C9E">
        <w:rPr>
          <w:rStyle w:val="Emphasis"/>
          <w:highlight w:val="cyan"/>
        </w:rPr>
        <w:t>with international controls and censorship</w:t>
      </w:r>
      <w:r>
        <w:t xml:space="preserve">. Average Internet users stand to lose out because, if approved, these </w:t>
      </w:r>
      <w:r w:rsidRPr="00C91C9E">
        <w:rPr>
          <w:highlight w:val="cyan"/>
          <w:u w:val="single"/>
        </w:rPr>
        <w:t>governments' proposals will</w:t>
      </w:r>
      <w:r>
        <w:t xml:space="preserve"> </w:t>
      </w:r>
      <w:r w:rsidRPr="00E81559">
        <w:rPr>
          <w:rStyle w:val="Emphasis"/>
        </w:rPr>
        <w:t xml:space="preserve">create international </w:t>
      </w:r>
      <w:r w:rsidRPr="00C91C9E">
        <w:rPr>
          <w:rStyle w:val="Emphasis"/>
          <w:highlight w:val="cyan"/>
        </w:rPr>
        <w:t>norms that sanction</w:t>
      </w:r>
      <w:r w:rsidRPr="00E81559">
        <w:rPr>
          <w:rStyle w:val="Emphasis"/>
        </w:rPr>
        <w:t xml:space="preserve"> government </w:t>
      </w:r>
      <w:r w:rsidRPr="00C91C9E">
        <w:rPr>
          <w:rStyle w:val="Emphasis"/>
          <w:highlight w:val="cyan"/>
        </w:rPr>
        <w:t>surveillance of routine</w:t>
      </w:r>
      <w:r w:rsidRPr="00E81559">
        <w:rPr>
          <w:rStyle w:val="Emphasis"/>
        </w:rPr>
        <w:t xml:space="preserve"> Internet </w:t>
      </w:r>
      <w:r w:rsidRPr="00C91C9E">
        <w:rPr>
          <w:rStyle w:val="Emphasis"/>
          <w:highlight w:val="cyan"/>
        </w:rPr>
        <w:t>activity</w:t>
      </w:r>
      <w:r>
        <w:t>, such as online shopping, or censorship of user-generated content, like blog posts.</w:t>
      </w:r>
    </w:p>
    <w:p w:rsidR="00F137C6" w:rsidRDefault="00F137C6" w:rsidP="00F137C6">
      <w:r>
        <w:t xml:space="preserve">The Democracy ReportRight now, no single international organization or government can decide what technology can be used on the Internet, who can sell goods and services online, or what video gets uploaded on YouTube. The U.S. government, civil society, academia, and entities in the private sector -- including Google, Verizon, Cisco, and others -- are staunch defenders of this multi-stakeholder system. They stress how </w:t>
      </w:r>
      <w:r w:rsidRPr="00C91C9E">
        <w:rPr>
          <w:highlight w:val="cyan"/>
          <w:u w:val="single"/>
        </w:rPr>
        <w:t>the current approach</w:t>
      </w:r>
      <w:r w:rsidRPr="002754BC">
        <w:rPr>
          <w:u w:val="single"/>
        </w:rPr>
        <w:t xml:space="preserve"> fosters the free flow of information and brings together the best of global business, civil society, and governmen</w:t>
      </w:r>
      <w:r>
        <w:t xml:space="preserve">t. </w:t>
      </w:r>
      <w:r w:rsidRPr="002754BC">
        <w:rPr>
          <w:rStyle w:val="Emphasis"/>
        </w:rPr>
        <w:t xml:space="preserve">It's a formula that </w:t>
      </w:r>
      <w:r w:rsidRPr="00C91C9E">
        <w:rPr>
          <w:rStyle w:val="Emphasis"/>
          <w:highlight w:val="cyan"/>
        </w:rPr>
        <w:t>has</w:t>
      </w:r>
      <w:r w:rsidRPr="002754BC">
        <w:rPr>
          <w:rStyle w:val="Emphasis"/>
        </w:rPr>
        <w:t xml:space="preserve"> so far </w:t>
      </w:r>
      <w:r w:rsidRPr="00C91C9E">
        <w:rPr>
          <w:rStyle w:val="Emphasis"/>
          <w:highlight w:val="cyan"/>
        </w:rPr>
        <w:t>successfully managed</w:t>
      </w:r>
      <w:r w:rsidRPr="002754BC">
        <w:rPr>
          <w:rStyle w:val="Emphasis"/>
        </w:rPr>
        <w:t xml:space="preserve"> the global </w:t>
      </w:r>
      <w:r w:rsidRPr="003270C8">
        <w:rPr>
          <w:rStyle w:val="Emphasis"/>
        </w:rPr>
        <w:t>network</w:t>
      </w:r>
      <w:r w:rsidRPr="002754BC">
        <w:rPr>
          <w:rStyle w:val="Emphasis"/>
        </w:rPr>
        <w:t>-of-</w:t>
      </w:r>
      <w:r w:rsidRPr="00C91C9E">
        <w:rPr>
          <w:rStyle w:val="Emphasis"/>
          <w:highlight w:val="cyan"/>
        </w:rPr>
        <w:t>networks we rely upon</w:t>
      </w:r>
      <w:r w:rsidRPr="002754BC">
        <w:rPr>
          <w:rStyle w:val="Emphasis"/>
        </w:rPr>
        <w:t xml:space="preserve"> in our daily lives.</w:t>
      </w:r>
    </w:p>
    <w:p w:rsidR="00F137C6" w:rsidRDefault="00F137C6" w:rsidP="00F137C6">
      <w:r>
        <w:t>The World Conference on International Telecommunications (WCIT) is meeting behind closed doors in Dubai to update the International Telecommunication Regulations -- the primary treaty that covers international telecommunications. Over 150 countries will attend the WCIT and consider several hundred proposals. The U.S. delegation alone has more than 120 members -- a clear indication of what's at stake in the conference's outcome.</w:t>
      </w:r>
    </w:p>
    <w:p w:rsidR="00F137C6" w:rsidRDefault="00F137C6" w:rsidP="00F137C6">
      <w:r>
        <w:t xml:space="preserve">At the WCIT, </w:t>
      </w:r>
      <w:r w:rsidRPr="002754BC">
        <w:rPr>
          <w:u w:val="single"/>
        </w:rPr>
        <w:t>several governments will urge</w:t>
      </w:r>
      <w:r>
        <w:t xml:space="preserve"> the International Telecommunication Union (ITU) to give them the </w:t>
      </w:r>
      <w:r w:rsidRPr="002754BC">
        <w:rPr>
          <w:u w:val="single"/>
        </w:rPr>
        <w:t xml:space="preserve">tools to </w:t>
      </w:r>
      <w:r w:rsidRPr="00C91C9E">
        <w:rPr>
          <w:highlight w:val="cyan"/>
          <w:u w:val="single"/>
        </w:rPr>
        <w:t>clamp down</w:t>
      </w:r>
      <w:r w:rsidRPr="002754BC">
        <w:rPr>
          <w:u w:val="single"/>
        </w:rPr>
        <w:t xml:space="preserve"> on Internet freedom</w:t>
      </w:r>
      <w:r>
        <w:t xml:space="preserve">. The ITU is a United Nations-affiliated entity that predates the U.N. and was originally founded in 1865 -- four years after the Pony Express shuttered its doors -- to promote the interconnectedness of telegraph networks across countries. It has since evolved, but the underlying ITU regulations have not been substantially updated since 1988, before the public Internet as we know it existed. The upcoming WCIT effort to modernize the ITU regulations is important because telecommunications have changed radically in the past 25 years -- but </w:t>
      </w:r>
      <w:r w:rsidRPr="002754BC">
        <w:rPr>
          <w:u w:val="single"/>
        </w:rPr>
        <w:t>it's</w:t>
      </w:r>
      <w:r>
        <w:t xml:space="preserve"> also </w:t>
      </w:r>
      <w:r w:rsidRPr="002754BC">
        <w:rPr>
          <w:u w:val="single"/>
        </w:rPr>
        <w:t>dangerous because</w:t>
      </w:r>
      <w:r>
        <w:t xml:space="preserve"> </w:t>
      </w:r>
      <w:r w:rsidRPr="002754BC">
        <w:rPr>
          <w:rStyle w:val="Emphasis"/>
        </w:rPr>
        <w:t xml:space="preserve">it </w:t>
      </w:r>
      <w:r w:rsidRPr="00C91C9E">
        <w:rPr>
          <w:rStyle w:val="Emphasis"/>
          <w:highlight w:val="cyan"/>
        </w:rPr>
        <w:t>opens the door to the erosion of</w:t>
      </w:r>
      <w:r w:rsidRPr="002754BC">
        <w:rPr>
          <w:rStyle w:val="Emphasis"/>
        </w:rPr>
        <w:t xml:space="preserve"> freedom and human rights in </w:t>
      </w:r>
      <w:r w:rsidRPr="00C91C9E">
        <w:rPr>
          <w:rStyle w:val="Emphasis"/>
          <w:highlight w:val="cyan"/>
        </w:rPr>
        <w:t>cyberspace</w:t>
      </w:r>
      <w:r w:rsidRPr="002754BC">
        <w:rPr>
          <w:rStyle w:val="Emphasis"/>
        </w:rPr>
        <w:t>.</w:t>
      </w:r>
    </w:p>
    <w:p w:rsidR="00F137C6" w:rsidRDefault="00F137C6" w:rsidP="00F137C6">
      <w:r w:rsidRPr="002A60CB">
        <w:rPr>
          <w:rStyle w:val="Emphasis"/>
        </w:rPr>
        <w:t>Russia, China, and their supporters seek to upend the current system and put in place new rules centralizing power</w:t>
      </w:r>
      <w:r>
        <w:t xml:space="preserve"> within the ITU and its individual member states </w:t>
      </w:r>
      <w:r w:rsidRPr="002A60CB">
        <w:rPr>
          <w:rStyle w:val="Emphasis"/>
        </w:rPr>
        <w:t>to control Internet content</w:t>
      </w:r>
      <w:r>
        <w:t xml:space="preserve"> (e.g., videos, blog posts), allocate and control Internet resources (e.g., IP addresses), and replace existing Internet institutions (e.g., the Internet Engineering Task Force, which develops technical Internet standards through a bottom-up, consensus-driven process). For example, Russia proposed a new treaty </w:t>
      </w:r>
      <w:r>
        <w:lastRenderedPageBreak/>
        <w:t>provision to allow governments to shut down Internet access whenever someone in their territory uses the Internet to "interfer[e] in the internal affairs" of that country. All stakeholders who care about a free and open Internet are understandably wary of giving Vladimir Putin or Mahmoud Ahmadinejad the discretion to apply such broad and vague powers.</w:t>
      </w:r>
    </w:p>
    <w:p w:rsidR="00F137C6" w:rsidRDefault="00F137C6" w:rsidP="00F137C6">
      <w:r w:rsidRPr="002A60CB">
        <w:rPr>
          <w:u w:val="single"/>
        </w:rPr>
        <w:t>These countries seek</w:t>
      </w:r>
      <w:r>
        <w:t xml:space="preserve"> not only to exclude the private sector and civil society from critical Internet policy debates and decision-making, but also </w:t>
      </w:r>
      <w:r w:rsidRPr="002A60CB">
        <w:rPr>
          <w:rStyle w:val="Emphasis"/>
        </w:rPr>
        <w:t xml:space="preserve">to create </w:t>
      </w:r>
      <w:r w:rsidRPr="00C91C9E">
        <w:rPr>
          <w:rStyle w:val="Emphasis"/>
          <w:highlight w:val="cyan"/>
        </w:rPr>
        <w:t>national barriers</w:t>
      </w:r>
      <w:r w:rsidRPr="002A60CB">
        <w:rPr>
          <w:rStyle w:val="Emphasis"/>
        </w:rPr>
        <w:t xml:space="preserve"> and other impediments to the interoperability of the Internet</w:t>
      </w:r>
      <w:r>
        <w:t xml:space="preserve">. They want to implement </w:t>
      </w:r>
      <w:r w:rsidRPr="002A60CB">
        <w:rPr>
          <w:u w:val="single"/>
        </w:rPr>
        <w:t>governmental controls</w:t>
      </w:r>
      <w:r>
        <w:t xml:space="preserve"> that </w:t>
      </w:r>
      <w:r w:rsidRPr="00C91C9E">
        <w:rPr>
          <w:rStyle w:val="Emphasis"/>
          <w:highlight w:val="cyan"/>
        </w:rPr>
        <w:t>would fragment the Internet into</w:t>
      </w:r>
      <w:r w:rsidRPr="002A60CB">
        <w:rPr>
          <w:rStyle w:val="Emphasis"/>
        </w:rPr>
        <w:t xml:space="preserve"> separate </w:t>
      </w:r>
      <w:r w:rsidRPr="00C91C9E">
        <w:rPr>
          <w:rStyle w:val="Emphasis"/>
          <w:highlight w:val="cyan"/>
        </w:rPr>
        <w:t>digital bubbles</w:t>
      </w:r>
      <w:r>
        <w:t xml:space="preserve"> -- like Iran's recently announced national Internet -- </w:t>
      </w:r>
      <w:r w:rsidRPr="002A60CB">
        <w:rPr>
          <w:u w:val="single"/>
        </w:rPr>
        <w:t>and give each government strict control over all Internet traffic within its national network</w:t>
      </w:r>
      <w:r>
        <w:t xml:space="preserve">. </w:t>
      </w:r>
      <w:r w:rsidRPr="002A60CB">
        <w:rPr>
          <w:rStyle w:val="Emphasis"/>
        </w:rPr>
        <w:t xml:space="preserve">Such </w:t>
      </w:r>
      <w:r w:rsidRPr="00C91C9E">
        <w:rPr>
          <w:rStyle w:val="Emphasis"/>
          <w:highlight w:val="cyan"/>
        </w:rPr>
        <w:t>changes would</w:t>
      </w:r>
      <w:r w:rsidRPr="002A60CB">
        <w:rPr>
          <w:rStyle w:val="Emphasis"/>
        </w:rPr>
        <w:t xml:space="preserve"> not only stifle free speech and assembly in repressive regimes but also fundamentally </w:t>
      </w:r>
      <w:r w:rsidRPr="00C91C9E">
        <w:rPr>
          <w:rStyle w:val="Emphasis"/>
          <w:highlight w:val="cyan"/>
        </w:rPr>
        <w:t>balkanize the Internet.</w:t>
      </w:r>
    </w:p>
    <w:p w:rsidR="00F137C6" w:rsidRDefault="00F137C6" w:rsidP="00F137C6">
      <w:r>
        <w:t>These changes would also make it more difficult to achieve our critical national security goals -- especially promoting peace and self-government in unstable regions. For example, the proposals could threaten to expose anonymous speech -- such as criticism of a repressive government by pro-democracy activities or dissidents. They also seek to create a global norm allowing governments to unilaterally censor content they determine to "undermin[e] the sovereignty, national security, territorial integrity and public safety of other States, or to divulge information of a sensitive nature." Such overbroad language is ripe for abuse.</w:t>
      </w:r>
    </w:p>
    <w:p w:rsidR="00F137C6" w:rsidRPr="00435655" w:rsidRDefault="00F137C6" w:rsidP="00F137C6">
      <w:pPr>
        <w:rPr>
          <w:rStyle w:val="Emphasis"/>
        </w:rPr>
      </w:pPr>
      <w:r>
        <w:t xml:space="preserve">The Obama administration must continue to oppose the efforts of oppressive regimes to curtail basic human rights in cyberspace. Together with the private sector, civil society, and academia, the White House should continue to advocate and evangelize the benefits of the multi-stakeholder model that has successfully guided the Internet so far. Empowering the ITU and </w:t>
      </w:r>
      <w:r w:rsidRPr="00C91C9E">
        <w:rPr>
          <w:highlight w:val="cyan"/>
          <w:u w:val="single"/>
        </w:rPr>
        <w:t>dividing up the Internet</w:t>
      </w:r>
      <w:r w:rsidRPr="00435655">
        <w:rPr>
          <w:u w:val="single"/>
        </w:rPr>
        <w:t xml:space="preserve"> into a series of closely controlled national networks </w:t>
      </w:r>
      <w:r w:rsidRPr="00C91C9E">
        <w:rPr>
          <w:highlight w:val="cyan"/>
          <w:u w:val="single"/>
        </w:rPr>
        <w:t>will</w:t>
      </w:r>
      <w:r w:rsidRPr="00C91C9E">
        <w:rPr>
          <w:highlight w:val="cyan"/>
        </w:rPr>
        <w:t xml:space="preserve"> </w:t>
      </w:r>
      <w:r w:rsidRPr="00C91C9E">
        <w:rPr>
          <w:rStyle w:val="Emphasis"/>
          <w:highlight w:val="cyan"/>
        </w:rPr>
        <w:t>stifle innovation</w:t>
      </w:r>
      <w:r>
        <w:t xml:space="preserve">, cripple the global marketplace of ideas, </w:t>
      </w:r>
      <w:r w:rsidRPr="00C91C9E">
        <w:rPr>
          <w:rStyle w:val="Emphasis"/>
          <w:highlight w:val="cyan"/>
        </w:rPr>
        <w:t>and</w:t>
      </w:r>
      <w:r w:rsidRPr="00435655">
        <w:rPr>
          <w:rStyle w:val="Emphasis"/>
        </w:rPr>
        <w:t xml:space="preserve"> </w:t>
      </w:r>
      <w:r w:rsidRPr="00C91C9E">
        <w:rPr>
          <w:rStyle w:val="Emphasis"/>
          <w:highlight w:val="cyan"/>
        </w:rPr>
        <w:t>effectively destroy the Internet</w:t>
      </w:r>
      <w:r w:rsidRPr="00435655">
        <w:rPr>
          <w:rStyle w:val="Emphasis"/>
        </w:rPr>
        <w:t xml:space="preserve"> as we know it.</w:t>
      </w:r>
    </w:p>
    <w:p w:rsidR="00F137C6" w:rsidRPr="00F25F60" w:rsidRDefault="00F137C6" w:rsidP="00F137C6"/>
    <w:p w:rsidR="00F137C6" w:rsidRDefault="00F137C6" w:rsidP="00F137C6">
      <w:pPr>
        <w:pStyle w:val="Heading4"/>
      </w:pPr>
      <w:r>
        <w:t>Internet freedom losing now - crushes the unified, free internet</w:t>
      </w:r>
    </w:p>
    <w:p w:rsidR="00F137C6" w:rsidRPr="006A52DF" w:rsidRDefault="00F137C6" w:rsidP="00F137C6">
      <w:pPr>
        <w:rPr>
          <w:rStyle w:val="StyleStyleBold12pt"/>
        </w:rPr>
      </w:pPr>
      <w:r w:rsidRPr="006A52DF">
        <w:rPr>
          <w:rStyle w:val="StyleStyleBold12pt"/>
        </w:rPr>
        <w:t>Patrick 13</w:t>
      </w:r>
    </w:p>
    <w:p w:rsidR="00F137C6" w:rsidRDefault="00F137C6" w:rsidP="00F137C6">
      <w:r>
        <w:t>Stewart M. Patrick, Senior Fellow and Director, Program on International Institutions and Global Governance, CFR, June 10, 2013, "The Future of Internet Governance: 90 Places to Start", http://blogs.cfr.org/patrick/2013/06/10/90placestostart/</w:t>
      </w:r>
    </w:p>
    <w:p w:rsidR="00F137C6" w:rsidRPr="00F25F60" w:rsidRDefault="00F137C6" w:rsidP="00F137C6"/>
    <w:p w:rsidR="00F137C6" w:rsidRDefault="00F137C6" w:rsidP="00F137C6">
      <w:r w:rsidRPr="00C91C9E">
        <w:rPr>
          <w:highlight w:val="cyan"/>
          <w:u w:val="single"/>
        </w:rPr>
        <w:t>The</w:t>
      </w:r>
      <w:r w:rsidRPr="008F0B84">
        <w:rPr>
          <w:u w:val="single"/>
        </w:rPr>
        <w:t xml:space="preserve"> open, global </w:t>
      </w:r>
      <w:r w:rsidRPr="00C91C9E">
        <w:rPr>
          <w:highlight w:val="cyan"/>
          <w:u w:val="single"/>
        </w:rPr>
        <w:t>Internet, which has</w:t>
      </w:r>
      <w:r w:rsidRPr="00C91C9E">
        <w:rPr>
          <w:highlight w:val="cyan"/>
        </w:rPr>
        <w:t xml:space="preserve"> </w:t>
      </w:r>
      <w:r w:rsidRPr="00C91C9E">
        <w:rPr>
          <w:rStyle w:val="Emphasis"/>
          <w:highlight w:val="cyan"/>
        </w:rPr>
        <w:t>created untold wealth</w:t>
      </w:r>
      <w:r>
        <w:t xml:space="preserve"> </w:t>
      </w:r>
      <w:r w:rsidRPr="008F0B84">
        <w:rPr>
          <w:u w:val="single"/>
        </w:rPr>
        <w:t>and empowered billions of individuals</w:t>
      </w:r>
      <w:r>
        <w:t xml:space="preserve">, </w:t>
      </w:r>
      <w:r w:rsidRPr="00C91C9E">
        <w:rPr>
          <w:rStyle w:val="Emphasis"/>
          <w:highlight w:val="cyan"/>
        </w:rPr>
        <w:t>is in jeopardy</w:t>
      </w:r>
      <w:r>
        <w:t xml:space="preserve">. </w:t>
      </w:r>
      <w:r w:rsidRPr="008F0B84">
        <w:rPr>
          <w:u w:val="single"/>
        </w:rPr>
        <w:t>Around the world, “</w:t>
      </w:r>
      <w:r w:rsidRPr="00C91C9E">
        <w:rPr>
          <w:highlight w:val="cyan"/>
          <w:u w:val="single"/>
        </w:rPr>
        <w:t>nations are</w:t>
      </w:r>
      <w:r w:rsidRPr="008F0B84">
        <w:rPr>
          <w:u w:val="single"/>
        </w:rPr>
        <w:t xml:space="preserve"> reasserting sovereignty</w:t>
      </w:r>
      <w:r>
        <w:t xml:space="preserve"> and </w:t>
      </w:r>
      <w:r w:rsidRPr="00C91C9E">
        <w:rPr>
          <w:rStyle w:val="Emphasis"/>
          <w:highlight w:val="cyan"/>
        </w:rPr>
        <w:t>territorializing cyberspace</w:t>
      </w:r>
      <w:r>
        <w:t xml:space="preserve">” to better control the political, economic, social activities of their citizens, and the content they can access. These </w:t>
      </w:r>
      <w:r w:rsidRPr="00C91C9E">
        <w:rPr>
          <w:highlight w:val="cyan"/>
          <w:u w:val="single"/>
        </w:rPr>
        <w:t>top-down efforts</w:t>
      </w:r>
      <w:r w:rsidRPr="005F45E9">
        <w:rPr>
          <w:u w:val="single"/>
        </w:rPr>
        <w:t xml:space="preserve"> undermine the Internet’s existing decentralized</w:t>
      </w:r>
      <w:r>
        <w:t xml:space="preserve">, multi-stakeholder system of governance </w:t>
      </w:r>
      <w:r w:rsidRPr="005F45E9">
        <w:rPr>
          <w:rStyle w:val="Emphasis"/>
        </w:rPr>
        <w:t xml:space="preserve">and </w:t>
      </w:r>
      <w:r w:rsidRPr="00C91C9E">
        <w:rPr>
          <w:rStyle w:val="Emphasis"/>
          <w:highlight w:val="cyan"/>
        </w:rPr>
        <w:t>threaten</w:t>
      </w:r>
      <w:r w:rsidRPr="005F45E9">
        <w:rPr>
          <w:rStyle w:val="Emphasis"/>
        </w:rPr>
        <w:t xml:space="preserve"> its </w:t>
      </w:r>
      <w:r w:rsidRPr="00C91C9E">
        <w:rPr>
          <w:rStyle w:val="Emphasis"/>
          <w:highlight w:val="cyan"/>
        </w:rPr>
        <w:t>fragmentation</w:t>
      </w:r>
      <w:r w:rsidRPr="005F45E9">
        <w:rPr>
          <w:rStyle w:val="Emphasis"/>
        </w:rPr>
        <w:t xml:space="preserve"> into multiple national intranets</w:t>
      </w:r>
      <w:r>
        <w:t xml:space="preserve">. </w:t>
      </w:r>
      <w:r w:rsidRPr="005F45E9">
        <w:rPr>
          <w:u w:val="single"/>
        </w:rPr>
        <w:t>To preserve an open system</w:t>
      </w:r>
      <w:r>
        <w:t xml:space="preserve"> that reflects its interests and values while remaining both secure and resilient, </w:t>
      </w:r>
      <w:r w:rsidRPr="00C91C9E">
        <w:rPr>
          <w:rStyle w:val="Emphasis"/>
          <w:highlight w:val="cyan"/>
        </w:rPr>
        <w:t>the U</w:t>
      </w:r>
      <w:r>
        <w:t xml:space="preserve">nited </w:t>
      </w:r>
      <w:r w:rsidRPr="00C91C9E">
        <w:rPr>
          <w:rStyle w:val="Emphasis"/>
          <w:highlight w:val="cyan"/>
        </w:rPr>
        <w:t>S</w:t>
      </w:r>
      <w:r>
        <w:t xml:space="preserve">tates </w:t>
      </w:r>
      <w:r w:rsidRPr="00C91C9E">
        <w:rPr>
          <w:rStyle w:val="Emphasis"/>
          <w:highlight w:val="cyan"/>
        </w:rPr>
        <w:t>must unite a coalition</w:t>
      </w:r>
      <w:r w:rsidRPr="005F45E9">
        <w:rPr>
          <w:rStyle w:val="Emphasis"/>
        </w:rPr>
        <w:t xml:space="preserve"> of like-minded states committed to free expression and free markets</w:t>
      </w:r>
      <w:r>
        <w:t xml:space="preserve"> and prepared to embrace new strategies to combat cyber crime and rules to govern cyber warfare.</w:t>
      </w:r>
    </w:p>
    <w:p w:rsidR="00F137C6" w:rsidRDefault="00F137C6" w:rsidP="00F137C6">
      <w:r>
        <w:t xml:space="preserve">These are the core messages of the just-released CFR report, Defending an Open, Global, Resilient, and Secure Internet. The product of a high-level task force, chaired by former Director of National Intelligence John D. Negroponte and former IBM Chairman Samuel J. Palmisano, the report opens by </w:t>
      </w:r>
      <w:r>
        <w:lastRenderedPageBreak/>
        <w:t>describing the epochal transformation the Internet has wrought on societies and economies worldwide—particularly in the developing world.</w:t>
      </w:r>
    </w:p>
    <w:p w:rsidR="00F137C6" w:rsidRDefault="00F137C6" w:rsidP="00F137C6">
      <w:r>
        <w:t xml:space="preserve">Facilitating this </w:t>
      </w:r>
      <w:r w:rsidRPr="006B6423">
        <w:rPr>
          <w:u w:val="single"/>
        </w:rPr>
        <w:t>unprecedented connectivity has been a framework based not on governmental</w:t>
      </w:r>
      <w:r>
        <w:t xml:space="preserve"> (or intergovernmental) </w:t>
      </w:r>
      <w:r w:rsidRPr="006B6423">
        <w:rPr>
          <w:u w:val="single"/>
        </w:rPr>
        <w:t>fiat but on “self-regulation, private sector leadership, and a bottom-up policy process</w:t>
      </w:r>
      <w:r>
        <w:t>.” By leaving regulation in the hands of technical experts, private sector actors, civil society groups, and end-users, the pioneers of the early Internet ensured that it would “reflect a broad range of perspectives and keep pace with rapidly changing technology.” They also ensured that rights of free expression and privacy would emerge as dominant norms.</w:t>
      </w:r>
    </w:p>
    <w:p w:rsidR="00F137C6" w:rsidRPr="00227F32" w:rsidRDefault="00F137C6" w:rsidP="00F137C6">
      <w:r w:rsidRPr="006B6423">
        <w:rPr>
          <w:u w:val="single"/>
        </w:rPr>
        <w:t>Those halcyon days are over</w:t>
      </w:r>
      <w:r>
        <w:t xml:space="preserve">, alas, </w:t>
      </w:r>
      <w:r w:rsidRPr="003270C8">
        <w:rPr>
          <w:rStyle w:val="Emphasis"/>
        </w:rPr>
        <w:t xml:space="preserve">as more </w:t>
      </w:r>
      <w:r w:rsidRPr="00C91C9E">
        <w:rPr>
          <w:rStyle w:val="Emphasis"/>
          <w:highlight w:val="cyan"/>
        </w:rPr>
        <w:t>states assert sovereignty in cyberspace</w:t>
      </w:r>
      <w:r>
        <w:t xml:space="preserve">, as cybercrime spikes to unprecedented levels, and as nations develop new weapons of cyber warfare. </w:t>
      </w:r>
      <w:r w:rsidRPr="006B6423">
        <w:rPr>
          <w:u w:val="single"/>
        </w:rPr>
        <w:t xml:space="preserve">Already, dozens of </w:t>
      </w:r>
      <w:r w:rsidRPr="00C91C9E">
        <w:rPr>
          <w:highlight w:val="cyan"/>
          <w:u w:val="single"/>
        </w:rPr>
        <w:t>governments place restrictions on transmitting data</w:t>
      </w:r>
      <w:r w:rsidRPr="006B6423">
        <w:rPr>
          <w:u w:val="single"/>
        </w:rPr>
        <w:t xml:space="preserve"> and knowledge over the internet</w:t>
      </w:r>
      <w:r>
        <w:t>. These include not only authoritarian regimes but some democracies in Europe and the developing world (like India and Brazil). At the multilateral level, meanwhile, a majority of states at December’s World Conference on International Telecommunications (WCIT) in Dubai voted to transfer authority for regulating critical aspects of the Internet from ICANN (perceived as U.S.-dominated) to the International Telecommunications Union (ITU), a UN agency. Although some participants were motivated by equity concerns, others—notably Russia, China, and Saudi Arabia—saw the intergovernmental route as a means to assert sovereignty in cyberspace, including a license to crack down on dissent under the guise of fighting cyber crime. The forces arrayed in Dubai will clash again in 2014, at the ITU’s plenipotentiary meeting, intended to revise the body’s constitution.</w:t>
      </w:r>
    </w:p>
    <w:p w:rsidR="00F137C6" w:rsidRPr="00F25F60" w:rsidRDefault="00F137C6" w:rsidP="00F137C6"/>
    <w:p w:rsidR="00F137C6" w:rsidRDefault="00F137C6" w:rsidP="00F137C6">
      <w:pPr>
        <w:pStyle w:val="Heading4"/>
      </w:pPr>
      <w:r>
        <w:t>Censorship kills the internet</w:t>
      </w:r>
    </w:p>
    <w:p w:rsidR="00F137C6" w:rsidRPr="005F08DA" w:rsidRDefault="00F137C6" w:rsidP="00F137C6">
      <w:pPr>
        <w:rPr>
          <w:rStyle w:val="StyleStyleBold12pt"/>
        </w:rPr>
      </w:pPr>
      <w:r w:rsidRPr="005F08DA">
        <w:rPr>
          <w:rStyle w:val="StyleStyleBold12pt"/>
        </w:rPr>
        <w:t>BBC 12</w:t>
      </w:r>
    </w:p>
    <w:p w:rsidR="00F137C6" w:rsidRDefault="00F137C6" w:rsidP="00F137C6">
      <w:r>
        <w:t>BBC, November 21, 2012, "Google attacks UN's internet treaty conference", http://www.bbc.co.uk/news/technology-20429625</w:t>
      </w:r>
    </w:p>
    <w:p w:rsidR="00F137C6" w:rsidRDefault="00F137C6" w:rsidP="00F137C6"/>
    <w:p w:rsidR="00F137C6" w:rsidRDefault="00F137C6" w:rsidP="00F137C6">
      <w:r>
        <w:t>"We never vote because voting means winners and losers and you can't afford that," he told the BBC in July.</w:t>
      </w:r>
    </w:p>
    <w:p w:rsidR="00F137C6" w:rsidRDefault="00F137C6" w:rsidP="00F137C6">
      <w:r>
        <w:t>"Whatever one single country does not accept will not pass."</w:t>
      </w:r>
    </w:p>
    <w:p w:rsidR="00F137C6" w:rsidRDefault="00F137C6" w:rsidP="00F137C6">
      <w:r>
        <w:t>But experts warn this poses a risk that participants leave some issues unresolved.</w:t>
      </w:r>
    </w:p>
    <w:p w:rsidR="00F137C6" w:rsidRDefault="00F137C6" w:rsidP="00F137C6">
      <w:r>
        <w:t xml:space="preserve">"In the worst case </w:t>
      </w:r>
      <w:r w:rsidRPr="000700B6">
        <w:rPr>
          <w:u w:val="single"/>
        </w:rPr>
        <w:t xml:space="preserve">there's a danger </w:t>
      </w:r>
      <w:r w:rsidRPr="00C91C9E">
        <w:rPr>
          <w:highlight w:val="cyan"/>
          <w:u w:val="single"/>
        </w:rPr>
        <w:t>you could see</w:t>
      </w:r>
      <w:r w:rsidRPr="00C91C9E">
        <w:rPr>
          <w:highlight w:val="cyan"/>
        </w:rPr>
        <w:t xml:space="preserve"> </w:t>
      </w:r>
      <w:r w:rsidRPr="00C91C9E">
        <w:rPr>
          <w:rStyle w:val="Emphasis"/>
          <w:highlight w:val="cyan"/>
        </w:rPr>
        <w:t>a splintering of the internet</w:t>
      </w:r>
      <w:r>
        <w:t xml:space="preserve">," </w:t>
      </w:r>
      <w:r w:rsidRPr="00C91C9E">
        <w:rPr>
          <w:highlight w:val="cyan"/>
          <w:u w:val="single"/>
        </w:rPr>
        <w:t>said Prof</w:t>
      </w:r>
      <w:r>
        <w:t xml:space="preserve"> Alan </w:t>
      </w:r>
      <w:r w:rsidRPr="00C91C9E">
        <w:rPr>
          <w:highlight w:val="cyan"/>
          <w:u w:val="single"/>
        </w:rPr>
        <w:t>Woodward</w:t>
      </w:r>
      <w:r>
        <w:t>, from the department of computing, University of Surrey.</w:t>
      </w:r>
    </w:p>
    <w:p w:rsidR="00F137C6" w:rsidRDefault="00F137C6" w:rsidP="00F137C6">
      <w:r>
        <w:t>"</w:t>
      </w:r>
      <w:r w:rsidRPr="00C91C9E">
        <w:rPr>
          <w:highlight w:val="cyan"/>
          <w:u w:val="single"/>
        </w:rPr>
        <w:t>Some countries</w:t>
      </w:r>
      <w:r w:rsidRPr="000700B6">
        <w:rPr>
          <w:u w:val="single"/>
        </w:rPr>
        <w:t xml:space="preserve"> including Russia </w:t>
      </w:r>
      <w:r w:rsidRPr="00C91C9E">
        <w:rPr>
          <w:highlight w:val="cyan"/>
          <w:u w:val="single"/>
        </w:rPr>
        <w:t>already restrict</w:t>
      </w:r>
      <w:r w:rsidRPr="000700B6">
        <w:rPr>
          <w:u w:val="single"/>
        </w:rPr>
        <w:t xml:space="preserve"> which </w:t>
      </w:r>
      <w:r w:rsidRPr="00C91C9E">
        <w:rPr>
          <w:highlight w:val="cyan"/>
          <w:u w:val="single"/>
        </w:rPr>
        <w:t>sites</w:t>
      </w:r>
      <w:r w:rsidRPr="000700B6">
        <w:rPr>
          <w:u w:val="single"/>
        </w:rPr>
        <w:t xml:space="preserve"> can be accessed</w:t>
      </w:r>
      <w:r>
        <w:t xml:space="preserve">, but </w:t>
      </w:r>
      <w:r w:rsidRPr="003270C8">
        <w:rPr>
          <w:rStyle w:val="Emphasis"/>
        </w:rPr>
        <w:t>if people start</w:t>
      </w:r>
      <w:r w:rsidRPr="000700B6">
        <w:rPr>
          <w:rStyle w:val="Emphasis"/>
        </w:rPr>
        <w:t xml:space="preserve"> going off and doing their own things in term of naming conventions and net addresses </w:t>
      </w:r>
      <w:r w:rsidRPr="00C91C9E">
        <w:rPr>
          <w:rStyle w:val="Emphasis"/>
          <w:highlight w:val="cyan"/>
        </w:rPr>
        <w:t>you could end up with different parts of the internet being unable to send traffic to each other</w:t>
      </w:r>
      <w:r>
        <w:t>.</w:t>
      </w:r>
    </w:p>
    <w:p w:rsidR="00F137C6" w:rsidRPr="007A067F" w:rsidRDefault="00F137C6" w:rsidP="00F137C6">
      <w:r w:rsidRPr="000700B6">
        <w:t>"</w:t>
      </w:r>
      <w:r w:rsidRPr="000700B6">
        <w:rPr>
          <w:u w:val="single"/>
        </w:rPr>
        <w:t xml:space="preserve">It would be </w:t>
      </w:r>
      <w:r w:rsidRPr="00C91C9E">
        <w:rPr>
          <w:highlight w:val="cyan"/>
          <w:u w:val="single"/>
        </w:rPr>
        <w:t>the online equivalent of not being able to make a telephone call from one nation to another</w:t>
      </w:r>
      <w:r>
        <w:t>."</w:t>
      </w:r>
    </w:p>
    <w:p w:rsidR="00F137C6" w:rsidRDefault="00F137C6" w:rsidP="00F137C6"/>
    <w:p w:rsidR="00F137C6" w:rsidRDefault="00F137C6" w:rsidP="00F137C6">
      <w:pPr>
        <w:pStyle w:val="Heading4"/>
      </w:pPr>
      <w:r>
        <w:t>Err neg - government control causes unintended damage</w:t>
      </w:r>
    </w:p>
    <w:p w:rsidR="00F137C6" w:rsidRPr="00E81969" w:rsidRDefault="00F137C6" w:rsidP="00F137C6">
      <w:pPr>
        <w:rPr>
          <w:rStyle w:val="StyleStyleBold12pt"/>
        </w:rPr>
      </w:pPr>
      <w:r w:rsidRPr="00E81969">
        <w:rPr>
          <w:rStyle w:val="StyleStyleBold12pt"/>
        </w:rPr>
        <w:t>Eagleman 12</w:t>
      </w:r>
    </w:p>
    <w:p w:rsidR="00F137C6" w:rsidRDefault="00F137C6" w:rsidP="00F137C6">
      <w:r>
        <w:t>David Eagleman is a neuroscientist, Guggenheim Fellow, and New York Times bestselling author, CNN, July 10, 2012, "Four ways the Internet could go down", http://www.cnn.com/2012/07/10/tech/web/internet-down-eagleman</w:t>
      </w:r>
    </w:p>
    <w:p w:rsidR="00F137C6" w:rsidRDefault="00F137C6" w:rsidP="00F137C6"/>
    <w:p w:rsidR="00F137C6" w:rsidRDefault="00F137C6" w:rsidP="00F137C6">
      <w:r>
        <w:lastRenderedPageBreak/>
        <w:t>3. Political mandate</w:t>
      </w:r>
    </w:p>
    <w:p w:rsidR="00F137C6" w:rsidRDefault="00F137C6" w:rsidP="00F137C6">
      <w:r>
        <w:t xml:space="preserve">In the face of the 2010 post-election riots in </w:t>
      </w:r>
      <w:r w:rsidRPr="00C91C9E">
        <w:rPr>
          <w:highlight w:val="cyan"/>
          <w:u w:val="single"/>
        </w:rPr>
        <w:t>Iran</w:t>
      </w:r>
      <w:r>
        <w:t xml:space="preserve">, the government there </w:t>
      </w:r>
      <w:r w:rsidRPr="00C91C9E">
        <w:rPr>
          <w:highlight w:val="cyan"/>
          <w:u w:val="single"/>
        </w:rPr>
        <w:t>shut down the Internet</w:t>
      </w:r>
      <w:r w:rsidRPr="003270C8">
        <w:t xml:space="preserve"> for 45 minutes, presumably to set up filtering of YouTube, Twitter and other sites. </w:t>
      </w:r>
      <w:r w:rsidRPr="00C91C9E">
        <w:rPr>
          <w:highlight w:val="cyan"/>
          <w:u w:val="single"/>
        </w:rPr>
        <w:t>Egypt did the same</w:t>
      </w:r>
      <w:r>
        <w:t xml:space="preserve"> during its revolution of early 2011. </w:t>
      </w:r>
      <w:r w:rsidRPr="00C91C9E">
        <w:rPr>
          <w:highlight w:val="cyan"/>
          <w:u w:val="single"/>
        </w:rPr>
        <w:t>China is actively pursuing</w:t>
      </w:r>
      <w:r w:rsidRPr="00C91C9E">
        <w:rPr>
          <w:highlight w:val="cyan"/>
        </w:rPr>
        <w:t xml:space="preserve"> the </w:t>
      </w:r>
      <w:r w:rsidRPr="00C91C9E">
        <w:rPr>
          <w:highlight w:val="cyan"/>
          <w:u w:val="single"/>
        </w:rPr>
        <w:t>capability to shut down its own Internet</w:t>
      </w:r>
      <w:r>
        <w:t xml:space="preserve"> this way.</w:t>
      </w:r>
    </w:p>
    <w:p w:rsidR="00F137C6" w:rsidRDefault="00F137C6" w:rsidP="00F137C6">
      <w:r>
        <w:t xml:space="preserve">But it's not just countries like Iran and China that think about this kind of control over the Web. On June 24, 2010, </w:t>
      </w:r>
      <w:r w:rsidRPr="00C91C9E">
        <w:rPr>
          <w:highlight w:val="cyan"/>
          <w:u w:val="single"/>
        </w:rPr>
        <w:t>a Homeland Security committee in the</w:t>
      </w:r>
      <w:r w:rsidRPr="0005423C">
        <w:rPr>
          <w:u w:val="single"/>
        </w:rPr>
        <w:t xml:space="preserve"> U.S. </w:t>
      </w:r>
      <w:r w:rsidRPr="00C91C9E">
        <w:rPr>
          <w:highlight w:val="cyan"/>
          <w:u w:val="single"/>
        </w:rPr>
        <w:t>Senate approved a bill giving the president</w:t>
      </w:r>
      <w:r w:rsidRPr="0005423C">
        <w:rPr>
          <w:u w:val="single"/>
        </w:rPr>
        <w:t xml:space="preserve"> authority to wield </w:t>
      </w:r>
      <w:r w:rsidRPr="00C91C9E">
        <w:rPr>
          <w:highlight w:val="cyan"/>
          <w:u w:val="single"/>
        </w:rPr>
        <w:t>an "Internet kill switch</w:t>
      </w:r>
      <w:r w:rsidRPr="0005423C">
        <w:rPr>
          <w:u w:val="single"/>
        </w:rPr>
        <w:t>."</w:t>
      </w:r>
      <w:r>
        <w:t xml:space="preserve"> The bill, Protecting Cyberspace as a National Asset Act (PCNAA), proposed to give the president "emergency authority to shut down private sector or government networks in the event of a cyber attack capable of causing massive damage or loss of life."</w:t>
      </w:r>
    </w:p>
    <w:p w:rsidR="00F137C6" w:rsidRDefault="00F137C6" w:rsidP="00F137C6">
      <w:r>
        <w:t>The "kill switch" provision was removed from the version of the cybersecurity bill that's before the current Congress.</w:t>
      </w:r>
    </w:p>
    <w:p w:rsidR="00F137C6" w:rsidRDefault="00F137C6" w:rsidP="00F137C6">
      <w:r>
        <w:t xml:space="preserve">It's probably just as well. </w:t>
      </w:r>
      <w:r w:rsidRPr="0005423C">
        <w:rPr>
          <w:rStyle w:val="Emphasis"/>
        </w:rPr>
        <w:t xml:space="preserve">Almost unanimously, Internet security analysts feel that </w:t>
      </w:r>
      <w:r w:rsidRPr="00C91C9E">
        <w:rPr>
          <w:rStyle w:val="Emphasis"/>
          <w:highlight w:val="cyan"/>
        </w:rPr>
        <w:t>shutting down the Web would</w:t>
      </w:r>
      <w:r w:rsidRPr="0005423C">
        <w:rPr>
          <w:rStyle w:val="Emphasis"/>
        </w:rPr>
        <w:t xml:space="preserve"> inevitably </w:t>
      </w:r>
      <w:r w:rsidRPr="00C91C9E">
        <w:rPr>
          <w:rStyle w:val="Emphasis"/>
          <w:highlight w:val="cyan"/>
        </w:rPr>
        <w:t>do more harm than good</w:t>
      </w:r>
      <w:r w:rsidRPr="0005423C">
        <w:rPr>
          <w:rStyle w:val="Emphasis"/>
        </w:rPr>
        <w:t>, given our predicted level of dependency on it in time of war for news</w:t>
      </w:r>
      <w:r>
        <w:t xml:space="preserve">, communication with loved ones </w:t>
      </w:r>
      <w:r w:rsidRPr="0005423C">
        <w:rPr>
          <w:rStyle w:val="Emphasis"/>
        </w:rPr>
        <w:t>and crisis information aggregation</w:t>
      </w:r>
      <w:r>
        <w:t>.</w:t>
      </w:r>
    </w:p>
    <w:p w:rsidR="00F137C6" w:rsidRDefault="00F137C6" w:rsidP="00F137C6">
      <w:r>
        <w:t xml:space="preserve">Security guru Bruce Schneier identifies at least 3 problems with the shutdown idea. First, the </w:t>
      </w:r>
      <w:r w:rsidRPr="0005423C">
        <w:rPr>
          <w:u w:val="single"/>
        </w:rPr>
        <w:t xml:space="preserve">hope of building an electronic line of fortifications is flawed because </w:t>
      </w:r>
      <w:r w:rsidRPr="00C91C9E">
        <w:rPr>
          <w:highlight w:val="cyan"/>
          <w:u w:val="single"/>
        </w:rPr>
        <w:t>there will always be hundreds of ways for enemies to get around i</w:t>
      </w:r>
      <w:r w:rsidRPr="00C91C9E">
        <w:rPr>
          <w:highlight w:val="cyan"/>
        </w:rPr>
        <w:t>t.</w:t>
      </w:r>
      <w:r>
        <w:t xml:space="preserve"> No nation or legal decree can plug all the holes.</w:t>
      </w:r>
    </w:p>
    <w:p w:rsidR="00F137C6" w:rsidRDefault="00F137C6" w:rsidP="00F137C6">
      <w:r>
        <w:t xml:space="preserve">The second major problem is that </w:t>
      </w:r>
      <w:r w:rsidRPr="0005423C">
        <w:rPr>
          <w:u w:val="single"/>
        </w:rPr>
        <w:t>we will be entirely unable to predict the effects of such an attempted shutdown</w:t>
      </w:r>
      <w:r>
        <w:t>. As Schneier puts it: "</w:t>
      </w:r>
      <w:r w:rsidRPr="0005423C">
        <w:rPr>
          <w:rStyle w:val="Emphasis"/>
        </w:rPr>
        <w:t>The Internet is the most complex machine mankind has ever built and shutting down portions of it would have all sorts of unforeseen ancillary effects</w:t>
      </w:r>
      <w:r>
        <w:t>."</w:t>
      </w:r>
    </w:p>
    <w:p w:rsidR="00F137C6" w:rsidRDefault="00F137C6" w:rsidP="00F137C6">
      <w:r>
        <w:t>The third major problem is the security hole it exposes. Once a domestic Internet kill switch has been built, why would a cyberattacker concentrate his efforts on anything else?</w:t>
      </w:r>
    </w:p>
    <w:p w:rsidR="00F137C6" w:rsidRDefault="00F137C6" w:rsidP="00F137C6"/>
    <w:p w:rsidR="00F137C6" w:rsidRDefault="00F137C6" w:rsidP="00F137C6"/>
    <w:p w:rsidR="00F137C6" w:rsidRDefault="00F137C6" w:rsidP="00F137C6"/>
    <w:p w:rsidR="00F137C6" w:rsidRPr="005F59D1" w:rsidRDefault="00F137C6" w:rsidP="00F137C6"/>
    <w:p w:rsidR="00F137C6" w:rsidRPr="00C1786F" w:rsidRDefault="00F137C6" w:rsidP="00F137C6">
      <w:pPr>
        <w:pStyle w:val="Heading3"/>
      </w:pPr>
      <w:r w:rsidRPr="00C1786F">
        <w:lastRenderedPageBreak/>
        <w:t>internet good</w:t>
      </w:r>
    </w:p>
    <w:p w:rsidR="00F137C6" w:rsidRPr="00C1786F" w:rsidRDefault="00F137C6" w:rsidP="00F137C6"/>
    <w:p w:rsidR="00F137C6" w:rsidRPr="004D6376" w:rsidRDefault="00F137C6" w:rsidP="00F137C6">
      <w:pPr>
        <w:pStyle w:val="Heading4"/>
      </w:pPr>
      <w:r w:rsidRPr="004D6376">
        <w:t>Prevents extinction</w:t>
      </w:r>
    </w:p>
    <w:p w:rsidR="00F137C6" w:rsidRPr="004D6376" w:rsidRDefault="00F137C6" w:rsidP="00F137C6">
      <w:r w:rsidRPr="004D6376">
        <w:rPr>
          <w:rStyle w:val="StyleStyleBold12pt"/>
        </w:rPr>
        <w:t xml:space="preserve">Eagleman 10 </w:t>
      </w:r>
      <w:r w:rsidRPr="004D6376">
        <w:t>(David Eagleman is a  neuroscientist at Baylor College of Medicine, where he directs the Laboratory for Perception and Action and the Initiative on Neuroscience and Law and author of Sum (Canongate). Nov. 9, 2010, “ Six ways the internet will save civilization,”</w:t>
      </w:r>
      <w:r w:rsidRPr="004D6376">
        <w:br/>
        <w:t xml:space="preserve"> </w:t>
      </w:r>
      <w:hyperlink r:id="rId56" w:history="1">
        <w:r w:rsidRPr="004D6376">
          <w:t>http://www.wired.co.uk/magazine/archive/2010/12/start/apocalypse-no</w:t>
        </w:r>
      </w:hyperlink>
      <w:r w:rsidRPr="004D6376">
        <w:t>)</w:t>
      </w:r>
    </w:p>
    <w:p w:rsidR="00F137C6" w:rsidRPr="004D6376" w:rsidRDefault="00F137C6" w:rsidP="00F137C6"/>
    <w:p w:rsidR="00F137C6" w:rsidRPr="004D6376" w:rsidRDefault="00F137C6" w:rsidP="00F137C6">
      <w:pPr>
        <w:rPr>
          <w:rFonts w:eastAsia="Cambria"/>
          <w:sz w:val="16"/>
        </w:rPr>
      </w:pPr>
      <w:r w:rsidRPr="004D6376">
        <w:rPr>
          <w:rFonts w:eastAsia="Cambria"/>
          <w:sz w:val="16"/>
        </w:rPr>
        <w:t xml:space="preserve">Many </w:t>
      </w:r>
      <w:r w:rsidRPr="004D6376">
        <w:rPr>
          <w:rFonts w:eastAsia="Cambria"/>
          <w:b/>
          <w:bCs/>
          <w:u w:val="single"/>
        </w:rPr>
        <w:t xml:space="preserve">great </w:t>
      </w:r>
      <w:r w:rsidRPr="00C91C9E">
        <w:rPr>
          <w:rFonts w:eastAsia="Cambria"/>
          <w:b/>
          <w:bCs/>
          <w:highlight w:val="cyan"/>
          <w:u w:val="single"/>
        </w:rPr>
        <w:t>civilisations have fallen</w:t>
      </w:r>
      <w:r w:rsidRPr="004D6376">
        <w:rPr>
          <w:rFonts w:eastAsia="Cambria"/>
          <w:sz w:val="16"/>
        </w:rPr>
        <w:t xml:space="preserve">, leaving nothing but cracked ruins and scattered genetics. Usually this results </w:t>
      </w:r>
      <w:r w:rsidRPr="00C91C9E">
        <w:rPr>
          <w:rFonts w:eastAsia="Cambria"/>
          <w:b/>
          <w:bCs/>
          <w:highlight w:val="cyan"/>
          <w:u w:val="single"/>
        </w:rPr>
        <w:t>from:</w:t>
      </w:r>
      <w:r w:rsidRPr="004D6376">
        <w:rPr>
          <w:rFonts w:eastAsia="Cambria"/>
          <w:b/>
          <w:bCs/>
          <w:u w:val="single"/>
        </w:rPr>
        <w:t xml:space="preserve"> natural </w:t>
      </w:r>
      <w:r w:rsidRPr="00C91C9E">
        <w:rPr>
          <w:rFonts w:eastAsia="Cambria"/>
          <w:b/>
          <w:bCs/>
          <w:highlight w:val="cyan"/>
          <w:u w:val="single"/>
        </w:rPr>
        <w:t>disasters, resource</w:t>
      </w:r>
      <w:r w:rsidRPr="004D6376">
        <w:rPr>
          <w:rFonts w:eastAsia="Cambria"/>
          <w:b/>
          <w:bCs/>
          <w:u w:val="single"/>
        </w:rPr>
        <w:t xml:space="preserve"> </w:t>
      </w:r>
      <w:r w:rsidRPr="00C91C9E">
        <w:rPr>
          <w:rFonts w:eastAsia="Cambria"/>
          <w:b/>
          <w:bCs/>
          <w:highlight w:val="cyan"/>
          <w:u w:val="single"/>
        </w:rPr>
        <w:t>depletion, economic meltdown, disease, poor information flow</w:t>
      </w:r>
      <w:r w:rsidRPr="004D6376">
        <w:rPr>
          <w:rFonts w:eastAsia="Cambria"/>
          <w:b/>
          <w:bCs/>
          <w:u w:val="single"/>
        </w:rPr>
        <w:t xml:space="preserve"> and corruption</w:t>
      </w:r>
      <w:r w:rsidRPr="004D6376">
        <w:rPr>
          <w:rFonts w:eastAsia="Cambria"/>
          <w:sz w:val="16"/>
        </w:rPr>
        <w:t xml:space="preserve">. But we’re luckier than our predecessors because </w:t>
      </w:r>
      <w:r w:rsidRPr="004D6376">
        <w:rPr>
          <w:rFonts w:eastAsia="Cambria"/>
          <w:b/>
          <w:bCs/>
          <w:u w:val="single"/>
        </w:rPr>
        <w:t xml:space="preserve">we command a technology that no one else possessed: a rapid communication network that finds its highest expression in </w:t>
      </w:r>
      <w:r w:rsidRPr="00C91C9E">
        <w:rPr>
          <w:rFonts w:eastAsia="Cambria"/>
          <w:b/>
          <w:bCs/>
          <w:highlight w:val="cyan"/>
          <w:u w:val="single"/>
        </w:rPr>
        <w:t>the interne</w:t>
      </w:r>
      <w:r w:rsidRPr="00C91C9E">
        <w:rPr>
          <w:rFonts w:eastAsia="Cambria"/>
          <w:sz w:val="16"/>
          <w:highlight w:val="cyan"/>
        </w:rPr>
        <w:t>t</w:t>
      </w:r>
      <w:r w:rsidRPr="004D6376">
        <w:rPr>
          <w:rFonts w:eastAsia="Cambria"/>
          <w:sz w:val="16"/>
        </w:rPr>
        <w:t xml:space="preserve">. I propose that there are six ways in which </w:t>
      </w:r>
      <w:r w:rsidRPr="004D6376">
        <w:rPr>
          <w:rFonts w:eastAsia="Cambria"/>
          <w:b/>
          <w:bCs/>
          <w:u w:val="single"/>
        </w:rPr>
        <w:t xml:space="preserve">the net has vastly </w:t>
      </w:r>
      <w:r w:rsidRPr="00C91C9E">
        <w:rPr>
          <w:rFonts w:eastAsia="Cambria"/>
          <w:b/>
          <w:bCs/>
          <w:highlight w:val="cyan"/>
          <w:u w:val="single"/>
        </w:rPr>
        <w:t>reduced</w:t>
      </w:r>
      <w:r w:rsidRPr="004D6376">
        <w:rPr>
          <w:rFonts w:eastAsia="Cambria"/>
          <w:b/>
          <w:bCs/>
          <w:u w:val="single"/>
        </w:rPr>
        <w:t xml:space="preserve"> the threat of </w:t>
      </w:r>
      <w:r w:rsidRPr="00C91C9E">
        <w:rPr>
          <w:rFonts w:eastAsia="Cambria"/>
          <w:b/>
          <w:bCs/>
          <w:highlight w:val="cyan"/>
          <w:u w:val="single"/>
        </w:rPr>
        <w:t>societal collapse</w:t>
      </w:r>
      <w:r w:rsidRPr="004D6376">
        <w:rPr>
          <w:rFonts w:eastAsia="Cambria"/>
          <w:b/>
          <w:bCs/>
          <w:u w:val="single"/>
        </w:rPr>
        <w:t>. Epidemics can be deflected by telepresence</w:t>
      </w:r>
      <w:r w:rsidRPr="004D6376">
        <w:rPr>
          <w:rFonts w:eastAsia="Cambria"/>
          <w:sz w:val="16"/>
        </w:rPr>
        <w:t xml:space="preserve"> One of our more dire prospects for collapse is an infectious-disease epidemic</w:t>
      </w:r>
      <w:r w:rsidRPr="004D6376">
        <w:rPr>
          <w:rFonts w:eastAsia="Cambria"/>
          <w:b/>
          <w:bCs/>
          <w:u w:val="single"/>
        </w:rPr>
        <w:t>. Viral and bacterial epidemics precipitated the fall of t</w:t>
      </w:r>
      <w:r w:rsidRPr="004D6376">
        <w:rPr>
          <w:rFonts w:eastAsia="Cambria"/>
          <w:sz w:val="16"/>
        </w:rPr>
        <w:t xml:space="preserve">he Golden Age of </w:t>
      </w:r>
      <w:r w:rsidRPr="004D6376">
        <w:rPr>
          <w:rFonts w:eastAsia="Cambria"/>
          <w:b/>
          <w:bCs/>
          <w:u w:val="single"/>
        </w:rPr>
        <w:t>Athens,</w:t>
      </w:r>
      <w:r w:rsidRPr="004D6376">
        <w:rPr>
          <w:rFonts w:eastAsia="Cambria"/>
          <w:sz w:val="16"/>
        </w:rPr>
        <w:t xml:space="preserve"> the Roman Empire and most of the empires of the Native Americans. </w:t>
      </w:r>
      <w:r w:rsidRPr="00C91C9E">
        <w:rPr>
          <w:rFonts w:eastAsia="Cambria"/>
          <w:b/>
          <w:bCs/>
          <w:highlight w:val="cyan"/>
          <w:u w:val="single"/>
        </w:rPr>
        <w:t>The internet can be</w:t>
      </w:r>
      <w:r w:rsidRPr="004D6376">
        <w:rPr>
          <w:rFonts w:eastAsia="Cambria"/>
          <w:b/>
          <w:bCs/>
          <w:u w:val="single"/>
        </w:rPr>
        <w:t xml:space="preserve"> our </w:t>
      </w:r>
      <w:r w:rsidRPr="00C91C9E">
        <w:rPr>
          <w:rFonts w:eastAsia="Cambria"/>
          <w:b/>
          <w:bCs/>
          <w:highlight w:val="cyan"/>
          <w:u w:val="single"/>
        </w:rPr>
        <w:t>key to survival</w:t>
      </w:r>
      <w:r w:rsidRPr="004D6376">
        <w:rPr>
          <w:rFonts w:eastAsia="Cambria"/>
          <w:b/>
          <w:bCs/>
          <w:u w:val="single"/>
        </w:rPr>
        <w:t xml:space="preserve"> because the ability </w:t>
      </w:r>
      <w:r w:rsidRPr="00C91C9E">
        <w:rPr>
          <w:rFonts w:eastAsia="Cambria"/>
          <w:b/>
          <w:bCs/>
          <w:highlight w:val="cyan"/>
          <w:u w:val="single"/>
        </w:rPr>
        <w:t>to</w:t>
      </w:r>
      <w:r w:rsidRPr="004D6376">
        <w:rPr>
          <w:rFonts w:eastAsia="Cambria"/>
          <w:b/>
          <w:bCs/>
          <w:u w:val="single"/>
        </w:rPr>
        <w:t xml:space="preserve"> work telepresently can </w:t>
      </w:r>
      <w:r w:rsidRPr="00C91C9E">
        <w:rPr>
          <w:rFonts w:eastAsia="Cambria"/>
          <w:b/>
          <w:bCs/>
          <w:highlight w:val="cyan"/>
          <w:u w:val="single"/>
        </w:rPr>
        <w:t>inhibit</w:t>
      </w:r>
      <w:r w:rsidRPr="004D6376">
        <w:rPr>
          <w:rFonts w:eastAsia="Cambria"/>
          <w:b/>
          <w:bCs/>
          <w:u w:val="single"/>
        </w:rPr>
        <w:t xml:space="preserve"> </w:t>
      </w:r>
      <w:r w:rsidRPr="00C91C9E">
        <w:rPr>
          <w:rFonts w:eastAsia="Cambria"/>
          <w:b/>
          <w:bCs/>
          <w:highlight w:val="cyan"/>
          <w:u w:val="single"/>
        </w:rPr>
        <w:t>microbial transmission</w:t>
      </w:r>
      <w:r w:rsidRPr="004D6376">
        <w:rPr>
          <w:rFonts w:eastAsia="Cambria"/>
          <w:b/>
          <w:bCs/>
          <w:u w:val="single"/>
        </w:rPr>
        <w:t xml:space="preserve"> by reducing human-to-human contact</w:t>
      </w:r>
      <w:r w:rsidRPr="004D6376">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4D6376">
        <w:rPr>
          <w:rFonts w:eastAsia="Cambria"/>
          <w:b/>
          <w:bCs/>
          <w:u w:val="single"/>
        </w:rPr>
        <w:t>If we are well prepared when an epidemic arrives, we can fluidly shift into a self-quarantined society</w:t>
      </w:r>
      <w:r w:rsidRPr="004D6376">
        <w:rPr>
          <w:rFonts w:eastAsia="Cambria"/>
          <w:sz w:val="16"/>
        </w:rPr>
        <w:t xml:space="preserve"> in which microbes fail due to host scarcity. Whatever the social ills of isolation, they are worse for the microbes than for us. </w:t>
      </w:r>
      <w:r w:rsidRPr="004D6376">
        <w:rPr>
          <w:rFonts w:eastAsia="Cambria"/>
          <w:b/>
          <w:bCs/>
          <w:u w:val="single"/>
        </w:rPr>
        <w:t>The internet will predict natural disasters</w:t>
      </w:r>
      <w:r w:rsidRPr="004D6376">
        <w:rPr>
          <w:rFonts w:eastAsia="Cambria"/>
          <w:sz w:val="16"/>
        </w:rPr>
        <w:t xml:space="preserve"> </w:t>
      </w:r>
      <w:r w:rsidRPr="004D6376">
        <w:rPr>
          <w:rFonts w:eastAsia="Cambria"/>
          <w:b/>
          <w:bCs/>
          <w:u w:val="single"/>
        </w:rPr>
        <w:t>We are witnessing the downfall of slow central control in the media</w:t>
      </w:r>
      <w:r w:rsidRPr="004D6376">
        <w:rPr>
          <w:rFonts w:eastAsia="Cambria"/>
          <w:sz w:val="16"/>
        </w:rPr>
        <w:t xml:space="preserve">: news stories are increasingly becoming user-generated nets of up-to-the-minute information. </w:t>
      </w:r>
      <w:r w:rsidRPr="004D6376">
        <w:rPr>
          <w:rFonts w:eastAsia="Cambria"/>
          <w:b/>
          <w:bCs/>
          <w:u w:val="single"/>
        </w:rPr>
        <w:t>During the recent California wildfires,</w:t>
      </w:r>
      <w:r w:rsidRPr="004D6376">
        <w:rPr>
          <w:rFonts w:eastAsia="Cambria"/>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4D6376">
        <w:rPr>
          <w:rFonts w:eastAsia="Cambria"/>
          <w:b/>
          <w:bCs/>
          <w:u w:val="single"/>
        </w:rPr>
        <w:t xml:space="preserve">the </w:t>
      </w:r>
      <w:r w:rsidRPr="00C91C9E">
        <w:rPr>
          <w:rFonts w:eastAsia="Cambria"/>
          <w:b/>
          <w:bCs/>
          <w:highlight w:val="cyan"/>
          <w:u w:val="single"/>
        </w:rPr>
        <w:t>internet carried news</w:t>
      </w:r>
      <w:r w:rsidRPr="004D6376">
        <w:rPr>
          <w:rFonts w:eastAsia="Cambria"/>
          <w:b/>
          <w:bCs/>
          <w:u w:val="single"/>
        </w:rPr>
        <w:t xml:space="preserve"> about the fire more quickly and accurately than any news station could. </w:t>
      </w:r>
      <w:r w:rsidRPr="004D6376">
        <w:rPr>
          <w:rFonts w:eastAsia="Cambria"/>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4D6376">
        <w:rPr>
          <w:rFonts w:eastAsia="Cambria"/>
          <w:b/>
          <w:bCs/>
          <w:u w:val="single"/>
        </w:rPr>
        <w:t xml:space="preserve">If the Indian Ocean had the Pacific’s networked </w:t>
      </w:r>
      <w:r w:rsidRPr="00C91C9E">
        <w:rPr>
          <w:rFonts w:eastAsia="Cambria"/>
          <w:b/>
          <w:bCs/>
          <w:highlight w:val="cyan"/>
          <w:u w:val="single"/>
        </w:rPr>
        <w:t>tsunami-warning</w:t>
      </w:r>
      <w:r w:rsidRPr="004D6376">
        <w:rPr>
          <w:rFonts w:eastAsia="Cambria"/>
          <w:b/>
          <w:bCs/>
          <w:u w:val="single"/>
        </w:rPr>
        <w:t xml:space="preserve"> system, South-East Asia would look quite different today</w:t>
      </w:r>
      <w:r w:rsidRPr="004D6376">
        <w:rPr>
          <w:rFonts w:eastAsia="Cambria"/>
          <w:sz w:val="16"/>
        </w:rPr>
        <w:t xml:space="preserve">. </w:t>
      </w:r>
      <w:r w:rsidRPr="004D6376">
        <w:rPr>
          <w:rFonts w:eastAsia="Cambria"/>
          <w:b/>
          <w:bCs/>
          <w:u w:val="single"/>
        </w:rPr>
        <w:t xml:space="preserve">Discoveries are retained and shared </w:t>
      </w:r>
      <w:r w:rsidRPr="004D6376">
        <w:rPr>
          <w:rFonts w:eastAsia="Cambria"/>
          <w:sz w:val="16"/>
        </w:rPr>
        <w:t xml:space="preserve">Historically, </w:t>
      </w:r>
      <w:r w:rsidRPr="004D6376">
        <w:rPr>
          <w:rFonts w:eastAsia="Cambria"/>
          <w:b/>
          <w:bCs/>
          <w:u w:val="single"/>
        </w:rPr>
        <w:t>critical information has required constant rediscovery</w:t>
      </w:r>
      <w:r w:rsidRPr="004D6376">
        <w:rPr>
          <w:rFonts w:eastAsia="Cambria"/>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4D6376">
        <w:rPr>
          <w:rFonts w:eastAsia="Cambria"/>
          <w:b/>
          <w:bCs/>
          <w:u w:val="single"/>
        </w:rPr>
        <w:t xml:space="preserve">Consider </w:t>
      </w:r>
      <w:r w:rsidRPr="00C91C9E">
        <w:rPr>
          <w:rFonts w:eastAsia="Cambria"/>
          <w:b/>
          <w:bCs/>
          <w:highlight w:val="cyan"/>
          <w:u w:val="single"/>
        </w:rPr>
        <w:t>smallpox inoculation</w:t>
      </w:r>
      <w:r w:rsidRPr="004D6376">
        <w:rPr>
          <w:rFonts w:eastAsia="Cambria"/>
          <w:sz w:val="16"/>
        </w:rPr>
        <w:t>: this was under way in India, China and Africa centuries before it made its way to Europe</w:t>
      </w:r>
      <w:r w:rsidRPr="004D6376">
        <w:rPr>
          <w:rFonts w:eastAsia="Cambria"/>
          <w:b/>
          <w:bCs/>
          <w:u w:val="single"/>
        </w:rPr>
        <w:t>. By the time the idea reached North America, native civilisations who needed it had already collapsed</w:t>
      </w:r>
      <w:r w:rsidRPr="004D6376">
        <w:rPr>
          <w:rFonts w:eastAsia="Cambria"/>
          <w:sz w:val="16"/>
        </w:rPr>
        <w:t xml:space="preserve">. </w:t>
      </w:r>
      <w:r w:rsidRPr="004D6376">
        <w:rPr>
          <w:rFonts w:eastAsia="Cambria"/>
          <w:b/>
          <w:bCs/>
          <w:u w:val="single"/>
        </w:rPr>
        <w:t>The net solved the problem. New discoveries catch on immediately;</w:t>
      </w:r>
      <w:r w:rsidRPr="004D6376">
        <w:rPr>
          <w:rFonts w:eastAsia="Cambria"/>
          <w:sz w:val="16"/>
        </w:rPr>
        <w:t xml:space="preserve"> information spreads widely. In this way, societies can optimally ratchet up, using the latest bricks of knowledge in their fortification against risk. </w:t>
      </w:r>
      <w:r w:rsidRPr="004D6376">
        <w:rPr>
          <w:rFonts w:eastAsia="Cambria"/>
          <w:b/>
          <w:bCs/>
          <w:u w:val="single"/>
        </w:rPr>
        <w:t>Tyranny is mitigated</w:t>
      </w:r>
      <w:r w:rsidRPr="004D6376">
        <w:rPr>
          <w:rFonts w:eastAsia="Cambria"/>
          <w:sz w:val="16"/>
        </w:rPr>
        <w:t xml:space="preserve"> </w:t>
      </w:r>
      <w:r w:rsidRPr="00C91C9E">
        <w:rPr>
          <w:rFonts w:eastAsia="Cambria"/>
          <w:b/>
          <w:bCs/>
          <w:highlight w:val="cyan"/>
          <w:u w:val="single"/>
        </w:rPr>
        <w:t>Censorship of ideas</w:t>
      </w:r>
      <w:r w:rsidRPr="004D6376">
        <w:rPr>
          <w:rFonts w:eastAsia="Cambria"/>
          <w:sz w:val="16"/>
        </w:rPr>
        <w:t xml:space="preserve"> was a familiar spectre in the last century, with state-approved news outlets ruling the press, airwaves and copying machines </w:t>
      </w:r>
      <w:r w:rsidRPr="004D6376">
        <w:rPr>
          <w:rFonts w:eastAsia="Cambria"/>
          <w:b/>
          <w:bCs/>
          <w:u w:val="single"/>
        </w:rPr>
        <w:t>in the USSR</w:t>
      </w:r>
      <w:r w:rsidRPr="004D6376">
        <w:rPr>
          <w:rFonts w:eastAsia="Cambria"/>
          <w:sz w:val="16"/>
        </w:rPr>
        <w:t xml:space="preserve">, Romania, Cuba, China, Iraq </w:t>
      </w:r>
      <w:r w:rsidRPr="004D6376">
        <w:rPr>
          <w:rFonts w:eastAsia="Cambria"/>
          <w:b/>
          <w:bCs/>
          <w:u w:val="single"/>
        </w:rPr>
        <w:t>and elsewhere</w:t>
      </w:r>
      <w:r w:rsidRPr="004D6376">
        <w:rPr>
          <w:rFonts w:eastAsia="Cambria"/>
          <w:sz w:val="16"/>
        </w:rPr>
        <w:t xml:space="preserve">. In many cases, such as Lysenko’s agricultural despotism in the USSR, it </w:t>
      </w:r>
      <w:r w:rsidRPr="004D6376">
        <w:rPr>
          <w:rFonts w:eastAsia="Cambria"/>
          <w:b/>
          <w:bCs/>
          <w:u w:val="single"/>
        </w:rPr>
        <w:t xml:space="preserve">directly </w:t>
      </w:r>
      <w:r w:rsidRPr="00C91C9E">
        <w:rPr>
          <w:rFonts w:eastAsia="Cambria"/>
          <w:b/>
          <w:bCs/>
          <w:highlight w:val="cyan"/>
          <w:u w:val="single"/>
        </w:rPr>
        <w:t>contributed to</w:t>
      </w:r>
      <w:r w:rsidRPr="004D6376">
        <w:rPr>
          <w:rFonts w:eastAsia="Cambria"/>
          <w:b/>
          <w:bCs/>
          <w:u w:val="single"/>
        </w:rPr>
        <w:t xml:space="preserve"> the </w:t>
      </w:r>
      <w:r w:rsidRPr="00C91C9E">
        <w:rPr>
          <w:rFonts w:eastAsia="Cambria"/>
          <w:b/>
          <w:bCs/>
          <w:highlight w:val="cyan"/>
          <w:u w:val="single"/>
        </w:rPr>
        <w:t>collapse</w:t>
      </w:r>
      <w:r w:rsidRPr="004D6376">
        <w:rPr>
          <w:rFonts w:eastAsia="Cambria"/>
          <w:b/>
          <w:bCs/>
          <w:u w:val="single"/>
        </w:rPr>
        <w:t xml:space="preserve"> of the nation</w:t>
      </w:r>
      <w:r w:rsidRPr="004D6376">
        <w:rPr>
          <w:rFonts w:eastAsia="Cambria"/>
          <w:sz w:val="16"/>
        </w:rPr>
        <w:t>. Historically</w:t>
      </w:r>
      <w:r w:rsidRPr="004D6376">
        <w:rPr>
          <w:rFonts w:eastAsia="Cambria"/>
          <w:b/>
          <w:bCs/>
          <w:u w:val="single"/>
        </w:rPr>
        <w:t>, a more successful strategy has been to confront free speech with free speech -- and the internet allows this in a natural way.</w:t>
      </w:r>
      <w:r w:rsidRPr="004D6376">
        <w:rPr>
          <w:rFonts w:eastAsia="Cambria"/>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C91C9E">
        <w:rPr>
          <w:rFonts w:eastAsia="Cambria"/>
          <w:b/>
          <w:bCs/>
          <w:highlight w:val="cyan"/>
          <w:u w:val="single"/>
        </w:rPr>
        <w:t>Human capital is</w:t>
      </w:r>
      <w:r w:rsidRPr="004D6376">
        <w:rPr>
          <w:rFonts w:eastAsia="Cambria"/>
          <w:b/>
          <w:bCs/>
          <w:u w:val="single"/>
        </w:rPr>
        <w:t xml:space="preserve"> vastly </w:t>
      </w:r>
      <w:r w:rsidRPr="00C91C9E">
        <w:rPr>
          <w:rFonts w:eastAsia="Cambria"/>
          <w:b/>
          <w:bCs/>
          <w:highlight w:val="cyan"/>
          <w:u w:val="single"/>
        </w:rPr>
        <w:t>increased</w:t>
      </w:r>
      <w:r w:rsidRPr="00C91C9E">
        <w:rPr>
          <w:rFonts w:eastAsia="Cambria"/>
          <w:sz w:val="16"/>
          <w:highlight w:val="cyan"/>
        </w:rPr>
        <w:t xml:space="preserve"> </w:t>
      </w:r>
      <w:r w:rsidRPr="00C91C9E">
        <w:rPr>
          <w:rFonts w:eastAsia="Cambria"/>
          <w:b/>
          <w:bCs/>
          <w:highlight w:val="cyan"/>
          <w:u w:val="single"/>
        </w:rPr>
        <w:t>Crowdsourcing brings people together to solve problems</w:t>
      </w:r>
      <w:r w:rsidRPr="004D6376">
        <w:rPr>
          <w:rFonts w:eastAsia="Cambria"/>
          <w:b/>
          <w:bCs/>
          <w:u w:val="single"/>
        </w:rPr>
        <w:t>.</w:t>
      </w:r>
      <w:r w:rsidRPr="004D6376">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4D6376">
        <w:rPr>
          <w:rFonts w:eastAsia="Cambria"/>
          <w:b/>
          <w:bCs/>
          <w:u w:val="single"/>
        </w:rPr>
        <w:t>The net opens the gates education to anyone with a computer</w:t>
      </w:r>
      <w:r w:rsidRPr="004D6376">
        <w:rPr>
          <w:rFonts w:eastAsia="Cambria"/>
          <w:sz w:val="16"/>
        </w:rPr>
        <w:t>. A motivated teen anywhere on the planet can walk through the world’s knowledge -- from the webs of Wikipedia to the curriculum of MIT’s OpenCourseWare</w:t>
      </w:r>
      <w:r w:rsidRPr="004D6376">
        <w:rPr>
          <w:rFonts w:eastAsia="Cambria"/>
          <w:b/>
          <w:bCs/>
          <w:u w:val="single"/>
        </w:rPr>
        <w:t xml:space="preserve">. </w:t>
      </w:r>
      <w:r w:rsidRPr="004D6376">
        <w:rPr>
          <w:rFonts w:eastAsia="Cambria"/>
          <w:b/>
          <w:bCs/>
          <w:u w:val="single"/>
        </w:rPr>
        <w:lastRenderedPageBreak/>
        <w:t xml:space="preserve">The new human capital will serve us well </w:t>
      </w:r>
      <w:r w:rsidRPr="00C91C9E">
        <w:rPr>
          <w:rFonts w:eastAsia="Cambria"/>
          <w:b/>
          <w:bCs/>
          <w:highlight w:val="cyan"/>
          <w:u w:val="single"/>
        </w:rPr>
        <w:t>when we confront</w:t>
      </w:r>
      <w:r w:rsidRPr="004D6376">
        <w:rPr>
          <w:rFonts w:eastAsia="Cambria"/>
          <w:b/>
          <w:bCs/>
          <w:u w:val="single"/>
        </w:rPr>
        <w:t xml:space="preserve"> </w:t>
      </w:r>
      <w:r w:rsidRPr="00C91C9E">
        <w:rPr>
          <w:rFonts w:eastAsia="Cambria"/>
          <w:b/>
          <w:bCs/>
          <w:highlight w:val="cyan"/>
          <w:u w:val="single"/>
        </w:rPr>
        <w:t>existential threats</w:t>
      </w:r>
      <w:r w:rsidRPr="004D6376">
        <w:rPr>
          <w:rFonts w:eastAsia="Cambria"/>
          <w:b/>
          <w:bCs/>
          <w:u w:val="single"/>
        </w:rPr>
        <w:t xml:space="preserve"> we’ve never imagined before. Energy expenditure is reduced</w:t>
      </w:r>
      <w:r w:rsidRPr="004D6376">
        <w:rPr>
          <w:rFonts w:eastAsia="Cambria"/>
          <w:sz w:val="16"/>
        </w:rPr>
        <w:t xml:space="preserve"> Societal collapse can often be understood in terms of an energy budget: </w:t>
      </w:r>
      <w:r w:rsidRPr="004D6376">
        <w:rPr>
          <w:rFonts w:eastAsia="Cambria"/>
          <w:b/>
          <w:bCs/>
          <w:u w:val="single"/>
        </w:rPr>
        <w:t>when energy spend outweighs energy return, collapse ensues</w:t>
      </w:r>
      <w:r w:rsidRPr="004D6376">
        <w:rPr>
          <w:rFonts w:eastAsia="Cambria"/>
          <w:sz w:val="16"/>
        </w:rPr>
        <w:t xml:space="preserve">. This has taken the form of deforestation or soil erosion; </w:t>
      </w:r>
      <w:r w:rsidRPr="004D6376">
        <w:rPr>
          <w:rFonts w:eastAsia="Cambria"/>
          <w:b/>
          <w:bCs/>
          <w:u w:val="single"/>
        </w:rPr>
        <w:t>currently, the worry involves fossil-fuel depletion. The internet addresses the energy problem with a natural ease</w:t>
      </w:r>
      <w:r w:rsidRPr="004D6376">
        <w:rPr>
          <w:rFonts w:eastAsia="Cambria"/>
          <w:sz w:val="16"/>
        </w:rPr>
        <w:t xml:space="preserve">. Consider the massive energy savings inherent in the shift from paper to electrons -- as seen in the transition from the post to email. </w:t>
      </w:r>
      <w:r w:rsidRPr="004D6376">
        <w:rPr>
          <w:rFonts w:eastAsia="Cambria"/>
          <w:b/>
          <w:bCs/>
          <w:u w:val="single"/>
        </w:rPr>
        <w:t>Ecommerce reduces the need to drive long distances to purchase products</w:t>
      </w:r>
      <w:r w:rsidRPr="004D6376">
        <w:rPr>
          <w:rFonts w:eastAsia="Cambria"/>
          <w:sz w:val="16"/>
        </w:rPr>
        <w:t xml:space="preserve">. </w:t>
      </w:r>
      <w:r w:rsidRPr="004D6376">
        <w:rPr>
          <w:rFonts w:eastAsia="Cambria"/>
          <w:b/>
          <w:bCs/>
          <w:u w:val="single"/>
        </w:rPr>
        <w:t>Delivery trucks are more eco-friendly</w:t>
      </w:r>
      <w:r w:rsidRPr="004D6376">
        <w:rPr>
          <w:rFonts w:eastAsia="Cambria"/>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4D6376">
        <w:rPr>
          <w:rFonts w:eastAsia="Cambria"/>
          <w:b/>
          <w:bCs/>
          <w:u w:val="single"/>
        </w:rPr>
        <w:t>The tangle of events that triggers societal collapse can be complex</w:t>
      </w:r>
      <w:r w:rsidRPr="004D6376">
        <w:rPr>
          <w:rFonts w:eastAsia="Cambria"/>
          <w:sz w:val="16"/>
        </w:rPr>
        <w:t xml:space="preserve">, and there are several threats the net does not address. </w:t>
      </w:r>
      <w:r w:rsidRPr="004D6376">
        <w:rPr>
          <w:rFonts w:eastAsia="Cambria"/>
          <w:b/>
          <w:bCs/>
          <w:u w:val="single"/>
        </w:rPr>
        <w:t>But vast, networked communication can be an antidote to several of the most deadly diseases threatening civilisation.</w:t>
      </w:r>
      <w:r w:rsidRPr="004D6376">
        <w:rPr>
          <w:rFonts w:eastAsia="Cambria"/>
          <w:sz w:val="16"/>
        </w:rPr>
        <w:t xml:space="preserve"> The next time your coworker laments internet addiction, the banality of tweeting or the decline of face-to-face conversation, you may want to suggest that the net may just be the technology that saves us. </w:t>
      </w:r>
    </w:p>
    <w:p w:rsidR="00F137C6" w:rsidRPr="004D6376" w:rsidRDefault="00F137C6" w:rsidP="00F137C6">
      <w:pPr>
        <w:pStyle w:val="Tag2"/>
      </w:pPr>
    </w:p>
    <w:p w:rsidR="00F137C6" w:rsidRDefault="00F137C6" w:rsidP="00F137C6"/>
    <w:p w:rsidR="00F137C6" w:rsidRDefault="00F137C6" w:rsidP="00F137C6">
      <w:pPr>
        <w:pStyle w:val="Heading3"/>
      </w:pPr>
      <w:r>
        <w:lastRenderedPageBreak/>
        <w:t>internet good - innovation</w:t>
      </w:r>
    </w:p>
    <w:p w:rsidR="00F137C6" w:rsidRDefault="00F137C6" w:rsidP="00F137C6"/>
    <w:p w:rsidR="00F137C6" w:rsidRPr="004D6376" w:rsidRDefault="00F137C6" w:rsidP="00F137C6">
      <w:pPr>
        <w:pStyle w:val="Heading4"/>
      </w:pPr>
      <w:r w:rsidRPr="004D6376">
        <w:t>Also key to innovative tech development</w:t>
      </w:r>
    </w:p>
    <w:p w:rsidR="00F137C6" w:rsidRPr="004D6376" w:rsidRDefault="00F137C6" w:rsidP="00F137C6">
      <w:r w:rsidRPr="004D6376">
        <w:rPr>
          <w:rStyle w:val="StyleStyleBold12pt"/>
        </w:rPr>
        <w:t>Segal et al 13</w:t>
      </w:r>
      <w:r w:rsidRPr="004D6376">
        <w:t xml:space="preserve"> (Adam Segal – Project Director of CFR Task Force and Maurice R. Greenberg Senior Fellow for China Studies, and CFR Independent Task Force, “Defending an Open, Global, Secure, and Resilient Internet” Independent Task Force Report No. 70, June 2013, Council on Foreign Relations Press) </w:t>
      </w:r>
    </w:p>
    <w:p w:rsidR="00F137C6" w:rsidRPr="004D6376" w:rsidRDefault="00F137C6" w:rsidP="00F137C6"/>
    <w:p w:rsidR="00F137C6" w:rsidRPr="004D6376" w:rsidRDefault="00F137C6" w:rsidP="00F137C6">
      <w:r w:rsidRPr="00C91C9E">
        <w:rPr>
          <w:rStyle w:val="IntenseEmphasis"/>
          <w:highlight w:val="cyan"/>
        </w:rPr>
        <w:t>The Internet economy accounted for 4.7 percent of U.S</w:t>
      </w:r>
      <w:r w:rsidRPr="004D6376">
        <w:rPr>
          <w:rStyle w:val="IntenseEmphasis"/>
        </w:rPr>
        <w:t>.</w:t>
      </w:r>
      <w:r w:rsidRPr="004D6376">
        <w:t xml:space="preserve"> gross domestic product (</w:t>
      </w:r>
      <w:r w:rsidRPr="00C91C9E">
        <w:rPr>
          <w:rStyle w:val="IntenseEmphasis"/>
          <w:highlight w:val="cyan"/>
        </w:rPr>
        <w:t>GDP</w:t>
      </w:r>
      <w:r w:rsidRPr="004D6376">
        <w:t xml:space="preserve">) in 2010 ($68.2 billion), </w:t>
      </w:r>
      <w:r w:rsidRPr="004D6376">
        <w:rPr>
          <w:rStyle w:val="IntenseEmphasis"/>
        </w:rPr>
        <w:t>and is projected to rise</w:t>
      </w:r>
      <w:r w:rsidRPr="004D6376">
        <w:t xml:space="preserve"> to 5.4 percent of GDP in 2016. </w:t>
      </w:r>
      <w:r w:rsidRPr="004D6376">
        <w:rPr>
          <w:rStyle w:val="IntenseEmphasis"/>
        </w:rPr>
        <w:t>The U</w:t>
      </w:r>
      <w:r w:rsidRPr="004D6376">
        <w:t xml:space="preserve">nited </w:t>
      </w:r>
      <w:r w:rsidRPr="004D6376">
        <w:rPr>
          <w:rStyle w:val="IntenseEmphasis"/>
        </w:rPr>
        <w:t>S</w:t>
      </w:r>
      <w:r w:rsidRPr="004D6376">
        <w:t xml:space="preserve">tates </w:t>
      </w:r>
      <w:r w:rsidRPr="004D6376">
        <w:rPr>
          <w:rStyle w:val="IntenseEmphasis"/>
        </w:rPr>
        <w:t>captures more than 30 percent of global Internet revenues and more than 40 percent of net income</w:t>
      </w:r>
      <w:r w:rsidRPr="004D6376">
        <w:t xml:space="preserve">.5 </w:t>
      </w:r>
      <w:r w:rsidRPr="004D6376">
        <w:rPr>
          <w:rStyle w:val="IntenseEmphasis"/>
        </w:rPr>
        <w:t>Trade in content, media, and other intellectual property contributes $5 trillion and forty million jobs to the U.S. economy</w:t>
      </w:r>
      <w:r w:rsidRPr="004D6376">
        <w:t>, according to the U.S. Department of Commerce.</w:t>
      </w:r>
    </w:p>
    <w:p w:rsidR="00F137C6" w:rsidRPr="004D6376" w:rsidRDefault="00F137C6" w:rsidP="00F137C6">
      <w:r w:rsidRPr="00C91C9E">
        <w:rPr>
          <w:rStyle w:val="IntenseEmphasis"/>
          <w:highlight w:val="cyan"/>
        </w:rPr>
        <w:t xml:space="preserve">The economic impact of the Internet is </w:t>
      </w:r>
      <w:r w:rsidRPr="00C91C9E">
        <w:rPr>
          <w:rStyle w:val="Emphasis"/>
          <w:highlight w:val="cyan"/>
        </w:rPr>
        <w:t>global</w:t>
      </w:r>
      <w:r w:rsidRPr="004D6376">
        <w:t xml:space="preserve">. No widely accepted methodologies or metrics for assessing the full effect of the Internet on national economies exist yet, but it is estimated that </w:t>
      </w:r>
      <w:r w:rsidRPr="004D6376">
        <w:rPr>
          <w:rStyle w:val="IntenseEmphasis"/>
        </w:rPr>
        <w:t xml:space="preserve">for </w:t>
      </w:r>
      <w:r w:rsidRPr="00C91C9E">
        <w:rPr>
          <w:rStyle w:val="IntenseEmphasis"/>
          <w:highlight w:val="cyan"/>
        </w:rPr>
        <w:t>every 10 percent increase in broadband</w:t>
      </w:r>
      <w:r w:rsidRPr="004D6376">
        <w:rPr>
          <w:rStyle w:val="IntenseEmphasis"/>
        </w:rPr>
        <w:t xml:space="preserve"> penetration, </w:t>
      </w:r>
      <w:r w:rsidRPr="00C91C9E">
        <w:rPr>
          <w:rStyle w:val="IntenseEmphasis"/>
          <w:highlight w:val="cyan"/>
        </w:rPr>
        <w:t>global GDP increases by</w:t>
      </w:r>
      <w:r w:rsidRPr="004D6376">
        <w:rPr>
          <w:rStyle w:val="IntenseEmphasis"/>
        </w:rPr>
        <w:t xml:space="preserve"> an average of </w:t>
      </w:r>
      <w:r w:rsidRPr="00C91C9E">
        <w:rPr>
          <w:rStyle w:val="IntenseEmphasis"/>
          <w:highlight w:val="cyan"/>
        </w:rPr>
        <w:t>1.3</w:t>
      </w:r>
      <w:r w:rsidRPr="004D6376">
        <w:rPr>
          <w:rStyle w:val="IntenseEmphasis"/>
        </w:rPr>
        <w:t xml:space="preserve"> percent</w:t>
      </w:r>
      <w:r w:rsidRPr="004D6376">
        <w:t>. In a 2011 McKinsey study of thirteen countries (the G8 plus Brazil, South Korea, India, China, and Sweden), the Internet economy accounted for 3.4 percent of GDP and 7 percent of growth in these countries over the past fifteen years.6 Measurement is even more difficult for developing economies, but early research suggests that increases in Internet penetration are associated with higher exports overall; increasing emerging-market mobile broadband penetration to more than 50 percent would yield returns of $420 billion and up to fourteen million jobs to the global economy.7</w:t>
      </w:r>
    </w:p>
    <w:p w:rsidR="00F137C6" w:rsidRPr="004D6376" w:rsidRDefault="00F137C6" w:rsidP="00F137C6">
      <w:r w:rsidRPr="00C91C9E">
        <w:rPr>
          <w:rStyle w:val="Emphasis"/>
          <w:highlight w:val="cyan"/>
        </w:rPr>
        <w:t>Limiting</w:t>
      </w:r>
      <w:r w:rsidRPr="004D6376">
        <w:t xml:space="preserve"> or shutting down </w:t>
      </w:r>
      <w:r w:rsidRPr="00C91C9E">
        <w:rPr>
          <w:rStyle w:val="Emphasis"/>
          <w:highlight w:val="cyan"/>
        </w:rPr>
        <w:t>the Internet has negative consequences</w:t>
      </w:r>
      <w:r w:rsidRPr="004D6376">
        <w:t xml:space="preserve">. The OECD estimates that </w:t>
      </w:r>
      <w:r w:rsidRPr="00C91C9E">
        <w:rPr>
          <w:rStyle w:val="IntenseEmphasis"/>
          <w:highlight w:val="cyan"/>
        </w:rPr>
        <w:t>Egypt’s</w:t>
      </w:r>
      <w:r w:rsidRPr="004D6376">
        <w:rPr>
          <w:rStyle w:val="IntenseEmphasis"/>
        </w:rPr>
        <w:t xml:space="preserve"> decision to shut off the Internet for five days</w:t>
      </w:r>
      <w:r w:rsidRPr="004D6376">
        <w:t xml:space="preserve"> in January 2011 </w:t>
      </w:r>
      <w:r w:rsidRPr="00C91C9E">
        <w:rPr>
          <w:rStyle w:val="IntenseEmphasis"/>
          <w:highlight w:val="cyan"/>
        </w:rPr>
        <w:t>resulted in</w:t>
      </w:r>
      <w:r w:rsidRPr="004D6376">
        <w:rPr>
          <w:rStyle w:val="IntenseEmphasis"/>
        </w:rPr>
        <w:t xml:space="preserve"> direct </w:t>
      </w:r>
      <w:r w:rsidRPr="00C91C9E">
        <w:rPr>
          <w:rStyle w:val="IntenseEmphasis"/>
          <w:highlight w:val="cyan"/>
        </w:rPr>
        <w:t>losses of $90 million</w:t>
      </w:r>
      <w:r w:rsidRPr="004D6376">
        <w:rPr>
          <w:rStyle w:val="IntenseEmphasis"/>
        </w:rPr>
        <w:t>, with indirect</w:t>
      </w:r>
      <w:r w:rsidRPr="004D6376">
        <w:t xml:space="preserve"> social and </w:t>
      </w:r>
      <w:r w:rsidRPr="004D6376">
        <w:rPr>
          <w:rStyle w:val="IntenseEmphasis"/>
        </w:rPr>
        <w:t>economic effects</w:t>
      </w:r>
      <w:r w:rsidRPr="004D6376">
        <w:t xml:space="preserve"> being much larger, perhaps </w:t>
      </w:r>
      <w:r w:rsidRPr="004D6376">
        <w:rPr>
          <w:rStyle w:val="IntenseEmphasis"/>
        </w:rPr>
        <w:t>reaching an</w:t>
      </w:r>
      <w:r w:rsidRPr="004D6376">
        <w:t xml:space="preserve"> </w:t>
      </w:r>
      <w:r w:rsidRPr="004D6376">
        <w:rPr>
          <w:rStyle w:val="IntenseEmphasis"/>
        </w:rPr>
        <w:t>additional $100 million</w:t>
      </w:r>
      <w:r w:rsidRPr="004D6376">
        <w:t xml:space="preserve">.8 In a March 2013 survey of </w:t>
      </w:r>
      <w:r w:rsidRPr="004D6376">
        <w:rPr>
          <w:rStyle w:val="IntenseEmphasis"/>
        </w:rPr>
        <w:t>325 businesses with operations in China</w:t>
      </w:r>
      <w:r w:rsidRPr="004D6376">
        <w:t xml:space="preserve"> conducted by the American Chamber of Commerce in Beijing, 55 percent of the respondents </w:t>
      </w:r>
      <w:r w:rsidRPr="004D6376">
        <w:rPr>
          <w:rStyle w:val="IntenseEmphasis"/>
        </w:rPr>
        <w:t>said</w:t>
      </w:r>
      <w:r w:rsidRPr="004D6376">
        <w:t xml:space="preserve"> they saw </w:t>
      </w:r>
      <w:r w:rsidRPr="004D6376">
        <w:rPr>
          <w:rStyle w:val="IntenseEmphasis"/>
        </w:rPr>
        <w:t>China’s Internet restrictions as</w:t>
      </w:r>
      <w:r w:rsidRPr="004D6376">
        <w:t xml:space="preserve"> negatively or somewhat </w:t>
      </w:r>
      <w:r w:rsidRPr="004D6376">
        <w:rPr>
          <w:rStyle w:val="IntenseEmphasis"/>
        </w:rPr>
        <w:t>negatively affecting their capacity</w:t>
      </w:r>
      <w:r w:rsidRPr="004D6376">
        <w:t xml:space="preserve"> </w:t>
      </w:r>
      <w:r w:rsidRPr="004D6376">
        <w:rPr>
          <w:rStyle w:val="IntenseEmphasis"/>
        </w:rPr>
        <w:t>to do business</w:t>
      </w:r>
      <w:r w:rsidRPr="004D6376">
        <w:t xml:space="preserve"> there.9 Sixty-two percent said the disruption of foreign search engines make obtaining real-time market data, sharing time-sensitive information, or collaborating with colleagues based outside China more difficult; 72 percent responded that slow Internet speeds obstruct their ability to conduct business in China.</w:t>
      </w:r>
    </w:p>
    <w:p w:rsidR="00F137C6" w:rsidRPr="004D6376" w:rsidRDefault="00F137C6" w:rsidP="00F137C6">
      <w:r w:rsidRPr="004D6376">
        <w:t xml:space="preserve">The Internet has also provided profound benefits to users that cannot be measured financially. Compared with radio, television, or other media, </w:t>
      </w:r>
      <w:r w:rsidRPr="004D6376">
        <w:rPr>
          <w:rStyle w:val="IntenseEmphasis"/>
        </w:rPr>
        <w:t xml:space="preserve">the Internet </w:t>
      </w:r>
      <w:r w:rsidRPr="004D6376">
        <w:t xml:space="preserve">and mobile applications </w:t>
      </w:r>
      <w:r w:rsidRPr="004D6376">
        <w:rPr>
          <w:rStyle w:val="IntenseEmphasis"/>
        </w:rPr>
        <w:t>allow individuals to find and publish new information cheaply, quickly, and globally, thereby sharing knowledge and creating content. In many countries, Internet users are eroding the government monopoly control of mass media</w:t>
      </w:r>
      <w:r w:rsidRPr="004D6376">
        <w:t>; these users can now report history for themselves and establish their own identities, real or fake.</w:t>
      </w:r>
    </w:p>
    <w:p w:rsidR="00F137C6" w:rsidRPr="004D6376" w:rsidRDefault="00F137C6" w:rsidP="00F137C6">
      <w:pPr>
        <w:rPr>
          <w:rStyle w:val="IntenseEmphasis"/>
        </w:rPr>
      </w:pPr>
      <w:r w:rsidRPr="004D6376">
        <w:t xml:space="preserve">Increasing access and </w:t>
      </w:r>
      <w:r w:rsidRPr="00C91C9E">
        <w:rPr>
          <w:rStyle w:val="IntenseEmphasis"/>
          <w:highlight w:val="cyan"/>
        </w:rPr>
        <w:t>connectivity</w:t>
      </w:r>
      <w:r w:rsidRPr="004D6376">
        <w:rPr>
          <w:rStyle w:val="IntenseEmphasis"/>
        </w:rPr>
        <w:t xml:space="preserve"> will </w:t>
      </w:r>
      <w:r w:rsidRPr="00C91C9E">
        <w:rPr>
          <w:rStyle w:val="IntenseEmphasis"/>
          <w:highlight w:val="cyan"/>
        </w:rPr>
        <w:t>drive</w:t>
      </w:r>
      <w:r w:rsidRPr="004D6376">
        <w:rPr>
          <w:rStyle w:val="IntenseEmphasis"/>
        </w:rPr>
        <w:t xml:space="preserve"> new </w:t>
      </w:r>
      <w:r w:rsidRPr="00C91C9E">
        <w:rPr>
          <w:rStyle w:val="IntenseEmphasis"/>
          <w:highlight w:val="cyan"/>
        </w:rPr>
        <w:t>abilities to provide education and deliver</w:t>
      </w:r>
      <w:r w:rsidRPr="004D6376">
        <w:rPr>
          <w:rStyle w:val="IntenseEmphasis"/>
        </w:rPr>
        <w:t xml:space="preserve"> market </w:t>
      </w:r>
      <w:r w:rsidRPr="00C91C9E">
        <w:rPr>
          <w:rStyle w:val="IntenseEmphasis"/>
          <w:highlight w:val="cyan"/>
        </w:rPr>
        <w:t>information</w:t>
      </w:r>
      <w:r w:rsidRPr="004D6376">
        <w:rPr>
          <w:rStyle w:val="IntenseEmphasis"/>
        </w:rPr>
        <w:t xml:space="preserve"> to</w:t>
      </w:r>
      <w:r w:rsidRPr="004D6376">
        <w:t xml:space="preserve"> isolated </w:t>
      </w:r>
      <w:r w:rsidRPr="004D6376">
        <w:rPr>
          <w:rStyle w:val="IntenseEmphasis"/>
        </w:rPr>
        <w:t>rural communities</w:t>
      </w:r>
      <w:r w:rsidRPr="004D6376">
        <w:t xml:space="preserve">, </w:t>
      </w:r>
      <w:r w:rsidRPr="004D6376">
        <w:rPr>
          <w:rStyle w:val="Emphasis"/>
        </w:rPr>
        <w:t>monitor and respond to outbreaks of disease or natural disasters</w:t>
      </w:r>
      <w:r w:rsidRPr="004D6376">
        <w:rPr>
          <w:rStyle w:val="IntenseEmphasis"/>
        </w:rPr>
        <w:t>, and support</w:t>
      </w:r>
      <w:r w:rsidRPr="004D6376">
        <w:t xml:space="preserve"> increased </w:t>
      </w:r>
      <w:r w:rsidRPr="004D6376">
        <w:rPr>
          <w:rStyle w:val="IntenseEmphasis"/>
        </w:rPr>
        <w:t>citizen participation in political and social movements</w:t>
      </w:r>
      <w:r w:rsidRPr="004D6376">
        <w:t xml:space="preserve">. M-Farm, for example, is a service that provides real-time price information to Kenyan farmers on mobile phones, allowing them to cut out middlemen and sell their produce at higher prices. After the 2010 earthquake, the Haitian government aggregated thousands of text messages about trapped victims that had been sent to an emergency text number. Volunteers translated them into English and plotted them on a crisis </w:t>
      </w:r>
      <w:r w:rsidRPr="004D6376">
        <w:lastRenderedPageBreak/>
        <w:t xml:space="preserve">map for the U.S. Coast Guard. Twenty mobile applications developed by the state of Kerala in India have facilitated three million interactions between the government and its citizens since December 2010. Sixty-six percent of social media users in the United States—39 percent of all U.S. adults—have used social media to participate in politics by posting or responding to political views, following candidates, “liking” political content, or belonging to online groups.10 </w:t>
      </w:r>
      <w:r w:rsidRPr="004D6376">
        <w:rPr>
          <w:rStyle w:val="IntenseEmphasis"/>
        </w:rPr>
        <w:t>Within and across societies, the voices of individuals and communities have been strengthened, and government accountability and transparency have increased. The explosion of social media and communication technologies has added new tools to traditional diplomacy and also energized a new “government to society” diplomacy, allowing U.S. officials to communicate with more people in more places and to reach beyond governments.</w:t>
      </w:r>
    </w:p>
    <w:p w:rsidR="00F137C6" w:rsidRPr="004D6376" w:rsidRDefault="00F137C6" w:rsidP="00F137C6">
      <w:r w:rsidRPr="004D6376">
        <w:t>Despite fears that the Internet and globalization more generally would lead to greater cultural homogeneity, cyberspace has been a platform for linguistic, artistic, cultural, religious, and ethnic expression. Examples include the growth in minority languages through the use of the Internet to connect diaspora communities. The use of Catalan online has grown substantially over the past ten years, connecting eight million speakers, and Catalan content has increased since the introduction of the top-level domain (TLD) name—.cat— in 2006. A TLD is at the highest level of the hierarchical Domain Name System (DNS), the designation .com, .org, .gov, and others that appears farthest to the right in an Internet address. Global Goods Partners, a nonprofit organization, is one of many websites that give artisans in developing countries a venue to sell traditional artwork and handicrafts to customers in developed countries.</w:t>
      </w:r>
    </w:p>
    <w:p w:rsidR="00F137C6" w:rsidRPr="004D6376" w:rsidRDefault="00F137C6" w:rsidP="00F137C6">
      <w:r w:rsidRPr="004D6376">
        <w:t xml:space="preserve">The Internet has also allowed religious leaders and members to connect more easily. The Islamic Broadcasting Network, based in Washington, DC, broadcasts original programming on the Web to Muslim communities throughout the United States. Lakewood Church, based in Houston, Texas, is one of many churches that uses the Internet to reach out to parishioners and the general public: tens of thousands watch live-stream services, listen to podcasts, and read blog posts. Chabad.org, the website of the orthodox Jewish sect Lubavitch, claims 7.6 million visitors per month and 365,000 email subscribers. The social and cultural innovation and economic growth powered by the Web are natural extensions of its structure. </w:t>
      </w:r>
      <w:r w:rsidRPr="00C91C9E">
        <w:rPr>
          <w:rStyle w:val="IntenseEmphasis"/>
          <w:highlight w:val="cyan"/>
        </w:rPr>
        <w:t>The Internet</w:t>
      </w:r>
      <w:r w:rsidRPr="004D6376">
        <w:rPr>
          <w:rStyle w:val="IntenseEmphasis"/>
        </w:rPr>
        <w:t xml:space="preserve"> is the product of U.S. government-funded R&amp;D, but it </w:t>
      </w:r>
      <w:r w:rsidRPr="00C91C9E">
        <w:rPr>
          <w:rStyle w:val="IntenseEmphasis"/>
          <w:highlight w:val="cyan"/>
        </w:rPr>
        <w:t>is</w:t>
      </w:r>
      <w:r w:rsidRPr="004D6376">
        <w:rPr>
          <w:rStyle w:val="IntenseEmphasis"/>
        </w:rPr>
        <w:t xml:space="preserve"> now </w:t>
      </w:r>
      <w:r w:rsidRPr="00C91C9E">
        <w:rPr>
          <w:rStyle w:val="IntenseEmphasis"/>
          <w:highlight w:val="cyan"/>
        </w:rPr>
        <w:t>a</w:t>
      </w:r>
      <w:r w:rsidRPr="004D6376">
        <w:rPr>
          <w:rStyle w:val="IntenseEmphasis"/>
        </w:rPr>
        <w:t xml:space="preserve"> global </w:t>
      </w:r>
      <w:r w:rsidRPr="00C91C9E">
        <w:rPr>
          <w:rStyle w:val="IntenseEmphasis"/>
          <w:highlight w:val="cyan"/>
        </w:rPr>
        <w:t>platform</w:t>
      </w:r>
      <w:r w:rsidRPr="004D6376">
        <w:rPr>
          <w:rStyle w:val="IntenseEmphasis"/>
        </w:rPr>
        <w:t xml:space="preserve"> and the technical protocols underlying the networks were designed </w:t>
      </w:r>
      <w:r w:rsidRPr="00C91C9E">
        <w:rPr>
          <w:rStyle w:val="IntenseEmphasis"/>
          <w:highlight w:val="cyan"/>
        </w:rPr>
        <w:t>to allow</w:t>
      </w:r>
      <w:r w:rsidRPr="004D6376">
        <w:rPr>
          <w:rStyle w:val="IntenseEmphasis"/>
        </w:rPr>
        <w:t xml:space="preserve"> decentralized and </w:t>
      </w:r>
      <w:r w:rsidRPr="00C91C9E">
        <w:rPr>
          <w:rStyle w:val="IntenseEmphasis"/>
          <w:highlight w:val="cyan"/>
        </w:rPr>
        <w:t>distributed growth</w:t>
      </w:r>
      <w:r w:rsidRPr="004D6376">
        <w:t xml:space="preserve">. Without needing anyone’s permission, </w:t>
      </w:r>
      <w:r w:rsidRPr="00C91C9E">
        <w:rPr>
          <w:rStyle w:val="IntenseEmphasis"/>
          <w:highlight w:val="cyan"/>
        </w:rPr>
        <w:t>an entrepreneur</w:t>
      </w:r>
      <w:r w:rsidRPr="004D6376">
        <w:t xml:space="preserve"> or activist </w:t>
      </w:r>
      <w:r w:rsidRPr="00C91C9E">
        <w:rPr>
          <w:rStyle w:val="IntenseEmphasis"/>
          <w:highlight w:val="cyan"/>
        </w:rPr>
        <w:t>can</w:t>
      </w:r>
      <w:r w:rsidRPr="004D6376">
        <w:rPr>
          <w:rStyle w:val="IntenseEmphasis"/>
        </w:rPr>
        <w:t xml:space="preserve"> design hardware or software that runs on the network and individuals can </w:t>
      </w:r>
      <w:r w:rsidRPr="00C91C9E">
        <w:rPr>
          <w:rStyle w:val="IntenseEmphasis"/>
          <w:highlight w:val="cyan"/>
        </w:rPr>
        <w:t>create their own</w:t>
      </w:r>
      <w:r w:rsidRPr="004D6376">
        <w:rPr>
          <w:rStyle w:val="IntenseEmphasis"/>
        </w:rPr>
        <w:t xml:space="preserve"> blogs or online </w:t>
      </w:r>
      <w:r w:rsidRPr="00C91C9E">
        <w:rPr>
          <w:rStyle w:val="IntenseEmphasis"/>
          <w:highlight w:val="cyan"/>
        </w:rPr>
        <w:t>businesses</w:t>
      </w:r>
      <w:r w:rsidRPr="004D6376">
        <w:t>.</w:t>
      </w:r>
    </w:p>
    <w:p w:rsidR="00F137C6" w:rsidRPr="004D6376" w:rsidRDefault="00F137C6" w:rsidP="00F137C6">
      <w:r w:rsidRPr="004D6376">
        <w:t>Many of the early Internet pioneers saw no need for the involvement of governments in cyberspace. They feared governments would restrict the rights to free expression and privacy, and so they developed a framework for the Internet based on self-regulation, private-sector leadership, and a bottom-up policy process.11 Coordination of the core resources of the Internet—such as domain names, technical protocols, and root servers—emerged not from government dictate but as technical experts, businesses, civil society, and individual users formed organizations and associations to answer specific problems.</w:t>
      </w:r>
    </w:p>
    <w:p w:rsidR="00F137C6" w:rsidRPr="004D6376" w:rsidRDefault="00F137C6" w:rsidP="00F137C6">
      <w:r w:rsidRPr="004D6376">
        <w:t xml:space="preserve">These organizations include representatives of the world’s Internet users from governments, private industry, and civil society. For example, the Internet Engineering Task Force—an international group of leading technical experts concerned with the evolution of the Internet’s architecture and smooth operation—endorses technical standards through an iterative “request for comment” process. The Internet Research Task Force promotes long-term research on Internet protocols, applications, architecture, and technology. Governments, business, and civil society can debate governance issues at the Internet Governance Forum. On the technical side is the Internet Corporation for Assigned Names and Numbers (ICANN), which was created in 1998 as a U.S.-based, private nonprofit corporation and subsequently signed a contract with the U.S. Department of Commerce to take over a variety of oversight tasks. ICANN now coordinates Internet Protocol (IP) addresses, the numerical sequence that </w:t>
      </w:r>
      <w:r w:rsidRPr="004D6376">
        <w:lastRenderedPageBreak/>
        <w:t>serves as an identifier for an Internet server; the Domain Name System, which allows users to refer to websites using easier-to-remember domain names rather than the all-numeric IP addresses; and the root server system, the master list of all top-level domain names.</w:t>
      </w:r>
    </w:p>
    <w:p w:rsidR="00F137C6" w:rsidRPr="004D6376" w:rsidRDefault="00F137C6" w:rsidP="00F137C6">
      <w:r w:rsidRPr="004D6376">
        <w:t xml:space="preserve">Few would credit </w:t>
      </w:r>
      <w:r w:rsidRPr="00C91C9E">
        <w:rPr>
          <w:rStyle w:val="IntenseEmphasis"/>
          <w:highlight w:val="cyan"/>
        </w:rPr>
        <w:t>these groups</w:t>
      </w:r>
      <w:r w:rsidRPr="004D6376">
        <w:rPr>
          <w:rStyle w:val="IntenseEmphasis"/>
        </w:rPr>
        <w:t xml:space="preserve"> </w:t>
      </w:r>
      <w:r w:rsidRPr="004D6376">
        <w:t xml:space="preserve">with a perfect record, but they </w:t>
      </w:r>
      <w:r w:rsidRPr="004D6376">
        <w:rPr>
          <w:rStyle w:val="IntenseEmphasis"/>
        </w:rPr>
        <w:t>have managed</w:t>
      </w:r>
      <w:r w:rsidRPr="004D6376">
        <w:t>—working without government regulation—</w:t>
      </w:r>
      <w:r w:rsidRPr="004D6376">
        <w:rPr>
          <w:rStyle w:val="IntenseEmphasis"/>
        </w:rPr>
        <w:t xml:space="preserve">to reflect a broad range of perspectives and </w:t>
      </w:r>
      <w:r w:rsidRPr="00C91C9E">
        <w:rPr>
          <w:rStyle w:val="IntenseEmphasis"/>
          <w:highlight w:val="cyan"/>
        </w:rPr>
        <w:t>keep pace with</w:t>
      </w:r>
      <w:r w:rsidRPr="004D6376">
        <w:rPr>
          <w:rStyle w:val="IntenseEmphasis"/>
        </w:rPr>
        <w:t xml:space="preserve"> rapidly changing </w:t>
      </w:r>
      <w:r w:rsidRPr="00C91C9E">
        <w:rPr>
          <w:rStyle w:val="IntenseEmphasis"/>
          <w:highlight w:val="cyan"/>
        </w:rPr>
        <w:t>technology</w:t>
      </w:r>
      <w:r w:rsidRPr="004D6376">
        <w:t xml:space="preserve">. </w:t>
      </w:r>
      <w:r w:rsidRPr="004D6376">
        <w:rPr>
          <w:rStyle w:val="IntenseEmphasis"/>
        </w:rPr>
        <w:t xml:space="preserve">They have helped shape a free and open environment in which </w:t>
      </w:r>
      <w:r w:rsidRPr="00C91C9E">
        <w:rPr>
          <w:rStyle w:val="IntenseEmphasis"/>
          <w:highlight w:val="cyan"/>
        </w:rPr>
        <w:t>the Internet</w:t>
      </w:r>
      <w:r w:rsidRPr="004D6376">
        <w:rPr>
          <w:rStyle w:val="IntenseEmphasis"/>
        </w:rPr>
        <w:t xml:space="preserve"> adapts to change, </w:t>
      </w:r>
      <w:r w:rsidRPr="00C91C9E">
        <w:rPr>
          <w:rStyle w:val="Emphasis"/>
          <w:highlight w:val="cyan"/>
        </w:rPr>
        <w:t>generates tremendous economic growth, and fosters innovation</w:t>
      </w:r>
      <w:r w:rsidRPr="004D6376">
        <w:t>.</w:t>
      </w:r>
    </w:p>
    <w:p w:rsidR="00F137C6" w:rsidRPr="004D6376" w:rsidRDefault="00F137C6" w:rsidP="00F137C6"/>
    <w:p w:rsidR="00F137C6" w:rsidRPr="004D6376" w:rsidRDefault="00F137C6" w:rsidP="00F137C6">
      <w:pPr>
        <w:pStyle w:val="Heading4"/>
        <w:rPr>
          <w:rStyle w:val="StyleStyleBold12pt"/>
        </w:rPr>
      </w:pPr>
      <w:r w:rsidRPr="004D6376">
        <w:t xml:space="preserve">Maintains Earths carrying capacity </w:t>
      </w:r>
    </w:p>
    <w:p w:rsidR="00F137C6" w:rsidRPr="004D6376" w:rsidRDefault="00F137C6" w:rsidP="00F137C6">
      <w:r w:rsidRPr="004D6376">
        <w:rPr>
          <w:rStyle w:val="StyleStyleBold12pt"/>
        </w:rPr>
        <w:t>Heaberlin 4</w:t>
      </w:r>
      <w:r w:rsidRPr="004D6376">
        <w:t xml:space="preserve"> (Scott W., Head of the Nuclear Safety and Technology Applications Product Line at the Pacific Northwest National Laboratory, managed by Battelle,  “A Case for Nuclear-Generated Electricity,”, Battelle Press, 2004, p.33)</w:t>
      </w:r>
    </w:p>
    <w:p w:rsidR="00F137C6" w:rsidRPr="004D6376" w:rsidRDefault="00F137C6" w:rsidP="00F137C6">
      <w:pPr>
        <w:rPr>
          <w:b/>
          <w:bCs/>
        </w:rPr>
      </w:pPr>
    </w:p>
    <w:p w:rsidR="00F137C6" w:rsidRPr="004D6376" w:rsidRDefault="00F137C6" w:rsidP="00F137C6">
      <w:r w:rsidRPr="004D6376">
        <w:rPr>
          <w:u w:val="single"/>
        </w:rPr>
        <w:t xml:space="preserve">Cohen looked at all the </w:t>
      </w:r>
      <w:r w:rsidRPr="00C91C9E">
        <w:rPr>
          <w:highlight w:val="cyan"/>
          <w:u w:val="single"/>
        </w:rPr>
        <w:t>various population estimates</w:t>
      </w:r>
      <w:r w:rsidRPr="004D6376">
        <w:rPr>
          <w:u w:val="single"/>
        </w:rPr>
        <w:t xml:space="preserve"> and </w:t>
      </w:r>
      <w:r w:rsidRPr="00C91C9E">
        <w:rPr>
          <w:highlight w:val="cyan"/>
          <w:u w:val="single"/>
        </w:rPr>
        <w:t>concluded</w:t>
      </w:r>
      <w:r w:rsidRPr="004D6376">
        <w:rPr>
          <w:u w:val="single"/>
        </w:rPr>
        <w:t xml:space="preserve"> that most fell into the range of 4 to 16 billion</w:t>
      </w:r>
      <w:r w:rsidRPr="004D6376">
        <w:t xml:space="preserve">. Taking the highest value when researchers offered a range, Cohen calculated a high median of 12 billion and taking the lower part of the range a low median of 7.7 billion. The good news in this is 12 billion is twice as many people as we have now. The bad news is that the projections for world population for 2050 are between 7.8 and 12.5 billion. That means </w:t>
      </w:r>
      <w:r w:rsidRPr="00C91C9E">
        <w:rPr>
          <w:highlight w:val="cyan"/>
          <w:u w:val="single"/>
        </w:rPr>
        <w:t>we have</w:t>
      </w:r>
      <w:r w:rsidRPr="004D6376">
        <w:rPr>
          <w:u w:val="single"/>
        </w:rPr>
        <w:t xml:space="preserve"> got </w:t>
      </w:r>
      <w:r w:rsidRPr="00C91C9E">
        <w:rPr>
          <w:highlight w:val="cyan"/>
          <w:u w:val="single"/>
        </w:rPr>
        <w:t>no more than 50 years before we exceed the</w:t>
      </w:r>
      <w:r w:rsidRPr="004D6376">
        <w:rPr>
          <w:u w:val="single"/>
        </w:rPr>
        <w:t xml:space="preserve"> nominal </w:t>
      </w:r>
      <w:r w:rsidRPr="00C91C9E">
        <w:rPr>
          <w:highlight w:val="cyan"/>
          <w:u w:val="single"/>
        </w:rPr>
        <w:t>carrying capacity of</w:t>
      </w:r>
      <w:r w:rsidRPr="004D6376">
        <w:rPr>
          <w:u w:val="single"/>
        </w:rPr>
        <w:t xml:space="preserve"> the </w:t>
      </w:r>
      <w:r w:rsidRPr="00C91C9E">
        <w:rPr>
          <w:highlight w:val="cyan"/>
          <w:u w:val="single"/>
        </w:rPr>
        <w:t>earth</w:t>
      </w:r>
      <w:r w:rsidRPr="004D6376">
        <w:rPr>
          <w:u w:val="single"/>
        </w:rPr>
        <w:t>.</w:t>
      </w:r>
      <w:r w:rsidRPr="004D6376">
        <w:t xml:space="preserve"> Cohen also offers a qualifying observation by stating the "First Law of Information," which asserts that 97.6% of all statistics are made up. This helps us appreciate that application of these numbers to real life is subject to a lot of assumptions and insufficiencies in our understanding of the processes and data. However, we can draw some insights from all of this. </w:t>
      </w:r>
      <w:r w:rsidRPr="004D6376">
        <w:rPr>
          <w:u w:val="single"/>
        </w:rPr>
        <w:t xml:space="preserve">What it comes down to is that if you choose the fully sustainable, non-fossil fuel long-term options with only limited social integration, the various estimates Cohen looked at give you a number like 1 billion or less people that the earth can support. That means </w:t>
      </w:r>
      <w:r w:rsidRPr="00C91C9E">
        <w:rPr>
          <w:highlight w:val="cyan"/>
          <w:u w:val="single"/>
        </w:rPr>
        <w:t>5 out of 6 of us have got to go,</w:t>
      </w:r>
      <w:r w:rsidRPr="004D6376">
        <w:rPr>
          <w:u w:val="single"/>
        </w:rPr>
        <w:t xml:space="preserve"> plus no new babies without an offsetting death.</w:t>
      </w:r>
      <w:r w:rsidRPr="004D6376">
        <w:t xml:space="preserve"> </w:t>
      </w:r>
      <w:r w:rsidRPr="004D6376">
        <w:rPr>
          <w:u w:val="single"/>
        </w:rPr>
        <w:t xml:space="preserve">On the other hand, </w:t>
      </w:r>
      <w:r w:rsidRPr="00C91C9E">
        <w:rPr>
          <w:highlight w:val="cyan"/>
          <w:u w:val="single"/>
        </w:rPr>
        <w:t>if you let technology continue</w:t>
      </w:r>
      <w:r w:rsidRPr="004D6376">
        <w:rPr>
          <w:u w:val="single"/>
        </w:rPr>
        <w:t xml:space="preserve"> to do its thing and perhaps get even better, </w:t>
      </w:r>
      <w:r w:rsidRPr="00C91C9E">
        <w:rPr>
          <w:highlight w:val="cyan"/>
          <w:u w:val="single"/>
        </w:rPr>
        <w:t>the picture need not be so bleak. We</w:t>
      </w:r>
      <w:r w:rsidRPr="004D6376">
        <w:rPr>
          <w:u w:val="single"/>
        </w:rPr>
        <w:t xml:space="preserve"> </w:t>
      </w:r>
      <w:r w:rsidRPr="00C91C9E">
        <w:rPr>
          <w:highlight w:val="cyan"/>
          <w:u w:val="single"/>
        </w:rPr>
        <w:t>haven't made all</w:t>
      </w:r>
      <w:r w:rsidRPr="004D6376">
        <w:rPr>
          <w:u w:val="single"/>
        </w:rPr>
        <w:t xml:space="preserve"> our </w:t>
      </w:r>
      <w:r w:rsidRPr="00C91C9E">
        <w:rPr>
          <w:highlight w:val="cyan"/>
          <w:u w:val="single"/>
        </w:rPr>
        <w:t>farmland as productive</w:t>
      </w:r>
      <w:r w:rsidRPr="004D6376">
        <w:rPr>
          <w:u w:val="single"/>
        </w:rPr>
        <w:t xml:space="preserve"> as it can be.</w:t>
      </w:r>
      <w:r w:rsidRPr="004D6376">
        <w:t xml:space="preserve"> Remember, the Chinese get twice the food value per hectare as we do in the United States. </w:t>
      </w:r>
      <w:r w:rsidRPr="004D6376">
        <w:rPr>
          <w:u w:val="single"/>
        </w:rPr>
        <w:t>There is also a lot of land that would become arable if we could get water to it. And, of course</w:t>
      </w:r>
      <w:r w:rsidRPr="004D6376">
        <w:t xml:space="preserve">, in case you need to go back and check the title of this book, </w:t>
      </w:r>
      <w:r w:rsidRPr="004D6376">
        <w:rPr>
          <w:u w:val="single"/>
        </w:rPr>
        <w:t>there are alternatives to fossil fuels to provide the energy to power that technology.</w:t>
      </w:r>
      <w:r w:rsidRPr="004D6376">
        <w:t xml:space="preserve"> 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they industrialize and increase their use of energy. Hopefully, also this would lead to a matching of the reduction in fertility rates that has been observed in the developed countries, which in turn would lead to an eventual balancing of the human population. The point to all this is </w:t>
      </w:r>
      <w:r w:rsidRPr="00C91C9E">
        <w:rPr>
          <w:highlight w:val="cyan"/>
          <w:u w:val="single"/>
        </w:rPr>
        <w:t>the</w:t>
      </w:r>
      <w:r w:rsidRPr="004D6376">
        <w:rPr>
          <w:u w:val="single"/>
        </w:rPr>
        <w:t xml:space="preserve"> near-term </w:t>
      </w:r>
      <w:r w:rsidRPr="00C91C9E">
        <w:rPr>
          <w:highlight w:val="cyan"/>
          <w:u w:val="single"/>
        </w:rPr>
        <w:t>future of the human race depends on technology. If we turn away</w:t>
      </w:r>
      <w:r w:rsidRPr="004D6376">
        <w:rPr>
          <w:u w:val="single"/>
        </w:rPr>
        <w:t xml:space="preserve"> from technology, a very large fraction of </w:t>
      </w:r>
      <w:r w:rsidRPr="00C91C9E">
        <w:rPr>
          <w:highlight w:val="cyan"/>
          <w:u w:val="single"/>
        </w:rPr>
        <w:t>the</w:t>
      </w:r>
      <w:r w:rsidRPr="004D6376">
        <w:rPr>
          <w:u w:val="single"/>
        </w:rPr>
        <w:t xml:space="preserve"> current and future </w:t>
      </w:r>
      <w:r w:rsidRPr="00C91C9E">
        <w:rPr>
          <w:highlight w:val="cyan"/>
          <w:u w:val="single"/>
        </w:rPr>
        <w:t>human race will starve</w:t>
      </w:r>
      <w:r w:rsidRPr="004D6376">
        <w:rPr>
          <w:u w:val="single"/>
        </w:rPr>
        <w:t xml:space="preserve">. </w:t>
      </w:r>
      <w:r w:rsidRPr="004D6376">
        <w:t xml:space="preserve">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lead to either social chaos or environmental disaster. There are no other end points to that road. It doesn't go anywhere else. </w:t>
      </w:r>
      <w:r w:rsidRPr="004D6376">
        <w:rPr>
          <w:u w:val="single"/>
        </w:rPr>
        <w:t xml:space="preserve">However, if we accept that it is technology that makes us human, that technology uniquely identifies us </w:t>
      </w:r>
      <w:r w:rsidRPr="004D6376">
        <w:rPr>
          <w:u w:val="single"/>
        </w:rPr>
        <w:lastRenderedPageBreak/>
        <w:t xml:space="preserve">as the only animal that can choose its future, we can choose to live, choose to make it a better world for everyone and all life. </w:t>
      </w:r>
      <w:r w:rsidRPr="004D6376">
        <w:t xml:space="preserve">This means more and better technology. It means more efficient technology that is kinder to the planet but also allows humans to support large numbers in a high quality of life. That road is not easy and has a number of ways to screw up. However, it is a road that can lead to a happier place, a better place. </w:t>
      </w:r>
    </w:p>
    <w:p w:rsidR="00F137C6" w:rsidRPr="00765452" w:rsidRDefault="00F137C6" w:rsidP="00F137C6"/>
    <w:p w:rsidR="00F137C6" w:rsidRDefault="00F137C6" w:rsidP="00F137C6">
      <w:pPr>
        <w:pStyle w:val="Tag2"/>
        <w:rPr>
          <w:b w:val="0"/>
        </w:rPr>
      </w:pPr>
    </w:p>
    <w:p w:rsidR="00F137C6" w:rsidRDefault="00F137C6" w:rsidP="00F137C6">
      <w:pPr>
        <w:pStyle w:val="Heading3"/>
      </w:pPr>
      <w:r>
        <w:lastRenderedPageBreak/>
        <w:t>A2: censorship good</w:t>
      </w:r>
    </w:p>
    <w:p w:rsidR="00F137C6" w:rsidRDefault="00F137C6" w:rsidP="00F137C6"/>
    <w:p w:rsidR="00F137C6" w:rsidRDefault="00F137C6" w:rsidP="00F137C6">
      <w:pPr>
        <w:pStyle w:val="Heading4"/>
      </w:pPr>
      <w:r>
        <w:t>Internet censorship net-worse for regimes</w:t>
      </w:r>
    </w:p>
    <w:p w:rsidR="00F137C6" w:rsidRPr="004B1451" w:rsidRDefault="00F137C6" w:rsidP="00F137C6">
      <w:pPr>
        <w:rPr>
          <w:rStyle w:val="StyleStyleBold12pt"/>
        </w:rPr>
      </w:pPr>
      <w:r w:rsidRPr="004B1451">
        <w:rPr>
          <w:rStyle w:val="StyleStyleBold12pt"/>
        </w:rPr>
        <w:t>Callen 12</w:t>
      </w:r>
    </w:p>
    <w:p w:rsidR="00F137C6" w:rsidRDefault="00F137C6" w:rsidP="00F137C6">
      <w:r>
        <w:t>Patrick Callen, Graduate Research Assistant at Foreign Military Studies Office, Foreign Military Studies Office, 2012, "From Arab Spring to the Russian ‘Evolution’: Technological Impacts on Protest and Censorship", http://fmso.leavenworth.army.mil/Collaboration/universities/TechEvolution.pdf</w:t>
      </w:r>
    </w:p>
    <w:p w:rsidR="00F137C6" w:rsidRDefault="00F137C6" w:rsidP="00F137C6"/>
    <w:p w:rsidR="00F137C6" w:rsidRDefault="00F137C6" w:rsidP="00F137C6">
      <w:r>
        <w:t>Interaction between Traditional and Social Media</w:t>
      </w:r>
    </w:p>
    <w:p w:rsidR="00F137C6" w:rsidRDefault="00F137C6" w:rsidP="00F137C6">
      <w:r w:rsidRPr="00C91C9E">
        <w:rPr>
          <w:highlight w:val="cyan"/>
          <w:u w:val="single"/>
        </w:rPr>
        <w:t>While</w:t>
      </w:r>
      <w:r w:rsidRPr="00273FE5">
        <w:rPr>
          <w:u w:val="single"/>
        </w:rPr>
        <w:t xml:space="preserve"> the media environment in </w:t>
      </w:r>
      <w:r w:rsidRPr="00C91C9E">
        <w:rPr>
          <w:highlight w:val="cyan"/>
          <w:u w:val="single"/>
        </w:rPr>
        <w:t>Russia has improved</w:t>
      </w:r>
      <w:r w:rsidRPr="00273FE5">
        <w:rPr>
          <w:u w:val="single"/>
        </w:rPr>
        <w:t xml:space="preserve"> considerably since the fall of the Soviet Union</w:t>
      </w:r>
      <w:r>
        <w:t xml:space="preserve">, </w:t>
      </w:r>
      <w:r w:rsidRPr="00C91C9E">
        <w:rPr>
          <w:rStyle w:val="Emphasis"/>
          <w:highlight w:val="cyan"/>
        </w:rPr>
        <w:t>the populace remains skeptical about the messages</w:t>
      </w:r>
      <w:r w:rsidRPr="00273FE5">
        <w:t xml:space="preserve"> the </w:t>
      </w:r>
      <w:r w:rsidRPr="00C91C9E">
        <w:rPr>
          <w:rStyle w:val="Emphasis"/>
          <w:highlight w:val="cyan"/>
        </w:rPr>
        <w:t>traditional media</w:t>
      </w:r>
      <w:r w:rsidRPr="00273FE5">
        <w:rPr>
          <w:rStyle w:val="Emphasis"/>
        </w:rPr>
        <w:t xml:space="preserve"> forms </w:t>
      </w:r>
      <w:r>
        <w:t xml:space="preserve">(press, television, and radio) </w:t>
      </w:r>
      <w:r w:rsidRPr="00C91C9E">
        <w:rPr>
          <w:rStyle w:val="Emphasis"/>
          <w:highlight w:val="cyan"/>
        </w:rPr>
        <w:t>are sending</w:t>
      </w:r>
      <w:r>
        <w:t xml:space="preserve">. </w:t>
      </w:r>
      <w:r w:rsidRPr="00273FE5">
        <w:rPr>
          <w:u w:val="single"/>
        </w:rPr>
        <w:t>As social networking sites, blogs, and independent online sources flourish</w:t>
      </w:r>
      <w:r>
        <w:t xml:space="preserve">, the </w:t>
      </w:r>
      <w:r w:rsidRPr="00273FE5">
        <w:rPr>
          <w:u w:val="single"/>
        </w:rPr>
        <w:t>possibility for</w:t>
      </w:r>
      <w:r>
        <w:t xml:space="preserve"> the </w:t>
      </w:r>
      <w:r w:rsidRPr="00273FE5">
        <w:t>traditional media</w:t>
      </w:r>
      <w:r>
        <w:t xml:space="preserve"> and the traditional methods for </w:t>
      </w:r>
      <w:r w:rsidRPr="00273FE5">
        <w:rPr>
          <w:u w:val="single"/>
        </w:rPr>
        <w:t>government control to feel threatened are greater</w:t>
      </w:r>
      <w:r>
        <w:t>. In Editor-in-Chief of Guardian News &amp; Media, Alan Rusbridger’s assessment, the first major challenge traditional authoritarian methods of control face in this new environment, “is that world media is [sic] becoming more open and those who want to stay closed are not going to survive.”36 As the technological revolution continues to sweep across the globe, traditionally authoritarian regimes face greater challenges in keeping their citizens disconnected and passive, especially as the Internet becomes more readily available to greater numbers of users.</w:t>
      </w:r>
    </w:p>
    <w:p w:rsidR="00F137C6" w:rsidRDefault="00F137C6" w:rsidP="00F137C6">
      <w:r w:rsidRPr="00AA3AB2">
        <w:rPr>
          <w:u w:val="single"/>
        </w:rPr>
        <w:t>What can the state do if it is unable to use traditional censorship?</w:t>
      </w:r>
      <w:r>
        <w:t xml:space="preserve"> The </w:t>
      </w:r>
      <w:r w:rsidRPr="00C91C9E">
        <w:rPr>
          <w:rStyle w:val="Emphasis"/>
          <w:highlight w:val="cyan"/>
        </w:rPr>
        <w:t>authorities can influence</w:t>
      </w:r>
      <w:r w:rsidRPr="00AA3AB2">
        <w:rPr>
          <w:rStyle w:val="Emphasis"/>
        </w:rPr>
        <w:t xml:space="preserve"> the </w:t>
      </w:r>
      <w:r w:rsidRPr="00C91C9E">
        <w:rPr>
          <w:rStyle w:val="Emphasis"/>
          <w:highlight w:val="cyan"/>
        </w:rPr>
        <w:t>media through</w:t>
      </w:r>
      <w:r w:rsidRPr="00AA3AB2">
        <w:rPr>
          <w:rStyle w:val="Emphasis"/>
        </w:rPr>
        <w:t xml:space="preserve"> other means, chief among them non-violent </w:t>
      </w:r>
      <w:r w:rsidRPr="00D7346B">
        <w:rPr>
          <w:rStyle w:val="Emphasis"/>
        </w:rPr>
        <w:t>harassment</w:t>
      </w:r>
      <w:r w:rsidRPr="00AA3AB2">
        <w:rPr>
          <w:rStyle w:val="Emphasis"/>
        </w:rPr>
        <w:t xml:space="preserve"> and </w:t>
      </w:r>
      <w:r w:rsidRPr="00C91C9E">
        <w:rPr>
          <w:rStyle w:val="Emphasis"/>
          <w:highlight w:val="cyan"/>
        </w:rPr>
        <w:t>threats. Or they can flood the media environment with</w:t>
      </w:r>
      <w:r w:rsidRPr="00AA3AB2">
        <w:rPr>
          <w:rStyle w:val="Emphasis"/>
        </w:rPr>
        <w:t xml:space="preserve"> drivel, “</w:t>
      </w:r>
      <w:r w:rsidRPr="00C91C9E">
        <w:rPr>
          <w:rStyle w:val="Emphasis"/>
          <w:highlight w:val="cyan"/>
        </w:rPr>
        <w:t>circus</w:t>
      </w:r>
      <w:r w:rsidRPr="00AA3AB2">
        <w:rPr>
          <w:rStyle w:val="Emphasis"/>
        </w:rPr>
        <w:t>,” and tabloid political materials</w:t>
      </w:r>
      <w:r>
        <w:t xml:space="preserve"> that do not leave space for objective reporting. This is typical of numerous countries that prefer to fill the 24-hour news cycle with celebrity news, shouting matches between reporters and analysts, or other forms of infotainment. Morozov notes the proclivity of authoritarian regimes to make cheap entertainment readily available for their citizens. He writes, “</w:t>
      </w:r>
      <w:r w:rsidRPr="00C91C9E">
        <w:rPr>
          <w:highlight w:val="cyan"/>
          <w:u w:val="single"/>
        </w:rPr>
        <w:t>Even authoritarian governments have discovered</w:t>
      </w:r>
      <w:r>
        <w:t xml:space="preserve"> that </w:t>
      </w:r>
      <w:r w:rsidRPr="00C91C9E">
        <w:rPr>
          <w:rStyle w:val="Emphasis"/>
          <w:highlight w:val="cyan"/>
        </w:rPr>
        <w:t>the best way to marginalize dissident</w:t>
      </w:r>
      <w:r w:rsidRPr="00AA3AB2">
        <w:rPr>
          <w:rStyle w:val="Emphasis"/>
        </w:rPr>
        <w:t xml:space="preserve"> books and </w:t>
      </w:r>
      <w:r w:rsidRPr="00C91C9E">
        <w:rPr>
          <w:rStyle w:val="Emphasis"/>
          <w:highlight w:val="cyan"/>
        </w:rPr>
        <w:t>ideas is not to ban them</w:t>
      </w:r>
      <w:r w:rsidRPr="00AA3AB2">
        <w:rPr>
          <w:rStyle w:val="Emphasis"/>
        </w:rPr>
        <w:t>—</w:t>
      </w:r>
      <w:r w:rsidRPr="00C91C9E">
        <w:rPr>
          <w:rStyle w:val="Emphasis"/>
          <w:highlight w:val="cyan"/>
        </w:rPr>
        <w:t>but to let the invisible hand flood the market with trash</w:t>
      </w:r>
      <w:r w:rsidRPr="00D7346B">
        <w:rPr>
          <w:rStyle w:val="Emphasis"/>
        </w:rPr>
        <w:t>y</w:t>
      </w:r>
      <w:r w:rsidRPr="00AA3AB2">
        <w:rPr>
          <w:rStyle w:val="Emphasis"/>
        </w:rPr>
        <w:t xml:space="preserve"> popular detective stories, self-help manuals, and books on how to get your kids into Harvard.</w:t>
      </w:r>
      <w:r>
        <w:t xml:space="preserve">”37 </w:t>
      </w:r>
      <w:r w:rsidRPr="00C91C9E">
        <w:rPr>
          <w:rStyle w:val="Emphasis"/>
          <w:highlight w:val="cyan"/>
        </w:rPr>
        <w:t>This makes it difficult for an opposition to form, because the general population believes everything</w:t>
      </w:r>
      <w:r w:rsidRPr="00AA3AB2">
        <w:rPr>
          <w:rStyle w:val="Emphasis"/>
        </w:rPr>
        <w:t xml:space="preserve"> truly </w:t>
      </w:r>
      <w:r w:rsidRPr="00C91C9E">
        <w:rPr>
          <w:rStyle w:val="Emphasis"/>
          <w:highlight w:val="cyan"/>
        </w:rPr>
        <w:t>is getting better</w:t>
      </w:r>
      <w:r>
        <w:t xml:space="preserve"> (despite the situation they find themselves in), or </w:t>
      </w:r>
      <w:r w:rsidRPr="00AA51F4">
        <w:rPr>
          <w:u w:val="single"/>
        </w:rPr>
        <w:t xml:space="preserve">potential </w:t>
      </w:r>
      <w:r w:rsidRPr="00C91C9E">
        <w:rPr>
          <w:highlight w:val="cyan"/>
          <w:u w:val="single"/>
        </w:rPr>
        <w:t>activists are unable to formulate a concrete program</w:t>
      </w:r>
      <w:r>
        <w:t xml:space="preserve"> for a movement to succeed. Authoritarian and semi-authoritarian regimes are also well-versed in managing dissent more passively, i.e., these </w:t>
      </w:r>
      <w:r w:rsidRPr="00AA51F4">
        <w:rPr>
          <w:u w:val="single"/>
        </w:rPr>
        <w:t>regimes have determined</w:t>
      </w:r>
      <w:r>
        <w:t xml:space="preserve"> </w:t>
      </w:r>
      <w:r w:rsidRPr="00C91C9E">
        <w:rPr>
          <w:rStyle w:val="Emphasis"/>
          <w:highlight w:val="cyan"/>
        </w:rPr>
        <w:t>the most effective system of Internet control</w:t>
      </w:r>
      <w:r w:rsidRPr="00AA51F4">
        <w:rPr>
          <w:rStyle w:val="Emphasis"/>
        </w:rPr>
        <w:t xml:space="preserve"> “is not the </w:t>
      </w:r>
      <w:r>
        <w:t xml:space="preserve">one </w:t>
      </w:r>
      <w:r w:rsidRPr="00AA51F4">
        <w:rPr>
          <w:rStyle w:val="Emphasis"/>
        </w:rPr>
        <w:t xml:space="preserve">that has the most sophisticated and draconian system of censorship, but the one that </w:t>
      </w:r>
      <w:r w:rsidRPr="00C91C9E">
        <w:rPr>
          <w:rStyle w:val="Emphasis"/>
          <w:highlight w:val="cyan"/>
        </w:rPr>
        <w:t>has no need for censorship</w:t>
      </w:r>
      <w:r w:rsidRPr="00AA51F4">
        <w:rPr>
          <w:rStyle w:val="Emphasis"/>
        </w:rPr>
        <w:t xml:space="preserve"> </w:t>
      </w:r>
      <w:r w:rsidRPr="00C91C9E">
        <w:rPr>
          <w:rStyle w:val="Emphasis"/>
          <w:highlight w:val="cyan"/>
        </w:rPr>
        <w:t>whatsoever</w:t>
      </w:r>
      <w:r w:rsidRPr="00AA51F4">
        <w:rPr>
          <w:rStyle w:val="Emphasis"/>
        </w:rPr>
        <w:t>.”</w:t>
      </w:r>
      <w:r>
        <w:t>38</w:t>
      </w:r>
    </w:p>
    <w:p w:rsidR="00F137C6" w:rsidRPr="00811234" w:rsidRDefault="00F137C6" w:rsidP="00F137C6"/>
    <w:p w:rsidR="00F137C6" w:rsidRDefault="00F137C6" w:rsidP="00F137C6">
      <w:pPr>
        <w:pStyle w:val="Heading3"/>
      </w:pPr>
      <w:r>
        <w:lastRenderedPageBreak/>
        <w:t>A2: censorship good - china</w:t>
      </w:r>
    </w:p>
    <w:p w:rsidR="00F137C6" w:rsidRDefault="00F137C6" w:rsidP="00F137C6"/>
    <w:p w:rsidR="00F137C6" w:rsidRDefault="00F137C6" w:rsidP="00F137C6">
      <w:pPr>
        <w:pStyle w:val="Heading4"/>
      </w:pPr>
      <w:r>
        <w:t>Censorship is net worse for Chinese stability</w:t>
      </w:r>
    </w:p>
    <w:p w:rsidR="00F137C6" w:rsidRPr="00A20260" w:rsidRDefault="00F137C6" w:rsidP="00F137C6">
      <w:pPr>
        <w:rPr>
          <w:rStyle w:val="StyleStyleBold12pt"/>
        </w:rPr>
      </w:pPr>
      <w:r w:rsidRPr="00A20260">
        <w:rPr>
          <w:rStyle w:val="StyleStyleBold12pt"/>
        </w:rPr>
        <w:t>Custer 12</w:t>
      </w:r>
    </w:p>
    <w:p w:rsidR="00F137C6" w:rsidRDefault="00F137C6" w:rsidP="00F137C6">
      <w:r>
        <w:t>C. Custer, Chinese cultural expert, degree in East Asian studies, Tech In Asia, December 18, 2012, "Web of Failure: How China’s Internet Policies Have Doomed Chinese Soft Power", http://www.techinasia.com/failure-china-internet-policies-doomed-chinese-soft-power/</w:t>
      </w:r>
    </w:p>
    <w:p w:rsidR="00F137C6" w:rsidRDefault="00F137C6" w:rsidP="00F137C6"/>
    <w:p w:rsidR="00F137C6" w:rsidRPr="00F97834" w:rsidRDefault="00F137C6" w:rsidP="00F137C6">
      <w:r w:rsidRPr="00F97834">
        <w:t xml:space="preserve">When it comes to the web, </w:t>
      </w:r>
      <w:r w:rsidRPr="00C91C9E">
        <w:rPr>
          <w:highlight w:val="cyan"/>
          <w:u w:val="single"/>
        </w:rPr>
        <w:t>China has</w:t>
      </w:r>
      <w:r w:rsidRPr="00AA51F4">
        <w:rPr>
          <w:u w:val="single"/>
        </w:rPr>
        <w:t xml:space="preserve"> continually </w:t>
      </w:r>
      <w:r w:rsidRPr="00C91C9E">
        <w:rPr>
          <w:highlight w:val="cyan"/>
          <w:u w:val="single"/>
        </w:rPr>
        <w:t>struggled to</w:t>
      </w:r>
      <w:r w:rsidRPr="00AA51F4">
        <w:rPr>
          <w:u w:val="single"/>
        </w:rPr>
        <w:t xml:space="preserve"> choose between its impulse to </w:t>
      </w:r>
      <w:r w:rsidRPr="00C91C9E">
        <w:rPr>
          <w:highlight w:val="cyan"/>
          <w:u w:val="single"/>
        </w:rPr>
        <w:t>control things as tightly as possible</w:t>
      </w:r>
      <w:r w:rsidRPr="00AA51F4">
        <w:rPr>
          <w:u w:val="single"/>
        </w:rPr>
        <w:t xml:space="preserve"> and its recognition of web platforms as a powerful way to broadcast its propaganda </w:t>
      </w:r>
      <w:r w:rsidRPr="00F97834">
        <w:t xml:space="preserve">both at home and abroad. In the past few years, its apparent strategy has been to attempt to have its cake and eat it too: to broadcast its own message using all the Western web channels at its disposal while blocking those channels for domestic web users. </w:t>
      </w:r>
      <w:r w:rsidRPr="00AA51F4">
        <w:rPr>
          <w:u w:val="single"/>
        </w:rPr>
        <w:t xml:space="preserve">Unfortunately for the government, having your cake and eating it is impossible, and </w:t>
      </w:r>
      <w:r w:rsidRPr="00C91C9E">
        <w:rPr>
          <w:highlight w:val="cyan"/>
          <w:u w:val="single"/>
        </w:rPr>
        <w:t>this policy</w:t>
      </w:r>
      <w:r w:rsidRPr="00F97834">
        <w:t xml:space="preserve"> — if it is continued — </w:t>
      </w:r>
      <w:r w:rsidRPr="00C91C9E">
        <w:rPr>
          <w:rStyle w:val="Emphasis"/>
          <w:highlight w:val="cyan"/>
        </w:rPr>
        <w:t>will prove to be an utter failure</w:t>
      </w:r>
      <w:r w:rsidRPr="00F97834">
        <w:t>.</w:t>
      </w:r>
    </w:p>
    <w:p w:rsidR="00F137C6" w:rsidRPr="00F97834" w:rsidRDefault="00F137C6" w:rsidP="00F137C6">
      <w:r w:rsidRPr="00F97834">
        <w:t>Domestic Stability</w:t>
      </w:r>
    </w:p>
    <w:p w:rsidR="00F137C6" w:rsidRPr="00F97834" w:rsidRDefault="00F137C6" w:rsidP="00F137C6">
      <w:r w:rsidRPr="00AA51F4">
        <w:rPr>
          <w:u w:val="single"/>
        </w:rPr>
        <w:t>China’s censorship of Western web platforms</w:t>
      </w:r>
      <w:r w:rsidRPr="00F97834">
        <w:t xml:space="preserve"> like Facebook and Twitter </w:t>
      </w:r>
      <w:r w:rsidRPr="00AA51F4">
        <w:rPr>
          <w:u w:val="single"/>
        </w:rPr>
        <w:t>is predicated on the idea that those platforms</w:t>
      </w:r>
      <w:r w:rsidRPr="00F97834">
        <w:t xml:space="preserve">, because they are uncensored, </w:t>
      </w:r>
      <w:r w:rsidRPr="00AA51F4">
        <w:rPr>
          <w:u w:val="single"/>
        </w:rPr>
        <w:t>threaten China’s domestic stability</w:t>
      </w:r>
      <w:r w:rsidRPr="00F97834">
        <w:t>. In the wake of the 2009 Urumqi riots, numerous Western social media sites (including the aforementioned Twitter and Facebook) were blamed for facilitating the organization of protests and the spread of “harmful information,” and were subsequently blocked.</w:t>
      </w:r>
    </w:p>
    <w:p w:rsidR="00F137C6" w:rsidRPr="00F97834" w:rsidRDefault="00F137C6" w:rsidP="00F137C6">
      <w:r w:rsidRPr="00C91C9E">
        <w:rPr>
          <w:highlight w:val="cyan"/>
          <w:u w:val="single"/>
        </w:rPr>
        <w:t>Blocking websites</w:t>
      </w:r>
      <w:r w:rsidRPr="00AA51F4">
        <w:rPr>
          <w:u w:val="single"/>
        </w:rPr>
        <w:t xml:space="preserve"> does increase stability in the short term</w:t>
      </w:r>
      <w:r w:rsidRPr="00F97834">
        <w:t xml:space="preserve">, because people with dissenting messages have fewer ways to spread them. </w:t>
      </w:r>
      <w:r w:rsidRPr="00AA51F4">
        <w:rPr>
          <w:u w:val="single"/>
        </w:rPr>
        <w:t>In the long-term</w:t>
      </w:r>
      <w:r w:rsidRPr="00F97834">
        <w:t xml:space="preserve">, though, </w:t>
      </w:r>
      <w:r w:rsidRPr="00AA51F4">
        <w:rPr>
          <w:rStyle w:val="Emphasis"/>
        </w:rPr>
        <w:t xml:space="preserve">this kind of stability </w:t>
      </w:r>
      <w:r w:rsidRPr="00C91C9E">
        <w:rPr>
          <w:rStyle w:val="Emphasis"/>
          <w:highlight w:val="cyan"/>
        </w:rPr>
        <w:t>is unsustainable</w:t>
      </w:r>
      <w:r w:rsidRPr="00627DCF">
        <w:rPr>
          <w:rStyle w:val="Emphasis"/>
        </w:rPr>
        <w:t xml:space="preserve">. </w:t>
      </w:r>
      <w:r w:rsidRPr="00C91C9E">
        <w:rPr>
          <w:rStyle w:val="Emphasis"/>
          <w:highlight w:val="cyan"/>
        </w:rPr>
        <w:t>Censorship</w:t>
      </w:r>
      <w:r w:rsidRPr="00627DCF">
        <w:rPr>
          <w:rStyle w:val="Emphasis"/>
        </w:rPr>
        <w:t xml:space="preserve">, after all, </w:t>
      </w:r>
      <w:r w:rsidRPr="00C91C9E">
        <w:rPr>
          <w:rStyle w:val="Emphasis"/>
          <w:highlight w:val="cyan"/>
        </w:rPr>
        <w:t>does not eliminate dissent; it merely</w:t>
      </w:r>
      <w:r w:rsidRPr="00627DCF">
        <w:rPr>
          <w:rStyle w:val="Emphasis"/>
        </w:rPr>
        <w:t xml:space="preserve"> silences it, or</w:t>
      </w:r>
      <w:r w:rsidRPr="00F97834">
        <w:t xml:space="preserve"> more often </w:t>
      </w:r>
      <w:r w:rsidRPr="00C91C9E">
        <w:rPr>
          <w:rStyle w:val="Emphasis"/>
          <w:highlight w:val="cyan"/>
        </w:rPr>
        <w:t>pushes it into different channels</w:t>
      </w:r>
      <w:r w:rsidRPr="00F97834">
        <w:t xml:space="preserve">. And while </w:t>
      </w:r>
      <w:r w:rsidRPr="00C91C9E">
        <w:rPr>
          <w:highlight w:val="cyan"/>
          <w:u w:val="single"/>
        </w:rPr>
        <w:t>China’s Great Firewall</w:t>
      </w:r>
      <w:r w:rsidRPr="00627DCF">
        <w:rPr>
          <w:u w:val="single"/>
        </w:rPr>
        <w:t xml:space="preserve"> </w:t>
      </w:r>
      <w:r w:rsidRPr="00F97834">
        <w:t xml:space="preserve">(GFW) makes organizing dissent more difficult, it also </w:t>
      </w:r>
      <w:r w:rsidRPr="00C91C9E">
        <w:rPr>
          <w:rStyle w:val="Emphasis"/>
          <w:highlight w:val="cyan"/>
        </w:rPr>
        <w:t>foments dissent</w:t>
      </w:r>
      <w:r w:rsidRPr="00627DCF">
        <w:rPr>
          <w:rStyle w:val="Emphasis"/>
        </w:rPr>
        <w:t xml:space="preserve"> by frustrating people who are trying to do normal internet things</w:t>
      </w:r>
      <w:r w:rsidRPr="00F97834">
        <w:t xml:space="preserve"> but can’t because of the blockages.</w:t>
      </w:r>
    </w:p>
    <w:p w:rsidR="00F137C6" w:rsidRPr="00F97834" w:rsidRDefault="00F137C6" w:rsidP="00F137C6">
      <w:r w:rsidRPr="00627DCF">
        <w:rPr>
          <w:u w:val="single"/>
        </w:rPr>
        <w:t>Moreover</w:t>
      </w:r>
      <w:r w:rsidRPr="00F97834">
        <w:t xml:space="preserve">, </w:t>
      </w:r>
      <w:r w:rsidRPr="00C91C9E">
        <w:rPr>
          <w:rStyle w:val="Emphasis"/>
          <w:highlight w:val="cyan"/>
        </w:rPr>
        <w:t>it encourages creative ways to circumvent</w:t>
      </w:r>
      <w:r w:rsidRPr="00F97834">
        <w:t xml:space="preserve"> the </w:t>
      </w:r>
      <w:r w:rsidRPr="00627DCF">
        <w:rPr>
          <w:rStyle w:val="Emphasis"/>
        </w:rPr>
        <w:t>blocks both technologically and ideologically</w:t>
      </w:r>
      <w:r w:rsidRPr="00F97834">
        <w:t xml:space="preserve"> (China’s net users may be the world’s most creative when it comes to using puns and homophones to discuss sensitive issues without setting off keyword blocks). The Great Firewall also effectively moves many dissenters from foreign sites (where most of the audience can’t understand them) onto domestic services like Sina Weibo. And </w:t>
      </w:r>
      <w:r w:rsidRPr="00B90D5D">
        <w:rPr>
          <w:u w:val="single"/>
        </w:rPr>
        <w:t>while</w:t>
      </w:r>
      <w:r w:rsidRPr="00F97834">
        <w:t xml:space="preserve"> Sina Weibo and other </w:t>
      </w:r>
      <w:r w:rsidRPr="00B90D5D">
        <w:rPr>
          <w:u w:val="single"/>
        </w:rPr>
        <w:t>Chinese social services are monitored and censored</w:t>
      </w:r>
      <w:r w:rsidRPr="00F97834">
        <w:t xml:space="preserve">, </w:t>
      </w:r>
      <w:r w:rsidRPr="00B90D5D">
        <w:rPr>
          <w:rStyle w:val="Emphasis"/>
        </w:rPr>
        <w:t>they’re often not monitored and censored quickly and efficiently enough to stop so-called “harmful information” from spreading</w:t>
      </w:r>
      <w:r w:rsidRPr="00F97834">
        <w:t>.</w:t>
      </w:r>
    </w:p>
    <w:p w:rsidR="00F137C6" w:rsidRPr="00F97834" w:rsidRDefault="00F137C6" w:rsidP="00F137C6">
      <w:r w:rsidRPr="00C91C9E">
        <w:rPr>
          <w:rStyle w:val="Emphasis"/>
          <w:highlight w:val="cyan"/>
        </w:rPr>
        <w:t>The harder China cracks down</w:t>
      </w:r>
      <w:r w:rsidRPr="00F97834">
        <w:t xml:space="preserve"> on VPNs and other GFW-circumventing technology, </w:t>
      </w:r>
      <w:r w:rsidRPr="00C91C9E">
        <w:rPr>
          <w:rStyle w:val="Emphasis"/>
          <w:highlight w:val="cyan"/>
        </w:rPr>
        <w:t>the worse this is going to get</w:t>
      </w:r>
      <w:r w:rsidRPr="00F97834">
        <w:t xml:space="preserve">. </w:t>
      </w:r>
      <w:r w:rsidRPr="00B90D5D">
        <w:rPr>
          <w:u w:val="single"/>
        </w:rPr>
        <w:t xml:space="preserve">If Ai Weiwei </w:t>
      </w:r>
      <w:r w:rsidRPr="00F97834">
        <w:t xml:space="preserve">and his followers (for example) </w:t>
      </w:r>
      <w:r w:rsidRPr="00B90D5D">
        <w:rPr>
          <w:u w:val="single"/>
        </w:rPr>
        <w:t>are prevented from using Twitter, does the government really think they’re just going to stop expressing themselves and give up?</w:t>
      </w:r>
      <w:r w:rsidRPr="00F97834">
        <w:t xml:space="preserve"> No, </w:t>
      </w:r>
      <w:r w:rsidRPr="00C91C9E">
        <w:rPr>
          <w:rStyle w:val="Emphasis"/>
          <w:highlight w:val="cyan"/>
        </w:rPr>
        <w:t>they will turn to domestic sites</w:t>
      </w:r>
      <w:r w:rsidRPr="00F97834">
        <w:t xml:space="preserve">, and while domestic censors will block their accounts and delete their messages, some of those </w:t>
      </w:r>
      <w:r w:rsidRPr="00C91C9E">
        <w:rPr>
          <w:rStyle w:val="Emphasis"/>
          <w:highlight w:val="cyan"/>
        </w:rPr>
        <w:t>messages will get through</w:t>
      </w:r>
      <w:r w:rsidRPr="00F97834">
        <w:t>. And in a country where strident dissent is often illegal, its impact and its spread are intensified.</w:t>
      </w:r>
    </w:p>
    <w:p w:rsidR="00F137C6" w:rsidRPr="00AE5109" w:rsidRDefault="00F137C6" w:rsidP="00F137C6">
      <w:pPr>
        <w:rPr>
          <w:rStyle w:val="Emphasis"/>
        </w:rPr>
      </w:pPr>
      <w:r w:rsidRPr="00F97834">
        <w:lastRenderedPageBreak/>
        <w:t xml:space="preserve">To put it another way, </w:t>
      </w:r>
      <w:r w:rsidRPr="00C91C9E">
        <w:rPr>
          <w:rStyle w:val="Emphasis"/>
          <w:highlight w:val="cyan"/>
        </w:rPr>
        <w:t>if the Chinese internet was uncensored</w:t>
      </w:r>
      <w:r w:rsidRPr="00F97834">
        <w:t xml:space="preserve">, the </w:t>
      </w:r>
      <w:r w:rsidRPr="00AE5109">
        <w:rPr>
          <w:rStyle w:val="Emphasis"/>
        </w:rPr>
        <w:t>dramatic statements of</w:t>
      </w:r>
      <w:r w:rsidRPr="00F97834">
        <w:t xml:space="preserve"> Ai Weiwei and other </w:t>
      </w:r>
      <w:r w:rsidRPr="00C91C9E">
        <w:rPr>
          <w:rStyle w:val="Emphasis"/>
          <w:highlight w:val="cyan"/>
        </w:rPr>
        <w:t>dissidents</w:t>
      </w:r>
      <w:r w:rsidRPr="00F97834">
        <w:t xml:space="preserve"> probably </w:t>
      </w:r>
      <w:r w:rsidRPr="00C91C9E">
        <w:rPr>
          <w:rStyle w:val="Emphasis"/>
          <w:highlight w:val="cyan"/>
        </w:rPr>
        <w:t>wouldn’t be</w:t>
      </w:r>
      <w:r w:rsidRPr="00AE5109">
        <w:rPr>
          <w:rStyle w:val="Emphasis"/>
        </w:rPr>
        <w:t xml:space="preserve"> considered </w:t>
      </w:r>
      <w:r w:rsidRPr="00C91C9E">
        <w:rPr>
          <w:rStyle w:val="Emphasis"/>
          <w:highlight w:val="cyan"/>
        </w:rPr>
        <w:t>remarkable</w:t>
      </w:r>
      <w:r w:rsidRPr="00F97834">
        <w:t xml:space="preserve">. </w:t>
      </w:r>
      <w:r w:rsidRPr="00AE5109">
        <w:rPr>
          <w:u w:val="single"/>
        </w:rPr>
        <w:t>And if everyone had the freedom to express themselves</w:t>
      </w:r>
      <w:r w:rsidRPr="00F97834">
        <w:t xml:space="preserve"> without fear of censorship and reprisals, </w:t>
      </w:r>
      <w:r w:rsidRPr="00AE5109">
        <w:rPr>
          <w:u w:val="single"/>
        </w:rPr>
        <w:t>Ai Weiwei’s fearlessness wouldn’t be particularly important</w:t>
      </w:r>
      <w:r w:rsidRPr="00F97834">
        <w:t xml:space="preserve">. Honestly, </w:t>
      </w:r>
      <w:r w:rsidRPr="00C91C9E">
        <w:rPr>
          <w:rStyle w:val="Emphasis"/>
          <w:highlight w:val="cyan"/>
        </w:rPr>
        <w:t>if the government really wants to effectively silence Ai Weiwei, they should dismantle the Great Firewall tomorrow</w:t>
      </w:r>
      <w:r w:rsidRPr="00AE5109">
        <w:rPr>
          <w:rStyle w:val="Emphasis"/>
        </w:rPr>
        <w:t>.</w:t>
      </w:r>
    </w:p>
    <w:p w:rsidR="00F137C6" w:rsidRPr="00F97834" w:rsidRDefault="00F137C6" w:rsidP="00F137C6"/>
    <w:p w:rsidR="00F137C6" w:rsidRDefault="00F137C6" w:rsidP="00F137C6">
      <w:pPr>
        <w:pStyle w:val="Heading4"/>
      </w:pPr>
      <w:r>
        <w:t>Censorship beginning to break down now - efforts only cause backlash</w:t>
      </w:r>
    </w:p>
    <w:p w:rsidR="00F137C6" w:rsidRPr="00641A49" w:rsidRDefault="00F137C6" w:rsidP="00F137C6">
      <w:pPr>
        <w:rPr>
          <w:rStyle w:val="StyleStyleBold12pt"/>
        </w:rPr>
      </w:pPr>
      <w:r w:rsidRPr="00641A49">
        <w:rPr>
          <w:rStyle w:val="StyleStyleBold12pt"/>
        </w:rPr>
        <w:t>Economist 13</w:t>
      </w:r>
    </w:p>
    <w:p w:rsidR="00F137C6" w:rsidRPr="003965A9" w:rsidRDefault="00F137C6" w:rsidP="00F137C6">
      <w:r>
        <w:t>The Economist, April 6, 2013, "A giant cage", http://www.economist.com/news/special-report/21574628-internet-was-expected-help-democratise-china-instead-it-has-enabled</w:t>
      </w:r>
    </w:p>
    <w:p w:rsidR="00F137C6" w:rsidRPr="003965A9" w:rsidRDefault="00F137C6" w:rsidP="00F137C6"/>
    <w:p w:rsidR="00F137C6" w:rsidRDefault="00F137C6" w:rsidP="00F137C6">
      <w:r>
        <w:t>Wobbling Jell-O</w:t>
      </w:r>
    </w:p>
    <w:p w:rsidR="00F137C6" w:rsidRDefault="00F137C6" w:rsidP="00F137C6">
      <w:r w:rsidRPr="00C91C9E">
        <w:rPr>
          <w:highlight w:val="cyan"/>
          <w:u w:val="single"/>
        </w:rPr>
        <w:t>Will the Chinese state be able to go on controlling</w:t>
      </w:r>
      <w:r>
        <w:t xml:space="preserve">, manipulating </w:t>
      </w:r>
      <w:r w:rsidRPr="00AE5109">
        <w:rPr>
          <w:u w:val="single"/>
        </w:rPr>
        <w:t xml:space="preserve">and hacking </w:t>
      </w:r>
      <w:r w:rsidRPr="00C91C9E">
        <w:rPr>
          <w:highlight w:val="cyan"/>
          <w:u w:val="single"/>
        </w:rPr>
        <w:t>the internet indefinitely</w:t>
      </w:r>
      <w:r w:rsidRPr="00AE5109">
        <w:rPr>
          <w:u w:val="single"/>
        </w:rPr>
        <w:t>?</w:t>
      </w:r>
      <w:r>
        <w:t xml:space="preserve"> There are reasons to think </w:t>
      </w:r>
      <w:r w:rsidRPr="00C91C9E">
        <w:rPr>
          <w:rStyle w:val="Emphasis"/>
          <w:highlight w:val="cyan"/>
        </w:rPr>
        <w:t>it will not</w:t>
      </w:r>
      <w:r>
        <w:t xml:space="preserve">. When Mr Clinton made his famous remark about nailing Jell-O to the wall, only 20m people in China were online. Now </w:t>
      </w:r>
      <w:r w:rsidRPr="005F2AE8">
        <w:rPr>
          <w:u w:val="single"/>
        </w:rPr>
        <w:t>the cage strains to hold in excess of 560m</w:t>
      </w:r>
      <w:r>
        <w:t xml:space="preserve">, almost as many as the online population of North America and Europe combined. </w:t>
      </w:r>
      <w:r w:rsidRPr="005F2AE8">
        <w:rPr>
          <w:u w:val="single"/>
        </w:rPr>
        <w:t>The fastest growth in internet use is in China’s poorer, more rural provinces</w:t>
      </w:r>
      <w:r>
        <w:t xml:space="preserve">, partly because of a surge in users connecting via mobile devices, which now outnumber those connecting from computers. The internet is no longer confined to an urban, educated and relatively well-off public. Most farmers are getting online to listen to music, play mobile games and check the weather, not blog dissent. But </w:t>
      </w:r>
      <w:r w:rsidRPr="00C91C9E">
        <w:rPr>
          <w:rStyle w:val="Emphasis"/>
          <w:highlight w:val="cyan"/>
        </w:rPr>
        <w:t>even casual users can be drawn into political debates online</w:t>
      </w:r>
      <w:r>
        <w:t>, and the internet is one place where people can speak their minds and criticise the government relatively freely.</w:t>
      </w:r>
    </w:p>
    <w:p w:rsidR="00F137C6" w:rsidRDefault="00F137C6" w:rsidP="00F137C6">
      <w:r w:rsidRPr="005F2AE8">
        <w:rPr>
          <w:u w:val="single"/>
        </w:rPr>
        <w:t>In private they have always grumbled</w:t>
      </w:r>
      <w:r>
        <w:t xml:space="preserve">, and families at their dinner tables have scoffed at the propaganda served up on state-run television. </w:t>
      </w:r>
      <w:r w:rsidRPr="005F2AE8">
        <w:rPr>
          <w:u w:val="single"/>
        </w:rPr>
        <w:t>But being able to express diverging views collectively online is new</w:t>
      </w:r>
      <w:r>
        <w:t>. Millions of users are low-grade subversives, chipping away at the imposing edifice of the party-state with humour, outrage and rueful cynicism. Only those deemed to be threatening the state—on a very broad definition that can include being critical of a leader, or airing some grievance—are singled out for punishment.</w:t>
      </w:r>
    </w:p>
    <w:p w:rsidR="00F137C6" w:rsidRDefault="00F137C6" w:rsidP="00F137C6">
      <w:r w:rsidRPr="005F2AE8">
        <w:rPr>
          <w:u w:val="single"/>
        </w:rPr>
        <w:t xml:space="preserve">Sometimes online complaints do produce results, swiftly bringing offenders to </w:t>
      </w:r>
      <w:r w:rsidRPr="0043074F">
        <w:rPr>
          <w:u w:val="single"/>
        </w:rPr>
        <w:t>book. When an army political commissar got abusive with a flight attendant</w:t>
      </w:r>
      <w:r>
        <w:t xml:space="preserve">, she posted photographs of the incident. Internet users soon ferreted out his name, job title and location and </w:t>
      </w:r>
      <w:r w:rsidRPr="0043074F">
        <w:rPr>
          <w:u w:val="single"/>
        </w:rPr>
        <w:t>he was eased out of his job</w:t>
      </w:r>
      <w:r>
        <w:t>. When an official was photographed smiling at the scene of a gruesome accident, the online crowd noticed he was wearing a luxury watch and quickly came up with more photographs of the same official wearing other luxury watches. “Brother Watch”, as he came to be known, was fired.</w:t>
      </w:r>
    </w:p>
    <w:p w:rsidR="00F137C6" w:rsidRPr="0043074F" w:rsidRDefault="00F137C6" w:rsidP="00F137C6">
      <w:pPr>
        <w:rPr>
          <w:rStyle w:val="Emphasis"/>
        </w:rPr>
      </w:pPr>
      <w:r w:rsidRPr="00C91C9E">
        <w:rPr>
          <w:rStyle w:val="Emphasis"/>
          <w:highlight w:val="cyan"/>
        </w:rPr>
        <w:t>Small victories</w:t>
      </w:r>
      <w:r>
        <w:t xml:space="preserve"> like this </w:t>
      </w:r>
      <w:r w:rsidRPr="00C91C9E">
        <w:rPr>
          <w:rStyle w:val="Emphasis"/>
          <w:highlight w:val="cyan"/>
        </w:rPr>
        <w:t>are</w:t>
      </w:r>
      <w:r w:rsidRPr="005F2AE8">
        <w:rPr>
          <w:rStyle w:val="Emphasis"/>
        </w:rPr>
        <w:t xml:space="preserve"> becoming increasingly </w:t>
      </w:r>
      <w:r w:rsidRPr="00C91C9E">
        <w:rPr>
          <w:rStyle w:val="Emphasis"/>
          <w:highlight w:val="cyan"/>
        </w:rPr>
        <w:t>common, to the dismay of millions of Communist Party cadres</w:t>
      </w:r>
      <w:r w:rsidRPr="00D7346B">
        <w:t xml:space="preserve">. </w:t>
      </w:r>
      <w:r w:rsidRPr="00D7346B">
        <w:rPr>
          <w:u w:val="single"/>
        </w:rPr>
        <w:t xml:space="preserve">Many </w:t>
      </w:r>
      <w:r w:rsidRPr="00C91C9E">
        <w:rPr>
          <w:highlight w:val="cyan"/>
          <w:u w:val="single"/>
        </w:rPr>
        <w:t>web users believe</w:t>
      </w:r>
      <w:r>
        <w:t xml:space="preserve"> that </w:t>
      </w:r>
      <w:r w:rsidRPr="00C91C9E">
        <w:rPr>
          <w:rStyle w:val="Emphasis"/>
          <w:highlight w:val="cyan"/>
        </w:rPr>
        <w:t>the balance of power has shifted</w:t>
      </w:r>
      <w:r>
        <w:t xml:space="preserve">: in a survey conducted in 2010 by a magazine affiliated to the People’s Daily, the party mouthpiece, </w:t>
      </w:r>
      <w:r w:rsidRPr="0043074F">
        <w:rPr>
          <w:rStyle w:val="Emphasis"/>
        </w:rPr>
        <w:t xml:space="preserve">more than </w:t>
      </w:r>
      <w:r w:rsidRPr="00C91C9E">
        <w:rPr>
          <w:rStyle w:val="Emphasis"/>
          <w:highlight w:val="cyan"/>
        </w:rPr>
        <w:t>70%</w:t>
      </w:r>
      <w:r w:rsidRPr="0043074F">
        <w:rPr>
          <w:rStyle w:val="Emphasis"/>
        </w:rPr>
        <w:t xml:space="preserve"> of respondents </w:t>
      </w:r>
      <w:r w:rsidRPr="00C91C9E">
        <w:rPr>
          <w:rStyle w:val="Emphasis"/>
          <w:highlight w:val="cyan"/>
        </w:rPr>
        <w:t>agreed</w:t>
      </w:r>
      <w:r w:rsidRPr="0043074F">
        <w:rPr>
          <w:rStyle w:val="Emphasis"/>
        </w:rPr>
        <w:t xml:space="preserve"> that </w:t>
      </w:r>
      <w:r w:rsidRPr="00C91C9E">
        <w:rPr>
          <w:rStyle w:val="Emphasis"/>
          <w:highlight w:val="cyan"/>
        </w:rPr>
        <w:t>local Chinese officials suffered from “internet terror</w:t>
      </w:r>
      <w:r w:rsidRPr="0043074F">
        <w:rPr>
          <w:rStyle w:val="Emphasis"/>
        </w:rPr>
        <w:t>”.</w:t>
      </w:r>
    </w:p>
    <w:p w:rsidR="00F137C6" w:rsidRDefault="00F137C6" w:rsidP="00F137C6">
      <w:pPr>
        <w:rPr>
          <w:rStyle w:val="StyleBoldUnderline"/>
        </w:rPr>
      </w:pPr>
    </w:p>
    <w:p w:rsidR="00C43F9E" w:rsidRPr="00C43F9E" w:rsidRDefault="00C43F9E" w:rsidP="00C43F9E">
      <w:pPr>
        <w:pStyle w:val="Heading2"/>
      </w:pPr>
      <w:r>
        <w:lastRenderedPageBreak/>
        <w:t>Other</w:t>
      </w:r>
      <w:r w:rsidR="00317F4C">
        <w:t xml:space="preserve"> Scenarios</w:t>
      </w:r>
    </w:p>
    <w:p w:rsidR="00E9526B" w:rsidRPr="00317F4C" w:rsidRDefault="00CA5545" w:rsidP="00317F4C">
      <w:pPr>
        <w:pStyle w:val="Heading3"/>
      </w:pPr>
      <w:r>
        <w:lastRenderedPageBreak/>
        <w:t xml:space="preserve">2NC </w:t>
      </w:r>
      <w:r w:rsidR="00E9526B" w:rsidRPr="00317F4C">
        <w:t>Brazil Relations</w:t>
      </w:r>
      <w:r>
        <w:t xml:space="preserve"> Impact</w:t>
      </w:r>
    </w:p>
    <w:p w:rsidR="00E9526B" w:rsidRDefault="00E9526B" w:rsidP="00E9526B"/>
    <w:p w:rsidR="00E9526B" w:rsidRDefault="00E9526B" w:rsidP="00E9526B">
      <w:pPr>
        <w:pStyle w:val="Heading4"/>
      </w:pPr>
      <w:r>
        <w:t>Key to Brazil relations</w:t>
      </w:r>
    </w:p>
    <w:p w:rsidR="00E9526B" w:rsidRPr="00114071" w:rsidRDefault="00E9526B" w:rsidP="00E9526B">
      <w:pPr>
        <w:rPr>
          <w:rStyle w:val="StyleStyleBold12pt"/>
        </w:rPr>
      </w:pPr>
      <w:r w:rsidRPr="00114071">
        <w:rPr>
          <w:rStyle w:val="StyleStyleBold12pt"/>
        </w:rPr>
        <w:t>Traynor 14</w:t>
      </w:r>
    </w:p>
    <w:p w:rsidR="00E9526B" w:rsidRDefault="00E9526B" w:rsidP="00E9526B">
      <w:r>
        <w:t>Ian Traynor in Brussels, Philip Oltermann in Berlin, and Patrick Wintour, staff writers, The Guardian, January 17, 2014, "Obama NSA reforms receive mixed response in Europe and Brazil", http://www.theguardian.com/world/2014/jan/17/obama-nsa-reforms-reaction-europe-brazil</w:t>
      </w:r>
    </w:p>
    <w:p w:rsidR="00E9526B" w:rsidRDefault="00E9526B" w:rsidP="00E9526B"/>
    <w:p w:rsidR="00E9526B" w:rsidRDefault="00E9526B" w:rsidP="00E9526B">
      <w:r>
        <w:t>Brazil</w:t>
      </w:r>
    </w:p>
    <w:p w:rsidR="00E9526B" w:rsidRDefault="00E9526B" w:rsidP="00E9526B">
      <w:r>
        <w:t xml:space="preserve">The government of </w:t>
      </w:r>
      <w:r w:rsidRPr="00617F18">
        <w:rPr>
          <w:highlight w:val="cyan"/>
          <w:u w:val="single"/>
        </w:rPr>
        <w:t>Brazil has gone further than most</w:t>
      </w:r>
      <w:r w:rsidRPr="009A1E87">
        <w:rPr>
          <w:u w:val="single"/>
        </w:rPr>
        <w:t xml:space="preserve"> in criticising </w:t>
      </w:r>
      <w:r w:rsidRPr="00617F18">
        <w:rPr>
          <w:u w:val="single"/>
        </w:rPr>
        <w:t>t</w:t>
      </w:r>
      <w:r w:rsidRPr="009A1E87">
        <w:rPr>
          <w:u w:val="single"/>
        </w:rPr>
        <w:t xml:space="preserve">he </w:t>
      </w:r>
      <w:r w:rsidRPr="00617F18">
        <w:rPr>
          <w:highlight w:val="cyan"/>
          <w:u w:val="single"/>
        </w:rPr>
        <w:t>US spying</w:t>
      </w:r>
      <w:r w:rsidRPr="009A1E87">
        <w:rPr>
          <w:u w:val="single"/>
        </w:rPr>
        <w:t xml:space="preserve"> programme following Snowden's leak</w:t>
      </w:r>
      <w:r>
        <w:t xml:space="preserve"> of documents showing that the NSA monitored the phone calls of president Dilma Rousseff, tapped communications related to the country's biggest company, Petrobras, and collected the phone and email data of millions of ordinary Brazilians. </w:t>
      </w:r>
      <w:r w:rsidRPr="00617F18">
        <w:rPr>
          <w:highlight w:val="cyan"/>
          <w:u w:val="single"/>
        </w:rPr>
        <w:t>Last September, Rousseff cancelled a White House dinner after failing to receive an</w:t>
      </w:r>
      <w:r w:rsidRPr="009A1E87">
        <w:rPr>
          <w:u w:val="single"/>
        </w:rPr>
        <w:t xml:space="preserve"> adequate </w:t>
      </w:r>
      <w:r w:rsidRPr="00617F18">
        <w:rPr>
          <w:highlight w:val="cyan"/>
          <w:u w:val="single"/>
        </w:rPr>
        <w:t>explanation from Obama</w:t>
      </w:r>
      <w:r w:rsidRPr="009A1E87">
        <w:rPr>
          <w:u w:val="single"/>
        </w:rPr>
        <w:t xml:space="preserve"> </w:t>
      </w:r>
      <w:r>
        <w:t>about why the US was conducting espionage on a friendly nation.</w:t>
      </w:r>
    </w:p>
    <w:p w:rsidR="00E9526B" w:rsidRDefault="00E9526B" w:rsidP="00E9526B">
      <w:r>
        <w:t>Officials in Brasilia said the government did not plan to comment publicly on Obama's speech. Other Brazilians had mixed views about whether it would open up enough diplomatic wriggle room to smooth bilateral relations.</w:t>
      </w:r>
    </w:p>
    <w:p w:rsidR="00E9526B" w:rsidRPr="009A1E87" w:rsidRDefault="00E9526B" w:rsidP="00E9526B">
      <w:pPr>
        <w:rPr>
          <w:rStyle w:val="Emphasis"/>
        </w:rPr>
      </w:pPr>
      <w:r>
        <w:t xml:space="preserve">Ronaldo Lemos, director of the Institute of Technology and Society of Rio de Janeiro, said </w:t>
      </w:r>
      <w:r w:rsidRPr="00617F18">
        <w:rPr>
          <w:highlight w:val="cyan"/>
          <w:u w:val="single"/>
        </w:rPr>
        <w:t>the speech would</w:t>
      </w:r>
      <w:r w:rsidRPr="009A1E87">
        <w:rPr>
          <w:u w:val="single"/>
        </w:rPr>
        <w:t xml:space="preserve"> help to </w:t>
      </w:r>
      <w:r w:rsidRPr="00617F18">
        <w:rPr>
          <w:highlight w:val="cyan"/>
          <w:u w:val="single"/>
        </w:rPr>
        <w:t>reduce public and government anger towards the US</w:t>
      </w:r>
      <w:r>
        <w:t xml:space="preserve">. "I think </w:t>
      </w:r>
      <w:r w:rsidRPr="007866D3">
        <w:rPr>
          <w:rStyle w:val="Emphasis"/>
          <w:highlight w:val="cyan"/>
        </w:rPr>
        <w:t>it paves the way for a better Brazil</w:t>
      </w:r>
      <w:r w:rsidRPr="009A1E87">
        <w:rPr>
          <w:rStyle w:val="Emphasis"/>
        </w:rPr>
        <w:t xml:space="preserve">-US </w:t>
      </w:r>
      <w:r w:rsidRPr="007866D3">
        <w:rPr>
          <w:rStyle w:val="Emphasis"/>
          <w:highlight w:val="cyan"/>
        </w:rPr>
        <w:t>relationship</w:t>
      </w:r>
      <w:r w:rsidRPr="009A1E87">
        <w:rPr>
          <w:rStyle w:val="Emphasis"/>
        </w:rPr>
        <w:t xml:space="preserve"> for sure</w:t>
      </w:r>
      <w:r>
        <w:t>," said Lemos. "</w:t>
      </w:r>
      <w:r w:rsidRPr="007866D3">
        <w:rPr>
          <w:rStyle w:val="Emphasis"/>
          <w:highlight w:val="cyan"/>
        </w:rPr>
        <w:t>It's positive</w:t>
      </w:r>
      <w:r>
        <w:t xml:space="preserve"> that </w:t>
      </w:r>
      <w:r w:rsidRPr="007866D3">
        <w:rPr>
          <w:rStyle w:val="Emphasis"/>
          <w:highlight w:val="cyan"/>
        </w:rPr>
        <w:t>Obama is</w:t>
      </w:r>
      <w:r w:rsidRPr="009A1E87">
        <w:rPr>
          <w:rStyle w:val="Emphasis"/>
        </w:rPr>
        <w:t xml:space="preserve"> basically </w:t>
      </w:r>
      <w:r w:rsidRPr="007866D3">
        <w:rPr>
          <w:rStyle w:val="Emphasis"/>
          <w:highlight w:val="cyan"/>
        </w:rPr>
        <w:t>saying</w:t>
      </w:r>
      <w:r w:rsidRPr="009A1E87">
        <w:rPr>
          <w:rStyle w:val="Emphasis"/>
        </w:rPr>
        <w:t xml:space="preserve"> that </w:t>
      </w:r>
      <w:r w:rsidRPr="007866D3">
        <w:rPr>
          <w:rStyle w:val="Emphasis"/>
          <w:highlight w:val="cyan"/>
        </w:rPr>
        <w:t>the rights of foreigners</w:t>
      </w:r>
      <w:r>
        <w:t xml:space="preserve">, non-US citizens </w:t>
      </w:r>
      <w:r w:rsidRPr="007866D3">
        <w:rPr>
          <w:rStyle w:val="Emphasis"/>
          <w:highlight w:val="cyan"/>
        </w:rPr>
        <w:t>are going to be taken into account</w:t>
      </w:r>
      <w:r>
        <w:t xml:space="preserve">. According to the speech, </w:t>
      </w:r>
      <w:r w:rsidRPr="007866D3">
        <w:rPr>
          <w:rStyle w:val="Emphasis"/>
          <w:highlight w:val="cyan"/>
        </w:rPr>
        <w:t>there will</w:t>
      </w:r>
      <w:r>
        <w:t xml:space="preserve"> also </w:t>
      </w:r>
      <w:r w:rsidRPr="007866D3">
        <w:rPr>
          <w:rStyle w:val="Emphasis"/>
          <w:highlight w:val="cyan"/>
        </w:rPr>
        <w:t>be a</w:t>
      </w:r>
      <w:r w:rsidRPr="009A1E87">
        <w:rPr>
          <w:rStyle w:val="Emphasis"/>
        </w:rPr>
        <w:t xml:space="preserve"> normative </w:t>
      </w:r>
      <w:r w:rsidRPr="007866D3">
        <w:rPr>
          <w:rStyle w:val="Emphasis"/>
          <w:highlight w:val="cyan"/>
        </w:rPr>
        <w:t>text saying what they will</w:t>
      </w:r>
      <w:r>
        <w:t xml:space="preserve"> do </w:t>
      </w:r>
      <w:r w:rsidRPr="00695198">
        <w:rPr>
          <w:rStyle w:val="Emphasis"/>
          <w:highlight w:val="cyan"/>
        </w:rPr>
        <w:t>and won't do</w:t>
      </w:r>
      <w:r w:rsidRPr="009A1E87">
        <w:rPr>
          <w:rStyle w:val="Emphasis"/>
        </w:rPr>
        <w:t xml:space="preserve"> in</w:t>
      </w:r>
      <w:r>
        <w:t xml:space="preserve"> respect to </w:t>
      </w:r>
      <w:r w:rsidRPr="009A1E87">
        <w:rPr>
          <w:rStyle w:val="Emphasis"/>
        </w:rPr>
        <w:t>foreign countries."</w:t>
      </w:r>
    </w:p>
    <w:p w:rsidR="00E9526B" w:rsidRDefault="00E9526B" w:rsidP="00E9526B">
      <w:r>
        <w:t xml:space="preserve">Lemos, one of the authors of pending legislation on internet governance in Brazil, said </w:t>
      </w:r>
      <w:r w:rsidRPr="00695198">
        <w:rPr>
          <w:u w:val="single"/>
        </w:rPr>
        <w:t>the speech should be</w:t>
      </w:r>
      <w:r w:rsidRPr="00695198">
        <w:t xml:space="preserve"> </w:t>
      </w:r>
      <w:r w:rsidRPr="00695198">
        <w:rPr>
          <w:rStyle w:val="Emphasis"/>
        </w:rPr>
        <w:t>seen as a "very impressive" bid by the US to regain the high ground</w:t>
      </w:r>
      <w:r>
        <w:t xml:space="preserve"> in the global debate about internet governance.</w:t>
      </w:r>
    </w:p>
    <w:p w:rsidR="00E9526B" w:rsidRDefault="00E9526B" w:rsidP="00E9526B">
      <w:r w:rsidRPr="009A1E87">
        <w:rPr>
          <w:u w:val="single"/>
        </w:rPr>
        <w:t>In the wake of</w:t>
      </w:r>
      <w:r>
        <w:t xml:space="preserve"> the </w:t>
      </w:r>
      <w:r w:rsidRPr="009A1E87">
        <w:rPr>
          <w:u w:val="single"/>
        </w:rPr>
        <w:t>Snowden</w:t>
      </w:r>
      <w:r>
        <w:t xml:space="preserve"> revelations, he said, </w:t>
      </w:r>
      <w:r w:rsidRPr="009A1E87">
        <w:rPr>
          <w:u w:val="single"/>
        </w:rPr>
        <w:t>the US had lost the initiative in the global debate about the future of the internet</w:t>
      </w:r>
      <w:r>
        <w:t xml:space="preserve">, as well as a great deal of trust. </w:t>
      </w:r>
      <w:r w:rsidRPr="009A1E87">
        <w:rPr>
          <w:u w:val="single"/>
        </w:rPr>
        <w:t>Brazil</w:t>
      </w:r>
      <w:r>
        <w:t xml:space="preserve">, Germany and other nations </w:t>
      </w:r>
      <w:r w:rsidRPr="009A1E87">
        <w:rPr>
          <w:u w:val="single"/>
        </w:rPr>
        <w:t>used this opportunity to push new rules of internet governance at the UN</w:t>
      </w:r>
      <w:r>
        <w:t xml:space="preserve"> and other forums.</w:t>
      </w:r>
    </w:p>
    <w:p w:rsidR="00E9526B" w:rsidRDefault="00E9526B" w:rsidP="00E9526B"/>
    <w:p w:rsidR="00E9526B" w:rsidRPr="00EA06CE" w:rsidRDefault="00E9526B" w:rsidP="00E9526B">
      <w:pPr>
        <w:pStyle w:val="Heading4"/>
      </w:pPr>
      <w:r>
        <w:t>Nuclear war</w:t>
      </w:r>
    </w:p>
    <w:p w:rsidR="00E9526B" w:rsidRPr="00A37E3D" w:rsidRDefault="00E9526B" w:rsidP="00E9526B">
      <w:pPr>
        <w:rPr>
          <w:sz w:val="16"/>
        </w:rPr>
      </w:pPr>
      <w:r w:rsidRPr="00A37E3D">
        <w:rPr>
          <w:sz w:val="16"/>
        </w:rPr>
        <w:t xml:space="preserve">Donald </w:t>
      </w:r>
      <w:r w:rsidRPr="00EA06CE">
        <w:rPr>
          <w:rStyle w:val="StyleStyleBold12pt"/>
        </w:rPr>
        <w:t>Shultz</w:t>
      </w:r>
      <w:r w:rsidRPr="00A37E3D">
        <w:rPr>
          <w:b/>
        </w:rPr>
        <w:t>,</w:t>
      </w:r>
      <w:r w:rsidRPr="00A37E3D">
        <w:rPr>
          <w:sz w:val="16"/>
        </w:rPr>
        <w:t xml:space="preserve"> March </w:t>
      </w:r>
      <w:r w:rsidRPr="00EA06CE">
        <w:rPr>
          <w:rStyle w:val="StyleStyleBold12pt"/>
        </w:rPr>
        <w:t>2K</w:t>
      </w:r>
      <w:r w:rsidRPr="00A37E3D">
        <w:rPr>
          <w:sz w:val="16"/>
        </w:rPr>
        <w:t>. Research Professor of National Security Policy at US Army War College. “THE UNITED STATES AND LATIN AMERICA: SHAPING AN ELUSIVE FUTURE,” http://www.strategicstudiesinstitute.army.mil/Pubs/display.cfm?pubID=31.</w:t>
      </w:r>
    </w:p>
    <w:p w:rsidR="00E9526B" w:rsidRPr="00A37E3D" w:rsidRDefault="00E9526B" w:rsidP="00E9526B">
      <w:pPr>
        <w:rPr>
          <w:sz w:val="16"/>
        </w:rPr>
      </w:pPr>
    </w:p>
    <w:p w:rsidR="00E9526B" w:rsidRPr="00A37E3D" w:rsidRDefault="00E9526B" w:rsidP="00E9526B">
      <w:pPr>
        <w:widowControl w:val="0"/>
        <w:jc w:val="both"/>
        <w:rPr>
          <w:rFonts w:eastAsia="Times New Roman"/>
          <w:sz w:val="16"/>
        </w:rPr>
      </w:pPr>
      <w:r w:rsidRPr="00AC400C">
        <w:rPr>
          <w:rFonts w:eastAsia="Times New Roman"/>
          <w:sz w:val="16"/>
        </w:rPr>
        <w:t xml:space="preserve">While we are in a speculative mode, it may be useful to raise the issue of whether, two or three decades from now, </w:t>
      </w:r>
      <w:r w:rsidRPr="00AC400C">
        <w:rPr>
          <w:rFonts w:eastAsia="Times New Roman"/>
          <w:u w:val="single"/>
        </w:rPr>
        <w:t>the</w:t>
      </w:r>
      <w:r w:rsidRPr="00AC400C">
        <w:rPr>
          <w:rFonts w:eastAsia="Times New Roman"/>
          <w:sz w:val="16"/>
        </w:rPr>
        <w:t xml:space="preserve"> </w:t>
      </w:r>
      <w:r w:rsidRPr="00AC400C">
        <w:rPr>
          <w:rStyle w:val="Emphasis"/>
        </w:rPr>
        <w:t>U</w:t>
      </w:r>
      <w:r w:rsidRPr="00AC400C">
        <w:rPr>
          <w:rFonts w:eastAsia="Times New Roman"/>
          <w:sz w:val="16"/>
        </w:rPr>
        <w:t xml:space="preserve">nited </w:t>
      </w:r>
      <w:r w:rsidRPr="00AC400C">
        <w:rPr>
          <w:rStyle w:val="Emphasis"/>
        </w:rPr>
        <w:t>S</w:t>
      </w:r>
      <w:r w:rsidRPr="00AC400C">
        <w:rPr>
          <w:rFonts w:eastAsia="Times New Roman"/>
          <w:sz w:val="16"/>
        </w:rPr>
        <w:t xml:space="preserve">tates </w:t>
      </w:r>
      <w:r w:rsidRPr="00AC400C">
        <w:rPr>
          <w:rFonts w:eastAsia="Times New Roman"/>
          <w:u w:val="single"/>
        </w:rPr>
        <w:t>might have to deal with a regional hegemon</w:t>
      </w:r>
      <w:r w:rsidRPr="00AC400C">
        <w:rPr>
          <w:rFonts w:eastAsia="Times New Roman"/>
          <w:sz w:val="16"/>
        </w:rPr>
        <w:t xml:space="preserve"> or peer competitor. </w:t>
      </w:r>
      <w:r w:rsidRPr="00AC400C">
        <w:rPr>
          <w:rFonts w:eastAsia="Times New Roman"/>
          <w:u w:val="single"/>
        </w:rPr>
        <w:t>The most obvious candidate</w:t>
      </w:r>
      <w:r w:rsidRPr="00AC400C">
        <w:rPr>
          <w:rFonts w:eastAsia="Times New Roman"/>
          <w:sz w:val="16"/>
        </w:rPr>
        <w:t xml:space="preserve"> for such a role </w:t>
      </w:r>
      <w:r w:rsidRPr="00AC400C">
        <w:rPr>
          <w:rFonts w:eastAsia="Times New Roman"/>
          <w:u w:val="single"/>
        </w:rPr>
        <w:t xml:space="preserve">would be </w:t>
      </w:r>
      <w:r w:rsidRPr="005D1069">
        <w:rPr>
          <w:rFonts w:eastAsia="Times New Roman"/>
          <w:highlight w:val="cyan"/>
          <w:u w:val="single"/>
        </w:rPr>
        <w:t>Brazil</w:t>
      </w:r>
      <w:r w:rsidRPr="00A37E3D">
        <w:rPr>
          <w:rFonts w:eastAsia="Times New Roman"/>
          <w:sz w:val="16"/>
        </w:rPr>
        <w:t xml:space="preserve">, which already accounts for almost half of Latin America’s economic production and has by far the largest armed forces in the region (313,250 active troops).53 That country could very well assume a more commanding political and military role in the decades ahead. Until recently, </w:t>
      </w:r>
      <w:r w:rsidRPr="00A37E3D">
        <w:rPr>
          <w:rFonts w:eastAsia="Times New Roman"/>
          <w:u w:val="single"/>
        </w:rPr>
        <w:t>the primary</w:t>
      </w:r>
      <w:r w:rsidRPr="00A37E3D">
        <w:rPr>
          <w:rFonts w:eastAsia="Times New Roman"/>
          <w:sz w:val="16"/>
        </w:rPr>
        <w:t xml:space="preserve"> U.S. </w:t>
      </w:r>
      <w:r w:rsidRPr="00A37E3D">
        <w:rPr>
          <w:rFonts w:eastAsia="Times New Roman"/>
          <w:u w:val="single"/>
        </w:rPr>
        <w:t>concern</w:t>
      </w:r>
      <w:r w:rsidRPr="00A37E3D">
        <w:rPr>
          <w:rFonts w:eastAsia="Times New Roman"/>
          <w:sz w:val="16"/>
        </w:rPr>
        <w:t xml:space="preserve"> about Brazil </w:t>
      </w:r>
      <w:r w:rsidRPr="00A37E3D">
        <w:rPr>
          <w:rFonts w:eastAsia="Times New Roman"/>
          <w:u w:val="single"/>
        </w:rPr>
        <w:t xml:space="preserve">has been that </w:t>
      </w:r>
      <w:r w:rsidRPr="005D1069">
        <w:rPr>
          <w:rFonts w:eastAsia="Times New Roman"/>
          <w:highlight w:val="cyan"/>
          <w:u w:val="single"/>
        </w:rPr>
        <w:t>it might acquire nuclear weapons</w:t>
      </w:r>
      <w:r w:rsidRPr="00A37E3D">
        <w:rPr>
          <w:rFonts w:eastAsia="Times New Roman"/>
          <w:sz w:val="16"/>
        </w:rPr>
        <w:t xml:space="preserve">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A37E3D">
        <w:rPr>
          <w:rFonts w:eastAsia="Times New Roman"/>
          <w:u w:val="single"/>
        </w:rPr>
        <w:t xml:space="preserve">As a </w:t>
      </w:r>
      <w:r w:rsidRPr="00A37E3D">
        <w:rPr>
          <w:rFonts w:eastAsia="Times New Roman"/>
          <w:u w:val="single"/>
        </w:rPr>
        <w:lastRenderedPageBreak/>
        <w:t>result of political leadership transitions</w:t>
      </w:r>
      <w:r w:rsidRPr="00A37E3D">
        <w:rPr>
          <w:rFonts w:eastAsia="Times New Roman"/>
          <w:sz w:val="16"/>
        </w:rPr>
        <w:t xml:space="preserve"> in both countries, </w:t>
      </w:r>
      <w:r w:rsidRPr="00E741EE">
        <w:rPr>
          <w:rFonts w:eastAsia="Times New Roman"/>
          <w:highlight w:val="cyan"/>
          <w:u w:val="single"/>
        </w:rPr>
        <w:t>Brazil</w:t>
      </w:r>
      <w:r w:rsidRPr="00A37E3D">
        <w:rPr>
          <w:rFonts w:eastAsia="Times New Roman"/>
          <w:u w:val="single"/>
        </w:rPr>
        <w:t xml:space="preserve"> and Argentina now </w:t>
      </w:r>
      <w:r w:rsidRPr="00E741EE">
        <w:rPr>
          <w:rFonts w:eastAsia="Times New Roman"/>
          <w:highlight w:val="cyan"/>
          <w:u w:val="single"/>
        </w:rPr>
        <w:t>appear firmly committed to restricting</w:t>
      </w:r>
      <w:r w:rsidRPr="00A37E3D">
        <w:rPr>
          <w:rFonts w:eastAsia="Times New Roman"/>
          <w:u w:val="single"/>
        </w:rPr>
        <w:t xml:space="preserve"> their </w:t>
      </w:r>
      <w:r w:rsidRPr="00E741EE">
        <w:rPr>
          <w:rFonts w:eastAsia="Times New Roman"/>
          <w:highlight w:val="cyan"/>
          <w:u w:val="single"/>
        </w:rPr>
        <w:t>nuclear programs</w:t>
      </w:r>
      <w:r w:rsidRPr="00A37E3D">
        <w:rPr>
          <w:rFonts w:eastAsia="Times New Roman"/>
          <w:sz w:val="16"/>
        </w:rPr>
        <w:t xml:space="preserve"> to peaceful purposes.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A37E3D">
        <w:rPr>
          <w:rFonts w:eastAsia="Times New Roman"/>
          <w:u w:val="single"/>
        </w:rPr>
        <w:t xml:space="preserve">Even so, </w:t>
      </w:r>
      <w:r w:rsidRPr="00E741EE">
        <w:rPr>
          <w:rFonts w:eastAsia="Times New Roman"/>
          <w:highlight w:val="cyan"/>
          <w:u w:val="single"/>
        </w:rPr>
        <w:t>no one can be certain about the future</w:t>
      </w:r>
      <w:r w:rsidRPr="00A37E3D">
        <w:rPr>
          <w:rFonts w:eastAsia="Times New Roman"/>
          <w:sz w:val="16"/>
        </w:rPr>
        <w:t xml:space="preserve">. As Scott Tollefson has observed: . . . the military application of Brazil’s nuclear and space programs depends less on technological considerations than on political will.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changes in political leadership were instrumental in redirecting Brazil’s nuclear program towards peaceful purposes, future political upheavals could still produce a reversion to previous orientations. Civilian supremacy is not so strong that it could not be swept away by a coup, especially if the legitimacy of the current democratic experiment were to be undermined 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A37E3D">
        <w:rPr>
          <w:rFonts w:eastAsia="Times New Roman"/>
          <w:u w:val="single"/>
        </w:rPr>
        <w:t>Brazil would have a capability three times greater than India or Pakistan</w:t>
      </w:r>
      <w:r w:rsidRPr="00A37E3D">
        <w:rPr>
          <w:rFonts w:eastAsia="Times New Roman"/>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place.) 56 In short, </w:t>
      </w:r>
      <w:r w:rsidRPr="00A37E3D">
        <w:rPr>
          <w:rFonts w:eastAsia="Times New Roman"/>
          <w:u w:val="single"/>
        </w:rPr>
        <w:t xml:space="preserve">a restoration of </w:t>
      </w:r>
      <w:r w:rsidRPr="00E741EE">
        <w:rPr>
          <w:rFonts w:eastAsia="Times New Roman"/>
          <w:highlight w:val="cyan"/>
          <w:u w:val="single"/>
        </w:rPr>
        <w:t>Brazilian militarism</w:t>
      </w:r>
      <w:r w:rsidRPr="00A37E3D">
        <w:rPr>
          <w:rFonts w:eastAsia="Times New Roman"/>
          <w:u w:val="single"/>
        </w:rPr>
        <w:t xml:space="preserve">, imbued with nationalistic ambitions for great power status, </w:t>
      </w:r>
      <w:r w:rsidRPr="00E741EE">
        <w:rPr>
          <w:rFonts w:eastAsia="Times New Roman"/>
          <w:highlight w:val="cyan"/>
          <w:u w:val="single"/>
        </w:rPr>
        <w:t>is not unthinkable</w:t>
      </w:r>
      <w:r w:rsidRPr="00A37E3D">
        <w:rPr>
          <w:rFonts w:eastAsia="Times New Roman"/>
          <w:u w:val="single"/>
        </w:rPr>
        <w:t xml:space="preserve">, and </w:t>
      </w:r>
      <w:r w:rsidRPr="00E741EE">
        <w:rPr>
          <w:rFonts w:eastAsia="Times New Roman"/>
          <w:highlight w:val="cyan"/>
          <w:u w:val="single"/>
        </w:rPr>
        <w:t>such a regime could present</w:t>
      </w:r>
      <w:r w:rsidRPr="00A37E3D">
        <w:rPr>
          <w:rFonts w:eastAsia="Times New Roman"/>
          <w:u w:val="single"/>
        </w:rPr>
        <w:t xml:space="preserve"> some fairly </w:t>
      </w:r>
      <w:r w:rsidRPr="00E741EE">
        <w:rPr>
          <w:rFonts w:eastAsia="Times New Roman"/>
          <w:highlight w:val="cyan"/>
          <w:u w:val="single"/>
        </w:rPr>
        <w:t xml:space="preserve">serious </w:t>
      </w:r>
      <w:r w:rsidRPr="00AC400C">
        <w:rPr>
          <w:rFonts w:eastAsia="Times New Roman"/>
          <w:highlight w:val="cyan"/>
          <w:u w:val="single"/>
        </w:rPr>
        <w:t>problems. That government would</w:t>
      </w:r>
      <w:r w:rsidRPr="00A37E3D">
        <w:rPr>
          <w:rFonts w:eastAsia="Times New Roman"/>
          <w:sz w:val="16"/>
        </w:rPr>
        <w:t xml:space="preserve"> probably </w:t>
      </w:r>
      <w:r w:rsidRPr="00AC400C">
        <w:rPr>
          <w:rFonts w:eastAsia="Times New Roman"/>
          <w:highlight w:val="cyan"/>
          <w:u w:val="single"/>
        </w:rPr>
        <w:t>need foreign</w:t>
      </w:r>
      <w:r w:rsidRPr="00A37E3D">
        <w:rPr>
          <w:rFonts w:eastAsia="Times New Roman"/>
          <w:sz w:val="16"/>
        </w:rPr>
        <w:t xml:space="preserve"> as well as domestic </w:t>
      </w:r>
      <w:r w:rsidRPr="00AC400C">
        <w:rPr>
          <w:rFonts w:eastAsia="Times New Roman"/>
          <w:highlight w:val="cyan"/>
          <w:u w:val="single"/>
        </w:rPr>
        <w:t>enemies</w:t>
      </w:r>
      <w:r w:rsidRPr="00A37E3D">
        <w:rPr>
          <w:rFonts w:eastAsia="Times New Roman"/>
          <w:u w:val="single"/>
        </w:rPr>
        <w:t xml:space="preserve"> to help justify its existence. </w:t>
      </w:r>
      <w:r w:rsidRPr="00AC400C">
        <w:rPr>
          <w:rFonts w:eastAsia="Times New Roman"/>
          <w:highlight w:val="cyan"/>
          <w:u w:val="single"/>
        </w:rPr>
        <w:t>One obvious candidate would be the</w:t>
      </w:r>
      <w:r w:rsidRPr="00AC400C">
        <w:rPr>
          <w:rFonts w:eastAsia="Times New Roman"/>
          <w:sz w:val="16"/>
          <w:highlight w:val="cyan"/>
        </w:rPr>
        <w:t xml:space="preserve"> </w:t>
      </w:r>
      <w:r w:rsidRPr="00AC400C">
        <w:rPr>
          <w:rFonts w:eastAsia="Times New Roman"/>
          <w:sz w:val="16"/>
          <w:highlight w:val="cyan"/>
          <w:bdr w:val="single" w:sz="4" w:space="0" w:color="auto"/>
        </w:rPr>
        <w:t>U</w:t>
      </w:r>
      <w:r w:rsidRPr="00A37E3D">
        <w:rPr>
          <w:rFonts w:eastAsia="Times New Roman"/>
          <w:sz w:val="16"/>
        </w:rPr>
        <w:t xml:space="preserve">nited </w:t>
      </w:r>
      <w:r w:rsidRPr="00AC400C">
        <w:rPr>
          <w:rFonts w:eastAsia="Times New Roman"/>
          <w:sz w:val="16"/>
          <w:highlight w:val="cyan"/>
          <w:bdr w:val="single" w:sz="4" w:space="0" w:color="auto"/>
        </w:rPr>
        <w:t>S</w:t>
      </w:r>
      <w:r w:rsidRPr="00A37E3D">
        <w:rPr>
          <w:rFonts w:eastAsia="Times New Roman"/>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General Antenor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Since then, of course, </w:t>
      </w:r>
      <w:r w:rsidRPr="00E741EE">
        <w:rPr>
          <w:rFonts w:eastAsia="Times New Roman"/>
          <w:highlight w:val="cyan"/>
          <w:u w:val="single"/>
        </w:rPr>
        <w:t>U.S.-Brazilian relations have improved</w:t>
      </w:r>
      <w:r w:rsidRPr="00A37E3D">
        <w:rPr>
          <w:rFonts w:eastAsia="Times New Roman"/>
          <w:u w:val="single"/>
        </w:rPr>
        <w:t xml:space="preserve"> considerably. </w:t>
      </w:r>
      <w:r w:rsidRPr="00E741EE">
        <w:rPr>
          <w:rFonts w:eastAsia="Times New Roman"/>
          <w:highlight w:val="cyan"/>
          <w:u w:val="single"/>
        </w:rPr>
        <w:t>Nevertheless</w:t>
      </w:r>
      <w:r w:rsidRPr="00A37E3D">
        <w:rPr>
          <w:rFonts w:eastAsia="Times New Roman"/>
          <w:sz w:val="16"/>
        </w:rPr>
        <w:t xml:space="preserve">, the basic U.S./ international </w:t>
      </w:r>
      <w:r w:rsidRPr="00E741EE">
        <w:rPr>
          <w:rFonts w:eastAsia="Times New Roman"/>
          <w:highlight w:val="cyan"/>
          <w:u w:val="single"/>
        </w:rPr>
        <w:t>concerns</w:t>
      </w:r>
      <w:r w:rsidRPr="00A37E3D">
        <w:rPr>
          <w:rFonts w:eastAsia="Times New Roman"/>
          <w:sz w:val="16"/>
        </w:rPr>
        <w:t xml:space="preserve"> over the Amazon—the threat to the region’s ecology through burning and deforestation, the presence of narcotrafficking activities, the Indian question, etc.—</w:t>
      </w:r>
      <w:r w:rsidRPr="00A37E3D">
        <w:rPr>
          <w:rFonts w:eastAsia="Times New Roman"/>
          <w:u w:val="single"/>
        </w:rPr>
        <w:t xml:space="preserve">have not disappeared, and some </w:t>
      </w:r>
      <w:r w:rsidRPr="00E741EE">
        <w:rPr>
          <w:rFonts w:eastAsia="Times New Roman"/>
          <w:highlight w:val="cyan"/>
          <w:u w:val="single"/>
        </w:rPr>
        <w:t>may</w:t>
      </w:r>
      <w:r w:rsidRPr="00A37E3D">
        <w:rPr>
          <w:rFonts w:eastAsia="Times New Roman"/>
          <w:u w:val="single"/>
        </w:rPr>
        <w:t xml:space="preserve"> very well </w:t>
      </w:r>
      <w:r w:rsidRPr="00E741EE">
        <w:rPr>
          <w:rFonts w:eastAsia="Times New Roman"/>
          <w:highlight w:val="cyan"/>
          <w:u w:val="single"/>
        </w:rPr>
        <w:t>intensify in</w:t>
      </w:r>
      <w:r w:rsidRPr="00A37E3D">
        <w:rPr>
          <w:rFonts w:eastAsia="Times New Roman"/>
          <w:u w:val="single"/>
        </w:rPr>
        <w:t xml:space="preserve"> the </w:t>
      </w:r>
      <w:r w:rsidRPr="00E741EE">
        <w:rPr>
          <w:rFonts w:eastAsia="Times New Roman"/>
          <w:highlight w:val="cyan"/>
          <w:u w:val="single"/>
        </w:rPr>
        <w:t>years ahead</w:t>
      </w:r>
      <w:r w:rsidRPr="00A37E3D">
        <w:rPr>
          <w:rFonts w:eastAsia="Times New Roman"/>
          <w:sz w:val="16"/>
        </w:rPr>
        <w:t xml:space="preserve">. At the same time, if the growing trend towards subregional economic groupings—in particular, MERCOSUR—continues, it is likely to increase competition between Southern Cone and NAFTA countries. Economic conflicts, in turn, may be expected to intensify political differences, and could lead to heightened politico-military rivalry between different blocs or coalitions in the hemisphere. Even so, there continue to be traditional rivalries and conflicts within MERCOSUR, especially between Brazil and its neighbors, and these will certainly complicate the group’s evolution. Among other things, the past year witnessed a serious deterioration of relations between Brazil and Argentina, the product partly of the former’s January 1999 currency devaluation, which severely strained economic ties between the two countries. In part, too, these conflicts were aggravated by Argentina’s (unsuccessful) bid to join the North Atlantic Treaty Organization (NATO), which Brazilians interpreted as an attempt to gain strategic advantage. The upshot was that relations soured to the extent where questions have been raised as to the continued viability of MERCOSUR itself. In light of these problems, one cannot but wonder what impact a resurgence of Brazilian authoritarianism, combined with a push for regional hegemonic status, would have on Argentina, currently a “non-NATO ally” of the United States. Finally, closer to home, there is the difficult problem of U.S. border defense. One suspects that the years ahead will witness growing pressure to use Department of Defense personnel and resources to bolster law enforcement agencies patrolling U.S. frontiers to prevent illegal immigration and drug smuggling. (Indeed, legislation has already been proposed authorizing the deployment of up to 10,000 more troops on the Southwest Border. In late 1998, however, the bill was rejected by the Senate.) Since 1990, the military has been engaged in several thousand operations along the frontier, running listening posts to assist the Border Patrol in tracking drugs and migrants, building fences and barriers, repairing roads, and helping law enforcement agencies in counternarcotics operations. Yet, notwithstanding this aid, civilian agencies continue to be stretched thin. The amount of drugs coming over the border has not been significantly reduced, and law enforcement officials often find themselves outgunned and outmanned by their adversaries. Consequently, there is an increasing temptation to look to the military for answers. </w:t>
      </w:r>
    </w:p>
    <w:p w:rsidR="00E9526B" w:rsidRPr="00114071" w:rsidRDefault="00E9526B" w:rsidP="00E9526B"/>
    <w:p w:rsidR="00E9526B" w:rsidRDefault="00E9526B" w:rsidP="00E9526B">
      <w:pPr>
        <w:rPr>
          <w:rStyle w:val="StyleBoldUnderline"/>
        </w:rPr>
      </w:pPr>
    </w:p>
    <w:p w:rsidR="00986C35" w:rsidRPr="00317F4C" w:rsidRDefault="00CA5545" w:rsidP="00986C35">
      <w:pPr>
        <w:pStyle w:val="Heading3"/>
      </w:pPr>
      <w:r>
        <w:lastRenderedPageBreak/>
        <w:t xml:space="preserve">2NC </w:t>
      </w:r>
      <w:r w:rsidR="00986C35" w:rsidRPr="00317F4C">
        <w:t>IT Industry</w:t>
      </w:r>
      <w:r>
        <w:t xml:space="preserve"> Impact</w:t>
      </w:r>
    </w:p>
    <w:p w:rsidR="00986C35" w:rsidRDefault="00986C35" w:rsidP="00986C35"/>
    <w:p w:rsidR="00986C35" w:rsidRDefault="00986C35" w:rsidP="00986C35"/>
    <w:p w:rsidR="00986C35" w:rsidRDefault="00986C35" w:rsidP="00986C35">
      <w:pPr>
        <w:pStyle w:val="Heading4"/>
      </w:pPr>
      <w:r>
        <w:t>NSA backlash crushes US IT industry</w:t>
      </w:r>
    </w:p>
    <w:p w:rsidR="00986C35" w:rsidRPr="00114071" w:rsidRDefault="00986C35" w:rsidP="00986C35">
      <w:pPr>
        <w:rPr>
          <w:rStyle w:val="StyleStyleBold12pt"/>
        </w:rPr>
      </w:pPr>
      <w:r w:rsidRPr="00114071">
        <w:rPr>
          <w:rStyle w:val="StyleStyleBold12pt"/>
        </w:rPr>
        <w:t>Bendiek 14</w:t>
      </w:r>
    </w:p>
    <w:p w:rsidR="00986C35" w:rsidRPr="00EA742F" w:rsidRDefault="00986C35" w:rsidP="00986C35">
      <w:r>
        <w:t>Dr. Annegret Bendiek is a Robert Bosch Public Policy Fellow at the Transatlantic Academy, German Marshall Fund, January 22, 2014, "Germany Needs Europe to Balance U.S. Digital Hegemony", http://blog.gmfus.org/2014/01/22/germany-needs-europe-to-balance-u-s-digital-hegemony/</w:t>
      </w:r>
    </w:p>
    <w:p w:rsidR="00986C35" w:rsidRPr="00EA742F" w:rsidRDefault="00986C35" w:rsidP="00986C35"/>
    <w:p w:rsidR="00986C35" w:rsidRDefault="00986C35" w:rsidP="00986C35">
      <w:pPr>
        <w:rPr>
          <w:rStyle w:val="Emphasis"/>
        </w:rPr>
      </w:pPr>
      <w:r w:rsidRPr="00791664">
        <w:t xml:space="preserve">The outcome of the recent transatlantic discussions will also have an important effect on the on-going debate about “technological sovereignty.” </w:t>
      </w:r>
      <w:r w:rsidRPr="0040307F">
        <w:rPr>
          <w:highlight w:val="cyan"/>
          <w:u w:val="single"/>
        </w:rPr>
        <w:t>Since</w:t>
      </w:r>
      <w:r w:rsidRPr="00791664">
        <w:t xml:space="preserve"> U.S. government contractor Edward </w:t>
      </w:r>
      <w:r w:rsidRPr="0040307F">
        <w:rPr>
          <w:highlight w:val="cyan"/>
          <w:u w:val="single"/>
        </w:rPr>
        <w:t>Snowden</w:t>
      </w:r>
      <w:r w:rsidRPr="001B6713">
        <w:rPr>
          <w:u w:val="single"/>
        </w:rPr>
        <w:t xml:space="preserve"> made his revelations about the NSA’s surveillance activities</w:t>
      </w:r>
      <w:r w:rsidRPr="00791664">
        <w:t xml:space="preserve">, </w:t>
      </w:r>
      <w:r w:rsidRPr="0040307F">
        <w:rPr>
          <w:rStyle w:val="Emphasis"/>
          <w:highlight w:val="cyan"/>
        </w:rPr>
        <w:t>there has been a growing chorus demanding</w:t>
      </w:r>
      <w:r w:rsidRPr="00791664">
        <w:t xml:space="preserve"> that </w:t>
      </w:r>
      <w:r w:rsidRPr="0040307F">
        <w:rPr>
          <w:rStyle w:val="Emphasis"/>
          <w:highlight w:val="cyan"/>
        </w:rPr>
        <w:t>European states</w:t>
      </w:r>
      <w:r w:rsidRPr="001B6713">
        <w:rPr>
          <w:rStyle w:val="Emphasis"/>
        </w:rPr>
        <w:t xml:space="preserve"> support their digital companies</w:t>
      </w:r>
      <w:r w:rsidRPr="00791664">
        <w:t xml:space="preserve"> to become more competitive, </w:t>
      </w:r>
      <w:r w:rsidRPr="001B6713">
        <w:rPr>
          <w:rStyle w:val="Emphasis"/>
        </w:rPr>
        <w:t>and</w:t>
      </w:r>
      <w:r w:rsidRPr="00791664">
        <w:t xml:space="preserve"> for the European economy to </w:t>
      </w:r>
      <w:r w:rsidRPr="0040307F">
        <w:rPr>
          <w:rStyle w:val="Emphasis"/>
          <w:highlight w:val="cyan"/>
        </w:rPr>
        <w:t>become less dependent on U.S. companies like Google</w:t>
      </w:r>
      <w:r w:rsidRPr="00791664">
        <w:t xml:space="preserve">, Amazon, and Microsoft. </w:t>
      </w:r>
      <w:r w:rsidRPr="001B6713">
        <w:rPr>
          <w:u w:val="single"/>
        </w:rPr>
        <w:t>The European economy’s heavy reliance on U.S. companies is</w:t>
      </w:r>
      <w:r w:rsidRPr="00791664">
        <w:t xml:space="preserve"> </w:t>
      </w:r>
      <w:r w:rsidRPr="001B6713">
        <w:rPr>
          <w:rStyle w:val="Emphasis"/>
        </w:rPr>
        <w:t>increasingly viewed as a liability</w:t>
      </w:r>
      <w:r w:rsidRPr="00791664">
        <w:t xml:space="preserve"> that needs to be overcome. </w:t>
      </w:r>
      <w:r w:rsidRPr="0040307F">
        <w:rPr>
          <w:highlight w:val="cyan"/>
          <w:u w:val="single"/>
        </w:rPr>
        <w:t>Deutsche Telekom</w:t>
      </w:r>
      <w:r w:rsidRPr="001B6713">
        <w:rPr>
          <w:u w:val="single"/>
        </w:rPr>
        <w:t xml:space="preserve"> has even </w:t>
      </w:r>
      <w:r w:rsidRPr="0040307F">
        <w:rPr>
          <w:highlight w:val="cyan"/>
          <w:u w:val="single"/>
        </w:rPr>
        <w:t>proposed a</w:t>
      </w:r>
      <w:r w:rsidRPr="00791664">
        <w:t xml:space="preserve"> “Schengen Routing” </w:t>
      </w:r>
      <w:r w:rsidRPr="0040307F">
        <w:rPr>
          <w:highlight w:val="cyan"/>
          <w:u w:val="single"/>
        </w:rPr>
        <w:t>scheme that ensures</w:t>
      </w:r>
      <w:r w:rsidRPr="001B6713">
        <w:rPr>
          <w:u w:val="single"/>
        </w:rPr>
        <w:t xml:space="preserve"> that </w:t>
      </w:r>
      <w:r w:rsidRPr="0040307F">
        <w:rPr>
          <w:highlight w:val="cyan"/>
          <w:u w:val="single"/>
        </w:rPr>
        <w:t>European data only leaves</w:t>
      </w:r>
      <w:r w:rsidRPr="001B6713">
        <w:rPr>
          <w:u w:val="single"/>
        </w:rPr>
        <w:t xml:space="preserve"> the EU </w:t>
      </w:r>
      <w:r w:rsidRPr="0040307F">
        <w:rPr>
          <w:highlight w:val="cyan"/>
          <w:u w:val="single"/>
        </w:rPr>
        <w:t>if European data</w:t>
      </w:r>
      <w:r w:rsidRPr="001B6713">
        <w:rPr>
          <w:u w:val="single"/>
        </w:rPr>
        <w:t xml:space="preserve"> protection </w:t>
      </w:r>
      <w:r w:rsidRPr="0040307F">
        <w:rPr>
          <w:highlight w:val="cyan"/>
          <w:u w:val="single"/>
        </w:rPr>
        <w:t xml:space="preserve">laws are </w:t>
      </w:r>
      <w:r w:rsidRPr="00DC2AA9">
        <w:rPr>
          <w:highlight w:val="cyan"/>
          <w:u w:val="single"/>
        </w:rPr>
        <w:t>applied</w:t>
      </w:r>
      <w:r w:rsidRPr="00DC2AA9">
        <w:rPr>
          <w:highlight w:val="cyan"/>
        </w:rPr>
        <w:t xml:space="preserve">. </w:t>
      </w:r>
      <w:r w:rsidRPr="00DC2AA9">
        <w:rPr>
          <w:rStyle w:val="Emphasis"/>
          <w:highlight w:val="cyan"/>
        </w:rPr>
        <w:t>This is</w:t>
      </w:r>
      <w:r w:rsidRPr="00791664">
        <w:t xml:space="preserve">, of course, </w:t>
      </w:r>
      <w:r w:rsidRPr="001B6713">
        <w:rPr>
          <w:rStyle w:val="Emphasis"/>
        </w:rPr>
        <w:t xml:space="preserve">a nightmare for the liberal order and </w:t>
      </w:r>
      <w:r w:rsidRPr="00DC2AA9">
        <w:rPr>
          <w:rStyle w:val="Emphasis"/>
          <w:highlight w:val="cyan"/>
        </w:rPr>
        <w:t>in clear conflict with</w:t>
      </w:r>
      <w:r w:rsidRPr="001B6713">
        <w:rPr>
          <w:rStyle w:val="Emphasis"/>
        </w:rPr>
        <w:t xml:space="preserve"> the idea of </w:t>
      </w:r>
      <w:r w:rsidRPr="00DC2AA9">
        <w:rPr>
          <w:rStyle w:val="Emphasis"/>
          <w:highlight w:val="cyan"/>
        </w:rPr>
        <w:t>an open Internet.</w:t>
      </w:r>
      <w:r w:rsidRPr="00DC2AA9">
        <w:rPr>
          <w:highlight w:val="cyan"/>
        </w:rPr>
        <w:t xml:space="preserve"> </w:t>
      </w:r>
      <w:r w:rsidRPr="00DC2AA9">
        <w:rPr>
          <w:rStyle w:val="Emphasis"/>
          <w:highlight w:val="cyan"/>
        </w:rPr>
        <w:t>It is a threat</w:t>
      </w:r>
      <w:r w:rsidRPr="00791664">
        <w:t xml:space="preserve">, however, </w:t>
      </w:r>
      <w:r w:rsidRPr="00DC2AA9">
        <w:rPr>
          <w:rStyle w:val="Emphasis"/>
          <w:highlight w:val="cyan"/>
        </w:rPr>
        <w:t>that will become</w:t>
      </w:r>
      <w:r w:rsidRPr="001B6713">
        <w:rPr>
          <w:rStyle w:val="Emphasis"/>
        </w:rPr>
        <w:t xml:space="preserve"> more </w:t>
      </w:r>
      <w:r w:rsidRPr="00DC2AA9">
        <w:rPr>
          <w:rStyle w:val="Emphasis"/>
          <w:highlight w:val="cyan"/>
        </w:rPr>
        <w:t>real if European concerns are not taken seriously</w:t>
      </w:r>
      <w:r w:rsidRPr="001B6713">
        <w:rPr>
          <w:rStyle w:val="Emphasis"/>
        </w:rPr>
        <w:t xml:space="preserve"> on the other side of the Atlantic.</w:t>
      </w:r>
    </w:p>
    <w:p w:rsidR="00986C35" w:rsidRDefault="00986C35" w:rsidP="00986C35">
      <w:pPr>
        <w:rPr>
          <w:rStyle w:val="Emphasis"/>
        </w:rPr>
      </w:pPr>
    </w:p>
    <w:p w:rsidR="00986C35" w:rsidRPr="00E26E2A" w:rsidRDefault="00986C35" w:rsidP="00986C35">
      <w:pPr>
        <w:pStyle w:val="Heading4"/>
      </w:pPr>
      <w:r w:rsidRPr="00E26E2A">
        <w:t>Founda</w:t>
      </w:r>
      <w:r>
        <w:t>tional to economic growth</w:t>
      </w:r>
    </w:p>
    <w:p w:rsidR="00986C35" w:rsidRDefault="00986C35" w:rsidP="00986C35">
      <w:r w:rsidRPr="00114071">
        <w:rPr>
          <w:rStyle w:val="StyleStyleBold12pt"/>
        </w:rPr>
        <w:t>McKendrick 12</w:t>
      </w:r>
      <w:r>
        <w:t xml:space="preserve"> (Joe – contributor, Forbes, “Cloud Computing Fueling Global Economic Growth: London School of Economics study” jan 27 2012, Forbes; Tech)</w:t>
      </w:r>
    </w:p>
    <w:p w:rsidR="00986C35" w:rsidRDefault="00986C35" w:rsidP="00986C35"/>
    <w:p w:rsidR="00986C35" w:rsidRDefault="00986C35" w:rsidP="00986C35">
      <w:r>
        <w:t xml:space="preserve">The development of </w:t>
      </w:r>
      <w:r w:rsidRPr="00AF52D9">
        <w:rPr>
          <w:rStyle w:val="Emphasis"/>
        </w:rPr>
        <w:t>cloud computing will promote economic growth</w:t>
      </w:r>
      <w:r w:rsidRPr="00AF52D9">
        <w:rPr>
          <w:b/>
          <w:u w:val="single"/>
        </w:rPr>
        <w:t xml:space="preserve">, increase productivity and shift the type of jobs and skills required by businesses, according to a </w:t>
      </w:r>
      <w:r w:rsidRPr="00AF52D9">
        <w:rPr>
          <w:rStyle w:val="Emphasis"/>
        </w:rPr>
        <w:t>new study</w:t>
      </w:r>
      <w:r w:rsidRPr="00AF52D9">
        <w:rPr>
          <w:b/>
          <w:u w:val="single"/>
        </w:rPr>
        <w:t xml:space="preserve"> by the London School of Economics and Political Science</w:t>
      </w:r>
      <w:r>
        <w:t>.</w:t>
      </w:r>
    </w:p>
    <w:p w:rsidR="00986C35" w:rsidRDefault="00986C35" w:rsidP="00986C35">
      <w:r>
        <w:t>The LSE study selected two industries, aerospace and smartphone services, and examined the impact of cloud computing on these  industries across the UK, USA, Germany and Italy between the years 2010 and 2014. The LSE study was underwritten by Microsoft.</w:t>
      </w:r>
    </w:p>
    <w:p w:rsidR="00986C35" w:rsidRPr="00AF52D9" w:rsidRDefault="00986C35" w:rsidP="00986C35">
      <w:pPr>
        <w:rPr>
          <w:u w:val="single"/>
        </w:rPr>
      </w:pPr>
      <w:r w:rsidRPr="00AF52D9">
        <w:rPr>
          <w:u w:val="single"/>
        </w:rPr>
        <w:t xml:space="preserve">Investing in cloud computing is contributing to </w:t>
      </w:r>
      <w:r w:rsidRPr="002A1A24">
        <w:rPr>
          <w:b/>
          <w:u w:val="single"/>
        </w:rPr>
        <w:t>growth and job creation</w:t>
      </w:r>
      <w:r w:rsidRPr="00AF52D9">
        <w:rPr>
          <w:u w:val="single"/>
        </w:rPr>
        <w:t xml:space="preserve"> in both the fast-growing</w:t>
      </w:r>
      <w:r>
        <w:t xml:space="preserve">, high-tech smartphone services </w:t>
      </w:r>
      <w:r w:rsidRPr="00AF52D9">
        <w:rPr>
          <w:u w:val="single"/>
        </w:rPr>
        <w:t xml:space="preserve">industry </w:t>
      </w:r>
      <w:r w:rsidRPr="002A1A24">
        <w:rPr>
          <w:b/>
          <w:u w:val="single"/>
        </w:rPr>
        <w:t>as well as the longstanding and slow-growth aerospace sector</w:t>
      </w:r>
      <w:r w:rsidRPr="00AF52D9">
        <w:rPr>
          <w:u w:val="single"/>
        </w:rPr>
        <w:t>, the study claims</w:t>
      </w:r>
      <w:r>
        <w:t xml:space="preserve">. In addition, </w:t>
      </w:r>
      <w:r w:rsidRPr="00AF52D9">
        <w:rPr>
          <w:u w:val="single"/>
        </w:rPr>
        <w:t>cloud is directly creating employment through the construction, staffing and supply of data centers, which will host the cloud.</w:t>
      </w:r>
      <w:r>
        <w:t xml:space="preserve"> </w:t>
      </w:r>
      <w:r w:rsidRPr="00AF52D9">
        <w:rPr>
          <w:u w:val="single"/>
        </w:rPr>
        <w:t>Using cloud computing enables businesses of all sizes to be more productive by freeing managerial staff and skilled employees to concentrate on more profitable areas of work.</w:t>
      </w:r>
    </w:p>
    <w:p w:rsidR="00986C35" w:rsidRPr="007F6C71" w:rsidRDefault="00986C35" w:rsidP="00986C35">
      <w:pPr>
        <w:rPr>
          <w:u w:val="single"/>
        </w:rPr>
      </w:pPr>
      <w:r>
        <w:t xml:space="preserve">There will be </w:t>
      </w:r>
      <w:r w:rsidRPr="007F6C71">
        <w:rPr>
          <w:u w:val="single"/>
        </w:rPr>
        <w:t xml:space="preserve">a </w:t>
      </w:r>
      <w:r w:rsidRPr="002A1A24">
        <w:rPr>
          <w:b/>
          <w:u w:val="single"/>
        </w:rPr>
        <w:t>new range of employment opportunities</w:t>
      </w:r>
      <w:r w:rsidRPr="007F6C71">
        <w:rPr>
          <w:u w:val="single"/>
        </w:rPr>
        <w:t xml:space="preserve"> opening up as a result of the shift to cloud as well. As the study points out, “as firms shift</w:t>
      </w:r>
      <w:r>
        <w:t xml:space="preserve"> from proprietary application servers </w:t>
      </w:r>
      <w:r w:rsidRPr="007F6C71">
        <w:rPr>
          <w:u w:val="single"/>
        </w:rPr>
        <w:t>towards</w:t>
      </w:r>
      <w:r>
        <w:t xml:space="preserve"> virtualization and </w:t>
      </w:r>
      <w:r w:rsidRPr="007F6C71">
        <w:rPr>
          <w:u w:val="single"/>
        </w:rPr>
        <w:t>cloud computing, related skills will be in demand among employers. New direct hires and upskilling for public cloud enablement result in higher-than-average salaries.”</w:t>
      </w:r>
    </w:p>
    <w:p w:rsidR="00986C35" w:rsidRDefault="00986C35" w:rsidP="00986C35">
      <w:r>
        <w:lastRenderedPageBreak/>
        <w:t>Of the countries analyzed in the study, the US is leading the way in terms of cloud job creation. US cloud-related jobs in the smartphone sector are set to grow to 54,500 in 2014. This is compared to a projected 4,040 equivalent jobs in the UK. The authors of the study say that this can be attributed, in part, to lower electricity costs and less restrictive labor regulation compared to Europe.</w:t>
      </w:r>
    </w:p>
    <w:p w:rsidR="00986C35" w:rsidRDefault="00986C35" w:rsidP="00986C35">
      <w:r w:rsidRPr="002A1A24">
        <w:rPr>
          <w:b/>
          <w:u w:val="single"/>
        </w:rPr>
        <w:t>Small to medium-size businesses will benefit as well</w:t>
      </w:r>
      <w:r>
        <w:t xml:space="preserve">. </w:t>
      </w:r>
      <w:r w:rsidRPr="00E81F47">
        <w:rPr>
          <w:u w:val="single"/>
        </w:rPr>
        <w:t>In the smartphone sector alone, “cloud computing will form the basis for a rapid expansion and high-start-up rate among SMEs 2010-2014 in all four markets in services</w:t>
      </w:r>
      <w:r>
        <w:t>,” the study says.</w:t>
      </w:r>
    </w:p>
    <w:p w:rsidR="00986C35" w:rsidRDefault="00986C35" w:rsidP="00986C35">
      <w:pPr>
        <w:rPr>
          <w:u w:val="single"/>
        </w:rPr>
      </w:pPr>
      <w:r>
        <w:t xml:space="preserve">The study also shows that </w:t>
      </w:r>
      <w:r w:rsidRPr="00086952">
        <w:rPr>
          <w:b/>
          <w:u w:val="single"/>
        </w:rPr>
        <w:t>there is in fact little risk of unemployment from investing in the cloud,</w:t>
      </w:r>
      <w:r w:rsidRPr="00E81F47">
        <w:rPr>
          <w:u w:val="single"/>
        </w:rPr>
        <w:t xml:space="preserve"> as companies are more likely to move and re-train current staff. This would be alongside the hiring of new staff, likely to be in a higher salary bracket, who have the necessary skills for using virtual data-handling systems.</w:t>
      </w:r>
    </w:p>
    <w:p w:rsidR="00986C35" w:rsidRDefault="00986C35" w:rsidP="00986C35">
      <w:pPr>
        <w:rPr>
          <w:u w:val="single"/>
        </w:rPr>
      </w:pPr>
    </w:p>
    <w:p w:rsidR="00986C35" w:rsidRDefault="00986C35" w:rsidP="00986C35">
      <w:pPr>
        <w:pStyle w:val="Heading3"/>
      </w:pPr>
      <w:r>
        <w:lastRenderedPageBreak/>
        <w:t xml:space="preserve">   Ext – Key to IT Industry</w:t>
      </w:r>
    </w:p>
    <w:p w:rsidR="00986C35" w:rsidRDefault="00986C35" w:rsidP="00986C35"/>
    <w:p w:rsidR="00986C35" w:rsidRDefault="00986C35" w:rsidP="00986C35">
      <w:pPr>
        <w:pStyle w:val="Heading4"/>
      </w:pPr>
      <w:r>
        <w:t>Its vital to US tech industry</w:t>
      </w:r>
    </w:p>
    <w:p w:rsidR="00986C35" w:rsidRPr="0034225B" w:rsidRDefault="00986C35" w:rsidP="00986C35">
      <w:pPr>
        <w:rPr>
          <w:rStyle w:val="StyleStyleBold12pt"/>
        </w:rPr>
      </w:pPr>
      <w:r w:rsidRPr="0034225B">
        <w:rPr>
          <w:rStyle w:val="StyleStyleBold12pt"/>
        </w:rPr>
        <w:t>European CEO 14</w:t>
      </w:r>
    </w:p>
    <w:p w:rsidR="00986C35" w:rsidRPr="0034225B" w:rsidRDefault="00986C35" w:rsidP="00986C35">
      <w:r>
        <w:t>European CEO, January 13, 2014, "Has the NSA soured US-EU relations?", http://www.europeanceo.com/home/featured/2014/01/has-the-nsa-soured-us-eu-relations/</w:t>
      </w:r>
    </w:p>
    <w:p w:rsidR="00986C35" w:rsidRPr="0034225B" w:rsidRDefault="00986C35" w:rsidP="00986C35"/>
    <w:p w:rsidR="00986C35" w:rsidRPr="0034225B" w:rsidRDefault="00986C35" w:rsidP="00986C35">
      <w:r w:rsidRPr="005B1654">
        <w:rPr>
          <w:highlight w:val="cyan"/>
          <w:u w:val="single"/>
        </w:rPr>
        <w:t>Companies doing business in Europe, including tech giants like Google</w:t>
      </w:r>
      <w:r w:rsidRPr="00791664">
        <w:rPr>
          <w:u w:val="single"/>
        </w:rPr>
        <w:t>, Amazon</w:t>
      </w:r>
      <w:r w:rsidRPr="0034225B">
        <w:t xml:space="preserve">, Facebook </w:t>
      </w:r>
      <w:r w:rsidRPr="00791664">
        <w:rPr>
          <w:u w:val="single"/>
        </w:rPr>
        <w:t xml:space="preserve">and Yahoo </w:t>
      </w:r>
      <w:r w:rsidRPr="006D3616">
        <w:rPr>
          <w:highlight w:val="cyan"/>
          <w:u w:val="single"/>
        </w:rPr>
        <w:t>will be affected as large amounts of European data are handled by these companies</w:t>
      </w:r>
      <w:r w:rsidRPr="00791664">
        <w:rPr>
          <w:u w:val="single"/>
        </w:rPr>
        <w:t>.</w:t>
      </w:r>
      <w:r w:rsidRPr="0034225B">
        <w:t xml:space="preserve"> Speaking in Washington, </w:t>
      </w:r>
      <w:r w:rsidRPr="00506F95">
        <w:rPr>
          <w:u w:val="single"/>
        </w:rPr>
        <w:t>EU data protection law-maker</w:t>
      </w:r>
      <w:r w:rsidRPr="0034225B">
        <w:t xml:space="preserve"> Jan Phillip </w:t>
      </w:r>
      <w:r w:rsidRPr="00506F95">
        <w:rPr>
          <w:u w:val="single"/>
        </w:rPr>
        <w:t>Albrecht told officials that America did not have sufficient data protection laws in place.</w:t>
      </w:r>
      <w:r w:rsidRPr="0034225B">
        <w:t xml:space="preserve"> “If you look at the US legal environment, there is no adequate legal protection for EU citizens,” said Albrecht.</w:t>
      </w:r>
    </w:p>
    <w:p w:rsidR="00986C35" w:rsidRPr="0034225B" w:rsidRDefault="00986C35" w:rsidP="00986C35">
      <w:r w:rsidRPr="0034225B">
        <w:t>Rebuilding trust</w:t>
      </w:r>
    </w:p>
    <w:p w:rsidR="00986C35" w:rsidRPr="0034225B" w:rsidRDefault="00986C35" w:rsidP="00986C35">
      <w:r w:rsidRPr="0034225B">
        <w:t xml:space="preserve">Snowden leaked documents to Der Spiegel detailing how EU delegations in Washington and Brussels were bugged with microphones for conversations to be listened to and communication streams were intercepted so that emails exchanged were accessible to US intelligence agents. Speaking at Yale University in November, EU Justice Commissioner Reding stressed </w:t>
      </w:r>
      <w:r w:rsidRPr="00506F95">
        <w:t>again that “for ambitious and complex negotiations to succeed there needs to be trust among the negotiating partners”.</w:t>
      </w:r>
    </w:p>
    <w:p w:rsidR="00986C35" w:rsidRPr="0034225B" w:rsidRDefault="00986C35" w:rsidP="00986C35">
      <w:r w:rsidRPr="0034225B">
        <w:t xml:space="preserve">In addition to the monitoring of delegates that the US is negotiating with, </w:t>
      </w:r>
      <w:r w:rsidRPr="00506F95">
        <w:rPr>
          <w:u w:val="single"/>
        </w:rPr>
        <w:t>it has been revealed</w:t>
      </w:r>
      <w:r w:rsidRPr="0034225B">
        <w:t xml:space="preserve"> by The Washington Post </w:t>
      </w:r>
      <w:r w:rsidRPr="00506F95">
        <w:rPr>
          <w:u w:val="single"/>
        </w:rPr>
        <w:t xml:space="preserve">that </w:t>
      </w:r>
      <w:r w:rsidRPr="006D3616">
        <w:rPr>
          <w:highlight w:val="cyan"/>
          <w:u w:val="single"/>
        </w:rPr>
        <w:t>the NSA</w:t>
      </w:r>
      <w:r w:rsidRPr="0034225B">
        <w:t xml:space="preserve">, in collaboration with the GCHQ </w:t>
      </w:r>
      <w:r w:rsidRPr="00506F95">
        <w:rPr>
          <w:u w:val="single"/>
        </w:rPr>
        <w:t xml:space="preserve">had been collecting European user data by hacking into Google and Yahoo data streams. This revelation </w:t>
      </w:r>
      <w:r w:rsidRPr="006D3616">
        <w:rPr>
          <w:highlight w:val="cyan"/>
          <w:u w:val="single"/>
        </w:rPr>
        <w:t>has resulted in the German Federation of Journalists advising</w:t>
      </w:r>
      <w:r w:rsidRPr="00506F95">
        <w:rPr>
          <w:u w:val="single"/>
        </w:rPr>
        <w:t xml:space="preserve"> its </w:t>
      </w:r>
      <w:r w:rsidRPr="006D3616">
        <w:rPr>
          <w:highlight w:val="cyan"/>
          <w:u w:val="single"/>
        </w:rPr>
        <w:t>members</w:t>
      </w:r>
      <w:r w:rsidRPr="006D3616">
        <w:rPr>
          <w:highlight w:val="cyan"/>
        </w:rPr>
        <w:t xml:space="preserve"> </w:t>
      </w:r>
      <w:r w:rsidRPr="006D3616">
        <w:rPr>
          <w:rStyle w:val="Emphasis"/>
          <w:highlight w:val="cyan"/>
        </w:rPr>
        <w:t>to avoid using the</w:t>
      </w:r>
      <w:r w:rsidRPr="00506F95">
        <w:rPr>
          <w:rStyle w:val="Emphasis"/>
        </w:rPr>
        <w:t xml:space="preserve"> two </w:t>
      </w:r>
      <w:r w:rsidRPr="006D3616">
        <w:rPr>
          <w:rStyle w:val="Emphasis"/>
          <w:highlight w:val="cyan"/>
        </w:rPr>
        <w:t>companies</w:t>
      </w:r>
      <w:r w:rsidRPr="0034225B">
        <w:t xml:space="preserve"> for digital communication and research as they are vulnerable to attacks by spy agencies.</w:t>
      </w:r>
    </w:p>
    <w:p w:rsidR="00986C35" w:rsidRPr="0034225B" w:rsidRDefault="00986C35" w:rsidP="00986C35">
      <w:r w:rsidRPr="0034225B">
        <w:t xml:space="preserve">Google and Yahoo both claim to have had no prior knowledge of </w:t>
      </w:r>
      <w:r w:rsidRPr="000B4986">
        <w:rPr>
          <w:u w:val="single"/>
        </w:rPr>
        <w:t xml:space="preserve">these </w:t>
      </w:r>
      <w:r w:rsidRPr="006D3616">
        <w:rPr>
          <w:highlight w:val="cyan"/>
          <w:u w:val="single"/>
        </w:rPr>
        <w:t>intrusions</w:t>
      </w:r>
      <w:r w:rsidRPr="0034225B">
        <w:t xml:space="preserve"> and the disclosure of these infringements on European citizen’s privacy </w:t>
      </w:r>
      <w:r w:rsidRPr="006D3616">
        <w:rPr>
          <w:rStyle w:val="Emphasis"/>
          <w:highlight w:val="cyan"/>
        </w:rPr>
        <w:t>has wider-reaching effects on business</w:t>
      </w:r>
      <w:r w:rsidRPr="000B4986">
        <w:rPr>
          <w:rStyle w:val="Emphasis"/>
        </w:rPr>
        <w:t xml:space="preserve"> between the US and the EU</w:t>
      </w:r>
      <w:r w:rsidRPr="0034225B">
        <w:t xml:space="preserve">. “It’s really outrageous that the National Security Agency was looking between the Google data centres, if that’s true,” said Google Executive Chairman Eric Schmidt, speaking to the Wall Street Journal. </w:t>
      </w:r>
      <w:r w:rsidRPr="000B4986">
        <w:rPr>
          <w:rStyle w:val="Emphasis"/>
        </w:rPr>
        <w:t xml:space="preserve">These </w:t>
      </w:r>
      <w:r w:rsidRPr="006D3616">
        <w:rPr>
          <w:rStyle w:val="Emphasis"/>
          <w:highlight w:val="cyan"/>
        </w:rPr>
        <w:t>revelations could be devastating for the American tech sector, which has extensive interests in Europe</w:t>
      </w:r>
      <w:r w:rsidRPr="006D3616">
        <w:rPr>
          <w:rStyle w:val="Emphasis"/>
        </w:rPr>
        <w:t>.</w:t>
      </w:r>
      <w:r w:rsidRPr="0034225B">
        <w:t xml:space="preserve"> </w:t>
      </w:r>
      <w:r w:rsidRPr="000B4986">
        <w:rPr>
          <w:u w:val="single"/>
        </w:rPr>
        <w:t xml:space="preserve">Cloud computing </w:t>
      </w:r>
      <w:r w:rsidRPr="006D3616">
        <w:rPr>
          <w:highlight w:val="cyan"/>
          <w:u w:val="single"/>
        </w:rPr>
        <w:t>firms</w:t>
      </w:r>
      <w:r w:rsidRPr="000B4986">
        <w:rPr>
          <w:u w:val="single"/>
        </w:rPr>
        <w:t xml:space="preserve"> in particular</w:t>
      </w:r>
      <w:r w:rsidRPr="0034225B">
        <w:t xml:space="preserve"> </w:t>
      </w:r>
      <w:r w:rsidRPr="006D3616">
        <w:rPr>
          <w:rStyle w:val="Emphasis"/>
          <w:highlight w:val="cyan"/>
        </w:rPr>
        <w:t>might struggle to find European clients</w:t>
      </w:r>
      <w:r w:rsidRPr="0034225B">
        <w:t>. The ITIF calculates the industry could lose up to $35bn over the next three years. There is little guarantee sensitive information stored in the cloud won’t be compromised.</w:t>
      </w:r>
    </w:p>
    <w:p w:rsidR="00986C35" w:rsidRPr="00114071" w:rsidRDefault="00986C35" w:rsidP="00986C35"/>
    <w:p w:rsidR="00986C35" w:rsidRDefault="00986C35" w:rsidP="00986C35"/>
    <w:p w:rsidR="00986C35" w:rsidRPr="00114071" w:rsidRDefault="00986C35" w:rsidP="00986C35"/>
    <w:p w:rsidR="00986C35" w:rsidRPr="00317F4C" w:rsidRDefault="00CA5545" w:rsidP="00317F4C">
      <w:pPr>
        <w:pStyle w:val="Heading3"/>
      </w:pPr>
      <w:r>
        <w:lastRenderedPageBreak/>
        <w:t xml:space="preserve">2NC </w:t>
      </w:r>
      <w:r w:rsidR="00986C35" w:rsidRPr="00317F4C">
        <w:t>Soft Power/Leadership</w:t>
      </w:r>
      <w:r>
        <w:t xml:space="preserve"> Impact</w:t>
      </w:r>
    </w:p>
    <w:p w:rsidR="00986C35" w:rsidRPr="00B27FE6" w:rsidRDefault="00986C35" w:rsidP="00986C35"/>
    <w:p w:rsidR="00986C35" w:rsidRDefault="00986C35" w:rsidP="00986C35">
      <w:pPr>
        <w:pStyle w:val="Heading4"/>
      </w:pPr>
      <w:r>
        <w:t>Lack of NSA Reform crushes US leadership</w:t>
      </w:r>
      <w:r w:rsidR="007414C4">
        <w:t>, diplomacy</w:t>
      </w:r>
      <w:r>
        <w:t xml:space="preserve"> and cred</w:t>
      </w:r>
    </w:p>
    <w:p w:rsidR="00986C35" w:rsidRPr="006F5638" w:rsidRDefault="00986C35" w:rsidP="00986C35">
      <w:pPr>
        <w:rPr>
          <w:rStyle w:val="StyleStyleBold12pt"/>
        </w:rPr>
      </w:pPr>
      <w:r w:rsidRPr="006F5638">
        <w:rPr>
          <w:rStyle w:val="StyleStyleBold12pt"/>
        </w:rPr>
        <w:t>Singer 6/4/14</w:t>
      </w:r>
    </w:p>
    <w:p w:rsidR="00986C35" w:rsidRPr="006F5638" w:rsidRDefault="00986C35" w:rsidP="00986C35">
      <w:r w:rsidRPr="006F5638">
        <w:t xml:space="preserve">“The National Security Agency Debate: One Year Later Part One: The International Implications” Peter W. Singer- Director, Center for 21st Century Security and Intelligence, 6/4/14, </w:t>
      </w:r>
      <w:hyperlink r:id="rId57" w:history="1">
        <w:r w:rsidRPr="006F5638">
          <w:rPr>
            <w:rStyle w:val="Hyperlink"/>
          </w:rPr>
          <w:t>http://www.brookings.edu/events/2014/06/04-international-implications-nsa-leaks</w:t>
        </w:r>
      </w:hyperlink>
    </w:p>
    <w:p w:rsidR="00986C35" w:rsidRPr="006F5638" w:rsidRDefault="00986C35" w:rsidP="00986C35"/>
    <w:p w:rsidR="00986C35" w:rsidRDefault="00986C35" w:rsidP="00986C35">
      <w:pPr>
        <w:rPr>
          <w:rStyle w:val="StyleBoldUnderline"/>
        </w:rPr>
      </w:pPr>
      <w:r w:rsidRPr="006F5638">
        <w:rPr>
          <w:rStyle w:val="StyleBoldUnderline"/>
        </w:rPr>
        <w:t>One year after</w:t>
      </w:r>
      <w:r w:rsidRPr="006F5638">
        <w:rPr>
          <w:sz w:val="16"/>
        </w:rPr>
        <w:t xml:space="preserve"> The Washington Post and </w:t>
      </w:r>
      <w:r w:rsidRPr="006F5638">
        <w:rPr>
          <w:rStyle w:val="StyleBoldUnderline"/>
        </w:rPr>
        <w:t>The</w:t>
      </w:r>
      <w:r w:rsidRPr="006F5638">
        <w:rPr>
          <w:sz w:val="16"/>
        </w:rPr>
        <w:t xml:space="preserve"> Guardian </w:t>
      </w:r>
      <w:r w:rsidRPr="006F5638">
        <w:rPr>
          <w:rStyle w:val="StyleBoldUnderline"/>
        </w:rPr>
        <w:t>first</w:t>
      </w:r>
      <w:r w:rsidRPr="006F5638">
        <w:rPr>
          <w:sz w:val="16"/>
        </w:rPr>
        <w:t xml:space="preserve"> </w:t>
      </w:r>
      <w:r w:rsidRPr="006F5638">
        <w:rPr>
          <w:rStyle w:val="StyleBoldUnderline"/>
        </w:rPr>
        <w:t>report</w:t>
      </w:r>
      <w:r w:rsidRPr="006F5638">
        <w:rPr>
          <w:sz w:val="16"/>
        </w:rPr>
        <w:t xml:space="preserve">ed </w:t>
      </w:r>
      <w:r w:rsidRPr="006F5638">
        <w:rPr>
          <w:rStyle w:val="StyleBoldUnderline"/>
        </w:rPr>
        <w:t>on Prism, the</w:t>
      </w:r>
      <w:r w:rsidRPr="006F5638">
        <w:rPr>
          <w:sz w:val="16"/>
        </w:rPr>
        <w:t xml:space="preserve"> </w:t>
      </w:r>
      <w:r w:rsidRPr="006F5638">
        <w:rPr>
          <w:rStyle w:val="Emphasis"/>
        </w:rPr>
        <w:t>N</w:t>
      </w:r>
      <w:r w:rsidRPr="006F5638">
        <w:rPr>
          <w:sz w:val="16"/>
        </w:rPr>
        <w:t xml:space="preserve">ational </w:t>
      </w:r>
      <w:r w:rsidRPr="006F5638">
        <w:rPr>
          <w:rStyle w:val="Emphasis"/>
        </w:rPr>
        <w:t>S</w:t>
      </w:r>
      <w:r w:rsidRPr="006F5638">
        <w:rPr>
          <w:sz w:val="16"/>
        </w:rPr>
        <w:t xml:space="preserve">ecurity </w:t>
      </w:r>
      <w:r w:rsidRPr="006F5638">
        <w:rPr>
          <w:rStyle w:val="Emphasis"/>
        </w:rPr>
        <w:t>A</w:t>
      </w:r>
      <w:r w:rsidRPr="006F5638">
        <w:rPr>
          <w:sz w:val="16"/>
        </w:rPr>
        <w:t xml:space="preserve">gency’s </w:t>
      </w:r>
      <w:r w:rsidRPr="006F5638">
        <w:rPr>
          <w:rStyle w:val="StyleBoldUnderline"/>
        </w:rPr>
        <w:t>secret electronic data surveillance program</w:t>
      </w:r>
      <w:r w:rsidRPr="006F5638">
        <w:rPr>
          <w:sz w:val="16"/>
        </w:rPr>
        <w:t xml:space="preserve">, </w:t>
      </w:r>
      <w:r w:rsidRPr="006F5638">
        <w:rPr>
          <w:rStyle w:val="Emphasis"/>
          <w:i/>
        </w:rPr>
        <w:t xml:space="preserve">the ripple effects are still being felt around the globe. </w:t>
      </w:r>
      <w:r w:rsidRPr="006F5638">
        <w:rPr>
          <w:sz w:val="16"/>
        </w:rPr>
        <w:t xml:space="preserve">Former NSA contractor Edward </w:t>
      </w:r>
      <w:r w:rsidRPr="006F5638">
        <w:rPr>
          <w:rStyle w:val="StyleBoldUnderline"/>
        </w:rPr>
        <w:t>Snowden</w:t>
      </w:r>
      <w:r w:rsidRPr="006F5638">
        <w:rPr>
          <w:sz w:val="16"/>
        </w:rPr>
        <w:t xml:space="preserve">, who admitted to the initial intelligence leaks, </w:t>
      </w:r>
      <w:r w:rsidRPr="006F5638">
        <w:rPr>
          <w:rStyle w:val="StyleBoldUnderline"/>
        </w:rPr>
        <w:t>went on to disclose the existence of multiple other</w:t>
      </w:r>
      <w:r w:rsidRPr="006F5638">
        <w:rPr>
          <w:sz w:val="16"/>
        </w:rPr>
        <w:t xml:space="preserve"> Internet and telephone </w:t>
      </w:r>
      <w:r w:rsidRPr="006F5638">
        <w:rPr>
          <w:rStyle w:val="StyleBoldUnderline"/>
        </w:rPr>
        <w:t>monitoring activities</w:t>
      </w:r>
      <w:r w:rsidRPr="006F5638">
        <w:rPr>
          <w:sz w:val="16"/>
        </w:rPr>
        <w:t xml:space="preserve">. Claiming he was acting to better inform the public, </w:t>
      </w:r>
      <w:r w:rsidRPr="006F5638">
        <w:rPr>
          <w:rStyle w:val="StyleBoldUnderline"/>
        </w:rPr>
        <w:t xml:space="preserve">Snowden created </w:t>
      </w:r>
      <w:r w:rsidRPr="006F5638">
        <w:rPr>
          <w:sz w:val="16"/>
        </w:rPr>
        <w:t xml:space="preserve">a </w:t>
      </w:r>
      <w:r w:rsidRPr="006F5638">
        <w:rPr>
          <w:rStyle w:val="Emphasis"/>
          <w:i/>
        </w:rPr>
        <w:t>domestic and international backlash</w:t>
      </w:r>
      <w:r w:rsidRPr="006F5638">
        <w:rPr>
          <w:sz w:val="16"/>
        </w:rPr>
        <w:t xml:space="preserve"> </w:t>
      </w:r>
      <w:r w:rsidRPr="006F5638">
        <w:rPr>
          <w:rStyle w:val="StyleBoldUnderline"/>
        </w:rPr>
        <w:t>whose impact on</w:t>
      </w:r>
      <w:r w:rsidRPr="006F5638">
        <w:rPr>
          <w:sz w:val="16"/>
        </w:rPr>
        <w:t xml:space="preserve"> national security, </w:t>
      </w:r>
      <w:r w:rsidRPr="006F5638">
        <w:rPr>
          <w:rStyle w:val="StyleBoldUnderline"/>
        </w:rPr>
        <w:t>diplomacy</w:t>
      </w:r>
      <w:r w:rsidRPr="006F5638">
        <w:rPr>
          <w:sz w:val="16"/>
        </w:rPr>
        <w:t xml:space="preserve"> and commerce </w:t>
      </w:r>
      <w:r w:rsidRPr="006F5638">
        <w:rPr>
          <w:rStyle w:val="StyleBoldUnderline"/>
        </w:rPr>
        <w:t xml:space="preserve">will be felt </w:t>
      </w:r>
      <w:r w:rsidRPr="006F5638">
        <w:rPr>
          <w:rStyle w:val="Emphasis"/>
          <w:i/>
        </w:rPr>
        <w:t>long into the future</w:t>
      </w:r>
      <w:r w:rsidRPr="006F5638">
        <w:rPr>
          <w:rStyle w:val="StyleBoldUnderline"/>
        </w:rPr>
        <w:t>.</w:t>
      </w:r>
    </w:p>
    <w:p w:rsidR="007414C4" w:rsidRDefault="007414C4" w:rsidP="00986C35">
      <w:pPr>
        <w:rPr>
          <w:rStyle w:val="StyleBoldUnderline"/>
        </w:rPr>
      </w:pPr>
    </w:p>
    <w:p w:rsidR="007414C4" w:rsidRDefault="007414C4" w:rsidP="00986C35">
      <w:pPr>
        <w:rPr>
          <w:rStyle w:val="StyleBoldUnderline"/>
        </w:rPr>
      </w:pPr>
    </w:p>
    <w:p w:rsidR="007414C4" w:rsidRPr="007414C4" w:rsidRDefault="007414C4" w:rsidP="007414C4">
      <w:pPr>
        <w:pStyle w:val="Heading4"/>
      </w:pPr>
      <w:r>
        <w:t>That collapses overall heg – shreds allies support and causes counterbalancing</w:t>
      </w:r>
    </w:p>
    <w:p w:rsidR="007414C4" w:rsidRPr="00FF2CEC" w:rsidRDefault="007414C4" w:rsidP="007414C4">
      <w:pPr>
        <w:rPr>
          <w:color w:val="000000"/>
          <w:sz w:val="16"/>
        </w:rPr>
      </w:pPr>
      <w:r w:rsidRPr="00F83E63">
        <w:rPr>
          <w:rStyle w:val="StyleStyleBold12pt"/>
        </w:rPr>
        <w:t>Grygiel 6</w:t>
      </w:r>
      <w:r w:rsidRPr="00FF2CEC">
        <w:rPr>
          <w:color w:val="000000"/>
          <w:sz w:val="16"/>
        </w:rPr>
        <w:t xml:space="preserve"> (Jakub Grygiel, the George H. W. Bush Chair in International Relations at John Hopkins University's Paul H. Nitze School of Advanced International Studies, Spring, 2006, “Imperial Allies”, Orbis. Volume 50. Issue 2. Science Direct)</w:t>
      </w:r>
    </w:p>
    <w:p w:rsidR="007414C4" w:rsidRPr="00FF2CEC" w:rsidRDefault="007414C4" w:rsidP="007414C4">
      <w:pPr>
        <w:tabs>
          <w:tab w:val="left" w:pos="1800"/>
        </w:tabs>
        <w:rPr>
          <w:color w:val="000000"/>
          <w:sz w:val="16"/>
        </w:rPr>
      </w:pPr>
      <w:r>
        <w:rPr>
          <w:color w:val="000000"/>
          <w:sz w:val="16"/>
        </w:rPr>
        <w:tab/>
      </w:r>
    </w:p>
    <w:p w:rsidR="007414C4" w:rsidRDefault="007414C4" w:rsidP="007414C4">
      <w:pPr>
        <w:rPr>
          <w:rStyle w:val="StyleBoldUnderline"/>
        </w:rPr>
      </w:pPr>
      <w:r w:rsidRPr="00FF2CEC">
        <w:rPr>
          <w:color w:val="000000"/>
          <w:sz w:val="16"/>
        </w:rPr>
        <w:t>1. Imperial</w:t>
      </w:r>
      <w:r w:rsidRPr="00F83E63">
        <w:rPr>
          <w:rStyle w:val="StyleBoldUnderline"/>
        </w:rPr>
        <w:t xml:space="preserve"> alliances require continued success and power from the empire. The United States </w:t>
      </w:r>
      <w:r w:rsidRPr="006E44B8">
        <w:rPr>
          <w:rStyle w:val="Emphasis"/>
        </w:rPr>
        <w:t>must listen to the concerns and wishes of these allies, give them what it can and must to keep their support</w:t>
      </w:r>
      <w:r w:rsidRPr="00F83E63">
        <w:rPr>
          <w:rStyle w:val="StyleBoldUnderline"/>
        </w:rPr>
        <w:t xml:space="preserve">, and use its political </w:t>
      </w:r>
      <w:r w:rsidRPr="006E44B8">
        <w:t>and economic</w:t>
      </w:r>
      <w:r w:rsidRPr="00F83E63">
        <w:rPr>
          <w:rStyle w:val="StyleBoldUnderline"/>
        </w:rPr>
        <w:t xml:space="preserve"> might to help them.</w:t>
      </w:r>
      <w:r w:rsidRPr="00FF2CEC">
        <w:rPr>
          <w:color w:val="000000"/>
          <w:sz w:val="16"/>
        </w:rPr>
        <w:t xml:space="preserve"> </w:t>
      </w:r>
      <w:r w:rsidRPr="00F83E63">
        <w:rPr>
          <w:rStyle w:val="StyleBoldUnderline"/>
        </w:rPr>
        <w:t>These allies’ allegiance</w:t>
      </w:r>
      <w:r w:rsidRPr="00FF2CEC">
        <w:rPr>
          <w:color w:val="000000"/>
          <w:sz w:val="16"/>
        </w:rPr>
        <w:t xml:space="preserve"> to the United States </w:t>
      </w:r>
      <w:r w:rsidRPr="00F83E63">
        <w:rPr>
          <w:rStyle w:val="StyleBoldUnderline"/>
        </w:rPr>
        <w:t xml:space="preserve">is frail, and </w:t>
      </w:r>
      <w:r w:rsidRPr="00FF2CEC">
        <w:rPr>
          <w:color w:val="000000"/>
          <w:sz w:val="16"/>
        </w:rPr>
        <w:t>imperial</w:t>
      </w:r>
      <w:r w:rsidRPr="00F83E63">
        <w:rPr>
          <w:rStyle w:val="StyleBoldUnderline"/>
        </w:rPr>
        <w:t xml:space="preserve"> alliances last only as long as the empire is willing and capable of conferring benefits to its supporters. The moment that either the United States shows its inability or unwillingness to provide these benefits or other powers step forward to provide them, the alliances will crumble</w:t>
      </w:r>
      <w:r w:rsidRPr="00FF2CEC">
        <w:rPr>
          <w:color w:val="000000"/>
          <w:sz w:val="16"/>
        </w:rPr>
        <w:t xml:space="preserve">. This dilemma will continue to haunt the Bush administration as well as its successors: </w:t>
      </w:r>
      <w:r w:rsidRPr="00F83E63">
        <w:rPr>
          <w:rStyle w:val="StyleBoldUnderline"/>
        </w:rPr>
        <w:t xml:space="preserve">in order to maintain military, economic, and </w:t>
      </w:r>
      <w:r w:rsidRPr="006E44B8">
        <w:t xml:space="preserve">thus </w:t>
      </w:r>
      <w:r w:rsidRPr="00F83E63">
        <w:rPr>
          <w:rStyle w:val="StyleBoldUnderline"/>
        </w:rPr>
        <w:t xml:space="preserve">political supremacy, the United States needs allies, </w:t>
      </w:r>
      <w:r w:rsidRPr="006E44B8">
        <w:t>but it can acquire allies only insofar as it remains the most powerful state and the one most capable of providing financial, military, and diplomatic benefits,</w:t>
      </w:r>
      <w:r w:rsidRPr="00F83E63">
        <w:rPr>
          <w:rStyle w:val="StyleBoldUnderline"/>
        </w:rPr>
        <w:t xml:space="preserve"> lest former allies turn to states that are potential challengers to the United States. The loss of allies can lead to the creation of enemies.</w:t>
      </w:r>
    </w:p>
    <w:p w:rsidR="007414C4" w:rsidRPr="006F5638" w:rsidRDefault="007414C4" w:rsidP="00986C35">
      <w:pPr>
        <w:rPr>
          <w:rStyle w:val="StyleBoldUnderline"/>
        </w:rPr>
      </w:pPr>
    </w:p>
    <w:p w:rsidR="007414C4" w:rsidRDefault="007414C4" w:rsidP="007414C4">
      <w:pPr>
        <w:pStyle w:val="Heading4"/>
      </w:pPr>
      <w:r>
        <w:t>Extinction</w:t>
      </w:r>
    </w:p>
    <w:p w:rsidR="007414C4" w:rsidRDefault="007414C4" w:rsidP="007414C4">
      <w:r w:rsidRPr="00B70AC4">
        <w:rPr>
          <w:rStyle w:val="StyleStyleBold12pt"/>
        </w:rPr>
        <w:t>Brzezinski 12</w:t>
      </w:r>
      <w:r w:rsidRPr="00B70AC4">
        <w:t xml:space="preserve"> </w:t>
      </w:r>
      <w:r>
        <w:t xml:space="preserve">(Zbigniew, Professor of American Foreign Policy at the School of Advanced International Studies – Johns Hopkins University, Counselor – CSIS and Trustee and Co-Chair – CSIS Advisory Board, Former National Security Advisor – Carter, “After America”, Foreign Policy, January / February, </w:t>
      </w:r>
      <w:hyperlink r:id="rId58" w:history="1">
        <w:r w:rsidRPr="0014690F">
          <w:rPr>
            <w:rStyle w:val="Hyperlink"/>
          </w:rPr>
          <w:t>http://www.foreignpolicy.com/artic</w:t>
        </w:r>
      </w:hyperlink>
      <w:r>
        <w:t xml:space="preserve"> les/2012/01/03/after_america?page=full)</w:t>
      </w:r>
    </w:p>
    <w:p w:rsidR="007414C4" w:rsidRDefault="007414C4" w:rsidP="007414C4"/>
    <w:p w:rsidR="007414C4" w:rsidRPr="002E19C8" w:rsidRDefault="007414C4" w:rsidP="007414C4">
      <w:pPr>
        <w:rPr>
          <w:sz w:val="14"/>
        </w:rPr>
      </w:pPr>
      <w:r w:rsidRPr="002E19C8">
        <w:rPr>
          <w:sz w:val="14"/>
        </w:rPr>
        <w:t xml:space="preserve">For </w:t>
      </w:r>
      <w:r w:rsidRPr="00B35840">
        <w:rPr>
          <w:rStyle w:val="IntenseEmphasis"/>
          <w:highlight w:val="yellow"/>
        </w:rPr>
        <w:t>if America falters</w:t>
      </w:r>
      <w:r w:rsidRPr="002E19C8">
        <w:rPr>
          <w:sz w:val="14"/>
        </w:rPr>
        <w:t xml:space="preserve">, the world is unlikely to be dominated by a single preeminent successor -- not even China. </w:t>
      </w:r>
      <w:r w:rsidRPr="00B70AC4">
        <w:rPr>
          <w:rStyle w:val="IntenseEmphasis"/>
        </w:rPr>
        <w:t xml:space="preserve">International uncertainty, </w:t>
      </w:r>
      <w:r w:rsidRPr="00B70AC4">
        <w:rPr>
          <w:rStyle w:val="Emphasis"/>
        </w:rPr>
        <w:t xml:space="preserve">increased </w:t>
      </w:r>
      <w:r w:rsidRPr="00B35840">
        <w:rPr>
          <w:rStyle w:val="Emphasis"/>
          <w:highlight w:val="yellow"/>
        </w:rPr>
        <w:t>tension</w:t>
      </w:r>
      <w:r w:rsidRPr="00B35840">
        <w:rPr>
          <w:rStyle w:val="IntenseEmphasis"/>
          <w:highlight w:val="yellow"/>
        </w:rPr>
        <w:t xml:space="preserve"> among </w:t>
      </w:r>
      <w:r w:rsidRPr="00B35840">
        <w:rPr>
          <w:rStyle w:val="Emphasis"/>
          <w:highlight w:val="yellow"/>
        </w:rPr>
        <w:t>global competitors</w:t>
      </w:r>
      <w:r w:rsidRPr="00B35840">
        <w:rPr>
          <w:rStyle w:val="IntenseEmphasis"/>
          <w:highlight w:val="yellow"/>
        </w:rPr>
        <w:t>, and</w:t>
      </w:r>
      <w:r w:rsidRPr="00B70AC4">
        <w:rPr>
          <w:rStyle w:val="IntenseEmphasis"/>
        </w:rPr>
        <w:t xml:space="preserve"> even </w:t>
      </w:r>
      <w:r w:rsidRPr="00B70AC4">
        <w:rPr>
          <w:rStyle w:val="Emphasis"/>
        </w:rPr>
        <w:t xml:space="preserve">outright </w:t>
      </w:r>
      <w:r w:rsidRPr="00B35840">
        <w:rPr>
          <w:rStyle w:val="Emphasis"/>
          <w:highlight w:val="yellow"/>
        </w:rPr>
        <w:t>chaos</w:t>
      </w:r>
      <w:r w:rsidRPr="00B35840">
        <w:rPr>
          <w:rStyle w:val="IntenseEmphasis"/>
          <w:highlight w:val="yellow"/>
        </w:rPr>
        <w:t xml:space="preserve"> would be</w:t>
      </w:r>
      <w:r w:rsidRPr="00B70AC4">
        <w:rPr>
          <w:rStyle w:val="IntenseEmphasis"/>
        </w:rPr>
        <w:t xml:space="preserve"> far more </w:t>
      </w:r>
      <w:r w:rsidRPr="00B35840">
        <w:rPr>
          <w:rStyle w:val="IntenseEmphasis"/>
          <w:highlight w:val="yellow"/>
        </w:rPr>
        <w:t xml:space="preserve">likely </w:t>
      </w:r>
      <w:r w:rsidRPr="00B70AC4">
        <w:rPr>
          <w:rStyle w:val="IntenseEmphasis"/>
        </w:rPr>
        <w:t>outcomes</w:t>
      </w:r>
      <w:r w:rsidRPr="002E19C8">
        <w:rPr>
          <w:sz w:val="14"/>
        </w:rPr>
        <w:t xml:space="preserve">. While </w:t>
      </w:r>
      <w:r w:rsidRPr="00B70AC4">
        <w:rPr>
          <w:rStyle w:val="IntenseEmphasis"/>
        </w:rPr>
        <w:t xml:space="preserve">a </w:t>
      </w:r>
      <w:r w:rsidRPr="00B35840">
        <w:rPr>
          <w:rStyle w:val="IntenseEmphasis"/>
          <w:highlight w:val="yellow"/>
        </w:rPr>
        <w:t>sudden</w:t>
      </w:r>
      <w:r w:rsidRPr="00B70AC4">
        <w:rPr>
          <w:rStyle w:val="IntenseEmphasis"/>
        </w:rPr>
        <w:t xml:space="preserve">, massive </w:t>
      </w:r>
      <w:r w:rsidRPr="00B35840">
        <w:rPr>
          <w:rStyle w:val="IntenseEmphasis"/>
          <w:highlight w:val="yellow"/>
        </w:rPr>
        <w:t>crisis</w:t>
      </w:r>
      <w:r w:rsidRPr="002E19C8">
        <w:rPr>
          <w:sz w:val="14"/>
        </w:rPr>
        <w:t xml:space="preserve"> of the American system -- </w:t>
      </w:r>
      <w:r w:rsidRPr="00B70AC4">
        <w:rPr>
          <w:rStyle w:val="IntenseEmphasis"/>
        </w:rPr>
        <w:t xml:space="preserve">for instance, another financial crisis -- </w:t>
      </w:r>
      <w:r w:rsidRPr="00B35840">
        <w:rPr>
          <w:rStyle w:val="IntenseEmphasis"/>
          <w:highlight w:val="yellow"/>
        </w:rPr>
        <w:t>would</w:t>
      </w:r>
      <w:r w:rsidRPr="00B70AC4">
        <w:rPr>
          <w:rStyle w:val="IntenseEmphasis"/>
        </w:rPr>
        <w:t xml:space="preserve"> </w:t>
      </w:r>
      <w:r w:rsidRPr="00B70AC4">
        <w:rPr>
          <w:rStyle w:val="IntenseEmphasis"/>
        </w:rPr>
        <w:lastRenderedPageBreak/>
        <w:t xml:space="preserve">produce a </w:t>
      </w:r>
      <w:r w:rsidRPr="00B70AC4">
        <w:rPr>
          <w:rStyle w:val="Emphasis"/>
        </w:rPr>
        <w:t>fast-moving chain reaction</w:t>
      </w:r>
      <w:r w:rsidRPr="00B70AC4">
        <w:rPr>
          <w:rStyle w:val="IntenseEmphasis"/>
        </w:rPr>
        <w:t xml:space="preserve"> </w:t>
      </w:r>
      <w:r w:rsidRPr="00B35840">
        <w:rPr>
          <w:rStyle w:val="IntenseEmphasis"/>
          <w:highlight w:val="yellow"/>
        </w:rPr>
        <w:t>leadi</w:t>
      </w:r>
      <w:r w:rsidRPr="00B70AC4">
        <w:rPr>
          <w:rStyle w:val="IntenseEmphasis"/>
        </w:rPr>
        <w:t xml:space="preserve">ng </w:t>
      </w:r>
      <w:r w:rsidRPr="00B35840">
        <w:rPr>
          <w:rStyle w:val="IntenseEmphasis"/>
          <w:highlight w:val="yellow"/>
        </w:rPr>
        <w:t xml:space="preserve">to </w:t>
      </w:r>
      <w:r w:rsidRPr="00B35840">
        <w:rPr>
          <w:rStyle w:val="Emphasis"/>
          <w:highlight w:val="yellow"/>
        </w:rPr>
        <w:t>global</w:t>
      </w:r>
      <w:r w:rsidRPr="00B70AC4">
        <w:rPr>
          <w:rStyle w:val="Emphasis"/>
        </w:rPr>
        <w:t xml:space="preserve"> political and economic </w:t>
      </w:r>
      <w:r w:rsidRPr="00B35840">
        <w:rPr>
          <w:rStyle w:val="Emphasis"/>
          <w:highlight w:val="yellow"/>
        </w:rPr>
        <w:t>disorder</w:t>
      </w:r>
      <w:r w:rsidRPr="00B70AC4">
        <w:rPr>
          <w:rStyle w:val="IntenseEmphasis"/>
        </w:rPr>
        <w:t>, a steady drift</w:t>
      </w:r>
      <w:r w:rsidRPr="002E19C8">
        <w:rPr>
          <w:sz w:val="14"/>
        </w:rPr>
        <w:t xml:space="preserve"> by America </w:t>
      </w:r>
      <w:r w:rsidRPr="00B70AC4">
        <w:rPr>
          <w:rStyle w:val="IntenseEmphasis"/>
        </w:rPr>
        <w:t>into</w:t>
      </w:r>
      <w:r w:rsidRPr="002E19C8">
        <w:rPr>
          <w:sz w:val="14"/>
        </w:rPr>
        <w:t xml:space="preserve"> increasingly pervasive decay or </w:t>
      </w:r>
      <w:r w:rsidRPr="00B70AC4">
        <w:rPr>
          <w:rStyle w:val="Emphasis"/>
        </w:rPr>
        <w:t>endlessly widening warfare</w:t>
      </w:r>
      <w:r w:rsidRPr="002E19C8">
        <w:rPr>
          <w:sz w:val="14"/>
        </w:rPr>
        <w:t xml:space="preserve"> with Islam would be unlikely to produce, even by 2025, an effective global successor. </w:t>
      </w:r>
      <w:r w:rsidRPr="00B35840">
        <w:rPr>
          <w:rStyle w:val="IntenseEmphasis"/>
          <w:highlight w:val="yellow"/>
        </w:rPr>
        <w:t>No</w:t>
      </w:r>
      <w:r w:rsidRPr="00B70AC4">
        <w:rPr>
          <w:rStyle w:val="IntenseEmphasis"/>
        </w:rPr>
        <w:t xml:space="preserve"> single </w:t>
      </w:r>
      <w:r w:rsidRPr="00B35840">
        <w:rPr>
          <w:rStyle w:val="IntenseEmphasis"/>
          <w:highlight w:val="yellow"/>
        </w:rPr>
        <w:t>power will be ready</w:t>
      </w:r>
      <w:r w:rsidRPr="002E19C8">
        <w:rPr>
          <w:sz w:val="14"/>
        </w:rPr>
        <w:t xml:space="preserve"> by then </w:t>
      </w:r>
      <w:r w:rsidRPr="00B70AC4">
        <w:rPr>
          <w:rStyle w:val="IntenseEmphasis"/>
        </w:rPr>
        <w:t>to exercise the role</w:t>
      </w:r>
      <w:r w:rsidRPr="002E19C8">
        <w:rPr>
          <w:sz w:val="14"/>
        </w:rPr>
        <w:t xml:space="preserve"> that the world, upon the fall of the Soviet Union in 1991, expected the United States to play: the leader </w:t>
      </w:r>
      <w:r w:rsidRPr="00B70AC4">
        <w:rPr>
          <w:rStyle w:val="IntenseEmphasis"/>
        </w:rPr>
        <w:t xml:space="preserve">of a new, globally cooperative world order. More </w:t>
      </w:r>
      <w:r w:rsidRPr="00B35840">
        <w:rPr>
          <w:rStyle w:val="IntenseEmphasis"/>
          <w:highlight w:val="yellow"/>
        </w:rPr>
        <w:t>probable would be</w:t>
      </w:r>
      <w:r w:rsidRPr="00B70AC4">
        <w:rPr>
          <w:rStyle w:val="IntenseEmphasis"/>
        </w:rPr>
        <w:t xml:space="preserve"> a protracted phase of</w:t>
      </w:r>
      <w:r w:rsidRPr="002E19C8">
        <w:rPr>
          <w:sz w:val="14"/>
        </w:rPr>
        <w:t xml:space="preserve"> rather inconclusive </w:t>
      </w:r>
      <w:r w:rsidRPr="00B35840">
        <w:rPr>
          <w:rStyle w:val="IntenseEmphasis"/>
          <w:highlight w:val="yellow"/>
        </w:rPr>
        <w:t>realignments</w:t>
      </w:r>
      <w:r w:rsidRPr="002E19C8">
        <w:rPr>
          <w:sz w:val="14"/>
        </w:rPr>
        <w:t xml:space="preserve"> of both global and regional power, with no grand winners and many more losers, in a setting of international uncertainty </w:t>
      </w:r>
      <w:r w:rsidRPr="00B35840">
        <w:rPr>
          <w:rStyle w:val="IntenseEmphasis"/>
          <w:highlight w:val="yellow"/>
        </w:rPr>
        <w:t>and</w:t>
      </w:r>
      <w:r w:rsidRPr="00B70AC4">
        <w:rPr>
          <w:rStyle w:val="IntenseEmphasis"/>
        </w:rPr>
        <w:t xml:space="preserve"> even of</w:t>
      </w:r>
      <w:r w:rsidRPr="002E19C8">
        <w:rPr>
          <w:sz w:val="14"/>
        </w:rPr>
        <w:t xml:space="preserve"> potentially </w:t>
      </w:r>
      <w:r w:rsidRPr="00B35840">
        <w:rPr>
          <w:rStyle w:val="Emphasis"/>
          <w:highlight w:val="yellow"/>
        </w:rPr>
        <w:t>fatal risks to global well-being</w:t>
      </w:r>
      <w:r w:rsidRPr="002E19C8">
        <w:rPr>
          <w:sz w:val="14"/>
        </w:rPr>
        <w:t xml:space="preserve">. Rather than a world where dreams of democracy flourish, </w:t>
      </w:r>
      <w:r w:rsidRPr="00B70AC4">
        <w:rPr>
          <w:rStyle w:val="IntenseEmphasis"/>
        </w:rPr>
        <w:t>a Hobbesian world of</w:t>
      </w:r>
      <w:r w:rsidRPr="002E19C8">
        <w:rPr>
          <w:sz w:val="14"/>
        </w:rPr>
        <w:t xml:space="preserve"> enhanced national security based on varying fusions of </w:t>
      </w:r>
      <w:r w:rsidRPr="00B70AC4">
        <w:rPr>
          <w:rStyle w:val="IntenseEmphasis"/>
        </w:rPr>
        <w:t>authoritarianism, nationalism</w:t>
      </w:r>
      <w:r w:rsidRPr="002E19C8">
        <w:rPr>
          <w:sz w:val="14"/>
        </w:rPr>
        <w:t xml:space="preserve">, and religion </w:t>
      </w:r>
      <w:r w:rsidRPr="00B70AC4">
        <w:rPr>
          <w:rStyle w:val="IntenseEmphasis"/>
        </w:rPr>
        <w:t>could ensue</w:t>
      </w:r>
      <w:r w:rsidRPr="002E19C8">
        <w:rPr>
          <w:sz w:val="14"/>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B35840">
        <w:rPr>
          <w:rStyle w:val="IntenseEmphasis"/>
          <w:highlight w:val="yellow"/>
        </w:rPr>
        <w:t>Russia</w:t>
      </w:r>
      <w:r w:rsidRPr="002E19C8">
        <w:rPr>
          <w:sz w:val="14"/>
        </w:rPr>
        <w:t xml:space="preserve">, while perhaps engaging in wishful thinking (even schadenfreude) about America's uncertain prospects, </w:t>
      </w:r>
      <w:r w:rsidRPr="00B35840">
        <w:rPr>
          <w:rStyle w:val="IntenseEmphasis"/>
          <w:highlight w:val="yellow"/>
        </w:rPr>
        <w:t>will</w:t>
      </w:r>
      <w:r w:rsidRPr="002E19C8">
        <w:rPr>
          <w:sz w:val="14"/>
        </w:rPr>
        <w:t xml:space="preserve"> almost certainly </w:t>
      </w:r>
      <w:r w:rsidRPr="00B35840">
        <w:rPr>
          <w:rStyle w:val="IntenseEmphasis"/>
          <w:highlight w:val="yellow"/>
        </w:rPr>
        <w:t>have its eye on</w:t>
      </w:r>
      <w:r w:rsidRPr="00EA1E8B">
        <w:rPr>
          <w:rStyle w:val="IntenseEmphasis"/>
        </w:rPr>
        <w:t xml:space="preserve"> the independent </w:t>
      </w:r>
      <w:r w:rsidRPr="00B35840">
        <w:rPr>
          <w:rStyle w:val="IntenseEmphasis"/>
          <w:highlight w:val="yellow"/>
        </w:rPr>
        <w:t>states</w:t>
      </w:r>
      <w:r w:rsidRPr="00EA1E8B">
        <w:rPr>
          <w:rStyle w:val="IntenseEmphasis"/>
        </w:rPr>
        <w:t xml:space="preserve"> of the</w:t>
      </w:r>
      <w:r w:rsidRPr="00B70AC4">
        <w:rPr>
          <w:rStyle w:val="IntenseEmphasis"/>
        </w:rPr>
        <w:t xml:space="preserve"> former Soviet Union. </w:t>
      </w:r>
      <w:r w:rsidRPr="00B35840">
        <w:rPr>
          <w:rStyle w:val="IntenseEmphasis"/>
          <w:highlight w:val="yellow"/>
        </w:rPr>
        <w:t>Europe</w:t>
      </w:r>
      <w:r w:rsidRPr="002E19C8">
        <w:rPr>
          <w:sz w:val="14"/>
        </w:rPr>
        <w:t xml:space="preserve">, not yet cohesive, </w:t>
      </w:r>
      <w:r w:rsidRPr="00B35840">
        <w:rPr>
          <w:rStyle w:val="IntenseEmphasis"/>
          <w:highlight w:val="yellow"/>
        </w:rPr>
        <w:t>would</w:t>
      </w:r>
      <w:r w:rsidRPr="002E19C8">
        <w:rPr>
          <w:sz w:val="14"/>
        </w:rPr>
        <w:t xml:space="preserve"> likely </w:t>
      </w:r>
      <w:r w:rsidRPr="00B35840">
        <w:rPr>
          <w:rStyle w:val="IntenseEmphasis"/>
          <w:highlight w:val="yellow"/>
        </w:rPr>
        <w:t>be pulled</w:t>
      </w:r>
      <w:r w:rsidRPr="00B70AC4">
        <w:rPr>
          <w:rStyle w:val="IntenseEmphasis"/>
        </w:rPr>
        <w:t xml:space="preserve"> in several directions</w:t>
      </w:r>
      <w:r w:rsidRPr="002E19C8">
        <w:rPr>
          <w:sz w:val="14"/>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B70AC4">
        <w:rPr>
          <w:rStyle w:val="IntenseEmphasis"/>
        </w:rPr>
        <w:t>Others may</w:t>
      </w:r>
      <w:r w:rsidRPr="002E19C8">
        <w:rPr>
          <w:sz w:val="14"/>
        </w:rPr>
        <w:t xml:space="preserve"> move more </w:t>
      </w:r>
      <w:r w:rsidRPr="00B70AC4">
        <w:rPr>
          <w:rStyle w:val="IntenseEmphasis"/>
        </w:rPr>
        <w:t>rapidly</w:t>
      </w:r>
      <w:r w:rsidRPr="002E19C8">
        <w:rPr>
          <w:sz w:val="14"/>
        </w:rPr>
        <w:t xml:space="preserve"> to </w:t>
      </w:r>
      <w:r w:rsidRPr="00B70AC4">
        <w:rPr>
          <w:rStyle w:val="IntenseEmphasis"/>
        </w:rPr>
        <w:t>carve out their own</w:t>
      </w:r>
      <w:r w:rsidRPr="002E19C8">
        <w:rPr>
          <w:sz w:val="14"/>
        </w:rPr>
        <w:t xml:space="preserve"> regional </w:t>
      </w:r>
      <w:r w:rsidRPr="00B70AC4">
        <w:rPr>
          <w:rStyle w:val="IntenseEmphasis"/>
        </w:rPr>
        <w:t>spheres: Turkey</w:t>
      </w:r>
      <w:r w:rsidRPr="002E19C8">
        <w:rPr>
          <w:sz w:val="14"/>
        </w:rPr>
        <w:t xml:space="preserve"> in the area of the old Ottoman Empire, </w:t>
      </w:r>
      <w:r w:rsidRPr="00B70AC4">
        <w:rPr>
          <w:rStyle w:val="IntenseEmphasis"/>
        </w:rPr>
        <w:t>Brazil</w:t>
      </w:r>
      <w:r w:rsidRPr="002E19C8">
        <w:rPr>
          <w:sz w:val="14"/>
        </w:rPr>
        <w:t xml:space="preserve"> in the Southern Hemisphere, </w:t>
      </w:r>
      <w:r w:rsidRPr="00B70AC4">
        <w:rPr>
          <w:rStyle w:val="IntenseEmphasis"/>
        </w:rPr>
        <w:t>and so forth</w:t>
      </w:r>
      <w:r w:rsidRPr="002E19C8">
        <w:rPr>
          <w:sz w:val="14"/>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w:t>
      </w:r>
      <w:r w:rsidRPr="00B70AC4">
        <w:rPr>
          <w:rStyle w:val="IntenseEmphasis"/>
        </w:rPr>
        <w:t>China will</w:t>
      </w:r>
      <w:r w:rsidRPr="002E19C8">
        <w:rPr>
          <w:sz w:val="14"/>
        </w:rPr>
        <w:t xml:space="preserve"> still </w:t>
      </w:r>
      <w:r w:rsidRPr="00B70AC4">
        <w:rPr>
          <w:rStyle w:val="IntenseEmphasis"/>
        </w:rPr>
        <w:t>be</w:t>
      </w:r>
      <w:r w:rsidRPr="002E19C8">
        <w:rPr>
          <w:sz w:val="14"/>
        </w:rPr>
        <w:t xml:space="preserve"> a </w:t>
      </w:r>
      <w:r w:rsidRPr="00B70AC4">
        <w:rPr>
          <w:rStyle w:val="IntenseEmphasis"/>
        </w:rPr>
        <w:t>modernizing</w:t>
      </w:r>
      <w:r w:rsidRPr="002E19C8">
        <w:rPr>
          <w:sz w:val="14"/>
        </w:rPr>
        <w:t xml:space="preserve">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B70AC4">
        <w:rPr>
          <w:rStyle w:val="IntenseEmphasis"/>
        </w:rPr>
        <w:t xml:space="preserve">a more </w:t>
      </w:r>
      <w:r w:rsidRPr="00B35840">
        <w:rPr>
          <w:rStyle w:val="IntenseEmphasis"/>
          <w:highlight w:val="yellow"/>
        </w:rPr>
        <w:t>assertive Chinese nationalism could arise</w:t>
      </w:r>
      <w:r w:rsidRPr="002E19C8">
        <w:rPr>
          <w:sz w:val="14"/>
        </w:rPr>
        <w:t xml:space="preserve"> and damage China's international interests. </w:t>
      </w:r>
      <w:r w:rsidRPr="00B70AC4">
        <w:rPr>
          <w:rStyle w:val="IntenseEmphasis"/>
        </w:rPr>
        <w:t>A swaggering, nationalistic Beijing would</w:t>
      </w:r>
      <w:r w:rsidRPr="002E19C8">
        <w:rPr>
          <w:sz w:val="14"/>
        </w:rPr>
        <w:t xml:space="preserve"> unintentionally </w:t>
      </w:r>
      <w:r w:rsidRPr="00B70AC4">
        <w:rPr>
          <w:rStyle w:val="IntenseEmphasis"/>
        </w:rPr>
        <w:t>mobilize a powerful regional coalition against itself</w:t>
      </w:r>
      <w:r w:rsidRPr="002E19C8">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EA1E8B">
        <w:rPr>
          <w:rStyle w:val="IntenseEmphasis"/>
        </w:rPr>
        <w:t>The resulting regional scramble could become intense</w:t>
      </w:r>
      <w:r w:rsidRPr="002E19C8">
        <w:rPr>
          <w:sz w:val="14"/>
        </w:rPr>
        <w:t xml:space="preserve">, especially given the similar nationalistic tendencies among China's neighbors. A phase of </w:t>
      </w:r>
      <w:r w:rsidRPr="00B70AC4">
        <w:rPr>
          <w:rStyle w:val="Emphasis"/>
        </w:rPr>
        <w:t xml:space="preserve">acute </w:t>
      </w:r>
      <w:r w:rsidRPr="00B35840">
        <w:rPr>
          <w:rStyle w:val="Emphasis"/>
          <w:highlight w:val="yellow"/>
        </w:rPr>
        <w:t>international tension</w:t>
      </w:r>
      <w:r w:rsidRPr="00B35840">
        <w:rPr>
          <w:rStyle w:val="IntenseEmphasis"/>
          <w:highlight w:val="yellow"/>
        </w:rPr>
        <w:t xml:space="preserve"> in Asia could ensue</w:t>
      </w:r>
      <w:r w:rsidRPr="002E19C8">
        <w:rPr>
          <w:sz w:val="14"/>
        </w:rPr>
        <w:t xml:space="preserve">. Asia of the 21st century could then begin to resemble Europe of the 20th century -- violent and bloodthirsty. At the same time, the </w:t>
      </w:r>
      <w:r w:rsidRPr="00B70AC4">
        <w:rPr>
          <w:rStyle w:val="IntenseEmphasis"/>
        </w:rPr>
        <w:t>security of</w:t>
      </w:r>
      <w:r w:rsidRPr="002E19C8">
        <w:rPr>
          <w:sz w:val="14"/>
        </w:rPr>
        <w:t xml:space="preserve"> a number of </w:t>
      </w:r>
      <w:r w:rsidRPr="00B35840">
        <w:rPr>
          <w:rStyle w:val="IntenseEmphasis"/>
          <w:highlight w:val="yellow"/>
        </w:rPr>
        <w:t>weaker states</w:t>
      </w:r>
      <w:r w:rsidRPr="002E19C8">
        <w:rPr>
          <w:sz w:val="14"/>
        </w:rPr>
        <w:t xml:space="preserve"> located geographically next to major regional powers also </w:t>
      </w:r>
      <w:r w:rsidRPr="00EA1E8B">
        <w:rPr>
          <w:rStyle w:val="IntenseEmphasis"/>
        </w:rPr>
        <w:t>depends on</w:t>
      </w:r>
      <w:r w:rsidRPr="002E19C8">
        <w:rPr>
          <w:sz w:val="14"/>
        </w:rPr>
        <w:t xml:space="preserve"> the international status quo reinforced by </w:t>
      </w:r>
      <w:r w:rsidRPr="00EA1E8B">
        <w:rPr>
          <w:rStyle w:val="IntenseEmphasis"/>
        </w:rPr>
        <w:t xml:space="preserve">America's global preeminence -- and </w:t>
      </w:r>
      <w:r w:rsidRPr="00B35840">
        <w:rPr>
          <w:rStyle w:val="IntenseEmphasis"/>
          <w:highlight w:val="yellow"/>
        </w:rPr>
        <w:t>would be made</w:t>
      </w:r>
      <w:r w:rsidRPr="00EA1E8B">
        <w:rPr>
          <w:rStyle w:val="IntenseEmphasis"/>
        </w:rPr>
        <w:t xml:space="preserve"> significantly more </w:t>
      </w:r>
      <w:r w:rsidRPr="00B35840">
        <w:rPr>
          <w:rStyle w:val="IntenseEmphasis"/>
          <w:highlight w:val="yellow"/>
        </w:rPr>
        <w:t>vulnerable</w:t>
      </w:r>
      <w:r w:rsidRPr="00EA1E8B">
        <w:rPr>
          <w:rStyle w:val="IntenseEmphasis"/>
        </w:rPr>
        <w:t xml:space="preserve"> in proportion to America's decline. The states</w:t>
      </w:r>
      <w:r w:rsidRPr="002E19C8">
        <w:rPr>
          <w:sz w:val="14"/>
        </w:rPr>
        <w:t xml:space="preserve"> in that exposed position -- </w:t>
      </w:r>
      <w:r w:rsidRPr="00B35840">
        <w:rPr>
          <w:rStyle w:val="IntenseEmphasis"/>
          <w:highlight w:val="yellow"/>
        </w:rPr>
        <w:t xml:space="preserve">including </w:t>
      </w:r>
      <w:r w:rsidRPr="00B35840">
        <w:rPr>
          <w:rStyle w:val="Emphasis"/>
          <w:highlight w:val="yellow"/>
        </w:rPr>
        <w:t>Georgia</w:t>
      </w:r>
      <w:r w:rsidRPr="00B35840">
        <w:rPr>
          <w:rStyle w:val="IntenseEmphasis"/>
          <w:highlight w:val="yellow"/>
        </w:rPr>
        <w:t xml:space="preserve">, </w:t>
      </w:r>
      <w:r w:rsidRPr="00B35840">
        <w:rPr>
          <w:rStyle w:val="Emphasis"/>
          <w:highlight w:val="yellow"/>
        </w:rPr>
        <w:t>Taiwan</w:t>
      </w:r>
      <w:r w:rsidRPr="00B70AC4">
        <w:rPr>
          <w:rStyle w:val="IntenseEmphasis"/>
        </w:rPr>
        <w:t xml:space="preserve">, </w:t>
      </w:r>
      <w:r w:rsidRPr="00B70AC4">
        <w:rPr>
          <w:rStyle w:val="Emphasis"/>
        </w:rPr>
        <w:t xml:space="preserve">South </w:t>
      </w:r>
      <w:r w:rsidRPr="00B35840">
        <w:rPr>
          <w:rStyle w:val="Emphasis"/>
          <w:highlight w:val="yellow"/>
        </w:rPr>
        <w:t>Korea</w:t>
      </w:r>
      <w:r w:rsidRPr="00B70AC4">
        <w:rPr>
          <w:rStyle w:val="IntenseEmphasis"/>
        </w:rPr>
        <w:t xml:space="preserve">, </w:t>
      </w:r>
      <w:r w:rsidRPr="00B70AC4">
        <w:rPr>
          <w:rStyle w:val="Emphasis"/>
        </w:rPr>
        <w:t>Belarus</w:t>
      </w:r>
      <w:r w:rsidRPr="00B70AC4">
        <w:rPr>
          <w:rStyle w:val="IntenseEmphasis"/>
        </w:rPr>
        <w:t xml:space="preserve">, </w:t>
      </w:r>
      <w:r w:rsidRPr="00B70AC4">
        <w:rPr>
          <w:rStyle w:val="Emphasis"/>
        </w:rPr>
        <w:t>Ukraine</w:t>
      </w:r>
      <w:r w:rsidRPr="00B70AC4">
        <w:rPr>
          <w:rStyle w:val="IntenseEmphasis"/>
        </w:rPr>
        <w:t xml:space="preserve">, </w:t>
      </w:r>
      <w:r w:rsidRPr="00B35840">
        <w:rPr>
          <w:rStyle w:val="Emphasis"/>
          <w:highlight w:val="yellow"/>
        </w:rPr>
        <w:t>Afghanistan</w:t>
      </w:r>
      <w:r w:rsidRPr="00B35840">
        <w:rPr>
          <w:rStyle w:val="IntenseEmphasis"/>
          <w:highlight w:val="yellow"/>
        </w:rPr>
        <w:t xml:space="preserve">, </w:t>
      </w:r>
      <w:r w:rsidRPr="00B35840">
        <w:rPr>
          <w:rStyle w:val="Emphasis"/>
          <w:highlight w:val="yellow"/>
        </w:rPr>
        <w:t>Pakistan</w:t>
      </w:r>
      <w:r w:rsidRPr="00B35840">
        <w:rPr>
          <w:rStyle w:val="IntenseEmphasis"/>
          <w:highlight w:val="yellow"/>
        </w:rPr>
        <w:t xml:space="preserve">, </w:t>
      </w:r>
      <w:r w:rsidRPr="00B35840">
        <w:rPr>
          <w:rStyle w:val="Emphasis"/>
          <w:highlight w:val="yellow"/>
        </w:rPr>
        <w:t>Israel</w:t>
      </w:r>
      <w:r w:rsidRPr="00B35840">
        <w:rPr>
          <w:rStyle w:val="IntenseEmphasis"/>
          <w:highlight w:val="yellow"/>
        </w:rPr>
        <w:t>, and the</w:t>
      </w:r>
      <w:r w:rsidRPr="00B70AC4">
        <w:rPr>
          <w:rStyle w:val="IntenseEmphasis"/>
        </w:rPr>
        <w:t xml:space="preserve"> greater </w:t>
      </w:r>
      <w:r w:rsidRPr="00B35840">
        <w:rPr>
          <w:rStyle w:val="Emphasis"/>
          <w:highlight w:val="yellow"/>
        </w:rPr>
        <w:t>Mid</w:t>
      </w:r>
      <w:r w:rsidRPr="00B70AC4">
        <w:rPr>
          <w:rStyle w:val="Emphasis"/>
        </w:rPr>
        <w:t xml:space="preserve">dle </w:t>
      </w:r>
      <w:r w:rsidRPr="00B35840">
        <w:rPr>
          <w:rStyle w:val="Emphasis"/>
          <w:highlight w:val="yellow"/>
        </w:rPr>
        <w:t>East</w:t>
      </w:r>
      <w:r w:rsidRPr="00B70AC4">
        <w:rPr>
          <w:rStyle w:val="IntenseEmphasis"/>
        </w:rPr>
        <w:t xml:space="preserve"> -- are</w:t>
      </w:r>
      <w:r w:rsidRPr="002E19C8">
        <w:rPr>
          <w:sz w:val="14"/>
        </w:rPr>
        <w:t xml:space="preserve"> today's geopolitical equivalents of nature's most </w:t>
      </w:r>
      <w:r w:rsidRPr="00B70AC4">
        <w:rPr>
          <w:rStyle w:val="IntenseEmphasis"/>
        </w:rPr>
        <w:t>endangered</w:t>
      </w:r>
      <w:r w:rsidRPr="002E19C8">
        <w:rPr>
          <w:sz w:val="14"/>
        </w:rPr>
        <w:t xml:space="preserve"> species. Their fates are closely tied to the nature of the international environment left behind by a waning America, be it ordered and restrained or, much more likely, self-serving and expansionist. </w:t>
      </w:r>
      <w:r w:rsidRPr="00B70AC4">
        <w:rPr>
          <w:rStyle w:val="IntenseEmphasis"/>
        </w:rPr>
        <w:t xml:space="preserve">A faltering </w:t>
      </w:r>
      <w:r w:rsidRPr="00B70AC4">
        <w:rPr>
          <w:rStyle w:val="Emphasis"/>
        </w:rPr>
        <w:t>U</w:t>
      </w:r>
      <w:r w:rsidRPr="002E19C8">
        <w:rPr>
          <w:sz w:val="14"/>
        </w:rPr>
        <w:t xml:space="preserve">nited </w:t>
      </w:r>
      <w:r w:rsidRPr="00B70AC4">
        <w:rPr>
          <w:rStyle w:val="Emphasis"/>
        </w:rPr>
        <w:t>S</w:t>
      </w:r>
      <w:r w:rsidRPr="002E19C8">
        <w:rPr>
          <w:sz w:val="14"/>
        </w:rPr>
        <w:t xml:space="preserve">tates </w:t>
      </w:r>
      <w:r w:rsidRPr="00B70AC4">
        <w:rPr>
          <w:rStyle w:val="IntenseEmphasis"/>
        </w:rPr>
        <w:t>could</w:t>
      </w:r>
      <w:r w:rsidRPr="002E19C8">
        <w:rPr>
          <w:sz w:val="14"/>
        </w:rPr>
        <w:t xml:space="preserve"> also </w:t>
      </w:r>
      <w:r w:rsidRPr="00B70AC4">
        <w:rPr>
          <w:rStyle w:val="IntenseEmphasis"/>
        </w:rPr>
        <w:t>find its strategic partnership with Mexico in jeopardy. America's economic resilience</w:t>
      </w:r>
      <w:r w:rsidRPr="002E19C8">
        <w:rPr>
          <w:sz w:val="14"/>
        </w:rPr>
        <w:t xml:space="preserve"> and political stability </w:t>
      </w:r>
      <w:r w:rsidRPr="00B70AC4">
        <w:rPr>
          <w:rStyle w:val="IntenseEmphasis"/>
        </w:rPr>
        <w:t>have so far mitigated</w:t>
      </w:r>
      <w:r w:rsidRPr="002E19C8">
        <w:rPr>
          <w:sz w:val="14"/>
        </w:rPr>
        <w:t xml:space="preserve"> many of the </w:t>
      </w:r>
      <w:r w:rsidRPr="00B70AC4">
        <w:rPr>
          <w:rStyle w:val="IntenseEmphasis"/>
        </w:rPr>
        <w:t>challenges</w:t>
      </w:r>
      <w:r w:rsidRPr="002E19C8">
        <w:rPr>
          <w:sz w:val="14"/>
        </w:rPr>
        <w:t xml:space="preserve"> posed by such sensitive neighborhood issues as economic dependence, immigration, and the narcotics trade. </w:t>
      </w:r>
      <w:r w:rsidRPr="00B70AC4">
        <w:rPr>
          <w:rStyle w:val="IntenseEmphasis"/>
        </w:rPr>
        <w:t>A decline in American power, however, would</w:t>
      </w:r>
      <w:r w:rsidRPr="002E19C8">
        <w:rPr>
          <w:sz w:val="14"/>
        </w:rPr>
        <w:t xml:space="preserve"> likely </w:t>
      </w:r>
      <w:r w:rsidRPr="00B70AC4">
        <w:rPr>
          <w:rStyle w:val="IntenseEmphasis"/>
        </w:rPr>
        <w:t>undermine the health</w:t>
      </w:r>
      <w:r w:rsidRPr="002E19C8">
        <w:rPr>
          <w:sz w:val="14"/>
        </w:rPr>
        <w:t xml:space="preserve"> and good judgment </w:t>
      </w:r>
      <w:r w:rsidRPr="00B70AC4">
        <w:rPr>
          <w:rStyle w:val="IntenseEmphasis"/>
        </w:rPr>
        <w:t>of the U.S. economic</w:t>
      </w:r>
      <w:r w:rsidRPr="002E19C8">
        <w:rPr>
          <w:sz w:val="14"/>
        </w:rPr>
        <w:t xml:space="preserve"> and political </w:t>
      </w:r>
      <w:r w:rsidRPr="00B70AC4">
        <w:rPr>
          <w:rStyle w:val="IntenseEmphasis"/>
        </w:rPr>
        <w:t>systems</w:t>
      </w:r>
      <w:r w:rsidRPr="002E19C8">
        <w:rPr>
          <w:sz w:val="14"/>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B35840">
        <w:rPr>
          <w:rStyle w:val="IntenseEmphasis"/>
          <w:highlight w:val="yellow"/>
        </w:rPr>
        <w:t>A</w:t>
      </w:r>
      <w:r w:rsidRPr="00B70AC4">
        <w:rPr>
          <w:rStyle w:val="IntenseEmphasis"/>
        </w:rPr>
        <w:t xml:space="preserve">nother </w:t>
      </w:r>
      <w:r w:rsidRPr="00B35840">
        <w:rPr>
          <w:rStyle w:val="IntenseEmphasis"/>
          <w:highlight w:val="yellow"/>
        </w:rPr>
        <w:t>consequence</w:t>
      </w:r>
      <w:r w:rsidRPr="002E19C8">
        <w:rPr>
          <w:sz w:val="14"/>
        </w:rPr>
        <w:t xml:space="preserve"> of American decline </w:t>
      </w:r>
      <w:r w:rsidRPr="00B35840">
        <w:rPr>
          <w:rStyle w:val="IntenseEmphasis"/>
          <w:highlight w:val="yellow"/>
        </w:rPr>
        <w:t>could be</w:t>
      </w:r>
      <w:r w:rsidRPr="002E19C8">
        <w:rPr>
          <w:sz w:val="14"/>
        </w:rPr>
        <w:t xml:space="preserve"> a </w:t>
      </w:r>
      <w:r w:rsidRPr="00B35840">
        <w:rPr>
          <w:rStyle w:val="IntenseEmphasis"/>
          <w:highlight w:val="yellow"/>
        </w:rPr>
        <w:t>corrosion of</w:t>
      </w:r>
      <w:r w:rsidRPr="002E19C8">
        <w:rPr>
          <w:sz w:val="14"/>
        </w:rPr>
        <w:t xml:space="preserve"> the generally </w:t>
      </w:r>
      <w:r w:rsidRPr="00B70AC4">
        <w:rPr>
          <w:rStyle w:val="IntenseEmphasis"/>
        </w:rPr>
        <w:t xml:space="preserve">cooperative management of </w:t>
      </w:r>
      <w:r w:rsidRPr="002E19C8">
        <w:rPr>
          <w:sz w:val="14"/>
        </w:rPr>
        <w:t xml:space="preserve">the </w:t>
      </w:r>
      <w:r w:rsidRPr="00B70AC4">
        <w:rPr>
          <w:rStyle w:val="IntenseEmphasis"/>
        </w:rPr>
        <w:t>global commons</w:t>
      </w:r>
      <w:r w:rsidRPr="002E19C8">
        <w:rPr>
          <w:sz w:val="14"/>
        </w:rPr>
        <w:t xml:space="preserve"> -- shared interests such as </w:t>
      </w:r>
      <w:r w:rsidRPr="00B35840">
        <w:rPr>
          <w:rStyle w:val="Emphasis"/>
          <w:highlight w:val="yellow"/>
        </w:rPr>
        <w:t>sea lanes</w:t>
      </w:r>
      <w:r w:rsidRPr="00B35840">
        <w:rPr>
          <w:rStyle w:val="IntenseEmphasis"/>
          <w:highlight w:val="yellow"/>
        </w:rPr>
        <w:t xml:space="preserve">, </w:t>
      </w:r>
      <w:r w:rsidRPr="00B35840">
        <w:rPr>
          <w:rStyle w:val="Emphasis"/>
          <w:highlight w:val="yellow"/>
        </w:rPr>
        <w:t>space</w:t>
      </w:r>
      <w:r w:rsidRPr="00B35840">
        <w:rPr>
          <w:rStyle w:val="IntenseEmphasis"/>
          <w:highlight w:val="yellow"/>
        </w:rPr>
        <w:t xml:space="preserve">, </w:t>
      </w:r>
      <w:r w:rsidRPr="00B35840">
        <w:rPr>
          <w:rStyle w:val="Emphasis"/>
          <w:highlight w:val="yellow"/>
        </w:rPr>
        <w:t>cyberspace</w:t>
      </w:r>
      <w:r w:rsidRPr="00B35840">
        <w:rPr>
          <w:rStyle w:val="IntenseEmphasis"/>
          <w:highlight w:val="yellow"/>
        </w:rPr>
        <w:t xml:space="preserve">, and </w:t>
      </w:r>
      <w:r w:rsidRPr="00B35840">
        <w:rPr>
          <w:rStyle w:val="Emphasis"/>
          <w:highlight w:val="yellow"/>
        </w:rPr>
        <w:t>the environment</w:t>
      </w:r>
      <w:r w:rsidRPr="00B70AC4">
        <w:rPr>
          <w:rStyle w:val="IntenseEmphasis"/>
        </w:rPr>
        <w:t xml:space="preserve">, whose protection is </w:t>
      </w:r>
      <w:r w:rsidRPr="00B35840">
        <w:rPr>
          <w:rStyle w:val="IntenseEmphasis"/>
          <w:highlight w:val="yellow"/>
        </w:rPr>
        <w:t>imperative to</w:t>
      </w:r>
      <w:r w:rsidRPr="002E19C8">
        <w:rPr>
          <w:sz w:val="14"/>
        </w:rPr>
        <w:t xml:space="preserve"> the </w:t>
      </w:r>
      <w:r w:rsidRPr="00B70AC4">
        <w:rPr>
          <w:rStyle w:val="IntenseEmphasis"/>
        </w:rPr>
        <w:t xml:space="preserve">long-term </w:t>
      </w:r>
      <w:r w:rsidRPr="00EA1E8B">
        <w:rPr>
          <w:rStyle w:val="Emphasis"/>
        </w:rPr>
        <w:t xml:space="preserve">growth of </w:t>
      </w:r>
      <w:r w:rsidRPr="00B35840">
        <w:rPr>
          <w:rStyle w:val="Emphasis"/>
          <w:highlight w:val="yellow"/>
        </w:rPr>
        <w:t>the global economy</w:t>
      </w:r>
      <w:r w:rsidRPr="00B35840">
        <w:rPr>
          <w:rStyle w:val="IntenseEmphasis"/>
          <w:highlight w:val="yellow"/>
        </w:rPr>
        <w:t xml:space="preserve"> and</w:t>
      </w:r>
      <w:r w:rsidRPr="002E19C8">
        <w:rPr>
          <w:sz w:val="14"/>
        </w:rPr>
        <w:t xml:space="preserve"> the continuation of basic </w:t>
      </w:r>
      <w:r w:rsidRPr="00EA1E8B">
        <w:rPr>
          <w:rStyle w:val="Emphasis"/>
        </w:rPr>
        <w:t xml:space="preserve">geopolitical </w:t>
      </w:r>
      <w:r w:rsidRPr="00B35840">
        <w:rPr>
          <w:rStyle w:val="Emphasis"/>
          <w:highlight w:val="yellow"/>
        </w:rPr>
        <w:t>stability</w:t>
      </w:r>
      <w:r w:rsidRPr="00B70AC4">
        <w:rPr>
          <w:rStyle w:val="IntenseEmphasis"/>
        </w:rPr>
        <w:t>. In</w:t>
      </w:r>
      <w:r w:rsidRPr="002E19C8">
        <w:rPr>
          <w:sz w:val="14"/>
        </w:rPr>
        <w:t xml:space="preserve"> almost every case, the potential </w:t>
      </w:r>
      <w:r w:rsidRPr="00B70AC4">
        <w:rPr>
          <w:rStyle w:val="IntenseEmphasis"/>
        </w:rPr>
        <w:t>absence of a</w:t>
      </w:r>
      <w:r w:rsidRPr="002E19C8">
        <w:rPr>
          <w:sz w:val="14"/>
        </w:rPr>
        <w:t xml:space="preserve"> constructive and </w:t>
      </w:r>
      <w:r w:rsidRPr="00B70AC4">
        <w:rPr>
          <w:rStyle w:val="IntenseEmphasis"/>
        </w:rPr>
        <w:t>influential U.S. role would fatally undermine the</w:t>
      </w:r>
      <w:r w:rsidRPr="002E19C8">
        <w:rPr>
          <w:sz w:val="14"/>
        </w:rPr>
        <w:t xml:space="preserve"> essential communality of the </w:t>
      </w:r>
      <w:r w:rsidRPr="00B70AC4">
        <w:rPr>
          <w:rStyle w:val="IntenseEmphasis"/>
        </w:rPr>
        <w:t>global commons because</w:t>
      </w:r>
      <w:r w:rsidRPr="002E19C8">
        <w:rPr>
          <w:sz w:val="14"/>
        </w:rPr>
        <w:t xml:space="preserve"> the superiority and ubiquity of </w:t>
      </w:r>
      <w:r w:rsidRPr="00B70AC4">
        <w:rPr>
          <w:rStyle w:val="IntenseEmphasis"/>
        </w:rPr>
        <w:t>American power creates order where there would</w:t>
      </w:r>
      <w:r w:rsidRPr="002E19C8">
        <w:rPr>
          <w:sz w:val="14"/>
        </w:rPr>
        <w:t xml:space="preserve"> normally </w:t>
      </w:r>
      <w:r w:rsidRPr="00B70AC4">
        <w:rPr>
          <w:rStyle w:val="IntenseEmphasis"/>
        </w:rPr>
        <w:t>be conflict</w:t>
      </w:r>
      <w:r w:rsidRPr="002E19C8">
        <w:rPr>
          <w:sz w:val="14"/>
        </w:rPr>
        <w:t xml:space="preserve">. None of this will necessarily come to pass. Nor is the concern that </w:t>
      </w:r>
      <w:r w:rsidRPr="00B70AC4">
        <w:rPr>
          <w:rStyle w:val="IntenseEmphasis"/>
        </w:rPr>
        <w:t xml:space="preserve">America's </w:t>
      </w:r>
      <w:r w:rsidRPr="00B35840">
        <w:rPr>
          <w:rStyle w:val="IntenseEmphasis"/>
          <w:highlight w:val="yellow"/>
        </w:rPr>
        <w:t xml:space="preserve">decline would generate </w:t>
      </w:r>
      <w:r w:rsidRPr="00B35840">
        <w:rPr>
          <w:rStyle w:val="Emphasis"/>
          <w:highlight w:val="yellow"/>
        </w:rPr>
        <w:t>global insecurity</w:t>
      </w:r>
      <w:r w:rsidRPr="00B70AC4">
        <w:rPr>
          <w:rStyle w:val="IntenseEmphasis"/>
        </w:rPr>
        <w:t>,</w:t>
      </w:r>
      <w:r w:rsidRPr="002E19C8">
        <w:rPr>
          <w:sz w:val="14"/>
        </w:rPr>
        <w:t xml:space="preserve"> endanger some vulnerable states, and produce a more troubled North American </w:t>
      </w:r>
      <w:r w:rsidRPr="002E19C8">
        <w:rPr>
          <w:sz w:val="14"/>
        </w:rPr>
        <w:lastRenderedPageBreak/>
        <w:t>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rsidR="00986C35" w:rsidRDefault="00986C35" w:rsidP="00986C35">
      <w:pPr>
        <w:rPr>
          <w:sz w:val="16"/>
        </w:rPr>
      </w:pPr>
    </w:p>
    <w:p w:rsidR="007414C4" w:rsidRDefault="007414C4" w:rsidP="007414C4">
      <w:pPr>
        <w:pStyle w:val="Heading3"/>
      </w:pPr>
      <w:r>
        <w:lastRenderedPageBreak/>
        <w:t xml:space="preserve">   Ext – Key Soft Power/Leadership</w:t>
      </w:r>
    </w:p>
    <w:p w:rsidR="007414C4" w:rsidRPr="007414C4" w:rsidRDefault="007414C4" w:rsidP="007414C4"/>
    <w:p w:rsidR="00986C35" w:rsidRPr="006F5638" w:rsidRDefault="00986C35" w:rsidP="00986C35">
      <w:pPr>
        <w:pStyle w:val="Heading4"/>
        <w:rPr>
          <w:rFonts w:cs="Times New Roman"/>
        </w:rPr>
      </w:pPr>
      <w:r w:rsidRPr="006F5638">
        <w:rPr>
          <w:rFonts w:cs="Times New Roman"/>
        </w:rPr>
        <w:t>Recent reports reopen the floodgates – trashes trust and cred</w:t>
      </w:r>
      <w:r w:rsidR="007414C4">
        <w:rPr>
          <w:rFonts w:cs="Times New Roman"/>
        </w:rPr>
        <w:t xml:space="preserve"> – NSA reforms key</w:t>
      </w:r>
    </w:p>
    <w:p w:rsidR="00986C35" w:rsidRPr="006F5638" w:rsidRDefault="00986C35" w:rsidP="00986C35">
      <w:pPr>
        <w:rPr>
          <w:rStyle w:val="StyleStyleBold12pt"/>
        </w:rPr>
      </w:pPr>
      <w:r w:rsidRPr="006F5638">
        <w:rPr>
          <w:rStyle w:val="StyleStyleBold12pt"/>
        </w:rPr>
        <w:t>Boyd 4/12/14</w:t>
      </w:r>
    </w:p>
    <w:p w:rsidR="00986C35" w:rsidRPr="006F5638" w:rsidRDefault="00986C35" w:rsidP="00986C35">
      <w:r w:rsidRPr="006F5638">
        <w:t>“IU expert: Report NSA knew of Heartbleed bug highlights credibility issues” James Boyd Center for Applied Cybersecurity Research at Indiana University, April 12, 2014, http://info.law.indiana.edu/releases/iu/2014/04/cate-comments-nsa-heartbleed.shtml</w:t>
      </w:r>
    </w:p>
    <w:p w:rsidR="00986C35" w:rsidRPr="006F5638" w:rsidRDefault="00986C35" w:rsidP="00986C35"/>
    <w:p w:rsidR="00986C35" w:rsidRDefault="00986C35" w:rsidP="00986C35">
      <w:pPr>
        <w:rPr>
          <w:sz w:val="16"/>
        </w:rPr>
      </w:pPr>
      <w:r w:rsidRPr="006F5638">
        <w:rPr>
          <w:sz w:val="16"/>
        </w:rPr>
        <w:t xml:space="preserve">BLOOMINGTON, Ind. -- </w:t>
      </w:r>
      <w:r w:rsidRPr="006F5638">
        <w:rPr>
          <w:rStyle w:val="StyleBoldUnderline"/>
        </w:rPr>
        <w:t>A disclosure -- and denial -- over whether the NSA discovered</w:t>
      </w:r>
      <w:r w:rsidRPr="006F5638">
        <w:rPr>
          <w:sz w:val="16"/>
        </w:rPr>
        <w:t>,</w:t>
      </w:r>
      <w:r w:rsidRPr="006F5638">
        <w:rPr>
          <w:rStyle w:val="StyleBoldUnderline"/>
        </w:rPr>
        <w:t xml:space="preserve"> hid and exploited the Heartbleed vulnerability for the past two years highlights</w:t>
      </w:r>
      <w:r w:rsidRPr="006F5638">
        <w:rPr>
          <w:sz w:val="16"/>
        </w:rPr>
        <w:t xml:space="preserve"> both </w:t>
      </w:r>
      <w:r w:rsidRPr="006F5638">
        <w:rPr>
          <w:rStyle w:val="StyleBoldUnderline"/>
        </w:rPr>
        <w:t>the damage</w:t>
      </w:r>
      <w:r w:rsidRPr="006F5638">
        <w:rPr>
          <w:sz w:val="16"/>
        </w:rPr>
        <w:t xml:space="preserve"> that </w:t>
      </w:r>
      <w:r w:rsidRPr="006F5638">
        <w:rPr>
          <w:rStyle w:val="StyleBoldUnderline"/>
        </w:rPr>
        <w:t>the agency’s credibility has suffered</w:t>
      </w:r>
      <w:r w:rsidRPr="006F5638">
        <w:rPr>
          <w:sz w:val="16"/>
        </w:rPr>
        <w:t xml:space="preserve"> and the urgent need to separate the agency’s twin responsibilities for information assurance and surveillance into two agencies, according to an Indiana University cybersecurity expert. Fred H. </w:t>
      </w:r>
      <w:r w:rsidRPr="006F5638">
        <w:rPr>
          <w:rStyle w:val="StyleBoldUnderline"/>
        </w:rPr>
        <w:t>Cate</w:t>
      </w:r>
      <w:r w:rsidRPr="006F5638">
        <w:rPr>
          <w:sz w:val="16"/>
        </w:rPr>
        <w:t xml:space="preserve">, </w:t>
      </w:r>
      <w:r w:rsidRPr="006F5638">
        <w:rPr>
          <w:rStyle w:val="StyleBoldUnderline"/>
        </w:rPr>
        <w:t>director of the university's Center for Applied Cybersecurity Research</w:t>
      </w:r>
      <w:r w:rsidRPr="006F5638">
        <w:rPr>
          <w:sz w:val="16"/>
        </w:rPr>
        <w:t xml:space="preserve">, </w:t>
      </w:r>
      <w:r w:rsidRPr="006F5638">
        <w:rPr>
          <w:rStyle w:val="StyleBoldUnderline"/>
        </w:rPr>
        <w:t xml:space="preserve">said the </w:t>
      </w:r>
      <w:r w:rsidRPr="006F5638">
        <w:rPr>
          <w:sz w:val="16"/>
        </w:rPr>
        <w:t xml:space="preserve">most recent </w:t>
      </w:r>
      <w:r w:rsidRPr="006F5638">
        <w:rPr>
          <w:rStyle w:val="StyleBoldUnderline"/>
        </w:rPr>
        <w:t>allegations</w:t>
      </w:r>
      <w:r w:rsidRPr="006F5638">
        <w:rPr>
          <w:sz w:val="16"/>
        </w:rPr>
        <w:t xml:space="preserve">, if true, also </w:t>
      </w:r>
      <w:r w:rsidRPr="006F5638">
        <w:rPr>
          <w:rStyle w:val="StyleBoldUnderline"/>
        </w:rPr>
        <w:t xml:space="preserve">showcase a </w:t>
      </w:r>
      <w:r w:rsidRPr="006F5638">
        <w:rPr>
          <w:rStyle w:val="Emphasis"/>
          <w:i/>
        </w:rPr>
        <w:t>White House unwilling to listen</w:t>
      </w:r>
      <w:r w:rsidRPr="006F5638">
        <w:rPr>
          <w:rStyle w:val="StyleBoldUnderline"/>
        </w:rPr>
        <w:t xml:space="preserve"> to the very independent advisors it appointed to help mitigate the privacy and security revelations made public by Edward Snowden. </w:t>
      </w:r>
      <w:r w:rsidRPr="006F5638">
        <w:rPr>
          <w:sz w:val="16"/>
        </w:rPr>
        <w:t xml:space="preserve">The Heartbleed bug was disclosed publicly Monday as a vulnerability in the popular OpenSSL program that is widely used across the internet to protect data and systems and to authenticate users during online transactions. Bloomberg News reported late Friday, April 11, that, according to “two people familiar with the matter,” the National Security Agency knew of the Heartbleed bug for more than two years and not only kept it secret but regularly exploited it to collect information. </w:t>
      </w:r>
      <w:r w:rsidRPr="006F5638">
        <w:rPr>
          <w:rStyle w:val="StyleBoldUnderline"/>
        </w:rPr>
        <w:t xml:space="preserve">The Office of the Director of National Intelligence responded hours later with a flat denial. “Normally such an absolute denial by a federal agency would be taken seriously,” </w:t>
      </w:r>
      <w:r w:rsidRPr="006F5638">
        <w:rPr>
          <w:sz w:val="16"/>
        </w:rPr>
        <w:t>Cate said, “</w:t>
      </w:r>
      <w:r w:rsidRPr="006F5638">
        <w:rPr>
          <w:rStyle w:val="StyleBoldUnderline"/>
        </w:rPr>
        <w:t xml:space="preserve">but the number of apparently unambiguous denials by the intelligence community that over the past year have been proven false or seriously misleading has </w:t>
      </w:r>
      <w:r w:rsidRPr="006F5638">
        <w:rPr>
          <w:rStyle w:val="Emphasis"/>
          <w:i/>
        </w:rPr>
        <w:t>caused serious credibility issues</w:t>
      </w:r>
      <w:r w:rsidRPr="006F5638">
        <w:rPr>
          <w:sz w:val="16"/>
        </w:rPr>
        <w:t xml:space="preserve"> for the NSA and the DNI.”</w:t>
      </w:r>
    </w:p>
    <w:p w:rsidR="00986C35" w:rsidRDefault="00986C35" w:rsidP="00986C35">
      <w:pPr>
        <w:rPr>
          <w:sz w:val="16"/>
        </w:rPr>
      </w:pPr>
    </w:p>
    <w:p w:rsidR="00986C35" w:rsidRDefault="00986C35" w:rsidP="00986C35">
      <w:pPr>
        <w:pStyle w:val="Heading4"/>
      </w:pPr>
      <w:r>
        <w:t>Key to overall US Credibility</w:t>
      </w:r>
    </w:p>
    <w:p w:rsidR="00986C35" w:rsidRPr="00356219" w:rsidRDefault="00986C35" w:rsidP="00986C35">
      <w:pPr>
        <w:rPr>
          <w:rStyle w:val="StyleStyleBold12pt"/>
        </w:rPr>
      </w:pPr>
      <w:r>
        <w:rPr>
          <w:rStyle w:val="StyleStyleBold12pt"/>
        </w:rPr>
        <w:t>McCauley, 13</w:t>
      </w:r>
    </w:p>
    <w:p w:rsidR="00986C35" w:rsidRDefault="00986C35" w:rsidP="00986C35">
      <w:r w:rsidRPr="00356219">
        <w:t>Lauren McCauley, staff writer, 6-27-2013</w:t>
      </w:r>
      <w:r>
        <w:t xml:space="preserve"> </w:t>
      </w:r>
      <w:hyperlink r:id="rId59" w:history="1">
        <w:r w:rsidRPr="00802C4B">
          <w:rPr>
            <w:rStyle w:val="Hyperlink"/>
          </w:rPr>
          <w:t>https://www.commondreams.org/headline/2013/06/27-7</w:t>
        </w:r>
      </w:hyperlink>
    </w:p>
    <w:p w:rsidR="00986C35" w:rsidRPr="00800AFB" w:rsidRDefault="00986C35" w:rsidP="00986C35"/>
    <w:p w:rsidR="00986C35" w:rsidRPr="007E6B0F" w:rsidRDefault="00986C35" w:rsidP="00986C35">
      <w:pPr>
        <w:rPr>
          <w:rStyle w:val="StyleBoldUnderline"/>
        </w:rPr>
      </w:pPr>
      <w:r w:rsidRPr="007E6B0F">
        <w:rPr>
          <w:sz w:val="12"/>
        </w:rPr>
        <w:t xml:space="preserve">However, </w:t>
      </w:r>
      <w:r w:rsidRPr="00EA423C">
        <w:rPr>
          <w:rStyle w:val="StyleBoldUnderline"/>
          <w:highlight w:val="yellow"/>
        </w:rPr>
        <w:t>the international community</w:t>
      </w:r>
      <w:r w:rsidRPr="007E6B0F">
        <w:rPr>
          <w:sz w:val="12"/>
        </w:rPr>
        <w:t xml:space="preserve"> has </w:t>
      </w:r>
      <w:r w:rsidRPr="00EA423C">
        <w:rPr>
          <w:rStyle w:val="StyleBoldUnderline"/>
          <w:highlight w:val="yellow"/>
        </w:rPr>
        <w:t>reacted</w:t>
      </w:r>
      <w:r w:rsidRPr="007E6B0F">
        <w:rPr>
          <w:rStyle w:val="StyleBoldUnderline"/>
        </w:rPr>
        <w:t xml:space="preserve"> to </w:t>
      </w:r>
      <w:r w:rsidRPr="007E6B0F">
        <w:rPr>
          <w:sz w:val="12"/>
        </w:rPr>
        <w:t xml:space="preserve">the </w:t>
      </w:r>
      <w:r w:rsidRPr="007E6B0F">
        <w:rPr>
          <w:rStyle w:val="StyleBoldUnderline"/>
        </w:rPr>
        <w:t xml:space="preserve">disclosures </w:t>
      </w:r>
      <w:r w:rsidRPr="00EA423C">
        <w:rPr>
          <w:rStyle w:val="StyleBoldUnderline"/>
          <w:highlight w:val="yellow"/>
        </w:rPr>
        <w:t>with alarm</w:t>
      </w:r>
      <w:r w:rsidRPr="007E6B0F">
        <w:rPr>
          <w:sz w:val="12"/>
        </w:rPr>
        <w:t xml:space="preserve">. </w:t>
      </w:r>
      <w:r w:rsidRPr="00EA423C">
        <w:rPr>
          <w:rStyle w:val="StyleBoldUnderline"/>
          <w:highlight w:val="yellow"/>
        </w:rPr>
        <w:t>Revelations</w:t>
      </w:r>
      <w:r w:rsidRPr="007E6B0F">
        <w:rPr>
          <w:rStyle w:val="StyleBoldUnderline"/>
        </w:rPr>
        <w:t xml:space="preserve"> that the NSA has been tapping</w:t>
      </w:r>
      <w:r w:rsidRPr="007E6B0F">
        <w:rPr>
          <w:sz w:val="12"/>
        </w:rPr>
        <w:t xml:space="preserve"> the phone and internet </w:t>
      </w:r>
      <w:r w:rsidRPr="007E6B0F">
        <w:rPr>
          <w:rStyle w:val="StyleBoldUnderline"/>
        </w:rPr>
        <w:t>communications</w:t>
      </w:r>
      <w:r w:rsidRPr="007E6B0F">
        <w:rPr>
          <w:sz w:val="12"/>
        </w:rPr>
        <w:t xml:space="preserve"> of foreign individuals and governments has </w:t>
      </w:r>
      <w:r w:rsidRPr="00EA423C">
        <w:rPr>
          <w:rStyle w:val="StyleBoldUnderline"/>
          <w:highlight w:val="yellow"/>
        </w:rPr>
        <w:t>spurred</w:t>
      </w:r>
      <w:r w:rsidRPr="00EA423C">
        <w:rPr>
          <w:sz w:val="12"/>
          <w:highlight w:val="yellow"/>
        </w:rPr>
        <w:t xml:space="preserve"> </w:t>
      </w:r>
      <w:r w:rsidRPr="00EA423C">
        <w:rPr>
          <w:rStyle w:val="StyleBoldUnderline"/>
          <w:highlight w:val="yellow"/>
        </w:rPr>
        <w:t>world leaders to denounce the global superpower as a</w:t>
      </w:r>
      <w:r w:rsidRPr="00EA423C">
        <w:rPr>
          <w:sz w:val="12"/>
          <w:highlight w:val="yellow"/>
        </w:rPr>
        <w:t xml:space="preserve"> </w:t>
      </w:r>
      <w:r w:rsidRPr="00EA423C">
        <w:rPr>
          <w:rStyle w:val="Emphasis"/>
          <w:highlight w:val="yellow"/>
        </w:rPr>
        <w:t>'hypocrite'</w:t>
      </w:r>
      <w:r w:rsidRPr="007E6B0F">
        <w:rPr>
          <w:sz w:val="12"/>
        </w:rPr>
        <w:t xml:space="preserve"> and, in a number of instances, offer asylum or assistance to Snowden.¶ "The Prism-gate affair is itself just like a prism that reveals the true face and hypocritical conduct regarding Internet security of the country concerned," said Chinese Ministry of National Defense Spokesperson, Colonel Yang Yujun.¶ Sir Tim Berners-Lee, one of the five individuals who is credited as being a 'father of the internet' agreed telling the London Times newspaper that the 'insidious' spying by the United States was hypocritical in light of the US government's frequent 'policing' of other states.¶ "In the Middle East, people have been given access to the Internet but they have been snooped on and then they have been jailed," he said. "It can be easy for people in the West to say 'oh, those nasty governments should not be allowed access to spy.' But it's clear that developed nations are seriously spying on the Internet."¶ "It can be easy for people in the West to say 'oh, those nasty governments should not be allowed access to spy.' But it's clear that developed nations are seriously spying on the Internet." –Sir Tim Berners-Lee¶ </w:t>
      </w:r>
      <w:r w:rsidRPr="00EA423C">
        <w:rPr>
          <w:rStyle w:val="StyleBoldUnderline"/>
          <w:highlight w:val="yellow"/>
        </w:rPr>
        <w:t>The</w:t>
      </w:r>
      <w:r w:rsidRPr="00EA423C">
        <w:rPr>
          <w:sz w:val="12"/>
          <w:highlight w:val="yellow"/>
        </w:rPr>
        <w:t xml:space="preserve"> </w:t>
      </w:r>
      <w:r w:rsidRPr="00EA423C">
        <w:rPr>
          <w:rStyle w:val="StyleBoldUnderline"/>
          <w:highlight w:val="yellow"/>
        </w:rPr>
        <w:t>dramatic</w:t>
      </w:r>
      <w:r w:rsidRPr="00EA423C">
        <w:rPr>
          <w:sz w:val="12"/>
          <w:highlight w:val="yellow"/>
        </w:rPr>
        <w:t xml:space="preserve"> </w:t>
      </w:r>
      <w:r w:rsidRPr="00EA423C">
        <w:rPr>
          <w:rStyle w:val="Emphasis"/>
          <w:highlight w:val="yellow"/>
        </w:rPr>
        <w:t>international backlash</w:t>
      </w:r>
      <w:r w:rsidRPr="00EA423C">
        <w:rPr>
          <w:sz w:val="12"/>
          <w:highlight w:val="yellow"/>
        </w:rPr>
        <w:t xml:space="preserve"> </w:t>
      </w:r>
      <w:r w:rsidRPr="00EA423C">
        <w:rPr>
          <w:rStyle w:val="StyleBoldUnderline"/>
          <w:highlight w:val="yellow"/>
        </w:rPr>
        <w:t>is a clear indication of</w:t>
      </w:r>
      <w:r w:rsidRPr="007E6B0F">
        <w:rPr>
          <w:rStyle w:val="StyleBoldUnderline"/>
        </w:rPr>
        <w:t xml:space="preserve"> </w:t>
      </w:r>
      <w:r w:rsidRPr="00EA423C">
        <w:rPr>
          <w:rStyle w:val="StyleBoldUnderline"/>
          <w:highlight w:val="yellow"/>
        </w:rPr>
        <w:t>the</w:t>
      </w:r>
      <w:r w:rsidRPr="007E6B0F">
        <w:rPr>
          <w:sz w:val="12"/>
        </w:rPr>
        <w:t xml:space="preserve"> importance and </w:t>
      </w:r>
      <w:r w:rsidRPr="00EA423C">
        <w:rPr>
          <w:rStyle w:val="StyleBoldUnderline"/>
          <w:highlight w:val="yellow"/>
        </w:rPr>
        <w:t>severity</w:t>
      </w:r>
      <w:r w:rsidRPr="007E6B0F">
        <w:rPr>
          <w:rStyle w:val="StyleBoldUnderline"/>
        </w:rPr>
        <w:t xml:space="preserve"> of the leaked information</w:t>
      </w:r>
      <w:r w:rsidRPr="007E6B0F">
        <w:rPr>
          <w:sz w:val="12"/>
        </w:rPr>
        <w:t xml:space="preserve"> and, in the interest of insuring that these revelations are not eclipsed by more distracting headlines, below is a summary of what we know so far about the NSA's spy program.¶ Forbes columnist Andy Greenberg offers this run-down of leaked documents published so far (bolding his own):¶ The publication of Snowden’s leaks began with a top secret order from the Foreign Intelligence Surveillance Court (FISC) sent to Verizon on behalf of the NSA, demanding the cell phone records of all of Verizon Business Network Services’ American customers for the three month period ending in July. [...]¶ In a congressional hearing, NSA director Keith Alexander argued that the kind of surveillance of Americans’ data revealed in that Verizon order was necessary to for archiving purposes, but was rarely accessed and only with strict oversight from Foreign Intelligence Surveillance Court judges. But another secret document published by the Guardian revealed the NSA’s own rules for when it makes broad exceptions to its foreign vs. U.S. persons distinction, accessing Americans’ data and holding onto it indefinitely. [...]¶ Another leaked slide deck revealed a software tool called Boundless Informant, which the NSA appears to use for tracking the origin of data it collects. The leaked materials included a map produced by the program showing the frequency of data collection in countries around the world. While Iran, Pakistan and Jordan appeared to be the most surveilled countries according to the map, it also pointed to significant data collection from the United States.¶ A leaked executive order from President Obama shows the administration asked intelligence agencies to draw up a list of potential offensive cyberattack targets around the world. The order, which suggests targeting “systems, processes and infrastructure” states that such offensive hacking operations “can offer unique and unconventional capabilities to advance U.S. national objectives around the world with little or no warning to the adversary or target and with potential effects ranging from subtle to severely damaging.” [...]¶ Documents leaked to the Guardian revealed a five-year-old British intelligence scheme to tap transatlantic fiberoptic cables to gather data. A program known as Tempora, created by the U.K.’s NSA equivalent Government Communications Headquarters (GCHQ) has for the last 18 months been able to store huge amounts of that raw data for up to 30 days. Much of the data is shared with the NSA. [...]¶ Another GCHQ project revealed to the Guardian through leaked documents intercepted the communications of delegates to the G20 summit of world leaders in London in 2009. [...]¶ Snowden showed the Hong Kong newspaper the South China Morning Post documents that it said outlined extensive hacking of Chinese and Hong Kong targets by the NSA since 2009, with 61,000 targets globally and “hundreds” in China. [...]¶ The Guardian’s Glenn Greenwald has said that Snowden provided him “thousands” of documents, of which “dozens” are newsworthy. And Snowden himself has said he’d like to expose his trove of leaks to </w:t>
      </w:r>
      <w:r w:rsidRPr="007E6B0F">
        <w:rPr>
          <w:sz w:val="12"/>
        </w:rPr>
        <w:lastRenderedPageBreak/>
        <w:t xml:space="preserve">the global media so that each country’s reporters can decide whether “U.S. network operations against their people should be published.” So regardless of where Snowden ends up, expect more of his revelations to follow.¶ Further, on Thursday journalists Glenn Greenwald and Spencer Ackerman revealed in a new Guardian exclusive that for ten years the US had conducted bulk collections of internet metadata, amassing information akin to 'reading one's diary' on both domestic and foreign individuals.¶ And, in their own cataloging of 'what we know so far,' Pro Publica poses the question, "Is all of this legal?"¶ Recently leaked court orders reveal how the Department of Justice, "through a series of legislative changes and court decisions," have evolved the parameters of the Patriot Act and the Foreign Intelligence Surveillance Court, enabling the expansive spy program.¶ They write:¶ By definition, the Foreign Intelligence Surveillance Court decides what it is legal for the NSA to do.¶ But this level of domestic surveillance wasn’t always legal, and the NSA has been found to violate legal standards on more than one occasion. Although the NSA’s broad data collection programs appear to have started shortly after September 11, 2001, the NSA was gradually granted authority to collect domestic information on this scale through a series of legislative changes and court decisions over the next decade. See this timeline of loosening laws. The Director of National Intelligence says that authority for PRISM programs comes from section 702 of the Foreign Intelligence Surveillance Act and the Verizon metadata collection order cites section 215 of the Patriot Act. The author of the Patriot Act disagrees that the act justifies the Verizon metadata collection program.¶ In March 2004, acting Attorney General James Comey ordered a stop to some parts of the secret domestic surveillance programs, but President Bush signed an order re-authorizing it anyway. In response, several top Justice Department officials threatened to resign, including Comey and FBI director Robert Mueller. Bush backed down, and the programs were at least partially suspended for several months.¶ In 2009, the Justice Department acknowledged that the NSA had collected emails and phone calls of Americans in a way that exceeded legal limitations.¶ In October 2011, the Foreign Intelligence Surveillance Court ruled that the NSA violated the Fourth Amendment at least once. The Justice Department has said that this ruling must remain secret, but we know it concerned some aspect of the "minimization" rules the govern what the NSA can do with domestic communications. The Foreign Intelligence Surveillance Court recently decided that this ruling can be released, but Justice Department has not yet done so.¶ Civil liberties groups including the EFF and the ACLU dispute the constitutionality of these programs and have filed lawsuits to challenge them.¶ And regarding the aforementioned international backlash, Pro Publica responds to the question "What if I'm not American?"¶ All bets are off. </w:t>
      </w:r>
      <w:r w:rsidRPr="007E6B0F">
        <w:rPr>
          <w:rStyle w:val="StyleBoldUnderline"/>
        </w:rPr>
        <w:t>There do not appear to be any legal restrictions on what the NSA can do with</w:t>
      </w:r>
      <w:r w:rsidRPr="007E6B0F">
        <w:rPr>
          <w:sz w:val="12"/>
        </w:rPr>
        <w:t xml:space="preserve"> the </w:t>
      </w:r>
      <w:r w:rsidRPr="007E6B0F">
        <w:rPr>
          <w:rStyle w:val="StyleBoldUnderline"/>
        </w:rPr>
        <w:t>communications of non-U.S. persons</w:t>
      </w:r>
      <w:r w:rsidRPr="007E6B0F">
        <w:rPr>
          <w:sz w:val="12"/>
        </w:rPr>
        <w:t xml:space="preserve">. Since a substantial fraction of the world’s Internet data passes through the United States, or its allies, the U.S. has the ability to observe and record the communications of much of the world’s population. </w:t>
      </w:r>
      <w:r w:rsidRPr="00EA423C">
        <w:rPr>
          <w:rStyle w:val="StyleBoldUnderline"/>
          <w:highlight w:val="yellow"/>
        </w:rPr>
        <w:t>The E</w:t>
      </w:r>
      <w:r w:rsidRPr="007E6B0F">
        <w:rPr>
          <w:sz w:val="12"/>
        </w:rPr>
        <w:t xml:space="preserve">uropean </w:t>
      </w:r>
      <w:r w:rsidRPr="00EA423C">
        <w:rPr>
          <w:rStyle w:val="StyleBoldUnderline"/>
          <w:highlight w:val="yellow"/>
        </w:rPr>
        <w:t>U</w:t>
      </w:r>
      <w:r w:rsidRPr="007E6B0F">
        <w:rPr>
          <w:sz w:val="12"/>
        </w:rPr>
        <w:t xml:space="preserve">nion has </w:t>
      </w:r>
      <w:r w:rsidRPr="007E6B0F">
        <w:rPr>
          <w:rStyle w:val="StyleBoldUnderline"/>
        </w:rPr>
        <w:t xml:space="preserve">already </w:t>
      </w:r>
      <w:r w:rsidRPr="00EA423C">
        <w:rPr>
          <w:rStyle w:val="StyleBoldUnderline"/>
          <w:highlight w:val="yellow"/>
        </w:rPr>
        <w:t>complained to the U.S. Attorney General</w:t>
      </w:r>
      <w:r w:rsidRPr="007E6B0F">
        <w:rPr>
          <w:rStyle w:val="StyleBoldUnderline"/>
        </w:rPr>
        <w:t>.</w:t>
      </w:r>
    </w:p>
    <w:p w:rsidR="00986C35" w:rsidRDefault="00986C35" w:rsidP="00986C35">
      <w:pPr>
        <w:rPr>
          <w:sz w:val="16"/>
        </w:rPr>
      </w:pPr>
    </w:p>
    <w:p w:rsidR="00986C35" w:rsidRPr="00B27FE6" w:rsidRDefault="00986C35" w:rsidP="00986C35"/>
    <w:p w:rsidR="00986C35" w:rsidRDefault="00986C35" w:rsidP="00986C35">
      <w:pPr>
        <w:rPr>
          <w:rStyle w:val="StyleBoldUnderline"/>
        </w:rPr>
      </w:pPr>
    </w:p>
    <w:p w:rsidR="00986C35" w:rsidRPr="00D8294D" w:rsidRDefault="00986C35" w:rsidP="00986C35"/>
    <w:p w:rsidR="00DE2664" w:rsidRPr="00DE2664" w:rsidRDefault="00DE2664" w:rsidP="00DE2664"/>
    <w:p w:rsidR="00C43F9E" w:rsidRDefault="00C43F9E" w:rsidP="00C43F9E">
      <w:pPr>
        <w:pStyle w:val="Heading1"/>
      </w:pPr>
      <w:r>
        <w:lastRenderedPageBreak/>
        <w:t>Aff</w:t>
      </w:r>
    </w:p>
    <w:p w:rsidR="00396C86" w:rsidRDefault="00B24435" w:rsidP="00986C35">
      <w:pPr>
        <w:pStyle w:val="Heading3"/>
      </w:pPr>
      <w:r>
        <w:lastRenderedPageBreak/>
        <w:t xml:space="preserve">Senate </w:t>
      </w:r>
      <w:r w:rsidR="00396C86">
        <w:t>modify now</w:t>
      </w:r>
    </w:p>
    <w:p w:rsidR="00396C86" w:rsidRDefault="00396C86" w:rsidP="00396C86"/>
    <w:p w:rsidR="00396C86" w:rsidRDefault="00396C86" w:rsidP="00396C86">
      <w:pPr>
        <w:pStyle w:val="Heading4"/>
      </w:pPr>
      <w:r>
        <w:t>Senate will modify bill now</w:t>
      </w:r>
    </w:p>
    <w:p w:rsidR="00396C86" w:rsidRDefault="00396C86" w:rsidP="00396C86">
      <w:pPr>
        <w:rPr>
          <w:rStyle w:val="StyleStyleBold12pt"/>
        </w:rPr>
      </w:pPr>
      <w:r>
        <w:rPr>
          <w:rStyle w:val="StyleStyleBold12pt"/>
        </w:rPr>
        <w:t xml:space="preserve">Hattem, 5/24 </w:t>
      </w:r>
    </w:p>
    <w:p w:rsidR="00396C86" w:rsidRDefault="00396C86" w:rsidP="00396C86">
      <w:r>
        <w:t xml:space="preserve">Julian, Reporter @ The Hill covering tech policy, 5/24/14, </w:t>
      </w:r>
      <w:hyperlink r:id="rId60" w:history="1">
        <w:r w:rsidRPr="00B6772C">
          <w:rPr>
            <w:rStyle w:val="Hyperlink"/>
          </w:rPr>
          <w:t>http://thehill.com/policy/technology/207143-nsa-reform-to-be-senate-fight-of-the-summer</w:t>
        </w:r>
      </w:hyperlink>
    </w:p>
    <w:p w:rsidR="00396C86" w:rsidRPr="003B2E17" w:rsidRDefault="00396C86" w:rsidP="00396C86"/>
    <w:p w:rsidR="00396C86" w:rsidRDefault="00396C86" w:rsidP="00396C86">
      <w:pPr>
        <w:rPr>
          <w:sz w:val="16"/>
        </w:rPr>
      </w:pPr>
      <w:r w:rsidRPr="00396C86">
        <w:rPr>
          <w:sz w:val="16"/>
        </w:rPr>
        <w:t xml:space="preserve">NSA reform to be ‘fight of the summer’ </w:t>
      </w:r>
      <w:r w:rsidRPr="0051450C">
        <w:rPr>
          <w:rStyle w:val="StyleBoldUnderline"/>
        </w:rPr>
        <w:t>Civil libertarians who say the House didn’t go far enough</w:t>
      </w:r>
      <w:r w:rsidRPr="00396C86">
        <w:rPr>
          <w:sz w:val="16"/>
        </w:rPr>
        <w:t xml:space="preserve"> to reform the National Security Agency </w:t>
      </w:r>
      <w:r w:rsidRPr="0051450C">
        <w:rPr>
          <w:rStyle w:val="StyleBoldUnderline"/>
        </w:rPr>
        <w:t xml:space="preserve">are </w:t>
      </w:r>
      <w:r w:rsidRPr="003B2E17">
        <w:rPr>
          <w:rStyle w:val="StyleBoldUnderline"/>
        </w:rPr>
        <w:t xml:space="preserve">mounting a renewed effort in the Senate </w:t>
      </w:r>
      <w:r w:rsidRPr="00396C86">
        <w:rPr>
          <w:sz w:val="16"/>
        </w:rPr>
        <w:t xml:space="preserve">to shift momentum in their direction. After compromises in the House bill, the NSA’s critics are buckling down for a months-long fight in the Senate that they hope will lead to an end to government snooping on Americans. “This is going to be the fight of the summer,” vowed Gabe Rottman, legislative counsel with the American Civil Liberties Union. If advocates are able to change the House bill’s language to prohibit NSA agents from collecting large quantities of data, “then that’s a win,” he added. “The bill still is not ideal even with those changes, but that would be an improvement,” Rottman said. The USA Freedom Act was introduced in both the House and Senate last autumn, after Edward Snowden’s revelations about the NSA’s operations captured headlines around the globe. Privacy advocates like the ACLU rallied around the bill as the way to rein in the spy agency and more than 150 lawmakers signed on as cosponsors in the House. In recent weeks, though, advocates worried that it was being progressively watered down. First, leaders on the House Judiciary Committee made changes in order to gain support from a broader cross-section of the chamber. Then, after it sailed through both the Judiciary and Intelligence Committees, </w:t>
      </w:r>
      <w:r w:rsidRPr="00396C86">
        <w:rPr>
          <w:rStyle w:val="StyleBoldUnderline"/>
        </w:rPr>
        <w:t>additional changes</w:t>
      </w:r>
      <w:r w:rsidRPr="00396C86">
        <w:rPr>
          <w:sz w:val="16"/>
        </w:rPr>
        <w:t xml:space="preserve"> were made behind closed doors that </w:t>
      </w:r>
      <w:r w:rsidRPr="00396C86">
        <w:rPr>
          <w:rStyle w:val="StyleBoldUnderline"/>
        </w:rPr>
        <w:t xml:space="preserve">caused </w:t>
      </w:r>
      <w:r w:rsidRPr="00396C86">
        <w:rPr>
          <w:sz w:val="16"/>
        </w:rPr>
        <w:t xml:space="preserve">many privacy groups and </w:t>
      </w:r>
      <w:r w:rsidRPr="00396C86">
        <w:rPr>
          <w:rStyle w:val="StyleBoldUnderline"/>
        </w:rPr>
        <w:t>tech companies such as Microsoft and Apple to drop their support</w:t>
      </w:r>
      <w:r w:rsidRPr="00396C86">
        <w:rPr>
          <w:sz w:val="16"/>
        </w:rPr>
        <w:t xml:space="preserve">. When it passed the House 303-121 last week, fully half of the bill’s original cosponsors voted against it. “We were of course very disappointed at the weakening of the bill,” said Robyn Greene, policy counsel at the New America Foundation’s Open Technology Institute. “Right now we really are turning our attention to the Senate to make sure that doesn’t happen again.” Instead of entirely blocking the government’s ability to collect bulk amounts of data, critics said that the new bill could theoretically allow federal agents to gather information about an entire area code or region of the country. </w:t>
      </w:r>
      <w:r w:rsidRPr="003B2E17">
        <w:rPr>
          <w:rStyle w:val="StyleBoldUnderline"/>
        </w:rPr>
        <w:t>One factor working in the reformers’ favor is the strong support of Senate Judiciary Chair</w:t>
      </w:r>
      <w:r w:rsidRPr="00396C86">
        <w:rPr>
          <w:sz w:val="16"/>
        </w:rPr>
        <w:t xml:space="preserve">man Patrick Leahy (D-Vt.). Unlike House Judiciary Chairman Bob Goodlatte (R-Va.), who only came to support the bill after negotiations to produce a manager’s amendment, </w:t>
      </w:r>
      <w:r w:rsidRPr="003B2E17">
        <w:rPr>
          <w:rStyle w:val="StyleBoldUnderline"/>
        </w:rPr>
        <w:t>Leahy was the lead Senate sponsor of the USA Freedom Act</w:t>
      </w:r>
      <w:r w:rsidRPr="00396C86">
        <w:rPr>
          <w:sz w:val="16"/>
        </w:rPr>
        <w:t xml:space="preserve">. </w:t>
      </w:r>
      <w:r w:rsidRPr="00396C86">
        <w:rPr>
          <w:rStyle w:val="StyleBoldUnderline"/>
        </w:rPr>
        <w:t xml:space="preserve">The fact that Leahy controls the committee gavel means he should be able to guide the bill through when it comes up for discussion </w:t>
      </w:r>
      <w:r w:rsidRPr="00396C86">
        <w:rPr>
          <w:sz w:val="16"/>
        </w:rPr>
        <w:t>next month, advocates said. “</w:t>
      </w:r>
      <w:r w:rsidRPr="00396C86">
        <w:rPr>
          <w:rStyle w:val="StyleBoldUnderline"/>
        </w:rPr>
        <w:t>The fact that he is the chairman and it’s his bill and this is an issue that he has been passionate about for many years” is comforting</w:t>
      </w:r>
      <w:r w:rsidRPr="00396C86">
        <w:rPr>
          <w:sz w:val="16"/>
        </w:rPr>
        <w:t xml:space="preserve">, Greene said. “I think this is something he really wants to see get done. He wants to see it get done right. And he wants to see that Americans are confident that their privacy is being adequately protected,” she added. </w:t>
      </w:r>
      <w:r w:rsidRPr="0051450C">
        <w:rPr>
          <w:rStyle w:val="StyleBoldUnderline"/>
        </w:rPr>
        <w:t xml:space="preserve">Moments after the House passed its bill, Leahy </w:t>
      </w:r>
      <w:r w:rsidRPr="00396C86">
        <w:rPr>
          <w:sz w:val="16"/>
        </w:rPr>
        <w:t>issued a statement praising the action but</w:t>
      </w:r>
      <w:r w:rsidRPr="0051450C">
        <w:rPr>
          <w:rStyle w:val="StyleBoldUnderline"/>
        </w:rPr>
        <w:t xml:space="preserve"> said he was “disappointed” that some “meaningful reforms” were not included</w:t>
      </w:r>
      <w:r w:rsidRPr="00396C86">
        <w:rPr>
          <w:sz w:val="16"/>
        </w:rPr>
        <w:t xml:space="preserve">. </w:t>
      </w:r>
      <w:r w:rsidRPr="0051450C">
        <w:rPr>
          <w:rStyle w:val="StyleBoldUnderline"/>
        </w:rPr>
        <w:t>Other surveillance critics</w:t>
      </w:r>
      <w:r w:rsidRPr="00396C86">
        <w:rPr>
          <w:sz w:val="16"/>
        </w:rPr>
        <w:t xml:space="preserve"> such as Sens. Ron Wyden (D-Ore.), Rand Paul (R-Ky.), Mark Udall (D-Colo.) and Richard Blumenthal (D-Conn.) </w:t>
      </w:r>
      <w:r w:rsidRPr="0051450C">
        <w:rPr>
          <w:rStyle w:val="StyleBoldUnderline"/>
        </w:rPr>
        <w:t>expressed similar dissatisfaction with the House effort.</w:t>
      </w:r>
      <w:r>
        <w:rPr>
          <w:rStyle w:val="StyleBoldUnderline"/>
        </w:rPr>
        <w:t xml:space="preserve"> </w:t>
      </w:r>
      <w:r w:rsidRPr="0051450C">
        <w:rPr>
          <w:rStyle w:val="StyleBoldUnderline"/>
        </w:rPr>
        <w:t xml:space="preserve">Their sentiments should be </w:t>
      </w:r>
      <w:r w:rsidRPr="00396C86">
        <w:rPr>
          <w:rStyle w:val="Emphasis"/>
        </w:rPr>
        <w:t>buoyed</w:t>
      </w:r>
      <w:r w:rsidRPr="0051450C">
        <w:rPr>
          <w:rStyle w:val="StyleBoldUnderline"/>
        </w:rPr>
        <w:t xml:space="preserve"> by the</w:t>
      </w:r>
      <w:r w:rsidRPr="00396C86">
        <w:rPr>
          <w:sz w:val="16"/>
        </w:rPr>
        <w:t xml:space="preserve"> swift</w:t>
      </w:r>
      <w:r w:rsidRPr="0051450C">
        <w:rPr>
          <w:rStyle w:val="StyleBoldUnderline"/>
        </w:rPr>
        <w:t xml:space="preserve"> outrage from civil liberties advocates on </w:t>
      </w:r>
      <w:r w:rsidRPr="00396C86">
        <w:rPr>
          <w:rStyle w:val="Emphasis"/>
        </w:rPr>
        <w:t>both sides of the aisle</w:t>
      </w:r>
      <w:r w:rsidRPr="0051450C">
        <w:rPr>
          <w:rStyle w:val="StyleBoldUnderline"/>
        </w:rPr>
        <w:t xml:space="preserve">, </w:t>
      </w:r>
      <w:r w:rsidRPr="00396C86">
        <w:rPr>
          <w:sz w:val="16"/>
        </w:rPr>
        <w:t>reformers hoped.</w:t>
      </w:r>
    </w:p>
    <w:p w:rsidR="003D39D5" w:rsidRDefault="003D39D5" w:rsidP="00396C86">
      <w:pPr>
        <w:rPr>
          <w:sz w:val="16"/>
        </w:rPr>
      </w:pPr>
    </w:p>
    <w:p w:rsidR="00F828A7" w:rsidRDefault="004A70FC" w:rsidP="003D39D5">
      <w:pPr>
        <w:pStyle w:val="Heading3"/>
      </w:pPr>
      <w:r>
        <w:lastRenderedPageBreak/>
        <w:t xml:space="preserve">NSA </w:t>
      </w:r>
      <w:r w:rsidR="00F828A7">
        <w:t>Reform Bill Inevitable</w:t>
      </w:r>
    </w:p>
    <w:p w:rsidR="00F828A7" w:rsidRDefault="00F828A7" w:rsidP="00F828A7"/>
    <w:p w:rsidR="00F828A7" w:rsidRDefault="00F828A7" w:rsidP="00F828A7"/>
    <w:p w:rsidR="00F828A7" w:rsidRDefault="00F828A7" w:rsidP="00F828A7">
      <w:pPr>
        <w:pStyle w:val="Heading4"/>
      </w:pPr>
      <w:r>
        <w:t xml:space="preserve">Regardless of details – passage of some NSA reform bill is inevitable </w:t>
      </w:r>
    </w:p>
    <w:p w:rsidR="00F828A7" w:rsidRPr="00F14130" w:rsidRDefault="00F828A7" w:rsidP="00F828A7">
      <w:pPr>
        <w:rPr>
          <w:rStyle w:val="StyleStyleBold12pt"/>
          <w:b w:val="0"/>
        </w:rPr>
      </w:pPr>
      <w:r>
        <w:rPr>
          <w:rStyle w:val="StyleStyleBold12pt"/>
        </w:rPr>
        <w:t xml:space="preserve">Jakes, 14 </w:t>
      </w:r>
      <w:r w:rsidRPr="00F14130">
        <w:rPr>
          <w:rStyle w:val="StyleStyleBold12pt"/>
          <w:sz w:val="16"/>
          <w:szCs w:val="16"/>
        </w:rPr>
        <w:t xml:space="preserve"> </w:t>
      </w:r>
      <w:r w:rsidRPr="00F14130">
        <w:rPr>
          <w:rStyle w:val="StyleStyleBold12pt"/>
          <w:b w:val="0"/>
          <w:sz w:val="16"/>
          <w:szCs w:val="16"/>
        </w:rPr>
        <w:t>(Lara, senior national security and diplomatic affairs writer for AP, former foreign correspondent and chief of bureau in Baghdad, Bloomberg Business News, 1/18, http://www.businessweek.com/ap/2014-01-18/obama-fuels-reform-on-some-but-not-all-nsa-spying)</w:t>
      </w:r>
    </w:p>
    <w:p w:rsidR="00F828A7" w:rsidRPr="00F828A7" w:rsidRDefault="00F828A7" w:rsidP="00F828A7">
      <w:pPr>
        <w:rPr>
          <w:sz w:val="16"/>
        </w:rPr>
      </w:pPr>
      <w:r w:rsidRPr="00F828A7">
        <w:rPr>
          <w:sz w:val="16"/>
        </w:rPr>
        <w:t xml:space="preserve">Obama fuels reform on some but not all NSA spying President Barack Obama's orders to change some U.S. surveillance practices put the burden on Congress to deal with a national security controversy that has alarmed Americans and outraged foreign allies. Yet he avoided major action on the practice of sweeping up billions of phone, email and text messages from across the globe. In a speech at the Justice Department on Friday, </w:t>
      </w:r>
      <w:r w:rsidRPr="00F14130">
        <w:rPr>
          <w:rStyle w:val="StyleBoldUnderline"/>
        </w:rPr>
        <w:t xml:space="preserve">Obama said he was placing new limits on the way intelligence officials access </w:t>
      </w:r>
      <w:r w:rsidRPr="00F828A7">
        <w:rPr>
          <w:sz w:val="16"/>
        </w:rPr>
        <w:t>phone</w:t>
      </w:r>
      <w:r w:rsidRPr="00F14130">
        <w:rPr>
          <w:rStyle w:val="StyleBoldUnderline"/>
        </w:rPr>
        <w:t xml:space="preserve"> records </w:t>
      </w:r>
      <w:r w:rsidRPr="00F828A7">
        <w:rPr>
          <w:sz w:val="16"/>
        </w:rPr>
        <w:t xml:space="preserve">from hundreds of millions of Americans — and was moving toward eventually stripping the massive data collection from the government's hands. </w:t>
      </w:r>
      <w:r w:rsidRPr="00F14130">
        <w:rPr>
          <w:rStyle w:val="StyleBoldUnderline"/>
        </w:rPr>
        <w:t>His promises</w:t>
      </w:r>
      <w:r w:rsidRPr="00F828A7">
        <w:rPr>
          <w:sz w:val="16"/>
        </w:rPr>
        <w:t xml:space="preserve"> to end government storage of its collection of data on Americans' telephone calls — and require judicial review to examine the data — </w:t>
      </w:r>
      <w:r w:rsidRPr="00F828A7">
        <w:rPr>
          <w:rStyle w:val="StyleBoldUnderline"/>
        </w:rPr>
        <w:t>were met with skepticism from</w:t>
      </w:r>
      <w:r w:rsidRPr="00F828A7">
        <w:rPr>
          <w:sz w:val="16"/>
        </w:rPr>
        <w:t xml:space="preserve"> privacy advocates and </w:t>
      </w:r>
      <w:r w:rsidRPr="00F14130">
        <w:rPr>
          <w:rStyle w:val="StyleBoldUnderline"/>
        </w:rPr>
        <w:t>some lawmakers.</w:t>
      </w:r>
      <w:r>
        <w:rPr>
          <w:rStyle w:val="StyleBoldUnderline"/>
        </w:rPr>
        <w:t xml:space="preserve"> </w:t>
      </w:r>
      <w:r w:rsidRPr="00F14130">
        <w:rPr>
          <w:rStyle w:val="StyleBoldUnderline"/>
        </w:rPr>
        <w:t xml:space="preserve">But Obama has made it </w:t>
      </w:r>
      <w:r w:rsidRPr="00F828A7">
        <w:rPr>
          <w:rStyle w:val="Emphasis"/>
        </w:rPr>
        <w:t>nearly impossible for reluctant leaders in Congress to avoid making some changes</w:t>
      </w:r>
      <w:r w:rsidRPr="00F14130">
        <w:rPr>
          <w:rStyle w:val="StyleBoldUnderline"/>
        </w:rPr>
        <w:t xml:space="preserve"> in the U.S. phone surveillance they have supported for years</w:t>
      </w:r>
      <w:r w:rsidRPr="00F828A7">
        <w:rPr>
          <w:sz w:val="16"/>
        </w:rPr>
        <w:t xml:space="preserve">. </w:t>
      </w:r>
      <w:r w:rsidRPr="00F828A7">
        <w:rPr>
          <w:rStyle w:val="StyleBoldUnderline"/>
        </w:rPr>
        <w:t>Obama admitted that he has been torn</w:t>
      </w:r>
      <w:r w:rsidRPr="00F828A7">
        <w:rPr>
          <w:sz w:val="16"/>
        </w:rPr>
        <w:t xml:space="preserve"> between how to protect privacy rights and how to protect the U.S. from terror attacks — what officials have called the main purpose of the spy programs. "The challenge is getting the details right, and that is not simple," he said. His speech had been anticipated since former National Security Agency analyst Edward Snowden made off with an estimated 1.7 million documents related to surveillance and other NSA operations and gave them to several journalists around the world. The revelations in the documents touched off a public debate about whether Americans wanted to give up some privacy in exchange for intelligence-gathering on terror suspects. The president said his proposals "should give the American people greater confidence that their rights are being protected, even as our intelligence and law enforcement agencies maintain the tools they need to keep us safe." Obama acknowledged more needs to be done, but he largely left it to Congress to work out the details. The NSA says it does not listen in on the phone calls or read the Internet messages without specific court orders on a case-by-case basis. But intelligence officials do collect specific information about the calls and messages, such as how long they lasted, to try to track communications of suspected terrorists. </w:t>
      </w:r>
      <w:r w:rsidRPr="00F14130">
        <w:rPr>
          <w:rStyle w:val="StyleBoldUnderline"/>
        </w:rPr>
        <w:t xml:space="preserve">Plans to end the sweep of phone records have been </w:t>
      </w:r>
      <w:r w:rsidRPr="00F14130">
        <w:rPr>
          <w:rStyle w:val="Emphasis"/>
        </w:rPr>
        <w:t>building momentum</w:t>
      </w:r>
      <w:r w:rsidRPr="00F14130">
        <w:rPr>
          <w:rStyle w:val="StyleBoldUnderline"/>
        </w:rPr>
        <w:t xml:space="preserve"> in Congress among both liberal Democrats and conservative Republicans. </w:t>
      </w:r>
    </w:p>
    <w:p w:rsidR="00F828A7" w:rsidRPr="00F828A7" w:rsidRDefault="00F828A7" w:rsidP="00F828A7"/>
    <w:p w:rsidR="003D39D5" w:rsidRDefault="00B24435" w:rsidP="003D39D5">
      <w:pPr>
        <w:pStyle w:val="Heading3"/>
      </w:pPr>
      <w:r>
        <w:lastRenderedPageBreak/>
        <w:t>House Bill Fails/Senate Modify Now</w:t>
      </w:r>
    </w:p>
    <w:p w:rsidR="003D39D5" w:rsidRDefault="003D39D5" w:rsidP="003D39D5"/>
    <w:p w:rsidR="003D39D5" w:rsidRPr="0085621F" w:rsidRDefault="003D39D5" w:rsidP="003D39D5">
      <w:pPr>
        <w:pStyle w:val="Heading4"/>
      </w:pPr>
      <w:r>
        <w:t>Senate will modify now – and that’s key to reform effectiveness and political legitimacy</w:t>
      </w:r>
      <w:r w:rsidR="00B24435">
        <w:t xml:space="preserve"> – House bill solves nothing</w:t>
      </w:r>
    </w:p>
    <w:p w:rsidR="003D39D5" w:rsidRPr="003D39D5" w:rsidRDefault="003D39D5" w:rsidP="003D39D5">
      <w:pPr>
        <w:rPr>
          <w:rStyle w:val="StyleStyleBold12pt"/>
          <w:b w:val="0"/>
          <w:sz w:val="16"/>
          <w:szCs w:val="16"/>
        </w:rPr>
      </w:pPr>
      <w:r>
        <w:rPr>
          <w:rStyle w:val="StyleStyleBold12pt"/>
        </w:rPr>
        <w:t xml:space="preserve">Whittaker, 5/22  </w:t>
      </w:r>
      <w:r w:rsidRPr="00881C32">
        <w:rPr>
          <w:rStyle w:val="StyleStyleBold12pt"/>
          <w:b w:val="0"/>
          <w:sz w:val="16"/>
          <w:szCs w:val="16"/>
        </w:rPr>
        <w:t xml:space="preserve">(Zack,  </w:t>
      </w:r>
      <w:r>
        <w:rPr>
          <w:rStyle w:val="StyleStyleBold12pt"/>
          <w:b w:val="0"/>
          <w:sz w:val="16"/>
          <w:szCs w:val="16"/>
        </w:rPr>
        <w:t>writer</w:t>
      </w:r>
      <w:r w:rsidRPr="00881C32">
        <w:rPr>
          <w:rStyle w:val="StyleStyleBold12pt"/>
          <w:b w:val="0"/>
          <w:sz w:val="16"/>
          <w:szCs w:val="16"/>
        </w:rPr>
        <w:t xml:space="preserve"> for ZDNet, CNET, and CBS News, </w:t>
      </w:r>
      <w:r>
        <w:rPr>
          <w:rStyle w:val="StyleStyleBold12pt"/>
          <w:b w:val="0"/>
          <w:sz w:val="16"/>
          <w:szCs w:val="16"/>
        </w:rPr>
        <w:t>5/22/14,</w:t>
      </w:r>
      <w:r w:rsidRPr="00881C32">
        <w:rPr>
          <w:rStyle w:val="StyleStyleBold12pt"/>
          <w:b w:val="0"/>
          <w:sz w:val="16"/>
          <w:szCs w:val="16"/>
        </w:rPr>
        <w:t xml:space="preserve"> </w:t>
      </w:r>
      <w:hyperlink r:id="rId61" w:history="1">
        <w:r w:rsidRPr="00B6772C">
          <w:rPr>
            <w:rStyle w:val="Hyperlink"/>
            <w:sz w:val="16"/>
            <w:szCs w:val="16"/>
          </w:rPr>
          <w:t>http://www.zdnet.com/house-passes-controversial-freedom-act-7000029780/</w:t>
        </w:r>
      </w:hyperlink>
      <w:r w:rsidRPr="00881C32">
        <w:rPr>
          <w:rStyle w:val="StyleStyleBold12pt"/>
          <w:b w:val="0"/>
          <w:sz w:val="16"/>
          <w:szCs w:val="16"/>
        </w:rPr>
        <w:t>)</w:t>
      </w:r>
    </w:p>
    <w:p w:rsidR="003D39D5" w:rsidRPr="003D39D5" w:rsidRDefault="003D39D5" w:rsidP="003D39D5">
      <w:pPr>
        <w:rPr>
          <w:sz w:val="16"/>
        </w:rPr>
      </w:pPr>
      <w:r w:rsidRPr="00AA7740">
        <w:rPr>
          <w:rStyle w:val="StyleBoldUnderline"/>
        </w:rPr>
        <w:t>House passes Freedom Act</w:t>
      </w:r>
      <w:r w:rsidRPr="003D39D5">
        <w:rPr>
          <w:sz w:val="16"/>
        </w:rPr>
        <w:t xml:space="preserve"> in effort to curb NSA spying, </w:t>
      </w:r>
      <w:r w:rsidRPr="007A257E">
        <w:rPr>
          <w:rStyle w:val="StyleBoldUnderline"/>
        </w:rPr>
        <w:t>despite withdrawn industry support</w:t>
      </w:r>
      <w:r w:rsidRPr="003D39D5">
        <w:rPr>
          <w:sz w:val="16"/>
        </w:rPr>
        <w:t xml:space="preserve"> Summary: The bill was designed to curb NSA surveillance. But </w:t>
      </w:r>
      <w:r w:rsidRPr="007A257E">
        <w:rPr>
          <w:rStyle w:val="StyleBoldUnderline"/>
        </w:rPr>
        <w:t>many groups have withdrawn their support after it was "watered down</w:t>
      </w:r>
      <w:r w:rsidRPr="003D39D5">
        <w:rPr>
          <w:sz w:val="16"/>
        </w:rPr>
        <w:t>." Next stop, the Senate. The U.S. House today voted to pass the Freedom Act, the decade-after follow-up to the Patriot Act, which first authorized massive global and domestic surveillance in the wake the September 11 terrorist attacks. With more than 152 co-sponsors, the bill passed by a wide majority of 303-121. However, the real fight is now in</w:t>
      </w:r>
      <w:r w:rsidRPr="00AA7740">
        <w:rPr>
          <w:rStyle w:val="StyleBoldUnderline"/>
        </w:rPr>
        <w:t xml:space="preserve"> the Senate's hands, </w:t>
      </w:r>
      <w:r w:rsidRPr="003D39D5">
        <w:rPr>
          <w:sz w:val="16"/>
        </w:rPr>
        <w:t>which</w:t>
      </w:r>
      <w:r w:rsidRPr="00AA7740">
        <w:rPr>
          <w:rStyle w:val="StyleBoldUnderline"/>
        </w:rPr>
        <w:t xml:space="preserve"> according to congressional sources will aim to counter some </w:t>
      </w:r>
      <w:r w:rsidRPr="007A257E">
        <w:rPr>
          <w:rStyle w:val="StyleBoldUnderline"/>
        </w:rPr>
        <w:t>of the lobbying effort by the Obama administration by strengthening previously removed provisions.</w:t>
      </w:r>
      <w:r>
        <w:rPr>
          <w:rStyle w:val="StyleBoldUnderline"/>
        </w:rPr>
        <w:t xml:space="preserve"> </w:t>
      </w:r>
      <w:r w:rsidRPr="003D39D5">
        <w:rPr>
          <w:sz w:val="16"/>
        </w:rPr>
        <w:t xml:space="preserve">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After the bill was jump-started, it was quickly seen as the most prominent and likely legislative effort to restrict government surveillance since the 2001 attacks. However, in prepared remarks on Thursday following the bill's passing, Sensenbrenner admitted that he wishes the bill "closely resembled" the bill he first introduced. "The legislation passed today is a step forward in our efforts to reform the government’s surveillance authorities," he said. "It bans bulk collection, includes important privacy provisions, and sends a clear message to the NSA: We are watching you." But </w:t>
      </w:r>
      <w:r w:rsidRPr="007A257E">
        <w:rPr>
          <w:rStyle w:val="StyleBoldUnderline"/>
        </w:rPr>
        <w:t>the wider technology industry and privacy groups took a stronger stance in recent days by pulling their support for the bill.</w:t>
      </w:r>
      <w:r>
        <w:rPr>
          <w:rStyle w:val="StyleBoldUnderline"/>
        </w:rPr>
        <w:t xml:space="preserve"> </w:t>
      </w:r>
      <w:r w:rsidRPr="003D39D5">
        <w:rPr>
          <w:sz w:val="16"/>
        </w:rPr>
        <w:t>"</w:t>
      </w:r>
      <w:r w:rsidRPr="007A257E">
        <w:rPr>
          <w:rStyle w:val="StyleBoldUnderline"/>
        </w:rPr>
        <w:t>What is being considered is not the bill that was marked up</w:t>
      </w:r>
      <w:r w:rsidRPr="003D39D5">
        <w:rPr>
          <w:sz w:val="16"/>
        </w:rPr>
        <w:t xml:space="preserve"> by the House Judiciary Committee," Rep. Zoe Lofgren (D-CA) said on the House floor on Wednesday. "</w:t>
      </w:r>
      <w:r w:rsidRPr="007A257E">
        <w:rPr>
          <w:rStyle w:val="StyleBoldUnderline"/>
        </w:rPr>
        <w:t>Certain key elements of this bill were changed</w:t>
      </w:r>
      <w:r w:rsidRPr="003D39D5">
        <w:rPr>
          <w:sz w:val="16"/>
        </w:rPr>
        <w:t xml:space="preserve">. I think it's ironic that a bill that was intended to increase transparency was secretly changed between the Committee markup and floor consideration," she added. </w:t>
      </w:r>
      <w:r w:rsidRPr="007A257E">
        <w:rPr>
          <w:rStyle w:val="StyleBoldUnderline"/>
        </w:rPr>
        <w:t>One of the changes that riled Silicon Valley giants and privacy groups alike was the broad definition of database searching.</w:t>
      </w:r>
      <w:r w:rsidRPr="003D39D5">
        <w:rPr>
          <w:sz w:val="16"/>
        </w:rPr>
        <w:t xml:space="preserve"> Under the act as it stands, a search inquiry is allowed if it is a "discrete term," such as a query that would identify a "person, entity, account, address, or device." Previously, the act limited the searches to a "person, entity, or account," which was seen as more specific and restrictive for intelligence agencies. According to Ars Technica, which spoke to Kevin Bankston, policy director of the Open Technology Institute, "</w:t>
      </w:r>
      <w:r w:rsidRPr="007A257E">
        <w:rPr>
          <w:rStyle w:val="StyleBoldUnderline"/>
        </w:rPr>
        <w:t>It's now dangerously broad and vague."</w:t>
      </w:r>
      <w:r>
        <w:rPr>
          <w:rStyle w:val="StyleBoldUnderline"/>
        </w:rPr>
        <w:t xml:space="preserve"> </w:t>
      </w:r>
      <w:r w:rsidRPr="003D39D5">
        <w:rPr>
          <w:sz w:val="16"/>
        </w:rPr>
        <w:t xml:space="preserve">Also, </w:t>
      </w:r>
      <w:r w:rsidRPr="007A257E">
        <w:rPr>
          <w:rStyle w:val="StyleBoldUnderline"/>
        </w:rPr>
        <w:t>a coalition of the U.S.' largest technology companies, including Google, Microsoft, Twitter, and Facebook, warned that certain definitions in the bill would create an "unacceptable loophole" that could enable the bulk collection of internet users' data</w:t>
      </w:r>
      <w:r w:rsidRPr="003D39D5">
        <w:rPr>
          <w:sz w:val="16"/>
        </w:rPr>
        <w:t xml:space="preserve">. </w:t>
      </w:r>
      <w:r w:rsidRPr="007A257E">
        <w:rPr>
          <w:rStyle w:val="StyleBoldUnderline"/>
        </w:rPr>
        <w:t>The coalition said it would not support the Freedom Act as it currently stands.</w:t>
      </w:r>
      <w:r>
        <w:rPr>
          <w:rStyle w:val="StyleBoldUnderline"/>
        </w:rPr>
        <w:t xml:space="preserve"> </w:t>
      </w:r>
      <w:r w:rsidRPr="007A257E">
        <w:rPr>
          <w:rStyle w:val="StyleBoldUnderline"/>
        </w:rPr>
        <w:t>The Electronic Frontier Foundation said it was "dismayed" by the "gutted" bill</w:t>
      </w:r>
      <w:r w:rsidRPr="003D39D5">
        <w:rPr>
          <w:sz w:val="16"/>
        </w:rPr>
        <w:t>, which the privacy group claims does not substantially reform the foreign intelligence gathering statute, known as Section 702, which targets non-U.S. citizens, but has been known to collect American data. "</w:t>
      </w:r>
      <w:r w:rsidRPr="007A257E">
        <w:rPr>
          <w:rStyle w:val="StyleBoldUnderline"/>
        </w:rPr>
        <w:t>The new version not only adds the undefined words</w:t>
      </w:r>
      <w:r w:rsidRPr="003D39D5">
        <w:rPr>
          <w:sz w:val="16"/>
        </w:rPr>
        <w:t xml:space="preserve"> 'address' and 'device,</w:t>
      </w:r>
      <w:r w:rsidRPr="007A257E">
        <w:rPr>
          <w:rStyle w:val="StyleBoldUnderline"/>
        </w:rPr>
        <w:t>' but makes the list of potential selection terms open-ended</w:t>
      </w:r>
      <w:r w:rsidRPr="003D39D5">
        <w:rPr>
          <w:sz w:val="16"/>
        </w:rPr>
        <w:t xml:space="preserve"> by using the term 'such as'," it added in a statement on Tuesday. Meanwhile, the Center for Democracy &amp; Technology's chief executive Nuala O'Connor said on Tuesday that: "</w:t>
      </w:r>
      <w:r w:rsidRPr="007A257E">
        <w:rPr>
          <w:rStyle w:val="StyleBoldUnderline"/>
        </w:rPr>
        <w:t>The bill now</w:t>
      </w:r>
      <w:r w:rsidRPr="003D39D5">
        <w:rPr>
          <w:sz w:val="16"/>
        </w:rPr>
        <w:t xml:space="preserve"> offers only mild reform and </w:t>
      </w:r>
      <w:r w:rsidRPr="007A257E">
        <w:rPr>
          <w:rStyle w:val="StyleBoldUnderline"/>
        </w:rPr>
        <w:t>goes against the overwhelming support for definitively ending bulk collection</w:t>
      </w:r>
      <w:r w:rsidRPr="003D39D5">
        <w:rPr>
          <w:sz w:val="16"/>
        </w:rPr>
        <w:t>." Amnesty International also withdrew its support on Thursday, hours before the bill was debated on the House floor. In a statement, the group said: "</w:t>
      </w:r>
      <w:r w:rsidRPr="003D39D5">
        <w:rPr>
          <w:rStyle w:val="StyleBoldUnderline"/>
        </w:rPr>
        <w:t>The bill provides no protection for non-US persons and the provisions designed to protect U.S. persons have been extensively watered down</w:t>
      </w:r>
      <w:r w:rsidRPr="003D39D5">
        <w:rPr>
          <w:sz w:val="16"/>
        </w:rPr>
        <w:t xml:space="preserve">. Significant further reform is necessary in order to ensure the privacy rights of U.S. and non-U.S. persons are respected." The group also urged the Senate to ensure that the bill is "non-discriminatory," and "subject to judicial and democratic control and oversight," among other recommendations. </w:t>
      </w:r>
      <w:r w:rsidRPr="00AA7740">
        <w:rPr>
          <w:rStyle w:val="StyleBoldUnderline"/>
        </w:rPr>
        <w:t xml:space="preserve">The bill will now move to the Senate, </w:t>
      </w:r>
      <w:r w:rsidRPr="003D39D5">
        <w:rPr>
          <w:sz w:val="16"/>
        </w:rPr>
        <w:t>despite the eleventh-hour changes to the House bill,</w:t>
      </w:r>
      <w:r w:rsidRPr="00AA7740">
        <w:rPr>
          <w:rStyle w:val="StyleBoldUnderline"/>
        </w:rPr>
        <w:t xml:space="preserve"> where sources suggest it </w:t>
      </w:r>
      <w:r w:rsidRPr="003D39D5">
        <w:rPr>
          <w:rStyle w:val="Emphasis"/>
        </w:rPr>
        <w:t>will be pulled apart</w:t>
      </w:r>
      <w:r w:rsidRPr="00AA7740">
        <w:rPr>
          <w:rStyle w:val="StyleBoldUnderline"/>
        </w:rPr>
        <w:t xml:space="preserve"> and initial </w:t>
      </w:r>
      <w:r w:rsidRPr="003D39D5">
        <w:rPr>
          <w:rStyle w:val="StyleBoldUnderline"/>
        </w:rPr>
        <w:t xml:space="preserve">provisions designed to </w:t>
      </w:r>
      <w:r w:rsidRPr="003D39D5">
        <w:rPr>
          <w:rStyle w:val="Emphasis"/>
        </w:rPr>
        <w:t>restore trust</w:t>
      </w:r>
      <w:r w:rsidRPr="003D39D5">
        <w:rPr>
          <w:rStyle w:val="StyleBoldUnderline"/>
        </w:rPr>
        <w:t xml:space="preserve"> in the U.S. intelligence community</w:t>
      </w:r>
      <w:r w:rsidRPr="003D39D5">
        <w:rPr>
          <w:sz w:val="16"/>
        </w:rPr>
        <w:t xml:space="preserve"> </w:t>
      </w:r>
      <w:r w:rsidRPr="00AA7740">
        <w:rPr>
          <w:rStyle w:val="StyleBoldUnderline"/>
        </w:rPr>
        <w:t xml:space="preserve">will be </w:t>
      </w:r>
      <w:r w:rsidRPr="003D39D5">
        <w:rPr>
          <w:rStyle w:val="Emphasis"/>
        </w:rPr>
        <w:t>rewritten and added</w:t>
      </w:r>
      <w:r w:rsidRPr="003D39D5">
        <w:rPr>
          <w:sz w:val="16"/>
        </w:rPr>
        <w:t>.</w:t>
      </w:r>
    </w:p>
    <w:p w:rsidR="003D39D5" w:rsidRPr="003D39D5" w:rsidRDefault="003D39D5" w:rsidP="003D39D5"/>
    <w:p w:rsidR="003769C1" w:rsidRDefault="003D39D5" w:rsidP="00DF0114">
      <w:pPr>
        <w:pStyle w:val="Heading3"/>
      </w:pPr>
      <w:r>
        <w:lastRenderedPageBreak/>
        <w:t>House Bill</w:t>
      </w:r>
      <w:r w:rsidR="00B24435">
        <w:t xml:space="preserve"> Fails </w:t>
      </w:r>
      <w:r w:rsidR="003769C1">
        <w:t xml:space="preserve">– </w:t>
      </w:r>
      <w:r w:rsidR="00B24435">
        <w:t>Not Solve Legitimacy/Political Support</w:t>
      </w:r>
    </w:p>
    <w:p w:rsidR="003769C1" w:rsidRDefault="003769C1" w:rsidP="003769C1"/>
    <w:p w:rsidR="003769C1" w:rsidRDefault="00E63E0E" w:rsidP="003769C1">
      <w:pPr>
        <w:pStyle w:val="Heading4"/>
      </w:pPr>
      <w:r>
        <w:t>Too watered down to solve NSA</w:t>
      </w:r>
      <w:r w:rsidR="003769C1">
        <w:t xml:space="preserve"> legitimacy or political support –</w:t>
      </w:r>
      <w:r w:rsidR="00B24435">
        <w:t xml:space="preserve"> recent </w:t>
      </w:r>
      <w:r w:rsidR="003769C1">
        <w:t>changes to bill mean older ev doesn’t apply</w:t>
      </w:r>
    </w:p>
    <w:p w:rsidR="003769C1" w:rsidRPr="00D4298A" w:rsidRDefault="003769C1" w:rsidP="003769C1">
      <w:pPr>
        <w:rPr>
          <w:rStyle w:val="StyleStyleBold12pt"/>
        </w:rPr>
      </w:pPr>
      <w:r>
        <w:rPr>
          <w:rStyle w:val="StyleStyleBold12pt"/>
        </w:rPr>
        <w:t xml:space="preserve">Timm, 5/22  </w:t>
      </w:r>
    </w:p>
    <w:p w:rsidR="003769C1" w:rsidRDefault="003769C1" w:rsidP="003769C1">
      <w:r w:rsidRPr="00D4298A">
        <w:t xml:space="preserve">Trevor Timm, </w:t>
      </w:r>
      <w:r>
        <w:t xml:space="preserve">executive director of the Freedom of the Press Foundation, columnist @ </w:t>
      </w:r>
      <w:r w:rsidRPr="00D4298A">
        <w:t xml:space="preserve">Guardian, 5/22/14, </w:t>
      </w:r>
      <w:hyperlink r:id="rId62" w:history="1">
        <w:r w:rsidRPr="00B6772C">
          <w:rPr>
            <w:rStyle w:val="Hyperlink"/>
          </w:rPr>
          <w:t>http://www.theguardian.com/commentisfree/2014/may/22/nsa-reform-bill-passed-house-usa-freedom-act-senators-only-hope</w:t>
        </w:r>
      </w:hyperlink>
    </w:p>
    <w:p w:rsidR="003769C1" w:rsidRPr="00D4298A" w:rsidRDefault="003769C1" w:rsidP="003769C1"/>
    <w:p w:rsidR="003769C1" w:rsidRPr="00203682" w:rsidRDefault="003769C1" w:rsidP="003769C1">
      <w:pPr>
        <w:rPr>
          <w:sz w:val="16"/>
        </w:rPr>
      </w:pPr>
      <w:r w:rsidRPr="00203682">
        <w:rPr>
          <w:rStyle w:val="StyleBoldUnderline"/>
        </w:rPr>
        <w:t>The USA Freedom Act ended up making surveillance a non-issue. Congress might have to hold it hostage, just to start over again</w:t>
      </w:r>
      <w:r>
        <w:rPr>
          <w:rStyle w:val="StyleBoldUnderline"/>
        </w:rPr>
        <w:t xml:space="preserve"> </w:t>
      </w:r>
      <w:r w:rsidRPr="00317F4C">
        <w:rPr>
          <w:rStyle w:val="StyleBoldUnderline"/>
        </w:rPr>
        <w:t>In just over two weeks</w:t>
      </w:r>
      <w:r w:rsidRPr="00203682">
        <w:rPr>
          <w:sz w:val="16"/>
        </w:rPr>
        <w:t xml:space="preserve">, the bill known as </w:t>
      </w:r>
      <w:r w:rsidRPr="00317F4C">
        <w:rPr>
          <w:rStyle w:val="StyleBoldUnderline"/>
        </w:rPr>
        <w:t>the USA Freedom Act</w:t>
      </w:r>
      <w:r w:rsidRPr="00203682">
        <w:rPr>
          <w:sz w:val="16"/>
        </w:rPr>
        <w:t xml:space="preserve"> – formerly the best chance to pass meaningful NSA reform in Congress – </w:t>
      </w:r>
      <w:r w:rsidRPr="00317F4C">
        <w:rPr>
          <w:rStyle w:val="StyleBoldUnderline"/>
        </w:rPr>
        <w:t>has gone from strong, to weak, to horrible</w:t>
      </w:r>
      <w:r w:rsidRPr="00203682">
        <w:rPr>
          <w:sz w:val="16"/>
        </w:rPr>
        <w:t xml:space="preserve">. So naturally, after months of stalling the once-promising bill, the House of Representatives rushed to pass a gutted version on Thursday. Now that the bill has passed, the NSA's biggest supporters will surely line up to call this legislation "reform" so they can go back to their angry constituents and pretend they did something about mass surveillance, while really just leaving the door open for it to continue. But the bill is still a long way from the president's desk. If the Senate refuses to pass a strengthened version of the USA Freedom Act this summer, reformers should consider what 24 hours ago was unthinkable: abandon the bill and force Section 215 of the Patriot Act to expire once and for all in 2015. Because it's one thing to pass a weak bill, but it's entirely another to pass off smoke and mirrors as progress. </w:t>
      </w:r>
      <w:r w:rsidRPr="00317F4C">
        <w:rPr>
          <w:rStyle w:val="StyleBoldUnderline"/>
        </w:rPr>
        <w:t xml:space="preserve">It really is astonishing to look at how abruptly this legislation has been warped. </w:t>
      </w:r>
      <w:r w:rsidRPr="00203682">
        <w:rPr>
          <w:rStyle w:val="Emphasis"/>
        </w:rPr>
        <w:t>All the major civil liberties organizations dropped their support</w:t>
      </w:r>
      <w:r w:rsidRPr="00203682">
        <w:rPr>
          <w:sz w:val="16"/>
        </w:rPr>
        <w:t xml:space="preserve"> for the USA Freedom Act </w:t>
      </w:r>
      <w:r w:rsidRPr="00317F4C">
        <w:rPr>
          <w:rStyle w:val="StyleBoldUnderline"/>
        </w:rPr>
        <w:t>as soon as the new version – re-written in secret at the last minute</w:t>
      </w:r>
      <w:r w:rsidRPr="00203682">
        <w:rPr>
          <w:sz w:val="16"/>
        </w:rPr>
        <w:t xml:space="preserve">, with help from the NSA's lawyers and the Obama administration – </w:t>
      </w:r>
      <w:r w:rsidRPr="00317F4C">
        <w:rPr>
          <w:rStyle w:val="StyleBoldUnderline"/>
        </w:rPr>
        <w:t>was made public</w:t>
      </w:r>
      <w:r w:rsidRPr="00203682">
        <w:rPr>
          <w:sz w:val="16"/>
        </w:rPr>
        <w:t xml:space="preserve"> on Tuesday. </w:t>
      </w:r>
      <w:r w:rsidRPr="00203682">
        <w:rPr>
          <w:rStyle w:val="StyleBoldUnderline"/>
        </w:rPr>
        <w:t xml:space="preserve">The privacy groups' </w:t>
      </w:r>
      <w:r w:rsidRPr="00203682">
        <w:rPr>
          <w:rStyle w:val="Emphasis"/>
        </w:rPr>
        <w:t xml:space="preserve">withdrawal was followed quickly by the major tech companies </w:t>
      </w:r>
      <w:r w:rsidRPr="00203682">
        <w:rPr>
          <w:rStyle w:val="StyleBoldUnderline"/>
        </w:rPr>
        <w:t xml:space="preserve">like Google, Facebook and Twitter. </w:t>
      </w:r>
      <w:r w:rsidRPr="00203682">
        <w:rPr>
          <w:sz w:val="16"/>
        </w:rPr>
        <w:t xml:space="preserve">But that apparently doesn't matter to the White House or Congressional leadership, who barred amendments that could have potentially strengthened the bill from being offered on the floor ahead of Thursday's vote. Just 17 days ago, in a compromise that moved the formerly strong legislation out of committee and into action, </w:t>
      </w:r>
      <w:r w:rsidRPr="00203682">
        <w:rPr>
          <w:rStyle w:val="StyleBoldUnderline"/>
        </w:rPr>
        <w:t>the bill was weakened significantly: in came more immunity</w:t>
      </w:r>
      <w:r w:rsidRPr="00203682">
        <w:rPr>
          <w:sz w:val="16"/>
        </w:rPr>
        <w:t xml:space="preserve"> for telecoms, </w:t>
      </w:r>
      <w:r w:rsidRPr="00203682">
        <w:rPr>
          <w:rStyle w:val="StyleBoldUnderline"/>
        </w:rPr>
        <w:t>and out went tough transparency and provisions for the Fisa court, along with protections against warrantless "backdoor" searches</w:t>
      </w:r>
      <w:r w:rsidRPr="00203682">
        <w:rPr>
          <w:sz w:val="16"/>
        </w:rPr>
        <w:t xml:space="preserve"> of your communications. But at least that deal was out in the open, and at least it didn't make things worse. Indeed, to many close watchers of national security, that version of the USA Freedom Act still looked marginally better than the status quo. But </w:t>
      </w:r>
      <w:r w:rsidRPr="00203682">
        <w:rPr>
          <w:rStyle w:val="StyleBoldUnderline"/>
        </w:rPr>
        <w:t xml:space="preserve">with the most recent closed-door re-write of the bill, </w:t>
      </w:r>
      <w:r w:rsidRPr="00203682">
        <w:rPr>
          <w:rStyle w:val="Emphasis"/>
        </w:rPr>
        <w:t>any chance for even traces of mediocre change have vanished</w:t>
      </w:r>
      <w:r w:rsidRPr="00203682">
        <w:rPr>
          <w:sz w:val="16"/>
        </w:rPr>
        <w:t xml:space="preserve">. The New York Times' Charlie </w:t>
      </w:r>
      <w:r w:rsidRPr="00203682">
        <w:rPr>
          <w:rStyle w:val="StyleBoldUnderline"/>
        </w:rPr>
        <w:t>Savage highlighted the</w:t>
      </w:r>
      <w:r w:rsidRPr="00203682">
        <w:rPr>
          <w:sz w:val="16"/>
        </w:rPr>
        <w:t xml:space="preserve"> alterations between the already-weak USA Freedom Act and </w:t>
      </w:r>
      <w:r w:rsidRPr="00203682">
        <w:rPr>
          <w:rStyle w:val="StyleBoldUnderline"/>
        </w:rPr>
        <w:t>the obliterated new version, showing how critical definitions of what the NSA can search have been widened, and how all potential transparency now rests in the hands of the very person</w:t>
      </w:r>
      <w:r w:rsidRPr="00203682">
        <w:rPr>
          <w:sz w:val="16"/>
        </w:rPr>
        <w:t xml:space="preserve"> who </w:t>
      </w:r>
      <w:r w:rsidRPr="00203682">
        <w:rPr>
          <w:rStyle w:val="StyleBoldUnderline"/>
        </w:rPr>
        <w:t>Snowden</w:t>
      </w:r>
      <w:r w:rsidRPr="00203682">
        <w:rPr>
          <w:sz w:val="16"/>
        </w:rPr>
        <w:t xml:space="preserve">'s leaks </w:t>
      </w:r>
      <w:r w:rsidRPr="00203682">
        <w:rPr>
          <w:rStyle w:val="StyleBoldUnderline"/>
        </w:rPr>
        <w:t>caught lying</w:t>
      </w:r>
      <w:r w:rsidRPr="00203682">
        <w:rPr>
          <w:sz w:val="16"/>
        </w:rPr>
        <w:t xml:space="preserve">, Director of National Intelligence James Clapper. Marcy Wheeler, who's been warning about what she calls "Freedumb" for two weeks, breaks down even more stealth provisions in what she now calls "Freedumber" that may open up new ways for the NSA to search even more our data. </w:t>
      </w:r>
    </w:p>
    <w:p w:rsidR="003769C1" w:rsidRPr="003769C1" w:rsidRDefault="003769C1" w:rsidP="003769C1"/>
    <w:p w:rsidR="003769C1" w:rsidRDefault="003769C1" w:rsidP="00DF0114">
      <w:pPr>
        <w:pStyle w:val="Heading3"/>
      </w:pPr>
      <w:r>
        <w:lastRenderedPageBreak/>
        <w:t>A2:  Program Collapse</w:t>
      </w:r>
      <w:r w:rsidR="00B24435">
        <w:t>/A2: Senate Amendment Derails Bill</w:t>
      </w:r>
    </w:p>
    <w:p w:rsidR="003769C1" w:rsidRDefault="003769C1" w:rsidP="003769C1"/>
    <w:p w:rsidR="003769C1" w:rsidRDefault="003769C1" w:rsidP="003769C1">
      <w:pPr>
        <w:pStyle w:val="Heading4"/>
      </w:pPr>
      <w:r>
        <w:t xml:space="preserve">program wont collapse - THREAT of expiration </w:t>
      </w:r>
      <w:r w:rsidR="00B24435">
        <w:t xml:space="preserve">alone </w:t>
      </w:r>
      <w:r>
        <w:t xml:space="preserve">forces NSA supporters to cave </w:t>
      </w:r>
      <w:r w:rsidR="00B24435">
        <w:t>- but senate amendments are key to reform effectiveness</w:t>
      </w:r>
    </w:p>
    <w:p w:rsidR="003769C1" w:rsidRPr="00D4298A" w:rsidRDefault="003769C1" w:rsidP="003769C1">
      <w:pPr>
        <w:rPr>
          <w:rStyle w:val="StyleStyleBold12pt"/>
        </w:rPr>
      </w:pPr>
      <w:r>
        <w:rPr>
          <w:rStyle w:val="StyleStyleBold12pt"/>
        </w:rPr>
        <w:t xml:space="preserve">Timm, 5/22  </w:t>
      </w:r>
    </w:p>
    <w:p w:rsidR="003769C1" w:rsidRDefault="003769C1" w:rsidP="003769C1">
      <w:r w:rsidRPr="00D4298A">
        <w:t xml:space="preserve">Trevor Timm, </w:t>
      </w:r>
      <w:r>
        <w:t xml:space="preserve">executive director of the Freedom of the Press Foundation, columnist @ </w:t>
      </w:r>
      <w:r w:rsidRPr="00D4298A">
        <w:t xml:space="preserve">Guardian, 5/22/14, </w:t>
      </w:r>
      <w:hyperlink r:id="rId63" w:history="1">
        <w:r w:rsidRPr="00B6772C">
          <w:rPr>
            <w:rStyle w:val="Hyperlink"/>
          </w:rPr>
          <w:t>http://www.theguardian.com/commentisfree/2014/may/22/nsa-reform-bill-passed-house-usa-freedom-act-senators-only-hope</w:t>
        </w:r>
      </w:hyperlink>
    </w:p>
    <w:p w:rsidR="003769C1" w:rsidRDefault="003769C1" w:rsidP="003769C1"/>
    <w:p w:rsidR="003769C1" w:rsidRDefault="003769C1" w:rsidP="003769C1">
      <w:pPr>
        <w:rPr>
          <w:sz w:val="16"/>
        </w:rPr>
      </w:pPr>
      <w:r w:rsidRPr="00203682">
        <w:rPr>
          <w:sz w:val="16"/>
        </w:rPr>
        <w:t xml:space="preserve">We still a chance that </w:t>
      </w:r>
      <w:r w:rsidRPr="00203682">
        <w:rPr>
          <w:rStyle w:val="StyleBoldUnderline"/>
        </w:rPr>
        <w:t>the Senate could hold strong and pass the original USA Freedom Act – the one with real transparency and Fisa court reform – then pass it back to the House with an ultimatum</w:t>
      </w:r>
      <w:r w:rsidRPr="00203682">
        <w:rPr>
          <w:sz w:val="16"/>
        </w:rPr>
        <w:t xml:space="preserve">. But it will take a massive effort by ordinary citizens to call their Senators with a litany of demands: a prohibition on all forms of bulks surveillance, no more secret law and a privacy advocate in the secret Fisa court. Tech companies should be focusing all their lobbying power on adding back in the provision allowing them to spell out to their customers exactly how many people are affected by all types of surveillance and a bar on breaking common forms of encryption used by all internet users. But </w:t>
      </w:r>
      <w:r w:rsidRPr="00203682">
        <w:rPr>
          <w:rStyle w:val="StyleBoldUnderline"/>
        </w:rPr>
        <w:t>if that doesn't happen, Senators</w:t>
      </w:r>
      <w:r w:rsidRPr="00203682">
        <w:rPr>
          <w:sz w:val="16"/>
        </w:rPr>
        <w:t xml:space="preserve"> like Mark Udall, Ron Wyden and Rand Paul </w:t>
      </w:r>
      <w:r w:rsidRPr="00203682">
        <w:rPr>
          <w:rStyle w:val="StyleBoldUnderline"/>
        </w:rPr>
        <w:t>could always hold the entire legislative push hostage – and use the one piece of leverage that may be left</w:t>
      </w:r>
      <w:r w:rsidRPr="00203682">
        <w:rPr>
          <w:sz w:val="16"/>
        </w:rPr>
        <w:t xml:space="preserve"> to protect what levels of privacy we had before we knew of Edward Snowden: </w:t>
      </w:r>
      <w:r w:rsidRPr="00203682">
        <w:rPr>
          <w:rStyle w:val="StyleBoldUnderline"/>
        </w:rPr>
        <w:t>the scheduled expiration of the Patriot Act</w:t>
      </w:r>
      <w:r w:rsidRPr="00203682">
        <w:rPr>
          <w:sz w:val="16"/>
        </w:rPr>
        <w:t xml:space="preserve">. Remember, Section 215 of the Patriot Act - the law that was secretly reinterpreted during the Bush era and embraced by Obama to collect the phone records of every American - has to be re-authorized by Congress next year. </w:t>
      </w:r>
      <w:r w:rsidRPr="00203682">
        <w:rPr>
          <w:rStyle w:val="StyleBoldUnderline"/>
        </w:rPr>
        <w:t xml:space="preserve">If we take all the representatives willing to vote for the stronger USA Freedom Act, we know the votes are there to bury Section 215 of the Patriot Act completely. And with this kind of threat on the table, </w:t>
      </w:r>
      <w:r w:rsidRPr="00203682">
        <w:rPr>
          <w:rStyle w:val="Emphasis"/>
        </w:rPr>
        <w:t>reformers have enough leverage</w:t>
      </w:r>
      <w:r w:rsidRPr="00203682">
        <w:rPr>
          <w:rStyle w:val="StyleBoldUnderline"/>
        </w:rPr>
        <w:t xml:space="preserve"> that the White House might</w:t>
      </w:r>
      <w:r w:rsidRPr="00203682">
        <w:rPr>
          <w:sz w:val="16"/>
        </w:rPr>
        <w:t xml:space="preserve"> just </w:t>
      </w:r>
      <w:r w:rsidRPr="00203682">
        <w:rPr>
          <w:rStyle w:val="StyleBoldUnderline"/>
        </w:rPr>
        <w:t xml:space="preserve">be </w:t>
      </w:r>
      <w:r w:rsidRPr="003769C1">
        <w:rPr>
          <w:rStyle w:val="Emphasis"/>
        </w:rPr>
        <w:t>forced into accepting more substantive changes</w:t>
      </w:r>
      <w:r w:rsidRPr="00203682">
        <w:rPr>
          <w:sz w:val="16"/>
        </w:rPr>
        <w:t xml:space="preserve"> than they have this year.</w:t>
      </w:r>
    </w:p>
    <w:p w:rsidR="00F828A7" w:rsidRDefault="00F828A7" w:rsidP="003769C1">
      <w:pPr>
        <w:rPr>
          <w:sz w:val="16"/>
        </w:rPr>
      </w:pPr>
    </w:p>
    <w:p w:rsidR="00F828A7" w:rsidRDefault="00F828A7" w:rsidP="003769C1">
      <w:pPr>
        <w:rPr>
          <w:sz w:val="16"/>
        </w:rPr>
      </w:pPr>
    </w:p>
    <w:p w:rsidR="00F828A7" w:rsidRDefault="00F828A7" w:rsidP="003769C1">
      <w:pPr>
        <w:rPr>
          <w:sz w:val="16"/>
        </w:rPr>
      </w:pPr>
    </w:p>
    <w:p w:rsidR="00F828A7" w:rsidRDefault="00F828A7" w:rsidP="00F828A7">
      <w:pPr>
        <w:rPr>
          <w:sz w:val="16"/>
        </w:rPr>
      </w:pPr>
    </w:p>
    <w:p w:rsidR="00F828A7" w:rsidRPr="00203682" w:rsidRDefault="00F828A7" w:rsidP="003769C1">
      <w:pPr>
        <w:rPr>
          <w:sz w:val="16"/>
        </w:rPr>
      </w:pPr>
    </w:p>
    <w:p w:rsidR="003769C1" w:rsidRPr="003769C1" w:rsidRDefault="003769C1" w:rsidP="003769C1"/>
    <w:p w:rsidR="0060048D" w:rsidRDefault="00317F4C" w:rsidP="00DF0114">
      <w:pPr>
        <w:pStyle w:val="Heading3"/>
      </w:pPr>
      <w:r>
        <w:lastRenderedPageBreak/>
        <w:t xml:space="preserve">A2:  </w:t>
      </w:r>
      <w:r w:rsidR="003D39D5">
        <w:t>Program Collapse</w:t>
      </w:r>
    </w:p>
    <w:p w:rsidR="0060048D" w:rsidRDefault="0060048D" w:rsidP="0060048D"/>
    <w:p w:rsidR="0060048D" w:rsidRDefault="0060048D" w:rsidP="0060048D">
      <w:pPr>
        <w:pStyle w:val="Heading4"/>
      </w:pPr>
      <w:r>
        <w:t>GOP election gains will prevent program collapse even if reform bill fails</w:t>
      </w:r>
    </w:p>
    <w:p w:rsidR="0060048D" w:rsidRPr="00DF0114" w:rsidRDefault="0060048D" w:rsidP="0060048D">
      <w:pPr>
        <w:rPr>
          <w:rStyle w:val="StyleStyleBold12pt"/>
          <w:b w:val="0"/>
        </w:rPr>
      </w:pPr>
      <w:r>
        <w:rPr>
          <w:rStyle w:val="StyleStyleBold12pt"/>
        </w:rPr>
        <w:t xml:space="preserve">Risen, 14  </w:t>
      </w:r>
      <w:r w:rsidRPr="00DF0114">
        <w:rPr>
          <w:rStyle w:val="StyleStyleBold12pt"/>
          <w:b w:val="0"/>
          <w:sz w:val="16"/>
          <w:szCs w:val="16"/>
        </w:rPr>
        <w:t>(Tom, US News, 3/25, http://www.usnews.com/news/articles/2014/03/25/new-bill-shifts-nsa-data-collection-to-telecoms)</w:t>
      </w:r>
    </w:p>
    <w:p w:rsidR="0060048D" w:rsidRPr="0060048D" w:rsidRDefault="0060048D" w:rsidP="0060048D">
      <w:pPr>
        <w:rPr>
          <w:sz w:val="16"/>
        </w:rPr>
      </w:pPr>
      <w:r w:rsidRPr="0060048D">
        <w:rPr>
          <w:sz w:val="16"/>
        </w:rPr>
        <w:t xml:space="preserve">Another staunch defender of NSA surveillance programs is warming to the idea of reform, as Senate Intelligence Committee Chairman Dianne Feinstein, D-Calif., called Obama’s proposal a “worthy effort” and promised to hold a hearing on both the House bill and the president’s proposal. </w:t>
      </w:r>
      <w:r w:rsidRPr="0060048D">
        <w:rPr>
          <w:rStyle w:val="StyleBoldUnderline"/>
        </w:rPr>
        <w:t>Feinstein said any changes must “continue to provide the government with the means to protect against future terrorist attacks</w:t>
      </w:r>
      <w:r w:rsidRPr="0060048D">
        <w:rPr>
          <w:sz w:val="16"/>
        </w:rPr>
        <w:t xml:space="preserve">.” The Section 215 provision of the Patriot Act that allows the NSA’s bulk collection of phone data ends in June 2015 unless it is reauthorized by Congress. Patriot Act author Rep. Jim Sensenbrenner, R-Wis., has said the Obama administration should work with Congress to amend the surveillance powers of the NSA so the agency better observes civil liberties, or Congress might not reauthorize the provision in 2015. Sensenbrenner has introduced the Freedom Act, which would end the NSA bulk data collection program outright. </w:t>
      </w:r>
      <w:r w:rsidRPr="0060048D">
        <w:rPr>
          <w:rStyle w:val="StyleBoldUnderline"/>
        </w:rPr>
        <w:t>Civil liberties groups prefer the Freedom Act above other suggestions for reform, but the Democrats face a tough election year and</w:t>
      </w:r>
      <w:r w:rsidRPr="0060048D">
        <w:rPr>
          <w:sz w:val="16"/>
        </w:rPr>
        <w:t xml:space="preserve"> it is unclear whether a </w:t>
      </w:r>
      <w:r w:rsidRPr="0060048D">
        <w:rPr>
          <w:rStyle w:val="StyleBoldUnderline"/>
        </w:rPr>
        <w:t>Republican takeover of the Senate</w:t>
      </w:r>
      <w:r w:rsidRPr="0060048D">
        <w:rPr>
          <w:sz w:val="16"/>
        </w:rPr>
        <w:t xml:space="preserve"> in 2014 </w:t>
      </w:r>
      <w:r w:rsidRPr="0060048D">
        <w:rPr>
          <w:rStyle w:val="StyleBoldUnderline"/>
        </w:rPr>
        <w:t>would remove votes that could support that bill and deny the Section 215 reauthorization if legislative solutions are not reached</w:t>
      </w:r>
      <w:r w:rsidRPr="0060048D">
        <w:rPr>
          <w:sz w:val="16"/>
        </w:rPr>
        <w:t>, Geiger says.</w:t>
      </w:r>
    </w:p>
    <w:p w:rsidR="0060048D" w:rsidRDefault="0060048D" w:rsidP="0060048D"/>
    <w:p w:rsidR="0060048D" w:rsidRPr="0060048D" w:rsidRDefault="0060048D" w:rsidP="0060048D"/>
    <w:p w:rsidR="00DF0114" w:rsidRDefault="00317F4C" w:rsidP="00DF0114">
      <w:pPr>
        <w:pStyle w:val="Heading3"/>
      </w:pPr>
      <w:r>
        <w:lastRenderedPageBreak/>
        <w:t>A2:  NSA Solves</w:t>
      </w:r>
      <w:r w:rsidR="00DF0114">
        <w:t xml:space="preserve"> Terrorism</w:t>
      </w:r>
    </w:p>
    <w:p w:rsidR="00DF0114" w:rsidRDefault="00DF0114" w:rsidP="00DF0114"/>
    <w:p w:rsidR="00DF0114" w:rsidRDefault="00DF0114" w:rsidP="00DF0114">
      <w:pPr>
        <w:pStyle w:val="Heading4"/>
      </w:pPr>
      <w:r>
        <w:t xml:space="preserve">Studies prove - NSA data Does nothing to solve terrorism </w:t>
      </w:r>
    </w:p>
    <w:p w:rsidR="00DF0114" w:rsidRPr="00DF0114" w:rsidRDefault="00DF0114" w:rsidP="00DF0114">
      <w:pPr>
        <w:rPr>
          <w:rStyle w:val="StyleStyleBold12pt"/>
          <w:b w:val="0"/>
        </w:rPr>
      </w:pPr>
      <w:r>
        <w:rPr>
          <w:rStyle w:val="StyleStyleBold12pt"/>
        </w:rPr>
        <w:t xml:space="preserve">Strohm, 14  </w:t>
      </w:r>
      <w:r w:rsidRPr="00DF0114">
        <w:rPr>
          <w:rStyle w:val="StyleStyleBold12pt"/>
          <w:b w:val="0"/>
          <w:sz w:val="16"/>
          <w:szCs w:val="16"/>
        </w:rPr>
        <w:t>(Chris, Bloomberg News, 1/14, http://www.bloomberg.com/news/2014-01-13/nsa-data-has-no-discernible-impact-on-terrorism-report.html)</w:t>
      </w:r>
    </w:p>
    <w:p w:rsidR="00DF0114" w:rsidRPr="00DF0114" w:rsidRDefault="00DF0114" w:rsidP="00DF0114">
      <w:pPr>
        <w:rPr>
          <w:sz w:val="16"/>
        </w:rPr>
      </w:pPr>
      <w:r w:rsidRPr="00DF0114">
        <w:rPr>
          <w:rStyle w:val="StyleBoldUnderline"/>
        </w:rPr>
        <w:t>NSA Data Have No Impact on Terrorism</w:t>
      </w:r>
      <w:r w:rsidRPr="00DF0114">
        <w:rPr>
          <w:sz w:val="16"/>
        </w:rPr>
        <w:t xml:space="preserve">: Report A public policy group says a review of U.S. terrorist arrests shows the government’s </w:t>
      </w:r>
      <w:r w:rsidRPr="00DF0114">
        <w:rPr>
          <w:rStyle w:val="StyleBoldUnderline"/>
        </w:rPr>
        <w:t>collection of bulk phone records does little to prevent terrorism</w:t>
      </w:r>
      <w:r w:rsidRPr="00DF0114">
        <w:rPr>
          <w:sz w:val="16"/>
        </w:rPr>
        <w:t xml:space="preserve">, adding fuel to a debate over whether the spy program should be ended. The nonprofit New America Foundation, based in Washington, </w:t>
      </w:r>
      <w:r w:rsidRPr="00DF0114">
        <w:rPr>
          <w:rStyle w:val="StyleBoldUnderline"/>
        </w:rPr>
        <w:t>analyzed cases involving 225 people recruited by</w:t>
      </w:r>
      <w:r w:rsidRPr="00DF0114">
        <w:rPr>
          <w:sz w:val="16"/>
        </w:rPr>
        <w:t xml:space="preserve"> al-Qaeda or other </w:t>
      </w:r>
      <w:r w:rsidRPr="00DF0114">
        <w:rPr>
          <w:rStyle w:val="StyleBoldUnderline"/>
        </w:rPr>
        <w:t>terrorist groups</w:t>
      </w:r>
      <w:r w:rsidRPr="00DF0114">
        <w:rPr>
          <w:sz w:val="16"/>
        </w:rPr>
        <w:t xml:space="preserve"> and charged in the U.S. since the Sept. 11, 2001, attacks. </w:t>
      </w:r>
      <w:r w:rsidRPr="00DF0114">
        <w:rPr>
          <w:rStyle w:val="StyleBoldUnderline"/>
        </w:rPr>
        <w:t>The majority of cases started with traditional techniques,</w:t>
      </w:r>
      <w:r w:rsidRPr="00DF0114">
        <w:rPr>
          <w:sz w:val="16"/>
        </w:rPr>
        <w:t xml:space="preserve"> such as use of “informants, tips from local communities, and targeted intelligence operations,” according to a report today from the group, which has been critical of the NSA spy programs. “Our investigation found that </w:t>
      </w:r>
      <w:r w:rsidRPr="00DF0114">
        <w:rPr>
          <w:rStyle w:val="StyleBoldUnderline"/>
        </w:rPr>
        <w:t xml:space="preserve">bulk collection of American phone metadata has had </w:t>
      </w:r>
      <w:r w:rsidRPr="00DF0114">
        <w:rPr>
          <w:rStyle w:val="Emphasis"/>
        </w:rPr>
        <w:t>no discernible impact</w:t>
      </w:r>
      <w:r w:rsidRPr="00DF0114">
        <w:rPr>
          <w:rStyle w:val="StyleBoldUnderline"/>
        </w:rPr>
        <w:t xml:space="preserve"> on preventing acts of terrorism and only the most marginal of impacts on preventing terrorist-related activity</w:t>
      </w:r>
      <w:r w:rsidRPr="00DF0114">
        <w:rPr>
          <w:sz w:val="16"/>
        </w:rPr>
        <w:t xml:space="preserve">, such as fundraising for a terrorist group,” Peter </w:t>
      </w:r>
      <w:r w:rsidRPr="00DF0114">
        <w:rPr>
          <w:rStyle w:val="StyleBoldUnderline"/>
        </w:rPr>
        <w:t>Bergen, director of the foundation’s national security program, said</w:t>
      </w:r>
      <w:r w:rsidRPr="00DF0114">
        <w:rPr>
          <w:sz w:val="16"/>
        </w:rPr>
        <w:t xml:space="preserve"> in a statement.</w:t>
      </w:r>
    </w:p>
    <w:p w:rsidR="00DF0114" w:rsidRDefault="00DF0114" w:rsidP="00DF0114"/>
    <w:p w:rsidR="00DF0114" w:rsidRDefault="00DF0114" w:rsidP="00DF0114">
      <w:pPr>
        <w:pStyle w:val="Heading4"/>
      </w:pPr>
      <w:r>
        <w:t>Alternate methods just as effective and empirics prove its not important</w:t>
      </w:r>
    </w:p>
    <w:p w:rsidR="00DF0114" w:rsidRPr="00DF0114" w:rsidRDefault="00DF0114" w:rsidP="00DF0114">
      <w:pPr>
        <w:rPr>
          <w:rStyle w:val="StyleStyleBold12pt"/>
          <w:b w:val="0"/>
        </w:rPr>
      </w:pPr>
      <w:r>
        <w:rPr>
          <w:rStyle w:val="StyleStyleBold12pt"/>
        </w:rPr>
        <w:t xml:space="preserve">Strohm, 14  </w:t>
      </w:r>
      <w:r w:rsidRPr="00DF0114">
        <w:rPr>
          <w:rStyle w:val="StyleStyleBold12pt"/>
          <w:b w:val="0"/>
          <w:sz w:val="16"/>
          <w:szCs w:val="16"/>
        </w:rPr>
        <w:t>(Chris, Bloomberg News, 1/14, http://www.bloomberg.com/news/2014-01-13/nsa-data-has-no-discernible-impact-on-terrorism-report.html)</w:t>
      </w:r>
    </w:p>
    <w:p w:rsidR="00DF0114" w:rsidRDefault="00DF0114" w:rsidP="00DF0114"/>
    <w:p w:rsidR="00DF0114" w:rsidRPr="00DF0114" w:rsidRDefault="00DF0114" w:rsidP="00DF0114">
      <w:pPr>
        <w:rPr>
          <w:sz w:val="16"/>
        </w:rPr>
      </w:pPr>
      <w:r w:rsidRPr="00DF0114">
        <w:rPr>
          <w:sz w:val="16"/>
        </w:rPr>
        <w:t xml:space="preserve">Alexander told the Senate Judiciary Committee Oct. 2 that </w:t>
      </w:r>
      <w:r w:rsidRPr="00DF0114">
        <w:rPr>
          <w:rStyle w:val="StyleBoldUnderline"/>
        </w:rPr>
        <w:t>the program has helped stop only one or two terrorist plots</w:t>
      </w:r>
      <w:r w:rsidRPr="00DF0114">
        <w:rPr>
          <w:sz w:val="16"/>
        </w:rPr>
        <w:t xml:space="preserve"> inside the U.S. since it was begun in 2006. Clapper offered a new rationale for the program during the hearing, saying it can be used to provide “peace of mind” that there aren’t terrorist plots in the works. </w:t>
      </w:r>
      <w:r w:rsidRPr="00DF0114">
        <w:rPr>
          <w:rStyle w:val="StyleBoldUnderline"/>
        </w:rPr>
        <w:t>A White House advisory panel</w:t>
      </w:r>
      <w:r w:rsidRPr="00DF0114">
        <w:rPr>
          <w:sz w:val="16"/>
        </w:rPr>
        <w:t xml:space="preserve"> appointed by Obama </w:t>
      </w:r>
      <w:r w:rsidRPr="00DF0114">
        <w:rPr>
          <w:rStyle w:val="StyleBoldUnderline"/>
        </w:rPr>
        <w:t xml:space="preserve">concluded </w:t>
      </w:r>
      <w:r w:rsidRPr="00DF0114">
        <w:rPr>
          <w:sz w:val="16"/>
        </w:rPr>
        <w:t xml:space="preserve">in a Dec. 18 report </w:t>
      </w:r>
      <w:r w:rsidRPr="00DF0114">
        <w:rPr>
          <w:rStyle w:val="StyleBoldUnderline"/>
        </w:rPr>
        <w:t>the phone records program “was not essential to preventing attacks” and information needed to disrupt terrorist plots “could readily have been obtained in a timely manner using conventional” court orders.</w:t>
      </w:r>
    </w:p>
    <w:p w:rsidR="00DF0114" w:rsidRDefault="00DF0114" w:rsidP="00DF0114"/>
    <w:p w:rsidR="007414C4" w:rsidRDefault="007414C4" w:rsidP="00317F4C">
      <w:pPr>
        <w:pStyle w:val="Heading3"/>
      </w:pPr>
      <w:r>
        <w:lastRenderedPageBreak/>
        <w:t>A2:  Terrorism Impact</w:t>
      </w:r>
    </w:p>
    <w:p w:rsidR="007414C4" w:rsidRDefault="007414C4" w:rsidP="007414C4"/>
    <w:p w:rsidR="007414C4" w:rsidRPr="00543DEF" w:rsidRDefault="007414C4" w:rsidP="007414C4">
      <w:pPr>
        <w:pStyle w:val="Heading4"/>
        <w:rPr>
          <w:b w:val="0"/>
        </w:rPr>
      </w:pPr>
      <w:r>
        <w:t>No terrorism—</w:t>
      </w:r>
      <w:r w:rsidRPr="00543DEF">
        <w:rPr>
          <w:b w:val="0"/>
        </w:rPr>
        <w:t xml:space="preserve">no linkages, experts, your evidence is alarmism, </w:t>
      </w:r>
      <w:r>
        <w:rPr>
          <w:b w:val="0"/>
        </w:rPr>
        <w:t xml:space="preserve">data, </w:t>
      </w:r>
    </w:p>
    <w:p w:rsidR="007414C4" w:rsidRDefault="007414C4" w:rsidP="007414C4">
      <w:r>
        <w:t xml:space="preserve">John </w:t>
      </w:r>
      <w:r w:rsidRPr="00B428E7">
        <w:rPr>
          <w:rStyle w:val="StyleStyleBold12pt"/>
        </w:rPr>
        <w:t>Mueller</w:t>
      </w:r>
      <w:r>
        <w:t xml:space="preserve"> political scientist at Ohio State and co-author of Terror, Security, and Money: Balancing the Risks, Benefits, and Costs of Homeland Security “Has the threat from terrorism been exaggerated?” The Commentator </w:t>
      </w:r>
      <w:r w:rsidRPr="00B428E7">
        <w:rPr>
          <w:rStyle w:val="StyleStyleBold12pt"/>
        </w:rPr>
        <w:t>1/8</w:t>
      </w:r>
      <w:r>
        <w:t xml:space="preserve">/14 </w:t>
      </w:r>
      <w:hyperlink r:id="rId64" w:history="1">
        <w:r w:rsidRPr="00E73926">
          <w:rPr>
            <w:rStyle w:val="Hyperlink"/>
          </w:rPr>
          <w:t>http://www.thecommentator.com/article/4579/has_t</w:t>
        </w:r>
      </w:hyperlink>
      <w:r>
        <w:t>he_threat_from_terrorism_be en_exaggerated</w:t>
      </w:r>
    </w:p>
    <w:p w:rsidR="007414C4" w:rsidRPr="00B428E7" w:rsidRDefault="007414C4" w:rsidP="007414C4"/>
    <w:p w:rsidR="007414C4" w:rsidRPr="00B428E7" w:rsidRDefault="007414C4" w:rsidP="007414C4">
      <w:pPr>
        <w:rPr>
          <w:bCs/>
          <w:u w:val="single"/>
        </w:rPr>
      </w:pPr>
      <w:r w:rsidRPr="00B428E7">
        <w:rPr>
          <w:sz w:val="16"/>
        </w:rPr>
        <w:t xml:space="preserve">Two years after the raid on Osama bin Laden’s hideaway, </w:t>
      </w:r>
      <w:r w:rsidRPr="00B428E7">
        <w:rPr>
          <w:rStyle w:val="StyleBoldUnderline"/>
        </w:rPr>
        <w:t>terrorism alarmists remain in peak</w:t>
      </w:r>
      <w:r w:rsidRPr="00B428E7">
        <w:rPr>
          <w:sz w:val="16"/>
        </w:rPr>
        <w:t xml:space="preserve"> form </w:t>
      </w:r>
      <w:r w:rsidRPr="00B428E7">
        <w:rPr>
          <w:rStyle w:val="StyleBoldUnderline"/>
        </w:rPr>
        <w:t>explaining</w:t>
      </w:r>
      <w:r w:rsidRPr="00B428E7">
        <w:rPr>
          <w:sz w:val="16"/>
        </w:rPr>
        <w:t xml:space="preserve"> that </w:t>
      </w:r>
      <w:r w:rsidRPr="00B428E7">
        <w:rPr>
          <w:rStyle w:val="StyleBoldUnderline"/>
        </w:rPr>
        <w:t>although al-Qaeda has been weakened it</w:t>
      </w:r>
      <w:r w:rsidRPr="00B428E7">
        <w:rPr>
          <w:sz w:val="16"/>
        </w:rPr>
        <w:t xml:space="preserve"> </w:t>
      </w:r>
      <w:r w:rsidRPr="00B428E7">
        <w:rPr>
          <w:rStyle w:val="StyleBoldUnderline"/>
        </w:rPr>
        <w:t>still</w:t>
      </w:r>
      <w:r w:rsidRPr="00B428E7">
        <w:rPr>
          <w:sz w:val="16"/>
        </w:rPr>
        <w:t xml:space="preserve"> manages to </w:t>
      </w:r>
      <w:r w:rsidRPr="00B428E7">
        <w:rPr>
          <w:rStyle w:val="StyleBoldUnderline"/>
        </w:rPr>
        <w:t>present a grave threat.</w:t>
      </w:r>
    </w:p>
    <w:p w:rsidR="007414C4" w:rsidRPr="00B428E7" w:rsidRDefault="007414C4" w:rsidP="007414C4">
      <w:pPr>
        <w:rPr>
          <w:sz w:val="16"/>
        </w:rPr>
      </w:pPr>
      <w:r w:rsidRPr="00B428E7">
        <w:rPr>
          <w:sz w:val="16"/>
        </w:rPr>
        <w:t>Various well-honed techniques are applied to support this contention. One is to espy and assess various “</w:t>
      </w:r>
      <w:r w:rsidRPr="008814DF">
        <w:rPr>
          <w:rStyle w:val="StyleBoldUnderline"/>
          <w:highlight w:val="cyan"/>
        </w:rPr>
        <w:t>linkages</w:t>
      </w:r>
      <w:r w:rsidRPr="00B428E7">
        <w:rPr>
          <w:sz w:val="16"/>
        </w:rPr>
        <w:t xml:space="preserve">” or “connections” </w:t>
      </w:r>
      <w:r w:rsidRPr="00B428E7">
        <w:rPr>
          <w:rStyle w:val="StyleBoldUnderline"/>
        </w:rPr>
        <w:t>of</w:t>
      </w:r>
      <w:r w:rsidRPr="00B428E7">
        <w:rPr>
          <w:sz w:val="16"/>
        </w:rPr>
        <w:t xml:space="preserve"> “</w:t>
      </w:r>
      <w:r w:rsidRPr="00B428E7">
        <w:rPr>
          <w:rStyle w:val="StyleBoldUnderline"/>
        </w:rPr>
        <w:t>ties</w:t>
      </w:r>
      <w:r w:rsidRPr="00B428E7">
        <w:rPr>
          <w:sz w:val="16"/>
        </w:rPr>
        <w:t xml:space="preserve">” or “threads” </w:t>
      </w:r>
      <w:r w:rsidRPr="008814DF">
        <w:rPr>
          <w:rStyle w:val="StyleBoldUnderline"/>
          <w:highlight w:val="cyan"/>
        </w:rPr>
        <w:t>between</w:t>
      </w:r>
      <w:r w:rsidRPr="00B428E7">
        <w:rPr>
          <w:sz w:val="16"/>
        </w:rPr>
        <w:t xml:space="preserve"> and among a range of </w:t>
      </w:r>
      <w:r w:rsidRPr="00097490">
        <w:rPr>
          <w:rStyle w:val="StyleBoldUnderline"/>
          <w:highlight w:val="yellow"/>
        </w:rPr>
        <w:t>disparate</w:t>
      </w:r>
      <w:r w:rsidRPr="00B428E7">
        <w:rPr>
          <w:sz w:val="16"/>
        </w:rPr>
        <w:t xml:space="preserve"> terrorists or </w:t>
      </w:r>
      <w:r w:rsidRPr="00B428E7">
        <w:rPr>
          <w:rStyle w:val="StyleBoldUnderline"/>
        </w:rPr>
        <w:t xml:space="preserve">terrorist </w:t>
      </w:r>
      <w:r w:rsidRPr="008814DF">
        <w:rPr>
          <w:rStyle w:val="StyleBoldUnderline"/>
          <w:highlight w:val="cyan"/>
        </w:rPr>
        <w:t>groups</w:t>
      </w:r>
      <w:r w:rsidRPr="00B428E7">
        <w:rPr>
          <w:sz w:val="16"/>
        </w:rPr>
        <w:t xml:space="preserve">, most of which </w:t>
      </w:r>
      <w:r w:rsidRPr="008814DF">
        <w:rPr>
          <w:rStyle w:val="StyleBoldUnderline"/>
          <w:highlight w:val="cyan"/>
        </w:rPr>
        <w:t>appear</w:t>
      </w:r>
      <w:r w:rsidRPr="00B428E7">
        <w:rPr>
          <w:sz w:val="16"/>
        </w:rPr>
        <w:t xml:space="preserve"> rather </w:t>
      </w:r>
      <w:r w:rsidRPr="00B428E7">
        <w:rPr>
          <w:rStyle w:val="Emphasis"/>
        </w:rPr>
        <w:t>gossamer</w:t>
      </w:r>
      <w:r w:rsidRPr="00B428E7">
        <w:rPr>
          <w:sz w:val="16"/>
        </w:rPr>
        <w:t xml:space="preserve"> </w:t>
      </w:r>
      <w:r w:rsidRPr="00B428E7">
        <w:rPr>
          <w:rStyle w:val="StyleBoldUnderline"/>
        </w:rPr>
        <w:t>and of</w:t>
      </w:r>
      <w:r w:rsidRPr="00B428E7">
        <w:rPr>
          <w:sz w:val="16"/>
        </w:rPr>
        <w:t xml:space="preserve"> </w:t>
      </w:r>
      <w:r w:rsidRPr="00B428E7">
        <w:rPr>
          <w:rStyle w:val="StyleBoldUnderline"/>
        </w:rPr>
        <w:t xml:space="preserve">only </w:t>
      </w:r>
      <w:r w:rsidRPr="008814DF">
        <w:rPr>
          <w:rStyle w:val="StyleBoldUnderline"/>
          <w:highlight w:val="cyan"/>
        </w:rPr>
        <w:t>limited</w:t>
      </w:r>
      <w:r w:rsidRPr="00B428E7">
        <w:rPr>
          <w:rStyle w:val="StyleBoldUnderline"/>
        </w:rPr>
        <w:t xml:space="preserve"> consequence on closer examination</w:t>
      </w:r>
      <w:r w:rsidRPr="00B428E7">
        <w:rPr>
          <w:sz w:val="16"/>
        </w:rPr>
        <w:t>.</w:t>
      </w:r>
    </w:p>
    <w:p w:rsidR="007414C4" w:rsidRPr="00B428E7" w:rsidRDefault="007414C4" w:rsidP="007414C4">
      <w:pPr>
        <w:rPr>
          <w:sz w:val="16"/>
        </w:rPr>
      </w:pPr>
      <w:r w:rsidRPr="00543DEF">
        <w:rPr>
          <w:rStyle w:val="StyleBoldUnderline"/>
        </w:rPr>
        <w:t>Another</w:t>
      </w:r>
      <w:r w:rsidRPr="00B428E7">
        <w:rPr>
          <w:sz w:val="16"/>
        </w:rPr>
        <w:t xml:space="preserve"> is to </w:t>
      </w:r>
      <w:r w:rsidRPr="00543DEF">
        <w:rPr>
          <w:rStyle w:val="Emphasis"/>
        </w:rPr>
        <w:t>exaggerate the importance and effectiveness</w:t>
      </w:r>
      <w:r w:rsidRPr="00B428E7">
        <w:rPr>
          <w:sz w:val="16"/>
        </w:rPr>
        <w:t xml:space="preserve"> </w:t>
      </w:r>
      <w:r w:rsidRPr="00543DEF">
        <w:rPr>
          <w:rStyle w:val="StyleBoldUnderline"/>
        </w:rPr>
        <w:t>of</w:t>
      </w:r>
      <w:r w:rsidRPr="00B428E7">
        <w:rPr>
          <w:sz w:val="16"/>
        </w:rPr>
        <w:t xml:space="preserve"> the “</w:t>
      </w:r>
      <w:r w:rsidRPr="00543DEF">
        <w:rPr>
          <w:rStyle w:val="StyleBoldUnderline"/>
        </w:rPr>
        <w:t>affiliated groups</w:t>
      </w:r>
      <w:r w:rsidRPr="00B428E7">
        <w:rPr>
          <w:sz w:val="16"/>
        </w:rPr>
        <w:t>” linked to al-Qaeda central. In particular, alarmists point to the al-Qaeda affiliate in chaotic Yemen, ominously hailing it as the “deadliest” and the “most aggressive” of these and a “major threat.”</w:t>
      </w:r>
    </w:p>
    <w:p w:rsidR="007414C4" w:rsidRPr="00B428E7" w:rsidRDefault="007414C4" w:rsidP="007414C4">
      <w:pPr>
        <w:rPr>
          <w:sz w:val="16"/>
        </w:rPr>
      </w:pPr>
      <w:r w:rsidRPr="00B428E7">
        <w:rPr>
          <w:sz w:val="16"/>
        </w:rPr>
        <w:t xml:space="preserve">Yet its </w:t>
      </w:r>
      <w:r w:rsidRPr="00543DEF">
        <w:rPr>
          <w:rStyle w:val="StyleBoldUnderline"/>
        </w:rPr>
        <w:t xml:space="preserve">chief efforts at international </w:t>
      </w:r>
      <w:r w:rsidRPr="008814DF">
        <w:rPr>
          <w:rStyle w:val="StyleBoldUnderline"/>
          <w:highlight w:val="cyan"/>
        </w:rPr>
        <w:t>terrorism</w:t>
      </w:r>
      <w:r w:rsidRPr="00B428E7">
        <w:rPr>
          <w:sz w:val="16"/>
        </w:rPr>
        <w:t xml:space="preserve"> have </w:t>
      </w:r>
      <w:r w:rsidRPr="00097490">
        <w:rPr>
          <w:rStyle w:val="Emphasis"/>
        </w:rPr>
        <w:t>failed abysmally</w:t>
      </w:r>
      <w:r w:rsidRPr="00B428E7">
        <w:rPr>
          <w:sz w:val="16"/>
        </w:rPr>
        <w:t xml:space="preserve">: </w:t>
      </w:r>
      <w:r w:rsidRPr="00543DEF">
        <w:rPr>
          <w:rStyle w:val="StyleBoldUnderline"/>
        </w:rPr>
        <w:t>an underwear bomb and laser printer bombs</w:t>
      </w:r>
      <w:r w:rsidRPr="00B428E7">
        <w:rPr>
          <w:sz w:val="16"/>
        </w:rPr>
        <w:t xml:space="preserve"> on cargo planes. </w:t>
      </w:r>
      <w:r w:rsidRPr="00543DEF">
        <w:rPr>
          <w:rStyle w:val="StyleBoldUnderline"/>
        </w:rPr>
        <w:t>With that track record</w:t>
      </w:r>
      <w:r w:rsidRPr="00B428E7">
        <w:rPr>
          <w:sz w:val="16"/>
        </w:rPr>
        <w:t xml:space="preserve">, </w:t>
      </w:r>
      <w:r w:rsidRPr="00543DEF">
        <w:rPr>
          <w:rStyle w:val="StyleBoldUnderline"/>
        </w:rPr>
        <w:t>the group</w:t>
      </w:r>
      <w:r w:rsidRPr="00B428E7">
        <w:rPr>
          <w:sz w:val="16"/>
        </w:rPr>
        <w:t xml:space="preserve"> may pose a problem or concern, but it </w:t>
      </w:r>
      <w:r w:rsidRPr="008814DF">
        <w:rPr>
          <w:rStyle w:val="Emphasis"/>
          <w:highlight w:val="cyan"/>
        </w:rPr>
        <w:t>scarcely presents a</w:t>
      </w:r>
      <w:r w:rsidRPr="00543DEF">
        <w:rPr>
          <w:rStyle w:val="Emphasis"/>
        </w:rPr>
        <w:t xml:space="preserve"> </w:t>
      </w:r>
      <w:r w:rsidRPr="008814DF">
        <w:rPr>
          <w:rStyle w:val="Emphasis"/>
          <w:highlight w:val="cyan"/>
        </w:rPr>
        <w:t>“major threat”</w:t>
      </w:r>
      <w:r w:rsidRPr="00B428E7">
        <w:rPr>
          <w:sz w:val="16"/>
        </w:rPr>
        <w:t xml:space="preserve"> outside of war zones.</w:t>
      </w:r>
    </w:p>
    <w:p w:rsidR="007414C4" w:rsidRPr="00B428E7" w:rsidRDefault="007414C4" w:rsidP="007414C4">
      <w:pPr>
        <w:rPr>
          <w:sz w:val="16"/>
        </w:rPr>
      </w:pPr>
      <w:r w:rsidRPr="00B428E7">
        <w:rPr>
          <w:sz w:val="16"/>
        </w:rPr>
        <w:t>More generally, “</w:t>
      </w:r>
      <w:r w:rsidRPr="00097490">
        <w:rPr>
          <w:rStyle w:val="Emphasis"/>
          <w:highlight w:val="yellow"/>
        </w:rPr>
        <w:t>al-Qaeda is its own worst enemy</w:t>
      </w:r>
      <w:r w:rsidRPr="00B428E7">
        <w:rPr>
          <w:sz w:val="16"/>
        </w:rPr>
        <w:t xml:space="preserve">,” </w:t>
      </w:r>
      <w:r w:rsidRPr="00B428E7">
        <w:rPr>
          <w:rStyle w:val="StyleBoldUnderline"/>
        </w:rPr>
        <w:t>as</w:t>
      </w:r>
      <w:r w:rsidRPr="00B428E7">
        <w:rPr>
          <w:sz w:val="16"/>
        </w:rPr>
        <w:t xml:space="preserve"> Robert </w:t>
      </w:r>
      <w:r w:rsidRPr="00B428E7">
        <w:rPr>
          <w:rStyle w:val="StyleBoldUnderline"/>
        </w:rPr>
        <w:t>Grenier</w:t>
      </w:r>
      <w:r w:rsidRPr="00B428E7">
        <w:rPr>
          <w:sz w:val="16"/>
        </w:rPr>
        <w:t xml:space="preserve">, a </w:t>
      </w:r>
      <w:r w:rsidRPr="00B428E7">
        <w:rPr>
          <w:rStyle w:val="StyleBoldUnderline"/>
        </w:rPr>
        <w:t>former top CIA counterterrorism official</w:t>
      </w:r>
      <w:r w:rsidRPr="00B428E7">
        <w:rPr>
          <w:sz w:val="16"/>
        </w:rPr>
        <w:t xml:space="preserve">, </w:t>
      </w:r>
      <w:r w:rsidRPr="00B428E7">
        <w:rPr>
          <w:rStyle w:val="StyleBoldUnderline"/>
        </w:rPr>
        <w:t>notes</w:t>
      </w:r>
      <w:r w:rsidRPr="00B428E7">
        <w:rPr>
          <w:sz w:val="16"/>
        </w:rPr>
        <w:t>. “</w:t>
      </w:r>
      <w:r w:rsidRPr="00B428E7">
        <w:rPr>
          <w:rStyle w:val="StyleBoldUnderline"/>
        </w:rPr>
        <w:t>Where they</w:t>
      </w:r>
      <w:r w:rsidRPr="00B428E7">
        <w:rPr>
          <w:sz w:val="16"/>
        </w:rPr>
        <w:t xml:space="preserve"> have </w:t>
      </w:r>
      <w:r w:rsidRPr="00B428E7">
        <w:rPr>
          <w:rStyle w:val="StyleBoldUnderline"/>
        </w:rPr>
        <w:t>succeeded initially</w:t>
      </w:r>
      <w:r w:rsidRPr="00B428E7">
        <w:rPr>
          <w:sz w:val="16"/>
        </w:rPr>
        <w:t xml:space="preserve">, </w:t>
      </w:r>
      <w:r w:rsidRPr="00B428E7">
        <w:rPr>
          <w:rStyle w:val="StyleBoldUnderline"/>
        </w:rPr>
        <w:t>they</w:t>
      </w:r>
      <w:r w:rsidRPr="00B428E7">
        <w:rPr>
          <w:sz w:val="16"/>
        </w:rPr>
        <w:t xml:space="preserve"> very </w:t>
      </w:r>
      <w:r w:rsidRPr="00B428E7">
        <w:rPr>
          <w:rStyle w:val="StyleBoldUnderline"/>
        </w:rPr>
        <w:t>quickly discredit themselves</w:t>
      </w:r>
      <w:r w:rsidRPr="00B428E7">
        <w:rPr>
          <w:sz w:val="16"/>
        </w:rPr>
        <w:t>.”</w:t>
      </w:r>
    </w:p>
    <w:p w:rsidR="007414C4" w:rsidRPr="00543DEF" w:rsidRDefault="007414C4" w:rsidP="007414C4">
      <w:pPr>
        <w:rPr>
          <w:bCs/>
          <w:u w:val="single"/>
        </w:rPr>
      </w:pPr>
      <w:r w:rsidRPr="00543DEF">
        <w:rPr>
          <w:rStyle w:val="StyleBoldUnderline"/>
        </w:rPr>
        <w:t>Any terrorist threat</w:t>
      </w:r>
      <w:r w:rsidRPr="00B428E7">
        <w:rPr>
          <w:sz w:val="16"/>
        </w:rPr>
        <w:t xml:space="preserve"> with</w:t>
      </w:r>
      <w:r w:rsidRPr="00543DEF">
        <w:rPr>
          <w:rStyle w:val="StyleBoldUnderline"/>
        </w:rPr>
        <w:t>in</w:t>
      </w:r>
      <w:r w:rsidRPr="00B428E7">
        <w:rPr>
          <w:sz w:val="16"/>
        </w:rPr>
        <w:t xml:space="preserve"> </w:t>
      </w:r>
      <w:r w:rsidRPr="00543DEF">
        <w:rPr>
          <w:rStyle w:val="StyleBoldUnderline"/>
        </w:rPr>
        <w:t>the</w:t>
      </w:r>
      <w:r w:rsidRPr="00B428E7">
        <w:rPr>
          <w:sz w:val="16"/>
        </w:rPr>
        <w:t xml:space="preserve"> </w:t>
      </w:r>
      <w:r w:rsidRPr="00543DEF">
        <w:rPr>
          <w:rStyle w:val="StyleBoldUnderline"/>
        </w:rPr>
        <w:t>developed world seems</w:t>
      </w:r>
      <w:r w:rsidRPr="00B428E7">
        <w:rPr>
          <w:sz w:val="16"/>
        </w:rPr>
        <w:t xml:space="preserve"> even </w:t>
      </w:r>
      <w:r w:rsidRPr="00543DEF">
        <w:rPr>
          <w:rStyle w:val="StyleBoldUnderline"/>
        </w:rPr>
        <w:t>less impressive</w:t>
      </w:r>
      <w:r w:rsidRPr="00B428E7">
        <w:rPr>
          <w:sz w:val="16"/>
        </w:rPr>
        <w:t xml:space="preserve">. The </w:t>
      </w:r>
      <w:r w:rsidRPr="00097490">
        <w:rPr>
          <w:rStyle w:val="StyleBoldUnderline"/>
          <w:highlight w:val="yellow"/>
        </w:rPr>
        <w:t>Boston</w:t>
      </w:r>
      <w:r w:rsidRPr="00097490">
        <w:rPr>
          <w:sz w:val="16"/>
          <w:highlight w:val="yellow"/>
        </w:rPr>
        <w:t xml:space="preserve"> </w:t>
      </w:r>
      <w:r w:rsidRPr="00097490">
        <w:rPr>
          <w:rStyle w:val="StyleBoldUnderline"/>
          <w:highlight w:val="yellow"/>
        </w:rPr>
        <w:t>terrorists</w:t>
      </w:r>
      <w:r w:rsidRPr="00B428E7">
        <w:rPr>
          <w:sz w:val="16"/>
        </w:rPr>
        <w:t xml:space="preserve"> of 2013 were the first in the United States since 9/11 in which Islamist terrorists actually </w:t>
      </w:r>
      <w:r w:rsidRPr="00543DEF">
        <w:rPr>
          <w:rStyle w:val="StyleBoldUnderline"/>
        </w:rPr>
        <w:t>were able to</w:t>
      </w:r>
      <w:r w:rsidRPr="00B428E7">
        <w:rPr>
          <w:sz w:val="16"/>
        </w:rPr>
        <w:t xml:space="preserve"> assemble and </w:t>
      </w:r>
      <w:r w:rsidRPr="00097490">
        <w:rPr>
          <w:rStyle w:val="StyleBoldUnderline"/>
          <w:highlight w:val="yellow"/>
        </w:rPr>
        <w:t>detonate</w:t>
      </w:r>
      <w:r w:rsidRPr="00543DEF">
        <w:rPr>
          <w:rStyle w:val="StyleBoldUnderline"/>
        </w:rPr>
        <w:t xml:space="preserve"> </w:t>
      </w:r>
      <w:r w:rsidRPr="00097490">
        <w:rPr>
          <w:rStyle w:val="StyleBoldUnderline"/>
          <w:highlight w:val="yellow"/>
        </w:rPr>
        <w:t>bombs</w:t>
      </w:r>
      <w:r w:rsidRPr="00B428E7">
        <w:rPr>
          <w:sz w:val="16"/>
        </w:rPr>
        <w:t xml:space="preserve"> -- </w:t>
      </w:r>
      <w:r w:rsidRPr="00543DEF">
        <w:rPr>
          <w:rStyle w:val="StyleBoldUnderline"/>
        </w:rPr>
        <w:t>albeit</w:t>
      </w:r>
      <w:r w:rsidRPr="00B428E7">
        <w:rPr>
          <w:sz w:val="16"/>
        </w:rPr>
        <w:t xml:space="preserve"> </w:t>
      </w:r>
      <w:r w:rsidRPr="00097490">
        <w:rPr>
          <w:rStyle w:val="Emphasis"/>
          <w:highlight w:val="yellow"/>
        </w:rPr>
        <w:t>very</w:t>
      </w:r>
      <w:r w:rsidRPr="00543DEF">
        <w:rPr>
          <w:rStyle w:val="Emphasis"/>
        </w:rPr>
        <w:t xml:space="preserve"> </w:t>
      </w:r>
      <w:r w:rsidRPr="00097490">
        <w:rPr>
          <w:rStyle w:val="Emphasis"/>
          <w:highlight w:val="yellow"/>
        </w:rPr>
        <w:t>primitive ones</w:t>
      </w:r>
      <w:r w:rsidRPr="00B428E7">
        <w:rPr>
          <w:sz w:val="16"/>
        </w:rPr>
        <w:t xml:space="preserve">. But </w:t>
      </w:r>
      <w:r w:rsidRPr="00543DEF">
        <w:rPr>
          <w:rStyle w:val="StyleBoldUnderline"/>
        </w:rPr>
        <w:t>except for that</w:t>
      </w:r>
      <w:r w:rsidRPr="00B428E7">
        <w:rPr>
          <w:sz w:val="16"/>
        </w:rPr>
        <w:t xml:space="preserve">, </w:t>
      </w:r>
      <w:r w:rsidRPr="00097490">
        <w:rPr>
          <w:rStyle w:val="StyleBoldUnderline"/>
          <w:highlight w:val="yellow"/>
        </w:rPr>
        <w:t>they do not seem</w:t>
      </w:r>
      <w:r w:rsidRPr="00B428E7">
        <w:rPr>
          <w:sz w:val="16"/>
        </w:rPr>
        <w:t xml:space="preserve"> to have been </w:t>
      </w:r>
      <w:r w:rsidRPr="00097490">
        <w:rPr>
          <w:rStyle w:val="StyleBoldUnderline"/>
          <w:highlight w:val="yellow"/>
        </w:rPr>
        <w:t>more competent</w:t>
      </w:r>
      <w:r w:rsidRPr="00543DEF">
        <w:rPr>
          <w:rStyle w:val="StyleBoldUnderline"/>
        </w:rPr>
        <w:t xml:space="preserve"> than</w:t>
      </w:r>
      <w:r w:rsidRPr="00B428E7">
        <w:rPr>
          <w:sz w:val="16"/>
        </w:rPr>
        <w:t xml:space="preserve"> most of </w:t>
      </w:r>
      <w:r w:rsidRPr="00543DEF">
        <w:rPr>
          <w:rStyle w:val="StyleBoldUnderline"/>
        </w:rPr>
        <w:t>their predecessors.</w:t>
      </w:r>
    </w:p>
    <w:p w:rsidR="007414C4" w:rsidRPr="00543DEF" w:rsidRDefault="007414C4" w:rsidP="007414C4">
      <w:pPr>
        <w:rPr>
          <w:bCs/>
          <w:u w:val="single"/>
        </w:rPr>
      </w:pPr>
      <w:r w:rsidRPr="00B428E7">
        <w:rPr>
          <w:sz w:val="16"/>
        </w:rPr>
        <w:t xml:space="preserve">Amazingly, </w:t>
      </w:r>
      <w:r w:rsidRPr="00543DEF">
        <w:rPr>
          <w:rStyle w:val="StyleBoldUnderline"/>
        </w:rPr>
        <w:t>they</w:t>
      </w:r>
      <w:r w:rsidRPr="00B428E7">
        <w:rPr>
          <w:sz w:val="16"/>
        </w:rPr>
        <w:t xml:space="preserve"> apparently </w:t>
      </w:r>
      <w:r w:rsidRPr="00543DEF">
        <w:rPr>
          <w:rStyle w:val="StyleBoldUnderline"/>
        </w:rPr>
        <w:t>thought they could somehow get away with their deed</w:t>
      </w:r>
      <w:r w:rsidRPr="00B428E7">
        <w:rPr>
          <w:sz w:val="16"/>
        </w:rPr>
        <w:t xml:space="preserve"> even though they chose to set their bombs off at the most-photographed spot on the planet at the time. Moreover, </w:t>
      </w:r>
      <w:r w:rsidRPr="00543DEF">
        <w:rPr>
          <w:rStyle w:val="StyleBoldUnderline"/>
        </w:rPr>
        <w:t>they had no coherent plan of escape</w:t>
      </w:r>
      <w:r w:rsidRPr="00B428E7">
        <w:rPr>
          <w:sz w:val="16"/>
        </w:rPr>
        <w:t xml:space="preserve"> </w:t>
      </w:r>
      <w:r w:rsidRPr="00543DEF">
        <w:rPr>
          <w:rStyle w:val="StyleBoldUnderline"/>
        </w:rPr>
        <w:t>and</w:t>
      </w:r>
      <w:r w:rsidRPr="00B428E7">
        <w:rPr>
          <w:sz w:val="16"/>
        </w:rPr>
        <w:t xml:space="preserve">, as commonly found, </w:t>
      </w:r>
      <w:r w:rsidRPr="00543DEF">
        <w:rPr>
          <w:rStyle w:val="StyleBoldUnderline"/>
        </w:rPr>
        <w:t>no ability to explain how killing a few random people would advance their cause.</w:t>
      </w:r>
    </w:p>
    <w:p w:rsidR="007414C4" w:rsidRPr="00B428E7" w:rsidRDefault="007414C4" w:rsidP="007414C4">
      <w:pPr>
        <w:rPr>
          <w:sz w:val="16"/>
        </w:rPr>
      </w:pPr>
      <w:r w:rsidRPr="00B428E7">
        <w:rPr>
          <w:sz w:val="16"/>
        </w:rPr>
        <w:t xml:space="preserve">While the scope of the tragedy in Boston should not be minimized, it should also be noted that </w:t>
      </w:r>
      <w:r w:rsidRPr="00097490">
        <w:rPr>
          <w:rStyle w:val="StyleBoldUnderline"/>
          <w:highlight w:val="yellow"/>
        </w:rPr>
        <w:t>if the terrorists’ aim was to kill</w:t>
      </w:r>
      <w:r w:rsidRPr="00543DEF">
        <w:rPr>
          <w:rStyle w:val="StyleBoldUnderline"/>
        </w:rPr>
        <w:t xml:space="preserve"> </w:t>
      </w:r>
      <w:r w:rsidRPr="00097490">
        <w:rPr>
          <w:rStyle w:val="StyleBoldUnderline"/>
          <w:highlight w:val="yellow"/>
        </w:rPr>
        <w:t>a large</w:t>
      </w:r>
      <w:r w:rsidRPr="00543DEF">
        <w:rPr>
          <w:rStyle w:val="StyleBoldUnderline"/>
        </w:rPr>
        <w:t xml:space="preserve"> </w:t>
      </w:r>
      <w:r w:rsidRPr="00097490">
        <w:rPr>
          <w:rStyle w:val="StyleBoldUnderline"/>
          <w:highlight w:val="yellow"/>
        </w:rPr>
        <w:t>number of people</w:t>
      </w:r>
      <w:r w:rsidRPr="00B428E7">
        <w:rPr>
          <w:sz w:val="16"/>
        </w:rPr>
        <w:t xml:space="preserve">, </w:t>
      </w:r>
      <w:r w:rsidRPr="00097490">
        <w:rPr>
          <w:rStyle w:val="StyleBoldUnderline"/>
          <w:highlight w:val="yellow"/>
        </w:rPr>
        <w:t>the</w:t>
      </w:r>
      <w:r w:rsidRPr="00B428E7">
        <w:rPr>
          <w:sz w:val="16"/>
        </w:rPr>
        <w:t xml:space="preserve">ir </w:t>
      </w:r>
      <w:r w:rsidRPr="00097490">
        <w:rPr>
          <w:rStyle w:val="Emphasis"/>
          <w:highlight w:val="yellow"/>
        </w:rPr>
        <w:t>bombs failed miserably</w:t>
      </w:r>
      <w:r w:rsidRPr="00B428E7">
        <w:rPr>
          <w:sz w:val="16"/>
        </w:rPr>
        <w:t>. As recent cases in Colorado and Connecticut sadly demonstrate, far more fatalities have been inflicted by gunmen.</w:t>
      </w:r>
    </w:p>
    <w:p w:rsidR="007414C4" w:rsidRPr="00B428E7" w:rsidRDefault="007414C4" w:rsidP="007414C4">
      <w:pPr>
        <w:rPr>
          <w:sz w:val="16"/>
        </w:rPr>
      </w:pPr>
      <w:r w:rsidRPr="00097490">
        <w:rPr>
          <w:rStyle w:val="StyleBoldUnderline"/>
          <w:highlight w:val="yellow"/>
        </w:rPr>
        <w:t>Before Boston</w:t>
      </w:r>
      <w:r w:rsidRPr="00B428E7">
        <w:rPr>
          <w:sz w:val="16"/>
        </w:rPr>
        <w:t xml:space="preserve">, some </w:t>
      </w:r>
      <w:r w:rsidRPr="008814DF">
        <w:rPr>
          <w:rStyle w:val="StyleBoldUnderline"/>
          <w:highlight w:val="cyan"/>
        </w:rPr>
        <w:t>16 people</w:t>
      </w:r>
      <w:r w:rsidRPr="008814DF">
        <w:rPr>
          <w:sz w:val="16"/>
          <w:highlight w:val="cyan"/>
        </w:rPr>
        <w:t xml:space="preserve"> </w:t>
      </w:r>
      <w:r w:rsidRPr="008814DF">
        <w:rPr>
          <w:rStyle w:val="StyleBoldUnderline"/>
          <w:highlight w:val="cyan"/>
        </w:rPr>
        <w:t>had been killed</w:t>
      </w:r>
      <w:r w:rsidRPr="00543DEF">
        <w:rPr>
          <w:rStyle w:val="StyleBoldUnderline"/>
        </w:rPr>
        <w:t xml:space="preserve"> by</w:t>
      </w:r>
      <w:r w:rsidRPr="00B428E7">
        <w:rPr>
          <w:sz w:val="16"/>
        </w:rPr>
        <w:t xml:space="preserve"> Islamist </w:t>
      </w:r>
      <w:r w:rsidRPr="008814DF">
        <w:rPr>
          <w:rStyle w:val="StyleBoldUnderline"/>
          <w:highlight w:val="cyan"/>
        </w:rPr>
        <w:t>terrorists</w:t>
      </w:r>
      <w:r w:rsidRPr="00B428E7">
        <w:rPr>
          <w:sz w:val="16"/>
        </w:rPr>
        <w:t xml:space="preserve"> in the United States in the years since 2001, and all of these were murdered by people who were essentially acting alone. By contrast, </w:t>
      </w:r>
      <w:r w:rsidRPr="008814DF">
        <w:rPr>
          <w:rStyle w:val="StyleBoldUnderline"/>
          <w:highlight w:val="cyan"/>
        </w:rPr>
        <w:t>in the</w:t>
      </w:r>
      <w:r w:rsidRPr="00B428E7">
        <w:rPr>
          <w:sz w:val="16"/>
        </w:rPr>
        <w:t xml:space="preserve"> 19</w:t>
      </w:r>
      <w:r w:rsidRPr="008814DF">
        <w:rPr>
          <w:rStyle w:val="Emphasis"/>
          <w:highlight w:val="cyan"/>
        </w:rPr>
        <w:t>70s</w:t>
      </w:r>
      <w:r w:rsidRPr="00B428E7">
        <w:rPr>
          <w:sz w:val="16"/>
        </w:rPr>
        <w:t xml:space="preserve">, </w:t>
      </w:r>
      <w:r w:rsidRPr="00543DEF">
        <w:rPr>
          <w:rStyle w:val="StyleBoldUnderline"/>
        </w:rPr>
        <w:t xml:space="preserve">organized </w:t>
      </w:r>
      <w:r w:rsidRPr="008814DF">
        <w:rPr>
          <w:rStyle w:val="StyleBoldUnderline"/>
          <w:highlight w:val="cyan"/>
        </w:rPr>
        <w:t>terrorists</w:t>
      </w:r>
      <w:r w:rsidRPr="00B428E7">
        <w:rPr>
          <w:sz w:val="16"/>
        </w:rPr>
        <w:t xml:space="preserve"> inflicted hundreds of attacks, mostly bombings, in the United States, </w:t>
      </w:r>
      <w:r w:rsidRPr="008814DF">
        <w:rPr>
          <w:rStyle w:val="StyleBoldUnderline"/>
          <w:highlight w:val="cyan"/>
        </w:rPr>
        <w:t>kill</w:t>
      </w:r>
      <w:r w:rsidRPr="00B428E7">
        <w:rPr>
          <w:sz w:val="16"/>
        </w:rPr>
        <w:t xml:space="preserve">ing </w:t>
      </w:r>
      <w:r w:rsidRPr="008814DF">
        <w:rPr>
          <w:rStyle w:val="StyleBoldUnderline"/>
          <w:highlight w:val="cyan"/>
        </w:rPr>
        <w:t>72</w:t>
      </w:r>
      <w:r w:rsidRPr="00B428E7">
        <w:rPr>
          <w:sz w:val="16"/>
        </w:rPr>
        <w:t>.</w:t>
      </w:r>
    </w:p>
    <w:p w:rsidR="007414C4" w:rsidRPr="00B428E7" w:rsidRDefault="007414C4" w:rsidP="007414C4">
      <w:pPr>
        <w:rPr>
          <w:sz w:val="16"/>
        </w:rPr>
      </w:pPr>
      <w:r w:rsidRPr="00B428E7">
        <w:rPr>
          <w:sz w:val="16"/>
        </w:rPr>
        <w:t>As concern about organized attacks has diminished, fear of “lone wolf” attacks has grown in recent years, and one official assessment contends that “lone offenders currently present the greatest threat.”</w:t>
      </w:r>
    </w:p>
    <w:p w:rsidR="007414C4" w:rsidRPr="00543DEF" w:rsidRDefault="007414C4" w:rsidP="007414C4">
      <w:pPr>
        <w:rPr>
          <w:bCs/>
          <w:u w:val="single"/>
        </w:rPr>
      </w:pPr>
      <w:r w:rsidRPr="00B428E7">
        <w:rPr>
          <w:sz w:val="16"/>
        </w:rPr>
        <w:t xml:space="preserve">This is a reasonable observation, but those concerned should keep in mind that, as analyst Max </w:t>
      </w:r>
      <w:r w:rsidRPr="00543DEF">
        <w:rPr>
          <w:rStyle w:val="StyleBoldUnderline"/>
        </w:rPr>
        <w:t>Abrahms</w:t>
      </w:r>
      <w:r w:rsidRPr="00B428E7">
        <w:rPr>
          <w:sz w:val="16"/>
        </w:rPr>
        <w:t xml:space="preserve"> has </w:t>
      </w:r>
      <w:r w:rsidRPr="00543DEF">
        <w:rPr>
          <w:rStyle w:val="StyleBoldUnderline"/>
        </w:rPr>
        <w:t>noted</w:t>
      </w:r>
      <w:r w:rsidRPr="00B428E7">
        <w:rPr>
          <w:sz w:val="16"/>
        </w:rPr>
        <w:t xml:space="preserve">, while </w:t>
      </w:r>
      <w:r w:rsidRPr="008814DF">
        <w:rPr>
          <w:rStyle w:val="StyleBoldUnderline"/>
          <w:highlight w:val="cyan"/>
        </w:rPr>
        <w:t>lone wolves</w:t>
      </w:r>
      <w:r w:rsidRPr="00B428E7">
        <w:rPr>
          <w:sz w:val="16"/>
        </w:rPr>
        <w:t xml:space="preserve"> may be difficult to police, they have </w:t>
      </w:r>
      <w:r w:rsidRPr="008814DF">
        <w:rPr>
          <w:rStyle w:val="StyleBoldUnderline"/>
          <w:highlight w:val="cyan"/>
        </w:rPr>
        <w:t>carried</w:t>
      </w:r>
      <w:r w:rsidRPr="00543DEF">
        <w:rPr>
          <w:rStyle w:val="StyleBoldUnderline"/>
        </w:rPr>
        <w:t xml:space="preserve"> </w:t>
      </w:r>
      <w:r w:rsidRPr="008814DF">
        <w:rPr>
          <w:rStyle w:val="StyleBoldUnderline"/>
          <w:highlight w:val="cyan"/>
        </w:rPr>
        <w:t>out</w:t>
      </w:r>
      <w:r w:rsidRPr="00543DEF">
        <w:rPr>
          <w:rStyle w:val="StyleBoldUnderline"/>
        </w:rPr>
        <w:t xml:space="preserve"> only </w:t>
      </w:r>
      <w:r w:rsidRPr="008814DF">
        <w:rPr>
          <w:rStyle w:val="StyleBoldUnderline"/>
          <w:highlight w:val="cyan"/>
        </w:rPr>
        <w:t>two of</w:t>
      </w:r>
      <w:r w:rsidRPr="00543DEF">
        <w:rPr>
          <w:rStyle w:val="StyleBoldUnderline"/>
        </w:rPr>
        <w:t xml:space="preserve"> the </w:t>
      </w:r>
      <w:r w:rsidRPr="008814DF">
        <w:rPr>
          <w:rStyle w:val="StyleBoldUnderline"/>
          <w:highlight w:val="cyan"/>
        </w:rPr>
        <w:t xml:space="preserve">1,900 </w:t>
      </w:r>
      <w:r w:rsidRPr="008814DF">
        <w:rPr>
          <w:rStyle w:val="StyleBoldUnderline"/>
          <w:highlight w:val="yellow"/>
        </w:rPr>
        <w:t xml:space="preserve">most deadly terrorist </w:t>
      </w:r>
      <w:r w:rsidRPr="008814DF">
        <w:rPr>
          <w:rStyle w:val="StyleBoldUnderline"/>
          <w:highlight w:val="cyan"/>
        </w:rPr>
        <w:t>attacks</w:t>
      </w:r>
      <w:r w:rsidRPr="00B428E7">
        <w:rPr>
          <w:sz w:val="16"/>
        </w:rPr>
        <w:t xml:space="preserve"> </w:t>
      </w:r>
      <w:r w:rsidRPr="00543DEF">
        <w:rPr>
          <w:rStyle w:val="StyleBoldUnderline"/>
        </w:rPr>
        <w:t>over</w:t>
      </w:r>
      <w:r w:rsidRPr="00B428E7">
        <w:rPr>
          <w:sz w:val="16"/>
        </w:rPr>
        <w:t xml:space="preserve"> the last </w:t>
      </w:r>
      <w:r w:rsidRPr="00543DEF">
        <w:rPr>
          <w:rStyle w:val="StyleBoldUnderline"/>
        </w:rPr>
        <w:t>four decades.</w:t>
      </w:r>
    </w:p>
    <w:p w:rsidR="007414C4" w:rsidRPr="00B428E7" w:rsidRDefault="007414C4" w:rsidP="007414C4">
      <w:pPr>
        <w:rPr>
          <w:sz w:val="16"/>
        </w:rPr>
      </w:pPr>
      <w:r w:rsidRPr="00B428E7">
        <w:rPr>
          <w:sz w:val="16"/>
        </w:rPr>
        <w:t>The key question, at least outside of war zones, is not, “are we safer?” but “how safe are we?”</w:t>
      </w:r>
    </w:p>
    <w:p w:rsidR="007414C4" w:rsidRPr="00B428E7" w:rsidRDefault="007414C4" w:rsidP="007414C4">
      <w:pPr>
        <w:rPr>
          <w:sz w:val="16"/>
        </w:rPr>
      </w:pPr>
      <w:r w:rsidRPr="00B428E7">
        <w:rPr>
          <w:sz w:val="16"/>
        </w:rPr>
        <w:t xml:space="preserve">At current rates, </w:t>
      </w:r>
      <w:r w:rsidRPr="008814DF">
        <w:rPr>
          <w:rStyle w:val="StyleBoldUnderline"/>
          <w:highlight w:val="cyan"/>
        </w:rPr>
        <w:t>an American’s chance of becoming a victim</w:t>
      </w:r>
      <w:r w:rsidRPr="00B428E7">
        <w:rPr>
          <w:rStyle w:val="StyleBoldUnderline"/>
        </w:rPr>
        <w:t xml:space="preserve"> </w:t>
      </w:r>
      <w:r w:rsidRPr="008814DF">
        <w:rPr>
          <w:rStyle w:val="StyleBoldUnderline"/>
          <w:highlight w:val="yellow"/>
        </w:rPr>
        <w:t>of terror</w:t>
      </w:r>
      <w:r w:rsidRPr="00B428E7">
        <w:rPr>
          <w:rStyle w:val="StyleBoldUnderline"/>
        </w:rPr>
        <w:t>ism</w:t>
      </w:r>
      <w:r w:rsidRPr="00B428E7">
        <w:rPr>
          <w:sz w:val="16"/>
        </w:rPr>
        <w:t xml:space="preserve"> in the U.S., </w:t>
      </w:r>
      <w:r w:rsidRPr="00B428E7">
        <w:rPr>
          <w:rStyle w:val="StyleBoldUnderline"/>
        </w:rPr>
        <w:t>even with 9/11 in the calculation</w:t>
      </w:r>
      <w:r w:rsidRPr="00B428E7">
        <w:rPr>
          <w:sz w:val="16"/>
        </w:rPr>
        <w:t xml:space="preserve">, </w:t>
      </w:r>
      <w:r w:rsidRPr="008814DF">
        <w:rPr>
          <w:rStyle w:val="StyleBoldUnderline"/>
          <w:highlight w:val="cyan"/>
        </w:rPr>
        <w:t>is</w:t>
      </w:r>
      <w:r w:rsidRPr="00B428E7">
        <w:rPr>
          <w:sz w:val="16"/>
        </w:rPr>
        <w:t xml:space="preserve"> about </w:t>
      </w:r>
      <w:r w:rsidRPr="008814DF">
        <w:rPr>
          <w:rStyle w:val="Emphasis"/>
          <w:highlight w:val="cyan"/>
        </w:rPr>
        <w:t>1 in 3.5 million</w:t>
      </w:r>
      <w:r w:rsidRPr="00B428E7">
        <w:rPr>
          <w:rStyle w:val="Emphasis"/>
        </w:rPr>
        <w:t xml:space="preserve"> per year</w:t>
      </w:r>
      <w:r w:rsidRPr="00B428E7">
        <w:rPr>
          <w:sz w:val="16"/>
        </w:rPr>
        <w:t>. In comparison, that same American stands a 1 in 22,000 yearly chance of becoming a homicide victim, a 1 in 8,000 chance of perishing in an auto accident, and a 1 in 500 chance of dying from cancer.</w:t>
      </w:r>
    </w:p>
    <w:p w:rsidR="007414C4" w:rsidRPr="00B428E7" w:rsidRDefault="007414C4" w:rsidP="007414C4">
      <w:pPr>
        <w:rPr>
          <w:sz w:val="16"/>
        </w:rPr>
      </w:pPr>
      <w:r w:rsidRPr="008814DF">
        <w:rPr>
          <w:rStyle w:val="StyleBoldUnderline"/>
          <w:highlight w:val="cyan"/>
        </w:rPr>
        <w:lastRenderedPageBreak/>
        <w:t>These calculations are based</w:t>
      </w:r>
      <w:r w:rsidRPr="00B428E7">
        <w:rPr>
          <w:sz w:val="16"/>
        </w:rPr>
        <w:t xml:space="preserve">, of course, </w:t>
      </w:r>
      <w:r w:rsidRPr="008814DF">
        <w:rPr>
          <w:rStyle w:val="StyleBoldUnderline"/>
          <w:highlight w:val="cyan"/>
        </w:rPr>
        <w:t>on</w:t>
      </w:r>
      <w:r w:rsidRPr="00B428E7">
        <w:rPr>
          <w:sz w:val="16"/>
        </w:rPr>
        <w:t xml:space="preserve"> </w:t>
      </w:r>
      <w:r w:rsidRPr="008814DF">
        <w:rPr>
          <w:rStyle w:val="Emphasis"/>
          <w:highlight w:val="cyan"/>
        </w:rPr>
        <w:t>historical data</w:t>
      </w:r>
      <w:r w:rsidRPr="00B428E7">
        <w:rPr>
          <w:sz w:val="16"/>
        </w:rPr>
        <w:t xml:space="preserve">. However, </w:t>
      </w:r>
      <w:r w:rsidRPr="008814DF">
        <w:rPr>
          <w:rStyle w:val="Emphasis"/>
          <w:highlight w:val="cyan"/>
        </w:rPr>
        <w:t>alarmists</w:t>
      </w:r>
      <w:r w:rsidRPr="00B428E7">
        <w:rPr>
          <w:sz w:val="16"/>
        </w:rPr>
        <w:t xml:space="preserve"> </w:t>
      </w:r>
      <w:r w:rsidRPr="00B428E7">
        <w:rPr>
          <w:rStyle w:val="StyleBoldUnderline"/>
        </w:rPr>
        <w:t>who</w:t>
      </w:r>
      <w:r w:rsidRPr="00B428E7">
        <w:rPr>
          <w:sz w:val="16"/>
        </w:rPr>
        <w:t xml:space="preserve"> would </w:t>
      </w:r>
      <w:r w:rsidRPr="00B428E7">
        <w:rPr>
          <w:rStyle w:val="StyleBoldUnderline"/>
        </w:rPr>
        <w:t>reject</w:t>
      </w:r>
      <w:r w:rsidRPr="00B428E7">
        <w:rPr>
          <w:sz w:val="16"/>
        </w:rPr>
        <w:t xml:space="preserve"> such </w:t>
      </w:r>
      <w:r w:rsidRPr="00B428E7">
        <w:rPr>
          <w:rStyle w:val="StyleBoldUnderline"/>
        </w:rPr>
        <w:t xml:space="preserve">history </w:t>
      </w:r>
      <w:r w:rsidRPr="008814DF">
        <w:rPr>
          <w:rStyle w:val="StyleBoldUnderline"/>
          <w:highlight w:val="cyan"/>
        </w:rPr>
        <w:t>need</w:t>
      </w:r>
      <w:r w:rsidRPr="00B428E7">
        <w:rPr>
          <w:rStyle w:val="StyleBoldUnderline"/>
        </w:rPr>
        <w:t xml:space="preserve"> </w:t>
      </w:r>
      <w:r w:rsidRPr="008814DF">
        <w:rPr>
          <w:rStyle w:val="StyleBoldUnderline"/>
          <w:highlight w:val="cyan"/>
        </w:rPr>
        <w:t>to</w:t>
      </w:r>
      <w:r w:rsidRPr="00B428E7">
        <w:rPr>
          <w:sz w:val="16"/>
        </w:rPr>
        <w:t xml:space="preserve"> </w:t>
      </w:r>
      <w:r w:rsidRPr="008814DF">
        <w:rPr>
          <w:rStyle w:val="StyleBoldUnderline"/>
          <w:highlight w:val="cyan"/>
        </w:rPr>
        <w:t>explain why they think terrorists</w:t>
      </w:r>
      <w:r w:rsidRPr="00B428E7">
        <w:rPr>
          <w:rStyle w:val="StyleBoldUnderline"/>
        </w:rPr>
        <w:t xml:space="preserve"> </w:t>
      </w:r>
      <w:r w:rsidRPr="008814DF">
        <w:rPr>
          <w:rStyle w:val="StyleBoldUnderline"/>
          <w:highlight w:val="cyan"/>
        </w:rPr>
        <w:t>will suddenly become</w:t>
      </w:r>
      <w:r w:rsidRPr="00B428E7">
        <w:rPr>
          <w:rStyle w:val="StyleBoldUnderline"/>
        </w:rPr>
        <w:t xml:space="preserve"> </w:t>
      </w:r>
      <w:r w:rsidRPr="008814DF">
        <w:rPr>
          <w:rStyle w:val="StyleBoldUnderline"/>
          <w:highlight w:val="yellow"/>
        </w:rPr>
        <w:t xml:space="preserve">vastly </w:t>
      </w:r>
      <w:r w:rsidRPr="008814DF">
        <w:rPr>
          <w:rStyle w:val="StyleBoldUnderline"/>
          <w:highlight w:val="cyan"/>
        </w:rPr>
        <w:t>more competent</w:t>
      </w:r>
      <w:r w:rsidRPr="00B428E7">
        <w:rPr>
          <w:sz w:val="16"/>
        </w:rPr>
        <w:t xml:space="preserve"> in the future.</w:t>
      </w:r>
    </w:p>
    <w:p w:rsidR="007414C4" w:rsidRPr="00B428E7" w:rsidRDefault="007414C4" w:rsidP="007414C4">
      <w:pPr>
        <w:rPr>
          <w:sz w:val="16"/>
        </w:rPr>
      </w:pPr>
      <w:r w:rsidRPr="00B428E7">
        <w:rPr>
          <w:sz w:val="16"/>
        </w:rPr>
        <w:t xml:space="preserve">But no one seems to be making that argument. Indeed, notes one reporter, U.S. officials now say that </w:t>
      </w:r>
      <w:r w:rsidRPr="00B428E7">
        <w:rPr>
          <w:rStyle w:val="StyleBoldUnderline"/>
        </w:rPr>
        <w:t>al-Qaeda has become</w:t>
      </w:r>
      <w:r w:rsidRPr="00B428E7">
        <w:rPr>
          <w:sz w:val="16"/>
        </w:rPr>
        <w:t xml:space="preserve"> </w:t>
      </w:r>
      <w:r w:rsidRPr="00B428E7">
        <w:rPr>
          <w:rStyle w:val="Emphasis"/>
        </w:rPr>
        <w:t>less capable of a large attack like 9/11.</w:t>
      </w:r>
      <w:r w:rsidRPr="00B428E7">
        <w:rPr>
          <w:sz w:val="16"/>
        </w:rPr>
        <w:t xml:space="preserve"> But she also says that they made this disclosure only on condition of anonymity out of fear that “publicly identifying themselves could make them a target” of terrorists.</w:t>
      </w:r>
    </w:p>
    <w:p w:rsidR="007414C4" w:rsidRPr="00B428E7" w:rsidRDefault="007414C4" w:rsidP="007414C4">
      <w:pPr>
        <w:rPr>
          <w:sz w:val="16"/>
        </w:rPr>
      </w:pPr>
      <w:r w:rsidRPr="00B428E7">
        <w:rPr>
          <w:sz w:val="16"/>
        </w:rPr>
        <w:t xml:space="preserve">In contrast, one terrorism specialist, Peter </w:t>
      </w:r>
      <w:r w:rsidRPr="00B428E7">
        <w:rPr>
          <w:rStyle w:val="StyleBoldUnderline"/>
        </w:rPr>
        <w:t>Bergen</w:t>
      </w:r>
      <w:r w:rsidRPr="00B428E7">
        <w:rPr>
          <w:sz w:val="16"/>
        </w:rPr>
        <w:t xml:space="preserve">, has </w:t>
      </w:r>
      <w:r w:rsidRPr="00B428E7">
        <w:rPr>
          <w:rStyle w:val="StyleBoldUnderline"/>
        </w:rPr>
        <w:t>observed</w:t>
      </w:r>
      <w:r w:rsidRPr="00B428E7">
        <w:rPr>
          <w:sz w:val="16"/>
        </w:rPr>
        <w:t xml:space="preserve"> in heroic full attribution mode that, “</w:t>
      </w:r>
      <w:r w:rsidRPr="00B428E7">
        <w:rPr>
          <w:rStyle w:val="StyleBoldUnderline"/>
        </w:rPr>
        <w:t>The last terror attack</w:t>
      </w:r>
      <w:r w:rsidRPr="00B428E7">
        <w:rPr>
          <w:sz w:val="16"/>
        </w:rPr>
        <w:t xml:space="preserve"> (</w:t>
      </w:r>
      <w:r w:rsidRPr="008814DF">
        <w:rPr>
          <w:rStyle w:val="StyleBoldUnderline"/>
          <w:highlight w:val="cyan"/>
        </w:rPr>
        <w:t>in</w:t>
      </w:r>
      <w:r w:rsidRPr="00B428E7">
        <w:rPr>
          <w:sz w:val="16"/>
        </w:rPr>
        <w:t xml:space="preserve"> the West) </w:t>
      </w:r>
      <w:r w:rsidRPr="00B428E7">
        <w:rPr>
          <w:rStyle w:val="StyleBoldUnderline"/>
        </w:rPr>
        <w:t>was</w:t>
      </w:r>
      <w:r w:rsidRPr="00B428E7">
        <w:rPr>
          <w:sz w:val="16"/>
        </w:rPr>
        <w:t xml:space="preserve"> </w:t>
      </w:r>
      <w:r w:rsidRPr="008814DF">
        <w:rPr>
          <w:rStyle w:val="Emphasis"/>
          <w:highlight w:val="cyan"/>
        </w:rPr>
        <w:t>seven years</w:t>
      </w:r>
      <w:r w:rsidRPr="00B428E7">
        <w:rPr>
          <w:rStyle w:val="Emphasis"/>
        </w:rPr>
        <w:t xml:space="preserve"> ago</w:t>
      </w:r>
      <w:r w:rsidRPr="00B428E7">
        <w:rPr>
          <w:sz w:val="16"/>
        </w:rPr>
        <w:t xml:space="preserve"> </w:t>
      </w:r>
      <w:r w:rsidRPr="00B428E7">
        <w:rPr>
          <w:rStyle w:val="StyleBoldUnderline"/>
        </w:rPr>
        <w:t>in London</w:t>
      </w:r>
      <w:r w:rsidRPr="00B428E7">
        <w:rPr>
          <w:sz w:val="16"/>
        </w:rPr>
        <w:t xml:space="preserve">,” that </w:t>
      </w:r>
      <w:r w:rsidRPr="008814DF">
        <w:rPr>
          <w:rStyle w:val="StyleBoldUnderline"/>
          <w:highlight w:val="cyan"/>
        </w:rPr>
        <w:t>there</w:t>
      </w:r>
      <w:r w:rsidRPr="00B428E7">
        <w:rPr>
          <w:sz w:val="16"/>
        </w:rPr>
        <w:t xml:space="preserve"> “</w:t>
      </w:r>
      <w:r w:rsidRPr="008814DF">
        <w:rPr>
          <w:rStyle w:val="Emphasis"/>
          <w:highlight w:val="cyan"/>
        </w:rPr>
        <w:t>haven’t been any major attacks</w:t>
      </w:r>
      <w:r w:rsidRPr="008814DF">
        <w:rPr>
          <w:rStyle w:val="Emphasis"/>
        </w:rPr>
        <w:t xml:space="preserve"> in the U.S.</w:t>
      </w:r>
      <w:r w:rsidRPr="008814DF">
        <w:rPr>
          <w:sz w:val="16"/>
        </w:rPr>
        <w:t>,”</w:t>
      </w:r>
      <w:r w:rsidRPr="00B428E7">
        <w:rPr>
          <w:sz w:val="16"/>
        </w:rPr>
        <w:t xml:space="preserve"> </w:t>
      </w:r>
      <w:r w:rsidRPr="00B428E7">
        <w:rPr>
          <w:rStyle w:val="StyleBoldUnderline"/>
        </w:rPr>
        <w:t>and</w:t>
      </w:r>
      <w:r w:rsidRPr="00B428E7">
        <w:rPr>
          <w:sz w:val="16"/>
        </w:rPr>
        <w:t xml:space="preserve"> that “</w:t>
      </w:r>
      <w:r w:rsidRPr="00B428E7">
        <w:rPr>
          <w:rStyle w:val="StyleBoldUnderline"/>
        </w:rPr>
        <w:t>they are recruiting no-hopers and dead-enders</w:t>
      </w:r>
      <w:r w:rsidRPr="00B428E7">
        <w:rPr>
          <w:sz w:val="16"/>
        </w:rPr>
        <w:t>.”</w:t>
      </w:r>
    </w:p>
    <w:p w:rsidR="007414C4" w:rsidRPr="007414C4" w:rsidRDefault="007414C4" w:rsidP="007414C4"/>
    <w:p w:rsidR="007414C4" w:rsidRDefault="007414C4" w:rsidP="00317F4C">
      <w:pPr>
        <w:pStyle w:val="Heading3"/>
      </w:pPr>
      <w:r>
        <w:lastRenderedPageBreak/>
        <w:t>A2:  Cyber Attack</w:t>
      </w:r>
      <w:r w:rsidR="00B24435">
        <w:t xml:space="preserve"> Impact</w:t>
      </w:r>
    </w:p>
    <w:p w:rsidR="007414C4" w:rsidRDefault="007414C4" w:rsidP="007414C4"/>
    <w:p w:rsidR="007414C4" w:rsidRDefault="007414C4" w:rsidP="007414C4"/>
    <w:p w:rsidR="007414C4" w:rsidRPr="005D16B1" w:rsidRDefault="007414C4" w:rsidP="007414C4">
      <w:pPr>
        <w:pStyle w:val="Heading4"/>
        <w:rPr>
          <w:rFonts w:eastAsia="Times New Roman"/>
        </w:rPr>
      </w:pPr>
      <w:r>
        <w:rPr>
          <w:rFonts w:eastAsia="Times New Roman"/>
        </w:rPr>
        <w:t>Zero Threat of Cyber Attack – their ev is hype</w:t>
      </w:r>
    </w:p>
    <w:p w:rsidR="007414C4" w:rsidRDefault="007414C4" w:rsidP="007414C4">
      <w:pPr>
        <w:rPr>
          <w:rFonts w:eastAsia="Calibri"/>
        </w:rPr>
      </w:pPr>
      <w:r w:rsidRPr="005D16B1">
        <w:rPr>
          <w:rStyle w:val="StyleStyleBold12pt"/>
        </w:rPr>
        <w:t xml:space="preserve">Singer, 12 </w:t>
      </w:r>
      <w:r>
        <w:rPr>
          <w:rFonts w:eastAsia="Calibri"/>
        </w:rPr>
        <w:t xml:space="preserve">(Peter – </w:t>
      </w:r>
      <w:r w:rsidRPr="005D16B1">
        <w:rPr>
          <w:rFonts w:eastAsia="Calibri"/>
        </w:rPr>
        <w:t>Director 21</w:t>
      </w:r>
      <w:r w:rsidRPr="005D16B1">
        <w:rPr>
          <w:rFonts w:eastAsia="Calibri"/>
          <w:vertAlign w:val="superscript"/>
        </w:rPr>
        <w:t>st</w:t>
      </w:r>
      <w:r w:rsidRPr="005D16B1">
        <w:rPr>
          <w:rFonts w:eastAsia="Calibri"/>
        </w:rPr>
        <w:t xml:space="preserve"> Century Defense Initiative, November, “The Cyber Terror Bogeyman” Armed Forces Journal, </w:t>
      </w:r>
      <w:hyperlink r:id="rId65" w:history="1">
        <w:r w:rsidRPr="00F36F2B">
          <w:rPr>
            <w:rStyle w:val="Hyperlink"/>
            <w:rFonts w:eastAsia="Calibri"/>
          </w:rPr>
          <w:t>http://www.brookings.edu/research/articles/2012/11/cyber-terror-singer</w:t>
        </w:r>
      </w:hyperlink>
      <w:r w:rsidRPr="005D16B1">
        <w:rPr>
          <w:rFonts w:eastAsia="Calibri"/>
        </w:rPr>
        <w:t>)</w:t>
      </w:r>
    </w:p>
    <w:p w:rsidR="007414C4" w:rsidRPr="005D16B1" w:rsidRDefault="007414C4" w:rsidP="007414C4"/>
    <w:p w:rsidR="007414C4" w:rsidRDefault="007414C4" w:rsidP="007414C4">
      <w:pPr>
        <w:rPr>
          <w:rStyle w:val="Emphasis"/>
        </w:rPr>
      </w:pPr>
      <w:r w:rsidRPr="005D16B1">
        <w:rPr>
          <w:rFonts w:eastAsia="Calibri"/>
          <w:sz w:val="16"/>
          <w:szCs w:val="16"/>
        </w:rPr>
        <w:t xml:space="preserve">About 31,300. That is roughly the number of magazine and journal articles written so far that discuss the phenomenon of cyber terrorism. </w:t>
      </w:r>
      <w:r w:rsidRPr="00D87208">
        <w:rPr>
          <w:rFonts w:eastAsia="Calibri"/>
          <w:bCs/>
          <w:highlight w:val="yellow"/>
          <w:u w:val="single"/>
        </w:rPr>
        <w:t>Zero</w:t>
      </w:r>
      <w:r w:rsidRPr="005D16B1">
        <w:rPr>
          <w:rFonts w:eastAsia="Calibri"/>
          <w:sz w:val="16"/>
          <w:szCs w:val="16"/>
        </w:rPr>
        <w:t xml:space="preserve">. That is the number of </w:t>
      </w:r>
      <w:r w:rsidRPr="00D87208">
        <w:rPr>
          <w:rFonts w:eastAsia="Calibri"/>
          <w:bCs/>
          <w:highlight w:val="yellow"/>
          <w:u w:val="single"/>
        </w:rPr>
        <w:t>people</w:t>
      </w:r>
      <w:r w:rsidRPr="005D16B1">
        <w:rPr>
          <w:rFonts w:eastAsia="Calibri"/>
          <w:sz w:val="16"/>
          <w:szCs w:val="16"/>
        </w:rPr>
        <w:t xml:space="preserve"> that who </w:t>
      </w:r>
      <w:r w:rsidRPr="005D16B1">
        <w:rPr>
          <w:rFonts w:eastAsia="Calibri"/>
          <w:bCs/>
          <w:u w:val="single"/>
        </w:rPr>
        <w:t xml:space="preserve">been </w:t>
      </w:r>
      <w:r w:rsidRPr="00D87208">
        <w:rPr>
          <w:rFonts w:eastAsia="Calibri"/>
          <w:bCs/>
          <w:highlight w:val="yellow"/>
          <w:u w:val="single"/>
        </w:rPr>
        <w:t>hurt or killed by cyber terrorism</w:t>
      </w:r>
      <w:r w:rsidRPr="005D16B1">
        <w:rPr>
          <w:rFonts w:eastAsia="Calibri"/>
          <w:sz w:val="16"/>
          <w:szCs w:val="16"/>
        </w:rPr>
        <w:t xml:space="preserve"> at the time this went to press. In many ways, </w:t>
      </w:r>
      <w:r w:rsidRPr="00D87208">
        <w:rPr>
          <w:rFonts w:eastAsia="Calibri"/>
          <w:bCs/>
          <w:highlight w:val="yellow"/>
          <w:u w:val="single"/>
        </w:rPr>
        <w:t>cyber terrorism is like</w:t>
      </w:r>
      <w:r w:rsidRPr="005D16B1">
        <w:rPr>
          <w:rFonts w:eastAsia="Calibri"/>
          <w:sz w:val="16"/>
          <w:szCs w:val="16"/>
        </w:rPr>
        <w:t xml:space="preserve"> the Discovery Channel’s “</w:t>
      </w:r>
      <w:r w:rsidRPr="00D87208">
        <w:rPr>
          <w:rFonts w:eastAsia="Calibri"/>
          <w:bCs/>
          <w:highlight w:val="yellow"/>
          <w:u w:val="single"/>
        </w:rPr>
        <w:t>Shark Week</w:t>
      </w:r>
      <w:r w:rsidRPr="005D16B1">
        <w:rPr>
          <w:rFonts w:eastAsia="Calibri"/>
          <w:sz w:val="16"/>
          <w:szCs w:val="16"/>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sidRPr="005D16B1">
        <w:rPr>
          <w:rFonts w:eastAsia="Calibri"/>
          <w:bCs/>
          <w:u w:val="single"/>
        </w:rPr>
        <w:t>the problem is the way we talk about the issue. The FBI defines cyber terrorism as a “premeditated, politically motivated attack against information, computer systems, computer programs</w:t>
      </w:r>
      <w:r w:rsidRPr="005D16B1">
        <w:rPr>
          <w:rFonts w:eastAsia="Calibri"/>
          <w:sz w:val="16"/>
          <w:szCs w:val="16"/>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 Another part of the problem is that </w:t>
      </w:r>
      <w:r w:rsidRPr="00D87208">
        <w:rPr>
          <w:rFonts w:eastAsia="Calibri"/>
          <w:bCs/>
          <w:highlight w:val="yellow"/>
          <w:u w:val="single"/>
        </w:rPr>
        <w:t>we</w:t>
      </w:r>
      <w:r w:rsidRPr="005D16B1">
        <w:rPr>
          <w:rFonts w:eastAsia="Calibri"/>
          <w:bCs/>
          <w:u w:val="single"/>
        </w:rPr>
        <w:t xml:space="preserve"> often </w:t>
      </w:r>
      <w:r w:rsidRPr="00D87208">
        <w:rPr>
          <w:rFonts w:eastAsia="Calibri"/>
          <w:bCs/>
          <w:highlight w:val="yellow"/>
          <w:u w:val="single"/>
        </w:rPr>
        <w:t>mix up our fears with the actual state of affairs</w:t>
      </w:r>
      <w:r w:rsidRPr="00D87208">
        <w:rPr>
          <w:rFonts w:eastAsia="Calibri"/>
          <w:sz w:val="16"/>
          <w:szCs w:val="16"/>
          <w:highlight w:val="yellow"/>
        </w:rPr>
        <w:t>.</w:t>
      </w:r>
      <w:r w:rsidRPr="005D16B1">
        <w:rPr>
          <w:rFonts w:eastAsia="Calibri"/>
          <w:sz w:val="16"/>
          <w:szCs w:val="16"/>
        </w:rPr>
        <w:t xml:space="preserve"> Last year, Deputy Defense Secretary William </w:t>
      </w:r>
      <w:r w:rsidRPr="00D87208">
        <w:rPr>
          <w:rFonts w:eastAsia="Calibri"/>
          <w:bCs/>
          <w:highlight w:val="yellow"/>
          <w:u w:val="single"/>
        </w:rPr>
        <w:t>Lynn</w:t>
      </w:r>
      <w:r w:rsidRPr="005D16B1">
        <w:rPr>
          <w:rFonts w:eastAsia="Calibri"/>
          <w:sz w:val="16"/>
          <w:szCs w:val="16"/>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sidRPr="00D87208">
        <w:rPr>
          <w:rFonts w:eastAsia="Calibri"/>
          <w:bCs/>
          <w:highlight w:val="yellow"/>
          <w:u w:val="single"/>
        </w:rPr>
        <w:t>was conflating fear and reality</w:t>
      </w:r>
      <w:r w:rsidRPr="005D16B1">
        <w:rPr>
          <w:rFonts w:eastAsia="Calibri"/>
          <w:sz w:val="16"/>
          <w:szCs w:val="16"/>
        </w:rPr>
        <w:t xml:space="preserve">, not just </w:t>
      </w:r>
      <w:r w:rsidRPr="00D87208">
        <w:rPr>
          <w:rFonts w:eastAsia="Calibri"/>
          <w:bCs/>
          <w:highlight w:val="yellow"/>
          <w:u w:val="single"/>
        </w:rPr>
        <w:t>about</w:t>
      </w:r>
      <w:r w:rsidRPr="005D16B1">
        <w:rPr>
          <w:rFonts w:eastAsia="Calibri"/>
          <w:sz w:val="16"/>
          <w:szCs w:val="16"/>
        </w:rPr>
        <w:t xml:space="preserve"> what stimulant-drinking programmers are actually hired to do, but also </w:t>
      </w:r>
      <w:r w:rsidRPr="00D87208">
        <w:rPr>
          <w:rFonts w:eastAsia="Calibri"/>
          <w:bCs/>
          <w:highlight w:val="yellow"/>
          <w:u w:val="single"/>
        </w:rPr>
        <w:t>what is needed to pull off an attack</w:t>
      </w:r>
      <w:r w:rsidRPr="005D16B1">
        <w:rPr>
          <w:rFonts w:eastAsia="Calibri"/>
          <w:sz w:val="16"/>
          <w:szCs w:val="16"/>
        </w:rPr>
        <w:t xml:space="preserve"> that causes meaningful violence. </w:t>
      </w:r>
      <w:r w:rsidRPr="005D16B1">
        <w:rPr>
          <w:rFonts w:eastAsia="Calibri"/>
          <w:bCs/>
          <w:u w:val="single"/>
        </w:rPr>
        <w:t xml:space="preserve">The requirements go well beyond finding top cyber experts. </w:t>
      </w:r>
      <w:r w:rsidRPr="00D87208">
        <w:rPr>
          <w:rFonts w:eastAsia="Calibri"/>
          <w:bCs/>
          <w:highlight w:val="yellow"/>
          <w:u w:val="single"/>
        </w:rPr>
        <w:t>Taking down</w:t>
      </w:r>
      <w:r w:rsidRPr="005D16B1">
        <w:rPr>
          <w:rFonts w:eastAsia="Calibri"/>
          <w:bCs/>
          <w:u w:val="single"/>
        </w:rPr>
        <w:t xml:space="preserve"> hydroelectric </w:t>
      </w:r>
      <w:r w:rsidRPr="00D87208">
        <w:rPr>
          <w:rFonts w:eastAsia="Calibri"/>
          <w:bCs/>
          <w:highlight w:val="yellow"/>
          <w:u w:val="single"/>
        </w:rPr>
        <w:t>generators, or</w:t>
      </w:r>
      <w:r w:rsidRPr="005D16B1">
        <w:rPr>
          <w:rFonts w:eastAsia="Calibri"/>
          <w:sz w:val="16"/>
          <w:szCs w:val="16"/>
        </w:rPr>
        <w:t xml:space="preserve"> designing malware like Stuxnet that causes nuclear </w:t>
      </w:r>
      <w:r w:rsidRPr="00D87208">
        <w:rPr>
          <w:rFonts w:eastAsia="Calibri"/>
          <w:bCs/>
          <w:highlight w:val="yellow"/>
          <w:u w:val="single"/>
        </w:rPr>
        <w:t>centrifuges</w:t>
      </w:r>
      <w:r w:rsidRPr="005D16B1">
        <w:rPr>
          <w:rFonts w:eastAsia="Calibri"/>
          <w:sz w:val="16"/>
          <w:szCs w:val="16"/>
        </w:rPr>
        <w:t xml:space="preserve"> to spin out of sequence doesn’t just </w:t>
      </w:r>
      <w:r w:rsidRPr="00D87208">
        <w:rPr>
          <w:rFonts w:eastAsia="Calibri"/>
          <w:bCs/>
          <w:highlight w:val="yellow"/>
          <w:u w:val="single"/>
        </w:rPr>
        <w:t>require</w:t>
      </w:r>
      <w:r w:rsidRPr="005D16B1">
        <w:rPr>
          <w:rFonts w:eastAsia="Calibri"/>
          <w:sz w:val="16"/>
          <w:szCs w:val="16"/>
        </w:rPr>
        <w:t xml:space="preserve"> the skills and means to get into a computer system. It’s also </w:t>
      </w:r>
      <w:r w:rsidRPr="00D87208">
        <w:rPr>
          <w:rFonts w:eastAsia="Calibri"/>
          <w:bCs/>
          <w:highlight w:val="yellow"/>
          <w:u w:val="single"/>
        </w:rPr>
        <w:t>knowing what to do once you are in</w:t>
      </w:r>
      <w:r w:rsidRPr="00D87208">
        <w:rPr>
          <w:rFonts w:eastAsia="Calibri"/>
          <w:sz w:val="16"/>
          <w:szCs w:val="16"/>
          <w:highlight w:val="yellow"/>
        </w:rPr>
        <w:t>.</w:t>
      </w:r>
      <w:r w:rsidRPr="005D16B1">
        <w:rPr>
          <w:rFonts w:eastAsia="Calibri"/>
          <w:sz w:val="16"/>
          <w:szCs w:val="16"/>
        </w:rPr>
        <w:t xml:space="preserve"> To cause true damage requires an understanding of the devices themselves and how they run, the engineering and physics behind the target. 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Lucas said </w:t>
      </w:r>
      <w:r w:rsidRPr="00D87208">
        <w:rPr>
          <w:rStyle w:val="Emphasis"/>
          <w:highlight w:val="yellow"/>
        </w:rPr>
        <w:t>the threat of cyber terrorism has been vastly overblown.</w:t>
      </w:r>
    </w:p>
    <w:p w:rsidR="007414C4" w:rsidRDefault="007414C4" w:rsidP="007414C4">
      <w:pPr>
        <w:rPr>
          <w:rStyle w:val="Emphasis"/>
        </w:rPr>
      </w:pPr>
    </w:p>
    <w:p w:rsidR="007414C4" w:rsidRPr="005D16B1" w:rsidRDefault="007414C4" w:rsidP="007414C4">
      <w:pPr>
        <w:pStyle w:val="Heading4"/>
        <w:rPr>
          <w:rFonts w:eastAsia="Times New Roman"/>
        </w:rPr>
      </w:pPr>
      <w:r w:rsidRPr="005D16B1">
        <w:rPr>
          <w:rFonts w:eastAsia="Times New Roman"/>
        </w:rPr>
        <w:t>Redundancy solves</w:t>
      </w:r>
      <w:r>
        <w:rPr>
          <w:rFonts w:eastAsia="Times New Roman"/>
        </w:rPr>
        <w:t xml:space="preserve"> anyway</w:t>
      </w:r>
    </w:p>
    <w:p w:rsidR="007414C4" w:rsidRPr="00FD5C33" w:rsidRDefault="007414C4" w:rsidP="007414C4">
      <w:pPr>
        <w:tabs>
          <w:tab w:val="left" w:pos="6300"/>
        </w:tabs>
      </w:pPr>
      <w:r w:rsidRPr="005D16B1">
        <w:rPr>
          <w:rFonts w:eastAsia="Calibri"/>
          <w:b/>
          <w:bCs/>
        </w:rPr>
        <w:t>Rid 12</w:t>
      </w:r>
      <w:r w:rsidRPr="005D16B1">
        <w:rPr>
          <w:rFonts w:eastAsia="Calibri"/>
          <w:bCs/>
        </w:rPr>
        <w:t xml:space="preserve"> </w:t>
      </w:r>
      <w:r w:rsidRPr="00FD5C33">
        <w:t xml:space="preserve">(Thomas, writer for Foreign Policy, “Think Again: Cyberwar,” March, </w:t>
      </w:r>
      <w:hyperlink r:id="rId66" w:history="1">
        <w:r w:rsidRPr="00F36F2B">
          <w:rPr>
            <w:rStyle w:val="Hyperlink"/>
          </w:rPr>
          <w:t>http://www.foreignpolicy.com/articles /2012/02/27/cyberwar</w:t>
        </w:r>
      </w:hyperlink>
      <w:r w:rsidRPr="00FD5C33">
        <w:t>)</w:t>
      </w:r>
    </w:p>
    <w:p w:rsidR="007414C4" w:rsidRPr="005D16B1" w:rsidRDefault="007414C4" w:rsidP="007414C4">
      <w:pPr>
        <w:tabs>
          <w:tab w:val="left" w:pos="6300"/>
        </w:tabs>
        <w:rPr>
          <w:rFonts w:eastAsia="Calibri"/>
          <w:bCs/>
          <w:sz w:val="16"/>
        </w:rPr>
      </w:pPr>
    </w:p>
    <w:p w:rsidR="007414C4" w:rsidRPr="00FD5C33" w:rsidRDefault="007414C4" w:rsidP="007414C4">
      <w:pPr>
        <w:rPr>
          <w:rStyle w:val="StyleBoldUnderline"/>
        </w:rPr>
      </w:pPr>
      <w:r w:rsidRPr="005D16B1">
        <w:rPr>
          <w:rStyle w:val="StyleBoldUnderline"/>
        </w:rPr>
        <w:t xml:space="preserve">Just because there's </w:t>
      </w:r>
      <w:r w:rsidRPr="005D16B1">
        <w:rPr>
          <w:rStyle w:val="StyleBoldUnderline"/>
          <w:highlight w:val="yellow"/>
        </w:rPr>
        <w:t>more malware</w:t>
      </w:r>
      <w:r w:rsidRPr="005D16B1">
        <w:rPr>
          <w:rFonts w:eastAsia="Calibri"/>
          <w:bCs/>
          <w:sz w:val="16"/>
        </w:rPr>
        <w:t xml:space="preserve">, </w:t>
      </w:r>
      <w:r w:rsidRPr="005D16B1">
        <w:rPr>
          <w:rStyle w:val="StyleBoldUnderline"/>
        </w:rPr>
        <w:t xml:space="preserve">however, </w:t>
      </w:r>
      <w:r w:rsidRPr="005D16B1">
        <w:rPr>
          <w:rStyle w:val="StyleBoldUnderline"/>
          <w:highlight w:val="yellow"/>
        </w:rPr>
        <w:t xml:space="preserve">doesn't mean </w:t>
      </w:r>
      <w:r w:rsidRPr="005D16B1">
        <w:rPr>
          <w:rStyle w:val="StyleBoldUnderline"/>
        </w:rPr>
        <w:t xml:space="preserve">that </w:t>
      </w:r>
      <w:r w:rsidRPr="005D16B1">
        <w:rPr>
          <w:rStyle w:val="StyleBoldUnderline"/>
          <w:highlight w:val="yellow"/>
        </w:rPr>
        <w:t xml:space="preserve">attacks are </w:t>
      </w:r>
      <w:r w:rsidRPr="005D16B1">
        <w:rPr>
          <w:rStyle w:val="StyleBoldUnderline"/>
        </w:rPr>
        <w:t xml:space="preserve">becoming </w:t>
      </w:r>
      <w:r w:rsidRPr="005D16B1">
        <w:rPr>
          <w:rStyle w:val="StyleBoldUnderline"/>
          <w:highlight w:val="yellow"/>
        </w:rPr>
        <w:t>easier</w:t>
      </w:r>
      <w:r w:rsidRPr="005D16B1">
        <w:rPr>
          <w:rStyle w:val="StyleBoldUnderline"/>
        </w:rPr>
        <w:t xml:space="preserve">. In fact, potentially </w:t>
      </w:r>
      <w:r w:rsidRPr="005D16B1">
        <w:rPr>
          <w:rStyle w:val="StyleBoldUnderline"/>
          <w:highlight w:val="yellow"/>
        </w:rPr>
        <w:t xml:space="preserve">damaging </w:t>
      </w:r>
      <w:r w:rsidRPr="005D16B1">
        <w:rPr>
          <w:rStyle w:val="StyleBoldUnderline"/>
        </w:rPr>
        <w:t xml:space="preserve">or life-threatening </w:t>
      </w:r>
      <w:r w:rsidRPr="005D16B1">
        <w:rPr>
          <w:rStyle w:val="StyleBoldUnderline"/>
          <w:highlight w:val="yellow"/>
        </w:rPr>
        <w:t xml:space="preserve">cyberattacks should be </w:t>
      </w:r>
      <w:r w:rsidRPr="005D16B1">
        <w:rPr>
          <w:rStyle w:val="StyleBoldUnderline"/>
        </w:rPr>
        <w:t xml:space="preserve">more </w:t>
      </w:r>
      <w:r w:rsidRPr="005D16B1">
        <w:rPr>
          <w:rStyle w:val="StyleBoldUnderline"/>
          <w:highlight w:val="yellow"/>
        </w:rPr>
        <w:t xml:space="preserve">difficult </w:t>
      </w:r>
      <w:r w:rsidRPr="005D16B1">
        <w:rPr>
          <w:rStyle w:val="StyleBoldUnderline"/>
        </w:rPr>
        <w:t>to pull off.</w:t>
      </w:r>
      <w:r w:rsidRPr="005D16B1">
        <w:rPr>
          <w:rFonts w:eastAsia="Calibri"/>
          <w:bCs/>
          <w:sz w:val="16"/>
        </w:rPr>
        <w:t xml:space="preserve"> Why? </w:t>
      </w:r>
      <w:r w:rsidRPr="005D16B1">
        <w:rPr>
          <w:rStyle w:val="StyleBoldUnderline"/>
        </w:rPr>
        <w:t xml:space="preserve">Sensitive </w:t>
      </w:r>
      <w:r w:rsidRPr="005D16B1">
        <w:rPr>
          <w:rStyle w:val="StyleBoldUnderline"/>
          <w:highlight w:val="yellow"/>
        </w:rPr>
        <w:t xml:space="preserve">systems </w:t>
      </w:r>
      <w:r w:rsidRPr="005D16B1">
        <w:rPr>
          <w:rStyle w:val="StyleBoldUnderline"/>
        </w:rPr>
        <w:t xml:space="preserve">generally </w:t>
      </w:r>
      <w:r w:rsidRPr="005D16B1">
        <w:rPr>
          <w:rStyle w:val="StyleBoldUnderline"/>
          <w:highlight w:val="yellow"/>
        </w:rPr>
        <w:t>have built-in redundancy and safety systems</w:t>
      </w:r>
      <w:r w:rsidRPr="005D16B1">
        <w:rPr>
          <w:rStyle w:val="StyleBoldUnderline"/>
        </w:rPr>
        <w:t xml:space="preserve">, meaning an attacker's likely objective will not be to shut down a system, </w:t>
      </w:r>
      <w:r w:rsidRPr="005D16B1">
        <w:rPr>
          <w:rFonts w:eastAsia="Calibri"/>
          <w:bCs/>
          <w:sz w:val="16"/>
        </w:rPr>
        <w:t xml:space="preserve">since merely forcing the shutdown of one control system, say a power plant, could trigger a backup and cause operators to start looking for the bug. </w:t>
      </w:r>
      <w:r w:rsidRPr="005D16B1">
        <w:rPr>
          <w:rStyle w:val="StyleBoldUnderline"/>
        </w:rPr>
        <w:t>To work as an effective weapon, malware would have to influence an active process -- but not bring it to a screeching halt.</w:t>
      </w:r>
      <w:r w:rsidRPr="005D16B1">
        <w:rPr>
          <w:rFonts w:eastAsia="Calibri"/>
          <w:bCs/>
          <w:sz w:val="16"/>
        </w:rPr>
        <w:t xml:space="preserve"> If the malicious activity extends over a lengthy period, it has to remain stealthy. </w:t>
      </w:r>
      <w:r w:rsidRPr="005D16B1">
        <w:rPr>
          <w:rStyle w:val="StyleBoldUnderline"/>
        </w:rPr>
        <w:t>That's a more difficult trick than hitting the virtual off-button.</w:t>
      </w:r>
      <w:r w:rsidRPr="005D16B1">
        <w:rPr>
          <w:rFonts w:eastAsia="Calibri"/>
          <w:bCs/>
          <w:sz w:val="16"/>
        </w:rPr>
        <w:t xml:space="preserve"> Take </w:t>
      </w:r>
      <w:r w:rsidRPr="005D16B1">
        <w:rPr>
          <w:rStyle w:val="StyleBoldUnderline"/>
        </w:rPr>
        <w:t>Stuxnet,</w:t>
      </w:r>
      <w:r w:rsidRPr="005D16B1">
        <w:rPr>
          <w:rFonts w:eastAsia="Calibri"/>
          <w:bCs/>
          <w:sz w:val="16"/>
        </w:rPr>
        <w:t xml:space="preserve"> the worm that sabotaged Iran's nuclear program in 2010. It </w:t>
      </w:r>
      <w:r w:rsidRPr="005D16B1">
        <w:rPr>
          <w:rStyle w:val="StyleBoldUnderline"/>
        </w:rPr>
        <w:t>didn't just crudely shut down the centrifuges at the Natanz nuclear facility; rather, the worm subtly manipulated the system</w:t>
      </w:r>
      <w:r w:rsidRPr="005D16B1">
        <w:rPr>
          <w:rFonts w:eastAsia="Calibri"/>
          <w:bCs/>
        </w:rPr>
        <w:t>.</w:t>
      </w:r>
      <w:r w:rsidRPr="005D16B1">
        <w:rPr>
          <w:rFonts w:eastAsia="Calibri"/>
          <w:bCs/>
          <w:sz w:val="16"/>
        </w:rPr>
        <w:t xml:space="preserve"> Stuxnet stealthily infiltrated the plant's networks, then hopped onto the protected control systems, intercepted input values from sensors, recorded these data, and then provided the legitimate </w:t>
      </w:r>
      <w:r w:rsidRPr="005D16B1">
        <w:rPr>
          <w:rFonts w:eastAsia="Calibri"/>
          <w:bCs/>
          <w:sz w:val="16"/>
        </w:rPr>
        <w:lastRenderedPageBreak/>
        <w:t xml:space="preserve">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5D16B1">
        <w:rPr>
          <w:rStyle w:val="StyleBoldUnderline"/>
          <w:highlight w:val="yellow"/>
        </w:rPr>
        <w:t>Stuxnet required extremely detailed intelligence</w:t>
      </w:r>
      <w:r w:rsidRPr="005D16B1">
        <w:rPr>
          <w:rStyle w:val="StyleBoldUnderline"/>
        </w:rPr>
        <w:t xml:space="preserve"> about the systems it was supposed to compromise, </w:t>
      </w:r>
      <w:r w:rsidRPr="005D16B1">
        <w:rPr>
          <w:rStyle w:val="StyleBoldUnderline"/>
          <w:highlight w:val="yellow"/>
        </w:rPr>
        <w:t>and the same will be true for other dangerous cyberweapons</w:t>
      </w:r>
      <w:r w:rsidRPr="005D16B1">
        <w:rPr>
          <w:rFonts w:eastAsia="Calibri"/>
          <w:bCs/>
          <w:sz w:val="16"/>
        </w:rPr>
        <w:t xml:space="preserve">. Yes, "convergence," standardization, and </w:t>
      </w:r>
      <w:r w:rsidRPr="00FD5C33">
        <w:rPr>
          <w:rStyle w:val="StyleBoldUnderline"/>
        </w:rPr>
        <w:t xml:space="preserve">sloppy defense of control-systems software could increase the risk of </w:t>
      </w:r>
      <w:r w:rsidRPr="00FD5C33">
        <w:rPr>
          <w:rStyle w:val="StyleBoldUnderline"/>
          <w:highlight w:val="yellow"/>
        </w:rPr>
        <w:t>generic attacks</w:t>
      </w:r>
      <w:r w:rsidRPr="00FD5C33">
        <w:rPr>
          <w:rStyle w:val="StyleBoldUnderline"/>
        </w:rPr>
        <w:t xml:space="preserve">, but the same trend has also </w:t>
      </w:r>
      <w:r w:rsidRPr="00FD5C33">
        <w:rPr>
          <w:rStyle w:val="StyleBoldUnderline"/>
          <w:highlight w:val="yellow"/>
        </w:rPr>
        <w:t>caused defenses against the most coveted targets to improve steadily and has made reprogramming</w:t>
      </w:r>
      <w:r w:rsidRPr="00FD5C33">
        <w:rPr>
          <w:rStyle w:val="StyleBoldUnderline"/>
        </w:rPr>
        <w:t xml:space="preserve"> highly specific installations on legacy </w:t>
      </w:r>
      <w:r w:rsidRPr="00FD5C33">
        <w:rPr>
          <w:rStyle w:val="StyleBoldUnderline"/>
          <w:highlight w:val="yellow"/>
        </w:rPr>
        <w:t xml:space="preserve">systems more complex, not less. </w:t>
      </w:r>
    </w:p>
    <w:p w:rsidR="007414C4" w:rsidRPr="00D87208" w:rsidRDefault="007414C4" w:rsidP="007414C4">
      <w:pPr>
        <w:rPr>
          <w:rStyle w:val="Emphasis"/>
        </w:rPr>
      </w:pPr>
    </w:p>
    <w:p w:rsidR="007414C4" w:rsidRPr="007414C4" w:rsidRDefault="007414C4" w:rsidP="007414C4"/>
    <w:p w:rsidR="00317F4C" w:rsidRDefault="00317F4C" w:rsidP="00317F4C">
      <w:pPr>
        <w:pStyle w:val="Heading3"/>
      </w:pPr>
      <w:r>
        <w:lastRenderedPageBreak/>
        <w:t>A2:  Relations/Soft Power</w:t>
      </w:r>
      <w:r w:rsidR="00B24435">
        <w:t xml:space="preserve"> – Reform Bill Not Solve</w:t>
      </w:r>
    </w:p>
    <w:p w:rsidR="00317F4C" w:rsidRDefault="00317F4C" w:rsidP="00317F4C"/>
    <w:p w:rsidR="00255057" w:rsidRDefault="00255057" w:rsidP="00255057">
      <w:pPr>
        <w:pStyle w:val="Heading4"/>
      </w:pPr>
      <w:r>
        <w:t>Reform bills only focus on US – zero solvency for global backlash</w:t>
      </w:r>
    </w:p>
    <w:p w:rsidR="00EE7D34" w:rsidRPr="00EE7D34" w:rsidRDefault="00EE7D34" w:rsidP="00317F4C">
      <w:pPr>
        <w:rPr>
          <w:rStyle w:val="StyleStyleBold12pt"/>
          <w:b w:val="0"/>
        </w:rPr>
      </w:pPr>
      <w:r>
        <w:rPr>
          <w:rStyle w:val="StyleStyleBold12pt"/>
        </w:rPr>
        <w:t xml:space="preserve">Pitter, 6/5  </w:t>
      </w:r>
      <w:r w:rsidRPr="00EE7D34">
        <w:rPr>
          <w:rStyle w:val="StyleStyleBold12pt"/>
          <w:b w:val="0"/>
          <w:sz w:val="16"/>
          <w:szCs w:val="16"/>
        </w:rPr>
        <w:t>(Laura, Human Rights Watch, Foreign Policy, 6/5/14, http://www.hrw.org/news/2014/06/05/us-its-been-year-snowden-and-nothings-really-changed</w:t>
      </w:r>
    </w:p>
    <w:p w:rsidR="00EE7D34" w:rsidRPr="00255057" w:rsidRDefault="00EE7D34" w:rsidP="00317F4C">
      <w:pPr>
        <w:rPr>
          <w:sz w:val="16"/>
        </w:rPr>
      </w:pPr>
      <w:r w:rsidRPr="00255057">
        <w:rPr>
          <w:sz w:val="16"/>
        </w:rPr>
        <w:t xml:space="preserve">What has changed as a result of a year's worth of revelations? Not much. The best of </w:t>
      </w:r>
      <w:r w:rsidRPr="00EE7D34">
        <w:rPr>
          <w:rStyle w:val="StyleBoldUnderline"/>
        </w:rPr>
        <w:t>Congress's reform proposals</w:t>
      </w:r>
      <w:r w:rsidRPr="00255057">
        <w:rPr>
          <w:sz w:val="16"/>
        </w:rPr>
        <w:t xml:space="preserve">, the USA Freedom Act, </w:t>
      </w:r>
      <w:r w:rsidRPr="00EE7D34">
        <w:rPr>
          <w:rStyle w:val="StyleBoldUnderline"/>
        </w:rPr>
        <w:t>is focused on</w:t>
      </w:r>
      <w:r w:rsidRPr="00255057">
        <w:rPr>
          <w:sz w:val="16"/>
        </w:rPr>
        <w:t xml:space="preserve"> ending the bulk collection of </w:t>
      </w:r>
      <w:r w:rsidRPr="00EE7D34">
        <w:rPr>
          <w:rStyle w:val="StyleBoldUnderline"/>
        </w:rPr>
        <w:t>American phone records, not the mass collection and indiscriminate surveillance practices abroad which affect far more people</w:t>
      </w:r>
      <w:r w:rsidRPr="00255057">
        <w:rPr>
          <w:sz w:val="16"/>
        </w:rPr>
        <w:t xml:space="preserve">, and include the collection of the actual content of Internet activities and phone calls, not just metadata. This is presumably because </w:t>
      </w:r>
      <w:r w:rsidRPr="00EE7D34">
        <w:rPr>
          <w:rStyle w:val="StyleBoldUnderline"/>
        </w:rPr>
        <w:t>lawmakers believe</w:t>
      </w:r>
      <w:r w:rsidRPr="00255057">
        <w:rPr>
          <w:sz w:val="16"/>
        </w:rPr>
        <w:t xml:space="preserve"> their </w:t>
      </w:r>
      <w:r w:rsidRPr="00EE7D34">
        <w:rPr>
          <w:rStyle w:val="StyleBoldUnderline"/>
        </w:rPr>
        <w:t>constituencies are concerned more about their own privacy rights than those of foreigners.</w:t>
      </w:r>
      <w:r w:rsidRPr="00255057">
        <w:rPr>
          <w:sz w:val="16"/>
        </w:rPr>
        <w:t xml:space="preserve"> But </w:t>
      </w:r>
      <w:r w:rsidRPr="00EE7D34">
        <w:rPr>
          <w:rStyle w:val="StyleBoldUnderline"/>
        </w:rPr>
        <w:t>this shortsighted approach ignores the broader global economic implications and backlash that will inevitably result from failing to pay due respect to others' rights outside U.S. borders</w:t>
      </w:r>
      <w:r w:rsidRPr="00255057">
        <w:rPr>
          <w:sz w:val="16"/>
        </w:rPr>
        <w:t>.</w:t>
      </w:r>
      <w:r w:rsidR="00255057" w:rsidRPr="00255057">
        <w:rPr>
          <w:sz w:val="16"/>
        </w:rPr>
        <w:t xml:space="preserve"> </w:t>
      </w:r>
      <w:r w:rsidRPr="00255057">
        <w:rPr>
          <w:sz w:val="16"/>
        </w:rPr>
        <w:t xml:space="preserve">And </w:t>
      </w:r>
      <w:r w:rsidRPr="00EE7D34">
        <w:rPr>
          <w:rStyle w:val="StyleBoldUnderline"/>
        </w:rPr>
        <w:t>even the USA Freedom Act was recently so watered down by pressure from the White House</w:t>
      </w:r>
      <w:r w:rsidRPr="00255057">
        <w:rPr>
          <w:sz w:val="16"/>
        </w:rPr>
        <w:t>, which holds the threat of veto power, and the powerful intelligence community</w:t>
      </w:r>
      <w:r w:rsidRPr="00EE7D34">
        <w:rPr>
          <w:rStyle w:val="StyleBoldUnderline"/>
        </w:rPr>
        <w:t>, that it's not clear if even it will actually modify anything.</w:t>
      </w:r>
      <w:r w:rsidRPr="00255057">
        <w:rPr>
          <w:sz w:val="16"/>
        </w:rPr>
        <w:t xml:space="preserve"> The weakened version, approved by the House last month, changed, among other things, the definition of terms to allow for collection of much more data than what was proposed in the original bill. It is now up to the Senate to restore some of the original bill's stronger provisions.</w:t>
      </w:r>
      <w:r w:rsidR="00255057" w:rsidRPr="00255057">
        <w:rPr>
          <w:sz w:val="16"/>
        </w:rPr>
        <w:t xml:space="preserve"> </w:t>
      </w:r>
      <w:r w:rsidRPr="00255057">
        <w:rPr>
          <w:sz w:val="16"/>
        </w:rPr>
        <w:t>In January, President Barack Obama announced some measures that would restrain U.S. surveillance practices abroad. These measures were a step in the right direction: they announced plans to put limits on the retention and dissemination of collected data, and to apply these limits equally to all persons, regardless of nationality. However, not only did the White House not explain how or when these measures would be put in place, more importantly, it did not put any real limits on the collection of the data to begin with. The administration seems to have the impression that mere collection of data is not in and of itself a problem and that, with these reforms, which speak only to how the data will be used and shared, it is on the path to redemption. In sum, most of the collection will continue unabated, and the privacy rights of the millions of people who are not Americans will continue to be routinely and indiscriminately invaded.</w:t>
      </w:r>
      <w:r w:rsidR="00255057" w:rsidRPr="00255057">
        <w:rPr>
          <w:sz w:val="16"/>
        </w:rPr>
        <w:t xml:space="preserve"> </w:t>
      </w:r>
      <w:r w:rsidRPr="00255057">
        <w:rPr>
          <w:sz w:val="16"/>
        </w:rPr>
        <w:t xml:space="preserve">Prior to these disclosures, the United States was considered a world leader in promoting Internet freedom. It made it a signature part of American foreign policy and spent millions of dollars supporting new tools to protect the digital privacy of human rights activists globally. But </w:t>
      </w:r>
      <w:r w:rsidRPr="00EE7D34">
        <w:rPr>
          <w:rStyle w:val="StyleBoldUnderline"/>
        </w:rPr>
        <w:t>the last year has deeply undermined global trust in U.S. leadership in this area,</w:t>
      </w:r>
      <w:r w:rsidRPr="00255057">
        <w:rPr>
          <w:sz w:val="16"/>
        </w:rPr>
        <w:t xml:space="preserve"> not to mention its commitment to the rule of law and transparency in government.</w:t>
      </w:r>
      <w:r w:rsidR="00255057" w:rsidRPr="00255057">
        <w:rPr>
          <w:sz w:val="16"/>
        </w:rPr>
        <w:t xml:space="preserve"> </w:t>
      </w:r>
      <w:r w:rsidRPr="00EE7D34">
        <w:rPr>
          <w:rStyle w:val="StyleBoldUnderline"/>
        </w:rPr>
        <w:t>If this trust continues to erode, it will have huge ramifications for U.S. business and foreign policy interests</w:t>
      </w:r>
      <w:r w:rsidRPr="00255057">
        <w:rPr>
          <w:sz w:val="16"/>
        </w:rPr>
        <w:t xml:space="preserve">. Technology companies are alreadylosing billions of dollars and overseas customers who want their data stored away from the snooping eyes of the U.S. government. </w:t>
      </w:r>
      <w:r w:rsidRPr="00EE7D34">
        <w:rPr>
          <w:rStyle w:val="StyleBoldUnderline"/>
        </w:rPr>
        <w:t>Studies estimate a loss of</w:t>
      </w:r>
      <w:r w:rsidRPr="00255057">
        <w:rPr>
          <w:sz w:val="16"/>
        </w:rPr>
        <w:t xml:space="preserve"> between $35 billion and $</w:t>
      </w:r>
      <w:r w:rsidRPr="00EE7D34">
        <w:rPr>
          <w:rStyle w:val="StyleBoldUnderline"/>
        </w:rPr>
        <w:t>180 billon to the U.S. cloud computer industry</w:t>
      </w:r>
      <w:r w:rsidRPr="00255057">
        <w:rPr>
          <w:sz w:val="16"/>
        </w:rPr>
        <w:t xml:space="preserve"> over the next three years. And U</w:t>
      </w:r>
      <w:r w:rsidRPr="00EE7D34">
        <w:rPr>
          <w:rStyle w:val="StyleBoldUnderline"/>
        </w:rPr>
        <w:t>.S. diplomats are now at a distinct disadvantage when negotiating economic and foreign policy agreements abroad.</w:t>
      </w:r>
      <w:r w:rsidRPr="00255057">
        <w:rPr>
          <w:sz w:val="16"/>
        </w:rPr>
        <w:t xml:space="preserve"> </w:t>
      </w:r>
      <w:r w:rsidRPr="00EE7D34">
        <w:rPr>
          <w:rStyle w:val="StyleBoldUnderline"/>
        </w:rPr>
        <w:t>The leaks have dealt a blow to America's standing when criticizing countries with repressive regimes,</w:t>
      </w:r>
      <w:r w:rsidRPr="00255057">
        <w:rPr>
          <w:sz w:val="16"/>
        </w:rPr>
        <w:t xml:space="preserve"> who threaten fundamental rights such as freedom of expression and association -- rights that Washington purports to hold dear. </w:t>
      </w:r>
      <w:r w:rsidRPr="00255057">
        <w:rPr>
          <w:rStyle w:val="StyleBoldUnderline"/>
        </w:rPr>
        <w:t>Hypocrisy does not sell.</w:t>
      </w:r>
      <w:r w:rsidR="00255057">
        <w:rPr>
          <w:rStyle w:val="StyleBoldUnderline"/>
        </w:rPr>
        <w:t xml:space="preserve"> </w:t>
      </w:r>
      <w:r w:rsidRPr="00255057">
        <w:rPr>
          <w:sz w:val="16"/>
        </w:rPr>
        <w:t xml:space="preserve">It's time for both the president and Congress to wake up to the </w:t>
      </w:r>
      <w:r w:rsidRPr="00255057">
        <w:rPr>
          <w:rStyle w:val="StyleBoldUnderline"/>
        </w:rPr>
        <w:t>damage these programs wreak on U.S. prestige and security</w:t>
      </w:r>
      <w:r w:rsidRPr="00255057">
        <w:rPr>
          <w:sz w:val="16"/>
        </w:rPr>
        <w:t xml:space="preserve"> and get serious about meaningful reforms. </w:t>
      </w:r>
      <w:r w:rsidRPr="00255057">
        <w:rPr>
          <w:rStyle w:val="StyleBoldUnderline"/>
        </w:rPr>
        <w:t>We need reforms that will end mass collection of personal data -- not just for Americans</w:t>
      </w:r>
      <w:r w:rsidRPr="00255057">
        <w:rPr>
          <w:sz w:val="16"/>
        </w:rPr>
        <w:t>, but for millions of people around the world accused of no wrongdoing.</w:t>
      </w:r>
    </w:p>
    <w:p w:rsidR="00EE7D34" w:rsidRDefault="00EE7D34" w:rsidP="00317F4C"/>
    <w:p w:rsidR="00317F4C" w:rsidRPr="00520076" w:rsidRDefault="00317F4C" w:rsidP="00317F4C">
      <w:pPr>
        <w:pStyle w:val="Heading4"/>
      </w:pPr>
      <w:r>
        <w:t>Obama proposal doesn’t solve EU or global concerns – does NOTHING to address international bulk data collection</w:t>
      </w:r>
    </w:p>
    <w:p w:rsidR="00317F4C" w:rsidRDefault="00317F4C" w:rsidP="00317F4C">
      <w:r w:rsidRPr="00397AD9">
        <w:rPr>
          <w:rStyle w:val="StyleStyleBold12pt"/>
        </w:rPr>
        <w:t>The Guardian, 3-29</w:t>
      </w:r>
      <w:r>
        <w:t xml:space="preserve">-0214 </w:t>
      </w:r>
      <w:hyperlink r:id="rId67" w:history="1">
        <w:r w:rsidRPr="00384349">
          <w:rPr>
            <w:rStyle w:val="Hyperlink"/>
          </w:rPr>
          <w:t>http://www.theguardian.com/technology/2014/mar/30/no-more-nsa-spying-obama-not-true</w:t>
        </w:r>
      </w:hyperlink>
    </w:p>
    <w:p w:rsidR="00317F4C" w:rsidRPr="00397AD9" w:rsidRDefault="00317F4C" w:rsidP="00317F4C"/>
    <w:p w:rsidR="00317F4C" w:rsidRDefault="00317F4C" w:rsidP="00317F4C">
      <w:pPr>
        <w:rPr>
          <w:rStyle w:val="Emphasis"/>
        </w:rPr>
      </w:pPr>
      <w:r w:rsidRPr="00520076">
        <w:rPr>
          <w:sz w:val="10"/>
        </w:rPr>
        <w:t xml:space="preserve">This policy change is a tacit admission of what Edward Snowden (and 2001 whistleblower William Binney before him) had been claiming, namely that the warrantless surveillance of US citizens by the NSA and other government agencies does, in fact, violate the constitution of the United States. </w:t>
      </w:r>
      <w:r w:rsidRPr="00520076">
        <w:rPr>
          <w:rStyle w:val="StyleBoldUnderline"/>
        </w:rPr>
        <w:t>Obama's</w:t>
      </w:r>
      <w:r w:rsidRPr="00520076">
        <w:rPr>
          <w:sz w:val="10"/>
        </w:rPr>
        <w:t xml:space="preserve"> </w:t>
      </w:r>
      <w:r w:rsidRPr="00520076">
        <w:rPr>
          <w:rStyle w:val="StyleBoldUnderline"/>
        </w:rPr>
        <w:t>announcement looked</w:t>
      </w:r>
      <w:r w:rsidRPr="00520076">
        <w:rPr>
          <w:sz w:val="10"/>
        </w:rPr>
        <w:t xml:space="preserve"> to some observers </w:t>
      </w:r>
      <w:r w:rsidRPr="00520076">
        <w:rPr>
          <w:rStyle w:val="StyleBoldUnderline"/>
        </w:rPr>
        <w:t>as the first crack</w:t>
      </w:r>
      <w:r w:rsidRPr="00520076">
        <w:rPr>
          <w:sz w:val="10"/>
        </w:rPr>
        <w:t xml:space="preserve"> to appear </w:t>
      </w:r>
      <w:r w:rsidRPr="00520076">
        <w:rPr>
          <w:rStyle w:val="StyleBoldUnderline"/>
        </w:rPr>
        <w:t>in the</w:t>
      </w:r>
      <w:r w:rsidRPr="00520076">
        <w:rPr>
          <w:sz w:val="10"/>
        </w:rPr>
        <w:t xml:space="preserve"> implacable facade of the national </w:t>
      </w:r>
      <w:r w:rsidRPr="00520076">
        <w:rPr>
          <w:rStyle w:val="StyleBoldUnderline"/>
        </w:rPr>
        <w:t>surveillance state</w:t>
      </w:r>
      <w:r w:rsidRPr="00520076">
        <w:rPr>
          <w:sz w:val="10"/>
        </w:rPr>
        <w:t xml:space="preserve">. This looked promising because, as we know from second world war movies, the first crack is inevitably the harbinger of the eventual total collapse of the dam. </w:t>
      </w:r>
      <w:r w:rsidRPr="00520076">
        <w:rPr>
          <w:rStyle w:val="Emphasis"/>
        </w:rPr>
        <w:t xml:space="preserve">Dream on. </w:t>
      </w:r>
      <w:r w:rsidRPr="00520076">
        <w:rPr>
          <w:sz w:val="10"/>
        </w:rPr>
        <w:t xml:space="preserve">The significant thing about </w:t>
      </w:r>
      <w:r w:rsidRPr="00520076">
        <w:rPr>
          <w:rStyle w:val="StyleBoldUnderline"/>
        </w:rPr>
        <w:t>Obama's announcement</w:t>
      </w:r>
      <w:r w:rsidRPr="00520076">
        <w:rPr>
          <w:sz w:val="10"/>
        </w:rPr>
        <w:t xml:space="preserve"> is the two things it </w:t>
      </w:r>
      <w:r w:rsidRPr="00520076">
        <w:rPr>
          <w:rStyle w:val="StyleBoldUnderline"/>
        </w:rPr>
        <w:t>left out</w:t>
      </w:r>
      <w:r w:rsidRPr="00520076">
        <w:rPr>
          <w:sz w:val="10"/>
        </w:rPr>
        <w:t>: su</w:t>
      </w:r>
      <w:r w:rsidRPr="00520076">
        <w:rPr>
          <w:rStyle w:val="StyleBoldUnderline"/>
        </w:rPr>
        <w:t>r</w:t>
      </w:r>
      <w:r w:rsidRPr="00520076">
        <w:rPr>
          <w:sz w:val="10"/>
        </w:rPr>
        <w:t xml:space="preserve">veillance </w:t>
      </w:r>
      <w:r w:rsidRPr="00520076">
        <w:rPr>
          <w:rStyle w:val="StyleBoldUnderline"/>
        </w:rPr>
        <w:t>of the internet</w:t>
      </w:r>
      <w:r w:rsidRPr="00520076">
        <w:rPr>
          <w:sz w:val="10"/>
        </w:rPr>
        <w:t xml:space="preserve"> (as distinct from the telephonic activity of American citizens); </w:t>
      </w:r>
      <w:r w:rsidRPr="00520076">
        <w:rPr>
          <w:rStyle w:val="Emphasis"/>
        </w:rPr>
        <w:t>and of the rest of the world</w:t>
      </w:r>
      <w:r w:rsidRPr="00520076">
        <w:rPr>
          <w:sz w:val="10"/>
        </w:rPr>
        <w:t xml:space="preserve"> – that's you and me. </w:t>
      </w:r>
      <w:r w:rsidRPr="00520076">
        <w:rPr>
          <w:rStyle w:val="StyleBoldUnderline"/>
        </w:rPr>
        <w:t>So even if Obama succeeds</w:t>
      </w:r>
      <w:r w:rsidRPr="00520076">
        <w:rPr>
          <w:sz w:val="10"/>
        </w:rPr>
        <w:t xml:space="preserve"> in getting his little policy swerve through Congress, </w:t>
      </w:r>
      <w:r w:rsidRPr="00520076">
        <w:rPr>
          <w:rStyle w:val="StyleBoldUnderline"/>
        </w:rPr>
        <w:t>the central capabilities of</w:t>
      </w:r>
      <w:r w:rsidRPr="00520076">
        <w:rPr>
          <w:sz w:val="10"/>
        </w:rPr>
        <w:t xml:space="preserve"> the national </w:t>
      </w:r>
      <w:r w:rsidRPr="00520076">
        <w:rPr>
          <w:rStyle w:val="StyleBoldUnderline"/>
        </w:rPr>
        <w:t>surveillance</w:t>
      </w:r>
      <w:r w:rsidRPr="00520076">
        <w:rPr>
          <w:sz w:val="10"/>
        </w:rPr>
        <w:t xml:space="preserve"> state </w:t>
      </w:r>
      <w:r w:rsidRPr="00520076">
        <w:rPr>
          <w:rStyle w:val="StyleBoldUnderline"/>
        </w:rPr>
        <w:t>will remain in place, untouched and unimpaired.</w:t>
      </w:r>
      <w:r>
        <w:rPr>
          <w:rStyle w:val="StyleBoldUnderline"/>
        </w:rPr>
        <w:t xml:space="preserve"> </w:t>
      </w:r>
      <w:r w:rsidRPr="00520076">
        <w:rPr>
          <w:sz w:val="10"/>
        </w:rPr>
        <w:t xml:space="preserve">At the heart of these capabilities is the "bulk collection" (that is, warrantless) collection and storage of communications metadata on an unimaginable scale. Given that metadata in this context is essentially a log of every communicative act that you </w:t>
      </w:r>
      <w:r w:rsidRPr="00520076">
        <w:rPr>
          <w:sz w:val="10"/>
        </w:rPr>
        <w:lastRenderedPageBreak/>
        <w:t xml:space="preserve">make in cyberspace – where you went; who you emailed or texted; who emailed or texted you; the URL of every website you visited; a list of every web search you've ever made; and so on – metadata nowadays constitutes information of a very detailed and intimate nature. It's the kind of data that in a civilised society would only be accessible to state authorities under very strict conditions. Yet we now know, thanks to Snowden, that all of it is freely available to the NSA and its overseas franchises. This is intolerable, for various reasons. The first and most obvious one is the intimacy of the data that is being collected. What is even more offensive is the speciousness of the rationale that is trotted out by state authorities to "justify" it. This goes back to the era of analogue telephony when the US supreme court decided that the "metadata" of a telephone subscriber consisted of a log of the numbers s/he called, and that this log was the product of the telephone company, not of the subscriber. This was perhaps a not reasonable judgment in an analogue era, but it is entirely inapplicable in a digital one. Our metadata should belong to us and should only be accessible under judicial supervision. Equally offensive is the argument, regularly trotted out by government apologists, that "collection" does not mean what any normal person thinks it means. Sure, </w:t>
      </w:r>
      <w:r w:rsidRPr="00520076">
        <w:rPr>
          <w:rStyle w:val="StyleBoldUnderline"/>
        </w:rPr>
        <w:t xml:space="preserve">they say, the metadata </w:t>
      </w:r>
      <w:r w:rsidRPr="00520076">
        <w:rPr>
          <w:sz w:val="10"/>
        </w:rPr>
        <w:t xml:space="preserve">may be hoovered up by the spooks' machines, but </w:t>
      </w:r>
      <w:r w:rsidRPr="00520076">
        <w:rPr>
          <w:rStyle w:val="StyleBoldUnderline"/>
        </w:rPr>
        <w:t>it isn't actually "collected</w:t>
      </w:r>
      <w:r w:rsidRPr="00520076">
        <w:rPr>
          <w:sz w:val="10"/>
        </w:rPr>
        <w:t xml:space="preserve">" </w:t>
      </w:r>
      <w:r w:rsidRPr="00520076">
        <w:rPr>
          <w:rStyle w:val="StyleBoldUnderline"/>
        </w:rPr>
        <w:t>until it has been looked at</w:t>
      </w:r>
      <w:r w:rsidRPr="00520076">
        <w:rPr>
          <w:sz w:val="10"/>
        </w:rPr>
        <w:t xml:space="preserve"> by a human being. This is either breathtaking casuistry or evidence of startling official ignorance of current capabilities in machine learning and pattern recognition. </w:t>
      </w:r>
      <w:r w:rsidRPr="00520076">
        <w:rPr>
          <w:rStyle w:val="Emphasis"/>
        </w:rPr>
        <w:t>Either way, it's bullshit.</w:t>
      </w:r>
    </w:p>
    <w:p w:rsidR="00317F4C" w:rsidRDefault="00317F4C" w:rsidP="00317F4C">
      <w:pPr>
        <w:rPr>
          <w:rStyle w:val="Emphasis"/>
        </w:rPr>
      </w:pPr>
    </w:p>
    <w:p w:rsidR="007A257E" w:rsidRDefault="00B24435" w:rsidP="00317F4C">
      <w:pPr>
        <w:pStyle w:val="Heading3"/>
      </w:pPr>
      <w:r>
        <w:lastRenderedPageBreak/>
        <w:t>Reform Bill Insufficient - General</w:t>
      </w:r>
    </w:p>
    <w:p w:rsidR="007A257E" w:rsidRDefault="007A257E" w:rsidP="007A257E"/>
    <w:p w:rsidR="007A257E" w:rsidRDefault="007A257E" w:rsidP="007A257E"/>
    <w:p w:rsidR="007A257E" w:rsidRDefault="007A257E" w:rsidP="007A257E">
      <w:pPr>
        <w:pStyle w:val="Heading4"/>
      </w:pPr>
      <w:r>
        <w:t>Reforms wildly insufficient</w:t>
      </w:r>
    </w:p>
    <w:p w:rsidR="007A257E" w:rsidRDefault="007A257E" w:rsidP="007A257E">
      <w:pPr>
        <w:rPr>
          <w:rStyle w:val="StyleStyleBold12pt"/>
          <w:b w:val="0"/>
          <w:sz w:val="16"/>
          <w:szCs w:val="16"/>
        </w:rPr>
      </w:pPr>
      <w:r>
        <w:rPr>
          <w:rStyle w:val="StyleStyleBold12pt"/>
        </w:rPr>
        <w:t xml:space="preserve">Cole, 14  </w:t>
      </w:r>
      <w:r w:rsidRPr="00EA496B">
        <w:rPr>
          <w:rStyle w:val="StyleStyleBold12pt"/>
          <w:b w:val="0"/>
          <w:sz w:val="16"/>
          <w:szCs w:val="16"/>
        </w:rPr>
        <w:t xml:space="preserve">(David, David Prof constitutional law, national security, and criminal justice at Georgetown University Law Center. He is also the legal affairs correspondent for The Nation, and a regular contributor to the New York Review of Books. He has been published widely in law journals and the popular press Foreign Policy, 1/17, </w:t>
      </w:r>
      <w:hyperlink r:id="rId68" w:history="1">
        <w:r w:rsidRPr="00B6772C">
          <w:rPr>
            <w:rStyle w:val="Hyperlink"/>
            <w:sz w:val="16"/>
            <w:szCs w:val="16"/>
          </w:rPr>
          <w:t>http://www.foreignpolicy.com/articles/2014/01/17/just_the_data_ma_am_nsa_surveillance_speech</w:t>
        </w:r>
      </w:hyperlink>
      <w:r w:rsidRPr="00EA496B">
        <w:rPr>
          <w:rStyle w:val="StyleStyleBold12pt"/>
          <w:b w:val="0"/>
          <w:sz w:val="16"/>
          <w:szCs w:val="16"/>
        </w:rPr>
        <w:t>)</w:t>
      </w:r>
    </w:p>
    <w:p w:rsidR="007A257E" w:rsidRPr="00EA496B" w:rsidRDefault="007A257E" w:rsidP="007A257E">
      <w:pPr>
        <w:rPr>
          <w:rStyle w:val="StyleStyleBold12pt"/>
          <w:b w:val="0"/>
        </w:rPr>
      </w:pPr>
    </w:p>
    <w:p w:rsidR="007A257E" w:rsidRPr="007A257E" w:rsidRDefault="007A257E" w:rsidP="007A257E">
      <w:pPr>
        <w:rPr>
          <w:sz w:val="16"/>
        </w:rPr>
      </w:pPr>
      <w:r w:rsidRPr="007A257E">
        <w:rPr>
          <w:sz w:val="16"/>
        </w:rPr>
        <w:t xml:space="preserve">After months of global criticism sparked by Edward Snowden's leaks of dragnet NSA surveillance at home and abroad, President Barack </w:t>
      </w:r>
      <w:r w:rsidRPr="007A257E">
        <w:rPr>
          <w:rStyle w:val="StyleBoldUnderline"/>
        </w:rPr>
        <w:t>Obama</w:t>
      </w:r>
      <w:r w:rsidRPr="007A257E">
        <w:rPr>
          <w:sz w:val="16"/>
        </w:rPr>
        <w:t xml:space="preserve"> finally took the podium on Jan. 17 and acknowledged the concerns that those disclosures raised. His admission of the problem was critically important. But his </w:t>
      </w:r>
      <w:r w:rsidRPr="007A257E">
        <w:rPr>
          <w:rStyle w:val="StyleBoldUnderline"/>
        </w:rPr>
        <w:t>proposed changes will not go nearly far enough</w:t>
      </w:r>
      <w:r w:rsidRPr="007A257E">
        <w:rPr>
          <w:sz w:val="16"/>
        </w:rPr>
        <w:t xml:space="preserve"> to address the very real issues he himself identified. Obama insisted that technological advances require Americans to rethink the limits on spying, saying that "the power of new technologies means that there are fewer and fewer technical constraints on what we can do. That places a special obligation on us to ask tough questions about what we should do." He rejected the argument, often made by NSA supporters, that because Americans share digital information via phone, web, or email with commercial businesses -- or purchase anything with a credit card -- they have no right to object to the government getting that information. (This is the very argument the Supreme Court adopted in the 1979 analog-era decision, Smith v. Maryland, in which the court ruled that citizens had no expectation of privacy, and therefore no Fourth Amendment protection, with respect to the phone numbers they dial, because that information is necessarily shared with the phone company.) In Obama's words: "Corporations of all shapes and sizes track what you buy, store and analyze your data, and use it for commercial purposes; that's how those targeted ads pop up on your computer or smartphone. But all of us understand that the standards for government surveillance must be higher. Given the unique power of the state, it is not enough for leaders to say, ‘Trust us, we won't abuse the data we collect.' For history has too many examples when that trust has been breached." The dynamics of surveillance have dramatically changed since 1979, and even since 9/11. The very technology that tracks terrorists across the world, Obama said, can also track ordinary law-abiding citizens. Digital technology now makes it possible to collect and analyze massive amounts of personal data, and the president admitted that "there is an inevitable bias not only within the intelligence community, but among all who are responsible for national security, to collect more information about the world, not less." These are important concessions from the man who oversees the most technologically advanced spying apparatus in the world. The need for privacy-law reform in the digital age flows directly from these premises. If the United States doesn't update privacy protections to account for the expanded power government agencies have to digitally track people, privacy will go the way of the eight-track player. So if President Obama's speech marks the beginning of a process of reform, it is a long-awaited first step. The danger, however, is that some people, especially those in the intelligence community, will treat it as the end of the discussion. And that would be fundamentally wrong, because </w:t>
      </w:r>
      <w:r w:rsidRPr="007A257E">
        <w:rPr>
          <w:rStyle w:val="StyleBoldUnderline"/>
        </w:rPr>
        <w:t>the actual reforms Obama proposed do not go nearly far enough.</w:t>
      </w:r>
      <w:r>
        <w:rPr>
          <w:rStyle w:val="StyleBoldUnderline"/>
        </w:rPr>
        <w:t xml:space="preserve"> </w:t>
      </w:r>
      <w:r w:rsidRPr="007A257E">
        <w:rPr>
          <w:sz w:val="16"/>
        </w:rPr>
        <w:t xml:space="preserve">Obama has required the NSA to get specific approval from the Foreign Intelligence Surveillance Court (FISC) before searching through Americans' phone records, and he has said that he will explore having the phone data held by some entity other than the NSA. He has called for a panel of independent advocates to appear before the FISC in at least some cases, introducing a necessary element of adversarial argument to what until now has been an entirely one-sided process. And he has called for somewhat expanded privacy protections for foreign nationals subject to NSA spying. But </w:t>
      </w:r>
      <w:r w:rsidRPr="007A257E">
        <w:rPr>
          <w:rStyle w:val="StyleBoldUnderline"/>
        </w:rPr>
        <w:t>here's what he hasn't done. On the domestic front, he has not ended the practice of collecting records on every American's every phone call</w:t>
      </w:r>
      <w:r w:rsidRPr="007A257E">
        <w:rPr>
          <w:sz w:val="16"/>
        </w:rPr>
        <w:t xml:space="preserve"> -- without any suspicion of wrongdoing. </w:t>
      </w:r>
      <w:r w:rsidRPr="007A257E">
        <w:rPr>
          <w:rStyle w:val="StyleBoldUnderline"/>
        </w:rPr>
        <w:t xml:space="preserve">He has rejected the recommendation of his own expert panel that the FBI be required to get court approval before it demands customer information </w:t>
      </w:r>
      <w:r w:rsidRPr="007A257E">
        <w:rPr>
          <w:sz w:val="16"/>
        </w:rPr>
        <w:t xml:space="preserve">from banks and communications-service providers under another expansive Patriot Act provision. </w:t>
      </w:r>
      <w:r w:rsidRPr="007A257E">
        <w:rPr>
          <w:rStyle w:val="StyleBoldUnderline"/>
        </w:rPr>
        <w:t>He has not called for any narrowing of the statute that authorizes the NSA to intercept all communications of any person the agency suspects</w:t>
      </w:r>
      <w:r w:rsidRPr="007A257E">
        <w:rPr>
          <w:sz w:val="16"/>
        </w:rPr>
        <w:t xml:space="preserve"> -- with 51 percent probability -- </w:t>
      </w:r>
      <w:r w:rsidRPr="007A257E">
        <w:rPr>
          <w:rStyle w:val="StyleBoldUnderline"/>
        </w:rPr>
        <w:t>is a foreigner</w:t>
      </w:r>
      <w:r w:rsidRPr="007A257E">
        <w:rPr>
          <w:sz w:val="16"/>
        </w:rPr>
        <w:t xml:space="preserve"> living abroad. And what about </w:t>
      </w:r>
      <w:r w:rsidRPr="007A257E">
        <w:rPr>
          <w:rStyle w:val="StyleBoldUnderline"/>
        </w:rPr>
        <w:t>the NSA's most lawless practices</w:t>
      </w:r>
      <w:r w:rsidRPr="007A257E">
        <w:rPr>
          <w:sz w:val="16"/>
        </w:rPr>
        <w:t xml:space="preserve">: its </w:t>
      </w:r>
      <w:r w:rsidRPr="007A257E">
        <w:rPr>
          <w:rStyle w:val="StyleBoldUnderline"/>
        </w:rPr>
        <w:t>insertion of vulnerabilities into private</w:t>
      </w:r>
      <w:r w:rsidRPr="007A257E">
        <w:rPr>
          <w:sz w:val="16"/>
        </w:rPr>
        <w:t xml:space="preserve"> companies' </w:t>
      </w:r>
      <w:r w:rsidRPr="007A257E">
        <w:rPr>
          <w:rStyle w:val="StyleBoldUnderline"/>
        </w:rPr>
        <w:t>encryption codes and</w:t>
      </w:r>
      <w:r w:rsidRPr="007A257E">
        <w:rPr>
          <w:sz w:val="16"/>
        </w:rPr>
        <w:t xml:space="preserve"> its </w:t>
      </w:r>
      <w:r w:rsidRPr="007A257E">
        <w:rPr>
          <w:rStyle w:val="StyleBoldUnderline"/>
        </w:rPr>
        <w:t>hacking of communications links</w:t>
      </w:r>
      <w:r w:rsidRPr="007A257E">
        <w:rPr>
          <w:sz w:val="16"/>
        </w:rPr>
        <w:t xml:space="preserve"> between the Google and Yahoo data hubs based abroad? </w:t>
      </w:r>
      <w:r w:rsidRPr="007A257E">
        <w:rPr>
          <w:rStyle w:val="StyleBoldUnderline"/>
        </w:rPr>
        <w:t>Not even mentioned</w:t>
      </w:r>
      <w:r w:rsidRPr="007A257E">
        <w:rPr>
          <w:sz w:val="16"/>
        </w:rPr>
        <w:t xml:space="preserve">. </w:t>
      </w:r>
      <w:r w:rsidRPr="007A257E">
        <w:rPr>
          <w:rStyle w:val="StyleBoldUnderline"/>
        </w:rPr>
        <w:t>In short, Obama has left dragnet surveillance -- and worse -- in place, while tinkering around the edges</w:t>
      </w:r>
      <w:r w:rsidRPr="007A257E">
        <w:rPr>
          <w:sz w:val="16"/>
        </w:rPr>
        <w:t xml:space="preserve"> with how the information obtained through mass surveillance might be used. Seeking to assure domestic and international audiences alike, </w:t>
      </w:r>
      <w:r w:rsidRPr="007A257E">
        <w:rPr>
          <w:rStyle w:val="StyleBoldUnderline"/>
        </w:rPr>
        <w:t>he asserted that "the bottom line" is that "people around the world</w:t>
      </w:r>
      <w:r w:rsidRPr="007A257E">
        <w:rPr>
          <w:sz w:val="16"/>
        </w:rPr>
        <w:t xml:space="preserve"> -- regardless of their nationality -- </w:t>
      </w:r>
      <w:r w:rsidRPr="007A257E">
        <w:rPr>
          <w:rStyle w:val="StyleBoldUnderline"/>
        </w:rPr>
        <w:t>should know that the United States is not spying on ordinary people</w:t>
      </w:r>
      <w:r w:rsidRPr="007A257E">
        <w:rPr>
          <w:sz w:val="16"/>
        </w:rPr>
        <w:t xml:space="preserve"> who don't threaten our national security." </w:t>
      </w:r>
      <w:r w:rsidRPr="007A257E">
        <w:rPr>
          <w:rStyle w:val="StyleBoldUnderline"/>
        </w:rPr>
        <w:t>But that is simply not true. With nothing more than a 51 percent probability that a person is a foreigner, the NSA is authorized to intercept</w:t>
      </w:r>
      <w:r w:rsidRPr="007A257E">
        <w:rPr>
          <w:sz w:val="16"/>
        </w:rPr>
        <w:t xml:space="preserve"> that person's phone calls, emails, and internet activity. That means it can spy on millions of "ordinary people who don't threaten our national security." </w:t>
      </w:r>
      <w:r w:rsidRPr="007A257E">
        <w:rPr>
          <w:rStyle w:val="StyleBoldUnderline"/>
        </w:rPr>
        <w:t>Within the United States, the NSA still collects data on every Americans' every phone call</w:t>
      </w:r>
      <w:r w:rsidRPr="007A257E">
        <w:rPr>
          <w:sz w:val="16"/>
        </w:rPr>
        <w:t xml:space="preserve"> -- which, again, by definition, includes mostly "ordinary people who don't threaten our national security." And it is almost entirely those same ordinary people whose personal information was vacuumed up when the NSA broke into the overseas data centers. The president has assured the world that the NSA </w:t>
      </w:r>
      <w:r w:rsidRPr="007A257E">
        <w:rPr>
          <w:sz w:val="16"/>
        </w:rPr>
        <w:lastRenderedPageBreak/>
        <w:t xml:space="preserve">will only use the massive databases of personal information it collects for national security purposes, and not for illegitimate ends. But that's what J. Edgar Hoover said about spying on communists. And we know how that turned out. The challenge of preserving privacy in the digital age is immensely complicated, and no one could expect it to be solved in a single speech. The good news is that Obama has admitted there is a problem to be addressed. The bad news is that </w:t>
      </w:r>
      <w:r w:rsidRPr="007A257E">
        <w:rPr>
          <w:rStyle w:val="StyleBoldUnderline"/>
        </w:rPr>
        <w:t xml:space="preserve">his reforms </w:t>
      </w:r>
      <w:r w:rsidRPr="003D39D5">
        <w:rPr>
          <w:rStyle w:val="Emphasis"/>
        </w:rPr>
        <w:t>don't go nearly far enough</w:t>
      </w:r>
      <w:r w:rsidRPr="007A257E">
        <w:rPr>
          <w:rStyle w:val="StyleBoldUnderline"/>
        </w:rPr>
        <w:t xml:space="preserve"> toward resolving the problem</w:t>
      </w:r>
      <w:r w:rsidRPr="007A257E">
        <w:rPr>
          <w:sz w:val="16"/>
        </w:rPr>
        <w:t xml:space="preserve">. It is up to the other branches of government -- and more fundamentally, to American citizens -- to insist that this be only the beginning, and not the end, of NSA reform. </w:t>
      </w:r>
    </w:p>
    <w:p w:rsidR="007A257E" w:rsidRDefault="007A257E" w:rsidP="007A257E"/>
    <w:p w:rsidR="007A257E" w:rsidRPr="007A257E" w:rsidRDefault="007A257E" w:rsidP="007A257E"/>
    <w:p w:rsidR="00986C35" w:rsidRDefault="00986C35" w:rsidP="00986C35"/>
    <w:p w:rsidR="00986C35" w:rsidRDefault="00986C35" w:rsidP="00986C35"/>
    <w:p w:rsidR="00AA7740" w:rsidRDefault="00AA7740" w:rsidP="00AA7740"/>
    <w:p w:rsidR="00DF0114" w:rsidRDefault="00DF0114" w:rsidP="00AA7740"/>
    <w:p w:rsidR="00AA7740" w:rsidRPr="00C95B36" w:rsidRDefault="00AA7740" w:rsidP="00986C35"/>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417D" w:rsidRDefault="0009417D" w:rsidP="005F5576">
      <w:r>
        <w:separator/>
      </w:r>
    </w:p>
  </w:endnote>
  <w:endnote w:type="continuationSeparator" w:id="0">
    <w:p w:rsidR="0009417D" w:rsidRDefault="0009417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417D" w:rsidRDefault="0009417D" w:rsidP="005F5576">
      <w:r>
        <w:separator/>
      </w:r>
    </w:p>
  </w:footnote>
  <w:footnote w:type="continuationSeparator" w:id="0">
    <w:p w:rsidR="0009417D" w:rsidRDefault="0009417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162AB"/>
    <w:multiLevelType w:val="hybridMultilevel"/>
    <w:tmpl w:val="CC486F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9C0671"/>
    <w:multiLevelType w:val="hybridMultilevel"/>
    <w:tmpl w:val="D60870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6573D6"/>
    <w:multiLevelType w:val="hybridMultilevel"/>
    <w:tmpl w:val="2A3823F4"/>
    <w:lvl w:ilvl="0" w:tplc="76E841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F1701C"/>
    <w:multiLevelType w:val="hybridMultilevel"/>
    <w:tmpl w:val="B48E43BA"/>
    <w:lvl w:ilvl="0" w:tplc="F41099E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C35"/>
    <w:rsid w:val="000022F2"/>
    <w:rsid w:val="0000459F"/>
    <w:rsid w:val="00004EB4"/>
    <w:rsid w:val="00011541"/>
    <w:rsid w:val="0002196C"/>
    <w:rsid w:val="00021F29"/>
    <w:rsid w:val="00027EED"/>
    <w:rsid w:val="0003041D"/>
    <w:rsid w:val="00033028"/>
    <w:rsid w:val="00035791"/>
    <w:rsid w:val="000360A7"/>
    <w:rsid w:val="00052A1D"/>
    <w:rsid w:val="00055E12"/>
    <w:rsid w:val="00057656"/>
    <w:rsid w:val="00064A59"/>
    <w:rsid w:val="0007162E"/>
    <w:rsid w:val="00073B9A"/>
    <w:rsid w:val="00090287"/>
    <w:rsid w:val="00090BA2"/>
    <w:rsid w:val="00092F97"/>
    <w:rsid w:val="0009417D"/>
    <w:rsid w:val="000978A3"/>
    <w:rsid w:val="00097D7E"/>
    <w:rsid w:val="000A1D39"/>
    <w:rsid w:val="000A36DE"/>
    <w:rsid w:val="000A4FA5"/>
    <w:rsid w:val="000B61C8"/>
    <w:rsid w:val="000C767D"/>
    <w:rsid w:val="000D0B76"/>
    <w:rsid w:val="000D2AE5"/>
    <w:rsid w:val="000D3A26"/>
    <w:rsid w:val="000D3D8D"/>
    <w:rsid w:val="000D4054"/>
    <w:rsid w:val="000D7737"/>
    <w:rsid w:val="000E41A3"/>
    <w:rsid w:val="000F37E7"/>
    <w:rsid w:val="001118B9"/>
    <w:rsid w:val="00113C68"/>
    <w:rsid w:val="00114663"/>
    <w:rsid w:val="0012057B"/>
    <w:rsid w:val="001222F7"/>
    <w:rsid w:val="00126D92"/>
    <w:rsid w:val="001301AC"/>
    <w:rsid w:val="001304DF"/>
    <w:rsid w:val="00140397"/>
    <w:rsid w:val="0014072D"/>
    <w:rsid w:val="001419BA"/>
    <w:rsid w:val="00141C5D"/>
    <w:rsid w:val="00141F7D"/>
    <w:rsid w:val="00141FBF"/>
    <w:rsid w:val="0016509D"/>
    <w:rsid w:val="0016711C"/>
    <w:rsid w:val="00167A9F"/>
    <w:rsid w:val="001711E1"/>
    <w:rsid w:val="00175018"/>
    <w:rsid w:val="00177828"/>
    <w:rsid w:val="00177A1E"/>
    <w:rsid w:val="00182D51"/>
    <w:rsid w:val="0018565A"/>
    <w:rsid w:val="0019587B"/>
    <w:rsid w:val="001A4F0E"/>
    <w:rsid w:val="001A7D5A"/>
    <w:rsid w:val="001B0A04"/>
    <w:rsid w:val="001B3CEC"/>
    <w:rsid w:val="001B5CF9"/>
    <w:rsid w:val="001C1D82"/>
    <w:rsid w:val="001C2147"/>
    <w:rsid w:val="001C587E"/>
    <w:rsid w:val="001C7C90"/>
    <w:rsid w:val="001D0D51"/>
    <w:rsid w:val="001F7572"/>
    <w:rsid w:val="0020006E"/>
    <w:rsid w:val="002009AE"/>
    <w:rsid w:val="00203682"/>
    <w:rsid w:val="00205F1A"/>
    <w:rsid w:val="002101DA"/>
    <w:rsid w:val="00217499"/>
    <w:rsid w:val="00235FCA"/>
    <w:rsid w:val="0024023F"/>
    <w:rsid w:val="00240C4E"/>
    <w:rsid w:val="00243DC0"/>
    <w:rsid w:val="002479F1"/>
    <w:rsid w:val="00250E16"/>
    <w:rsid w:val="00255057"/>
    <w:rsid w:val="00257696"/>
    <w:rsid w:val="0026382E"/>
    <w:rsid w:val="00272786"/>
    <w:rsid w:val="002778D3"/>
    <w:rsid w:val="00287AB7"/>
    <w:rsid w:val="00294D00"/>
    <w:rsid w:val="002A213E"/>
    <w:rsid w:val="002A612B"/>
    <w:rsid w:val="002B68A4"/>
    <w:rsid w:val="002C571D"/>
    <w:rsid w:val="002C5772"/>
    <w:rsid w:val="002D0374"/>
    <w:rsid w:val="002D2946"/>
    <w:rsid w:val="002D529E"/>
    <w:rsid w:val="002D6BD6"/>
    <w:rsid w:val="002E4DD9"/>
    <w:rsid w:val="002E7375"/>
    <w:rsid w:val="002F0314"/>
    <w:rsid w:val="0031182D"/>
    <w:rsid w:val="00314B9D"/>
    <w:rsid w:val="00315CA2"/>
    <w:rsid w:val="00316FEB"/>
    <w:rsid w:val="00317F4C"/>
    <w:rsid w:val="00326EEB"/>
    <w:rsid w:val="00327B52"/>
    <w:rsid w:val="0033078A"/>
    <w:rsid w:val="00331559"/>
    <w:rsid w:val="00332133"/>
    <w:rsid w:val="00341D6C"/>
    <w:rsid w:val="00344E91"/>
    <w:rsid w:val="00347123"/>
    <w:rsid w:val="0034756E"/>
    <w:rsid w:val="00347E74"/>
    <w:rsid w:val="00351D97"/>
    <w:rsid w:val="00354B5B"/>
    <w:rsid w:val="003769C1"/>
    <w:rsid w:val="00376C22"/>
    <w:rsid w:val="00383E0A"/>
    <w:rsid w:val="003847C7"/>
    <w:rsid w:val="00385298"/>
    <w:rsid w:val="003852CE"/>
    <w:rsid w:val="00392E92"/>
    <w:rsid w:val="00395C83"/>
    <w:rsid w:val="00396C86"/>
    <w:rsid w:val="003A2A3B"/>
    <w:rsid w:val="003A440C"/>
    <w:rsid w:val="003A6354"/>
    <w:rsid w:val="003B024E"/>
    <w:rsid w:val="003B0C84"/>
    <w:rsid w:val="003B183E"/>
    <w:rsid w:val="003B2C90"/>
    <w:rsid w:val="003B2F3E"/>
    <w:rsid w:val="003B55B7"/>
    <w:rsid w:val="003C28D1"/>
    <w:rsid w:val="003C756E"/>
    <w:rsid w:val="003D2C33"/>
    <w:rsid w:val="003D39D5"/>
    <w:rsid w:val="003E4831"/>
    <w:rsid w:val="003E48DE"/>
    <w:rsid w:val="003E7E8B"/>
    <w:rsid w:val="003F3030"/>
    <w:rsid w:val="003F47AE"/>
    <w:rsid w:val="003F4DC2"/>
    <w:rsid w:val="00403971"/>
    <w:rsid w:val="00407386"/>
    <w:rsid w:val="004138EF"/>
    <w:rsid w:val="00422A25"/>
    <w:rsid w:val="00430926"/>
    <w:rsid w:val="004319DE"/>
    <w:rsid w:val="00435232"/>
    <w:rsid w:val="004400EA"/>
    <w:rsid w:val="00450882"/>
    <w:rsid w:val="00451C20"/>
    <w:rsid w:val="00452001"/>
    <w:rsid w:val="0045442E"/>
    <w:rsid w:val="004564E2"/>
    <w:rsid w:val="00462418"/>
    <w:rsid w:val="00471A70"/>
    <w:rsid w:val="00473A79"/>
    <w:rsid w:val="00473BC6"/>
    <w:rsid w:val="00475E03"/>
    <w:rsid w:val="00476723"/>
    <w:rsid w:val="0047798D"/>
    <w:rsid w:val="004931DE"/>
    <w:rsid w:val="004A6083"/>
    <w:rsid w:val="004A621E"/>
    <w:rsid w:val="004A6E81"/>
    <w:rsid w:val="004A70FC"/>
    <w:rsid w:val="004A7806"/>
    <w:rsid w:val="004B0545"/>
    <w:rsid w:val="004B0571"/>
    <w:rsid w:val="004B33A4"/>
    <w:rsid w:val="004B7E46"/>
    <w:rsid w:val="004C08B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43F"/>
    <w:rsid w:val="005321A1"/>
    <w:rsid w:val="005349E1"/>
    <w:rsid w:val="00535F3E"/>
    <w:rsid w:val="00537EF5"/>
    <w:rsid w:val="005420CC"/>
    <w:rsid w:val="005434D0"/>
    <w:rsid w:val="0054437C"/>
    <w:rsid w:val="00546D61"/>
    <w:rsid w:val="005579BF"/>
    <w:rsid w:val="00560AB7"/>
    <w:rsid w:val="00560C3E"/>
    <w:rsid w:val="00563468"/>
    <w:rsid w:val="00564EC2"/>
    <w:rsid w:val="00565EAE"/>
    <w:rsid w:val="00573677"/>
    <w:rsid w:val="00575F7D"/>
    <w:rsid w:val="00576A92"/>
    <w:rsid w:val="00580383"/>
    <w:rsid w:val="00580E40"/>
    <w:rsid w:val="00582676"/>
    <w:rsid w:val="00590731"/>
    <w:rsid w:val="00597E56"/>
    <w:rsid w:val="005A506B"/>
    <w:rsid w:val="005A701C"/>
    <w:rsid w:val="005B2444"/>
    <w:rsid w:val="005B2D14"/>
    <w:rsid w:val="005B3140"/>
    <w:rsid w:val="005B40B1"/>
    <w:rsid w:val="005C0B05"/>
    <w:rsid w:val="005C3EDE"/>
    <w:rsid w:val="005D041E"/>
    <w:rsid w:val="005D1156"/>
    <w:rsid w:val="005E0681"/>
    <w:rsid w:val="005E170D"/>
    <w:rsid w:val="005E3B08"/>
    <w:rsid w:val="005E3FE4"/>
    <w:rsid w:val="005E572E"/>
    <w:rsid w:val="005F5576"/>
    <w:rsid w:val="0060048D"/>
    <w:rsid w:val="006014AB"/>
    <w:rsid w:val="00605F20"/>
    <w:rsid w:val="0061680A"/>
    <w:rsid w:val="00623B70"/>
    <w:rsid w:val="0063578B"/>
    <w:rsid w:val="00636B3D"/>
    <w:rsid w:val="00641025"/>
    <w:rsid w:val="00650E98"/>
    <w:rsid w:val="00656C61"/>
    <w:rsid w:val="006672D8"/>
    <w:rsid w:val="00670D96"/>
    <w:rsid w:val="00672877"/>
    <w:rsid w:val="00677E17"/>
    <w:rsid w:val="00683154"/>
    <w:rsid w:val="006842D8"/>
    <w:rsid w:val="00690115"/>
    <w:rsid w:val="00690898"/>
    <w:rsid w:val="00693039"/>
    <w:rsid w:val="00693A5A"/>
    <w:rsid w:val="006B302F"/>
    <w:rsid w:val="006C64D4"/>
    <w:rsid w:val="006E048B"/>
    <w:rsid w:val="006E53F0"/>
    <w:rsid w:val="006F1CDF"/>
    <w:rsid w:val="006F46C3"/>
    <w:rsid w:val="006F49EA"/>
    <w:rsid w:val="006F7CDF"/>
    <w:rsid w:val="00700BDB"/>
    <w:rsid w:val="0070121B"/>
    <w:rsid w:val="00701E73"/>
    <w:rsid w:val="00711FE2"/>
    <w:rsid w:val="00712649"/>
    <w:rsid w:val="007149F2"/>
    <w:rsid w:val="00714BC9"/>
    <w:rsid w:val="00715315"/>
    <w:rsid w:val="00723F91"/>
    <w:rsid w:val="00725623"/>
    <w:rsid w:val="007414C4"/>
    <w:rsid w:val="00743059"/>
    <w:rsid w:val="00744F58"/>
    <w:rsid w:val="00750CED"/>
    <w:rsid w:val="00752D7E"/>
    <w:rsid w:val="00760A29"/>
    <w:rsid w:val="00766A7B"/>
    <w:rsid w:val="00771E18"/>
    <w:rsid w:val="007739F1"/>
    <w:rsid w:val="007743CF"/>
    <w:rsid w:val="007745C6"/>
    <w:rsid w:val="007755F6"/>
    <w:rsid w:val="007761AD"/>
    <w:rsid w:val="00777387"/>
    <w:rsid w:val="007815E5"/>
    <w:rsid w:val="00787343"/>
    <w:rsid w:val="00790BFA"/>
    <w:rsid w:val="00791121"/>
    <w:rsid w:val="00791C88"/>
    <w:rsid w:val="00797B76"/>
    <w:rsid w:val="007A257E"/>
    <w:rsid w:val="007A3D06"/>
    <w:rsid w:val="007B383B"/>
    <w:rsid w:val="007C350D"/>
    <w:rsid w:val="007C3689"/>
    <w:rsid w:val="007C3C9B"/>
    <w:rsid w:val="007D3012"/>
    <w:rsid w:val="007D65A7"/>
    <w:rsid w:val="007E3F59"/>
    <w:rsid w:val="007E5043"/>
    <w:rsid w:val="007E5183"/>
    <w:rsid w:val="007E7131"/>
    <w:rsid w:val="00810841"/>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68B9"/>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69A"/>
    <w:rsid w:val="00976FBF"/>
    <w:rsid w:val="00984B38"/>
    <w:rsid w:val="00986C35"/>
    <w:rsid w:val="009A0636"/>
    <w:rsid w:val="009A5423"/>
    <w:rsid w:val="009A6FF5"/>
    <w:rsid w:val="009A7A44"/>
    <w:rsid w:val="009B2B47"/>
    <w:rsid w:val="009B35DB"/>
    <w:rsid w:val="009C4298"/>
    <w:rsid w:val="009D29BC"/>
    <w:rsid w:val="009D318C"/>
    <w:rsid w:val="00A10B8B"/>
    <w:rsid w:val="00A131E9"/>
    <w:rsid w:val="00A20D78"/>
    <w:rsid w:val="00A2174A"/>
    <w:rsid w:val="00A26733"/>
    <w:rsid w:val="00A3595E"/>
    <w:rsid w:val="00A46C7F"/>
    <w:rsid w:val="00A73245"/>
    <w:rsid w:val="00A77145"/>
    <w:rsid w:val="00A82989"/>
    <w:rsid w:val="00A904FE"/>
    <w:rsid w:val="00A9262C"/>
    <w:rsid w:val="00AA7740"/>
    <w:rsid w:val="00AB3B76"/>
    <w:rsid w:val="00AB61DD"/>
    <w:rsid w:val="00AC222F"/>
    <w:rsid w:val="00AC2CC7"/>
    <w:rsid w:val="00AC7B3B"/>
    <w:rsid w:val="00AD3CE6"/>
    <w:rsid w:val="00AE1307"/>
    <w:rsid w:val="00AE7586"/>
    <w:rsid w:val="00AF7A65"/>
    <w:rsid w:val="00B06710"/>
    <w:rsid w:val="00B07EBF"/>
    <w:rsid w:val="00B166CB"/>
    <w:rsid w:val="00B235E1"/>
    <w:rsid w:val="00B24435"/>
    <w:rsid w:val="00B267C4"/>
    <w:rsid w:val="00B272CF"/>
    <w:rsid w:val="00B3145D"/>
    <w:rsid w:val="00B357BA"/>
    <w:rsid w:val="00B44456"/>
    <w:rsid w:val="00B45786"/>
    <w:rsid w:val="00B52C5B"/>
    <w:rsid w:val="00B564DB"/>
    <w:rsid w:val="00B678A5"/>
    <w:rsid w:val="00B768B6"/>
    <w:rsid w:val="00B77AF9"/>
    <w:rsid w:val="00B816A3"/>
    <w:rsid w:val="00B908D1"/>
    <w:rsid w:val="00B940D1"/>
    <w:rsid w:val="00BA0219"/>
    <w:rsid w:val="00BB46BD"/>
    <w:rsid w:val="00BB589B"/>
    <w:rsid w:val="00BB58BD"/>
    <w:rsid w:val="00BB6A26"/>
    <w:rsid w:val="00BC1034"/>
    <w:rsid w:val="00BE2408"/>
    <w:rsid w:val="00BE3EC6"/>
    <w:rsid w:val="00BE5BEB"/>
    <w:rsid w:val="00BE6528"/>
    <w:rsid w:val="00BF38D3"/>
    <w:rsid w:val="00C0087A"/>
    <w:rsid w:val="00C05F9D"/>
    <w:rsid w:val="00C27212"/>
    <w:rsid w:val="00C32B59"/>
    <w:rsid w:val="00C34185"/>
    <w:rsid w:val="00C42DD6"/>
    <w:rsid w:val="00C43F9E"/>
    <w:rsid w:val="00C545E7"/>
    <w:rsid w:val="00C66858"/>
    <w:rsid w:val="00C72E69"/>
    <w:rsid w:val="00C7411E"/>
    <w:rsid w:val="00C84988"/>
    <w:rsid w:val="00CA4AF6"/>
    <w:rsid w:val="00CA5545"/>
    <w:rsid w:val="00CA59CA"/>
    <w:rsid w:val="00CB2356"/>
    <w:rsid w:val="00CB4075"/>
    <w:rsid w:val="00CB4E6D"/>
    <w:rsid w:val="00CC23DE"/>
    <w:rsid w:val="00CD3E3A"/>
    <w:rsid w:val="00CD7459"/>
    <w:rsid w:val="00CE515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5B3F"/>
    <w:rsid w:val="00D96595"/>
    <w:rsid w:val="00DA018C"/>
    <w:rsid w:val="00DA3C9D"/>
    <w:rsid w:val="00DB0F7E"/>
    <w:rsid w:val="00DB5489"/>
    <w:rsid w:val="00DB6C98"/>
    <w:rsid w:val="00DC701C"/>
    <w:rsid w:val="00DD7F91"/>
    <w:rsid w:val="00DE2664"/>
    <w:rsid w:val="00DF0114"/>
    <w:rsid w:val="00E00376"/>
    <w:rsid w:val="00E01016"/>
    <w:rsid w:val="00E043B1"/>
    <w:rsid w:val="00E14EBD"/>
    <w:rsid w:val="00E16734"/>
    <w:rsid w:val="00E23260"/>
    <w:rsid w:val="00E2367A"/>
    <w:rsid w:val="00E27BC7"/>
    <w:rsid w:val="00E32055"/>
    <w:rsid w:val="00E35FC9"/>
    <w:rsid w:val="00E377A4"/>
    <w:rsid w:val="00E41346"/>
    <w:rsid w:val="00E420E9"/>
    <w:rsid w:val="00E429A7"/>
    <w:rsid w:val="00E4635D"/>
    <w:rsid w:val="00E61D76"/>
    <w:rsid w:val="00E63E0E"/>
    <w:rsid w:val="00E674DB"/>
    <w:rsid w:val="00E70912"/>
    <w:rsid w:val="00E75F28"/>
    <w:rsid w:val="00E90AA6"/>
    <w:rsid w:val="00E9526B"/>
    <w:rsid w:val="00E96A2A"/>
    <w:rsid w:val="00E977B8"/>
    <w:rsid w:val="00E97AD1"/>
    <w:rsid w:val="00EA109B"/>
    <w:rsid w:val="00EA15A8"/>
    <w:rsid w:val="00EA2926"/>
    <w:rsid w:val="00EB2CDE"/>
    <w:rsid w:val="00EB3368"/>
    <w:rsid w:val="00EC1A81"/>
    <w:rsid w:val="00EC5445"/>
    <w:rsid w:val="00EC7E5C"/>
    <w:rsid w:val="00ED458D"/>
    <w:rsid w:val="00ED78F1"/>
    <w:rsid w:val="00EE4DCA"/>
    <w:rsid w:val="00EE5F04"/>
    <w:rsid w:val="00EE7D34"/>
    <w:rsid w:val="00EF0F62"/>
    <w:rsid w:val="00F007E1"/>
    <w:rsid w:val="00F0134E"/>
    <w:rsid w:val="00F057C6"/>
    <w:rsid w:val="00F13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828A7"/>
    <w:rsid w:val="00F82E13"/>
    <w:rsid w:val="00FA7C02"/>
    <w:rsid w:val="00FB4261"/>
    <w:rsid w:val="00FB43B1"/>
    <w:rsid w:val="00FC0608"/>
    <w:rsid w:val="00FC2155"/>
    <w:rsid w:val="00FC41A7"/>
    <w:rsid w:val="00FD675B"/>
    <w:rsid w:val="00FD7483"/>
    <w:rsid w:val="00FE352F"/>
    <w:rsid w:val="00FE380E"/>
    <w:rsid w:val="00FE4404"/>
    <w:rsid w:val="00FF2B68"/>
    <w:rsid w:val="00FF3D19"/>
    <w:rsid w:val="00FF3DBF"/>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579007-C352-4FD2-B7A0-FD382A02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E04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E04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E04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E048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4"/>
    <w:qFormat/>
    <w:rsid w:val="006E048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E0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048B"/>
  </w:style>
  <w:style w:type="character" w:customStyle="1" w:styleId="Heading1Char">
    <w:name w:val="Heading 1 Char"/>
    <w:aliases w:val="Pocket Char"/>
    <w:basedOn w:val="DefaultParagraphFont"/>
    <w:link w:val="Heading1"/>
    <w:uiPriority w:val="1"/>
    <w:rsid w:val="006E048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E048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6E048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E048B"/>
    <w:rPr>
      <w:b/>
      <w:bCs/>
    </w:rPr>
  </w:style>
  <w:style w:type="character" w:customStyle="1" w:styleId="Heading3Char">
    <w:name w:val="Heading 3 Char"/>
    <w:aliases w:val="Block Char"/>
    <w:basedOn w:val="DefaultParagraphFont"/>
    <w:link w:val="Heading3"/>
    <w:uiPriority w:val="3"/>
    <w:rsid w:val="006E048B"/>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
    <w:basedOn w:val="DefaultParagraphFont"/>
    <w:uiPriority w:val="6"/>
    <w:qFormat/>
    <w:rsid w:val="006E048B"/>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6E048B"/>
    <w:rPr>
      <w:b/>
      <w:bCs/>
      <w:sz w:val="26"/>
      <w:u w:val="none"/>
    </w:rPr>
  </w:style>
  <w:style w:type="paragraph" w:styleId="Header">
    <w:name w:val="header"/>
    <w:basedOn w:val="Normal"/>
    <w:link w:val="HeaderChar"/>
    <w:uiPriority w:val="99"/>
    <w:semiHidden/>
    <w:rsid w:val="006E048B"/>
    <w:pPr>
      <w:tabs>
        <w:tab w:val="center" w:pos="4680"/>
        <w:tab w:val="right" w:pos="9360"/>
      </w:tabs>
    </w:pPr>
  </w:style>
  <w:style w:type="character" w:customStyle="1" w:styleId="HeaderChar">
    <w:name w:val="Header Char"/>
    <w:basedOn w:val="DefaultParagraphFont"/>
    <w:link w:val="Header"/>
    <w:uiPriority w:val="99"/>
    <w:semiHidden/>
    <w:rsid w:val="006E048B"/>
    <w:rPr>
      <w:rFonts w:ascii="Calibri" w:hAnsi="Calibri" w:cs="Calibri"/>
    </w:rPr>
  </w:style>
  <w:style w:type="paragraph" w:styleId="Footer">
    <w:name w:val="footer"/>
    <w:basedOn w:val="Normal"/>
    <w:link w:val="FooterChar"/>
    <w:uiPriority w:val="99"/>
    <w:semiHidden/>
    <w:rsid w:val="006E048B"/>
    <w:pPr>
      <w:tabs>
        <w:tab w:val="center" w:pos="4680"/>
        <w:tab w:val="right" w:pos="9360"/>
      </w:tabs>
    </w:pPr>
  </w:style>
  <w:style w:type="character" w:customStyle="1" w:styleId="FooterChar">
    <w:name w:val="Footer Char"/>
    <w:basedOn w:val="DefaultParagraphFont"/>
    <w:link w:val="Footer"/>
    <w:uiPriority w:val="99"/>
    <w:semiHidden/>
    <w:rsid w:val="006E048B"/>
    <w:rPr>
      <w:rFonts w:ascii="Calibri" w:hAnsi="Calibri" w:cs="Calibri"/>
    </w:rPr>
  </w:style>
  <w:style w:type="character" w:styleId="Hyperlink">
    <w:name w:val="Hyperlink"/>
    <w:aliases w:val="heading 1 (block title),Important,Read,Internet Link,Card Text,Analytic Text"/>
    <w:basedOn w:val="DefaultParagraphFont"/>
    <w:uiPriority w:val="99"/>
    <w:rsid w:val="006E048B"/>
    <w:rPr>
      <w:color w:val="auto"/>
      <w:u w:val="none"/>
    </w:rPr>
  </w:style>
  <w:style w:type="character" w:styleId="FollowedHyperlink">
    <w:name w:val="FollowedHyperlink"/>
    <w:basedOn w:val="DefaultParagraphFont"/>
    <w:uiPriority w:val="99"/>
    <w:semiHidden/>
    <w:rsid w:val="006E048B"/>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4"/>
    <w:rsid w:val="006E048B"/>
    <w:rPr>
      <w:rFonts w:ascii="Calibri" w:eastAsiaTheme="majorEastAsia" w:hAnsi="Calibri" w:cstheme="majorBidi"/>
      <w:b/>
      <w:bCs/>
      <w:iCs/>
      <w:sz w:val="26"/>
    </w:rPr>
  </w:style>
  <w:style w:type="paragraph" w:customStyle="1" w:styleId="Normal20pt">
    <w:name w:val="Normal  + 20 pt"/>
    <w:basedOn w:val="Normal"/>
    <w:uiPriority w:val="6"/>
    <w:qFormat/>
    <w:rsid w:val="00986C35"/>
    <w:rPr>
      <w:rFonts w:cstheme="minorBidi"/>
      <w:bCs/>
      <w:u w:val="single"/>
    </w:rPr>
  </w:style>
  <w:style w:type="paragraph" w:styleId="ListParagraph">
    <w:name w:val="List Paragraph"/>
    <w:basedOn w:val="Normal"/>
    <w:uiPriority w:val="34"/>
    <w:semiHidden/>
    <w:rsid w:val="00986C35"/>
    <w:pPr>
      <w:ind w:left="720"/>
      <w:contextualSpacing/>
    </w:pPr>
  </w:style>
  <w:style w:type="paragraph" w:customStyle="1" w:styleId="Tag2">
    <w:name w:val="Tag2"/>
    <w:basedOn w:val="Normal"/>
    <w:qFormat/>
    <w:rsid w:val="00986C35"/>
    <w:rPr>
      <w:rFonts w:ascii="Arial" w:hAnsi="Arial" w:cs="Arial"/>
      <w:b/>
    </w:rPr>
  </w:style>
  <w:style w:type="paragraph" w:customStyle="1" w:styleId="TagText">
    <w:name w:val="TagText"/>
    <w:basedOn w:val="Normal"/>
    <w:qFormat/>
    <w:rsid w:val="00986C35"/>
    <w:pPr>
      <w:spacing w:before="200"/>
    </w:pPr>
    <w:rPr>
      <w:rFonts w:ascii="Arial" w:hAnsi="Arial" w:cs="Arial"/>
      <w:b/>
      <w:sz w:val="24"/>
    </w:rPr>
  </w:style>
  <w:style w:type="character" w:styleId="IntenseEmphasis">
    <w:name w:val="Intense Emphasis"/>
    <w:aliases w:val="Underline Char,Thick Underline Char,Heading 3 Char1,Bold Cite Char,Citation Char Char Char,Heading 3 Char1 Char Char Char,Heading 3 Char Char Char Char Char,Citation Char Char Char Char Char,Citation Char1 Char Char Char"/>
    <w:basedOn w:val="DefaultParagraphFont"/>
    <w:qFormat/>
    <w:rsid w:val="00986C35"/>
    <w:rPr>
      <w:b w:val="0"/>
      <w:bCs/>
      <w:sz w:val="22"/>
      <w:u w:val="single"/>
    </w:rPr>
  </w:style>
  <w:style w:type="paragraph" w:customStyle="1" w:styleId="Citation">
    <w:name w:val="Citation"/>
    <w:basedOn w:val="Normal"/>
    <w:link w:val="CitationChar"/>
    <w:qFormat/>
    <w:rsid w:val="00986C35"/>
    <w:pPr>
      <w:widowControl w:val="0"/>
    </w:pPr>
    <w:rPr>
      <w:rFonts w:asciiTheme="minorHAnsi" w:hAnsiTheme="minorHAnsi" w:cs="Arial"/>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986C35"/>
    <w:rPr>
      <w:rFonts w:cs="Arial"/>
      <w:sz w:val="24"/>
      <w:u w:val="single"/>
    </w:rPr>
  </w:style>
  <w:style w:type="character" w:customStyle="1" w:styleId="BoldUnderline">
    <w:name w:val="BoldUnderline"/>
    <w:basedOn w:val="DefaultParagraphFont"/>
    <w:uiPriority w:val="1"/>
    <w:qFormat/>
    <w:rsid w:val="00986C35"/>
    <w:rPr>
      <w:rFonts w:ascii="Arial" w:hAnsi="Arial"/>
      <w:b/>
      <w:sz w:val="20"/>
      <w:u w:val="single"/>
    </w:rPr>
  </w:style>
  <w:style w:type="character" w:customStyle="1" w:styleId="TitleChar">
    <w:name w:val="Title Char"/>
    <w:aliases w:val="Cites and Cards Char,UNDERLINE Char,Bold Underlined Char"/>
    <w:link w:val="Title"/>
    <w:uiPriority w:val="1"/>
    <w:qFormat/>
    <w:rsid w:val="00986C35"/>
    <w:rPr>
      <w:rFonts w:ascii="Arial" w:hAnsi="Arial"/>
      <w:u w:val="single"/>
    </w:rPr>
  </w:style>
  <w:style w:type="paragraph" w:styleId="Title">
    <w:name w:val="Title"/>
    <w:aliases w:val="Cites and Cards,UNDERLINE,Bold Underlined"/>
    <w:basedOn w:val="Normal"/>
    <w:next w:val="Normal"/>
    <w:link w:val="TitleChar"/>
    <w:uiPriority w:val="1"/>
    <w:qFormat/>
    <w:rsid w:val="00986C35"/>
    <w:pPr>
      <w:pBdr>
        <w:bottom w:val="single" w:sz="8" w:space="4" w:color="4F81BD"/>
      </w:pBdr>
      <w:spacing w:after="300"/>
      <w:contextualSpacing/>
    </w:pPr>
    <w:rPr>
      <w:rFonts w:ascii="Arial" w:hAnsi="Arial" w:cstheme="minorBidi"/>
      <w:u w:val="single"/>
    </w:rPr>
  </w:style>
  <w:style w:type="character" w:customStyle="1" w:styleId="TitleChar1">
    <w:name w:val="Title Char1"/>
    <w:basedOn w:val="DefaultParagraphFont"/>
    <w:uiPriority w:val="10"/>
    <w:semiHidden/>
    <w:rsid w:val="00986C35"/>
    <w:rPr>
      <w:rFonts w:asciiTheme="majorHAnsi" w:eastAsiaTheme="majorEastAsia" w:hAnsiTheme="majorHAnsi" w:cstheme="majorBidi"/>
      <w:color w:val="17365D" w:themeColor="text2" w:themeShade="BF"/>
      <w:spacing w:val="5"/>
      <w:kern w:val="28"/>
      <w:sz w:val="52"/>
      <w:szCs w:val="52"/>
    </w:rPr>
  </w:style>
  <w:style w:type="paragraph" w:customStyle="1" w:styleId="Tagtemplate">
    <w:name w:val="Tagtemplate"/>
    <w:basedOn w:val="Normal"/>
    <w:link w:val="TagtemplateChar"/>
    <w:autoRedefine/>
    <w:qFormat/>
    <w:rsid w:val="00986C35"/>
    <w:pPr>
      <w:keepNext/>
      <w:keepLines/>
    </w:pPr>
    <w:rPr>
      <w:rFonts w:ascii="Arial" w:eastAsia="Calibri" w:hAnsi="Arial" w:cs="Times New Roman"/>
      <w:b/>
      <w:sz w:val="24"/>
      <w:szCs w:val="24"/>
    </w:rPr>
  </w:style>
  <w:style w:type="character" w:customStyle="1" w:styleId="TagtemplateChar">
    <w:name w:val="Tagtemplate Char"/>
    <w:link w:val="Tagtemplate"/>
    <w:rsid w:val="00986C35"/>
    <w:rPr>
      <w:rFonts w:ascii="Arial" w:eastAsia="Calibri" w:hAnsi="Arial" w:cs="Times New Roman"/>
      <w:b/>
      <w:sz w:val="24"/>
      <w:szCs w:val="24"/>
    </w:rPr>
  </w:style>
  <w:style w:type="character" w:customStyle="1" w:styleId="underline">
    <w:name w:val="underline"/>
    <w:link w:val="textbold"/>
    <w:qFormat/>
    <w:rsid w:val="006F49EA"/>
    <w:rPr>
      <w:u w:val="single"/>
    </w:rPr>
  </w:style>
  <w:style w:type="paragraph" w:customStyle="1" w:styleId="textbold">
    <w:name w:val="text bold"/>
    <w:basedOn w:val="Normal"/>
    <w:link w:val="underline"/>
    <w:rsid w:val="006F49EA"/>
    <w:pPr>
      <w:ind w:left="720"/>
      <w:jc w:val="both"/>
    </w:pPr>
    <w:rPr>
      <w:rFonts w:asciiTheme="minorHAnsi" w:hAnsiTheme="minorHAnsi" w:cstheme="minorBidi"/>
      <w:u w:val="single"/>
    </w:rPr>
  </w:style>
  <w:style w:type="character" w:customStyle="1" w:styleId="cite">
    <w:name w:val="cite"/>
    <w:basedOn w:val="DefaultParagraphFont"/>
    <w:rsid w:val="00317F4C"/>
    <w:rPr>
      <w:rFonts w:ascii="Times New Roman" w:hAnsi="Times New Roman"/>
      <w:b/>
      <w:sz w:val="24"/>
    </w:rPr>
  </w:style>
  <w:style w:type="paragraph" w:customStyle="1" w:styleId="tag">
    <w:name w:val="tag"/>
    <w:basedOn w:val="Normal"/>
    <w:next w:val="Normal"/>
    <w:link w:val="tagChar"/>
    <w:rsid w:val="00317F4C"/>
    <w:rPr>
      <w:rFonts w:ascii="Times New Roman" w:eastAsia="Times New Roman" w:hAnsi="Times New Roman" w:cs="Times New Roman"/>
      <w:b/>
      <w:sz w:val="24"/>
      <w:lang w:bidi="en-US"/>
    </w:rPr>
  </w:style>
  <w:style w:type="character" w:customStyle="1" w:styleId="tagChar">
    <w:name w:val="tag Char"/>
    <w:basedOn w:val="DefaultParagraphFont"/>
    <w:link w:val="tag"/>
    <w:rsid w:val="00317F4C"/>
    <w:rPr>
      <w:rFonts w:ascii="Times New Roman" w:eastAsia="Times New Roman" w:hAnsi="Times New Roman" w:cs="Times New Roman"/>
      <w:b/>
      <w:sz w:val="24"/>
      <w:lang w:bidi="en-US"/>
    </w:rPr>
  </w:style>
  <w:style w:type="paragraph" w:customStyle="1" w:styleId="card">
    <w:name w:val="card"/>
    <w:basedOn w:val="Normal"/>
    <w:next w:val="Normal"/>
    <w:link w:val="cardChar"/>
    <w:rsid w:val="00317F4C"/>
    <w:pPr>
      <w:ind w:left="288" w:right="288"/>
    </w:pPr>
    <w:rPr>
      <w:rFonts w:ascii="Times New Roman" w:eastAsia="Times New Roman" w:hAnsi="Times New Roman" w:cs="Times New Roman"/>
      <w:lang w:bidi="en-US"/>
    </w:rPr>
  </w:style>
  <w:style w:type="character" w:customStyle="1" w:styleId="cardChar">
    <w:name w:val="card Char"/>
    <w:basedOn w:val="DefaultParagraphFont"/>
    <w:link w:val="card"/>
    <w:rsid w:val="00317F4C"/>
    <w:rPr>
      <w:rFonts w:ascii="Times New Roman" w:eastAsia="Times New Roman" w:hAnsi="Times New Roman" w:cs="Times New Roman"/>
      <w:sz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238095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2">
          <w:blockQuote w:val="1"/>
          <w:marLeft w:val="750"/>
          <w:marRight w:val="150"/>
          <w:marTop w:val="240"/>
          <w:marBottom w:val="0"/>
          <w:divBdr>
            <w:top w:val="none" w:sz="0" w:space="0" w:color="auto"/>
            <w:left w:val="single" w:sz="18" w:space="12" w:color="666666"/>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zdnet.com/house-passes-controversial-freedom-act-7000029780/" TargetMode="External"/><Relationship Id="rId21" Type="http://schemas.openxmlformats.org/officeDocument/2006/relationships/hyperlink" Target="http://www.latimes.com/nation/politics/la-na-nsa-reforms-legislation-20140522-story.html" TargetMode="External"/><Relationship Id="rId42" Type="http://schemas.openxmlformats.org/officeDocument/2006/relationships/hyperlink" Target="http://time.com/109444/nsa-leaks-snowden-usa-freedom-act/" TargetMode="External"/><Relationship Id="rId47" Type="http://schemas.openxmlformats.org/officeDocument/2006/relationships/hyperlink" Target="http://www.latimes.com/nation/politics/la-na-nsa-reforms-legislation-20140522-story.html" TargetMode="External"/><Relationship Id="rId63" Type="http://schemas.openxmlformats.org/officeDocument/2006/relationships/hyperlink" Target="http://www.theguardian.com/commentisfree/2014/may/22/nsa-reform-bill-passed-house-usa-freedom-act-senators-only-hope" TargetMode="External"/><Relationship Id="rId68" Type="http://schemas.openxmlformats.org/officeDocument/2006/relationships/hyperlink" Target="http://www.foreignpolicy.com/articles/2014/01/17/just_the_data_ma_am_nsa_surveillance_speech"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time.com/109444/nsa-leaks-snowden-usa-freedom-act/" TargetMode="External"/><Relationship Id="rId29" Type="http://schemas.openxmlformats.org/officeDocument/2006/relationships/hyperlink" Target="http://thehill.com/blogs/hillicon-valley/technology/202080-contentious-congress-to-take-up-obamas-nsa-reform" TargetMode="External"/><Relationship Id="rId11" Type="http://schemas.openxmlformats.org/officeDocument/2006/relationships/hyperlink" Target="http://www.cbsnews.com/news/with-2016-on-the-horizon-will-anything-get-done-in-2014-and-2015/" TargetMode="External"/><Relationship Id="rId24" Type="http://schemas.openxmlformats.org/officeDocument/2006/relationships/hyperlink" Target="http://motherboard.vice.com/en_ca/blog/the-six-biggest-science-and-tech-issues-facing-congress-this-year" TargetMode="External"/><Relationship Id="rId32" Type="http://schemas.openxmlformats.org/officeDocument/2006/relationships/hyperlink" Target="http://thehill.com/policy/technology/206929-house-votes-to-limit-nsa-spying" TargetMode="External"/><Relationship Id="rId37" Type="http://schemas.openxmlformats.org/officeDocument/2006/relationships/hyperlink" Target="http://washingtonexaminer.com/rep.-robert-pittenger-bipartisan-bill-on-nsa-data-collection-protects-both-privacy-and-national-security/article/2549456?custom_click=rss&amp;utm_campaign=Weekly+Standard+Story+Box&amp;utm_source=weeklystandard.com&amp;utm_medium=referral" TargetMode="External"/><Relationship Id="rId40" Type="http://schemas.openxmlformats.org/officeDocument/2006/relationships/hyperlink" Target="http://thehill.com/homenews/administration/195799-obama-wants-to-overhaul-nsa" TargetMode="External"/><Relationship Id="rId45" Type="http://schemas.openxmlformats.org/officeDocument/2006/relationships/hyperlink" Target="http://washingtonexaminer.com/rep.-robert-pittenger-bipartisan-bill-on-nsa-data-collection-protects-both-privacy-and-national-security/article/2549456?custom_click=rss&amp;utm_campaign=Weekly+Standard+Story+Box&amp;utm_source=weeklystandard.com&amp;utm_medium=referral" TargetMode="External"/><Relationship Id="rId53" Type="http://schemas.openxmlformats.org/officeDocument/2006/relationships/hyperlink" Target="http://www.huffingtonpost.com/2013/07/04/eu-parliament-spying_n_3546291.html" TargetMode="External"/><Relationship Id="rId58" Type="http://schemas.openxmlformats.org/officeDocument/2006/relationships/hyperlink" Target="http://www.foreignpolicy.com/artic" TargetMode="External"/><Relationship Id="rId66" Type="http://schemas.openxmlformats.org/officeDocument/2006/relationships/hyperlink" Target="http://www.foreignpolicy.com/articles%20/2012/02/27/cyberwar" TargetMode="External"/><Relationship Id="rId5" Type="http://schemas.openxmlformats.org/officeDocument/2006/relationships/styles" Target="styles.xml"/><Relationship Id="rId61" Type="http://schemas.openxmlformats.org/officeDocument/2006/relationships/hyperlink" Target="http://www.zdnet.com/house-passes-controversial-freedom-act-7000029780/" TargetMode="External"/><Relationship Id="rId19" Type="http://schemas.openxmlformats.org/officeDocument/2006/relationships/hyperlink" Target="http://www.zdnet.com/house-passes-controversial-freedom-act-7000029780/" TargetMode="External"/><Relationship Id="rId14" Type="http://schemas.openxmlformats.org/officeDocument/2006/relationships/hyperlink" Target="http://www.nationaljournal.com/tech-edge/senators-pledge-stronger-privacy-safeguards-after-house-passes-nsa-bill-brought-to-you-by-softbank-20140523" TargetMode="External"/><Relationship Id="rId22" Type="http://schemas.openxmlformats.org/officeDocument/2006/relationships/hyperlink" Target="http://www.latimes.com/nation/nationnow/la-na-nsa-house-spying-20140522-story.html" TargetMode="External"/><Relationship Id="rId27" Type="http://schemas.openxmlformats.org/officeDocument/2006/relationships/hyperlink" Target="http://www.cnet.com/news/apple-google-others-urge-senate-to-beef-up-nsa-reform-bill/" TargetMode="External"/><Relationship Id="rId30" Type="http://schemas.openxmlformats.org/officeDocument/2006/relationships/hyperlink" Target="http://books.google.com/books?id=x59k854wyd0C&amp;pg=PA57&amp;lpg=PA57&amp;dq=nsa+reform+%22political+capital%22&amp;source=bl&amp;ots=plXd6ATNi4&amp;sig=5BVCbmnGq5jS0TO-eumjSaKq5tE&amp;hl=en&amp;sa=X&amp;ei=OkafU_vwLIyxyATg4YHAAw&amp;ved=0CF0Q6AEwBzgK" TargetMode="External"/><Relationship Id="rId35" Type="http://schemas.openxmlformats.org/officeDocument/2006/relationships/hyperlink" Target="http://www.theguardian.com/commentisfree/2014/may/22/nsa-reform-bill-passed-house-usa-freedom-act-senators-only-hope" TargetMode="External"/><Relationship Id="rId43" Type="http://schemas.openxmlformats.org/officeDocument/2006/relationships/hyperlink" Target="http://www.latimes.com/nation/politics/la-na-nsa-reforms-legislation-20140522-story.html" TargetMode="External"/><Relationship Id="rId48" Type="http://schemas.openxmlformats.org/officeDocument/2006/relationships/hyperlink" Target="http://www.ndu.edu/press/lib/pdf/StrForum/SF-262.pdf" TargetMode="External"/><Relationship Id="rId56" Type="http://schemas.openxmlformats.org/officeDocument/2006/relationships/hyperlink" Target="http://www.wired.co.uk/magazine/archive/2010/12/start/apocalypse-no" TargetMode="External"/><Relationship Id="rId64" Type="http://schemas.openxmlformats.org/officeDocument/2006/relationships/hyperlink" Target="http://www.thecommentator.com/article/4579/has_t"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eenews.net/public/Greenwire/2012/01/16/1" TargetMode="External"/><Relationship Id="rId3" Type="http://schemas.openxmlformats.org/officeDocument/2006/relationships/customXml" Target="../customXml/item3.xml"/><Relationship Id="rId12" Type="http://schemas.openxmlformats.org/officeDocument/2006/relationships/hyperlink" Target="http://www.bna.com/house-judiciary-bill-n17179890388/" TargetMode="External"/><Relationship Id="rId17" Type="http://schemas.openxmlformats.org/officeDocument/2006/relationships/hyperlink" Target="http://www.infoworld.com/d/security/senators-question-need-rein-in-nsa-surveillance-243872?page=0,1" TargetMode="External"/><Relationship Id="rId25" Type="http://schemas.openxmlformats.org/officeDocument/2006/relationships/hyperlink" Target="http://thehill.com/homenews/administration/195799-obama-wants-to-overhaul-nsa" TargetMode="External"/><Relationship Id="rId33" Type="http://schemas.openxmlformats.org/officeDocument/2006/relationships/hyperlink" Target="http://dailycaller.com/2014/06/17/senators-reject-watered-down-nsa-reform/" TargetMode="External"/><Relationship Id="rId38" Type="http://schemas.openxmlformats.org/officeDocument/2006/relationships/hyperlink" Target="http://www.latimes.com/nation/nationnow/la-na-nsa-house-spying-20140522-story.html" TargetMode="External"/><Relationship Id="rId46" Type="http://schemas.openxmlformats.org/officeDocument/2006/relationships/hyperlink" Target="http://www.nuclearrisk.org/paper.pdf" TargetMode="External"/><Relationship Id="rId59" Type="http://schemas.openxmlformats.org/officeDocument/2006/relationships/hyperlink" Target="https://www.commondreams.org/headline/2013/06/27-7" TargetMode="External"/><Relationship Id="rId67" Type="http://schemas.openxmlformats.org/officeDocument/2006/relationships/hyperlink" Target="http://www.theguardian.com/technology/2014/mar/30/no-more-nsa-spying-obama-not-true" TargetMode="External"/><Relationship Id="rId20" Type="http://schemas.openxmlformats.org/officeDocument/2006/relationships/hyperlink" Target="http://www.cnet.com/news/apple-google-others-urge-senate-to-beef-up-nsa-reform-bill/" TargetMode="External"/><Relationship Id="rId41" Type="http://schemas.openxmlformats.org/officeDocument/2006/relationships/hyperlink" Target="http://www.latimes.com/nation/politics/la-na-nsa-reforms-legislation-20140522-story.html" TargetMode="External"/><Relationship Id="rId54" Type="http://schemas.openxmlformats.org/officeDocument/2006/relationships/hyperlink" Target="http://www.gazettenet.com/home/7240987-95/us-faces-european-backlash-on-spying" TargetMode="External"/><Relationship Id="rId62" Type="http://schemas.openxmlformats.org/officeDocument/2006/relationships/hyperlink" Target="http://www.theguardian.com/commentisfree/2014/may/22/nsa-reform-bill-passed-house-usa-freedom-act-senators-only-hope"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latimes.com/nation/politics/la-na-nsa-reforms-legislation-20140522-story.html" TargetMode="External"/><Relationship Id="rId23" Type="http://schemas.openxmlformats.org/officeDocument/2006/relationships/hyperlink" Target="http://www.nationaljournal.com/tech-edge/senators-pledge-stronger-privacy-safeguards-after-house-passes-nsa-bill-brought-to-you-by-softbank-20140523" TargetMode="External"/><Relationship Id="rId28" Type="http://schemas.openxmlformats.org/officeDocument/2006/relationships/hyperlink" Target="http://www.latimes.com/nation/nationnow/la-na-nsa-house-spying-20140522-story.html" TargetMode="External"/><Relationship Id="rId36" Type="http://schemas.openxmlformats.org/officeDocument/2006/relationships/hyperlink" Target="http://www.lawfareblog.com/2014/03/president-obamas-metadata-proposal-a-win-for-everyone/" TargetMode="External"/><Relationship Id="rId49" Type="http://schemas.openxmlformats.org/officeDocument/2006/relationships/hyperlink" Target="http://www.aei.org/files/2007/04/24/20070424_Kagan20070424.pdf" TargetMode="External"/><Relationship Id="rId57" Type="http://schemas.openxmlformats.org/officeDocument/2006/relationships/hyperlink" Target="http://www.brookings.edu/events/2014/06/04-international-implications-nsa-leaks" TargetMode="External"/><Relationship Id="rId10" Type="http://schemas.openxmlformats.org/officeDocument/2006/relationships/hyperlink" Target="http://thehill.com/policy/technology/207143-nsa-reform-to-be-senate-fight-of-the-summer" TargetMode="External"/><Relationship Id="rId31" Type="http://schemas.openxmlformats.org/officeDocument/2006/relationships/hyperlink" Target="http://www.theguardian.com/commentisfree/2014/may/22/nsa-reform-bill-passed-house-usa-freedom-act-senators-only-hope" TargetMode="External"/><Relationship Id="rId44" Type="http://schemas.openxmlformats.org/officeDocument/2006/relationships/hyperlink" Target="http://thehill.com/policy/technology/206929-house-votes-to-limit-nsa-spying" TargetMode="External"/><Relationship Id="rId52" Type="http://schemas.openxmlformats.org/officeDocument/2006/relationships/hyperlink" Target="http://www.lawfareblog.com/2013/10/dispatch-from-berlin-on-a-diplomatic-disaster/" TargetMode="External"/><Relationship Id="rId60" Type="http://schemas.openxmlformats.org/officeDocument/2006/relationships/hyperlink" Target="http://thehill.com/policy/technology/207143-nsa-reform-to-be-senate-fight-of-the-summer" TargetMode="External"/><Relationship Id="rId65" Type="http://schemas.openxmlformats.org/officeDocument/2006/relationships/hyperlink" Target="http://www.brookings.edu/research/articles/2012/11/cyber-terror-singer"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dailycaller.com/2014/06/17/senators-reject-watered-down-nsa-reform/" TargetMode="External"/><Relationship Id="rId18" Type="http://schemas.openxmlformats.org/officeDocument/2006/relationships/hyperlink" Target="http://thehill.com/homenews/administration/195799-obama-wants-to-overhaul-nsa" TargetMode="External"/><Relationship Id="rId39" Type="http://schemas.openxmlformats.org/officeDocument/2006/relationships/hyperlink" Target="http://www.theguardian.com/commentisfree/2014/may/22/nsa-reform-bill-passed-house-usa-freedom-act-senators-only-hope" TargetMode="External"/><Relationship Id="rId34" Type="http://schemas.openxmlformats.org/officeDocument/2006/relationships/hyperlink" Target="http://www.latimes.com/nation/politics/la-na-nsa-reforms-legislation-20140522-story.html" TargetMode="External"/><Relationship Id="rId50" Type="http://schemas.openxmlformats.org/officeDocument/2006/relationships/hyperlink" Target="http://www.hsaj.org/?fullarticle=7.2.11" TargetMode="External"/><Relationship Id="rId55" Type="http://schemas.openxmlformats.org/officeDocument/2006/relationships/hyperlink" Target="http://www.koreatimes.co.kr/www/news/opinon/2010/03/137_6252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1</Pages>
  <Words>104585</Words>
  <Characters>596136</Characters>
  <Application>Microsoft Office Word</Application>
  <DocSecurity>0</DocSecurity>
  <Lines>4967</Lines>
  <Paragraphs>1398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699323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Debate</dc:creator>
  <cp:keywords>Verbatim</cp:keywords>
  <cp:lastModifiedBy>Aaron, Team 2013</cp:lastModifiedBy>
  <cp:revision>5</cp:revision>
  <dcterms:created xsi:type="dcterms:W3CDTF">2014-06-18T19:10:00Z</dcterms:created>
  <dcterms:modified xsi:type="dcterms:W3CDTF">2014-06-18T20:21:00Z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