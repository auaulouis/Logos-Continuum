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EDF154" w14:textId="77777777" w:rsidR="003B0173" w:rsidRDefault="003B0173" w:rsidP="003B0173">
      <w:pPr>
        <w:pStyle w:val="Heading1"/>
      </w:pPr>
      <w:bookmarkStart w:id="0" w:name="_GoBack"/>
      <w:bookmarkEnd w:id="0"/>
      <w:r>
        <w:t>SO2 Screw Good</w:t>
      </w:r>
    </w:p>
    <w:p w14:paraId="24500EAA" w14:textId="77777777" w:rsidR="005A192E" w:rsidRPr="005A192E" w:rsidRDefault="005A192E" w:rsidP="005A192E">
      <w:pPr>
        <w:pStyle w:val="Heading2"/>
      </w:pPr>
      <w:r>
        <w:lastRenderedPageBreak/>
        <w:t>1NC</w:t>
      </w:r>
    </w:p>
    <w:p w14:paraId="2E4F5FDC" w14:textId="77777777" w:rsidR="005A192E" w:rsidRDefault="005A192E" w:rsidP="005A192E">
      <w:pPr>
        <w:pStyle w:val="Heading3"/>
      </w:pPr>
      <w:r>
        <w:lastRenderedPageBreak/>
        <w:t>1NC</w:t>
      </w:r>
    </w:p>
    <w:p w14:paraId="361D3511" w14:textId="77777777" w:rsidR="005A192E" w:rsidRDefault="005A192E" w:rsidP="005A192E">
      <w:pPr>
        <w:pStyle w:val="Heading4"/>
      </w:pPr>
      <w:r w:rsidRPr="005A192E">
        <w:rPr>
          <w:u w:val="single"/>
        </w:rPr>
        <w:t>Uniqueness</w:t>
      </w:r>
      <w:r>
        <w:t>—sulfur dioxide is creating a cooling effect now—this mitigates the worst impacts of global warming</w:t>
      </w:r>
    </w:p>
    <w:p w14:paraId="1989A538" w14:textId="77777777" w:rsidR="005A192E" w:rsidRDefault="005A192E" w:rsidP="005A192E">
      <w:r>
        <w:t xml:space="preserve">David </w:t>
      </w:r>
      <w:r w:rsidRPr="003977E9">
        <w:rPr>
          <w:rStyle w:val="StyleStyleBold12pt"/>
        </w:rPr>
        <w:t>Biello 7/22</w:t>
      </w:r>
      <w:r>
        <w:rPr>
          <w:rStyle w:val="StyleStyleBold12pt"/>
        </w:rPr>
        <w:t>/11</w:t>
      </w:r>
    </w:p>
    <w:p w14:paraId="5094193A" w14:textId="77777777" w:rsidR="005A192E" w:rsidRDefault="005A192E" w:rsidP="005A192E">
      <w:r>
        <w:t xml:space="preserve">(Study: Man-Made Aerosol Emissions Have Helped Cool Planet, David Biello has been covering energy and the environment for nearly a decade, the last four years as an associate editor at Scientific American. He also hosts 60-Second Earth, a Scientific American podcast covering environmental news, and is working on a documentary with Detroit Public Television on the future of electricity, Yale graduate, </w:t>
      </w:r>
      <w:hyperlink r:id="rId10" w:history="1">
        <w:r w:rsidRPr="00FB71AF">
          <w:rPr>
            <w:rStyle w:val="Hyperlink"/>
          </w:rPr>
          <w:t>http://www.scientificamerican.com/article/stratospheric-pollution-helps-slow-global-warming/)//ah</w:t>
        </w:r>
      </w:hyperlink>
      <w:r>
        <w:t xml:space="preserve"> *gender modified</w:t>
      </w:r>
    </w:p>
    <w:p w14:paraId="5C98B5A3" w14:textId="77777777" w:rsidR="005A192E" w:rsidRDefault="005A192E" w:rsidP="005A192E">
      <w:pPr>
        <w:rPr>
          <w:rStyle w:val="StyleBoldUnderline"/>
          <w:highlight w:val="yellow"/>
        </w:rPr>
      </w:pPr>
    </w:p>
    <w:p w14:paraId="697D19CF" w14:textId="77777777" w:rsidR="005A192E" w:rsidRDefault="005A192E" w:rsidP="005A192E">
      <w:r>
        <w:rPr>
          <w:rStyle w:val="StyleBoldUnderline"/>
          <w:highlight w:val="yellow"/>
        </w:rPr>
        <w:t>Researchers</w:t>
      </w:r>
      <w:r>
        <w:t xml:space="preserve"> with Israel’s Weizmann Institute </w:t>
      </w:r>
      <w:r>
        <w:rPr>
          <w:rStyle w:val="StyleBoldUnderline"/>
        </w:rPr>
        <w:t xml:space="preserve">have </w:t>
      </w:r>
      <w:r>
        <w:rPr>
          <w:rStyle w:val="StyleBoldUnderline"/>
          <w:highlight w:val="yellow"/>
        </w:rPr>
        <w:t xml:space="preserve">found </w:t>
      </w:r>
      <w:r w:rsidRPr="005A192E">
        <w:rPr>
          <w:rStyle w:val="StyleBoldUnderline"/>
          <w:highlight w:val="yellow"/>
        </w:rPr>
        <w:t xml:space="preserve">that [hu]man-made aerosol </w:t>
      </w:r>
      <w:r>
        <w:rPr>
          <w:rStyle w:val="StyleBoldUnderline"/>
          <w:highlight w:val="yellow"/>
        </w:rPr>
        <w:t>emissions have had</w:t>
      </w:r>
      <w:r>
        <w:rPr>
          <w:rStyle w:val="StyleBoldUnderline"/>
        </w:rPr>
        <w:t xml:space="preserve"> </w:t>
      </w:r>
      <w:r>
        <w:rPr>
          <w:rStyle w:val="StyleBoldUnderline"/>
          <w:highlight w:val="yellow"/>
        </w:rPr>
        <w:t>a</w:t>
      </w:r>
      <w:r>
        <w:rPr>
          <w:rStyle w:val="StyleBoldUnderline"/>
        </w:rPr>
        <w:t xml:space="preserve"> net </w:t>
      </w:r>
      <w:r>
        <w:rPr>
          <w:rStyle w:val="StyleBoldUnderline"/>
          <w:highlight w:val="yellow"/>
        </w:rPr>
        <w:t>cooling effect on the planet since the Industrial Revolution.</w:t>
      </w:r>
      <w:r>
        <w:rPr>
          <w:rStyle w:val="StyleBoldUnderline"/>
        </w:rPr>
        <w:t xml:space="preserve"> </w:t>
      </w:r>
      <w:r>
        <w:t xml:space="preserve">The idea is that few clouds may have populated the skies before the Industrial Revolution, but the </w:t>
      </w:r>
      <w:r>
        <w:rPr>
          <w:rStyle w:val="StyleBoldUnderline"/>
          <w:highlight w:val="yellow"/>
        </w:rPr>
        <w:t>increased aerosol emissions</w:t>
      </w:r>
      <w:r>
        <w:rPr>
          <w:rStyle w:val="StyleBoldUnderline"/>
        </w:rPr>
        <w:t xml:space="preserve"> from man-made industrial sources may have </w:t>
      </w:r>
      <w:r>
        <w:rPr>
          <w:rStyle w:val="StyleBoldUnderline"/>
          <w:highlight w:val="yellow"/>
        </w:rPr>
        <w:t>actually increase</w:t>
      </w:r>
      <w:r>
        <w:rPr>
          <w:rStyle w:val="StyleBoldUnderline"/>
        </w:rPr>
        <w:t xml:space="preserve">d </w:t>
      </w:r>
      <w:r>
        <w:rPr>
          <w:rStyle w:val="StyleBoldUnderline"/>
          <w:highlight w:val="yellow"/>
        </w:rPr>
        <w:t>cloud cover on the planet and cause</w:t>
      </w:r>
      <w:r>
        <w:rPr>
          <w:rStyle w:val="StyleBoldUnderline"/>
        </w:rPr>
        <w:t xml:space="preserve">d </w:t>
      </w:r>
      <w:r>
        <w:rPr>
          <w:rStyle w:val="StyleBoldUnderline"/>
          <w:highlight w:val="yellow"/>
        </w:rPr>
        <w:t>a cooling effect</w:t>
      </w:r>
      <w:r>
        <w:rPr>
          <w:rStyle w:val="StyleBoldUnderline"/>
        </w:rPr>
        <w:t xml:space="preserve">. </w:t>
      </w:r>
      <w:r>
        <w:t xml:space="preserve">“A transition from pristine to slightly polluted atmosphere yields estimated negative forcing of ~15 watts per square meter (cooling),” write scientists with the Weizmann Institute, “suggesting that a substantial part of this anthropogenic forcing over the oceans occurred at the beginning of the industrial era, when the marine atmosphere experienced such transformation.” The study came to the conclusion that aerosols were cooling the planet based on observations of the Southern Hemisphere’s Horse Latitudes, which is a region of the ocean with little and is less likely to see aerosols carried there from the continents. </w:t>
      </w:r>
      <w:r>
        <w:rPr>
          <w:rStyle w:val="StyleBoldUnderline"/>
        </w:rPr>
        <w:t xml:space="preserve">E&amp;E News reported the </w:t>
      </w:r>
      <w:r>
        <w:rPr>
          <w:rStyle w:val="StyleBoldUnderline"/>
          <w:highlight w:val="yellow"/>
        </w:rPr>
        <w:t>researchers “used data from four different satellites to observe</w:t>
      </w:r>
      <w:r>
        <w:rPr>
          <w:rStyle w:val="StyleBoldUnderline"/>
        </w:rPr>
        <w:t xml:space="preserve"> the clouds, </w:t>
      </w:r>
      <w:r>
        <w:rPr>
          <w:rStyle w:val="StyleBoldUnderline"/>
          <w:highlight w:val="yellow"/>
        </w:rPr>
        <w:t>the aerosol content</w:t>
      </w:r>
      <w:r>
        <w:rPr>
          <w:rStyle w:val="StyleBoldUnderline"/>
        </w:rPr>
        <w:t xml:space="preserve">, temperature, meteorology and rainfall </w:t>
      </w:r>
      <w:r>
        <w:rPr>
          <w:rStyle w:val="StyleBoldUnderline"/>
          <w:highlight w:val="yellow"/>
        </w:rPr>
        <w:t>over 92 days</w:t>
      </w:r>
      <w:r>
        <w:rPr>
          <w:rStyle w:val="StyleBoldUnderline"/>
        </w:rPr>
        <w:t xml:space="preserve"> in the winter of 2007.” </w:t>
      </w:r>
      <w:r>
        <w:rPr>
          <w:rStyle w:val="StyleBoldUnderline"/>
          <w:highlight w:val="yellow"/>
        </w:rPr>
        <w:t>As the aerosol levels in the clouds increased naturally</w:t>
      </w:r>
      <w:r>
        <w:rPr>
          <w:rStyle w:val="StyleBoldUnderline"/>
        </w:rPr>
        <w:t xml:space="preserve">, the more overcast the region became, and </w:t>
      </w:r>
      <w:r>
        <w:rPr>
          <w:rStyle w:val="StyleBoldUnderline"/>
          <w:highlight w:val="yellow"/>
        </w:rPr>
        <w:t>the more it cooled.</w:t>
      </w:r>
      <w:r>
        <w:rPr>
          <w:rStyle w:val="StyleBoldUnderline"/>
        </w:rPr>
        <w:t xml:space="preserve"> </w:t>
      </w:r>
      <w:r>
        <w:t xml:space="preserve">The authors also found that “there was no point of saturation beyond which aerosols stopped affecting the clouds. </w:t>
      </w:r>
      <w:r>
        <w:rPr>
          <w:rStyle w:val="StyleBoldUnderline"/>
          <w:highlight w:val="yellow"/>
        </w:rPr>
        <w:t>As the cloud cover doubled, they reflected more incoming solar rays back to space</w:t>
      </w:r>
      <w:r>
        <w:rPr>
          <w:rStyle w:val="StyleBoldUnderline"/>
        </w:rPr>
        <w:t xml:space="preserve">. </w:t>
      </w:r>
      <w:r>
        <w:rPr>
          <w:rStyle w:val="StyleBoldUnderline"/>
          <w:highlight w:val="yellow"/>
        </w:rPr>
        <w:t>Thus</w:t>
      </w:r>
      <w:r>
        <w:rPr>
          <w:rStyle w:val="StyleBoldUnderline"/>
        </w:rPr>
        <w:t>, the clouds had a cooling effect</w:t>
      </w:r>
      <w:r>
        <w:t xml:space="preserve">,” reports E&amp;E News. The authors of the study, however, have warned that their findings are preliminary but based on widely accepted theories about cloud cover and climate. Aerosols, natural or man-made, are key to creating cloud cover, without them there would be no clouds. Natural aerosols are created, for example, when the sun’s rays hit the ocean and cause water to evaporate. Water vapor clings to aerosol particles floating in the atmosphere and eventually forms a water and dust seed that becomes a cloud. “Ultimately, it </w:t>
      </w:r>
      <w:r>
        <w:rPr>
          <w:rStyle w:val="StyleBoldUnderline"/>
          <w:highlight w:val="yellow"/>
        </w:rPr>
        <w:t>[aerosols]</w:t>
      </w:r>
      <w:r>
        <w:rPr>
          <w:rStyle w:val="StyleBoldUnderline"/>
        </w:rPr>
        <w:t xml:space="preserve"> affects the amount of clouds that are out there, and also the properties of the clouds — the area, for example, they cover over the globe. And all that </w:t>
      </w:r>
      <w:r>
        <w:rPr>
          <w:rStyle w:val="StyleBoldUnderline"/>
          <w:highlight w:val="yellow"/>
        </w:rPr>
        <w:t>affect</w:t>
      </w:r>
      <w:r>
        <w:rPr>
          <w:rStyle w:val="StyleBoldUnderline"/>
        </w:rPr>
        <w:t xml:space="preserve">s </w:t>
      </w:r>
      <w:r>
        <w:rPr>
          <w:rStyle w:val="StyleBoldUnderline"/>
          <w:highlight w:val="yellow"/>
        </w:rPr>
        <w:t>the radiation that can actually hit the [Earth's] surface</w:t>
      </w:r>
      <w:r>
        <w:rPr>
          <w:rStyle w:val="StyleBoldUnderline"/>
        </w:rPr>
        <w:t>,</w:t>
      </w:r>
      <w:r>
        <w:t>” Andreas Muhlbauer, a research scientist at the Joint Institute for the Study of the Atmosphere and Ocean at the University of Washington, told E&amp;E News — he was not involved in the study.</w:t>
      </w:r>
    </w:p>
    <w:p w14:paraId="7F54141B" w14:textId="77777777" w:rsidR="005A192E" w:rsidRDefault="005A192E" w:rsidP="005A192E">
      <w:pPr>
        <w:pStyle w:val="Heading4"/>
      </w:pPr>
      <w:r w:rsidRPr="005A192E">
        <w:rPr>
          <w:u w:val="single"/>
        </w:rPr>
        <w:t>Link</w:t>
      </w:r>
      <w:r>
        <w:t xml:space="preserve"> &amp; </w:t>
      </w:r>
      <w:r w:rsidRPr="005A192E">
        <w:rPr>
          <w:u w:val="single"/>
        </w:rPr>
        <w:t>Impact</w:t>
      </w:r>
      <w:r>
        <w:t>—reducing fossil fuel emissions would lead to a rapid onset of global warming as sulfate aerosols wash out of the atmosphere, leaving greenhouse gas emissions unbalanced</w:t>
      </w:r>
    </w:p>
    <w:p w14:paraId="57943DF4" w14:textId="77777777" w:rsidR="005A192E" w:rsidRDefault="005A192E" w:rsidP="005A192E">
      <w:pPr>
        <w:rPr>
          <w:b/>
          <w:sz w:val="24"/>
        </w:rPr>
      </w:pPr>
      <w:r w:rsidRPr="005A192E">
        <w:rPr>
          <w:rStyle w:val="StyleStyleBold12pt"/>
        </w:rPr>
        <w:t>Connor 1990</w:t>
      </w:r>
      <w:r>
        <w:rPr>
          <w:rStyle w:val="cite"/>
          <w:rFonts w:cs="Calibri"/>
        </w:rPr>
        <w:t xml:space="preserve"> </w:t>
      </w:r>
      <w:r>
        <w:t>(Steve, Science Editor of The Independent (London), “Carbon dioxide cuts 'may heat up earth'”, The Independent (London), August 19, 1990, pg. 7)</w:t>
      </w:r>
    </w:p>
    <w:p w14:paraId="6D199414" w14:textId="77777777" w:rsidR="005A192E" w:rsidRDefault="005A192E" w:rsidP="005A192E">
      <w:pPr>
        <w:tabs>
          <w:tab w:val="left" w:pos="3890"/>
        </w:tabs>
      </w:pPr>
      <w:r>
        <w:tab/>
      </w:r>
    </w:p>
    <w:p w14:paraId="0952A653" w14:textId="77777777" w:rsidR="005A192E" w:rsidRDefault="005A192E" w:rsidP="005A192E">
      <w:pPr>
        <w:pStyle w:val="card"/>
        <w:ind w:left="0"/>
        <w:rPr>
          <w:sz w:val="16"/>
        </w:rPr>
      </w:pPr>
      <w:r>
        <w:rPr>
          <w:sz w:val="16"/>
        </w:rPr>
        <w:t xml:space="preserve">MAN'S </w:t>
      </w:r>
      <w:r>
        <w:rPr>
          <w:rStyle w:val="underline"/>
          <w:rFonts w:eastAsiaTheme="majorEastAsia"/>
          <w:highlight w:val="cyan"/>
        </w:rPr>
        <w:t>attempts to halt the greenhouse effect by cutting</w:t>
      </w:r>
      <w:r>
        <w:rPr>
          <w:sz w:val="16"/>
        </w:rPr>
        <w:t xml:space="preserve"> carbon dioxide </w:t>
      </w:r>
      <w:r>
        <w:rPr>
          <w:rStyle w:val="underline"/>
          <w:rFonts w:eastAsiaTheme="majorEastAsia"/>
          <w:highlight w:val="cyan"/>
        </w:rPr>
        <w:t>emissions could make the world even hotter</w:t>
      </w:r>
      <w:r>
        <w:rPr>
          <w:sz w:val="16"/>
          <w:highlight w:val="cyan"/>
        </w:rPr>
        <w:t>,</w:t>
      </w:r>
      <w:r>
        <w:rPr>
          <w:sz w:val="16"/>
        </w:rPr>
        <w:t xml:space="preserve"> scientists have warned. The latest </w:t>
      </w:r>
      <w:r>
        <w:rPr>
          <w:rStyle w:val="underline"/>
          <w:rFonts w:eastAsiaTheme="majorEastAsia"/>
        </w:rPr>
        <w:t>research challenges the conventional wisdom about the best way to stop global warming: to burn less coal and oil</w:t>
      </w:r>
      <w:r>
        <w:rPr>
          <w:sz w:val="16"/>
        </w:rPr>
        <w:t xml:space="preserve"> and thus release smaller amounts of carbon dioxide into the atmosphere. Scientists say that, </w:t>
      </w:r>
      <w:r>
        <w:rPr>
          <w:rStyle w:val="underline"/>
          <w:rFonts w:eastAsiaTheme="majorEastAsia"/>
          <w:highlight w:val="cyan"/>
        </w:rPr>
        <w:t xml:space="preserve">if fewer fossil fuels were burnt, there would be a reduction in the release of sulphur dioxide as well as </w:t>
      </w:r>
      <w:r>
        <w:rPr>
          <w:rStyle w:val="underline"/>
          <w:rFonts w:eastAsiaTheme="majorEastAsia"/>
        </w:rPr>
        <w:t xml:space="preserve">of </w:t>
      </w:r>
      <w:r>
        <w:rPr>
          <w:rStyle w:val="underline"/>
          <w:rFonts w:eastAsiaTheme="majorEastAsia"/>
          <w:highlight w:val="cyan"/>
        </w:rPr>
        <w:t>carbon dioxide</w:t>
      </w:r>
      <w:r>
        <w:rPr>
          <w:sz w:val="16"/>
        </w:rPr>
        <w:t xml:space="preserve"> - </w:t>
      </w:r>
      <w:r>
        <w:rPr>
          <w:rStyle w:val="underline"/>
          <w:rFonts w:eastAsiaTheme="majorEastAsia"/>
        </w:rPr>
        <w:t>and</w:t>
      </w:r>
      <w:r>
        <w:rPr>
          <w:sz w:val="16"/>
        </w:rPr>
        <w:t xml:space="preserve"> their research suggests that </w:t>
      </w:r>
      <w:r>
        <w:rPr>
          <w:rStyle w:val="underline"/>
          <w:rFonts w:eastAsiaTheme="majorEastAsia"/>
          <w:highlight w:val="cyan"/>
        </w:rPr>
        <w:t xml:space="preserve">sulphur dioxide has been </w:t>
      </w:r>
      <w:r>
        <w:rPr>
          <w:rStyle w:val="underline"/>
          <w:rFonts w:eastAsiaTheme="majorEastAsia"/>
          <w:highlight w:val="cyan"/>
        </w:rPr>
        <w:lastRenderedPageBreak/>
        <w:t>keeping the world cooler than it would otherwise have become</w:t>
      </w:r>
      <w:r>
        <w:rPr>
          <w:rStyle w:val="underline"/>
          <w:rFonts w:eastAsiaTheme="majorEastAsia"/>
        </w:rPr>
        <w:t xml:space="preserve"> as a result of the Industrial Revolution</w:t>
      </w:r>
      <w:r>
        <w:rPr>
          <w:sz w:val="16"/>
        </w:rPr>
        <w:t xml:space="preserve">.  </w:t>
      </w:r>
      <w:r>
        <w:rPr>
          <w:rStyle w:val="underline"/>
          <w:rFonts w:eastAsiaTheme="majorEastAsia"/>
        </w:rPr>
        <w:t>Professor</w:t>
      </w:r>
      <w:r>
        <w:rPr>
          <w:sz w:val="16"/>
        </w:rPr>
        <w:t xml:space="preserve"> Tom </w:t>
      </w:r>
      <w:r>
        <w:rPr>
          <w:rStyle w:val="underline"/>
          <w:rFonts w:eastAsiaTheme="majorEastAsia"/>
        </w:rPr>
        <w:t>Wigley</w:t>
      </w:r>
      <w:r>
        <w:rPr>
          <w:sz w:val="16"/>
        </w:rPr>
        <w:t xml:space="preserve">, of the Climatic Research Unit of the University of East Anglia, says in the current issue of Physics World that </w:t>
      </w:r>
      <w:r>
        <w:rPr>
          <w:rStyle w:val="underline"/>
          <w:rFonts w:eastAsiaTheme="majorEastAsia"/>
          <w:highlight w:val="cyan"/>
        </w:rPr>
        <w:t>sulphur dioxide stays in the atmosphere for a much shorter time than carbon dioxide</w:t>
      </w:r>
      <w:r>
        <w:rPr>
          <w:rStyle w:val="underline"/>
          <w:rFonts w:eastAsiaTheme="majorEastAsia"/>
        </w:rPr>
        <w:t xml:space="preserve">. Cutting both gases would thus remove sulphur dioxide more quickly. </w:t>
      </w:r>
      <w:r>
        <w:rPr>
          <w:rStyle w:val="underline"/>
          <w:rFonts w:eastAsiaTheme="majorEastAsia"/>
          <w:highlight w:val="cyan"/>
        </w:rPr>
        <w:t>''The first response</w:t>
      </w:r>
      <w:r>
        <w:rPr>
          <w:rStyle w:val="underline"/>
          <w:rFonts w:eastAsiaTheme="majorEastAsia"/>
        </w:rPr>
        <w:t xml:space="preserve"> of the climate system to a fossil-fuel cutback </w:t>
      </w:r>
      <w:r>
        <w:rPr>
          <w:rStyle w:val="underline"/>
          <w:rFonts w:eastAsiaTheme="majorEastAsia"/>
          <w:highlight w:val="cyan"/>
        </w:rPr>
        <w:t>might therefore be</w:t>
      </w:r>
      <w:r>
        <w:rPr>
          <w:sz w:val="16"/>
          <w:highlight w:val="cyan"/>
        </w:rPr>
        <w:t xml:space="preserve"> </w:t>
      </w:r>
      <w:r>
        <w:rPr>
          <w:rStyle w:val="underline"/>
          <w:rFonts w:eastAsiaTheme="majorEastAsia"/>
          <w:highlight w:val="cyan"/>
        </w:rPr>
        <w:t>a warming rather than a cooling,</w:t>
      </w:r>
      <w:r>
        <w:rPr>
          <w:sz w:val="16"/>
          <w:highlight w:val="cyan"/>
        </w:rPr>
        <w:t>''</w:t>
      </w:r>
      <w:r>
        <w:rPr>
          <w:sz w:val="16"/>
        </w:rPr>
        <w:t xml:space="preserve"> he says. Professor </w:t>
      </w:r>
      <w:r>
        <w:rPr>
          <w:rStyle w:val="underline"/>
          <w:rFonts w:eastAsiaTheme="majorEastAsia"/>
        </w:rPr>
        <w:t>Wigley, one of the world's leading experts on climate, reached this conclusion after a new study of the role of sulphur emissions by a team of researchers at the Lawrence Livermore National Laboratory</w:t>
      </w:r>
      <w:r>
        <w:rPr>
          <w:sz w:val="16"/>
        </w:rPr>
        <w:t xml:space="preserve"> in California. </w:t>
      </w:r>
      <w:r>
        <w:rPr>
          <w:rStyle w:val="underline"/>
          <w:rFonts w:eastAsiaTheme="majorEastAsia"/>
        </w:rPr>
        <w:t>Factories and power stations release thousands of tons of sulphur dioxide</w:t>
      </w:r>
      <w:r>
        <w:rPr>
          <w:sz w:val="16"/>
        </w:rPr>
        <w:t xml:space="preserve"> over land in the northern hemisphere by burning fossil fuels. </w:t>
      </w:r>
      <w:r>
        <w:rPr>
          <w:rStyle w:val="underline"/>
          <w:rFonts w:eastAsiaTheme="majorEastAsia"/>
        </w:rPr>
        <w:t>Some of this falls back to Earth in the form of acid rain, and some</w:t>
      </w:r>
      <w:r>
        <w:rPr>
          <w:sz w:val="16"/>
        </w:rPr>
        <w:t xml:space="preserve"> wafts out to sea where it </w:t>
      </w:r>
      <w:r>
        <w:rPr>
          <w:rStyle w:val="underline"/>
          <w:rFonts w:eastAsiaTheme="majorEastAsia"/>
        </w:rPr>
        <w:t>is converted into sulphates</w:t>
      </w:r>
      <w:r>
        <w:rPr>
          <w:sz w:val="16"/>
        </w:rPr>
        <w:t xml:space="preserve">. Once over the sea, </w:t>
      </w:r>
      <w:r>
        <w:rPr>
          <w:rStyle w:val="underline"/>
          <w:rFonts w:eastAsiaTheme="majorEastAsia"/>
          <w:highlight w:val="cyan"/>
        </w:rPr>
        <w:t>sulphates act as tiny particles for water vapour</w:t>
      </w:r>
      <w:r>
        <w:rPr>
          <w:rStyle w:val="underline"/>
          <w:rFonts w:eastAsiaTheme="majorEastAsia"/>
        </w:rPr>
        <w:t xml:space="preserve"> to condense</w:t>
      </w:r>
      <w:r>
        <w:rPr>
          <w:sz w:val="16"/>
        </w:rPr>
        <w:t xml:space="preserve">, </w:t>
      </w:r>
      <w:r>
        <w:rPr>
          <w:rStyle w:val="underline"/>
          <w:rFonts w:eastAsiaTheme="majorEastAsia"/>
        </w:rPr>
        <w:t xml:space="preserve">and so </w:t>
      </w:r>
      <w:r>
        <w:rPr>
          <w:rStyle w:val="underline"/>
          <w:rFonts w:eastAsiaTheme="majorEastAsia"/>
          <w:highlight w:val="cyan"/>
        </w:rPr>
        <w:t>are important in the formation of clouds</w:t>
      </w:r>
      <w:r>
        <w:rPr>
          <w:rStyle w:val="underline"/>
          <w:rFonts w:eastAsiaTheme="majorEastAsia"/>
        </w:rPr>
        <w:t xml:space="preserve"> which block sunlight and keep the oceans cool</w:t>
      </w:r>
      <w:r>
        <w:rPr>
          <w:sz w:val="16"/>
        </w:rPr>
        <w:t xml:space="preserve">. </w:t>
      </w:r>
      <w:r>
        <w:rPr>
          <w:rStyle w:val="underline"/>
          <w:rFonts w:eastAsiaTheme="majorEastAsia"/>
          <w:highlight w:val="cyan"/>
        </w:rPr>
        <w:t>Without sulphates</w:t>
      </w:r>
      <w:r>
        <w:rPr>
          <w:rStyle w:val="underline"/>
          <w:rFonts w:eastAsiaTheme="majorEastAsia"/>
        </w:rPr>
        <w:t>, fewer clouds would form and</w:t>
      </w:r>
      <w:r>
        <w:rPr>
          <w:sz w:val="16"/>
        </w:rPr>
        <w:t xml:space="preserve"> sea </w:t>
      </w:r>
      <w:r>
        <w:rPr>
          <w:rStyle w:val="underline"/>
          <w:rFonts w:eastAsiaTheme="majorEastAsia"/>
          <w:highlight w:val="cyan"/>
        </w:rPr>
        <w:t>temperatures would rise</w:t>
      </w:r>
      <w:r>
        <w:rPr>
          <w:sz w:val="16"/>
        </w:rPr>
        <w:t xml:space="preserve">. The suggestion was first made nearly 20 years ago, but with little evidence to support it. It was revived more recently, but researchers thought that sulphates could result from marine algae rather than industrial sources. </w:t>
      </w:r>
      <w:r>
        <w:rPr>
          <w:rStyle w:val="underline"/>
          <w:rFonts w:eastAsiaTheme="majorEastAsia"/>
        </w:rPr>
        <w:t>So important is sulphur dioxide in the formation of clouds that</w:t>
      </w:r>
      <w:r>
        <w:rPr>
          <w:sz w:val="16"/>
        </w:rPr>
        <w:t xml:space="preserve"> the Lawrence Livermore researchers believe man-made emissions of </w:t>
      </w:r>
      <w:r>
        <w:rPr>
          <w:rStyle w:val="underline"/>
          <w:rFonts w:eastAsiaTheme="majorEastAsia"/>
        </w:rPr>
        <w:t>sulphur dioxide</w:t>
      </w:r>
      <w:r>
        <w:rPr>
          <w:sz w:val="16"/>
        </w:rPr>
        <w:t xml:space="preserve"> could </w:t>
      </w:r>
      <w:r>
        <w:rPr>
          <w:rStyle w:val="underline"/>
          <w:rFonts w:eastAsiaTheme="majorEastAsia"/>
        </w:rPr>
        <w:t>account for the fact that global warming</w:t>
      </w:r>
      <w:r>
        <w:rPr>
          <w:sz w:val="16"/>
        </w:rPr>
        <w:t xml:space="preserve"> since the Industrial Revolution </w:t>
      </w:r>
      <w:r>
        <w:rPr>
          <w:rStyle w:val="underline"/>
          <w:rFonts w:eastAsiaTheme="majorEastAsia"/>
        </w:rPr>
        <w:t>has been less than predicted from known increases in carbon dioxide emissions</w:t>
      </w:r>
      <w:r>
        <w:rPr>
          <w:sz w:val="16"/>
        </w:rPr>
        <w:t xml:space="preserve"> over the past 100 years.'' A 1C rise is indicated but we've only seen about 0.5C,'' said Dr Joyce Penner of the Lawrence Livermore laboratory. ''Man- made </w:t>
      </w:r>
      <w:r>
        <w:rPr>
          <w:rStyle w:val="underline"/>
          <w:rFonts w:eastAsiaTheme="majorEastAsia"/>
        </w:rPr>
        <w:t>emissions of sulphur</w:t>
      </w:r>
      <w:r>
        <w:rPr>
          <w:sz w:val="16"/>
        </w:rPr>
        <w:t xml:space="preserve"> </w:t>
      </w:r>
      <w:r>
        <w:rPr>
          <w:rStyle w:val="underline"/>
          <w:rFonts w:eastAsiaTheme="majorEastAsia"/>
        </w:rPr>
        <w:t xml:space="preserve">dioxide </w:t>
      </w:r>
      <w:r>
        <w:rPr>
          <w:sz w:val="16"/>
        </w:rPr>
        <w:t xml:space="preserve">may </w:t>
      </w:r>
      <w:r>
        <w:rPr>
          <w:rStyle w:val="underline"/>
          <w:rFonts w:eastAsiaTheme="majorEastAsia"/>
        </w:rPr>
        <w:t>explain why we haven't seen the magnitude of warming we expected</w:t>
      </w:r>
      <w:r>
        <w:rPr>
          <w:sz w:val="16"/>
        </w:rPr>
        <w:t>.''</w:t>
      </w:r>
    </w:p>
    <w:p w14:paraId="42C376B9" w14:textId="77777777" w:rsidR="005A192E" w:rsidRPr="005A192E" w:rsidRDefault="005A192E" w:rsidP="005A192E">
      <w:pPr>
        <w:pStyle w:val="Heading2"/>
      </w:pPr>
      <w:r>
        <w:lastRenderedPageBreak/>
        <w:t>UQ</w:t>
      </w:r>
    </w:p>
    <w:p w14:paraId="5FAE765D" w14:textId="77777777" w:rsidR="00E41544" w:rsidRDefault="005A192E" w:rsidP="005A192E">
      <w:pPr>
        <w:pStyle w:val="Heading3"/>
      </w:pPr>
      <w:r>
        <w:lastRenderedPageBreak/>
        <w:t xml:space="preserve">2NC – Uniqueness </w:t>
      </w:r>
      <w:r w:rsidR="00D83C06">
        <w:t>Top Level</w:t>
      </w:r>
    </w:p>
    <w:p w14:paraId="42FFC1D9" w14:textId="77777777" w:rsidR="00E41544" w:rsidRDefault="00E41544" w:rsidP="00E41544">
      <w:pPr>
        <w:pStyle w:val="Heading4"/>
      </w:pPr>
      <w:r>
        <w:t>Uniqueness: So2 levels high now - k2 slow warming</w:t>
      </w:r>
    </w:p>
    <w:p w14:paraId="68BC8988" w14:textId="77777777" w:rsidR="00E41544" w:rsidRDefault="00E41544" w:rsidP="00E41544">
      <w:r>
        <w:t xml:space="preserve">David </w:t>
      </w:r>
      <w:r>
        <w:rPr>
          <w:rStyle w:val="StyleStyleBold12pt"/>
        </w:rPr>
        <w:t>Biello</w:t>
      </w:r>
      <w:r>
        <w:t xml:space="preserve">, July 22, </w:t>
      </w:r>
      <w:r>
        <w:rPr>
          <w:rStyle w:val="StyleStyleBold12pt"/>
        </w:rPr>
        <w:t>2011</w:t>
      </w:r>
    </w:p>
    <w:p w14:paraId="23F50F3C" w14:textId="77777777" w:rsidR="00E41544" w:rsidRDefault="00E41544" w:rsidP="00E41544">
      <w:r>
        <w:t>(writer for the scientific American journal, Stratospheric Pollution Helps Slow Global Warming</w:t>
      </w:r>
    </w:p>
    <w:p w14:paraId="0B5628B2" w14:textId="77777777" w:rsidR="00E41544" w:rsidRDefault="00E41544" w:rsidP="00E41544">
      <w:r>
        <w:t>Particles of sulfuric acid--injected by volcanoes or humans--have slowed the pace of climate change in the past decade, http://www.scientificamerican.com/article/stratospheric-pollution-helps-slow-global-warming/)//ah</w:t>
      </w:r>
    </w:p>
    <w:p w14:paraId="0363FB7A" w14:textId="77777777" w:rsidR="00E41544" w:rsidRDefault="00E41544" w:rsidP="00E41544"/>
    <w:p w14:paraId="2DB31D63" w14:textId="77777777" w:rsidR="00E41544" w:rsidRDefault="00E41544" w:rsidP="00E41544">
      <w:r>
        <w:t xml:space="preserve">Courtesy of NASA Despite significant pyrotechnics and air travel disruption last year, the Icelandic volcano Eyjafjallajokull simply didn't put that many aerosols into the stratosphere. In contrast, the eruption of Mount Pinatubo in 1991, put 10 cubic kilometers of ash, gas and other materials into the sky, and cooled the planet for a year. Now, research suggests that for the past decade, such stratospheric aerosols—injected into the atmosphere by either recent volcanic eruptions or human activities such as coal burning—are slowing down global warming. "Aerosols acted to keep warming from being as big as it would have been," says atmospheric scientist John Daniel of the National Oceanic and Atmospheric Administration's (NOAA) Earth System Research Laboratory, who helped lead the research published online in Science on July 21. "It's still warming, it's just not warming as much as it would have been." Essentially, </w:t>
      </w:r>
      <w:r>
        <w:rPr>
          <w:rStyle w:val="StyleBoldUnderline"/>
          <w:highlight w:val="yellow"/>
        </w:rPr>
        <w:t>sulfur dioxide gets emitted near the surface</w:t>
      </w:r>
      <w:r>
        <w:t xml:space="preserve">, either by a coal-fired power plant's smokestack or a volcano. </w:t>
      </w:r>
      <w:r>
        <w:rPr>
          <w:rStyle w:val="StyleBoldUnderline"/>
          <w:highlight w:val="yellow"/>
        </w:rPr>
        <w:t>If that SO2 makes it to the stratosphere</w:t>
      </w:r>
      <w:r>
        <w:rPr>
          <w:rStyle w:val="StyleBoldUnderline"/>
        </w:rPr>
        <w:t>—the middle layer of the atmosphere 10 kilometers up</w:t>
      </w:r>
      <w:r>
        <w:t xml:space="preserve">—it forms droplets of diluted sulfuric acid, known as aerosols. </w:t>
      </w:r>
      <w:r>
        <w:rPr>
          <w:rStyle w:val="StyleBoldUnderline"/>
        </w:rPr>
        <w:t xml:space="preserve">These </w:t>
      </w:r>
      <w:r>
        <w:rPr>
          <w:rStyle w:val="StyleBoldUnderline"/>
          <w:highlight w:val="yellow"/>
        </w:rPr>
        <w:t>aerosols reflect sunlight away from the planet, shading the surface and cooling temperatures</w:t>
      </w:r>
      <w:r>
        <w:rPr>
          <w:rStyle w:val="StyleBoldUnderline"/>
        </w:rPr>
        <w:t xml:space="preserve">. And some can persist for a few years, prolonging that cooling. </w:t>
      </w:r>
      <w:r>
        <w:t xml:space="preserve">By analyzing satellite data and other measures, Daniel and his colleagues found that such </w:t>
      </w:r>
      <w:r>
        <w:rPr>
          <w:rStyle w:val="StyleBoldUnderline"/>
          <w:highlight w:val="yellow"/>
        </w:rPr>
        <w:t>aerosols</w:t>
      </w:r>
      <w:r>
        <w:rPr>
          <w:rStyle w:val="StyleBoldUnderline"/>
        </w:rPr>
        <w:t xml:space="preserve"> </w:t>
      </w:r>
      <w:r>
        <w:rPr>
          <w:rStyle w:val="StyleBoldUnderline"/>
          <w:highlight w:val="yellow"/>
        </w:rPr>
        <w:t>have been on the rise in Earth's atmosphere in the past decade, nearly doubling in concentration</w:t>
      </w:r>
      <w:r>
        <w:rPr>
          <w:rStyle w:val="StyleBoldUnderline"/>
        </w:rPr>
        <w:t xml:space="preserve">. That concentration has reflected roughly 0.1 watts per meter squared of sunlight away from the planet, enough to offset roughly one-third of the 0.28 watts per meter squared of extra heat trapped by rising atmospheric concentrations of greenhouse gases such as carbon dioxide. </w:t>
      </w:r>
      <w:r>
        <w:rPr>
          <w:rStyle w:val="StyleBoldUnderline"/>
          <w:highlight w:val="yellow"/>
        </w:rPr>
        <w:t>The researchers calculate that the aerosols prevented 0.07 degrees Celsius of warming in average temperatures since 2000.</w:t>
      </w:r>
      <w:r>
        <w:rPr>
          <w:rStyle w:val="StyleBoldUnderline"/>
        </w:rPr>
        <w:t xml:space="preserve"> </w:t>
      </w:r>
      <w:r>
        <w:t xml:space="preserve">The question is: </w:t>
      </w:r>
      <w:r>
        <w:rPr>
          <w:rStyle w:val="StyleBoldUnderline"/>
          <w:highlight w:val="yellow"/>
        </w:rPr>
        <w:t>why the increase in such aerosols? There have been</w:t>
      </w:r>
      <w:r>
        <w:rPr>
          <w:rStyle w:val="StyleBoldUnderline"/>
        </w:rPr>
        <w:t xml:space="preserve"> plenty of smaller </w:t>
      </w:r>
      <w:r>
        <w:rPr>
          <w:rStyle w:val="StyleBoldUnderline"/>
          <w:highlight w:val="yellow"/>
        </w:rPr>
        <w:t>volcanic eruptions in recent years</w:t>
      </w:r>
      <w:r>
        <w:rPr>
          <w:rStyle w:val="StyleBoldUnderline"/>
        </w:rPr>
        <w:t>,</w:t>
      </w:r>
      <w:r>
        <w:t xml:space="preserve"> such as the continuously erupting Soufriere Hills on Montserrat and Tavurvur on Papua New Guinea, which may have exploded enough SO2 into the atmosphere. </w:t>
      </w:r>
      <w:r>
        <w:rPr>
          <w:rStyle w:val="StyleBoldUnderline"/>
          <w:highlight w:val="yellow"/>
        </w:rPr>
        <w:t>And</w:t>
      </w:r>
      <w:r>
        <w:rPr>
          <w:rStyle w:val="StyleBoldUnderline"/>
        </w:rPr>
        <w:t xml:space="preserve"> there has been </w:t>
      </w:r>
      <w:r>
        <w:rPr>
          <w:rStyle w:val="StyleBoldUnderline"/>
          <w:highlight w:val="yellow"/>
        </w:rPr>
        <w:t>plenty of coal burning in countries such as China</w:t>
      </w:r>
      <w:r>
        <w:t xml:space="preserve">, which now burns some 3 billion metric tons of the fuel rock per year, largely without the pollution controls that would scrub out the SO2, as is sometimes done in the U.S. In fact, a computer model study published July 5 in Proceedings of the National Academy of Sciences suggested that such </w:t>
      </w:r>
      <w:r>
        <w:rPr>
          <w:rStyle w:val="StyleBoldUnderline"/>
          <w:highlight w:val="yellow"/>
        </w:rPr>
        <w:t>SO2 pollution in China has cancelled out the warming effects of rising greenhouse gas concentrations globally since 1998</w:t>
      </w:r>
      <w:r>
        <w:t xml:space="preserve">. Determining whether humans or volcanoes explain more of the increase in stratospheric aerosols is the focus of ongoing research, says PhD candidate Ryan Neely of the University of Colorado, who contributed to the NOAA research. Combined with a decrease in atmospheric water vapor and a weaker sun due to the most recent solar cycle, </w:t>
      </w:r>
      <w:r>
        <w:rPr>
          <w:rStyle w:val="StyleBoldUnderline"/>
          <w:highlight w:val="yellow"/>
        </w:rPr>
        <w:t>the aerosol finding may explain why climate change has not been accelerating as fast as it did in the 1990s.</w:t>
      </w:r>
      <w:r>
        <w:t xml:space="preserve"> The effect also illustrates one proposal for so-called geoengineering—the deliberate, large-scale manipulation of the planetary environment—that would use various means to create such sulfuric acid aerosols in the stratosphere to reflect sunlight and thereby hopefully forestall catastrophic climate change. But that points up another potential problem: if aerosol levels, whether natural or human-made, decline in the future, climate change could accelerate—and China is adding scrubbing technology to its coal-fired power plants to reduce SO2 emissions and thereby minimize acid rain. In effect, fixing acid rain could end up exacerbating global warming. China "could cause some decreases [in stratospheric aerosols] if that is the source," Neely says, adding that growing SO2 emissions from India could also increase cooling if humans </w:t>
      </w:r>
      <w:r>
        <w:lastRenderedPageBreak/>
        <w:t>are the dominant cause of injecting aerosols into the atmosphere. On the other hand, "if some volcanoes that are large enough go off and if they are the dominant cause [of increasing aerosols], then we will probably see some increases" in cooling.</w:t>
      </w:r>
    </w:p>
    <w:p w14:paraId="4B7B1CEE" w14:textId="77777777" w:rsidR="00D83C06" w:rsidRDefault="00D83C06" w:rsidP="00D83C06">
      <w:pPr>
        <w:pStyle w:val="Heading3"/>
      </w:pPr>
      <w:bookmarkStart w:id="1" w:name="_Toc346913983"/>
      <w:r>
        <w:lastRenderedPageBreak/>
        <w:t>UQ – Cooling now</w:t>
      </w:r>
      <w:bookmarkEnd w:id="1"/>
    </w:p>
    <w:p w14:paraId="4D11B89E" w14:textId="77777777" w:rsidR="00D83C06" w:rsidRDefault="00D83C06" w:rsidP="00D83C06">
      <w:pPr>
        <w:pStyle w:val="Heading4"/>
      </w:pPr>
      <w:r>
        <w:t>SO2 cooling high now</w:t>
      </w:r>
    </w:p>
    <w:p w14:paraId="3BE45D4A" w14:textId="77777777" w:rsidR="00D83C06" w:rsidRDefault="00D83C06" w:rsidP="00D83C06">
      <w:r>
        <w:t xml:space="preserve">Rhett </w:t>
      </w:r>
      <w:r>
        <w:rPr>
          <w:rStyle w:val="StyleStyleBold12pt"/>
          <w:highlight w:val="yellow"/>
        </w:rPr>
        <w:t>Butler</w:t>
      </w:r>
      <w:r>
        <w:rPr>
          <w:rStyle w:val="StyleStyleBold12pt"/>
        </w:rPr>
        <w:t xml:space="preserve">, </w:t>
      </w:r>
      <w:bookmarkStart w:id="2" w:name="ORIGHIT_1"/>
      <w:bookmarkStart w:id="3" w:name="HIT_1"/>
      <w:bookmarkEnd w:id="2"/>
      <w:bookmarkEnd w:id="3"/>
      <w:r>
        <w:t>Nov. 26, 20</w:t>
      </w:r>
      <w:r>
        <w:rPr>
          <w:rStyle w:val="StyleStyleBold12pt"/>
          <w:highlight w:val="yellow"/>
        </w:rPr>
        <w:t>12</w:t>
      </w:r>
      <w:r>
        <w:t>, “IPCC Fourth Assessment Report: Mitigation,” Mongabay News, Lexis, JT</w:t>
      </w:r>
      <w:r>
        <w:br/>
      </w:r>
      <w:r>
        <w:rPr>
          <w:rStyle w:val="StyleBoldUnderline"/>
          <w:highlight w:val="yellow"/>
        </w:rPr>
        <w:t>Studies since SRES used lower values for some drivers for emissions</w:t>
      </w:r>
      <w:r>
        <w:t xml:space="preserve">, </w:t>
      </w:r>
      <w:r>
        <w:rPr>
          <w:sz w:val="18"/>
        </w:rPr>
        <w:t>notably population projections. However, for those studies incorporating these new population projections, changes in other drivers, such as economic growth, resulted in little change in overall emission levels. Economic growth projections for Africa, Latin America and the Middle East to 2030 in post-SRES baseline scenarios are lower than in SRES, but this has only minor effects on global economic growth and overall emissions [3.2]. </w:t>
      </w:r>
      <w:r>
        <w:rPr>
          <w:rStyle w:val="StyleBoldUnderline"/>
          <w:highlight w:val="yellow"/>
        </w:rPr>
        <w:t>Representation of </w:t>
      </w:r>
      <w:bookmarkStart w:id="4" w:name="ORIGHIT_3"/>
      <w:bookmarkStart w:id="5" w:name="HIT_3"/>
      <w:bookmarkEnd w:id="4"/>
      <w:bookmarkEnd w:id="5"/>
      <w:r>
        <w:rPr>
          <w:rStyle w:val="StyleBoldUnderline"/>
          <w:highlight w:val="yellow"/>
        </w:rPr>
        <w:t>aerosol and aerosol precursor emissions, including </w:t>
      </w:r>
      <w:bookmarkStart w:id="6" w:name="ORIGHIT_5"/>
      <w:bookmarkStart w:id="7" w:name="HIT_5"/>
      <w:bookmarkEnd w:id="6"/>
      <w:bookmarkEnd w:id="7"/>
      <w:r>
        <w:rPr>
          <w:rStyle w:val="StyleBoldUnderline"/>
          <w:highlight w:val="yellow"/>
        </w:rPr>
        <w:t>sulphur dioxide</w:t>
      </w:r>
      <w:r>
        <w:rPr>
          <w:highlight w:val="yellow"/>
        </w:rPr>
        <w:t>,</w:t>
      </w:r>
      <w:r>
        <w:t xml:space="preserve"> black carbon, and organic carbon, </w:t>
      </w:r>
      <w:r>
        <w:rPr>
          <w:rStyle w:val="StyleBoldUnderline"/>
          <w:highlight w:val="yellow"/>
        </w:rPr>
        <w:t>which have a net </w:t>
      </w:r>
      <w:bookmarkStart w:id="8" w:name="ORIGHIT_6"/>
      <w:bookmarkStart w:id="9" w:name="HIT_6"/>
      <w:bookmarkEnd w:id="8"/>
      <w:bookmarkEnd w:id="9"/>
      <w:r>
        <w:rPr>
          <w:rStyle w:val="StyleBoldUnderline"/>
          <w:highlight w:val="yellow"/>
        </w:rPr>
        <w:t>cooling effect</w:t>
      </w:r>
      <w:r>
        <w:rPr>
          <w:rStyle w:val="StyleBoldUnderline"/>
        </w:rPr>
        <w:t xml:space="preserve"> </w:t>
      </w:r>
      <w:r>
        <w:t xml:space="preserve">11[15] </w:t>
      </w:r>
      <w:r>
        <w:rPr>
          <w:rStyle w:val="StyleBoldUnderline"/>
          <w:highlight w:val="yellow"/>
        </w:rPr>
        <w:t>has improved</w:t>
      </w:r>
      <w:r>
        <w:t>. Generally, they are projected to be lower than reported in SRES [3.2]. </w:t>
      </w:r>
    </w:p>
    <w:p w14:paraId="42DBBC32" w14:textId="77777777" w:rsidR="00D83C06" w:rsidRDefault="00D83C06" w:rsidP="00D83C06">
      <w:pPr>
        <w:pStyle w:val="Heading4"/>
      </w:pPr>
      <w:r>
        <w:t>Cooling now</w:t>
      </w:r>
    </w:p>
    <w:p w14:paraId="02CF9B9D" w14:textId="77777777" w:rsidR="00D83C06" w:rsidRDefault="00D83C06" w:rsidP="00D83C06">
      <w:r>
        <w:t xml:space="preserve">Jonathan </w:t>
      </w:r>
      <w:r>
        <w:rPr>
          <w:rStyle w:val="StyleStyleBold12pt"/>
          <w:highlight w:val="yellow"/>
        </w:rPr>
        <w:t>DuHamel,</w:t>
      </w:r>
      <w:r>
        <w:t xml:space="preserve"> Nov. 20, 20</w:t>
      </w:r>
      <w:r>
        <w:rPr>
          <w:rStyle w:val="StyleStyleBold12pt"/>
          <w:highlight w:val="yellow"/>
        </w:rPr>
        <w:t>12</w:t>
      </w:r>
      <w:r>
        <w:t xml:space="preserve">, “Global cooling predicted for the next 30 years,” Tucson Citizen, </w:t>
      </w:r>
      <w:hyperlink r:id="rId11" w:history="1">
        <w:r>
          <w:rPr>
            <w:rStyle w:val="Hyperlink"/>
          </w:rPr>
          <w:t>http://tucsoncitizen.com/wryheat/2012/11/20/global-cooling-predicted-for-the-next-30-years/</w:t>
        </w:r>
      </w:hyperlink>
      <w:r>
        <w:t>, ACC. 1-14-13, JT</w:t>
      </w:r>
    </w:p>
    <w:p w14:paraId="71919A84" w14:textId="77777777" w:rsidR="00D83C06" w:rsidRDefault="00D83C06" w:rsidP="00E41544">
      <w:r>
        <w:rPr>
          <w:rStyle w:val="StyleBoldUnderline"/>
          <w:highlight w:val="yellow"/>
        </w:rPr>
        <w:t>Dr. Norman Page says</w:t>
      </w:r>
      <w:r>
        <w:t xml:space="preserve"> that “</w:t>
      </w:r>
      <w:r>
        <w:rPr>
          <w:rStyle w:val="StyleBoldUnderline"/>
          <w:highlight w:val="yellow"/>
        </w:rPr>
        <w:t>The earth is entering a cooling phase</w:t>
      </w:r>
      <w:r>
        <w:t xml:space="preserve"> which is likely to last about 30 years and possibly longer.” See his detailed analysis </w:t>
      </w:r>
      <w:hyperlink r:id="rId12" w:history="1">
        <w:r>
          <w:rPr>
            <w:rStyle w:val="Hyperlink"/>
          </w:rPr>
          <w:t>here</w:t>
        </w:r>
      </w:hyperlink>
      <w:r>
        <w:t xml:space="preserve">. </w:t>
      </w:r>
      <w:r>
        <w:rPr>
          <w:rStyle w:val="StyleBoldUnderline"/>
        </w:rPr>
        <w:t>Page’s prediction is based on observation of the geologic record</w:t>
      </w:r>
      <w:r>
        <w:t>. He notes that there has been no net warming since 1997 even thought carbon dioxide content of the atmosphere has risen 8.5%. Page says that atmospheric temperature is driven by sea surface temperature (SST) which is, itself, solar driven. The oceanic oscillations control the general climate. There is good correlation between solar cycles and SST, but note that because of the enthalpy and thermal inertia of the oceans, there is a 10 – 12 year lag between solar cycle troughs and global SSTs. This lag time definitely establishes cause and effect similar to the lag in carbon dioxide changes following temperature changes in the major glacial cycles as shown in ice cores The graph below shows the variations in the Pacific Decadal Oscillation (PDO), the major oceanic oscillation (the red line is actual measurement, the blue line is predictive modeling.) (Graph source </w:t>
      </w:r>
      <w:hyperlink r:id="rId13" w:history="1">
        <w:r>
          <w:rPr>
            <w:rStyle w:val="Hyperlink"/>
          </w:rPr>
          <w:t>here</w:t>
        </w:r>
      </w:hyperlink>
      <w:r>
        <w:t>.)  Page says than in the figure “</w:t>
      </w:r>
      <w:r>
        <w:rPr>
          <w:rStyle w:val="StyleBoldUnderline"/>
        </w:rPr>
        <w:t>an approximate 60 year cycle is obvious by inspection</w:t>
      </w:r>
      <w:r>
        <w:t xml:space="preserve"> and this coincides well with the 30 year +/- positive (warm) and 30year +/- negative (cold) phases of the Pacific Decadal Oscillation.” The graph </w:t>
      </w:r>
      <w:r>
        <w:rPr>
          <w:rStyle w:val="StyleBoldUnderline"/>
          <w:highlight w:val="yellow"/>
        </w:rPr>
        <w:t>“shows warming from about 1910 to 1940-45, cooling from then to about 1975, warming to about 2003-5 and cooling since then.</w:t>
      </w:r>
      <w:r>
        <w:t xml:space="preserve"> Total warming during the 20th century was about 0.8 degrees C.” He also says that </w:t>
      </w:r>
      <w:r>
        <w:rPr>
          <w:rStyle w:val="StyleBoldUnderline"/>
          <w:highlight w:val="yellow"/>
        </w:rPr>
        <w:t>it is clear that we are entering the beginning of a 30-year cool phase</w:t>
      </w:r>
      <w:r>
        <w:t xml:space="preserve"> of the PDO.</w:t>
      </w:r>
    </w:p>
    <w:p w14:paraId="79E1BAE7" w14:textId="77777777" w:rsidR="005A192E" w:rsidRPr="00E41544" w:rsidRDefault="005A192E" w:rsidP="005A192E">
      <w:pPr>
        <w:pStyle w:val="Heading2"/>
      </w:pPr>
      <w:r>
        <w:lastRenderedPageBreak/>
        <w:t>Links</w:t>
      </w:r>
    </w:p>
    <w:p w14:paraId="63CC37E9" w14:textId="77777777" w:rsidR="003B0173" w:rsidRDefault="003B0173" w:rsidP="003B0173">
      <w:pPr>
        <w:pStyle w:val="Heading3"/>
      </w:pPr>
      <w:r>
        <w:lastRenderedPageBreak/>
        <w:t>Link – CO2 Reductions Causes SO2 Reductions</w:t>
      </w:r>
    </w:p>
    <w:p w14:paraId="2C89D98F" w14:textId="77777777" w:rsidR="003B0173" w:rsidRDefault="003B0173" w:rsidP="003B0173"/>
    <w:p w14:paraId="3F6C1CB7" w14:textId="77777777" w:rsidR="005A192E" w:rsidRDefault="005A192E" w:rsidP="005A192E">
      <w:pPr>
        <w:pStyle w:val="Heading4"/>
      </w:pPr>
      <w:r>
        <w:t>Reducing coal emissions would trigger rapid warming due to reduced aerosol cooling.</w:t>
      </w:r>
    </w:p>
    <w:p w14:paraId="3196632F" w14:textId="77777777" w:rsidR="005A192E" w:rsidRDefault="005A192E" w:rsidP="005A192E">
      <w:pPr>
        <w:rPr>
          <w:sz w:val="16"/>
          <w:szCs w:val="18"/>
        </w:rPr>
      </w:pPr>
      <w:r w:rsidRPr="005A192E">
        <w:rPr>
          <w:rStyle w:val="StyleStyleBold12pt"/>
        </w:rPr>
        <w:t>Chalmers et al 2012</w:t>
      </w:r>
      <w:r>
        <w:rPr>
          <w:sz w:val="16"/>
          <w:szCs w:val="18"/>
        </w:rPr>
        <w:t>(N., Department of Meteorology, University of Reading, Reading, U.K.; NCAS-Climate, University of Reading, Reading, U.K., E. J. Highwood, Department of Meteorology at the University of Reading, E. Hawkins, 1Department of Meteorology, University of Reading, Reading, U.K.; 2NCAS-Climate, University of Reading, Reading, U.K., R. Sutton, 1Department of Meteorology, University of Reading, Reading, U.K.; 2NCAS-Climate, University of Reading, Reading, U.K., L. J. Wilcox1, August 21, “Aerosol contribution to the rapid warming of 2 near-term climate under RCP 2.6,” Manuscript, accepted for publication in Geophysical Research Letters, www.met.reading.ac.uk/~ed/home/chalmers_etal_2012_accepted.pdf.</w:t>
      </w:r>
    </w:p>
    <w:p w14:paraId="7167DF95" w14:textId="77777777" w:rsidR="005A192E" w:rsidRDefault="005A192E" w:rsidP="005A192E">
      <w:pPr>
        <w:rPr>
          <w:sz w:val="16"/>
          <w:szCs w:val="18"/>
        </w:rPr>
      </w:pPr>
    </w:p>
    <w:p w14:paraId="38F94B58" w14:textId="77777777" w:rsidR="005A192E" w:rsidRDefault="005A192E" w:rsidP="005A192E">
      <w:r>
        <w:rPr>
          <w:rStyle w:val="TitleChar"/>
        </w:rPr>
        <w:t>The period during which global mean surface temperature in RCP2.6 is higher than in</w:t>
      </w:r>
      <w:r>
        <w:t xml:space="preserve"> 130 </w:t>
      </w:r>
      <w:r>
        <w:rPr>
          <w:rStyle w:val="TitleChar"/>
        </w:rPr>
        <w:t>RCP4.5,</w:t>
      </w:r>
      <w:r>
        <w:t xml:space="preserve"> discussed in the previous section, </w:t>
      </w:r>
      <w:r>
        <w:rPr>
          <w:rStyle w:val="TitleChar"/>
        </w:rPr>
        <w:t>is directly related to a rapid increase in global</w:t>
      </w:r>
      <w:r>
        <w:t xml:space="preserve"> 131 </w:t>
      </w:r>
      <w:r>
        <w:rPr>
          <w:rStyle w:val="TitleChar"/>
        </w:rPr>
        <w:t>mean surface temperature</w:t>
      </w:r>
      <w:r>
        <w:t xml:space="preserve"> in RCP2.6, </w:t>
      </w:r>
      <w:r>
        <w:rPr>
          <w:rStyle w:val="TitleChar"/>
        </w:rPr>
        <w:t>between around 2010 and around 2025</w:t>
      </w:r>
      <w:r>
        <w:t xml:space="preserve"> (Figure 1a). 132 </w:t>
      </w:r>
      <w:r>
        <w:rPr>
          <w:rStyle w:val="TitleChar"/>
        </w:rPr>
        <w:t>In this section we investigate the causes of this rapid warming</w:t>
      </w:r>
      <w:r>
        <w:t xml:space="preserve">, and relate this event to 133 the comparison with RCP4.5. Figure 3 shows maps of the differences between the 10 year 134 means before and after the rapid warming. In this case a positive value indicates a larger 135 value after the sudden warming identified in Figure 1.¶ 136 </w:t>
      </w:r>
      <w:r>
        <w:rPr>
          <w:rStyle w:val="TitleChar"/>
        </w:rPr>
        <w:t xml:space="preserve">As expected, </w:t>
      </w:r>
      <w:r>
        <w:rPr>
          <w:rStyle w:val="TitleChar"/>
          <w:highlight w:val="green"/>
        </w:rPr>
        <w:t>there is a</w:t>
      </w:r>
      <w:r>
        <w:rPr>
          <w:rStyle w:val="TitleChar"/>
        </w:rPr>
        <w:t xml:space="preserve"> large </w:t>
      </w:r>
      <w:r>
        <w:rPr>
          <w:rStyle w:val="TitleChar"/>
          <w:highlight w:val="green"/>
        </w:rPr>
        <w:t>reduction in sulphate load, and corresponding decrease</w:t>
      </w:r>
      <w:r>
        <w:t xml:space="preserve"> 137 </w:t>
      </w:r>
      <w:r>
        <w:rPr>
          <w:rStyle w:val="TitleChar"/>
          <w:highlight w:val="green"/>
        </w:rPr>
        <w:t>in CDNC</w:t>
      </w:r>
      <w:r>
        <w:rPr>
          <w:rStyle w:val="TitleChar"/>
        </w:rPr>
        <w:t xml:space="preserve"> over most of the northern hemisphere, </w:t>
      </w:r>
      <w:r>
        <w:rPr>
          <w:rStyle w:val="TitleChar"/>
          <w:highlight w:val="green"/>
        </w:rPr>
        <w:t>consistent with a change in the</w:t>
      </w:r>
      <w:r>
        <w:rPr>
          <w:rStyle w:val="TitleChar"/>
        </w:rPr>
        <w:t xml:space="preserve"> indirect</w:t>
      </w:r>
      <w:r>
        <w:t xml:space="preserve"> 138 </w:t>
      </w:r>
      <w:r>
        <w:rPr>
          <w:rStyle w:val="TitleChar"/>
          <w:highlight w:val="green"/>
        </w:rPr>
        <w:t>aerosol effect</w:t>
      </w:r>
      <w:r>
        <w:t xml:space="preserve">. An increase in the effective radius is also seen (not shown). This reduces 139 the optical depth of the clouds when they are present, meaning more downward shortwave 140 flux is transmitted to the surface. There is also a prominent decrease in cloud fraction over 141 the subtropical northeastern Pacific Ocean which could be a consequence of the impact 142 of reduced sulphate aerosol on cloud lifetime. Lu et al. [2009] show that drizzle rate from 143 clouds in this region is indeed inversely related to aerosol concentration. Kloster et al. 144 [2010] also suggested that a change in cloud water path in their simulations with aggres-¶ 145 sive aerosol reductions resulted from enhanced drizzle formation. We hypothesise that 146 the localised nature of this feature by comparison with the sulphate and CDNC change 147 is due to the cloud in this region being particularly sensitive to a change in aerosol. Cli- 148 matologically, this region is a transition zone between open and closed mesoscale cellular 149 convection [Rosenfeld et al., 2011], aerosol concentrations being lower in the open celled 150 regions [Woods et al., 2011]. Although the details of these processes are unlikely to be 151 represented explicitly in global models, the localised strong decrease in cloud fraction in 152 the northeastern Pacific ocean would be consistent with a change in cloud regime driven 153 by decreased aerosol. Other regions show increases in cloud fraction, which cannot readily 154 be explained as a direct response to the decrease in sulphate load. It is likely that instead 155 these reflect non-local adjustments of the coupled ocean-atmosphere system in response 156 to the change in forcing.¶ 157 Figure 3 also shows the difference in surface shortwave flux (panel d), surface air tem- 158 perature (panel e), and global energy balance (panel f). The predicted increase in surface 159 downward shortwave radiation is seen in the global mean and particularly in the regions 160 of decreased cloud fraction and sulphate load. A negative anomaly in surface SW is co- 161 located with the positive cloud fraction changes. The pattern of surface air temperature 162 change shows large warming over the northern continents and the Arctic, and also a local 163 maximum over the subtropical northeastern Pacific coincident with the region of reduced 164 cloud fraction. The same localised pattern appears in all the simulations of Kloster et al. 165 [2010] that include aerosol reductions, but is absent from their simulations considering 166 only future changes in greenhouse gases.¶ 167 The surface energy budget shows the expected increases in downward shortwave radia- 168 tion. In addition there is an increase in downward longwave radiation in response to the 169 increase in GHG concentrations between the two periods, and also reflecting changes in 170 clouds. The warming due to increases in net surface downward radiation is balanced by 171 increases in latent and (over land) sensible heat fluxes.¶ 4. Discussion and Conclusions¶ 172 In this study </w:t>
      </w:r>
      <w:r>
        <w:rPr>
          <w:rStyle w:val="TitleChar"/>
        </w:rPr>
        <w:t xml:space="preserve">we have compared projections of near term climate in the HadGEM2-ES 173 model under RCP4.5 and RCP2.6. </w:t>
      </w:r>
      <w:r>
        <w:rPr>
          <w:rStyle w:val="TitleChar"/>
          <w:highlight w:val="green"/>
        </w:rPr>
        <w:t xml:space="preserve">GHG </w:t>
      </w:r>
      <w:r>
        <w:rPr>
          <w:rStyle w:val="TitleChar"/>
          <w:highlight w:val="green"/>
        </w:rPr>
        <w:lastRenderedPageBreak/>
        <w:t>forcing under these scenarios is</w:t>
      </w:r>
      <w:r>
        <w:rPr>
          <w:rStyle w:val="TitleChar"/>
        </w:rPr>
        <w:t xml:space="preserve"> almost </w:t>
      </w:r>
      <w:r>
        <w:rPr>
          <w:rStyle w:val="TitleChar"/>
          <w:highlight w:val="green"/>
        </w:rPr>
        <w:t>identical</w:t>
      </w:r>
      <w:r>
        <w:t xml:space="preserve"> 174 </w:t>
      </w:r>
      <w:r>
        <w:rPr>
          <w:rStyle w:val="TitleChar"/>
        </w:rPr>
        <w:t xml:space="preserve">until 2020, </w:t>
      </w:r>
      <w:r>
        <w:rPr>
          <w:rStyle w:val="TitleChar"/>
          <w:highlight w:val="green"/>
        </w:rPr>
        <w:t>and then declines in RCP</w:t>
      </w:r>
      <w:r>
        <w:rPr>
          <w:rStyle w:val="TitleChar"/>
        </w:rPr>
        <w:t xml:space="preserve">2.6 relative to RCP4.5. However, </w:t>
      </w:r>
      <w:r>
        <w:rPr>
          <w:rStyle w:val="TitleChar"/>
          <w:highlight w:val="green"/>
        </w:rPr>
        <w:t>between 2018 and</w:t>
      </w:r>
      <w:r>
        <w:t xml:space="preserve"> 175 </w:t>
      </w:r>
      <w:r>
        <w:rPr>
          <w:rStyle w:val="TitleChar"/>
          <w:highlight w:val="green"/>
        </w:rPr>
        <w:t>2037</w:t>
      </w:r>
      <w:r>
        <w:rPr>
          <w:rStyle w:val="TitleChar"/>
        </w:rPr>
        <w:t xml:space="preserve"> global annual mean surface air </w:t>
      </w:r>
      <w:r>
        <w:rPr>
          <w:rStyle w:val="TitleChar"/>
          <w:highlight w:val="green"/>
        </w:rPr>
        <w:t>temperature is warmer under RCP</w:t>
      </w:r>
      <w:r>
        <w:t xml:space="preserve">2.6. </w:t>
      </w:r>
      <w:r>
        <w:rPr>
          <w:rStyle w:val="TitleChar"/>
          <w:highlight w:val="green"/>
        </w:rPr>
        <w:t>The start of</w:t>
      </w:r>
      <w:r>
        <w:t xml:space="preserve"> 176 </w:t>
      </w:r>
      <w:r>
        <w:rPr>
          <w:rStyle w:val="TitleChar"/>
          <w:highlight w:val="green"/>
        </w:rPr>
        <w:t xml:space="preserve">this period is characterised by a period of </w:t>
      </w:r>
      <w:r>
        <w:rPr>
          <w:rStyle w:val="TitleChar"/>
        </w:rPr>
        <w:t xml:space="preserve">particularly </w:t>
      </w:r>
      <w:r>
        <w:rPr>
          <w:rStyle w:val="TitleChar"/>
          <w:highlight w:val="green"/>
        </w:rPr>
        <w:t>rapid warming</w:t>
      </w:r>
      <w:r>
        <w:t xml:space="preserve">.¶ 177 </w:t>
      </w:r>
      <w:r>
        <w:rPr>
          <w:rStyle w:val="TitleChar"/>
        </w:rPr>
        <w:t xml:space="preserve">Our results provide compelling evidence that </w:t>
      </w:r>
      <w:r>
        <w:rPr>
          <w:rStyle w:val="TitleChar"/>
          <w:highlight w:val="green"/>
        </w:rPr>
        <w:t>the warming in RCP</w:t>
      </w:r>
      <w:r>
        <w:rPr>
          <w:rStyle w:val="TitleChar"/>
        </w:rPr>
        <w:t xml:space="preserve">2.6 </w:t>
      </w:r>
      <w:r>
        <w:rPr>
          <w:rStyle w:val="TitleChar"/>
          <w:highlight w:val="green"/>
        </w:rPr>
        <w:t>is a result of a</w:t>
      </w:r>
      <w:r>
        <w:t xml:space="preserve"> 178 </w:t>
      </w:r>
      <w:r>
        <w:rPr>
          <w:rStyle w:val="TitleChar"/>
        </w:rPr>
        <w:t xml:space="preserve">rapid </w:t>
      </w:r>
      <w:r>
        <w:rPr>
          <w:rStyle w:val="TitleChar"/>
          <w:highlight w:val="green"/>
        </w:rPr>
        <w:t>decrease in sulphate aerosol load</w:t>
      </w:r>
      <w:r>
        <w:rPr>
          <w:highlight w:val="green"/>
        </w:rPr>
        <w:t xml:space="preserve">. </w:t>
      </w:r>
      <w:r>
        <w:rPr>
          <w:rStyle w:val="TitleChar"/>
          <w:highlight w:val="green"/>
        </w:rPr>
        <w:t>This decrease is caused by a decrease in sulphur</w:t>
      </w:r>
      <w:r>
        <w:t xml:space="preserve"> 179 </w:t>
      </w:r>
      <w:r>
        <w:rPr>
          <w:rStyle w:val="TitleChar"/>
          <w:highlight w:val="green"/>
        </w:rPr>
        <w:t>emissions</w:t>
      </w:r>
      <w:r>
        <w:rPr>
          <w:rStyle w:val="TitleChar"/>
        </w:rPr>
        <w:t xml:space="preserve"> in RCP2.6, </w:t>
      </w:r>
      <w:r>
        <w:rPr>
          <w:rStyle w:val="TitleChar"/>
          <w:highlight w:val="green"/>
        </w:rPr>
        <w:t>as a result of the</w:t>
      </w:r>
      <w:r>
        <w:rPr>
          <w:rStyle w:val="TitleChar"/>
        </w:rPr>
        <w:t xml:space="preserve"> rapid </w:t>
      </w:r>
      <w:r>
        <w:rPr>
          <w:rStyle w:val="TitleChar"/>
          <w:highlight w:val="green"/>
        </w:rPr>
        <w:t>decrease in coal use</w:t>
      </w:r>
      <w:r>
        <w:rPr>
          <w:rStyle w:val="TitleChar"/>
        </w:rPr>
        <w:t xml:space="preserve"> needed to reduce GHG</w:t>
      </w:r>
      <w:r>
        <w:t xml:space="preserve"> 180 </w:t>
      </w:r>
      <w:r>
        <w:rPr>
          <w:rStyle w:val="TitleChar"/>
        </w:rPr>
        <w:t>emissions</w:t>
      </w:r>
      <w:r>
        <w:t>. Thus our results highlight the difficulty of reducing the rate of global warming 181 in the near term in this model, even under extreme scenarios for reducing GHG emissions, 182 and is consistent with previous simulations by Wigley [1991] and Johns et al. [2011].</w:t>
      </w:r>
    </w:p>
    <w:p w14:paraId="4ECC3E51" w14:textId="77777777" w:rsidR="005A192E" w:rsidRDefault="005A192E" w:rsidP="005A192E">
      <w:pPr>
        <w:rPr>
          <w:sz w:val="18"/>
        </w:rPr>
      </w:pPr>
      <w:r>
        <w:rPr>
          <w:sz w:val="18"/>
        </w:rPr>
        <w:t>***RCP="Representative Concentration Pathways." These are IPCC scenarios designed for use in climate models, that essentially project different scenarios for changes (or lack thereof) in global emissions. RCP2.6 is a scenario of significant emissions reductions. RCP4.5 is the baseline "business as usual" scenario.</w:t>
      </w:r>
    </w:p>
    <w:p w14:paraId="0C7F90FB" w14:textId="77777777" w:rsidR="005A192E" w:rsidRPr="005A192E" w:rsidRDefault="005A192E" w:rsidP="005A192E">
      <w:pPr>
        <w:rPr>
          <w:sz w:val="18"/>
        </w:rPr>
      </w:pPr>
      <w:r>
        <w:rPr>
          <w:sz w:val="18"/>
        </w:rPr>
        <w:t>***CDNC=cloud droplet number concentration</w:t>
      </w:r>
    </w:p>
    <w:p w14:paraId="14E9A1B6" w14:textId="77777777" w:rsidR="005A192E" w:rsidRDefault="005A192E" w:rsidP="005A192E">
      <w:pPr>
        <w:pStyle w:val="Heading4"/>
      </w:pPr>
      <w:r>
        <w:t>Attempts to reduce air pollution will cause global warming by eliminating the cooling effects of sulfate aerosols</w:t>
      </w:r>
    </w:p>
    <w:p w14:paraId="61ED8341" w14:textId="77777777" w:rsidR="005A192E" w:rsidRDefault="005A192E" w:rsidP="005A192E">
      <w:pPr>
        <w:rPr>
          <w:b/>
          <w:sz w:val="24"/>
        </w:rPr>
      </w:pPr>
      <w:r w:rsidRPr="005A192E">
        <w:rPr>
          <w:rStyle w:val="StyleStyleBold12pt"/>
        </w:rPr>
        <w:t>Health and Energy 7</w:t>
      </w:r>
      <w:r>
        <w:rPr>
          <w:rStyle w:val="cite"/>
          <w:rFonts w:cs="Calibri"/>
        </w:rPr>
        <w:t xml:space="preserve"> </w:t>
      </w:r>
      <w:r>
        <w:t xml:space="preserve">(“Sulfur Dioxide cuts may allow Increased Global Warming”, February 20, </w:t>
      </w:r>
      <w:hyperlink r:id="rId14" w:history="1">
        <w:r>
          <w:rPr>
            <w:rStyle w:val="Hyperlink"/>
          </w:rPr>
          <w:t>http://healthandenergy.com/sulfur_dioxide.htm</w:t>
        </w:r>
      </w:hyperlink>
    </w:p>
    <w:p w14:paraId="6FD14108" w14:textId="77777777" w:rsidR="005A192E" w:rsidRDefault="005A192E" w:rsidP="005A192E"/>
    <w:p w14:paraId="49B8C9BD" w14:textId="77777777" w:rsidR="005A192E" w:rsidRDefault="005A192E" w:rsidP="005A192E">
      <w:pPr>
        <w:pStyle w:val="card"/>
        <w:ind w:left="0"/>
      </w:pPr>
      <w:r>
        <w:rPr>
          <w:rStyle w:val="underline"/>
          <w:rFonts w:eastAsiaTheme="majorEastAsia"/>
          <w:highlight w:val="cyan"/>
        </w:rPr>
        <w:t>Sulfur dioxide emissions</w:t>
      </w:r>
      <w:r>
        <w:rPr>
          <w:rStyle w:val="underline"/>
          <w:rFonts w:eastAsiaTheme="majorEastAsia"/>
        </w:rPr>
        <w:t xml:space="preserve"> from the burning of coal and oil react with water and oxygen in the air to </w:t>
      </w:r>
      <w:r>
        <w:rPr>
          <w:rStyle w:val="underline"/>
          <w:rFonts w:eastAsiaTheme="majorEastAsia"/>
          <w:highlight w:val="cyan"/>
        </w:rPr>
        <w:t>form sulfate aerosols</w:t>
      </w:r>
      <w:r>
        <w:rPr>
          <w:sz w:val="16"/>
          <w:highlight w:val="cyan"/>
        </w:rPr>
        <w:t>;</w:t>
      </w:r>
      <w:r>
        <w:rPr>
          <w:sz w:val="16"/>
        </w:rPr>
        <w:t xml:space="preserve"> acidic compounds that fall to the Earth in the form of acid rain. Global warming and acid rain are two environmental problems the world will be forced to reckon with in the 21st century. </w:t>
      </w:r>
      <w:r>
        <w:rPr>
          <w:rStyle w:val="underline"/>
          <w:rFonts w:eastAsiaTheme="majorEastAsia"/>
        </w:rPr>
        <w:t xml:space="preserve">Unfortunately, </w:t>
      </w:r>
      <w:r>
        <w:rPr>
          <w:rStyle w:val="underline"/>
          <w:rFonts w:eastAsiaTheme="majorEastAsia"/>
          <w:highlight w:val="cyan"/>
        </w:rPr>
        <w:t>efforts to mitigate acid rain may actually increase</w:t>
      </w:r>
      <w:r>
        <w:rPr>
          <w:sz w:val="16"/>
        </w:rPr>
        <w:t xml:space="preserve"> regional </w:t>
      </w:r>
      <w:r>
        <w:rPr>
          <w:rStyle w:val="underline"/>
          <w:rFonts w:eastAsiaTheme="majorEastAsia"/>
          <w:highlight w:val="cyan"/>
        </w:rPr>
        <w:t>warming</w:t>
      </w:r>
      <w:r>
        <w:rPr>
          <w:sz w:val="16"/>
        </w:rPr>
        <w:t>, according to a university professor. "</w:t>
      </w:r>
      <w:r>
        <w:rPr>
          <w:rStyle w:val="underline"/>
          <w:rFonts w:eastAsiaTheme="majorEastAsia"/>
        </w:rPr>
        <w:t>It is ironic</w:t>
      </w:r>
      <w:r>
        <w:rPr>
          <w:sz w:val="16"/>
        </w:rPr>
        <w:t xml:space="preserve">, in a sense, </w:t>
      </w:r>
      <w:r>
        <w:rPr>
          <w:rStyle w:val="underline"/>
          <w:rFonts w:eastAsiaTheme="majorEastAsia"/>
        </w:rPr>
        <w:t>that in working to solve one environmental problem you exacerbate another</w:t>
      </w:r>
      <w:r>
        <w:rPr>
          <w:sz w:val="16"/>
        </w:rPr>
        <w:t xml:space="preserve"> problem", said Michael Schlesinger, a professor of atmospheric sciences at the University of Illinois, Urbana-Champaign. Sulfur dioxide emissions from the burning of coal and oil react with water and oxygen in the air to form sulfate aerosols — acidic compounds that fall to the Earth in the form of acid rain, wreaking havoc on the world’s forests and streams. </w:t>
      </w:r>
      <w:r>
        <w:rPr>
          <w:rStyle w:val="underline"/>
          <w:rFonts w:eastAsiaTheme="majorEastAsia"/>
          <w:highlight w:val="cyan"/>
        </w:rPr>
        <w:t>Sulfate aerosols</w:t>
      </w:r>
      <w:r>
        <w:rPr>
          <w:sz w:val="16"/>
        </w:rPr>
        <w:t xml:space="preserve"> also </w:t>
      </w:r>
      <w:r>
        <w:rPr>
          <w:rStyle w:val="underline"/>
          <w:rFonts w:eastAsiaTheme="majorEastAsia"/>
          <w:highlight w:val="cyan"/>
        </w:rPr>
        <w:t>reflect sunlight back into space</w:t>
      </w:r>
      <w:r>
        <w:rPr>
          <w:sz w:val="16"/>
        </w:rPr>
        <w:t>. "</w:t>
      </w:r>
      <w:r>
        <w:rPr>
          <w:rStyle w:val="underline"/>
          <w:rFonts w:eastAsiaTheme="majorEastAsia"/>
        </w:rPr>
        <w:t>This acts as a negative radiative forcing which</w:t>
      </w:r>
      <w:r>
        <w:rPr>
          <w:sz w:val="16"/>
        </w:rPr>
        <w:t xml:space="preserve"> partially </w:t>
      </w:r>
      <w:r>
        <w:rPr>
          <w:rStyle w:val="underline"/>
          <w:rFonts w:eastAsiaTheme="majorEastAsia"/>
          <w:highlight w:val="cyan"/>
        </w:rPr>
        <w:t>compensates for</w:t>
      </w:r>
      <w:r>
        <w:rPr>
          <w:rStyle w:val="underline"/>
          <w:rFonts w:eastAsiaTheme="majorEastAsia"/>
        </w:rPr>
        <w:t xml:space="preserve"> the positive radiative forcing due to </w:t>
      </w:r>
      <w:r>
        <w:rPr>
          <w:rStyle w:val="underline"/>
          <w:rFonts w:eastAsiaTheme="majorEastAsia"/>
          <w:highlight w:val="cyan"/>
        </w:rPr>
        <w:t>greenhouse gases</w:t>
      </w:r>
      <w:r>
        <w:rPr>
          <w:sz w:val="16"/>
        </w:rPr>
        <w:t xml:space="preserve">", said Schlesinger. </w:t>
      </w:r>
      <w:r>
        <w:rPr>
          <w:rStyle w:val="underline"/>
          <w:rFonts w:eastAsiaTheme="majorEastAsia"/>
          <w:highlight w:val="cyan"/>
        </w:rPr>
        <w:t>Take away the sulfur dioxide</w:t>
      </w:r>
      <w:r>
        <w:rPr>
          <w:rStyle w:val="underline"/>
          <w:rFonts w:eastAsiaTheme="majorEastAsia"/>
        </w:rPr>
        <w:t xml:space="preserve"> </w:t>
      </w:r>
      <w:r>
        <w:rPr>
          <w:sz w:val="16"/>
        </w:rPr>
        <w:t xml:space="preserve">— a gas that doesn’t stray too far from its source of emission — </w:t>
      </w:r>
      <w:r>
        <w:rPr>
          <w:rStyle w:val="underline"/>
          <w:rFonts w:eastAsiaTheme="majorEastAsia"/>
          <w:highlight w:val="cyan"/>
        </w:rPr>
        <w:t>and</w:t>
      </w:r>
      <w:r>
        <w:rPr>
          <w:rStyle w:val="underline"/>
          <w:rFonts w:eastAsiaTheme="majorEastAsia"/>
        </w:rPr>
        <w:t xml:space="preserve"> all of a sudden </w:t>
      </w:r>
      <w:r>
        <w:rPr>
          <w:rStyle w:val="underline"/>
          <w:rFonts w:eastAsiaTheme="majorEastAsia"/>
          <w:highlight w:val="cyan"/>
        </w:rPr>
        <w:t>something that used to mitigate</w:t>
      </w:r>
      <w:r>
        <w:rPr>
          <w:rStyle w:val="underline"/>
          <w:rFonts w:eastAsiaTheme="majorEastAsia"/>
        </w:rPr>
        <w:t xml:space="preserve"> the effects of </w:t>
      </w:r>
      <w:r>
        <w:rPr>
          <w:rStyle w:val="underline"/>
          <w:rFonts w:eastAsiaTheme="majorEastAsia"/>
          <w:highlight w:val="cyan"/>
        </w:rPr>
        <w:t>carbon dioxide is lost, resulting in</w:t>
      </w:r>
      <w:r>
        <w:rPr>
          <w:sz w:val="16"/>
        </w:rPr>
        <w:t xml:space="preserve"> regional </w:t>
      </w:r>
      <w:r>
        <w:rPr>
          <w:rStyle w:val="underline"/>
          <w:rFonts w:eastAsiaTheme="majorEastAsia"/>
          <w:highlight w:val="cyan"/>
        </w:rPr>
        <w:t>warming</w:t>
      </w:r>
      <w:r>
        <w:rPr>
          <w:sz w:val="16"/>
        </w:rPr>
        <w:t xml:space="preserve">. "In recent studies, we found that </w:t>
      </w:r>
      <w:r>
        <w:rPr>
          <w:rStyle w:val="underline"/>
          <w:rFonts w:eastAsiaTheme="majorEastAsia"/>
        </w:rPr>
        <w:t>decreasing the sulfur dioxide emissions led to significant regional warming</w:t>
      </w:r>
      <w:r>
        <w:rPr>
          <w:sz w:val="16"/>
        </w:rPr>
        <w:t xml:space="preserve"> in North America, Europe and Asia", said Schlesinger. Schlesinger and his colleagues based their study on four scenarios for emissions of greenhouse gases that are being produced by the Intergovernmental Panel on Climate Change for the panel’s Third Assessment Report scheduled for completion in 2001. In these scenarios, sulfur dioxide emissions have been de-coupled from carbon dioxide emissions. Even though the burning of coal and oil produces both carbon dioxide and sulfur dioxide emissions, </w:t>
      </w:r>
      <w:r>
        <w:rPr>
          <w:rStyle w:val="underline"/>
          <w:rFonts w:eastAsiaTheme="majorEastAsia"/>
        </w:rPr>
        <w:t>technologies exist that allow for both low-sulfur fuels and "scrubbers" placed in smoke stacks that clean emissions of sulfur dioxide</w:t>
      </w:r>
      <w:r>
        <w:rPr>
          <w:sz w:val="16"/>
        </w:rPr>
        <w:t xml:space="preserve">. Therefore, in each of the scenarios that Schlesinger and his colleagues examined, sulfur dioxide emissions either leveled off early in the next century or decreased while carbon dioxide emissions continued to rise. "Thus it appears that </w:t>
      </w:r>
      <w:r>
        <w:rPr>
          <w:rStyle w:val="underline"/>
          <w:rFonts w:eastAsiaTheme="majorEastAsia"/>
        </w:rPr>
        <w:t>mitigation of the acid-rain problem by future reductions in sulfur dioxide emissions exacerbates the greenhouse-warming problem</w:t>
      </w:r>
      <w:r>
        <w:rPr>
          <w:sz w:val="16"/>
        </w:rPr>
        <w:t xml:space="preserve"> by enhancing the warming in and near the regions where the sulfur dioxide emissions are reduced", he said.</w:t>
      </w:r>
    </w:p>
    <w:p w14:paraId="51203EFC" w14:textId="77777777" w:rsidR="003B0173" w:rsidRDefault="003B0173" w:rsidP="003B0173">
      <w:pPr>
        <w:pStyle w:val="Heading4"/>
      </w:pPr>
      <w:r>
        <w:t>Reducing CO2 Emissions Also Cuts SO2 Emissions</w:t>
      </w:r>
    </w:p>
    <w:p w14:paraId="5D1D35E4" w14:textId="77777777" w:rsidR="003B0173" w:rsidRPr="003B0173" w:rsidRDefault="003B0173" w:rsidP="003B0173">
      <w:pPr>
        <w:widowControl w:val="0"/>
        <w:autoSpaceDE w:val="0"/>
        <w:autoSpaceDN w:val="0"/>
        <w:adjustRightInd w:val="0"/>
        <w:rPr>
          <w:rStyle w:val="StyleStyleBold12pt"/>
        </w:rPr>
      </w:pPr>
      <w:r w:rsidRPr="003B0173">
        <w:rPr>
          <w:rStyle w:val="StyleStyleBold12pt"/>
        </w:rPr>
        <w:t>Syracuse 14</w:t>
      </w:r>
    </w:p>
    <w:p w14:paraId="44A95EB1" w14:textId="77777777" w:rsidR="003B0173" w:rsidRDefault="003B0173" w:rsidP="003B0173">
      <w:pPr>
        <w:widowControl w:val="0"/>
        <w:autoSpaceDE w:val="0"/>
        <w:autoSpaceDN w:val="0"/>
        <w:adjustRightInd w:val="0"/>
        <w:rPr>
          <w:color w:val="262626"/>
          <w:sz w:val="20"/>
          <w:szCs w:val="20"/>
        </w:rPr>
      </w:pPr>
      <w:r>
        <w:rPr>
          <w:color w:val="262626"/>
          <w:sz w:val="20"/>
          <w:szCs w:val="20"/>
        </w:rPr>
        <w:t>Syracuse University News Staff,. May 27, 2014“Rules to Cut Carbon Emissions Also Reduce Other Air Pollutants”</w:t>
      </w:r>
      <w:r>
        <w:t xml:space="preserve"> </w:t>
      </w:r>
      <w:r>
        <w:rPr>
          <w:color w:val="262626"/>
          <w:sz w:val="20"/>
          <w:szCs w:val="20"/>
        </w:rPr>
        <w:t>http://news.syr.edu/rules-to-cut-carbon-emissions-also-reduce-other-air-pollutants-31115/</w:t>
      </w:r>
    </w:p>
    <w:p w14:paraId="30A29799" w14:textId="77777777" w:rsidR="003B0173" w:rsidRDefault="003B0173" w:rsidP="003B0173">
      <w:pPr>
        <w:widowControl w:val="0"/>
        <w:autoSpaceDE w:val="0"/>
        <w:autoSpaceDN w:val="0"/>
        <w:adjustRightInd w:val="0"/>
        <w:spacing w:after="320"/>
        <w:rPr>
          <w:color w:val="262626"/>
        </w:rPr>
      </w:pPr>
      <w:r>
        <w:rPr>
          <w:color w:val="262626"/>
        </w:rPr>
        <w:t xml:space="preserve">Of the three scenarios simulated, </w:t>
      </w:r>
      <w:r>
        <w:rPr>
          <w:color w:val="262626"/>
          <w:highlight w:val="yellow"/>
        </w:rPr>
        <w:t>the top-performing option decreased sulfur dioxide</w:t>
      </w:r>
      <w:r>
        <w:rPr>
          <w:color w:val="262626"/>
        </w:rPr>
        <w:t xml:space="preserve"> and mercury </w:t>
      </w:r>
      <w:r>
        <w:rPr>
          <w:color w:val="262626"/>
          <w:highlight w:val="yellow"/>
        </w:rPr>
        <w:t>emissions by 27 percent</w:t>
      </w:r>
      <w:r>
        <w:rPr>
          <w:color w:val="262626"/>
        </w:rPr>
        <w:t xml:space="preserve"> and nitrogen oxide emissions by 22 percent by 2020 compared to the reference case. </w:t>
      </w:r>
      <w:r>
        <w:rPr>
          <w:color w:val="262626"/>
          <w:highlight w:val="yellow"/>
        </w:rPr>
        <w:t>This option reduced carbon dioxide emissions from the power sector by 35 percent</w:t>
      </w:r>
      <w:r>
        <w:rPr>
          <w:color w:val="262626"/>
        </w:rPr>
        <w:t xml:space="preserve"> from 2005 levels by 2020. The scientists state that the resulting air quality improvements are likely to lead to significant gains in public and environmental health. “</w:t>
      </w:r>
      <w:r>
        <w:rPr>
          <w:color w:val="262626"/>
          <w:highlight w:val="yellow"/>
        </w:rPr>
        <w:t>When power plants limit carbon dioxide emissions, they</w:t>
      </w:r>
      <w:r>
        <w:rPr>
          <w:color w:val="262626"/>
        </w:rPr>
        <w:t xml:space="preserve"> can </w:t>
      </w:r>
      <w:r>
        <w:rPr>
          <w:color w:val="262626"/>
          <w:highlight w:val="yellow"/>
        </w:rPr>
        <w:t>also release less sulfur dioxide</w:t>
      </w:r>
      <w:r>
        <w:rPr>
          <w:color w:val="262626"/>
        </w:rPr>
        <w:t xml:space="preserve">, nitrogen oxide and other pollutants,” says Driscoll, University Professor of civil and environmental engineering in the College of Engineering and Computer Science. “One of the policy options we analyzed cut emissions of these non-carbon pollutants by approximately 750,000 tons </w:t>
      </w:r>
      <w:r>
        <w:rPr>
          <w:color w:val="262626"/>
        </w:rPr>
        <w:lastRenderedPageBreak/>
        <w:t>per year by 2020.”</w:t>
      </w:r>
    </w:p>
    <w:p w14:paraId="689EA69D" w14:textId="77777777" w:rsidR="003B0173" w:rsidRDefault="003B0173" w:rsidP="003B0173">
      <w:pPr>
        <w:pStyle w:val="Heading4"/>
        <w:rPr>
          <w:szCs w:val="24"/>
        </w:rPr>
      </w:pPr>
      <w:r>
        <w:t>Correlation Between Decreases in CO2 and SO2</w:t>
      </w:r>
    </w:p>
    <w:p w14:paraId="296AD3AA" w14:textId="77777777" w:rsidR="003B0173" w:rsidRPr="003B0173" w:rsidRDefault="003B0173" w:rsidP="003B0173">
      <w:pPr>
        <w:widowControl w:val="0"/>
        <w:autoSpaceDE w:val="0"/>
        <w:autoSpaceDN w:val="0"/>
        <w:adjustRightInd w:val="0"/>
        <w:rPr>
          <w:rStyle w:val="StyleStyleBold12pt"/>
        </w:rPr>
      </w:pPr>
      <w:r w:rsidRPr="003B0173">
        <w:rPr>
          <w:rStyle w:val="StyleStyleBold12pt"/>
        </w:rPr>
        <w:t>Gouw 14</w:t>
      </w:r>
    </w:p>
    <w:p w14:paraId="0246F98D" w14:textId="77777777" w:rsidR="003B0173" w:rsidRDefault="003B0173" w:rsidP="003B0173">
      <w:pPr>
        <w:widowControl w:val="0"/>
        <w:autoSpaceDE w:val="0"/>
        <w:autoSpaceDN w:val="0"/>
        <w:adjustRightInd w:val="0"/>
        <w:rPr>
          <w:color w:val="262626"/>
          <w:sz w:val="20"/>
          <w:szCs w:val="20"/>
        </w:rPr>
      </w:pPr>
      <w:r>
        <w:rPr>
          <w:color w:val="262626"/>
          <w:sz w:val="20"/>
          <w:szCs w:val="20"/>
        </w:rPr>
        <w:t>J. A. Gow., Reduced Emissions of CO2, NOx and SO2 from U.S. Power. http://www.windaction.org/posts/39558-reduced-emissions-of-co2-nox-and-so2-from-u-s-power-plants-due-to-the-switch-from-coal-to-natural-gas-with-combined-cycle-technology#.U7MsMF7XFG4</w:t>
      </w:r>
    </w:p>
    <w:p w14:paraId="77E05310" w14:textId="77777777" w:rsidR="005A192E" w:rsidRPr="005A192E" w:rsidRDefault="003B0173" w:rsidP="005A192E">
      <w:pPr>
        <w:widowControl w:val="0"/>
        <w:autoSpaceDE w:val="0"/>
        <w:autoSpaceDN w:val="0"/>
        <w:adjustRightInd w:val="0"/>
        <w:spacing w:after="320"/>
        <w:rPr>
          <w:color w:val="262626"/>
        </w:rPr>
      </w:pPr>
      <w:r>
        <w:rPr>
          <w:color w:val="262626"/>
        </w:rPr>
        <w:t>Since 1997, an increasing fraction of electric power in the U.S. has been generated from</w:t>
      </w:r>
      <w:r>
        <w:rPr>
          <w:color w:val="262626"/>
          <w:sz w:val="20"/>
          <w:szCs w:val="20"/>
        </w:rPr>
        <w:t xml:space="preserve"> </w:t>
      </w:r>
      <w:r>
        <w:rPr>
          <w:color w:val="262626"/>
        </w:rPr>
        <w:t xml:space="preserve">natural gas. Here, we use data from continuous emissions monitoring systems (CEMS), which measure emissions at the stack of most U.S. electric power generation units, to investigate how this switch affected the emissions of CO2, NOx and SO2. Per unit of energy produced, natural gas power </w:t>
      </w:r>
      <w:r>
        <w:rPr>
          <w:color w:val="262626"/>
          <w:highlight w:val="yellow"/>
        </w:rPr>
        <w:t>plants equipped with combined cycle technology emit on average 44% of the CO2 compared with coal power plants.</w:t>
      </w:r>
      <w:r>
        <w:rPr>
          <w:color w:val="262626"/>
        </w:rPr>
        <w:t xml:space="preserve"> As a result of the increased use of natural gas, CO2 emissions from U.S. fossil-fuel power plants were 23% lower in 2012 than they would have been, if coal had continued to provide the same fraction of electric power as in 1997. In addition, natural gas power plants with combined cycle technology emit less NOx and </w:t>
      </w:r>
      <w:r>
        <w:rPr>
          <w:color w:val="262626"/>
          <w:highlight w:val="yellow"/>
        </w:rPr>
        <w:t>far less SO2 per unit energy produced than coal power plants.</w:t>
      </w:r>
      <w:r>
        <w:rPr>
          <w:color w:val="262626"/>
        </w:rPr>
        <w:t xml:space="preserve"> The increased use of</w:t>
      </w:r>
      <w:r>
        <w:rPr>
          <w:rFonts w:ascii="MS Mincho" w:hAnsi="MS Mincho" w:cs="MS Mincho"/>
          <w:color w:val="262626"/>
        </w:rPr>
        <w:t> </w:t>
      </w:r>
      <w:r>
        <w:rPr>
          <w:color w:val="262626"/>
        </w:rPr>
        <w:t>natural gas has therefore led to emissions reductions of NOx (40%) and SO2 (44%), in addition to those obtained from the implementation of emissions control systems on coal power plants. These benefits to air quality and climate should be weighed against the increase in emissions of methane,</w:t>
      </w:r>
      <w:r>
        <w:rPr>
          <w:rFonts w:ascii="MS Mincho" w:hAnsi="MS Mincho" w:cs="MS Mincho"/>
          <w:color w:val="262626"/>
        </w:rPr>
        <w:t> </w:t>
      </w:r>
      <w:r>
        <w:rPr>
          <w:color w:val="262626"/>
        </w:rPr>
        <w:t>volatile organic compounds and other trace gases that are associated with the production, processing, storage and transport of natural gas.</w:t>
      </w:r>
    </w:p>
    <w:p w14:paraId="73DF7988" w14:textId="77777777" w:rsidR="005A192E" w:rsidRDefault="005A192E" w:rsidP="005A192E">
      <w:pPr>
        <w:pStyle w:val="Heading3"/>
      </w:pPr>
      <w:r>
        <w:lastRenderedPageBreak/>
        <w:t>A2: Anthopogenic SO2 Not Key</w:t>
      </w:r>
    </w:p>
    <w:p w14:paraId="5F465CC0" w14:textId="77777777" w:rsidR="00D83C06" w:rsidRPr="00D83C06" w:rsidRDefault="00D83C06" w:rsidP="00D83C06"/>
    <w:p w14:paraId="296125D1" w14:textId="77777777" w:rsidR="005A192E" w:rsidRDefault="005A192E" w:rsidP="005A192E">
      <w:pPr>
        <w:pStyle w:val="Heading4"/>
      </w:pPr>
      <w:r>
        <w:t>SO2 emissions are mostly anthropogenic and a byproduct of fossil fuels</w:t>
      </w:r>
    </w:p>
    <w:p w14:paraId="0EF48444" w14:textId="77777777" w:rsidR="005A192E" w:rsidRDefault="005A192E" w:rsidP="005A192E">
      <w:pPr>
        <w:pStyle w:val="FreeForm"/>
        <w:rPr>
          <w:rFonts w:ascii="Times New Roman" w:hAnsi="Times New Roman"/>
          <w:sz w:val="26"/>
        </w:rPr>
      </w:pPr>
      <w:r w:rsidRPr="003B0173">
        <w:rPr>
          <w:rStyle w:val="StyleStyleBold12pt"/>
        </w:rPr>
        <w:t>Department of the Environment and Heritage, 2005</w:t>
      </w:r>
      <w:r>
        <w:rPr>
          <w:rFonts w:ascii="Times New Roman" w:hAnsi="Times New Roman"/>
          <w:sz w:val="26"/>
        </w:rPr>
        <w:t xml:space="preserve"> (</w:t>
      </w:r>
      <w:hyperlink r:id="rId15" w:history="1">
        <w:r>
          <w:rPr>
            <w:rStyle w:val="Hyperlink"/>
            <w:color w:val="000099"/>
            <w:sz w:val="26"/>
          </w:rPr>
          <w:t>http://www.environment.gov.au/resource/sulfur-dioxide-so2</w:t>
        </w:r>
      </w:hyperlink>
      <w:r>
        <w:rPr>
          <w:rFonts w:ascii="Times New Roman" w:hAnsi="Times New Roman"/>
          <w:sz w:val="26"/>
        </w:rPr>
        <w:t>)</w:t>
      </w:r>
    </w:p>
    <w:p w14:paraId="5582E72A" w14:textId="77777777" w:rsidR="005A192E" w:rsidRDefault="005A192E" w:rsidP="005A192E">
      <w:pPr>
        <w:pStyle w:val="FreeForm"/>
        <w:rPr>
          <w:rFonts w:ascii="Times New Roman" w:hAnsi="Times New Roman"/>
          <w:sz w:val="26"/>
        </w:rPr>
      </w:pPr>
    </w:p>
    <w:p w14:paraId="19EB1485" w14:textId="77777777" w:rsidR="005A192E" w:rsidRDefault="005A192E" w:rsidP="005A192E">
      <w:pPr>
        <w:pStyle w:val="FreeForm"/>
        <w:spacing w:after="180"/>
        <w:rPr>
          <w:rFonts w:ascii="Times New Roman" w:hAnsi="Times New Roman"/>
          <w:sz w:val="26"/>
        </w:rPr>
      </w:pPr>
      <w:r>
        <w:rPr>
          <w:rFonts w:ascii="Times New Roman" w:hAnsi="Times New Roman"/>
          <w:sz w:val="26"/>
          <w:u w:val="single"/>
          <w:shd w:val="clear" w:color="auto" w:fill="FFFF33"/>
        </w:rPr>
        <w:t>About 99% of the sulfur dioxide in air comes from human sources. The main source of sulfur dioxide in the air is</w:t>
      </w:r>
      <w:r>
        <w:rPr>
          <w:rFonts w:ascii="Times New Roman" w:hAnsi="Times New Roman"/>
          <w:sz w:val="26"/>
        </w:rPr>
        <w:t xml:space="preserve"> industrial activity that processes materials that contain sulfur, eg </w:t>
      </w:r>
      <w:r>
        <w:rPr>
          <w:rFonts w:ascii="Times New Roman" w:hAnsi="Times New Roman"/>
          <w:sz w:val="26"/>
          <w:u w:val="single"/>
          <w:shd w:val="clear" w:color="auto" w:fill="FFFF33"/>
        </w:rPr>
        <w:t>the generation of electricity from coal, oil or gas</w:t>
      </w:r>
      <w:r>
        <w:rPr>
          <w:rFonts w:ascii="Times New Roman" w:hAnsi="Times New Roman"/>
          <w:sz w:val="26"/>
        </w:rPr>
        <w:t xml:space="preserve"> that contains sulfur. Some mineral ores also contain sulfur, and sulfur dioxide is released when they are processed. In addition, </w:t>
      </w:r>
      <w:r>
        <w:rPr>
          <w:rFonts w:ascii="Times New Roman" w:hAnsi="Times New Roman"/>
          <w:sz w:val="26"/>
          <w:u w:val="single"/>
          <w:shd w:val="clear" w:color="auto" w:fill="FFFF33"/>
        </w:rPr>
        <w:t>industrial activities that burn fossil fuels</w:t>
      </w:r>
      <w:r>
        <w:rPr>
          <w:rFonts w:ascii="Times New Roman" w:hAnsi="Times New Roman"/>
          <w:sz w:val="26"/>
        </w:rPr>
        <w:t xml:space="preserve"> containing sulfur </w:t>
      </w:r>
      <w:r>
        <w:rPr>
          <w:rFonts w:ascii="Times New Roman" w:hAnsi="Times New Roman"/>
          <w:sz w:val="26"/>
          <w:u w:val="single"/>
          <w:shd w:val="clear" w:color="auto" w:fill="FFFF33"/>
        </w:rPr>
        <w:t>can be important sources of sulfur dioxide. Sulfur dioxide is also present in motor vehicle emissions, as the result of fuel combustion.</w:t>
      </w:r>
      <w:r>
        <w:rPr>
          <w:rFonts w:ascii="Times New Roman" w:hAnsi="Times New Roman"/>
          <w:sz w:val="26"/>
        </w:rPr>
        <w:t xml:space="preserve"> In the past, motor vehicle exhaust was an important, but not the main, source of sulfur dioxide in air. However, this is no longer the case.</w:t>
      </w:r>
    </w:p>
    <w:p w14:paraId="6A7EF91F" w14:textId="77777777" w:rsidR="00D83C06" w:rsidRPr="00D83C06" w:rsidRDefault="00D83C06" w:rsidP="00D83C06">
      <w:pPr>
        <w:keepNext/>
        <w:keepLines/>
        <w:spacing w:before="200"/>
        <w:outlineLvl w:val="3"/>
        <w:rPr>
          <w:rFonts w:eastAsiaTheme="majorEastAsia" w:cstheme="majorBidi"/>
          <w:b/>
          <w:bCs/>
          <w:iCs/>
          <w:sz w:val="26"/>
        </w:rPr>
      </w:pPr>
      <w:r w:rsidRPr="00D83C06">
        <w:rPr>
          <w:rFonts w:eastAsiaTheme="majorEastAsia" w:cstheme="majorBidi"/>
          <w:b/>
          <w:bCs/>
          <w:iCs/>
          <w:sz w:val="26"/>
        </w:rPr>
        <w:t>ANTHROPOGENIC SO2 OUTWEIGHS NATURAL SOURCES</w:t>
      </w:r>
    </w:p>
    <w:p w14:paraId="24280D0E" w14:textId="77777777" w:rsidR="00D83C06" w:rsidRPr="00D83C06" w:rsidRDefault="00D83C06" w:rsidP="00D83C06">
      <w:pPr>
        <w:rPr>
          <w:sz w:val="18"/>
        </w:rPr>
      </w:pPr>
      <w:r w:rsidRPr="00D83C06">
        <w:rPr>
          <w:b/>
          <w:bCs/>
          <w:sz w:val="26"/>
          <w:highlight w:val="yellow"/>
          <w:u w:val="single"/>
        </w:rPr>
        <w:t>Meskhidze, Et al, ‘5</w:t>
      </w:r>
      <w:r w:rsidRPr="00D83C06">
        <w:rPr>
          <w:sz w:val="18"/>
        </w:rPr>
        <w:t xml:space="preserve">, N. Meskhidze, W. L. Chameides, and A. Nenes, School of Earth and Atmospheric Sciences, Georgia Institute of Technology, “Dust and pollution: A recipe for enhanced ocean fertilization?,” JO. OF GEOPHYSICAL RESEARCH, VOL. 110, </w:t>
      </w:r>
      <w:hyperlink r:id="rId16" w:history="1">
        <w:r w:rsidRPr="00D83C06">
          <w:rPr>
            <w:sz w:val="18"/>
          </w:rPr>
          <w:t>http://www4.ncsu.edu/~nmeskhi/Dust%20and%20pollution_2005.pdf</w:t>
        </w:r>
      </w:hyperlink>
      <w:r w:rsidRPr="00D83C06">
        <w:rPr>
          <w:sz w:val="18"/>
        </w:rPr>
        <w:t>, ACC. 1-24-13, JT</w:t>
      </w:r>
    </w:p>
    <w:p w14:paraId="2F89900E" w14:textId="77777777" w:rsidR="00D83C06" w:rsidRPr="00D83C06" w:rsidRDefault="00D83C06" w:rsidP="00D83C06">
      <w:pPr>
        <w:rPr>
          <w:sz w:val="18"/>
        </w:rPr>
      </w:pPr>
      <w:r w:rsidRPr="00D83C06">
        <w:rPr>
          <w:b/>
          <w:bCs/>
          <w:highlight w:val="yellow"/>
          <w:u w:val="single"/>
        </w:rPr>
        <w:t>Both natural and anthropogenic emissions of SO2 have been proposed as sources of acidity in dust that can</w:t>
      </w:r>
      <w:r w:rsidRPr="00D83C06">
        <w:rPr>
          <w:b/>
          <w:bCs/>
          <w:u w:val="single"/>
        </w:rPr>
        <w:t xml:space="preserve"> eventually </w:t>
      </w:r>
      <w:r w:rsidRPr="00D83C06">
        <w:rPr>
          <w:b/>
          <w:bCs/>
          <w:highlight w:val="yellow"/>
          <w:u w:val="single"/>
        </w:rPr>
        <w:t>lead to the production of bioavailable Fe and stimulate phytoplankton growth</w:t>
      </w:r>
      <w:r w:rsidRPr="00D83C06">
        <w:rPr>
          <w:rFonts w:ascii="AdvTT5843c571" w:hAnsi="AdvTT5843c571" w:cs="AdvTT5843c571"/>
          <w:szCs w:val="20"/>
        </w:rPr>
        <w:t xml:space="preserve">. </w:t>
      </w:r>
      <w:r w:rsidRPr="00D83C06">
        <w:rPr>
          <w:rFonts w:cs="AdvTT5843c571"/>
          <w:sz w:val="18"/>
          <w:szCs w:val="20"/>
        </w:rPr>
        <w:t>Natural sources include volcanic emissions and the production of SO</w:t>
      </w:r>
      <w:r w:rsidRPr="00D83C06">
        <w:rPr>
          <w:rFonts w:cs="AdvTT5843c571"/>
          <w:sz w:val="18"/>
          <w:szCs w:val="13"/>
        </w:rPr>
        <w:t xml:space="preserve">2 </w:t>
      </w:r>
      <w:r w:rsidRPr="00D83C06">
        <w:rPr>
          <w:rFonts w:cs="AdvTT5843c571"/>
          <w:sz w:val="18"/>
          <w:szCs w:val="20"/>
        </w:rPr>
        <w:t xml:space="preserve">from the oxidation of biogenic dimethyl sulfide (DMS) from the ocean [e.g., </w:t>
      </w:r>
      <w:r w:rsidRPr="00D83C06">
        <w:rPr>
          <w:rFonts w:cs="AdvTTf90d833a.I"/>
          <w:sz w:val="18"/>
          <w:szCs w:val="20"/>
        </w:rPr>
        <w:t>Duce and Tindale</w:t>
      </w:r>
      <w:r w:rsidRPr="00D83C06">
        <w:rPr>
          <w:rFonts w:cs="AdvTT5843c571"/>
          <w:sz w:val="18"/>
          <w:szCs w:val="20"/>
        </w:rPr>
        <w:t xml:space="preserve">, 1991; </w:t>
      </w:r>
      <w:r w:rsidRPr="00D83C06">
        <w:rPr>
          <w:rFonts w:cs="AdvTTf90d833a.I"/>
          <w:sz w:val="18"/>
          <w:szCs w:val="20"/>
        </w:rPr>
        <w:t>Zhuang et al.</w:t>
      </w:r>
      <w:r w:rsidRPr="00D83C06">
        <w:rPr>
          <w:rFonts w:cs="AdvTT5843c571"/>
          <w:sz w:val="18"/>
          <w:szCs w:val="20"/>
        </w:rPr>
        <w:t xml:space="preserve">, 1992; </w:t>
      </w:r>
      <w:r w:rsidRPr="00D83C06">
        <w:rPr>
          <w:rFonts w:cs="AdvTTf90d833a.I"/>
          <w:sz w:val="18"/>
          <w:szCs w:val="20"/>
        </w:rPr>
        <w:t>Sarmiento</w:t>
      </w:r>
      <w:r w:rsidRPr="00D83C06">
        <w:rPr>
          <w:rFonts w:cs="AdvTT5843c571"/>
          <w:sz w:val="18"/>
          <w:szCs w:val="20"/>
        </w:rPr>
        <w:t xml:space="preserve">, 1993; </w:t>
      </w:r>
      <w:r w:rsidRPr="00D83C06">
        <w:rPr>
          <w:rFonts w:cs="AdvTTf90d833a.I"/>
          <w:sz w:val="18"/>
          <w:szCs w:val="20"/>
        </w:rPr>
        <w:t>Spokes and Jickells</w:t>
      </w:r>
      <w:r w:rsidRPr="00D83C06">
        <w:rPr>
          <w:rFonts w:cs="AdvTT5843c571"/>
          <w:sz w:val="18"/>
          <w:szCs w:val="20"/>
        </w:rPr>
        <w:t xml:space="preserve">, 1996; </w:t>
      </w:r>
      <w:r w:rsidRPr="00D83C06">
        <w:rPr>
          <w:rFonts w:cs="AdvTTf90d833a.I"/>
          <w:sz w:val="18"/>
          <w:szCs w:val="20"/>
        </w:rPr>
        <w:t>Watson</w:t>
      </w:r>
      <w:r w:rsidRPr="00D83C06">
        <w:rPr>
          <w:rFonts w:cs="AdvTT5843c571"/>
          <w:sz w:val="18"/>
          <w:szCs w:val="20"/>
        </w:rPr>
        <w:t xml:space="preserve">, 2001; </w:t>
      </w:r>
      <w:r w:rsidRPr="00D83C06">
        <w:rPr>
          <w:rFonts w:cs="AdvTTf90d833a.I"/>
          <w:sz w:val="18"/>
          <w:szCs w:val="20"/>
        </w:rPr>
        <w:t>Bay et al.</w:t>
      </w:r>
      <w:r w:rsidRPr="00D83C06">
        <w:rPr>
          <w:rFonts w:cs="AdvTT5843c571"/>
          <w:sz w:val="18"/>
          <w:szCs w:val="20"/>
        </w:rPr>
        <w:t>, 2004].</w:t>
      </w:r>
      <w:r w:rsidRPr="00D83C06">
        <w:rPr>
          <w:rFonts w:ascii="AdvTT5843c571" w:hAnsi="AdvTT5843c571" w:cs="AdvTT5843c571"/>
          <w:szCs w:val="20"/>
        </w:rPr>
        <w:t xml:space="preserve"> </w:t>
      </w:r>
      <w:r w:rsidRPr="00D83C06">
        <w:rPr>
          <w:b/>
          <w:bCs/>
          <w:highlight w:val="yellow"/>
          <w:u w:val="single"/>
        </w:rPr>
        <w:t>By comparison, anthropogenic emissions represent a much larger source of SO2</w:t>
      </w:r>
      <w:r w:rsidRPr="00D83C06">
        <w:rPr>
          <w:rFonts w:ascii="AdvTT5843c571" w:hAnsi="AdvTT5843c571" w:cs="AdvTT5843c571"/>
          <w:szCs w:val="20"/>
          <w:highlight w:val="yellow"/>
        </w:rPr>
        <w:t>;</w:t>
      </w:r>
      <w:r w:rsidRPr="00D83C06">
        <w:rPr>
          <w:rFonts w:ascii="AdvTT5843c571" w:hAnsi="AdvTT5843c571" w:cs="AdvTT5843c571"/>
          <w:szCs w:val="20"/>
        </w:rPr>
        <w:t xml:space="preserve"> </w:t>
      </w:r>
      <w:r w:rsidRPr="00D83C06">
        <w:rPr>
          <w:rFonts w:cs="AdvTT5843c571"/>
          <w:sz w:val="18"/>
          <w:szCs w:val="20"/>
        </w:rPr>
        <w:t>in a normal year without major volcanic perturbations about 80% of the global source of SO</w:t>
      </w:r>
      <w:r w:rsidRPr="00D83C06">
        <w:rPr>
          <w:rFonts w:cs="AdvTT5843c571"/>
          <w:sz w:val="18"/>
          <w:szCs w:val="13"/>
        </w:rPr>
        <w:t xml:space="preserve">2 </w:t>
      </w:r>
      <w:r w:rsidRPr="00D83C06">
        <w:rPr>
          <w:rFonts w:cs="AdvTT5843c571"/>
          <w:sz w:val="18"/>
          <w:szCs w:val="20"/>
        </w:rPr>
        <w:t xml:space="preserve">is estimated to be anthropogenic [e.g., </w:t>
      </w:r>
      <w:r w:rsidRPr="00D83C06">
        <w:rPr>
          <w:rFonts w:cs="AdvTTf90d833a.I"/>
          <w:sz w:val="18"/>
          <w:szCs w:val="20"/>
        </w:rPr>
        <w:t>Koch et al.</w:t>
      </w:r>
      <w:r w:rsidRPr="00D83C06">
        <w:rPr>
          <w:rFonts w:cs="AdvTT5843c571"/>
          <w:sz w:val="18"/>
          <w:szCs w:val="20"/>
        </w:rPr>
        <w:t xml:space="preserve">, 2000; </w:t>
      </w:r>
      <w:r w:rsidRPr="00D83C06">
        <w:rPr>
          <w:rFonts w:cs="AdvTTf90d833a.I"/>
          <w:sz w:val="18"/>
          <w:szCs w:val="20"/>
        </w:rPr>
        <w:t>Chin et al.</w:t>
      </w:r>
      <w:r w:rsidRPr="00D83C06">
        <w:rPr>
          <w:rFonts w:cs="AdvTT5843c571"/>
          <w:sz w:val="18"/>
          <w:szCs w:val="20"/>
        </w:rPr>
        <w:t>, 2000]. Moreover,</w:t>
      </w:r>
      <w:r w:rsidRPr="00D83C06">
        <w:rPr>
          <w:rFonts w:ascii="AdvTT5843c571" w:hAnsi="AdvTT5843c571" w:cs="AdvTT5843c571"/>
          <w:sz w:val="12"/>
          <w:szCs w:val="20"/>
        </w:rPr>
        <w:t xml:space="preserve"> </w:t>
      </w:r>
      <w:r w:rsidRPr="00D83C06">
        <w:rPr>
          <w:b/>
          <w:bCs/>
          <w:highlight w:val="yellow"/>
          <w:u w:val="single"/>
        </w:rPr>
        <w:t>anthropogenic SO2 emission sites may be closer to dust sources and therefore have stronger influence on it than natural SO2</w:t>
      </w:r>
      <w:r w:rsidRPr="00D83C06">
        <w:rPr>
          <w:rFonts w:ascii="AdvTT5843c571" w:hAnsi="AdvTT5843c571" w:cs="AdvTT5843c571"/>
          <w:szCs w:val="20"/>
          <w:highlight w:val="yellow"/>
        </w:rPr>
        <w:t>.</w:t>
      </w:r>
      <w:r w:rsidRPr="00D83C06">
        <w:rPr>
          <w:rFonts w:ascii="AdvTT5843c571" w:hAnsi="AdvTT5843c571" w:cs="AdvTT5843c571"/>
          <w:szCs w:val="20"/>
        </w:rPr>
        <w:t xml:space="preserve"> </w:t>
      </w:r>
      <w:r w:rsidRPr="00D83C06">
        <w:rPr>
          <w:rFonts w:cs="AdvTT5843c571"/>
          <w:szCs w:val="20"/>
        </w:rPr>
        <w:t>For example, a significant fraction of dust particles downwind of Beijing and Qingdao (China) can be coated by and enriched in sulfate [</w:t>
      </w:r>
      <w:r w:rsidRPr="00D83C06">
        <w:rPr>
          <w:rFonts w:cs="AdvTTf90d833a.I"/>
          <w:szCs w:val="20"/>
        </w:rPr>
        <w:t>Parungo et al.</w:t>
      </w:r>
      <w:r w:rsidRPr="00D83C06">
        <w:rPr>
          <w:rFonts w:cs="AdvTT5843c571"/>
          <w:szCs w:val="20"/>
        </w:rPr>
        <w:t xml:space="preserve">, 1995; </w:t>
      </w:r>
      <w:r w:rsidRPr="00D83C06">
        <w:rPr>
          <w:rFonts w:cs="AdvTTf90d833a.I"/>
          <w:szCs w:val="20"/>
        </w:rPr>
        <w:t>Nishikawa et al.</w:t>
      </w:r>
      <w:r w:rsidRPr="00D83C06">
        <w:rPr>
          <w:rFonts w:cs="AdvTT5843c571"/>
          <w:szCs w:val="20"/>
        </w:rPr>
        <w:t>, 1991]. Analysis of dust aerosols collected at Barbados suggests that nss-SO</w:t>
      </w:r>
      <w:r w:rsidRPr="00D83C06">
        <w:rPr>
          <w:rFonts w:cs="AdvTT5843c571"/>
          <w:szCs w:val="13"/>
        </w:rPr>
        <w:t>42</w:t>
      </w:r>
      <w:r w:rsidRPr="00D83C06">
        <w:rPr>
          <w:rFonts w:cs="AdvP4C4E74"/>
          <w:szCs w:val="13"/>
        </w:rPr>
        <w:t xml:space="preserve">_ </w:t>
      </w:r>
      <w:r w:rsidRPr="00D83C06">
        <w:rPr>
          <w:rFonts w:cs="AdvTT5843c571"/>
          <w:szCs w:val="20"/>
        </w:rPr>
        <w:t>(about 50% of which appeared to be derived from sources in Europe) and NO</w:t>
      </w:r>
      <w:r w:rsidRPr="00D83C06">
        <w:rPr>
          <w:rFonts w:cs="AdvTT5843c571"/>
          <w:szCs w:val="13"/>
        </w:rPr>
        <w:t xml:space="preserve">3 </w:t>
      </w:r>
      <w:r w:rsidRPr="00D83C06">
        <w:rPr>
          <w:rFonts w:cs="AdvP4C4E74"/>
          <w:szCs w:val="13"/>
        </w:rPr>
        <w:t xml:space="preserve">_ </w:t>
      </w:r>
      <w:r w:rsidRPr="00D83C06">
        <w:rPr>
          <w:rFonts w:cs="AdvTT5843c571"/>
          <w:szCs w:val="20"/>
        </w:rPr>
        <w:t>associated with deliquesced dust particles can lower pH values typically in a range between 0 and 1, mobilizing¶ significant fraction of Fe in mineral dust plumes during their long range transport across the North Pacific Ocean [</w:t>
      </w:r>
      <w:r w:rsidRPr="00D83C06">
        <w:rPr>
          <w:rFonts w:cs="AdvTTf90d833a.I"/>
          <w:szCs w:val="20"/>
        </w:rPr>
        <w:t>Zhu et¶ al.</w:t>
      </w:r>
      <w:r w:rsidRPr="00D83C06">
        <w:rPr>
          <w:rFonts w:cs="AdvTT5843c571"/>
          <w:szCs w:val="20"/>
        </w:rPr>
        <w:t xml:space="preserve">, 1997]. </w:t>
      </w:r>
      <w:r w:rsidRPr="00D83C06">
        <w:rPr>
          <w:rFonts w:cs="AdvTTf90d833a.I"/>
          <w:szCs w:val="20"/>
        </w:rPr>
        <w:t xml:space="preserve">Elliott et al. </w:t>
      </w:r>
      <w:r w:rsidRPr="00D83C06">
        <w:rPr>
          <w:rFonts w:cs="AdvTT5843c571"/>
          <w:szCs w:val="20"/>
        </w:rPr>
        <w:t>[1997] proposed that economic development of China could increase SO</w:t>
      </w:r>
      <w:r w:rsidRPr="00D83C06">
        <w:rPr>
          <w:rFonts w:cs="AdvTT5843c571"/>
          <w:szCs w:val="13"/>
        </w:rPr>
        <w:t xml:space="preserve">2 </w:t>
      </w:r>
      <w:r w:rsidRPr="00D83C06">
        <w:rPr>
          <w:rFonts w:cs="AdvTT5843c571"/>
          <w:szCs w:val="20"/>
        </w:rPr>
        <w:t xml:space="preserve">emissions enough¶ to alter fluxes of bioavailable Fe to the ocean. Recently, </w:t>
      </w:r>
      <w:r w:rsidRPr="00D83C06">
        <w:rPr>
          <w:rFonts w:cs="AdvTTf90d833a.I"/>
          <w:szCs w:val="20"/>
        </w:rPr>
        <w:t xml:space="preserve">Meskhidze et al. </w:t>
      </w:r>
      <w:r w:rsidRPr="00D83C06">
        <w:rPr>
          <w:rFonts w:cs="AdvTT5843c571"/>
          <w:szCs w:val="20"/>
        </w:rPr>
        <w:t xml:space="preserve">[2003] examined the production of bioavailable Fe in dust plumes using the ‘acid mobilization’ mechanism. Based on the diagnostic analysis of a specific dust plume that had originated from the Gobi desert and advected over the Yellow Sea, </w:t>
      </w:r>
      <w:r w:rsidRPr="00D83C06">
        <w:rPr>
          <w:rFonts w:cs="AdvTTf90d833a.I"/>
          <w:szCs w:val="20"/>
        </w:rPr>
        <w:t xml:space="preserve">Meskhidze et al. </w:t>
      </w:r>
      <w:r w:rsidRPr="00D83C06">
        <w:rPr>
          <w:rFonts w:cs="AdvTT5843c571"/>
          <w:szCs w:val="20"/>
        </w:rPr>
        <w:t>[2003] suggested a possible link between ocean productivity and solubilization of Fe in aeolian dust from anthropogenic SO</w:t>
      </w:r>
      <w:r w:rsidRPr="00D83C06">
        <w:rPr>
          <w:rFonts w:cs="AdvTT5843c571"/>
          <w:szCs w:val="13"/>
        </w:rPr>
        <w:t xml:space="preserve"> </w:t>
      </w:r>
      <w:r w:rsidRPr="00D83C06">
        <w:rPr>
          <w:rFonts w:cs="AdvTT5843c571"/>
          <w:szCs w:val="20"/>
        </w:rPr>
        <w:t>emissions</w:t>
      </w:r>
      <w:r w:rsidRPr="00D83C06">
        <w:rPr>
          <w:rFonts w:ascii="AdvTT5843c571" w:hAnsi="AdvTT5843c571" w:cs="AdvTT5843c571"/>
          <w:szCs w:val="20"/>
        </w:rPr>
        <w:t>.</w:t>
      </w:r>
    </w:p>
    <w:p w14:paraId="4B6824E1" w14:textId="77777777" w:rsidR="00D83C06" w:rsidRPr="00D83C06" w:rsidRDefault="00D83C06" w:rsidP="00D83C06"/>
    <w:p w14:paraId="755BA3A0" w14:textId="77777777" w:rsidR="00D83C06" w:rsidRPr="00D83C06" w:rsidRDefault="00D83C06" w:rsidP="00D83C06"/>
    <w:p w14:paraId="57A133CC" w14:textId="77777777" w:rsidR="00D83C06" w:rsidRPr="00D83C06" w:rsidRDefault="00D83C06" w:rsidP="00D83C06">
      <w:pPr>
        <w:keepNext/>
        <w:keepLines/>
        <w:spacing w:before="200"/>
        <w:outlineLvl w:val="3"/>
        <w:rPr>
          <w:rFonts w:eastAsiaTheme="majorEastAsia" w:cstheme="majorBidi"/>
          <w:b/>
          <w:bCs/>
          <w:iCs/>
          <w:sz w:val="26"/>
        </w:rPr>
      </w:pPr>
      <w:r w:rsidRPr="00D83C06">
        <w:rPr>
          <w:rFonts w:eastAsiaTheme="majorEastAsia" w:cstheme="majorBidi"/>
          <w:b/>
          <w:bCs/>
          <w:iCs/>
          <w:sz w:val="26"/>
        </w:rPr>
        <w:t>NATURAL CAUSES NOT ENOUGH TO CAUSE COOLING</w:t>
      </w:r>
    </w:p>
    <w:p w14:paraId="5E4D10EB" w14:textId="77777777" w:rsidR="00D83C06" w:rsidRPr="00D83C06" w:rsidRDefault="00D83C06" w:rsidP="00D83C06">
      <w:r w:rsidRPr="00D83C06">
        <w:rPr>
          <w:b/>
          <w:bCs/>
          <w:sz w:val="26"/>
          <w:highlight w:val="yellow"/>
          <w:u w:val="single"/>
        </w:rPr>
        <w:t>Miller &amp; Koch ‘6</w:t>
      </w:r>
      <w:r w:rsidRPr="00D83C06">
        <w:rPr>
          <w:b/>
          <w:sz w:val="24"/>
        </w:rPr>
        <w:t xml:space="preserve">   </w:t>
      </w:r>
      <w:r w:rsidRPr="00D83C06">
        <w:rPr>
          <w:sz w:val="18"/>
        </w:rPr>
        <w:t xml:space="preserve">Ron Miller and Dorothy Koch, NASA GISS Atmospheric Study Group, “An Aerosol Tour de Forcing”, February 8, 2006, </w:t>
      </w:r>
      <w:hyperlink r:id="rId17" w:history="1">
        <w:r w:rsidRPr="00D83C06">
          <w:rPr>
            <w:sz w:val="18"/>
          </w:rPr>
          <w:t>http://www.realclimate.org/index.php/archives/2006/02/an-aerosol-tour-de-forcing/</w:t>
        </w:r>
      </w:hyperlink>
      <w:r w:rsidRPr="00D83C06">
        <w:rPr>
          <w:sz w:val="18"/>
        </w:rPr>
        <w:t>, ACC. 1-25-13</w:t>
      </w:r>
      <w:r w:rsidRPr="00D83C06">
        <w:rPr>
          <w:sz w:val="18"/>
        </w:rPr>
        <w:tab/>
      </w:r>
    </w:p>
    <w:p w14:paraId="4D8EF238" w14:textId="77777777" w:rsidR="00D83C06" w:rsidRPr="00D83C06" w:rsidRDefault="00D83C06" w:rsidP="00D83C06">
      <w:r w:rsidRPr="00D83C06">
        <w:t>Aerosols are solid particles or liquid droplets that are temporarily suspended within the atmosphere. Naturally occurring examples are sea spray or sulfate droplets, along with soil particles (dust) eroded by the wind. During the twentieth century</w:t>
      </w:r>
      <w:r w:rsidRPr="00D83C06">
        <w:rPr>
          <w:b/>
          <w:u w:val="single"/>
        </w:rPr>
        <w:t xml:space="preserve">, </w:t>
      </w:r>
      <w:r w:rsidRPr="00D83C06">
        <w:rPr>
          <w:b/>
          <w:bCs/>
          <w:highlight w:val="yellow"/>
          <w:u w:val="single"/>
        </w:rPr>
        <w:t>natural sources of sulfate aerosols were overwhelmed by the contribution from pollution, in particular from the burning of fossil fuels</w:t>
      </w:r>
      <w:r w:rsidRPr="00D83C06">
        <w:rPr>
          <w:highlight w:val="yellow"/>
        </w:rPr>
        <w:t>.</w:t>
      </w:r>
      <w:r w:rsidRPr="00D83C06">
        <w:t xml:space="preserve"> The number of soot </w:t>
      </w:r>
      <w:r w:rsidRPr="00D83C06">
        <w:lastRenderedPageBreak/>
        <w:t xml:space="preserve">particles in the atmosphere was increased by industry and the burning of forests to clear land for agriculture. </w:t>
      </w:r>
      <w:r w:rsidRPr="00D83C06">
        <w:rPr>
          <w:b/>
          <w:bCs/>
          <w:highlight w:val="yellow"/>
          <w:u w:val="single"/>
        </w:rPr>
        <w:t>Sulfate aerosols are reflective and act to cool the planet</w:t>
      </w:r>
      <w:r w:rsidRPr="00D83C06">
        <w:rPr>
          <w:highlight w:val="yellow"/>
        </w:rPr>
        <w:t>.</w:t>
      </w:r>
      <w:r w:rsidRPr="00D83C06">
        <w:t xml:space="preserve"> Soot particles are also reflective, but can absorb sunlight and cause warming. Soot production is greater if combustion occurs at low temperatures, as with cooking fires or inefficient power generation. Aerosols also scatter longwave radiation, although this is significant only for larger aerosols like soil dust, and is neglected by all three of the studies discussed here.</w:t>
      </w:r>
    </w:p>
    <w:p w14:paraId="7FEF28EE" w14:textId="77777777" w:rsidR="005A192E" w:rsidRDefault="005A192E" w:rsidP="005A192E"/>
    <w:p w14:paraId="15022375" w14:textId="77777777" w:rsidR="005A192E" w:rsidRDefault="005A192E" w:rsidP="005A192E">
      <w:pPr>
        <w:pStyle w:val="Heading4"/>
      </w:pPr>
      <w:r>
        <w:t>SO2 is a byproduct of fossil fuel use</w:t>
      </w:r>
    </w:p>
    <w:p w14:paraId="0E16EFB0" w14:textId="77777777" w:rsidR="005A192E" w:rsidRDefault="005A192E" w:rsidP="005A192E">
      <w:r w:rsidRPr="003B0173">
        <w:rPr>
          <w:rStyle w:val="StyleStyleBold12pt"/>
        </w:rPr>
        <w:t>EPA January 7, 2014</w:t>
      </w:r>
      <w:r>
        <w:rPr>
          <w:rFonts w:ascii="Times New Roman Bold" w:hAnsi="Times New Roman Bold"/>
        </w:rPr>
        <w:t xml:space="preserve"> </w:t>
      </w:r>
      <w:hyperlink r:id="rId18" w:history="1">
        <w:r>
          <w:rPr>
            <w:rStyle w:val="Hyperlink"/>
            <w:color w:val="000099"/>
            <w:sz w:val="26"/>
          </w:rPr>
          <w:t>http://www.epa.gov/airquality/sulfurdioxide/</w:t>
        </w:r>
      </w:hyperlink>
    </w:p>
    <w:p w14:paraId="20F5DE8C" w14:textId="77777777" w:rsidR="005A192E" w:rsidRDefault="005A192E" w:rsidP="005A192E">
      <w:pPr>
        <w:rPr>
          <w:sz w:val="18"/>
        </w:rPr>
      </w:pPr>
      <w:r>
        <w:rPr>
          <w:sz w:val="18"/>
        </w:rPr>
        <w:t>Sulfur dioxide (SO2) is one of a group of highly reactive gasses known as “oxides of sulfur.”  The</w:t>
      </w:r>
      <w:r>
        <w:t xml:space="preserve"> largest sources of SO2 emissions are from fossil fuel combustion at power plants</w:t>
      </w:r>
      <w:r>
        <w:rPr>
          <w:sz w:val="18"/>
        </w:rPr>
        <w:t xml:space="preserve"> (73%) </w:t>
      </w:r>
      <w:r>
        <w:t>and other industrial facilities</w:t>
      </w:r>
      <w:r>
        <w:rPr>
          <w:sz w:val="18"/>
        </w:rPr>
        <w:t xml:space="preserve"> (20%).  </w:t>
      </w:r>
      <w:r>
        <w:t>Smaller sources of SO2emissions include industrial processes such as extracting metal from ore, and the burning of high sulfur containing fuels by locomotives, large ships, and non-road equipment.</w:t>
      </w:r>
      <w:r>
        <w:rPr>
          <w:sz w:val="18"/>
        </w:rPr>
        <w:t>  SO2 is linked with a number of adverse effects on the respiratory system.</w:t>
      </w:r>
    </w:p>
    <w:p w14:paraId="13676FC3" w14:textId="77777777" w:rsidR="005A192E" w:rsidRDefault="005A192E" w:rsidP="005A192E">
      <w:pPr>
        <w:pStyle w:val="Heading2"/>
      </w:pPr>
      <w:r>
        <w:lastRenderedPageBreak/>
        <w:t>Impact</w:t>
      </w:r>
    </w:p>
    <w:p w14:paraId="02374996" w14:textId="77777777" w:rsidR="00D83C06" w:rsidRDefault="00D83C06" w:rsidP="00D83C06">
      <w:pPr>
        <w:pStyle w:val="Heading3"/>
        <w:rPr>
          <w:rFonts w:eastAsia="Times New Roman"/>
        </w:rPr>
      </w:pPr>
      <w:r>
        <w:rPr>
          <w:rFonts w:eastAsia="Times New Roman"/>
        </w:rPr>
        <w:lastRenderedPageBreak/>
        <w:t>2NC Rapid Warming Impact</w:t>
      </w:r>
    </w:p>
    <w:p w14:paraId="1E0EA662" w14:textId="77777777" w:rsidR="00D83C06" w:rsidRDefault="00D83C06" w:rsidP="00D83C06">
      <w:pPr>
        <w:pStyle w:val="Heading4"/>
      </w:pPr>
      <w:r>
        <w:t>The loss of sulfate aerosols will have a rapid impact on climate change</w:t>
      </w:r>
    </w:p>
    <w:p w14:paraId="3311BB7F" w14:textId="77777777" w:rsidR="00D83C06" w:rsidRDefault="00D83C06" w:rsidP="00D83C06">
      <w:pPr>
        <w:rPr>
          <w:b/>
          <w:sz w:val="24"/>
        </w:rPr>
      </w:pPr>
      <w:r w:rsidRPr="005A192E">
        <w:rPr>
          <w:rStyle w:val="StyleStyleBold12pt"/>
        </w:rPr>
        <w:t>Henson 98</w:t>
      </w:r>
      <w:r>
        <w:rPr>
          <w:rStyle w:val="cite"/>
          <w:rFonts w:cs="Calibri"/>
        </w:rPr>
        <w:t xml:space="preserve"> </w:t>
      </w:r>
      <w:r>
        <w:t xml:space="preserve">(Bob, National Center for Atmospheric Research, “Particles of Doubt”, April 10, </w:t>
      </w:r>
      <w:hyperlink r:id="rId19" w:history="1">
        <w:r>
          <w:rPr>
            <w:rStyle w:val="Hyperlink"/>
          </w:rPr>
          <w:t>http://www.ucar.edu/communications/highlights/1998/particles.html</w:t>
        </w:r>
      </w:hyperlink>
      <w:r>
        <w:t>)</w:t>
      </w:r>
    </w:p>
    <w:p w14:paraId="4A52C2F7" w14:textId="77777777" w:rsidR="00D83C06" w:rsidRDefault="00D83C06" w:rsidP="00D83C06"/>
    <w:p w14:paraId="640E50AD" w14:textId="77777777" w:rsidR="00D83C06" w:rsidRPr="00D83C06" w:rsidRDefault="00D83C06" w:rsidP="00D83C06">
      <w:pPr>
        <w:pStyle w:val="card"/>
        <w:ind w:left="0"/>
      </w:pPr>
      <w:r>
        <w:rPr>
          <w:rStyle w:val="underline"/>
          <w:rFonts w:eastAsiaTheme="majorEastAsia"/>
          <w:highlight w:val="cyan"/>
        </w:rPr>
        <w:t>Sulfates</w:t>
      </w:r>
      <w:r>
        <w:rPr>
          <w:rStyle w:val="underline"/>
          <w:rFonts w:eastAsiaTheme="majorEastAsia"/>
        </w:rPr>
        <w:t xml:space="preserve"> are sprinters in the climate race: they </w:t>
      </w:r>
      <w:r>
        <w:rPr>
          <w:rStyle w:val="underline"/>
          <w:rFonts w:eastAsiaTheme="majorEastAsia"/>
          <w:highlight w:val="cyan"/>
        </w:rPr>
        <w:t>stay in the atmosphere only a few days</w:t>
      </w:r>
      <w:r>
        <w:rPr>
          <w:rStyle w:val="underline"/>
          <w:rFonts w:eastAsiaTheme="majorEastAsia"/>
        </w:rPr>
        <w:t xml:space="preserve"> to weeks </w:t>
      </w:r>
      <w:r>
        <w:rPr>
          <w:rStyle w:val="underline"/>
          <w:rFonts w:eastAsiaTheme="majorEastAsia"/>
          <w:highlight w:val="cyan"/>
        </w:rPr>
        <w:t>before falling or raining out. In contrast,</w:t>
      </w:r>
      <w:r>
        <w:rPr>
          <w:rStyle w:val="underline"/>
          <w:rFonts w:eastAsiaTheme="majorEastAsia"/>
        </w:rPr>
        <w:t xml:space="preserve"> greenhouse gases like </w:t>
      </w:r>
      <w:r>
        <w:rPr>
          <w:rStyle w:val="underline"/>
          <w:rFonts w:eastAsiaTheme="majorEastAsia"/>
          <w:highlight w:val="cyan"/>
        </w:rPr>
        <w:t>carbon dioxide</w:t>
      </w:r>
      <w:r>
        <w:rPr>
          <w:rStyle w:val="underline"/>
          <w:rFonts w:eastAsiaTheme="majorEastAsia"/>
        </w:rPr>
        <w:t xml:space="preserve"> are marathon runners, </w:t>
      </w:r>
      <w:r>
        <w:rPr>
          <w:rStyle w:val="underline"/>
          <w:rFonts w:eastAsiaTheme="majorEastAsia"/>
          <w:highlight w:val="cyan"/>
        </w:rPr>
        <w:t>remain</w:t>
      </w:r>
      <w:r>
        <w:rPr>
          <w:rStyle w:val="underline"/>
          <w:rFonts w:eastAsiaTheme="majorEastAsia"/>
        </w:rPr>
        <w:t xml:space="preserve">ing </w:t>
      </w:r>
      <w:r>
        <w:rPr>
          <w:rStyle w:val="underline"/>
          <w:rFonts w:eastAsiaTheme="majorEastAsia"/>
          <w:highlight w:val="cyan"/>
        </w:rPr>
        <w:t xml:space="preserve">airborne for </w:t>
      </w:r>
      <w:r>
        <w:rPr>
          <w:rStyle w:val="underline"/>
          <w:rFonts w:eastAsiaTheme="majorEastAsia"/>
        </w:rPr>
        <w:t xml:space="preserve">years, even </w:t>
      </w:r>
      <w:r>
        <w:rPr>
          <w:rStyle w:val="underline"/>
          <w:rFonts w:eastAsiaTheme="majorEastAsia"/>
          <w:highlight w:val="cyan"/>
        </w:rPr>
        <w:t>centuries</w:t>
      </w:r>
      <w:r>
        <w:rPr>
          <w:sz w:val="16"/>
          <w:highlight w:val="cyan"/>
        </w:rPr>
        <w:t xml:space="preserve">. </w:t>
      </w:r>
      <w:r>
        <w:rPr>
          <w:sz w:val="16"/>
        </w:rPr>
        <w:t xml:space="preserve">Because they have so little time to roam, sulfates tend to affect the climate mainly over regions where they're emitted. </w:t>
      </w:r>
      <w:r>
        <w:rPr>
          <w:rStyle w:val="underline"/>
          <w:rFonts w:eastAsiaTheme="majorEastAsia"/>
          <w:highlight w:val="cyan"/>
        </w:rPr>
        <w:t>Their short lifespan</w:t>
      </w:r>
      <w:r>
        <w:rPr>
          <w:rStyle w:val="underline"/>
          <w:rFonts w:eastAsiaTheme="majorEastAsia"/>
        </w:rPr>
        <w:t xml:space="preserve"> also </w:t>
      </w:r>
      <w:r>
        <w:rPr>
          <w:rStyle w:val="underline"/>
          <w:rFonts w:eastAsiaTheme="majorEastAsia"/>
          <w:highlight w:val="cyan"/>
        </w:rPr>
        <w:t>means</w:t>
      </w:r>
      <w:r>
        <w:rPr>
          <w:rStyle w:val="underline"/>
          <w:rFonts w:eastAsiaTheme="majorEastAsia"/>
        </w:rPr>
        <w:t xml:space="preserve"> that </w:t>
      </w:r>
      <w:r>
        <w:rPr>
          <w:rStyle w:val="underline"/>
          <w:rFonts w:eastAsiaTheme="majorEastAsia"/>
          <w:highlight w:val="cyan"/>
        </w:rPr>
        <w:t>any big change in sulfur emissions</w:t>
      </w:r>
      <w:r>
        <w:rPr>
          <w:rStyle w:val="underline"/>
          <w:rFonts w:eastAsiaTheme="majorEastAsia"/>
        </w:rPr>
        <w:t xml:space="preserve"> might </w:t>
      </w:r>
      <w:r>
        <w:rPr>
          <w:rStyle w:val="underline"/>
          <w:rFonts w:eastAsiaTheme="majorEastAsia"/>
          <w:highlight w:val="cyan"/>
        </w:rPr>
        <w:t>have a</w:t>
      </w:r>
      <w:r>
        <w:rPr>
          <w:rStyle w:val="underline"/>
          <w:rFonts w:eastAsiaTheme="majorEastAsia"/>
        </w:rPr>
        <w:t xml:space="preserve"> relatively </w:t>
      </w:r>
      <w:r>
        <w:rPr>
          <w:rStyle w:val="underline"/>
          <w:rFonts w:eastAsiaTheme="majorEastAsia"/>
          <w:highlight w:val="cyan"/>
        </w:rPr>
        <w:t>prompt impact on</w:t>
      </w:r>
      <w:r>
        <w:rPr>
          <w:rStyle w:val="underline"/>
          <w:rFonts w:eastAsiaTheme="majorEastAsia"/>
        </w:rPr>
        <w:t xml:space="preserve"> local </w:t>
      </w:r>
      <w:r>
        <w:rPr>
          <w:rStyle w:val="underline"/>
          <w:rFonts w:eastAsiaTheme="majorEastAsia"/>
          <w:highlight w:val="cyan"/>
        </w:rPr>
        <w:t>climate</w:t>
      </w:r>
      <w:r>
        <w:rPr>
          <w:sz w:val="16"/>
        </w:rPr>
        <w:t xml:space="preserve"> (although weather patterns would likely create too much "noise" for scientists to directly detect such a link). In the United States, where concern over acid rain led to stringent regulation in the 1970s and 1980s, sulfur emissions have gradually stabilized. However, they are rising quickly in regions like China, India, and Southeast Asia.</w:t>
      </w:r>
    </w:p>
    <w:p w14:paraId="1439D99D" w14:textId="77777777" w:rsidR="00D83C06" w:rsidRDefault="00D83C06" w:rsidP="00D83C06">
      <w:pPr>
        <w:pStyle w:val="Heading4"/>
      </w:pPr>
      <w:r>
        <w:t xml:space="preserve">Speed is critical—rapid warming overwhelms adaptation. </w:t>
      </w:r>
    </w:p>
    <w:p w14:paraId="0A5E0A92" w14:textId="77777777" w:rsidR="00D83C06" w:rsidRDefault="00D83C06" w:rsidP="00D83C06">
      <w:pPr>
        <w:rPr>
          <w:sz w:val="16"/>
          <w:szCs w:val="18"/>
        </w:rPr>
      </w:pPr>
      <w:r w:rsidRPr="005A192E">
        <w:rPr>
          <w:rStyle w:val="StyleStyleBold12pt"/>
        </w:rPr>
        <w:t>Milton 2010</w:t>
      </w:r>
      <w:r>
        <w:rPr>
          <w:sz w:val="16"/>
          <w:szCs w:val="18"/>
        </w:rPr>
        <w:t>(Joseph, PhD Evolutionary Biology at St Andrews, science journalism at City U London, writer for the Financial Times, New Scientist, Nature News, Research Fortnight, and Scientific American, November 11, “Rapid warming boosted ancient rainforest,” Scientific American, http://www.scientificamerican.com/article.cfm?id=rapid-warming-boosted-ancient)</w:t>
      </w:r>
    </w:p>
    <w:p w14:paraId="54C82ECC" w14:textId="77777777" w:rsidR="00D83C06" w:rsidRDefault="00D83C06" w:rsidP="00D83C06"/>
    <w:p w14:paraId="1EB824F3" w14:textId="77777777" w:rsidR="00D83C06" w:rsidRDefault="00D83C06" w:rsidP="00D83C06">
      <w:r>
        <w:rPr>
          <w:rStyle w:val="StyleBoldUnderline"/>
          <w:rFonts w:cs="Calibri"/>
        </w:rPr>
        <w:t>Most scientists have assumed that, as carbon dioxide levels increase and the Earth warms, plant species diversity in the rainforests will start to dwindle</w:t>
      </w:r>
      <w:r>
        <w:t xml:space="preserve">, with </w:t>
      </w:r>
      <w:hyperlink r:id="rId20" w:history="1">
        <w:r>
          <w:rPr>
            <w:rStyle w:val="Hyperlink"/>
          </w:rPr>
          <w:t>plants</w:t>
        </w:r>
      </w:hyperlink>
      <w:r>
        <w:t xml:space="preserve"> unable to adapt to the heat. But a new study suggests that the opposite may be true. </w:t>
      </w:r>
      <w:r>
        <w:rPr>
          <w:rStyle w:val="StyleBoldUnderline"/>
          <w:rFonts w:cs="Calibri"/>
          <w:highlight w:val="yellow"/>
        </w:rPr>
        <w:t>In the past</w:t>
      </w:r>
      <w:r>
        <w:rPr>
          <w:rStyle w:val="StyleBoldUnderline"/>
          <w:rFonts w:cs="Calibri"/>
        </w:rPr>
        <w:t xml:space="preserve">, rising atmospheric carbon dioxide and </w:t>
      </w:r>
      <w:r>
        <w:rPr>
          <w:rStyle w:val="StyleBoldUnderline"/>
          <w:rFonts w:cs="Calibri"/>
          <w:highlight w:val="yellow"/>
        </w:rPr>
        <w:t>higher temperatures</w:t>
      </w:r>
      <w:r>
        <w:rPr>
          <w:rStyle w:val="StyleBoldUnderline"/>
          <w:rFonts w:cs="Calibri"/>
        </w:rPr>
        <w:t xml:space="preserve"> actually </w:t>
      </w:r>
      <w:r>
        <w:rPr>
          <w:rStyle w:val="StyleBoldUnderline"/>
          <w:rFonts w:cs="Calibri"/>
          <w:highlight w:val="yellow"/>
        </w:rPr>
        <w:t>drove</w:t>
      </w:r>
      <w:r>
        <w:rPr>
          <w:rStyle w:val="StyleBoldUnderline"/>
          <w:rFonts w:cs="Calibri"/>
        </w:rPr>
        <w:t xml:space="preserve"> the </w:t>
      </w:r>
      <w:r>
        <w:rPr>
          <w:rStyle w:val="StyleBoldUnderline"/>
          <w:rFonts w:cs="Calibri"/>
          <w:highlight w:val="yellow"/>
        </w:rPr>
        <w:t>evolution</w:t>
      </w:r>
      <w:r>
        <w:rPr>
          <w:rStyle w:val="StyleBoldUnderline"/>
          <w:rFonts w:cs="Calibri"/>
        </w:rPr>
        <w:t xml:space="preserve"> of far greater numbers </w:t>
      </w:r>
      <w:r>
        <w:rPr>
          <w:rStyle w:val="StyleBoldUnderline"/>
          <w:rFonts w:cs="Calibri"/>
          <w:highlight w:val="yellow"/>
        </w:rPr>
        <w:t>of new</w:t>
      </w:r>
      <w:r>
        <w:rPr>
          <w:rStyle w:val="StyleBoldUnderline"/>
          <w:rFonts w:cs="Calibri"/>
        </w:rPr>
        <w:t xml:space="preserve"> rainforest </w:t>
      </w:r>
      <w:r>
        <w:rPr>
          <w:rStyle w:val="StyleBoldUnderline"/>
          <w:rFonts w:cs="Calibri"/>
          <w:highlight w:val="yellow"/>
        </w:rPr>
        <w:t>plant species</w:t>
      </w:r>
      <w:r>
        <w:t xml:space="preserve"> than were wiped out. ¶ </w:t>
      </w:r>
      <w:r>
        <w:rPr>
          <w:rStyle w:val="StyleBoldUnderline"/>
          <w:rFonts w:cs="Calibri"/>
          <w:highlight w:val="yellow"/>
        </w:rPr>
        <w:t>But</w:t>
      </w:r>
      <w:r>
        <w:rPr>
          <w:rStyle w:val="StyleBoldUnderline"/>
          <w:rFonts w:cs="Calibri"/>
        </w:rPr>
        <w:t xml:space="preserve"> don't trade in your electric car for a gas-guzzler just yet</w:t>
      </w:r>
      <w:r>
        <w:t>--</w:t>
      </w:r>
      <w:r>
        <w:rPr>
          <w:rStyle w:val="StyleBoldUnderline"/>
          <w:rFonts w:cs="Calibri"/>
          <w:highlight w:val="yellow"/>
        </w:rPr>
        <w:t>if</w:t>
      </w:r>
      <w:r>
        <w:t xml:space="preserve"> rainfall drops as </w:t>
      </w:r>
      <w:r>
        <w:rPr>
          <w:rStyle w:val="StyleBoldUnderline"/>
          <w:rFonts w:cs="Calibri"/>
          <w:highlight w:val="yellow"/>
        </w:rPr>
        <w:t>temperatures</w:t>
      </w:r>
      <w:r>
        <w:rPr>
          <w:highlight w:val="yellow"/>
        </w:rPr>
        <w:t xml:space="preserve"> </w:t>
      </w:r>
      <w:r>
        <w:t xml:space="preserve">rise, or if they </w:t>
      </w:r>
      <w:r>
        <w:rPr>
          <w:rStyle w:val="StyleBoldUnderline"/>
          <w:rFonts w:cs="Calibri"/>
          <w:highlight w:val="yellow"/>
        </w:rPr>
        <w:t xml:space="preserve">rise too rapidly, the outcome </w:t>
      </w:r>
      <w:r>
        <w:t>for rainforest diversity</w:t>
      </w:r>
      <w:r>
        <w:rPr>
          <w:rStyle w:val="StyleBoldUnderline"/>
          <w:rFonts w:cs="Calibri"/>
        </w:rPr>
        <w:t xml:space="preserve"> </w:t>
      </w:r>
      <w:r>
        <w:rPr>
          <w:rStyle w:val="StyleBoldUnderline"/>
          <w:rFonts w:cs="Calibri"/>
          <w:highlight w:val="yellow"/>
        </w:rPr>
        <w:t>could be much less positive</w:t>
      </w:r>
      <w:r>
        <w:t xml:space="preserve">.¶ For clues to how rainforest diversity will be affected by increasing atmospheric carbon dioxide and the corresponding rise in temperatures, Carlos Jaramillo, a palaeobiologist at the Smithsonian Tropical Research Institute in Panama, and his colleagues decided to look at what happened during similar conditions in the past.¶ One such episode in Earth's history occurred 56.3 million years ago and is called the Palaeocene-Eocene Thermal Maximum (PETM). Within 10,000-20,000 years, the world warmed by 3-5 degrees Celsius and atmospheric carbon dioxide doubled to around two and a half times the levels we see today. These unusually warm conditions lasted for around 200,000 years. ¶ Pollen clues¶ To find out how this ancient climate change affected rainforest plants, Jaramillo and his team analyzed fossilized pollen trapped in rock cores from rainforests in Colombia and Venezuela. They spent seven years locating appropriate sites and taking samples, then used a battery of dating techniques to ensure that they were examining cores formed before, during and after the thermal maximum--a relatively narrow time window in geological terms. The results were published November 12 in Science.¶ Although some plant species disappeared, many more new species arose. That included entire families, suggesting that the increased temperatures and carbon dioxide levels actually boosted </w:t>
      </w:r>
      <w:hyperlink r:id="rId21" w:history="1">
        <w:r>
          <w:rPr>
            <w:rStyle w:val="Hyperlink"/>
          </w:rPr>
          <w:t>biodiversity</w:t>
        </w:r>
      </w:hyperlink>
      <w:r>
        <w:t xml:space="preserve">. "What we found was exactly the opposite of what we were expecting," says Jaramillo. "The diversity of the tropical forest increased really fast over a very short amount of time."¶ The pollen fossil record shows that some important plant families, such as Myrtaceae, which includes eucalyptus, and Passifloraceae--the passion flowers--made their first appearance during the thermal maximum. The tropics have remained the most species-diverse area of the world ever since.¶ </w:t>
      </w:r>
      <w:r>
        <w:rPr>
          <w:rStyle w:val="StyleBoldUnderline"/>
          <w:rFonts w:cs="Calibri"/>
        </w:rPr>
        <w:t>This might sound like good news for the rainforest in the face of contemporary climate change. However</w:t>
      </w:r>
      <w:r>
        <w:t xml:space="preserve">, Guy </w:t>
      </w:r>
      <w:r>
        <w:rPr>
          <w:rStyle w:val="StyleBoldUnderline"/>
          <w:rFonts w:cs="Calibri"/>
        </w:rPr>
        <w:t>Harrington</w:t>
      </w:r>
      <w:r>
        <w:t xml:space="preserve">, a palaeobiologist at the University of Birmingham, UK, </w:t>
      </w:r>
      <w:r>
        <w:rPr>
          <w:rStyle w:val="StyleBoldUnderline"/>
          <w:rFonts w:cs="Calibri"/>
        </w:rPr>
        <w:t xml:space="preserve">warns that any </w:t>
      </w:r>
      <w:r>
        <w:rPr>
          <w:rStyle w:val="StyleBoldUnderline"/>
          <w:rFonts w:cs="Calibri"/>
          <w:highlight w:val="yellow"/>
        </w:rPr>
        <w:t>positive effects</w:t>
      </w:r>
      <w:r>
        <w:rPr>
          <w:rStyle w:val="StyleBoldUnderline"/>
          <w:rFonts w:cs="Calibri"/>
        </w:rPr>
        <w:t xml:space="preserve"> on plant diversity </w:t>
      </w:r>
      <w:r>
        <w:rPr>
          <w:rStyle w:val="StyleBoldUnderline"/>
          <w:rFonts w:cs="Calibri"/>
          <w:highlight w:val="yellow"/>
        </w:rPr>
        <w:t>could be canceled out if temperatures rise too quickly for plants to adapt. "It's the rate--how fast you're turning up the heater--that's the most important thing</w:t>
      </w:r>
      <w:r>
        <w:t>," he says.</w:t>
      </w:r>
    </w:p>
    <w:p w14:paraId="196E33C7" w14:textId="77777777" w:rsidR="00D83C06" w:rsidRDefault="00D83C06" w:rsidP="00D83C06">
      <w:pPr>
        <w:pStyle w:val="Heading3"/>
      </w:pPr>
      <w:r>
        <w:lastRenderedPageBreak/>
        <w:t>Food Impact</w:t>
      </w:r>
    </w:p>
    <w:p w14:paraId="33C5274B" w14:textId="77777777" w:rsidR="00D83C06" w:rsidRDefault="00D83C06" w:rsidP="00D83C06">
      <w:pPr>
        <w:pStyle w:val="Heading4"/>
      </w:pPr>
      <w:r>
        <w:t>Sulfur emissions are key to crop yields—coal reductions uniquely harm yields</w:t>
      </w:r>
    </w:p>
    <w:p w14:paraId="2D814575" w14:textId="77777777" w:rsidR="00D83C06" w:rsidRDefault="00D83C06" w:rsidP="00D83C06">
      <w:r>
        <w:rPr>
          <w:rStyle w:val="StyleStyleBold12pt"/>
          <w:rFonts w:cs="Calibri"/>
        </w:rPr>
        <w:t>Taylor 2011</w:t>
      </w:r>
      <w:r>
        <w:t>(Richard, University of Deleware Extension Agronomist, March 16, "Will Your Crop Suffer from Sulfur Deficiency this Cropping Year?", http://extension.udel.edu/kentagextension/2011/03/16/will-your-crop-suffer-from-sulfur-deficiency-this-cropping-year/)</w:t>
      </w:r>
    </w:p>
    <w:p w14:paraId="535271D8" w14:textId="77777777" w:rsidR="00D83C06" w:rsidRDefault="00D83C06" w:rsidP="00D83C06"/>
    <w:p w14:paraId="1CE64B3B" w14:textId="77777777" w:rsidR="00D83C06" w:rsidRDefault="00D83C06" w:rsidP="00D83C06">
      <w:r>
        <w:t xml:space="preserve">Past and recent </w:t>
      </w:r>
      <w:r>
        <w:rPr>
          <w:rStyle w:val="StyleBoldUnderline"/>
          <w:rFonts w:cs="Calibri"/>
        </w:rPr>
        <w:t xml:space="preserve">emphasis has been placed on reducing sulfur (S) emissions from power plants, </w:t>
      </w:r>
      <w:r>
        <w:t xml:space="preserve">diesel vehicles, and other industries. The question of whether the Clean Air Act and other programs run by the Environmental Protection Agency are accomplishing their objectives can be answered by the farm community with respect to sulfur emissions. </w:t>
      </w:r>
      <w:r>
        <w:rPr>
          <w:rStyle w:val="StyleBoldUnderline"/>
          <w:rFonts w:cs="Calibri"/>
        </w:rPr>
        <w:t>The answer growers would likely give is that yes the air quality programs have worked, but so well that their crops are increasingly showing sulfur deficiency symptoms</w:t>
      </w:r>
      <w:r>
        <w:t xml:space="preserve">, especially when grown on sandy, low organic matter, non-manured soils. Why is S critical for maximum economic yields (MEY)? </w:t>
      </w:r>
      <w:r>
        <w:rPr>
          <w:rStyle w:val="StyleBoldUnderline"/>
          <w:rFonts w:cs="Calibri"/>
        </w:rPr>
        <w:t xml:space="preserve">Sulfur is needed by a crop when making certain amino acids such as cystine and methionine that are vital components of many proteins. </w:t>
      </w:r>
      <w:r>
        <w:t xml:space="preserve">The entire factory output (yield) of a crop is dependent on proteins that make up the chlorophyll molecule, all the plant enzyme systems, the plant’s genetic material such as DNA, the assimilation function of legume rhizobia, and all the inter-related metabolic activity in the plant. The ideal nitrogen (N) to sulfur ratio in a plant is 15:1. Above that ratio, the S concentration is not adequate for MEY. Sources for S include commercial fertilizers, atmospheric deposition, and manures or biosolids. The movement away from the old superphosphate (16 to 22% P2O5 and 12 to 14% S) to triple superphosphates in the late 1900s and then more recently to ammonium phosphates and ammonium polyphosphates (DAP, MAP, and others) has reduced the amount of S fertilizer applied without us consciously being aware of the trend. With the success of the Clean Air Act, atmospheric S deposition had dramatically decreased even before the very recent change over to ultra low sulfur diesel fuel. In addition, the emphasis on nutrient management planning to reduce manure application rates due to phosphorous buildup in the soil and the development of programs to help move poultry manure to areas without manure resources has also contributed to reduced S application rates. </w:t>
      </w:r>
      <w:r>
        <w:rPr>
          <w:rStyle w:val="StyleBoldUnderline"/>
          <w:rFonts w:cs="Calibri"/>
        </w:rPr>
        <w:t>Who should be concerned about the potential for S deficiency on their crops? The answer is that probably everyone</w:t>
      </w:r>
      <w:r>
        <w:t xml:space="preserve"> but especially those growers with coarse textured soils, with soils low in organic matter, or with soils that have received enough rainfall or irrigation water to leach S below the crop rooting zone should be concerned. For shallow rooted crops such as wheat and barley, it is especially critical to ensure that adequate S is available during tillering and early growth and development. Growers should consider adding enough ammonium sulfate to their normal nitrogen application to provide from 20 to 30 lbs of S per A in the first N application split in the spring. If there is adequate S accumulation in the soil clay subsoil as determined with a deep soil test, S fertilization may not be a yield limiting factor on deep rooted crops such as corn. However, this does not mean that early season growth won’t be improved with the early season addition of some type of sulfate fertilizer. Even in high yield irrigated environments, such an application could help improve yield potential or at least not limit yield. Some growers will want to rely on soil test results to make a decision on whether to add S fertilizer. These growers should be aware that the normal soil test depth of 0 to 6 or 0 to 8 inches is not as good an indicator of soil S status as it is for phosphorus and potassium. Sulfur is taken up by plants as the sulfate (SO42-) ion and as an anion (negatively charged ion) in the soil that is similar to nitrate. It is subject to loss via leaching and anaerobic conditions (similar to denitrification). Sulfur deficiency symptoms vaguely resemble those of N except that S, unlike N, is not mobile in the plant so symptoms occur first on new growth. Sulfur deficiency is most often described as stunting with general yellowing or chlorosis of the plant. For examples, please review the photos at the end of this article.</w:t>
      </w:r>
    </w:p>
    <w:p w14:paraId="49E0CF27" w14:textId="77777777" w:rsidR="00D83C06" w:rsidRDefault="00D83C06" w:rsidP="00D83C06">
      <w:pPr>
        <w:pStyle w:val="Heading4"/>
      </w:pPr>
      <w:r>
        <w:lastRenderedPageBreak/>
        <w:t>Food shortages cause extinction</w:t>
      </w:r>
    </w:p>
    <w:p w14:paraId="5077F843" w14:textId="77777777" w:rsidR="00D83C06" w:rsidRDefault="00D83C06" w:rsidP="00D83C06">
      <w:r>
        <w:rPr>
          <w:rStyle w:val="StyleStyleBold12pt"/>
          <w:rFonts w:cs="Calibri"/>
        </w:rPr>
        <w:t>Cribb 2010</w:t>
      </w:r>
      <w:r>
        <w:t xml:space="preserve">(Julian, principal of JCA, fellow of the Australian Academy of Technological Sciences and Engineering, “The Coming Famine: The Global Food Crisis and What We Can Do to Avoid It”, pg 10) </w:t>
      </w:r>
    </w:p>
    <w:p w14:paraId="257C0E2A" w14:textId="77777777" w:rsidR="00D83C06" w:rsidRDefault="00D83C06" w:rsidP="00D83C06"/>
    <w:p w14:paraId="23382359" w14:textId="77777777" w:rsidR="00D83C06" w:rsidRDefault="00D83C06" w:rsidP="00D83C06">
      <w:r>
        <w:t xml:space="preserve">The character of human conflict has also changed: since the early 1990S, more wars have been triggered by disputes over food, land, and water than over mere political or ethnic differences. This should not surprise US: people have fought over the means of survival for most of history.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Caught up in these are groups of ordinary, desperate people fearful that there is no longer sufficient food, land, and water to feed their children—and believing that they must fight ‘the others” to secure them. At the same time, the number of refugees in the world doubled, many of them escaping from conflicts and famines precipitated by food and resource shortages. Governments in troubled regions tottered and fell. The </w:t>
      </w:r>
      <w:r>
        <w:rPr>
          <w:rStyle w:val="StyleBoldUnderline"/>
          <w:rFonts w:cs="Calibri"/>
          <w:highlight w:val="yellow"/>
        </w:rPr>
        <w:t>coming famine is planetary because it involves both the immediate effects of hunger on directly affected populations</w:t>
      </w:r>
      <w:r>
        <w:t xml:space="preserve"> in heavily populated regions of the world in the next forty years—</w:t>
      </w:r>
      <w:r>
        <w:rPr>
          <w:rStyle w:val="StyleBoldUnderline"/>
          <w:rFonts w:cs="Calibri"/>
        </w:rPr>
        <w:t xml:space="preserve">and also the impacts of </w:t>
      </w:r>
      <w:r>
        <w:rPr>
          <w:rStyle w:val="StyleBoldUnderline"/>
          <w:rFonts w:cs="Calibri"/>
          <w:highlight w:val="yellow"/>
        </w:rPr>
        <w:t>war</w:t>
      </w:r>
      <w:r>
        <w:rPr>
          <w:rStyle w:val="StyleBoldUnderline"/>
          <w:rFonts w:cs="Calibri"/>
        </w:rPr>
        <w:t xml:space="preserve">, </w:t>
      </w:r>
      <w:r>
        <w:rPr>
          <w:rStyle w:val="StyleBoldUnderline"/>
          <w:rFonts w:cs="Calibri"/>
          <w:highlight w:val="yellow"/>
        </w:rPr>
        <w:t>government failure, refugee crises,</w:t>
      </w:r>
      <w:r>
        <w:rPr>
          <w:rStyle w:val="StyleBoldUnderline"/>
          <w:rFonts w:cs="Calibri"/>
        </w:rPr>
        <w:t xml:space="preserve"> shortages, and food price spikes that will </w:t>
      </w:r>
      <w:r>
        <w:rPr>
          <w:rStyle w:val="StyleBoldUnderline"/>
          <w:rFonts w:cs="Calibri"/>
          <w:highlight w:val="yellow"/>
        </w:rPr>
        <w:t>affect all human beings</w:t>
      </w:r>
      <w:r>
        <w:rPr>
          <w:highlight w:val="yellow"/>
        </w:rPr>
        <w:t>,</w:t>
      </w:r>
      <w:r>
        <w:t xml:space="preserve"> no matter who they are or where they live. It is an emergency because unless it is solved, billions will experience great hardship, and not only in the poorer regions. Mike Murphy, one of the world’s most progressive dairy farmers, with operations in Ireland, New Zealand, and North and South America, succinctly summed it all up: “Global </w:t>
      </w:r>
      <w:r>
        <w:rPr>
          <w:rStyle w:val="StyleBoldUnderline"/>
          <w:rFonts w:cs="Calibri"/>
          <w:highlight w:val="yellow"/>
        </w:rPr>
        <w:t>warming gets all the publicity but the real imminent threat to the human race is starvation on a massive scale</w:t>
      </w:r>
      <w:r>
        <w:t xml:space="preserve">. Taking a 10—30 year view, I believe that food shortages, </w:t>
      </w:r>
      <w:r>
        <w:rPr>
          <w:rStyle w:val="StyleBoldUnderline"/>
          <w:rFonts w:cs="Calibri"/>
          <w:highlight w:val="yellow"/>
        </w:rPr>
        <w:t>famine and huge social unrest are probably the greatest threat the human race has ever faced.</w:t>
      </w:r>
      <w:r>
        <w:rPr>
          <w:rStyle w:val="StyleBoldUnderline"/>
          <w:rFonts w:cs="Calibri"/>
        </w:rPr>
        <w:t xml:space="preserve"> </w:t>
      </w:r>
      <w:r>
        <w:t xml:space="preserve">I believe future food shortages are a far bigger world threat than global warming.”2° The coming famine is also complex, because it is driven not by one or two, or even a half dozen, factors but rather by the confluence of many large and profoundly intractable causes that tend to amplify one another. This means that </w:t>
      </w:r>
      <w:r>
        <w:rPr>
          <w:rStyle w:val="StyleBoldUnderline"/>
          <w:rFonts w:cs="Calibri"/>
        </w:rPr>
        <w:t>it cannot easily be remedied by “silver bullets” in the form of technology, subsidies, or single-country policy changes</w:t>
      </w:r>
      <w:r>
        <w:t xml:space="preserve">, because of the synergetic character of the things that power it. </w:t>
      </w:r>
    </w:p>
    <w:p w14:paraId="3BB0C8C0" w14:textId="77777777" w:rsidR="00D83C06" w:rsidRDefault="00D83C06" w:rsidP="00D83C06"/>
    <w:p w14:paraId="0812492B" w14:textId="77777777" w:rsidR="00D83C06" w:rsidRPr="005A192E" w:rsidRDefault="00D83C06" w:rsidP="00D83C06"/>
    <w:p w14:paraId="408D9AD0" w14:textId="77777777" w:rsidR="00D83C06" w:rsidRPr="003B0173" w:rsidRDefault="00D83C06" w:rsidP="00D83C06"/>
    <w:p w14:paraId="1378ED24" w14:textId="77777777" w:rsidR="003B0173" w:rsidRDefault="003B0173" w:rsidP="00D83C06">
      <w:pPr>
        <w:pStyle w:val="Heading3"/>
      </w:pPr>
      <w:r>
        <w:lastRenderedPageBreak/>
        <w:t>SO2 Good</w:t>
      </w:r>
      <w:r w:rsidR="00D83C06">
        <w:t xml:space="preserve"> – Cooling </w:t>
      </w:r>
    </w:p>
    <w:p w14:paraId="212E2DCF" w14:textId="77777777" w:rsidR="003B0173" w:rsidRPr="003B0173" w:rsidRDefault="003B0173" w:rsidP="003B0173">
      <w:pPr>
        <w:pStyle w:val="Heading4"/>
      </w:pPr>
      <w:r w:rsidRPr="003B0173">
        <w:t>Sulfur dioxide masks greenhouse gases slowing global warming</w:t>
      </w:r>
    </w:p>
    <w:p w14:paraId="03A02CBA" w14:textId="77777777" w:rsidR="003B0173" w:rsidRPr="003B0173" w:rsidRDefault="003B0173" w:rsidP="003B0173">
      <w:pPr>
        <w:rPr>
          <w:rStyle w:val="StyleStyleBold12pt"/>
        </w:rPr>
      </w:pPr>
      <w:r w:rsidRPr="003B0173">
        <w:rPr>
          <w:rStyle w:val="StyleStyleBold12pt"/>
        </w:rPr>
        <w:t>ESSEA 11’</w:t>
      </w:r>
    </w:p>
    <w:p w14:paraId="32E09CD5" w14:textId="77777777" w:rsidR="003B0173" w:rsidRPr="003B0173" w:rsidRDefault="003B0173" w:rsidP="003B0173">
      <w:r w:rsidRPr="003B0173">
        <w:t xml:space="preserve">ESSEA, earth system science education alliance, May 31st, 2011, “Sulfur Dioxide: It’s Role in Climate Change”, </w:t>
      </w:r>
      <w:hyperlink r:id="rId22" w:history="1">
        <w:r w:rsidRPr="003B0173">
          <w:rPr>
            <w:rStyle w:val="Hyperlink"/>
          </w:rPr>
          <w:t>http://esseacourses.strategies.org/module.php?module_id=168</w:t>
        </w:r>
      </w:hyperlink>
      <w:r w:rsidRPr="003B0173">
        <w:t xml:space="preserve">, Accessed July 1st, 2014, (KL) </w:t>
      </w:r>
    </w:p>
    <w:p w14:paraId="6DED793C" w14:textId="77777777" w:rsidR="003B0173" w:rsidRDefault="003B0173" w:rsidP="003B0173">
      <w:r>
        <w:rPr>
          <w:rStyle w:val="StyleBoldUnderline"/>
        </w:rPr>
        <w:t>Sulfur dioxide comes from both anthropogenic</w:t>
      </w:r>
      <w:r>
        <w:t xml:space="preserve"> (related to human activities) </w:t>
      </w:r>
      <w:r>
        <w:rPr>
          <w:rStyle w:val="StyleBoldUnderline"/>
        </w:rPr>
        <w:t xml:space="preserve">and natural sources. </w:t>
      </w:r>
      <w:r>
        <w:t xml:space="preserve">Burning coal and other fossil fuels is the largest source of sulfur dioxide from human activities. Volcanoes and forest fires are the major natural contributors. Although sulfur dioxide is of interest as a pollutant, our primary emphasis here is to explore its role in climate change. Once in the atmosphere, </w:t>
      </w:r>
      <w:r>
        <w:rPr>
          <w:rStyle w:val="StyleBoldUnderline"/>
        </w:rPr>
        <w:t>sulfur dioxide can easily form sulfate ions, negatively charged particles made of up of sulfur and oxygen atoms</w:t>
      </w:r>
      <w:r>
        <w:t xml:space="preserve">. Because of their negative charge, sulfate ions readily combine with water vapor in the atmosphere to form small droplets of sulfuric acid (H2SO4). When a volcano erupts huge amounts of sulfur dioxide are spewed into the stratosphere and converted to sulfates. Unlike sulfates formed at lower altitudes, which are removed from the atmosphere in just a few weeks through settling and precipitation, these aerosols (mainly tiny droplets of sulfuric acid) stay in the atmosphere for about two years. </w:t>
      </w:r>
      <w:r>
        <w:rPr>
          <w:rStyle w:val="StyleBoldUnderline"/>
        </w:rPr>
        <w:t xml:space="preserve">They reflect incoming solar radiation back into space, absorb both incoming solar radiation and outgoing infrared radiation thereby reducing the amount of energy reaching the lower atmosphere and Earth's surface. </w:t>
      </w:r>
      <w:r>
        <w:rPr>
          <w:rStyle w:val="Emphasis"/>
          <w:highlight w:val="yellow"/>
        </w:rPr>
        <w:t>The net effect is a cooling of the lower atmosphere and Earth's surface.</w:t>
      </w:r>
      <w:r>
        <w:rPr>
          <w:rStyle w:val="Emphasis"/>
        </w:rPr>
        <w:t xml:space="preserve"> </w:t>
      </w:r>
      <w:r>
        <w:t xml:space="preserve">Volcanic eruptions are thought to have considerable impact on global climate. Following the eruption of Mount Pinatubo in 1991, a cooling trend that lasted through 1993 was attributed to the sulfuric acid aerosols that persisted in the stratosphere. Similar cooling followed the 1883 eruption of Krakatoa and the "Year without a summer" followed the eruption of Tambora in 1815. The potential cooling effect of stratospheric sulfates is of great interest to scientists exploring possible geoengineering methods for climate intervention. </w:t>
      </w:r>
      <w:r>
        <w:rPr>
          <w:rStyle w:val="StyleBoldUnderline"/>
          <w:highlight w:val="yellow"/>
        </w:rPr>
        <w:t>Many scientists believe the continuous emission of sulfates in the past offset the effects of increasing greenhouse gases,</w:t>
      </w:r>
      <w:r>
        <w:t xml:space="preserve"> </w:t>
      </w:r>
      <w:r>
        <w:rPr>
          <w:rStyle w:val="Emphasis"/>
          <w:highlight w:val="yellow"/>
        </w:rPr>
        <w:t>masking their warming effect.</w:t>
      </w:r>
      <w:r>
        <w:t xml:space="preserve"> Today, with uneven concentrations of sulfates around the world, the effects on climate change are very complex. Rapidly developing countries like China and India are emitting increased amounts of sulfates, while western countries have greatly decreased their output. </w:t>
      </w:r>
      <w:r>
        <w:rPr>
          <w:rStyle w:val="StyleBoldUnderline"/>
          <w:highlight w:val="yellow"/>
        </w:rPr>
        <w:t>With increased sulfate production from these rapidly developing countries future worldwide concentration trends are uncertain.</w:t>
      </w:r>
      <w:r>
        <w:t xml:space="preserve"> </w:t>
      </w:r>
    </w:p>
    <w:p w14:paraId="4A50D52D" w14:textId="77777777" w:rsidR="003B0173" w:rsidRPr="003B0173" w:rsidRDefault="003B0173" w:rsidP="003B0173">
      <w:pPr>
        <w:pStyle w:val="Heading4"/>
      </w:pPr>
      <w:r w:rsidRPr="003B0173">
        <w:t>Sulfur Dioxide is good-slows global warming</w:t>
      </w:r>
    </w:p>
    <w:p w14:paraId="1A0F0C39" w14:textId="77777777" w:rsidR="003B0173" w:rsidRPr="003B0173" w:rsidRDefault="003B0173" w:rsidP="003B0173">
      <w:pPr>
        <w:rPr>
          <w:rStyle w:val="StyleStyleBold12pt"/>
        </w:rPr>
      </w:pPr>
      <w:r w:rsidRPr="003B0173">
        <w:rPr>
          <w:rStyle w:val="StyleStyleBold12pt"/>
        </w:rPr>
        <w:t>Ammit 13’</w:t>
      </w:r>
    </w:p>
    <w:p w14:paraId="4E549743" w14:textId="77777777" w:rsidR="003B0173" w:rsidRPr="003B0173" w:rsidRDefault="003B0173" w:rsidP="003B0173">
      <w:r w:rsidRPr="003B0173">
        <w:t xml:space="preserve">Jack Ammit, writer for Redorbit, March 2nd, 2013, “Volcanic Emissions responsible for slowing global warming from 2000 to 2010” </w:t>
      </w:r>
      <w:hyperlink r:id="rId23" w:history="1">
        <w:r w:rsidRPr="003B0173">
          <w:rPr>
            <w:rStyle w:val="Hyperlink"/>
          </w:rPr>
          <w:t>http://www.redorbit.com/news/science/1112795104/volcanoes-spewing-sulfur-dioxide-slow-global-warming-030213/</w:t>
        </w:r>
      </w:hyperlink>
      <w:r w:rsidRPr="003B0173">
        <w:t xml:space="preserve"> Accessed July 1st, 2014 (KL)</w:t>
      </w:r>
    </w:p>
    <w:p w14:paraId="1E3BB3CB" w14:textId="77777777" w:rsidR="003B0173" w:rsidRDefault="003B0173" w:rsidP="003B0173">
      <w:pPr>
        <w:rPr>
          <w:rStyle w:val="StyleStyleBold12pt"/>
          <w:b w:val="0"/>
        </w:rPr>
      </w:pPr>
    </w:p>
    <w:p w14:paraId="736D2D0A" w14:textId="77777777" w:rsidR="003B0173" w:rsidRDefault="003B0173" w:rsidP="003B0173">
      <w:r>
        <w:rPr>
          <w:rStyle w:val="Emphasis"/>
          <w:highlight w:val="yellow"/>
        </w:rPr>
        <w:t>Global warming was slowed between 2000 and 2010 because of sulfur dioxide spewed forth by volcanoes</w:t>
      </w:r>
      <w:r>
        <w:t>, researchers from the University of Colorado Boulder (CU-Boulder) and the National Oceanic and Atmospheric Administration (NOAA) claim in a new study.</w:t>
      </w:r>
      <w:r>
        <w:rPr>
          <w:sz w:val="12"/>
        </w:rPr>
        <w:t xml:space="preserve">¶ </w:t>
      </w:r>
      <w:r>
        <w:t>Some experts had blamed China and India for the phenomenon, as both countries increased their industrial sulfur dioxide emissions by an estimated 60 percent during that decade. The new findings essentially exonerates those two Asian nations, lead author Ryan Neely of the Cooperative Institute for Research in Environmental Sciences (CIRES) said Friday in a statement.</w:t>
      </w:r>
      <w:r>
        <w:rPr>
          <w:sz w:val="12"/>
        </w:rPr>
        <w:t xml:space="preserve">¶ </w:t>
      </w:r>
      <w:r>
        <w:t>Writing in the online edition of the journal Geophysical Research Letters, Neely and his colleagues report that increases in stratospheric aerosols over the past 13 years have counteracted nearly one-fourth of the temperature increased that have been blamed on human greenhouse gas emissions.</w:t>
      </w:r>
      <w:r>
        <w:rPr>
          <w:sz w:val="12"/>
        </w:rPr>
        <w:t xml:space="preserve">¶ </w:t>
      </w:r>
      <w:r>
        <w:rPr>
          <w:rStyle w:val="StyleBoldUnderline"/>
          <w:highlight w:val="yellow"/>
        </w:rPr>
        <w:t xml:space="preserve">Portions of sulfur dioxide emissions from the planet´s surface ultimately rise to as much as 20 miles into the stratosphere, where chemical reactions cause them to be changed into </w:t>
      </w:r>
      <w:r>
        <w:rPr>
          <w:rStyle w:val="StyleBoldUnderline"/>
          <w:highlight w:val="yellow"/>
        </w:rPr>
        <w:lastRenderedPageBreak/>
        <w:t>sulfuric acid and water that reflect sunlight back into space and keep the planet cool.</w:t>
      </w:r>
      <w:r>
        <w:rPr>
          <w:sz w:val="12"/>
        </w:rPr>
        <w:t xml:space="preserve">¶ </w:t>
      </w:r>
      <w:r>
        <w:t xml:space="preserve">Neely and researchers from CU-Boulder, the NOAA, MIT, NASA’s Langley Research Center, and the National Center for Atmospheric Research (NCAR) reported that </w:t>
      </w:r>
      <w:r>
        <w:rPr>
          <w:rStyle w:val="StyleBoldUnderline"/>
        </w:rPr>
        <w:t>emissions caused by volcanoes of “small to moderate” size caused global warming to slow during that 10-year period</w:t>
      </w:r>
      <w:r>
        <w:t>.</w:t>
      </w:r>
      <w:r>
        <w:rPr>
          <w:sz w:val="12"/>
        </w:rPr>
        <w:t xml:space="preserve">¶ </w:t>
      </w:r>
      <w:r>
        <w:t>The recently-published study was intended, at least in part, to resolve conflicting conclusions from a pair of previous studies seeking the origin of the stratospheric sulfur dioxide. A 2009 NOAA-led study suggested that India and China´s increasing emissions may have been to blame, while a 2011 Langley Research Center-led study pinpointed moderate-sized volcanic eruptions as at least playing a role in the increased particulate levels.</w:t>
      </w:r>
      <w:r>
        <w:rPr>
          <w:sz w:val="12"/>
        </w:rPr>
        <w:t xml:space="preserve">¶ </w:t>
      </w:r>
      <w:r>
        <w:t>“</w:t>
      </w:r>
      <w:r>
        <w:rPr>
          <w:rStyle w:val="StyleBoldUnderline"/>
        </w:rPr>
        <w:t>The biggest implication here is that scientists need to pay more attention to small and moderate volcanic eruptions when trying to understand changes in Earth’s climate</w:t>
      </w:r>
      <w:r>
        <w:t>,” said co-author Brian Toon, a professor at the CU-Boulder Department of Atmospheric and Oceanic Sciences. “But overall these eruptions are not going to counter the greenhouse effect. Emissions of volcanic gases go up and down, helping to cool or heat the planet, while greenhouse gas emissions from human activity just continue to go up.”</w:t>
      </w:r>
      <w:r>
        <w:rPr>
          <w:sz w:val="12"/>
        </w:rPr>
        <w:t xml:space="preserve">¶ </w:t>
      </w:r>
      <w:r>
        <w:t>“This paper addresses a question of immediate relevance to our understanding of the human impact on climate,” added Neely, who emphasized that the decade-long study is inadequate to determine longer-term climate change trends worldwide. “It should interest those examining the sources of decadal climate variability, the global impact of local pollution and the role of volcanoes.”</w:t>
      </w:r>
    </w:p>
    <w:p w14:paraId="3E65BE9C" w14:textId="77777777" w:rsidR="003B0173" w:rsidRPr="003B0173" w:rsidRDefault="003B0173" w:rsidP="003B0173">
      <w:pPr>
        <w:pStyle w:val="Heading4"/>
      </w:pPr>
      <w:r w:rsidRPr="003B0173">
        <w:t>Studies prove sulfur dioxide cools the Earth’s surface</w:t>
      </w:r>
    </w:p>
    <w:p w14:paraId="604E48C0" w14:textId="77777777" w:rsidR="003B0173" w:rsidRPr="003B0173" w:rsidRDefault="003B0173" w:rsidP="003B0173">
      <w:pPr>
        <w:rPr>
          <w:rStyle w:val="StyleStyleBold12pt"/>
        </w:rPr>
      </w:pPr>
      <w:r w:rsidRPr="003B0173">
        <w:rPr>
          <w:rStyle w:val="StyleStyleBold12pt"/>
        </w:rPr>
        <w:t>Wall 14’</w:t>
      </w:r>
    </w:p>
    <w:p w14:paraId="3649E509" w14:textId="77777777" w:rsidR="003B0173" w:rsidRPr="003B0173" w:rsidRDefault="003B0173" w:rsidP="003B0173">
      <w:r w:rsidRPr="003B0173">
        <w:t xml:space="preserve">Tim Wall, writer/researcher for Discovery news, February 25th, 2014, “Volcanoes Eruptions May Actually Slow Warming”, </w:t>
      </w:r>
      <w:hyperlink r:id="rId24" w:history="1">
        <w:r w:rsidRPr="003B0173">
          <w:rPr>
            <w:rStyle w:val="Hyperlink"/>
          </w:rPr>
          <w:t>http://news.discovery.com/earth/global-warming/volcanic-eruptions-may-actually-slow-global-warming-140225.htm</w:t>
        </w:r>
      </w:hyperlink>
      <w:r w:rsidRPr="003B0173">
        <w:t>, Accessed July 1st, 2014 (KL)</w:t>
      </w:r>
    </w:p>
    <w:p w14:paraId="4BE46AB4" w14:textId="77777777" w:rsidR="003B0173" w:rsidRDefault="003B0173" w:rsidP="003B0173">
      <w:pPr>
        <w:rPr>
          <w:rStyle w:val="StyleStyleBold12pt"/>
          <w:b w:val="0"/>
        </w:rPr>
      </w:pPr>
    </w:p>
    <w:p w14:paraId="14DE4C77" w14:textId="77777777" w:rsidR="003B0173" w:rsidRDefault="003B0173" w:rsidP="003B0173">
      <w:r>
        <w:t xml:space="preserve">Although they spew tons of heat-trapping carbon dioxide into the air, </w:t>
      </w:r>
      <w:r>
        <w:rPr>
          <w:rStyle w:val="StyleBoldUnderline"/>
          <w:highlight w:val="yellow"/>
        </w:rPr>
        <w:t>volcanic eruptions</w:t>
      </w:r>
      <w:r>
        <w:t xml:space="preserve"> may </w:t>
      </w:r>
      <w:r>
        <w:rPr>
          <w:rStyle w:val="StyleBoldUnderline"/>
          <w:highlight w:val="yellow"/>
        </w:rPr>
        <w:t>have slowed global warming during the past two decades</w:t>
      </w:r>
      <w:r>
        <w:t xml:space="preserve">, as </w:t>
      </w:r>
      <w:r>
        <w:rPr>
          <w:rStyle w:val="StyleBoldUnderline"/>
        </w:rPr>
        <w:t>volcanic gases form mirror-like particles in the air. Recent research is improving climate models by accurately incorporating the effects of these eruptions</w:t>
      </w:r>
      <w:r>
        <w:t xml:space="preserve">. Along with CO2, </w:t>
      </w:r>
      <w:r>
        <w:rPr>
          <w:rStyle w:val="StyleBoldUnderline"/>
        </w:rPr>
        <w:t>volcanoes churn out sulfur dioxide gas. That gas turns into tiny droplets of sulfuric acid in the upper atmosphere. Those acid particles act like tiny mirrors to reflect sunlight back into space.</w:t>
      </w:r>
      <w:r>
        <w:t xml:space="preserve"> For example, </w:t>
      </w:r>
      <w:r>
        <w:rPr>
          <w:rStyle w:val="StyleBoldUnderline"/>
        </w:rPr>
        <w:t>after the massive eruption of Mount Pinatubo</w:t>
      </w:r>
      <w:r>
        <w:t xml:space="preserve"> on June 15, 1991, </w:t>
      </w:r>
      <w:r>
        <w:rPr>
          <w:rStyle w:val="Emphasis"/>
          <w:highlight w:val="yellow"/>
        </w:rPr>
        <w:t>surface temperatures cooled</w:t>
      </w:r>
      <w:r>
        <w:t xml:space="preserve"> by as much as 1.3 degrees Fahrenheit (.72 C), according to the U.S. Geological Survey.</w:t>
      </w:r>
    </w:p>
    <w:p w14:paraId="2F28393D" w14:textId="77777777" w:rsidR="003B0173" w:rsidRPr="003B0173" w:rsidRDefault="003B0173" w:rsidP="003B0173">
      <w:pPr>
        <w:pStyle w:val="Heading4"/>
      </w:pPr>
      <w:r w:rsidRPr="003B0173">
        <w:t>Sulfur Dioxide has empirically led to a cooling effect</w:t>
      </w:r>
    </w:p>
    <w:p w14:paraId="3528A1FE" w14:textId="77777777" w:rsidR="003B0173" w:rsidRPr="003B0173" w:rsidRDefault="003B0173" w:rsidP="003B0173">
      <w:pPr>
        <w:rPr>
          <w:rStyle w:val="StyleStyleBold12pt"/>
        </w:rPr>
      </w:pPr>
      <w:r w:rsidRPr="003B0173">
        <w:rPr>
          <w:rStyle w:val="StyleStyleBold12pt"/>
        </w:rPr>
        <w:t>Iacurci 14,</w:t>
      </w:r>
    </w:p>
    <w:p w14:paraId="72DB5607" w14:textId="77777777" w:rsidR="003B0173" w:rsidRPr="003B0173" w:rsidRDefault="003B0173" w:rsidP="003B0173">
      <w:r w:rsidRPr="003B0173">
        <w:t xml:space="preserve">Janet Iacurci, journalist for Nature World News, May 6th, 2014, “Volcanic Eruptions Could Be Slowing Down Global Warming”, </w:t>
      </w:r>
      <w:hyperlink r:id="rId25" w:history="1">
        <w:r w:rsidRPr="003B0173">
          <w:rPr>
            <w:rStyle w:val="Hyperlink"/>
          </w:rPr>
          <w:t>http://www.natureworldnews.com/articles/6912/20140506/volcanic-eruptions-could-be-slowing-down-global-warming.htm</w:t>
        </w:r>
      </w:hyperlink>
      <w:r w:rsidRPr="003B0173">
        <w:t>, Accessed July 1st, 2014 (KL)</w:t>
      </w:r>
    </w:p>
    <w:p w14:paraId="638032B1" w14:textId="77777777" w:rsidR="003B0173" w:rsidRDefault="003B0173" w:rsidP="003B0173">
      <w:pPr>
        <w:rPr>
          <w:rStyle w:val="StyleStyleBold12pt"/>
          <w:b w:val="0"/>
        </w:rPr>
      </w:pPr>
    </w:p>
    <w:p w14:paraId="48259CB9" w14:textId="77777777" w:rsidR="003B0173" w:rsidRPr="003B0173" w:rsidRDefault="003B0173" w:rsidP="003B0173">
      <w:r>
        <w:rPr>
          <w:rStyle w:val="StyleBoldUnderline"/>
        </w:rPr>
        <w:t xml:space="preserve">Volcanic eruptions that have been spewing over the last 14 years may be </w:t>
      </w:r>
      <w:r>
        <w:t xml:space="preserve">partially </w:t>
      </w:r>
      <w:r>
        <w:rPr>
          <w:rStyle w:val="Emphasis"/>
          <w:highlight w:val="yellow"/>
        </w:rPr>
        <w:t>responsible for the cooling of Earth and slowing down the effects of global warming</w:t>
      </w:r>
      <w:r>
        <w:t xml:space="preserve">, a new study published in Nature Geoscience suggest. Recent volcanic eruptions might be linked with the </w:t>
      </w:r>
      <w:r>
        <w:rPr>
          <w:sz w:val="12"/>
        </w:rPr>
        <w:t xml:space="preserve">¶ </w:t>
      </w:r>
      <w:r>
        <w:t>Volcanoes Behind the Pause in Global Warming, Researchers Say</w:t>
      </w:r>
      <w:r>
        <w:rPr>
          <w:sz w:val="12"/>
        </w:rPr>
        <w:t xml:space="preserve">¶ </w:t>
      </w:r>
      <w:r>
        <w:rPr>
          <w:rStyle w:val="StyleBoldUnderline"/>
        </w:rPr>
        <w:t>Researchers attribute this helping hand to the 17 eruptions from 1998 to 2012 that pumped sulfur dioxide into Earth's upper atmosphere</w:t>
      </w:r>
      <w:r>
        <w:t xml:space="preserve">. </w:t>
      </w:r>
      <w:r>
        <w:rPr>
          <w:rStyle w:val="StyleBoldUnderline"/>
        </w:rPr>
        <w:t>The molecule formed liquid particles that reflected sunlight back to space rather than to the Earth's surface, moderating the larger-scale warming of the planet surface</w:t>
      </w:r>
      <w:r>
        <w:t>, the Los Angeles Times reported.</w:t>
      </w:r>
      <w:r>
        <w:rPr>
          <w:sz w:val="12"/>
        </w:rPr>
        <w:t xml:space="preserve">¶ </w:t>
      </w:r>
      <w:r>
        <w:t>This discovery undermines the Intergovernmental Panel on Climate Change's (IPCC) computer models which predict a non-stop warming of our planet thanks to human activity.</w:t>
      </w:r>
      <w:r>
        <w:rPr>
          <w:sz w:val="12"/>
        </w:rPr>
        <w:t xml:space="preserve">¶ </w:t>
      </w:r>
      <w:r>
        <w:t>The IPCC models assumed that volcanic aerosols would eventually fall to the ground and not remain in the atmosphere.</w:t>
      </w:r>
      <w:r>
        <w:rPr>
          <w:sz w:val="12"/>
        </w:rPr>
        <w:t xml:space="preserve">¶ </w:t>
      </w:r>
      <w:r>
        <w:t xml:space="preserve">"That's not what </w:t>
      </w:r>
      <w:r>
        <w:lastRenderedPageBreak/>
        <w:t xml:space="preserve">happened in the real world," lead author of the study Benjamin D. Santer, a climate scientist at Lawrence Livermore National Laboratory, told the Times. "Effectively, </w:t>
      </w:r>
      <w:r>
        <w:rPr>
          <w:rStyle w:val="StyleBoldUnderline"/>
        </w:rPr>
        <w:t xml:space="preserve">the real world has experienced a </w:t>
      </w:r>
      <w:r>
        <w:t xml:space="preserve">partial </w:t>
      </w:r>
      <w:r>
        <w:rPr>
          <w:rStyle w:val="StyleBoldUnderline"/>
          <w:highlight w:val="yellow"/>
        </w:rPr>
        <w:t>cooling effect associated with this uptick in volcanic activity</w:t>
      </w:r>
      <w:r>
        <w:t>."</w:t>
      </w:r>
      <w:r>
        <w:rPr>
          <w:sz w:val="12"/>
        </w:rPr>
        <w:t xml:space="preserve">¶ </w:t>
      </w:r>
      <w:r>
        <w:t>The international team observed satellite readings of temperature in the lower troposphere (the 11-mile-thick mass of air closest to Earth's surface) and compared them with 28 climate models.</w:t>
      </w:r>
      <w:r>
        <w:rPr>
          <w:sz w:val="12"/>
        </w:rPr>
        <w:t xml:space="preserve">¶ </w:t>
      </w:r>
      <w:r>
        <w:t>Contrary to a study from last year published in the journal Nature, which attributed the lull in global warming to changes in the Pacific Ocean oscillation cycling the heat from the troposphere to the ocean's water, Santer and colleagues discovered volcanoes' secret benefits.</w:t>
      </w:r>
      <w:r>
        <w:rPr>
          <w:sz w:val="12"/>
        </w:rPr>
        <w:t xml:space="preserve">¶ </w:t>
      </w:r>
      <w:r>
        <w:t>"</w:t>
      </w:r>
      <w:r>
        <w:rPr>
          <w:rStyle w:val="StyleBoldUnderline"/>
        </w:rPr>
        <w:t>When you get a big volcano that injects sulfur dioxide into the stratosphere, into the upper atmosphere, that sulfur dioxide forms these liquid phase sulfuric acid droplets, those reflect incoming sunlight back to space</w:t>
      </w:r>
      <w:r>
        <w:t xml:space="preserve">, </w:t>
      </w:r>
      <w:r>
        <w:rPr>
          <w:rStyle w:val="StyleBoldUnderline"/>
          <w:highlight w:val="yellow"/>
        </w:rPr>
        <w:t>they cool the lower atmosphere and surface, and</w:t>
      </w:r>
      <w:r>
        <w:t xml:space="preserve"> when </w:t>
      </w:r>
      <w:r>
        <w:rPr>
          <w:rStyle w:val="StyleBoldUnderline"/>
          <w:highlight w:val="yellow"/>
        </w:rPr>
        <w:t>they cool the ocean surface</w:t>
      </w:r>
      <w:r>
        <w:t>, the recovery takes years," Santer explained.</w:t>
      </w:r>
      <w:r>
        <w:rPr>
          <w:sz w:val="12"/>
        </w:rPr>
        <w:t xml:space="preserve">¶ </w:t>
      </w:r>
      <w:r>
        <w:t>But these periods of slow warming while the ocean "rebounds" from the cooling only last for so long before the "slow, inexorable warming" resumes, he adds.</w:t>
      </w:r>
      <w:r>
        <w:rPr>
          <w:sz w:val="12"/>
        </w:rPr>
        <w:t xml:space="preserve">¶ </w:t>
      </w:r>
      <w:r>
        <w:t>"Volcanoes give us only a temporary respite from the relentless warming pressure of continued increases in CO2," said Piers Foster, a climate scientist at the University of Leeds, who was not involved in the study.</w:t>
      </w:r>
    </w:p>
    <w:p w14:paraId="65FA38AD" w14:textId="77777777" w:rsidR="004B32B5" w:rsidRDefault="004B32B5" w:rsidP="004B32B5">
      <w:pPr>
        <w:pStyle w:val="Heading4"/>
      </w:pPr>
      <w:r>
        <w:t xml:space="preserve">SO2 Causes significant cooling </w:t>
      </w:r>
    </w:p>
    <w:p w14:paraId="4B5D2C06" w14:textId="77777777" w:rsidR="004B32B5" w:rsidRPr="004B32B5" w:rsidRDefault="004B32B5" w:rsidP="004B32B5">
      <w:pPr>
        <w:rPr>
          <w:sz w:val="16"/>
        </w:rPr>
      </w:pPr>
      <w:r w:rsidRPr="004B32B5">
        <w:rPr>
          <w:rStyle w:val="StyleStyleBold12pt"/>
        </w:rPr>
        <w:t xml:space="preserve">Planck, </w:t>
      </w:r>
      <w:r w:rsidRPr="004B32B5">
        <w:rPr>
          <w:sz w:val="16"/>
        </w:rPr>
        <w:t>Max. "The Effects of SO2 on the Atmosphere." N.p., 2 Oct. 19</w:t>
      </w:r>
      <w:r w:rsidRPr="004B32B5">
        <w:rPr>
          <w:b/>
          <w:sz w:val="28"/>
        </w:rPr>
        <w:t>92</w:t>
      </w:r>
      <w:r w:rsidRPr="004B32B5">
        <w:rPr>
          <w:sz w:val="16"/>
        </w:rPr>
        <w:t xml:space="preserve">. Web. </w:t>
      </w:r>
    </w:p>
    <w:p w14:paraId="506EC097" w14:textId="77777777" w:rsidR="000022F2" w:rsidRDefault="004B32B5" w:rsidP="00D17C4E">
      <w:r w:rsidRPr="004B32B5">
        <w:rPr>
          <w:sz w:val="16"/>
        </w:rPr>
        <w:t>Anthropogenic</w:t>
      </w:r>
      <w:r>
        <w:t xml:space="preserve"> </w:t>
      </w:r>
      <w:r w:rsidRPr="004B32B5">
        <w:rPr>
          <w:highlight w:val="yellow"/>
        </w:rPr>
        <w:t>SO2 emissions</w:t>
      </w:r>
      <w:r w:rsidRPr="004B32B5">
        <w:rPr>
          <w:sz w:val="16"/>
        </w:rPr>
        <w:t xml:space="preserve"> may </w:t>
      </w:r>
      <w:r w:rsidRPr="004B32B5">
        <w:rPr>
          <w:highlight w:val="yellow"/>
        </w:rPr>
        <w:t>exert a significant cooling effect on</w:t>
      </w:r>
      <w:r w:rsidRPr="004B32B5">
        <w:rPr>
          <w:sz w:val="16"/>
        </w:rPr>
        <w:t xml:space="preserve"> the</w:t>
      </w:r>
      <w:r>
        <w:t xml:space="preserve"> </w:t>
      </w:r>
      <w:r w:rsidRPr="004B32B5">
        <w:rPr>
          <w:highlight w:val="yellow"/>
        </w:rPr>
        <w:t>climate in the Northern Hemisphere through backscattering of solar radiation by sulfate particles</w:t>
      </w:r>
      <w:r w:rsidRPr="004B32B5">
        <w:rPr>
          <w:sz w:val="16"/>
          <w:highlight w:val="yellow"/>
        </w:rPr>
        <w:t>.</w:t>
      </w:r>
      <w:r w:rsidRPr="004B32B5">
        <w:rPr>
          <w:sz w:val="16"/>
        </w:rPr>
        <w:t xml:space="preserve"> Earlier estimates of the sulfate-scattering correlation measurements from which a high sulfate scattering efficiency was derived. Model results suggest that a cloud processing of air is the underlying mechanism. Aqueous phase oxidation of SO2 into sulfate and the subsequent release of the dry aerosol by cloud evaporation render sulfate a much more efficient scatterer than through gas phase SO2 oxidation. Sulfur dioxide (SO2) emissions from fossil fuel combustion have a climate cooling effect through backscattering of solar radiation by sulfate particles in cloud free region. </w:t>
      </w:r>
      <w:r w:rsidRPr="004B32B5">
        <w:rPr>
          <w:highlight w:val="yellow"/>
        </w:rPr>
        <w:t>Sulfate aerosol forms in atmosphere by oxidation of SO2 either in the gas phase followed by condensation of the sulfuric acid produced or in the aqueous phase of clouds that subsequently evaporate. In the atmosphere SO2 and sulfate have a combined lifetime of about 1 to 1.5 weeks during which they can be transported several thousands of kilometers</w:t>
      </w:r>
      <w:r w:rsidRPr="004B32B5">
        <w:rPr>
          <w:sz w:val="16"/>
          <w:highlight w:val="yellow"/>
        </w:rPr>
        <w:t>.</w:t>
      </w:r>
      <w:r w:rsidRPr="004B32B5">
        <w:rPr>
          <w:sz w:val="16"/>
        </w:rPr>
        <w:t xml:space="preserve"> Because vertical exchange between the lower and upper troposphere is relatively slow, the sulfate forcing on climate is exerted predominantly in the lower troposphere of the northern hemisphere where anthropogenic SO2 emissions are strongest. </w:t>
      </w:r>
    </w:p>
    <w:p w14:paraId="43DF3599" w14:textId="77777777" w:rsidR="00493612" w:rsidRDefault="00493612" w:rsidP="00493612">
      <w:pPr>
        <w:pStyle w:val="Heading4"/>
      </w:pPr>
      <w:r>
        <w:t>SO2 can block out radiation</w:t>
      </w:r>
    </w:p>
    <w:p w14:paraId="65181921" w14:textId="77777777" w:rsidR="00493612" w:rsidRPr="00493612" w:rsidRDefault="00493612" w:rsidP="00493612">
      <w:r w:rsidRPr="00493612">
        <w:rPr>
          <w:b/>
          <w:sz w:val="24"/>
        </w:rPr>
        <w:t>Mooseman</w:t>
      </w:r>
      <w:r w:rsidRPr="00493612">
        <w:rPr>
          <w:sz w:val="16"/>
        </w:rPr>
        <w:t>, Andrew.</w:t>
      </w:r>
      <w:r>
        <w:rPr>
          <w:sz w:val="16"/>
        </w:rPr>
        <w:t xml:space="preserve"> Professor at University of </w:t>
      </w:r>
      <w:r w:rsidR="00A14E96">
        <w:rPr>
          <w:sz w:val="16"/>
        </w:rPr>
        <w:t>Tennessee with a degree PhD in geology and earth sciences</w:t>
      </w:r>
      <w:r w:rsidRPr="00493612">
        <w:rPr>
          <w:sz w:val="16"/>
        </w:rPr>
        <w:t xml:space="preserve"> "How Geoengineering Works: 5 Big Plans to Stop Global Warming."</w:t>
      </w:r>
      <w:r w:rsidR="004E4A64">
        <w:rPr>
          <w:sz w:val="16"/>
        </w:rPr>
        <w:t xml:space="preserve"> </w:t>
      </w:r>
      <w:r w:rsidRPr="00493612">
        <w:rPr>
          <w:sz w:val="16"/>
        </w:rPr>
        <w:t>Popular Mechanics. N.p., 1 Oct. 20</w:t>
      </w:r>
      <w:r w:rsidRPr="00493612">
        <w:rPr>
          <w:b/>
          <w:sz w:val="28"/>
        </w:rPr>
        <w:t xml:space="preserve">09. </w:t>
      </w:r>
      <w:r w:rsidRPr="00493612">
        <w:rPr>
          <w:sz w:val="16"/>
        </w:rPr>
        <w:t xml:space="preserve">Web. 01 July 2014. </w:t>
      </w:r>
      <w:hyperlink r:id="rId26" w:history="1">
        <w:r w:rsidRPr="00493612">
          <w:rPr>
            <w:rStyle w:val="Hyperlink"/>
            <w:sz w:val="16"/>
          </w:rPr>
          <w:t>http://www.popularmechanics.com/science/environment/4290084</w:t>
        </w:r>
      </w:hyperlink>
    </w:p>
    <w:p w14:paraId="6888EC10" w14:textId="77777777" w:rsidR="00493612" w:rsidRDefault="00F5020C" w:rsidP="00D17C4E">
      <w:pPr>
        <w:rPr>
          <w:rFonts w:ascii="Arial" w:hAnsi="Arial" w:cs="Arial"/>
          <w:color w:val="000000"/>
          <w:sz w:val="18"/>
          <w:szCs w:val="18"/>
          <w:shd w:val="clear" w:color="auto" w:fill="FFFFFF"/>
        </w:rPr>
      </w:pPr>
      <w:r w:rsidRPr="004E4A64">
        <w:rPr>
          <w:rStyle w:val="StyleBoldUnderline"/>
        </w:rPr>
        <w:t>A volcanic eruption can bellow</w:t>
      </w:r>
      <w:r w:rsidRPr="00493612">
        <w:rPr>
          <w:rFonts w:ascii="Arial" w:hAnsi="Arial" w:cs="Arial"/>
          <w:color w:val="000000"/>
          <w:sz w:val="16"/>
          <w:szCs w:val="18"/>
          <w:shd w:val="clear" w:color="auto" w:fill="FFFFFF"/>
        </w:rPr>
        <w:t xml:space="preserve"> many</w:t>
      </w:r>
      <w:r w:rsidRPr="004E4A64">
        <w:t xml:space="preserve"> million</w:t>
      </w:r>
      <w:r w:rsidRPr="004E4A64">
        <w:rPr>
          <w:rStyle w:val="StyleBoldUnderline"/>
        </w:rPr>
        <w:t xml:space="preserve"> tons of sulfur-dioxide gas into the atmosphere, creating a cloud that blocks some of the sun's radiation. By injecting the atmosphere with sulfur</w:t>
      </w:r>
      <w:r w:rsidRPr="00493612">
        <w:rPr>
          <w:rFonts w:ascii="Arial" w:hAnsi="Arial" w:cs="Arial"/>
          <w:color w:val="000000"/>
          <w:sz w:val="16"/>
          <w:szCs w:val="18"/>
          <w:shd w:val="clear" w:color="auto" w:fill="FFFFFF"/>
        </w:rPr>
        <w:t xml:space="preserve">, </w:t>
      </w:r>
      <w:r w:rsidRPr="004E4A64">
        <w:rPr>
          <w:rStyle w:val="StyleBoldUnderline"/>
        </w:rPr>
        <w:t>some scientists believe they could likewise block solar radiation and potentially cool the planet. Sulfur dioxide reacts with water in the atmosphere to create droplets of sulfuric acid</w:t>
      </w:r>
      <w:r w:rsidRPr="00493612">
        <w:rPr>
          <w:rFonts w:ascii="Arial" w:hAnsi="Arial" w:cs="Arial"/>
          <w:color w:val="000000"/>
          <w:sz w:val="14"/>
          <w:szCs w:val="18"/>
          <w:highlight w:val="yellow"/>
          <w:shd w:val="clear" w:color="auto" w:fill="FFFFFF"/>
        </w:rPr>
        <w:t xml:space="preserve">, </w:t>
      </w:r>
      <w:r w:rsidRPr="00493612">
        <w:rPr>
          <w:rFonts w:ascii="Arial" w:hAnsi="Arial" w:cs="Arial"/>
          <w:color w:val="000000"/>
          <w:sz w:val="14"/>
          <w:szCs w:val="18"/>
          <w:shd w:val="clear" w:color="auto" w:fill="FFFFFF"/>
        </w:rPr>
        <w:t>says Rutgers University environmental scientist Alan Robock</w:t>
      </w:r>
      <w:r w:rsidRPr="00493612">
        <w:rPr>
          <w:rFonts w:ascii="Arial" w:hAnsi="Arial" w:cs="Arial"/>
          <w:color w:val="000000"/>
          <w:sz w:val="18"/>
          <w:szCs w:val="18"/>
          <w:highlight w:val="yellow"/>
          <w:shd w:val="clear" w:color="auto" w:fill="FFFFFF"/>
        </w:rPr>
        <w:t xml:space="preserve">. </w:t>
      </w:r>
      <w:r w:rsidRPr="004E4A64">
        <w:rPr>
          <w:rStyle w:val="StyleBoldUnderline"/>
        </w:rPr>
        <w:t>Those droplets are particularly good at scattering the sun's light back out into space. And because sulfur doesn't heat the stratosphere as much as other aerosols, it wouldn't work against the cooling effect. Hydrogen sulfide is an even better candidate for atmospheric seeding than sulfur dioxide</w:t>
      </w:r>
      <w:r w:rsidR="00493612" w:rsidRPr="004E4A64">
        <w:rPr>
          <w:rStyle w:val="StyleBoldUnderline"/>
        </w:rPr>
        <w:t>.</w:t>
      </w:r>
    </w:p>
    <w:p w14:paraId="67D52349" w14:textId="77777777" w:rsidR="00A14E96" w:rsidRDefault="00A14E96" w:rsidP="00A14E96">
      <w:pPr>
        <w:pStyle w:val="Heading4"/>
      </w:pPr>
      <w:r w:rsidRPr="00A14E96">
        <w:t>A world of zero emissions is worse than the Status Quo</w:t>
      </w:r>
    </w:p>
    <w:p w14:paraId="76B7A2EC" w14:textId="77777777" w:rsidR="00A14E96" w:rsidRPr="003B0173" w:rsidRDefault="00A14E96" w:rsidP="003B0173">
      <w:r w:rsidRPr="003B0173">
        <w:rPr>
          <w:rStyle w:val="StyleStyleBold12pt"/>
        </w:rPr>
        <w:t>Stricherz</w:t>
      </w:r>
      <w:r w:rsidRPr="003B0173">
        <w:t>, Vince</w:t>
      </w:r>
      <w:r w:rsidR="004E4A64" w:rsidRPr="003B0173">
        <w:t>, science writer at the University of Washington covering physics, chemistry and a variety of disciplines in Earth and space sciences.</w:t>
      </w:r>
      <w:r w:rsidRPr="003B0173">
        <w:t>"If Greenhouse Gas Emissions Stopped Now, Earth Still Would Likely Get Warmer."</w:t>
      </w:r>
      <w:r w:rsidR="004E4A64" w:rsidRPr="003B0173">
        <w:t xml:space="preserve"> </w:t>
      </w:r>
      <w:r w:rsidRPr="003B0173">
        <w:t>UW Today. N.p., 15 Feb. 20</w:t>
      </w:r>
      <w:r w:rsidRPr="003B0173">
        <w:rPr>
          <w:rStyle w:val="StyleStyleBold12pt"/>
        </w:rPr>
        <w:t>11</w:t>
      </w:r>
      <w:r w:rsidRPr="003B0173">
        <w:t>. Web. 01 July 2014. &lt;http://www.washington.edu/news/2011/02/15/if-greenhouse-gas-emissions-stopped-now-earth-still-would-likely-get-warmer/&gt;.</w:t>
      </w:r>
    </w:p>
    <w:p w14:paraId="7DF23E27" w14:textId="77777777" w:rsidR="005A192E" w:rsidRPr="00D83C06" w:rsidRDefault="00A14E96" w:rsidP="005A192E">
      <w:pPr>
        <w:rPr>
          <w:sz w:val="14"/>
        </w:rPr>
      </w:pPr>
      <w:r w:rsidRPr="004E4A64">
        <w:rPr>
          <w:highlight w:val="yellow"/>
        </w:rPr>
        <w:t>There would continue to be warming even if the most stringent policy proposals were adopted,</w:t>
      </w:r>
      <w:r w:rsidRPr="00A14E96">
        <w:rPr>
          <w:highlight w:val="yellow"/>
        </w:rPr>
        <w:t xml:space="preserve"> </w:t>
      </w:r>
      <w:r w:rsidRPr="004E4A64">
        <w:rPr>
          <w:sz w:val="14"/>
        </w:rPr>
        <w:t xml:space="preserve">because there still would be some emission of heat-trapping greenhouse gases such as carbon dioxide and methane. But the </w:t>
      </w:r>
      <w:r w:rsidRPr="004E4A64">
        <w:rPr>
          <w:highlight w:val="yellow"/>
        </w:rPr>
        <w:t xml:space="preserve">new research shows that even if all </w:t>
      </w:r>
      <w:r w:rsidRPr="004E4A64">
        <w:rPr>
          <w:highlight w:val="yellow"/>
        </w:rPr>
        <w:lastRenderedPageBreak/>
        <w:t>emissions were stopped now, temperatures would remain higher than pre-Industrial Revolution levels</w:t>
      </w:r>
      <w:r w:rsidRPr="00A14E96">
        <w:rPr>
          <w:highlight w:val="yellow"/>
        </w:rPr>
        <w:t xml:space="preserve"> </w:t>
      </w:r>
      <w:r w:rsidRPr="004E4A64">
        <w:rPr>
          <w:sz w:val="14"/>
        </w:rPr>
        <w:t>because the greenhouse gases already emitted are likely to persist in the atmosphere for thousands of years.</w:t>
      </w:r>
      <w:r w:rsidRPr="004E4A64">
        <w:rPr>
          <w:sz w:val="4"/>
        </w:rPr>
        <w:t xml:space="preserve">¶ </w:t>
      </w:r>
      <w:r w:rsidRPr="004E4A64">
        <w:rPr>
          <w:highlight w:val="yellow"/>
        </w:rPr>
        <w:t>In fact, it is possible temperatures would continue to escalate even if all cars, heating and cooling systems and other sources of greenhouse gases were suddenly eliminated</w:t>
      </w:r>
      <w:r w:rsidRPr="00A14E96">
        <w:rPr>
          <w:highlight w:val="yellow"/>
        </w:rPr>
        <w:t>,</w:t>
      </w:r>
      <w:r>
        <w:t xml:space="preserve"> </w:t>
      </w:r>
      <w:r w:rsidRPr="004E4A64">
        <w:rPr>
          <w:sz w:val="14"/>
        </w:rPr>
        <w:t xml:space="preserve">said Kyle Armour, a UW doctoral student in physics. </w:t>
      </w:r>
      <w:r w:rsidRPr="004E4A64">
        <w:rPr>
          <w:highlight w:val="yellow"/>
        </w:rPr>
        <w:t>Thats because tiny atmospheric particles called aerosols, which tend to counteract the effect of greenhouse warming by reflecting sunlight back into space, would last only a matter of weeks once emissions stopped</w:t>
      </w:r>
      <w:r w:rsidRPr="00A14E96">
        <w:t xml:space="preserve">, </w:t>
      </w:r>
      <w:r w:rsidRPr="004E4A64">
        <w:rPr>
          <w:sz w:val="14"/>
        </w:rPr>
        <w:t>while the greenhouse gases would continue on.</w:t>
      </w:r>
      <w:r w:rsidRPr="004E4A64">
        <w:rPr>
          <w:sz w:val="4"/>
        </w:rPr>
        <w:t xml:space="preserve">¶ </w:t>
      </w:r>
      <w:r w:rsidRPr="004E4A64">
        <w:rPr>
          <w:sz w:val="14"/>
          <w:highlight w:val="yellow"/>
        </w:rPr>
        <w:t>“</w:t>
      </w:r>
      <w:r w:rsidRPr="004E4A64">
        <w:rPr>
          <w:highlight w:val="yellow"/>
        </w:rPr>
        <w:t xml:space="preserve">The aerosols would wash out quickly and then </w:t>
      </w:r>
      <w:r w:rsidRPr="004E4A64">
        <w:rPr>
          <w:rStyle w:val="Emphasis"/>
        </w:rPr>
        <w:t>we would see an abrupt rise in temperatures</w:t>
      </w:r>
      <w:r w:rsidRPr="004E4A64">
        <w:rPr>
          <w:highlight w:val="yellow"/>
        </w:rPr>
        <w:t xml:space="preserve"> over several decades</w:t>
      </w:r>
      <w:r w:rsidRPr="004E4A64">
        <w:rPr>
          <w:sz w:val="14"/>
        </w:rPr>
        <w:t>,” he said.</w:t>
      </w:r>
    </w:p>
    <w:p w14:paraId="51475946" w14:textId="77777777" w:rsidR="00D83C06" w:rsidRDefault="00D83C06" w:rsidP="00D83C06">
      <w:pPr>
        <w:pStyle w:val="Heading4"/>
      </w:pPr>
      <w:r>
        <w:t>AEROSOL POLLUTION COUNTERACTS WARMING, BUT SHORT HANG AROUNG TIME MEANS WE NEED TO KEEP THEM GOING</w:t>
      </w:r>
    </w:p>
    <w:p w14:paraId="3938BD0E" w14:textId="77777777" w:rsidR="00D83C06" w:rsidRDefault="00D83C06" w:rsidP="00D83C06">
      <w:pPr>
        <w:rPr>
          <w:sz w:val="18"/>
        </w:rPr>
      </w:pPr>
      <w:r>
        <w:rPr>
          <w:sz w:val="18"/>
        </w:rPr>
        <w:t xml:space="preserve">Genevieve </w:t>
      </w:r>
      <w:r>
        <w:rPr>
          <w:rStyle w:val="StyleStyleBold12pt"/>
          <w:highlight w:val="yellow"/>
        </w:rPr>
        <w:t>Wanucha</w:t>
      </w:r>
      <w:r>
        <w:rPr>
          <w:sz w:val="18"/>
        </w:rPr>
        <w:t xml:space="preserve">, </w:t>
      </w:r>
      <w:r>
        <w:rPr>
          <w:sz w:val="14"/>
        </w:rPr>
        <w:t>Jan. 11, 20</w:t>
      </w:r>
      <w:r>
        <w:rPr>
          <w:rStyle w:val="StyleStyleBold12pt"/>
          <w:highlight w:val="yellow"/>
        </w:rPr>
        <w:t>13</w:t>
      </w:r>
      <w:r>
        <w:rPr>
          <w:sz w:val="18"/>
        </w:rPr>
        <w:t xml:space="preserve">, </w:t>
      </w:r>
      <w:r>
        <w:t xml:space="preserve">“Tackling a global warming conundrum,” MIT, ACC. 1-25-13, </w:t>
      </w:r>
    </w:p>
    <w:p w14:paraId="50B987C5" w14:textId="77777777" w:rsidR="00D83C06" w:rsidRDefault="00D1015C" w:rsidP="00D83C06">
      <w:pPr>
        <w:rPr>
          <w:sz w:val="18"/>
        </w:rPr>
      </w:pPr>
      <w:hyperlink r:id="rId27" w:history="1">
        <w:r w:rsidR="00D83C06">
          <w:rPr>
            <w:rStyle w:val="Hyperlink"/>
          </w:rPr>
          <w:t>http://web.mit.edu/newsoffice/2013/the-global-warming-conundrum-greenhouse-gases-vs-aerosols.html</w:t>
        </w:r>
      </w:hyperlink>
      <w:r w:rsidR="00D83C06">
        <w:t>, JT</w:t>
      </w:r>
    </w:p>
    <w:p w14:paraId="789A678E" w14:textId="77777777" w:rsidR="00D83C06" w:rsidRDefault="00D83C06" w:rsidP="00D83C06">
      <w:pPr>
        <w:rPr>
          <w:sz w:val="16"/>
        </w:rPr>
      </w:pPr>
      <w:r>
        <w:t>There’s a tricky chemical trade-off at work in our skies</w:t>
      </w:r>
      <w:r>
        <w:rPr>
          <w:rStyle w:val="StyleBoldUnderline"/>
          <w:highlight w:val="yellow"/>
        </w:rPr>
        <w:t>. As greenhouse gases provide their famous warming effect to Earth’s surface, aerosol pollution in the atmosphere actually</w:t>
      </w:r>
      <w:r>
        <w:rPr>
          <w:rStyle w:val="StyleBoldUnderline"/>
        </w:rPr>
        <w:t xml:space="preserve"> </w:t>
      </w:r>
      <w:r>
        <w:t xml:space="preserve">partly </w:t>
      </w:r>
      <w:r>
        <w:rPr>
          <w:rStyle w:val="StyleBoldUnderline"/>
          <w:highlight w:val="yellow"/>
        </w:rPr>
        <w:t>counteracts it.</w:t>
      </w:r>
      <w:r>
        <w:t xml:space="preserve"> Aerosols are tiny particles suspended in the air, both natural and industrial, </w:t>
      </w:r>
      <w:r>
        <w:rPr>
          <w:rStyle w:val="StyleBoldUnderline"/>
          <w:highlight w:val="yellow"/>
        </w:rPr>
        <w:t>including</w:t>
      </w:r>
      <w:r>
        <w:t xml:space="preserve"> sea salt, mineral dust, ash, soot, </w:t>
      </w:r>
      <w:r>
        <w:rPr>
          <w:rStyle w:val="StyleBoldUnderline"/>
          <w:highlight w:val="yellow"/>
        </w:rPr>
        <w:t>sulphates, nitrates, and black carbon. They hang around in the air for around 10 days, scattering and absorbing radiation from the sun. Aerosols also provide nuclei for water droplets, boosting cloud formation,</w:t>
      </w:r>
      <w:r>
        <w:t xml:space="preserve"> thus decreasing the amount of energy reaching the ground and providing a net cooling force. In short, </w:t>
      </w:r>
      <w:r>
        <w:rPr>
          <w:rStyle w:val="StyleBoldUnderline"/>
          <w:highlight w:val="yellow"/>
        </w:rPr>
        <w:t>greenhouse gases warm the surface; aerosols cool the surface.</w:t>
      </w:r>
    </w:p>
    <w:p w14:paraId="5683AE5E" w14:textId="77777777" w:rsidR="00D83C06" w:rsidRDefault="00D83C06" w:rsidP="00D83C06">
      <w:pPr>
        <w:pStyle w:val="Heading4"/>
      </w:pPr>
      <w:r>
        <w:t>We must allow SO2 emissions to continue to offset warming</w:t>
      </w:r>
    </w:p>
    <w:p w14:paraId="14C528B0" w14:textId="77777777" w:rsidR="00D83C06" w:rsidRDefault="00D83C06" w:rsidP="00D83C06">
      <w:r>
        <w:t xml:space="preserve">Mark </w:t>
      </w:r>
      <w:r>
        <w:rPr>
          <w:rStyle w:val="StyleStyleBold12pt"/>
          <w:highlight w:val="yellow"/>
        </w:rPr>
        <w:t>Lawson,</w:t>
      </w:r>
      <w:r>
        <w:t xml:space="preserve"> Nov. 25, 20</w:t>
      </w:r>
      <w:r>
        <w:rPr>
          <w:rStyle w:val="StyleStyleBold12pt"/>
          <w:highlight w:val="yellow"/>
        </w:rPr>
        <w:t>11</w:t>
      </w:r>
      <w:r>
        <w:t>, “Reprise on climate,” Australian Financial Review, p. 1, JT</w:t>
      </w:r>
    </w:p>
    <w:p w14:paraId="6AB6A7ED" w14:textId="77777777" w:rsidR="00D83C06" w:rsidRDefault="00D83C06" w:rsidP="005A192E">
      <w:r>
        <w:t xml:space="preserve">On such effort is to be found in the paper Reconciling anthropogenic climate change with observed temperatures 1998-2008, Proceedings of the National Academy of Sciences of the USA, July 19, 2011. As the lead author of this paper is global warming stalwart Robert </w:t>
      </w:r>
      <w:r>
        <w:rPr>
          <w:rStyle w:val="StyleBoldUnderline"/>
          <w:highlight w:val="yellow"/>
        </w:rPr>
        <w:t>Kaufman,</w:t>
      </w:r>
      <w:r>
        <w:t xml:space="preserve"> a professor at Boston University, </w:t>
      </w:r>
      <w:r>
        <w:rPr>
          <w:rStyle w:val="StyleBoldUnderline"/>
          <w:highlight w:val="yellow"/>
        </w:rPr>
        <w:t>with the other authors including leading global warming advocate Michael Mann</w:t>
      </w:r>
      <w:r>
        <w:t xml:space="preserve">, the paper comes straight from the orthodoxy heartland. It </w:t>
      </w:r>
      <w:r>
        <w:rPr>
          <w:rStyle w:val="StyleBoldUnderline"/>
          <w:highlight w:val="yellow"/>
        </w:rPr>
        <w:t>acknowledges the temperature pause but attributes it to cooling from a combination of</w:t>
      </w:r>
      <w:bookmarkStart w:id="10" w:name="ORIGHIT_4"/>
      <w:bookmarkStart w:id="11" w:name="HIT_4"/>
      <w:bookmarkEnd w:id="10"/>
      <w:bookmarkEnd w:id="11"/>
      <w:r>
        <w:rPr>
          <w:rStyle w:val="StyleBoldUnderline"/>
          <w:highlight w:val="yellow"/>
        </w:rPr>
        <w:t>sulphur dioxide/aerosols</w:t>
      </w:r>
      <w:r>
        <w:t xml:space="preserve"> from the Chinese manufacturing sector, which has been increasing in leaps and bounds during the period, as well as changes in the output of the sun. </w:t>
      </w:r>
      <w:r>
        <w:rPr>
          <w:rStyle w:val="StyleBoldUnderline"/>
          <w:highlight w:val="yellow"/>
        </w:rPr>
        <w:t>Those factors offset warming from industrial gases</w:t>
      </w:r>
      <w:r>
        <w:t xml:space="preserve"> during that period</w:t>
      </w:r>
      <w:r>
        <w:rPr>
          <w:rStyle w:val="StyleBoldUnderline"/>
          <w:highlight w:val="yellow"/>
        </w:rPr>
        <w:t>, but</w:t>
      </w:r>
      <w:r>
        <w:t xml:space="preserve"> as the current orthodoxy states that </w:t>
      </w:r>
      <w:r>
        <w:rPr>
          <w:rStyle w:val="StyleBoldUnderline"/>
          <w:highlight w:val="yellow"/>
        </w:rPr>
        <w:t>sulphur gases will fall out of the atmosphere much faster than carbon dioxide, then the ongoing warming from CO2 is expected to win out</w:t>
      </w:r>
      <w:r>
        <w:t>.</w:t>
      </w:r>
    </w:p>
    <w:p w14:paraId="7C550D94" w14:textId="77777777" w:rsidR="00D83C06" w:rsidRDefault="00D83C06" w:rsidP="00D83C06">
      <w:pPr>
        <w:pStyle w:val="Heading4"/>
      </w:pPr>
      <w:r>
        <w:t>SULPHUR AEROSOLS CAUSE COOLING—BIG IMPACT IN A SHORT TIMEFRAME</w:t>
      </w:r>
    </w:p>
    <w:p w14:paraId="65F6E8D7" w14:textId="77777777" w:rsidR="00D83C06" w:rsidRDefault="00D83C06" w:rsidP="00D83C06">
      <w:r>
        <w:t xml:space="preserve">BEN </w:t>
      </w:r>
      <w:r>
        <w:rPr>
          <w:rStyle w:val="StyleStyleBold12pt"/>
          <w:highlight w:val="yellow"/>
        </w:rPr>
        <w:t>JACKSON</w:t>
      </w:r>
      <w:r>
        <w:t>, Environment Editor, 10th Jan. 20</w:t>
      </w:r>
      <w:r>
        <w:rPr>
          <w:rStyle w:val="StyleStyleBold12pt"/>
          <w:highlight w:val="yellow"/>
        </w:rPr>
        <w:t>13</w:t>
      </w:r>
      <w:r>
        <w:t xml:space="preserve">, “Chinese aerosols stop global warming,” The Sun, ACC. 1-25-13, </w:t>
      </w:r>
    </w:p>
    <w:p w14:paraId="4C4F6688" w14:textId="77777777" w:rsidR="00D83C06" w:rsidRDefault="00D1015C" w:rsidP="00D83C06">
      <w:hyperlink r:id="rId28" w:history="1">
        <w:r w:rsidR="00D83C06">
          <w:rPr>
            <w:rStyle w:val="Hyperlink"/>
          </w:rPr>
          <w:t>http://www.thesun.co.uk/sol/homepage/features/4735928/Worlds-cooler-than-we-thoughtand-Chinese-aerosols-stop-global-warming.html</w:t>
        </w:r>
      </w:hyperlink>
      <w:r w:rsidR="00D83C06">
        <w:t>, JT</w:t>
      </w:r>
    </w:p>
    <w:p w14:paraId="1D1D54DD" w14:textId="77777777" w:rsidR="00D83C06" w:rsidRDefault="00D83C06" w:rsidP="005A192E">
      <w:r>
        <w:rPr>
          <w:rStyle w:val="StyleBoldUnderline"/>
          <w:highlight w:val="yellow"/>
        </w:rPr>
        <w:t>Sulphate-based aerosol</w:t>
      </w:r>
      <w:r>
        <w:t xml:space="preserve"> </w:t>
      </w:r>
      <w:r>
        <w:rPr>
          <w:sz w:val="18"/>
        </w:rPr>
        <w:t>deodorants</w:t>
      </w:r>
      <w:r>
        <w:t xml:space="preserve"> </w:t>
      </w:r>
      <w:r>
        <w:rPr>
          <w:rStyle w:val="StyleBoldUnderline"/>
          <w:highlight w:val="yellow"/>
        </w:rPr>
        <w:t>could be preventing the planet heating as fast as expected</w:t>
      </w:r>
      <w:r>
        <w:t xml:space="preserve">, </w:t>
      </w:r>
      <w:r>
        <w:rPr>
          <w:sz w:val="18"/>
        </w:rPr>
        <w:t xml:space="preserve">Prof Slingo says. She adds: </w:t>
      </w:r>
      <w:r>
        <w:rPr>
          <w:rStyle w:val="StyleBoldUnderline"/>
          <w:highlight w:val="yellow"/>
        </w:rPr>
        <w:t>“Aerosols have a cooling effect on the planet because they cause a layer in the air that reflects sunlight</w:t>
      </w:r>
      <w:r>
        <w:t xml:space="preserve"> </w:t>
      </w:r>
      <w:r>
        <w:rPr>
          <w:sz w:val="18"/>
        </w:rPr>
        <w:t>and we have an explosive growth of them in China</w:t>
      </w:r>
      <w:r>
        <w:t xml:space="preserve">. </w:t>
      </w:r>
      <w:r>
        <w:rPr>
          <w:rStyle w:val="StyleBoldUnderline"/>
          <w:highlight w:val="yellow"/>
        </w:rPr>
        <w:t>“They can make quite a contribution to changes in short-term warming trends.”</w:t>
      </w:r>
    </w:p>
    <w:p w14:paraId="094D5384" w14:textId="77777777" w:rsidR="00D83C06" w:rsidRDefault="00D83C06" w:rsidP="00D83C06">
      <w:pPr>
        <w:pStyle w:val="Heading3"/>
      </w:pPr>
      <w:r>
        <w:lastRenderedPageBreak/>
        <w:t xml:space="preserve">Prefer Our Ev – Studies </w:t>
      </w:r>
    </w:p>
    <w:p w14:paraId="7689AF63" w14:textId="77777777" w:rsidR="00D83C06" w:rsidRDefault="00D83C06" w:rsidP="00D83C06">
      <w:pPr>
        <w:pStyle w:val="Heading4"/>
      </w:pPr>
      <w:r>
        <w:t>A CONSENSUS OF STUDIES SHOWS ONLY HIGH SO2 LEVELS OFFSET GHG WARMING—SHORT TIMEFRAME</w:t>
      </w:r>
    </w:p>
    <w:p w14:paraId="1B1A7143" w14:textId="77777777" w:rsidR="00D83C06" w:rsidRDefault="00D83C06" w:rsidP="00D83C06">
      <w:r>
        <w:rPr>
          <w:rStyle w:val="StyleStyleBold12pt"/>
          <w:highlight w:val="yellow"/>
        </w:rPr>
        <w:t>Skeptical Science</w:t>
      </w:r>
      <w:r>
        <w:t>, Jan. 21, 20</w:t>
      </w:r>
      <w:r>
        <w:rPr>
          <w:rStyle w:val="StyleStyleBold12pt"/>
          <w:highlight w:val="yellow"/>
        </w:rPr>
        <w:t>12</w:t>
      </w:r>
      <w:r>
        <w:t>, “A Comprehensive Review of the Causes of Global Warming,” lexis, JT</w:t>
      </w:r>
    </w:p>
    <w:p w14:paraId="6077DA66" w14:textId="77777777" w:rsidR="00D83C06" w:rsidRDefault="00D83C06" w:rsidP="00D83C06">
      <w:r>
        <w:t xml:space="preserve">The agreement between these studies using a variety of different methods and approaches is quite remarkable. Every study concluded that over the most recent 100-150 year period examined, humans are responsible for at least 50% of the observed warming, and most estimates put the human contribution between 75 and 90% over that period (Figure 2). </w:t>
      </w:r>
      <w:r>
        <w:rPr>
          <w:rStyle w:val="StyleBoldUnderline"/>
          <w:highlight w:val="yellow"/>
        </w:rPr>
        <w:t>Over the most recent 25-65 years, every study put the human contribution at a minimum of 98%,</w:t>
      </w:r>
      <w:r>
        <w:t xml:space="preserve"> and most put it at well above 100%, because natural factors have probably had a small net cooling effect over recent decades (Figures 3 and 4).</w:t>
      </w:r>
    </w:p>
    <w:p w14:paraId="71026AB2" w14:textId="77777777" w:rsidR="00D83C06" w:rsidRDefault="00D83C06" w:rsidP="00D83C06">
      <w:pPr>
        <w:rPr>
          <w:sz w:val="18"/>
        </w:rPr>
      </w:pPr>
      <w:r>
        <w:t xml:space="preserve">Additionally, </w:t>
      </w:r>
      <w:r>
        <w:rPr>
          <w:rStyle w:val="StyleBoldUnderline"/>
          <w:highlight w:val="yellow"/>
        </w:rPr>
        <w:t>in every study</w:t>
      </w:r>
      <w:r>
        <w:t xml:space="preserve"> over every timeframe examined</w:t>
      </w:r>
      <w:r>
        <w:rPr>
          <w:highlight w:val="yellow"/>
        </w:rPr>
        <w:t xml:space="preserve">, </w:t>
      </w:r>
      <w:r>
        <w:rPr>
          <w:rStyle w:val="StyleBoldUnderline"/>
          <w:highlight w:val="yellow"/>
        </w:rPr>
        <w:t>the two largest factors influencing global temperatures were human-caused: (1)</w:t>
      </w:r>
      <w:r>
        <w:rPr>
          <w:highlight w:val="yellow"/>
        </w:rPr>
        <w:t xml:space="preserve"> </w:t>
      </w:r>
      <w:r>
        <w:rPr>
          <w:rStyle w:val="StyleBoldUnderline"/>
          <w:highlight w:val="yellow"/>
        </w:rPr>
        <w:t>GHGs</w:t>
      </w:r>
      <w:r>
        <w:rPr>
          <w:rStyle w:val="StyleBoldUnderline"/>
        </w:rPr>
        <w:t>,</w:t>
      </w:r>
      <w:r>
        <w:t xml:space="preserve"> followed by </w:t>
      </w:r>
      <w:r>
        <w:rPr>
          <w:rStyle w:val="StyleBoldUnderline"/>
          <w:highlight w:val="yellow"/>
        </w:rPr>
        <w:t>(2) human aerosol emissions. This is a dangerous situation because as we clean our air and reduce our SO2 emissions, their cooling effect will dissipate, revealing more of the underlying GHG-caused global warming trend.</w:t>
      </w:r>
      <w:r>
        <w:t xml:space="preserve"> </w:t>
      </w:r>
      <w:r>
        <w:rPr>
          <w:sz w:val="18"/>
        </w:rPr>
        <w:t xml:space="preserve">Note that not </w:t>
      </w:r>
      <w:r>
        <w:rPr>
          <w:rStyle w:val="StyleBoldUnderline"/>
        </w:rPr>
        <w:t>all studies broke out the effects the same way</w:t>
      </w:r>
      <w:r>
        <w:t xml:space="preserve"> </w:t>
      </w:r>
      <w:r>
        <w:rPr>
          <w:sz w:val="18"/>
        </w:rPr>
        <w:t>(i.e. only examining 'natural' and not solar or volcanic effects individually), which is the reason some bars appear to be missing from Figures 2 to 4.</w:t>
      </w:r>
    </w:p>
    <w:p w14:paraId="04C4213C" w14:textId="77777777" w:rsidR="00D83C06" w:rsidRPr="00D83C06" w:rsidRDefault="00D83C06" w:rsidP="00D83C06">
      <w:pPr>
        <w:keepNext/>
        <w:keepLines/>
        <w:pageBreakBefore/>
        <w:spacing w:before="200"/>
        <w:jc w:val="center"/>
        <w:outlineLvl w:val="2"/>
        <w:rPr>
          <w:rFonts w:eastAsiaTheme="majorEastAsia" w:cstheme="majorBidi"/>
          <w:b/>
          <w:bCs/>
          <w:sz w:val="32"/>
          <w:u w:val="single"/>
        </w:rPr>
      </w:pPr>
      <w:bookmarkStart w:id="12" w:name="_Toc346913986"/>
      <w:r w:rsidRPr="00D83C06">
        <w:rPr>
          <w:rFonts w:eastAsiaTheme="majorEastAsia" w:cstheme="majorBidi"/>
          <w:b/>
          <w:bCs/>
          <w:sz w:val="32"/>
          <w:u w:val="single"/>
        </w:rPr>
        <w:lastRenderedPageBreak/>
        <w:t>SO2 = cooling (Iron)</w:t>
      </w:r>
      <w:bookmarkEnd w:id="12"/>
    </w:p>
    <w:p w14:paraId="733BA3EE" w14:textId="77777777" w:rsidR="00D83C06" w:rsidRPr="00D83C06" w:rsidRDefault="00D83C06" w:rsidP="00D83C06">
      <w:pPr>
        <w:keepNext/>
        <w:keepLines/>
        <w:spacing w:before="200"/>
        <w:outlineLvl w:val="3"/>
        <w:rPr>
          <w:rFonts w:eastAsiaTheme="majorEastAsia" w:cstheme="majorBidi"/>
          <w:b/>
          <w:bCs/>
          <w:iCs/>
          <w:sz w:val="26"/>
        </w:rPr>
      </w:pPr>
      <w:r w:rsidRPr="00D83C06">
        <w:rPr>
          <w:rFonts w:eastAsiaTheme="majorEastAsia" w:cstheme="majorBidi"/>
          <w:b/>
          <w:bCs/>
          <w:iCs/>
          <w:sz w:val="26"/>
        </w:rPr>
        <w:t xml:space="preserve">SO2 = cooling—none of their evidence answers how iron in dust combines with SO2 </w:t>
      </w:r>
    </w:p>
    <w:p w14:paraId="520CD6F3" w14:textId="77777777" w:rsidR="00D83C06" w:rsidRPr="00D83C06" w:rsidRDefault="00D83C06" w:rsidP="00D83C06">
      <w:r w:rsidRPr="00D83C06">
        <w:rPr>
          <w:sz w:val="18"/>
        </w:rPr>
        <w:t xml:space="preserve">Dr. Lucinda </w:t>
      </w:r>
      <w:r w:rsidRPr="00D83C06">
        <w:rPr>
          <w:b/>
          <w:bCs/>
          <w:sz w:val="26"/>
          <w:highlight w:val="yellow"/>
          <w:u w:val="single"/>
        </w:rPr>
        <w:t>Spokes ‘3</w:t>
      </w:r>
      <w:r w:rsidRPr="00D83C06">
        <w:rPr>
          <w:b/>
          <w:bCs/>
          <w:sz w:val="26"/>
          <w:u w:val="single"/>
        </w:rPr>
        <w:t xml:space="preserve"> </w:t>
      </w:r>
      <w:r w:rsidRPr="00D83C06">
        <w:rPr>
          <w:sz w:val="18"/>
        </w:rPr>
        <w:t xml:space="preserve">- Environmental Sciences, University of East Anglia, Norwich - U.K., 2003-11-05, scientific reviewers: Dr. Peter Croot - Institute for Marine Research, University of Kiel, Kiel - Germany and Dr. Serge Despiau - Faculte des Sciences et Techniques, Universite de Toulon Var, La Garde – France, “The effect of iron and dust on climate,” </w:t>
      </w:r>
      <w:hyperlink r:id="rId29" w:history="1">
        <w:r w:rsidRPr="00D83C06">
          <w:rPr>
            <w:sz w:val="18"/>
          </w:rPr>
          <w:t>http://www.atmosphere.mpg.de/enid/1vw.html</w:t>
        </w:r>
      </w:hyperlink>
      <w:r w:rsidRPr="00D83C06">
        <w:rPr>
          <w:sz w:val="18"/>
        </w:rPr>
        <w:t>, ACC. 1-24-13, JT</w:t>
      </w:r>
    </w:p>
    <w:p w14:paraId="519EFAEC" w14:textId="77777777" w:rsidR="00D83C06" w:rsidRPr="00D83C06" w:rsidRDefault="00D83C06" w:rsidP="00D83C06">
      <w:pPr>
        <w:rPr>
          <w:sz w:val="18"/>
        </w:rPr>
      </w:pPr>
      <w:r w:rsidRPr="00D83C06">
        <w:rPr>
          <w:sz w:val="18"/>
        </w:rPr>
        <w:t>Before dust even enters seawater it influences climate</w:t>
      </w:r>
      <w:r w:rsidRPr="00D83C06">
        <w:t xml:space="preserve">.  </w:t>
      </w:r>
      <w:r w:rsidRPr="00D83C06">
        <w:rPr>
          <w:b/>
          <w:bCs/>
          <w:highlight w:val="yellow"/>
          <w:u w:val="single"/>
        </w:rPr>
        <w:t>Dust particles in the atmosphere scatter sunlight back into space and cause</w:t>
      </w:r>
      <w:r w:rsidRPr="00D83C06">
        <w:rPr>
          <w:b/>
          <w:bCs/>
          <w:u w:val="single"/>
        </w:rPr>
        <w:t xml:space="preserve"> </w:t>
      </w:r>
      <w:r w:rsidRPr="00D83C06">
        <w:rPr>
          <w:sz w:val="18"/>
        </w:rPr>
        <w:t>a</w:t>
      </w:r>
      <w:r w:rsidRPr="00D83C06">
        <w:t xml:space="preserve"> </w:t>
      </w:r>
      <w:r w:rsidRPr="00D83C06">
        <w:rPr>
          <w:b/>
          <w:bCs/>
          <w:highlight w:val="yellow"/>
          <w:u w:val="single"/>
        </w:rPr>
        <w:t>cooling</w:t>
      </w:r>
      <w:r w:rsidRPr="00D83C06">
        <w:t xml:space="preserve"> </w:t>
      </w:r>
      <w:r w:rsidRPr="00D83C06">
        <w:rPr>
          <w:sz w:val="18"/>
        </w:rPr>
        <w:t xml:space="preserve">at the Earth's surface by preventing the Sun's energy from reaching the ground.  </w:t>
      </w:r>
      <w:r w:rsidRPr="00D83C06">
        <w:rPr>
          <w:b/>
          <w:bCs/>
          <w:highlight w:val="yellow"/>
          <w:u w:val="single"/>
        </w:rPr>
        <w:t>Chemical reaction of the iron in the dust with</w:t>
      </w:r>
      <w:r w:rsidRPr="00D83C06">
        <w:rPr>
          <w:sz w:val="18"/>
        </w:rPr>
        <w:t xml:space="preserve"> certain </w:t>
      </w:r>
      <w:r w:rsidRPr="00D83C06">
        <w:rPr>
          <w:b/>
          <w:bCs/>
          <w:highlight w:val="yellow"/>
          <w:u w:val="single"/>
        </w:rPr>
        <w:t>sulphur</w:t>
      </w:r>
      <w:r w:rsidRPr="00D83C06">
        <w:rPr>
          <w:b/>
          <w:bCs/>
          <w:u w:val="single"/>
        </w:rPr>
        <w:t xml:space="preserve"> </w:t>
      </w:r>
      <w:r w:rsidRPr="00D83C06">
        <w:rPr>
          <w:sz w:val="18"/>
        </w:rPr>
        <w:t xml:space="preserve">containing species in the air, </w:t>
      </w:r>
      <w:r w:rsidRPr="00D83C06">
        <w:rPr>
          <w:b/>
          <w:bCs/>
          <w:highlight w:val="yellow"/>
          <w:u w:val="single"/>
        </w:rPr>
        <w:t>forms sulphate aerosols</w:t>
      </w:r>
      <w:r w:rsidRPr="00D83C06">
        <w:rPr>
          <w:sz w:val="18"/>
        </w:rPr>
        <w:t xml:space="preserve"> (the word aerosol just means a particle or a liquid droplet in air).</w:t>
      </w:r>
      <w:r w:rsidRPr="00D83C06">
        <w:rPr>
          <w:b/>
          <w:bCs/>
          <w:u w:val="single"/>
        </w:rPr>
        <w:t xml:space="preserve">  </w:t>
      </w:r>
      <w:r w:rsidRPr="00D83C06">
        <w:rPr>
          <w:b/>
          <w:bCs/>
          <w:highlight w:val="yellow"/>
          <w:u w:val="single"/>
        </w:rPr>
        <w:t>These aerosols cool the planet both by scattering solar radiation back into space and also by acting as cloud condensation nuclei</w:t>
      </w:r>
      <w:r w:rsidRPr="00D83C06">
        <w:rPr>
          <w:sz w:val="18"/>
        </w:rPr>
        <w:t xml:space="preserve"> (CCN).  Cloud condensation nuclei are very small aerosols which are needed to start the formation of clouds</w:t>
      </w:r>
      <w:r w:rsidRPr="00D83C06">
        <w:t xml:space="preserve">.  </w:t>
      </w:r>
      <w:r w:rsidRPr="00D83C06">
        <w:rPr>
          <w:b/>
          <w:bCs/>
          <w:highlight w:val="yellow"/>
          <w:u w:val="single"/>
        </w:rPr>
        <w:t>Clouds over the oceans also cool the planet</w:t>
      </w:r>
      <w:r w:rsidRPr="00D83C06">
        <w:rPr>
          <w:b/>
          <w:bCs/>
          <w:u w:val="single"/>
        </w:rPr>
        <w:t>, again by scattering sunlight back into space.</w:t>
      </w:r>
      <w:r w:rsidRPr="00D83C06">
        <w:t>  T</w:t>
      </w:r>
      <w:r w:rsidRPr="00D83C06">
        <w:rPr>
          <w:sz w:val="18"/>
        </w:rPr>
        <w:t>his is discussed more in Unit 3 in the Basics Section and in the Topic on Clouds and Particles.</w:t>
      </w:r>
    </w:p>
    <w:p w14:paraId="5B0D16FC" w14:textId="77777777" w:rsidR="00D83C06" w:rsidRPr="00D83C06" w:rsidRDefault="00D83C06" w:rsidP="00D83C06">
      <w:pPr>
        <w:rPr>
          <w:sz w:val="18"/>
        </w:rPr>
      </w:pPr>
    </w:p>
    <w:p w14:paraId="2037A6ED" w14:textId="77777777" w:rsidR="00D83C06" w:rsidRPr="00D83C06" w:rsidRDefault="00D83C06" w:rsidP="00D83C06">
      <w:pPr>
        <w:rPr>
          <w:sz w:val="18"/>
        </w:rPr>
      </w:pPr>
    </w:p>
    <w:p w14:paraId="120BA2B9" w14:textId="77777777" w:rsidR="00D83C06" w:rsidRPr="00D83C06" w:rsidRDefault="00D83C06" w:rsidP="00D83C06">
      <w:pPr>
        <w:rPr>
          <w:sz w:val="18"/>
        </w:rPr>
      </w:pPr>
    </w:p>
    <w:p w14:paraId="636E57C4" w14:textId="77777777" w:rsidR="00D83C06" w:rsidRPr="00D83C06" w:rsidRDefault="00D83C06" w:rsidP="00D83C06">
      <w:pPr>
        <w:rPr>
          <w:sz w:val="18"/>
        </w:rPr>
      </w:pPr>
    </w:p>
    <w:p w14:paraId="1B29DBC3" w14:textId="77777777" w:rsidR="00D83C06" w:rsidRPr="00D83C06" w:rsidRDefault="00D83C06" w:rsidP="00D83C06">
      <w:pPr>
        <w:rPr>
          <w:sz w:val="18"/>
        </w:rPr>
      </w:pPr>
    </w:p>
    <w:p w14:paraId="2FE08E59" w14:textId="77777777" w:rsidR="00D83C06" w:rsidRPr="00D83C06" w:rsidRDefault="00D83C06" w:rsidP="00D83C06">
      <w:pPr>
        <w:keepNext/>
        <w:keepLines/>
        <w:pageBreakBefore/>
        <w:spacing w:before="200"/>
        <w:jc w:val="center"/>
        <w:outlineLvl w:val="2"/>
        <w:rPr>
          <w:rFonts w:eastAsiaTheme="majorEastAsia" w:cstheme="majorBidi"/>
          <w:b/>
          <w:bCs/>
          <w:sz w:val="32"/>
          <w:u w:val="single"/>
        </w:rPr>
      </w:pPr>
      <w:bookmarkStart w:id="13" w:name="_Toc346913987"/>
      <w:r w:rsidRPr="00D83C06">
        <w:rPr>
          <w:rFonts w:eastAsiaTheme="majorEastAsia" w:cstheme="majorBidi"/>
          <w:b/>
          <w:bCs/>
          <w:sz w:val="32"/>
          <w:u w:val="single"/>
        </w:rPr>
        <w:lastRenderedPageBreak/>
        <w:t>SO2 = cooling (Clouds)</w:t>
      </w:r>
      <w:bookmarkEnd w:id="13"/>
    </w:p>
    <w:p w14:paraId="54C1C33F" w14:textId="77777777" w:rsidR="00D83C06" w:rsidRPr="00D83C06" w:rsidRDefault="00D83C06" w:rsidP="00D83C06">
      <w:pPr>
        <w:rPr>
          <w:sz w:val="18"/>
        </w:rPr>
      </w:pPr>
    </w:p>
    <w:p w14:paraId="286C3CB4" w14:textId="77777777" w:rsidR="00D83C06" w:rsidRPr="00D83C06" w:rsidRDefault="00D83C06" w:rsidP="00D83C06">
      <w:pPr>
        <w:keepNext/>
        <w:keepLines/>
        <w:spacing w:before="200"/>
        <w:outlineLvl w:val="3"/>
        <w:rPr>
          <w:rFonts w:eastAsiaTheme="majorEastAsia" w:cstheme="majorBidi"/>
          <w:b/>
          <w:bCs/>
          <w:iCs/>
          <w:sz w:val="26"/>
        </w:rPr>
      </w:pPr>
      <w:r w:rsidRPr="00D83C06">
        <w:rPr>
          <w:rFonts w:eastAsiaTheme="majorEastAsia" w:cstheme="majorBidi"/>
          <w:b/>
          <w:bCs/>
          <w:iCs/>
          <w:sz w:val="26"/>
        </w:rPr>
        <w:t>Aerosols seed clouds &amp; mitigate warming—reducing pollution increases warming</w:t>
      </w:r>
    </w:p>
    <w:p w14:paraId="5B617FAF" w14:textId="77777777" w:rsidR="00D83C06" w:rsidRPr="00D83C06" w:rsidRDefault="00D83C06" w:rsidP="00D83C06">
      <w:pPr>
        <w:rPr>
          <w:rFonts w:eastAsia="Times New Roman"/>
          <w:sz w:val="24"/>
          <w:szCs w:val="20"/>
        </w:rPr>
      </w:pPr>
      <w:r w:rsidRPr="00D83C06">
        <w:rPr>
          <w:rFonts w:eastAsia="Times New Roman"/>
          <w:b/>
          <w:bCs/>
          <w:sz w:val="26"/>
          <w:szCs w:val="20"/>
          <w:highlight w:val="yellow"/>
          <w:u w:val="single"/>
        </w:rPr>
        <w:t>Pincock`7</w:t>
      </w:r>
      <w:r w:rsidRPr="00D83C06">
        <w:rPr>
          <w:rFonts w:eastAsia="Times New Roman"/>
          <w:b/>
          <w:sz w:val="24"/>
          <w:szCs w:val="20"/>
        </w:rPr>
        <w:t xml:space="preserve"> </w:t>
      </w:r>
      <w:r w:rsidRPr="00D83C06">
        <w:rPr>
          <w:rFonts w:eastAsia="Times New Roman"/>
          <w:sz w:val="18"/>
          <w:szCs w:val="20"/>
        </w:rPr>
        <w:t>Stephen, The Finnancial Times of London, Fluffy thinking The role of clouds in global warming is not fully understood. http://www.ft.com/cms/s/2/9e98beae-b32a-11db-99ca-0000779e2340.html, February 3, ACC. 1-25-13</w:t>
      </w:r>
    </w:p>
    <w:p w14:paraId="466C428D" w14:textId="77777777" w:rsidR="00D83C06" w:rsidRPr="00D83C06" w:rsidRDefault="00D83C06" w:rsidP="00D83C06">
      <w:pPr>
        <w:rPr>
          <w:b/>
          <w:u w:val="single"/>
        </w:rPr>
      </w:pPr>
      <w:r w:rsidRPr="00D83C06">
        <w:rPr>
          <w:sz w:val="14"/>
        </w:rPr>
        <w:t>The difficulty with clouds is that they can interact with the sun's rays in different ways, depending on their composition. In some situations, clouds can act like a blanket to trap heat from the Earth; in others, they can have a cooling effect by reflecting radiation from the sun back into space. Researchers have been investigating the way clouds are involved in the greenhouse effect for a couple of decades or so, developing ever more sophisticated explanations for how they are formed and how they behave. They have gone far beyond cirrus, cumulus and nimbus, but it would be fair to say that there are still difficult questions to answer. In models of climate change, for example, the behaviour of clouds and aerosols in the atmosphere are responsible for much uncertainty. In June last year, climate researcher Daniel Rosenfeld from the Hebrew University of Jerusalem pointed out one of those question marks in an article in Science magazine.</w:t>
      </w:r>
      <w:r w:rsidRPr="00D83C06">
        <w:t xml:space="preserve"> </w:t>
      </w:r>
      <w:r w:rsidRPr="00D83C06">
        <w:rPr>
          <w:b/>
          <w:bCs/>
          <w:u w:val="single"/>
        </w:rPr>
        <w:t xml:space="preserve">Rosenfeld explained that some </w:t>
      </w:r>
      <w:r w:rsidRPr="00D83C06">
        <w:rPr>
          <w:b/>
          <w:bCs/>
          <w:highlight w:val="yellow"/>
          <w:u w:val="single"/>
        </w:rPr>
        <w:t>pollution aerosols can act as "cloud condensation nuclei", acting as seeds around which clouds form</w:t>
      </w:r>
      <w:r w:rsidRPr="00D83C06">
        <w:rPr>
          <w:b/>
          <w:bCs/>
          <w:u w:val="single"/>
        </w:rPr>
        <w:t xml:space="preserve">. </w:t>
      </w:r>
      <w:r w:rsidRPr="00D83C06">
        <w:rPr>
          <w:sz w:val="18"/>
        </w:rPr>
        <w:t>Those clouds tend to contain a greater number of small water drops, which are slower to merge and fall as rain.</w:t>
      </w:r>
      <w:r w:rsidRPr="00D83C06">
        <w:rPr>
          <w:b/>
          <w:bCs/>
          <w:u w:val="single"/>
        </w:rPr>
        <w:t xml:space="preserve"> </w:t>
      </w:r>
      <w:r w:rsidRPr="00D83C06">
        <w:rPr>
          <w:b/>
          <w:bCs/>
          <w:highlight w:val="yellow"/>
          <w:u w:val="single"/>
        </w:rPr>
        <w:t>The result is that those clouds are thicker, bigger and hang around longer, thus reflecting more sunlight back into space and partially mitigating global warming</w:t>
      </w:r>
      <w:r w:rsidRPr="00D83C06">
        <w:rPr>
          <w:b/>
          <w:bCs/>
          <w:u w:val="single"/>
        </w:rPr>
        <w:t>.</w:t>
      </w:r>
      <w:r w:rsidRPr="00D83C06">
        <w:rPr>
          <w:b/>
          <w:u w:val="single"/>
        </w:rPr>
        <w:t xml:space="preserve"> </w:t>
      </w:r>
      <w:r w:rsidRPr="00D83C06">
        <w:rPr>
          <w:sz w:val="18"/>
        </w:rPr>
        <w:t>"These aerosol effects are poorly quantified and represent the greatest uncertainty in our understanding of the climate system," Rosenfeld wrote. One risk is that</w:t>
      </w:r>
      <w:r w:rsidRPr="00D83C06">
        <w:rPr>
          <w:b/>
          <w:u w:val="single"/>
        </w:rPr>
        <w:t xml:space="preserve"> </w:t>
      </w:r>
      <w:r w:rsidRPr="00D83C06">
        <w:rPr>
          <w:b/>
          <w:bCs/>
          <w:highlight w:val="yellow"/>
          <w:u w:val="single"/>
        </w:rPr>
        <w:t xml:space="preserve">the effect of these </w:t>
      </w:r>
      <w:bookmarkStart w:id="14" w:name="ORIGHIT_7"/>
      <w:bookmarkStart w:id="15" w:name="HIT_7"/>
      <w:bookmarkEnd w:id="14"/>
      <w:bookmarkEnd w:id="15"/>
      <w:r w:rsidRPr="00D83C06">
        <w:rPr>
          <w:b/>
          <w:bCs/>
          <w:highlight w:val="yellow"/>
          <w:u w:val="single"/>
        </w:rPr>
        <w:t xml:space="preserve">aerosols might have had a temporary damping effect on </w:t>
      </w:r>
      <w:bookmarkStart w:id="16" w:name="ORIGHIT_8"/>
      <w:bookmarkStart w:id="17" w:name="HIT_8"/>
      <w:bookmarkEnd w:id="16"/>
      <w:bookmarkEnd w:id="17"/>
      <w:r w:rsidRPr="00D83C06">
        <w:rPr>
          <w:b/>
          <w:bCs/>
          <w:highlight w:val="yellow"/>
          <w:u w:val="single"/>
        </w:rPr>
        <w:t xml:space="preserve">global warming that will evaporate </w:t>
      </w:r>
      <w:r w:rsidRPr="00D83C06">
        <w:rPr>
          <w:b/>
          <w:iCs/>
          <w:highlight w:val="yellow"/>
          <w:u w:val="single"/>
          <w:bdr w:val="single" w:sz="18" w:space="0" w:color="auto"/>
        </w:rPr>
        <w:t>as we pollute less</w:t>
      </w:r>
      <w:r w:rsidRPr="00D83C06">
        <w:rPr>
          <w:b/>
          <w:bCs/>
          <w:u w:val="single"/>
        </w:rPr>
        <w:t>.</w:t>
      </w:r>
    </w:p>
    <w:p w14:paraId="4241FD3B" w14:textId="77777777" w:rsidR="00D83C06" w:rsidRPr="00D83C06" w:rsidRDefault="00D83C06" w:rsidP="00D83C06">
      <w:pPr>
        <w:rPr>
          <w:sz w:val="18"/>
        </w:rPr>
      </w:pPr>
    </w:p>
    <w:p w14:paraId="789C8A62" w14:textId="77777777" w:rsidR="00D83C06" w:rsidRPr="00D83C06" w:rsidRDefault="00D83C06" w:rsidP="00D83C06">
      <w:pPr>
        <w:rPr>
          <w:sz w:val="18"/>
        </w:rPr>
      </w:pPr>
    </w:p>
    <w:p w14:paraId="2875DC85" w14:textId="77777777" w:rsidR="00D83C06" w:rsidRPr="00D83C06" w:rsidRDefault="00D83C06" w:rsidP="00D83C06">
      <w:pPr>
        <w:keepNext/>
        <w:keepLines/>
        <w:spacing w:before="200"/>
        <w:outlineLvl w:val="3"/>
        <w:rPr>
          <w:rFonts w:eastAsiaTheme="majorEastAsia" w:cstheme="majorBidi"/>
          <w:b/>
          <w:bCs/>
          <w:iCs/>
          <w:sz w:val="26"/>
        </w:rPr>
      </w:pPr>
      <w:r w:rsidRPr="00D83C06">
        <w:rPr>
          <w:rFonts w:eastAsiaTheme="majorEastAsia" w:cstheme="majorBidi"/>
          <w:b/>
          <w:bCs/>
          <w:iCs/>
          <w:sz w:val="26"/>
        </w:rPr>
        <w:t>AEROSOLS CREATE CLOUDS</w:t>
      </w:r>
    </w:p>
    <w:p w14:paraId="4C99AB2A" w14:textId="77777777" w:rsidR="00D83C06" w:rsidRPr="00D83C06" w:rsidRDefault="00D83C06" w:rsidP="00D83C06">
      <w:r w:rsidRPr="00D83C06">
        <w:rPr>
          <w:b/>
          <w:bCs/>
          <w:sz w:val="26"/>
          <w:highlight w:val="yellow"/>
          <w:u w:val="single"/>
        </w:rPr>
        <w:t>Miller &amp; Koch ‘6</w:t>
      </w:r>
      <w:r w:rsidRPr="00D83C06">
        <w:rPr>
          <w:b/>
          <w:sz w:val="24"/>
        </w:rPr>
        <w:t xml:space="preserve">   </w:t>
      </w:r>
      <w:r w:rsidRPr="00D83C06">
        <w:rPr>
          <w:sz w:val="18"/>
        </w:rPr>
        <w:t xml:space="preserve">Ron Miller and Dorothy Koch, NASA GISS Atmospheric Study Group, “An Aerosol Tour de Forcing”, February 8, 2006, </w:t>
      </w:r>
      <w:hyperlink r:id="rId30" w:history="1">
        <w:r w:rsidRPr="00D83C06">
          <w:rPr>
            <w:sz w:val="18"/>
          </w:rPr>
          <w:t>http://www.realclimate.org/index.php/archives/2006/02/an-aerosol-tour-de-forcing/</w:t>
        </w:r>
      </w:hyperlink>
      <w:r w:rsidRPr="00D83C06">
        <w:rPr>
          <w:sz w:val="18"/>
        </w:rPr>
        <w:t>, ACC. 1-25-13</w:t>
      </w:r>
      <w:r w:rsidRPr="00D83C06">
        <w:rPr>
          <w:sz w:val="18"/>
        </w:rPr>
        <w:tab/>
      </w:r>
    </w:p>
    <w:p w14:paraId="3E4843B9" w14:textId="77777777" w:rsidR="00D83C06" w:rsidRPr="00D83C06" w:rsidRDefault="00D83C06" w:rsidP="00D83C06">
      <w:pPr>
        <w:rPr>
          <w:sz w:val="18"/>
        </w:rPr>
      </w:pPr>
      <w:r w:rsidRPr="00D83C06">
        <w:rPr>
          <w:sz w:val="18"/>
        </w:rPr>
        <w:t>In addition to their ability to scatter radiation and change the net energy gain at the top of the atmosphere (the 'direct' effect),</w:t>
      </w:r>
      <w:r w:rsidRPr="00D83C06">
        <w:t xml:space="preserve"> </w:t>
      </w:r>
      <w:r w:rsidRPr="00D83C06">
        <w:rPr>
          <w:b/>
          <w:bCs/>
          <w:highlight w:val="yellow"/>
          <w:u w:val="single"/>
        </w:rPr>
        <w:t>aerosols modify the reflectance and lifetime of clouds</w:t>
      </w:r>
      <w:r w:rsidRPr="00D83C06">
        <w:t xml:space="preserve"> (the 'indirect' radiative effects). </w:t>
      </w:r>
      <w:r w:rsidRPr="00D83C06">
        <w:rPr>
          <w:b/>
          <w:bCs/>
          <w:highlight w:val="yellow"/>
          <w:u w:val="single"/>
        </w:rPr>
        <w:t>Aerosols act as nuclei for the condensation of water vapor</w:t>
      </w:r>
      <w:r w:rsidRPr="00D83C06">
        <w:t>,</w:t>
      </w:r>
      <w:r w:rsidRPr="00D83C06">
        <w:rPr>
          <w:sz w:val="18"/>
        </w:rPr>
        <w:t xml:space="preserve"> resulting in the distribution of water over a larger number of cloud droplets compared to condensation in clean air</w:t>
      </w:r>
      <w:r w:rsidRPr="00D83C06">
        <w:t xml:space="preserve">. </w:t>
      </w:r>
      <w:r w:rsidRPr="00D83C06">
        <w:rPr>
          <w:b/>
          <w:bCs/>
          <w:highlight w:val="yellow"/>
          <w:u w:val="single"/>
        </w:rPr>
        <w:t>This increases the cloud's ability to reflect sunlight,</w:t>
      </w:r>
      <w:r w:rsidRPr="00D83C06">
        <w:rPr>
          <w:b/>
          <w:bCs/>
          <w:u w:val="single"/>
        </w:rPr>
        <w:t xml:space="preserve"> </w:t>
      </w:r>
      <w:r w:rsidRPr="00D83C06">
        <w:rPr>
          <w:sz w:val="18"/>
        </w:rPr>
        <w:t>while increasing the number of droplet collisions required to form a raindrop large enough to fall out of the cloud, effectively increasing the cloud lifetime. Observations and models provide a weaker constraint upon the size of the indirect effects, so the studies discussed here confine themselves to calculating only the direct radiative effect of anthropogenic aerosols.</w:t>
      </w:r>
    </w:p>
    <w:p w14:paraId="755AE566" w14:textId="77777777" w:rsidR="00D83C06" w:rsidRPr="00D83C06" w:rsidRDefault="00D83C06" w:rsidP="00D83C06">
      <w:pPr>
        <w:rPr>
          <w:sz w:val="18"/>
        </w:rPr>
      </w:pPr>
    </w:p>
    <w:p w14:paraId="3B1F680D" w14:textId="77777777" w:rsidR="00D83C06" w:rsidRPr="00D83C06" w:rsidRDefault="00D83C06" w:rsidP="00D83C06">
      <w:pPr>
        <w:rPr>
          <w:sz w:val="18"/>
        </w:rPr>
      </w:pPr>
    </w:p>
    <w:p w14:paraId="3EE78713" w14:textId="77777777" w:rsidR="00D83C06" w:rsidRPr="00D83C06" w:rsidRDefault="00D83C06" w:rsidP="00D83C06">
      <w:pPr>
        <w:keepNext/>
        <w:keepLines/>
        <w:pageBreakBefore/>
        <w:spacing w:before="200"/>
        <w:jc w:val="center"/>
        <w:outlineLvl w:val="2"/>
        <w:rPr>
          <w:rFonts w:eastAsiaTheme="majorEastAsia" w:cstheme="majorBidi"/>
          <w:b/>
          <w:bCs/>
          <w:sz w:val="32"/>
          <w:u w:val="single"/>
        </w:rPr>
      </w:pPr>
      <w:bookmarkStart w:id="18" w:name="_Toc346913988"/>
      <w:r w:rsidRPr="00D83C06">
        <w:rPr>
          <w:rFonts w:eastAsiaTheme="majorEastAsia" w:cstheme="majorBidi"/>
          <w:b/>
          <w:bCs/>
          <w:sz w:val="32"/>
          <w:u w:val="single"/>
        </w:rPr>
        <w:lastRenderedPageBreak/>
        <w:t>SO2 = cooling (Dimming/Clouds)</w:t>
      </w:r>
      <w:bookmarkEnd w:id="18"/>
    </w:p>
    <w:p w14:paraId="5335C143" w14:textId="77777777" w:rsidR="00D83C06" w:rsidRPr="00D83C06" w:rsidRDefault="00D83C06" w:rsidP="00D83C06">
      <w:pPr>
        <w:rPr>
          <w:sz w:val="18"/>
        </w:rPr>
      </w:pPr>
    </w:p>
    <w:p w14:paraId="50440D9E" w14:textId="77777777" w:rsidR="00D83C06" w:rsidRPr="00D83C06" w:rsidRDefault="00D83C06" w:rsidP="00D83C06"/>
    <w:p w14:paraId="5DCB3DEA" w14:textId="77777777" w:rsidR="00D83C06" w:rsidRPr="00D83C06" w:rsidRDefault="00D83C06" w:rsidP="00D83C06">
      <w:pPr>
        <w:keepNext/>
        <w:keepLines/>
        <w:spacing w:before="200"/>
        <w:outlineLvl w:val="3"/>
        <w:rPr>
          <w:rFonts w:eastAsiaTheme="majorEastAsia" w:cstheme="majorBidi"/>
          <w:b/>
          <w:bCs/>
          <w:iCs/>
          <w:sz w:val="26"/>
        </w:rPr>
      </w:pPr>
      <w:r w:rsidRPr="00D83C06">
        <w:rPr>
          <w:rFonts w:eastAsiaTheme="majorEastAsia" w:cstheme="majorBidi"/>
          <w:b/>
          <w:bCs/>
          <w:iCs/>
          <w:sz w:val="26"/>
        </w:rPr>
        <w:t>Fossil fuel emissions cause Global Dimming</w:t>
      </w:r>
    </w:p>
    <w:p w14:paraId="591319D7" w14:textId="77777777" w:rsidR="00D83C06" w:rsidRPr="00D83C06" w:rsidRDefault="00D83C06" w:rsidP="00D83C06">
      <w:pPr>
        <w:rPr>
          <w:rFonts w:eastAsia="Times New Roman"/>
          <w:sz w:val="18"/>
          <w:szCs w:val="20"/>
        </w:rPr>
      </w:pPr>
      <w:r w:rsidRPr="00D83C06">
        <w:rPr>
          <w:rFonts w:eastAsia="Times New Roman"/>
          <w:b/>
          <w:bCs/>
          <w:sz w:val="26"/>
          <w:szCs w:val="20"/>
          <w:highlight w:val="yellow"/>
          <w:u w:val="single"/>
        </w:rPr>
        <w:t>Sington`5</w:t>
      </w:r>
      <w:r w:rsidRPr="00D83C06">
        <w:rPr>
          <w:rFonts w:eastAsia="Times New Roman"/>
          <w:b/>
          <w:bCs/>
          <w:sz w:val="26"/>
          <w:szCs w:val="20"/>
          <w:u w:val="single"/>
        </w:rPr>
        <w:t xml:space="preserve"> </w:t>
      </w:r>
      <w:r w:rsidRPr="00D83C06">
        <w:rPr>
          <w:rFonts w:eastAsia="Times New Roman"/>
          <w:sz w:val="18"/>
          <w:szCs w:val="20"/>
        </w:rPr>
        <w:t>David, BBC Horizon Producer, Why the Sun seems to be 'dimming', 13 January 2005http://news.bbc.co.uk/1/hi/sci/tech/4171591.stm, ACC. 1-25-13</w:t>
      </w:r>
    </w:p>
    <w:p w14:paraId="4CD33328" w14:textId="77777777" w:rsidR="00D83C06" w:rsidRPr="00D83C06" w:rsidRDefault="00D83C06" w:rsidP="00D83C06">
      <w:pPr>
        <w:rPr>
          <w:b/>
          <w:u w:val="single"/>
        </w:rPr>
      </w:pPr>
      <w:r w:rsidRPr="00D83C06">
        <w:rPr>
          <w:sz w:val="18"/>
        </w:rPr>
        <w:t>Sunlight was falling by 10% over the USA, nearly 30% in parts of the former Soviet Union, and even by 16% in parts of the British Isles. Although the effect varied greatly from place to place, overall the decline amounted to one to two per cent globally every decade between the 1950s and the 1990s. Dr Stanhill called it "global dimming", but his research, published in 2001, met a sceptical response from other scientists.</w:t>
      </w:r>
      <w:r w:rsidRPr="00D83C06">
        <w:t xml:space="preserve"> It was only recently, when his conclusions were confirmed by Australian scientists using a completely different method to estimate solar radiation, that climate scientists at last woke up to the reality of </w:t>
      </w:r>
      <w:r w:rsidRPr="00D83C06">
        <w:rPr>
          <w:b/>
          <w:bCs/>
          <w:highlight w:val="yellow"/>
          <w:u w:val="single"/>
        </w:rPr>
        <w:t>global dimming</w:t>
      </w:r>
      <w:r w:rsidRPr="00D83C06">
        <w:t xml:space="preserve">. </w:t>
      </w:r>
      <w:r w:rsidRPr="00D83C06">
        <w:rPr>
          <w:sz w:val="18"/>
        </w:rPr>
        <w:t xml:space="preserve">Dimming </w:t>
      </w:r>
      <w:r w:rsidRPr="00D83C06">
        <w:rPr>
          <w:b/>
          <w:bCs/>
          <w:highlight w:val="yellow"/>
          <w:u w:val="single"/>
        </w:rPr>
        <w:t>appears to be caused by air pollution. Burning coal, oil and wood,</w:t>
      </w:r>
      <w:r w:rsidRPr="00D83C06">
        <w:rPr>
          <w:b/>
          <w:bCs/>
          <w:u w:val="single"/>
        </w:rPr>
        <w:t xml:space="preserve"> </w:t>
      </w:r>
      <w:r w:rsidRPr="00D83C06">
        <w:rPr>
          <w:b/>
          <w:u w:val="single"/>
        </w:rPr>
        <w:t xml:space="preserve">whether in cars, power stations or cooking fires, </w:t>
      </w:r>
      <w:r w:rsidRPr="00D83C06">
        <w:rPr>
          <w:b/>
          <w:bCs/>
          <w:highlight w:val="yellow"/>
          <w:u w:val="single"/>
        </w:rPr>
        <w:t>produces</w:t>
      </w:r>
      <w:r w:rsidRPr="00D83C06">
        <w:rPr>
          <w:b/>
          <w:u w:val="single"/>
        </w:rPr>
        <w:t xml:space="preserve"> not only invisible carbon dioxide - the principal greenhouse gas responsible for global warming - but also tiny </w:t>
      </w:r>
      <w:r w:rsidRPr="00D83C06">
        <w:rPr>
          <w:b/>
          <w:bCs/>
          <w:highlight w:val="yellow"/>
          <w:u w:val="single"/>
        </w:rPr>
        <w:t>airborne particles of soot, ash, sulphur compounds and other pollutants. This visible air pollution reflects sunlight back into space, preventing it reaching the surface.</w:t>
      </w:r>
      <w:r w:rsidRPr="00D83C06">
        <w:t xml:space="preserve"> But </w:t>
      </w:r>
      <w:r w:rsidRPr="00D83C06">
        <w:rPr>
          <w:b/>
          <w:u w:val="single"/>
        </w:rPr>
        <w:t xml:space="preserve">the pollution also changes the optical properties of clouds. </w:t>
      </w:r>
    </w:p>
    <w:p w14:paraId="5D5E6E81" w14:textId="77777777" w:rsidR="00D83C06" w:rsidRPr="00D83C06" w:rsidRDefault="00D83C06" w:rsidP="00D83C06">
      <w:pPr>
        <w:rPr>
          <w:b/>
          <w:u w:val="single"/>
        </w:rPr>
      </w:pPr>
      <w:r w:rsidRPr="00D83C06">
        <w:rPr>
          <w:b/>
          <w:u w:val="single"/>
        </w:rPr>
        <w:t xml:space="preserve">Because </w:t>
      </w:r>
      <w:r w:rsidRPr="00D83C06">
        <w:rPr>
          <w:b/>
          <w:bCs/>
          <w:highlight w:val="yellow"/>
          <w:u w:val="single"/>
        </w:rPr>
        <w:t>the particles seed the formation of water droplets, polluted clouds contain a larger number of droplets than unpolluted clouds</w:t>
      </w:r>
      <w:r w:rsidRPr="00D83C06">
        <w:rPr>
          <w:b/>
          <w:u w:val="single"/>
        </w:rPr>
        <w:t>.</w:t>
      </w:r>
      <w:r w:rsidRPr="00D83C06">
        <w:t xml:space="preserve"> Recent research shows that </w:t>
      </w:r>
      <w:r w:rsidRPr="00D83C06">
        <w:rPr>
          <w:b/>
          <w:bCs/>
          <w:highlight w:val="yellow"/>
          <w:u w:val="single"/>
        </w:rPr>
        <w:t>this makes them more reflective than they would otherwise be, again reflecting the Sun's rays back into space.</w:t>
      </w:r>
      <w:r w:rsidRPr="00D83C06">
        <w:rPr>
          <w:b/>
          <w:u w:val="single"/>
        </w:rPr>
        <w:t xml:space="preserve"> </w:t>
      </w:r>
    </w:p>
    <w:p w14:paraId="0AC23710" w14:textId="77777777" w:rsidR="00D83C06" w:rsidRPr="00D83C06" w:rsidRDefault="00D83C06" w:rsidP="00D83C06"/>
    <w:p w14:paraId="57C71F60" w14:textId="77777777" w:rsidR="00D83C06" w:rsidRPr="00D83C06" w:rsidRDefault="00D83C06" w:rsidP="00D83C06">
      <w:pPr>
        <w:keepNext/>
        <w:keepLines/>
        <w:spacing w:before="200"/>
        <w:outlineLvl w:val="3"/>
        <w:rPr>
          <w:rFonts w:eastAsiaTheme="majorEastAsia" w:cstheme="majorBidi"/>
          <w:b/>
          <w:bCs/>
          <w:iCs/>
          <w:sz w:val="26"/>
        </w:rPr>
      </w:pPr>
      <w:r w:rsidRPr="00D83C06">
        <w:rPr>
          <w:rFonts w:eastAsiaTheme="majorEastAsia" w:cstheme="majorBidi"/>
          <w:b/>
          <w:bCs/>
          <w:iCs/>
          <w:sz w:val="26"/>
        </w:rPr>
        <w:t>Particulates cause dimming</w:t>
      </w:r>
    </w:p>
    <w:p w14:paraId="0D0B996B" w14:textId="77777777" w:rsidR="00D83C06" w:rsidRPr="00D83C06" w:rsidRDefault="00D83C06" w:rsidP="00D83C06">
      <w:pPr>
        <w:rPr>
          <w:b/>
          <w:sz w:val="24"/>
        </w:rPr>
      </w:pPr>
      <w:r w:rsidRPr="00D83C06">
        <w:rPr>
          <w:b/>
          <w:bCs/>
          <w:sz w:val="26"/>
          <w:highlight w:val="yellow"/>
          <w:u w:val="single"/>
        </w:rPr>
        <w:t>Pelow`4</w:t>
      </w:r>
      <w:r w:rsidRPr="00D83C06">
        <w:rPr>
          <w:b/>
          <w:bCs/>
          <w:sz w:val="26"/>
          <w:u w:val="single"/>
        </w:rPr>
        <w:t xml:space="preserve"> </w:t>
      </w:r>
      <w:r w:rsidRPr="00D83C06">
        <w:rPr>
          <w:sz w:val="18"/>
        </w:rPr>
        <w:t xml:space="preserve">Mark, Macmillan Magazines Energy Bulletin, “Look forward to a darker world, 'Global dimming' may stop the Earth overheating,”May 18 2004 </w:t>
      </w:r>
      <w:hyperlink r:id="rId31" w:history="1">
        <w:r w:rsidRPr="00D83C06">
          <w:rPr>
            <w:sz w:val="18"/>
          </w:rPr>
          <w:t>http://energybulletin.net/node/339</w:t>
        </w:r>
      </w:hyperlink>
      <w:r w:rsidRPr="00D83C06">
        <w:rPr>
          <w:sz w:val="18"/>
        </w:rPr>
        <w:t>, ACC. 1-25-13, JT</w:t>
      </w:r>
    </w:p>
    <w:p w14:paraId="110954CC" w14:textId="77777777" w:rsidR="00D83C06" w:rsidRPr="00D83C06" w:rsidRDefault="00D83C06" w:rsidP="00D83C06">
      <w:r w:rsidRPr="00D83C06">
        <w:t xml:space="preserve">It's official: the world is getting darker. Scientists are now agreed that </w:t>
      </w:r>
      <w:r w:rsidRPr="00D83C06">
        <w:rPr>
          <w:b/>
          <w:bCs/>
          <w:highlight w:val="yellow"/>
          <w:u w:val="single"/>
        </w:rPr>
        <w:t>as cloud cover and particles in the atmosphere increase, the amount of radiation reaching us from the Sun is falling.</w:t>
      </w:r>
      <w:r w:rsidRPr="00D83C06">
        <w:t xml:space="preserve"> And while some are nervous to raise the idea, they think the effect may help protect us from global warming.</w:t>
      </w:r>
    </w:p>
    <w:p w14:paraId="2E06CF0E" w14:textId="77777777" w:rsidR="00D83C06" w:rsidRPr="00D83C06" w:rsidRDefault="00D83C06" w:rsidP="00D83C06">
      <w:r w:rsidRPr="00D83C06">
        <w:t xml:space="preserve">The phenomenon, called </w:t>
      </w:r>
      <w:r w:rsidRPr="00D83C06">
        <w:rPr>
          <w:b/>
          <w:bCs/>
          <w:highlight w:val="yellow"/>
          <w:u w:val="single"/>
        </w:rPr>
        <w:t>global dimming</w:t>
      </w:r>
      <w:r w:rsidRPr="00D83C06">
        <w:t>, has been quietly discussed in scientific circles for the past decade or so. Since the late 1950s, scientists have observed a 2-4% reduction in the amount of solar radiation reaching the Earth's surface, thought to be caused by particles and clouds in the atmosphere scattering the light.</w:t>
      </w:r>
    </w:p>
    <w:p w14:paraId="564227B9" w14:textId="77777777" w:rsidR="00D83C06" w:rsidRPr="00D83C06" w:rsidRDefault="00D83C06" w:rsidP="00D83C06">
      <w:pPr>
        <w:rPr>
          <w:b/>
          <w:bCs/>
          <w:u w:val="single"/>
        </w:rPr>
      </w:pPr>
      <w:r w:rsidRPr="00D83C06">
        <w:t xml:space="preserve">But </w:t>
      </w:r>
      <w:r w:rsidRPr="00D83C06">
        <w:rPr>
          <w:b/>
          <w:bCs/>
          <w:highlight w:val="yellow"/>
          <w:u w:val="single"/>
        </w:rPr>
        <w:t>previous studies have been confined to the Northern Hemisphere, so many scientists have questioned whether this is a localized effect, or if it even exists at all.</w:t>
      </w:r>
    </w:p>
    <w:p w14:paraId="42FAC3AA" w14:textId="77777777" w:rsidR="00D83C06" w:rsidRPr="00D83C06" w:rsidRDefault="00D83C06" w:rsidP="00D83C06"/>
    <w:p w14:paraId="29313A55" w14:textId="77777777" w:rsidR="00D83C06" w:rsidRPr="00D83C06" w:rsidRDefault="00D83C06" w:rsidP="00D83C06"/>
    <w:p w14:paraId="6097A618" w14:textId="77777777" w:rsidR="00D83C06" w:rsidRPr="00D83C06" w:rsidRDefault="00D83C06" w:rsidP="00D83C06">
      <w:pPr>
        <w:keepNext/>
        <w:keepLines/>
        <w:pageBreakBefore/>
        <w:spacing w:before="200"/>
        <w:jc w:val="center"/>
        <w:outlineLvl w:val="2"/>
        <w:rPr>
          <w:rFonts w:eastAsiaTheme="majorEastAsia" w:cstheme="majorBidi"/>
          <w:b/>
          <w:bCs/>
          <w:sz w:val="32"/>
          <w:u w:val="single"/>
        </w:rPr>
      </w:pPr>
      <w:bookmarkStart w:id="19" w:name="_Toc346913989"/>
      <w:r w:rsidRPr="00D83C06">
        <w:rPr>
          <w:rFonts w:eastAsiaTheme="majorEastAsia" w:cstheme="majorBidi"/>
          <w:b/>
          <w:bCs/>
          <w:sz w:val="32"/>
          <w:u w:val="single"/>
        </w:rPr>
        <w:lastRenderedPageBreak/>
        <w:t>SO2 = cooling (Dimming/Clouds)</w:t>
      </w:r>
      <w:bookmarkEnd w:id="19"/>
    </w:p>
    <w:p w14:paraId="34CBD10B" w14:textId="77777777" w:rsidR="00D83C06" w:rsidRPr="00D83C06" w:rsidRDefault="00D83C06" w:rsidP="00D83C06">
      <w:pPr>
        <w:rPr>
          <w:sz w:val="18"/>
        </w:rPr>
      </w:pPr>
    </w:p>
    <w:p w14:paraId="0A1F632C" w14:textId="77777777" w:rsidR="00D83C06" w:rsidRPr="00D83C06" w:rsidRDefault="00D83C06" w:rsidP="00D83C06">
      <w:pPr>
        <w:keepNext/>
        <w:keepLines/>
        <w:spacing w:before="200"/>
        <w:outlineLvl w:val="3"/>
        <w:rPr>
          <w:rFonts w:eastAsiaTheme="majorEastAsia" w:cstheme="majorBidi"/>
          <w:b/>
          <w:bCs/>
          <w:iCs/>
          <w:sz w:val="26"/>
        </w:rPr>
      </w:pPr>
      <w:r w:rsidRPr="00D83C06">
        <w:rPr>
          <w:rFonts w:eastAsiaTheme="majorEastAsia" w:cstheme="majorBidi"/>
          <w:b/>
          <w:bCs/>
          <w:iCs/>
          <w:sz w:val="26"/>
        </w:rPr>
        <w:t>Surface cooling aerosols cut the impact of global warming in half</w:t>
      </w:r>
    </w:p>
    <w:p w14:paraId="712C5018" w14:textId="77777777" w:rsidR="00D83C06" w:rsidRPr="00D83C06" w:rsidRDefault="00D83C06" w:rsidP="00D83C06">
      <w:pPr>
        <w:ind w:right="288"/>
        <w:rPr>
          <w:rFonts w:eastAsia="Times New Roman"/>
          <w:sz w:val="18"/>
          <w:szCs w:val="16"/>
        </w:rPr>
      </w:pPr>
      <w:r w:rsidRPr="00D83C06">
        <w:rPr>
          <w:rFonts w:eastAsia="Times New Roman"/>
          <w:b/>
          <w:bCs/>
          <w:sz w:val="26"/>
          <w:szCs w:val="20"/>
          <w:highlight w:val="yellow"/>
          <w:u w:val="single"/>
        </w:rPr>
        <w:t>Ramanathan`7</w:t>
      </w:r>
      <w:r w:rsidRPr="00D83C06">
        <w:rPr>
          <w:rFonts w:eastAsia="Times New Roman"/>
          <w:szCs w:val="20"/>
        </w:rPr>
        <w:t xml:space="preserve">(V, Scripps Institution of Oceanography University of California at San Diego </w:t>
      </w:r>
      <w:r w:rsidRPr="00D83C06">
        <w:rPr>
          <w:rFonts w:eastAsia="Times New Roman"/>
          <w:sz w:val="18"/>
          <w:szCs w:val="16"/>
        </w:rPr>
        <w:t>5/07, online</w:t>
      </w:r>
      <w:r w:rsidRPr="00D83C06">
        <w:rPr>
          <w:rFonts w:eastAsia="Times New Roman"/>
          <w:b/>
          <w:sz w:val="18"/>
          <w:szCs w:val="16"/>
        </w:rPr>
        <w:t xml:space="preserve">) </w:t>
      </w:r>
    </w:p>
    <w:p w14:paraId="4C09A300" w14:textId="77777777" w:rsidR="00D83C06" w:rsidRPr="00D83C06" w:rsidRDefault="00D83C06" w:rsidP="00D83C06">
      <w:r w:rsidRPr="00D83C06">
        <w:t>The global build up of greenhouse gases (GHGs), is the most vexing global environmental issue facing the planet. GHGs warm the surface and the atmosphere with significant implications for, rainfall, retreat of glaciers and sea ice, sea level, among other factors. What is less recognized, however, is a comparably major global problem dealing with air pollution. Until about ten years ago, air pollution was thought to be just an urban or a local problem. But</w:t>
      </w:r>
      <w:r w:rsidRPr="00D83C06">
        <w:rPr>
          <w:b/>
          <w:u w:val="single"/>
        </w:rPr>
        <w:t xml:space="preserve"> </w:t>
      </w:r>
      <w:r w:rsidRPr="00D83C06">
        <w:rPr>
          <w:b/>
          <w:bCs/>
          <w:highlight w:val="yellow"/>
          <w:u w:val="single"/>
        </w:rPr>
        <w:t>new data have revealed</w:t>
      </w:r>
      <w:r w:rsidRPr="00D83C06">
        <w:t xml:space="preserve"> </w:t>
      </w:r>
      <w:r w:rsidRPr="00D83C06">
        <w:rPr>
          <w:sz w:val="18"/>
        </w:rPr>
        <w:t>that, due to fast long range transport,</w:t>
      </w:r>
      <w:r w:rsidRPr="00D83C06">
        <w:rPr>
          <w:b/>
          <w:sz w:val="18"/>
          <w:u w:val="single"/>
        </w:rPr>
        <w:t xml:space="preserve"> </w:t>
      </w:r>
      <w:r w:rsidRPr="00D83C06">
        <w:rPr>
          <w:b/>
          <w:bCs/>
          <w:highlight w:val="yellow"/>
          <w:u w:val="single"/>
        </w:rPr>
        <w:t>air pollution is transported across continents and ocean basins, resulting in trans-oceanic and trans-continental plumes of atmospheric brown clouds</w:t>
      </w:r>
      <w:r w:rsidRPr="00D83C06">
        <w:rPr>
          <w:b/>
          <w:sz w:val="18"/>
          <w:u w:val="single"/>
        </w:rPr>
        <w:t xml:space="preserve"> (ABCs)</w:t>
      </w:r>
      <w:r w:rsidRPr="00D83C06">
        <w:t xml:space="preserve"> </w:t>
      </w:r>
      <w:r w:rsidRPr="00D83C06">
        <w:rPr>
          <w:b/>
          <w:bCs/>
          <w:highlight w:val="yellow"/>
          <w:u w:val="single"/>
        </w:rPr>
        <w:t>containing</w:t>
      </w:r>
      <w:r w:rsidRPr="00D83C06">
        <w:t xml:space="preserve"> sub micron size particles, i.e, </w:t>
      </w:r>
      <w:r w:rsidRPr="00D83C06">
        <w:rPr>
          <w:b/>
          <w:bCs/>
          <w:highlight w:val="yellow"/>
          <w:u w:val="single"/>
        </w:rPr>
        <w:t>aerosols.</w:t>
      </w:r>
      <w:r w:rsidRPr="00D83C06">
        <w:t xml:space="preserve"> </w:t>
      </w:r>
      <w:r w:rsidRPr="00D83C06">
        <w:rPr>
          <w:sz w:val="18"/>
        </w:rPr>
        <w:t xml:space="preserve">ABCs intercept sunlight by absorbing as well as reflecting it, both of which, lead to a large surface dimming. </w:t>
      </w:r>
      <w:r w:rsidRPr="00D83C06">
        <w:rPr>
          <w:b/>
          <w:bCs/>
          <w:highlight w:val="yellow"/>
          <w:u w:val="single"/>
        </w:rPr>
        <w:t>The dimming effect is enhanced</w:t>
      </w:r>
      <w:r w:rsidRPr="00D83C06">
        <w:rPr>
          <w:b/>
          <w:sz w:val="18"/>
          <w:u w:val="single"/>
        </w:rPr>
        <w:t xml:space="preserve"> further </w:t>
      </w:r>
      <w:r w:rsidRPr="00D83C06">
        <w:rPr>
          <w:b/>
          <w:bCs/>
          <w:highlight w:val="yellow"/>
          <w:u w:val="single"/>
        </w:rPr>
        <w:t>because aerosols nucleate more cloud drops which makes the clouds reflect more solar radiation. The surface cooling from this dimming effect has masked the warming</w:t>
      </w:r>
      <w:r w:rsidRPr="00D83C06">
        <w:rPr>
          <w:b/>
          <w:sz w:val="18"/>
          <w:u w:val="single"/>
        </w:rPr>
        <w:t xml:space="preserve"> </w:t>
      </w:r>
      <w:r w:rsidRPr="00D83C06">
        <w:rPr>
          <w:szCs w:val="16"/>
        </w:rPr>
        <w:t>due to GHGs. ABCs are concentrated in regional and mega-city hot spots. Long range transport from these hot spots gives rise to wide spread plumes over the adjacent oceans. Such a pattern of regionally concentrated surface dimming and atmospheric solar heating, accompanied by wide spread dimming over the oceans, gives rise to large regional effects. Only during the last decade, we have begun to comprehend the surprisingly large regional impacts. The large north-south gradient in the ABC dimming has altered the north-south gradients in sea surface temperatures, which in turn has been shown by models to decrease rainfall over the continents. In addition to their climate effects, ABCs lead to acidification of rain and also result in over few million fatalities worldwide.</w:t>
      </w:r>
      <w:r w:rsidRPr="00D83C06">
        <w:t xml:space="preserve"> </w:t>
      </w:r>
      <w:r w:rsidRPr="00D83C06">
        <w:rPr>
          <w:b/>
          <w:sz w:val="18"/>
          <w:u w:val="single"/>
        </w:rPr>
        <w:t xml:space="preserve">The surface cooling effect of ABCs may have masked </w:t>
      </w:r>
      <w:r w:rsidRPr="00D83C06">
        <w:rPr>
          <w:b/>
          <w:bCs/>
          <w:highlight w:val="yellow"/>
          <w:u w:val="single"/>
        </w:rPr>
        <w:t>as much 50%</w:t>
      </w:r>
      <w:r w:rsidRPr="00D83C06">
        <w:rPr>
          <w:b/>
          <w:sz w:val="18"/>
          <w:u w:val="single"/>
        </w:rPr>
        <w:t xml:space="preserve"> of the global warming. </w:t>
      </w:r>
      <w:r w:rsidRPr="00D83C06">
        <w:t>This presents a dilemma since efforts to curb air pollution may unmask the ABC cooling effect and enhance the surface warming. Thus efforts to curb GHGs and air pollution should be done under one framework.. The uncertainties in our understanding of the ABC effects are large, but we are discovering new ways in which human activities are changing the climate and the environment.</w:t>
      </w:r>
    </w:p>
    <w:p w14:paraId="28BF21A0" w14:textId="77777777" w:rsidR="00D83C06" w:rsidRPr="00D83C06" w:rsidRDefault="00D83C06" w:rsidP="00D83C06"/>
    <w:p w14:paraId="4779BCCF" w14:textId="77777777" w:rsidR="00D83C06" w:rsidRPr="00D83C06" w:rsidRDefault="00D83C06" w:rsidP="00D83C06">
      <w:pPr>
        <w:keepNext/>
        <w:keepLines/>
        <w:spacing w:before="200"/>
        <w:outlineLvl w:val="3"/>
        <w:rPr>
          <w:rFonts w:eastAsiaTheme="majorEastAsia" w:cstheme="majorBidi"/>
          <w:b/>
          <w:bCs/>
          <w:iCs/>
          <w:sz w:val="26"/>
        </w:rPr>
      </w:pPr>
      <w:r w:rsidRPr="00D83C06">
        <w:rPr>
          <w:rFonts w:eastAsiaTheme="majorEastAsia" w:cstheme="majorBidi"/>
          <w:b/>
          <w:bCs/>
          <w:iCs/>
          <w:sz w:val="26"/>
        </w:rPr>
        <w:t>Dimming is the last barrier to climate collapse</w:t>
      </w:r>
    </w:p>
    <w:p w14:paraId="244D2831" w14:textId="77777777" w:rsidR="00D83C06" w:rsidRPr="00D83C06" w:rsidRDefault="00D83C06" w:rsidP="00D83C06">
      <w:pPr>
        <w:rPr>
          <w:b/>
          <w:sz w:val="24"/>
        </w:rPr>
      </w:pPr>
      <w:r w:rsidRPr="00D83C06">
        <w:rPr>
          <w:b/>
          <w:bCs/>
          <w:sz w:val="26"/>
          <w:highlight w:val="yellow"/>
          <w:u w:val="single"/>
        </w:rPr>
        <w:t>The Age`8</w:t>
      </w:r>
      <w:r w:rsidRPr="00D83C06">
        <w:rPr>
          <w:b/>
          <w:sz w:val="24"/>
        </w:rPr>
        <w:t xml:space="preserve"> </w:t>
      </w:r>
      <w:r w:rsidRPr="00D83C06">
        <w:rPr>
          <w:sz w:val="18"/>
        </w:rPr>
        <w:t>( The Age, European Based World news network, Flannery proposes 'global dimming' to save planet, May 19 2008, http://www.theage.com.au/news/global-warming/radical-plan-to-save-planet/2008/05/19/1211182701986.html)</w:t>
      </w:r>
    </w:p>
    <w:p w14:paraId="3F0BB538" w14:textId="77777777" w:rsidR="00D83C06" w:rsidRPr="00D83C06" w:rsidRDefault="00D83C06" w:rsidP="00D83C06">
      <w:r w:rsidRPr="00D83C06">
        <w:t xml:space="preserve">Scientist Tim </w:t>
      </w:r>
      <w:r w:rsidRPr="00D83C06">
        <w:rPr>
          <w:b/>
          <w:u w:val="single"/>
        </w:rPr>
        <w:t>Flannery has proposed a radical solution</w:t>
      </w:r>
      <w:r w:rsidRPr="00D83C06">
        <w:t xml:space="preserve"> to climate change which may change the colour of the sky.</w:t>
      </w:r>
    </w:p>
    <w:p w14:paraId="3F3401E1" w14:textId="77777777" w:rsidR="00D83C06" w:rsidRPr="00D83C06" w:rsidRDefault="00D83C06" w:rsidP="00D83C06">
      <w:r w:rsidRPr="00D83C06">
        <w:t xml:space="preserve">But </w:t>
      </w:r>
      <w:r w:rsidRPr="00D83C06">
        <w:rPr>
          <w:b/>
          <w:u w:val="single"/>
        </w:rPr>
        <w:t xml:space="preserve">he says it may be necessary, as </w:t>
      </w:r>
      <w:r w:rsidRPr="00D83C06">
        <w:rPr>
          <w:b/>
          <w:bCs/>
          <w:highlight w:val="yellow"/>
          <w:u w:val="single"/>
        </w:rPr>
        <w:t>the "last barrier to climate collapse</w:t>
      </w:r>
      <w:r w:rsidRPr="00D83C06">
        <w:t>." Professor Flannery says climate change is happening so quickly that mankind</w:t>
      </w:r>
      <w:r w:rsidRPr="00D83C06">
        <w:rPr>
          <w:b/>
          <w:u w:val="single"/>
        </w:rPr>
        <w:t xml:space="preserve"> </w:t>
      </w:r>
      <w:r w:rsidRPr="00D83C06">
        <w:rPr>
          <w:b/>
          <w:bCs/>
          <w:highlight w:val="yellow"/>
          <w:u w:val="single"/>
        </w:rPr>
        <w:t>may need to pump sulphur into the atmosphere to survive.</w:t>
      </w:r>
      <w:r w:rsidRPr="00D83C06">
        <w:t xml:space="preserve"> Australia's best-known expert on global warming has updated his climate forecast for the world - and it's much worse than he thought just three years ago. He has called for a radical suite of emergency measures to be put in place.  </w:t>
      </w:r>
      <w:r w:rsidRPr="00D83C06">
        <w:rPr>
          <w:b/>
          <w:u w:val="single"/>
        </w:rPr>
        <w:t xml:space="preserve">The </w:t>
      </w:r>
      <w:r w:rsidRPr="00D83C06">
        <w:rPr>
          <w:b/>
          <w:bCs/>
          <w:highlight w:val="yellow"/>
          <w:u w:val="single"/>
        </w:rPr>
        <w:t>gas sulphur could be inserted into the earth's stratosphere to keep out the sun's rays and slow global warming, a process called global dimming</w:t>
      </w:r>
      <w:r w:rsidRPr="00D83C06">
        <w:rPr>
          <w:b/>
          <w:u w:val="single"/>
        </w:rPr>
        <w:t>.</w:t>
      </w:r>
      <w:r w:rsidRPr="00D83C06">
        <w:t xml:space="preserve"> "It would change the colour of the sky," Professor Flannery told AAP.</w:t>
      </w:r>
    </w:p>
    <w:p w14:paraId="4938FB17" w14:textId="77777777" w:rsidR="00D83C06" w:rsidRPr="00D83C06" w:rsidRDefault="00D83C06" w:rsidP="00D83C06">
      <w:pPr>
        <w:rPr>
          <w:b/>
          <w:u w:val="single"/>
        </w:rPr>
      </w:pPr>
      <w:r w:rsidRPr="00D83C06">
        <w:rPr>
          <w:b/>
          <w:bCs/>
          <w:highlight w:val="yellow"/>
          <w:u w:val="single"/>
        </w:rPr>
        <w:t>"It's the last resort that we have, it's the last barrier to a climate collapse</w:t>
      </w:r>
      <w:r w:rsidRPr="00D83C06">
        <w:rPr>
          <w:b/>
          <w:u w:val="single"/>
        </w:rPr>
        <w:t>." "We need to be ready to start doing it in perhaps five years time if we fail to achieve what we're trying to achieve."</w:t>
      </w:r>
    </w:p>
    <w:p w14:paraId="2A057FD7" w14:textId="77777777" w:rsidR="00D83C06" w:rsidRPr="00D83C06" w:rsidRDefault="00D83C06" w:rsidP="00D83C06">
      <w:r w:rsidRPr="00D83C06">
        <w:t>Professor Flannery, the 2007 Australian of the Year, said the sulphur could be dispersed above the earth's surface by adding it to jet fuel.</w:t>
      </w:r>
    </w:p>
    <w:p w14:paraId="300636D2" w14:textId="77777777" w:rsidR="00D83C06" w:rsidRPr="00D83C06" w:rsidRDefault="00D83C06" w:rsidP="00D83C06"/>
    <w:p w14:paraId="7971D659" w14:textId="77777777" w:rsidR="00D83C06" w:rsidRPr="00D83C06" w:rsidRDefault="00D83C06" w:rsidP="00D83C06">
      <w:pPr>
        <w:keepNext/>
        <w:keepLines/>
        <w:pageBreakBefore/>
        <w:spacing w:before="200"/>
        <w:jc w:val="center"/>
        <w:outlineLvl w:val="2"/>
        <w:rPr>
          <w:rFonts w:eastAsiaTheme="majorEastAsia" w:cstheme="majorBidi"/>
          <w:b/>
          <w:bCs/>
          <w:sz w:val="32"/>
          <w:u w:val="single"/>
        </w:rPr>
      </w:pPr>
      <w:bookmarkStart w:id="20" w:name="_Toc346913990"/>
      <w:r w:rsidRPr="00D83C06">
        <w:rPr>
          <w:rFonts w:eastAsiaTheme="majorEastAsia" w:cstheme="majorBidi"/>
          <w:b/>
          <w:bCs/>
          <w:sz w:val="32"/>
          <w:u w:val="single"/>
        </w:rPr>
        <w:lastRenderedPageBreak/>
        <w:t>SO2 = cooling (Dimming/Clouds)</w:t>
      </w:r>
      <w:bookmarkEnd w:id="20"/>
    </w:p>
    <w:p w14:paraId="1F392027" w14:textId="77777777" w:rsidR="00D83C06" w:rsidRPr="00D83C06" w:rsidRDefault="00D83C06" w:rsidP="00D83C06">
      <w:pPr>
        <w:rPr>
          <w:sz w:val="18"/>
        </w:rPr>
      </w:pPr>
    </w:p>
    <w:p w14:paraId="6D93298B" w14:textId="77777777" w:rsidR="00D83C06" w:rsidRPr="00D83C06" w:rsidRDefault="00D83C06" w:rsidP="00D83C06"/>
    <w:p w14:paraId="41ADAE3C" w14:textId="77777777" w:rsidR="00D83C06" w:rsidRPr="00D83C06" w:rsidRDefault="00D83C06" w:rsidP="00D83C06">
      <w:pPr>
        <w:keepNext/>
        <w:keepLines/>
        <w:spacing w:before="200"/>
        <w:outlineLvl w:val="3"/>
        <w:rPr>
          <w:rFonts w:eastAsiaTheme="majorEastAsia" w:cstheme="majorBidi"/>
          <w:b/>
          <w:bCs/>
          <w:iCs/>
          <w:sz w:val="26"/>
        </w:rPr>
      </w:pPr>
      <w:r w:rsidRPr="00D83C06">
        <w:rPr>
          <w:rFonts w:eastAsiaTheme="majorEastAsia" w:cstheme="majorBidi"/>
          <w:b/>
          <w:bCs/>
          <w:iCs/>
          <w:sz w:val="26"/>
        </w:rPr>
        <w:t>Aerosols key to global dimming --  leads to more clouds</w:t>
      </w:r>
    </w:p>
    <w:p w14:paraId="3F020DA3" w14:textId="77777777" w:rsidR="00D83C06" w:rsidRPr="00D83C06" w:rsidRDefault="00D83C06" w:rsidP="00D83C06">
      <w:pPr>
        <w:rPr>
          <w:sz w:val="18"/>
        </w:rPr>
      </w:pPr>
      <w:r w:rsidRPr="00D83C06">
        <w:rPr>
          <w:b/>
          <w:bCs/>
          <w:sz w:val="26"/>
          <w:highlight w:val="yellow"/>
          <w:u w:val="single"/>
        </w:rPr>
        <w:t>Appell`4</w:t>
      </w:r>
      <w:r w:rsidRPr="00D83C06">
        <w:rPr>
          <w:b/>
          <w:sz w:val="24"/>
        </w:rPr>
        <w:t xml:space="preserve"> </w:t>
      </w:r>
      <w:r w:rsidRPr="00D83C06">
        <w:rPr>
          <w:sz w:val="18"/>
        </w:rPr>
        <w:t xml:space="preserve">David, Ph.D. Plant Pathology, The Darkening Earth Less sun at the Earth's surface complicates climate models, The Scientific American, August, 2004 </w:t>
      </w:r>
      <w:hyperlink r:id="rId32" w:history="1">
        <w:r w:rsidRPr="00D83C06">
          <w:rPr>
            <w:sz w:val="18"/>
          </w:rPr>
          <w:t>http://www.sciam.com/article.cfm?id=the-darkening-earth</w:t>
        </w:r>
      </w:hyperlink>
      <w:r w:rsidRPr="00D83C06">
        <w:rPr>
          <w:sz w:val="18"/>
        </w:rPr>
        <w:t>, ACC. 1-25-13</w:t>
      </w:r>
    </w:p>
    <w:p w14:paraId="4CD1F7E3" w14:textId="77777777" w:rsidR="00D83C06" w:rsidRPr="00D83C06" w:rsidRDefault="00D83C06" w:rsidP="00D83C06">
      <w:pPr>
        <w:rPr>
          <w:b/>
          <w:u w:val="single"/>
        </w:rPr>
      </w:pPr>
      <w:r w:rsidRPr="00D83C06">
        <w:rPr>
          <w:b/>
          <w:bCs/>
          <w:highlight w:val="yellow"/>
          <w:u w:val="single"/>
        </w:rPr>
        <w:t>Sometimes called global dimming, the reduction in solar radiation varies</w:t>
      </w:r>
      <w:r w:rsidRPr="00D83C06">
        <w:t xml:space="preserve"> </w:t>
      </w:r>
      <w:r w:rsidRPr="00D83C06">
        <w:rPr>
          <w:sz w:val="18"/>
        </w:rPr>
        <w:t>from region to region, and no measurements have yet been made over the world's oceans. It has also been deduced from evaporation rates around the world-the amount of water that evaporates from specially calibrated pans has been dropping for at least five decades in the Northern Hemisphere. At the May American Geophysical Union meeting in Montreal, Michael Roderick and Graham Farquhar of the Australian National University presented results that extend the finding across the Southern Hemisphere as well</w:t>
      </w:r>
      <w:r w:rsidRPr="00D83C06">
        <w:t xml:space="preserve">. </w:t>
      </w:r>
      <w:r w:rsidRPr="00D83C06">
        <w:rPr>
          <w:b/>
          <w:bCs/>
          <w:highlight w:val="yellow"/>
          <w:u w:val="single"/>
        </w:rPr>
        <w:t>A key culprit appears to be aerosols</w:t>
      </w:r>
      <w:r w:rsidRPr="00D83C06">
        <w:rPr>
          <w:sz w:val="18"/>
        </w:rPr>
        <w:t>-micron-size particles (or smaller) consisting of sulfates, black and organic carbon, dust, and even sea salt</w:t>
      </w:r>
      <w:r w:rsidRPr="00D83C06">
        <w:rPr>
          <w:b/>
          <w:u w:val="single"/>
        </w:rPr>
        <w:t xml:space="preserve">. </w:t>
      </w:r>
      <w:r w:rsidRPr="00D83C06">
        <w:rPr>
          <w:b/>
          <w:bCs/>
          <w:highlight w:val="yellow"/>
          <w:u w:val="single"/>
        </w:rPr>
        <w:t>Aerosols have already been implicated in cooling tendencies,</w:t>
      </w:r>
      <w:r w:rsidRPr="00D83C06">
        <w:rPr>
          <w:b/>
          <w:u w:val="single"/>
        </w:rPr>
        <w:t xml:space="preserve"> </w:t>
      </w:r>
      <w:r w:rsidRPr="00D83C06">
        <w:rPr>
          <w:sz w:val="18"/>
        </w:rPr>
        <w:t>such as the slight decrease in global temperatures seen from about 1945 to 1975. Besides keeping temperatures from rising even higher than they already have, the aerosols complicate the modeling of global warming.</w:t>
      </w:r>
      <w:r w:rsidRPr="00D83C06">
        <w:rPr>
          <w:b/>
          <w:u w:val="single"/>
        </w:rPr>
        <w:t xml:space="preserve"> </w:t>
      </w:r>
      <w:r w:rsidRPr="00D83C06">
        <w:rPr>
          <w:b/>
          <w:bCs/>
          <w:highlight w:val="yellow"/>
          <w:u w:val="single"/>
        </w:rPr>
        <w:t>The particulates act as the nuclei points for cloud condensation. They can lead to more cloudiness</w:t>
      </w:r>
      <w:r w:rsidRPr="00D83C06">
        <w:rPr>
          <w:b/>
          <w:u w:val="single"/>
        </w:rPr>
        <w:t>--</w:t>
      </w:r>
      <w:r w:rsidRPr="00D83C06">
        <w:rPr>
          <w:sz w:val="18"/>
        </w:rPr>
        <w:t>a phenomenon called the indirect aerosol effect--</w:t>
      </w:r>
      <w:r w:rsidRPr="00D83C06">
        <w:rPr>
          <w:b/>
          <w:bCs/>
          <w:highlight w:val="yellow"/>
          <w:u w:val="single"/>
        </w:rPr>
        <w:t>which reflects sunlight away.</w:t>
      </w:r>
      <w:r w:rsidRPr="00D83C06">
        <w:rPr>
          <w:b/>
          <w:u w:val="single"/>
        </w:rPr>
        <w:t xml:space="preserve"> </w:t>
      </w:r>
    </w:p>
    <w:p w14:paraId="2E1F98DB" w14:textId="77777777" w:rsidR="00D83C06" w:rsidRPr="00D83C06" w:rsidRDefault="00D83C06" w:rsidP="00D83C06"/>
    <w:p w14:paraId="0D37D7CA" w14:textId="77777777" w:rsidR="00D83C06" w:rsidRPr="00D83C06" w:rsidRDefault="00D83C06" w:rsidP="00D83C06">
      <w:pPr>
        <w:rPr>
          <w:sz w:val="18"/>
        </w:rPr>
      </w:pPr>
    </w:p>
    <w:p w14:paraId="325E05C6" w14:textId="77777777" w:rsidR="00D83C06" w:rsidRPr="00D83C06" w:rsidRDefault="00D83C06" w:rsidP="00D83C06">
      <w:pPr>
        <w:rPr>
          <w:sz w:val="18"/>
        </w:rPr>
      </w:pPr>
    </w:p>
    <w:p w14:paraId="5C1048E8" w14:textId="77777777" w:rsidR="00D83C06" w:rsidRPr="00D83C06" w:rsidRDefault="00D83C06" w:rsidP="00D83C06">
      <w:pPr>
        <w:rPr>
          <w:sz w:val="18"/>
        </w:rPr>
      </w:pPr>
    </w:p>
    <w:p w14:paraId="77C9CD29" w14:textId="77777777" w:rsidR="00D83C06" w:rsidRPr="00D83C06" w:rsidRDefault="00D83C06" w:rsidP="00D83C06">
      <w:pPr>
        <w:rPr>
          <w:sz w:val="18"/>
        </w:rPr>
      </w:pPr>
    </w:p>
    <w:p w14:paraId="13D098C8" w14:textId="77777777" w:rsidR="00D83C06" w:rsidRPr="00D83C06" w:rsidRDefault="00D83C06" w:rsidP="00D83C06">
      <w:pPr>
        <w:rPr>
          <w:sz w:val="18"/>
        </w:rPr>
      </w:pPr>
    </w:p>
    <w:p w14:paraId="4481DFF0" w14:textId="77777777" w:rsidR="00D83C06" w:rsidRPr="00D83C06" w:rsidRDefault="00D83C06" w:rsidP="00D83C06">
      <w:pPr>
        <w:keepNext/>
        <w:keepLines/>
        <w:pageBreakBefore/>
        <w:spacing w:before="200"/>
        <w:jc w:val="center"/>
        <w:outlineLvl w:val="2"/>
        <w:rPr>
          <w:rFonts w:eastAsiaTheme="majorEastAsia" w:cstheme="majorBidi"/>
          <w:b/>
          <w:bCs/>
          <w:sz w:val="32"/>
          <w:u w:val="single"/>
        </w:rPr>
      </w:pPr>
      <w:bookmarkStart w:id="21" w:name="_Toc346913991"/>
      <w:r w:rsidRPr="00D83C06">
        <w:rPr>
          <w:rFonts w:eastAsiaTheme="majorEastAsia" w:cstheme="majorBidi"/>
          <w:b/>
          <w:bCs/>
          <w:sz w:val="32"/>
          <w:u w:val="single"/>
        </w:rPr>
        <w:lastRenderedPageBreak/>
        <w:t>Dimming Solves runaway warming</w:t>
      </w:r>
      <w:bookmarkEnd w:id="21"/>
    </w:p>
    <w:p w14:paraId="4578C544" w14:textId="77777777" w:rsidR="00D83C06" w:rsidRPr="00D83C06" w:rsidRDefault="00D83C06" w:rsidP="00D83C06">
      <w:pPr>
        <w:keepNext/>
        <w:keepLines/>
        <w:spacing w:before="200"/>
        <w:outlineLvl w:val="3"/>
        <w:rPr>
          <w:rFonts w:eastAsiaTheme="majorEastAsia" w:cstheme="majorBidi"/>
          <w:b/>
          <w:bCs/>
          <w:iCs/>
          <w:sz w:val="26"/>
        </w:rPr>
      </w:pPr>
      <w:r w:rsidRPr="00D83C06">
        <w:rPr>
          <w:rFonts w:eastAsiaTheme="majorEastAsia" w:cstheme="majorBidi"/>
          <w:b/>
          <w:bCs/>
          <w:iCs/>
          <w:sz w:val="26"/>
          <w:szCs w:val="24"/>
        </w:rPr>
        <w:t>Dimming</w:t>
      </w:r>
      <w:r w:rsidRPr="00D83C06">
        <w:rPr>
          <w:rFonts w:eastAsiaTheme="majorEastAsia" w:cstheme="majorBidi"/>
          <w:b/>
          <w:bCs/>
          <w:iCs/>
          <w:sz w:val="26"/>
        </w:rPr>
        <w:t xml:space="preserve"> solves runaway warming</w:t>
      </w:r>
    </w:p>
    <w:p w14:paraId="45349BB1" w14:textId="77777777" w:rsidR="00D83C06" w:rsidRPr="00D83C06" w:rsidRDefault="00D83C06" w:rsidP="00D83C06">
      <w:pPr>
        <w:rPr>
          <w:b/>
          <w:sz w:val="24"/>
        </w:rPr>
      </w:pPr>
      <w:r w:rsidRPr="00D83C06">
        <w:rPr>
          <w:b/>
          <w:bCs/>
          <w:sz w:val="26"/>
          <w:highlight w:val="yellow"/>
          <w:u w:val="single"/>
        </w:rPr>
        <w:t>Pelow`4</w:t>
      </w:r>
      <w:r w:rsidRPr="00D83C06">
        <w:rPr>
          <w:b/>
          <w:bCs/>
          <w:sz w:val="26"/>
          <w:u w:val="single"/>
        </w:rPr>
        <w:t xml:space="preserve"> </w:t>
      </w:r>
      <w:r w:rsidRPr="00D83C06">
        <w:rPr>
          <w:sz w:val="18"/>
        </w:rPr>
        <w:t xml:space="preserve">Mark, Macmillan Magazines Energy Bulletin, “Look forward to a darker world, 'Global dimming' may stop the Earth overheating,”May 18 2004 </w:t>
      </w:r>
      <w:hyperlink r:id="rId33" w:history="1">
        <w:r w:rsidRPr="00D83C06">
          <w:rPr>
            <w:sz w:val="18"/>
          </w:rPr>
          <w:t>http://energybulletin.net/node/339</w:t>
        </w:r>
      </w:hyperlink>
      <w:r w:rsidRPr="00D83C06">
        <w:rPr>
          <w:sz w:val="18"/>
        </w:rPr>
        <w:t>, ACC. 1-25-13</w:t>
      </w:r>
    </w:p>
    <w:p w14:paraId="0E45B4EA" w14:textId="77777777" w:rsidR="00D83C06" w:rsidRPr="00D83C06" w:rsidRDefault="00D83C06" w:rsidP="00D83C06">
      <w:pPr>
        <w:rPr>
          <w:b/>
          <w:u w:val="single"/>
        </w:rPr>
      </w:pPr>
      <w:r w:rsidRPr="00D83C06">
        <w:rPr>
          <w:sz w:val="18"/>
        </w:rPr>
        <w:t>Michael Roderick and Graham Farquhar from the Australian National University in Canberra found that evaporation rates across Australia, measured using continually replenished pans of water, have fallen significantly over the last 30 years, a sure sign that less direct sunlight is reaching the surface. The decline matches the effect seen in the northern hemisphere. "This proves that it is a global phenomenon," says Roderick. But he is not dismayed by the result. He has recently advised the Australian government that</w:t>
      </w:r>
      <w:r w:rsidRPr="00D83C06">
        <w:t xml:space="preserve"> </w:t>
      </w:r>
      <w:r w:rsidRPr="00D83C06">
        <w:rPr>
          <w:b/>
          <w:bCs/>
          <w:u w:val="single"/>
        </w:rPr>
        <w:t>global dimming may not necessarily be a bad thing.</w:t>
      </w:r>
      <w:r w:rsidRPr="00D83C06">
        <w:t xml:space="preserve"> "</w:t>
      </w:r>
      <w:r w:rsidRPr="00D83C06">
        <w:rPr>
          <w:sz w:val="18"/>
        </w:rPr>
        <w:t>The standard dogma is that Australia will dry out [with global warming], but that's just not right. The world is actually getting less arid," he insists. In fact,</w:t>
      </w:r>
      <w:r w:rsidRPr="00D83C06">
        <w:t xml:space="preserve"> </w:t>
      </w:r>
      <w:r w:rsidRPr="00D83C06">
        <w:rPr>
          <w:b/>
          <w:bCs/>
          <w:highlight w:val="yellow"/>
          <w:u w:val="single"/>
        </w:rPr>
        <w:t>Roderick sees global dimming as part of a</w:t>
      </w:r>
      <w:r w:rsidRPr="00D83C06">
        <w:t xml:space="preserve"> possible </w:t>
      </w:r>
      <w:r w:rsidRPr="00D83C06">
        <w:rPr>
          <w:b/>
          <w:bCs/>
          <w:highlight w:val="yellow"/>
          <w:u w:val="single"/>
        </w:rPr>
        <w:t>negative feedback loop working against global warming</w:t>
      </w:r>
      <w:r w:rsidRPr="00D83C06">
        <w:rPr>
          <w:b/>
          <w:u w:val="single"/>
        </w:rPr>
        <w:t xml:space="preserve">. </w:t>
      </w:r>
      <w:r w:rsidRPr="00D83C06">
        <w:rPr>
          <w:b/>
          <w:bCs/>
          <w:highlight w:val="yellow"/>
          <w:u w:val="single"/>
        </w:rPr>
        <w:t>Burning fossil fuels</w:t>
      </w:r>
      <w:r w:rsidRPr="00D83C06">
        <w:rPr>
          <w:b/>
          <w:u w:val="single"/>
        </w:rPr>
        <w:t xml:space="preserve"> not only increases carbon dioxide levels in the atmosphere; it also </w:t>
      </w:r>
      <w:r w:rsidRPr="00D83C06">
        <w:rPr>
          <w:b/>
          <w:bCs/>
          <w:highlight w:val="yellow"/>
          <w:u w:val="single"/>
        </w:rPr>
        <w:t>pumps tiny particles into the air.</w:t>
      </w:r>
      <w:r w:rsidRPr="00D83C06">
        <w:rPr>
          <w:b/>
          <w:bCs/>
          <w:u w:val="single"/>
        </w:rPr>
        <w:t xml:space="preserve"> </w:t>
      </w:r>
      <w:r w:rsidRPr="00D83C06">
        <w:rPr>
          <w:b/>
          <w:u w:val="single"/>
        </w:rPr>
        <w:t xml:space="preserve">Meanwhile higher temperatures increase the amount of cloud cover. </w:t>
      </w:r>
      <w:r w:rsidRPr="00D83C06">
        <w:rPr>
          <w:b/>
          <w:bCs/>
          <w:highlight w:val="yellow"/>
          <w:u w:val="single"/>
        </w:rPr>
        <w:t>The clouds and particles help to block the Sun's rays, and the scattered light they allow through actually boosts plants' absorption of carbon dioxide, the principle greenhouse gas. This would help to keep carbon dioxide levels stable,</w:t>
      </w:r>
      <w:r w:rsidRPr="00D83C06">
        <w:t xml:space="preserve"> argues Roderick, </w:t>
      </w:r>
      <w:r w:rsidRPr="00D83C06">
        <w:rPr>
          <w:b/>
          <w:iCs/>
          <w:highlight w:val="yellow"/>
          <w:u w:val="single"/>
          <w:bdr w:val="single" w:sz="18" w:space="0" w:color="auto"/>
        </w:rPr>
        <w:t>protecting the planet from runaway global warming</w:t>
      </w:r>
    </w:p>
    <w:p w14:paraId="233A1FCB" w14:textId="77777777" w:rsidR="00D83C06" w:rsidRPr="00D83C06" w:rsidRDefault="00D83C06" w:rsidP="00D83C06"/>
    <w:p w14:paraId="07E27DB9" w14:textId="77777777" w:rsidR="00D83C06" w:rsidRPr="00D83C06" w:rsidRDefault="00D83C06" w:rsidP="00D83C06">
      <w:pPr>
        <w:rPr>
          <w:sz w:val="18"/>
        </w:rPr>
      </w:pPr>
    </w:p>
    <w:p w14:paraId="16FDE6EB" w14:textId="77777777" w:rsidR="00D83C06" w:rsidRPr="00D83C06" w:rsidRDefault="00D83C06" w:rsidP="00D83C06">
      <w:pPr>
        <w:rPr>
          <w:sz w:val="18"/>
        </w:rPr>
      </w:pPr>
    </w:p>
    <w:p w14:paraId="25908E81" w14:textId="77777777" w:rsidR="00D83C06" w:rsidRPr="00D83C06" w:rsidRDefault="00D83C06" w:rsidP="00D83C06"/>
    <w:p w14:paraId="35B7A921" w14:textId="77777777" w:rsidR="00D83C06" w:rsidRPr="00D83C06" w:rsidRDefault="00D83C06" w:rsidP="00D83C06">
      <w:pPr>
        <w:keepNext/>
        <w:keepLines/>
        <w:pageBreakBefore/>
        <w:spacing w:before="200"/>
        <w:jc w:val="center"/>
        <w:outlineLvl w:val="2"/>
        <w:rPr>
          <w:rFonts w:eastAsiaTheme="majorEastAsia" w:cstheme="majorBidi"/>
          <w:b/>
          <w:bCs/>
          <w:sz w:val="32"/>
          <w:u w:val="single"/>
        </w:rPr>
      </w:pPr>
      <w:bookmarkStart w:id="22" w:name="_Toc346913992"/>
      <w:r w:rsidRPr="00D83C06">
        <w:rPr>
          <w:rFonts w:eastAsiaTheme="majorEastAsia" w:cstheme="majorBidi"/>
          <w:b/>
          <w:bCs/>
          <w:sz w:val="32"/>
          <w:u w:val="single"/>
        </w:rPr>
        <w:lastRenderedPageBreak/>
        <w:t>Cooling o/w warming</w:t>
      </w:r>
      <w:bookmarkEnd w:id="22"/>
    </w:p>
    <w:p w14:paraId="61E02EA7" w14:textId="77777777" w:rsidR="00D83C06" w:rsidRPr="00D83C06" w:rsidRDefault="00D83C06" w:rsidP="00D83C06">
      <w:pPr>
        <w:keepNext/>
        <w:keepLines/>
        <w:spacing w:before="200"/>
        <w:outlineLvl w:val="3"/>
        <w:rPr>
          <w:rFonts w:eastAsiaTheme="majorEastAsia" w:cstheme="majorBidi"/>
          <w:b/>
          <w:bCs/>
          <w:iCs/>
          <w:sz w:val="26"/>
        </w:rPr>
      </w:pPr>
      <w:r w:rsidRPr="00D83C06">
        <w:rPr>
          <w:rFonts w:eastAsiaTheme="majorEastAsia" w:cstheme="majorBidi"/>
          <w:b/>
          <w:bCs/>
          <w:iCs/>
          <w:sz w:val="26"/>
        </w:rPr>
        <w:t>SO2 cooling overwhelms warming</w:t>
      </w:r>
    </w:p>
    <w:p w14:paraId="706AAA6F" w14:textId="77777777" w:rsidR="00D83C06" w:rsidRPr="00D83C06" w:rsidRDefault="00D83C06" w:rsidP="00D83C06">
      <w:r w:rsidRPr="00D83C06">
        <w:t xml:space="preserve">Jonathan </w:t>
      </w:r>
      <w:r w:rsidRPr="00D83C06">
        <w:rPr>
          <w:b/>
          <w:bCs/>
          <w:sz w:val="26"/>
          <w:highlight w:val="yellow"/>
          <w:u w:val="single"/>
        </w:rPr>
        <w:t>DuHamel,</w:t>
      </w:r>
      <w:r w:rsidRPr="00D83C06">
        <w:t xml:space="preserve"> Nov. 20, 20</w:t>
      </w:r>
      <w:r w:rsidRPr="00D83C06">
        <w:rPr>
          <w:b/>
          <w:bCs/>
          <w:sz w:val="26"/>
          <w:highlight w:val="yellow"/>
          <w:u w:val="single"/>
        </w:rPr>
        <w:t>12</w:t>
      </w:r>
      <w:r w:rsidRPr="00D83C06">
        <w:t xml:space="preserve">, “Global cooling predicted for the next 30 years,” Tucson Citizen, </w:t>
      </w:r>
      <w:hyperlink r:id="rId34" w:history="1">
        <w:r w:rsidRPr="00D83C06">
          <w:t>http://tucsoncitizen.com/wryheat/2012/11/20/global-cooling-predicted-for-the-next-30-years/</w:t>
        </w:r>
      </w:hyperlink>
      <w:r w:rsidRPr="00D83C06">
        <w:t>, ACC. 1-14-13, JT</w:t>
      </w:r>
    </w:p>
    <w:p w14:paraId="4719687F" w14:textId="77777777" w:rsidR="00D83C06" w:rsidRPr="00D83C06" w:rsidRDefault="00D83C06" w:rsidP="00D83C06">
      <w:pPr>
        <w:rPr>
          <w:b/>
          <w:bCs/>
          <w:u w:val="single"/>
        </w:rPr>
      </w:pPr>
      <w:r w:rsidRPr="00D83C06">
        <w:t xml:space="preserve">If this predicted </w:t>
      </w:r>
      <w:r w:rsidRPr="00D83C06">
        <w:rPr>
          <w:b/>
          <w:bCs/>
          <w:highlight w:val="yellow"/>
          <w:u w:val="single"/>
        </w:rPr>
        <w:t>cooling</w:t>
      </w:r>
      <w:r w:rsidRPr="00D83C06">
        <w:rPr>
          <w:b/>
          <w:bCs/>
          <w:u w:val="single"/>
        </w:rPr>
        <w:t xml:space="preserve"> </w:t>
      </w:r>
      <w:r w:rsidRPr="00D83C06">
        <w:t xml:space="preserve">trend comes to pass, it </w:t>
      </w:r>
      <w:r w:rsidRPr="00D83C06">
        <w:rPr>
          <w:b/>
          <w:bCs/>
          <w:highlight w:val="yellow"/>
          <w:u w:val="single"/>
        </w:rPr>
        <w:t>will show</w:t>
      </w:r>
      <w:r w:rsidRPr="00D83C06">
        <w:t xml:space="preserve">, once again, </w:t>
      </w:r>
      <w:r w:rsidRPr="00D83C06">
        <w:rPr>
          <w:b/>
          <w:bCs/>
          <w:highlight w:val="yellow"/>
          <w:u w:val="single"/>
        </w:rPr>
        <w:t xml:space="preserve">that the forces of natural variation </w:t>
      </w:r>
      <w:r w:rsidRPr="00D83C06">
        <w:rPr>
          <w:b/>
          <w:iCs/>
          <w:highlight w:val="yellow"/>
          <w:u w:val="single"/>
          <w:bdr w:val="single" w:sz="18" w:space="0" w:color="auto"/>
        </w:rPr>
        <w:t>easily overcome</w:t>
      </w:r>
      <w:r w:rsidRPr="00D83C06">
        <w:rPr>
          <w:b/>
          <w:bCs/>
          <w:sz w:val="28"/>
          <w:highlight w:val="yellow"/>
          <w:u w:val="single"/>
        </w:rPr>
        <w:t xml:space="preserve"> </w:t>
      </w:r>
      <w:r w:rsidRPr="00D83C06">
        <w:rPr>
          <w:b/>
          <w:bCs/>
          <w:highlight w:val="yellow"/>
          <w:u w:val="single"/>
        </w:rPr>
        <w:t xml:space="preserve">the weak </w:t>
      </w:r>
      <w:r w:rsidRPr="00D83C06">
        <w:rPr>
          <w:b/>
          <w:iCs/>
          <w:highlight w:val="yellow"/>
          <w:u w:val="single"/>
          <w:bdr w:val="single" w:sz="18" w:space="0" w:color="auto"/>
        </w:rPr>
        <w:t>warming</w:t>
      </w:r>
      <w:r w:rsidRPr="00D83C06">
        <w:rPr>
          <w:b/>
          <w:bCs/>
          <w:highlight w:val="yellow"/>
          <w:u w:val="single"/>
        </w:rPr>
        <w:t xml:space="preserve"> effect of carbon dioxide</w:t>
      </w:r>
      <w:r w:rsidRPr="00D83C06">
        <w:t>. And, by the way</w:t>
      </w:r>
      <w:r w:rsidRPr="00D83C06">
        <w:rPr>
          <w:b/>
          <w:bCs/>
          <w:u w:val="single"/>
        </w:rPr>
        <w:t xml:space="preserve">, if indeed </w:t>
      </w:r>
      <w:r w:rsidRPr="00D83C06">
        <w:rPr>
          <w:b/>
          <w:bCs/>
          <w:highlight w:val="yellow"/>
          <w:u w:val="single"/>
        </w:rPr>
        <w:t>the predicted cooling trend proceeds, atmospheric carbon dioxide will decrease</w:t>
      </w:r>
      <w:r w:rsidRPr="00D83C06">
        <w:rPr>
          <w:b/>
          <w:bCs/>
          <w:u w:val="single"/>
        </w:rPr>
        <w:t xml:space="preserve"> because a cooler ocean can absorb more carbon dioxide.</w:t>
      </w:r>
    </w:p>
    <w:p w14:paraId="34CAB9DD" w14:textId="77777777" w:rsidR="00D83C06" w:rsidRPr="00D83C06" w:rsidRDefault="00D83C06" w:rsidP="00D83C06"/>
    <w:p w14:paraId="60491213" w14:textId="77777777" w:rsidR="00D83C06" w:rsidRPr="00D83C06" w:rsidRDefault="00D83C06" w:rsidP="00D83C06"/>
    <w:p w14:paraId="6E4744FB" w14:textId="77777777" w:rsidR="00D83C06" w:rsidRPr="00D83C06" w:rsidRDefault="00D83C06" w:rsidP="00D83C06"/>
    <w:p w14:paraId="3F2E4878" w14:textId="77777777" w:rsidR="00D83C06" w:rsidRPr="00D83C06" w:rsidRDefault="00D83C06" w:rsidP="00D83C06">
      <w:pPr>
        <w:keepNext/>
        <w:keepLines/>
        <w:spacing w:before="200"/>
        <w:outlineLvl w:val="3"/>
        <w:rPr>
          <w:rFonts w:eastAsiaTheme="majorEastAsia" w:cstheme="majorBidi"/>
          <w:b/>
          <w:bCs/>
          <w:iCs/>
          <w:sz w:val="26"/>
        </w:rPr>
      </w:pPr>
      <w:r w:rsidRPr="00D83C06">
        <w:rPr>
          <w:rFonts w:eastAsiaTheme="majorEastAsia" w:cstheme="majorBidi"/>
          <w:b/>
          <w:bCs/>
          <w:iCs/>
          <w:sz w:val="26"/>
        </w:rPr>
        <w:t>Aerosols outweigh warming—causes cooling</w:t>
      </w:r>
    </w:p>
    <w:p w14:paraId="6D9F0406" w14:textId="77777777" w:rsidR="00D83C06" w:rsidRPr="00D83C06" w:rsidRDefault="00D83C06" w:rsidP="00D83C06">
      <w:r w:rsidRPr="00D83C06">
        <w:rPr>
          <w:b/>
          <w:bCs/>
          <w:sz w:val="26"/>
          <w:highlight w:val="yellow"/>
          <w:u w:val="single"/>
        </w:rPr>
        <w:t>NASA ’12,</w:t>
      </w:r>
      <w:r w:rsidRPr="00D83C06">
        <w:t xml:space="preserve"> </w:t>
      </w:r>
      <w:r w:rsidRPr="00D83C06">
        <w:rPr>
          <w:sz w:val="18"/>
        </w:rPr>
        <w:t xml:space="preserve">“What are the primary forcings of the Earth system?,” </w:t>
      </w:r>
      <w:hyperlink r:id="rId35" w:history="1">
        <w:r w:rsidRPr="00D83C06">
          <w:rPr>
            <w:sz w:val="18"/>
          </w:rPr>
          <w:t>http://poc.smartlogic.com/demo_data/NASA2/ nasascience.nasa.gov/big-questions/what-are-the-primary-causes-of-the-earth-system-variability.html</w:t>
        </w:r>
      </w:hyperlink>
      <w:r w:rsidRPr="00D83C06">
        <w:rPr>
          <w:sz w:val="18"/>
        </w:rPr>
        <w:t>, ACC. 1-24-13, JT</w:t>
      </w:r>
    </w:p>
    <w:p w14:paraId="086A519E" w14:textId="77777777" w:rsidR="00D83C06" w:rsidRPr="00D83C06" w:rsidRDefault="00D83C06" w:rsidP="00D83C06">
      <w:r w:rsidRPr="00D83C06">
        <w:t xml:space="preserve">Other important forcings of Earth's climate system include </w:t>
      </w:r>
      <w:r w:rsidRPr="00D83C06">
        <w:rPr>
          <w:b/>
          <w:bCs/>
          <w:u w:val="single"/>
        </w:rPr>
        <w:t xml:space="preserve">such </w:t>
      </w:r>
      <w:r w:rsidRPr="00D83C06">
        <w:rPr>
          <w:b/>
          <w:bCs/>
          <w:highlight w:val="yellow"/>
          <w:u w:val="single"/>
        </w:rPr>
        <w:t>"variables" as clouds, airborne particulate matter,</w:t>
      </w:r>
      <w:r w:rsidRPr="00D83C06">
        <w:t xml:space="preserve"> and surface brightness. </w:t>
      </w:r>
      <w:r w:rsidRPr="00D83C06">
        <w:rPr>
          <w:b/>
          <w:bCs/>
          <w:highlight w:val="yellow"/>
          <w:u w:val="single"/>
        </w:rPr>
        <w:t>Each</w:t>
      </w:r>
      <w:r w:rsidRPr="00D83C06">
        <w:rPr>
          <w:b/>
          <w:bCs/>
          <w:u w:val="single"/>
        </w:rPr>
        <w:t xml:space="preserve"> </w:t>
      </w:r>
      <w:r w:rsidRPr="00D83C06">
        <w:t xml:space="preserve">of these varying features of Earth's environment </w:t>
      </w:r>
      <w:r w:rsidRPr="00D83C06">
        <w:rPr>
          <w:b/>
          <w:bCs/>
          <w:highlight w:val="yellow"/>
          <w:u w:val="single"/>
        </w:rPr>
        <w:t>has the capacity to exceed the warming influence of greenhouse gases and cause our world to cool</w:t>
      </w:r>
      <w:r w:rsidRPr="00D83C06">
        <w:t xml:space="preserve">. For example, </w:t>
      </w:r>
      <w:r w:rsidRPr="00D83C06">
        <w:rPr>
          <w:b/>
          <w:bCs/>
          <w:u w:val="single"/>
        </w:rPr>
        <w:t xml:space="preserve">increased cloudiness would give more shade to the surface while reflecting more sunlight back to space. </w:t>
      </w:r>
      <w:r w:rsidRPr="00D83C06">
        <w:rPr>
          <w:b/>
          <w:bCs/>
          <w:highlight w:val="yellow"/>
          <w:u w:val="single"/>
        </w:rPr>
        <w:t>Increased airborne particles (or "aerosols") would scatter and reflect more sunlight back to space, thereby cooling the surface.</w:t>
      </w:r>
      <w:r w:rsidRPr="00D83C06">
        <w:t xml:space="preserve"> Major volcanic eruptions (such as that of Mt. Pinatubo in 1992) can inject so much aerosol into the atmosphere that, as it spreads around the globe, it reduces sunlight and cause Earth to cool. Likewise, increasing the surface area of highly reflective surface types, such as ice sheets, reflects greater amounts of sunlight back to space and causes Earth to cool.</w:t>
      </w:r>
    </w:p>
    <w:p w14:paraId="71C9E28D" w14:textId="77777777" w:rsidR="00D83C06" w:rsidRPr="00D83C06" w:rsidRDefault="00D83C06" w:rsidP="00D83C06"/>
    <w:p w14:paraId="6905385A" w14:textId="77777777" w:rsidR="00D83C06" w:rsidRPr="00D83C06" w:rsidRDefault="00D83C06" w:rsidP="00D83C06"/>
    <w:p w14:paraId="084FBBBA" w14:textId="77777777" w:rsidR="00D83C06" w:rsidRPr="00D83C06" w:rsidRDefault="00D83C06" w:rsidP="00D83C06"/>
    <w:p w14:paraId="75E178AD" w14:textId="77777777" w:rsidR="00D83C06" w:rsidRPr="00D83C06" w:rsidRDefault="00D83C06" w:rsidP="00D83C06">
      <w:pPr>
        <w:keepNext/>
        <w:keepLines/>
        <w:pageBreakBefore/>
        <w:spacing w:before="200"/>
        <w:jc w:val="center"/>
        <w:outlineLvl w:val="2"/>
        <w:rPr>
          <w:rFonts w:eastAsiaTheme="majorEastAsia" w:cstheme="majorBidi"/>
          <w:b/>
          <w:bCs/>
          <w:sz w:val="32"/>
          <w:u w:val="single"/>
        </w:rPr>
      </w:pPr>
      <w:bookmarkStart w:id="23" w:name="_Toc346913993"/>
      <w:r w:rsidRPr="00D83C06">
        <w:rPr>
          <w:rFonts w:eastAsiaTheme="majorEastAsia" w:cstheme="majorBidi"/>
          <w:b/>
          <w:bCs/>
          <w:sz w:val="32"/>
          <w:u w:val="single"/>
        </w:rPr>
        <w:lastRenderedPageBreak/>
        <w:t>Cooling effect is short term</w:t>
      </w:r>
      <w:bookmarkEnd w:id="23"/>
    </w:p>
    <w:p w14:paraId="65DF8832" w14:textId="77777777" w:rsidR="00D83C06" w:rsidRPr="00D83C06" w:rsidRDefault="00D83C06" w:rsidP="00D83C06"/>
    <w:p w14:paraId="4B78D00A" w14:textId="77777777" w:rsidR="00D83C06" w:rsidRPr="00D83C06" w:rsidRDefault="00D83C06" w:rsidP="00D83C06">
      <w:pPr>
        <w:keepNext/>
        <w:keepLines/>
        <w:spacing w:before="200"/>
        <w:outlineLvl w:val="3"/>
        <w:rPr>
          <w:rFonts w:eastAsiaTheme="majorEastAsia" w:cstheme="majorBidi"/>
          <w:b/>
          <w:bCs/>
          <w:iCs/>
          <w:sz w:val="26"/>
        </w:rPr>
      </w:pPr>
      <w:r w:rsidRPr="00D83C06">
        <w:rPr>
          <w:rFonts w:eastAsiaTheme="majorEastAsia" w:cstheme="majorBidi"/>
          <w:b/>
          <w:bCs/>
          <w:iCs/>
          <w:sz w:val="26"/>
        </w:rPr>
        <w:t>SHORT TIMEFRAME MEANS WE NEED CONTINUAL AEROSOL EMISSIONS</w:t>
      </w:r>
    </w:p>
    <w:p w14:paraId="74D1DC5B" w14:textId="77777777" w:rsidR="00D83C06" w:rsidRPr="00D83C06" w:rsidRDefault="00D83C06" w:rsidP="00D83C06">
      <w:r w:rsidRPr="00D83C06">
        <w:rPr>
          <w:b/>
          <w:bCs/>
          <w:sz w:val="26"/>
          <w:highlight w:val="yellow"/>
          <w:u w:val="single"/>
        </w:rPr>
        <w:t>Miller &amp; Koch ‘6</w:t>
      </w:r>
      <w:r w:rsidRPr="00D83C06">
        <w:rPr>
          <w:b/>
          <w:sz w:val="24"/>
        </w:rPr>
        <w:t xml:space="preserve">   </w:t>
      </w:r>
      <w:r w:rsidRPr="00D83C06">
        <w:rPr>
          <w:sz w:val="18"/>
        </w:rPr>
        <w:t xml:space="preserve">Ron Miller and Dorothy Koch, NASA GISS Atmospheric Study Group, “An Aerosol Tour de Forcing”, February 8, 2006, </w:t>
      </w:r>
      <w:hyperlink r:id="rId36" w:history="1">
        <w:r w:rsidRPr="00D83C06">
          <w:rPr>
            <w:sz w:val="18"/>
          </w:rPr>
          <w:t>http://www.realclimate.org/index.php/archives/2006/02/an-aerosol-tour-de-forcing/</w:t>
        </w:r>
      </w:hyperlink>
      <w:r w:rsidRPr="00D83C06">
        <w:rPr>
          <w:sz w:val="18"/>
        </w:rPr>
        <w:t>, ACC. 1-25-13</w:t>
      </w:r>
      <w:r w:rsidRPr="00D83C06">
        <w:rPr>
          <w:b/>
          <w:bCs/>
          <w:highlight w:val="yellow"/>
          <w:u w:val="single"/>
        </w:rPr>
        <w:t>According to the</w:t>
      </w:r>
      <w:r w:rsidRPr="00D83C06">
        <w:rPr>
          <w:b/>
          <w:u w:val="single"/>
        </w:rPr>
        <w:t xml:space="preserve"> </w:t>
      </w:r>
      <w:r w:rsidRPr="00D83C06">
        <w:rPr>
          <w:sz w:val="18"/>
        </w:rPr>
        <w:t>latest (2001)</w:t>
      </w:r>
      <w:r w:rsidRPr="00D83C06">
        <w:t xml:space="preserve"> </w:t>
      </w:r>
      <w:r w:rsidRPr="00D83C06">
        <w:rPr>
          <w:b/>
          <w:bCs/>
          <w:highlight w:val="yellow"/>
          <w:u w:val="single"/>
        </w:rPr>
        <w:t>IPCC</w:t>
      </w:r>
      <w:r w:rsidRPr="00D83C06">
        <w:rPr>
          <w:b/>
          <w:u w:val="single"/>
        </w:rPr>
        <w:t xml:space="preserve"> </w:t>
      </w:r>
      <w:r w:rsidRPr="00D83C06">
        <w:rPr>
          <w:sz w:val="18"/>
        </w:rPr>
        <w:t>report,</w:t>
      </w:r>
      <w:r w:rsidRPr="00D83C06">
        <w:rPr>
          <w:b/>
          <w:u w:val="single"/>
        </w:rPr>
        <w:t xml:space="preserve"> direct radiative forcing by </w:t>
      </w:r>
      <w:r w:rsidRPr="00D83C06">
        <w:rPr>
          <w:b/>
          <w:bCs/>
          <w:highlight w:val="yellow"/>
          <w:u w:val="single"/>
        </w:rPr>
        <w:t>anthropogenic aerosols cools the planet,</w:t>
      </w:r>
      <w:r w:rsidRPr="00D83C06">
        <w:t xml:space="preserve"> </w:t>
      </w:r>
      <w:r w:rsidRPr="00D83C06">
        <w:rPr>
          <w:sz w:val="18"/>
        </w:rPr>
        <w:t>but the forcing magnitude is highly uncertain, with a global, annual average between -0.35 and -1.35 W/m2 at the top of the atmosphere (TOA).</w:t>
      </w:r>
      <w:r w:rsidRPr="00D83C06">
        <w:t xml:space="preserve"> </w:t>
      </w:r>
      <w:r w:rsidRPr="00D83C06">
        <w:rPr>
          <w:sz w:val="18"/>
        </w:rPr>
        <w:t>The uncertainty of the total indirect effect is even larger. Aerosols eventually fall out of the atmosphere or are washed out by rainfall.</w:t>
      </w:r>
      <w:r w:rsidRPr="00D83C06">
        <w:rPr>
          <w:b/>
          <w:u w:val="single"/>
        </w:rPr>
        <w:t xml:space="preserve"> </w:t>
      </w:r>
      <w:r w:rsidRPr="00D83C06">
        <w:rPr>
          <w:b/>
          <w:bCs/>
          <w:highlight w:val="yellow"/>
          <w:u w:val="single"/>
        </w:rPr>
        <w:t>The smaller particles</w:t>
      </w:r>
      <w:r w:rsidRPr="00D83C06">
        <w:rPr>
          <w:b/>
          <w:u w:val="single"/>
        </w:rPr>
        <w:t xml:space="preserve"> having the largest radiative effect </w:t>
      </w:r>
      <w:r w:rsidRPr="00D83C06">
        <w:rPr>
          <w:b/>
          <w:bCs/>
          <w:highlight w:val="yellow"/>
          <w:u w:val="single"/>
        </w:rPr>
        <w:t>typically reside in the atmosphere for only a few days</w:t>
      </w:r>
      <w:r w:rsidRPr="00D83C06">
        <w:t xml:space="preserve"> </w:t>
      </w:r>
      <w:r w:rsidRPr="00D83C06">
        <w:rPr>
          <w:b/>
          <w:bCs/>
          <w:u w:val="single"/>
        </w:rPr>
        <w:t xml:space="preserve">to a few weeks. </w:t>
      </w:r>
      <w:r w:rsidRPr="00D83C06">
        <w:rPr>
          <w:b/>
          <w:bCs/>
          <w:highlight w:val="yellow"/>
          <w:u w:val="single"/>
        </w:rPr>
        <w:t>This time is too short for them to be mixed uniformly throughout the globe</w:t>
      </w:r>
      <w:r w:rsidRPr="00D83C06">
        <w:rPr>
          <w:b/>
          <w:bCs/>
          <w:u w:val="single"/>
        </w:rPr>
        <w:t xml:space="preserve"> </w:t>
      </w:r>
      <w:r w:rsidRPr="00D83C06">
        <w:rPr>
          <w:sz w:val="18"/>
        </w:rPr>
        <w:t>(unlike CO2), so there are large regional variations in aerosol radiative forcing, with the largest effects predictably downwind of industrial centers like the east coast of North America, Europe, and East Asia. Consequently, aerosol effects upon climate are larger in particular regions, where they are key to understanding twentieth century climate change.</w:t>
      </w:r>
      <w:r w:rsidRPr="00D83C06">
        <w:t xml:space="preserve"> </w:t>
      </w:r>
    </w:p>
    <w:p w14:paraId="31FF8F43" w14:textId="77777777" w:rsidR="00D83C06" w:rsidRDefault="00D83C06" w:rsidP="00D83C06"/>
    <w:p w14:paraId="3427CF16" w14:textId="77777777" w:rsidR="005A192E" w:rsidRDefault="005A192E" w:rsidP="005A192E">
      <w:pPr>
        <w:pStyle w:val="Heading2"/>
      </w:pPr>
      <w:r>
        <w:lastRenderedPageBreak/>
        <w:t>A2: SO2 Bad</w:t>
      </w:r>
    </w:p>
    <w:p w14:paraId="76405F59" w14:textId="77777777" w:rsidR="005A192E" w:rsidRDefault="005A192E" w:rsidP="005A192E">
      <w:pPr>
        <w:pStyle w:val="Heading3"/>
      </w:pPr>
      <w:r>
        <w:lastRenderedPageBreak/>
        <w:t>A2: Air Pollution</w:t>
      </w:r>
    </w:p>
    <w:p w14:paraId="1E96C9CD" w14:textId="77777777" w:rsidR="005A192E" w:rsidRPr="008F4B15" w:rsidRDefault="005A192E" w:rsidP="005A192E">
      <w:pPr>
        <w:pStyle w:val="Heading4"/>
      </w:pPr>
      <w:r w:rsidRPr="008F4B15">
        <w:t>No air pollution impact</w:t>
      </w:r>
    </w:p>
    <w:p w14:paraId="19C889AD" w14:textId="77777777" w:rsidR="005A192E" w:rsidRPr="008F4B15" w:rsidRDefault="005A192E" w:rsidP="005A192E">
      <w:r w:rsidRPr="008F4B15">
        <w:rPr>
          <w:rStyle w:val="StyleStyleBold12pt"/>
        </w:rPr>
        <w:t>Schwartz 6</w:t>
      </w:r>
      <w:r w:rsidRPr="008F4B15">
        <w:t xml:space="preserve"> Joel Schwartz is a visiting fellow at AEI and a Professor of Environmental Epidemiology at Harvard. "Getting Real on Air Pollution and Health," June 14, AEI, http://www.aei.org/article/energy-and-the-environment/contaminants/air/getting-real-on-air-pollution-and-health/</w:t>
      </w:r>
    </w:p>
    <w:p w14:paraId="3D568146" w14:textId="77777777" w:rsidR="005A192E" w:rsidRPr="005A192E" w:rsidRDefault="005A192E" w:rsidP="005A192E">
      <w:pPr>
        <w:pStyle w:val="cardtext"/>
        <w:ind w:left="0"/>
        <w:rPr>
          <w:rFonts w:ascii="Georgia" w:hAnsi="Georgia"/>
          <w:bCs/>
          <w:sz w:val="22"/>
          <w:u w:val="single"/>
        </w:rPr>
      </w:pPr>
      <w:r w:rsidRPr="008F4B15">
        <w:rPr>
          <w:rFonts w:ascii="Georgia" w:hAnsi="Georgia"/>
          <w:sz w:val="16"/>
        </w:rPr>
        <w:t xml:space="preserve">The EPA attributes well over 90 percent of the benefits of its clean air programs to improvements in human health. Thus, a key policy question is whether EPA's health-benefit claims are credible. </w:t>
      </w:r>
      <w:r w:rsidRPr="008F4B15">
        <w:rPr>
          <w:rStyle w:val="IntenseEmphasis"/>
          <w:rFonts w:ascii="Georgia" w:hAnsi="Georgia"/>
          <w:sz w:val="22"/>
        </w:rPr>
        <w:t xml:space="preserve">Even as public health authorities and environmental activists become more strident in raising health alarms, </w:t>
      </w:r>
      <w:r w:rsidRPr="008F4B15">
        <w:rPr>
          <w:rStyle w:val="IntenseEmphasis"/>
          <w:rFonts w:ascii="Georgia" w:hAnsi="Georgia"/>
          <w:sz w:val="22"/>
          <w:highlight w:val="yellow"/>
        </w:rPr>
        <w:t>evidence continues to mount that air pollution at contemporary low levels is causing</w:t>
      </w:r>
      <w:r w:rsidRPr="008F4B15">
        <w:rPr>
          <w:rStyle w:val="IntenseEmphasis"/>
          <w:rFonts w:ascii="Georgia" w:hAnsi="Georgia"/>
          <w:sz w:val="22"/>
        </w:rPr>
        <w:t xml:space="preserve"> little or </w:t>
      </w:r>
      <w:r w:rsidRPr="008F4B15">
        <w:rPr>
          <w:rStyle w:val="IntenseEmphasis"/>
          <w:rFonts w:ascii="Georgia" w:hAnsi="Georgia"/>
          <w:sz w:val="22"/>
          <w:highlight w:val="yellow"/>
        </w:rPr>
        <w:t>no harm, even in the most polluted areas</w:t>
      </w:r>
      <w:r w:rsidRPr="008F4B15">
        <w:rPr>
          <w:rStyle w:val="IntenseEmphasis"/>
          <w:rFonts w:ascii="Georgia" w:hAnsi="Georgia"/>
          <w:sz w:val="22"/>
        </w:rPr>
        <w:t xml:space="preserve"> of the country.</w:t>
      </w:r>
      <w:r w:rsidRPr="008F4B15">
        <w:rPr>
          <w:rFonts w:ascii="Georgia" w:hAnsi="Georgia"/>
          <w:b/>
          <w:sz w:val="12"/>
          <w:u w:val="single"/>
        </w:rPr>
        <w:t>¶</w:t>
      </w:r>
      <w:r w:rsidRPr="008F4B15">
        <w:rPr>
          <w:rFonts w:ascii="Georgia" w:hAnsi="Georgia"/>
          <w:sz w:val="16"/>
        </w:rPr>
        <w:t xml:space="preserve"> More sober estimates in the EPA's own technical analyses belie the scary claims it puts out for public consumption. Writing in the journal Environmental Health Perspectives, EPA scientists estimated that going from 2002 ozone levels, which were by far the highest of the past several years, to nationwide compliance with the stringent new federal eight-hour ozone standard would reduce respiratory-related hospital admissions and emergency room visits by no more than a few tenths of a percent.</w:t>
      </w:r>
      <w:r w:rsidRPr="008F4B15">
        <w:rPr>
          <w:rFonts w:ascii="Georgia" w:hAnsi="Georgia"/>
          <w:sz w:val="12"/>
        </w:rPr>
        <w:t>¶</w:t>
      </w:r>
      <w:r w:rsidRPr="008F4B15">
        <w:rPr>
          <w:rFonts w:ascii="Georgia" w:hAnsi="Georgia"/>
          <w:sz w:val="16"/>
        </w:rPr>
        <w:t xml:space="preserve"> </w:t>
      </w:r>
      <w:r w:rsidRPr="008F4B15">
        <w:rPr>
          <w:rStyle w:val="IntenseEmphasis"/>
          <w:rFonts w:ascii="Georgia" w:hAnsi="Georgia"/>
          <w:sz w:val="22"/>
          <w:highlight w:val="yellow"/>
        </w:rPr>
        <w:t>Claims of</w:t>
      </w:r>
      <w:r w:rsidRPr="008F4B15">
        <w:rPr>
          <w:rStyle w:val="IntenseEmphasis"/>
          <w:rFonts w:ascii="Georgia" w:hAnsi="Georgia"/>
          <w:sz w:val="22"/>
        </w:rPr>
        <w:t xml:space="preserve"> an air </w:t>
      </w:r>
      <w:r w:rsidRPr="008F4B15">
        <w:rPr>
          <w:rStyle w:val="IntenseEmphasis"/>
          <w:rFonts w:ascii="Georgia" w:hAnsi="Georgia"/>
          <w:sz w:val="22"/>
          <w:highlight w:val="yellow"/>
        </w:rPr>
        <w:t>pollution-asthma link</w:t>
      </w:r>
      <w:r w:rsidRPr="008F4B15">
        <w:rPr>
          <w:rStyle w:val="IntenseEmphasis"/>
          <w:rFonts w:ascii="Georgia" w:hAnsi="Georgia"/>
          <w:sz w:val="22"/>
        </w:rPr>
        <w:t xml:space="preserve"> by health experts </w:t>
      </w:r>
      <w:r w:rsidRPr="008F4B15">
        <w:rPr>
          <w:rStyle w:val="IntenseEmphasis"/>
          <w:rFonts w:ascii="Georgia" w:hAnsi="Georgia"/>
          <w:sz w:val="22"/>
          <w:highlight w:val="yellow"/>
        </w:rPr>
        <w:t>have</w:t>
      </w:r>
      <w:r w:rsidRPr="008F4B15">
        <w:rPr>
          <w:rStyle w:val="IntenseEmphasis"/>
          <w:rFonts w:ascii="Georgia" w:hAnsi="Georgia"/>
          <w:sz w:val="22"/>
        </w:rPr>
        <w:t xml:space="preserve"> also </w:t>
      </w:r>
      <w:r w:rsidRPr="008F4B15">
        <w:rPr>
          <w:rStyle w:val="IntenseEmphasis"/>
          <w:rFonts w:ascii="Georgia" w:hAnsi="Georgia"/>
          <w:sz w:val="22"/>
          <w:highlight w:val="yellow"/>
        </w:rPr>
        <w:t>been undermined</w:t>
      </w:r>
      <w:r w:rsidRPr="008F4B15">
        <w:rPr>
          <w:rStyle w:val="IntenseEmphasis"/>
          <w:rFonts w:ascii="Georgia" w:hAnsi="Georgia"/>
          <w:sz w:val="22"/>
        </w:rPr>
        <w:t xml:space="preserve"> by recent research.</w:t>
      </w:r>
      <w:r w:rsidRPr="008F4B15">
        <w:rPr>
          <w:rFonts w:ascii="Georgia" w:hAnsi="Georgia"/>
          <w:sz w:val="16"/>
        </w:rPr>
        <w:t xml:space="preserve"> While the prevalence of asthma has nearly doubled in America during the past 25 years, </w:t>
      </w:r>
      <w:r w:rsidRPr="008F4B15">
        <w:rPr>
          <w:rStyle w:val="IntenseEmphasis"/>
          <w:rFonts w:ascii="Georgia" w:hAnsi="Georgia"/>
          <w:sz w:val="22"/>
        </w:rPr>
        <w:t xml:space="preserve">air </w:t>
      </w:r>
      <w:r w:rsidRPr="008F4B15">
        <w:rPr>
          <w:rStyle w:val="Emphasis"/>
          <w:highlight w:val="yellow"/>
        </w:rPr>
        <w:t>pollution of all kinds has sharply declined</w:t>
      </w:r>
      <w:r w:rsidRPr="008F4B15">
        <w:rPr>
          <w:rStyle w:val="IntenseEmphasis"/>
          <w:rFonts w:ascii="Georgia" w:hAnsi="Georgia"/>
          <w:sz w:val="22"/>
        </w:rPr>
        <w:t xml:space="preserve"> around the nation at the same time, making air pollution an implausible culprit.</w:t>
      </w:r>
      <w:r w:rsidRPr="008F4B15">
        <w:rPr>
          <w:rFonts w:ascii="Georgia" w:hAnsi="Georgia"/>
          <w:b/>
          <w:sz w:val="12"/>
        </w:rPr>
        <w:t>¶</w:t>
      </w:r>
      <w:r w:rsidRPr="008F4B15">
        <w:rPr>
          <w:rFonts w:ascii="Georgia" w:hAnsi="Georgia"/>
          <w:sz w:val="16"/>
        </w:rPr>
        <w:t xml:space="preserve"> Government-funded research by scientists from the University of Southern California supports this finding. The authors of the Children's Health Study reported that </w:t>
      </w:r>
      <w:r w:rsidRPr="008F4B15">
        <w:rPr>
          <w:rStyle w:val="IntenseEmphasis"/>
          <w:rFonts w:ascii="Georgia" w:hAnsi="Georgia"/>
          <w:sz w:val="22"/>
        </w:rPr>
        <w:t>children who grew up in areas with higher air pollution, including areas with the worst air pollution in the nation by far, had a lower risk of developing asthma</w:t>
      </w:r>
      <w:r w:rsidRPr="008F4B15">
        <w:rPr>
          <w:rFonts w:ascii="Georgia" w:hAnsi="Georgia"/>
          <w:sz w:val="16"/>
        </w:rPr>
        <w:t>. The researchers also found that ozone had no effect on lung development, even though the study included areas that exceeded the federal ozone standard more than 100 days per year. And even in a community with uniquely high soot levels--more than twice the current federal health standard--soot was associated with only a 1 percent to 2 percent decline in lung capacity.</w:t>
      </w:r>
      <w:r w:rsidRPr="008F4B15">
        <w:rPr>
          <w:rFonts w:ascii="Georgia" w:hAnsi="Georgia"/>
          <w:sz w:val="12"/>
        </w:rPr>
        <w:t>¶</w:t>
      </w:r>
      <w:r w:rsidRPr="008F4B15">
        <w:rPr>
          <w:rFonts w:ascii="Georgia" w:hAnsi="Georgia"/>
          <w:sz w:val="16"/>
        </w:rPr>
        <w:t xml:space="preserve"> </w:t>
      </w:r>
      <w:r w:rsidRPr="008F4B15">
        <w:rPr>
          <w:rStyle w:val="IntenseEmphasis"/>
          <w:rFonts w:ascii="Georgia" w:hAnsi="Georgia"/>
          <w:sz w:val="22"/>
        </w:rPr>
        <w:t>The most serious claim about air pollution is that it prematurely kills tens of thousands of Americans each year. This claim is based on small statistical correlations between pollution levels and risk of death. But correlation doesn't necessarily mean causation</w:t>
      </w:r>
      <w:r w:rsidRPr="008F4B15">
        <w:rPr>
          <w:rFonts w:ascii="Georgia" w:hAnsi="Georgia"/>
          <w:b/>
          <w:sz w:val="16"/>
        </w:rPr>
        <w:t>,</w:t>
      </w:r>
      <w:r w:rsidRPr="008F4B15">
        <w:rPr>
          <w:rFonts w:ascii="Georgia" w:hAnsi="Georgia"/>
          <w:sz w:val="16"/>
        </w:rPr>
        <w:t xml:space="preserve"> as demonstrated recently by a number of embarrassing reversals of conventional medical wisdom.</w:t>
      </w:r>
      <w:r w:rsidRPr="008F4B15">
        <w:rPr>
          <w:rFonts w:ascii="Georgia" w:hAnsi="Georgia"/>
          <w:sz w:val="12"/>
        </w:rPr>
        <w:t>¶</w:t>
      </w:r>
      <w:r w:rsidRPr="008F4B15">
        <w:rPr>
          <w:rFonts w:ascii="Georgia" w:hAnsi="Georgia"/>
          <w:sz w:val="16"/>
        </w:rPr>
        <w:t xml:space="preserve"> </w:t>
      </w:r>
      <w:r w:rsidRPr="008F4B15">
        <w:rPr>
          <w:rStyle w:val="IntenseEmphasis"/>
          <w:rFonts w:ascii="Georgia" w:hAnsi="Georgia"/>
          <w:sz w:val="22"/>
          <w:highlight w:val="yellow"/>
        </w:rPr>
        <w:t>The air pollution-mortality claim deserves</w:t>
      </w:r>
      <w:r w:rsidRPr="008F4B15">
        <w:rPr>
          <w:rStyle w:val="IntenseEmphasis"/>
          <w:rFonts w:ascii="Georgia" w:hAnsi="Georgia"/>
          <w:sz w:val="22"/>
        </w:rPr>
        <w:t xml:space="preserve"> even greater </w:t>
      </w:r>
      <w:r w:rsidRPr="008F4B15">
        <w:rPr>
          <w:rStyle w:val="IntenseEmphasis"/>
          <w:rFonts w:ascii="Georgia" w:hAnsi="Georgia"/>
          <w:sz w:val="22"/>
          <w:highlight w:val="yellow"/>
        </w:rPr>
        <w:t>skepticism.</w:t>
      </w:r>
      <w:r w:rsidRPr="008F4B15">
        <w:rPr>
          <w:rFonts w:ascii="Georgia" w:hAnsi="Georgia"/>
          <w:sz w:val="16"/>
        </w:rPr>
        <w:t xml:space="preserve"> First, it is based on the same unreliable correlation methods that have led medical authorities astray in other areas. Second, even though </w:t>
      </w:r>
      <w:r w:rsidRPr="008F4B15">
        <w:rPr>
          <w:rStyle w:val="IntenseEmphasis"/>
          <w:rFonts w:ascii="Georgia" w:hAnsi="Georgia"/>
          <w:sz w:val="22"/>
          <w:highlight w:val="yellow"/>
        </w:rPr>
        <w:t>pollution</w:t>
      </w:r>
      <w:r w:rsidRPr="008F4B15">
        <w:rPr>
          <w:rFonts w:ascii="Georgia" w:hAnsi="Georgia"/>
          <w:sz w:val="16"/>
        </w:rPr>
        <w:t xml:space="preserve"> is weakly correlated with higher premature mortality on average, it </w:t>
      </w:r>
      <w:r w:rsidRPr="008F4B15">
        <w:rPr>
          <w:rStyle w:val="IntenseEmphasis"/>
          <w:rFonts w:ascii="Georgia" w:hAnsi="Georgia"/>
          <w:sz w:val="22"/>
          <w:highlight w:val="yellow"/>
        </w:rPr>
        <w:t>seems to protect against death in</w:t>
      </w:r>
      <w:r w:rsidRPr="008F4B15">
        <w:rPr>
          <w:rStyle w:val="IntenseEmphasis"/>
          <w:rFonts w:ascii="Georgia" w:hAnsi="Georgia"/>
          <w:sz w:val="22"/>
        </w:rPr>
        <w:t xml:space="preserve"> about </w:t>
      </w:r>
      <w:r w:rsidRPr="008F4B15">
        <w:rPr>
          <w:rStyle w:val="IntenseEmphasis"/>
          <w:rFonts w:ascii="Georgia" w:hAnsi="Georgia"/>
          <w:sz w:val="22"/>
          <w:highlight w:val="yellow"/>
        </w:rPr>
        <w:t>one-third of cities.</w:t>
      </w:r>
      <w:r w:rsidRPr="008F4B15">
        <w:rPr>
          <w:rStyle w:val="IntenseEmphasis"/>
          <w:rFonts w:ascii="Georgia" w:hAnsi="Georgia"/>
          <w:sz w:val="22"/>
        </w:rPr>
        <w:t xml:space="preserve"> How could pollution kill people in some cities and save them in others?</w:t>
      </w:r>
      <w:r w:rsidRPr="008F4B15">
        <w:rPr>
          <w:rFonts w:ascii="Georgia" w:hAnsi="Georgia"/>
          <w:sz w:val="16"/>
        </w:rPr>
        <w:t xml:space="preserve"> More likely, both results are chance correlations rather than real effects. Third, </w:t>
      </w:r>
      <w:r w:rsidRPr="008F4B15">
        <w:rPr>
          <w:rStyle w:val="IntenseEmphasis"/>
          <w:rFonts w:ascii="Georgia" w:hAnsi="Georgia"/>
          <w:sz w:val="22"/>
        </w:rPr>
        <w:t xml:space="preserve">in laboratory experiments, </w:t>
      </w:r>
      <w:r w:rsidRPr="008F4B15">
        <w:rPr>
          <w:rStyle w:val="IntenseEmphasis"/>
          <w:rFonts w:ascii="Georgia" w:hAnsi="Georgia"/>
          <w:sz w:val="22"/>
          <w:highlight w:val="yellow"/>
        </w:rPr>
        <w:t xml:space="preserve">researchers have been </w:t>
      </w:r>
      <w:r w:rsidRPr="008F4B15">
        <w:rPr>
          <w:rStyle w:val="Emphasis"/>
          <w:highlight w:val="yellow"/>
        </w:rPr>
        <w:t>unable to kill animals by exposing them to air pollution</w:t>
      </w:r>
      <w:r w:rsidRPr="008F4B15">
        <w:rPr>
          <w:rStyle w:val="IntenseEmphasis"/>
          <w:rFonts w:ascii="Georgia" w:hAnsi="Georgia"/>
          <w:sz w:val="22"/>
        </w:rPr>
        <w:t xml:space="preserve"> at levels </w:t>
      </w:r>
      <w:r w:rsidRPr="008F4B15">
        <w:rPr>
          <w:rStyle w:val="IntenseEmphasis"/>
          <w:rFonts w:ascii="Georgia" w:hAnsi="Georgia"/>
          <w:sz w:val="22"/>
          <w:highlight w:val="yellow"/>
        </w:rPr>
        <w:t>many times greater than</w:t>
      </w:r>
      <w:r w:rsidRPr="008F4B15">
        <w:rPr>
          <w:rStyle w:val="IntenseEmphasis"/>
          <w:rFonts w:ascii="Georgia" w:hAnsi="Georgia"/>
          <w:sz w:val="22"/>
        </w:rPr>
        <w:t xml:space="preserve"> ever occur </w:t>
      </w:r>
      <w:r w:rsidRPr="008F4B15">
        <w:rPr>
          <w:rStyle w:val="IntenseEmphasis"/>
          <w:rFonts w:ascii="Georgia" w:hAnsi="Georgia"/>
          <w:sz w:val="22"/>
          <w:highlight w:val="yellow"/>
        </w:rPr>
        <w:t>in the United States.</w:t>
      </w:r>
    </w:p>
    <w:p w14:paraId="3AAA2296" w14:textId="77777777" w:rsidR="003B0173" w:rsidRDefault="005A192E" w:rsidP="005A192E">
      <w:pPr>
        <w:pStyle w:val="Heading3"/>
      </w:pPr>
      <w:r>
        <w:lastRenderedPageBreak/>
        <w:t>A2: Acid Rain</w:t>
      </w:r>
    </w:p>
    <w:p w14:paraId="2BFDAB43" w14:textId="77777777" w:rsidR="005A192E" w:rsidRPr="005A192E" w:rsidRDefault="005A192E" w:rsidP="005A192E">
      <w:pPr>
        <w:pStyle w:val="Heading4"/>
      </w:pPr>
      <w:r>
        <w:t>Acid rain deposition of sulfates is currently offsetting warming by decreasing methane emissions from wetlands and rice paddies, but methane-producing microorganisms will recover if sulfur emissions decrease</w:t>
      </w:r>
    </w:p>
    <w:p w14:paraId="3D9FE9DB" w14:textId="77777777" w:rsidR="005A192E" w:rsidRDefault="005A192E" w:rsidP="005A192E">
      <w:pPr>
        <w:rPr>
          <w:b/>
          <w:sz w:val="24"/>
        </w:rPr>
      </w:pPr>
      <w:r w:rsidRPr="005A192E">
        <w:rPr>
          <w:rStyle w:val="StyleStyleBold12pt"/>
        </w:rPr>
        <w:t>Gauci et al 5</w:t>
      </w:r>
      <w:r>
        <w:rPr>
          <w:rStyle w:val="cite"/>
          <w:rFonts w:cs="Calibri"/>
        </w:rPr>
        <w:t xml:space="preserve"> </w:t>
      </w:r>
      <w:r>
        <w:t xml:space="preserve">(Vincent, Department of Earth Sciences, The Open University, “Long-term suppression of wetland methane flux following a pulse of simulated acid rain”, Geophysical Research Letters, June 2005, </w:t>
      </w:r>
      <w:hyperlink r:id="rId37" w:history="1">
        <w:r>
          <w:rPr>
            <w:rStyle w:val="Hyperlink"/>
          </w:rPr>
          <w:t>http://cepsar.open.ac.uk/pers/v.gauci/pics/d43291.pdf</w:t>
        </w:r>
      </w:hyperlink>
      <w:r>
        <w:t>)</w:t>
      </w:r>
    </w:p>
    <w:p w14:paraId="3ADB3918" w14:textId="77777777" w:rsidR="005A192E" w:rsidRDefault="005A192E" w:rsidP="005A192E">
      <w:pPr>
        <w:pStyle w:val="card"/>
        <w:ind w:left="0"/>
        <w:rPr>
          <w:sz w:val="16"/>
        </w:rPr>
      </w:pPr>
    </w:p>
    <w:p w14:paraId="072A32F3" w14:textId="77777777" w:rsidR="005A192E" w:rsidRDefault="005A192E" w:rsidP="005A192E">
      <w:pPr>
        <w:pStyle w:val="card"/>
        <w:ind w:left="0"/>
        <w:rPr>
          <w:sz w:val="16"/>
        </w:rPr>
      </w:pPr>
      <w:r>
        <w:rPr>
          <w:sz w:val="16"/>
        </w:rPr>
        <w:t xml:space="preserve">[2] </w:t>
      </w:r>
      <w:r>
        <w:rPr>
          <w:rStyle w:val="underline"/>
          <w:highlight w:val="cyan"/>
        </w:rPr>
        <w:t>Wetland CH4 emissions</w:t>
      </w:r>
      <w:r>
        <w:rPr>
          <w:rStyle w:val="underline"/>
        </w:rPr>
        <w:t xml:space="preserve"> are thought to </w:t>
      </w:r>
      <w:r>
        <w:rPr>
          <w:rStyle w:val="underline"/>
          <w:highlight w:val="cyan"/>
        </w:rPr>
        <w:t>have been the driving factor behind the greenhouse climate</w:t>
      </w:r>
      <w:r>
        <w:rPr>
          <w:rStyle w:val="underline"/>
        </w:rPr>
        <w:t xml:space="preserve"> of one of Earth’s warmest periods</w:t>
      </w:r>
      <w:r>
        <w:rPr>
          <w:sz w:val="16"/>
        </w:rPr>
        <w:t xml:space="preserve"> – the early Eocene [</w:t>
      </w:r>
      <w:r>
        <w:rPr>
          <w:rFonts w:ascii="AdvTTf90d833a.I" w:hAnsi="AdvTTf90d833a.I" w:cs="AdvTTf90d833a.I"/>
          <w:sz w:val="16"/>
        </w:rPr>
        <w:t>Beerling and Valdes</w:t>
      </w:r>
      <w:r>
        <w:rPr>
          <w:sz w:val="16"/>
        </w:rPr>
        <w:t xml:space="preserve">, 2002, 2003] </w:t>
      </w:r>
      <w:r>
        <w:rPr>
          <w:rStyle w:val="underline"/>
        </w:rPr>
        <w:t>and today, together with anthropogenic wetlands (rice paddies), these systems contribute _50% of the global CH4 source</w:t>
      </w:r>
      <w:r>
        <w:rPr>
          <w:sz w:val="16"/>
        </w:rPr>
        <w:t xml:space="preserve"> [</w:t>
      </w:r>
      <w:r>
        <w:rPr>
          <w:rFonts w:ascii="AdvTTf90d833a.I" w:hAnsi="AdvTTf90d833a.I" w:cs="AdvTTf90d833a.I"/>
          <w:sz w:val="16"/>
        </w:rPr>
        <w:t>Intergovernmental Panel on Climate Change</w:t>
      </w:r>
      <w:r>
        <w:rPr>
          <w:sz w:val="16"/>
        </w:rPr>
        <w:t>, 2001]. Aside from occasional large CH4 emission events from CH4 hydrates [</w:t>
      </w:r>
      <w:r>
        <w:rPr>
          <w:rFonts w:ascii="AdvTTf90d833a.I" w:hAnsi="AdvTTf90d833a.I" w:cs="AdvTTf90d833a.I"/>
          <w:sz w:val="16"/>
        </w:rPr>
        <w:t>Nisbet</w:t>
      </w:r>
      <w:r>
        <w:rPr>
          <w:sz w:val="16"/>
        </w:rPr>
        <w:t xml:space="preserve">, 2002], natural </w:t>
      </w:r>
      <w:r>
        <w:rPr>
          <w:rStyle w:val="underline"/>
          <w:highlight w:val="cyan"/>
        </w:rPr>
        <w:t>wetlands have been the largest contributors of atmospheric CH4 throughout</w:t>
      </w:r>
      <w:r>
        <w:rPr>
          <w:sz w:val="16"/>
        </w:rPr>
        <w:t xml:space="preserve"> much of geologic </w:t>
      </w:r>
      <w:r>
        <w:rPr>
          <w:rStyle w:val="underline"/>
          <w:highlight w:val="cyan"/>
        </w:rPr>
        <w:t>time</w:t>
      </w:r>
      <w:r>
        <w:rPr>
          <w:sz w:val="16"/>
        </w:rPr>
        <w:t xml:space="preserve">. [3] Recent field experiments have shown that </w:t>
      </w:r>
      <w:r>
        <w:rPr>
          <w:rStyle w:val="underline"/>
          <w:highlight w:val="cyan"/>
        </w:rPr>
        <w:t>deposition of acid rain sulfate</w:t>
      </w:r>
      <w:r>
        <w:rPr>
          <w:sz w:val="16"/>
        </w:rPr>
        <w:t xml:space="preserve"> (SO42</w:t>
      </w:r>
      <w:r>
        <w:rPr>
          <w:rFonts w:ascii="AdvP4C4E74" w:hAnsi="AdvP4C4E74" w:cs="AdvP4C4E74"/>
          <w:sz w:val="16"/>
        </w:rPr>
        <w:t>_</w:t>
      </w:r>
      <w:r>
        <w:rPr>
          <w:sz w:val="16"/>
        </w:rPr>
        <w:t xml:space="preserve">) </w:t>
      </w:r>
      <w:r>
        <w:rPr>
          <w:rStyle w:val="underline"/>
          <w:highlight w:val="cyan"/>
        </w:rPr>
        <w:t xml:space="preserve">can reduce CH4 emissions </w:t>
      </w:r>
      <w:r>
        <w:rPr>
          <w:rStyle w:val="underline"/>
        </w:rPr>
        <w:t xml:space="preserve">from natural wetlands </w:t>
      </w:r>
      <w:r>
        <w:rPr>
          <w:rStyle w:val="underline"/>
          <w:highlight w:val="cyan"/>
        </w:rPr>
        <w:t>by</w:t>
      </w:r>
      <w:r>
        <w:rPr>
          <w:rStyle w:val="underline"/>
        </w:rPr>
        <w:t xml:space="preserve"> as much as </w:t>
      </w:r>
      <w:r>
        <w:rPr>
          <w:rStyle w:val="underline"/>
          <w:highlight w:val="cyan"/>
        </w:rPr>
        <w:t>40%</w:t>
      </w:r>
      <w:r>
        <w:rPr>
          <w:sz w:val="16"/>
        </w:rPr>
        <w:t xml:space="preserve"> [</w:t>
      </w:r>
      <w:r>
        <w:rPr>
          <w:rFonts w:ascii="AdvTTf90d833a.I" w:hAnsi="AdvTTf90d833a.I" w:cs="AdvTTf90d833a.I"/>
          <w:sz w:val="16"/>
        </w:rPr>
        <w:t>Dise and Verry</w:t>
      </w:r>
      <w:r>
        <w:rPr>
          <w:sz w:val="16"/>
        </w:rPr>
        <w:t xml:space="preserve">, 2001; </w:t>
      </w:r>
      <w:r>
        <w:rPr>
          <w:rFonts w:ascii="AdvTTf90d833a.I" w:hAnsi="AdvTTf90d833a.I" w:cs="AdvTTf90d833a.I"/>
          <w:sz w:val="16"/>
        </w:rPr>
        <w:t>Granberg et al.</w:t>
      </w:r>
      <w:r>
        <w:rPr>
          <w:sz w:val="16"/>
        </w:rPr>
        <w:t xml:space="preserve">, 2001; </w:t>
      </w:r>
      <w:r>
        <w:rPr>
          <w:rFonts w:ascii="AdvTTf90d833a.I" w:hAnsi="AdvTTf90d833a.I" w:cs="AdvTTf90d833a.I"/>
          <w:sz w:val="16"/>
        </w:rPr>
        <w:t>Gauci et al.</w:t>
      </w:r>
      <w:r>
        <w:rPr>
          <w:sz w:val="16"/>
        </w:rPr>
        <w:t xml:space="preserve">, 2002; </w:t>
      </w:r>
      <w:r>
        <w:rPr>
          <w:rFonts w:ascii="AdvTTf90d833a.I" w:hAnsi="AdvTTf90d833a.I" w:cs="AdvTTf90d833a.I"/>
          <w:sz w:val="16"/>
        </w:rPr>
        <w:t>Gauci et al.</w:t>
      </w:r>
      <w:r>
        <w:rPr>
          <w:sz w:val="16"/>
        </w:rPr>
        <w:t xml:space="preserve">, 2004b]. </w:t>
      </w:r>
      <w:r>
        <w:rPr>
          <w:rStyle w:val="underline"/>
        </w:rPr>
        <w:t>Inputs of SO4 2 _ to wetlands stimulate sulfate reducing microbial populations</w:t>
      </w:r>
      <w:r>
        <w:rPr>
          <w:sz w:val="16"/>
        </w:rPr>
        <w:t xml:space="preserve"> [</w:t>
      </w:r>
      <w:r>
        <w:rPr>
          <w:rFonts w:ascii="AdvTTf90d833a.I" w:hAnsi="AdvTTf90d833a.I" w:cs="AdvTTf90d833a.I"/>
          <w:sz w:val="16"/>
        </w:rPr>
        <w:t>Vile et al.</w:t>
      </w:r>
      <w:r>
        <w:rPr>
          <w:sz w:val="16"/>
        </w:rPr>
        <w:t xml:space="preserve">, 2003] that then out-compete CH4-producing micro-organisms, </w:t>
      </w:r>
      <w:r>
        <w:rPr>
          <w:rStyle w:val="underline"/>
        </w:rPr>
        <w:t>thus circumventing the degradation pathway of carbon to CH4 and resulting in a reduction in CH4 emission</w:t>
      </w:r>
      <w:r>
        <w:rPr>
          <w:sz w:val="16"/>
        </w:rPr>
        <w:t xml:space="preserve"> [</w:t>
      </w:r>
      <w:r>
        <w:rPr>
          <w:rFonts w:ascii="AdvTTf90d833a.I" w:hAnsi="AdvTTf90d833a.I" w:cs="AdvTTf90d833a.I"/>
          <w:sz w:val="16"/>
        </w:rPr>
        <w:t>Gauci et al.</w:t>
      </w:r>
      <w:r>
        <w:rPr>
          <w:sz w:val="16"/>
        </w:rPr>
        <w:t xml:space="preserve">, 2002]. </w:t>
      </w:r>
      <w:r>
        <w:rPr>
          <w:rStyle w:val="underline"/>
          <w:highlight w:val="cyan"/>
        </w:rPr>
        <w:t>Sulfate deposition from acid rain significantly reduced global wetland CH4 emission</w:t>
      </w:r>
      <w:r>
        <w:rPr>
          <w:rStyle w:val="underline"/>
        </w:rPr>
        <w:t xml:space="preserve"> since the middle of the 20th century, </w:t>
      </w:r>
      <w:r>
        <w:rPr>
          <w:rStyle w:val="underline"/>
          <w:highlight w:val="cyan"/>
        </w:rPr>
        <w:t>off-setting</w:t>
      </w:r>
      <w:r>
        <w:rPr>
          <w:sz w:val="16"/>
          <w:highlight w:val="cyan"/>
        </w:rPr>
        <w:t xml:space="preserve"> </w:t>
      </w:r>
      <w:r>
        <w:rPr>
          <w:sz w:val="16"/>
        </w:rPr>
        <w:t xml:space="preserve">any CH4 increase due to climate </w:t>
      </w:r>
      <w:r>
        <w:rPr>
          <w:rStyle w:val="underline"/>
          <w:highlight w:val="cyan"/>
        </w:rPr>
        <w:t>warming</w:t>
      </w:r>
      <w:r>
        <w:rPr>
          <w:sz w:val="16"/>
          <w:highlight w:val="cyan"/>
        </w:rPr>
        <w:t xml:space="preserve"> </w:t>
      </w:r>
      <w:r>
        <w:rPr>
          <w:sz w:val="16"/>
        </w:rPr>
        <w:t>[</w:t>
      </w:r>
      <w:r>
        <w:rPr>
          <w:rFonts w:ascii="AdvTTf90d833a.I" w:hAnsi="AdvTTf90d833a.I" w:cs="AdvTTf90d833a.I"/>
          <w:sz w:val="16"/>
        </w:rPr>
        <w:t>Gauci et al.</w:t>
      </w:r>
      <w:r>
        <w:rPr>
          <w:sz w:val="16"/>
        </w:rPr>
        <w:t xml:space="preserve">, 2004a]. [4] </w:t>
      </w:r>
      <w:r>
        <w:rPr>
          <w:rStyle w:val="underline"/>
        </w:rPr>
        <w:t>This effect is likely to continue during the first half of the 21st century</w:t>
      </w:r>
      <w:r>
        <w:rPr>
          <w:sz w:val="16"/>
        </w:rPr>
        <w:t xml:space="preserve"> [</w:t>
      </w:r>
      <w:r>
        <w:rPr>
          <w:rFonts w:ascii="AdvTTf90d833a.I" w:hAnsi="AdvTTf90d833a.I" w:cs="AdvTTf90d833a.I"/>
          <w:sz w:val="16"/>
        </w:rPr>
        <w:t>Gauci et al.</w:t>
      </w:r>
      <w:r>
        <w:rPr>
          <w:sz w:val="16"/>
        </w:rPr>
        <w:t xml:space="preserve">, 2004a]. </w:t>
      </w:r>
      <w:r>
        <w:rPr>
          <w:rStyle w:val="underline"/>
          <w:highlight w:val="cyan"/>
        </w:rPr>
        <w:t>Uncertainty remains</w:t>
      </w:r>
      <w:r>
        <w:rPr>
          <w:rStyle w:val="underline"/>
        </w:rPr>
        <w:t xml:space="preserve">, however, </w:t>
      </w:r>
      <w:r>
        <w:rPr>
          <w:rStyle w:val="underline"/>
          <w:highlight w:val="cyan"/>
        </w:rPr>
        <w:t>over the recovery</w:t>
      </w:r>
      <w:r>
        <w:rPr>
          <w:rStyle w:val="underline"/>
        </w:rPr>
        <w:t xml:space="preserve"> time </w:t>
      </w:r>
      <w:r>
        <w:rPr>
          <w:rStyle w:val="underline"/>
          <w:highlight w:val="cyan"/>
        </w:rPr>
        <w:t>for methane emissions following a relief in acid rain</w:t>
      </w:r>
      <w:r>
        <w:rPr>
          <w:sz w:val="16"/>
        </w:rPr>
        <w:t>. This is relevant to two situations. First, large-scale atmospheric release of SO2 through industrialisation which began some 150 years ago has raised sulfate deposition levels in many areas of central Europe and, more recently (ca 100 years ago) in North America, to levels from 5 to 50 times higher than natural background deposition [</w:t>
      </w:r>
      <w:r>
        <w:rPr>
          <w:rFonts w:ascii="AdvTTf90d833a.I" w:hAnsi="AdvTTf90d833a.I" w:cs="AdvTTf90d833a.I"/>
          <w:sz w:val="16"/>
        </w:rPr>
        <w:t>Rodhe</w:t>
      </w:r>
      <w:r>
        <w:rPr>
          <w:sz w:val="16"/>
        </w:rPr>
        <w:t>, 1999]. Since the early 1980s, this pollution has dramatically declined, but its impact on methane emissions may have barely diminished if S-recycling is prolonged.</w:t>
      </w:r>
    </w:p>
    <w:p w14:paraId="78F156F6" w14:textId="77777777" w:rsidR="005A192E" w:rsidRDefault="005A192E" w:rsidP="005A192E">
      <w:pPr>
        <w:pStyle w:val="Heading4"/>
      </w:pPr>
      <w:r>
        <w:t>Air pollution is key to preventing methane and carbon releases from wetlands and peat bogs, solving the acid rain problem would only create a rapidly escalating global warming</w:t>
      </w:r>
    </w:p>
    <w:p w14:paraId="5DA20E88" w14:textId="77777777" w:rsidR="005A192E" w:rsidRDefault="005A192E" w:rsidP="005A192E">
      <w:r w:rsidRPr="005A192E">
        <w:rPr>
          <w:rStyle w:val="StyleStyleBold12pt"/>
        </w:rPr>
        <w:t>Gauci 5</w:t>
      </w:r>
      <w:r>
        <w:t xml:space="preserve"> (Vincent, Department of Earth Sciences, The Open University, “Acid interactions”, Planet Earth, Autumn 2005, </w:t>
      </w:r>
      <w:hyperlink r:id="rId38" w:history="1">
        <w:r>
          <w:rPr>
            <w:rStyle w:val="Hyperlink"/>
          </w:rPr>
          <w:t>http://cepsar.open.ac.uk/pers/v.gauci/pics/d50568.pdf</w:t>
        </w:r>
      </w:hyperlink>
      <w:r>
        <w:t>)</w:t>
      </w:r>
    </w:p>
    <w:p w14:paraId="2D14584A" w14:textId="77777777" w:rsidR="005A192E" w:rsidRDefault="005A192E" w:rsidP="005A192E">
      <w:pPr>
        <w:pStyle w:val="card"/>
        <w:ind w:left="0"/>
        <w:rPr>
          <w:rStyle w:val="underline"/>
          <w:rFonts w:ascii="Times New Roman" w:hAnsi="Times New Roman"/>
        </w:rPr>
      </w:pPr>
    </w:p>
    <w:p w14:paraId="008BE368" w14:textId="77777777" w:rsidR="005A192E" w:rsidRDefault="005A192E" w:rsidP="005A192E">
      <w:pPr>
        <w:pStyle w:val="card"/>
        <w:ind w:left="0"/>
        <w:rPr>
          <w:sz w:val="16"/>
        </w:rPr>
      </w:pPr>
      <w:r>
        <w:rPr>
          <w:rStyle w:val="underline"/>
        </w:rPr>
        <w:t>Pollution is a ‘bad thing’ right? If only things were that simple</w:t>
      </w:r>
      <w:r>
        <w:rPr>
          <w:sz w:val="16"/>
        </w:rPr>
        <w:t xml:space="preserve">! </w:t>
      </w:r>
      <w:r>
        <w:rPr>
          <w:rStyle w:val="underline"/>
        </w:rPr>
        <w:t xml:space="preserve">New research suggests </w:t>
      </w:r>
      <w:r>
        <w:rPr>
          <w:rStyle w:val="underline"/>
          <w:highlight w:val="cyan"/>
        </w:rPr>
        <w:t>acid rain</w:t>
      </w:r>
      <w:r>
        <w:rPr>
          <w:rStyle w:val="underline"/>
        </w:rPr>
        <w:t xml:space="preserve"> falling </w:t>
      </w:r>
      <w:r>
        <w:rPr>
          <w:rStyle w:val="underline"/>
          <w:highlight w:val="cyan"/>
        </w:rPr>
        <w:t>on wetlands could</w:t>
      </w:r>
      <w:r>
        <w:rPr>
          <w:rStyle w:val="underline"/>
        </w:rPr>
        <w:t xml:space="preserve"> be helping to </w:t>
      </w:r>
      <w:r>
        <w:rPr>
          <w:rStyle w:val="underline"/>
          <w:highlight w:val="cyan"/>
        </w:rPr>
        <w:t>keep greenhouse gases in check</w:t>
      </w:r>
      <w:r>
        <w:rPr>
          <w:sz w:val="16"/>
        </w:rPr>
        <w:t xml:space="preserve">. Earth’s wetlands store vast amounts of carbon. Water-loving plants like sphagnum mosses photosynthesise, turning carbon dioxide into plant material that builds up soggy, carbon-rich soils over thousands of years. </w:t>
      </w:r>
      <w:r>
        <w:rPr>
          <w:rStyle w:val="underline"/>
          <w:highlight w:val="cyan"/>
        </w:rPr>
        <w:t>In peatlands</w:t>
      </w:r>
      <w:r>
        <w:rPr>
          <w:rStyle w:val="underline"/>
        </w:rPr>
        <w:t>—just one form of wetland —</w:t>
      </w:r>
      <w:r>
        <w:rPr>
          <w:rStyle w:val="underline"/>
          <w:highlight w:val="cyan"/>
        </w:rPr>
        <w:t>there’s as much carbon locked away in the soil as is contained in the atmosphere</w:t>
      </w:r>
      <w:r>
        <w:rPr>
          <w:sz w:val="16"/>
          <w:highlight w:val="cyan"/>
        </w:rPr>
        <w:t>.</w:t>
      </w:r>
      <w:r>
        <w:rPr>
          <w:sz w:val="16"/>
        </w:rPr>
        <w:t xml:space="preserve"> Carbon dioxide isn’t the only gas that moves between wetlands and the atmosphere. </w:t>
      </w:r>
      <w:r>
        <w:rPr>
          <w:rStyle w:val="underline"/>
        </w:rPr>
        <w:t xml:space="preserve">These ecosystems emit vast quantities of </w:t>
      </w:r>
      <w:r>
        <w:rPr>
          <w:rStyle w:val="underline"/>
          <w:highlight w:val="cyan"/>
        </w:rPr>
        <w:t>methane</w:t>
      </w:r>
      <w:r>
        <w:rPr>
          <w:rStyle w:val="underline"/>
        </w:rPr>
        <w:t>, a greenhouse gas that</w:t>
      </w:r>
      <w:r>
        <w:rPr>
          <w:sz w:val="16"/>
        </w:rPr>
        <w:t xml:space="preserve">, molecule for molecule, </w:t>
      </w:r>
      <w:r>
        <w:rPr>
          <w:rStyle w:val="underline"/>
          <w:highlight w:val="cyan"/>
        </w:rPr>
        <w:t>is</w:t>
      </w:r>
      <w:r>
        <w:rPr>
          <w:rStyle w:val="underline"/>
        </w:rPr>
        <w:t xml:space="preserve"> about </w:t>
      </w:r>
      <w:r>
        <w:rPr>
          <w:rStyle w:val="underline"/>
          <w:highlight w:val="cyan"/>
        </w:rPr>
        <w:t>20 times more powerful than carbon dioxide</w:t>
      </w:r>
      <w:r>
        <w:rPr>
          <w:sz w:val="16"/>
        </w:rPr>
        <w:t xml:space="preserve">. </w:t>
      </w:r>
      <w:r>
        <w:rPr>
          <w:rStyle w:val="underline"/>
        </w:rPr>
        <w:t>Microbes called methanogens</w:t>
      </w:r>
      <w:r>
        <w:rPr>
          <w:sz w:val="16"/>
        </w:rPr>
        <w:t xml:space="preserve">, which thrive in waterlogged and oxygen-free conditions, </w:t>
      </w:r>
      <w:r>
        <w:rPr>
          <w:rStyle w:val="underline"/>
        </w:rPr>
        <w:t xml:space="preserve">produce methane. </w:t>
      </w:r>
      <w:r>
        <w:rPr>
          <w:rStyle w:val="underline"/>
          <w:highlight w:val="cyan"/>
        </w:rPr>
        <w:t>Wetlands are the largest global source of the gas</w:t>
      </w:r>
      <w:r>
        <w:rPr>
          <w:sz w:val="16"/>
        </w:rPr>
        <w:t xml:space="preserve">. There are wetlands in Europe and the United States, but most are found in remote areas of the world such as Siberia and northern Canada, and in the tropics, for example Indonesia and the Pantanal in South America. At the Open University, we realised that </w:t>
      </w:r>
      <w:r>
        <w:rPr>
          <w:rStyle w:val="underline"/>
        </w:rPr>
        <w:t>although most wetlands are far from big industrial centres, some of these important ecosystems could still be susceptible to atmospheric pollution</w:t>
      </w:r>
      <w:r>
        <w:rPr>
          <w:sz w:val="16"/>
        </w:rPr>
        <w:t xml:space="preserve">. Could pollution affect the amount of methane wetlands emit? We decided to investigate the sulphur pollution that is found in </w:t>
      </w:r>
      <w:r>
        <w:rPr>
          <w:rStyle w:val="underline"/>
        </w:rPr>
        <w:t>acid rain</w:t>
      </w:r>
      <w:r>
        <w:rPr>
          <w:sz w:val="16"/>
        </w:rPr>
        <w:t xml:space="preserve">. Many countries, particularly in Western Europe and North America, have taken great strides to reduce this problem since the 1980s. But </w:t>
      </w:r>
      <w:r>
        <w:rPr>
          <w:rStyle w:val="underline"/>
        </w:rPr>
        <w:t>globally</w:t>
      </w:r>
      <w:r>
        <w:rPr>
          <w:sz w:val="16"/>
        </w:rPr>
        <w:t xml:space="preserve">, the problem </w:t>
      </w:r>
      <w:r>
        <w:rPr>
          <w:rStyle w:val="underline"/>
        </w:rPr>
        <w:t>continues to grow</w:t>
      </w:r>
      <w:r>
        <w:rPr>
          <w:sz w:val="16"/>
        </w:rPr>
        <w:t xml:space="preserve">, roughly keeping pace with the economic growth of Asia. Volcanoes are also important sources of sulphur, and over the Earth’s history they have been the main ‘polluters’. For example, the Icelandic Laki eruption of 1783-84 emitted as much sulphur as Western Europe’s industry would over ten years. In Moidach More, a peat bog in north-east Scotland, my colleagues (Nancy Dise, now at Manchester Metropolitan University, and David Fowler of the Centre for Ecology &amp; Hydrology, Edinburgh) and I simulated the sulphate deposition that acid rain still brings to polluted parts of the world. The experiment also simulated the amount and timing of acid rain that would have come from the Laki eruption. Our monitoring showed that the </w:t>
      </w:r>
      <w:r>
        <w:rPr>
          <w:rStyle w:val="underline"/>
          <w:highlight w:val="cyan"/>
        </w:rPr>
        <w:t>pollution actually reduced methane emissions</w:t>
      </w:r>
      <w:r>
        <w:rPr>
          <w:sz w:val="16"/>
        </w:rPr>
        <w:t xml:space="preserve"> by 30-40%. </w:t>
      </w:r>
      <w:r>
        <w:rPr>
          <w:rStyle w:val="underline"/>
          <w:highlight w:val="cyan"/>
        </w:rPr>
        <w:t>The reason</w:t>
      </w:r>
      <w:r>
        <w:rPr>
          <w:rStyle w:val="underline"/>
        </w:rPr>
        <w:t xml:space="preserve"> for this </w:t>
      </w:r>
      <w:r>
        <w:rPr>
          <w:rStyle w:val="underline"/>
          <w:highlight w:val="cyan"/>
        </w:rPr>
        <w:t>is</w:t>
      </w:r>
      <w:r>
        <w:rPr>
          <w:rStyle w:val="underline"/>
        </w:rPr>
        <w:t xml:space="preserve"> </w:t>
      </w:r>
      <w:r>
        <w:rPr>
          <w:rStyle w:val="underline"/>
        </w:rPr>
        <w:lastRenderedPageBreak/>
        <w:t xml:space="preserve">that the </w:t>
      </w:r>
      <w:r>
        <w:rPr>
          <w:rStyle w:val="underline"/>
          <w:highlight w:val="cyan"/>
        </w:rPr>
        <w:t>sulphate</w:t>
      </w:r>
      <w:r>
        <w:rPr>
          <w:rStyle w:val="underline"/>
        </w:rPr>
        <w:t xml:space="preserve"> component of acid rain </w:t>
      </w:r>
      <w:r>
        <w:rPr>
          <w:rStyle w:val="underline"/>
          <w:highlight w:val="cyan"/>
        </w:rPr>
        <w:t>pollution sparks a battle between</w:t>
      </w:r>
      <w:r>
        <w:rPr>
          <w:rStyle w:val="underline"/>
        </w:rPr>
        <w:t xml:space="preserve"> different </w:t>
      </w:r>
      <w:r>
        <w:rPr>
          <w:rStyle w:val="underline"/>
          <w:highlight w:val="cyan"/>
        </w:rPr>
        <w:t>microbial populations</w:t>
      </w:r>
      <w:r>
        <w:rPr>
          <w:sz w:val="16"/>
        </w:rPr>
        <w:t xml:space="preserve"> that live in the peat. Most peatland organisms get their nutrients from elements dissolved in rain and snow – and </w:t>
      </w:r>
      <w:r>
        <w:rPr>
          <w:rStyle w:val="underline"/>
        </w:rPr>
        <w:t>normally there’s very little sulphate. Under these conditions, methane production is the last step as plant matter decomposes</w:t>
      </w:r>
      <w:r>
        <w:rPr>
          <w:sz w:val="16"/>
        </w:rPr>
        <w:t xml:space="preserve">. </w:t>
      </w:r>
      <w:r>
        <w:rPr>
          <w:rStyle w:val="underline"/>
        </w:rPr>
        <w:t>But</w:t>
      </w:r>
      <w:r>
        <w:rPr>
          <w:sz w:val="16"/>
        </w:rPr>
        <w:t xml:space="preserve"> even the very small amounts of </w:t>
      </w:r>
      <w:r>
        <w:rPr>
          <w:rStyle w:val="underline"/>
        </w:rPr>
        <w:t>sulphate in acid rain can shift the balance of microbial power</w:t>
      </w:r>
      <w:r>
        <w:rPr>
          <w:sz w:val="16"/>
        </w:rPr>
        <w:t xml:space="preserve">. </w:t>
      </w:r>
      <w:r>
        <w:rPr>
          <w:rStyle w:val="underline"/>
        </w:rPr>
        <w:t>A different set of microbes, called sulphate-reducing bacteria, now succeeds in the battle for limited food sources within the peat</w:t>
      </w:r>
      <w:r>
        <w:rPr>
          <w:sz w:val="16"/>
        </w:rPr>
        <w:t xml:space="preserve">. </w:t>
      </w:r>
      <w:r>
        <w:rPr>
          <w:rStyle w:val="underline"/>
        </w:rPr>
        <w:t>They out-compete the methanogens</w:t>
      </w:r>
      <w:r>
        <w:rPr>
          <w:sz w:val="16"/>
        </w:rPr>
        <w:t xml:space="preserve">, leaving them without much food, </w:t>
      </w:r>
      <w:r>
        <w:rPr>
          <w:rStyle w:val="underline"/>
        </w:rPr>
        <w:t>so less methane is produced</w:t>
      </w:r>
      <w:r>
        <w:rPr>
          <w:sz w:val="16"/>
        </w:rPr>
        <w:t xml:space="preserve">. It’s one thing to find out that simulated acid rain can reduce emissions from a single peat bog experiment, but quite another to find out whether or not the interaction is important globally. So with colleagues at the NASA Goddard Institute for Space Studies (GISS), we drew together the results of similar experiments in Sweden and North America. With the help of a global wetland methane emission model, and estimates of sulphur deposition from our colleagues’ model of the world’s atmosphere, we were able to make an estimate at the global scale. The results surprised us. </w:t>
      </w:r>
      <w:r>
        <w:rPr>
          <w:rStyle w:val="underline"/>
          <w:highlight w:val="cyan"/>
        </w:rPr>
        <w:t>Without the effect of sulphur from industrial sources, wetlands would become an increasingly large source of methane</w:t>
      </w:r>
      <w:r>
        <w:rPr>
          <w:sz w:val="16"/>
        </w:rPr>
        <w:t xml:space="preserve"> as climate warms. </w:t>
      </w:r>
      <w:r>
        <w:rPr>
          <w:rStyle w:val="underline"/>
        </w:rPr>
        <w:t xml:space="preserve">This is because </w:t>
      </w:r>
      <w:r>
        <w:rPr>
          <w:rStyle w:val="underline"/>
          <w:highlight w:val="cyan"/>
        </w:rPr>
        <w:t>more methane is produced as temperatures rise.</w:t>
      </w:r>
      <w:r>
        <w:rPr>
          <w:rStyle w:val="underline"/>
        </w:rPr>
        <w:t xml:space="preserve"> But when we included acid rain in our model, we found that </w:t>
      </w:r>
      <w:r>
        <w:rPr>
          <w:rStyle w:val="underline"/>
          <w:highlight w:val="cyan"/>
        </w:rPr>
        <w:t>sulphate pollution offsets the effect of warmer temperatures, bringing global methane emissions from wetlands down to preindustrial levels</w:t>
      </w:r>
      <w:r>
        <w:rPr>
          <w:sz w:val="16"/>
          <w:highlight w:val="cyan"/>
        </w:rPr>
        <w:t>.</w:t>
      </w:r>
      <w:r>
        <w:rPr>
          <w:sz w:val="16"/>
        </w:rPr>
        <w:t xml:space="preserve"> Intriguing questions arose from this work: What would happen </w:t>
      </w:r>
      <w:r>
        <w:rPr>
          <w:rStyle w:val="underline"/>
        </w:rPr>
        <w:t>if you solved the acid rain problem</w:t>
      </w:r>
      <w:r>
        <w:rPr>
          <w:sz w:val="16"/>
        </w:rPr>
        <w:t xml:space="preserve"> in Asia? Would </w:t>
      </w:r>
      <w:r>
        <w:rPr>
          <w:rStyle w:val="underline"/>
        </w:rPr>
        <w:t>methanogens in wetlands, suddenly relieved of sulphate input from acid rain</w:t>
      </w:r>
      <w:r>
        <w:rPr>
          <w:sz w:val="16"/>
        </w:rPr>
        <w:t xml:space="preserve">, immediately </w:t>
      </w:r>
      <w:r>
        <w:rPr>
          <w:rStyle w:val="underline"/>
        </w:rPr>
        <w:t>fight back against the competitive sulphate-reducing bacteria</w:t>
      </w:r>
      <w:r>
        <w:rPr>
          <w:sz w:val="16"/>
        </w:rPr>
        <w:t xml:space="preserve">? </w:t>
      </w:r>
    </w:p>
    <w:p w14:paraId="119FBC10" w14:textId="77777777" w:rsidR="00D83C06" w:rsidRDefault="00D83C06" w:rsidP="00D83C06">
      <w:pPr>
        <w:pStyle w:val="Heading2"/>
      </w:pPr>
      <w:r>
        <w:lastRenderedPageBreak/>
        <w:t>Phyto-Plankton Impact</w:t>
      </w:r>
    </w:p>
    <w:p w14:paraId="37FE7CE5" w14:textId="77777777" w:rsidR="00D83C06" w:rsidRDefault="00D83C06" w:rsidP="00D83C06">
      <w:pPr>
        <w:pStyle w:val="Heading3"/>
      </w:pPr>
      <w:bookmarkStart w:id="24" w:name="_Toc346913996"/>
      <w:r>
        <w:lastRenderedPageBreak/>
        <w:t>Phytoplankton – Link / internal ext.</w:t>
      </w:r>
      <w:bookmarkEnd w:id="24"/>
    </w:p>
    <w:p w14:paraId="390A1C52" w14:textId="77777777" w:rsidR="00D83C06" w:rsidRDefault="00D83C06" w:rsidP="00D83C06"/>
    <w:p w14:paraId="53ED3DB8" w14:textId="77777777" w:rsidR="00D83C06" w:rsidRPr="00510111" w:rsidRDefault="00D83C06" w:rsidP="00D83C06">
      <w:pPr>
        <w:pStyle w:val="Heading4"/>
      </w:pPr>
      <w:r>
        <w:t>SO2 BOOSTS PHYTOPLANKTON GROWTH, KEY TO MASSIVE CO2 REDUCTIONS</w:t>
      </w:r>
    </w:p>
    <w:p w14:paraId="4F65A412" w14:textId="77777777" w:rsidR="00D83C06" w:rsidRPr="00FB664B" w:rsidRDefault="00D83C06" w:rsidP="00D83C06">
      <w:r w:rsidRPr="00F23641">
        <w:t xml:space="preserve">FRASER </w:t>
      </w:r>
      <w:r w:rsidRPr="00F23641">
        <w:rPr>
          <w:rStyle w:val="StyleStyleBold12pt"/>
          <w:highlight w:val="yellow"/>
        </w:rPr>
        <w:t>CAIN ‘5</w:t>
      </w:r>
      <w:r w:rsidRPr="00FB664B">
        <w:t xml:space="preserve">  Feb 11, , “Air Pollution Linked to Growth of Life in Oceans,</w:t>
      </w:r>
      <w:r>
        <w:t xml:space="preserve">” </w:t>
      </w:r>
      <w:r w:rsidRPr="00F23641">
        <w:t>Universe Today,</w:t>
      </w:r>
      <w:r>
        <w:t xml:space="preserve"> </w:t>
      </w:r>
      <w:hyperlink r:id="rId39" w:history="1">
        <w:r w:rsidRPr="00852409">
          <w:rPr>
            <w:rStyle w:val="Hyperlink"/>
          </w:rPr>
          <w:t>http://www.universetoday.com/am/publish/pollution_linked_growth.html?112200, ACC. 1-25-13</w:t>
        </w:r>
      </w:hyperlink>
      <w:r>
        <w:t>, JT</w:t>
      </w:r>
    </w:p>
    <w:p w14:paraId="0954136B" w14:textId="77777777" w:rsidR="00D83C06" w:rsidRPr="00262BD8" w:rsidRDefault="00D83C06" w:rsidP="00D83C06">
      <w:pPr>
        <w:rPr>
          <w:rStyle w:val="StyleBoldUnderline"/>
        </w:rPr>
      </w:pPr>
      <w:r w:rsidRPr="000E6A83">
        <w:rPr>
          <w:rStyle w:val="StyleBoldUnderline"/>
        </w:rPr>
        <w:t xml:space="preserve">Researchers from the Georgia Institute of Technology have uncovered a surprising link between air pollution levels over land, and the growth of </w:t>
      </w:r>
      <w:r w:rsidRPr="000E6A83">
        <w:rPr>
          <w:rStyle w:val="StyleBoldUnderline"/>
          <w:highlight w:val="yellow"/>
        </w:rPr>
        <w:t>phytoplankton</w:t>
      </w:r>
      <w:r w:rsidRPr="000E6A83">
        <w:rPr>
          <w:rStyle w:val="StyleBoldUnderline"/>
        </w:rPr>
        <w:t xml:space="preserve"> in the ocean. These tiny</w:t>
      </w:r>
      <w:r w:rsidRPr="00186D56">
        <w:rPr>
          <w:color w:val="000000"/>
          <w:u w:val="single"/>
        </w:rPr>
        <w:t xml:space="preserve">, </w:t>
      </w:r>
      <w:r w:rsidRPr="006739E1">
        <w:rPr>
          <w:color w:val="000000"/>
          <w:szCs w:val="16"/>
        </w:rPr>
        <w:t>but hardworking,</w:t>
      </w:r>
      <w:r w:rsidRPr="00186D56">
        <w:rPr>
          <w:color w:val="000000"/>
          <w:u w:val="single"/>
        </w:rPr>
        <w:t xml:space="preserve"> </w:t>
      </w:r>
      <w:r w:rsidRPr="00262BD8">
        <w:rPr>
          <w:rStyle w:val="StyleBoldUnderline"/>
        </w:rPr>
        <w:t xml:space="preserve">aquatic plants </w:t>
      </w:r>
      <w:r w:rsidRPr="000E6A83">
        <w:rPr>
          <w:rStyle w:val="StyleBoldUnderline"/>
          <w:highlight w:val="yellow"/>
        </w:rPr>
        <w:t xml:space="preserve">carry out half the Earth's photosynthesis, and are responsible for </w:t>
      </w:r>
      <w:r w:rsidRPr="000E6A83">
        <w:rPr>
          <w:rStyle w:val="Emphasis"/>
          <w:highlight w:val="yellow"/>
        </w:rPr>
        <w:t>removing tremendous quantities</w:t>
      </w:r>
      <w:r w:rsidRPr="000E6A83">
        <w:rPr>
          <w:rStyle w:val="StyleBoldUnderline"/>
          <w:sz w:val="28"/>
          <w:highlight w:val="yellow"/>
        </w:rPr>
        <w:t xml:space="preserve"> </w:t>
      </w:r>
      <w:r w:rsidRPr="000E6A83">
        <w:rPr>
          <w:rStyle w:val="StyleBoldUnderline"/>
          <w:highlight w:val="yellow"/>
        </w:rPr>
        <w:t xml:space="preserve">of carbon dioxide from the atmosphere. Normal dust storms produce iron which the phytoplankton can't use, but </w:t>
      </w:r>
      <w:r w:rsidRPr="00293377">
        <w:rPr>
          <w:rStyle w:val="Emphasis"/>
          <w:highlight w:val="yellow"/>
        </w:rPr>
        <w:t>when it's modified by sulfur dioxide pollution,</w:t>
      </w:r>
      <w:r w:rsidRPr="000E6A83">
        <w:rPr>
          <w:rStyle w:val="StyleBoldUnderline"/>
          <w:highlight w:val="yellow"/>
        </w:rPr>
        <w:t xml:space="preserve"> the iron becomes soluble and can trigger phytoplankton growth.</w:t>
      </w:r>
    </w:p>
    <w:p w14:paraId="7979B148" w14:textId="77777777" w:rsidR="00D83C06" w:rsidRDefault="00D83C06" w:rsidP="00D83C06"/>
    <w:p w14:paraId="4C9306F3" w14:textId="77777777" w:rsidR="00D83C06" w:rsidRDefault="00D83C06" w:rsidP="00D83C06"/>
    <w:p w14:paraId="3F7E726B" w14:textId="77777777" w:rsidR="00D83C06" w:rsidRDefault="00D83C06" w:rsidP="00D83C06"/>
    <w:p w14:paraId="70F83A0D" w14:textId="77777777" w:rsidR="00D83C06" w:rsidRDefault="00D83C06" w:rsidP="00D83C06"/>
    <w:p w14:paraId="7DD7F3FD" w14:textId="77777777" w:rsidR="00D83C06" w:rsidRDefault="00D83C06" w:rsidP="00D83C06"/>
    <w:p w14:paraId="60B82712" w14:textId="77777777" w:rsidR="00D83C06" w:rsidRPr="00B8632A" w:rsidRDefault="00D83C06" w:rsidP="00D83C06">
      <w:pPr>
        <w:pStyle w:val="Heading4"/>
      </w:pPr>
      <w:r>
        <w:t>Sulphate aerosols scatter sunlight &amp; create clouds while boosting phytoplankton carbon sinks</w:t>
      </w:r>
    </w:p>
    <w:p w14:paraId="13BFC89D" w14:textId="77777777" w:rsidR="00D83C06" w:rsidRPr="00B8632A" w:rsidRDefault="00D83C06" w:rsidP="00D83C06">
      <w:r w:rsidRPr="00080288">
        <w:rPr>
          <w:sz w:val="18"/>
        </w:rPr>
        <w:t xml:space="preserve">Dr. Lucinda </w:t>
      </w:r>
      <w:r w:rsidRPr="00080288">
        <w:rPr>
          <w:rStyle w:val="StyleStyleBold12pt"/>
          <w:highlight w:val="yellow"/>
        </w:rPr>
        <w:t>Spokes ‘3</w:t>
      </w:r>
      <w:r w:rsidRPr="00080288">
        <w:rPr>
          <w:rStyle w:val="StyleStyleBold12pt"/>
        </w:rPr>
        <w:t xml:space="preserve"> </w:t>
      </w:r>
      <w:r w:rsidRPr="00080288">
        <w:rPr>
          <w:sz w:val="18"/>
        </w:rPr>
        <w:t xml:space="preserve">- Environmental Sciences, University of East Anglia, Norwich - U.K., 2003-11-05, scientific reviewers: Dr. Peter Croot - Institute for Marine Research, University of Kiel, Kiel - Germany and Dr. Serge Despiau - Faculte des Sciences et Techniques, Universite de Toulon Var, La Garde – France, “The effect of iron and dust on climate,” </w:t>
      </w:r>
      <w:hyperlink r:id="rId40" w:history="1">
        <w:r w:rsidRPr="00080288">
          <w:rPr>
            <w:rStyle w:val="Hyperlink"/>
            <w:sz w:val="18"/>
          </w:rPr>
          <w:t>http://www.atmosphere.mpg.de/enid/1vw.html</w:t>
        </w:r>
      </w:hyperlink>
      <w:r w:rsidRPr="00080288">
        <w:rPr>
          <w:sz w:val="18"/>
        </w:rPr>
        <w:t>, ACC. 1-24-13, JT</w:t>
      </w:r>
    </w:p>
    <w:p w14:paraId="3F7FF82A" w14:textId="77777777" w:rsidR="00D83C06" w:rsidRPr="00B8632A" w:rsidRDefault="00D83C06" w:rsidP="00D83C06">
      <w:r w:rsidRPr="00B8632A">
        <w:t xml:space="preserve">The presence of iron both in the atmosphere and in seawater affects our climate.  </w:t>
      </w:r>
      <w:r w:rsidRPr="00FE32BB">
        <w:rPr>
          <w:rStyle w:val="StyleBoldUnderline"/>
        </w:rPr>
        <w:t xml:space="preserve">In the atmosphere, </w:t>
      </w:r>
      <w:r w:rsidRPr="00FE32BB">
        <w:rPr>
          <w:rStyle w:val="StyleBoldUnderline"/>
          <w:highlight w:val="yellow"/>
        </w:rPr>
        <w:t>iron containing particles scatter sunlight back into space and cause cooling.</w:t>
      </w:r>
      <w:r w:rsidRPr="00FE32BB">
        <w:rPr>
          <w:rStyle w:val="StyleBoldUnderline"/>
        </w:rPr>
        <w:t xml:space="preserve">  The iron in these particles helps to form sulphate aerosols.  </w:t>
      </w:r>
      <w:r w:rsidRPr="00FE32BB">
        <w:rPr>
          <w:rStyle w:val="StyleBoldUnderline"/>
          <w:highlight w:val="yellow"/>
        </w:rPr>
        <w:t>These sulphate aerosols scatter sunlight back into space and also start the formation of clouds.  By influencing phytoplankton growth, iron in seawater affects the ability of the oceans to take up</w:t>
      </w:r>
      <w:r w:rsidRPr="00B8632A">
        <w:t xml:space="preserve"> the very important greenhouse gas, </w:t>
      </w:r>
      <w:r w:rsidRPr="00FE32BB">
        <w:rPr>
          <w:rStyle w:val="StyleBoldUnderline"/>
          <w:highlight w:val="yellow"/>
        </w:rPr>
        <w:t>carbon dioxide</w:t>
      </w:r>
      <w:r w:rsidRPr="00B8632A">
        <w:t>.</w:t>
      </w:r>
    </w:p>
    <w:p w14:paraId="2B6047E3" w14:textId="77777777" w:rsidR="00D83C06" w:rsidRDefault="00D83C06" w:rsidP="00D83C06">
      <w:pPr>
        <w:rPr>
          <w:rFonts w:ascii="AdvTT5843c571" w:hAnsi="AdvTT5843c571" w:cs="AdvTT5843c571"/>
          <w:sz w:val="18"/>
          <w:szCs w:val="18"/>
        </w:rPr>
      </w:pPr>
    </w:p>
    <w:p w14:paraId="27B2A722" w14:textId="77777777" w:rsidR="00D83C06" w:rsidRDefault="00D83C06" w:rsidP="00D83C06"/>
    <w:p w14:paraId="0BC28AC3" w14:textId="77777777" w:rsidR="00D83C06" w:rsidRDefault="00D83C06" w:rsidP="00D83C06">
      <w:pPr>
        <w:pStyle w:val="Heading3"/>
      </w:pPr>
      <w:bookmarkStart w:id="25" w:name="_Toc346913997"/>
      <w:r>
        <w:lastRenderedPageBreak/>
        <w:t>Phytoplankton – Iron deposits key</w:t>
      </w:r>
      <w:bookmarkEnd w:id="25"/>
    </w:p>
    <w:p w14:paraId="41521249" w14:textId="77777777" w:rsidR="00D83C06" w:rsidRPr="00CB1286" w:rsidRDefault="00D83C06" w:rsidP="00D83C06"/>
    <w:p w14:paraId="0494643F" w14:textId="77777777" w:rsidR="00D83C06" w:rsidRPr="006A2143" w:rsidRDefault="00D83C06" w:rsidP="00D83C06">
      <w:pPr>
        <w:pStyle w:val="Heading4"/>
      </w:pPr>
      <w:r w:rsidRPr="006A2143">
        <w:t>SO2 EMISSIONS CAUSE IRON OCEAN DEPOSITS ENHANCING PRODUCTIVITY</w:t>
      </w:r>
    </w:p>
    <w:p w14:paraId="4BD683AD" w14:textId="77777777" w:rsidR="00D83C06" w:rsidRPr="00B05085" w:rsidRDefault="00D83C06" w:rsidP="00D83C06">
      <w:r w:rsidRPr="00926B9B">
        <w:rPr>
          <w:rStyle w:val="StyleStyleBold12pt"/>
          <w:highlight w:val="yellow"/>
        </w:rPr>
        <w:t>Meskhidze, Et al</w:t>
      </w:r>
      <w:r w:rsidRPr="00B05085">
        <w:rPr>
          <w:rStyle w:val="StyleStyleBold12pt"/>
          <w:highlight w:val="yellow"/>
        </w:rPr>
        <w:t>, ‘3</w:t>
      </w:r>
      <w:r w:rsidRPr="00B05085">
        <w:rPr>
          <w:highlight w:val="yellow"/>
        </w:rPr>
        <w:t>,</w:t>
      </w:r>
      <w:r w:rsidRPr="00622394">
        <w:t xml:space="preserve"> </w:t>
      </w:r>
      <w:r w:rsidRPr="00B05085">
        <w:t>N. Meskhidze, W. L. Chameides, &amp; A. Nenes, School of Earth and Atmospheric Sciences, Georgia Institute of Technology, and G. Chen, NASA Langley Research Center,</w:t>
      </w:r>
      <w:r>
        <w:t xml:space="preserve"> </w:t>
      </w:r>
      <w:r w:rsidRPr="00B05085">
        <w:t>“Iron mobilization in mineral dust: Can anthropogenic SO2 emissions</w:t>
      </w:r>
      <w:r>
        <w:t xml:space="preserve"> </w:t>
      </w:r>
      <w:r w:rsidRPr="00B05085">
        <w:t>affect ocean productivity?,” GEOPHYSICAL RESEARCH LETTERS, VOL. 30, NO. 21, http://www4.ncsu.edu/~nmeskhi/GRL_2003.pdf, ACC. 1-24-13, JT</w:t>
      </w:r>
    </w:p>
    <w:p w14:paraId="7F8665ED" w14:textId="77777777" w:rsidR="00D83C06" w:rsidRPr="009D541E" w:rsidRDefault="00D83C06" w:rsidP="00D83C06">
      <w:pPr>
        <w:autoSpaceDE w:val="0"/>
        <w:autoSpaceDN w:val="0"/>
        <w:adjustRightInd w:val="0"/>
        <w:rPr>
          <w:rFonts w:cs="AdvTT5843c571"/>
          <w:sz w:val="18"/>
          <w:szCs w:val="20"/>
        </w:rPr>
      </w:pPr>
      <w:r w:rsidRPr="000E2451">
        <w:rPr>
          <w:rFonts w:cs="AdvTT5843c571"/>
          <w:sz w:val="18"/>
          <w:szCs w:val="20"/>
        </w:rPr>
        <w:t>Analysis of data collected on board the NASA DC-8 aircraft during TRACE-P suggests that</w:t>
      </w:r>
      <w:r>
        <w:rPr>
          <w:rFonts w:ascii="AdvTT5843c571" w:hAnsi="AdvTT5843c571" w:cs="AdvTT5843c571"/>
          <w:szCs w:val="20"/>
        </w:rPr>
        <w:t xml:space="preserve"> </w:t>
      </w:r>
      <w:r w:rsidRPr="00041D17">
        <w:rPr>
          <w:rStyle w:val="StyleBoldUnderline"/>
          <w:highlight w:val="yellow"/>
        </w:rPr>
        <w:t>anthropogenic</w:t>
      </w:r>
      <w:r>
        <w:rPr>
          <w:rStyle w:val="StyleBoldUnderline"/>
          <w:highlight w:val="yellow"/>
        </w:rPr>
        <w:t xml:space="preserve"> </w:t>
      </w:r>
      <w:r w:rsidRPr="00041D17">
        <w:rPr>
          <w:rStyle w:val="StyleBoldUnderline"/>
          <w:highlight w:val="yellow"/>
        </w:rPr>
        <w:t>SO2 emissions</w:t>
      </w:r>
      <w:r>
        <w:rPr>
          <w:rFonts w:ascii="AdvTT5843c571" w:hAnsi="AdvTT5843c571" w:cs="AdvTT5843c571"/>
          <w:szCs w:val="20"/>
        </w:rPr>
        <w:t xml:space="preserve"> </w:t>
      </w:r>
      <w:r w:rsidRPr="000E2451">
        <w:rPr>
          <w:rFonts w:cs="AdvTT5843c571"/>
          <w:sz w:val="18"/>
          <w:szCs w:val="20"/>
        </w:rPr>
        <w:t>from China</w:t>
      </w:r>
      <w:r>
        <w:rPr>
          <w:rFonts w:ascii="AdvTT5843c571" w:hAnsi="AdvTT5843c571" w:cs="AdvTT5843c571"/>
          <w:szCs w:val="20"/>
        </w:rPr>
        <w:t xml:space="preserve"> </w:t>
      </w:r>
      <w:r w:rsidRPr="00041D17">
        <w:rPr>
          <w:rStyle w:val="StyleBoldUnderline"/>
          <w:highlight w:val="yellow"/>
        </w:rPr>
        <w:t>can promote the acid-mobilization of Fe in mineral dust plumes</w:t>
      </w:r>
      <w:r>
        <w:rPr>
          <w:rFonts w:ascii="AdvTT5843c571" w:hAnsi="AdvTT5843c571" w:cs="AdvTT5843c571"/>
          <w:szCs w:val="20"/>
        </w:rPr>
        <w:t xml:space="preserve"> </w:t>
      </w:r>
      <w:r w:rsidRPr="000E2451">
        <w:rPr>
          <w:rFonts w:cs="AdvTT5843c571"/>
          <w:sz w:val="18"/>
          <w:szCs w:val="20"/>
        </w:rPr>
        <w:t xml:space="preserve">from East Asia. If this limited analysis is generally applicable to dust plumes from East Asia, it would imply that </w:t>
      </w:r>
      <w:r w:rsidRPr="00104711">
        <w:rPr>
          <w:rStyle w:val="StyleBoldUnderline"/>
          <w:highlight w:val="yellow"/>
        </w:rPr>
        <w:t>SO2 emissions from urban and industrial centers</w:t>
      </w:r>
      <w:r>
        <w:rPr>
          <w:rFonts w:ascii="AdvTT5843c571" w:hAnsi="AdvTT5843c571" w:cs="AdvTT5843c571"/>
          <w:szCs w:val="20"/>
        </w:rPr>
        <w:t xml:space="preserve"> </w:t>
      </w:r>
      <w:r w:rsidRPr="000E2451">
        <w:rPr>
          <w:rFonts w:cs="AdvTT5843c571"/>
          <w:sz w:val="18"/>
          <w:szCs w:val="20"/>
        </w:rPr>
        <w:t>of China</w:t>
      </w:r>
      <w:r>
        <w:rPr>
          <w:rFonts w:ascii="AdvTT5843c571" w:hAnsi="AdvTT5843c571" w:cs="AdvTT5843c571"/>
          <w:szCs w:val="20"/>
        </w:rPr>
        <w:t xml:space="preserve"> </w:t>
      </w:r>
      <w:r w:rsidRPr="00104711">
        <w:rPr>
          <w:rStyle w:val="StyleBoldUnderline"/>
          <w:highlight w:val="yellow"/>
        </w:rPr>
        <w:t>can lead to the mobilization of Fe in mineral dust.</w:t>
      </w:r>
      <w:r>
        <w:rPr>
          <w:rFonts w:ascii="AdvTT5843c571" w:hAnsi="AdvTT5843c571" w:cs="AdvTT5843c571"/>
          <w:szCs w:val="20"/>
        </w:rPr>
        <w:t xml:space="preserve"> </w:t>
      </w:r>
      <w:r w:rsidRPr="000E2451">
        <w:rPr>
          <w:rFonts w:cs="AdvTT5843c571"/>
          <w:sz w:val="18"/>
          <w:szCs w:val="20"/>
        </w:rPr>
        <w:t>To the extent that this mobilized Fe is</w:t>
      </w:r>
      <w:r>
        <w:rPr>
          <w:rFonts w:ascii="AdvTT5843c571" w:hAnsi="AdvTT5843c571" w:cs="AdvTT5843c571"/>
          <w:szCs w:val="20"/>
        </w:rPr>
        <w:t xml:space="preserve"> </w:t>
      </w:r>
      <w:r w:rsidRPr="00104711">
        <w:rPr>
          <w:rStyle w:val="StyleBoldUnderline"/>
          <w:highlight w:val="yellow"/>
        </w:rPr>
        <w:t>then acting as a limiting micronutrient in oceanic ecosystems</w:t>
      </w:r>
      <w:r>
        <w:rPr>
          <w:rFonts w:ascii="AdvTT5843c571" w:hAnsi="AdvTT5843c571" w:cs="AdvTT5843c571"/>
          <w:szCs w:val="20"/>
        </w:rPr>
        <w:t xml:space="preserve">, </w:t>
      </w:r>
      <w:r w:rsidRPr="009D541E">
        <w:rPr>
          <w:rFonts w:cs="AdvTT5843c571"/>
          <w:sz w:val="18"/>
          <w:szCs w:val="20"/>
        </w:rPr>
        <w:t>air pollution from China would be</w:t>
      </w:r>
      <w:r>
        <w:rPr>
          <w:rFonts w:ascii="AdvTT5843c571" w:hAnsi="AdvTT5843c571" w:cs="AdvTT5843c571"/>
          <w:szCs w:val="20"/>
        </w:rPr>
        <w:t xml:space="preserve"> </w:t>
      </w:r>
      <w:r w:rsidRPr="00104711">
        <w:rPr>
          <w:rStyle w:val="StyleBoldUnderline"/>
          <w:highlight w:val="yellow"/>
        </w:rPr>
        <w:t>responsible for enhancing the productivity of these waters.</w:t>
      </w:r>
      <w:r w:rsidRPr="00104711">
        <w:rPr>
          <w:rStyle w:val="StyleBoldUnderline"/>
        </w:rPr>
        <w:t xml:space="preserve"> </w:t>
      </w:r>
      <w:r w:rsidRPr="009D541E">
        <w:rPr>
          <w:rFonts w:cs="AdvTT5843c571"/>
          <w:sz w:val="18"/>
          <w:szCs w:val="20"/>
        </w:rPr>
        <w:t>By extension, air pollution controls in China which lowered SO</w:t>
      </w:r>
      <w:r w:rsidRPr="009D541E">
        <w:rPr>
          <w:rFonts w:cs="AdvTT5843c571"/>
          <w:sz w:val="18"/>
          <w:szCs w:val="13"/>
        </w:rPr>
        <w:t xml:space="preserve">2 </w:t>
      </w:r>
      <w:r w:rsidRPr="009D541E">
        <w:rPr>
          <w:rFonts w:cs="AdvTT5843c571"/>
          <w:sz w:val="18"/>
          <w:szCs w:val="20"/>
        </w:rPr>
        <w:t>emissions might actually depress C-uptake in these same waters. Further investigations, involving more detailed observations and modeling studies of the interactions between airborne dust and air pollutants are needed to test this hypothesis and determine extent to which the data from TRACE-P are typical of dust plumes emitted from East Asia.</w:t>
      </w:r>
    </w:p>
    <w:p w14:paraId="62012C62" w14:textId="77777777" w:rsidR="00D83C06" w:rsidRPr="002A6108" w:rsidRDefault="00D83C06" w:rsidP="00D83C06"/>
    <w:p w14:paraId="62108C08" w14:textId="77777777" w:rsidR="00D83C06" w:rsidRPr="00B8632A" w:rsidRDefault="00D83C06" w:rsidP="00D83C06">
      <w:pPr>
        <w:pStyle w:val="Heading4"/>
      </w:pPr>
      <w:r>
        <w:t>Iron deposits are crucial to phytoplankton growth—reduces warming</w:t>
      </w:r>
    </w:p>
    <w:p w14:paraId="2FD90658" w14:textId="77777777" w:rsidR="00D83C06" w:rsidRPr="00B8632A" w:rsidRDefault="00D83C06" w:rsidP="00D83C06">
      <w:r w:rsidRPr="00080288">
        <w:rPr>
          <w:sz w:val="18"/>
        </w:rPr>
        <w:t xml:space="preserve">Dr. Lucinda </w:t>
      </w:r>
      <w:r w:rsidRPr="00080288">
        <w:rPr>
          <w:rStyle w:val="StyleStyleBold12pt"/>
          <w:highlight w:val="yellow"/>
        </w:rPr>
        <w:t>Spokes ‘3</w:t>
      </w:r>
      <w:r w:rsidRPr="00080288">
        <w:rPr>
          <w:rStyle w:val="StyleStyleBold12pt"/>
        </w:rPr>
        <w:t xml:space="preserve"> </w:t>
      </w:r>
      <w:r w:rsidRPr="00080288">
        <w:rPr>
          <w:sz w:val="18"/>
        </w:rPr>
        <w:t xml:space="preserve">- Environmental Sciences, University of East Anglia, Norwich - U.K., 2003-11-05, scientific reviewers: Dr. Peter Croot - Institute for Marine Research, University of Kiel, Kiel - Germany and Dr. Serge Despiau - Faculte des Sciences et Techniques, Universite de Toulon Var, La Garde – France, “The effect of iron and dust on climate,” </w:t>
      </w:r>
      <w:hyperlink r:id="rId41" w:history="1">
        <w:r w:rsidRPr="00080288">
          <w:rPr>
            <w:rStyle w:val="Hyperlink"/>
            <w:sz w:val="18"/>
          </w:rPr>
          <w:t>http://www.atmosphere.mpg.de/enid/1vw.html</w:t>
        </w:r>
      </w:hyperlink>
      <w:r w:rsidRPr="00080288">
        <w:rPr>
          <w:sz w:val="18"/>
        </w:rPr>
        <w:t>, ACC. 1-24-13, JT</w:t>
      </w:r>
    </w:p>
    <w:p w14:paraId="33D525FA" w14:textId="77777777" w:rsidR="00D83C06" w:rsidRPr="00F41A39" w:rsidRDefault="00D83C06" w:rsidP="00D83C06">
      <w:r w:rsidRPr="00691365">
        <w:rPr>
          <w:sz w:val="18"/>
        </w:rPr>
        <w:t>As iron is an essential micronutrient</w:t>
      </w:r>
      <w:r w:rsidRPr="00F41A39">
        <w:t xml:space="preserve">, </w:t>
      </w:r>
      <w:r w:rsidRPr="00F47C16">
        <w:rPr>
          <w:rStyle w:val="StyleBoldUnderline"/>
          <w:highlight w:val="yellow"/>
        </w:rPr>
        <w:t>inputs of iron from the atmosphere are necessary for phytoplankton to grow.  We know that phytoplankton take up</w:t>
      </w:r>
      <w:r w:rsidRPr="00F41A39">
        <w:t xml:space="preserve"> carbon dioxide </w:t>
      </w:r>
      <w:r w:rsidRPr="00691365">
        <w:rPr>
          <w:rStyle w:val="StyleBoldUnderline"/>
          <w:highlight w:val="yellow"/>
        </w:rPr>
        <w:t>(CO2)</w:t>
      </w:r>
      <w:r w:rsidRPr="00F47C16">
        <w:rPr>
          <w:rStyle w:val="StyleBoldUnderline"/>
        </w:rPr>
        <w:t xml:space="preserve"> during photosynthesis</w:t>
      </w:r>
      <w:r w:rsidRPr="00F41A39">
        <w:t xml:space="preserve"> </w:t>
      </w:r>
      <w:r w:rsidRPr="00691365">
        <w:rPr>
          <w:sz w:val="18"/>
        </w:rPr>
        <w:t xml:space="preserve">and that carbon dioxide is an extremely important greenhouse gas which contributes to global warming.  We also know that if the phytoplankton sink out of the surface waters into the deep ocean, they take their carbon with them and, to make up for this carbon removal, carbon dioxide enters the ocean from the atmosphere.  This, along with physical carbon dioxide removal processes (see Unit 1 in the Basics Section), reduces atmospheric carbon dioxide levels and, </w:t>
      </w:r>
      <w:r w:rsidRPr="00691365">
        <w:rPr>
          <w:rStyle w:val="StyleBoldUnderline"/>
          <w:highlight w:val="yellow"/>
        </w:rPr>
        <w:t xml:space="preserve">as a consequence, </w:t>
      </w:r>
      <w:r w:rsidRPr="00B33FA7">
        <w:rPr>
          <w:rStyle w:val="Emphasis"/>
          <w:highlight w:val="yellow"/>
        </w:rPr>
        <w:t>reduces global warming</w:t>
      </w:r>
      <w:r w:rsidRPr="00691365">
        <w:rPr>
          <w:rStyle w:val="StyleBoldUnderline"/>
          <w:highlight w:val="yellow"/>
        </w:rPr>
        <w:t>.  Some phytoplankton species also produce the gas</w:t>
      </w:r>
      <w:r w:rsidRPr="00691365">
        <w:rPr>
          <w:rStyle w:val="StyleBoldUnderline"/>
        </w:rPr>
        <w:t xml:space="preserve"> </w:t>
      </w:r>
      <w:r w:rsidRPr="00F41A39">
        <w:t>dimethyl sulphide (</w:t>
      </w:r>
      <w:r w:rsidRPr="009008AF">
        <w:rPr>
          <w:rStyle w:val="StyleBoldUnderline"/>
          <w:highlight w:val="yellow"/>
        </w:rPr>
        <w:t>DMS</w:t>
      </w:r>
      <w:r w:rsidRPr="00F41A39">
        <w:t xml:space="preserve">) as they grow.  </w:t>
      </w:r>
      <w:r w:rsidRPr="009008AF">
        <w:rPr>
          <w:rStyle w:val="StyleBoldUnderline"/>
          <w:highlight w:val="yellow"/>
        </w:rPr>
        <w:t>This gas is also climatically very important.  When it enters the air, it is oxidised to sulphate aerosols which affect climate both by scattering sunlight back into space and also by acting as cloud condenstation nuclei and starting the formation of clouds</w:t>
      </w:r>
      <w:r w:rsidRPr="00F41A39">
        <w:t xml:space="preserve"> (see again Unit 3 in the Basics Section and the Topic on Clouds and Particles).</w:t>
      </w:r>
    </w:p>
    <w:p w14:paraId="131EB0A7" w14:textId="77777777" w:rsidR="00D83C06" w:rsidRDefault="00D83C06" w:rsidP="00D83C06"/>
    <w:p w14:paraId="1B6BBF6D" w14:textId="77777777" w:rsidR="00D83C06" w:rsidRDefault="00D83C06" w:rsidP="00D83C06">
      <w:pPr>
        <w:pStyle w:val="Heading3"/>
      </w:pPr>
      <w:bookmarkStart w:id="26" w:name="_Toc346913998"/>
      <w:r>
        <w:lastRenderedPageBreak/>
        <w:t>Phytoplankton – Iron deposits key</w:t>
      </w:r>
      <w:bookmarkEnd w:id="26"/>
    </w:p>
    <w:p w14:paraId="0F9B7A63" w14:textId="77777777" w:rsidR="00D83C06" w:rsidRPr="00CB1286" w:rsidRDefault="00D83C06" w:rsidP="00D83C06"/>
    <w:p w14:paraId="5AB2EDDF" w14:textId="77777777" w:rsidR="00D83C06" w:rsidRPr="00B8632A" w:rsidRDefault="00D83C06" w:rsidP="00D83C06">
      <w:pPr>
        <w:pStyle w:val="Heading4"/>
      </w:pPr>
      <w:r>
        <w:t>Lack of iron undermines phytoplankton growth—reduces ocean carbon sinks</w:t>
      </w:r>
    </w:p>
    <w:p w14:paraId="1D5C6FE9" w14:textId="77777777" w:rsidR="00D83C06" w:rsidRPr="00B8632A" w:rsidRDefault="00D83C06" w:rsidP="00D83C06">
      <w:r w:rsidRPr="00080288">
        <w:rPr>
          <w:sz w:val="18"/>
        </w:rPr>
        <w:t xml:space="preserve">Dr. Lucinda </w:t>
      </w:r>
      <w:r w:rsidRPr="00080288">
        <w:rPr>
          <w:rStyle w:val="StyleStyleBold12pt"/>
          <w:highlight w:val="yellow"/>
        </w:rPr>
        <w:t>Spokes ‘3</w:t>
      </w:r>
      <w:r w:rsidRPr="00080288">
        <w:rPr>
          <w:rStyle w:val="StyleStyleBold12pt"/>
        </w:rPr>
        <w:t xml:space="preserve"> </w:t>
      </w:r>
      <w:r w:rsidRPr="00080288">
        <w:rPr>
          <w:sz w:val="18"/>
        </w:rPr>
        <w:t xml:space="preserve">- Environmental Sciences, University of East Anglia, Norwich - U.K., 2003-11-05, scientific reviewers: Dr. Peter Croot - Institute for Marine Research, University of Kiel, Kiel - Germany and Dr. Serge Despiau - Faculte des Sciences et Techniques, Universite de Toulon Var, La Garde – France, “The effect of iron and dust on climate,” </w:t>
      </w:r>
      <w:hyperlink r:id="rId42" w:history="1">
        <w:r w:rsidRPr="00080288">
          <w:rPr>
            <w:rStyle w:val="Hyperlink"/>
            <w:sz w:val="18"/>
          </w:rPr>
          <w:t>http://www.atmosphere.mpg.de/enid/1vw.html</w:t>
        </w:r>
      </w:hyperlink>
      <w:r w:rsidRPr="00080288">
        <w:rPr>
          <w:sz w:val="18"/>
        </w:rPr>
        <w:t>, ACC. 1-24-13, JT</w:t>
      </w:r>
    </w:p>
    <w:p w14:paraId="7E3E06B2" w14:textId="77777777" w:rsidR="00D83C06" w:rsidRPr="00177DEC" w:rsidRDefault="00D83C06" w:rsidP="00D83C06">
      <w:pPr>
        <w:rPr>
          <w:rStyle w:val="StyleBoldUnderline"/>
        </w:rPr>
      </w:pPr>
      <w:r w:rsidRPr="00177DEC">
        <w:rPr>
          <w:sz w:val="18"/>
        </w:rPr>
        <w:t>The High Nitrate, Low Chlorophyll (HNLC) regions of the oceans have much less phytoplankton growth than we would predict based on the levels of the major nutrients (nitrate and phosphate) which are present.  So</w:t>
      </w:r>
      <w:r w:rsidRPr="00F41A39">
        <w:t xml:space="preserve"> </w:t>
      </w:r>
      <w:r w:rsidRPr="00177DEC">
        <w:rPr>
          <w:rStyle w:val="StyleBoldUnderline"/>
          <w:highlight w:val="yellow"/>
        </w:rPr>
        <w:t>low phytoplankton growth in these large areas of the ocean means that</w:t>
      </w:r>
      <w:r w:rsidRPr="00177DEC">
        <w:rPr>
          <w:rStyle w:val="StyleBoldUnderline"/>
        </w:rPr>
        <w:t xml:space="preserve">, </w:t>
      </w:r>
      <w:r w:rsidRPr="00177DEC">
        <w:rPr>
          <w:rStyle w:val="StyleBoldUnderline"/>
          <w:b w:val="0"/>
          <w:bCs w:val="0"/>
          <w:sz w:val="18"/>
          <w:u w:val="none"/>
        </w:rPr>
        <w:t>overall,</w:t>
      </w:r>
      <w:r w:rsidRPr="00177DEC">
        <w:rPr>
          <w:rStyle w:val="StyleBoldUnderline"/>
        </w:rPr>
        <w:t xml:space="preserve"> </w:t>
      </w:r>
      <w:r w:rsidRPr="00D16D33">
        <w:rPr>
          <w:rStyle w:val="StyleBoldUnderline"/>
          <w:highlight w:val="yellow"/>
        </w:rPr>
        <w:t>the ocean is a smaller carbon dioxide sink than we initially thought.  Lack of iron</w:t>
      </w:r>
      <w:r w:rsidRPr="00177DEC">
        <w:rPr>
          <w:rStyle w:val="StyleBoldUnderline"/>
        </w:rPr>
        <w:t xml:space="preserve"> appears to </w:t>
      </w:r>
      <w:r w:rsidRPr="00D16D33">
        <w:rPr>
          <w:rStyle w:val="StyleBoldUnderline"/>
          <w:highlight w:val="yellow"/>
        </w:rPr>
        <w:t>limit the growth of</w:t>
      </w:r>
      <w:r w:rsidRPr="00177DEC">
        <w:rPr>
          <w:rStyle w:val="StyleBoldUnderline"/>
        </w:rPr>
        <w:t xml:space="preserve"> a particular group of phytoplankton known as the </w:t>
      </w:r>
      <w:r w:rsidRPr="00D16D33">
        <w:rPr>
          <w:rStyle w:val="StyleBoldUnderline"/>
          <w:highlight w:val="yellow"/>
        </w:rPr>
        <w:t>diatoms</w:t>
      </w:r>
      <w:r w:rsidRPr="00177DEC">
        <w:rPr>
          <w:rStyle w:val="StyleBoldUnderline"/>
        </w:rPr>
        <w:t xml:space="preserve"> </w:t>
      </w:r>
      <w:r w:rsidRPr="00D16D33">
        <w:rPr>
          <w:rStyle w:val="StyleBoldUnderline"/>
          <w:b w:val="0"/>
          <w:bCs w:val="0"/>
          <w:sz w:val="18"/>
          <w:u w:val="none"/>
        </w:rPr>
        <w:t>which are large with a shell made of silicate material.  Because of their size,</w:t>
      </w:r>
      <w:r w:rsidRPr="00177DEC">
        <w:rPr>
          <w:rStyle w:val="StyleBoldUnderline"/>
        </w:rPr>
        <w:t xml:space="preserve"> these phytoplankton can sink out of the surface waters in to the deep ocean when they die.</w:t>
      </w:r>
    </w:p>
    <w:p w14:paraId="2C93DEB0" w14:textId="77777777" w:rsidR="00D83C06" w:rsidRPr="00177DEC" w:rsidRDefault="00D83C06" w:rsidP="00D83C06">
      <w:pPr>
        <w:rPr>
          <w:rStyle w:val="StyleBoldUnderline"/>
        </w:rPr>
      </w:pPr>
      <w:r w:rsidRPr="00177DEC">
        <w:rPr>
          <w:rStyle w:val="StyleBoldUnderline"/>
        </w:rPr>
        <w:t xml:space="preserve">So </w:t>
      </w:r>
      <w:r w:rsidRPr="005D784F">
        <w:rPr>
          <w:rStyle w:val="StyleBoldUnderline"/>
          <w:highlight w:val="yellow"/>
        </w:rPr>
        <w:t>lack of iron limits the total amount of phytoplankton which grow in the oceans and therefore means that less than expected amounts of carbon dioxide are removed from the atmosphere.</w:t>
      </w:r>
      <w:r w:rsidRPr="00177DEC">
        <w:rPr>
          <w:rStyle w:val="StyleBoldUnderline"/>
        </w:rPr>
        <w:t xml:space="preserve">  It also prevents the growth of diatoms, in particular, </w:t>
      </w:r>
      <w:r w:rsidRPr="005D784F">
        <w:rPr>
          <w:rStyle w:val="StyleBoldUnderline"/>
          <w:highlight w:val="yellow"/>
        </w:rPr>
        <w:t>and</w:t>
      </w:r>
      <w:r w:rsidRPr="00177DEC">
        <w:rPr>
          <w:rStyle w:val="StyleBoldUnderline"/>
        </w:rPr>
        <w:t xml:space="preserve"> therefore </w:t>
      </w:r>
      <w:r w:rsidRPr="005D784F">
        <w:rPr>
          <w:rStyle w:val="StyleBoldUnderline"/>
          <w:highlight w:val="yellow"/>
        </w:rPr>
        <w:t>reduces biological removal and storage of carbon in the deep ocean</w:t>
      </w:r>
      <w:r w:rsidRPr="00177DEC">
        <w:rPr>
          <w:rStyle w:val="StyleBoldUnderline"/>
        </w:rPr>
        <w:t>.</w:t>
      </w:r>
    </w:p>
    <w:p w14:paraId="3FD2E1E0" w14:textId="77777777" w:rsidR="00D83C06" w:rsidRPr="00B8632A" w:rsidRDefault="00D83C06" w:rsidP="00D83C06"/>
    <w:p w14:paraId="18302359" w14:textId="77777777" w:rsidR="00D83C06" w:rsidRPr="00622394" w:rsidRDefault="00D83C06" w:rsidP="00D83C06">
      <w:pPr>
        <w:pStyle w:val="Heading4"/>
      </w:pPr>
      <w:r>
        <w:t>IRON SOLUBILITY IS ESSENTIAL TO PHYTOPLANKTON GROWTH</w:t>
      </w:r>
    </w:p>
    <w:p w14:paraId="09C8C010" w14:textId="77777777" w:rsidR="00D83C06" w:rsidRPr="00622394" w:rsidRDefault="00D83C06" w:rsidP="00D83C06">
      <w:pPr>
        <w:rPr>
          <w:sz w:val="18"/>
        </w:rPr>
      </w:pPr>
      <w:r w:rsidRPr="00926B9B">
        <w:rPr>
          <w:rStyle w:val="StyleStyleBold12pt"/>
          <w:highlight w:val="yellow"/>
        </w:rPr>
        <w:t>Meskhidze, Et al, ‘5</w:t>
      </w:r>
      <w:r w:rsidRPr="00622394">
        <w:rPr>
          <w:sz w:val="18"/>
        </w:rPr>
        <w:t>, N. Meskhidze, W. L. Chameides, and A. Nenes, School of Earth and Atmospheric Sciences, Georgia Institute of Technology, “Dust and pollution: A recipe for enhanced ocean fertilization?,” JO</w:t>
      </w:r>
      <w:r>
        <w:rPr>
          <w:sz w:val="18"/>
        </w:rPr>
        <w:t>.</w:t>
      </w:r>
      <w:r w:rsidRPr="00622394">
        <w:rPr>
          <w:sz w:val="18"/>
        </w:rPr>
        <w:t xml:space="preserve"> OF GEOPHYSICAL RESEARCH, VOL. 110, </w:t>
      </w:r>
      <w:hyperlink r:id="rId43" w:history="1">
        <w:r w:rsidRPr="00622394">
          <w:rPr>
            <w:rStyle w:val="Hyperlink"/>
            <w:sz w:val="18"/>
          </w:rPr>
          <w:t>http://www4.ncsu.edu/~nmeskhi/Dust%20and%20pollution_2005.pdf</w:t>
        </w:r>
      </w:hyperlink>
      <w:r w:rsidRPr="00622394">
        <w:rPr>
          <w:sz w:val="18"/>
        </w:rPr>
        <w:t>, ACC. 1-24-13, JT</w:t>
      </w:r>
    </w:p>
    <w:p w14:paraId="757CD829" w14:textId="77777777" w:rsidR="00D83C06" w:rsidRPr="00F11FAA" w:rsidRDefault="00D83C06" w:rsidP="00D83C06">
      <w:r w:rsidRPr="00ED34FD">
        <w:rPr>
          <w:sz w:val="18"/>
        </w:rPr>
        <w:t>There is compelling evidence that net primary productivity in high-nitrate low-chlorophyll (HNLC</w:t>
      </w:r>
      <w:r w:rsidRPr="00ED34FD">
        <w:rPr>
          <w:rStyle w:val="StyleBoldUnderline"/>
          <w:sz w:val="18"/>
          <w:u w:val="none"/>
        </w:rPr>
        <w:t>)</w:t>
      </w:r>
      <w:r w:rsidRPr="009B636A">
        <w:rPr>
          <w:rStyle w:val="StyleBoldUnderline"/>
        </w:rPr>
        <w:t xml:space="preserve"> </w:t>
      </w:r>
      <w:r w:rsidRPr="009B636A">
        <w:rPr>
          <w:rStyle w:val="StyleBoldUnderline"/>
          <w:highlight w:val="yellow"/>
        </w:rPr>
        <w:t>regions of the ocean</w:t>
      </w:r>
      <w:r w:rsidRPr="00F11FAA">
        <w:t xml:space="preserve"> is </w:t>
      </w:r>
      <w:r w:rsidRPr="009B636A">
        <w:rPr>
          <w:rStyle w:val="StyleBoldUnderline"/>
          <w:highlight w:val="yellow"/>
        </w:rPr>
        <w:t>limited by the availability of iron</w:t>
      </w:r>
      <w:r w:rsidRPr="00F11FAA">
        <w:t xml:space="preserve"> </w:t>
      </w:r>
      <w:r w:rsidRPr="00ED34FD">
        <w:rPr>
          <w:sz w:val="18"/>
        </w:rPr>
        <w:t xml:space="preserve">(Fe) [Martin and Fitzwater, 1988; Tsuda et al., 2003]. Together, these Fe-limited HNLC waters </w:t>
      </w:r>
      <w:r w:rsidRPr="009B636A">
        <w:rPr>
          <w:rStyle w:val="StyleBoldUnderline"/>
          <w:highlight w:val="yellow"/>
        </w:rPr>
        <w:t>comprise 30% of the world ocean</w:t>
      </w:r>
      <w:r w:rsidRPr="00F11FAA">
        <w:t xml:space="preserve"> </w:t>
      </w:r>
      <w:r w:rsidRPr="00ED34FD">
        <w:rPr>
          <w:sz w:val="18"/>
        </w:rPr>
        <w:t>[de Baar and Boyd, 2000]. In one of the HNLC regions, the subarctic Pacific, transport and deposition of mineral dust from Asia appears to be the major source of Fe [Duce et al., 1991; Duce and Tindale, 1991]. Although phytoplankton growth in this region has been shown to be stimulated by Fe-enrichment of the surface waters [Tsuda et al., 2003], the establishment of a causal relationship between Asian dust passages and phytoplankton bloom events in the region has been difficult [Young et al., 1991; Boyd et al., 1998a, 1998b; Boyd and Harrison, 1999; Harrison et al., 1999; Bishop et al., 2002]. One complication in establishing such a relationship is quantifying the amount of bioavailable Fe in dust plumes. While only dissolved Fe can be used by phytoplankton, virtually all Fe in Asian desert soils is in a crystalline Fe-III form [Hseung and Jackson, 1952; Claquin et al., 1999], which is insoluble at the pH typical of seawater [Stumm and Morgan, 1981; Zhu et al., 1997]. Thus</w:t>
      </w:r>
      <w:r w:rsidRPr="00F11FAA">
        <w:t xml:space="preserve"> </w:t>
      </w:r>
      <w:r w:rsidRPr="00ED34FD">
        <w:rPr>
          <w:rStyle w:val="StyleBoldUnderline"/>
          <w:highlight w:val="yellow"/>
        </w:rPr>
        <w:t>phytoplankton can only utilize the fraction of the Fe in the deposited dust that has been dissolved during transport in the atmosphere. Processes that affect</w:t>
      </w:r>
      <w:r w:rsidRPr="009B636A">
        <w:rPr>
          <w:rStyle w:val="StyleBoldUnderline"/>
        </w:rPr>
        <w:t xml:space="preserve"> the </w:t>
      </w:r>
      <w:r w:rsidRPr="00ED34FD">
        <w:rPr>
          <w:rStyle w:val="StyleBoldUnderline"/>
          <w:highlight w:val="yellow"/>
        </w:rPr>
        <w:t>solubility</w:t>
      </w:r>
      <w:r w:rsidRPr="009B636A">
        <w:rPr>
          <w:rStyle w:val="StyleBoldUnderline"/>
        </w:rPr>
        <w:t xml:space="preserve"> of Fe-III oxides in dust and alter fluxes of bioavailable Fe to the ocean </w:t>
      </w:r>
      <w:r w:rsidRPr="00ED34FD">
        <w:rPr>
          <w:rStyle w:val="StyleBoldUnderline"/>
          <w:highlight w:val="yellow"/>
        </w:rPr>
        <w:t>may substantially affect ocean ecosystem productivity and, by changing the rate at which atmospheric CO2 is fixed by oceanic biota, may even exert a global-scale influence on climate</w:t>
      </w:r>
      <w:r w:rsidRPr="00F11FAA">
        <w:t xml:space="preserve"> </w:t>
      </w:r>
      <w:r w:rsidRPr="00ED34FD">
        <w:rPr>
          <w:sz w:val="18"/>
        </w:rPr>
        <w:t xml:space="preserve">[Zhuang et al., 1992; Cooper et al., 1996; Turner et al., 1996]. </w:t>
      </w:r>
    </w:p>
    <w:p w14:paraId="517D9F7E" w14:textId="77777777" w:rsidR="00D83C06" w:rsidRDefault="00D83C06" w:rsidP="00D83C06"/>
    <w:p w14:paraId="5B5C95B0" w14:textId="77777777" w:rsidR="00D83C06" w:rsidRDefault="00D83C06" w:rsidP="00D83C06"/>
    <w:p w14:paraId="09E776E1" w14:textId="77777777" w:rsidR="00D83C06" w:rsidRDefault="00D83C06" w:rsidP="00D83C06">
      <w:pPr>
        <w:pStyle w:val="Heading3"/>
      </w:pPr>
      <w:bookmarkStart w:id="27" w:name="_Toc346913999"/>
      <w:r>
        <w:lastRenderedPageBreak/>
        <w:t>Phytoplankton – Iron deposits key</w:t>
      </w:r>
      <w:bookmarkEnd w:id="27"/>
    </w:p>
    <w:p w14:paraId="0FC84579" w14:textId="77777777" w:rsidR="00D83C06" w:rsidRPr="00CB1286" w:rsidRDefault="00D83C06" w:rsidP="00D83C06"/>
    <w:p w14:paraId="111DDB1F" w14:textId="77777777" w:rsidR="00D83C06" w:rsidRPr="00E14071" w:rsidRDefault="00D83C06" w:rsidP="00D83C06">
      <w:pPr>
        <w:pStyle w:val="Heading4"/>
        <w:rPr>
          <w:rStyle w:val="byline"/>
          <w:bCs w:val="0"/>
        </w:rPr>
      </w:pPr>
      <w:r w:rsidRPr="00E14071">
        <w:rPr>
          <w:rStyle w:val="byline"/>
          <w:bCs w:val="0"/>
        </w:rPr>
        <w:t>Iron fertilization is essential to ocean carbon sinks</w:t>
      </w:r>
    </w:p>
    <w:p w14:paraId="416BF586" w14:textId="77777777" w:rsidR="00D83C06" w:rsidRPr="00BF2B7C" w:rsidRDefault="00D83C06" w:rsidP="00D83C06">
      <w:pPr>
        <w:rPr>
          <w:color w:val="000000"/>
          <w:sz w:val="18"/>
          <w:szCs w:val="18"/>
        </w:rPr>
      </w:pPr>
      <w:r w:rsidRPr="00BF2B7C">
        <w:rPr>
          <w:color w:val="000000"/>
          <w:sz w:val="18"/>
          <w:szCs w:val="18"/>
        </w:rPr>
        <w:t xml:space="preserve">Russ </w:t>
      </w:r>
      <w:r w:rsidRPr="00E85697">
        <w:rPr>
          <w:rStyle w:val="StyleStyleBold12pt"/>
          <w:highlight w:val="yellow"/>
        </w:rPr>
        <w:t>George ‘4</w:t>
      </w:r>
      <w:r w:rsidRPr="00BF2B7C">
        <w:rPr>
          <w:color w:val="000000"/>
          <w:sz w:val="18"/>
          <w:szCs w:val="18"/>
        </w:rPr>
        <w:t xml:space="preserve"> – Founder, </w:t>
      </w:r>
      <w:r w:rsidRPr="00BF2B7C">
        <w:rPr>
          <w:rStyle w:val="byline"/>
          <w:bCs/>
          <w:color w:val="000000"/>
          <w:sz w:val="18"/>
          <w:szCs w:val="18"/>
        </w:rPr>
        <w:t xml:space="preserve">Planktos Foundation Press Release: </w:t>
      </w:r>
      <w:r w:rsidRPr="00BF2B7C">
        <w:rPr>
          <w:color w:val="000000"/>
          <w:sz w:val="18"/>
          <w:szCs w:val="18"/>
        </w:rPr>
        <w:t xml:space="preserve">Phytoplankton may stimulate uptake of CO2, http://www.scoop.co.nz/stories/SC0404/S00051.htm, </w:t>
      </w:r>
      <w:r w:rsidRPr="00BF2B7C">
        <w:rPr>
          <w:rStyle w:val="byline"/>
          <w:bCs/>
          <w:color w:val="000000"/>
          <w:sz w:val="18"/>
          <w:szCs w:val="18"/>
        </w:rPr>
        <w:t xml:space="preserve">16 April, </w:t>
      </w:r>
      <w:r w:rsidRPr="00FC59EF">
        <w:rPr>
          <w:sz w:val="18"/>
        </w:rPr>
        <w:t>ACC. 1-25-13, JT</w:t>
      </w:r>
    </w:p>
    <w:p w14:paraId="65B6F789" w14:textId="77777777" w:rsidR="00D83C06" w:rsidRPr="00DF0AE2" w:rsidRDefault="00D83C06" w:rsidP="00D83C06">
      <w:pPr>
        <w:rPr>
          <w:rStyle w:val="StyleBoldUnderline"/>
        </w:rPr>
      </w:pPr>
      <w:r w:rsidRPr="008D3827">
        <w:rPr>
          <w:szCs w:val="16"/>
        </w:rPr>
        <w:t xml:space="preserve">The carbon cycle is a complicated system of causes and effects that are not completely understood, but researchers have long suspected that the </w:t>
      </w:r>
      <w:r w:rsidRPr="00642BE5">
        <w:rPr>
          <w:rStyle w:val="StyleBoldUnderline"/>
        </w:rPr>
        <w:t>oceans are the main regulator of the Earth's atmosphere</w:t>
      </w:r>
      <w:r w:rsidRPr="008D3827">
        <w:rPr>
          <w:szCs w:val="16"/>
        </w:rPr>
        <w:t>, said Hales. For example, during the ice ages more of the Earth's water is locked up in glaciers, creating arid, windy conditions and a lot of dust. This</w:t>
      </w:r>
      <w:r w:rsidRPr="006756B0">
        <w:t xml:space="preserve"> </w:t>
      </w:r>
      <w:r w:rsidRPr="00DF0AE2">
        <w:rPr>
          <w:rStyle w:val="StyleBoldUnderline"/>
          <w:highlight w:val="yellow"/>
        </w:rPr>
        <w:t xml:space="preserve">iron-rich dust is blown out to sea, stimulating productivity of phytoplankton throughout the world's oceans and reducing CO2 levels. </w:t>
      </w:r>
      <w:r>
        <w:rPr>
          <w:rStyle w:val="StyleBoldUnderline"/>
          <w:highlight w:val="yellow"/>
        </w:rPr>
        <w:t xml:space="preserve"> </w:t>
      </w:r>
      <w:r w:rsidRPr="004C7508">
        <w:rPr>
          <w:sz w:val="18"/>
        </w:rPr>
        <w:t>"In order for the phytoplankton to be a long-term sink for carbon, they</w:t>
      </w:r>
      <w:r w:rsidRPr="004C7508">
        <w:t xml:space="preserve"> </w:t>
      </w:r>
      <w:r w:rsidRPr="00DF0AE2">
        <w:rPr>
          <w:sz w:val="18"/>
        </w:rPr>
        <w:t xml:space="preserve">somehow have to get deposited in the deep ocean, and that doesn't always happen," </w:t>
      </w:r>
      <w:r w:rsidRPr="008D3827">
        <w:rPr>
          <w:szCs w:val="16"/>
        </w:rPr>
        <w:t>said Hales</w:t>
      </w:r>
      <w:r w:rsidRPr="006756B0">
        <w:t xml:space="preserve">. </w:t>
      </w:r>
      <w:r w:rsidRPr="00DF0AE2">
        <w:rPr>
          <w:rStyle w:val="StyleBoldUnderline"/>
          <w:highlight w:val="yellow"/>
        </w:rPr>
        <w:t>"If the phytoplankton are just eaten at the surface, or don't sink to any great depth then the carbon is eventually released back into the atmosphere."</w:t>
      </w:r>
      <w:r w:rsidRPr="00DF0AE2">
        <w:rPr>
          <w:rStyle w:val="StyleBoldUnderline"/>
        </w:rPr>
        <w:t xml:space="preserve"> </w:t>
      </w:r>
    </w:p>
    <w:p w14:paraId="37432527" w14:textId="77777777" w:rsidR="00D83C06" w:rsidRDefault="00D83C06" w:rsidP="00D83C06"/>
    <w:p w14:paraId="25F50F9A" w14:textId="77777777" w:rsidR="00D83C06" w:rsidRDefault="00D83C06" w:rsidP="00D83C06"/>
    <w:p w14:paraId="456456E5" w14:textId="77777777" w:rsidR="00D83C06" w:rsidRDefault="00D83C06" w:rsidP="00D83C06">
      <w:pPr>
        <w:pStyle w:val="Heading3"/>
      </w:pPr>
      <w:bookmarkStart w:id="28" w:name="_Toc346914000"/>
      <w:r>
        <w:lastRenderedPageBreak/>
        <w:t>Phytoplankton – Gen. Impacts</w:t>
      </w:r>
      <w:bookmarkEnd w:id="28"/>
    </w:p>
    <w:p w14:paraId="356661C3" w14:textId="77777777" w:rsidR="00D83C06" w:rsidRDefault="00D83C06" w:rsidP="00D83C06"/>
    <w:p w14:paraId="33C15620" w14:textId="77777777" w:rsidR="00D83C06" w:rsidRPr="008A0740" w:rsidRDefault="00D83C06" w:rsidP="00D83C06">
      <w:pPr>
        <w:pStyle w:val="Heading4"/>
      </w:pPr>
      <w:r>
        <w:t>ALL LIFE ON EARTH DEPENDS ON PHYTOPLANKTON</w:t>
      </w:r>
    </w:p>
    <w:p w14:paraId="1B11CCC3" w14:textId="77777777" w:rsidR="00D83C06" w:rsidRPr="008A0740" w:rsidRDefault="00D83C06" w:rsidP="00D83C06">
      <w:pPr>
        <w:rPr>
          <w:color w:val="000000"/>
          <w:sz w:val="18"/>
          <w:szCs w:val="18"/>
        </w:rPr>
      </w:pPr>
      <w:r w:rsidRPr="00282685">
        <w:rPr>
          <w:rStyle w:val="StyleStyleBold12pt"/>
          <w:highlight w:val="yellow"/>
        </w:rPr>
        <w:t>SAHFOS ‘4</w:t>
      </w:r>
      <w:r>
        <w:rPr>
          <w:color w:val="000000"/>
        </w:rPr>
        <w:t xml:space="preserve">  </w:t>
      </w:r>
      <w:r w:rsidRPr="008A0740">
        <w:rPr>
          <w:sz w:val="18"/>
          <w:szCs w:val="18"/>
        </w:rPr>
        <w:t xml:space="preserve">Sir Alister Hardy Foundation For Ocean Science, </w:t>
      </w:r>
      <w:r w:rsidRPr="008A0740">
        <w:rPr>
          <w:color w:val="000000"/>
          <w:sz w:val="18"/>
          <w:szCs w:val="18"/>
        </w:rPr>
        <w:t xml:space="preserve">http://192.171.163.165/edu_key_3_Plankton_Blooms.htm, </w:t>
      </w:r>
      <w:r w:rsidRPr="008A0740">
        <w:rPr>
          <w:sz w:val="18"/>
          <w:szCs w:val="18"/>
        </w:rPr>
        <w:t xml:space="preserve">CPR Survey, “Plankton Blooms,” </w:t>
      </w:r>
      <w:r w:rsidRPr="00CC5010">
        <w:rPr>
          <w:sz w:val="18"/>
          <w:szCs w:val="18"/>
        </w:rPr>
        <w:t>http://www.sahfos.ac.uk/education/edu_key_3_Plankton_Blooms.htm</w:t>
      </w:r>
      <w:r w:rsidRPr="00080288">
        <w:rPr>
          <w:sz w:val="18"/>
        </w:rPr>
        <w:t>, ACC. 1-24-13, JT</w:t>
      </w:r>
    </w:p>
    <w:p w14:paraId="14E92517" w14:textId="77777777" w:rsidR="00D83C06" w:rsidRPr="005C07CF" w:rsidRDefault="00D83C06" w:rsidP="00D83C06">
      <w:pPr>
        <w:rPr>
          <w:rStyle w:val="StyleBoldUnderline"/>
        </w:rPr>
      </w:pPr>
      <w:r w:rsidRPr="008A0740">
        <w:rPr>
          <w:szCs w:val="16"/>
        </w:rPr>
        <w:t>Almost</w:t>
      </w:r>
      <w:r w:rsidRPr="008A0740">
        <w:t xml:space="preserve"> </w:t>
      </w:r>
      <w:r w:rsidRPr="005C07CF">
        <w:rPr>
          <w:rStyle w:val="StyleBoldUnderline"/>
          <w:highlight w:val="yellow"/>
        </w:rPr>
        <w:t>all life on the earth depends on chlorophyll bearing organisms being able to use the sun's energy to convert inorganic molecules into organic molecules</w:t>
      </w:r>
      <w:r w:rsidRPr="008A0740">
        <w:t xml:space="preserve">. </w:t>
      </w:r>
      <w:r w:rsidRPr="008A0740">
        <w:rPr>
          <w:sz w:val="18"/>
          <w:szCs w:val="18"/>
        </w:rPr>
        <w:t xml:space="preserve">This process is </w:t>
      </w:r>
      <w:r w:rsidRPr="005C07CF">
        <w:rPr>
          <w:rStyle w:val="StyleBoldUnderline"/>
          <w:highlight w:val="yellow"/>
        </w:rPr>
        <w:t>called photosynthesis.</w:t>
      </w:r>
      <w:r w:rsidRPr="005C07CF">
        <w:rPr>
          <w:rStyle w:val="StyleBoldUnderline"/>
        </w:rPr>
        <w:t xml:space="preserve"> </w:t>
      </w:r>
      <w:r w:rsidRPr="008A0740">
        <w:rPr>
          <w:szCs w:val="16"/>
        </w:rPr>
        <w:t>There are significant differences in the location and extent in which photosynthetic organisms can operate due to the physical and chemical composition of the sea. This means that photosynthetic production is not uniform throughout the oceans, but occurs more in areas of high nutrient availability, for example, shelf seas and coastal regions</w:t>
      </w:r>
      <w:r w:rsidRPr="008A0740">
        <w:t xml:space="preserve">. </w:t>
      </w:r>
      <w:r w:rsidRPr="005C07CF">
        <w:rPr>
          <w:rStyle w:val="StyleBoldUnderline"/>
          <w:highlight w:val="yellow"/>
        </w:rPr>
        <w:t>Phytoplankton are responsible for approximately 95% of all the marine photosynthes.</w:t>
      </w:r>
    </w:p>
    <w:p w14:paraId="4F40AB70" w14:textId="77777777" w:rsidR="00D83C06" w:rsidRDefault="00D83C06" w:rsidP="00D83C06">
      <w:pPr>
        <w:rPr>
          <w:b/>
          <w:color w:val="000000"/>
        </w:rPr>
      </w:pPr>
    </w:p>
    <w:p w14:paraId="7EFDB77C" w14:textId="77777777" w:rsidR="00D83C06" w:rsidRPr="00EA40BD" w:rsidRDefault="00D83C06" w:rsidP="00D83C06">
      <w:pPr>
        <w:pStyle w:val="Heading4"/>
      </w:pPr>
      <w:r>
        <w:t>Phytoplankton prevents collapse of the entire food chain</w:t>
      </w:r>
    </w:p>
    <w:p w14:paraId="6674FB0B" w14:textId="77777777" w:rsidR="00D83C06" w:rsidRPr="00EA40BD" w:rsidRDefault="00D83C06" w:rsidP="00D83C06">
      <w:r w:rsidRPr="00EA40BD">
        <w:t xml:space="preserve">Carolyn </w:t>
      </w:r>
      <w:r w:rsidRPr="00FC59EF">
        <w:rPr>
          <w:rStyle w:val="StyleStyleBold12pt"/>
          <w:highlight w:val="yellow"/>
        </w:rPr>
        <w:t>LaRoche, ’13,</w:t>
      </w:r>
      <w:r w:rsidRPr="00EA40BD">
        <w:t xml:space="preserve"> </w:t>
      </w:r>
      <w:r>
        <w:t xml:space="preserve">No date given-last updated 1-25-13, </w:t>
      </w:r>
      <w:r w:rsidRPr="00EA40BD">
        <w:t xml:space="preserve">Master of Science in forensic chemistry from the University of New Haven, “Three Reasons Phytoplankton Are So Important to the Marine Environment,” </w:t>
      </w:r>
      <w:hyperlink r:id="rId44" w:history="1">
        <w:r w:rsidRPr="00852409">
          <w:rPr>
            <w:rStyle w:val="Hyperlink"/>
          </w:rPr>
          <w:t>http://www.ehow.com/list_7320387_three-phytoplankton-important-marine-environment.html</w:t>
        </w:r>
      </w:hyperlink>
      <w:r>
        <w:t xml:space="preserve">, </w:t>
      </w:r>
      <w:r w:rsidRPr="00FC59EF">
        <w:rPr>
          <w:sz w:val="18"/>
        </w:rPr>
        <w:t>ACC. 1-25-13, JT</w:t>
      </w:r>
    </w:p>
    <w:p w14:paraId="30CFBD86" w14:textId="77777777" w:rsidR="00D83C06" w:rsidRDefault="00D83C06" w:rsidP="00D83C06">
      <w:r w:rsidRPr="0019465C">
        <w:rPr>
          <w:rStyle w:val="StyleBoldUnderline"/>
          <w:highlight w:val="yellow"/>
        </w:rPr>
        <w:t>All food chains must begin with a producer</w:t>
      </w:r>
      <w:r w:rsidRPr="00FC59EF">
        <w:t>. A herbivore, or plant eater, ingests the producer and processes the energy it contains through digestion. When a carnivore, or meat eater, consumes the herbivore, it processes the same energy through its </w:t>
      </w:r>
      <w:hyperlink r:id="rId45" w:history="1">
        <w:r w:rsidRPr="00FC59EF">
          <w:rPr>
            <w:rStyle w:val="Hyperlink"/>
          </w:rPr>
          <w:t>digestive system</w:t>
        </w:r>
      </w:hyperlink>
      <w:r w:rsidRPr="00FC59EF">
        <w:t xml:space="preserve">. In a marine or freshwater food web, </w:t>
      </w:r>
      <w:r w:rsidRPr="0019465C">
        <w:rPr>
          <w:rStyle w:val="StyleBoldUnderline"/>
          <w:highlight w:val="yellow"/>
        </w:rPr>
        <w:t>producers such as phytoplankton are the basic source of all energy utilized by every organism. Producers are the only organisms capable of processing light energy into food energy; without their presence, the entire food web would collapse.</w:t>
      </w:r>
      <w:r w:rsidRPr="00FC59EF">
        <w:br/>
      </w:r>
      <w:r w:rsidRPr="00FC59EF">
        <w:br/>
      </w:r>
    </w:p>
    <w:p w14:paraId="2CA68011" w14:textId="77777777" w:rsidR="00D83C06" w:rsidRPr="00287E92" w:rsidRDefault="00D83C06" w:rsidP="00D83C06">
      <w:pPr>
        <w:pStyle w:val="Heading4"/>
      </w:pPr>
      <w:r>
        <w:t>Loss of phytoplankton collapses the food chain--extinction</w:t>
      </w:r>
    </w:p>
    <w:p w14:paraId="0A8BE379" w14:textId="77777777" w:rsidR="00D83C06" w:rsidRPr="00287E92" w:rsidRDefault="00D83C06" w:rsidP="00D83C06">
      <w:r w:rsidRPr="00C837C0">
        <w:rPr>
          <w:rStyle w:val="StyleStyleBold12pt"/>
          <w:highlight w:val="yellow"/>
        </w:rPr>
        <w:t>Science Today</w:t>
      </w:r>
      <w:r w:rsidRPr="00287E92">
        <w:t>, J</w:t>
      </w:r>
      <w:r>
        <w:t>uly</w:t>
      </w:r>
      <w:r w:rsidRPr="00287E92">
        <w:t xml:space="preserve"> 28, </w:t>
      </w:r>
      <w:r w:rsidRPr="00C837C0">
        <w:rPr>
          <w:rStyle w:val="StyleStyleBold12pt"/>
          <w:highlight w:val="yellow"/>
        </w:rPr>
        <w:t>‘10</w:t>
      </w:r>
      <w:r>
        <w:t xml:space="preserve">, </w:t>
      </w:r>
      <w:hyperlink r:id="rId46" w:history="1">
        <w:r w:rsidRPr="00852409">
          <w:rPr>
            <w:rStyle w:val="Hyperlink"/>
          </w:rPr>
          <w:t>http://www.calacademy.org/sciencetoday/phytoplankton-decline/</w:t>
        </w:r>
      </w:hyperlink>
      <w:r>
        <w:t>, “</w:t>
      </w:r>
      <w:r w:rsidRPr="00287E92">
        <w:t>Phytoplankton Decline</w:t>
      </w:r>
      <w:r>
        <w:t xml:space="preserve">,” </w:t>
      </w:r>
      <w:r w:rsidRPr="00FC59EF">
        <w:rPr>
          <w:sz w:val="18"/>
        </w:rPr>
        <w:t>ACC. 1-25-13, JT</w:t>
      </w:r>
    </w:p>
    <w:p w14:paraId="33A23D86" w14:textId="77777777" w:rsidR="00D83C06" w:rsidRPr="00287E92" w:rsidRDefault="00D83C06" w:rsidP="00D83C06">
      <w:r w:rsidRPr="00287E92">
        <w:t xml:space="preserve">What happens if the bottom of the food chain disappears? </w:t>
      </w:r>
      <w:r w:rsidRPr="00535FFC">
        <w:rPr>
          <w:rStyle w:val="StyleBoldUnderline"/>
          <w:highlight w:val="yellow"/>
        </w:rPr>
        <w:t>While </w:t>
      </w:r>
      <w:hyperlink r:id="rId47" w:history="1">
        <w:r w:rsidRPr="00535FFC">
          <w:rPr>
            <w:rStyle w:val="StyleBoldUnderline"/>
            <w:highlight w:val="yellow"/>
          </w:rPr>
          <w:t>phytoplankton</w:t>
        </w:r>
      </w:hyperlink>
      <w:r w:rsidRPr="00535FFC">
        <w:rPr>
          <w:rStyle w:val="StyleBoldUnderline"/>
          <w:highlight w:val="yellow"/>
        </w:rPr>
        <w:t> haven’t yet disappeared, scientists are finding that their populations are declining at an alarming rate</w:t>
      </w:r>
      <w:r w:rsidRPr="00287E92">
        <w:t>—at about 40% since 1950.</w:t>
      </w:r>
      <w:r>
        <w:t xml:space="preserve"> </w:t>
      </w:r>
      <w:r w:rsidRPr="00535FFC">
        <w:rPr>
          <w:rStyle w:val="StyleBoldUnderline"/>
          <w:highlight w:val="yellow"/>
        </w:rPr>
        <w:t>These microscopic marine algae form the basis of the marine food chain and sustain a number of diverse species</w:t>
      </w:r>
      <w:r w:rsidRPr="00535FFC">
        <w:rPr>
          <w:rStyle w:val="StyleBoldUnderline"/>
        </w:rPr>
        <w:t xml:space="preserve"> ranging from tiny zooplankton to large marine mammals,</w:t>
      </w:r>
      <w:r w:rsidRPr="00287E92">
        <w:t xml:space="preserve"> seabirds, and fish.</w:t>
      </w:r>
      <w:r>
        <w:t xml:space="preserve"> </w:t>
      </w:r>
      <w:r w:rsidRPr="00287E92">
        <w:t>“Phytoplankton is the fuel on which marine ecosystems run.</w:t>
      </w:r>
      <w:r w:rsidRPr="00535FFC">
        <w:rPr>
          <w:rStyle w:val="StyleBoldUnderline"/>
        </w:rPr>
        <w:t xml:space="preserve"> </w:t>
      </w:r>
      <w:r w:rsidRPr="00535FFC">
        <w:rPr>
          <w:rStyle w:val="StyleBoldUnderline"/>
          <w:highlight w:val="yellow"/>
        </w:rPr>
        <w:t>A decline of phytoplankton affects everything up the food chain, including humans,”</w:t>
      </w:r>
      <w:r w:rsidRPr="00535FFC">
        <w:rPr>
          <w:rStyle w:val="StyleBoldUnderline"/>
        </w:rPr>
        <w:t xml:space="preserve"> </w:t>
      </w:r>
      <w:r w:rsidRPr="00287E92">
        <w:t>according to Daniel Boyce the lead author of a new study published in the July 29th edition of </w:t>
      </w:r>
      <w:hyperlink r:id="rId48" w:history="1">
        <w:r w:rsidRPr="00287E92">
          <w:rPr>
            <w:rStyle w:val="Hyperlink"/>
          </w:rPr>
          <w:t>Nature</w:t>
        </w:r>
      </w:hyperlink>
      <w:r w:rsidRPr="00287E92">
        <w:t>.</w:t>
      </w:r>
    </w:p>
    <w:p w14:paraId="721F09BB" w14:textId="77777777" w:rsidR="00D83C06" w:rsidRDefault="00D83C06" w:rsidP="00D83C06"/>
    <w:p w14:paraId="2BC532C9" w14:textId="77777777" w:rsidR="00D83C06" w:rsidRDefault="00D83C06" w:rsidP="00D83C06"/>
    <w:p w14:paraId="473A1991" w14:textId="77777777" w:rsidR="00D83C06" w:rsidRDefault="00D83C06" w:rsidP="00D83C06"/>
    <w:p w14:paraId="1AF3B3A2" w14:textId="77777777" w:rsidR="00D83C06" w:rsidRDefault="00D83C06" w:rsidP="00D83C06">
      <w:pPr>
        <w:pStyle w:val="Heading3"/>
      </w:pPr>
      <w:bookmarkStart w:id="29" w:name="_Toc346914001"/>
      <w:r>
        <w:lastRenderedPageBreak/>
        <w:t>Phytoplankton - Feedback Ext. / solves warming</w:t>
      </w:r>
      <w:bookmarkEnd w:id="29"/>
    </w:p>
    <w:p w14:paraId="123F0D2B" w14:textId="77777777" w:rsidR="00D83C06" w:rsidRDefault="00D83C06" w:rsidP="00D83C06"/>
    <w:p w14:paraId="17E8F0C2" w14:textId="77777777" w:rsidR="00D83C06" w:rsidRDefault="00D83C06" w:rsidP="00D83C06">
      <w:pPr>
        <w:pStyle w:val="Heading4"/>
        <w:rPr>
          <w:rFonts w:eastAsiaTheme="minorHAnsi"/>
        </w:rPr>
      </w:pPr>
      <w:r>
        <w:rPr>
          <w:rFonts w:eastAsiaTheme="minorHAnsi"/>
        </w:rPr>
        <w:t>EVEN SMALL CHANGES IN PHYTOPLANKTON GROWTH CAN AFFECT CO2 LEVELS</w:t>
      </w:r>
    </w:p>
    <w:p w14:paraId="5E68F68D" w14:textId="77777777" w:rsidR="00D83C06" w:rsidRPr="002A6108" w:rsidRDefault="00D83C06" w:rsidP="00D83C06">
      <w:r w:rsidRPr="0038113D">
        <w:t xml:space="preserve">Caitlyn </w:t>
      </w:r>
      <w:r w:rsidRPr="002A6108">
        <w:rPr>
          <w:rStyle w:val="StyleStyleBold12pt"/>
          <w:highlight w:val="yellow"/>
        </w:rPr>
        <w:t>Kennedy, ’12,</w:t>
      </w:r>
      <w:r w:rsidRPr="0038113D">
        <w:t xml:space="preserve"> </w:t>
      </w:r>
      <w:r w:rsidRPr="002A6108">
        <w:t xml:space="preserve">Climate Program Office, </w:t>
      </w:r>
      <w:hyperlink r:id="rId49" w:history="1">
        <w:r w:rsidRPr="002A6108">
          <w:rPr>
            <w:rStyle w:val="Hyperlink"/>
          </w:rPr>
          <w:t>National Oceanic and Atmospheric Administration</w:t>
        </w:r>
      </w:hyperlink>
      <w:r w:rsidRPr="002A6108">
        <w:t xml:space="preserve">, </w:t>
      </w:r>
      <w:hyperlink r:id="rId50" w:history="1">
        <w:r w:rsidRPr="00852409">
          <w:rPr>
            <w:rStyle w:val="Hyperlink"/>
          </w:rPr>
          <w:t>http://www.oar.noaa.gov/spotlite/archive/2012/articles/phytoplankton/phytoplankton.html</w:t>
        </w:r>
      </w:hyperlink>
      <w:r>
        <w:t xml:space="preserve">, </w:t>
      </w:r>
      <w:r w:rsidRPr="002A6108">
        <w:t xml:space="preserve">“Clearing up a cloudy view of phytoplankton's role in the climate system,” </w:t>
      </w:r>
      <w:r w:rsidRPr="00B05085">
        <w:t>ACC. 1-24-13, JT</w:t>
      </w:r>
    </w:p>
    <w:p w14:paraId="7BC76246" w14:textId="77777777" w:rsidR="00D83C06" w:rsidRPr="00444800" w:rsidRDefault="00D83C06" w:rsidP="00D83C06">
      <w:pPr>
        <w:rPr>
          <w:rStyle w:val="StyleBoldUnderline"/>
        </w:rPr>
      </w:pPr>
      <w:r w:rsidRPr="00444800">
        <w:rPr>
          <w:sz w:val="18"/>
        </w:rPr>
        <w:t xml:space="preserve">Even though the role of phytoplankton in modulating climate through cloud feedbacks is small, </w:t>
      </w:r>
      <w:r w:rsidRPr="00444800">
        <w:rPr>
          <w:rStyle w:val="StyleBoldUnderline"/>
          <w:highlight w:val="yellow"/>
        </w:rPr>
        <w:t xml:space="preserve">phytoplankton remain critical in regulating the amount of carbon dioxide in the atmosphere. Phytoplankton are responsible for nearly half of the planet's primary production, consuming carbon dioxide and releasing oxygen as they grow. </w:t>
      </w:r>
      <w:r w:rsidRPr="00444800">
        <w:rPr>
          <w:rStyle w:val="Emphasis"/>
          <w:highlight w:val="yellow"/>
        </w:rPr>
        <w:t>Even small changes</w:t>
      </w:r>
      <w:r w:rsidRPr="00444800">
        <w:rPr>
          <w:rStyle w:val="StyleBoldUnderline"/>
          <w:highlight w:val="yellow"/>
        </w:rPr>
        <w:t xml:space="preserve"> in the growth of phytoplankton could affect atmospheric carbon dioxide concentrations.</w:t>
      </w:r>
    </w:p>
    <w:p w14:paraId="2B121C94" w14:textId="77777777" w:rsidR="00D83C06" w:rsidRDefault="00D83C06" w:rsidP="00D83C06"/>
    <w:p w14:paraId="70DF2B0F" w14:textId="77777777" w:rsidR="00D83C06" w:rsidRDefault="00D83C06" w:rsidP="00D83C06"/>
    <w:p w14:paraId="3C83E1B9" w14:textId="77777777" w:rsidR="00D83C06" w:rsidRPr="00D6332A" w:rsidRDefault="00D83C06" w:rsidP="00D83C06">
      <w:pPr>
        <w:pStyle w:val="Heading4"/>
      </w:pPr>
      <w:r w:rsidRPr="00D6332A">
        <w:t>Phytoplankton is crucial to control warming—we need more iron fertilization</w:t>
      </w:r>
    </w:p>
    <w:p w14:paraId="2A77590A" w14:textId="77777777" w:rsidR="00D83C06" w:rsidRPr="00BF2B7C" w:rsidRDefault="00D83C06" w:rsidP="00D83C06">
      <w:pPr>
        <w:rPr>
          <w:color w:val="000000"/>
          <w:sz w:val="18"/>
          <w:szCs w:val="18"/>
        </w:rPr>
      </w:pPr>
      <w:r w:rsidRPr="00BF2B7C">
        <w:rPr>
          <w:color w:val="000000"/>
          <w:sz w:val="18"/>
          <w:szCs w:val="18"/>
        </w:rPr>
        <w:t xml:space="preserve">Russ </w:t>
      </w:r>
      <w:r w:rsidRPr="00E85697">
        <w:rPr>
          <w:rStyle w:val="StyleStyleBold12pt"/>
          <w:highlight w:val="yellow"/>
        </w:rPr>
        <w:t>George ‘4</w:t>
      </w:r>
      <w:r w:rsidRPr="00BF2B7C">
        <w:rPr>
          <w:color w:val="000000"/>
          <w:sz w:val="18"/>
          <w:szCs w:val="18"/>
        </w:rPr>
        <w:t xml:space="preserve"> – Founder, </w:t>
      </w:r>
      <w:r w:rsidRPr="00BF2B7C">
        <w:rPr>
          <w:rStyle w:val="byline"/>
          <w:bCs/>
          <w:color w:val="000000"/>
          <w:sz w:val="18"/>
          <w:szCs w:val="18"/>
        </w:rPr>
        <w:t xml:space="preserve">Planktos Foundation Press Release: </w:t>
      </w:r>
      <w:r w:rsidRPr="00BF2B7C">
        <w:rPr>
          <w:color w:val="000000"/>
          <w:sz w:val="18"/>
          <w:szCs w:val="18"/>
        </w:rPr>
        <w:t xml:space="preserve">Phytoplankton may stimulate uptake of CO2, http://www.scoop.co.nz/stories/SC0404/S00051.htm, </w:t>
      </w:r>
      <w:r w:rsidRPr="00BF2B7C">
        <w:rPr>
          <w:rStyle w:val="byline"/>
          <w:bCs/>
          <w:color w:val="000000"/>
          <w:sz w:val="18"/>
          <w:szCs w:val="18"/>
        </w:rPr>
        <w:t xml:space="preserve">16 April, </w:t>
      </w:r>
      <w:r w:rsidRPr="00FC59EF">
        <w:rPr>
          <w:sz w:val="18"/>
        </w:rPr>
        <w:t>ACC. 1-25-13, JT</w:t>
      </w:r>
    </w:p>
    <w:p w14:paraId="3F9F9E83" w14:textId="77777777" w:rsidR="00D83C06" w:rsidRPr="00E85697" w:rsidRDefault="00D83C06" w:rsidP="00D83C06">
      <w:pPr>
        <w:pStyle w:val="NormalWeb"/>
        <w:spacing w:before="0" w:beforeAutospacing="0" w:after="0" w:afterAutospacing="0"/>
        <w:rPr>
          <w:rStyle w:val="StyleBoldUnderline"/>
        </w:rPr>
      </w:pPr>
      <w:r w:rsidRPr="00F45159">
        <w:rPr>
          <w:sz w:val="20"/>
        </w:rPr>
        <w:t>New research has revealed that</w:t>
      </w:r>
      <w:r w:rsidRPr="00F45159">
        <w:rPr>
          <w:rStyle w:val="StyleBoldUnderline"/>
          <w:sz w:val="20"/>
        </w:rPr>
        <w:t xml:space="preserve"> </w:t>
      </w:r>
      <w:r w:rsidRPr="00F45159">
        <w:rPr>
          <w:rStyle w:val="StyleBoldUnderline"/>
          <w:highlight w:val="yellow"/>
        </w:rPr>
        <w:t>phytoplankton may be one of the main</w:t>
      </w:r>
      <w:r w:rsidRPr="00E85697">
        <w:rPr>
          <w:rStyle w:val="StyleBoldUnderline"/>
        </w:rPr>
        <w:t xml:space="preserve"> historic </w:t>
      </w:r>
      <w:r w:rsidRPr="00F45159">
        <w:rPr>
          <w:rStyle w:val="StyleBoldUnderline"/>
          <w:highlight w:val="yellow"/>
        </w:rPr>
        <w:t>controls on global warming, and that fertilizing the oceans with iron results in increased phytoplankton productivity</w:t>
      </w:r>
      <w:r w:rsidRPr="00E85697">
        <w:rPr>
          <w:rStyle w:val="StyleBoldUnderline"/>
        </w:rPr>
        <w:t xml:space="preserve"> - a hypothetical way </w:t>
      </w:r>
      <w:r w:rsidRPr="00F45159">
        <w:rPr>
          <w:rStyle w:val="StyleBoldUnderline"/>
          <w:highlight w:val="yellow"/>
        </w:rPr>
        <w:t>to offset</w:t>
      </w:r>
      <w:r w:rsidRPr="00E85697">
        <w:rPr>
          <w:rStyle w:val="StyleBoldUnderline"/>
        </w:rPr>
        <w:t xml:space="preserve"> the effects of </w:t>
      </w:r>
      <w:r w:rsidRPr="00F45159">
        <w:rPr>
          <w:rStyle w:val="StyleBoldUnderline"/>
          <w:highlight w:val="yellow"/>
        </w:rPr>
        <w:t>global warming</w:t>
      </w:r>
      <w:r w:rsidRPr="00E85697">
        <w:rPr>
          <w:rStyle w:val="StyleBoldUnderline"/>
        </w:rPr>
        <w:t xml:space="preserve">. </w:t>
      </w:r>
    </w:p>
    <w:p w14:paraId="6990E52C" w14:textId="77777777" w:rsidR="00D83C06" w:rsidRPr="008D3827" w:rsidRDefault="00D83C06" w:rsidP="00D83C06">
      <w:pPr>
        <w:pStyle w:val="NormalWeb"/>
        <w:spacing w:before="0" w:beforeAutospacing="0" w:after="0" w:afterAutospacing="0"/>
        <w:rPr>
          <w:sz w:val="22"/>
          <w:szCs w:val="22"/>
          <w:u w:val="single"/>
        </w:rPr>
      </w:pPr>
      <w:r w:rsidRPr="00E85697">
        <w:rPr>
          <w:rStyle w:val="StyleBoldUnderline"/>
        </w:rPr>
        <w:t>Through photosynthesis,</w:t>
      </w:r>
      <w:r w:rsidRPr="006756B0">
        <w:rPr>
          <w:sz w:val="22"/>
          <w:szCs w:val="22"/>
        </w:rPr>
        <w:t xml:space="preserve"> </w:t>
      </w:r>
      <w:r w:rsidRPr="008D3827">
        <w:rPr>
          <w:sz w:val="18"/>
          <w:szCs w:val="18"/>
        </w:rPr>
        <w:t>these tiny, free-floating</w:t>
      </w:r>
      <w:r w:rsidRPr="006756B0">
        <w:rPr>
          <w:sz w:val="22"/>
          <w:szCs w:val="22"/>
        </w:rPr>
        <w:t xml:space="preserve"> </w:t>
      </w:r>
      <w:r w:rsidRPr="00E85697">
        <w:rPr>
          <w:rStyle w:val="StyleBoldUnderline"/>
        </w:rPr>
        <w:t xml:space="preserve">aquatic plants can convert carbon dioxide to organic carbon, and </w:t>
      </w:r>
      <w:r w:rsidRPr="00F45159">
        <w:rPr>
          <w:rStyle w:val="StyleBoldUnderline"/>
          <w:highlight w:val="yellow"/>
        </w:rPr>
        <w:t>there appears to be a prehistoric relationship between iron in the ocean and atmospheric levels of carbon dioxide.</w:t>
      </w:r>
      <w:r w:rsidRPr="008D3827">
        <w:rPr>
          <w:sz w:val="22"/>
          <w:szCs w:val="22"/>
          <w:u w:val="single"/>
        </w:rPr>
        <w:t xml:space="preserve"> </w:t>
      </w:r>
    </w:p>
    <w:p w14:paraId="76B4C42A" w14:textId="77777777" w:rsidR="00D83C06" w:rsidRDefault="00D83C06" w:rsidP="00D83C06">
      <w:pPr>
        <w:pStyle w:val="NormalWeb"/>
        <w:spacing w:before="0" w:beforeAutospacing="0" w:after="0" w:afterAutospacing="0"/>
        <w:rPr>
          <w:sz w:val="22"/>
          <w:szCs w:val="22"/>
        </w:rPr>
      </w:pPr>
    </w:p>
    <w:p w14:paraId="0FD670C7" w14:textId="77777777" w:rsidR="00D83C06" w:rsidRDefault="00D83C06" w:rsidP="00D83C06"/>
    <w:p w14:paraId="30B13CF7" w14:textId="77777777" w:rsidR="00D83C06" w:rsidRDefault="00D83C06" w:rsidP="00D83C06">
      <w:pPr>
        <w:pStyle w:val="Heading3"/>
      </w:pPr>
      <w:bookmarkStart w:id="30" w:name="_Toc346914002"/>
      <w:r>
        <w:lastRenderedPageBreak/>
        <w:t>Phytoplankton – A2: natural causes</w:t>
      </w:r>
      <w:bookmarkEnd w:id="30"/>
    </w:p>
    <w:p w14:paraId="1A7C8BD3" w14:textId="77777777" w:rsidR="00D83C06" w:rsidRDefault="00D83C06" w:rsidP="00D83C06"/>
    <w:p w14:paraId="370CEB0E" w14:textId="77777777" w:rsidR="00D83C06" w:rsidRPr="0011434C" w:rsidRDefault="00D83C06" w:rsidP="00D83C06">
      <w:pPr>
        <w:pStyle w:val="Heading4"/>
      </w:pPr>
      <w:r>
        <w:t>HUMAN-MADE EMISSIONS HAVE A STRONGER INFLUENCE</w:t>
      </w:r>
    </w:p>
    <w:p w14:paraId="05A243EB" w14:textId="77777777" w:rsidR="00D83C06" w:rsidRPr="00FB664B" w:rsidRDefault="00D83C06" w:rsidP="00D83C06">
      <w:r w:rsidRPr="00F23641">
        <w:t xml:space="preserve">FRASER </w:t>
      </w:r>
      <w:r w:rsidRPr="00F23641">
        <w:rPr>
          <w:rStyle w:val="StyleStyleBold12pt"/>
          <w:highlight w:val="yellow"/>
        </w:rPr>
        <w:t>CAIN ‘5</w:t>
      </w:r>
      <w:r w:rsidRPr="00FB664B">
        <w:t xml:space="preserve">  Feb 11, , “Air Pollution Linked to Growth of Life in Oceans,</w:t>
      </w:r>
      <w:r>
        <w:t xml:space="preserve">” </w:t>
      </w:r>
      <w:r w:rsidRPr="00F23641">
        <w:t>Universe Today,</w:t>
      </w:r>
      <w:hyperlink r:id="rId51" w:history="1">
        <w:r w:rsidRPr="00852409">
          <w:rPr>
            <w:rStyle w:val="Hyperlink"/>
          </w:rPr>
          <w:t>http://www.universetoday.com/am/publish/pollution_linked_growth.html?112200, ACC. 1-25-13</w:t>
        </w:r>
      </w:hyperlink>
      <w:r>
        <w:t>, JT</w:t>
      </w:r>
    </w:p>
    <w:p w14:paraId="3D143AF4" w14:textId="77777777" w:rsidR="00D83C06" w:rsidRDefault="00D83C06" w:rsidP="00D83C06">
      <w:r w:rsidRPr="00642BE5">
        <w:rPr>
          <w:rStyle w:val="StyleBoldUnderline"/>
          <w:highlight w:val="yellow"/>
        </w:rPr>
        <w:t>Natural sources of sulfur dioxide</w:t>
      </w:r>
      <w:r w:rsidRPr="0011434C">
        <w:rPr>
          <w:color w:val="000000"/>
        </w:rPr>
        <w:t xml:space="preserve">, </w:t>
      </w:r>
      <w:r w:rsidRPr="00DF5A6F">
        <w:rPr>
          <w:color w:val="000000"/>
          <w:szCs w:val="16"/>
        </w:rPr>
        <w:t>such as volcanic emissions and ocean production,</w:t>
      </w:r>
      <w:r w:rsidRPr="00642BE5">
        <w:rPr>
          <w:rStyle w:val="StyleBoldUnderline"/>
        </w:rPr>
        <w:t xml:space="preserve"> may also </w:t>
      </w:r>
      <w:r w:rsidRPr="00642BE5">
        <w:rPr>
          <w:rStyle w:val="StyleBoldUnderline"/>
          <w:highlight w:val="yellow"/>
        </w:rPr>
        <w:t xml:space="preserve">cause iron mobilization and stimulate phytoplankton growth. Yet emissions from human-made sources normally represent </w:t>
      </w:r>
      <w:r w:rsidRPr="00642BE5">
        <w:rPr>
          <w:rStyle w:val="Emphasis"/>
          <w:highlight w:val="yellow"/>
        </w:rPr>
        <w:t>a larger portion</w:t>
      </w:r>
      <w:r w:rsidRPr="00642BE5">
        <w:rPr>
          <w:rStyle w:val="StyleBoldUnderline"/>
        </w:rPr>
        <w:t xml:space="preserve"> of the trace gas. Also, </w:t>
      </w:r>
      <w:r w:rsidRPr="00642BE5">
        <w:rPr>
          <w:rStyle w:val="StyleBoldUnderline"/>
          <w:highlight w:val="yellow"/>
        </w:rPr>
        <w:t>human-made emission sites may be closer to the storm's course and have a stronger influence on it than natural sulfur dioxide,</w:t>
      </w:r>
      <w:r w:rsidRPr="00DF5A6F">
        <w:rPr>
          <w:color w:val="000000"/>
          <w:u w:val="single"/>
        </w:rPr>
        <w:t xml:space="preserve"> </w:t>
      </w:r>
      <w:r w:rsidRPr="00DF5A6F">
        <w:rPr>
          <w:color w:val="000000"/>
          <w:szCs w:val="16"/>
        </w:rPr>
        <w:t>Meskhidze said.</w:t>
      </w:r>
    </w:p>
    <w:p w14:paraId="4C267F67" w14:textId="77777777" w:rsidR="00D83C06" w:rsidRPr="00D83C06" w:rsidRDefault="00D83C06" w:rsidP="00D83C06"/>
    <w:p w14:paraId="7BF2674F" w14:textId="77777777" w:rsidR="004B32B5" w:rsidRDefault="003B0173" w:rsidP="003B0173">
      <w:pPr>
        <w:pStyle w:val="Heading1"/>
      </w:pPr>
      <w:r w:rsidRPr="003B0173">
        <w:lastRenderedPageBreak/>
        <w:t xml:space="preserve">SO2 Screw </w:t>
      </w:r>
      <w:r>
        <w:t>Answers</w:t>
      </w:r>
    </w:p>
    <w:p w14:paraId="1D723A30" w14:textId="77777777" w:rsidR="00D83C06" w:rsidRDefault="00D83C06" w:rsidP="00D83C06">
      <w:pPr>
        <w:pStyle w:val="Heading3"/>
      </w:pPr>
      <w:r>
        <w:lastRenderedPageBreak/>
        <w:t>2AC – Frontline</w:t>
      </w:r>
    </w:p>
    <w:p w14:paraId="422EF9E9" w14:textId="77777777" w:rsidR="00D83C06" w:rsidRPr="00927474" w:rsidRDefault="00D83C06" w:rsidP="00D83C06">
      <w:pPr>
        <w:keepNext/>
        <w:keepLines/>
        <w:spacing w:before="200"/>
        <w:outlineLvl w:val="3"/>
        <w:rPr>
          <w:rFonts w:ascii="Arial" w:eastAsia="Times New Roman" w:hAnsi="Arial" w:cstheme="minorBidi"/>
          <w:b/>
          <w:bCs/>
          <w:i/>
          <w:iCs/>
          <w:sz w:val="26"/>
        </w:rPr>
      </w:pPr>
      <w:r>
        <w:rPr>
          <w:rFonts w:ascii="Arial" w:eastAsia="Times New Roman" w:hAnsi="Arial" w:cstheme="minorBidi"/>
          <w:b/>
          <w:bCs/>
          <w:i/>
          <w:iCs/>
          <w:sz w:val="26"/>
        </w:rPr>
        <w:t>Independent of warming, CO2 wrecks the oceans --- extinction</w:t>
      </w:r>
    </w:p>
    <w:p w14:paraId="1F363B82" w14:textId="77777777" w:rsidR="00D83C06" w:rsidRPr="00927474" w:rsidRDefault="00D83C06" w:rsidP="00D83C06">
      <w:pPr>
        <w:rPr>
          <w:sz w:val="16"/>
        </w:rPr>
      </w:pPr>
      <w:r w:rsidRPr="00F71377">
        <w:rPr>
          <w:rStyle w:val="StyleStyleBold12pt"/>
        </w:rPr>
        <w:t>Sify</w:t>
      </w:r>
      <w:r w:rsidRPr="00F71377">
        <w:t xml:space="preserve">, Citing Professors @ University of Queensland and North Carolina, </w:t>
      </w:r>
      <w:r w:rsidRPr="00F71377">
        <w:rPr>
          <w:rStyle w:val="StyleStyleBold12pt"/>
        </w:rPr>
        <w:t>10</w:t>
      </w:r>
      <w:r w:rsidRPr="00F71377">
        <w:t xml:space="preserve"> (Sify News,  Citing Ove</w:t>
      </w:r>
      <w:r w:rsidRPr="00927474">
        <w:rPr>
          <w:sz w:val="16"/>
        </w:rPr>
        <w:t xml:space="preserve"> Hoegh-Gulberg, Professor @ University of Queensland and Director of the Global Change Institute AND Citing John Bruno, Associate Professor of Marine Science @ UNC, “Could unbridled climate changes lead to human extinction?,” June 19</w:t>
      </w:r>
      <w:r w:rsidRPr="00927474">
        <w:rPr>
          <w:sz w:val="16"/>
          <w:vertAlign w:val="superscript"/>
        </w:rPr>
        <w:t>th</w:t>
      </w:r>
      <w:r w:rsidRPr="00927474">
        <w:rPr>
          <w:sz w:val="16"/>
        </w:rPr>
        <w:t xml:space="preserve">, </w:t>
      </w:r>
      <w:hyperlink r:id="rId52" w:history="1">
        <w:r w:rsidRPr="00927474">
          <w:rPr>
            <w:sz w:val="16"/>
          </w:rPr>
          <w:t>http://www.sify.com/news/could-unbridled-climate-changes-lead-to-human-extinction-news-international-kgtrOhdaahc.html</w:t>
        </w:r>
      </w:hyperlink>
      <w:r w:rsidRPr="00927474">
        <w:rPr>
          <w:sz w:val="16"/>
        </w:rPr>
        <w:t>)</w:t>
      </w:r>
    </w:p>
    <w:p w14:paraId="7E95B839" w14:textId="77777777" w:rsidR="00D83C06" w:rsidRPr="00927474" w:rsidRDefault="00D83C06" w:rsidP="00D83C06">
      <w:pPr>
        <w:ind w:right="288"/>
        <w:rPr>
          <w:rFonts w:eastAsia="Times New Roman"/>
          <w:kern w:val="32"/>
          <w:sz w:val="14"/>
          <w:szCs w:val="20"/>
        </w:rPr>
      </w:pPr>
      <w:r w:rsidRPr="00927474">
        <w:rPr>
          <w:rFonts w:eastAsia="Times New Roman"/>
          <w:kern w:val="32"/>
          <w:sz w:val="14"/>
          <w:szCs w:val="20"/>
        </w:rPr>
        <w:t xml:space="preserve">Sydney: Scientists have sounded alarm bells about how </w:t>
      </w:r>
      <w:r w:rsidRPr="00927474">
        <w:rPr>
          <w:rFonts w:eastAsiaTheme="majorEastAsia"/>
          <w:kern w:val="32"/>
          <w:szCs w:val="20"/>
          <w:highlight w:val="yellow"/>
          <w:u w:val="single"/>
        </w:rPr>
        <w:t>growing concentrations of g</w:t>
      </w:r>
      <w:r w:rsidRPr="00927474">
        <w:rPr>
          <w:rFonts w:eastAsiaTheme="majorEastAsia"/>
          <w:kern w:val="32"/>
          <w:szCs w:val="20"/>
          <w:u w:val="single"/>
        </w:rPr>
        <w:t>reen</w:t>
      </w:r>
      <w:r w:rsidRPr="00927474">
        <w:rPr>
          <w:rFonts w:eastAsiaTheme="majorEastAsia"/>
          <w:kern w:val="32"/>
          <w:szCs w:val="20"/>
          <w:highlight w:val="yellow"/>
          <w:u w:val="single"/>
        </w:rPr>
        <w:t>h</w:t>
      </w:r>
      <w:r w:rsidRPr="00927474">
        <w:rPr>
          <w:rFonts w:eastAsiaTheme="majorEastAsia"/>
          <w:kern w:val="32"/>
          <w:szCs w:val="20"/>
          <w:u w:val="single"/>
        </w:rPr>
        <w:t xml:space="preserve">ouse </w:t>
      </w:r>
      <w:r w:rsidRPr="00927474">
        <w:rPr>
          <w:rFonts w:eastAsiaTheme="majorEastAsia"/>
          <w:kern w:val="32"/>
          <w:szCs w:val="20"/>
          <w:highlight w:val="yellow"/>
          <w:u w:val="single"/>
        </w:rPr>
        <w:t>g</w:t>
      </w:r>
      <w:r w:rsidRPr="00927474">
        <w:rPr>
          <w:rFonts w:eastAsiaTheme="majorEastAsia"/>
          <w:kern w:val="32"/>
          <w:szCs w:val="20"/>
          <w:u w:val="single"/>
        </w:rPr>
        <w:t>ase</w:t>
      </w:r>
      <w:r w:rsidRPr="00927474">
        <w:rPr>
          <w:rFonts w:eastAsiaTheme="majorEastAsia"/>
          <w:kern w:val="32"/>
          <w:szCs w:val="20"/>
          <w:highlight w:val="yellow"/>
          <w:u w:val="single"/>
        </w:rPr>
        <w:t>s are driving irreversible and dramatic changes in the</w:t>
      </w:r>
      <w:r w:rsidRPr="00927474">
        <w:rPr>
          <w:rFonts w:eastAsia="Times New Roman"/>
          <w:kern w:val="32"/>
          <w:sz w:val="14"/>
          <w:szCs w:val="20"/>
        </w:rPr>
        <w:t xml:space="preserve"> way the </w:t>
      </w:r>
      <w:r w:rsidRPr="00927474">
        <w:rPr>
          <w:rFonts w:eastAsiaTheme="majorEastAsia"/>
          <w:kern w:val="32"/>
          <w:szCs w:val="20"/>
          <w:highlight w:val="yellow"/>
          <w:u w:val="single"/>
        </w:rPr>
        <w:t>oceans</w:t>
      </w:r>
      <w:r w:rsidRPr="00927474">
        <w:rPr>
          <w:rFonts w:eastAsiaTheme="majorEastAsia"/>
          <w:kern w:val="32"/>
          <w:szCs w:val="20"/>
          <w:u w:val="single"/>
        </w:rPr>
        <w:t xml:space="preserve"> </w:t>
      </w:r>
      <w:r w:rsidRPr="00927474">
        <w:rPr>
          <w:rFonts w:eastAsia="Times New Roman"/>
          <w:kern w:val="32"/>
          <w:sz w:val="14"/>
          <w:szCs w:val="20"/>
        </w:rPr>
        <w:t>function,</w:t>
      </w:r>
      <w:r w:rsidRPr="00927474">
        <w:rPr>
          <w:rFonts w:eastAsiaTheme="majorEastAsia"/>
          <w:kern w:val="32"/>
          <w:szCs w:val="20"/>
          <w:u w:val="single"/>
        </w:rPr>
        <w:t xml:space="preserve"> providing evidence that </w:t>
      </w:r>
      <w:r w:rsidRPr="00927474">
        <w:rPr>
          <w:rFonts w:eastAsiaTheme="majorEastAsia"/>
          <w:kern w:val="32"/>
          <w:szCs w:val="20"/>
          <w:highlight w:val="yellow"/>
          <w:u w:val="single"/>
        </w:rPr>
        <w:t>humankind could well be on the way to</w:t>
      </w:r>
      <w:r w:rsidRPr="00927474">
        <w:rPr>
          <w:rFonts w:eastAsia="Times New Roman"/>
          <w:kern w:val="32"/>
          <w:sz w:val="14"/>
          <w:szCs w:val="20"/>
        </w:rPr>
        <w:t xml:space="preserve"> the next great </w:t>
      </w:r>
      <w:r w:rsidRPr="00927474">
        <w:rPr>
          <w:rFonts w:eastAsiaTheme="majorEastAsia"/>
          <w:kern w:val="32"/>
          <w:szCs w:val="20"/>
          <w:highlight w:val="yellow"/>
          <w:u w:val="single"/>
        </w:rPr>
        <w:t>extinction</w:t>
      </w:r>
      <w:r w:rsidRPr="00927474">
        <w:rPr>
          <w:rFonts w:eastAsia="Times New Roman"/>
          <w:kern w:val="32"/>
          <w:sz w:val="14"/>
          <w:szCs w:val="20"/>
        </w:rPr>
        <w:t xml:space="preserve">.  </w:t>
      </w:r>
      <w:r w:rsidRPr="00927474">
        <w:rPr>
          <w:rFonts w:eastAsiaTheme="majorEastAsia"/>
          <w:kern w:val="32"/>
          <w:szCs w:val="20"/>
          <w:u w:val="single"/>
        </w:rPr>
        <w:t>The findings</w:t>
      </w:r>
      <w:r w:rsidRPr="00927474">
        <w:rPr>
          <w:rFonts w:eastAsia="Times New Roman"/>
          <w:kern w:val="32"/>
          <w:sz w:val="14"/>
          <w:szCs w:val="20"/>
        </w:rPr>
        <w:t xml:space="preserve"> of the comprehensive report: 'The impact of climate change on the world's marine ecosystems' </w:t>
      </w:r>
      <w:r w:rsidRPr="00927474">
        <w:rPr>
          <w:rFonts w:eastAsiaTheme="majorEastAsia"/>
          <w:kern w:val="32"/>
          <w:szCs w:val="20"/>
          <w:u w:val="single"/>
        </w:rPr>
        <w:t>emerged from a synthesis of recent research</w:t>
      </w:r>
      <w:r w:rsidRPr="00927474">
        <w:rPr>
          <w:rFonts w:eastAsia="Times New Roman"/>
          <w:kern w:val="32"/>
          <w:sz w:val="14"/>
          <w:szCs w:val="20"/>
        </w:rPr>
        <w:t xml:space="preserve"> on the world's oceans, </w:t>
      </w:r>
      <w:r w:rsidRPr="00927474">
        <w:rPr>
          <w:rFonts w:eastAsiaTheme="majorEastAsia"/>
          <w:kern w:val="32"/>
          <w:szCs w:val="20"/>
          <w:u w:val="single"/>
        </w:rPr>
        <w:t>carried out by</w:t>
      </w:r>
      <w:r w:rsidRPr="00927474">
        <w:rPr>
          <w:rFonts w:eastAsia="Times New Roman"/>
          <w:kern w:val="32"/>
          <w:sz w:val="14"/>
          <w:szCs w:val="20"/>
        </w:rPr>
        <w:t xml:space="preserve"> two of </w:t>
      </w:r>
      <w:r w:rsidRPr="00927474">
        <w:rPr>
          <w:rFonts w:eastAsiaTheme="majorEastAsia"/>
          <w:kern w:val="32"/>
          <w:szCs w:val="20"/>
          <w:u w:val="single"/>
        </w:rPr>
        <w:t xml:space="preserve">the world's leading marine scientists. </w:t>
      </w:r>
      <w:r w:rsidRPr="00927474">
        <w:rPr>
          <w:rFonts w:eastAsia="Times New Roman"/>
          <w:kern w:val="32"/>
          <w:sz w:val="14"/>
          <w:szCs w:val="20"/>
        </w:rPr>
        <w:t xml:space="preserve"> One of the authors of the report is Ove Hoegh-Guldberg, professor at The University of Queensland and the director of its Global Change Institute (GCI).  '</w:t>
      </w:r>
      <w:r w:rsidRPr="00927474">
        <w:rPr>
          <w:rFonts w:eastAsiaTheme="majorEastAsia"/>
          <w:kern w:val="32"/>
          <w:szCs w:val="20"/>
          <w:highlight w:val="yellow"/>
          <w:u w:val="single"/>
        </w:rPr>
        <w:t>We may see sudden</w:t>
      </w:r>
      <w:r w:rsidRPr="00927474">
        <w:rPr>
          <w:rFonts w:eastAsiaTheme="majorEastAsia"/>
          <w:kern w:val="32"/>
          <w:szCs w:val="20"/>
          <w:u w:val="single"/>
        </w:rPr>
        <w:t xml:space="preserve">, unexpected </w:t>
      </w:r>
      <w:r w:rsidRPr="00927474">
        <w:rPr>
          <w:rFonts w:eastAsiaTheme="majorEastAsia"/>
          <w:kern w:val="32"/>
          <w:szCs w:val="20"/>
          <w:highlight w:val="yellow"/>
          <w:u w:val="single"/>
        </w:rPr>
        <w:t>changes that have serious ramifications for</w:t>
      </w:r>
      <w:r w:rsidRPr="00927474">
        <w:rPr>
          <w:rFonts w:eastAsia="Times New Roman"/>
          <w:kern w:val="32"/>
          <w:sz w:val="14"/>
          <w:szCs w:val="20"/>
        </w:rPr>
        <w:t xml:space="preserve"> the overall well-being of humans, including </w:t>
      </w:r>
      <w:r w:rsidRPr="00927474">
        <w:rPr>
          <w:rFonts w:eastAsiaTheme="majorEastAsia"/>
          <w:kern w:val="32"/>
          <w:szCs w:val="20"/>
          <w:highlight w:val="yellow"/>
          <w:u w:val="single"/>
        </w:rPr>
        <w:t>the capacity of the planet to support people</w:t>
      </w:r>
      <w:r w:rsidRPr="00927474">
        <w:rPr>
          <w:rFonts w:eastAsia="Times New Roman"/>
          <w:kern w:val="32"/>
          <w:sz w:val="14"/>
          <w:szCs w:val="20"/>
        </w:rPr>
        <w:t xml:space="preserve">. This is further evidence that </w:t>
      </w:r>
      <w:r w:rsidRPr="00927474">
        <w:rPr>
          <w:rFonts w:eastAsiaTheme="majorEastAsia"/>
          <w:kern w:val="32"/>
          <w:szCs w:val="20"/>
          <w:u w:val="single"/>
        </w:rPr>
        <w:t>we are well on the way to the next great extinction event</w:t>
      </w:r>
      <w:r w:rsidRPr="00927474">
        <w:rPr>
          <w:rFonts w:eastAsia="Times New Roman"/>
          <w:kern w:val="32"/>
          <w:sz w:val="14"/>
          <w:szCs w:val="20"/>
        </w:rPr>
        <w:t xml:space="preserve">,' says Hoegh-Guldberg.  'The findings have enormous implications for mankind, particularly </w:t>
      </w:r>
      <w:r w:rsidRPr="00927474">
        <w:rPr>
          <w:rFonts w:eastAsiaTheme="majorEastAsia"/>
          <w:kern w:val="32"/>
          <w:szCs w:val="20"/>
          <w:highlight w:val="yellow"/>
          <w:u w:val="single"/>
        </w:rPr>
        <w:t>if the trend continues</w:t>
      </w:r>
      <w:r w:rsidRPr="00927474">
        <w:rPr>
          <w:rFonts w:eastAsia="Times New Roman"/>
          <w:kern w:val="32"/>
          <w:sz w:val="14"/>
          <w:szCs w:val="20"/>
        </w:rPr>
        <w:t xml:space="preserve">. The earth's ocean, which produces half of the oxygen we breathe and absorbs 30 per cent of human-generated carbon dioxide, is equivalent to its heart and lungs. This study shows worrying signs of ill-health. It's as if the earth has been smoking two packs of cigarettes a day!,' he added.  'We are entering a period in which </w:t>
      </w:r>
      <w:r w:rsidRPr="00927474">
        <w:rPr>
          <w:rFonts w:eastAsiaTheme="majorEastAsia"/>
          <w:kern w:val="32"/>
          <w:szCs w:val="20"/>
          <w:highlight w:val="yellow"/>
          <w:u w:val="single"/>
        </w:rPr>
        <w:t>the ocean services upon which humanity depends</w:t>
      </w:r>
      <w:r w:rsidRPr="00927474">
        <w:rPr>
          <w:rFonts w:eastAsiaTheme="majorEastAsia"/>
          <w:kern w:val="32"/>
          <w:szCs w:val="20"/>
          <w:u w:val="single"/>
        </w:rPr>
        <w:t xml:space="preserve"> are</w:t>
      </w:r>
      <w:r w:rsidRPr="00927474">
        <w:rPr>
          <w:rFonts w:eastAsia="Times New Roman"/>
          <w:kern w:val="32"/>
          <w:sz w:val="14"/>
          <w:szCs w:val="20"/>
        </w:rPr>
        <w:t xml:space="preserve"> undergoing massive change and in some cases </w:t>
      </w:r>
      <w:r w:rsidRPr="00927474">
        <w:rPr>
          <w:rFonts w:eastAsiaTheme="majorEastAsia"/>
          <w:kern w:val="32"/>
          <w:szCs w:val="20"/>
          <w:highlight w:val="yellow"/>
          <w:u w:val="single"/>
        </w:rPr>
        <w:t>begin</w:t>
      </w:r>
      <w:r w:rsidRPr="00927474">
        <w:rPr>
          <w:rFonts w:eastAsiaTheme="majorEastAsia"/>
          <w:kern w:val="32"/>
          <w:szCs w:val="20"/>
          <w:u w:val="single"/>
        </w:rPr>
        <w:t xml:space="preserve">ning </w:t>
      </w:r>
      <w:r w:rsidRPr="00927474">
        <w:rPr>
          <w:rFonts w:eastAsiaTheme="majorEastAsia"/>
          <w:kern w:val="32"/>
          <w:szCs w:val="20"/>
          <w:highlight w:val="yellow"/>
          <w:u w:val="single"/>
        </w:rPr>
        <w:t>to fail</w:t>
      </w:r>
      <w:r w:rsidRPr="00927474">
        <w:rPr>
          <w:rFonts w:eastAsia="Times New Roman"/>
          <w:kern w:val="32"/>
          <w:sz w:val="14"/>
          <w:szCs w:val="20"/>
        </w:rPr>
        <w:t xml:space="preserve">', he added. </w:t>
      </w:r>
    </w:p>
    <w:p w14:paraId="50C96648" w14:textId="77777777" w:rsidR="00D83C06" w:rsidRDefault="00D83C06" w:rsidP="00D83C06"/>
    <w:p w14:paraId="5965B07F" w14:textId="77777777" w:rsidR="00D83C06" w:rsidRPr="00F71377" w:rsidRDefault="00D83C06" w:rsidP="00D83C06">
      <w:pPr>
        <w:keepNext/>
        <w:keepLines/>
        <w:spacing w:before="200"/>
        <w:outlineLvl w:val="3"/>
        <w:rPr>
          <w:rFonts w:ascii="Arial" w:eastAsiaTheme="majorEastAsia" w:hAnsi="Arial" w:cstheme="majorBidi"/>
          <w:i/>
          <w:iCs/>
          <w:u w:val="single"/>
        </w:rPr>
      </w:pPr>
      <w:r w:rsidRPr="00F71377">
        <w:rPr>
          <w:rFonts w:ascii="Arial" w:eastAsiaTheme="majorEastAsia" w:hAnsi="Arial" w:cstheme="majorBidi"/>
          <w:b/>
          <w:bCs/>
          <w:i/>
          <w:iCs/>
          <w:sz w:val="26"/>
        </w:rPr>
        <w:t>Anthro SO2 is insignificant in cooling</w:t>
      </w:r>
    </w:p>
    <w:p w14:paraId="2D30D7E6" w14:textId="77777777" w:rsidR="00D83C06" w:rsidRPr="00F71377" w:rsidRDefault="00D83C06" w:rsidP="00D83C06">
      <w:pPr>
        <w:rPr>
          <w:sz w:val="16"/>
        </w:rPr>
      </w:pPr>
      <w:r w:rsidRPr="00473065">
        <w:rPr>
          <w:b/>
          <w:bCs/>
          <w:sz w:val="26"/>
          <w:highlight w:val="yellow"/>
          <w:u w:val="single"/>
        </w:rPr>
        <w:t>Perkins, 3/5</w:t>
      </w:r>
      <w:r w:rsidRPr="00F71377">
        <w:rPr>
          <w:sz w:val="16"/>
        </w:rPr>
        <w:t>/13 (Sid, “Recent Global Warming Slowed by Volcanoes,” http://www.wired.com/wiredscience/2013/03/climate-change-volcanoes/, bgm)</w:t>
      </w:r>
    </w:p>
    <w:p w14:paraId="45D74B46" w14:textId="77777777" w:rsidR="00D83C06" w:rsidRPr="00F71377" w:rsidRDefault="00D83C06" w:rsidP="00D83C06"/>
    <w:p w14:paraId="6F6FA986" w14:textId="77777777" w:rsidR="00D83C06" w:rsidRPr="00F71377" w:rsidRDefault="00D83C06" w:rsidP="00D83C06">
      <w:pPr>
        <w:rPr>
          <w:b/>
          <w:bCs/>
          <w:u w:val="single"/>
        </w:rPr>
      </w:pPr>
      <w:r w:rsidRPr="00F71377">
        <w:rPr>
          <w:b/>
          <w:bCs/>
          <w:u w:val="single"/>
        </w:rPr>
        <w:t xml:space="preserve">Now, by using a computer model that includes processes due to global atmospheric circulation and atmospheric chemistry, Neely and his colleagues show that </w:t>
      </w:r>
      <w:r w:rsidRPr="00473065">
        <w:rPr>
          <w:b/>
          <w:bCs/>
          <w:highlight w:val="yellow"/>
          <w:u w:val="single"/>
        </w:rPr>
        <w:t>the human contribution of aerosols to the stratosphere was minimal between 2000 and 2010</w:t>
      </w:r>
      <w:r w:rsidRPr="00F71377">
        <w:rPr>
          <w:b/>
          <w:bCs/>
          <w:u w:val="single"/>
        </w:rPr>
        <w:t>.</w:t>
      </w:r>
      <w:r w:rsidRPr="00F71377">
        <w:t xml:space="preserve"> In one set of simulations, the researchers estimated the effects of all known volcanic eruptions, including the quantity of aerosols produced and the heights to which they wafted, on the month-to-month variations in particulate concentrations. </w:t>
      </w:r>
      <w:r w:rsidRPr="00473065">
        <w:rPr>
          <w:b/>
          <w:bCs/>
          <w:highlight w:val="yellow"/>
          <w:u w:val="single"/>
        </w:rPr>
        <w:t>The pattern</w:t>
      </w:r>
      <w:r w:rsidRPr="00F71377">
        <w:rPr>
          <w:b/>
          <w:bCs/>
          <w:u w:val="single"/>
        </w:rPr>
        <w:t xml:space="preserve"> of stratospheric particulate variations during the past decade “</w:t>
      </w:r>
      <w:r w:rsidRPr="00473065">
        <w:rPr>
          <w:b/>
          <w:bCs/>
          <w:highlight w:val="yellow"/>
          <w:u w:val="single"/>
        </w:rPr>
        <w:t>shows the fingerprint of volcanoes</w:t>
      </w:r>
      <w:r w:rsidRPr="00F71377">
        <w:rPr>
          <w:b/>
          <w:bCs/>
          <w:u w:val="single"/>
        </w:rPr>
        <w:t>, with the right episodes showing up at the right time,”</w:t>
      </w:r>
      <w:r w:rsidRPr="00F71377">
        <w:t xml:space="preserve"> says William Randel, an atmospheric scientist at the National Center for Atmospheric Research in Boulder. “This is very convincing to me.” </w:t>
      </w:r>
      <w:r w:rsidRPr="00F71377">
        <w:rPr>
          <w:b/>
          <w:bCs/>
          <w:u w:val="single"/>
        </w:rPr>
        <w:t xml:space="preserve">On the contrary, the team’s simulations that included </w:t>
      </w:r>
      <w:r w:rsidRPr="00473065">
        <w:rPr>
          <w:b/>
          <w:bCs/>
          <w:highlight w:val="yellow"/>
          <w:u w:val="single"/>
        </w:rPr>
        <w:t>anthropogenic aerosols didn’t show large changes in stratospheric concentrations</w:t>
      </w:r>
      <w:r w:rsidRPr="00F71377">
        <w:rPr>
          <w:b/>
          <w:bCs/>
          <w:u w:val="single"/>
        </w:rPr>
        <w:t>. Only when industrial sulfur-dioxide emissions were boosted to 10 times those actually observed did stratospheric aerosols begin to approach the levels seen during the past decade, the researchers report in an upcoming issue of Geophysical Research Letters. That’s a sign</w:t>
      </w:r>
      <w:r w:rsidRPr="00F71377">
        <w:t xml:space="preserve">, Neely says, </w:t>
      </w:r>
      <w:r w:rsidRPr="00F71377">
        <w:rPr>
          <w:b/>
          <w:bCs/>
          <w:u w:val="single"/>
        </w:rPr>
        <w:t xml:space="preserve">that </w:t>
      </w:r>
      <w:r w:rsidRPr="00473065">
        <w:rPr>
          <w:b/>
          <w:bCs/>
          <w:highlight w:val="yellow"/>
          <w:u w:val="single"/>
        </w:rPr>
        <w:t>industrial emissions played little, if any, role in aerosol-produced cooling between 2000 and 2010.</w:t>
      </w:r>
    </w:p>
    <w:p w14:paraId="29C76581" w14:textId="77777777" w:rsidR="00D83C06" w:rsidRPr="00F71377" w:rsidRDefault="00D83C06" w:rsidP="00D83C06"/>
    <w:p w14:paraId="618DC806" w14:textId="77777777" w:rsidR="00D83C06" w:rsidRPr="00F71377" w:rsidRDefault="00D83C06" w:rsidP="00D83C06">
      <w:pPr>
        <w:keepNext/>
        <w:keepLines/>
        <w:spacing w:before="200"/>
        <w:outlineLvl w:val="3"/>
        <w:rPr>
          <w:rFonts w:ascii="Arial" w:eastAsia="Calibri" w:hAnsi="Arial" w:cstheme="majorBidi"/>
          <w:b/>
          <w:bCs/>
          <w:i/>
          <w:iCs/>
          <w:sz w:val="26"/>
        </w:rPr>
      </w:pPr>
      <w:r w:rsidRPr="00F71377">
        <w:rPr>
          <w:rFonts w:ascii="Arial" w:eastAsia="Calibri" w:hAnsi="Arial" w:cstheme="majorBidi"/>
          <w:b/>
          <w:bCs/>
          <w:i/>
          <w:iCs/>
          <w:sz w:val="26"/>
        </w:rPr>
        <w:t>Your evidence is lies – it actually causes heating.</w:t>
      </w:r>
    </w:p>
    <w:p w14:paraId="173F76EF" w14:textId="77777777" w:rsidR="00D83C06" w:rsidRPr="00F71377" w:rsidRDefault="00D83C06" w:rsidP="00D83C06">
      <w:pPr>
        <w:autoSpaceDE w:val="0"/>
        <w:autoSpaceDN w:val="0"/>
        <w:adjustRightInd w:val="0"/>
        <w:rPr>
          <w:rFonts w:ascii="Garamond" w:eastAsia="Calibri" w:hAnsi="Garamond" w:cs="Garamond"/>
        </w:rPr>
      </w:pPr>
      <w:r w:rsidRPr="00F71377">
        <w:rPr>
          <w:rFonts w:eastAsia="Calibri"/>
          <w:b/>
          <w:bCs/>
          <w:sz w:val="26"/>
          <w:u w:val="single"/>
        </w:rPr>
        <w:t>Carnicom ’04</w:t>
      </w:r>
      <w:r w:rsidRPr="00F71377">
        <w:rPr>
          <w:rFonts w:ascii="Garamond-Bold" w:eastAsia="Calibri" w:hAnsi="Garamond-Bold" w:cs="Garamond-Bold"/>
          <w:b/>
          <w:bCs/>
        </w:rPr>
        <w:t xml:space="preserve"> </w:t>
      </w:r>
      <w:r w:rsidRPr="00F71377">
        <w:rPr>
          <w:rFonts w:ascii="Garamond" w:eastAsia="Calibri" w:hAnsi="Garamond" w:cs="Garamond"/>
        </w:rPr>
        <w:t xml:space="preserve">[Clifford, researcher &amp; scientist, Jan 23, “Global Warming and Aerosols,” </w:t>
      </w:r>
      <w:hyperlink r:id="rId53" w:history="1">
        <w:r w:rsidRPr="00F71377">
          <w:rPr>
            <w:rFonts w:ascii="Garamond" w:eastAsia="Calibri" w:hAnsi="Garamond" w:cs="Garamond"/>
          </w:rPr>
          <w:t>http://www.carnicom.com/sh1.htm</w:t>
        </w:r>
      </w:hyperlink>
      <w:r w:rsidRPr="00F71377">
        <w:rPr>
          <w:rFonts w:ascii="Garamond" w:eastAsia="Calibri" w:hAnsi="Garamond" w:cs="Garamond"/>
        </w:rPr>
        <w:t>]</w:t>
      </w:r>
    </w:p>
    <w:p w14:paraId="78C25FC0" w14:textId="77777777" w:rsidR="00D83C06" w:rsidRPr="00F71377" w:rsidRDefault="00D83C06" w:rsidP="00D83C06">
      <w:pPr>
        <w:autoSpaceDE w:val="0"/>
        <w:autoSpaceDN w:val="0"/>
        <w:adjustRightInd w:val="0"/>
        <w:rPr>
          <w:rFonts w:ascii="Garamond" w:eastAsia="Calibri" w:hAnsi="Garamond" w:cs="Garamond"/>
        </w:rPr>
      </w:pPr>
    </w:p>
    <w:p w14:paraId="53E03A0A" w14:textId="77777777" w:rsidR="00D83C06" w:rsidRPr="00F71377" w:rsidRDefault="00D83C06" w:rsidP="00D83C06">
      <w:pPr>
        <w:rPr>
          <w:rFonts w:eastAsia="Calibri"/>
        </w:rPr>
      </w:pPr>
      <w:r w:rsidRPr="00F71377">
        <w:rPr>
          <w:rFonts w:eastAsia="Calibri"/>
        </w:rPr>
        <w:t xml:space="preserve">It can be demonstrated that the introduction of essentially any metallic or metallic salt </w:t>
      </w:r>
      <w:r w:rsidRPr="00F71377">
        <w:rPr>
          <w:rFonts w:eastAsia="Calibri"/>
          <w:highlight w:val="yellow"/>
        </w:rPr>
        <w:t>aerosol in</w:t>
      </w:r>
      <w:r w:rsidRPr="00F71377">
        <w:rPr>
          <w:rFonts w:eastAsia="Calibri"/>
        </w:rPr>
        <w:t xml:space="preserve">to </w:t>
      </w:r>
      <w:r w:rsidRPr="00F71377">
        <w:rPr>
          <w:rFonts w:eastAsia="Calibri"/>
          <w:highlight w:val="yellow"/>
        </w:rPr>
        <w:t>the</w:t>
      </w:r>
      <w:r w:rsidRPr="00F71377">
        <w:rPr>
          <w:rFonts w:eastAsia="Calibri"/>
        </w:rPr>
        <w:t xml:space="preserve"> lower </w:t>
      </w:r>
      <w:r w:rsidRPr="00F71377">
        <w:rPr>
          <w:rFonts w:eastAsia="Calibri"/>
          <w:highlight w:val="yellow"/>
        </w:rPr>
        <w:t>atmosphere</w:t>
      </w:r>
      <w:r w:rsidRPr="00F71377">
        <w:rPr>
          <w:rFonts w:eastAsia="Calibri"/>
        </w:rPr>
        <w:t xml:space="preserve"> </w:t>
      </w:r>
      <w:r w:rsidRPr="00F71377">
        <w:rPr>
          <w:rFonts w:eastAsia="Calibri"/>
          <w:highlight w:val="yellow"/>
        </w:rPr>
        <w:t>will</w:t>
      </w:r>
      <w:r w:rsidRPr="00F71377">
        <w:rPr>
          <w:rFonts w:eastAsia="Calibri"/>
        </w:rPr>
        <w:t xml:space="preserve"> have the effect of </w:t>
      </w:r>
      <w:r w:rsidRPr="00F71377">
        <w:rPr>
          <w:rFonts w:eastAsia="Calibri"/>
          <w:highlight w:val="yellow"/>
        </w:rPr>
        <w:t>heat</w:t>
      </w:r>
      <w:r w:rsidRPr="00F71377">
        <w:rPr>
          <w:rFonts w:eastAsia="Calibri"/>
        </w:rPr>
        <w:t xml:space="preserve">ing </w:t>
      </w:r>
      <w:r w:rsidRPr="00F71377">
        <w:rPr>
          <w:rFonts w:eastAsia="Calibri"/>
          <w:highlight w:val="yellow"/>
        </w:rPr>
        <w:t>up that</w:t>
      </w:r>
      <w:r w:rsidRPr="00F71377">
        <w:rPr>
          <w:rFonts w:eastAsia="Calibri"/>
        </w:rPr>
        <w:t xml:space="preserve"> lower </w:t>
      </w:r>
      <w:r w:rsidRPr="00F71377">
        <w:rPr>
          <w:rFonts w:eastAsia="Calibri"/>
          <w:highlight w:val="yellow"/>
        </w:rPr>
        <w:t>atmosphere</w:t>
      </w:r>
      <w:r w:rsidRPr="00F71377">
        <w:rPr>
          <w:rFonts w:eastAsia="Calibri"/>
        </w:rPr>
        <w:t xml:space="preserve">. </w:t>
      </w:r>
      <w:r w:rsidRPr="00F71377">
        <w:rPr>
          <w:rFonts w:eastAsia="Calibri"/>
          <w:highlight w:val="yellow"/>
        </w:rPr>
        <w:t>The impact is</w:t>
      </w:r>
      <w:r w:rsidRPr="00F71377">
        <w:rPr>
          <w:rFonts w:eastAsia="Calibri"/>
        </w:rPr>
        <w:t xml:space="preserve"> both </w:t>
      </w:r>
      <w:r w:rsidRPr="00F71377">
        <w:rPr>
          <w:rFonts w:eastAsia="Calibri"/>
          <w:highlight w:val="yellow"/>
        </w:rPr>
        <w:t>significant and measurable</w:t>
      </w:r>
      <w:r w:rsidRPr="00F71377">
        <w:rPr>
          <w:rFonts w:eastAsia="Calibri"/>
        </w:rPr>
        <w:t xml:space="preserve">. Those that seek and express concern on the so called global warming problem might wish to begin their search with an inquiry into the thermodynamics of artificially introduced metallic aerosols into the lower atmosphere. The direct injection of massive amounts of particulate matter by aircraft into the atmosphere for more than five years establishes the foundation for this inquiry. An </w:t>
      </w:r>
      <w:r w:rsidRPr="00F71377">
        <w:rPr>
          <w:rFonts w:eastAsia="Calibri"/>
        </w:rPr>
        <w:lastRenderedPageBreak/>
        <w:t>examination of the specific heat characteristics of an altered atmosphere will provide the path for the realistic conclusions that can be made</w:t>
      </w:r>
      <w:r w:rsidRPr="00F71377">
        <w:rPr>
          <w:rFonts w:eastAsia="Calibri"/>
          <w:highlight w:val="yellow"/>
        </w:rPr>
        <w:t>. Any claim that</w:t>
      </w:r>
      <w:r w:rsidRPr="00F71377">
        <w:rPr>
          <w:rFonts w:eastAsia="Calibri"/>
        </w:rPr>
        <w:t xml:space="preserve"> the </w:t>
      </w:r>
      <w:r w:rsidRPr="00F71377">
        <w:rPr>
          <w:rFonts w:eastAsia="Calibri"/>
          <w:highlight w:val="yellow"/>
        </w:rPr>
        <w:t>aerosol</w:t>
      </w:r>
      <w:r w:rsidRPr="00F71377">
        <w:rPr>
          <w:rFonts w:eastAsia="Calibri"/>
        </w:rPr>
        <w:t xml:space="preserve"> operations represent a </w:t>
      </w:r>
      <w:r w:rsidRPr="00F71377">
        <w:rPr>
          <w:rFonts w:eastAsia="Calibri"/>
          <w:highlight w:val="yellow"/>
        </w:rPr>
        <w:t>mitigat</w:t>
      </w:r>
      <w:r w:rsidRPr="00F71377">
        <w:rPr>
          <w:rFonts w:eastAsia="Calibri"/>
        </w:rPr>
        <w:t xml:space="preserve">ing </w:t>
      </w:r>
      <w:r w:rsidRPr="00F71377">
        <w:rPr>
          <w:rFonts w:eastAsia="Calibri"/>
          <w:highlight w:val="yellow"/>
        </w:rPr>
        <w:t xml:space="preserve">influence on </w:t>
      </w:r>
      <w:r w:rsidRPr="00F71377">
        <w:rPr>
          <w:rFonts w:eastAsia="Calibri"/>
        </w:rPr>
        <w:t>the global</w:t>
      </w:r>
      <w:r w:rsidRPr="00F71377">
        <w:rPr>
          <w:rFonts w:eastAsia="Calibri"/>
          <w:highlight w:val="yellow"/>
        </w:rPr>
        <w:t xml:space="preserve"> warming</w:t>
      </w:r>
      <w:r w:rsidRPr="00F71377">
        <w:rPr>
          <w:rFonts w:eastAsia="Calibri"/>
        </w:rPr>
        <w:t xml:space="preserve"> problem </w:t>
      </w:r>
      <w:r w:rsidRPr="00F71377">
        <w:rPr>
          <w:rFonts w:eastAsia="Calibri"/>
          <w:highlight w:val="yellow"/>
        </w:rPr>
        <w:t xml:space="preserve">appears to </w:t>
      </w:r>
      <w:r w:rsidRPr="00F71377">
        <w:rPr>
          <w:rFonts w:ascii="Garamond-Bold" w:eastAsia="Calibri" w:hAnsi="Garamond-Bold" w:cs="Garamond-Bold"/>
          <w:b/>
          <w:bCs/>
          <w:highlight w:val="yellow"/>
        </w:rPr>
        <w:t>be a complete facade</w:t>
      </w:r>
      <w:r w:rsidRPr="00F71377">
        <w:rPr>
          <w:rFonts w:ascii="Garamond-Bold" w:eastAsia="Calibri" w:hAnsi="Garamond-Bold" w:cs="Garamond-Bold"/>
          <w:b/>
          <w:bCs/>
        </w:rPr>
        <w:t xml:space="preserve"> </w:t>
      </w:r>
      <w:r w:rsidRPr="00F71377">
        <w:rPr>
          <w:rFonts w:eastAsia="Calibri"/>
          <w:highlight w:val="yellow"/>
        </w:rPr>
        <w:t>that is in direct contradiction to the fundamental principles of physics and thermodynamics.</w:t>
      </w:r>
      <w:r w:rsidRPr="00F71377">
        <w:rPr>
          <w:rFonts w:eastAsia="Calibri"/>
        </w:rPr>
        <w:t xml:space="preserve"> The lack of candor and honesty by government, media and environmental protection agencies in response to public inquiry is further evidence of the fictitious fronts that have been proposed. It is past time to recognize that one of the primary effects of the </w:t>
      </w:r>
      <w:r w:rsidRPr="00F71377">
        <w:rPr>
          <w:rFonts w:eastAsia="Calibri"/>
          <w:highlight w:val="yellow"/>
        </w:rPr>
        <w:t>dense aerosols</w:t>
      </w:r>
      <w:r w:rsidRPr="00F71377">
        <w:rPr>
          <w:rFonts w:eastAsia="Calibri"/>
        </w:rPr>
        <w:t xml:space="preserve"> that now permanently mar the lifeblood of this planet is the </w:t>
      </w:r>
      <w:r w:rsidRPr="00F71377">
        <w:rPr>
          <w:rFonts w:eastAsia="Calibri"/>
          <w:highlight w:val="yellow"/>
        </w:rPr>
        <w:t>heat</w:t>
      </w:r>
      <w:r w:rsidRPr="00F71377">
        <w:rPr>
          <w:rFonts w:eastAsia="Calibri"/>
        </w:rPr>
        <w:t xml:space="preserve">ing </w:t>
      </w:r>
      <w:r w:rsidRPr="00F71377">
        <w:rPr>
          <w:rFonts w:eastAsia="Calibri"/>
          <w:highlight w:val="yellow"/>
        </w:rPr>
        <w:t>up</w:t>
      </w:r>
      <w:r w:rsidRPr="00F71377">
        <w:rPr>
          <w:rFonts w:eastAsia="Calibri"/>
        </w:rPr>
        <w:t xml:space="preserve"> of </w:t>
      </w:r>
      <w:r w:rsidRPr="00F71377">
        <w:rPr>
          <w:rFonts w:eastAsia="Calibri"/>
          <w:highlight w:val="yellow"/>
        </w:rPr>
        <w:t>the very atmosphere that we breathe.</w:t>
      </w:r>
    </w:p>
    <w:p w14:paraId="5C1F840C" w14:textId="77777777" w:rsidR="00D83C06" w:rsidRPr="00F71377" w:rsidRDefault="00D83C06" w:rsidP="00D83C06">
      <w:pPr>
        <w:autoSpaceDE w:val="0"/>
        <w:autoSpaceDN w:val="0"/>
        <w:adjustRightInd w:val="0"/>
        <w:rPr>
          <w:rFonts w:ascii="Garamond" w:eastAsia="Calibri" w:hAnsi="Garamond" w:cs="Garamond"/>
        </w:rPr>
      </w:pPr>
    </w:p>
    <w:p w14:paraId="4019A836" w14:textId="77777777" w:rsidR="00D83C06" w:rsidRPr="00F71377" w:rsidRDefault="00D83C06" w:rsidP="00D83C06">
      <w:pPr>
        <w:keepNext/>
        <w:keepLines/>
        <w:spacing w:before="200"/>
        <w:outlineLvl w:val="3"/>
        <w:rPr>
          <w:rFonts w:ascii="Arial" w:eastAsia="Calibri" w:hAnsi="Arial" w:cstheme="majorBidi"/>
          <w:b/>
          <w:bCs/>
          <w:i/>
          <w:iCs/>
          <w:sz w:val="26"/>
        </w:rPr>
      </w:pPr>
      <w:r w:rsidRPr="00F71377">
        <w:rPr>
          <w:rFonts w:ascii="Arial" w:eastAsia="Calibri" w:hAnsi="Arial" w:cstheme="majorBidi"/>
          <w:b/>
          <w:bCs/>
          <w:i/>
          <w:iCs/>
          <w:sz w:val="26"/>
        </w:rPr>
        <w:t>SO2 can’t stop warming – your studies are over-exaggerated.</w:t>
      </w:r>
    </w:p>
    <w:p w14:paraId="3356F004" w14:textId="77777777" w:rsidR="00D83C06" w:rsidRPr="00F71377" w:rsidRDefault="00D83C06" w:rsidP="00D83C06">
      <w:pPr>
        <w:autoSpaceDE w:val="0"/>
        <w:autoSpaceDN w:val="0"/>
        <w:adjustRightInd w:val="0"/>
        <w:rPr>
          <w:rFonts w:ascii="Garamond" w:eastAsia="Calibri" w:hAnsi="Garamond" w:cs="Garamond"/>
        </w:rPr>
      </w:pPr>
      <w:r w:rsidRPr="00F71377">
        <w:rPr>
          <w:rFonts w:eastAsia="Calibri"/>
          <w:b/>
          <w:bCs/>
          <w:sz w:val="26"/>
          <w:u w:val="single"/>
        </w:rPr>
        <w:t>Pinholster ’04</w:t>
      </w:r>
      <w:r w:rsidRPr="00F71377">
        <w:rPr>
          <w:rFonts w:ascii="Garamond-Bold" w:eastAsia="Calibri" w:hAnsi="Garamond-Bold" w:cs="Garamond-Bold"/>
          <w:b/>
          <w:bCs/>
        </w:rPr>
        <w:t xml:space="preserve"> </w:t>
      </w:r>
      <w:r w:rsidRPr="00F71377">
        <w:rPr>
          <w:rFonts w:ascii="Garamond" w:eastAsia="Calibri" w:hAnsi="Garamond" w:cs="Garamond"/>
        </w:rPr>
        <w:t>[Ginger, writer for AAAS- The World's Largest General Scientific Society, Jun 16, “Climate experts urge immediate</w:t>
      </w:r>
    </w:p>
    <w:p w14:paraId="29429F79" w14:textId="77777777" w:rsidR="00D83C06" w:rsidRPr="00F71377" w:rsidRDefault="00D83C06" w:rsidP="00D83C06">
      <w:pPr>
        <w:autoSpaceDE w:val="0"/>
        <w:autoSpaceDN w:val="0"/>
        <w:adjustRightInd w:val="0"/>
        <w:rPr>
          <w:rFonts w:ascii="Garamond" w:eastAsia="Calibri" w:hAnsi="Garamond" w:cs="Garamond"/>
        </w:rPr>
      </w:pPr>
      <w:r w:rsidRPr="00F71377">
        <w:rPr>
          <w:rFonts w:ascii="Garamond" w:eastAsia="Calibri" w:hAnsi="Garamond" w:cs="Garamond"/>
        </w:rPr>
        <w:t xml:space="preserve">action to offset impact of global warming,” </w:t>
      </w:r>
      <w:hyperlink r:id="rId54" w:history="1">
        <w:r w:rsidRPr="00F71377">
          <w:rPr>
            <w:rFonts w:ascii="Garamond" w:eastAsia="Calibri" w:hAnsi="Garamond" w:cs="Garamond"/>
          </w:rPr>
          <w:t>http://www.aaas.org/news/releases/2004/0616climate.shtml</w:t>
        </w:r>
      </w:hyperlink>
      <w:r w:rsidRPr="00F71377">
        <w:rPr>
          <w:rFonts w:ascii="Garamond" w:eastAsia="Calibri" w:hAnsi="Garamond" w:cs="Garamond"/>
        </w:rPr>
        <w:t>]</w:t>
      </w:r>
    </w:p>
    <w:p w14:paraId="7BECAC83" w14:textId="77777777" w:rsidR="00D83C06" w:rsidRPr="00F71377" w:rsidRDefault="00D83C06" w:rsidP="00D83C06">
      <w:pPr>
        <w:autoSpaceDE w:val="0"/>
        <w:autoSpaceDN w:val="0"/>
        <w:adjustRightInd w:val="0"/>
        <w:rPr>
          <w:rFonts w:ascii="Garamond" w:eastAsia="Calibri" w:hAnsi="Garamond" w:cs="Garamond"/>
        </w:rPr>
      </w:pPr>
    </w:p>
    <w:p w14:paraId="41A30956" w14:textId="77777777" w:rsidR="00D83C06" w:rsidRPr="00F71377" w:rsidRDefault="00D83C06" w:rsidP="00D83C06">
      <w:pPr>
        <w:rPr>
          <w:rFonts w:eastAsia="Lucida Sans Unicode"/>
        </w:rPr>
      </w:pPr>
      <w:r w:rsidRPr="00F71377">
        <w:rPr>
          <w:rFonts w:eastAsia="Calibri"/>
          <w:highlight w:val="yellow"/>
        </w:rPr>
        <w:t>G</w:t>
      </w:r>
      <w:r w:rsidRPr="00F71377">
        <w:rPr>
          <w:rFonts w:eastAsia="Calibri"/>
        </w:rPr>
        <w:t>reen</w:t>
      </w:r>
      <w:r w:rsidRPr="00F71377">
        <w:rPr>
          <w:rFonts w:eastAsia="Calibri"/>
          <w:highlight w:val="yellow"/>
        </w:rPr>
        <w:t>h</w:t>
      </w:r>
      <w:r w:rsidRPr="00F71377">
        <w:rPr>
          <w:rFonts w:eastAsia="Calibri"/>
        </w:rPr>
        <w:t xml:space="preserve">ouse </w:t>
      </w:r>
      <w:r w:rsidRPr="00F71377">
        <w:rPr>
          <w:rFonts w:eastAsia="Calibri"/>
          <w:highlight w:val="yellow"/>
        </w:rPr>
        <w:t>g</w:t>
      </w:r>
      <w:r w:rsidRPr="00F71377">
        <w:rPr>
          <w:rFonts w:eastAsia="Calibri"/>
        </w:rPr>
        <w:t xml:space="preserve">ases </w:t>
      </w:r>
      <w:r w:rsidRPr="00F71377">
        <w:rPr>
          <w:rFonts w:eastAsia="Calibri"/>
          <w:highlight w:val="yellow"/>
        </w:rPr>
        <w:t>are warming</w:t>
      </w:r>
      <w:r w:rsidRPr="00F71377">
        <w:rPr>
          <w:rFonts w:eastAsia="Calibri"/>
        </w:rPr>
        <w:t xml:space="preserve"> the Earth </w:t>
      </w:r>
      <w:r w:rsidRPr="00F71377">
        <w:rPr>
          <w:rFonts w:eastAsia="Calibri"/>
          <w:highlight w:val="yellow"/>
        </w:rPr>
        <w:t>faster than aerosols</w:t>
      </w:r>
      <w:r w:rsidRPr="00F71377">
        <w:rPr>
          <w:rFonts w:eastAsia="Calibri"/>
        </w:rPr>
        <w:t xml:space="preserve"> like dust </w:t>
      </w:r>
      <w:r w:rsidRPr="00F71377">
        <w:rPr>
          <w:rFonts w:eastAsia="Calibri"/>
          <w:highlight w:val="yellow"/>
        </w:rPr>
        <w:t>can mask them</w:t>
      </w:r>
      <w:r w:rsidRPr="00F71377">
        <w:rPr>
          <w:rFonts w:eastAsia="Calibri"/>
        </w:rPr>
        <w:t xml:space="preserve">, said Penner, professor of atmospheric, oceanic and space sciences at the University of Michigan. Various types of aerosols--from soot and dust to sulfur--can either cool or warm the climate, she explained. </w:t>
      </w:r>
      <w:r w:rsidRPr="00F71377">
        <w:rPr>
          <w:rFonts w:eastAsia="Calibri"/>
          <w:highlight w:val="yellow"/>
        </w:rPr>
        <w:t>Warming is associated with absorbing black carbon emissions such as soot, while non-absorbing aerosols are tied to cooling</w:t>
      </w:r>
      <w:r w:rsidRPr="00F71377">
        <w:rPr>
          <w:rFonts w:eastAsia="Calibri"/>
        </w:rPr>
        <w:t>, which scientists call "negative forcing." "</w:t>
      </w:r>
      <w:r w:rsidRPr="00F71377">
        <w:rPr>
          <w:rFonts w:eastAsia="Calibri"/>
          <w:highlight w:val="yellow"/>
        </w:rPr>
        <w:t>G</w:t>
      </w:r>
      <w:r w:rsidRPr="00F71377">
        <w:rPr>
          <w:rFonts w:eastAsia="Calibri"/>
        </w:rPr>
        <w:t>reen</w:t>
      </w:r>
      <w:r w:rsidRPr="00F71377">
        <w:rPr>
          <w:rFonts w:eastAsia="Calibri"/>
          <w:highlight w:val="yellow"/>
        </w:rPr>
        <w:t>h</w:t>
      </w:r>
      <w:r w:rsidRPr="00F71377">
        <w:rPr>
          <w:rFonts w:eastAsia="Calibri"/>
        </w:rPr>
        <w:t xml:space="preserve">ouse </w:t>
      </w:r>
      <w:r w:rsidRPr="00F71377">
        <w:rPr>
          <w:rFonts w:eastAsia="Calibri"/>
          <w:highlight w:val="yellow"/>
        </w:rPr>
        <w:t>g</w:t>
      </w:r>
      <w:r w:rsidRPr="00F71377">
        <w:rPr>
          <w:rFonts w:eastAsia="Calibri"/>
        </w:rPr>
        <w:t xml:space="preserve">as effects </w:t>
      </w:r>
      <w:r w:rsidRPr="00F71377">
        <w:rPr>
          <w:rFonts w:eastAsia="Calibri"/>
          <w:highlight w:val="yellow"/>
        </w:rPr>
        <w:t>are not going to be masked by aerosols,</w:t>
      </w:r>
      <w:r w:rsidRPr="00F71377">
        <w:rPr>
          <w:rFonts w:eastAsia="Calibri"/>
        </w:rPr>
        <w:t>" Penner said in an interview, debunking a popular myth related to climate change. "</w:t>
      </w:r>
      <w:r w:rsidRPr="00F71377">
        <w:rPr>
          <w:rFonts w:ascii="Garamond-Bold" w:eastAsia="Calibri" w:hAnsi="Garamond-Bold" w:cs="Garamond-Bold"/>
          <w:b/>
          <w:bCs/>
          <w:highlight w:val="yellow"/>
        </w:rPr>
        <w:t xml:space="preserve">Even the best current aerosol models overestimate </w:t>
      </w:r>
      <w:r w:rsidRPr="00F71377">
        <w:rPr>
          <w:rFonts w:eastAsia="Calibri"/>
          <w:highlight w:val="yellow"/>
        </w:rPr>
        <w:t>the cooling force of aerosols. Warming caused by g</w:t>
      </w:r>
      <w:r w:rsidRPr="00F71377">
        <w:rPr>
          <w:rFonts w:eastAsia="Calibri"/>
        </w:rPr>
        <w:t>reen</w:t>
      </w:r>
      <w:r w:rsidRPr="00F71377">
        <w:rPr>
          <w:rFonts w:eastAsia="Calibri"/>
          <w:highlight w:val="yellow"/>
        </w:rPr>
        <w:t>h</w:t>
      </w:r>
      <w:r w:rsidRPr="00F71377">
        <w:rPr>
          <w:rFonts w:eastAsia="Calibri"/>
        </w:rPr>
        <w:t xml:space="preserve">ouse </w:t>
      </w:r>
      <w:r w:rsidRPr="00F71377">
        <w:rPr>
          <w:rFonts w:eastAsia="Calibri"/>
          <w:highlight w:val="yellow"/>
        </w:rPr>
        <w:t>g</w:t>
      </w:r>
      <w:r w:rsidRPr="00F71377">
        <w:rPr>
          <w:rFonts w:eastAsia="Calibri"/>
        </w:rPr>
        <w:t xml:space="preserve">ases </w:t>
      </w:r>
      <w:r w:rsidRPr="00F71377">
        <w:rPr>
          <w:rFonts w:eastAsia="Calibri"/>
          <w:highlight w:val="yellow"/>
        </w:rPr>
        <w:t>will overwhelm any aerosol-related cooling."</w:t>
      </w:r>
    </w:p>
    <w:p w14:paraId="26AA09E0" w14:textId="77777777" w:rsidR="00D83C06" w:rsidRDefault="00D83C06" w:rsidP="00D83C06"/>
    <w:p w14:paraId="6449A3D9" w14:textId="77777777" w:rsidR="00D83C06" w:rsidRDefault="00D83C06" w:rsidP="00D83C06">
      <w:pPr>
        <w:pStyle w:val="Heading4"/>
      </w:pPr>
      <w:r>
        <w:t>Aerosol dimming doesn’t have a cooling effect – traps heat in top-of-atmosphere</w:t>
      </w:r>
    </w:p>
    <w:p w14:paraId="781FB4FD" w14:textId="77777777" w:rsidR="00D83C06" w:rsidRDefault="00D83C06" w:rsidP="00D83C06">
      <w:r w:rsidRPr="00F71377">
        <w:rPr>
          <w:rStyle w:val="StyleStyleBold12pt"/>
        </w:rPr>
        <w:t>Ramanathan and Feng</w:t>
      </w:r>
      <w:r>
        <w:t xml:space="preserve">, University of California-San Diego climate professor, </w:t>
      </w:r>
      <w:r w:rsidRPr="00F71377">
        <w:rPr>
          <w:rStyle w:val="StyleStyleBold12pt"/>
        </w:rPr>
        <w:t>9</w:t>
      </w:r>
    </w:p>
    <w:p w14:paraId="736F4318" w14:textId="77777777" w:rsidR="00D83C06" w:rsidRDefault="00D83C06" w:rsidP="00D83C06">
      <w:r>
        <w:t>(Veerabhadran; and Y., Scripps Institution of Oceanography, University of California at San Diego, United Kingdom, "Air pollution, greenhouse gases and climate change: Global and regional perspectives," Atmospheric Environment Volume 43, Issue 1, January 2009, Science Direct)</w:t>
      </w:r>
    </w:p>
    <w:p w14:paraId="0E6DF339" w14:textId="77777777" w:rsidR="00D83C06" w:rsidRDefault="00D83C06" w:rsidP="00D83C06"/>
    <w:p w14:paraId="2B187CCB" w14:textId="77777777" w:rsidR="00D83C06" w:rsidRPr="00473065" w:rsidRDefault="00D83C06" w:rsidP="00D83C06">
      <w:pPr>
        <w:rPr>
          <w:sz w:val="16"/>
        </w:rPr>
      </w:pPr>
      <w:r w:rsidRPr="00473065">
        <w:rPr>
          <w:sz w:val="16"/>
        </w:rPr>
        <w:t xml:space="preserve">The major source of dimming is ABC absorption of direct solar radiation. This is further enhanced by the reflection of solar radiation back to space by ABCs. This should be contrasted with the TOA forcing that is solely due to the reflection of solar radiation back to space. This distinction has been ignored frequently; as a result, </w:t>
      </w:r>
      <w:r w:rsidRPr="00473065">
        <w:rPr>
          <w:rStyle w:val="StyleBoldUnderline"/>
        </w:rPr>
        <w:t xml:space="preserve">the </w:t>
      </w:r>
      <w:r w:rsidRPr="00473065">
        <w:rPr>
          <w:rStyle w:val="StyleBoldUnderline"/>
          <w:highlight w:val="yellow"/>
        </w:rPr>
        <w:t>dimming has been mistakenly linked with</w:t>
      </w:r>
      <w:r w:rsidRPr="00473065">
        <w:rPr>
          <w:rStyle w:val="StyleBoldUnderline"/>
        </w:rPr>
        <w:t xml:space="preserve"> surface </w:t>
      </w:r>
      <w:r w:rsidRPr="00473065">
        <w:rPr>
          <w:rStyle w:val="StyleBoldUnderline"/>
          <w:highlight w:val="yellow"/>
        </w:rPr>
        <w:t>cooling</w:t>
      </w:r>
      <w:r w:rsidRPr="00473065">
        <w:rPr>
          <w:rStyle w:val="StyleBoldUnderline"/>
        </w:rPr>
        <w:t xml:space="preserve"> trends</w:t>
      </w:r>
      <w:r w:rsidRPr="00473065">
        <w:rPr>
          <w:sz w:val="16"/>
        </w:rPr>
        <w:t xml:space="preserve"> (e.g., Wild et al., 2004 and Streets et al., 2006). The problems with this approach are the following: </w:t>
      </w:r>
      <w:r w:rsidRPr="00473065">
        <w:rPr>
          <w:rStyle w:val="StyleBoldUnderline"/>
          <w:highlight w:val="yellow"/>
        </w:rPr>
        <w:t>for black carbon</w:t>
      </w:r>
      <w:r w:rsidRPr="00473065">
        <w:rPr>
          <w:rStyle w:val="StyleBoldUnderline"/>
        </w:rPr>
        <w:t xml:space="preserve">, the </w:t>
      </w:r>
      <w:r w:rsidRPr="00473065">
        <w:rPr>
          <w:rStyle w:val="StyleBoldUnderline"/>
          <w:highlight w:val="yellow"/>
        </w:rPr>
        <w:t>dimming</w:t>
      </w:r>
      <w:r w:rsidRPr="00473065">
        <w:rPr>
          <w:rStyle w:val="StyleBoldUnderline"/>
        </w:rPr>
        <w:t xml:space="preserve"> at the surface </w:t>
      </w:r>
      <w:r w:rsidRPr="00473065">
        <w:rPr>
          <w:rStyle w:val="StyleBoldUnderline"/>
          <w:highlight w:val="yellow"/>
        </w:rPr>
        <w:t>is accompanied by</w:t>
      </w:r>
      <w:r w:rsidRPr="00473065">
        <w:rPr>
          <w:rStyle w:val="StyleBoldUnderline"/>
        </w:rPr>
        <w:t xml:space="preserve"> positive </w:t>
      </w:r>
      <w:r w:rsidRPr="00473065">
        <w:rPr>
          <w:rStyle w:val="StyleBoldUnderline"/>
          <w:highlight w:val="yellow"/>
        </w:rPr>
        <w:t>forcing</w:t>
      </w:r>
      <w:r w:rsidRPr="00473065">
        <w:rPr>
          <w:rStyle w:val="StyleBoldUnderline"/>
        </w:rPr>
        <w:t xml:space="preserve"> at the top of the atmosphere</w:t>
      </w:r>
      <w:r w:rsidRPr="00473065">
        <w:rPr>
          <w:sz w:val="16"/>
        </w:rPr>
        <w:t xml:space="preserve"> (Ramanathan and Carmichael, 2008), </w:t>
      </w:r>
      <w:r w:rsidRPr="00473065">
        <w:rPr>
          <w:rStyle w:val="StyleBoldUnderline"/>
        </w:rPr>
        <w:t xml:space="preserve">thus </w:t>
      </w:r>
      <w:r w:rsidRPr="00473065">
        <w:rPr>
          <w:rStyle w:val="StyleBoldUnderline"/>
          <w:highlight w:val="yellow"/>
        </w:rPr>
        <w:t>it is erroneous to assume dimming will result in cooling</w:t>
      </w:r>
      <w:r w:rsidRPr="00473065">
        <w:rPr>
          <w:sz w:val="16"/>
        </w:rPr>
        <w:t xml:space="preserve">. Furthermore, as we will show later, </w:t>
      </w:r>
      <w:r w:rsidRPr="00473065">
        <w:rPr>
          <w:rStyle w:val="StyleBoldUnderline"/>
        </w:rPr>
        <w:t xml:space="preserve">the surface dimming due to ABCs with absorbing aerosols is a factor of 2–5 larger than the aerosol TOA forcing, and </w:t>
      </w:r>
      <w:r w:rsidRPr="00473065">
        <w:rPr>
          <w:rStyle w:val="StyleBoldUnderline"/>
          <w:highlight w:val="yellow"/>
        </w:rPr>
        <w:t>for many regions they can be even of opposite sign</w:t>
      </w:r>
      <w:r w:rsidRPr="00473065">
        <w:rPr>
          <w:sz w:val="16"/>
          <w:highlight w:val="yellow"/>
        </w:rPr>
        <w:t>.</w:t>
      </w:r>
      <w:r w:rsidRPr="00473065">
        <w:rPr>
          <w:sz w:val="16"/>
        </w:rPr>
        <w:t xml:space="preserve"> </w:t>
      </w:r>
      <w:r w:rsidRPr="00473065">
        <w:rPr>
          <w:rStyle w:val="StyleBoldUnderline"/>
        </w:rPr>
        <w:t xml:space="preserve">Most of the solar absorption is due to elemental carbon and some organics, and these </w:t>
      </w:r>
      <w:r w:rsidRPr="00473065">
        <w:rPr>
          <w:rStyle w:val="StyleBoldUnderline"/>
          <w:highlight w:val="yellow"/>
        </w:rPr>
        <w:t>aerosol species are referred to as black carbon</w:t>
      </w:r>
      <w:r w:rsidRPr="00473065">
        <w:rPr>
          <w:rStyle w:val="StyleBoldUnderline"/>
        </w:rPr>
        <w:t>.</w:t>
      </w:r>
      <w:r w:rsidRPr="00473065">
        <w:rPr>
          <w:sz w:val="16"/>
        </w:rPr>
        <w:t xml:space="preserve"> The reflection of solar radiation is due to sulfate, nitrate, organic matter, fly ash and dust. Additional dimming is caused by soluble aerosols (e.g. sulfate) nucleating more cloud droplets, which in turn enhance reflection of solar radiation back to space. But the major source of dimming is due to the direct absorption and reflection of solar radiation by aerosols as shown in Fig. 7, along with emissions of black carbon and sulfur (gaseous precursor of sulfate). Over most regions of the ABC plumes, the dimming is large in the range of 6–25 Wm−2. </w:t>
      </w:r>
      <w:r w:rsidRPr="00473065">
        <w:rPr>
          <w:rStyle w:val="StyleBoldUnderline"/>
          <w:highlight w:val="yellow"/>
        </w:rPr>
        <w:t>In remote oceanic regions, the dimming is much smaller</w:t>
      </w:r>
      <w:r w:rsidRPr="00473065">
        <w:rPr>
          <w:sz w:val="16"/>
        </w:rPr>
        <w:t xml:space="preserve"> and is in the range of 1–3 Wm−2. The large dimming values over oceanic regions downwind of polluted continents are consistent with the results from the Indian Ocean Experiment (Ramanathan et al., 2001a).</w:t>
      </w:r>
      <w:r w:rsidRPr="00473065">
        <w:rPr>
          <w:sz w:val="12"/>
        </w:rPr>
        <w:t>¶</w:t>
      </w:r>
      <w:r w:rsidRPr="00473065">
        <w:rPr>
          <w:sz w:val="16"/>
        </w:rPr>
        <w:t xml:space="preserve"> Global average ABC forcings at the surface, in the atmosphere, and at the top of the atmosphere are compared with the greenhouse forcing in Fig. 8. At the TOA, the ABC (that is, BC + non-BC) forcing of −1.4 W m−2, which includes a −1 W m−2 indirect forcing, may have masked as much as 50% (±25%) of the global forcing due to GHGs. The estimated aerosol forcing of −1.4 W m−2 due to ABCs is within 15% of the aerosol forcing derived in the recent IPCC report (IPCC, 2007). The main point to note is that, because of the solar absorption within the atmosphere (3 Wm−2), the ABC surface forcing (−4.4 Wm−2) is a factor of 3 larger than the TOA forcing (−1.4 Wm−2). The dimming at the surface is approximately estimated as surface forcing/(1−As), where As is surface albedo. Assuming an average As of 0.15, we obtain for the dimming −5.2 Wm−2 (= −4.4 Wm−2/0.85). This is the dimming that occurred during 2000–2002 due to anthropogenic aerosols, or, ABCs. Since emissions of some aerosol precursors such as SO2 peaked in the 1970s followed by a decline of about 30% from the 1970s to date, the dimming during the 1970s </w:t>
      </w:r>
      <w:r w:rsidRPr="00473065">
        <w:rPr>
          <w:sz w:val="16"/>
        </w:rPr>
        <w:lastRenderedPageBreak/>
        <w:t>could have been larger.</w:t>
      </w:r>
      <w:r w:rsidRPr="00473065">
        <w:rPr>
          <w:sz w:val="12"/>
        </w:rPr>
        <w:t>¶</w:t>
      </w:r>
      <w:r w:rsidRPr="00473065">
        <w:rPr>
          <w:sz w:val="16"/>
        </w:rPr>
        <w:t xml:space="preserve"> </w:t>
      </w:r>
      <w:r w:rsidRPr="00473065">
        <w:rPr>
          <w:rStyle w:val="StyleBoldUnderline"/>
        </w:rPr>
        <w:t>There is an important distinction between the dimming by scattering aerosols like sulfate, and that due to absorbing aerosols like soot</w:t>
      </w:r>
      <w:r w:rsidRPr="00473065">
        <w:rPr>
          <w:sz w:val="16"/>
        </w:rPr>
        <w:t xml:space="preserve">. For sulfate, the dimming at the surface is nearly the same as the net radiative forcing due to aerosol, since there is no compensatory heating of atmosphere; therefore, a direct comparison of the surface dimming with GHGs forcing is appropriate. </w:t>
      </w:r>
      <w:r w:rsidRPr="00473065">
        <w:rPr>
          <w:rStyle w:val="StyleBoldUnderline"/>
          <w:highlight w:val="yellow"/>
        </w:rPr>
        <w:t>For soot</w:t>
      </w:r>
      <w:r w:rsidRPr="00473065">
        <w:rPr>
          <w:rStyle w:val="StyleBoldUnderline"/>
        </w:rPr>
        <w:t xml:space="preserve">, however, the </w:t>
      </w:r>
      <w:r w:rsidRPr="00473065">
        <w:rPr>
          <w:rStyle w:val="StyleBoldUnderline"/>
          <w:highlight w:val="yellow"/>
        </w:rPr>
        <w:t>dimming</w:t>
      </w:r>
      <w:r w:rsidRPr="00473065">
        <w:rPr>
          <w:rStyle w:val="StyleBoldUnderline"/>
        </w:rPr>
        <w:t xml:space="preserve"> at the surface </w:t>
      </w:r>
      <w:r w:rsidRPr="00473065">
        <w:rPr>
          <w:rStyle w:val="StyleBoldUnderline"/>
          <w:highlight w:val="yellow"/>
        </w:rPr>
        <w:t>is</w:t>
      </w:r>
      <w:r w:rsidRPr="00473065">
        <w:rPr>
          <w:rStyle w:val="StyleBoldUnderline"/>
        </w:rPr>
        <w:t xml:space="preserve"> mostly </w:t>
      </w:r>
      <w:r w:rsidRPr="00473065">
        <w:rPr>
          <w:rStyle w:val="StyleBoldUnderline"/>
          <w:highlight w:val="yellow"/>
        </w:rPr>
        <w:t>by the increase in</w:t>
      </w:r>
      <w:r w:rsidRPr="00473065">
        <w:rPr>
          <w:rStyle w:val="StyleBoldUnderline"/>
        </w:rPr>
        <w:t xml:space="preserve"> atmospheric </w:t>
      </w:r>
      <w:r w:rsidRPr="00473065">
        <w:rPr>
          <w:rStyle w:val="StyleBoldUnderline"/>
          <w:highlight w:val="yellow"/>
        </w:rPr>
        <w:t>solar absorption, and hence</w:t>
      </w:r>
      <w:r w:rsidRPr="00473065">
        <w:rPr>
          <w:rStyle w:val="StyleBoldUnderline"/>
        </w:rPr>
        <w:t xml:space="preserve"> the </w:t>
      </w:r>
      <w:r w:rsidRPr="00473065">
        <w:rPr>
          <w:rStyle w:val="StyleBoldUnderline"/>
          <w:highlight w:val="yellow"/>
        </w:rPr>
        <w:t>dimming does not</w:t>
      </w:r>
      <w:r w:rsidRPr="00473065">
        <w:rPr>
          <w:rStyle w:val="StyleBoldUnderline"/>
        </w:rPr>
        <w:t xml:space="preserve"> necessarily </w:t>
      </w:r>
      <w:r w:rsidRPr="00473065">
        <w:rPr>
          <w:rStyle w:val="StyleBoldUnderline"/>
          <w:highlight w:val="yellow"/>
        </w:rPr>
        <w:t>reflect</w:t>
      </w:r>
      <w:r w:rsidRPr="00473065">
        <w:rPr>
          <w:rStyle w:val="StyleBoldUnderline"/>
        </w:rPr>
        <w:t xml:space="preserve"> a </w:t>
      </w:r>
      <w:r w:rsidRPr="00473065">
        <w:rPr>
          <w:rStyle w:val="StyleBoldUnderline"/>
          <w:highlight w:val="yellow"/>
        </w:rPr>
        <w:t>cooling</w:t>
      </w:r>
      <w:r w:rsidRPr="00473065">
        <w:rPr>
          <w:rStyle w:val="StyleBoldUnderline"/>
        </w:rPr>
        <w:t xml:space="preserve"> effect</w:t>
      </w:r>
      <w:r w:rsidRPr="00473065">
        <w:rPr>
          <w:sz w:val="16"/>
        </w:rPr>
        <w:t xml:space="preserve">. It should also be noted that </w:t>
      </w:r>
      <w:r w:rsidRPr="00473065">
        <w:rPr>
          <w:rStyle w:val="StyleBoldUnderline"/>
        </w:rPr>
        <w:t>the dimming at the surface due to soot solar absorption can be a factor of 3 larger than the dimming due to reflection of solar</w:t>
      </w:r>
      <w:r w:rsidRPr="00473065">
        <w:rPr>
          <w:sz w:val="16"/>
        </w:rPr>
        <w:t xml:space="preserve"> (a cooling effect).</w:t>
      </w:r>
    </w:p>
    <w:p w14:paraId="65783C3B" w14:textId="77777777" w:rsidR="00D83C06" w:rsidRDefault="00D83C06" w:rsidP="00D83C06">
      <w:pPr>
        <w:pStyle w:val="Heading3"/>
      </w:pPr>
      <w:r>
        <w:lastRenderedPageBreak/>
        <w:t>1AR – EXT</w:t>
      </w:r>
    </w:p>
    <w:p w14:paraId="50AB7E05" w14:textId="77777777" w:rsidR="00D83C06" w:rsidRPr="00965F33" w:rsidRDefault="00D83C06" w:rsidP="00D83C06">
      <w:pPr>
        <w:pStyle w:val="Heading4"/>
        <w:rPr>
          <w:rFonts w:eastAsia="Calibri"/>
        </w:rPr>
      </w:pPr>
      <w:r w:rsidRPr="00965F33">
        <w:rPr>
          <w:rFonts w:eastAsia="Calibri"/>
        </w:rPr>
        <w:t>The effect from CO2 warming outweighs.</w:t>
      </w:r>
    </w:p>
    <w:p w14:paraId="5E0E76CF" w14:textId="77777777" w:rsidR="00D83C06" w:rsidRPr="00965F33" w:rsidRDefault="00D83C06" w:rsidP="00D83C06">
      <w:pPr>
        <w:autoSpaceDE w:val="0"/>
        <w:autoSpaceDN w:val="0"/>
        <w:adjustRightInd w:val="0"/>
        <w:rPr>
          <w:rFonts w:ascii="Garamond" w:eastAsia="Calibri" w:hAnsi="Garamond" w:cs="Garamond"/>
        </w:rPr>
      </w:pPr>
      <w:r w:rsidRPr="00965F33">
        <w:rPr>
          <w:rFonts w:eastAsia="Calibri"/>
          <w:b/>
          <w:bCs/>
          <w:sz w:val="26"/>
          <w:u w:val="single"/>
        </w:rPr>
        <w:t>IPCC ’01</w:t>
      </w:r>
      <w:r w:rsidRPr="00965F33">
        <w:rPr>
          <w:rFonts w:ascii="Garamond-Bold" w:eastAsia="Calibri" w:hAnsi="Garamond-Bold" w:cs="Garamond-Bold"/>
          <w:b/>
          <w:bCs/>
        </w:rPr>
        <w:t xml:space="preserve"> </w:t>
      </w:r>
      <w:r w:rsidRPr="00965F33">
        <w:rPr>
          <w:rFonts w:ascii="Garamond" w:eastAsia="Calibri" w:hAnsi="Garamond" w:cs="Garamond"/>
        </w:rPr>
        <w:t xml:space="preserve">[Intergovernmental Panel on Climate Change, “The Scientific Basis,” </w:t>
      </w:r>
      <w:hyperlink r:id="rId55" w:history="1">
        <w:r w:rsidRPr="00965F33">
          <w:rPr>
            <w:rFonts w:ascii="Garamond" w:eastAsia="Calibri" w:hAnsi="Garamond" w:cs="Garamond"/>
          </w:rPr>
          <w:t>http://www.grida.no/climate/ipcc_tar/wg1/209.htm</w:t>
        </w:r>
      </w:hyperlink>
      <w:r w:rsidRPr="00965F33">
        <w:rPr>
          <w:rFonts w:ascii="Garamond" w:eastAsia="Calibri" w:hAnsi="Garamond" w:cs="Garamond"/>
        </w:rPr>
        <w:t>]</w:t>
      </w:r>
    </w:p>
    <w:p w14:paraId="6BF0B9BD" w14:textId="77777777" w:rsidR="00D83C06" w:rsidRPr="00965F33" w:rsidRDefault="00D83C06" w:rsidP="00D83C06">
      <w:pPr>
        <w:autoSpaceDE w:val="0"/>
        <w:autoSpaceDN w:val="0"/>
        <w:adjustRightInd w:val="0"/>
        <w:rPr>
          <w:rFonts w:ascii="Garamond" w:eastAsia="Calibri" w:hAnsi="Garamond" w:cs="Garamond"/>
        </w:rPr>
      </w:pPr>
    </w:p>
    <w:p w14:paraId="0D128000" w14:textId="77777777" w:rsidR="00D83C06" w:rsidRPr="00965F33" w:rsidRDefault="00D83C06" w:rsidP="00D83C06">
      <w:pPr>
        <w:rPr>
          <w:rFonts w:eastAsia="Calibri"/>
        </w:rPr>
      </w:pPr>
      <w:r w:rsidRPr="00965F33">
        <w:rPr>
          <w:rFonts w:eastAsia="Calibri"/>
        </w:rPr>
        <w:t>Concerns about aerosols derive from a number of other considerations. These include visibility, toxic effects and human health, interactions of aerosols with chemical processes in the troposphere and stratosphere, acid deposition, and air pollution. Of these concerns, those associated with toxic effects and visibility have led the industrialised countries to promulgate standards to reduce the concentrations of aerosols in urban and also more pristine locations. Also, concerns about the effects of acid rain have led to increased controls over the emissions of SO</w:t>
      </w:r>
      <w:r w:rsidRPr="00965F33">
        <w:rPr>
          <w:rFonts w:eastAsia="Calibri"/>
          <w:sz w:val="13"/>
          <w:szCs w:val="13"/>
        </w:rPr>
        <w:t>2</w:t>
      </w:r>
      <w:r w:rsidRPr="00965F33">
        <w:rPr>
          <w:rFonts w:eastAsia="Calibri"/>
        </w:rPr>
        <w:t>. As shown above, the SRES scenarios for the future (Nakic´enovic´ et al., 2000) have all assumed that emissions of SO</w:t>
      </w:r>
      <w:r w:rsidRPr="00965F33">
        <w:rPr>
          <w:rFonts w:eastAsia="Calibri"/>
          <w:sz w:val="13"/>
          <w:szCs w:val="13"/>
        </w:rPr>
        <w:t xml:space="preserve">2 </w:t>
      </w:r>
      <w:r w:rsidRPr="00965F33">
        <w:rPr>
          <w:rFonts w:eastAsia="Calibri"/>
        </w:rPr>
        <w:t>will eventually decrease, and the A1T and B2 scenarios predict that sulphur emissions start to decrease on a global average basis almost immediately.</w:t>
      </w:r>
    </w:p>
    <w:p w14:paraId="19C528B0" w14:textId="77777777" w:rsidR="00D83C06" w:rsidRPr="00965F33" w:rsidRDefault="00D83C06" w:rsidP="00D83C06">
      <w:pPr>
        <w:autoSpaceDE w:val="0"/>
        <w:autoSpaceDN w:val="0"/>
        <w:adjustRightInd w:val="0"/>
        <w:rPr>
          <w:rFonts w:ascii="Garamond" w:eastAsia="Calibri" w:hAnsi="Garamond" w:cs="Garamond"/>
        </w:rPr>
      </w:pPr>
    </w:p>
    <w:p w14:paraId="3BB6B39E" w14:textId="77777777" w:rsidR="00D83C06" w:rsidRPr="00965F33" w:rsidRDefault="00D83C06" w:rsidP="00D83C06">
      <w:pPr>
        <w:pStyle w:val="Heading4"/>
        <w:rPr>
          <w:rFonts w:eastAsia="Calibri"/>
        </w:rPr>
      </w:pPr>
      <w:r w:rsidRPr="00965F33">
        <w:rPr>
          <w:rFonts w:eastAsia="Calibri"/>
        </w:rPr>
        <w:t>SO2 doesn’t cause significant cooling.</w:t>
      </w:r>
    </w:p>
    <w:p w14:paraId="6B157968" w14:textId="77777777" w:rsidR="00D83C06" w:rsidRPr="00965F33" w:rsidRDefault="00D83C06" w:rsidP="00D83C06">
      <w:pPr>
        <w:autoSpaceDE w:val="0"/>
        <w:autoSpaceDN w:val="0"/>
        <w:adjustRightInd w:val="0"/>
        <w:rPr>
          <w:rFonts w:ascii="Garamond" w:eastAsia="Calibri" w:hAnsi="Garamond" w:cs="Garamond"/>
        </w:rPr>
      </w:pPr>
      <w:r w:rsidRPr="00965F33">
        <w:rPr>
          <w:rFonts w:eastAsia="Calibri"/>
          <w:b/>
          <w:bCs/>
          <w:sz w:val="26"/>
          <w:u w:val="single"/>
        </w:rPr>
        <w:t>New Scientist ’04</w:t>
      </w:r>
      <w:r w:rsidRPr="00965F33">
        <w:rPr>
          <w:rFonts w:ascii="Garamond-Bold" w:eastAsia="Calibri" w:hAnsi="Garamond-Bold" w:cs="Garamond-Bold"/>
          <w:b/>
          <w:bCs/>
        </w:rPr>
        <w:t xml:space="preserve"> </w:t>
      </w:r>
      <w:r w:rsidRPr="00965F33">
        <w:rPr>
          <w:rFonts w:ascii="Garamond" w:eastAsia="Calibri" w:hAnsi="Garamond" w:cs="Garamond"/>
        </w:rPr>
        <w:t xml:space="preserve">[“Climate Change,” </w:t>
      </w:r>
      <w:hyperlink r:id="rId56" w:history="1">
        <w:r w:rsidRPr="00965F33">
          <w:rPr>
            <w:rFonts w:ascii="Garamond" w:eastAsia="Calibri" w:hAnsi="Garamond" w:cs="Garamond"/>
          </w:rPr>
          <w:t>http://lasp.colorado.edu/~rusch/HMGH.html</w:t>
        </w:r>
      </w:hyperlink>
      <w:r w:rsidRPr="00965F33">
        <w:rPr>
          <w:rFonts w:ascii="Garamond" w:eastAsia="Calibri" w:hAnsi="Garamond" w:cs="Garamond"/>
        </w:rPr>
        <w:t>]</w:t>
      </w:r>
    </w:p>
    <w:p w14:paraId="31DF6FC9" w14:textId="77777777" w:rsidR="00D83C06" w:rsidRPr="00965F33" w:rsidRDefault="00D83C06" w:rsidP="00D83C06">
      <w:pPr>
        <w:autoSpaceDE w:val="0"/>
        <w:autoSpaceDN w:val="0"/>
        <w:adjustRightInd w:val="0"/>
        <w:rPr>
          <w:rFonts w:ascii="Garamond" w:eastAsia="Calibri" w:hAnsi="Garamond" w:cs="Garamond"/>
        </w:rPr>
      </w:pPr>
    </w:p>
    <w:p w14:paraId="63D0462A" w14:textId="77777777" w:rsidR="00D83C06" w:rsidRPr="00965F33" w:rsidRDefault="00D83C06" w:rsidP="00D83C06">
      <w:pPr>
        <w:rPr>
          <w:rFonts w:eastAsia="Calibri"/>
        </w:rPr>
      </w:pPr>
      <w:r w:rsidRPr="00965F33">
        <w:rPr>
          <w:rFonts w:eastAsia="Calibri"/>
        </w:rPr>
        <w:t xml:space="preserve">Right again. One of the nice ironies of this story is that sulfate particles (acid rain) from burning coal and oil help to shield the more industrialized countries from the full impact of global warming. In some places, such as central Europe and parts of China, they may have overwhelmed the warming, producing a net cooling. Other aerosols, such as dust from soil erosion and "desertification" can also moderate warming. But </w:t>
      </w:r>
      <w:r w:rsidRPr="00965F33">
        <w:rPr>
          <w:rFonts w:eastAsia="Calibri"/>
          <w:highlight w:val="yellow"/>
        </w:rPr>
        <w:t>even if you find the idea of using one form of pollution to protect us from another, there is a problem</w:t>
      </w:r>
      <w:r w:rsidRPr="00965F33">
        <w:rPr>
          <w:rFonts w:eastAsia="Calibri"/>
        </w:rPr>
        <w:t xml:space="preserve">. </w:t>
      </w:r>
      <w:r w:rsidRPr="00965F33">
        <w:rPr>
          <w:rFonts w:eastAsia="Calibri"/>
          <w:highlight w:val="yellow"/>
        </w:rPr>
        <w:t>Whereas the average CO2 molecule in the atmosphere lasts for about a century, sulfates and other aerosol molecules persist for only a few days</w:t>
      </w:r>
      <w:r w:rsidRPr="00965F33">
        <w:rPr>
          <w:rFonts w:eastAsia="Calibri"/>
        </w:rPr>
        <w:t xml:space="preserve">. This means two things. </w:t>
      </w:r>
      <w:r w:rsidRPr="00965F33">
        <w:rPr>
          <w:rFonts w:eastAsia="Calibri"/>
          <w:highlight w:val="yellow"/>
        </w:rPr>
        <w:t>First, if you turned down the power stations, the world would get much hotter within a few days</w:t>
      </w:r>
      <w:r w:rsidRPr="00965F33">
        <w:rPr>
          <w:rFonts w:eastAsia="Calibri"/>
        </w:rPr>
        <w:t xml:space="preserve">. </w:t>
      </w:r>
      <w:r w:rsidRPr="00965F33">
        <w:rPr>
          <w:rFonts w:eastAsia="Calibri"/>
          <w:highlight w:val="yellow"/>
        </w:rPr>
        <w:t>Second, aerosols do not accumulate in the atmosphere in the way that CO2 does</w:t>
      </w:r>
      <w:r w:rsidRPr="00965F33">
        <w:rPr>
          <w:rFonts w:eastAsia="Calibri"/>
        </w:rPr>
        <w:t xml:space="preserve">. </w:t>
      </w:r>
      <w:r w:rsidRPr="00965F33">
        <w:rPr>
          <w:rFonts w:eastAsia="Calibri"/>
          <w:highlight w:val="yellow"/>
        </w:rPr>
        <w:t>If you carry on burning a given amount of fossil fuel, the cooling effect of the sulfates will remain constant, while the warming effect of CO2 will keep on increasing. So sulfates are not a solution.</w:t>
      </w:r>
    </w:p>
    <w:p w14:paraId="4820926C" w14:textId="77777777" w:rsidR="00D83C06" w:rsidRPr="00965F33" w:rsidRDefault="00D83C06" w:rsidP="00D83C06">
      <w:pPr>
        <w:rPr>
          <w:rFonts w:ascii="Garamond" w:eastAsia="Calibri" w:hAnsi="Garamond" w:cs="Garamond"/>
        </w:rPr>
      </w:pPr>
    </w:p>
    <w:p w14:paraId="249E18EB" w14:textId="77777777" w:rsidR="00D83C06" w:rsidRPr="00965F33" w:rsidRDefault="00D83C06" w:rsidP="00D83C06">
      <w:pPr>
        <w:pStyle w:val="Heading4"/>
        <w:rPr>
          <w:rFonts w:eastAsia="Calibri"/>
        </w:rPr>
      </w:pPr>
      <w:r w:rsidRPr="00965F33">
        <w:rPr>
          <w:rFonts w:eastAsia="Calibri"/>
        </w:rPr>
        <w:t>SO2 is short-lived and can’t offset the effects of warming.</w:t>
      </w:r>
    </w:p>
    <w:p w14:paraId="602EC77C" w14:textId="77777777" w:rsidR="00D83C06" w:rsidRPr="00965F33" w:rsidRDefault="00D83C06" w:rsidP="00D83C06">
      <w:pPr>
        <w:autoSpaceDE w:val="0"/>
        <w:autoSpaceDN w:val="0"/>
        <w:adjustRightInd w:val="0"/>
        <w:rPr>
          <w:rFonts w:ascii="Garamond" w:eastAsia="Calibri" w:hAnsi="Garamond" w:cs="Garamond"/>
        </w:rPr>
      </w:pPr>
      <w:r w:rsidRPr="00965F33">
        <w:rPr>
          <w:rFonts w:eastAsia="Calibri"/>
          <w:b/>
          <w:bCs/>
          <w:sz w:val="26"/>
          <w:u w:val="single"/>
        </w:rPr>
        <w:t>IPCC ’01</w:t>
      </w:r>
      <w:r w:rsidRPr="00965F33">
        <w:rPr>
          <w:rFonts w:ascii="Garamond-Bold" w:eastAsia="Calibri" w:hAnsi="Garamond-Bold" w:cs="Garamond-Bold"/>
          <w:b/>
          <w:bCs/>
        </w:rPr>
        <w:t xml:space="preserve"> </w:t>
      </w:r>
      <w:r w:rsidRPr="00965F33">
        <w:rPr>
          <w:rFonts w:ascii="Garamond" w:eastAsia="Calibri" w:hAnsi="Garamond" w:cs="Garamond"/>
        </w:rPr>
        <w:t>[Intergovernmental Panel on Climate Change, “The Scientific Basis,”</w:t>
      </w:r>
    </w:p>
    <w:p w14:paraId="7DA7D143" w14:textId="77777777" w:rsidR="00D83C06" w:rsidRPr="00965F33" w:rsidRDefault="00D1015C" w:rsidP="00D83C06">
      <w:pPr>
        <w:autoSpaceDE w:val="0"/>
        <w:autoSpaceDN w:val="0"/>
        <w:adjustRightInd w:val="0"/>
        <w:rPr>
          <w:rFonts w:ascii="Garamond" w:eastAsia="Calibri" w:hAnsi="Garamond" w:cs="Garamond"/>
        </w:rPr>
      </w:pPr>
      <w:hyperlink r:id="rId57" w:history="1">
        <w:r w:rsidR="00D83C06" w:rsidRPr="00965F33">
          <w:rPr>
            <w:rFonts w:ascii="Garamond" w:eastAsia="Calibri" w:hAnsi="Garamond" w:cs="Garamond"/>
          </w:rPr>
          <w:t>http://www.grida.no/climate/IPCC_tar/wg1/161.htm</w:t>
        </w:r>
      </w:hyperlink>
      <w:r w:rsidR="00D83C06" w:rsidRPr="00965F33">
        <w:rPr>
          <w:rFonts w:ascii="Garamond" w:eastAsia="Calibri" w:hAnsi="Garamond" w:cs="Garamond"/>
        </w:rPr>
        <w:t>]</w:t>
      </w:r>
    </w:p>
    <w:p w14:paraId="2A13E2CA" w14:textId="77777777" w:rsidR="00D83C06" w:rsidRPr="00965F33" w:rsidRDefault="00D83C06" w:rsidP="00D83C06">
      <w:pPr>
        <w:autoSpaceDE w:val="0"/>
        <w:autoSpaceDN w:val="0"/>
        <w:adjustRightInd w:val="0"/>
        <w:rPr>
          <w:rFonts w:ascii="Garamond" w:eastAsia="Calibri" w:hAnsi="Garamond" w:cs="Garamond"/>
        </w:rPr>
      </w:pPr>
    </w:p>
    <w:p w14:paraId="57F02524" w14:textId="77777777" w:rsidR="00D83C06" w:rsidRPr="00965F33" w:rsidRDefault="00D83C06" w:rsidP="00D83C06">
      <w:pPr>
        <w:rPr>
          <w:rFonts w:eastAsia="Calibri"/>
        </w:rPr>
      </w:pPr>
      <w:r w:rsidRPr="00965F33">
        <w:rPr>
          <w:rFonts w:eastAsia="Calibri"/>
        </w:rPr>
        <w:t xml:space="preserve">Aerosols are liquid or solid particles suspended in the air. They have a direct radiative forcing because they scatter and absorb solar and infrared radiation in the atmosphere. Aerosols also alter warm, ice and mixed-phase cloud formation processes by increasing droplet number concentrations and ice particle concentrations. They decrease the precipitation efficiency of warm clouds and thereby cause an indirect radiative forcing associated with these changes in cloud properties. Aerosols have most likely made a significant negative contribution to the overall radiative forcing. </w:t>
      </w:r>
      <w:r w:rsidRPr="00965F33">
        <w:rPr>
          <w:rFonts w:eastAsia="Calibri"/>
          <w:highlight w:val="yellow"/>
        </w:rPr>
        <w:t>An important characteristic of aerosols is that they have short atmospheric lifetimes and therefore cannot be considered simply as a long-term offset to the warming influence of greenhouse gases.</w:t>
      </w:r>
    </w:p>
    <w:p w14:paraId="32CDB40A" w14:textId="77777777" w:rsidR="00D83C06" w:rsidRPr="00965F33" w:rsidRDefault="00D83C06" w:rsidP="00D83C06">
      <w:pPr>
        <w:autoSpaceDE w:val="0"/>
        <w:autoSpaceDN w:val="0"/>
        <w:adjustRightInd w:val="0"/>
        <w:rPr>
          <w:rFonts w:ascii="Garamond" w:eastAsia="Calibri" w:hAnsi="Garamond" w:cs="Garamond"/>
        </w:rPr>
      </w:pPr>
    </w:p>
    <w:p w14:paraId="1880B4EF" w14:textId="77777777" w:rsidR="00D83C06" w:rsidRPr="00965F33" w:rsidRDefault="00D83C06" w:rsidP="00D83C06">
      <w:pPr>
        <w:pStyle w:val="Heading4"/>
        <w:rPr>
          <w:rFonts w:eastAsia="Calibri"/>
        </w:rPr>
      </w:pPr>
      <w:r w:rsidRPr="00965F33">
        <w:rPr>
          <w:rFonts w:eastAsia="Calibri"/>
        </w:rPr>
        <w:lastRenderedPageBreak/>
        <w:t>Your evidence is lies – it actually causes heating.</w:t>
      </w:r>
    </w:p>
    <w:p w14:paraId="1CA9EB60" w14:textId="77777777" w:rsidR="00D83C06" w:rsidRPr="00965F33" w:rsidRDefault="00D83C06" w:rsidP="00D83C06">
      <w:pPr>
        <w:autoSpaceDE w:val="0"/>
        <w:autoSpaceDN w:val="0"/>
        <w:adjustRightInd w:val="0"/>
        <w:rPr>
          <w:rFonts w:ascii="Garamond" w:eastAsia="Calibri" w:hAnsi="Garamond" w:cs="Garamond"/>
        </w:rPr>
      </w:pPr>
      <w:r w:rsidRPr="00965F33">
        <w:rPr>
          <w:rFonts w:eastAsia="Calibri"/>
          <w:b/>
          <w:bCs/>
          <w:sz w:val="26"/>
          <w:u w:val="single"/>
        </w:rPr>
        <w:t>Carnicom ’04</w:t>
      </w:r>
      <w:r w:rsidRPr="00965F33">
        <w:rPr>
          <w:rFonts w:ascii="Garamond-Bold" w:eastAsia="Calibri" w:hAnsi="Garamond-Bold" w:cs="Garamond-Bold"/>
          <w:b/>
          <w:bCs/>
        </w:rPr>
        <w:t xml:space="preserve"> </w:t>
      </w:r>
      <w:r w:rsidRPr="00965F33">
        <w:rPr>
          <w:rFonts w:ascii="Garamond" w:eastAsia="Calibri" w:hAnsi="Garamond" w:cs="Garamond"/>
        </w:rPr>
        <w:t xml:space="preserve">[Clifford, researcher &amp; scientist, Jan 23, “Global Warming and Aerosols,” </w:t>
      </w:r>
      <w:hyperlink r:id="rId58" w:history="1">
        <w:r w:rsidRPr="00965F33">
          <w:rPr>
            <w:rFonts w:ascii="Garamond" w:eastAsia="Calibri" w:hAnsi="Garamond" w:cs="Garamond"/>
          </w:rPr>
          <w:t>http://www.carnicom.com/sh1.htm</w:t>
        </w:r>
      </w:hyperlink>
      <w:r w:rsidRPr="00965F33">
        <w:rPr>
          <w:rFonts w:ascii="Garamond" w:eastAsia="Calibri" w:hAnsi="Garamond" w:cs="Garamond"/>
        </w:rPr>
        <w:t>]</w:t>
      </w:r>
    </w:p>
    <w:p w14:paraId="3DB77E58" w14:textId="77777777" w:rsidR="00D83C06" w:rsidRPr="00965F33" w:rsidRDefault="00D83C06" w:rsidP="00D83C06">
      <w:pPr>
        <w:autoSpaceDE w:val="0"/>
        <w:autoSpaceDN w:val="0"/>
        <w:adjustRightInd w:val="0"/>
        <w:rPr>
          <w:rFonts w:ascii="Garamond" w:eastAsia="Calibri" w:hAnsi="Garamond" w:cs="Garamond"/>
        </w:rPr>
      </w:pPr>
    </w:p>
    <w:p w14:paraId="4376BFD9" w14:textId="77777777" w:rsidR="00D83C06" w:rsidRPr="00965F33" w:rsidRDefault="00D83C06" w:rsidP="00D83C06">
      <w:pPr>
        <w:rPr>
          <w:rFonts w:eastAsia="Calibri"/>
        </w:rPr>
      </w:pPr>
      <w:r w:rsidRPr="00965F33">
        <w:rPr>
          <w:rFonts w:eastAsia="Calibri"/>
        </w:rPr>
        <w:t xml:space="preserve">It can be demonstrated that the introduction of essentially any metallic or metallic salt aerosol into the lower atmosphere will have the effect of heating up that lower atmosphere. The impact is both significant and measurable. Those that seek and express concern on the so called global warming problem might wish to begin their search with an inquiry into the thermodynamics of artificially introduced metallic aerosols into the lower atmosphere. The direct injection of massive amounts of particulate matter by aircraft into the atmosphere for more than five years establishes the foundation for this inquiry. An examination of the specific heat characteristics of an altered atmosphere will provide the path for the realistic conclusions that can be made. Any claim that the aerosol operations represent a mitigating influence on the global warming problem appears to </w:t>
      </w:r>
      <w:r w:rsidRPr="00965F33">
        <w:rPr>
          <w:rFonts w:ascii="Garamond-Bold" w:eastAsia="Calibri" w:hAnsi="Garamond-Bold" w:cs="Garamond-Bold"/>
          <w:b/>
          <w:bCs/>
        </w:rPr>
        <w:t xml:space="preserve">be a complete facade </w:t>
      </w:r>
      <w:r w:rsidRPr="00965F33">
        <w:rPr>
          <w:rFonts w:eastAsia="Calibri"/>
        </w:rPr>
        <w:t>that is in direct contradiction to the fundamental principles of physics and thermodynamics. The lack of candor and honesty by government, media and environmental protection agencies in response to public inquiry is further evidence of the fictitious fronts that have been proposed. It is past time to recognize that one of the primary effects of the dense aerosols that now permanently mar the lifeblood of this planet is the heating up of the very atmosphere that we breathe.</w:t>
      </w:r>
    </w:p>
    <w:p w14:paraId="3DAAC56B" w14:textId="77777777" w:rsidR="00D83C06" w:rsidRPr="00965F33" w:rsidRDefault="00D83C06" w:rsidP="00D83C06">
      <w:pPr>
        <w:autoSpaceDE w:val="0"/>
        <w:autoSpaceDN w:val="0"/>
        <w:adjustRightInd w:val="0"/>
        <w:rPr>
          <w:rFonts w:ascii="Garamond" w:eastAsia="Calibri" w:hAnsi="Garamond" w:cs="Garamond"/>
        </w:rPr>
      </w:pPr>
    </w:p>
    <w:p w14:paraId="5B646EB0" w14:textId="77777777" w:rsidR="00D83C06" w:rsidRPr="00965F33" w:rsidRDefault="00D83C06" w:rsidP="00D83C06">
      <w:pPr>
        <w:pStyle w:val="Heading4"/>
        <w:rPr>
          <w:rFonts w:eastAsia="Calibri"/>
        </w:rPr>
      </w:pPr>
      <w:r w:rsidRPr="00965F33">
        <w:rPr>
          <w:rFonts w:eastAsia="Calibri"/>
        </w:rPr>
        <w:t>SO2 can’t stop warming – your studies are over-exaggerated.</w:t>
      </w:r>
    </w:p>
    <w:p w14:paraId="36F74774" w14:textId="77777777" w:rsidR="00D83C06" w:rsidRPr="00965F33" w:rsidRDefault="00D83C06" w:rsidP="00D83C06">
      <w:pPr>
        <w:autoSpaceDE w:val="0"/>
        <w:autoSpaceDN w:val="0"/>
        <w:adjustRightInd w:val="0"/>
        <w:rPr>
          <w:rFonts w:ascii="Garamond" w:eastAsia="Calibri" w:hAnsi="Garamond" w:cs="Garamond"/>
        </w:rPr>
      </w:pPr>
      <w:r w:rsidRPr="00965F33">
        <w:rPr>
          <w:rFonts w:eastAsia="Calibri"/>
          <w:b/>
          <w:bCs/>
          <w:sz w:val="26"/>
          <w:u w:val="single"/>
        </w:rPr>
        <w:t>Pinholster ’04</w:t>
      </w:r>
      <w:r w:rsidRPr="00965F33">
        <w:rPr>
          <w:rFonts w:ascii="Garamond-Bold" w:eastAsia="Calibri" w:hAnsi="Garamond-Bold" w:cs="Garamond-Bold"/>
          <w:b/>
          <w:bCs/>
        </w:rPr>
        <w:t xml:space="preserve"> </w:t>
      </w:r>
      <w:r w:rsidRPr="00965F33">
        <w:rPr>
          <w:rFonts w:ascii="Garamond" w:eastAsia="Calibri" w:hAnsi="Garamond" w:cs="Garamond"/>
        </w:rPr>
        <w:t>[Ginger, writer for AAAS- The World's Largest General Scientific Society, Jun 16, “Climate experts urge immediate</w:t>
      </w:r>
    </w:p>
    <w:p w14:paraId="477D0E19" w14:textId="77777777" w:rsidR="00D83C06" w:rsidRPr="00965F33" w:rsidRDefault="00D83C06" w:rsidP="00D83C06">
      <w:pPr>
        <w:autoSpaceDE w:val="0"/>
        <w:autoSpaceDN w:val="0"/>
        <w:adjustRightInd w:val="0"/>
        <w:rPr>
          <w:rFonts w:ascii="Garamond" w:eastAsia="Calibri" w:hAnsi="Garamond" w:cs="Garamond"/>
        </w:rPr>
      </w:pPr>
      <w:r w:rsidRPr="00965F33">
        <w:rPr>
          <w:rFonts w:ascii="Garamond" w:eastAsia="Calibri" w:hAnsi="Garamond" w:cs="Garamond"/>
        </w:rPr>
        <w:t xml:space="preserve">action to offset impact of global warming,” </w:t>
      </w:r>
      <w:hyperlink r:id="rId59" w:history="1">
        <w:r w:rsidRPr="00965F33">
          <w:rPr>
            <w:rFonts w:ascii="Garamond" w:eastAsia="Calibri" w:hAnsi="Garamond" w:cs="Garamond"/>
          </w:rPr>
          <w:t>http://www.aaas.org/news/releases/2004/0616climate.shtml</w:t>
        </w:r>
      </w:hyperlink>
      <w:r w:rsidRPr="00965F33">
        <w:rPr>
          <w:rFonts w:ascii="Garamond" w:eastAsia="Calibri" w:hAnsi="Garamond" w:cs="Garamond"/>
        </w:rPr>
        <w:t>]</w:t>
      </w:r>
    </w:p>
    <w:p w14:paraId="2392B092" w14:textId="77777777" w:rsidR="00D83C06" w:rsidRPr="00965F33" w:rsidRDefault="00D83C06" w:rsidP="00D83C06">
      <w:pPr>
        <w:autoSpaceDE w:val="0"/>
        <w:autoSpaceDN w:val="0"/>
        <w:adjustRightInd w:val="0"/>
        <w:rPr>
          <w:rFonts w:ascii="Garamond" w:eastAsia="Calibri" w:hAnsi="Garamond" w:cs="Garamond"/>
        </w:rPr>
      </w:pPr>
    </w:p>
    <w:p w14:paraId="4D8CA28F" w14:textId="77777777" w:rsidR="00D83C06" w:rsidRPr="00965F33" w:rsidRDefault="00D83C06" w:rsidP="00D83C06">
      <w:pPr>
        <w:rPr>
          <w:rFonts w:eastAsia="Lucida Sans Unicode"/>
        </w:rPr>
      </w:pPr>
      <w:r w:rsidRPr="00965F33">
        <w:rPr>
          <w:rFonts w:eastAsia="Calibri"/>
        </w:rPr>
        <w:t>Greenhouse gases are warming the Earth faster than aerosols like dust can mask them, said Penner, professor of atmospheric, oceanic and space sciences at the University of Michigan. Various types of aerosols--from soot and dust to sulfur--can either cool or warm the climate, she explained. Warming is associated with absorbing black carbon emissions such as soot, while non-absorbing aerosols are tied to cooling, which scientists call "negative forcing." "Greenhouse gas effects are not going to be masked by aerosols," Penner said in an interview, debunking a popular myth related to climate change. "</w:t>
      </w:r>
      <w:r w:rsidRPr="00965F33">
        <w:rPr>
          <w:rFonts w:ascii="Garamond-Bold" w:eastAsia="Calibri" w:hAnsi="Garamond-Bold" w:cs="Garamond-Bold"/>
          <w:b/>
          <w:bCs/>
        </w:rPr>
        <w:t xml:space="preserve">Even the best current aerosol models overestimate </w:t>
      </w:r>
      <w:r w:rsidRPr="00965F33">
        <w:rPr>
          <w:rFonts w:eastAsia="Calibri"/>
        </w:rPr>
        <w:t>the cooling force of aerosols. Warming caused by greenhouse gases will overwhelm any aerosol-related cooling."</w:t>
      </w:r>
    </w:p>
    <w:p w14:paraId="274539C4" w14:textId="77777777" w:rsidR="00D83C06" w:rsidRPr="00D83C06" w:rsidRDefault="00D83C06" w:rsidP="00D83C06"/>
    <w:p w14:paraId="25C5EAAC" w14:textId="77777777" w:rsidR="005A192E" w:rsidRDefault="005A192E" w:rsidP="005A192E">
      <w:pPr>
        <w:pStyle w:val="Heading3"/>
      </w:pPr>
      <w:r>
        <w:lastRenderedPageBreak/>
        <w:t>2AC – Air Pollution Turn</w:t>
      </w:r>
    </w:p>
    <w:p w14:paraId="34C8937D" w14:textId="77777777" w:rsidR="00D83C06" w:rsidRDefault="00D83C06" w:rsidP="00D83C06">
      <w:pPr>
        <w:pStyle w:val="Heading4"/>
      </w:pPr>
      <w:r>
        <w:t>Sulfur dioxide causes air pollution &amp; acid rain</w:t>
      </w:r>
    </w:p>
    <w:p w14:paraId="0DCEF56F" w14:textId="77777777" w:rsidR="00D83C06" w:rsidRDefault="00D83C06" w:rsidP="00D83C06">
      <w:pPr>
        <w:rPr>
          <w:rStyle w:val="StyleStyleBold12pt"/>
        </w:rPr>
      </w:pPr>
      <w:r>
        <w:rPr>
          <w:rStyle w:val="StyleStyleBold12pt"/>
        </w:rPr>
        <w:t xml:space="preserve">EPA '12 </w:t>
      </w:r>
    </w:p>
    <w:p w14:paraId="57AA60B0" w14:textId="77777777" w:rsidR="00D83C06" w:rsidRDefault="00D83C06" w:rsidP="00D83C06">
      <w:r>
        <w:t>(United States Environmental Protection Agency, agency for environmental assessment, research, and education; "Effects of Acid Rain" EPA; December 4 www.epa.gov/acidrain/effects/)</w:t>
      </w:r>
    </w:p>
    <w:p w14:paraId="3E4C3713" w14:textId="77777777" w:rsidR="005A192E" w:rsidRPr="00D83C06" w:rsidRDefault="00D83C06" w:rsidP="005A192E">
      <w:pPr>
        <w:rPr>
          <w:b/>
          <w:bCs/>
          <w:u w:val="single"/>
        </w:rPr>
      </w:pPr>
      <w:r>
        <w:rPr>
          <w:rStyle w:val="StyleBoldUnderline"/>
        </w:rPr>
        <w:t>Acid rain causes acidification of lakes and streams and contributes to the damage of trees at high elevations</w:t>
      </w:r>
      <w:r>
        <w:t xml:space="preserve"> (for example, red spruce trees above 2,000 feet) </w:t>
      </w:r>
      <w:r>
        <w:rPr>
          <w:rStyle w:val="StyleBoldUnderline"/>
        </w:rPr>
        <w:t>and many sensitive forest soils. In addition, acid rain accelerates the decay of building materials and paints</w:t>
      </w:r>
      <w:r>
        <w:t xml:space="preserve">, including irreplaceable buildings, statues, and sculptures that are part of our nation's cultural heritage. </w:t>
      </w:r>
      <w:r>
        <w:rPr>
          <w:rStyle w:val="StyleBoldUnderline"/>
        </w:rPr>
        <w:t>Prior to falling to the earth, sulfur dioxide (SO2)</w:t>
      </w:r>
      <w:r>
        <w:t xml:space="preserve"> and nitrogen oxide (NO</w:t>
      </w:r>
      <w:r>
        <w:rPr>
          <w:vertAlign w:val="subscript"/>
        </w:rPr>
        <w:t>x</w:t>
      </w:r>
      <w:r>
        <w:t xml:space="preserve">) gases </w:t>
      </w:r>
      <w:r>
        <w:rPr>
          <w:rStyle w:val="StyleBoldUnderline"/>
        </w:rPr>
        <w:t>and</w:t>
      </w:r>
      <w:r>
        <w:t xml:space="preserve"> their particulate matter derivatives—</w:t>
      </w:r>
      <w:r>
        <w:rPr>
          <w:rStyle w:val="StyleBoldUnderline"/>
        </w:rPr>
        <w:t>sulfates</w:t>
      </w:r>
      <w:r>
        <w:t xml:space="preserve"> and nitrates—</w:t>
      </w:r>
      <w:r>
        <w:rPr>
          <w:rStyle w:val="StyleBoldUnderline"/>
        </w:rPr>
        <w:t>contribute to visibility degradation and harm public health.</w:t>
      </w:r>
    </w:p>
    <w:p w14:paraId="0CE9A667" w14:textId="77777777" w:rsidR="005A192E" w:rsidRPr="00F21445" w:rsidRDefault="005A192E" w:rsidP="005A192E">
      <w:pPr>
        <w:pStyle w:val="Heading4"/>
      </w:pPr>
      <w:r w:rsidRPr="00F21445">
        <w:t>Air pollution kills 2 million a year</w:t>
      </w:r>
    </w:p>
    <w:p w14:paraId="7AA1705E" w14:textId="77777777" w:rsidR="005A192E" w:rsidRPr="002031FE" w:rsidRDefault="005A192E" w:rsidP="005A192E">
      <w:bookmarkStart w:id="31" w:name="_Toc207724103"/>
      <w:bookmarkStart w:id="32" w:name="_Toc268855722"/>
      <w:r w:rsidRPr="002031FE">
        <w:rPr>
          <w:rStyle w:val="StyleStyleBold12pt"/>
        </w:rPr>
        <w:t>ENS ’06</w:t>
      </w:r>
      <w:r w:rsidRPr="002031FE">
        <w:t xml:space="preserve"> (Environmental News Service, “World Health Experts Warn Air Pollution Kills Two Million a Year,” October, http://www.ens-newswire.com/ens/oct2006/2006-10-06-01.asp</w:t>
      </w:r>
      <w:bookmarkEnd w:id="31"/>
      <w:r w:rsidRPr="002031FE">
        <w:t>)</w:t>
      </w:r>
      <w:bookmarkEnd w:id="32"/>
    </w:p>
    <w:p w14:paraId="1E60B3C5" w14:textId="77777777" w:rsidR="005A192E" w:rsidRPr="005A192E" w:rsidRDefault="005A192E" w:rsidP="005A192E">
      <w:pPr>
        <w:rPr>
          <w:color w:val="000000"/>
          <w:szCs w:val="20"/>
          <w:u w:val="thick"/>
        </w:rPr>
      </w:pPr>
      <w:r w:rsidRPr="00F21445">
        <w:rPr>
          <w:color w:val="000000"/>
          <w:szCs w:val="20"/>
        </w:rPr>
        <w:t xml:space="preserve">October 6, 2006 (ENS) - </w:t>
      </w:r>
      <w:r w:rsidRPr="00F21445">
        <w:rPr>
          <w:color w:val="000000"/>
          <w:szCs w:val="20"/>
          <w:u w:val="thick"/>
        </w:rPr>
        <w:t>Air pollution in cities across the world is causing some two million premature deaths every year</w:t>
      </w:r>
      <w:r w:rsidRPr="00F21445">
        <w:rPr>
          <w:color w:val="000000"/>
          <w:szCs w:val="20"/>
        </w:rPr>
        <w:t xml:space="preserve">, the World Health Organization (WHO) said Thursday, urging nations to adopt stricter air pollution standards. </w:t>
      </w:r>
      <w:r w:rsidRPr="00F21445">
        <w:rPr>
          <w:color w:val="000000"/>
          <w:szCs w:val="20"/>
          <w:u w:val="thick"/>
        </w:rPr>
        <w:t>The international health agency's new air quality guidelines call for nations to reduce the impact of air pollution by substantially cutting levels of particulate matter, ozone and sulfur dioxide.</w:t>
      </w:r>
    </w:p>
    <w:p w14:paraId="7EDD5C83" w14:textId="77777777" w:rsidR="005A192E" w:rsidRPr="00F21445" w:rsidRDefault="005A192E" w:rsidP="005A192E">
      <w:pPr>
        <w:pStyle w:val="Heading4"/>
        <w:rPr>
          <w:sz w:val="22"/>
        </w:rPr>
      </w:pPr>
      <w:r w:rsidRPr="00F21445">
        <w:t>And, Air pollution kills biodiversity</w:t>
      </w:r>
      <w:r w:rsidRPr="00F21445">
        <w:rPr>
          <w:sz w:val="22"/>
        </w:rPr>
        <w:t>.</w:t>
      </w:r>
    </w:p>
    <w:p w14:paraId="0D330687" w14:textId="77777777" w:rsidR="005A192E" w:rsidRPr="00F21445" w:rsidRDefault="005A192E" w:rsidP="005A192E">
      <w:pPr>
        <w:rPr>
          <w:color w:val="000000"/>
          <w:szCs w:val="20"/>
        </w:rPr>
      </w:pPr>
      <w:r w:rsidRPr="00F21445">
        <w:rPr>
          <w:b/>
          <w:color w:val="000000"/>
          <w:sz w:val="24"/>
          <w:szCs w:val="24"/>
          <w:u w:val="single"/>
        </w:rPr>
        <w:t>EPA ‘07</w:t>
      </w:r>
      <w:r w:rsidRPr="00F21445">
        <w:rPr>
          <w:color w:val="000000"/>
          <w:szCs w:val="20"/>
        </w:rPr>
        <w:t xml:space="preserve"> [Nov., Threats to Aquatic Biodiversity, </w:t>
      </w:r>
      <w:hyperlink r:id="rId60" w:history="1">
        <w:r w:rsidRPr="00F21445">
          <w:rPr>
            <w:color w:val="0000FF"/>
            <w:szCs w:val="20"/>
            <w:u w:val="single"/>
          </w:rPr>
          <w:t>http://www.epa.gov/bioiweb1/aquatic/threats.html</w:t>
        </w:r>
      </w:hyperlink>
      <w:r w:rsidRPr="00F21445">
        <w:rPr>
          <w:color w:val="000000"/>
          <w:szCs w:val="20"/>
        </w:rPr>
        <w:t>]</w:t>
      </w:r>
    </w:p>
    <w:p w14:paraId="798E231C" w14:textId="77777777" w:rsidR="005A192E" w:rsidRPr="00F21445" w:rsidRDefault="005A192E" w:rsidP="005A192E">
      <w:pPr>
        <w:rPr>
          <w:b/>
          <w:color w:val="000000"/>
          <w:szCs w:val="20"/>
        </w:rPr>
      </w:pPr>
    </w:p>
    <w:p w14:paraId="5CE5E09B" w14:textId="77777777" w:rsidR="005A192E" w:rsidRPr="005A192E" w:rsidRDefault="005A192E" w:rsidP="005A192E">
      <w:pPr>
        <w:rPr>
          <w:rFonts w:eastAsia="SimSun"/>
          <w:color w:val="000000"/>
          <w:szCs w:val="20"/>
          <w:u w:val="thick"/>
        </w:rPr>
      </w:pPr>
      <w:r w:rsidRPr="00F21445">
        <w:rPr>
          <w:color w:val="000000"/>
          <w:sz w:val="16"/>
          <w:szCs w:val="16"/>
        </w:rPr>
        <w:t>Air pollution can originate from many sources, especially electrical utilities</w:t>
      </w:r>
      <w:r w:rsidRPr="00F21445">
        <w:rPr>
          <w:rFonts w:eastAsia="SimSun"/>
          <w:color w:val="000000"/>
          <w:sz w:val="16"/>
          <w:szCs w:val="16"/>
        </w:rPr>
        <w:t xml:space="preserve"> (power plants) </w:t>
      </w:r>
      <w:r w:rsidRPr="00F21445">
        <w:rPr>
          <w:color w:val="000000"/>
          <w:sz w:val="16"/>
          <w:szCs w:val="16"/>
        </w:rPr>
        <w:t>from the burning of fossil fuels like coal.</w:t>
      </w:r>
      <w:r w:rsidRPr="00F21445">
        <w:rPr>
          <w:rFonts w:eastAsia="SimSun"/>
          <w:color w:val="000000"/>
          <w:sz w:val="16"/>
          <w:szCs w:val="16"/>
        </w:rPr>
        <w:t xml:space="preserve"> Power plants and factories burn coal </w:t>
      </w:r>
      <w:r w:rsidRPr="00F21445">
        <w:rPr>
          <w:color w:val="000000"/>
          <w:sz w:val="16"/>
          <w:szCs w:val="16"/>
        </w:rPr>
        <w:t>and oil</w:t>
      </w:r>
      <w:r w:rsidRPr="00F21445">
        <w:rPr>
          <w:rFonts w:eastAsia="SimSun"/>
          <w:color w:val="000000"/>
          <w:sz w:val="16"/>
          <w:szCs w:val="16"/>
        </w:rPr>
        <w:t xml:space="preserve">. Power plants use coal and oil to produce the electricity we need to heat and light our homes and to run our electric appliances. We also burn natural gas, coal, and oil to heat our homes. </w:t>
      </w:r>
      <w:r w:rsidRPr="00F21445">
        <w:rPr>
          <w:color w:val="000000"/>
          <w:sz w:val="16"/>
          <w:szCs w:val="16"/>
        </w:rPr>
        <w:t>Cars, trucks, and airplanes use gasoline</w:t>
      </w:r>
      <w:r w:rsidRPr="00F21445">
        <w:rPr>
          <w:rFonts w:eastAsia="SimSun"/>
          <w:color w:val="000000"/>
          <w:sz w:val="16"/>
          <w:szCs w:val="16"/>
        </w:rPr>
        <w:t>, another fossil fuel. What is Acid Rain?</w:t>
      </w:r>
      <w:r w:rsidRPr="00F21445">
        <w:rPr>
          <w:rFonts w:eastAsia="SimSun"/>
          <w:color w:val="000000"/>
          <w:szCs w:val="20"/>
        </w:rPr>
        <w:t xml:space="preserve"> </w:t>
      </w:r>
      <w:r w:rsidRPr="00F21445">
        <w:rPr>
          <w:color w:val="000000"/>
          <w:szCs w:val="20"/>
          <w:u w:val="thick"/>
        </w:rPr>
        <w:t>Air pollution can take many forms, but one of the most detrimental to freshwater biodiversity is</w:t>
      </w:r>
      <w:r w:rsidRPr="00F21445">
        <w:rPr>
          <w:rFonts w:eastAsia="SimSun"/>
          <w:color w:val="000000"/>
          <w:szCs w:val="20"/>
        </w:rPr>
        <w:t xml:space="preserve"> acidic deposition, sometimes referred to as </w:t>
      </w:r>
      <w:r w:rsidRPr="00F21445">
        <w:rPr>
          <w:color w:val="000000"/>
          <w:szCs w:val="20"/>
          <w:u w:val="thick"/>
        </w:rPr>
        <w:t>acid rain. Acid</w:t>
      </w:r>
      <w:r w:rsidRPr="00F21445">
        <w:rPr>
          <w:rFonts w:eastAsia="SimSun"/>
          <w:color w:val="000000"/>
          <w:szCs w:val="20"/>
          <w:u w:val="thick"/>
        </w:rPr>
        <w:t>ic deposition</w:t>
      </w:r>
      <w:r w:rsidRPr="00F21445">
        <w:rPr>
          <w:rFonts w:eastAsia="SimSun"/>
          <w:color w:val="000000"/>
          <w:szCs w:val="20"/>
        </w:rPr>
        <w:t xml:space="preserve">, in both dry (e.g., particulates) or wet (e.g., rain, snow) forms </w:t>
      </w:r>
      <w:r w:rsidRPr="00F21445">
        <w:rPr>
          <w:color w:val="000000"/>
          <w:szCs w:val="20"/>
          <w:u w:val="thick"/>
        </w:rPr>
        <w:t>can harm aquatic ecosystems by causing the water to become more acidic, and thus affecting the aquatic life</w:t>
      </w:r>
      <w:r>
        <w:rPr>
          <w:rFonts w:eastAsia="SimSun"/>
          <w:color w:val="000000"/>
          <w:szCs w:val="20"/>
          <w:u w:val="thick"/>
        </w:rPr>
        <w:t xml:space="preserve">. </w:t>
      </w:r>
    </w:p>
    <w:p w14:paraId="79E688D3" w14:textId="77777777" w:rsidR="005A192E" w:rsidRPr="00F21445" w:rsidRDefault="005A192E" w:rsidP="005A192E">
      <w:pPr>
        <w:pStyle w:val="Heading4"/>
      </w:pPr>
      <w:r w:rsidRPr="00F21445">
        <w:t>Biodiversity loss will cause planetary extinction</w:t>
      </w:r>
    </w:p>
    <w:p w14:paraId="1C1C03C9" w14:textId="77777777" w:rsidR="005A192E" w:rsidRPr="00F21445" w:rsidRDefault="005A192E" w:rsidP="005A192E">
      <w:pPr>
        <w:autoSpaceDE w:val="0"/>
        <w:autoSpaceDN w:val="0"/>
        <w:adjustRightInd w:val="0"/>
        <w:ind w:right="90"/>
        <w:jc w:val="both"/>
        <w:rPr>
          <w:color w:val="000000"/>
          <w:szCs w:val="20"/>
        </w:rPr>
      </w:pPr>
      <w:r w:rsidRPr="002031FE">
        <w:rPr>
          <w:rStyle w:val="StyleStyleBold12pt"/>
        </w:rPr>
        <w:t>Diner ’94</w:t>
      </w:r>
      <w:r w:rsidRPr="00F21445">
        <w:rPr>
          <w:color w:val="000000"/>
          <w:sz w:val="24"/>
          <w:szCs w:val="24"/>
          <w:u w:val="single"/>
        </w:rPr>
        <w:t xml:space="preserve"> </w:t>
      </w:r>
      <w:r w:rsidRPr="00F21445">
        <w:rPr>
          <w:color w:val="000000"/>
          <w:szCs w:val="20"/>
        </w:rPr>
        <w:t xml:space="preserve">(David N., Judge Advocate General’s Corps of US Army, </w:t>
      </w:r>
      <w:r w:rsidRPr="00F21445">
        <w:rPr>
          <w:i/>
          <w:color w:val="000000"/>
          <w:szCs w:val="20"/>
        </w:rPr>
        <w:t>Military Law Review</w:t>
      </w:r>
      <w:r w:rsidRPr="00F21445">
        <w:rPr>
          <w:color w:val="000000"/>
          <w:szCs w:val="20"/>
        </w:rPr>
        <w:t>, Winter, 143 Mil. L. Rev. 161, LN)</w:t>
      </w:r>
    </w:p>
    <w:p w14:paraId="79C9F6AE" w14:textId="77777777" w:rsidR="005A192E" w:rsidRPr="00F21445" w:rsidRDefault="005A192E" w:rsidP="005A192E">
      <w:pPr>
        <w:autoSpaceDE w:val="0"/>
        <w:autoSpaceDN w:val="0"/>
        <w:adjustRightInd w:val="0"/>
        <w:ind w:right="90"/>
        <w:jc w:val="both"/>
        <w:rPr>
          <w:color w:val="000000"/>
          <w:sz w:val="24"/>
          <w:szCs w:val="24"/>
          <w:u w:val="single"/>
        </w:rPr>
      </w:pPr>
    </w:p>
    <w:p w14:paraId="5409680C" w14:textId="77777777" w:rsidR="005A192E" w:rsidRPr="005A192E" w:rsidRDefault="005A192E" w:rsidP="005A192E">
      <w:pPr>
        <w:rPr>
          <w:color w:val="000000"/>
          <w:szCs w:val="20"/>
          <w:u w:val="thick"/>
        </w:rPr>
      </w:pPr>
      <w:r w:rsidRPr="00F21445">
        <w:rPr>
          <w:color w:val="000000"/>
          <w:sz w:val="16"/>
          <w:szCs w:val="16"/>
        </w:rPr>
        <w:t>No  species  has ever dominated its fellow  species  as man has.  In most cases, people have assumed the God-like power of life and death -- extinction or survival -- over the plants and animals of the world.  For most of history, mankind pursued this domination with a single-minded determination to master the world, tame the wilderness, and exploit nature for the maximum benefit of the human race</w:t>
      </w:r>
      <w:r w:rsidRPr="00F21445">
        <w:rPr>
          <w:color w:val="000000"/>
          <w:szCs w:val="20"/>
        </w:rPr>
        <w:t xml:space="preserve">.   </w:t>
      </w:r>
      <w:r w:rsidRPr="00F21445">
        <w:rPr>
          <w:color w:val="000000"/>
          <w:szCs w:val="20"/>
          <w:u w:val="thick"/>
        </w:rPr>
        <w:t>n67</w:t>
      </w:r>
      <w:r w:rsidRPr="00F21445">
        <w:rPr>
          <w:color w:val="000000"/>
          <w:szCs w:val="20"/>
          <w:highlight w:val="yellow"/>
          <w:u w:val="thick"/>
        </w:rPr>
        <w:t>In past mass extinction episodes, as many as ninety percent of the existing  species  perished, and yet  the world moved forward</w:t>
      </w:r>
      <w:r w:rsidRPr="00F21445">
        <w:rPr>
          <w:color w:val="000000"/>
          <w:szCs w:val="20"/>
        </w:rPr>
        <w:t xml:space="preserve">, and new  species  replaced the old.  </w:t>
      </w:r>
      <w:r w:rsidRPr="00F21445">
        <w:rPr>
          <w:color w:val="000000"/>
          <w:szCs w:val="20"/>
          <w:highlight w:val="yellow"/>
          <w:u w:val="thick"/>
        </w:rPr>
        <w:t>So why should the  world be concerned now?     The prime reason is the world's survival.  Like all animal life, humans live  off of other  species.   At some point, the number of  species  could decline to the point at which the ecosystem fails, and then humans also would become extinct</w:t>
      </w:r>
      <w:r w:rsidRPr="00F21445">
        <w:rPr>
          <w:color w:val="000000"/>
          <w:szCs w:val="20"/>
          <w:u w:val="thick"/>
        </w:rPr>
        <w:t>.</w:t>
      </w:r>
      <w:r w:rsidRPr="00F21445">
        <w:rPr>
          <w:color w:val="000000"/>
          <w:szCs w:val="20"/>
        </w:rPr>
        <w:t xml:space="preserve">  No one knows how many [*171]  species  the world needs to support human life, and to find out -- by </w:t>
      </w:r>
      <w:r w:rsidRPr="00F21445">
        <w:rPr>
          <w:color w:val="000000"/>
          <w:szCs w:val="20"/>
          <w:u w:val="thick"/>
        </w:rPr>
        <w:t>allowing certain  species  to become extinct -- would not be sound policy.</w:t>
      </w:r>
      <w:r w:rsidRPr="00F21445">
        <w:rPr>
          <w:color w:val="000000"/>
          <w:szCs w:val="20"/>
        </w:rPr>
        <w:t xml:space="preserve">  </w:t>
      </w:r>
      <w:r w:rsidRPr="00F21445">
        <w:rPr>
          <w:color w:val="000000"/>
          <w:sz w:val="18"/>
          <w:szCs w:val="18"/>
        </w:rPr>
        <w:t xml:space="preserve">In addition to food,  species  offer many direct  and indirect benefits to mankind.   n68     2.  Ecological Value. -- Ecological value is the value that  species  have in maintaining the environment.  Pest,   n69 erosion, and flood control are prime benefits certain  species  provide to man.  Plants and animals also provide additional ecological services -- pollution control,   n70 oxygen production, sewage treatment, and biodegradation.   n71     3.  Scientific and Utilitarian Value. -- Scientific value is the use of  species  for research into the physical processes of the world.   n72 Without plants and animals, a large portion of basic scientific research would be </w:t>
      </w:r>
      <w:r w:rsidRPr="00F21445">
        <w:rPr>
          <w:color w:val="000000"/>
          <w:sz w:val="18"/>
          <w:szCs w:val="18"/>
        </w:rPr>
        <w:lastRenderedPageBreak/>
        <w:t>impossible.  Utilitarian value is the direct utility humans draw from plants  and animals.   n73 Only a fraction of the [*172] earth's  species  have been examined, and mankind may someday desperately need the  species  that it is exterminating today.     To accept that the snail darter, harelip sucker, or Dismal Swamp southeastern shrew   n74 could save mankind may be difficult for some.  Many, if not most,  species  are useless to man in a direct utilitarian sense.  Nonetheless,  they may be critical in an indirect role, because their extirpations could affect a directly useful  species  negatively.  In a closely interconnected ecosystem, the loss of a  species  affects other  species  dependent on it.   n75 Moreover, as the number of  species  decline, the effect of each new extinction on the remaining  species  increases dramatically.   n76     4.  Biological Diversity. -- The main premise of  species  preservation is that diversity is better than simplicity.   n77 As the current mass extinction has progressed, the world's biological diversity generally has decreased.  This trend occurs within ecosystems by reducing the number of  species,  and within  species  by reducing the number of individuals.  Both trends carry serious future implications.</w:t>
      </w:r>
      <w:r w:rsidRPr="00F21445">
        <w:rPr>
          <w:color w:val="000000"/>
          <w:szCs w:val="20"/>
        </w:rPr>
        <w:t xml:space="preserve"> </w:t>
      </w:r>
      <w:r w:rsidRPr="00F21445">
        <w:rPr>
          <w:color w:val="000000"/>
          <w:szCs w:val="20"/>
          <w:u w:val="thick"/>
        </w:rPr>
        <w:t xml:space="preserve">Biologically diverse ecosystems are characterized by a large number of specialist  species,  filling narrow ecological niches.  These </w:t>
      </w:r>
      <w:r w:rsidRPr="00F21445">
        <w:rPr>
          <w:color w:val="000000"/>
          <w:szCs w:val="20"/>
          <w:highlight w:val="yellow"/>
          <w:u w:val="thick"/>
        </w:rPr>
        <w:t>ecosystems inherently are more stable than less diverse systems.  "The more complex the ecosystem, the more successfully it can resist a stress</w:t>
      </w:r>
      <w:r w:rsidRPr="00F21445">
        <w:rPr>
          <w:color w:val="000000"/>
          <w:szCs w:val="20"/>
          <w:u w:val="thick"/>
        </w:rPr>
        <w:t>. . . .</w:t>
      </w:r>
      <w:r w:rsidRPr="00F21445">
        <w:rPr>
          <w:color w:val="000000"/>
          <w:szCs w:val="20"/>
        </w:rPr>
        <w:t xml:space="preserve"> [l]ike a net, in  which each knot is connected to others by several strands, such a fabric can resist collapse better than a simple, unbranched circle of threads -- which if cut anywhere breaks down as a whole."   n79     By causing </w:t>
      </w:r>
      <w:r w:rsidRPr="00F21445">
        <w:rPr>
          <w:color w:val="000000"/>
          <w:szCs w:val="20"/>
          <w:highlight w:val="yellow"/>
          <w:u w:val="thick"/>
        </w:rPr>
        <w:t>widespread extinctions</w:t>
      </w:r>
      <w:r w:rsidRPr="00F21445">
        <w:rPr>
          <w:color w:val="000000"/>
          <w:szCs w:val="20"/>
        </w:rPr>
        <w:t xml:space="preserve">, humans </w:t>
      </w:r>
      <w:r w:rsidRPr="00F21445">
        <w:rPr>
          <w:color w:val="000000"/>
          <w:szCs w:val="20"/>
          <w:u w:val="thick"/>
        </w:rPr>
        <w:t xml:space="preserve">have artificially </w:t>
      </w:r>
      <w:r w:rsidRPr="00F21445">
        <w:rPr>
          <w:color w:val="000000"/>
          <w:szCs w:val="20"/>
          <w:highlight w:val="yellow"/>
          <w:u w:val="thick"/>
        </w:rPr>
        <w:t>simplifi</w:t>
      </w:r>
      <w:r w:rsidRPr="00F21445">
        <w:rPr>
          <w:color w:val="000000"/>
          <w:szCs w:val="20"/>
          <w:u w:val="thick"/>
        </w:rPr>
        <w:t xml:space="preserve">ed many </w:t>
      </w:r>
      <w:r w:rsidRPr="00F21445">
        <w:rPr>
          <w:color w:val="000000"/>
          <w:szCs w:val="20"/>
          <w:highlight w:val="yellow"/>
          <w:u w:val="thick"/>
        </w:rPr>
        <w:t>ecosystems.  As biologic simplicity increases, so does the risk of ecosystem failure</w:t>
      </w:r>
      <w:r w:rsidRPr="00F21445">
        <w:rPr>
          <w:color w:val="000000"/>
          <w:szCs w:val="20"/>
          <w:u w:val="thick"/>
        </w:rPr>
        <w:t>.</w:t>
      </w:r>
      <w:r w:rsidRPr="00F21445">
        <w:rPr>
          <w:color w:val="000000"/>
          <w:szCs w:val="20"/>
        </w:rPr>
        <w:t xml:space="preserve">  The spreading Sahara Desert in Africa, and </w:t>
      </w:r>
      <w:r w:rsidRPr="00F21445">
        <w:rPr>
          <w:color w:val="000000"/>
          <w:szCs w:val="20"/>
          <w:u w:val="thick"/>
        </w:rPr>
        <w:t>the dustbowl conditions of  the 1930s in the United States are relatively mild examples of what might be expected if this trend continues.</w:t>
      </w:r>
      <w:r w:rsidRPr="00F21445">
        <w:rPr>
          <w:color w:val="000000"/>
          <w:szCs w:val="20"/>
        </w:rPr>
        <w:t xml:space="preserve">  Theoretically, </w:t>
      </w:r>
      <w:r w:rsidRPr="00F21445">
        <w:rPr>
          <w:color w:val="000000"/>
          <w:szCs w:val="20"/>
          <w:highlight w:val="yellow"/>
          <w:u w:val="thick"/>
        </w:rPr>
        <w:t>each new animal or plant extinction, with all its dimly perceived and intertwined affects, could cause total ecosystem collapse and human extinction.  Each new extinction increases the risk of disaster</w:t>
      </w:r>
      <w:r w:rsidRPr="00F21445">
        <w:rPr>
          <w:color w:val="000000"/>
          <w:szCs w:val="20"/>
          <w:u w:val="thick"/>
        </w:rPr>
        <w:t>.  Like a mechanic removing, one by one, the rivets from an  aircraft's wings, [hu]mankind may be edging closer to the abyss.</w:t>
      </w:r>
    </w:p>
    <w:p w14:paraId="07E97180" w14:textId="77777777" w:rsidR="003B0173" w:rsidRDefault="003B0173" w:rsidP="005A192E">
      <w:pPr>
        <w:pStyle w:val="Heading3"/>
      </w:pPr>
      <w:r>
        <w:lastRenderedPageBreak/>
        <w:t>SO2 Bad – General</w:t>
      </w:r>
    </w:p>
    <w:p w14:paraId="21B3E683" w14:textId="77777777" w:rsidR="003B0173" w:rsidRDefault="003B0173" w:rsidP="003B0173">
      <w:pPr>
        <w:pStyle w:val="Heading4"/>
      </w:pPr>
      <w:r>
        <w:t xml:space="preserve">Sulfur dioxide bad </w:t>
      </w:r>
    </w:p>
    <w:p w14:paraId="0D9EED1C" w14:textId="77777777" w:rsidR="003B0173" w:rsidRPr="003B0173" w:rsidRDefault="003B0173" w:rsidP="003B0173">
      <w:r w:rsidRPr="003B0173">
        <w:rPr>
          <w:rStyle w:val="StyleStyleBold12pt"/>
        </w:rPr>
        <w:t>CDC 1998</w:t>
      </w:r>
      <w:r w:rsidRPr="003B0173">
        <w:t xml:space="preserve"> </w:t>
      </w:r>
      <w:hyperlink r:id="rId61" w:history="1">
        <w:r w:rsidRPr="003B0173">
          <w:rPr>
            <w:rStyle w:val="Hyperlink"/>
          </w:rPr>
          <w:t>http://www.atsdr.cdc.gov/phs/phs.asp?id=251&amp;tid=46</w:t>
        </w:r>
      </w:hyperlink>
    </w:p>
    <w:p w14:paraId="24FB0385" w14:textId="77777777" w:rsidR="003B0173" w:rsidRPr="005A192E" w:rsidRDefault="003B0173" w:rsidP="005A192E">
      <w:r>
        <w:t xml:space="preserve">The Environmental Protection Agency (EPA) identifies the most serious hazardous waste sites in the nation These sites make up the National Priorities List (NPL) and are the sites targeted for long-term federal cleanup activities </w:t>
      </w:r>
      <w:r>
        <w:rPr>
          <w:rStyle w:val="StyleBoldUnderline"/>
          <w:rFonts w:asciiTheme="minorHAnsi" w:hAnsiTheme="minorHAnsi"/>
        </w:rPr>
        <w:t xml:space="preserve">Sulfur dioxide has been found in at least 16 of the 1,467 current or former NPL sites </w:t>
      </w:r>
      <w:r>
        <w:t xml:space="preserve">However, the total number of NPL sites evaluated for this substance is not known As more sites are evaluated, the sites at which sulfur dioxide is found may increase. </w:t>
      </w:r>
      <w:r>
        <w:rPr>
          <w:rStyle w:val="StyleBoldUnderline"/>
          <w:rFonts w:asciiTheme="minorHAnsi" w:hAnsiTheme="minorHAnsi"/>
        </w:rPr>
        <w:t>This</w:t>
      </w:r>
      <w:r>
        <w:t xml:space="preserve"> information </w:t>
      </w:r>
      <w:r>
        <w:rPr>
          <w:rStyle w:val="StyleBoldUnderline"/>
          <w:rFonts w:asciiTheme="minorHAnsi" w:hAnsiTheme="minorHAnsi"/>
        </w:rPr>
        <w:t xml:space="preserve">is important because exposure to this substance may harm you </w:t>
      </w:r>
      <w:r>
        <w:t xml:space="preserve">and because these sites may be sources of exposure. </w:t>
      </w:r>
      <w:r>
        <w:rPr>
          <w:rStyle w:val="StyleBoldUnderline"/>
          <w:rFonts w:asciiTheme="minorHAnsi" w:hAnsiTheme="minorHAnsi"/>
        </w:rPr>
        <w:t>When a substance is released from a large area, such as an industrial plant</w:t>
      </w:r>
      <w:r>
        <w:t xml:space="preserve">, or from a container, such as a drum or bottle, </w:t>
      </w:r>
      <w:r>
        <w:rPr>
          <w:rStyle w:val="StyleBoldUnderline"/>
          <w:rFonts w:asciiTheme="minorHAnsi" w:hAnsiTheme="minorHAnsi"/>
        </w:rPr>
        <w:t>it enters the environment</w:t>
      </w:r>
      <w:r>
        <w:t xml:space="preserve"> This release does not always lead to exposure You are exposed to a substance only when you come in contact with it You may be exposed by breathing, eating, or drinking the substance or by skin contact. </w:t>
      </w:r>
      <w:r>
        <w:rPr>
          <w:rStyle w:val="StyleBoldUnderline"/>
          <w:rFonts w:asciiTheme="minorHAnsi" w:hAnsiTheme="minorHAnsi"/>
        </w:rPr>
        <w:t>If you are exposed to sulfur dioxide</w:t>
      </w:r>
      <w:r>
        <w:t xml:space="preserve">, many factors determine whether </w:t>
      </w:r>
      <w:r>
        <w:rPr>
          <w:rStyle w:val="StyleBoldUnderline"/>
          <w:rFonts w:asciiTheme="minorHAnsi" w:hAnsiTheme="minorHAnsi"/>
        </w:rPr>
        <w:t>you'll be harmed</w:t>
      </w:r>
      <w:r>
        <w:t xml:space="preserve"> These factors include the dose (how much), the duration (how long), and how you come in contact with it You must also consider the other chemicals you're exposed to and your age, sex, diet, family traits, lifestyle, and state of health.</w:t>
      </w:r>
    </w:p>
    <w:p w14:paraId="4CC2CF92" w14:textId="77777777" w:rsidR="003B0173" w:rsidRDefault="003B0173" w:rsidP="003B0173">
      <w:pPr>
        <w:pStyle w:val="Heading4"/>
        <w:rPr>
          <w:rFonts w:ascii="Calibri" w:hAnsi="Calibri"/>
        </w:rPr>
      </w:pPr>
      <w:r>
        <w:t xml:space="preserve">Sulfur dioxide is lethal </w:t>
      </w:r>
    </w:p>
    <w:p w14:paraId="68A1EE1A" w14:textId="77777777" w:rsidR="003B0173" w:rsidRDefault="003B0173" w:rsidP="003B0173">
      <w:pPr>
        <w:rPr>
          <w:rFonts w:asciiTheme="minorHAnsi" w:hAnsiTheme="minorHAnsi"/>
          <w:b/>
          <w:bCs/>
          <w:sz w:val="26"/>
        </w:rPr>
      </w:pPr>
      <w:r w:rsidRPr="003B0173">
        <w:rPr>
          <w:rStyle w:val="StyleStyleBold12pt"/>
        </w:rPr>
        <w:t>CDC 1998</w:t>
      </w:r>
      <w:r>
        <w:rPr>
          <w:rStyle w:val="StyleStyleBold12pt"/>
          <w:rFonts w:asciiTheme="minorHAnsi" w:hAnsiTheme="minorHAnsi"/>
        </w:rPr>
        <w:t xml:space="preserve"> </w:t>
      </w:r>
      <w:hyperlink r:id="rId62" w:history="1">
        <w:r>
          <w:rPr>
            <w:rStyle w:val="Hyperlink"/>
            <w:sz w:val="18"/>
            <w:szCs w:val="18"/>
          </w:rPr>
          <w:t>http://www.atsdr.cdc.gov/phs/phs.asp?id=251&amp;tid=46</w:t>
        </w:r>
      </w:hyperlink>
    </w:p>
    <w:p w14:paraId="27384206" w14:textId="77777777" w:rsidR="003B0173" w:rsidRPr="003B0173" w:rsidRDefault="003B0173" w:rsidP="003B0173">
      <w:r>
        <w:t xml:space="preserve">To protect the public from the harmful effects of toxic chemicals and to find ways to treat people who have been harmed, scientists use many tests. One way to see if a chemical will hurt people is to learn how the chemical is absorbed, used, and released by the body; for some chemicals, animal testing may be necessary Animal testing may also be used to identify health effects such as cancer or birth defects Without laboratory animals, scientists would lose a basic method to get information needed to make wise decisions to protect public health Scientists have the responsibility to treat research animals with care and compassion Laws today protect the welfare of research animals, and scientists must comply with strict animal care guidelines. </w:t>
      </w:r>
      <w:r>
        <w:rPr>
          <w:rStyle w:val="StyleBoldUnderline"/>
          <w:rFonts w:asciiTheme="minorHAnsi" w:hAnsiTheme="minorHAnsi"/>
        </w:rPr>
        <w:t>Short-term exposures to high levels of sulfur dioxide can be life-threatening Exposure to 100 parts of sulfur dioxide per million parts of air</w:t>
      </w:r>
      <w:r>
        <w:t xml:space="preserve"> (ppm)</w:t>
      </w:r>
      <w:r>
        <w:rPr>
          <w:rStyle w:val="StyleBoldUnderline"/>
          <w:rFonts w:asciiTheme="minorHAnsi" w:hAnsiTheme="minorHAnsi"/>
        </w:rPr>
        <w:t xml:space="preserve"> is considered immediately dangerous to life </w:t>
      </w:r>
      <w:r>
        <w:t xml:space="preserve">and health Previously healthy nonsmoking </w:t>
      </w:r>
      <w:r>
        <w:rPr>
          <w:rStyle w:val="StyleBoldUnderline"/>
          <w:rFonts w:asciiTheme="minorHAnsi" w:hAnsiTheme="minorHAnsi"/>
        </w:rPr>
        <w:t>miners who breathed sulfur dioxide released as a result of an explosion in an underground copper mine developed burning of the nose and throat, breathing difficulties, and severe airway obstructions</w:t>
      </w:r>
      <w:r>
        <w:t xml:space="preserve"> Long-term exposure to persistent levels of sulfur dioxide can also affect your health Lung function changes have been observed in some workers exposed to 0.4ï¿½3.0 ppm sulfur dioxide for 20 years or more However, these workers were also exposed to other chemicals, making it difficult to attribute their health effects to sulfur dioxide exposure alone Additionally, exercising asthmatics are sensitive to the respiratory effects of low concentrations (0.25 ppm) of sulfur dioxide. For comparative purposes, typical outdoor concentrations of sulfur dioxide may range from 0 to 1 ppm Occupational exposures to sulfur dioxide may lawfully range from 0 to 5 ppm as enforced by your state OSHA (Occupational Safety and Health Administration) During any 8-hour workshift of a 40-hour workweek, the average concentration of sulfur dioxide in the workplace may not exceed 5 ppm However, during system malfunctions or unforeseen events, </w:t>
      </w:r>
      <w:r>
        <w:rPr>
          <w:rStyle w:val="StyleBoldUnderline"/>
          <w:rFonts w:asciiTheme="minorHAnsi" w:hAnsiTheme="minorHAnsi"/>
        </w:rPr>
        <w:t xml:space="preserve">levels approaching 50 ppm or more have been reported. </w:t>
      </w:r>
      <w:r>
        <w:t>Studies in animals support the human data regarding respiratory effects of sulfur dioxide At low levels (less than 1 ppm) of sulfur dioxide exposure, guinea pigs displayed changes in their ability to breathe as deeply or as much air per breath More severe symptoms seen in animals exposed to high concentrations of sulfur dioxide include decreased respiration, inflammation or infection of the airways, and destruction of areas of the lung.</w:t>
      </w:r>
    </w:p>
    <w:p w14:paraId="3449AD35" w14:textId="77777777" w:rsidR="003B0173" w:rsidRDefault="003B0173" w:rsidP="003B0173">
      <w:pPr>
        <w:pStyle w:val="Heading4"/>
        <w:rPr>
          <w:rFonts w:eastAsia="Times New Roman"/>
        </w:rPr>
      </w:pPr>
      <w:r>
        <w:rPr>
          <w:rFonts w:eastAsia="Times New Roman"/>
        </w:rPr>
        <w:lastRenderedPageBreak/>
        <w:t>More things on SO2</w:t>
      </w:r>
    </w:p>
    <w:p w14:paraId="0986999B" w14:textId="77777777" w:rsidR="003B0173" w:rsidRDefault="003B0173" w:rsidP="003B0173">
      <w:pPr>
        <w:rPr>
          <w:rStyle w:val="StyleStyleBold12pt"/>
        </w:rPr>
      </w:pPr>
      <w:r w:rsidRPr="003B0173">
        <w:rPr>
          <w:rStyle w:val="StyleStyleBold12pt"/>
        </w:rPr>
        <w:t>National Park Service 13</w:t>
      </w:r>
      <w:r>
        <w:rPr>
          <w:rStyle w:val="StyleStyleBold12pt"/>
          <w:rFonts w:asciiTheme="minorHAnsi" w:hAnsiTheme="minorHAnsi"/>
        </w:rPr>
        <w:t xml:space="preserve"> </w:t>
      </w:r>
      <w:r>
        <w:t>http://www.nature.nps.gov/air/aqbasics/understand_so2.cfm#health</w:t>
      </w:r>
    </w:p>
    <w:p w14:paraId="0BBF9080" w14:textId="77777777" w:rsidR="003B0173" w:rsidRDefault="003B0173" w:rsidP="003B0173">
      <w:pPr>
        <w:shd w:val="clear" w:color="auto" w:fill="FFFFFF"/>
        <w:spacing w:line="360" w:lineRule="auto"/>
        <w:textAlignment w:val="baseline"/>
        <w:rPr>
          <w:rFonts w:eastAsia="Times New Roman" w:cs="Arial"/>
          <w:color w:val="333333"/>
          <w:sz w:val="16"/>
          <w:szCs w:val="21"/>
        </w:rPr>
      </w:pPr>
      <w:r>
        <w:rPr>
          <w:rStyle w:val="StyleBoldUnderline"/>
          <w:rFonts w:asciiTheme="minorHAnsi" w:hAnsiTheme="minorHAnsi"/>
        </w:rPr>
        <w:t>Sulfur dioxide (SO2) is a colorless reactive gaseous air pollutant with a pungent odor. This gas can pose a threat to human health, animal health, and plant life.</w:t>
      </w:r>
    </w:p>
    <w:p w14:paraId="4F173306" w14:textId="77777777" w:rsidR="003B0173" w:rsidRPr="005A192E" w:rsidRDefault="003B0173" w:rsidP="003B0173">
      <w:pPr>
        <w:rPr>
          <w:sz w:val="21"/>
          <w:u w:val="single"/>
        </w:rPr>
      </w:pPr>
      <w:r>
        <w:rPr>
          <w:rStyle w:val="StyleBoldUnderline"/>
          <w:rFonts w:asciiTheme="minorHAnsi" w:hAnsiTheme="minorHAnsi"/>
        </w:rPr>
        <w:t>The primary sources of sulfur dioxide emissions are from fossil fuel combustion and natural volcanic activity</w:t>
      </w:r>
      <w:r>
        <w:rPr>
          <w:sz w:val="21"/>
          <w:szCs w:val="21"/>
        </w:rPr>
        <w:t xml:space="preserve">. </w:t>
      </w:r>
      <w:r>
        <w:t>Hawai'i Volcanoes National Park (NP) is unique in the national park system because it periodically has extremely high concentrations of sulfur dioxide — far higher than any other national park or even most urban areas.</w:t>
      </w:r>
    </w:p>
    <w:p w14:paraId="480D53AE" w14:textId="77777777" w:rsidR="003B0173" w:rsidRPr="003B0173" w:rsidRDefault="003B0173" w:rsidP="003B0173">
      <w:pPr>
        <w:pStyle w:val="Heading4"/>
      </w:pPr>
      <w:r w:rsidRPr="003B0173">
        <w:t>SO2 causes death</w:t>
      </w:r>
    </w:p>
    <w:p w14:paraId="425026A2" w14:textId="77777777" w:rsidR="003B0173" w:rsidRPr="003B0173" w:rsidRDefault="003B0173" w:rsidP="003B0173">
      <w:r w:rsidRPr="003B0173">
        <w:rPr>
          <w:rStyle w:val="StyleStyleBold12pt"/>
        </w:rPr>
        <w:t>EPA 13</w:t>
      </w:r>
      <w:r w:rsidRPr="003B0173">
        <w:t xml:space="preserve"> http://www.epa.gov/airquality/sulfurdioxide/health.html</w:t>
      </w:r>
    </w:p>
    <w:p w14:paraId="17E6E853" w14:textId="77777777" w:rsidR="003B0173" w:rsidRPr="005A192E" w:rsidRDefault="003B0173" w:rsidP="003B0173">
      <w:pPr>
        <w:rPr>
          <w:sz w:val="14"/>
        </w:rPr>
      </w:pPr>
      <w:r>
        <w:rPr>
          <w:rStyle w:val="StyleBoldUnderline"/>
          <w:rFonts w:asciiTheme="minorHAnsi" w:hAnsiTheme="minorHAnsi"/>
        </w:rPr>
        <w:t xml:space="preserve">Current scientific evidence links short-term exposures to SO2, ranging from 5 minutes to 24 hours, with an array of adverse respiratory effects including bronchoconstriction and increased asthma symptoms. </w:t>
      </w:r>
      <w:r>
        <w:rPr>
          <w:sz w:val="14"/>
        </w:rPr>
        <w:t xml:space="preserve">These effects are particularly important for asthmatics at elevated ventilation rates (e.g., while exercising or playing.) </w:t>
      </w:r>
      <w:r>
        <w:rPr>
          <w:rStyle w:val="StyleBoldUnderline"/>
          <w:rFonts w:asciiTheme="minorHAnsi" w:hAnsiTheme="minorHAnsi"/>
        </w:rPr>
        <w:t>Studies also show a connection between short-term exposure and increased visits to emergency departments and hospital admissions for respiratory illnesses</w:t>
      </w:r>
      <w:r>
        <w:rPr>
          <w:sz w:val="14"/>
        </w:rPr>
        <w:t xml:space="preserve">, particularly in at-risk populations including children, the elderly, and asthmatics. EPA’s National Ambient Air Quality Standard for SO2 is designed to protect against exposure to the entire group of sulfur oxides (SOx). SO2 is the component of greatest concern and is used as the indicator for the larger group of gaseous sulfur oxides (SOx). Other gaseous sulfur oxides (e.g. SO3) are found in the atmosphere at concentrations much lower than SO2. Emissions that lead to high concentrations of SO2 generally also lead to the formation of other SOx. Control measures that reduce SO2 can generally be expected to reduce people’s exposures to all gaseous SOx. This may have the important co-benefit of reducing the formation of fine sulfate particles, which pose significant public health threats. SOx can react with other compounds in the atmosphere to form small particles. </w:t>
      </w:r>
      <w:r>
        <w:rPr>
          <w:rStyle w:val="StyleBoldUnderline"/>
          <w:rFonts w:asciiTheme="minorHAnsi" w:hAnsiTheme="minorHAnsi"/>
        </w:rPr>
        <w:t>These particles penetrate deeply into sensitive parts of the lungs and can cause or worsen respiratory disease, such as emphysema and bronchitis, and can aggravate existing heart disease, leading to increased hospital admissions and premature death</w:t>
      </w:r>
      <w:r>
        <w:rPr>
          <w:sz w:val="14"/>
        </w:rPr>
        <w:t>. EPA’s NAAQS for particulate matter (PM) are designed to provide protection against these health effects.</w:t>
      </w:r>
    </w:p>
    <w:p w14:paraId="106B78F8" w14:textId="77777777" w:rsidR="003B0173" w:rsidRDefault="005A192E" w:rsidP="005A192E">
      <w:pPr>
        <w:pStyle w:val="Heading3"/>
      </w:pPr>
      <w:r>
        <w:lastRenderedPageBreak/>
        <w:t>SO2 Bad – Acid Rain</w:t>
      </w:r>
    </w:p>
    <w:p w14:paraId="060C7A25" w14:textId="77777777" w:rsidR="003B0173" w:rsidRDefault="003B0173" w:rsidP="003B0173">
      <w:pPr>
        <w:pStyle w:val="Heading4"/>
      </w:pPr>
      <w:r>
        <w:t>Sulfur dioxide causes acid rain</w:t>
      </w:r>
    </w:p>
    <w:p w14:paraId="27B68BD3" w14:textId="77777777" w:rsidR="003B0173" w:rsidRDefault="003B0173" w:rsidP="003B0173">
      <w:r>
        <w:rPr>
          <w:rStyle w:val="StyleStyleBold12pt"/>
        </w:rPr>
        <w:t>EPA '12</w:t>
      </w:r>
      <w:r>
        <w:t xml:space="preserve">, </w:t>
      </w:r>
    </w:p>
    <w:p w14:paraId="211EE1D7" w14:textId="77777777" w:rsidR="003B0173" w:rsidRDefault="003B0173" w:rsidP="003B0173">
      <w:r>
        <w:t>(United States Environmental Protection Agency, agency for environmental assessment, research, and education; "What is Acid Rain?" EPA; December 4 www.epa.gov/acidrain/what/)</w:t>
      </w:r>
    </w:p>
    <w:p w14:paraId="38CAB3D2" w14:textId="77777777" w:rsidR="003B0173" w:rsidRDefault="003B0173" w:rsidP="003B0173">
      <w:r>
        <w:rPr>
          <w:rStyle w:val="StyleBoldUnderline"/>
        </w:rPr>
        <w:t>"Acid rain" is a broad term referring to a mixture of wet and dry deposition</w:t>
      </w:r>
      <w:r>
        <w:t xml:space="preserve"> (deposited material) </w:t>
      </w:r>
      <w:r>
        <w:rPr>
          <w:rStyle w:val="StyleBoldUnderline"/>
        </w:rPr>
        <w:t>from the atmosphere containing higher than normal amounts of nitric and sulfuric acids.</w:t>
      </w:r>
      <w:r>
        <w:t xml:space="preserve"> </w:t>
      </w:r>
      <w:r>
        <w:rPr>
          <w:rStyle w:val="StyleBoldUnderline"/>
        </w:rPr>
        <w:t>The precursors</w:t>
      </w:r>
      <w:r>
        <w:t xml:space="preserve">, or chemical forerunners, </w:t>
      </w:r>
      <w:r>
        <w:rPr>
          <w:rStyle w:val="StyleBoldUnderline"/>
        </w:rPr>
        <w:t>of acid rain formation result from</w:t>
      </w:r>
      <w:r>
        <w:t xml:space="preserve"> both natural sources, such as volcanoes and decaying vegetation, and man-made sources, </w:t>
      </w:r>
      <w:r>
        <w:rPr>
          <w:rStyle w:val="StyleBoldUnderline"/>
        </w:rPr>
        <w:t>primarily emissions of sulfur dioxide (SO2)</w:t>
      </w:r>
      <w:r>
        <w:t xml:space="preserve"> and nitrogen oxides (NOx) </w:t>
      </w:r>
      <w:r>
        <w:rPr>
          <w:rStyle w:val="StyleBoldUnderline"/>
        </w:rPr>
        <w:t>resulting from fossil fuel combustion.</w:t>
      </w:r>
      <w:r>
        <w:t xml:space="preserve"> In the United States, roughly 2/3 of all SO2 and 1/4 of all NOx come from electric power generation that relies on burning fossil fuels, like coal.  Acid rain occurs when these gases react in the atmosphere with water, oxygen, and other chemicals to form various acidic compounds. The result is a mild solution of sulfuric acid and nitric acid. When sulfur dioxide and nitrogen oxides are released from power plants and other sources, prevailing winds blow these compounds across state and national borders, sometimes over hundreds of miles.</w:t>
      </w:r>
    </w:p>
    <w:p w14:paraId="53615A67" w14:textId="77777777" w:rsidR="003B0173" w:rsidRDefault="003B0173" w:rsidP="003B0173">
      <w:pPr>
        <w:pStyle w:val="Heading4"/>
      </w:pPr>
      <w:r>
        <w:t>Sulfur dioxide combines with nitrogen oxides to causes acid rain</w:t>
      </w:r>
    </w:p>
    <w:p w14:paraId="58D5F676" w14:textId="77777777" w:rsidR="003B0173" w:rsidRDefault="003B0173" w:rsidP="003B0173">
      <w:r>
        <w:rPr>
          <w:rStyle w:val="StyleStyleBold12pt"/>
        </w:rPr>
        <w:t>NADP '9</w:t>
      </w:r>
      <w:r>
        <w:t xml:space="preserve"> </w:t>
      </w:r>
    </w:p>
    <w:p w14:paraId="235CECED" w14:textId="77777777" w:rsidR="003B0173" w:rsidRDefault="003B0173" w:rsidP="003B0173">
      <w:r>
        <w:t>(National Atmospheric Deposition Program, a cooperative effort between many different groups, including federal, state, tribal and local governmental agencies, educational institutions, private companies, and non-governmental agencies that monitors precipitation chemistry; "Acid Rain" 2009; nadp.sws.uiuc.edu/educ/acidrain.aspx)</w:t>
      </w:r>
    </w:p>
    <w:p w14:paraId="3EFA14B1" w14:textId="77777777" w:rsidR="003B0173" w:rsidRDefault="003B0173" w:rsidP="003B0173">
      <w:pPr>
        <w:rPr>
          <w:bCs/>
          <w:u w:val="single"/>
        </w:rPr>
      </w:pPr>
      <w:r>
        <w:t xml:space="preserve">First identified in 1872 in Sweden and studied in the U.S. beginning in the 1950s, </w:t>
      </w:r>
      <w:r>
        <w:rPr>
          <w:rStyle w:val="StyleBoldUnderline"/>
        </w:rPr>
        <w:t>acid rain is precipitation</w:t>
      </w:r>
      <w:r>
        <w:t xml:space="preserve"> in the form of rain, snow, hail, dew, or fog </w:t>
      </w:r>
      <w:r>
        <w:rPr>
          <w:rStyle w:val="StyleBoldUnderline"/>
        </w:rPr>
        <w:t>that transports sulfur and nitrogen compounds from the high atmosphere to the ground. Sulfur dioxide (SO2) and nitrogen oxides</w:t>
      </w:r>
      <w:r>
        <w:t xml:space="preserve"> (NO, NO2) </w:t>
      </w:r>
      <w:r>
        <w:rPr>
          <w:rStyle w:val="StyleBoldUnderline"/>
        </w:rPr>
        <w:t>are bi-products from burning fuels in electric utilities and from other industrial and natural sources.</w:t>
      </w:r>
      <w:r>
        <w:t xml:space="preserve"> These chemicals react with water, oxygen, carbon dioxide, and sunlight in the atmosphere to form sulfuric and nitric acids. </w:t>
      </w:r>
      <w:r>
        <w:rPr>
          <w:rStyle w:val="StyleBoldUnderline"/>
        </w:rPr>
        <w:t>The acids reach the ground and change the chemistry within the environment.</w:t>
      </w:r>
      <w:r>
        <w:t xml:space="preserve"> </w:t>
      </w:r>
      <w:r>
        <w:rPr>
          <w:sz w:val="16"/>
        </w:rPr>
        <w:t>The acidity of any solution is determined on the pH scale of 0 to 14. A pH level of 0 to 7 is considered acidic; 7 is neural; and a level above 7 is alkaline. As the pH number decreases, acidity increases. Unopened bottled distilled water has a pH of 7, so it is neutral. In comparison, household ammonia is an alkaline with a pH of 11.5. Milk is slightly acidic with a 6.5 pH, and soft drinks, which contain phosphoric acid, have a 3.1 pH. Although the pH scale may seem straightforward, determining the pH of “normal” rain is much more complex. When distilled water is exposed to air, an interaction with carbon dioxide increases acidity through the formation of carbonic acid, H2CO3, and the pH level falls. Many scientists agree that the normal pH of rain is a slightly acidic 5.6 because of perpetual chemical interactions in the air. What’s more, rain pH levels can vary significantly over short distances and in a short amount of time, even during the same rainfall. Seasons, climate, and a host of other factors can also influence the acidity of rain. Rain and snow are not the only processes that deposit sulfur and nitrogen acids from the atmosphere to the ground. These compounds are also present in gases and dry particles, which are more difficult to measure. Like wet deposition, the occurrence of “dry deposition” of acids varies in different areas, depending on distance from the emission source and climatic conditions. Acid rain is linked to both natural and man-made sources. Nitrogen oxides are formed through the extreme heating of air when a thunderstorm produces lightning. Also, sulfurous gases are discharged from erupted volcanoes and rotting vegetation.</w:t>
      </w:r>
      <w:r>
        <w:rPr>
          <w:sz w:val="18"/>
        </w:rPr>
        <w:t xml:space="preserve"> </w:t>
      </w:r>
      <w:r>
        <w:t xml:space="preserve">However, most </w:t>
      </w:r>
      <w:r>
        <w:rPr>
          <w:rStyle w:val="StyleBoldUnderline"/>
        </w:rPr>
        <w:t xml:space="preserve">public attention has been focused on man-made sources of acid rain, which include the burning of any fuel that contains sulfur and nitrogen compounds, including public utilities, industrial broilers, motor vehicles, and chemical plants. Electric power generation accounted for 69 percent of total sulfur dioxide emissions in the U.S. in 2007 and 20 percent of nitrogen oxides, according to the U.S. Environmental Protection Agency (USEPA). </w:t>
      </w:r>
      <w:r>
        <w:t>Many industrial sources of sulfur dioxide are located in the eastern U.S., particularly in the Midwest and the Ohio Valley where coal combustion and power generation frequently occur. Typically, the highest nitrogen oxide emissions are found in states with large urban areas, a heavy population density, and significant automobile traffic</w:t>
      </w:r>
      <w:r>
        <w:rPr>
          <w:rStyle w:val="StyleBoldUnderline"/>
        </w:rPr>
        <w:t>. Acid rain is not limited to the region where sources are located. Prevailing winds can blow chemicals in the atmosphere for</w:t>
      </w:r>
      <w:r>
        <w:t xml:space="preserve"> hundreds or even </w:t>
      </w:r>
      <w:r>
        <w:rPr>
          <w:rStyle w:val="StyleBoldUnderline"/>
        </w:rPr>
        <w:t>thousands of miles before being deposited</w:t>
      </w:r>
      <w:r>
        <w:t xml:space="preserve">, regardless of state and country boundaries. For instance, compounds from industry in China can potentially be deposited in the U.S. Midwest. </w:t>
      </w:r>
      <w:r>
        <w:rPr>
          <w:rStyle w:val="Emphasis"/>
        </w:rPr>
        <w:t xml:space="preserve">For </w:t>
      </w:r>
      <w:r>
        <w:rPr>
          <w:rStyle w:val="Emphasis"/>
        </w:rPr>
        <w:lastRenderedPageBreak/>
        <w:t>this reason, acid rain is considered a global problem.</w:t>
      </w:r>
      <w:r>
        <w:t xml:space="preserve"> </w:t>
      </w:r>
      <w:r>
        <w:rPr>
          <w:rStyle w:val="StyleBoldUnderline"/>
        </w:rPr>
        <w:t>Acid rain has been linked to detrimental effects in the environment and in human health.</w:t>
      </w:r>
      <w:r>
        <w:t xml:space="preserve"> Forests, lakes, and streams: </w:t>
      </w:r>
      <w:r>
        <w:rPr>
          <w:rStyle w:val="StyleBoldUnderline"/>
        </w:rPr>
        <w:t>Acid rain can cause widespread damage to trees.</w:t>
      </w:r>
      <w:r>
        <w:t xml:space="preserve"> This is especially true of trees at high elevations in various regions of the U.S. Acidic deposition can damage leaves and also deplete nutrients in forest soils and in trees so that trees become more vulnerable to disease and environmental stress. </w:t>
      </w:r>
      <w:r>
        <w:rPr>
          <w:rStyle w:val="StyleBoldUnderline"/>
        </w:rPr>
        <w:t>When lakes and streams become</w:t>
      </w:r>
      <w:r>
        <w:t xml:space="preserve"> more </w:t>
      </w:r>
      <w:r>
        <w:rPr>
          <w:rStyle w:val="StyleBoldUnderline"/>
        </w:rPr>
        <w:t>acidic</w:t>
      </w:r>
      <w:r>
        <w:t xml:space="preserve"> than normal, </w:t>
      </w:r>
      <w:r>
        <w:rPr>
          <w:rStyle w:val="StyleBoldUnderline"/>
        </w:rPr>
        <w:t>they cannot continue to support</w:t>
      </w:r>
      <w:r>
        <w:t xml:space="preserve"> the same types of fish and </w:t>
      </w:r>
      <w:r>
        <w:rPr>
          <w:rStyle w:val="StyleBoldUnderline"/>
        </w:rPr>
        <w:t>aquatic life</w:t>
      </w:r>
      <w:r>
        <w:t xml:space="preserve"> as in the past. Fish communities dwindle due to high mortality, a reduced growth rate, skeletal deformities, and failed reproduction. Lakes ultimately become home only to species that can tolerate high-acid conditions. Game fish, such as trout, are particularly sensitive to acidic water conditions.</w:t>
      </w:r>
      <w:r>
        <w:rPr>
          <w:bCs/>
          <w:u w:val="single"/>
        </w:rPr>
        <w:t xml:space="preserve"> </w:t>
      </w:r>
      <w:r>
        <w:t>A healthy lake has a pH of 6.5 or higher. Only a few fish species can survive at a pH of below 5; at a pH of 4, the lake is considered dead. A decrease in fish populations is often the first sign of an acidification problem.</w:t>
      </w:r>
      <w:r>
        <w:rPr>
          <w:bCs/>
          <w:u w:val="single"/>
        </w:rPr>
        <w:t xml:space="preserve"> </w:t>
      </w:r>
      <w:r>
        <w:t>Not all lakes are equally vulnerable to acid rain, however. In some areas, such as in Illinois, the average pH of a freshwater lake is an alkaline 8 to 9 because soils and rocks in the bottom and sides of the lake contain high levels of calcium and magnesium, which neutralize the acidity of rain. Lakes surrounded by granite, such as in New England and northern New York, don’t fare as well.</w:t>
      </w:r>
      <w:r>
        <w:rPr>
          <w:bCs/>
          <w:u w:val="single"/>
        </w:rPr>
        <w:t xml:space="preserve"> </w:t>
      </w:r>
      <w:r>
        <w:t xml:space="preserve">Plants and crops: </w:t>
      </w:r>
      <w:r>
        <w:rPr>
          <w:rStyle w:val="StyleBoldUnderline"/>
        </w:rPr>
        <w:t>Acid rain can</w:t>
      </w:r>
      <w:r>
        <w:t xml:space="preserve"> potentially </w:t>
      </w:r>
      <w:r>
        <w:rPr>
          <w:rStyle w:val="StyleBoldUnderline"/>
        </w:rPr>
        <w:t>reduce</w:t>
      </w:r>
      <w:r>
        <w:t xml:space="preserve"> agricultural </w:t>
      </w:r>
      <w:r>
        <w:rPr>
          <w:rStyle w:val="StyleBoldUnderline"/>
        </w:rPr>
        <w:t>production by changing the chemical properties of soil</w:t>
      </w:r>
      <w:r>
        <w:t xml:space="preserve">, slowing the rate of microbiological processes, and reducing soil nutrients. Roots of natural vegetation and crops can become damaged due to stunted growth. Human effects: </w:t>
      </w:r>
      <w:r>
        <w:rPr>
          <w:rStyle w:val="StyleBoldUnderline"/>
        </w:rPr>
        <w:t>Acidic water moving through pipes causes lead and copper to leach into the water.</w:t>
      </w:r>
      <w:r>
        <w:t xml:space="preserve"> Most public water suppliers remove such dangerous chemicals at the plant, but </w:t>
      </w:r>
      <w:r>
        <w:rPr>
          <w:rStyle w:val="StyleBoldUnderline"/>
        </w:rPr>
        <w:t>tainted water could be a problem for residents</w:t>
      </w:r>
      <w:r>
        <w:t xml:space="preserve"> who don’t rely on public water supplies for their drinking water</w:t>
      </w:r>
      <w:r>
        <w:rPr>
          <w:rStyle w:val="StyleBoldUnderline"/>
        </w:rPr>
        <w:t>. Acidic fog can be more hazardous to health than acid rain as small droplets can be inhaled. These atmospheric acids can cause respiratory problems in humans such as</w:t>
      </w:r>
      <w:r>
        <w:t xml:space="preserve"> throat, nose, and eye irritation, headache, and </w:t>
      </w:r>
      <w:r>
        <w:rPr>
          <w:rStyle w:val="StyleBoldUnderline"/>
        </w:rPr>
        <w:t>asthma.</w:t>
      </w:r>
      <w:r>
        <w:t xml:space="preserve"> Acid fog is particularly dangerous for the elderly, those who are ill, and people who have chronic respiratory conditions.</w:t>
      </w:r>
      <w:r>
        <w:rPr>
          <w:bCs/>
          <w:u w:val="single"/>
        </w:rPr>
        <w:t xml:space="preserve"> </w:t>
      </w:r>
      <w:r>
        <w:t>Man-Made Materials: Although sunlight, heat, cold, and wind contribute to the deterioration of man-made structures and objects, acid deposition speeds up this process. Metal structures and vehicles become corroded, and limestone buildings, tombstones, statues, and monuments deteriorate faster when rain is acidic.</w:t>
      </w:r>
    </w:p>
    <w:p w14:paraId="1AF8A6EA" w14:textId="77777777" w:rsidR="003B0173" w:rsidRDefault="003B0173" w:rsidP="00D83C06">
      <w:pPr>
        <w:pStyle w:val="Heading3"/>
      </w:pPr>
      <w:r>
        <w:lastRenderedPageBreak/>
        <w:t>SO2 Inevitable</w:t>
      </w:r>
    </w:p>
    <w:p w14:paraId="502825F7" w14:textId="77777777" w:rsidR="003B0173" w:rsidRPr="003B0173" w:rsidRDefault="003B0173" w:rsidP="003B0173">
      <w:pPr>
        <w:pStyle w:val="Heading4"/>
      </w:pPr>
      <w:r w:rsidRPr="003B0173">
        <w:t>SO2 emissions are natural and cannot be stopped</w:t>
      </w:r>
    </w:p>
    <w:p w14:paraId="2F454F18" w14:textId="77777777" w:rsidR="003B0173" w:rsidRPr="003B0173" w:rsidRDefault="003B0173" w:rsidP="003B0173">
      <w:r w:rsidRPr="003B0173">
        <w:t xml:space="preserve">S. A. </w:t>
      </w:r>
      <w:r w:rsidRPr="003B0173">
        <w:rPr>
          <w:rStyle w:val="StyleStyleBold12pt"/>
        </w:rPr>
        <w:t>Carn</w:t>
      </w:r>
      <w:r w:rsidRPr="003B0173">
        <w:t>,1 A. J. Krueger,1 N. A. Krotkov,2 K. Yang,2 and P. F. Levelt3</w:t>
      </w:r>
    </w:p>
    <w:p w14:paraId="10F827CF" w14:textId="77777777" w:rsidR="003B0173" w:rsidRPr="003B0173" w:rsidRDefault="003B0173" w:rsidP="003B0173">
      <w:r w:rsidRPr="003B0173">
        <w:t>Received 6 December 20</w:t>
      </w:r>
      <w:r w:rsidRPr="003B0173">
        <w:rPr>
          <w:rStyle w:val="StyleStyleBold12pt"/>
        </w:rPr>
        <w:t>06</w:t>
      </w:r>
      <w:r w:rsidRPr="003B0173">
        <w:t>; revised 20 March 2007; accepted 5 April 2007; published 1 May 2007.</w:t>
      </w:r>
    </w:p>
    <w:p w14:paraId="1B1BECBE" w14:textId="77777777" w:rsidR="003B0173" w:rsidRPr="003B0173" w:rsidRDefault="003B0173" w:rsidP="003B0173">
      <w:r w:rsidRPr="003B0173">
        <w:t>GEOPHYSICAL REASERCH LETTERS</w:t>
      </w:r>
    </w:p>
    <w:p w14:paraId="195605E0" w14:textId="77777777" w:rsidR="003B0173" w:rsidRDefault="003B0173" w:rsidP="003B0173"/>
    <w:p w14:paraId="142C157B" w14:textId="77777777" w:rsidR="003B0173" w:rsidRPr="00952DC8" w:rsidRDefault="003B0173" w:rsidP="003B0173">
      <w:pPr>
        <w:rPr>
          <w:rStyle w:val="StyleBoldUnderline"/>
          <w:highlight w:val="yellow"/>
        </w:rPr>
      </w:pPr>
      <w:r w:rsidRPr="00952DC8">
        <w:rPr>
          <w:rStyle w:val="StyleBoldUnderline"/>
          <w:highlight w:val="yellow"/>
        </w:rPr>
        <w:t>SO 2 emissions from active volcanoes in Ecuador and Colombia are clearly visible</w:t>
      </w:r>
      <w:r>
        <w:t xml:space="preserve"> in Figure 1. In the timeframe studied</w:t>
      </w:r>
      <w:r w:rsidRPr="00952DC8">
        <w:rPr>
          <w:rStyle w:val="StyleBoldUnderline"/>
        </w:rPr>
        <w:t xml:space="preserve">, </w:t>
      </w:r>
      <w:r w:rsidRPr="00952DC8">
        <w:rPr>
          <w:rStyle w:val="StyleBoldUnderline"/>
          <w:highlight w:val="yellow"/>
        </w:rPr>
        <w:t>Reventador and Tungurahua (Ecuador) and Galeras (Colombia) were the most active</w:t>
      </w:r>
      <w:r>
        <w:t xml:space="preserve"> (e.g., see archived volcanic ash advisories issued for the region at http://www.ssd.noaa. gov/VAAC/messages.html). Note that although a small </w:t>
      </w:r>
      <w:r w:rsidRPr="00952DC8">
        <w:rPr>
          <w:rStyle w:val="StyleBoldUnderline"/>
          <w:highlight w:val="yellow"/>
        </w:rPr>
        <w:t>SO2 anomaly appears to be associated with Nevado del Ruiz volcano</w:t>
      </w:r>
      <w:r>
        <w:t xml:space="preserve"> (Colombia; Figure 1), this was not included in the SO2 burden calculations given in Table 1 and Figure 2</w:t>
      </w:r>
      <w:r w:rsidRPr="00952DC8">
        <w:rPr>
          <w:rStyle w:val="StyleBoldUnderline"/>
        </w:rPr>
        <w:t xml:space="preserve">. </w:t>
      </w:r>
      <w:r w:rsidRPr="00952DC8">
        <w:rPr>
          <w:rStyle w:val="StyleBoldUnderline"/>
          <w:highlight w:val="yellow"/>
        </w:rPr>
        <w:t>A spike in the SO2 burden over Ecuador/S. Colombia in mid-</w:t>
      </w:r>
    </w:p>
    <w:p w14:paraId="7A40BE83" w14:textId="77777777" w:rsidR="003B0173" w:rsidRDefault="003B0173" w:rsidP="003B0173">
      <w:pPr>
        <w:rPr>
          <w:rStyle w:val="StyleBoldUnderline"/>
        </w:rPr>
      </w:pPr>
      <w:r w:rsidRPr="00952DC8">
        <w:rPr>
          <w:rStyle w:val="StyleBoldUnderline"/>
          <w:highlight w:val="yellow"/>
        </w:rPr>
        <w:t>May (Figure 2) was due to the transit of an SO2 cloud from an eruption of Fernandina (Galapagos Is) across the region.</w:t>
      </w:r>
    </w:p>
    <w:p w14:paraId="20D99596" w14:textId="77777777" w:rsidR="003B0173" w:rsidRPr="003B0173" w:rsidRDefault="003B0173" w:rsidP="003B0173">
      <w:pPr>
        <w:pStyle w:val="Heading4"/>
      </w:pPr>
      <w:r w:rsidRPr="003B0173">
        <w:t>AFF DOES NOT SOLVE FOR ALT CAUSES OF SO2</w:t>
      </w:r>
    </w:p>
    <w:p w14:paraId="564C67D8" w14:textId="77777777" w:rsidR="003B0173" w:rsidRPr="003B0173" w:rsidRDefault="003B0173" w:rsidP="003B0173">
      <w:r w:rsidRPr="003B0173">
        <w:t xml:space="preserve">S. A. </w:t>
      </w:r>
      <w:r w:rsidRPr="003B0173">
        <w:rPr>
          <w:rStyle w:val="StyleStyleBold12pt"/>
        </w:rPr>
        <w:t>Carn</w:t>
      </w:r>
      <w:r w:rsidRPr="003B0173">
        <w:t>,1 A. J. Krueger,1 N. A. Krotkov,2 K. Yang,2 and P. F. Levelt3</w:t>
      </w:r>
    </w:p>
    <w:p w14:paraId="4C38A6D4" w14:textId="77777777" w:rsidR="003B0173" w:rsidRPr="003B0173" w:rsidRDefault="003B0173" w:rsidP="003B0173">
      <w:r w:rsidRPr="003B0173">
        <w:t>Received 6 December 20</w:t>
      </w:r>
      <w:r w:rsidRPr="003B0173">
        <w:rPr>
          <w:rStyle w:val="StyleStyleBold12pt"/>
        </w:rPr>
        <w:t>06</w:t>
      </w:r>
      <w:r w:rsidRPr="003B0173">
        <w:t>; revised 20 March 2007; accepted 5 April 2007; published 1 May 2007.</w:t>
      </w:r>
    </w:p>
    <w:p w14:paraId="3464F94B" w14:textId="77777777" w:rsidR="003B0173" w:rsidRPr="003B0173" w:rsidRDefault="003B0173" w:rsidP="003B0173">
      <w:r w:rsidRPr="003B0173">
        <w:t>GEOPHYSICAL REASERCH LETTERS</w:t>
      </w:r>
    </w:p>
    <w:p w14:paraId="20BC89C4" w14:textId="77777777" w:rsidR="003B0173" w:rsidRDefault="003B0173" w:rsidP="003B0173">
      <w:pPr>
        <w:rPr>
          <w:rStyle w:val="StyleBoldUnderline"/>
          <w:u w:val="none"/>
        </w:rPr>
      </w:pPr>
    </w:p>
    <w:p w14:paraId="7BFDDDAB" w14:textId="77777777" w:rsidR="003B0173" w:rsidRDefault="003B0173" w:rsidP="003B0173">
      <w:pPr>
        <w:rPr>
          <w:rStyle w:val="StyleBoldUnderline"/>
        </w:rPr>
      </w:pPr>
      <w:r w:rsidRPr="00FC35C9">
        <w:rPr>
          <w:rStyle w:val="StyleBoldUnderline"/>
          <w:highlight w:val="yellow"/>
        </w:rPr>
        <w:t>Copper</w:t>
      </w:r>
      <w:r w:rsidRPr="00FC35C9">
        <w:rPr>
          <w:rStyle w:val="StyleBoldUnderline"/>
        </w:rPr>
        <w:t xml:space="preserve"> </w:t>
      </w:r>
      <w:r w:rsidRPr="00FC35C9">
        <w:rPr>
          <w:rStyle w:val="StyleBoldUnderline"/>
          <w:highlight w:val="yellow"/>
        </w:rPr>
        <w:t>smelting, involving extraction of copper from chalcopyrite (CuFeS2), liberates large quantities of sulfur gases:</w:t>
      </w:r>
      <w:r w:rsidRPr="00FC35C9">
        <w:rPr>
          <w:rStyle w:val="StyleBoldUnderline"/>
        </w:rPr>
        <w:t xml:space="preserve"> </w:t>
      </w:r>
      <w:r w:rsidRPr="00FC35C9">
        <w:rPr>
          <w:rStyle w:val="StyleBoldUnderline"/>
        </w:rPr>
        <w:separator/>
      </w:r>
      <w:r w:rsidRPr="00FC35C9">
        <w:rPr>
          <w:rStyle w:val="StyleBoldUnderline"/>
          <w:highlight w:val="yellow"/>
        </w:rPr>
        <w:t>2 tons of SO2 are discharged in flue gases (which also contain CO2 and NOx) per ton of copper produced</w:t>
      </w:r>
      <w:r w:rsidRPr="00FC35C9">
        <w:rPr>
          <w:rStyle w:val="StyleBoldUnderline"/>
          <w:u w:val="none"/>
        </w:rPr>
        <w:t xml:space="preserve">. Smelters have long been recognized as significant sources of SO2 and other pollutants (including toxic heavy metals such as As, Cd, Cu, Pb, Se and Zn) [e.g., Gidhagen et al., 2002]; for example, the </w:t>
      </w:r>
      <w:r w:rsidRPr="00FC35C9">
        <w:rPr>
          <w:rStyle w:val="StyleBoldUnderline"/>
          <w:highlight w:val="yellow"/>
        </w:rPr>
        <w:t>environmental crisis associated with Ni-Cu smelting on NW Russia’s Kola Peninsula is well known</w:t>
      </w:r>
      <w:r w:rsidRPr="00FC35C9">
        <w:rPr>
          <w:rStyle w:val="StyleBoldUnderline"/>
          <w:u w:val="none"/>
        </w:rPr>
        <w:t xml:space="preserve"> [Simonetti et al., 2004]. Most polluting smelters are now situated in developing countries, where modern sulfur capture technology may be unavailable or unaffordable. </w:t>
      </w:r>
      <w:r w:rsidRPr="00FC35C9">
        <w:rPr>
          <w:rStyle w:val="StyleBoldUnderline"/>
          <w:highlight w:val="yellow"/>
        </w:rPr>
        <w:t>Approximately 50% of smelters capture &lt;84% of emitted SO2, whilst 10% capture none at all [Boon et al., 2001]. Most of the latter are situated in Australasia, South America, Africa and China.</w:t>
      </w:r>
    </w:p>
    <w:p w14:paraId="552DF589" w14:textId="77777777" w:rsidR="003B0173" w:rsidRPr="003B0173" w:rsidRDefault="003B0173" w:rsidP="003B0173">
      <w:pPr>
        <w:pStyle w:val="Heading4"/>
      </w:pPr>
      <w:r w:rsidRPr="003B0173">
        <w:t>SO2 IS INEVITABLE AND HAZARDOUS TO HUMANS AND CLIMATE</w:t>
      </w:r>
    </w:p>
    <w:p w14:paraId="5F3171E4" w14:textId="77777777" w:rsidR="003B0173" w:rsidRDefault="003B0173" w:rsidP="003B0173">
      <w:pPr>
        <w:rPr>
          <w:rStyle w:val="StyleStyleBold12pt"/>
          <w:sz w:val="24"/>
          <w:lang w:val="en-GB"/>
        </w:rPr>
      </w:pPr>
      <w:r w:rsidRPr="004F1036">
        <w:rPr>
          <w:rStyle w:val="StyleStyleBold12pt"/>
          <w:sz w:val="24"/>
          <w:lang w:val="en-GB"/>
        </w:rPr>
        <w:t>The International Volcanic Health Hazard Network</w:t>
      </w:r>
      <w:r>
        <w:rPr>
          <w:rStyle w:val="StyleStyleBold12pt"/>
          <w:sz w:val="24"/>
          <w:lang w:val="en-GB"/>
        </w:rPr>
        <w:t xml:space="preserve"> 2014</w:t>
      </w:r>
    </w:p>
    <w:p w14:paraId="06EB31F7" w14:textId="77777777" w:rsidR="003B0173" w:rsidRDefault="003B0173" w:rsidP="003B0173">
      <w:pPr>
        <w:rPr>
          <w:rStyle w:val="StyleStyleBold12pt"/>
          <w:b w:val="0"/>
          <w:sz w:val="22"/>
          <w:highlight w:val="yellow"/>
        </w:rPr>
      </w:pPr>
    </w:p>
    <w:p w14:paraId="07E8870F" w14:textId="77777777" w:rsidR="003B0173" w:rsidRPr="004F1036" w:rsidRDefault="003B0173" w:rsidP="003B0173">
      <w:pPr>
        <w:rPr>
          <w:rStyle w:val="StyleStyleBold12pt"/>
          <w:b w:val="0"/>
          <w:sz w:val="22"/>
        </w:rPr>
      </w:pPr>
      <w:r w:rsidRPr="004F1036">
        <w:rPr>
          <w:rStyle w:val="StyleStyleBold12pt"/>
          <w:b w:val="0"/>
          <w:sz w:val="22"/>
          <w:highlight w:val="yellow"/>
        </w:rPr>
        <w:t>http://www.ivhhn.org/index.php?option=com_content&amp;view=article&amp;id=82</w:t>
      </w:r>
    </w:p>
    <w:p w14:paraId="7E91F202" w14:textId="77777777" w:rsidR="003B0173" w:rsidRDefault="003B0173" w:rsidP="003B0173">
      <w:pPr>
        <w:rPr>
          <w:bCs/>
          <w:u w:val="single"/>
        </w:rPr>
      </w:pPr>
      <w:r w:rsidRPr="004F1036">
        <w:rPr>
          <w:bCs/>
          <w:highlight w:val="yellow"/>
          <w:u w:val="single"/>
        </w:rPr>
        <w:t>Sulphur dioxide is one of the most common gases released in volcanic eruptions</w:t>
      </w:r>
      <w:r w:rsidRPr="004F1036">
        <w:rPr>
          <w:bCs/>
          <w:u w:val="single"/>
        </w:rPr>
        <w:t xml:space="preserve"> (following water and carbon dioxide) </w:t>
      </w:r>
      <w:r w:rsidRPr="004F1036">
        <w:rPr>
          <w:bCs/>
          <w:highlight w:val="yellow"/>
          <w:u w:val="single"/>
        </w:rPr>
        <w:t>and is of concern on the global scale due to its</w:t>
      </w:r>
      <w:r w:rsidRPr="004F1036">
        <w:rPr>
          <w:bCs/>
          <w:u w:val="single"/>
        </w:rPr>
        <w:t xml:space="preserve"> potential to </w:t>
      </w:r>
      <w:r w:rsidRPr="004F1036">
        <w:rPr>
          <w:bCs/>
          <w:highlight w:val="yellow"/>
          <w:u w:val="single"/>
        </w:rPr>
        <w:t>influence climate. On the local scale SO</w:t>
      </w:r>
      <w:r w:rsidRPr="004F1036">
        <w:rPr>
          <w:bCs/>
          <w:highlight w:val="yellow"/>
          <w:u w:val="single"/>
          <w:vertAlign w:val="subscript"/>
        </w:rPr>
        <w:t>2</w:t>
      </w:r>
      <w:r w:rsidRPr="004F1036">
        <w:rPr>
          <w:bCs/>
          <w:highlight w:val="yellow"/>
          <w:u w:val="single"/>
        </w:rPr>
        <w:t xml:space="preserve"> is a hazard to humans in its gaseous form and also because it oxidises to form sulphate aerosol.</w:t>
      </w:r>
    </w:p>
    <w:p w14:paraId="3FFE3355" w14:textId="77777777" w:rsidR="003B0173" w:rsidRPr="003B0173" w:rsidRDefault="003B0173" w:rsidP="003B0173">
      <w:pPr>
        <w:pStyle w:val="Heading4"/>
      </w:pPr>
      <w:r w:rsidRPr="003B0173">
        <w:t xml:space="preserve">NATURAL SO2 NEGATIVELY IMPACTS EARTHS RADIATION </w:t>
      </w:r>
    </w:p>
    <w:p w14:paraId="1604206B" w14:textId="77777777" w:rsidR="003B0173" w:rsidRPr="003B0173" w:rsidRDefault="003B0173" w:rsidP="003B0173">
      <w:r w:rsidRPr="003B0173">
        <w:t xml:space="preserve">Nature </w:t>
      </w:r>
      <w:r w:rsidRPr="003B0173">
        <w:rPr>
          <w:rStyle w:val="StyleStyleBold12pt"/>
        </w:rPr>
        <w:t>BAO, TONG, AND YU</w:t>
      </w:r>
      <w:r w:rsidRPr="003B0173">
        <w:t xml:space="preserve">  (17 June 20</w:t>
      </w:r>
      <w:r w:rsidRPr="003B0173">
        <w:rPr>
          <w:rStyle w:val="StyleStyleBold12pt"/>
        </w:rPr>
        <w:t>10</w:t>
      </w:r>
      <w:r w:rsidRPr="003B0173">
        <w:t xml:space="preserve">) Received 06 May 2009 Accepted 13 April 2010  </w:t>
      </w:r>
    </w:p>
    <w:p w14:paraId="375C68DC" w14:textId="77777777" w:rsidR="003B0173" w:rsidRPr="003B0173" w:rsidRDefault="003B0173" w:rsidP="003B0173">
      <w:r w:rsidRPr="003B0173">
        <w:t>http://www.nature.com/nature/journal/v465/n7300/full/nature09100.html</w:t>
      </w:r>
    </w:p>
    <w:p w14:paraId="6F2F9E67" w14:textId="77777777" w:rsidR="003B0173" w:rsidRPr="003D750F" w:rsidRDefault="003B0173" w:rsidP="003B0173">
      <w:pPr>
        <w:rPr>
          <w:b/>
          <w:bCs/>
          <w:lang w:val="en"/>
        </w:rPr>
      </w:pPr>
      <w:r w:rsidRPr="003D750F">
        <w:rPr>
          <w:b/>
          <w:bCs/>
          <w:vanish/>
          <w:lang w:val="en"/>
        </w:rPr>
        <w:t>DOI:</w:t>
      </w:r>
    </w:p>
    <w:p w14:paraId="10DCD77F" w14:textId="77777777" w:rsidR="003B0173" w:rsidRPr="003D750F" w:rsidRDefault="003B0173" w:rsidP="003B0173">
      <w:pPr>
        <w:rPr>
          <w:rStyle w:val="StyleBoldUnderline"/>
          <w:i/>
          <w:iCs/>
          <w:u w:val="none"/>
          <w:lang w:val="en"/>
        </w:rPr>
      </w:pPr>
      <w:r w:rsidRPr="003D750F">
        <w:rPr>
          <w:bCs/>
          <w:vanish/>
          <w:lang w:val="en"/>
        </w:rPr>
        <w:t>Volume:Date published:</w:t>
      </w:r>
      <w:r w:rsidRPr="003D750F">
        <w:rPr>
          <w:rStyle w:val="StyleBoldUnderline"/>
          <w:highlight w:val="yellow"/>
          <w:lang w:val="en"/>
        </w:rPr>
        <w:t>Volcanic eruptions release a large amount of sulphur dioxide (SO2) into the atmosphere</w:t>
      </w:r>
      <w:hyperlink r:id="rId63" w:anchor="ref1" w:tooltip="Wallace, P. J. Volcanic SO2 emissions and the abundance and distribution of exsolved gas in magma bodies. J. Volcanol. Geotherm. Res. 108, 85-106 (2001)" w:history="1">
        <w:r w:rsidRPr="003D750F">
          <w:rPr>
            <w:rStyle w:val="StyleBoldUnderline"/>
            <w:highlight w:val="yellow"/>
            <w:lang w:val="en"/>
          </w:rPr>
          <w:t>1</w:t>
        </w:r>
      </w:hyperlink>
      <w:r w:rsidRPr="003D750F">
        <w:rPr>
          <w:rStyle w:val="StyleBoldUnderline"/>
          <w:highlight w:val="yellow"/>
          <w:lang w:val="en"/>
        </w:rPr>
        <w:t xml:space="preserve">, </w:t>
      </w:r>
      <w:hyperlink r:id="rId64" w:anchor="ref2" w:tooltip="Self, S., Widdowson, M., Thordarson, T. &amp; Jay, A. E. Volatile fluxes during flood basalt eruptions and potential effects on the global environment: a Deccan perspective. Earth Planet. Sci. Lett. 248, 518-532 (2006)" w:history="1">
        <w:r w:rsidRPr="003D750F">
          <w:rPr>
            <w:rStyle w:val="StyleBoldUnderline"/>
            <w:highlight w:val="yellow"/>
            <w:lang w:val="en"/>
          </w:rPr>
          <w:t>2</w:t>
        </w:r>
      </w:hyperlink>
      <w:r w:rsidRPr="003D750F">
        <w:rPr>
          <w:rStyle w:val="StyleBoldUnderline"/>
          <w:highlight w:val="yellow"/>
          <w:lang w:val="en"/>
        </w:rPr>
        <w:t>. SO2 is oxidized to sulphate and can subsequently form sulphate aerosol</w:t>
      </w:r>
      <w:hyperlink r:id="rId65" w:anchor="ref3" w:tooltip="Seinfeld, J. H. &amp; Pandis, S. N. Atmospheric Chemistry and Physics: From Air Pollution to Climate Change Ch. 6 (Wiley, 1998)" w:history="1">
        <w:r w:rsidRPr="003D750F">
          <w:rPr>
            <w:rStyle w:val="StyleBoldUnderline"/>
            <w:highlight w:val="yellow"/>
            <w:lang w:val="en"/>
          </w:rPr>
          <w:t>3</w:t>
        </w:r>
      </w:hyperlink>
      <w:r w:rsidRPr="003D750F">
        <w:rPr>
          <w:rStyle w:val="StyleBoldUnderline"/>
          <w:highlight w:val="yellow"/>
          <w:lang w:val="en"/>
        </w:rPr>
        <w:t>, which can affect the Earth's radiation balance, biologic productivity and high-altitude ozone concentrations, as is evident from recent volcanic eruptions4.</w:t>
      </w:r>
      <w:r w:rsidRPr="003D750F">
        <w:rPr>
          <w:bCs/>
          <w:lang w:val="en"/>
        </w:rPr>
        <w:t xml:space="preserve"> SO</w:t>
      </w:r>
      <w:r w:rsidRPr="003D750F">
        <w:rPr>
          <w:bCs/>
          <w:vertAlign w:val="subscript"/>
          <w:lang w:val="en"/>
        </w:rPr>
        <w:t>2</w:t>
      </w:r>
      <w:r w:rsidRPr="003D750F">
        <w:rPr>
          <w:bCs/>
          <w:lang w:val="en"/>
        </w:rPr>
        <w:t xml:space="preserve"> oxidation can occur via several different pathways that depend on its flux and the atmospheric conditions</w:t>
      </w:r>
      <w:hyperlink r:id="rId66" w:anchor="ref3" w:tooltip="Seinfeld, J. H. &amp; Pandis, S. N. Atmospheric Chemistry and Physics: From Air Pollution to Climate Change Ch. 6 (Wiley, 1998)" w:history="1">
        <w:r w:rsidRPr="003D750F">
          <w:rPr>
            <w:rStyle w:val="Hyperlink"/>
            <w:b/>
            <w:bCs/>
            <w:vertAlign w:val="superscript"/>
            <w:lang w:val="en"/>
          </w:rPr>
          <w:t>3</w:t>
        </w:r>
      </w:hyperlink>
      <w:r w:rsidRPr="003D750F">
        <w:rPr>
          <w:bCs/>
          <w:lang w:val="en"/>
        </w:rPr>
        <w:t>. An investigation into how SO</w:t>
      </w:r>
      <w:r w:rsidRPr="003D750F">
        <w:rPr>
          <w:bCs/>
          <w:vertAlign w:val="subscript"/>
          <w:lang w:val="en"/>
        </w:rPr>
        <w:t>2</w:t>
      </w:r>
      <w:r w:rsidRPr="003D750F">
        <w:rPr>
          <w:bCs/>
          <w:lang w:val="en"/>
        </w:rPr>
        <w:t xml:space="preserve"> is oxidized to sulphate—the </w:t>
      </w:r>
      <w:r w:rsidRPr="003D750F">
        <w:rPr>
          <w:bCs/>
          <w:lang w:val="en"/>
        </w:rPr>
        <w:lastRenderedPageBreak/>
        <w:t>oxidation product preserved in the rock record—can therefore shed light on past volcanic eruptions and atmospheric conditions. Here we use sulphur and triple oxygen isotope measurements of atmospheric sulphate extracted from tuffaceous deposits to investigate the specific oxidation pathways from which the sulphate was formed. We find that seven eruption-related sulphate aerosol deposition events have occurred during the mid-Cenozoic era (34 to 7 million years ago) in the northern High Plains, North America. Two extensively sampled ash beds display a similar sulphate mixing pattern that has two distinct atmospheric secondary sulphates. A three-dimensional atmospheric sulphur chemistry and transport model study reveals that the observed, isotopically discrete sulphates in sediments can be produced only in initially alkaline cloudwater that favours an ozone-dominated SO</w:t>
      </w:r>
      <w:r w:rsidRPr="003D750F">
        <w:rPr>
          <w:bCs/>
          <w:vertAlign w:val="subscript"/>
          <w:lang w:val="en"/>
        </w:rPr>
        <w:t>2</w:t>
      </w:r>
      <w:r w:rsidRPr="003D750F">
        <w:rPr>
          <w:bCs/>
          <w:lang w:val="en"/>
        </w:rPr>
        <w:t xml:space="preserve"> oxidation pathway in the troposphere. Our finding suggests that, in contrast to the weakly acidic conditions today</w:t>
      </w:r>
      <w:hyperlink r:id="rId67" w:anchor="ref5" w:tooltip="National Atmospheric Deposition Program. 2008 Annual Summary. 15 [lang]http://nadp.sws.uiuc.edu/lib/data/2008as.pdf[rang] (NADP Program Office, Illinois State Water Survey, 2009)" w:history="1">
        <w:r w:rsidRPr="003D750F">
          <w:rPr>
            <w:rStyle w:val="Hyperlink"/>
            <w:b/>
            <w:bCs/>
            <w:vertAlign w:val="superscript"/>
            <w:lang w:val="en"/>
          </w:rPr>
          <w:t>5</w:t>
        </w:r>
      </w:hyperlink>
      <w:r w:rsidRPr="003D750F">
        <w:rPr>
          <w:bCs/>
          <w:lang w:val="en"/>
        </w:rPr>
        <w:t xml:space="preserve">, cloudwater in the northern High Plains may frequently have been alkaline during the mid-Cenozoic era. </w:t>
      </w:r>
      <w:r w:rsidRPr="003D750F">
        <w:rPr>
          <w:rStyle w:val="StyleBoldUnderline"/>
          <w:highlight w:val="yellow"/>
          <w:lang w:val="en"/>
        </w:rPr>
        <w:t>We propose that atmospheric secondary sulphate preserved in continental deposits represents an unexploited geological archive for atmospheric SO2 oxidation chemistry linked to volcanism and atmospheric conditions in the past.</w:t>
      </w:r>
    </w:p>
    <w:p w14:paraId="0343E334" w14:textId="77777777" w:rsidR="003B0173" w:rsidRPr="003B0173" w:rsidRDefault="003B0173" w:rsidP="003B0173">
      <w:pPr>
        <w:pStyle w:val="Heading4"/>
      </w:pPr>
      <w:r w:rsidRPr="003B0173">
        <w:t>VOLCANOES AND WILDFIRES RELEASE SO2 MAKING THEM A HUGE THREAT TO THE US</w:t>
      </w:r>
    </w:p>
    <w:p w14:paraId="5E7000FB" w14:textId="77777777" w:rsidR="003B0173" w:rsidRPr="003B0173" w:rsidRDefault="003B0173" w:rsidP="003B0173">
      <w:pPr>
        <w:rPr>
          <w:rStyle w:val="StyleStyleBold12pt"/>
        </w:rPr>
      </w:pPr>
      <w:r w:rsidRPr="003B0173">
        <w:rPr>
          <w:rStyle w:val="StyleStyleBold12pt"/>
        </w:rPr>
        <w:t>EPA 2007</w:t>
      </w:r>
    </w:p>
    <w:p w14:paraId="09E274C8" w14:textId="77777777" w:rsidR="003B0173" w:rsidRPr="00A43181" w:rsidRDefault="003B0173" w:rsidP="003B0173">
      <w:pPr>
        <w:rPr>
          <w:rFonts w:eastAsiaTheme="majorEastAsia" w:cstheme="majorBidi"/>
          <w:bCs/>
          <w:iCs/>
          <w:sz w:val="16"/>
        </w:rPr>
      </w:pPr>
      <w:r w:rsidRPr="00A43181">
        <w:rPr>
          <w:rFonts w:eastAsiaTheme="majorEastAsia" w:cstheme="majorBidi"/>
          <w:bCs/>
          <w:iCs/>
          <w:sz w:val="16"/>
        </w:rPr>
        <w:t> Review of the National Ambient Air Quality  Standards for SO2: Policy Assessment of Scientific and Technical Information, Integrated Science  Assessment, Chapter 2, EPA</w:t>
      </w:r>
      <w:r w:rsidRPr="00A43181">
        <w:rPr>
          <w:rFonts w:ascii="Cambria Math" w:eastAsiaTheme="majorEastAsia" w:hAnsi="Cambria Math" w:cs="Cambria Math"/>
          <w:bCs/>
          <w:iCs/>
          <w:sz w:val="16"/>
        </w:rPr>
        <w:t>‐</w:t>
      </w:r>
      <w:r w:rsidRPr="00A43181">
        <w:rPr>
          <w:rFonts w:eastAsiaTheme="majorEastAsia" w:cstheme="majorBidi"/>
          <w:bCs/>
          <w:iCs/>
          <w:sz w:val="16"/>
        </w:rPr>
        <w:t>452/R</w:t>
      </w:r>
      <w:r w:rsidRPr="00A43181">
        <w:rPr>
          <w:rFonts w:ascii="Cambria Math" w:eastAsiaTheme="majorEastAsia" w:hAnsi="Cambria Math" w:cs="Cambria Math"/>
          <w:bCs/>
          <w:iCs/>
          <w:sz w:val="16"/>
        </w:rPr>
        <w:t>‐</w:t>
      </w:r>
      <w:r w:rsidRPr="00A43181">
        <w:rPr>
          <w:rFonts w:eastAsiaTheme="majorEastAsia" w:cstheme="majorBidi"/>
          <w:bCs/>
          <w:iCs/>
          <w:sz w:val="16"/>
        </w:rPr>
        <w:t>08</w:t>
      </w:r>
      <w:r w:rsidRPr="00A43181">
        <w:rPr>
          <w:rFonts w:ascii="Cambria Math" w:eastAsiaTheme="majorEastAsia" w:hAnsi="Cambria Math" w:cs="Cambria Math"/>
          <w:bCs/>
          <w:iCs/>
          <w:sz w:val="16"/>
        </w:rPr>
        <w:t>‐</w:t>
      </w:r>
      <w:r w:rsidRPr="00A43181">
        <w:rPr>
          <w:rFonts w:eastAsiaTheme="majorEastAsia" w:cstheme="majorBidi"/>
          <w:bCs/>
          <w:iCs/>
          <w:sz w:val="16"/>
        </w:rPr>
        <w:t>xxx,</w:t>
      </w:r>
      <w:r w:rsidRPr="00A43181">
        <w:rPr>
          <w:rFonts w:eastAsiaTheme="majorEastAsia"/>
          <w:bCs/>
          <w:iCs/>
          <w:sz w:val="16"/>
        </w:rPr>
        <w:t> </w:t>
      </w:r>
      <w:r w:rsidRPr="00A43181">
        <w:rPr>
          <w:rFonts w:eastAsiaTheme="majorEastAsia" w:cstheme="majorBidi"/>
          <w:bCs/>
          <w:iCs/>
          <w:sz w:val="16"/>
        </w:rPr>
        <w:t>Office</w:t>
      </w:r>
      <w:r w:rsidRPr="00A43181">
        <w:rPr>
          <w:rFonts w:eastAsiaTheme="majorEastAsia"/>
          <w:bCs/>
          <w:iCs/>
          <w:sz w:val="16"/>
        </w:rPr>
        <w:t> </w:t>
      </w:r>
      <w:r w:rsidRPr="00A43181">
        <w:rPr>
          <w:rFonts w:eastAsiaTheme="majorEastAsia" w:cstheme="majorBidi"/>
          <w:bCs/>
          <w:iCs/>
          <w:sz w:val="16"/>
        </w:rPr>
        <w:t>of</w:t>
      </w:r>
      <w:r w:rsidRPr="00A43181">
        <w:rPr>
          <w:rFonts w:eastAsiaTheme="majorEastAsia"/>
          <w:bCs/>
          <w:iCs/>
          <w:sz w:val="16"/>
        </w:rPr>
        <w:t> </w:t>
      </w:r>
      <w:r w:rsidRPr="00A43181">
        <w:rPr>
          <w:rFonts w:eastAsiaTheme="majorEastAsia" w:cstheme="majorBidi"/>
          <w:bCs/>
          <w:iCs/>
          <w:sz w:val="16"/>
        </w:rPr>
        <w:t>Air</w:t>
      </w:r>
      <w:r w:rsidRPr="00A43181">
        <w:rPr>
          <w:rFonts w:eastAsiaTheme="majorEastAsia"/>
          <w:bCs/>
          <w:iCs/>
          <w:sz w:val="16"/>
        </w:rPr>
        <w:t> </w:t>
      </w:r>
      <w:r w:rsidRPr="00A43181">
        <w:rPr>
          <w:rFonts w:eastAsiaTheme="majorEastAsia" w:cstheme="majorBidi"/>
          <w:bCs/>
          <w:iCs/>
          <w:sz w:val="16"/>
        </w:rPr>
        <w:t>Quality</w:t>
      </w:r>
      <w:r w:rsidRPr="00A43181">
        <w:rPr>
          <w:rFonts w:eastAsiaTheme="majorEastAsia"/>
          <w:bCs/>
          <w:iCs/>
          <w:sz w:val="16"/>
        </w:rPr>
        <w:t> </w:t>
      </w:r>
      <w:r w:rsidRPr="00A43181">
        <w:rPr>
          <w:rFonts w:eastAsiaTheme="majorEastAsia" w:cstheme="majorBidi"/>
          <w:bCs/>
          <w:iCs/>
          <w:sz w:val="16"/>
        </w:rPr>
        <w:t>Planning</w:t>
      </w:r>
      <w:r w:rsidRPr="00A43181">
        <w:rPr>
          <w:rFonts w:eastAsiaTheme="majorEastAsia"/>
          <w:bCs/>
          <w:iCs/>
          <w:sz w:val="16"/>
        </w:rPr>
        <w:t> </w:t>
      </w:r>
      <w:r w:rsidRPr="00A43181">
        <w:rPr>
          <w:rFonts w:eastAsiaTheme="majorEastAsia" w:cstheme="majorBidi"/>
          <w:bCs/>
          <w:iCs/>
          <w:sz w:val="16"/>
        </w:rPr>
        <w:t>and</w:t>
      </w:r>
      <w:r w:rsidRPr="00A43181">
        <w:rPr>
          <w:rFonts w:eastAsiaTheme="majorEastAsia"/>
          <w:bCs/>
          <w:iCs/>
          <w:sz w:val="16"/>
        </w:rPr>
        <w:t> </w:t>
      </w:r>
      <w:r w:rsidRPr="00A43181">
        <w:rPr>
          <w:rFonts w:eastAsiaTheme="majorEastAsia" w:cstheme="majorBidi"/>
          <w:bCs/>
          <w:iCs/>
          <w:sz w:val="16"/>
        </w:rPr>
        <w:t>Standards,</w:t>
      </w:r>
      <w:r w:rsidRPr="00A43181">
        <w:rPr>
          <w:rFonts w:eastAsiaTheme="majorEastAsia"/>
          <w:bCs/>
          <w:iCs/>
          <w:sz w:val="16"/>
        </w:rPr>
        <w:t> </w:t>
      </w:r>
      <w:r w:rsidRPr="00A43181">
        <w:rPr>
          <w:rFonts w:eastAsiaTheme="majorEastAsia" w:cstheme="majorBidi"/>
          <w:bCs/>
          <w:iCs/>
          <w:sz w:val="16"/>
        </w:rPr>
        <w:t>RTP,</w:t>
      </w:r>
      <w:r w:rsidRPr="00A43181">
        <w:rPr>
          <w:rFonts w:eastAsiaTheme="majorEastAsia"/>
          <w:bCs/>
          <w:iCs/>
          <w:sz w:val="16"/>
        </w:rPr>
        <w:t> </w:t>
      </w:r>
      <w:r w:rsidRPr="00A43181">
        <w:rPr>
          <w:rFonts w:eastAsiaTheme="majorEastAsia" w:cstheme="majorBidi"/>
          <w:bCs/>
          <w:iCs/>
          <w:sz w:val="16"/>
        </w:rPr>
        <w:t>NC.</w:t>
      </w:r>
    </w:p>
    <w:p w14:paraId="4FA6CDBC" w14:textId="77777777" w:rsidR="003B0173" w:rsidRPr="003B0173" w:rsidRDefault="003B0173" w:rsidP="003B0173">
      <w:r w:rsidRPr="00A43181">
        <w:rPr>
          <w:rStyle w:val="StyleBoldUnderline"/>
          <w:highlight w:val="yellow"/>
        </w:rPr>
        <w:t>The largest natural sources of SO2 are volcanoes and wildfires</w:t>
      </w:r>
      <w:r w:rsidRPr="00A43181">
        <w:t xml:space="preserve">.  Although SO2  constitutes a relatively minor fraction (0.005% by volume) of total volcanic emissions,  </w:t>
      </w:r>
      <w:r w:rsidRPr="00A43181">
        <w:rPr>
          <w:rStyle w:val="StyleBoldUnderline"/>
          <w:highlight w:val="yellow"/>
        </w:rPr>
        <w:t>concentrations in volcanic plumes can be in the range of several to tens of ppm  (thousands of ppb)</w:t>
      </w:r>
      <w:r w:rsidRPr="00A43181">
        <w:rPr>
          <w:rStyle w:val="StyleBoldUnderline"/>
        </w:rPr>
        <w:t>.  </w:t>
      </w:r>
      <w:r w:rsidRPr="00A43181">
        <w:rPr>
          <w:rStyle w:val="StyleBoldUnderline"/>
          <w:highlight w:val="yellow"/>
        </w:rPr>
        <w:t>Volcanic sources of SO2 in the U.S. are limited to the Pacific  Northwest, Alaska, and Hawaii.  Emissions of SO2 can also result from burning  vegetation.  The amount of SO2 released from burning vegetation is generally in the  range of 1 to 2% of the biomass burned and is the result of sulfur from amino acids  being released as SO2 during combustion.</w:t>
      </w:r>
      <w:r w:rsidRPr="00A43181">
        <w:t>   </w:t>
      </w:r>
    </w:p>
    <w:sectPr w:rsidR="003B0173" w:rsidRPr="003B0173" w:rsidSect="002326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F73F8D" w14:textId="77777777" w:rsidR="00100972" w:rsidRDefault="00100972" w:rsidP="005F5576">
      <w:r>
        <w:separator/>
      </w:r>
    </w:p>
  </w:endnote>
  <w:endnote w:type="continuationSeparator" w:id="0">
    <w:p w14:paraId="6C2A8A8B" w14:textId="77777777" w:rsidR="00100972" w:rsidRDefault="0010097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EF" w:usb1="C0007841" w:usb2="00000009" w:usb3="00000000" w:csb0="000001F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ヒラギノ角ゴ Pro W3">
    <w:charset w:val="4E"/>
    <w:family w:val="auto"/>
    <w:pitch w:val="variable"/>
    <w:sig w:usb0="E00002FF" w:usb1="7AC7FFFF" w:usb2="00000012" w:usb3="00000000" w:csb0="0002000D" w:csb1="00000000"/>
  </w:font>
  <w:font w:name="Cambria">
    <w:panose1 w:val="02040503050406030204"/>
    <w:charset w:val="00"/>
    <w:family w:val="auto"/>
    <w:pitch w:val="variable"/>
    <w:sig w:usb0="E00002FF" w:usb1="400004FF" w:usb2="00000000" w:usb3="00000000" w:csb0="0000019F" w:csb1="00000000"/>
  </w:font>
  <w:font w:name="MS Mincho">
    <w:altName w:val="ＭＳ 明朝"/>
    <w:charset w:val="80"/>
    <w:family w:val="modern"/>
    <w:pitch w:val="fixed"/>
    <w:sig w:usb0="E00002FF" w:usb1="6AC7FDFB" w:usb2="00000012" w:usb3="00000000" w:csb0="0002009F" w:csb1="00000000"/>
  </w:font>
  <w:font w:name="AdvTT5843c571">
    <w:altName w:val="Cambria"/>
    <w:panose1 w:val="00000000000000000000"/>
    <w:charset w:val="00"/>
    <w:family w:val="roman"/>
    <w:notTrueType/>
    <w:pitch w:val="default"/>
    <w:sig w:usb0="00000003" w:usb1="00000000" w:usb2="00000000" w:usb3="00000000" w:csb0="00000001" w:csb1="00000000"/>
  </w:font>
  <w:font w:name="AdvTTf90d833a.I">
    <w:altName w:val="Cambria"/>
    <w:panose1 w:val="00000000000000000000"/>
    <w:charset w:val="00"/>
    <w:family w:val="roman"/>
    <w:notTrueType/>
    <w:pitch w:val="default"/>
    <w:sig w:usb0="00000003" w:usb1="00000000" w:usb2="00000000" w:usb3="00000000" w:csb0="00000001" w:csb1="00000000"/>
  </w:font>
  <w:font w:name="AdvP4C4E74">
    <w:altName w:val="Cambria"/>
    <w:panose1 w:val="00000000000000000000"/>
    <w:charset w:val="00"/>
    <w:family w:val="auto"/>
    <w:notTrueType/>
    <w:pitch w:val="default"/>
    <w:sig w:usb0="00000003" w:usb1="00000000" w:usb2="00000000" w:usb3="00000000" w:csb0="00000001" w:csb1="00000000"/>
  </w:font>
  <w:font w:name="Times New Roman Bold">
    <w:panose1 w:val="02020803070505020304"/>
    <w:charset w:val="00"/>
    <w:family w:val="roman"/>
    <w:pitch w:val="default"/>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Garamond">
    <w:panose1 w:val="02020404030301010803"/>
    <w:charset w:val="00"/>
    <w:family w:val="auto"/>
    <w:pitch w:val="variable"/>
    <w:sig w:usb0="00000003" w:usb1="00000000" w:usb2="00000000" w:usb3="00000000" w:csb0="00000001" w:csb1="00000000"/>
  </w:font>
  <w:font w:name="Garamond-Bold">
    <w:altName w:val="Garamond"/>
    <w:panose1 w:val="00000000000000000000"/>
    <w:charset w:val="00"/>
    <w:family w:val="roman"/>
    <w:notTrueType/>
    <w:pitch w:val="default"/>
    <w:sig w:usb0="00000003" w:usb1="00000000" w:usb2="00000000" w:usb3="00000000" w:csb0="00000001" w:csb1="00000000"/>
  </w:font>
  <w:font w:name="Lucida Sans Unicode">
    <w:panose1 w:val="020B0602030504020204"/>
    <w:charset w:val="00"/>
    <w:family w:val="auto"/>
    <w:pitch w:val="variable"/>
    <w:sig w:usb0="80000AFF" w:usb1="0000396B" w:usb2="00000000" w:usb3="00000000" w:csb0="000000BF" w:csb1="00000000"/>
  </w:font>
  <w:font w:name="SimSun">
    <w:altName w:val="ËÎÌå"/>
    <w:charset w:val="86"/>
    <w:family w:val="auto"/>
    <w:pitch w:val="variable"/>
    <w:sig w:usb0="00000003" w:usb1="288F0000" w:usb2="00000016" w:usb3="00000000" w:csb0="00040001" w:csb1="00000000"/>
  </w:font>
  <w:font w:name="Cambria Math">
    <w:panose1 w:val="02040503050406030204"/>
    <w:charset w:val="00"/>
    <w:family w:val="auto"/>
    <w:pitch w:val="variable"/>
    <w:sig w:usb0="E00002FF" w:usb1="42002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2F7E29" w14:textId="77777777" w:rsidR="00100972" w:rsidRDefault="00100972" w:rsidP="005F5576">
      <w:r>
        <w:separator/>
      </w:r>
    </w:p>
  </w:footnote>
  <w:footnote w:type="continuationSeparator" w:id="0">
    <w:p w14:paraId="7185D5C6" w14:textId="77777777" w:rsidR="00100972" w:rsidRDefault="00100972"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020C"/>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0972"/>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3263B"/>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977E9"/>
    <w:rsid w:val="003A2A3B"/>
    <w:rsid w:val="003A440C"/>
    <w:rsid w:val="003B0173"/>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93612"/>
    <w:rsid w:val="004A6083"/>
    <w:rsid w:val="004A6E81"/>
    <w:rsid w:val="004A7806"/>
    <w:rsid w:val="004B0545"/>
    <w:rsid w:val="004B32B5"/>
    <w:rsid w:val="004B7E46"/>
    <w:rsid w:val="004D3745"/>
    <w:rsid w:val="004D3987"/>
    <w:rsid w:val="004E294C"/>
    <w:rsid w:val="004E3132"/>
    <w:rsid w:val="004E4A64"/>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192E"/>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7F54"/>
    <w:rsid w:val="009027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14E96"/>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424F"/>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15C"/>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3C06"/>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1544"/>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020C"/>
    <w:rsid w:val="00F56308"/>
    <w:rsid w:val="00F634D6"/>
    <w:rsid w:val="00F64385"/>
    <w:rsid w:val="00F6473F"/>
    <w:rsid w:val="00F76366"/>
    <w:rsid w:val="00F805C0"/>
    <w:rsid w:val="00F873FB"/>
    <w:rsid w:val="00FB4261"/>
    <w:rsid w:val="00FB43B1"/>
    <w:rsid w:val="00FC0608"/>
    <w:rsid w:val="00FC2155"/>
    <w:rsid w:val="00FC41A7"/>
    <w:rsid w:val="00FD675B"/>
    <w:rsid w:val="00FD7483"/>
    <w:rsid w:val="00FE352F"/>
    <w:rsid w:val="00FE380E"/>
    <w:rsid w:val="00FE4404"/>
    <w:rsid w:val="00FF3D19"/>
    <w:rsid w:val="00FF4A2D"/>
    <w:rsid w:val="00FF720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A0DE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5"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A192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5A192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A192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A192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A192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A192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A192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Underlined,CD Card,ED - Tag,emphasis,Bold Underline,Emphasis!!"/>
    <w:basedOn w:val="DefaultParagraphFont"/>
    <w:uiPriority w:val="7"/>
    <w:qFormat/>
    <w:rsid w:val="005A192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5A192E"/>
    <w:rPr>
      <w:b/>
      <w:bCs/>
    </w:rPr>
  </w:style>
  <w:style w:type="character" w:customStyle="1" w:styleId="Heading3Char">
    <w:name w:val="Heading 3 Char"/>
    <w:aliases w:val="Block Char"/>
    <w:basedOn w:val="DefaultParagraphFont"/>
    <w:link w:val="Heading3"/>
    <w:uiPriority w:val="3"/>
    <w:rsid w:val="005A192E"/>
    <w:rPr>
      <w:rFonts w:ascii="Times New Roman" w:eastAsiaTheme="majorEastAsia" w:hAnsi="Times New Roman" w:cstheme="majorBidi"/>
      <w:b/>
      <w:bCs/>
      <w:sz w:val="32"/>
      <w:u w:val="single"/>
    </w:rPr>
  </w:style>
  <w:style w:type="character" w:customStyle="1" w:styleId="StyleBoldUnderline">
    <w:name w:val="Style Bold Underline"/>
    <w:aliases w:val="Underline,Style Underline,apple-style-span + 6 pt,Kern at 16 pt,Bold,Intense Emphasis11,Intense Emphasis2,HHeading 3 + 12 pt,Cards + Font: 12 pt Char,Style,Bold Cite Char,Citation Char Char Char,Heading 3 Char1 Char Char Char,ci,c"/>
    <w:basedOn w:val="DefaultParagraphFont"/>
    <w:uiPriority w:val="6"/>
    <w:qFormat/>
    <w:rsid w:val="005A192E"/>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
    <w:basedOn w:val="StyleBold"/>
    <w:uiPriority w:val="5"/>
    <w:qFormat/>
    <w:rsid w:val="005A192E"/>
    <w:rPr>
      <w:b/>
      <w:bCs/>
      <w:sz w:val="26"/>
      <w:u w:val="single"/>
    </w:rPr>
  </w:style>
  <w:style w:type="paragraph" w:styleId="Header">
    <w:name w:val="header"/>
    <w:basedOn w:val="Normal"/>
    <w:link w:val="HeaderChar"/>
    <w:uiPriority w:val="99"/>
    <w:semiHidden/>
    <w:rsid w:val="005A192E"/>
    <w:pPr>
      <w:tabs>
        <w:tab w:val="center" w:pos="4680"/>
        <w:tab w:val="right" w:pos="9360"/>
      </w:tabs>
    </w:pPr>
  </w:style>
  <w:style w:type="character" w:customStyle="1" w:styleId="HeaderChar">
    <w:name w:val="Header Char"/>
    <w:basedOn w:val="DefaultParagraphFont"/>
    <w:link w:val="Header"/>
    <w:uiPriority w:val="99"/>
    <w:semiHidden/>
    <w:rsid w:val="005A192E"/>
    <w:rPr>
      <w:rFonts w:ascii="Times New Roman" w:hAnsi="Times New Roman" w:cs="Times New Roman"/>
    </w:rPr>
  </w:style>
  <w:style w:type="paragraph" w:styleId="Footer">
    <w:name w:val="footer"/>
    <w:basedOn w:val="Normal"/>
    <w:link w:val="FooterChar"/>
    <w:uiPriority w:val="99"/>
    <w:semiHidden/>
    <w:rsid w:val="005A192E"/>
    <w:pPr>
      <w:tabs>
        <w:tab w:val="center" w:pos="4680"/>
        <w:tab w:val="right" w:pos="9360"/>
      </w:tabs>
    </w:pPr>
  </w:style>
  <w:style w:type="character" w:customStyle="1" w:styleId="FooterChar">
    <w:name w:val="Footer Char"/>
    <w:basedOn w:val="DefaultParagraphFont"/>
    <w:link w:val="Footer"/>
    <w:uiPriority w:val="99"/>
    <w:semiHidden/>
    <w:rsid w:val="005A192E"/>
    <w:rPr>
      <w:rFonts w:ascii="Times New Roman" w:hAnsi="Times New Roman" w:cs="Times New Roman"/>
    </w:rPr>
  </w:style>
  <w:style w:type="character" w:styleId="Hyperlink">
    <w:name w:val="Hyperlink"/>
    <w:basedOn w:val="DefaultParagraphFont"/>
    <w:uiPriority w:val="99"/>
    <w:rsid w:val="005A192E"/>
    <w:rPr>
      <w:color w:val="auto"/>
      <w:u w:val="none"/>
    </w:rPr>
  </w:style>
  <w:style w:type="character" w:styleId="FollowedHyperlink">
    <w:name w:val="FollowedHyperlink"/>
    <w:basedOn w:val="DefaultParagraphFont"/>
    <w:uiPriority w:val="99"/>
    <w:semiHidden/>
    <w:rsid w:val="005A192E"/>
    <w:rPr>
      <w:color w:val="auto"/>
      <w:u w:val="none"/>
    </w:rPr>
  </w:style>
  <w:style w:type="character" w:customStyle="1" w:styleId="Heading4Char">
    <w:name w:val="Heading 4 Char"/>
    <w:aliases w:val="Tag Char"/>
    <w:basedOn w:val="DefaultParagraphFont"/>
    <w:link w:val="Heading4"/>
    <w:uiPriority w:val="4"/>
    <w:rsid w:val="005A192E"/>
    <w:rPr>
      <w:rFonts w:ascii="Times New Roman" w:eastAsiaTheme="majorEastAsia" w:hAnsi="Times New Roman" w:cstheme="majorBidi"/>
      <w:b/>
      <w:bCs/>
      <w:iCs/>
      <w:sz w:val="26"/>
    </w:rPr>
  </w:style>
  <w:style w:type="paragraph" w:styleId="DocumentMap">
    <w:name w:val="Document Map"/>
    <w:basedOn w:val="Normal"/>
    <w:link w:val="DocumentMapChar"/>
    <w:uiPriority w:val="99"/>
    <w:semiHidden/>
    <w:rsid w:val="004B32B5"/>
    <w:rPr>
      <w:rFonts w:ascii="Tahoma" w:hAnsi="Tahoma" w:cs="Tahoma"/>
      <w:sz w:val="16"/>
      <w:szCs w:val="16"/>
    </w:rPr>
  </w:style>
  <w:style w:type="character" w:customStyle="1" w:styleId="DocumentMapChar">
    <w:name w:val="Document Map Char"/>
    <w:basedOn w:val="DefaultParagraphFont"/>
    <w:link w:val="DocumentMap"/>
    <w:uiPriority w:val="99"/>
    <w:semiHidden/>
    <w:rsid w:val="004B32B5"/>
    <w:rPr>
      <w:rFonts w:ascii="Tahoma" w:hAnsi="Tahoma" w:cs="Tahoma"/>
      <w:sz w:val="16"/>
      <w:szCs w:val="16"/>
    </w:rPr>
  </w:style>
  <w:style w:type="character" w:styleId="Strong">
    <w:name w:val="Strong"/>
    <w:basedOn w:val="DefaultParagraphFont"/>
    <w:uiPriority w:val="22"/>
    <w:qFormat/>
    <w:rsid w:val="00F5020C"/>
    <w:rPr>
      <w:b/>
      <w:bCs/>
    </w:rPr>
  </w:style>
  <w:style w:type="character" w:customStyle="1" w:styleId="apple-converted-space">
    <w:name w:val="apple-converted-space"/>
    <w:basedOn w:val="DefaultParagraphFont"/>
    <w:rsid w:val="00F5020C"/>
  </w:style>
  <w:style w:type="paragraph" w:customStyle="1" w:styleId="release">
    <w:name w:val="release"/>
    <w:basedOn w:val="Normal"/>
    <w:rsid w:val="00A14E96"/>
    <w:pPr>
      <w:spacing w:before="100" w:beforeAutospacing="1" w:after="100" w:afterAutospacing="1"/>
    </w:pPr>
    <w:rPr>
      <w:rFonts w:eastAsia="Times New Roman"/>
      <w:sz w:val="24"/>
      <w:szCs w:val="24"/>
    </w:rPr>
  </w:style>
  <w:style w:type="paragraph" w:customStyle="1" w:styleId="FreeForm">
    <w:name w:val="Free Form"/>
    <w:rsid w:val="003B0173"/>
    <w:pPr>
      <w:spacing w:after="0" w:line="240" w:lineRule="auto"/>
    </w:pPr>
    <w:rPr>
      <w:rFonts w:ascii="Helvetica" w:eastAsia="ヒラギノ角ゴ Pro W3" w:hAnsi="Helvetica" w:cs="Times New Roman"/>
      <w:color w:val="000000"/>
      <w:sz w:val="24"/>
      <w:szCs w:val="20"/>
    </w:rPr>
  </w:style>
  <w:style w:type="paragraph" w:customStyle="1" w:styleId="Body">
    <w:name w:val="Body"/>
    <w:rsid w:val="003B0173"/>
    <w:pPr>
      <w:spacing w:after="0" w:line="240" w:lineRule="auto"/>
    </w:pPr>
    <w:rPr>
      <w:rFonts w:ascii="Helvetica" w:eastAsia="ヒラギノ角ゴ Pro W3" w:hAnsi="Helvetica" w:cs="Times New Roman"/>
      <w:color w:val="000000"/>
      <w:sz w:val="24"/>
      <w:szCs w:val="20"/>
    </w:rPr>
  </w:style>
  <w:style w:type="paragraph" w:styleId="NormalWeb">
    <w:name w:val="Normal (Web)"/>
    <w:basedOn w:val="Normal"/>
    <w:uiPriority w:val="99"/>
    <w:unhideWhenUsed/>
    <w:rsid w:val="003B0173"/>
    <w:pPr>
      <w:spacing w:before="100" w:beforeAutospacing="1" w:after="100" w:afterAutospacing="1"/>
    </w:pPr>
    <w:rPr>
      <w:rFonts w:eastAsia="Times New Roman"/>
      <w:sz w:val="24"/>
      <w:szCs w:val="24"/>
    </w:rPr>
  </w:style>
  <w:style w:type="character" w:customStyle="1" w:styleId="tagChar1">
    <w:name w:val="tag Char1"/>
    <w:basedOn w:val="DefaultParagraphFont"/>
    <w:link w:val="tag"/>
    <w:locked/>
    <w:rsid w:val="005A192E"/>
    <w:rPr>
      <w:rFonts w:ascii="Times New Roman" w:eastAsia="Times New Roman" w:hAnsi="Times New Roman" w:cs="Times New Roman"/>
      <w:b/>
      <w:szCs w:val="20"/>
    </w:rPr>
  </w:style>
  <w:style w:type="paragraph" w:customStyle="1" w:styleId="tag">
    <w:name w:val="tag"/>
    <w:aliases w:val="No Spacing112"/>
    <w:basedOn w:val="Normal"/>
    <w:link w:val="tagChar1"/>
    <w:qFormat/>
    <w:rsid w:val="005A192E"/>
    <w:rPr>
      <w:rFonts w:eastAsia="Times New Roman"/>
      <w:b/>
      <w:szCs w:val="20"/>
    </w:rPr>
  </w:style>
  <w:style w:type="character" w:customStyle="1" w:styleId="cardChar">
    <w:name w:val="card Char"/>
    <w:link w:val="card"/>
    <w:locked/>
    <w:rsid w:val="005A192E"/>
    <w:rPr>
      <w:rFonts w:ascii="Times New Roman" w:eastAsia="Times New Roman" w:hAnsi="Times New Roman" w:cs="Times New Roman"/>
      <w:sz w:val="20"/>
      <w:szCs w:val="20"/>
    </w:rPr>
  </w:style>
  <w:style w:type="paragraph" w:customStyle="1" w:styleId="card">
    <w:name w:val="card"/>
    <w:basedOn w:val="Normal"/>
    <w:next w:val="Normal"/>
    <w:link w:val="cardChar"/>
    <w:uiPriority w:val="6"/>
    <w:qFormat/>
    <w:rsid w:val="005A192E"/>
    <w:pPr>
      <w:ind w:left="288" w:right="288"/>
    </w:pPr>
    <w:rPr>
      <w:rFonts w:eastAsia="Times New Roman"/>
      <w:sz w:val="20"/>
      <w:szCs w:val="20"/>
    </w:rPr>
  </w:style>
  <w:style w:type="character" w:customStyle="1" w:styleId="underline">
    <w:name w:val="underline"/>
    <w:basedOn w:val="DefaultParagraphFont"/>
    <w:link w:val="textbold"/>
    <w:qFormat/>
    <w:locked/>
    <w:rsid w:val="005A192E"/>
    <w:rPr>
      <w:rFonts w:ascii="Cambria" w:hAnsi="Cambria" w:cs="Calibri"/>
      <w:b/>
      <w:u w:val="single"/>
    </w:rPr>
  </w:style>
  <w:style w:type="paragraph" w:customStyle="1" w:styleId="textbold">
    <w:name w:val="text bold"/>
    <w:basedOn w:val="Normal"/>
    <w:link w:val="underline"/>
    <w:rsid w:val="005A192E"/>
    <w:pPr>
      <w:ind w:left="720"/>
      <w:jc w:val="both"/>
    </w:pPr>
    <w:rPr>
      <w:rFonts w:ascii="Cambria" w:hAnsi="Cambria" w:cs="Calibri"/>
      <w:b/>
      <w:u w:val="single"/>
    </w:rPr>
  </w:style>
  <w:style w:type="character" w:customStyle="1" w:styleId="cite">
    <w:name w:val="cite"/>
    <w:aliases w:val="Heading 3 Char Char Char,Heading 3 Char Char Char1,Char Char2,Heading 3 Char1 Char,Citation Char Char1 Char Char Char Char Char,Char Char,Underlined Text Char,Block Writing Char,Index Headers Char,Char Char Char1,cites Char Char"/>
    <w:basedOn w:val="DefaultParagraphFont"/>
    <w:qFormat/>
    <w:rsid w:val="005A192E"/>
    <w:rPr>
      <w:rFonts w:ascii="Times New Roman" w:hAnsi="Times New Roman" w:cs="Times New Roman" w:hint="default"/>
      <w:b/>
      <w:bCs w:val="0"/>
      <w:sz w:val="24"/>
    </w:rPr>
  </w:style>
  <w:style w:type="character" w:customStyle="1" w:styleId="TitleChar">
    <w:name w:val="Title Char"/>
    <w:aliases w:val="Cites and Cards Char,Bold Underlined Char,UNDERLINE Char"/>
    <w:basedOn w:val="DefaultParagraphFont"/>
    <w:link w:val="Title"/>
    <w:uiPriority w:val="5"/>
    <w:qFormat/>
    <w:locked/>
    <w:rsid w:val="005A192E"/>
    <w:rPr>
      <w:b/>
      <w:bCs/>
      <w:u w:val="single"/>
    </w:rPr>
  </w:style>
  <w:style w:type="paragraph" w:styleId="Title">
    <w:name w:val="Title"/>
    <w:aliases w:val="Cites and Cards,Bold Underlined,UNDERLINE"/>
    <w:basedOn w:val="Normal"/>
    <w:next w:val="Normal"/>
    <w:link w:val="TitleChar"/>
    <w:uiPriority w:val="5"/>
    <w:qFormat/>
    <w:rsid w:val="005A192E"/>
    <w:pPr>
      <w:pBdr>
        <w:bottom w:val="single" w:sz="8" w:space="4" w:color="4F81BD"/>
      </w:pBdr>
      <w:spacing w:after="300"/>
      <w:contextualSpacing/>
    </w:pPr>
    <w:rPr>
      <w:rFonts w:asciiTheme="minorHAnsi" w:hAnsiTheme="minorHAnsi" w:cstheme="minorBidi"/>
      <w:b/>
      <w:bCs/>
      <w:u w:val="single"/>
    </w:rPr>
  </w:style>
  <w:style w:type="character" w:customStyle="1" w:styleId="TitleChar1">
    <w:name w:val="Title Char1"/>
    <w:basedOn w:val="DefaultParagraphFont"/>
    <w:uiPriority w:val="10"/>
    <w:rsid w:val="005A192E"/>
    <w:rPr>
      <w:rFonts w:asciiTheme="majorHAnsi" w:eastAsiaTheme="majorEastAsia" w:hAnsiTheme="majorHAnsi" w:cstheme="majorBidi"/>
      <w:spacing w:val="-10"/>
      <w:kern w:val="28"/>
      <w:sz w:val="56"/>
      <w:szCs w:val="56"/>
    </w:rPr>
  </w:style>
  <w:style w:type="character" w:customStyle="1" w:styleId="cardtextChar">
    <w:name w:val="card text Char"/>
    <w:basedOn w:val="DefaultParagraphFont"/>
    <w:link w:val="cardtext"/>
    <w:locked/>
    <w:rsid w:val="005A192E"/>
    <w:rPr>
      <w:rFonts w:ascii="Times New Roman" w:hAnsi="Times New Roman" w:cs="Times New Roman"/>
      <w:sz w:val="20"/>
    </w:rPr>
  </w:style>
  <w:style w:type="paragraph" w:customStyle="1" w:styleId="cardtext">
    <w:name w:val="card text"/>
    <w:basedOn w:val="Normal"/>
    <w:link w:val="cardtextChar"/>
    <w:qFormat/>
    <w:rsid w:val="005A192E"/>
    <w:pPr>
      <w:ind w:left="288" w:right="288"/>
    </w:pPr>
    <w:rPr>
      <w:sz w:val="20"/>
    </w:rPr>
  </w:style>
  <w:style w:type="character" w:styleId="IntenseEmphasis">
    <w:name w:val="Intense Emphasis"/>
    <w:aliases w:val="Intense Emphasis1,Intense Emphasis111,Intense Emphasis3,Bo"/>
    <w:basedOn w:val="DefaultParagraphFont"/>
    <w:uiPriority w:val="6"/>
    <w:qFormat/>
    <w:rsid w:val="005A192E"/>
    <w:rPr>
      <w:b/>
      <w:bCs/>
      <w:sz w:val="20"/>
      <w:u w:val="single"/>
    </w:rPr>
  </w:style>
  <w:style w:type="character" w:customStyle="1" w:styleId="byline">
    <w:name w:val="byline"/>
    <w:basedOn w:val="DefaultParagraphFont"/>
    <w:rsid w:val="00D83C0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5"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A192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5A192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A192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A192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A192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A192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A192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Underlined,CD Card,ED - Tag,emphasis,Bold Underline,Emphasis!!"/>
    <w:basedOn w:val="DefaultParagraphFont"/>
    <w:uiPriority w:val="7"/>
    <w:qFormat/>
    <w:rsid w:val="005A192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5A192E"/>
    <w:rPr>
      <w:b/>
      <w:bCs/>
    </w:rPr>
  </w:style>
  <w:style w:type="character" w:customStyle="1" w:styleId="Heading3Char">
    <w:name w:val="Heading 3 Char"/>
    <w:aliases w:val="Block Char"/>
    <w:basedOn w:val="DefaultParagraphFont"/>
    <w:link w:val="Heading3"/>
    <w:uiPriority w:val="3"/>
    <w:rsid w:val="005A192E"/>
    <w:rPr>
      <w:rFonts w:ascii="Times New Roman" w:eastAsiaTheme="majorEastAsia" w:hAnsi="Times New Roman" w:cstheme="majorBidi"/>
      <w:b/>
      <w:bCs/>
      <w:sz w:val="32"/>
      <w:u w:val="single"/>
    </w:rPr>
  </w:style>
  <w:style w:type="character" w:customStyle="1" w:styleId="StyleBoldUnderline">
    <w:name w:val="Style Bold Underline"/>
    <w:aliases w:val="Underline,Style Underline,apple-style-span + 6 pt,Kern at 16 pt,Bold,Intense Emphasis11,Intense Emphasis2,HHeading 3 + 12 pt,Cards + Font: 12 pt Char,Style,Bold Cite Char,Citation Char Char Char,Heading 3 Char1 Char Char Char,ci,c"/>
    <w:basedOn w:val="DefaultParagraphFont"/>
    <w:uiPriority w:val="6"/>
    <w:qFormat/>
    <w:rsid w:val="005A192E"/>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
    <w:basedOn w:val="StyleBold"/>
    <w:uiPriority w:val="5"/>
    <w:qFormat/>
    <w:rsid w:val="005A192E"/>
    <w:rPr>
      <w:b/>
      <w:bCs/>
      <w:sz w:val="26"/>
      <w:u w:val="single"/>
    </w:rPr>
  </w:style>
  <w:style w:type="paragraph" w:styleId="Header">
    <w:name w:val="header"/>
    <w:basedOn w:val="Normal"/>
    <w:link w:val="HeaderChar"/>
    <w:uiPriority w:val="99"/>
    <w:semiHidden/>
    <w:rsid w:val="005A192E"/>
    <w:pPr>
      <w:tabs>
        <w:tab w:val="center" w:pos="4680"/>
        <w:tab w:val="right" w:pos="9360"/>
      </w:tabs>
    </w:pPr>
  </w:style>
  <w:style w:type="character" w:customStyle="1" w:styleId="HeaderChar">
    <w:name w:val="Header Char"/>
    <w:basedOn w:val="DefaultParagraphFont"/>
    <w:link w:val="Header"/>
    <w:uiPriority w:val="99"/>
    <w:semiHidden/>
    <w:rsid w:val="005A192E"/>
    <w:rPr>
      <w:rFonts w:ascii="Times New Roman" w:hAnsi="Times New Roman" w:cs="Times New Roman"/>
    </w:rPr>
  </w:style>
  <w:style w:type="paragraph" w:styleId="Footer">
    <w:name w:val="footer"/>
    <w:basedOn w:val="Normal"/>
    <w:link w:val="FooterChar"/>
    <w:uiPriority w:val="99"/>
    <w:semiHidden/>
    <w:rsid w:val="005A192E"/>
    <w:pPr>
      <w:tabs>
        <w:tab w:val="center" w:pos="4680"/>
        <w:tab w:val="right" w:pos="9360"/>
      </w:tabs>
    </w:pPr>
  </w:style>
  <w:style w:type="character" w:customStyle="1" w:styleId="FooterChar">
    <w:name w:val="Footer Char"/>
    <w:basedOn w:val="DefaultParagraphFont"/>
    <w:link w:val="Footer"/>
    <w:uiPriority w:val="99"/>
    <w:semiHidden/>
    <w:rsid w:val="005A192E"/>
    <w:rPr>
      <w:rFonts w:ascii="Times New Roman" w:hAnsi="Times New Roman" w:cs="Times New Roman"/>
    </w:rPr>
  </w:style>
  <w:style w:type="character" w:styleId="Hyperlink">
    <w:name w:val="Hyperlink"/>
    <w:basedOn w:val="DefaultParagraphFont"/>
    <w:uiPriority w:val="99"/>
    <w:rsid w:val="005A192E"/>
    <w:rPr>
      <w:color w:val="auto"/>
      <w:u w:val="none"/>
    </w:rPr>
  </w:style>
  <w:style w:type="character" w:styleId="FollowedHyperlink">
    <w:name w:val="FollowedHyperlink"/>
    <w:basedOn w:val="DefaultParagraphFont"/>
    <w:uiPriority w:val="99"/>
    <w:semiHidden/>
    <w:rsid w:val="005A192E"/>
    <w:rPr>
      <w:color w:val="auto"/>
      <w:u w:val="none"/>
    </w:rPr>
  </w:style>
  <w:style w:type="character" w:customStyle="1" w:styleId="Heading4Char">
    <w:name w:val="Heading 4 Char"/>
    <w:aliases w:val="Tag Char"/>
    <w:basedOn w:val="DefaultParagraphFont"/>
    <w:link w:val="Heading4"/>
    <w:uiPriority w:val="4"/>
    <w:rsid w:val="005A192E"/>
    <w:rPr>
      <w:rFonts w:ascii="Times New Roman" w:eastAsiaTheme="majorEastAsia" w:hAnsi="Times New Roman" w:cstheme="majorBidi"/>
      <w:b/>
      <w:bCs/>
      <w:iCs/>
      <w:sz w:val="26"/>
    </w:rPr>
  </w:style>
  <w:style w:type="paragraph" w:styleId="DocumentMap">
    <w:name w:val="Document Map"/>
    <w:basedOn w:val="Normal"/>
    <w:link w:val="DocumentMapChar"/>
    <w:uiPriority w:val="99"/>
    <w:semiHidden/>
    <w:rsid w:val="004B32B5"/>
    <w:rPr>
      <w:rFonts w:ascii="Tahoma" w:hAnsi="Tahoma" w:cs="Tahoma"/>
      <w:sz w:val="16"/>
      <w:szCs w:val="16"/>
    </w:rPr>
  </w:style>
  <w:style w:type="character" w:customStyle="1" w:styleId="DocumentMapChar">
    <w:name w:val="Document Map Char"/>
    <w:basedOn w:val="DefaultParagraphFont"/>
    <w:link w:val="DocumentMap"/>
    <w:uiPriority w:val="99"/>
    <w:semiHidden/>
    <w:rsid w:val="004B32B5"/>
    <w:rPr>
      <w:rFonts w:ascii="Tahoma" w:hAnsi="Tahoma" w:cs="Tahoma"/>
      <w:sz w:val="16"/>
      <w:szCs w:val="16"/>
    </w:rPr>
  </w:style>
  <w:style w:type="character" w:styleId="Strong">
    <w:name w:val="Strong"/>
    <w:basedOn w:val="DefaultParagraphFont"/>
    <w:uiPriority w:val="22"/>
    <w:qFormat/>
    <w:rsid w:val="00F5020C"/>
    <w:rPr>
      <w:b/>
      <w:bCs/>
    </w:rPr>
  </w:style>
  <w:style w:type="character" w:customStyle="1" w:styleId="apple-converted-space">
    <w:name w:val="apple-converted-space"/>
    <w:basedOn w:val="DefaultParagraphFont"/>
    <w:rsid w:val="00F5020C"/>
  </w:style>
  <w:style w:type="paragraph" w:customStyle="1" w:styleId="release">
    <w:name w:val="release"/>
    <w:basedOn w:val="Normal"/>
    <w:rsid w:val="00A14E96"/>
    <w:pPr>
      <w:spacing w:before="100" w:beforeAutospacing="1" w:after="100" w:afterAutospacing="1"/>
    </w:pPr>
    <w:rPr>
      <w:rFonts w:eastAsia="Times New Roman"/>
      <w:sz w:val="24"/>
      <w:szCs w:val="24"/>
    </w:rPr>
  </w:style>
  <w:style w:type="paragraph" w:customStyle="1" w:styleId="FreeForm">
    <w:name w:val="Free Form"/>
    <w:rsid w:val="003B0173"/>
    <w:pPr>
      <w:spacing w:after="0" w:line="240" w:lineRule="auto"/>
    </w:pPr>
    <w:rPr>
      <w:rFonts w:ascii="Helvetica" w:eastAsia="ヒラギノ角ゴ Pro W3" w:hAnsi="Helvetica" w:cs="Times New Roman"/>
      <w:color w:val="000000"/>
      <w:sz w:val="24"/>
      <w:szCs w:val="20"/>
    </w:rPr>
  </w:style>
  <w:style w:type="paragraph" w:customStyle="1" w:styleId="Body">
    <w:name w:val="Body"/>
    <w:rsid w:val="003B0173"/>
    <w:pPr>
      <w:spacing w:after="0" w:line="240" w:lineRule="auto"/>
    </w:pPr>
    <w:rPr>
      <w:rFonts w:ascii="Helvetica" w:eastAsia="ヒラギノ角ゴ Pro W3" w:hAnsi="Helvetica" w:cs="Times New Roman"/>
      <w:color w:val="000000"/>
      <w:sz w:val="24"/>
      <w:szCs w:val="20"/>
    </w:rPr>
  </w:style>
  <w:style w:type="paragraph" w:styleId="NormalWeb">
    <w:name w:val="Normal (Web)"/>
    <w:basedOn w:val="Normal"/>
    <w:uiPriority w:val="99"/>
    <w:unhideWhenUsed/>
    <w:rsid w:val="003B0173"/>
    <w:pPr>
      <w:spacing w:before="100" w:beforeAutospacing="1" w:after="100" w:afterAutospacing="1"/>
    </w:pPr>
    <w:rPr>
      <w:rFonts w:eastAsia="Times New Roman"/>
      <w:sz w:val="24"/>
      <w:szCs w:val="24"/>
    </w:rPr>
  </w:style>
  <w:style w:type="character" w:customStyle="1" w:styleId="tagChar1">
    <w:name w:val="tag Char1"/>
    <w:basedOn w:val="DefaultParagraphFont"/>
    <w:link w:val="tag"/>
    <w:locked/>
    <w:rsid w:val="005A192E"/>
    <w:rPr>
      <w:rFonts w:ascii="Times New Roman" w:eastAsia="Times New Roman" w:hAnsi="Times New Roman" w:cs="Times New Roman"/>
      <w:b/>
      <w:szCs w:val="20"/>
    </w:rPr>
  </w:style>
  <w:style w:type="paragraph" w:customStyle="1" w:styleId="tag">
    <w:name w:val="tag"/>
    <w:aliases w:val="No Spacing112"/>
    <w:basedOn w:val="Normal"/>
    <w:link w:val="tagChar1"/>
    <w:qFormat/>
    <w:rsid w:val="005A192E"/>
    <w:rPr>
      <w:rFonts w:eastAsia="Times New Roman"/>
      <w:b/>
      <w:szCs w:val="20"/>
    </w:rPr>
  </w:style>
  <w:style w:type="character" w:customStyle="1" w:styleId="cardChar">
    <w:name w:val="card Char"/>
    <w:link w:val="card"/>
    <w:locked/>
    <w:rsid w:val="005A192E"/>
    <w:rPr>
      <w:rFonts w:ascii="Times New Roman" w:eastAsia="Times New Roman" w:hAnsi="Times New Roman" w:cs="Times New Roman"/>
      <w:sz w:val="20"/>
      <w:szCs w:val="20"/>
    </w:rPr>
  </w:style>
  <w:style w:type="paragraph" w:customStyle="1" w:styleId="card">
    <w:name w:val="card"/>
    <w:basedOn w:val="Normal"/>
    <w:next w:val="Normal"/>
    <w:link w:val="cardChar"/>
    <w:uiPriority w:val="6"/>
    <w:qFormat/>
    <w:rsid w:val="005A192E"/>
    <w:pPr>
      <w:ind w:left="288" w:right="288"/>
    </w:pPr>
    <w:rPr>
      <w:rFonts w:eastAsia="Times New Roman"/>
      <w:sz w:val="20"/>
      <w:szCs w:val="20"/>
    </w:rPr>
  </w:style>
  <w:style w:type="character" w:customStyle="1" w:styleId="underline">
    <w:name w:val="underline"/>
    <w:basedOn w:val="DefaultParagraphFont"/>
    <w:link w:val="textbold"/>
    <w:qFormat/>
    <w:locked/>
    <w:rsid w:val="005A192E"/>
    <w:rPr>
      <w:rFonts w:ascii="Cambria" w:hAnsi="Cambria" w:cs="Calibri"/>
      <w:b/>
      <w:u w:val="single"/>
    </w:rPr>
  </w:style>
  <w:style w:type="paragraph" w:customStyle="1" w:styleId="textbold">
    <w:name w:val="text bold"/>
    <w:basedOn w:val="Normal"/>
    <w:link w:val="underline"/>
    <w:rsid w:val="005A192E"/>
    <w:pPr>
      <w:ind w:left="720"/>
      <w:jc w:val="both"/>
    </w:pPr>
    <w:rPr>
      <w:rFonts w:ascii="Cambria" w:hAnsi="Cambria" w:cs="Calibri"/>
      <w:b/>
      <w:u w:val="single"/>
    </w:rPr>
  </w:style>
  <w:style w:type="character" w:customStyle="1" w:styleId="cite">
    <w:name w:val="cite"/>
    <w:aliases w:val="Heading 3 Char Char Char,Heading 3 Char Char Char1,Char Char2,Heading 3 Char1 Char,Citation Char Char1 Char Char Char Char Char,Char Char,Underlined Text Char,Block Writing Char,Index Headers Char,Char Char Char1,cites Char Char"/>
    <w:basedOn w:val="DefaultParagraphFont"/>
    <w:qFormat/>
    <w:rsid w:val="005A192E"/>
    <w:rPr>
      <w:rFonts w:ascii="Times New Roman" w:hAnsi="Times New Roman" w:cs="Times New Roman" w:hint="default"/>
      <w:b/>
      <w:bCs w:val="0"/>
      <w:sz w:val="24"/>
    </w:rPr>
  </w:style>
  <w:style w:type="character" w:customStyle="1" w:styleId="TitleChar">
    <w:name w:val="Title Char"/>
    <w:aliases w:val="Cites and Cards Char,Bold Underlined Char,UNDERLINE Char"/>
    <w:basedOn w:val="DefaultParagraphFont"/>
    <w:link w:val="Title"/>
    <w:uiPriority w:val="5"/>
    <w:qFormat/>
    <w:locked/>
    <w:rsid w:val="005A192E"/>
    <w:rPr>
      <w:b/>
      <w:bCs/>
      <w:u w:val="single"/>
    </w:rPr>
  </w:style>
  <w:style w:type="paragraph" w:styleId="Title">
    <w:name w:val="Title"/>
    <w:aliases w:val="Cites and Cards,Bold Underlined,UNDERLINE"/>
    <w:basedOn w:val="Normal"/>
    <w:next w:val="Normal"/>
    <w:link w:val="TitleChar"/>
    <w:uiPriority w:val="5"/>
    <w:qFormat/>
    <w:rsid w:val="005A192E"/>
    <w:pPr>
      <w:pBdr>
        <w:bottom w:val="single" w:sz="8" w:space="4" w:color="4F81BD"/>
      </w:pBdr>
      <w:spacing w:after="300"/>
      <w:contextualSpacing/>
    </w:pPr>
    <w:rPr>
      <w:rFonts w:asciiTheme="minorHAnsi" w:hAnsiTheme="minorHAnsi" w:cstheme="minorBidi"/>
      <w:b/>
      <w:bCs/>
      <w:u w:val="single"/>
    </w:rPr>
  </w:style>
  <w:style w:type="character" w:customStyle="1" w:styleId="TitleChar1">
    <w:name w:val="Title Char1"/>
    <w:basedOn w:val="DefaultParagraphFont"/>
    <w:uiPriority w:val="10"/>
    <w:rsid w:val="005A192E"/>
    <w:rPr>
      <w:rFonts w:asciiTheme="majorHAnsi" w:eastAsiaTheme="majorEastAsia" w:hAnsiTheme="majorHAnsi" w:cstheme="majorBidi"/>
      <w:spacing w:val="-10"/>
      <w:kern w:val="28"/>
      <w:sz w:val="56"/>
      <w:szCs w:val="56"/>
    </w:rPr>
  </w:style>
  <w:style w:type="character" w:customStyle="1" w:styleId="cardtextChar">
    <w:name w:val="card text Char"/>
    <w:basedOn w:val="DefaultParagraphFont"/>
    <w:link w:val="cardtext"/>
    <w:locked/>
    <w:rsid w:val="005A192E"/>
    <w:rPr>
      <w:rFonts w:ascii="Times New Roman" w:hAnsi="Times New Roman" w:cs="Times New Roman"/>
      <w:sz w:val="20"/>
    </w:rPr>
  </w:style>
  <w:style w:type="paragraph" w:customStyle="1" w:styleId="cardtext">
    <w:name w:val="card text"/>
    <w:basedOn w:val="Normal"/>
    <w:link w:val="cardtextChar"/>
    <w:qFormat/>
    <w:rsid w:val="005A192E"/>
    <w:pPr>
      <w:ind w:left="288" w:right="288"/>
    </w:pPr>
    <w:rPr>
      <w:sz w:val="20"/>
    </w:rPr>
  </w:style>
  <w:style w:type="character" w:styleId="IntenseEmphasis">
    <w:name w:val="Intense Emphasis"/>
    <w:aliases w:val="Intense Emphasis1,Intense Emphasis111,Intense Emphasis3,Bo"/>
    <w:basedOn w:val="DefaultParagraphFont"/>
    <w:uiPriority w:val="6"/>
    <w:qFormat/>
    <w:rsid w:val="005A192E"/>
    <w:rPr>
      <w:b/>
      <w:bCs/>
      <w:sz w:val="20"/>
      <w:u w:val="single"/>
    </w:rPr>
  </w:style>
  <w:style w:type="character" w:customStyle="1" w:styleId="byline">
    <w:name w:val="byline"/>
    <w:basedOn w:val="DefaultParagraphFont"/>
    <w:rsid w:val="00D83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392367">
      <w:bodyDiv w:val="1"/>
      <w:marLeft w:val="0"/>
      <w:marRight w:val="0"/>
      <w:marTop w:val="0"/>
      <w:marBottom w:val="0"/>
      <w:divBdr>
        <w:top w:val="none" w:sz="0" w:space="0" w:color="auto"/>
        <w:left w:val="none" w:sz="0" w:space="0" w:color="auto"/>
        <w:bottom w:val="none" w:sz="0" w:space="0" w:color="auto"/>
        <w:right w:val="none" w:sz="0" w:space="0" w:color="auto"/>
      </w:divBdr>
    </w:div>
    <w:div w:id="678510350">
      <w:bodyDiv w:val="1"/>
      <w:marLeft w:val="0"/>
      <w:marRight w:val="0"/>
      <w:marTop w:val="0"/>
      <w:marBottom w:val="0"/>
      <w:divBdr>
        <w:top w:val="none" w:sz="0" w:space="0" w:color="auto"/>
        <w:left w:val="none" w:sz="0" w:space="0" w:color="auto"/>
        <w:bottom w:val="none" w:sz="0" w:space="0" w:color="auto"/>
        <w:right w:val="none" w:sz="0" w:space="0" w:color="auto"/>
      </w:divBdr>
    </w:div>
    <w:div w:id="717053563">
      <w:bodyDiv w:val="1"/>
      <w:marLeft w:val="0"/>
      <w:marRight w:val="0"/>
      <w:marTop w:val="0"/>
      <w:marBottom w:val="0"/>
      <w:divBdr>
        <w:top w:val="none" w:sz="0" w:space="0" w:color="auto"/>
        <w:left w:val="none" w:sz="0" w:space="0" w:color="auto"/>
        <w:bottom w:val="none" w:sz="0" w:space="0" w:color="auto"/>
        <w:right w:val="none" w:sz="0" w:space="0" w:color="auto"/>
      </w:divBdr>
    </w:div>
    <w:div w:id="807939755">
      <w:bodyDiv w:val="1"/>
      <w:marLeft w:val="0"/>
      <w:marRight w:val="0"/>
      <w:marTop w:val="0"/>
      <w:marBottom w:val="0"/>
      <w:divBdr>
        <w:top w:val="none" w:sz="0" w:space="0" w:color="auto"/>
        <w:left w:val="none" w:sz="0" w:space="0" w:color="auto"/>
        <w:bottom w:val="none" w:sz="0" w:space="0" w:color="auto"/>
        <w:right w:val="none" w:sz="0" w:space="0" w:color="auto"/>
      </w:divBdr>
    </w:div>
    <w:div w:id="1022980070">
      <w:bodyDiv w:val="1"/>
      <w:marLeft w:val="0"/>
      <w:marRight w:val="0"/>
      <w:marTop w:val="0"/>
      <w:marBottom w:val="0"/>
      <w:divBdr>
        <w:top w:val="none" w:sz="0" w:space="0" w:color="auto"/>
        <w:left w:val="none" w:sz="0" w:space="0" w:color="auto"/>
        <w:bottom w:val="none" w:sz="0" w:space="0" w:color="auto"/>
        <w:right w:val="none" w:sz="0" w:space="0" w:color="auto"/>
      </w:divBdr>
    </w:div>
    <w:div w:id="1098714414">
      <w:bodyDiv w:val="1"/>
      <w:marLeft w:val="0"/>
      <w:marRight w:val="0"/>
      <w:marTop w:val="0"/>
      <w:marBottom w:val="0"/>
      <w:divBdr>
        <w:top w:val="none" w:sz="0" w:space="0" w:color="auto"/>
        <w:left w:val="none" w:sz="0" w:space="0" w:color="auto"/>
        <w:bottom w:val="none" w:sz="0" w:space="0" w:color="auto"/>
        <w:right w:val="none" w:sz="0" w:space="0" w:color="auto"/>
      </w:divBdr>
    </w:div>
    <w:div w:id="1235512344">
      <w:bodyDiv w:val="1"/>
      <w:marLeft w:val="0"/>
      <w:marRight w:val="0"/>
      <w:marTop w:val="0"/>
      <w:marBottom w:val="0"/>
      <w:divBdr>
        <w:top w:val="none" w:sz="0" w:space="0" w:color="auto"/>
        <w:left w:val="none" w:sz="0" w:space="0" w:color="auto"/>
        <w:bottom w:val="none" w:sz="0" w:space="0" w:color="auto"/>
        <w:right w:val="none" w:sz="0" w:space="0" w:color="auto"/>
      </w:divBdr>
    </w:div>
    <w:div w:id="1295670841">
      <w:bodyDiv w:val="1"/>
      <w:marLeft w:val="0"/>
      <w:marRight w:val="0"/>
      <w:marTop w:val="0"/>
      <w:marBottom w:val="0"/>
      <w:divBdr>
        <w:top w:val="none" w:sz="0" w:space="0" w:color="auto"/>
        <w:left w:val="none" w:sz="0" w:space="0" w:color="auto"/>
        <w:bottom w:val="none" w:sz="0" w:space="0" w:color="auto"/>
        <w:right w:val="none" w:sz="0" w:space="0" w:color="auto"/>
      </w:divBdr>
    </w:div>
    <w:div w:id="1353409887">
      <w:bodyDiv w:val="1"/>
      <w:marLeft w:val="0"/>
      <w:marRight w:val="0"/>
      <w:marTop w:val="0"/>
      <w:marBottom w:val="0"/>
      <w:divBdr>
        <w:top w:val="none" w:sz="0" w:space="0" w:color="auto"/>
        <w:left w:val="none" w:sz="0" w:space="0" w:color="auto"/>
        <w:bottom w:val="none" w:sz="0" w:space="0" w:color="auto"/>
        <w:right w:val="none" w:sz="0" w:space="0" w:color="auto"/>
      </w:divBdr>
    </w:div>
    <w:div w:id="1710447695">
      <w:bodyDiv w:val="1"/>
      <w:marLeft w:val="0"/>
      <w:marRight w:val="0"/>
      <w:marTop w:val="0"/>
      <w:marBottom w:val="0"/>
      <w:divBdr>
        <w:top w:val="none" w:sz="0" w:space="0" w:color="auto"/>
        <w:left w:val="none" w:sz="0" w:space="0" w:color="auto"/>
        <w:bottom w:val="none" w:sz="0" w:space="0" w:color="auto"/>
        <w:right w:val="none" w:sz="0" w:space="0" w:color="auto"/>
      </w:divBdr>
    </w:div>
    <w:div w:id="1790464650">
      <w:bodyDiv w:val="1"/>
      <w:marLeft w:val="0"/>
      <w:marRight w:val="0"/>
      <w:marTop w:val="0"/>
      <w:marBottom w:val="0"/>
      <w:divBdr>
        <w:top w:val="none" w:sz="0" w:space="0" w:color="auto"/>
        <w:left w:val="none" w:sz="0" w:space="0" w:color="auto"/>
        <w:bottom w:val="none" w:sz="0" w:space="0" w:color="auto"/>
        <w:right w:val="none" w:sz="0" w:space="0" w:color="auto"/>
      </w:divBdr>
    </w:div>
    <w:div w:id="1794405104">
      <w:bodyDiv w:val="1"/>
      <w:marLeft w:val="0"/>
      <w:marRight w:val="0"/>
      <w:marTop w:val="0"/>
      <w:marBottom w:val="0"/>
      <w:divBdr>
        <w:top w:val="none" w:sz="0" w:space="0" w:color="auto"/>
        <w:left w:val="none" w:sz="0" w:space="0" w:color="auto"/>
        <w:bottom w:val="none" w:sz="0" w:space="0" w:color="auto"/>
        <w:right w:val="none" w:sz="0" w:space="0" w:color="auto"/>
      </w:divBdr>
    </w:div>
    <w:div w:id="1877229189">
      <w:bodyDiv w:val="1"/>
      <w:marLeft w:val="0"/>
      <w:marRight w:val="0"/>
      <w:marTop w:val="0"/>
      <w:marBottom w:val="0"/>
      <w:divBdr>
        <w:top w:val="none" w:sz="0" w:space="0" w:color="auto"/>
        <w:left w:val="none" w:sz="0" w:space="0" w:color="auto"/>
        <w:bottom w:val="none" w:sz="0" w:space="0" w:color="auto"/>
        <w:right w:val="none" w:sz="0" w:space="0" w:color="auto"/>
      </w:divBdr>
    </w:div>
    <w:div w:id="1898279652">
      <w:bodyDiv w:val="1"/>
      <w:marLeft w:val="0"/>
      <w:marRight w:val="0"/>
      <w:marTop w:val="0"/>
      <w:marBottom w:val="0"/>
      <w:divBdr>
        <w:top w:val="none" w:sz="0" w:space="0" w:color="auto"/>
        <w:left w:val="none" w:sz="0" w:space="0" w:color="auto"/>
        <w:bottom w:val="none" w:sz="0" w:space="0" w:color="auto"/>
        <w:right w:val="none" w:sz="0" w:space="0" w:color="auto"/>
      </w:divBdr>
    </w:div>
    <w:div w:id="1963152578">
      <w:bodyDiv w:val="1"/>
      <w:marLeft w:val="0"/>
      <w:marRight w:val="0"/>
      <w:marTop w:val="0"/>
      <w:marBottom w:val="0"/>
      <w:divBdr>
        <w:top w:val="none" w:sz="0" w:space="0" w:color="auto"/>
        <w:left w:val="none" w:sz="0" w:space="0" w:color="auto"/>
        <w:bottom w:val="none" w:sz="0" w:space="0" w:color="auto"/>
        <w:right w:val="none" w:sz="0" w:space="0" w:color="auto"/>
      </w:divBdr>
    </w:div>
    <w:div w:id="2009406590">
      <w:bodyDiv w:val="1"/>
      <w:marLeft w:val="0"/>
      <w:marRight w:val="0"/>
      <w:marTop w:val="0"/>
      <w:marBottom w:val="0"/>
      <w:divBdr>
        <w:top w:val="none" w:sz="0" w:space="0" w:color="auto"/>
        <w:left w:val="none" w:sz="0" w:space="0" w:color="auto"/>
        <w:bottom w:val="none" w:sz="0" w:space="0" w:color="auto"/>
        <w:right w:val="none" w:sz="0" w:space="0" w:color="auto"/>
      </w:divBdr>
    </w:div>
    <w:div w:id="2035227916">
      <w:bodyDiv w:val="1"/>
      <w:marLeft w:val="0"/>
      <w:marRight w:val="0"/>
      <w:marTop w:val="0"/>
      <w:marBottom w:val="0"/>
      <w:divBdr>
        <w:top w:val="none" w:sz="0" w:space="0" w:color="auto"/>
        <w:left w:val="none" w:sz="0" w:space="0" w:color="auto"/>
        <w:bottom w:val="none" w:sz="0" w:space="0" w:color="auto"/>
        <w:right w:val="none" w:sz="0" w:space="0" w:color="auto"/>
      </w:divBdr>
    </w:div>
    <w:div w:id="2040933783">
      <w:bodyDiv w:val="1"/>
      <w:marLeft w:val="0"/>
      <w:marRight w:val="0"/>
      <w:marTop w:val="0"/>
      <w:marBottom w:val="0"/>
      <w:divBdr>
        <w:top w:val="none" w:sz="0" w:space="0" w:color="auto"/>
        <w:left w:val="none" w:sz="0" w:space="0" w:color="auto"/>
        <w:bottom w:val="none" w:sz="0" w:space="0" w:color="auto"/>
        <w:right w:val="none" w:sz="0" w:space="0" w:color="auto"/>
      </w:divBdr>
    </w:div>
    <w:div w:id="211631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tallbloke.wordpress.com/2012/10/23/the-carbon-flame-war-final-comment/" TargetMode="External"/><Relationship Id="rId14" Type="http://schemas.openxmlformats.org/officeDocument/2006/relationships/hyperlink" Target="http://healthandenergy.com/sulfur_dioxide.htm" TargetMode="External"/><Relationship Id="rId15" Type="http://schemas.openxmlformats.org/officeDocument/2006/relationships/hyperlink" Target="http://www.environment.gov.au/resource/sulfur-dioxide-so2" TargetMode="External"/><Relationship Id="rId16" Type="http://schemas.openxmlformats.org/officeDocument/2006/relationships/hyperlink" Target="http://www4.ncsu.edu/~nmeskhi/Dust%20and%20pollution_2005.pdf" TargetMode="External"/><Relationship Id="rId17" Type="http://schemas.openxmlformats.org/officeDocument/2006/relationships/hyperlink" Target="http://www.realclimate.org/index.php/archives/2006/02/an-aerosol-tour-de-forcing/" TargetMode="External"/><Relationship Id="rId18" Type="http://schemas.openxmlformats.org/officeDocument/2006/relationships/hyperlink" Target="http://www.epa.gov/airquality/sulfurdioxide/" TargetMode="External"/><Relationship Id="rId19" Type="http://schemas.openxmlformats.org/officeDocument/2006/relationships/hyperlink" Target="http://www.ucar.edu/communications/highlights/1998/particles.html" TargetMode="External"/><Relationship Id="rId63" Type="http://schemas.openxmlformats.org/officeDocument/2006/relationships/hyperlink" Target="http://www.nature.com/nature/journal/v465/n7300/full/nature09100.html" TargetMode="External"/><Relationship Id="rId64" Type="http://schemas.openxmlformats.org/officeDocument/2006/relationships/hyperlink" Target="http://www.nature.com/nature/journal/v465/n7300/full/nature09100.html" TargetMode="External"/><Relationship Id="rId65" Type="http://schemas.openxmlformats.org/officeDocument/2006/relationships/hyperlink" Target="http://www.nature.com/nature/journal/v465/n7300/full/nature09100.html" TargetMode="External"/><Relationship Id="rId66" Type="http://schemas.openxmlformats.org/officeDocument/2006/relationships/hyperlink" Target="http://www.nature.com/nature/journal/v465/n7300/full/nature09100.html" TargetMode="External"/><Relationship Id="rId67" Type="http://schemas.openxmlformats.org/officeDocument/2006/relationships/hyperlink" Target="http://www.nature.com/nature/journal/v465/n7300/full/nature09100.html" TargetMode="External"/><Relationship Id="rId68" Type="http://schemas.openxmlformats.org/officeDocument/2006/relationships/fontTable" Target="fontTable.xml"/><Relationship Id="rId69" Type="http://schemas.openxmlformats.org/officeDocument/2006/relationships/theme" Target="theme/theme1.xml"/><Relationship Id="rId50" Type="http://schemas.openxmlformats.org/officeDocument/2006/relationships/hyperlink" Target="http://www.oar.noaa.gov/spotlite/archive/2012/articles/phytoplankton/phytoplankton.html" TargetMode="External"/><Relationship Id="rId51" Type="http://schemas.openxmlformats.org/officeDocument/2006/relationships/hyperlink" Target="http://www.universetoday.com/am/publish/pollution_linked_growth.html?112200,%20ACC.%201-25-13" TargetMode="External"/><Relationship Id="rId52" Type="http://schemas.openxmlformats.org/officeDocument/2006/relationships/hyperlink" Target="http://www.sify.com/news/could-unbridled-climate-changes-lead-to-human-extinction-news-international-kgtrOhdaahc.html" TargetMode="External"/><Relationship Id="rId53" Type="http://schemas.openxmlformats.org/officeDocument/2006/relationships/hyperlink" Target="http://www.carnicom.com/sh1.htm" TargetMode="External"/><Relationship Id="rId54" Type="http://schemas.openxmlformats.org/officeDocument/2006/relationships/hyperlink" Target="http://www.aaas.org/news/releases/2004/0616climate.shtml" TargetMode="External"/><Relationship Id="rId55" Type="http://schemas.openxmlformats.org/officeDocument/2006/relationships/hyperlink" Target="http://www.grida.no/climate/ipcc_tar/wg1/209.htm" TargetMode="External"/><Relationship Id="rId56" Type="http://schemas.openxmlformats.org/officeDocument/2006/relationships/hyperlink" Target="http://lasp.colorado.edu/~rusch/HMGH.html" TargetMode="External"/><Relationship Id="rId57" Type="http://schemas.openxmlformats.org/officeDocument/2006/relationships/hyperlink" Target="http://www.grida.no/climate/IPCC_tar/wg1/161.htm" TargetMode="External"/><Relationship Id="rId58" Type="http://schemas.openxmlformats.org/officeDocument/2006/relationships/hyperlink" Target="http://www.carnicom.com/sh1.htm" TargetMode="External"/><Relationship Id="rId59" Type="http://schemas.openxmlformats.org/officeDocument/2006/relationships/hyperlink" Target="http://www.aaas.org/news/releases/2004/0616climate.shtml" TargetMode="External"/><Relationship Id="rId40" Type="http://schemas.openxmlformats.org/officeDocument/2006/relationships/hyperlink" Target="http://www.atmosphere.mpg.de/enid/1vw.html" TargetMode="External"/><Relationship Id="rId41" Type="http://schemas.openxmlformats.org/officeDocument/2006/relationships/hyperlink" Target="http://www.atmosphere.mpg.de/enid/1vw.html" TargetMode="External"/><Relationship Id="rId42" Type="http://schemas.openxmlformats.org/officeDocument/2006/relationships/hyperlink" Target="http://www.atmosphere.mpg.de/enid/1vw.html" TargetMode="External"/><Relationship Id="rId43" Type="http://schemas.openxmlformats.org/officeDocument/2006/relationships/hyperlink" Target="http://www4.ncsu.edu/~nmeskhi/Dust%20and%20pollution_2005.pdf" TargetMode="External"/><Relationship Id="rId44" Type="http://schemas.openxmlformats.org/officeDocument/2006/relationships/hyperlink" Target="http://www.ehow.com/list_7320387_three-phytoplankton-important-marine-environment.html" TargetMode="External"/><Relationship Id="rId45" Type="http://schemas.openxmlformats.org/officeDocument/2006/relationships/hyperlink" Target="http://www.ehow.com/list_7320387_three-phytoplankton-important-marine-environment.html" TargetMode="External"/><Relationship Id="rId46" Type="http://schemas.openxmlformats.org/officeDocument/2006/relationships/hyperlink" Target="http://www.calacademy.org/sciencetoday/phytoplankton-decline/" TargetMode="External"/><Relationship Id="rId47" Type="http://schemas.openxmlformats.org/officeDocument/2006/relationships/hyperlink" Target="http://earthobservatory.nasa.gov/Features/Phytoplankton/" TargetMode="External"/><Relationship Id="rId48" Type="http://schemas.openxmlformats.org/officeDocument/2006/relationships/hyperlink" Target="http://www.nature.com/nature/journal/v466/n7306/full/nature09268.html" TargetMode="External"/><Relationship Id="rId49" Type="http://schemas.openxmlformats.org/officeDocument/2006/relationships/hyperlink" Target="http://www.noaa.gov/"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30" Type="http://schemas.openxmlformats.org/officeDocument/2006/relationships/hyperlink" Target="http://www.realclimate.org/index.php/archives/2006/02/an-aerosol-tour-de-forcing/" TargetMode="External"/><Relationship Id="rId31" Type="http://schemas.openxmlformats.org/officeDocument/2006/relationships/hyperlink" Target="http://energybulletin.net/node/339" TargetMode="External"/><Relationship Id="rId32" Type="http://schemas.openxmlformats.org/officeDocument/2006/relationships/hyperlink" Target="http://www.sciam.com/article.cfm?id=the-darkening-earth" TargetMode="External"/><Relationship Id="rId33" Type="http://schemas.openxmlformats.org/officeDocument/2006/relationships/hyperlink" Target="http://energybulletin.net/node/339" TargetMode="External"/><Relationship Id="rId34" Type="http://schemas.openxmlformats.org/officeDocument/2006/relationships/hyperlink" Target="http://tucsoncitizen.com/wryheat/2012/11/20/global-cooling-predicted-for-the-next-30-years/" TargetMode="External"/><Relationship Id="rId35" Type="http://schemas.openxmlformats.org/officeDocument/2006/relationships/hyperlink" Target="http://poc.smartlogic.com/demo_data/NASA2/%20nasascience.nasa.gov/big-questions/what-are-the-primary-causes-of-the-earth-system-variability.html" TargetMode="External"/><Relationship Id="rId36" Type="http://schemas.openxmlformats.org/officeDocument/2006/relationships/hyperlink" Target="http://www.realclimate.org/index.php/archives/2006/02/an-aerosol-tour-de-forcing/" TargetMode="External"/><Relationship Id="rId37" Type="http://schemas.openxmlformats.org/officeDocument/2006/relationships/hyperlink" Target="http://cepsar.open.ac.uk/pers/v.gauci/pics/d43291.pdf" TargetMode="External"/><Relationship Id="rId38" Type="http://schemas.openxmlformats.org/officeDocument/2006/relationships/hyperlink" Target="http://cepsar.open.ac.uk/pers/v.gauci/pics/d50568.pdf" TargetMode="External"/><Relationship Id="rId39" Type="http://schemas.openxmlformats.org/officeDocument/2006/relationships/hyperlink" Target="http://www.universetoday.com/am/publish/pollution_linked_growth.html?112200,%20ACC.%201-25-13" TargetMode="External"/><Relationship Id="rId20" Type="http://schemas.openxmlformats.org/officeDocument/2006/relationships/hyperlink" Target="http://www.scientificamerican.com/topic.cfm?id=plants" TargetMode="External"/><Relationship Id="rId21" Type="http://schemas.openxmlformats.org/officeDocument/2006/relationships/hyperlink" Target="http://www.scientificamerican.com/topic.cfm?id=biodiversity" TargetMode="External"/><Relationship Id="rId22" Type="http://schemas.openxmlformats.org/officeDocument/2006/relationships/hyperlink" Target="http://esseacourses.strategies.org/module.php?module_id=168" TargetMode="External"/><Relationship Id="rId23" Type="http://schemas.openxmlformats.org/officeDocument/2006/relationships/hyperlink" Target="http://www.redorbit.com/news/science/1112795104/volcanoes-spewing-sulfur-dioxide-slow-global-warming-030213/" TargetMode="External"/><Relationship Id="rId24" Type="http://schemas.openxmlformats.org/officeDocument/2006/relationships/hyperlink" Target="http://news.discovery.com/earth/global-warming/volcanic-eruptions-may-actually-slow-global-warming-140225.htm" TargetMode="External"/><Relationship Id="rId25" Type="http://schemas.openxmlformats.org/officeDocument/2006/relationships/hyperlink" Target="http://www.natureworldnews.com/articles/6912/20140506/volcanic-eruptions-could-be-slowing-down-global-warming.htm" TargetMode="External"/><Relationship Id="rId26" Type="http://schemas.openxmlformats.org/officeDocument/2006/relationships/hyperlink" Target="http://www.popularmechanics.com/science/environment/4290084" TargetMode="External"/><Relationship Id="rId27" Type="http://schemas.openxmlformats.org/officeDocument/2006/relationships/hyperlink" Target="http://web.mit.edu/newsoffice/2013/the-global-warming-conundrum-greenhouse-gases-vs-aerosols.html" TargetMode="External"/><Relationship Id="rId28" Type="http://schemas.openxmlformats.org/officeDocument/2006/relationships/hyperlink" Target="http://www.thesun.co.uk/sol/homepage/features/4735928/Worlds-cooler-than-we-thoughtand-Chinese-aerosols-stop-global-warming.html" TargetMode="External"/><Relationship Id="rId29" Type="http://schemas.openxmlformats.org/officeDocument/2006/relationships/hyperlink" Target="http://www.atmosphere.mpg.de/enid/1vw.html" TargetMode="External"/><Relationship Id="rId60" Type="http://schemas.openxmlformats.org/officeDocument/2006/relationships/hyperlink" Target="http://www.epa.gov/bioiweb1/aquatic/threats.html" TargetMode="External"/><Relationship Id="rId61" Type="http://schemas.openxmlformats.org/officeDocument/2006/relationships/hyperlink" Target="http://www.atsdr.cdc.gov/phs/phs.asp?id=251&amp;tid=46" TargetMode="External"/><Relationship Id="rId62" Type="http://schemas.openxmlformats.org/officeDocument/2006/relationships/hyperlink" Target="http://www.atsdr.cdc.gov/phs/phs.asp?id=251&amp;tid=46" TargetMode="External"/><Relationship Id="rId10" Type="http://schemas.openxmlformats.org/officeDocument/2006/relationships/hyperlink" Target="http://www.scientificamerican.com/article/stratospheric-pollution-helps-slow-global-warming/)//ah" TargetMode="External"/><Relationship Id="rId11" Type="http://schemas.openxmlformats.org/officeDocument/2006/relationships/hyperlink" Target="http://tucsoncitizen.com/wryheat/2012/11/20/global-cooling-predicted-for-the-next-30-years/" TargetMode="External"/><Relationship Id="rId12" Type="http://schemas.openxmlformats.org/officeDocument/2006/relationships/hyperlink" Target="http://wattsupwiththat.com/2012/11/19/cooling-in-the-near-fut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\Users\Jake\AppData\Roaming\Microsoft\Templates\Debate.dotm</Template>
  <TotalTime>0</TotalTime>
  <Pages>58</Pages>
  <Words>22387</Words>
  <Characters>127612</Characters>
  <Application>Microsoft Macintosh Word</Application>
  <DocSecurity>0</DocSecurity>
  <Lines>1063</Lines>
  <Paragraphs>299</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149700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Colin Dike</dc:creator>
  <cp:keywords>Verbatim</cp:keywords>
  <dc:description>Verbatim 4.6</dc:description>
  <cp:lastModifiedBy>Brian Box</cp:lastModifiedBy>
  <cp:revision>3</cp:revision>
  <dcterms:created xsi:type="dcterms:W3CDTF">2014-07-07T18:34:00Z</dcterms:created>
  <dcterms:modified xsi:type="dcterms:W3CDTF">2014-07-07T18:34:00Z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