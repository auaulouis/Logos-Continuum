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33B1" w:rsidRPr="00ED0A6D" w:rsidRDefault="007A33B1" w:rsidP="007A33B1">
      <w:pPr>
        <w:pStyle w:val="Heading1"/>
      </w:pPr>
      <w:r w:rsidRPr="00ED0A6D">
        <w:t>Case</w:t>
      </w:r>
    </w:p>
    <w:p w:rsidR="00C352C5" w:rsidRPr="00ED0A6D" w:rsidRDefault="00C352C5" w:rsidP="00C352C5">
      <w:pPr>
        <w:pStyle w:val="Heading3"/>
      </w:pPr>
      <w:r w:rsidRPr="00ED0A6D">
        <w:lastRenderedPageBreak/>
        <w:t xml:space="preserve">1nc china relations – 1 </w:t>
      </w:r>
    </w:p>
    <w:p w:rsidR="00C352C5" w:rsidRPr="00ED0A6D" w:rsidRDefault="00C352C5" w:rsidP="00C352C5">
      <w:pPr>
        <w:pStyle w:val="Heading4"/>
      </w:pPr>
      <w:r w:rsidRPr="00ED0A6D">
        <w:t>Strong relations inevitable --- cooperation</w:t>
      </w:r>
    </w:p>
    <w:p w:rsidR="00C352C5" w:rsidRPr="00ED0A6D" w:rsidRDefault="00C352C5" w:rsidP="00C352C5">
      <w:pPr>
        <w:rPr>
          <w:rStyle w:val="StyleStyleBold12pt"/>
          <w:b w:val="0"/>
        </w:rPr>
      </w:pPr>
      <w:r w:rsidRPr="00ED0A6D">
        <w:rPr>
          <w:rStyle w:val="StyleStyleBold12pt"/>
        </w:rPr>
        <w:t>Hachigian 13</w:t>
      </w:r>
      <w:r w:rsidRPr="00ED0A6D">
        <w:rPr>
          <w:rStyle w:val="StyleStyleBold12pt"/>
          <w:b w:val="0"/>
        </w:rPr>
        <w:t xml:space="preserve"> </w:t>
      </w:r>
      <w:r w:rsidRPr="00ED0A6D">
        <w:t>(Nina, Staff Writer for Los Angeles Times, “The awkward state of U.S.-China relations,” 12/27/2013, Los Angeles Times, http://articles.latimes.com/2013/dec/27/opinion/la-oe-hachigian-u-s--china-relationship-20131227)//JL</w:t>
      </w:r>
    </w:p>
    <w:p w:rsidR="00C352C5" w:rsidRPr="00ED0A6D" w:rsidRDefault="00C352C5" w:rsidP="00C352C5">
      <w:pPr>
        <w:rPr>
          <w:sz w:val="8"/>
        </w:rPr>
      </w:pPr>
      <w:r w:rsidRPr="00ED0A6D">
        <w:rPr>
          <w:u w:val="single"/>
        </w:rPr>
        <w:t>As 2013 draws to a close, where does the complex and consequential relationship between the United States and China stand</w:t>
      </w:r>
      <w:r w:rsidRPr="00ED0A6D">
        <w:rPr>
          <w:sz w:val="8"/>
        </w:rPr>
        <w:t xml:space="preserve">? </w:t>
      </w:r>
      <w:r w:rsidRPr="00ED0A6D">
        <w:rPr>
          <w:u w:val="single"/>
        </w:rPr>
        <w:t>Relations</w:t>
      </w:r>
      <w:r w:rsidRPr="00ED0A6D">
        <w:rPr>
          <w:sz w:val="8"/>
        </w:rPr>
        <w:t xml:space="preserve"> between the two nations </w:t>
      </w:r>
      <w:r w:rsidRPr="00ED0A6D">
        <w:rPr>
          <w:u w:val="single"/>
        </w:rPr>
        <w:t>are enormously broad</w:t>
      </w:r>
      <w:r w:rsidRPr="00ED0A6D">
        <w:rPr>
          <w:sz w:val="8"/>
        </w:rPr>
        <w:t xml:space="preserve"> now, </w:t>
      </w:r>
      <w:r w:rsidRPr="00ED0A6D">
        <w:rPr>
          <w:u w:val="single"/>
        </w:rPr>
        <w:t>with hundreds of policy issues from agriculture to zoology joining</w:t>
      </w:r>
      <w:r w:rsidRPr="00ED0A6D">
        <w:rPr>
          <w:sz w:val="8"/>
        </w:rPr>
        <w:t xml:space="preserve"> American and Chinese </w:t>
      </w:r>
      <w:r w:rsidRPr="00ED0A6D">
        <w:rPr>
          <w:u w:val="single"/>
        </w:rPr>
        <w:t>interests</w:t>
      </w:r>
      <w:r w:rsidRPr="00ED0A6D">
        <w:rPr>
          <w:sz w:val="8"/>
        </w:rPr>
        <w:t>. Even when we look to some of the key issues, no convincing pattern emerges.</w:t>
      </w:r>
      <w:r w:rsidRPr="00ED0A6D">
        <w:rPr>
          <w:sz w:val="12"/>
        </w:rPr>
        <w:t>¶</w:t>
      </w:r>
      <w:r w:rsidRPr="00ED0A6D">
        <w:rPr>
          <w:sz w:val="8"/>
        </w:rPr>
        <w:t xml:space="preserve"> On the security front, 2013 was decidedly mixed. </w:t>
      </w:r>
      <w:r w:rsidRPr="00ED0A6D">
        <w:rPr>
          <w:u w:val="single"/>
        </w:rPr>
        <w:t>Washington and Beijing worked side by side</w:t>
      </w:r>
      <w:r w:rsidRPr="00ED0A6D">
        <w:rPr>
          <w:sz w:val="8"/>
        </w:rPr>
        <w:t xml:space="preserve"> </w:t>
      </w:r>
      <w:r w:rsidRPr="00ED0A6D">
        <w:rPr>
          <w:u w:val="single"/>
        </w:rPr>
        <w:t>when it came to</w:t>
      </w:r>
      <w:r w:rsidRPr="00ED0A6D">
        <w:rPr>
          <w:sz w:val="8"/>
        </w:rPr>
        <w:t xml:space="preserve"> the negotiations over </w:t>
      </w:r>
      <w:r w:rsidRPr="00ED0A6D">
        <w:rPr>
          <w:u w:val="single"/>
        </w:rPr>
        <w:t>Iran's nuclear program</w:t>
      </w:r>
      <w:r w:rsidRPr="00ED0A6D">
        <w:rPr>
          <w:sz w:val="8"/>
        </w:rPr>
        <w:t>, and China supported the breakthrough six-month interim deal with Tehran. On North Korea, there was less daylight between the U.S. and China than in years past, and in September, China announced a prohibition on exporting to its neighbor a long list of equipment and chemicals that could be used in weapons.</w:t>
      </w:r>
      <w:r w:rsidRPr="00ED0A6D">
        <w:rPr>
          <w:sz w:val="12"/>
        </w:rPr>
        <w:t>¶</w:t>
      </w:r>
      <w:r w:rsidRPr="00ED0A6D">
        <w:rPr>
          <w:sz w:val="8"/>
        </w:rPr>
        <w:t xml:space="preserve"> Workaday </w:t>
      </w:r>
      <w:r w:rsidRPr="00ED0A6D">
        <w:rPr>
          <w:u w:val="single"/>
        </w:rPr>
        <w:t>Sino-American cooperation on piracy and counternarcotics continued apace</w:t>
      </w:r>
      <w:r w:rsidRPr="00ED0A6D">
        <w:rPr>
          <w:sz w:val="8"/>
        </w:rPr>
        <w:t xml:space="preserve">, </w:t>
      </w:r>
      <w:r w:rsidRPr="00ED0A6D">
        <w:rPr>
          <w:u w:val="single"/>
        </w:rPr>
        <w:t>and</w:t>
      </w:r>
      <w:r w:rsidRPr="00ED0A6D">
        <w:rPr>
          <w:sz w:val="8"/>
        </w:rPr>
        <w:t xml:space="preserve"> for the first time, </w:t>
      </w:r>
      <w:r w:rsidRPr="00ED0A6D">
        <w:rPr>
          <w:u w:val="single"/>
        </w:rPr>
        <w:t>China agreed to join next year's U.S.-hosted RIMPAC</w:t>
      </w:r>
      <w:r w:rsidRPr="00ED0A6D">
        <w:rPr>
          <w:sz w:val="8"/>
        </w:rPr>
        <w:t>, the largest annual international marine exercise, signaling a new willingness to engage with other militaries on terms it does not fully control.</w:t>
      </w:r>
      <w:r w:rsidRPr="00ED0A6D">
        <w:rPr>
          <w:sz w:val="12"/>
        </w:rPr>
        <w:t>¶</w:t>
      </w:r>
      <w:r w:rsidRPr="00ED0A6D">
        <w:rPr>
          <w:sz w:val="8"/>
        </w:rPr>
        <w:t xml:space="preserve"> YEAR IN REVIEW: 10 groundbreaking women we lost in 2013</w:t>
      </w:r>
      <w:r w:rsidRPr="00ED0A6D">
        <w:rPr>
          <w:sz w:val="12"/>
        </w:rPr>
        <w:t>¶</w:t>
      </w:r>
      <w:r w:rsidRPr="00ED0A6D">
        <w:rPr>
          <w:sz w:val="8"/>
        </w:rPr>
        <w:t xml:space="preserve"> But China's unexpected declaration in November of an air defense identification zone did not go over well in Washington. To be sure, such zones are not inherently destabilizing. But the fact that China's overlaps with Japan's and includes the disputed Senkaku/Diaoyu islands, and that China did not consult with its neighbors or the United States before its announcement, meant that the new policy exacerbated tensions in the East China Sea. "No surprises" is a central tenet of the "new model" for major power relations the Obama and Xi administrations pledged to build at the Sunnylands summit this summer, and China did not score well on this early test.</w:t>
      </w:r>
      <w:r w:rsidRPr="00ED0A6D">
        <w:rPr>
          <w:sz w:val="12"/>
        </w:rPr>
        <w:t>¶</w:t>
      </w:r>
      <w:r w:rsidRPr="00ED0A6D">
        <w:rPr>
          <w:sz w:val="8"/>
        </w:rPr>
        <w:t xml:space="preserve"> The </w:t>
      </w:r>
      <w:r w:rsidRPr="00ED0A6D">
        <w:rPr>
          <w:u w:val="single"/>
        </w:rPr>
        <w:t>economic realm delivered more cause for optimism</w:t>
      </w:r>
      <w:r w:rsidRPr="00ED0A6D">
        <w:rPr>
          <w:sz w:val="8"/>
        </w:rPr>
        <w:t xml:space="preserve">. </w:t>
      </w:r>
      <w:r w:rsidRPr="00ED0A6D">
        <w:rPr>
          <w:u w:val="single"/>
        </w:rPr>
        <w:t>China's third party plenum in November resulted in an impressive array of promises for significant domestic policy changes, best encapsulated by the sentence in the official communique that the market should play a decisive role in the allocation of resources</w:t>
      </w:r>
      <w:r w:rsidRPr="00ED0A6D">
        <w:rPr>
          <w:sz w:val="8"/>
        </w:rPr>
        <w:t xml:space="preserve"> in the economy. If fully implemented, these reforms would mean that state-owned enterprises will be less privileged and Chinese consumers more empowered, both positive developments for U.S. businesses.</w:t>
      </w:r>
      <w:r w:rsidRPr="00ED0A6D">
        <w:rPr>
          <w:sz w:val="12"/>
        </w:rPr>
        <w:t>¶</w:t>
      </w:r>
      <w:r w:rsidRPr="00ED0A6D">
        <w:rPr>
          <w:sz w:val="8"/>
        </w:rPr>
        <w:t xml:space="preserve"> Further, national security advisor Susan </w:t>
      </w:r>
      <w:r w:rsidRPr="00ED0A6D">
        <w:rPr>
          <w:u w:val="single"/>
        </w:rPr>
        <w:t>Rice's recent speech on Asia policy explicitly opened the door for China to join the Trans-Pacific Partnership</w:t>
      </w:r>
      <w:r w:rsidRPr="00ED0A6D">
        <w:rPr>
          <w:sz w:val="8"/>
        </w:rPr>
        <w:t xml:space="preserve">, or TPP, at a future date when China can meet the high standards currently being devised by the 12 negotiating countries. </w:t>
      </w:r>
      <w:r w:rsidRPr="00ED0A6D">
        <w:rPr>
          <w:u w:val="single"/>
        </w:rPr>
        <w:t>Chinese analysts seem more willing now to believe that the TPP is not an underhanded U.S. attempt at containment</w:t>
      </w:r>
      <w:r w:rsidRPr="00ED0A6D">
        <w:rPr>
          <w:sz w:val="8"/>
        </w:rPr>
        <w:t xml:space="preserve"> but a genuine effort to loosen economic flows between nations while also protecting labor, the environment and intellectual property. Bilateral investment treaty negotiations between the U.S. and China also continue.</w:t>
      </w:r>
      <w:r w:rsidRPr="00ED0A6D">
        <w:rPr>
          <w:sz w:val="12"/>
        </w:rPr>
        <w:t>¶</w:t>
      </w:r>
      <w:r w:rsidRPr="00ED0A6D">
        <w:rPr>
          <w:sz w:val="8"/>
        </w:rPr>
        <w:t xml:space="preserve"> YEAR IN REVIEW: Highs and lows from Obama's roller-coaster year</w:t>
      </w:r>
      <w:r w:rsidRPr="00ED0A6D">
        <w:rPr>
          <w:sz w:val="12"/>
        </w:rPr>
        <w:t>¶</w:t>
      </w:r>
      <w:r w:rsidRPr="00ED0A6D">
        <w:rPr>
          <w:sz w:val="8"/>
        </w:rPr>
        <w:t xml:space="preserve"> </w:t>
      </w:r>
      <w:r w:rsidRPr="00ED0A6D">
        <w:rPr>
          <w:u w:val="single"/>
        </w:rPr>
        <w:t>On climate and energy, the important agreement this year between the United States and China to phase out production of hydrofluorocarbons</w:t>
      </w:r>
      <w:r w:rsidRPr="00ED0A6D">
        <w:rPr>
          <w:sz w:val="8"/>
        </w:rPr>
        <w:t xml:space="preserve"> — particularly potent greenhouse gases — </w:t>
      </w:r>
      <w:r w:rsidRPr="00ED0A6D">
        <w:rPr>
          <w:u w:val="single"/>
        </w:rPr>
        <w:t>was a great first step</w:t>
      </w:r>
      <w:r w:rsidRPr="00ED0A6D">
        <w:rPr>
          <w:sz w:val="8"/>
        </w:rPr>
        <w:t>. But implementing this promise will take a great deal more work. Cooperation on clean energy is minimal but increasing.</w:t>
      </w:r>
    </w:p>
    <w:p w:rsidR="00C352C5" w:rsidRPr="00ED0A6D" w:rsidRDefault="00C352C5" w:rsidP="00C352C5">
      <w:pPr>
        <w:pStyle w:val="Heading3"/>
      </w:pPr>
      <w:r w:rsidRPr="00ED0A6D">
        <w:lastRenderedPageBreak/>
        <w:t xml:space="preserve">1nc china relations – 2 </w:t>
      </w:r>
    </w:p>
    <w:p w:rsidR="00C352C5" w:rsidRPr="00ED0A6D" w:rsidRDefault="00C352C5" w:rsidP="00C352C5">
      <w:pPr>
        <w:pStyle w:val="Heading4"/>
      </w:pPr>
      <w:r w:rsidRPr="00ED0A6D">
        <w:t>Relations decline inevitable --- Asia pivot</w:t>
      </w:r>
    </w:p>
    <w:p w:rsidR="00C352C5" w:rsidRPr="00ED0A6D" w:rsidRDefault="00C352C5" w:rsidP="00C352C5">
      <w:pPr>
        <w:rPr>
          <w:rStyle w:val="StyleStyleBold12pt"/>
          <w:b w:val="0"/>
        </w:rPr>
      </w:pPr>
      <w:r w:rsidRPr="00ED0A6D">
        <w:rPr>
          <w:rStyle w:val="StyleStyleBold12pt"/>
        </w:rPr>
        <w:t>Gao 13</w:t>
      </w:r>
      <w:r w:rsidRPr="00ED0A6D">
        <w:rPr>
          <w:rStyle w:val="StyleStyleBold12pt"/>
          <w:b w:val="0"/>
        </w:rPr>
        <w:t xml:space="preserve"> </w:t>
      </w:r>
      <w:r w:rsidRPr="00ED0A6D">
        <w:t>(George, Staff Writer for Asia Times, “Pacific pivot sparks US-China arms race,” 8/22/2013, Asia Times, http://www.atimes.com/atimes/China/CHIN-01-220813.html)//JL</w:t>
      </w:r>
    </w:p>
    <w:p w:rsidR="00C352C5" w:rsidRPr="00ED0A6D" w:rsidRDefault="00C352C5" w:rsidP="00C352C5">
      <w:pPr>
        <w:rPr>
          <w:sz w:val="8"/>
        </w:rPr>
      </w:pPr>
      <w:r w:rsidRPr="00ED0A6D">
        <w:rPr>
          <w:sz w:val="8"/>
        </w:rPr>
        <w:t xml:space="preserve">Hagel said that </w:t>
      </w:r>
      <w:r w:rsidRPr="00ED0A6D">
        <w:rPr>
          <w:u w:val="single"/>
        </w:rPr>
        <w:t>while the US takes no official position on sovereignty on these matters, the US does have an interest for such disputes to be resolved "pea</w:t>
      </w:r>
      <w:r w:rsidRPr="00ED0A6D">
        <w:rPr>
          <w:sz w:val="8"/>
        </w:rPr>
        <w:t xml:space="preserve">cefully, without coercion". </w:t>
      </w:r>
      <w:r w:rsidRPr="00ED0A6D">
        <w:rPr>
          <w:sz w:val="12"/>
        </w:rPr>
        <w:t>¶</w:t>
      </w:r>
      <w:r w:rsidRPr="00ED0A6D">
        <w:rPr>
          <w:sz w:val="8"/>
        </w:rPr>
        <w:t xml:space="preserve"> Hagel is slated to visit the Philippines at the end of August. As part of its rebalance, the US is negotiating an agreement with Manila to allow US troops greater access to Philippine military bases. Obtaining such access builds on former US secretary of defense Donald Rumsfeld's "lily pad" strategy, which involves lightweight US forces stationed in bases spangled across the globe. </w:t>
      </w:r>
      <w:r w:rsidRPr="00ED0A6D">
        <w:rPr>
          <w:sz w:val="12"/>
        </w:rPr>
        <w:t>¶</w:t>
      </w:r>
      <w:r w:rsidRPr="00ED0A6D">
        <w:rPr>
          <w:sz w:val="8"/>
        </w:rPr>
        <w:t xml:space="preserve"> "</w:t>
      </w:r>
      <w:r w:rsidRPr="00ED0A6D">
        <w:rPr>
          <w:u w:val="single"/>
        </w:rPr>
        <w:t>China sees the US as exploiting the opportunity created by the anxieties in the region to enhance its military presence and access arrangements</w:t>
      </w:r>
      <w:r w:rsidRPr="00ED0A6D">
        <w:rPr>
          <w:sz w:val="8"/>
        </w:rPr>
        <w:t xml:space="preserve">," said Bonnie Glaser, a senior adviser for Asia in the Freeman Chair in China Studies at the Center for Strategic and International Studies (CSIS). </w:t>
      </w:r>
      <w:r w:rsidRPr="00ED0A6D">
        <w:rPr>
          <w:sz w:val="12"/>
        </w:rPr>
        <w:t>¶</w:t>
      </w:r>
      <w:r w:rsidRPr="00ED0A6D">
        <w:rPr>
          <w:sz w:val="8"/>
        </w:rPr>
        <w:t xml:space="preserve"> "The prospects of a US-Philippines agreement on access arrangements has been discussed for some time, so </w:t>
      </w:r>
      <w:r w:rsidRPr="00ED0A6D">
        <w:rPr>
          <w:u w:val="single"/>
        </w:rPr>
        <w:t>the Chinese aren't taken by surprise, though they are likely concerned about it</w:t>
      </w:r>
      <w:r w:rsidRPr="00ED0A6D">
        <w:rPr>
          <w:sz w:val="8"/>
        </w:rPr>
        <w:t xml:space="preserve">," Glaser told IPS. </w:t>
      </w:r>
      <w:r w:rsidRPr="00ED0A6D">
        <w:rPr>
          <w:sz w:val="12"/>
        </w:rPr>
        <w:t>¶</w:t>
      </w:r>
      <w:r w:rsidRPr="00ED0A6D">
        <w:rPr>
          <w:sz w:val="8"/>
        </w:rPr>
        <w:t xml:space="preserve"> </w:t>
      </w:r>
      <w:r w:rsidRPr="00ED0A6D">
        <w:rPr>
          <w:rStyle w:val="Emphasis"/>
        </w:rPr>
        <w:t>China sees the US rebalance as a strategy to counter China's increasing global influence</w:t>
      </w:r>
      <w:r w:rsidRPr="00ED0A6D">
        <w:rPr>
          <w:sz w:val="8"/>
        </w:rPr>
        <w:t xml:space="preserve">. In general, China's rise in status has dotted media headlines in 2013: most recently, China passed the US as the world's largest trading nation. It is also set to overtake the US as the world's largest economy by 2016, according to the Organization for Economic Co-operation and Development. </w:t>
      </w:r>
      <w:r w:rsidRPr="00ED0A6D">
        <w:rPr>
          <w:sz w:val="12"/>
        </w:rPr>
        <w:t>¶</w:t>
      </w:r>
      <w:r w:rsidRPr="00ED0A6D">
        <w:rPr>
          <w:sz w:val="8"/>
        </w:rPr>
        <w:t xml:space="preserve"> </w:t>
      </w:r>
      <w:r w:rsidRPr="00ED0A6D">
        <w:rPr>
          <w:u w:val="single"/>
        </w:rPr>
        <w:t>Analysts have already noted evidence of a new conventional arms race between the two nation</w:t>
      </w:r>
      <w:r w:rsidRPr="00ED0A6D">
        <w:rPr>
          <w:sz w:val="8"/>
        </w:rPr>
        <w:t xml:space="preserve">s. The US and China have the world's highest defense budgets, running up to US$682 and $166 billion in 2012, respectively, according to the Stockholm International Peace Research Institute (SIPRI). </w:t>
      </w:r>
      <w:r w:rsidRPr="00ED0A6D">
        <w:rPr>
          <w:sz w:val="12"/>
        </w:rPr>
        <w:t>¶</w:t>
      </w:r>
      <w:r w:rsidRPr="00ED0A6D">
        <w:rPr>
          <w:sz w:val="8"/>
        </w:rPr>
        <w:t xml:space="preserve"> </w:t>
      </w:r>
      <w:r w:rsidRPr="00ED0A6D">
        <w:rPr>
          <w:u w:val="single"/>
        </w:rPr>
        <w:t>China has invested in a range of anti-ship, land attack, and ballistic missiles</w:t>
      </w:r>
      <w:r w:rsidRPr="00ED0A6D">
        <w:rPr>
          <w:sz w:val="8"/>
        </w:rPr>
        <w:t xml:space="preserve">, as well as counter-space weapons and military cyberspace "capabilities", according to a 2013 US Department of Defense (DOD) report. </w:t>
      </w:r>
      <w:r w:rsidRPr="00ED0A6D">
        <w:rPr>
          <w:sz w:val="12"/>
        </w:rPr>
        <w:t>¶</w:t>
      </w:r>
      <w:r w:rsidRPr="00ED0A6D">
        <w:rPr>
          <w:sz w:val="8"/>
        </w:rPr>
        <w:t xml:space="preserve"> Such actions are part of China's anti-access and area denial, or "A2/AD", missions. </w:t>
      </w:r>
      <w:r w:rsidRPr="00ED0A6D">
        <w:rPr>
          <w:u w:val="single"/>
        </w:rPr>
        <w:t>The US is worried that</w:t>
      </w:r>
      <w:r w:rsidRPr="00ED0A6D">
        <w:rPr>
          <w:sz w:val="8"/>
        </w:rPr>
        <w:t xml:space="preserve"> China's </w:t>
      </w:r>
      <w:r w:rsidRPr="00ED0A6D">
        <w:rPr>
          <w:u w:val="single"/>
        </w:rPr>
        <w:t>A2/AD weapons will restrict US "freedom of action</w:t>
      </w:r>
      <w:r w:rsidRPr="00ED0A6D">
        <w:rPr>
          <w:sz w:val="8"/>
        </w:rPr>
        <w:t xml:space="preserve">", by limiting US access to future "theatres of conflict", as well as US movements within that theatre. </w:t>
      </w:r>
      <w:r w:rsidRPr="00ED0A6D">
        <w:rPr>
          <w:sz w:val="12"/>
        </w:rPr>
        <w:t>¶</w:t>
      </w:r>
      <w:r w:rsidRPr="00ED0A6D">
        <w:rPr>
          <w:sz w:val="8"/>
        </w:rPr>
        <w:t xml:space="preserve"> </w:t>
      </w:r>
      <w:r w:rsidRPr="00ED0A6D">
        <w:rPr>
          <w:u w:val="single"/>
        </w:rPr>
        <w:t>To get around A2/AD, the US unveiled a new war</w:t>
      </w:r>
      <w:r w:rsidRPr="00ED0A6D">
        <w:rPr>
          <w:sz w:val="8"/>
        </w:rPr>
        <w:t xml:space="preserve"> tactic known as AirSea Battle, which evolved from the AirLand Battle concept developed in the Cold War to counter any "Soviet-backed combined arms attack in Europe". AirSea Battle's aim "is to develop networked, integrated forces capable of attack-in-depth to disrupt, destroy and defeat adversary forces", according to the DOD. </w:t>
      </w:r>
      <w:r w:rsidRPr="00ED0A6D">
        <w:rPr>
          <w:sz w:val="12"/>
        </w:rPr>
        <w:t>¶</w:t>
      </w:r>
      <w:r w:rsidRPr="00ED0A6D">
        <w:rPr>
          <w:sz w:val="8"/>
        </w:rPr>
        <w:t xml:space="preserve"> "</w:t>
      </w:r>
      <w:r w:rsidRPr="00ED0A6D">
        <w:rPr>
          <w:u w:val="single"/>
        </w:rPr>
        <w:t>Conventional arms competition between the US and China is primarily over US military access to the regio</w:t>
      </w:r>
      <w:r w:rsidRPr="00ED0A6D">
        <w:rPr>
          <w:sz w:val="8"/>
        </w:rPr>
        <w:t>n," said Glaser. "</w:t>
      </w:r>
      <w:r w:rsidRPr="00ED0A6D">
        <w:rPr>
          <w:u w:val="single"/>
        </w:rPr>
        <w:t>China is developing</w:t>
      </w:r>
      <w:r w:rsidRPr="00ED0A6D">
        <w:rPr>
          <w:sz w:val="8"/>
        </w:rPr>
        <w:t xml:space="preserve"> (A2/AD) </w:t>
      </w:r>
      <w:r w:rsidRPr="00ED0A6D">
        <w:rPr>
          <w:u w:val="single"/>
        </w:rPr>
        <w:t>capabilities that seek to deny the US such access</w:t>
      </w:r>
      <w:r w:rsidRPr="00ED0A6D">
        <w:rPr>
          <w:sz w:val="8"/>
        </w:rPr>
        <w:t xml:space="preserve"> in a crisis, </w:t>
      </w:r>
      <w:r w:rsidRPr="00ED0A6D">
        <w:rPr>
          <w:u w:val="single"/>
        </w:rPr>
        <w:t>and the US is determined to sustain access</w:t>
      </w:r>
      <w:r w:rsidRPr="00ED0A6D">
        <w:rPr>
          <w:sz w:val="8"/>
        </w:rPr>
        <w:t xml:space="preserve"> and operational maneuverability," she said. </w:t>
      </w:r>
      <w:r w:rsidRPr="00ED0A6D">
        <w:rPr>
          <w:sz w:val="12"/>
        </w:rPr>
        <w:t>¶</w:t>
      </w:r>
      <w:r w:rsidRPr="00ED0A6D">
        <w:rPr>
          <w:sz w:val="8"/>
        </w:rPr>
        <w:t xml:space="preserve"> One military niche that China has not rapidly developed is its nuclear arsenal, which contains a modest 250 nuclear warheads, compared to Russia's 8,500 and the US's 7,700, according to SIPRI estimates. </w:t>
      </w:r>
      <w:r w:rsidRPr="00ED0A6D">
        <w:rPr>
          <w:sz w:val="12"/>
        </w:rPr>
        <w:t>¶</w:t>
      </w:r>
      <w:r w:rsidRPr="00ED0A6D">
        <w:rPr>
          <w:sz w:val="8"/>
        </w:rPr>
        <w:t xml:space="preserve"> While China is expected to streamline and modernize its nuclear force, specifically for second-strike or retaliatory purposes if another country instigates the first strike, analysts don't see the arms race extending into the nuclear realm. </w:t>
      </w:r>
      <w:r w:rsidRPr="00ED0A6D">
        <w:rPr>
          <w:sz w:val="12"/>
        </w:rPr>
        <w:t>¶</w:t>
      </w:r>
      <w:r w:rsidRPr="00ED0A6D">
        <w:rPr>
          <w:sz w:val="8"/>
        </w:rPr>
        <w:t xml:space="preserve"> "Right now, I don't see a high probability of China dramatically increasing the size of its nuclear forces," said Elbridge Colby, co-chair of a working group that penned the report "Nuclear Weapons and US-China Relations" published by CSIS. China ''does not appear to want to engage in a nuclear arms race with the US, both because that would likely spur countervailing responses by the US and other countries in the region, and because it views too much expenditure on nuclear arms as wasteful," Colby told IPS. </w:t>
      </w:r>
      <w:r w:rsidRPr="00ED0A6D">
        <w:rPr>
          <w:sz w:val="12"/>
        </w:rPr>
        <w:t>¶</w:t>
      </w:r>
      <w:r w:rsidRPr="00ED0A6D">
        <w:rPr>
          <w:sz w:val="8"/>
        </w:rPr>
        <w:t xml:space="preserve"> Asked how China is responding to AirSea Battle, John Chan, a China analyst at the World Socialist Web Site, told IPS that China is expanding its A2/AD capacities, as well as other military capabilities, including anti-surveillance, "in the hope that Beijing can seriously undermine the US military in the event of war". Chan has long argued that </w:t>
      </w:r>
      <w:r w:rsidRPr="00ED0A6D">
        <w:rPr>
          <w:u w:val="single"/>
        </w:rPr>
        <w:t>the US rebalance has ratcheted tensions</w:t>
      </w:r>
      <w:r w:rsidRPr="00ED0A6D">
        <w:rPr>
          <w:sz w:val="8"/>
        </w:rPr>
        <w:t xml:space="preserve"> in the Asia-Pacific. </w:t>
      </w:r>
      <w:r w:rsidRPr="00ED0A6D">
        <w:rPr>
          <w:sz w:val="12"/>
        </w:rPr>
        <w:t>¶</w:t>
      </w:r>
      <w:r w:rsidRPr="00ED0A6D">
        <w:rPr>
          <w:sz w:val="8"/>
        </w:rPr>
        <w:t xml:space="preserve"> Chan also interpreted an August 2 piece by Chinese security expert Shen Dingli published in Chinese by Huan Qiu as something that calls into question China's longstanding "no first use" nuclear policy. China is currently the only one of five UN Security Council permanent members with a "no first use" policy - which restricts China's use of nuclear weapons only for deterrence and retaliation after suffering a nuclear strike. </w:t>
      </w:r>
      <w:r w:rsidRPr="00ED0A6D">
        <w:rPr>
          <w:sz w:val="12"/>
        </w:rPr>
        <w:t>¶</w:t>
      </w:r>
      <w:r w:rsidRPr="00ED0A6D">
        <w:rPr>
          <w:sz w:val="8"/>
        </w:rPr>
        <w:t xml:space="preserve"> However, asked via e-mail if the US rebalance to the Asia-Pacific should or will lead China to re-examine its "no first-use" policy, Shen, the vice dean of the Institute of International Affairs at Fudan University, told IPS: "Not clear, probably not." </w:t>
      </w:r>
      <w:r w:rsidRPr="00ED0A6D">
        <w:rPr>
          <w:sz w:val="12"/>
        </w:rPr>
        <w:t>¶</w:t>
      </w:r>
      <w:r w:rsidRPr="00ED0A6D">
        <w:rPr>
          <w:sz w:val="8"/>
        </w:rPr>
        <w:t xml:space="preserve"> Asked for </w:t>
      </w:r>
      <w:r w:rsidRPr="00ED0A6D">
        <w:rPr>
          <w:u w:val="single"/>
        </w:rPr>
        <w:t>ways to prevent the US and China from entering</w:t>
      </w:r>
      <w:r w:rsidRPr="00ED0A6D">
        <w:rPr>
          <w:sz w:val="8"/>
        </w:rPr>
        <w:t xml:space="preserve"> into </w:t>
      </w:r>
      <w:r w:rsidRPr="00ED0A6D">
        <w:rPr>
          <w:u w:val="single"/>
        </w:rPr>
        <w:t>a</w:t>
      </w:r>
      <w:r w:rsidRPr="00ED0A6D">
        <w:rPr>
          <w:sz w:val="8"/>
        </w:rPr>
        <w:t xml:space="preserve"> classic </w:t>
      </w:r>
      <w:r w:rsidRPr="00ED0A6D">
        <w:rPr>
          <w:u w:val="single"/>
        </w:rPr>
        <w:t>security dilemma and arms race</w:t>
      </w:r>
      <w:r w:rsidRPr="00ED0A6D">
        <w:rPr>
          <w:sz w:val="8"/>
        </w:rPr>
        <w:t>, Shen said: "</w:t>
      </w:r>
      <w:r w:rsidRPr="00ED0A6D">
        <w:rPr>
          <w:u w:val="single"/>
        </w:rPr>
        <w:t>If the US would cease to do its pivoting</w:t>
      </w:r>
      <w:r w:rsidRPr="00ED0A6D">
        <w:rPr>
          <w:sz w:val="8"/>
        </w:rPr>
        <w:t xml:space="preserve">; if the US would cease to build up its missile defense; if the US would cease its space military program, and if China would follow suit." </w:t>
      </w:r>
    </w:p>
    <w:p w:rsidR="00C352C5" w:rsidRPr="00ED0A6D" w:rsidRDefault="00C352C5" w:rsidP="00C352C5">
      <w:pPr>
        <w:rPr>
          <w:sz w:val="8"/>
        </w:rPr>
      </w:pPr>
    </w:p>
    <w:p w:rsidR="00C352C5" w:rsidRPr="00ED0A6D" w:rsidRDefault="00C352C5" w:rsidP="00C352C5">
      <w:pPr>
        <w:rPr>
          <w:sz w:val="8"/>
        </w:rPr>
      </w:pPr>
    </w:p>
    <w:p w:rsidR="00C352C5" w:rsidRPr="00ED0A6D" w:rsidRDefault="00C352C5" w:rsidP="00C352C5">
      <w:pPr>
        <w:rPr>
          <w:sz w:val="8"/>
        </w:rPr>
      </w:pPr>
    </w:p>
    <w:p w:rsidR="00C352C5" w:rsidRPr="00ED0A6D" w:rsidRDefault="00C352C5" w:rsidP="00C352C5">
      <w:pPr>
        <w:pStyle w:val="Heading3"/>
      </w:pPr>
      <w:r w:rsidRPr="00ED0A6D">
        <w:lastRenderedPageBreak/>
        <w:t xml:space="preserve">2nc china relations </w:t>
      </w:r>
    </w:p>
    <w:p w:rsidR="00C352C5" w:rsidRPr="00ED0A6D" w:rsidRDefault="00C352C5" w:rsidP="00C352C5">
      <w:pPr>
        <w:pStyle w:val="Heading4"/>
      </w:pPr>
      <w:r w:rsidRPr="00ED0A6D">
        <w:t>Academic exchanges solve</w:t>
      </w:r>
    </w:p>
    <w:p w:rsidR="00C352C5" w:rsidRPr="00ED0A6D" w:rsidRDefault="00C352C5" w:rsidP="00C352C5">
      <w:pPr>
        <w:rPr>
          <w:rStyle w:val="StyleStyleBold12pt"/>
          <w:b w:val="0"/>
        </w:rPr>
      </w:pPr>
      <w:r w:rsidRPr="00ED0A6D">
        <w:rPr>
          <w:rStyle w:val="StyleStyleBold12pt"/>
        </w:rPr>
        <w:t>Chang 6/20</w:t>
      </w:r>
      <w:r w:rsidRPr="00ED0A6D">
        <w:rPr>
          <w:rStyle w:val="StyleStyleBold12pt"/>
          <w:b w:val="0"/>
        </w:rPr>
        <w:t xml:space="preserve"> </w:t>
      </w:r>
      <w:r w:rsidRPr="00ED0A6D">
        <w:t>(Anthony, Executive Director of the U.S.-China Education Trust, “Is Overseas Study Helping US-China Relations?,” 6/20/2014, The Diplomat, http://thediplomat.com/2014/06/is-overseas-study-helping-us-china-relations/)//JL</w:t>
      </w:r>
    </w:p>
    <w:p w:rsidR="00C352C5" w:rsidRPr="00ED0A6D" w:rsidRDefault="00C352C5" w:rsidP="00C352C5">
      <w:pPr>
        <w:rPr>
          <w:sz w:val="8"/>
        </w:rPr>
      </w:pPr>
      <w:r w:rsidRPr="00ED0A6D">
        <w:rPr>
          <w:sz w:val="8"/>
        </w:rPr>
        <w:t xml:space="preserve">Both </w:t>
      </w:r>
      <w:r w:rsidRPr="00ED0A6D">
        <w:rPr>
          <w:u w:val="single"/>
        </w:rPr>
        <w:t>the number and growth of Chinese students at American universities is one of the more startling phenomena</w:t>
      </w:r>
      <w:r w:rsidRPr="00ED0A6D">
        <w:rPr>
          <w:sz w:val="8"/>
        </w:rPr>
        <w:t xml:space="preserve"> in higher education. A welcome one, too: </w:t>
      </w:r>
      <w:r w:rsidRPr="00ED0A6D">
        <w:rPr>
          <w:u w:val="single"/>
        </w:rPr>
        <w:t>study abroad would seem to promise a future where U.S.-China relations might be characterized by greater firsthand knowledge</w:t>
      </w:r>
      <w:r w:rsidRPr="00ED0A6D">
        <w:rPr>
          <w:sz w:val="8"/>
        </w:rPr>
        <w:t xml:space="preserve"> of American culture among the Chinese. By generating greater understanding, their </w:t>
      </w:r>
      <w:r w:rsidRPr="00ED0A6D">
        <w:rPr>
          <w:u w:val="single"/>
        </w:rPr>
        <w:t>experience in the U.S. should also expand their sense of common interests, brightening prospects for cooperation between the world’s main powers</w:t>
      </w:r>
      <w:r w:rsidRPr="00ED0A6D">
        <w:rPr>
          <w:sz w:val="8"/>
        </w:rPr>
        <w:t>. While few would object to such a future as a goal of foreign policy, how realistic is it?</w:t>
      </w:r>
      <w:r w:rsidRPr="00ED0A6D">
        <w:rPr>
          <w:sz w:val="12"/>
        </w:rPr>
        <w:t>¶</w:t>
      </w:r>
      <w:r w:rsidRPr="00ED0A6D">
        <w:rPr>
          <w:sz w:val="8"/>
        </w:rPr>
        <w:t xml:space="preserve"> Unsentimental Education</w:t>
      </w:r>
      <w:r w:rsidRPr="00ED0A6D">
        <w:rPr>
          <w:sz w:val="12"/>
        </w:rPr>
        <w:t>¶</w:t>
      </w:r>
      <w:r w:rsidRPr="00ED0A6D">
        <w:rPr>
          <w:sz w:val="8"/>
        </w:rPr>
        <w:t xml:space="preserve"> Let’s start with the numbers: the Institute of International Education reports </w:t>
      </w:r>
      <w:r w:rsidRPr="00ED0A6D">
        <w:rPr>
          <w:u w:val="single"/>
        </w:rPr>
        <w:t>there</w:t>
      </w:r>
      <w:r w:rsidRPr="00ED0A6D">
        <w:rPr>
          <w:sz w:val="8"/>
        </w:rPr>
        <w:t xml:space="preserve"> </w:t>
      </w:r>
      <w:r w:rsidRPr="00ED0A6D">
        <w:rPr>
          <w:u w:val="single"/>
        </w:rPr>
        <w:t>were more than 235,000 Chinese students in the U.S. during the 2012/2013 academic year</w:t>
      </w:r>
      <w:r w:rsidRPr="00ED0A6D">
        <w:rPr>
          <w:sz w:val="8"/>
        </w:rPr>
        <w:t xml:space="preserve">, a 21 percent increase from the year prior, </w:t>
      </w:r>
      <w:r w:rsidRPr="00ED0A6D">
        <w:rPr>
          <w:u w:val="single"/>
        </w:rPr>
        <w:t>making China the number one source of foreign students in America</w:t>
      </w:r>
      <w:r w:rsidRPr="00ED0A6D">
        <w:rPr>
          <w:sz w:val="8"/>
        </w:rPr>
        <w:t xml:space="preserve"> for four years running. Nearly half of these students are studying either business or engineering; adding math and the hard sciences would account for over two-thirds. These are ultimately more applied subjects that tend to be less popular among other international students, let alone among Americans: in 2011/2012, for instance, only 16 percent of U.S. bachelor’s degrees were conferred in these fields.</w:t>
      </w:r>
      <w:r w:rsidRPr="00ED0A6D">
        <w:rPr>
          <w:sz w:val="12"/>
        </w:rPr>
        <w:t>¶</w:t>
      </w:r>
      <w:r w:rsidRPr="00ED0A6D">
        <w:rPr>
          <w:sz w:val="8"/>
        </w:rPr>
        <w:t xml:space="preserve"> </w:t>
      </w:r>
    </w:p>
    <w:p w:rsidR="00C352C5" w:rsidRPr="00ED0A6D" w:rsidRDefault="00C352C5" w:rsidP="00C352C5">
      <w:pPr>
        <w:pStyle w:val="Heading4"/>
      </w:pPr>
      <w:r w:rsidRPr="00ED0A6D">
        <w:t>Military ties high now --- comparatively outweighs</w:t>
      </w:r>
    </w:p>
    <w:p w:rsidR="00C352C5" w:rsidRPr="00ED0A6D" w:rsidRDefault="00C352C5" w:rsidP="00C352C5">
      <w:r w:rsidRPr="00ED0A6D">
        <w:rPr>
          <w:rStyle w:val="StyleStyleBold12pt"/>
        </w:rPr>
        <w:t>Tiezzi 6/27</w:t>
      </w:r>
      <w:r w:rsidRPr="00ED0A6D">
        <w:rPr>
          <w:rStyle w:val="StyleStyleBold12pt"/>
          <w:b w:val="0"/>
        </w:rPr>
        <w:t xml:space="preserve"> </w:t>
      </w:r>
      <w:r w:rsidRPr="00ED0A6D">
        <w:t>(Shannon, Associate Editor at The Diplomat, “Surprise: US-China Military Ties Are Actually Improving,” 6/27/2014, The Diplomat, http://thediplomat.com/2014/06/surprise-us-china-military-ties-are-actually-improving/)//JL</w:t>
      </w:r>
    </w:p>
    <w:p w:rsidR="00C352C5" w:rsidRPr="00ED0A6D" w:rsidRDefault="00C352C5" w:rsidP="00C352C5">
      <w:pPr>
        <w:rPr>
          <w:sz w:val="8"/>
        </w:rPr>
      </w:pPr>
    </w:p>
    <w:p w:rsidR="00C352C5" w:rsidRPr="00ED0A6D" w:rsidRDefault="00C352C5" w:rsidP="00C352C5">
      <w:pPr>
        <w:rPr>
          <w:sz w:val="10"/>
        </w:rPr>
      </w:pPr>
      <w:r w:rsidRPr="00ED0A6D">
        <w:rPr>
          <w:sz w:val="12"/>
        </w:rPr>
        <w:t>¶</w:t>
      </w:r>
      <w:r w:rsidRPr="00ED0A6D">
        <w:rPr>
          <w:sz w:val="12"/>
          <w:u w:val="single"/>
        </w:rPr>
        <w:t xml:space="preserve"> </w:t>
      </w:r>
      <w:r w:rsidRPr="00ED0A6D">
        <w:rPr>
          <w:u w:val="single"/>
        </w:rPr>
        <w:t>Today marks the start of RIMPAC</w:t>
      </w:r>
      <w:r w:rsidRPr="00ED0A6D">
        <w:rPr>
          <w:sz w:val="10"/>
        </w:rPr>
        <w:t xml:space="preserve"> 2014, </w:t>
      </w:r>
      <w:r w:rsidRPr="00ED0A6D">
        <w:rPr>
          <w:u w:val="single"/>
        </w:rPr>
        <w:t>the largest naval exercise in the world</w:t>
      </w:r>
      <w:r w:rsidRPr="00ED0A6D">
        <w:rPr>
          <w:sz w:val="10"/>
        </w:rPr>
        <w:t xml:space="preserve">. </w:t>
      </w:r>
      <w:r w:rsidRPr="00ED0A6D">
        <w:rPr>
          <w:u w:val="single"/>
        </w:rPr>
        <w:t>For the first time, China is among the participants in this U.S.-organized exercise</w:t>
      </w:r>
      <w:r w:rsidRPr="00ED0A6D">
        <w:rPr>
          <w:sz w:val="10"/>
        </w:rPr>
        <w:t xml:space="preserve">. As Ankit noted on our Flashpoints blog, China’s participation in RIMPAC is unlikely to fundamentally change the nature of U.S.-China mil-to-mil relations. However, </w:t>
      </w:r>
      <w:r w:rsidRPr="00ED0A6D">
        <w:rPr>
          <w:u w:val="single"/>
        </w:rPr>
        <w:t>in the midst of angry rhetoric</w:t>
      </w:r>
      <w:r w:rsidRPr="00ED0A6D">
        <w:rPr>
          <w:sz w:val="10"/>
        </w:rPr>
        <w:t xml:space="preserve"> on both sides (particularly at the Shangri-La Dialogue), </w:t>
      </w:r>
      <w:r w:rsidRPr="00ED0A6D">
        <w:rPr>
          <w:u w:val="single"/>
        </w:rPr>
        <w:t>it’s easy to forget that</w:t>
      </w:r>
      <w:r w:rsidRPr="00ED0A6D">
        <w:rPr>
          <w:sz w:val="10"/>
        </w:rPr>
        <w:t xml:space="preserve"> </w:t>
      </w:r>
      <w:r w:rsidRPr="00ED0A6D">
        <w:rPr>
          <w:rStyle w:val="Emphasis"/>
        </w:rPr>
        <w:t>the military aspect of the U.S.-China relationship has actually been on the upswing in recent years</w:t>
      </w:r>
      <w:r w:rsidRPr="00ED0A6D">
        <w:rPr>
          <w:sz w:val="10"/>
        </w:rPr>
        <w:t>.</w:t>
      </w:r>
      <w:r w:rsidRPr="00ED0A6D">
        <w:rPr>
          <w:sz w:val="12"/>
        </w:rPr>
        <w:t>¶</w:t>
      </w:r>
      <w:r w:rsidRPr="00ED0A6D">
        <w:rPr>
          <w:sz w:val="10"/>
        </w:rPr>
        <w:t xml:space="preserve"> </w:t>
      </w:r>
      <w:r w:rsidRPr="00ED0A6D">
        <w:rPr>
          <w:sz w:val="12"/>
        </w:rPr>
        <w:t>¶</w:t>
      </w:r>
      <w:r w:rsidRPr="00ED0A6D">
        <w:rPr>
          <w:sz w:val="10"/>
        </w:rPr>
        <w:t xml:space="preserve"> Back </w:t>
      </w:r>
      <w:r w:rsidRPr="00ED0A6D">
        <w:rPr>
          <w:u w:val="single"/>
        </w:rPr>
        <w:t>in 2010, military relations were so fragile that China cut them off</w:t>
      </w:r>
      <w:r w:rsidRPr="00ED0A6D">
        <w:rPr>
          <w:sz w:val="10"/>
        </w:rPr>
        <w:t xml:space="preserve"> completely in retaliation for a U.S. arms sale to Taiwan. At that time, then-U.S. Secretary of Defense Robert Gates noted in frustration that the military-to-military relationship was the only area were progress was “held hostage” by other concerns. He then publicly repeated the desire of U.S. President Obama and then-Chinese President Hu Jintao for “sustained and reliable military-to-military contacts at all levels that reduce miscommunication, misunderstanding, and miscalculation.”</w:t>
      </w:r>
      <w:r w:rsidRPr="00ED0A6D">
        <w:rPr>
          <w:sz w:val="12"/>
        </w:rPr>
        <w:t>¶</w:t>
      </w:r>
      <w:r w:rsidRPr="00ED0A6D">
        <w:rPr>
          <w:sz w:val="10"/>
        </w:rPr>
        <w:t xml:space="preserve"> </w:t>
      </w:r>
      <w:r w:rsidRPr="00ED0A6D">
        <w:rPr>
          <w:sz w:val="12"/>
        </w:rPr>
        <w:t>¶</w:t>
      </w:r>
      <w:r w:rsidRPr="00ED0A6D">
        <w:rPr>
          <w:sz w:val="10"/>
        </w:rPr>
        <w:t xml:space="preserve"> At the time of Gates’ remarks, freezes on mil-to-mil contacts were the exception rather than the norm. Such contacts had been severed numerous times in the past, usually for precisely the reason they were cut off in 2010: as an angry Chinese response to a U.S. arms sale to Taiwan. However</w:t>
      </w:r>
      <w:r w:rsidRPr="00ED0A6D">
        <w:rPr>
          <w:u w:val="single"/>
        </w:rPr>
        <w:t>, since the resumption of mil-to-mil contacts in January 2011, the military aspect of the relationship has been remarkably stable</w:t>
      </w:r>
      <w:r w:rsidRPr="00ED0A6D">
        <w:rPr>
          <w:sz w:val="10"/>
        </w:rPr>
        <w:t>.</w:t>
      </w:r>
      <w:r w:rsidRPr="00ED0A6D">
        <w:rPr>
          <w:sz w:val="12"/>
        </w:rPr>
        <w:t>¶</w:t>
      </w:r>
      <w:r w:rsidRPr="00ED0A6D">
        <w:rPr>
          <w:sz w:val="10"/>
        </w:rPr>
        <w:t xml:space="preserve"> </w:t>
      </w:r>
      <w:r w:rsidRPr="00ED0A6D">
        <w:rPr>
          <w:sz w:val="12"/>
        </w:rPr>
        <w:t>¶</w:t>
      </w:r>
      <w:r w:rsidRPr="00ED0A6D">
        <w:rPr>
          <w:sz w:val="10"/>
        </w:rPr>
        <w:t xml:space="preserve"> After Gates’ ice-breaking visit to China in 2011, a slew of official military-to-military contacts followed. General Chen Bingde, Chief of the PLA General Staff, came to the U.S. in 2011, and Minister of Defense Liang Guanglie followed in 2012. Liang’s visit was a huge step forward for U.S.-China mil-to-mil relations. Many had assumed China would cancel the trip in the wake of yet another U.S. arms sale to Taiwan, and the diplomatic tensions arising from the Chen Guangcheng incident. Liang himself said that his visit to the U.S. “is a kind of turnover in the China-U.S. military relationship.”</w:t>
      </w:r>
      <w:r w:rsidRPr="00ED0A6D">
        <w:rPr>
          <w:sz w:val="12"/>
        </w:rPr>
        <w:t>¶</w:t>
      </w:r>
      <w:r w:rsidRPr="00ED0A6D">
        <w:rPr>
          <w:sz w:val="10"/>
        </w:rPr>
        <w:t xml:space="preserve"> </w:t>
      </w:r>
      <w:r w:rsidRPr="00ED0A6D">
        <w:rPr>
          <w:sz w:val="12"/>
        </w:rPr>
        <w:t>¶</w:t>
      </w:r>
      <w:r w:rsidRPr="00ED0A6D">
        <w:rPr>
          <w:sz w:val="10"/>
        </w:rPr>
        <w:t xml:space="preserve"> Since that “turnover,” </w:t>
      </w:r>
      <w:r w:rsidRPr="00ED0A6D">
        <w:rPr>
          <w:u w:val="single"/>
        </w:rPr>
        <w:t>U.S.-China military contacts have been more frequent than ever before</w:t>
      </w:r>
      <w:r w:rsidRPr="00ED0A6D">
        <w:rPr>
          <w:sz w:val="10"/>
        </w:rPr>
        <w:t>. Both Admiral Samuel Locklear, commander of U.S. Pacific Command, and then-Secretary of Defense Leon Panetta made the journey to China in 2012. China’s Minister of Defense Chang Wanquan came to the U.S. in 2013, and new Secretary of Defense Chuck Hagel was in China earlier this year. General Martin Dempsey, chairman of the Joint Chiefs of Staff, and his Chinese counterpart Fang Fenghui also traded visits in 2013 and 2014.</w:t>
      </w:r>
      <w:r w:rsidRPr="00ED0A6D">
        <w:rPr>
          <w:sz w:val="12"/>
        </w:rPr>
        <w:t>¶</w:t>
      </w:r>
      <w:r w:rsidRPr="00ED0A6D">
        <w:rPr>
          <w:sz w:val="10"/>
        </w:rPr>
        <w:t xml:space="preserve"> </w:t>
      </w:r>
      <w:r w:rsidRPr="00ED0A6D">
        <w:rPr>
          <w:sz w:val="12"/>
        </w:rPr>
        <w:t>¶</w:t>
      </w:r>
      <w:r w:rsidRPr="00ED0A6D">
        <w:rPr>
          <w:sz w:val="10"/>
        </w:rPr>
        <w:t xml:space="preserve"> Keeping military-to-military contacts stable and regular has been a stated goal for Obama and Hu as well as Xi Jinping. In part, </w:t>
      </w:r>
      <w:r w:rsidRPr="00ED0A6D">
        <w:rPr>
          <w:u w:val="single"/>
        </w:rPr>
        <w:t>this may be a sign that China in particular is more interested in such a dialogue</w:t>
      </w:r>
      <w:r w:rsidRPr="00ED0A6D">
        <w:rPr>
          <w:sz w:val="10"/>
        </w:rPr>
        <w:t xml:space="preserve">. In the past, many experts felt that China did not value the security dialogues very highly, and so such meetings became diplomatic scapegoats, sacrificed to prove China’s displeasure with various U.S. actions. </w:t>
      </w:r>
      <w:r w:rsidRPr="00ED0A6D">
        <w:rPr>
          <w:u w:val="single"/>
        </w:rPr>
        <w:t>Now</w:t>
      </w:r>
      <w:r w:rsidRPr="00ED0A6D">
        <w:rPr>
          <w:sz w:val="10"/>
        </w:rPr>
        <w:t xml:space="preserve">, however, </w:t>
      </w:r>
      <w:r w:rsidRPr="00ED0A6D">
        <w:rPr>
          <w:u w:val="single"/>
        </w:rPr>
        <w:t>China seems just as interested in having serious discussions about U.S. military policy</w:t>
      </w:r>
      <w:r w:rsidRPr="00ED0A6D">
        <w:rPr>
          <w:sz w:val="10"/>
        </w:rPr>
        <w:t xml:space="preserve"> (especially the “rebalance to Asia”) </w:t>
      </w:r>
      <w:r w:rsidRPr="00ED0A6D">
        <w:rPr>
          <w:u w:val="single"/>
        </w:rPr>
        <w:t>as the U.S. is to speak with China</w:t>
      </w:r>
      <w:r w:rsidRPr="00ED0A6D">
        <w:rPr>
          <w:sz w:val="10"/>
        </w:rPr>
        <w:t>.</w:t>
      </w:r>
      <w:r w:rsidRPr="00ED0A6D">
        <w:rPr>
          <w:sz w:val="12"/>
        </w:rPr>
        <w:t>¶</w:t>
      </w:r>
      <w:r w:rsidRPr="00ED0A6D">
        <w:rPr>
          <w:sz w:val="10"/>
        </w:rPr>
        <w:t xml:space="preserve"> </w:t>
      </w:r>
      <w:r w:rsidRPr="00ED0A6D">
        <w:rPr>
          <w:sz w:val="12"/>
        </w:rPr>
        <w:t>¶</w:t>
      </w:r>
      <w:r w:rsidRPr="00ED0A6D">
        <w:rPr>
          <w:sz w:val="10"/>
        </w:rPr>
        <w:t xml:space="preserve"> Meanwhile, as high-level talks have become more routine, the two sides have begun to increase joint drills — not just RIMPAC, but bilateral drills as well. </w:t>
      </w:r>
      <w:r w:rsidRPr="00ED0A6D">
        <w:rPr>
          <w:u w:val="single"/>
        </w:rPr>
        <w:t>The U.S. and China have held a number of joint exercises on search and rescue operations, anti-piracy, humanitarian assistance and disaster relief</w:t>
      </w:r>
      <w:r w:rsidRPr="00ED0A6D">
        <w:rPr>
          <w:sz w:val="10"/>
        </w:rPr>
        <w:t xml:space="preserve">. </w:t>
      </w:r>
      <w:r w:rsidRPr="00ED0A6D">
        <w:rPr>
          <w:u w:val="single"/>
        </w:rPr>
        <w:t>These are small steps forward, but they still represent progress</w:t>
      </w:r>
      <w:r w:rsidRPr="00ED0A6D">
        <w:rPr>
          <w:sz w:val="10"/>
        </w:rPr>
        <w:t>. China has been particularly adamant that its participation in RIMPAC should not be easily dismissed; a Xinhua commentary argued firmly that the RIMPAC drill was “not window-dressing for China-U.S. ties.” Meanwhile, U.S. Rear Admiral Mark Montgomery also sees recent joint activities as signs “of a modestly improving relationship.”</w:t>
      </w:r>
      <w:r w:rsidRPr="00ED0A6D">
        <w:rPr>
          <w:sz w:val="12"/>
        </w:rPr>
        <w:t>¶</w:t>
      </w:r>
      <w:r w:rsidRPr="00ED0A6D">
        <w:rPr>
          <w:sz w:val="10"/>
        </w:rPr>
        <w:t xml:space="preserve"> </w:t>
      </w:r>
    </w:p>
    <w:p w:rsidR="00C352C5" w:rsidRPr="00ED0A6D" w:rsidRDefault="00C352C5" w:rsidP="00C352C5">
      <w:pPr>
        <w:pStyle w:val="Heading4"/>
      </w:pPr>
      <w:r w:rsidRPr="00ED0A6D">
        <w:t>Cybersecurity fights should have triggered the impact</w:t>
      </w:r>
    </w:p>
    <w:p w:rsidR="00C352C5" w:rsidRPr="00ED0A6D" w:rsidRDefault="00C352C5" w:rsidP="00C352C5">
      <w:pPr>
        <w:rPr>
          <w:rStyle w:val="StyleStyleBold12pt"/>
          <w:b w:val="0"/>
        </w:rPr>
      </w:pPr>
      <w:r w:rsidRPr="00ED0A6D">
        <w:rPr>
          <w:rStyle w:val="StyleStyleBold12pt"/>
        </w:rPr>
        <w:t>Pennington 14</w:t>
      </w:r>
      <w:r w:rsidRPr="00ED0A6D">
        <w:rPr>
          <w:rStyle w:val="StyleStyleBold12pt"/>
          <w:b w:val="0"/>
        </w:rPr>
        <w:t xml:space="preserve"> </w:t>
      </w:r>
      <w:r w:rsidRPr="00ED0A6D">
        <w:t>(Matthew, Staff Writer for Yahoo! News, “Cyber case puts more strain on US-China relations,” 5/20/2014, Yahoo! News, https://news.yahoo.com/cyber-case-puts-more-strain-us-china-relations-090929385--finance.html)//JL</w:t>
      </w:r>
    </w:p>
    <w:p w:rsidR="00C352C5" w:rsidRPr="00ED0A6D" w:rsidRDefault="00C352C5" w:rsidP="00C352C5">
      <w:pPr>
        <w:rPr>
          <w:sz w:val="16"/>
        </w:rPr>
      </w:pPr>
      <w:r w:rsidRPr="00ED0A6D">
        <w:rPr>
          <w:sz w:val="12"/>
        </w:rPr>
        <w:t>¶</w:t>
      </w:r>
      <w:r w:rsidRPr="00ED0A6D">
        <w:rPr>
          <w:sz w:val="16"/>
        </w:rPr>
        <w:t xml:space="preserve"> WASHINGTON (AP) — </w:t>
      </w:r>
      <w:r w:rsidRPr="00ED0A6D">
        <w:rPr>
          <w:u w:val="single"/>
        </w:rPr>
        <w:t>The indictment of five Chinese military officials on cyber espionage</w:t>
      </w:r>
      <w:r w:rsidRPr="00ED0A6D">
        <w:rPr>
          <w:sz w:val="16"/>
        </w:rPr>
        <w:t xml:space="preserve"> charges </w:t>
      </w:r>
      <w:r w:rsidRPr="00ED0A6D">
        <w:rPr>
          <w:u w:val="single"/>
        </w:rPr>
        <w:t>will intensify friction between Beijing and Washington</w:t>
      </w:r>
      <w:r w:rsidRPr="00ED0A6D">
        <w:rPr>
          <w:sz w:val="16"/>
        </w:rPr>
        <w:t xml:space="preserve"> that has been growing </w:t>
      </w:r>
      <w:r w:rsidRPr="00ED0A6D">
        <w:rPr>
          <w:u w:val="single"/>
        </w:rPr>
        <w:t>as China gets bolder in asserting its territorial claims</w:t>
      </w:r>
      <w:r w:rsidRPr="00ED0A6D">
        <w:rPr>
          <w:sz w:val="16"/>
        </w:rPr>
        <w:t xml:space="preserve"> in disputed seas in East Asia.</w:t>
      </w:r>
      <w:r w:rsidRPr="00ED0A6D">
        <w:rPr>
          <w:sz w:val="12"/>
        </w:rPr>
        <w:t>¶</w:t>
      </w:r>
      <w:r w:rsidRPr="00ED0A6D">
        <w:rPr>
          <w:sz w:val="16"/>
        </w:rPr>
        <w:t xml:space="preserve"> </w:t>
      </w:r>
      <w:r w:rsidRPr="00ED0A6D">
        <w:rPr>
          <w:sz w:val="12"/>
        </w:rPr>
        <w:t>¶</w:t>
      </w:r>
      <w:r w:rsidRPr="00ED0A6D">
        <w:rPr>
          <w:sz w:val="16"/>
        </w:rPr>
        <w:t xml:space="preserve"> Related Stories</w:t>
      </w:r>
      <w:r w:rsidRPr="00ED0A6D">
        <w:rPr>
          <w:sz w:val="12"/>
        </w:rPr>
        <w:t>¶</w:t>
      </w:r>
      <w:r w:rsidRPr="00ED0A6D">
        <w:rPr>
          <w:sz w:val="16"/>
        </w:rPr>
        <w:t xml:space="preserve"> </w:t>
      </w:r>
      <w:r w:rsidRPr="00ED0A6D">
        <w:rPr>
          <w:sz w:val="12"/>
        </w:rPr>
        <w:t>¶</w:t>
      </w:r>
      <w:r w:rsidRPr="00ED0A6D">
        <w:rPr>
          <w:sz w:val="16"/>
        </w:rPr>
        <w:t xml:space="preserve"> U.S. Ambassador Baucus says China hacking threatens national security Reuters</w:t>
      </w:r>
      <w:r w:rsidRPr="00ED0A6D">
        <w:rPr>
          <w:sz w:val="12"/>
        </w:rPr>
        <w:t>¶</w:t>
      </w:r>
      <w:r w:rsidRPr="00ED0A6D">
        <w:rPr>
          <w:sz w:val="16"/>
        </w:rPr>
        <w:t xml:space="preserve"> US seeks resumption of cyber talks with China Associated Press</w:t>
      </w:r>
      <w:r w:rsidRPr="00ED0A6D">
        <w:rPr>
          <w:sz w:val="12"/>
        </w:rPr>
        <w:t>¶</w:t>
      </w:r>
      <w:r w:rsidRPr="00ED0A6D">
        <w:rPr>
          <w:sz w:val="16"/>
        </w:rPr>
        <w:t xml:space="preserve"> US: China's behavior </w:t>
      </w:r>
      <w:r w:rsidRPr="00ED0A6D">
        <w:rPr>
          <w:sz w:val="16"/>
        </w:rPr>
        <w:lastRenderedPageBreak/>
        <w:t>offshore hurts its standing Associated Press</w:t>
      </w:r>
      <w:r w:rsidRPr="00ED0A6D">
        <w:rPr>
          <w:sz w:val="12"/>
        </w:rPr>
        <w:t>¶</w:t>
      </w:r>
      <w:r w:rsidRPr="00ED0A6D">
        <w:rPr>
          <w:sz w:val="16"/>
        </w:rPr>
        <w:t xml:space="preserve"> China cyber crime cooperation stalls after U.S. hacking charges Reuters</w:t>
      </w:r>
      <w:r w:rsidRPr="00ED0A6D">
        <w:rPr>
          <w:sz w:val="12"/>
        </w:rPr>
        <w:t>¶</w:t>
      </w:r>
      <w:r w:rsidRPr="00ED0A6D">
        <w:rPr>
          <w:sz w:val="16"/>
        </w:rPr>
        <w:t xml:space="preserve"> That doesn't mean there will be a fracture in the U.S.-China relationship, which remains vital for both of the world powers, but it raises major doubts about the ability of U.S. and China to manage their differences.</w:t>
      </w:r>
      <w:r w:rsidRPr="00ED0A6D">
        <w:rPr>
          <w:sz w:val="12"/>
        </w:rPr>
        <w:t>¶</w:t>
      </w:r>
      <w:r w:rsidRPr="00ED0A6D">
        <w:rPr>
          <w:sz w:val="16"/>
        </w:rPr>
        <w:t xml:space="preserve"> </w:t>
      </w:r>
      <w:r w:rsidRPr="00ED0A6D">
        <w:rPr>
          <w:sz w:val="12"/>
        </w:rPr>
        <w:t>¶</w:t>
      </w:r>
      <w:r w:rsidRPr="00ED0A6D">
        <w:rPr>
          <w:sz w:val="16"/>
        </w:rPr>
        <w:t xml:space="preserve"> "</w:t>
      </w:r>
      <w:r w:rsidRPr="00ED0A6D">
        <w:rPr>
          <w:rStyle w:val="Emphasis"/>
        </w:rPr>
        <w:t>This adds to the mounting list of hugely problematic issues between the U.S. and China</w:t>
      </w:r>
      <w:r w:rsidRPr="00ED0A6D">
        <w:rPr>
          <w:sz w:val="16"/>
        </w:rPr>
        <w:t>," said Jonathan Pollack, a specialist on East Asian politics and security at the Brookings Institution think tank. "</w:t>
      </w:r>
      <w:r w:rsidRPr="00ED0A6D">
        <w:rPr>
          <w:u w:val="single"/>
        </w:rPr>
        <w:t>Barring</w:t>
      </w:r>
      <w:r w:rsidRPr="00ED0A6D">
        <w:rPr>
          <w:sz w:val="16"/>
        </w:rPr>
        <w:t xml:space="preserve"> a level of candor and </w:t>
      </w:r>
      <w:r w:rsidRPr="00ED0A6D">
        <w:rPr>
          <w:u w:val="single"/>
        </w:rPr>
        <w:t>disclosure from China</w:t>
      </w:r>
      <w:r w:rsidRPr="00ED0A6D">
        <w:rPr>
          <w:sz w:val="16"/>
        </w:rPr>
        <w:t xml:space="preserve"> on some of these issues that we haven't seen to date, </w:t>
      </w:r>
      <w:r w:rsidRPr="00ED0A6D">
        <w:rPr>
          <w:u w:val="single"/>
        </w:rPr>
        <w:t>it seems to me we're heading for very troubled waters</w:t>
      </w:r>
      <w:r w:rsidRPr="00ED0A6D">
        <w:rPr>
          <w:sz w:val="16"/>
        </w:rPr>
        <w:t>."</w:t>
      </w:r>
      <w:r w:rsidRPr="00ED0A6D">
        <w:rPr>
          <w:sz w:val="12"/>
        </w:rPr>
        <w:t>¶</w:t>
      </w:r>
      <w:r w:rsidRPr="00ED0A6D">
        <w:rPr>
          <w:sz w:val="16"/>
        </w:rPr>
        <w:t xml:space="preserve"> </w:t>
      </w:r>
      <w:r w:rsidRPr="00ED0A6D">
        <w:rPr>
          <w:sz w:val="12"/>
        </w:rPr>
        <w:t>¶</w:t>
      </w:r>
      <w:r w:rsidRPr="00ED0A6D">
        <w:rPr>
          <w:sz w:val="16"/>
        </w:rPr>
        <w:t xml:space="preserve"> </w:t>
      </w:r>
      <w:r w:rsidRPr="00ED0A6D">
        <w:rPr>
          <w:u w:val="single"/>
        </w:rPr>
        <w:t>China reacted swiftly</w:t>
      </w:r>
      <w:r w:rsidRPr="00ED0A6D">
        <w:rPr>
          <w:sz w:val="16"/>
        </w:rPr>
        <w:t xml:space="preserve"> to the indictment that accuses the military officials of hacking big-name American makers of nuclear </w:t>
      </w:r>
      <w:r w:rsidRPr="00ED0A6D">
        <w:rPr>
          <w:u w:val="single"/>
        </w:rPr>
        <w:t>and</w:t>
      </w:r>
      <w:r w:rsidRPr="00ED0A6D">
        <w:rPr>
          <w:sz w:val="16"/>
        </w:rPr>
        <w:t xml:space="preserve"> solar technology. It </w:t>
      </w:r>
      <w:r w:rsidRPr="00ED0A6D">
        <w:rPr>
          <w:u w:val="single"/>
        </w:rPr>
        <w:t>rejected the allegations as "ungrounded and absurd</w:t>
      </w:r>
      <w:r w:rsidRPr="00ED0A6D">
        <w:rPr>
          <w:sz w:val="16"/>
        </w:rPr>
        <w:t xml:space="preserve">" and denied its military or government personnel had ever participated in cyber theft of trade secrets. On Tuesday, </w:t>
      </w:r>
      <w:r w:rsidRPr="00ED0A6D">
        <w:rPr>
          <w:u w:val="single"/>
        </w:rPr>
        <w:t>China warned the United States was jeopardizing military ties and demanded Washington withdraw the indictment</w:t>
      </w:r>
      <w:r w:rsidRPr="00ED0A6D">
        <w:rPr>
          <w:sz w:val="16"/>
        </w:rPr>
        <w:t>.</w:t>
      </w:r>
      <w:r w:rsidRPr="00ED0A6D">
        <w:rPr>
          <w:sz w:val="12"/>
        </w:rPr>
        <w:t>¶</w:t>
      </w:r>
      <w:r w:rsidRPr="00ED0A6D">
        <w:rPr>
          <w:sz w:val="16"/>
        </w:rPr>
        <w:t xml:space="preserve"> </w:t>
      </w:r>
      <w:r w:rsidRPr="00ED0A6D">
        <w:rPr>
          <w:sz w:val="12"/>
        </w:rPr>
        <w:t>¶</w:t>
      </w:r>
      <w:r w:rsidRPr="00ED0A6D">
        <w:rPr>
          <w:sz w:val="16"/>
        </w:rPr>
        <w:t xml:space="preserve"> </w:t>
      </w:r>
      <w:r w:rsidRPr="00ED0A6D">
        <w:rPr>
          <w:u w:val="single"/>
        </w:rPr>
        <w:t>China also pulled out of working discussions on cyber security</w:t>
      </w:r>
      <w:r w:rsidRPr="00ED0A6D">
        <w:rPr>
          <w:sz w:val="16"/>
        </w:rPr>
        <w:t xml:space="preserve"> — an issue that loomed large when President Barack Obama met last June with Chinese President Xi Jinping.</w:t>
      </w:r>
      <w:r w:rsidRPr="00ED0A6D">
        <w:rPr>
          <w:sz w:val="12"/>
        </w:rPr>
        <w:t>¶</w:t>
      </w:r>
      <w:r w:rsidRPr="00ED0A6D">
        <w:rPr>
          <w:sz w:val="16"/>
        </w:rPr>
        <w:t xml:space="preserve"> </w:t>
      </w:r>
      <w:r w:rsidRPr="00ED0A6D">
        <w:rPr>
          <w:sz w:val="12"/>
        </w:rPr>
        <w:t>¶</w:t>
      </w:r>
      <w:r w:rsidRPr="00ED0A6D">
        <w:rPr>
          <w:sz w:val="16"/>
        </w:rPr>
        <w:t xml:space="preserve"> That summit, held in California, was intended to set a positive tone for the relationship, what Beijing likes to call a "new model of great power relations." But </w:t>
      </w:r>
      <w:r w:rsidRPr="00ED0A6D">
        <w:rPr>
          <w:u w:val="single"/>
        </w:rPr>
        <w:t>the cracks in that model are already showing</w:t>
      </w:r>
      <w:r w:rsidRPr="00ED0A6D">
        <w:rPr>
          <w:sz w:val="16"/>
        </w:rPr>
        <w:t>.</w:t>
      </w:r>
      <w:r w:rsidRPr="00ED0A6D">
        <w:rPr>
          <w:sz w:val="12"/>
        </w:rPr>
        <w:t>¶</w:t>
      </w:r>
      <w:r w:rsidRPr="00ED0A6D">
        <w:rPr>
          <w:sz w:val="16"/>
        </w:rPr>
        <w:t xml:space="preserve"> </w:t>
      </w:r>
      <w:r w:rsidRPr="00ED0A6D">
        <w:rPr>
          <w:sz w:val="12"/>
        </w:rPr>
        <w:t>¶</w:t>
      </w:r>
      <w:r w:rsidRPr="00ED0A6D">
        <w:rPr>
          <w:sz w:val="16"/>
        </w:rPr>
        <w:t xml:space="preserve"> </w:t>
      </w:r>
      <w:r w:rsidRPr="00ED0A6D">
        <w:rPr>
          <w:u w:val="single"/>
        </w:rPr>
        <w:t>The two governments have tried, with limited success, to find common cause in resisting North Korea's development</w:t>
      </w:r>
      <w:r w:rsidRPr="00ED0A6D">
        <w:rPr>
          <w:sz w:val="16"/>
        </w:rPr>
        <w:t xml:space="preserve"> of nuclear weapons. They made strides last year toward negotiating a bilateral investment treaty that would deepen an economic relationship in which two-way trade already exceeds $560 billion.</w:t>
      </w:r>
      <w:r w:rsidRPr="00ED0A6D">
        <w:rPr>
          <w:sz w:val="12"/>
        </w:rPr>
        <w:t>¶</w:t>
      </w:r>
      <w:r w:rsidRPr="00ED0A6D">
        <w:rPr>
          <w:sz w:val="16"/>
        </w:rPr>
        <w:t xml:space="preserve"> </w:t>
      </w:r>
    </w:p>
    <w:p w:rsidR="00C352C5" w:rsidRPr="00ED0A6D" w:rsidRDefault="00C352C5" w:rsidP="00C352C5"/>
    <w:p w:rsidR="007A33B1" w:rsidRPr="00ED0A6D" w:rsidRDefault="007A33B1" w:rsidP="007A33B1">
      <w:pPr>
        <w:pStyle w:val="Heading3"/>
      </w:pPr>
      <w:r w:rsidRPr="00ED0A6D">
        <w:lastRenderedPageBreak/>
        <w:t xml:space="preserve">1nc energy geopolitics </w:t>
      </w:r>
    </w:p>
    <w:p w:rsidR="007A33B1" w:rsidRPr="00ED0A6D" w:rsidRDefault="007A33B1" w:rsidP="007A33B1">
      <w:pPr>
        <w:pStyle w:val="Heading4"/>
      </w:pPr>
      <w:r w:rsidRPr="00ED0A6D">
        <w:t>Geopolitical control of international energy now</w:t>
      </w:r>
    </w:p>
    <w:p w:rsidR="007A33B1" w:rsidRPr="00ED0A6D" w:rsidRDefault="007A33B1" w:rsidP="007A33B1">
      <w:pPr>
        <w:rPr>
          <w:rStyle w:val="StyleStyleBold12pt"/>
          <w:b w:val="0"/>
        </w:rPr>
      </w:pPr>
      <w:r w:rsidRPr="00ED0A6D">
        <w:rPr>
          <w:rStyle w:val="StyleStyleBold12pt"/>
        </w:rPr>
        <w:t>Nye 6/8</w:t>
      </w:r>
      <w:r w:rsidRPr="00ED0A6D">
        <w:rPr>
          <w:rStyle w:val="StyleStyleBold12pt"/>
          <w:b w:val="0"/>
        </w:rPr>
        <w:t xml:space="preserve"> </w:t>
      </w:r>
      <w:r w:rsidRPr="00ED0A6D">
        <w:t>(Joseph, a professor and former dean at Harvard's Kennedy School of Government, “Shale Gas Is America's Geopolitical Trump Card,” 6/8/2014, WSJ, http://online.wsj.com/articles/joseph-nye-shale-gas-is-americas-geopolitical-trump-card-1402266357)//JL</w:t>
      </w:r>
    </w:p>
    <w:p w:rsidR="007A33B1" w:rsidRPr="00ED0A6D" w:rsidRDefault="007A33B1" w:rsidP="007A33B1">
      <w:pPr>
        <w:rPr>
          <w:sz w:val="8"/>
        </w:rPr>
      </w:pPr>
      <w:r w:rsidRPr="00ED0A6D">
        <w:rPr>
          <w:u w:val="single"/>
        </w:rPr>
        <w:t>When Russia and China announced a $400 billion deal</w:t>
      </w:r>
      <w:r w:rsidRPr="00ED0A6D">
        <w:rPr>
          <w:sz w:val="8"/>
        </w:rPr>
        <w:t xml:space="preserve"> last month </w:t>
      </w:r>
      <w:r w:rsidRPr="00ED0A6D">
        <w:rPr>
          <w:u w:val="single"/>
        </w:rPr>
        <w:t>for Russia to supply China with</w:t>
      </w:r>
      <w:r w:rsidRPr="00ED0A6D">
        <w:rPr>
          <w:sz w:val="8"/>
        </w:rPr>
        <w:t xml:space="preserve"> 38 billion cubic meters of </w:t>
      </w:r>
      <w:r w:rsidRPr="00ED0A6D">
        <w:rPr>
          <w:u w:val="single"/>
        </w:rPr>
        <w:t>natural gas</w:t>
      </w:r>
      <w:r w:rsidRPr="00ED0A6D">
        <w:rPr>
          <w:sz w:val="8"/>
        </w:rPr>
        <w:t xml:space="preserve"> annually for three decades, some </w:t>
      </w:r>
      <w:r w:rsidRPr="00ED0A6D">
        <w:rPr>
          <w:u w:val="single"/>
        </w:rPr>
        <w:t>analysts heralded it as a tectonic geopolitical shift.</w:t>
      </w:r>
      <w:r w:rsidRPr="00ED0A6D">
        <w:rPr>
          <w:sz w:val="12"/>
        </w:rPr>
        <w:t>¶</w:t>
      </w:r>
      <w:r w:rsidRPr="00ED0A6D">
        <w:rPr>
          <w:sz w:val="8"/>
        </w:rPr>
        <w:t xml:space="preserve"> </w:t>
      </w:r>
      <w:r w:rsidRPr="00ED0A6D">
        <w:rPr>
          <w:u w:val="single"/>
        </w:rPr>
        <w:t>Instead</w:t>
      </w:r>
      <w:r w:rsidRPr="00ED0A6D">
        <w:rPr>
          <w:sz w:val="8"/>
        </w:rPr>
        <w:t xml:space="preserve">, Vladimir's </w:t>
      </w:r>
      <w:r w:rsidRPr="00ED0A6D">
        <w:rPr>
          <w:u w:val="single"/>
        </w:rPr>
        <w:t>Putin's haste</w:t>
      </w:r>
      <w:r w:rsidRPr="00ED0A6D">
        <w:rPr>
          <w:sz w:val="8"/>
        </w:rPr>
        <w:t xml:space="preserve"> to sign a deal that had been in the making for more than a decade </w:t>
      </w:r>
      <w:r w:rsidRPr="00ED0A6D">
        <w:rPr>
          <w:u w:val="single"/>
        </w:rPr>
        <w:t>confirmed</w:t>
      </w:r>
      <w:r w:rsidRPr="00ED0A6D">
        <w:rPr>
          <w:sz w:val="8"/>
        </w:rPr>
        <w:t xml:space="preserve"> </w:t>
      </w:r>
      <w:r w:rsidRPr="00ED0A6D">
        <w:rPr>
          <w:u w:val="single"/>
        </w:rPr>
        <w:t>his country's political weakness</w:t>
      </w:r>
      <w:r w:rsidRPr="00ED0A6D">
        <w:rPr>
          <w:sz w:val="8"/>
        </w:rPr>
        <w:t xml:space="preserve">. Despite being buoyed by high energy prices in the first decade of this century, </w:t>
      </w:r>
      <w:r w:rsidRPr="00ED0A6D">
        <w:rPr>
          <w:u w:val="single"/>
        </w:rPr>
        <w:t>Russia is in decline</w:t>
      </w:r>
      <w:r w:rsidRPr="00ED0A6D">
        <w:rPr>
          <w:sz w:val="8"/>
        </w:rPr>
        <w:t xml:space="preserve">. </w:t>
      </w:r>
      <w:r w:rsidRPr="00ED0A6D">
        <w:rPr>
          <w:u w:val="single"/>
        </w:rPr>
        <w:t>Demographically it is shrinking</w:t>
      </w:r>
      <w:r w:rsidRPr="00ED0A6D">
        <w:rPr>
          <w:sz w:val="8"/>
        </w:rPr>
        <w:t xml:space="preserve">; it has severe health problems (the average Russian male dies in his early 60s); </w:t>
      </w:r>
      <w:r w:rsidRPr="00ED0A6D">
        <w:rPr>
          <w:u w:val="single"/>
        </w:rPr>
        <w:t>and it is a "one-crop economy" heavily dependent on energy exports</w:t>
      </w:r>
      <w:r w:rsidRPr="00ED0A6D">
        <w:rPr>
          <w:sz w:val="8"/>
        </w:rPr>
        <w:t xml:space="preserve">. </w:t>
      </w:r>
      <w:r w:rsidRPr="00ED0A6D">
        <w:rPr>
          <w:u w:val="single"/>
        </w:rPr>
        <w:t>Russia needs reforms</w:t>
      </w:r>
      <w:r w:rsidRPr="00ED0A6D">
        <w:rPr>
          <w:sz w:val="8"/>
        </w:rPr>
        <w:t xml:space="preserve"> to build a diversified, entrepreneurial economy, but its actions in Ukraine have brought on sanctions that weaken its access to Western ideas and technology</w:t>
      </w:r>
      <w:r w:rsidRPr="00ED0A6D">
        <w:rPr>
          <w:u w:val="single"/>
        </w:rPr>
        <w:t>. Becoming China's gas station does nothing to reverse this trend</w:t>
      </w:r>
      <w:r w:rsidRPr="00ED0A6D">
        <w:rPr>
          <w:sz w:val="8"/>
        </w:rPr>
        <w:t>.</w:t>
      </w:r>
      <w:r w:rsidRPr="00ED0A6D">
        <w:rPr>
          <w:sz w:val="12"/>
        </w:rPr>
        <w:t>¶</w:t>
      </w:r>
      <w:r w:rsidRPr="00ED0A6D">
        <w:rPr>
          <w:sz w:val="8"/>
        </w:rPr>
        <w:t xml:space="preserve"> </w:t>
      </w:r>
      <w:r w:rsidRPr="00ED0A6D">
        <w:rPr>
          <w:rStyle w:val="Emphasis"/>
        </w:rPr>
        <w:t>The real geopolitical shift is the shale-energy revolution that took off in the past decade.</w:t>
      </w:r>
      <w:r w:rsidRPr="00ED0A6D">
        <w:rPr>
          <w:sz w:val="8"/>
        </w:rPr>
        <w:t xml:space="preserve"> While the technologies of horizontal drilling and hydraulic fracturing are not new, their pioneering application to shale rock is largely a product of American entrepreneurship in the past decade.</w:t>
      </w:r>
      <w:r w:rsidRPr="00ED0A6D">
        <w:rPr>
          <w:sz w:val="12"/>
        </w:rPr>
        <w:t>¶</w:t>
      </w:r>
      <w:r w:rsidRPr="00ED0A6D">
        <w:rPr>
          <w:sz w:val="8"/>
        </w:rPr>
        <w:t xml:space="preserve"> Enlarge Image</w:t>
      </w:r>
      <w:r w:rsidRPr="00ED0A6D">
        <w:rPr>
          <w:sz w:val="12"/>
        </w:rPr>
        <w:t>¶</w:t>
      </w:r>
      <w:r w:rsidRPr="00ED0A6D">
        <w:rPr>
          <w:sz w:val="8"/>
        </w:rPr>
        <w:t xml:space="preserve"> Reuters</w:t>
      </w:r>
      <w:r w:rsidRPr="00ED0A6D">
        <w:rPr>
          <w:sz w:val="12"/>
        </w:rPr>
        <w:t>¶</w:t>
      </w:r>
      <w:r w:rsidRPr="00ED0A6D">
        <w:rPr>
          <w:sz w:val="8"/>
        </w:rPr>
        <w:t xml:space="preserve"> Ten years ago, many experts were speaking of "peak oil"—the idea that even reserves in Saudi Arabia had topped off. The U.S. was regarded as increasingly dependent on energy imports and was building terminals to import high-priced liquefied natural gas. Instead, </w:t>
      </w:r>
      <w:r w:rsidRPr="00ED0A6D">
        <w:rPr>
          <w:u w:val="single"/>
        </w:rPr>
        <w:t>North America is now building terminals to export its low-cost LNG</w:t>
      </w:r>
      <w:r w:rsidRPr="00ED0A6D">
        <w:rPr>
          <w:sz w:val="8"/>
        </w:rPr>
        <w:t xml:space="preserve">, </w:t>
      </w:r>
      <w:r w:rsidRPr="00ED0A6D">
        <w:rPr>
          <w:u w:val="single"/>
        </w:rPr>
        <w:t>and the continent is expected to be self-sufficient in energy in the 2020s, according to a broad consensus of energy experts.</w:t>
      </w:r>
      <w:r w:rsidRPr="00ED0A6D">
        <w:rPr>
          <w:sz w:val="8"/>
        </w:rPr>
        <w:t xml:space="preserve"> The Energy Department estimates that the country has 25 trillion cubic meters of technically recoverable resources of shale gas, which when combined with other oil-and-gas resources could last for two centuries.</w:t>
      </w:r>
      <w:r w:rsidRPr="00ED0A6D">
        <w:rPr>
          <w:sz w:val="12"/>
        </w:rPr>
        <w:t>¶</w:t>
      </w:r>
      <w:r w:rsidRPr="00ED0A6D">
        <w:rPr>
          <w:sz w:val="8"/>
        </w:rPr>
        <w:t xml:space="preserve"> </w:t>
      </w:r>
      <w:r w:rsidRPr="00ED0A6D">
        <w:rPr>
          <w:u w:val="single"/>
        </w:rPr>
        <w:t>The shale revolution has a number of implications for American foreign policy</w:t>
      </w:r>
      <w:r w:rsidRPr="00ED0A6D">
        <w:rPr>
          <w:sz w:val="8"/>
        </w:rPr>
        <w:t xml:space="preserve">. Shale-energy production boosts the economy and produces more jobs. Reducing imports helps the balance of payments. New tax revenues ease government budgets. </w:t>
      </w:r>
      <w:r w:rsidRPr="00ED0A6D">
        <w:rPr>
          <w:u w:val="single"/>
        </w:rPr>
        <w:t>Cheaper energy makes industry more competitive internationally</w:t>
      </w:r>
      <w:r w:rsidRPr="00ED0A6D">
        <w:rPr>
          <w:sz w:val="8"/>
        </w:rPr>
        <w:t xml:space="preserve">, </w:t>
      </w:r>
      <w:r w:rsidRPr="00ED0A6D">
        <w:rPr>
          <w:u w:val="single"/>
        </w:rPr>
        <w:t>particularly energy-intensive industries like petrochemicals, aluminum, steel and other</w:t>
      </w:r>
      <w:r w:rsidRPr="00ED0A6D">
        <w:rPr>
          <w:sz w:val="8"/>
        </w:rPr>
        <w:t>s.</w:t>
      </w:r>
      <w:r w:rsidRPr="00ED0A6D">
        <w:rPr>
          <w:sz w:val="12"/>
        </w:rPr>
        <w:t>¶</w:t>
      </w:r>
      <w:r w:rsidRPr="00ED0A6D">
        <w:rPr>
          <w:sz w:val="8"/>
        </w:rPr>
        <w:t xml:space="preserve"> There are also domestic political effects. One is psychological. For some time, </w:t>
      </w:r>
      <w:r w:rsidRPr="00ED0A6D">
        <w:rPr>
          <w:u w:val="single"/>
        </w:rPr>
        <w:t>many people at home and abroad have bought into the myth of American decline.</w:t>
      </w:r>
      <w:r w:rsidRPr="00ED0A6D">
        <w:rPr>
          <w:sz w:val="8"/>
        </w:rPr>
        <w:t xml:space="preserve"> Increasing </w:t>
      </w:r>
      <w:r w:rsidRPr="00ED0A6D">
        <w:rPr>
          <w:u w:val="single"/>
        </w:rPr>
        <w:t>dependence on energy imports was often cited as evidence. The shale revolution changes that dependence and demonstrates the combination of entrepreneurship, property rights and capital markets that are this country's underlying strength</w:t>
      </w:r>
      <w:r w:rsidRPr="00ED0A6D">
        <w:rPr>
          <w:sz w:val="8"/>
        </w:rPr>
        <w:t>.</w:t>
      </w:r>
    </w:p>
    <w:p w:rsidR="007A33B1" w:rsidRPr="00ED0A6D" w:rsidRDefault="007A33B1" w:rsidP="007A33B1">
      <w:pPr>
        <w:pStyle w:val="Heading4"/>
      </w:pPr>
      <w:r w:rsidRPr="00ED0A6D">
        <w:t>Squo solves or it’s inevitable</w:t>
      </w:r>
    </w:p>
    <w:p w:rsidR="007A33B1" w:rsidRPr="00ED0A6D" w:rsidRDefault="007A33B1" w:rsidP="007A33B1">
      <w:pPr>
        <w:rPr>
          <w:rStyle w:val="StyleStyleBold12pt"/>
          <w:b w:val="0"/>
        </w:rPr>
      </w:pPr>
      <w:r w:rsidRPr="00ED0A6D">
        <w:rPr>
          <w:rStyle w:val="StyleStyleBold12pt"/>
        </w:rPr>
        <w:t>Wile 13</w:t>
      </w:r>
      <w:r w:rsidRPr="00ED0A6D">
        <w:rPr>
          <w:rStyle w:val="StyleStyleBold12pt"/>
          <w:b w:val="0"/>
        </w:rPr>
        <w:t xml:space="preserve"> </w:t>
      </w:r>
      <w:r w:rsidRPr="00ED0A6D">
        <w:t>(Rob, Staff Writer at Business Insider, “5 Surprising Ways The American Shale Boom Is Changing The World,” 10/18/2013, Business Insider, http://www.businessinsider.com/5-ways-the-great-american-shale-boom-has-reshaped-geopolitics-2013-10)//JL</w:t>
      </w:r>
    </w:p>
    <w:p w:rsidR="007A33B1" w:rsidRPr="00ED0A6D" w:rsidRDefault="007A33B1" w:rsidP="007A33B1">
      <w:pPr>
        <w:rPr>
          <w:sz w:val="16"/>
        </w:rPr>
      </w:pPr>
      <w:r w:rsidRPr="00ED0A6D">
        <w:rPr>
          <w:rStyle w:val="Emphasis"/>
        </w:rPr>
        <w:t>U.S. energy independence is a myth</w:t>
      </w:r>
      <w:r w:rsidRPr="00ED0A6D">
        <w:rPr>
          <w:sz w:val="16"/>
        </w:rPr>
        <w:t>.</w:t>
      </w:r>
      <w:r w:rsidRPr="00ED0A6D">
        <w:rPr>
          <w:sz w:val="12"/>
        </w:rPr>
        <w:t>¶</w:t>
      </w:r>
      <w:r w:rsidRPr="00ED0A6D">
        <w:rPr>
          <w:sz w:val="16"/>
        </w:rPr>
        <w:t xml:space="preserve"> Oil is a globally traded commodity, so </w:t>
      </w:r>
      <w:r w:rsidRPr="00ED0A6D">
        <w:rPr>
          <w:u w:val="single"/>
        </w:rPr>
        <w:t>no matter how much oil and gas emerges from</w:t>
      </w:r>
      <w:r w:rsidRPr="00ED0A6D">
        <w:rPr>
          <w:sz w:val="16"/>
        </w:rPr>
        <w:t xml:space="preserve"> the Great American </w:t>
      </w:r>
      <w:r w:rsidRPr="00ED0A6D">
        <w:rPr>
          <w:u w:val="single"/>
        </w:rPr>
        <w:t>Shale</w:t>
      </w:r>
      <w:r w:rsidRPr="00ED0A6D">
        <w:rPr>
          <w:sz w:val="16"/>
        </w:rPr>
        <w:t xml:space="preserve"> Boom, </w:t>
      </w:r>
      <w:r w:rsidRPr="00ED0A6D">
        <w:rPr>
          <w:u w:val="single"/>
        </w:rPr>
        <w:t>the price we pay at the pump will remain dependent on supply and demand</w:t>
      </w:r>
      <w:r w:rsidRPr="00ED0A6D">
        <w:rPr>
          <w:sz w:val="16"/>
        </w:rPr>
        <w:t xml:space="preserve"> in the rest of the world, including the Middle East.</w:t>
      </w:r>
      <w:r w:rsidRPr="00ED0A6D">
        <w:rPr>
          <w:sz w:val="12"/>
        </w:rPr>
        <w:t>¶</w:t>
      </w:r>
      <w:r w:rsidRPr="00ED0A6D">
        <w:rPr>
          <w:sz w:val="16"/>
        </w:rPr>
        <w:t xml:space="preserve"> As ITG Energy Research Director Judith Dwarkin told us recently: </w:t>
      </w:r>
      <w:r w:rsidRPr="00ED0A6D">
        <w:rPr>
          <w:sz w:val="12"/>
        </w:rPr>
        <w:t>¶</w:t>
      </w:r>
      <w:r w:rsidRPr="00ED0A6D">
        <w:rPr>
          <w:sz w:val="16"/>
        </w:rPr>
        <w:t xml:space="preserve"> "...</w:t>
      </w:r>
      <w:r w:rsidRPr="00ED0A6D">
        <w:rPr>
          <w:u w:val="single"/>
        </w:rPr>
        <w:t>the notion that the US is less exposed to disruptions in international crude</w:t>
      </w:r>
      <w:r w:rsidRPr="00ED0A6D">
        <w:rPr>
          <w:sz w:val="16"/>
        </w:rPr>
        <w:t xml:space="preserve"> trade now because it imports less oil </w:t>
      </w:r>
      <w:r w:rsidRPr="00ED0A6D">
        <w:rPr>
          <w:u w:val="single"/>
        </w:rPr>
        <w:t>reflects a lack of understanding about how the world oil market actually works</w:t>
      </w:r>
      <w:r w:rsidRPr="00ED0A6D">
        <w:rPr>
          <w:sz w:val="16"/>
        </w:rPr>
        <w:t xml:space="preserve">. </w:t>
      </w:r>
      <w:r w:rsidRPr="00ED0A6D">
        <w:rPr>
          <w:u w:val="single"/>
        </w:rPr>
        <w:t>The world oil market is a single, integrated market – meaning an oil crisis anywhere is a crisis everywhere</w:t>
      </w:r>
      <w:r w:rsidRPr="00ED0A6D">
        <w:rPr>
          <w:sz w:val="16"/>
        </w:rPr>
        <w:t xml:space="preserve">. In this world, it’s the sum of demand and the sum of supplies that determines prices. So </w:t>
      </w:r>
      <w:r w:rsidRPr="00ED0A6D">
        <w:rPr>
          <w:u w:val="single"/>
        </w:rPr>
        <w:t>unless the US decides to control crude prices within its own territory</w:t>
      </w:r>
      <w:r w:rsidRPr="00ED0A6D">
        <w:rPr>
          <w:sz w:val="16"/>
        </w:rPr>
        <w:t xml:space="preserve"> (a truly horrible idea), </w:t>
      </w:r>
      <w:r w:rsidRPr="00ED0A6D">
        <w:rPr>
          <w:u w:val="single"/>
        </w:rPr>
        <w:t>it isn’t insulated from price shocks</w:t>
      </w:r>
      <w:r w:rsidRPr="00ED0A6D">
        <w:rPr>
          <w:sz w:val="16"/>
        </w:rPr>
        <w:t xml:space="preserve"> related to disruptions in oil trade outside its borders, whatever the reason for the disruptions."</w:t>
      </w:r>
      <w:r w:rsidRPr="00ED0A6D">
        <w:rPr>
          <w:sz w:val="12"/>
        </w:rPr>
        <w:t>¶</w:t>
      </w:r>
      <w:r w:rsidRPr="00ED0A6D">
        <w:rPr>
          <w:sz w:val="16"/>
        </w:rPr>
        <w:t xml:space="preserve"> But that does not mean the boom has all been for nothing.</w:t>
      </w:r>
      <w:r w:rsidRPr="00ED0A6D">
        <w:rPr>
          <w:sz w:val="12"/>
        </w:rPr>
        <w:t>¶</w:t>
      </w:r>
      <w:r w:rsidRPr="00ED0A6D">
        <w:rPr>
          <w:sz w:val="16"/>
        </w:rPr>
        <w:t xml:space="preserve"> </w:t>
      </w:r>
      <w:r w:rsidRPr="00ED0A6D">
        <w:rPr>
          <w:u w:val="single"/>
        </w:rPr>
        <w:t>Here are five ways 'Saudi America' is is reshaping geopolitics</w:t>
      </w:r>
      <w:r w:rsidRPr="00ED0A6D">
        <w:rPr>
          <w:sz w:val="16"/>
        </w:rPr>
        <w:t>.</w:t>
      </w:r>
      <w:r w:rsidRPr="00ED0A6D">
        <w:rPr>
          <w:sz w:val="12"/>
        </w:rPr>
        <w:t>¶</w:t>
      </w:r>
      <w:r w:rsidRPr="00ED0A6D">
        <w:rPr>
          <w:sz w:val="16"/>
        </w:rPr>
        <w:t xml:space="preserve"> </w:t>
      </w:r>
      <w:r w:rsidRPr="00ED0A6D">
        <w:rPr>
          <w:u w:val="single"/>
        </w:rPr>
        <w:t>We put sanctions on Iran without roiling oil prices</w:t>
      </w:r>
      <w:r w:rsidRPr="00ED0A6D">
        <w:rPr>
          <w:sz w:val="12"/>
        </w:rPr>
        <w:t>¶</w:t>
      </w:r>
      <w:r w:rsidRPr="00ED0A6D">
        <w:rPr>
          <w:sz w:val="16"/>
        </w:rPr>
        <w:t xml:space="preserve"> Western sanctions took 1.5 million barrels of Iranian crude out of the market. But as S&amp;P's Peter Rigby told us in June, a large portion of lost Iranian oil was made up for by North American shale production:</w:t>
      </w:r>
      <w:r w:rsidRPr="00ED0A6D">
        <w:rPr>
          <w:sz w:val="12"/>
        </w:rPr>
        <w:t>¶</w:t>
      </w:r>
      <w:r w:rsidRPr="00ED0A6D">
        <w:rPr>
          <w:sz w:val="16"/>
        </w:rPr>
        <w:t xml:space="preserve"> ...as Iranian supply came off the global market, new US supply was coming on line to contribute to meeting global demand.</w:t>
      </w:r>
      <w:r w:rsidRPr="00ED0A6D">
        <w:rPr>
          <w:sz w:val="12"/>
        </w:rPr>
        <w:t>¶</w:t>
      </w:r>
      <w:r w:rsidRPr="00ED0A6D">
        <w:rPr>
          <w:sz w:val="16"/>
        </w:rPr>
        <w:t xml:space="preserve"> So </w:t>
      </w:r>
      <w:r w:rsidRPr="00ED0A6D">
        <w:rPr>
          <w:u w:val="single"/>
        </w:rPr>
        <w:t>even though US supply, for all practical purposes, does not go onto the global market, it contributes to global supplies</w:t>
      </w:r>
      <w:r w:rsidRPr="00ED0A6D">
        <w:rPr>
          <w:sz w:val="16"/>
        </w:rPr>
        <w:t>. The price is still global, which the US pays, adjusted, of course, for transportation and crude quality differentials.</w:t>
      </w:r>
      <w:r w:rsidRPr="00ED0A6D">
        <w:rPr>
          <w:sz w:val="12"/>
        </w:rPr>
        <w:t>¶</w:t>
      </w:r>
      <w:r w:rsidRPr="00ED0A6D">
        <w:rPr>
          <w:sz w:val="16"/>
        </w:rPr>
        <w:t xml:space="preserve"> So, all else being equal, had the embargo gone into effect without that new 1 million barrels per day from the US, there would have been upwards price pressure on crude.</w:t>
      </w:r>
      <w:r w:rsidRPr="00ED0A6D">
        <w:rPr>
          <w:sz w:val="12"/>
        </w:rPr>
        <w:t>¶</w:t>
      </w:r>
      <w:r w:rsidRPr="00ED0A6D">
        <w:rPr>
          <w:sz w:val="16"/>
        </w:rPr>
        <w:t xml:space="preserve"> One million barrels is not an insignificant amount, as evidenced by the changing crude oil shipping patterns that are emerging.</w:t>
      </w:r>
      <w:r w:rsidRPr="00ED0A6D">
        <w:rPr>
          <w:sz w:val="12"/>
        </w:rPr>
        <w:t>¶</w:t>
      </w:r>
      <w:r w:rsidRPr="00ED0A6D">
        <w:rPr>
          <w:sz w:val="16"/>
        </w:rPr>
        <w:t xml:space="preserve"> </w:t>
      </w:r>
      <w:r w:rsidRPr="00ED0A6D">
        <w:rPr>
          <w:u w:val="single"/>
        </w:rPr>
        <w:t>Some countries are now heavily reliant on us for petroleum products</w:t>
      </w:r>
      <w:r w:rsidRPr="00ED0A6D">
        <w:rPr>
          <w:sz w:val="12"/>
        </w:rPr>
        <w:t>¶</w:t>
      </w:r>
      <w:r w:rsidRPr="00ED0A6D">
        <w:rPr>
          <w:sz w:val="16"/>
        </w:rPr>
        <w:t xml:space="preserve"> Here is a list of the countries importing the largest quantities of oil products, showing along with what proportion of their consumption that would represent (it's not totally </w:t>
      </w:r>
      <w:r w:rsidRPr="00ED0A6D">
        <w:rPr>
          <w:sz w:val="16"/>
        </w:rPr>
        <w:lastRenderedPageBreak/>
        <w:t>one-to-one as some countries like Panama are transit points):</w:t>
      </w:r>
      <w:r w:rsidRPr="00ED0A6D">
        <w:rPr>
          <w:sz w:val="12"/>
        </w:rPr>
        <w:t>¶</w:t>
      </w:r>
      <w:r w:rsidRPr="00ED0A6D">
        <w:rPr>
          <w:sz w:val="16"/>
        </w:rPr>
        <w:t xml:space="preserve"> </w:t>
      </w:r>
      <w:r w:rsidRPr="00ED0A6D">
        <w:rPr>
          <w:u w:val="single"/>
        </w:rPr>
        <w:t>Panama</w:t>
      </w:r>
      <w:r w:rsidRPr="00ED0A6D">
        <w:rPr>
          <w:sz w:val="16"/>
        </w:rPr>
        <w:t>: 126,000 b/d, up 147% from 2007, equivalent to 100% of Panamanian domestic consumption</w:t>
      </w:r>
      <w:r w:rsidRPr="00ED0A6D">
        <w:rPr>
          <w:sz w:val="12"/>
        </w:rPr>
        <w:t>¶</w:t>
      </w:r>
      <w:r w:rsidRPr="00ED0A6D">
        <w:rPr>
          <w:sz w:val="16"/>
        </w:rPr>
        <w:t xml:space="preserve"> </w:t>
      </w:r>
      <w:r w:rsidRPr="00ED0A6D">
        <w:rPr>
          <w:u w:val="single"/>
        </w:rPr>
        <w:t>Chile</w:t>
      </w:r>
      <w:r w:rsidRPr="00ED0A6D">
        <w:rPr>
          <w:sz w:val="16"/>
        </w:rPr>
        <w:t>: 148,000 b/d, up 179% from 2007, equivalent to 44% of Chilean domestic consumption</w:t>
      </w:r>
      <w:r w:rsidRPr="00ED0A6D">
        <w:rPr>
          <w:sz w:val="12"/>
        </w:rPr>
        <w:t>¶</w:t>
      </w:r>
      <w:r w:rsidRPr="00ED0A6D">
        <w:rPr>
          <w:sz w:val="16"/>
        </w:rPr>
        <w:t xml:space="preserve"> </w:t>
      </w:r>
      <w:r w:rsidRPr="00ED0A6D">
        <w:rPr>
          <w:u w:val="single"/>
        </w:rPr>
        <w:t>Mexico</w:t>
      </w:r>
      <w:r w:rsidRPr="00ED0A6D">
        <w:rPr>
          <w:sz w:val="16"/>
        </w:rPr>
        <w:t>: 565,000 b/d, up 102% from 2007, equivalent to 27% of Mexican domestic consumption</w:t>
      </w:r>
      <w:r w:rsidRPr="00ED0A6D">
        <w:rPr>
          <w:sz w:val="12"/>
        </w:rPr>
        <w:t>¶</w:t>
      </w:r>
      <w:r w:rsidRPr="00ED0A6D">
        <w:rPr>
          <w:sz w:val="16"/>
        </w:rPr>
        <w:t xml:space="preserve"> </w:t>
      </w:r>
      <w:r w:rsidRPr="00ED0A6D">
        <w:rPr>
          <w:u w:val="single"/>
        </w:rPr>
        <w:t>Netherlands</w:t>
      </w:r>
      <w:r w:rsidRPr="00ED0A6D">
        <w:rPr>
          <w:sz w:val="16"/>
        </w:rPr>
        <w:t>: 239,000 b/d, up 195% from 2007, equivalent to 24% of Dutch domestic consumption</w:t>
      </w:r>
      <w:r w:rsidRPr="00ED0A6D">
        <w:rPr>
          <w:sz w:val="12"/>
        </w:rPr>
        <w:t>¶</w:t>
      </w:r>
      <w:r w:rsidRPr="00ED0A6D">
        <w:rPr>
          <w:sz w:val="16"/>
        </w:rPr>
        <w:t xml:space="preserve"> </w:t>
      </w:r>
      <w:r w:rsidRPr="00ED0A6D">
        <w:rPr>
          <w:u w:val="single"/>
        </w:rPr>
        <w:t>Canada</w:t>
      </w:r>
      <w:r w:rsidRPr="00ED0A6D">
        <w:rPr>
          <w:sz w:val="16"/>
        </w:rPr>
        <w:t>: 464,000 b/d, up from 120% from 2007, equivalent to 18% of Canadian domestic consumption</w:t>
      </w:r>
      <w:r w:rsidRPr="00ED0A6D">
        <w:rPr>
          <w:sz w:val="12"/>
        </w:rPr>
        <w:t>¶</w:t>
      </w:r>
      <w:r w:rsidRPr="00ED0A6D">
        <w:rPr>
          <w:sz w:val="16"/>
        </w:rPr>
        <w:t xml:space="preserve"> </w:t>
      </w:r>
      <w:r w:rsidRPr="00ED0A6D">
        <w:rPr>
          <w:u w:val="single"/>
        </w:rPr>
        <w:t>Venezuela</w:t>
      </w:r>
      <w:r w:rsidRPr="00ED0A6D">
        <w:rPr>
          <w:sz w:val="16"/>
        </w:rPr>
        <w:t>: 89,000 b/d, up 304% from 2007, equivalent to 12% of Venezuelan domestic consumption</w:t>
      </w:r>
      <w:r w:rsidRPr="00ED0A6D">
        <w:rPr>
          <w:sz w:val="12"/>
        </w:rPr>
        <w:t>¶</w:t>
      </w:r>
      <w:r w:rsidRPr="00ED0A6D">
        <w:rPr>
          <w:sz w:val="16"/>
        </w:rPr>
        <w:t xml:space="preserve"> Here's a map showing countries receiving the most overall products:</w:t>
      </w:r>
      <w:r w:rsidRPr="00ED0A6D">
        <w:rPr>
          <w:sz w:val="12"/>
        </w:rPr>
        <w:t>¶</w:t>
      </w:r>
      <w:r w:rsidRPr="00ED0A6D">
        <w:rPr>
          <w:sz w:val="16"/>
        </w:rPr>
        <w:t xml:space="preserve"> us oil export destinations</w:t>
      </w:r>
      <w:r w:rsidRPr="00ED0A6D">
        <w:rPr>
          <w:sz w:val="12"/>
        </w:rPr>
        <w:t>¶</w:t>
      </w:r>
      <w:r w:rsidRPr="00ED0A6D">
        <w:rPr>
          <w:sz w:val="16"/>
        </w:rPr>
        <w:t xml:space="preserve"> EIA</w:t>
      </w:r>
      <w:r w:rsidRPr="00ED0A6D">
        <w:rPr>
          <w:sz w:val="12"/>
        </w:rPr>
        <w:t>¶</w:t>
      </w:r>
      <w:r w:rsidRPr="00ED0A6D">
        <w:rPr>
          <w:sz w:val="16"/>
        </w:rPr>
        <w:t xml:space="preserve"> And we will soon be supplying large quantities of liquefied natural gas to Europe and Asia</w:t>
      </w:r>
      <w:r w:rsidRPr="00ED0A6D">
        <w:rPr>
          <w:sz w:val="12"/>
        </w:rPr>
        <w:t>¶</w:t>
      </w:r>
      <w:r w:rsidRPr="00ED0A6D">
        <w:rPr>
          <w:sz w:val="16"/>
        </w:rPr>
        <w:t xml:space="preserve"> Natural gas exports do not face the same restrictions as crude, and the U.S. has approved four new liquefied natural gas (LNG) terminals since the advent of the shale boom to take product to countries with which we have no free trade agreements. And there are a lot of them. An additional 6.27 bcf of gas a day can now be shipped abroad. Ten more terminals are awaiting approval. </w:t>
      </w:r>
      <w:r w:rsidRPr="00ED0A6D">
        <w:rPr>
          <w:sz w:val="12"/>
        </w:rPr>
        <w:t>¶</w:t>
      </w:r>
      <w:r w:rsidRPr="00ED0A6D">
        <w:rPr>
          <w:sz w:val="16"/>
        </w:rPr>
        <w:t xml:space="preserve"> Carbon emissions have been cut, potentially derailing climate change reduction policies</w:t>
      </w:r>
      <w:r w:rsidRPr="00ED0A6D">
        <w:rPr>
          <w:sz w:val="12"/>
        </w:rPr>
        <w:t>¶</w:t>
      </w:r>
      <w:r w:rsidRPr="00ED0A6D">
        <w:rPr>
          <w:sz w:val="16"/>
        </w:rPr>
        <w:t xml:space="preserve"> Some analysts say America may lose sight of climate change as a result of its shale production. That's in part because low natural gas prices has sent coal consumption down -12% since 2011 — and in the process, reduced CO2 emissions. Between 2010 and 2012, they fell-5% in the U.S., and helped slow global emissions growth to 2%, according to BP data. </w:t>
      </w:r>
      <w:r w:rsidRPr="00ED0A6D">
        <w:rPr>
          <w:sz w:val="12"/>
        </w:rPr>
        <w:t>¶</w:t>
      </w:r>
      <w:r w:rsidRPr="00ED0A6D">
        <w:rPr>
          <w:sz w:val="16"/>
        </w:rPr>
        <w:t xml:space="preserve"> “This extraordinary rate of [shale] development is good for our country in terms of jobs and energy prices, but bad in that we are not worrying as much about the greenhouse gas problem as we are about exploiting gas with hydrofracking," Penn State geosciences professor Susan Brantley told The Guardian.</w:t>
      </w:r>
      <w:r w:rsidRPr="00ED0A6D">
        <w:rPr>
          <w:sz w:val="12"/>
        </w:rPr>
        <w:t>¶</w:t>
      </w:r>
      <w:r w:rsidRPr="00ED0A6D">
        <w:rPr>
          <w:sz w:val="16"/>
        </w:rPr>
        <w:t xml:space="preserve"> Fracking did not stop President Obama from instituting new rules for coal plants. Plus, there's debate about whether, over the long term, natural gas production does impact the climate.</w:t>
      </w:r>
      <w:r w:rsidRPr="00ED0A6D">
        <w:rPr>
          <w:sz w:val="12"/>
        </w:rPr>
        <w:t>¶</w:t>
      </w:r>
      <w:r w:rsidRPr="00ED0A6D">
        <w:rPr>
          <w:sz w:val="16"/>
        </w:rPr>
        <w:t xml:space="preserve"> But the current numbers are undeniable, and the State Department now has an active program devoted to helping countries promote their own shale industries.</w:t>
      </w:r>
      <w:r w:rsidRPr="00ED0A6D">
        <w:rPr>
          <w:sz w:val="12"/>
        </w:rPr>
        <w:t>¶</w:t>
      </w:r>
      <w:r w:rsidRPr="00ED0A6D">
        <w:rPr>
          <w:sz w:val="16"/>
        </w:rPr>
        <w:t xml:space="preserve"> The Russian and Saudi economies may get upended </w:t>
      </w:r>
      <w:r w:rsidRPr="00ED0A6D">
        <w:rPr>
          <w:sz w:val="12"/>
        </w:rPr>
        <w:t>¶</w:t>
      </w:r>
      <w:r w:rsidRPr="00ED0A6D">
        <w:rPr>
          <w:sz w:val="16"/>
        </w:rPr>
        <w:t xml:space="preserve"> Just because </w:t>
      </w:r>
      <w:r w:rsidRPr="00ED0A6D">
        <w:rPr>
          <w:rStyle w:val="Emphasis"/>
        </w:rPr>
        <w:t>the U.S. will always remain as exposed to global oil markets</w:t>
      </w:r>
      <w:r w:rsidRPr="00ED0A6D">
        <w:rPr>
          <w:sz w:val="16"/>
        </w:rPr>
        <w:t>, it doesn't mean countries heavily reliant on oil won't see turmoil. In an open letter to the Saudi monarchy earlier this year, billionaire investor Prince Alweed warned that the country should begin examining how to further diversify its economy should American and Asian shale production start eating into Saudi market share. This week, the country announced it would begin ramping up its unconventional gas production.</w:t>
      </w:r>
    </w:p>
    <w:p w:rsidR="007A33B1" w:rsidRPr="00ED0A6D" w:rsidRDefault="007A33B1" w:rsidP="007A33B1">
      <w:pPr>
        <w:rPr>
          <w:sz w:val="16"/>
        </w:rPr>
      </w:pPr>
    </w:p>
    <w:p w:rsidR="007A33B1" w:rsidRPr="00ED0A6D" w:rsidRDefault="007A33B1" w:rsidP="007A33B1">
      <w:pPr>
        <w:rPr>
          <w:sz w:val="16"/>
        </w:rPr>
      </w:pPr>
    </w:p>
    <w:p w:rsidR="007A33B1" w:rsidRPr="00ED0A6D" w:rsidRDefault="007A33B1" w:rsidP="007A33B1">
      <w:pPr>
        <w:rPr>
          <w:sz w:val="16"/>
        </w:rPr>
      </w:pPr>
    </w:p>
    <w:p w:rsidR="007A33B1" w:rsidRPr="00ED0A6D" w:rsidRDefault="007A33B1" w:rsidP="007A33B1">
      <w:pPr>
        <w:pStyle w:val="Heading4"/>
      </w:pPr>
      <w:r w:rsidRPr="00ED0A6D">
        <w:t>Shale revolution solves</w:t>
      </w:r>
    </w:p>
    <w:p w:rsidR="007A33B1" w:rsidRPr="00ED0A6D" w:rsidRDefault="007A33B1" w:rsidP="007A33B1">
      <w:pPr>
        <w:rPr>
          <w:rStyle w:val="StyleStyleBold12pt"/>
          <w:b w:val="0"/>
        </w:rPr>
      </w:pPr>
      <w:r w:rsidRPr="00ED0A6D">
        <w:rPr>
          <w:rStyle w:val="StyleStyleBold12pt"/>
        </w:rPr>
        <w:t>Riley 12</w:t>
      </w:r>
      <w:r w:rsidRPr="00ED0A6D">
        <w:rPr>
          <w:rStyle w:val="StyleStyleBold12pt"/>
          <w:b w:val="0"/>
        </w:rPr>
        <w:t xml:space="preserve"> </w:t>
      </w:r>
      <w:r w:rsidRPr="00ED0A6D">
        <w:t>(Alan, professor of energy law at The City Law School at City University London, “The Shale Revolution's Shifting Geopolitics,” 11/25/2012, NYT, http://www.nytimes.com/2012/12/26/opinion/global/the-shale-revolutions-shifting-geopolitics.html?_r=0)//JL</w:t>
      </w:r>
    </w:p>
    <w:p w:rsidR="007A33B1" w:rsidRPr="00ED0A6D" w:rsidRDefault="007A33B1" w:rsidP="007A33B1">
      <w:pPr>
        <w:rPr>
          <w:sz w:val="8"/>
        </w:rPr>
      </w:pPr>
      <w:r w:rsidRPr="00ED0A6D">
        <w:rPr>
          <w:u w:val="single"/>
        </w:rPr>
        <w:t>The shale energy revolution is likely to shift the tectonic plates of global power</w:t>
      </w:r>
      <w:r w:rsidRPr="00ED0A6D">
        <w:rPr>
          <w:sz w:val="8"/>
        </w:rPr>
        <w:t xml:space="preserve"> in ways that are largely beneficial </w:t>
      </w:r>
      <w:r w:rsidRPr="00ED0A6D">
        <w:rPr>
          <w:u w:val="single"/>
        </w:rPr>
        <w:t>to</w:t>
      </w:r>
      <w:r w:rsidRPr="00ED0A6D">
        <w:rPr>
          <w:sz w:val="8"/>
        </w:rPr>
        <w:t xml:space="preserve"> the West and </w:t>
      </w:r>
      <w:r w:rsidRPr="00ED0A6D">
        <w:rPr>
          <w:rStyle w:val="Emphasis"/>
        </w:rPr>
        <w:t>reinforce U.S. power and influence</w:t>
      </w:r>
      <w:r w:rsidRPr="00ED0A6D">
        <w:rPr>
          <w:sz w:val="8"/>
        </w:rPr>
        <w:t xml:space="preserve"> during the first half of this century. Yet most public discussion of shale’s potential either focuses on the alleged environmental dangers of fracking or on how shale will affect the market price of natural gas. Both discussions blind policy makers to the true scale of the shale revolution.</w:t>
      </w:r>
      <w:r w:rsidRPr="00ED0A6D">
        <w:rPr>
          <w:sz w:val="12"/>
        </w:rPr>
        <w:t>¶</w:t>
      </w:r>
      <w:r w:rsidRPr="00ED0A6D">
        <w:rPr>
          <w:sz w:val="8"/>
        </w:rPr>
        <w:t xml:space="preserve"> Enlarge This Image</w:t>
      </w:r>
      <w:r w:rsidRPr="00ED0A6D">
        <w:rPr>
          <w:sz w:val="12"/>
        </w:rPr>
        <w:t>¶</w:t>
      </w:r>
      <w:r w:rsidRPr="00ED0A6D">
        <w:rPr>
          <w:sz w:val="8"/>
        </w:rPr>
        <w:t xml:space="preserve"> </w:t>
      </w:r>
      <w:r w:rsidRPr="00ED0A6D">
        <w:rPr>
          <w:sz w:val="12"/>
        </w:rPr>
        <w:t>¶</w:t>
      </w:r>
      <w:r w:rsidRPr="00ED0A6D">
        <w:rPr>
          <w:sz w:val="8"/>
        </w:rPr>
        <w:t xml:space="preserve"> Mladen Antonov/Agence France-Presse — Getty Images</w:t>
      </w:r>
      <w:r w:rsidRPr="00ED0A6D">
        <w:rPr>
          <w:sz w:val="12"/>
        </w:rPr>
        <w:t>¶</w:t>
      </w:r>
      <w:r w:rsidRPr="00ED0A6D">
        <w:rPr>
          <w:sz w:val="8"/>
        </w:rPr>
        <w:t xml:space="preserve"> A gas drilling rig explores Pennsylvania's Marcellus Shale formation in April 2012.</w:t>
      </w:r>
      <w:r w:rsidRPr="00ED0A6D">
        <w:rPr>
          <w:sz w:val="12"/>
        </w:rPr>
        <w:t>¶</w:t>
      </w:r>
      <w:r w:rsidRPr="00ED0A6D">
        <w:rPr>
          <w:sz w:val="8"/>
        </w:rPr>
        <w:t xml:space="preserve"> Related in News</w:t>
      </w:r>
      <w:r w:rsidRPr="00ED0A6D">
        <w:rPr>
          <w:sz w:val="12"/>
        </w:rPr>
        <w:t>¶</w:t>
      </w:r>
      <w:r w:rsidRPr="00ED0A6D">
        <w:rPr>
          <w:sz w:val="8"/>
        </w:rPr>
        <w:t xml:space="preserve"> The Texas Tribune: Proposed Rules on Fracking Gain Cautious Praise (December 9, 2012)</w:t>
      </w:r>
      <w:r w:rsidRPr="00ED0A6D">
        <w:rPr>
          <w:sz w:val="12"/>
        </w:rPr>
        <w:t>¶</w:t>
      </w:r>
      <w:r w:rsidRPr="00ED0A6D">
        <w:rPr>
          <w:sz w:val="8"/>
        </w:rPr>
        <w:t xml:space="preserve"> It’s the Economy: Welcome to Saudi Albany? (December 16, 2012)</w:t>
      </w:r>
      <w:r w:rsidRPr="00ED0A6D">
        <w:rPr>
          <w:sz w:val="12"/>
        </w:rPr>
        <w:t>¶</w:t>
      </w:r>
      <w:r w:rsidRPr="00ED0A6D">
        <w:rPr>
          <w:sz w:val="8"/>
        </w:rPr>
        <w:t xml:space="preserve"> City in Colorado Is Sued Over a Drilling Ban (December 19, 2012)</w:t>
      </w:r>
      <w:r w:rsidRPr="00ED0A6D">
        <w:rPr>
          <w:sz w:val="12"/>
        </w:rPr>
        <w:t>¶</w:t>
      </w:r>
      <w:r w:rsidRPr="00ED0A6D">
        <w:rPr>
          <w:sz w:val="8"/>
        </w:rPr>
        <w:t xml:space="preserve"> Times Topic: Natural Gas (Fracking)</w:t>
      </w:r>
      <w:r w:rsidRPr="00ED0A6D">
        <w:rPr>
          <w:sz w:val="12"/>
        </w:rPr>
        <w:t>¶</w:t>
      </w:r>
      <w:r w:rsidRPr="00ED0A6D">
        <w:rPr>
          <w:sz w:val="8"/>
        </w:rPr>
        <w:t xml:space="preserve"> Related in Opinion</w:t>
      </w:r>
      <w:r w:rsidRPr="00ED0A6D">
        <w:rPr>
          <w:sz w:val="12"/>
        </w:rPr>
        <w:t>¶</w:t>
      </w:r>
      <w:r w:rsidRPr="00ED0A6D">
        <w:rPr>
          <w:sz w:val="8"/>
        </w:rPr>
        <w:t xml:space="preserve"> Op-Ed Contributor: The False Promise of Energy Independence (December 21, 2012)</w:t>
      </w:r>
      <w:r w:rsidRPr="00ED0A6D">
        <w:rPr>
          <w:sz w:val="12"/>
        </w:rPr>
        <w:t>¶</w:t>
      </w:r>
      <w:r w:rsidRPr="00ED0A6D">
        <w:rPr>
          <w:sz w:val="8"/>
        </w:rPr>
        <w:t xml:space="preserve"> Op-Ed Columnist: American Bull (December 14, 2012)</w:t>
      </w:r>
      <w:r w:rsidRPr="00ED0A6D">
        <w:rPr>
          <w:sz w:val="12"/>
        </w:rPr>
        <w:t>¶</w:t>
      </w:r>
      <w:r w:rsidRPr="00ED0A6D">
        <w:rPr>
          <w:sz w:val="8"/>
        </w:rPr>
        <w:t xml:space="preserve"> </w:t>
      </w:r>
      <w:r w:rsidRPr="00ED0A6D">
        <w:rPr>
          <w:u w:val="single"/>
        </w:rPr>
        <w:t>The real impact stems from its effect on the oil market.</w:t>
      </w:r>
      <w:r w:rsidRPr="00ED0A6D">
        <w:rPr>
          <w:sz w:val="8"/>
        </w:rPr>
        <w:t xml:space="preserve"> </w:t>
      </w:r>
      <w:r w:rsidRPr="00ED0A6D">
        <w:rPr>
          <w:u w:val="single"/>
        </w:rPr>
        <w:t>Shale gas offers the means to vastly increase the supply of fossil fuels</w:t>
      </w:r>
      <w:r w:rsidRPr="00ED0A6D">
        <w:rPr>
          <w:sz w:val="8"/>
        </w:rPr>
        <w:t xml:space="preserve"> for transportation, </w:t>
      </w:r>
      <w:r w:rsidRPr="00ED0A6D">
        <w:rPr>
          <w:u w:val="single"/>
        </w:rPr>
        <w:t>which will cut into the rising demand for oil</w:t>
      </w:r>
      <w:r w:rsidRPr="00ED0A6D">
        <w:rPr>
          <w:sz w:val="8"/>
        </w:rPr>
        <w:t xml:space="preserve"> — fueled in part by China’s economic growth — </w:t>
      </w:r>
      <w:r w:rsidRPr="00ED0A6D">
        <w:rPr>
          <w:u w:val="single"/>
        </w:rPr>
        <w:t>that has dominated energy policy making</w:t>
      </w:r>
      <w:r w:rsidRPr="00ED0A6D">
        <w:rPr>
          <w:sz w:val="8"/>
        </w:rPr>
        <w:t xml:space="preserve"> over the last decade.</w:t>
      </w:r>
      <w:r w:rsidRPr="00ED0A6D">
        <w:rPr>
          <w:sz w:val="12"/>
        </w:rPr>
        <w:t>¶</w:t>
      </w:r>
      <w:r w:rsidRPr="00ED0A6D">
        <w:rPr>
          <w:sz w:val="8"/>
        </w:rPr>
        <w:t xml:space="preserve"> There are two major factors in play here. First, the same shale extraction technology of horizontal drilling and hydraulic fracturing can be employed whether the rocks are oil-bearing or gas-bearing. We have already seen over half a million barrels of oil a day flowing from the Bakken field in North Dakota. The recent Harvard-based Belfer Center report — “Oil: The Next Revolution” — suggests that shale </w:t>
      </w:r>
      <w:r w:rsidRPr="00ED0A6D">
        <w:rPr>
          <w:u w:val="single"/>
        </w:rPr>
        <w:t>oil could be providing America with as much as 6 million barrels a day by 2020</w:t>
      </w:r>
      <w:r w:rsidRPr="00ED0A6D">
        <w:rPr>
          <w:sz w:val="8"/>
        </w:rPr>
        <w:t>. The United States imported only 11 million barrels of crude oil a day in 2011. Given the potential for offshore and conventional domestic oil production, this would suggest that by 2020 America could be near energy independence in oil.</w:t>
      </w:r>
      <w:r w:rsidRPr="00ED0A6D">
        <w:rPr>
          <w:sz w:val="12"/>
        </w:rPr>
        <w:t>¶</w:t>
      </w:r>
      <w:r w:rsidRPr="00ED0A6D">
        <w:rPr>
          <w:sz w:val="8"/>
        </w:rPr>
        <w:t xml:space="preserve"> However, many supporters of energy independence miss a key point: </w:t>
      </w:r>
      <w:r w:rsidRPr="00ED0A6D">
        <w:rPr>
          <w:u w:val="single"/>
        </w:rPr>
        <w:t>The major geopolitical impact of shale extraction technology lies less in the fact that America will be more energy self-sufficient</w:t>
      </w:r>
      <w:r w:rsidRPr="00ED0A6D">
        <w:rPr>
          <w:sz w:val="8"/>
        </w:rPr>
        <w:t xml:space="preserve"> than in the consequent displacement of world oil markets by a sharp reduction in U.S. imports. This is likely to be reinforced by the development of shale oil resources in China, Argentina, Ukraine and other places, which will put additional pressure on global oil prices.</w:t>
      </w:r>
      <w:r w:rsidRPr="00ED0A6D">
        <w:rPr>
          <w:sz w:val="12"/>
        </w:rPr>
        <w:t>¶</w:t>
      </w:r>
      <w:r w:rsidRPr="00ED0A6D">
        <w:rPr>
          <w:sz w:val="8"/>
        </w:rPr>
        <w:t xml:space="preserve"> The second factor is the potential to use natural gas for transportation. Some </w:t>
      </w:r>
      <w:r w:rsidRPr="00ED0A6D">
        <w:rPr>
          <w:u w:val="single"/>
        </w:rPr>
        <w:t>analysts</w:t>
      </w:r>
      <w:r w:rsidRPr="00ED0A6D">
        <w:rPr>
          <w:sz w:val="8"/>
        </w:rPr>
        <w:t xml:space="preserve"> suggest that this will only be a realistic prospect for fleet and long-haul road transportation. But they </w:t>
      </w:r>
      <w:r w:rsidRPr="00ED0A6D">
        <w:rPr>
          <w:u w:val="single"/>
        </w:rPr>
        <w:t>are overlooking the immense advantage that natural gas has as a transportation fuel in America and Europe</w:t>
      </w:r>
      <w:r w:rsidRPr="00ED0A6D">
        <w:rPr>
          <w:sz w:val="8"/>
        </w:rPr>
        <w:t>, which have both developed a natural gas infrastructure in urban areas that takes piped natural gas into homes, offices and supermarkets. Once gas is cheap and widely available, it is possible to consider dealing with the “last mile” problem of providing home refueling kits so consumers can fill up natural-gas powered cars in their own garages.</w:t>
      </w:r>
      <w:r w:rsidRPr="00ED0A6D">
        <w:rPr>
          <w:sz w:val="12"/>
        </w:rPr>
        <w:t>¶</w:t>
      </w:r>
      <w:r w:rsidRPr="00ED0A6D">
        <w:rPr>
          <w:sz w:val="8"/>
        </w:rPr>
        <w:t xml:space="preserve"> The incentives to develop shale oil and natural gas are very great. But </w:t>
      </w:r>
      <w:r w:rsidRPr="00ED0A6D">
        <w:rPr>
          <w:u w:val="single"/>
        </w:rPr>
        <w:t>so far, the United States has only experienced the first stage of low natural-gas prices</w:t>
      </w:r>
      <w:r w:rsidRPr="00ED0A6D">
        <w:rPr>
          <w:sz w:val="8"/>
        </w:rPr>
        <w:t xml:space="preserve"> and the reimportation of energy intensive industries such as chemicals and steel because of low gas prices. The next stage of the shale revolution’s impact is going to be felt as major stimulus gets under way from lower oil prices. More broadly, </w:t>
      </w:r>
      <w:r w:rsidRPr="00ED0A6D">
        <w:rPr>
          <w:rStyle w:val="Emphasis"/>
        </w:rPr>
        <w:t>the shale revolution will grant the United States a greater range of options in dealing with foreign states</w:t>
      </w:r>
      <w:r w:rsidRPr="00ED0A6D">
        <w:rPr>
          <w:sz w:val="8"/>
        </w:rPr>
        <w:t>.</w:t>
      </w:r>
      <w:r w:rsidRPr="00ED0A6D">
        <w:rPr>
          <w:sz w:val="12"/>
        </w:rPr>
        <w:t>¶</w:t>
      </w:r>
      <w:r w:rsidRPr="00ED0A6D">
        <w:rPr>
          <w:sz w:val="8"/>
        </w:rPr>
        <w:t xml:space="preserve"> </w:t>
      </w:r>
    </w:p>
    <w:p w:rsidR="007A33B1" w:rsidRPr="00ED0A6D" w:rsidRDefault="007A33B1" w:rsidP="007A33B1">
      <w:pPr>
        <w:rPr>
          <w:sz w:val="8"/>
        </w:rPr>
      </w:pPr>
    </w:p>
    <w:p w:rsidR="007A33B1" w:rsidRPr="00ED0A6D" w:rsidRDefault="007A33B1" w:rsidP="007A33B1">
      <w:pPr>
        <w:rPr>
          <w:sz w:val="8"/>
        </w:rPr>
      </w:pPr>
    </w:p>
    <w:p w:rsidR="007A33B1" w:rsidRPr="00ED0A6D" w:rsidRDefault="007A33B1" w:rsidP="007A33B1">
      <w:pPr>
        <w:pStyle w:val="Heading3"/>
      </w:pPr>
      <w:r w:rsidRPr="00ED0A6D">
        <w:lastRenderedPageBreak/>
        <w:t xml:space="preserve">1nc heg defense </w:t>
      </w:r>
    </w:p>
    <w:p w:rsidR="007A33B1" w:rsidRPr="00ED0A6D" w:rsidRDefault="007A33B1" w:rsidP="007A33B1">
      <w:pPr>
        <w:pStyle w:val="Heading4"/>
      </w:pPr>
      <w:r w:rsidRPr="00ED0A6D">
        <w:t>Heg inevitable --- geography</w:t>
      </w:r>
    </w:p>
    <w:p w:rsidR="007A33B1" w:rsidRPr="00ED0A6D" w:rsidRDefault="007A33B1" w:rsidP="007A33B1">
      <w:pPr>
        <w:rPr>
          <w:rStyle w:val="StyleStyleBold12pt"/>
          <w:b w:val="0"/>
        </w:rPr>
      </w:pPr>
      <w:r w:rsidRPr="00ED0A6D">
        <w:rPr>
          <w:rStyle w:val="StyleStyleBold12pt"/>
        </w:rPr>
        <w:t>Stratfor 12</w:t>
      </w:r>
      <w:r w:rsidRPr="00ED0A6D">
        <w:rPr>
          <w:rStyle w:val="StyleStyleBold12pt"/>
          <w:b w:val="0"/>
        </w:rPr>
        <w:t xml:space="preserve"> </w:t>
      </w:r>
      <w:r w:rsidRPr="00ED0A6D">
        <w:t>(“The Geopolitics of the United States, Part 1: The Inevitable Empire,” 5/28/2012, Stratfor, http://www.stratfor.com/analysis/geopolitics-united-states-part-1-inevitable-empire#axzz36DBKJQCn)//JL</w:t>
      </w:r>
    </w:p>
    <w:p w:rsidR="007A33B1" w:rsidRPr="00ED0A6D" w:rsidRDefault="007A33B1" w:rsidP="007A33B1">
      <w:pPr>
        <w:rPr>
          <w:sz w:val="8"/>
        </w:rPr>
      </w:pPr>
      <w:r w:rsidRPr="00ED0A6D">
        <w:rPr>
          <w:sz w:val="8"/>
        </w:rPr>
        <w:t xml:space="preserve">The </w:t>
      </w:r>
      <w:r w:rsidRPr="00ED0A6D">
        <w:rPr>
          <w:u w:val="single"/>
        </w:rPr>
        <w:t>American geography is</w:t>
      </w:r>
      <w:r w:rsidRPr="00ED0A6D">
        <w:rPr>
          <w:sz w:val="8"/>
        </w:rPr>
        <w:t xml:space="preserve"> an </w:t>
      </w:r>
      <w:r w:rsidRPr="00ED0A6D">
        <w:rPr>
          <w:u w:val="single"/>
        </w:rPr>
        <w:t>impressive</w:t>
      </w:r>
      <w:r w:rsidRPr="00ED0A6D">
        <w:rPr>
          <w:sz w:val="8"/>
        </w:rPr>
        <w:t xml:space="preserve"> one. The Greater Mississippi Basin together with the Intracoastal Waterway has more kilometers of navigable internal waterways than the rest of the world combined. The American Midwest is both overlaid by this waterway and is the world's largest contiguous piece of farmland. </w:t>
      </w:r>
      <w:r w:rsidRPr="00ED0A6D">
        <w:rPr>
          <w:u w:val="single"/>
        </w:rPr>
        <w:t>The U.S. Atlantic Coast possesses more major ports than the rest of the Western Hemisphere combined</w:t>
      </w:r>
      <w:r w:rsidRPr="00ED0A6D">
        <w:rPr>
          <w:sz w:val="8"/>
        </w:rPr>
        <w:t xml:space="preserve">. Two vast oceans insulated the United States from Asian and European powers, deserts separate the United States from Mexico to the south, while lakes and forests separate the population centers in Canada from those in the United States. </w:t>
      </w:r>
      <w:r w:rsidRPr="00ED0A6D">
        <w:rPr>
          <w:u w:val="single"/>
        </w:rPr>
        <w:t>The United States has capital, food surpluses and physical insulation in excess of every other country in the world by an exceedingly large margin</w:t>
      </w:r>
      <w:r w:rsidRPr="00ED0A6D">
        <w:rPr>
          <w:sz w:val="8"/>
        </w:rPr>
        <w:t xml:space="preserve">. So like the Turks, the </w:t>
      </w:r>
      <w:r w:rsidRPr="00ED0A6D">
        <w:rPr>
          <w:u w:val="single"/>
        </w:rPr>
        <w:t>Americans are not important because of who they are, but because of where they live</w:t>
      </w:r>
      <w:r w:rsidRPr="00ED0A6D">
        <w:rPr>
          <w:sz w:val="8"/>
        </w:rPr>
        <w:t>.</w:t>
      </w:r>
      <w:r w:rsidRPr="00ED0A6D">
        <w:rPr>
          <w:sz w:val="12"/>
        </w:rPr>
        <w:t>¶</w:t>
      </w:r>
      <w:r w:rsidRPr="00ED0A6D">
        <w:rPr>
          <w:sz w:val="8"/>
        </w:rPr>
        <w:t xml:space="preserve"> The North American Core</w:t>
      </w:r>
      <w:r w:rsidRPr="00ED0A6D">
        <w:rPr>
          <w:sz w:val="12"/>
        </w:rPr>
        <w:t>¶</w:t>
      </w:r>
      <w:r w:rsidRPr="00ED0A6D">
        <w:rPr>
          <w:sz w:val="8"/>
        </w:rPr>
        <w:t xml:space="preserve"> North America is a triangle-shaped continent centered in the temperate portions of the Northern Hemisphere. It is of sufficient size that its northern reaches are fully Arctic and its southern reaches are fully tropical. Predominant wind currents carry moisture from west to east across the continent.</w:t>
      </w:r>
      <w:r w:rsidRPr="00ED0A6D">
        <w:rPr>
          <w:sz w:val="12"/>
        </w:rPr>
        <w:t>¶</w:t>
      </w:r>
      <w:r w:rsidRPr="00ED0A6D">
        <w:rPr>
          <w:sz w:val="8"/>
        </w:rPr>
        <w:t xml:space="preserve"> Climatically, the continent consists of a series of wide north-south precipitation bands largely shaped by thbe landmass' longitudinal topography. The Rocky Mountains dominate the Western third of the northern and central parts of North America, generating a rain-shadow effect just east of the mountain range -- an area known colloquially as the Great Plains. </w:t>
      </w:r>
      <w:r w:rsidRPr="00ED0A6D">
        <w:rPr>
          <w:u w:val="single"/>
        </w:rPr>
        <w:t>Farther east</w:t>
      </w:r>
      <w:r w:rsidRPr="00ED0A6D">
        <w:rPr>
          <w:sz w:val="8"/>
        </w:rPr>
        <w:t xml:space="preserve"> of this semiarid region </w:t>
      </w:r>
      <w:r w:rsidRPr="00ED0A6D">
        <w:rPr>
          <w:u w:val="single"/>
        </w:rPr>
        <w:t>are</w:t>
      </w:r>
      <w:r w:rsidRPr="00ED0A6D">
        <w:rPr>
          <w:sz w:val="8"/>
        </w:rPr>
        <w:t xml:space="preserve"> the well-watered plains of the </w:t>
      </w:r>
      <w:r w:rsidRPr="00ED0A6D">
        <w:rPr>
          <w:u w:val="single"/>
        </w:rPr>
        <w:t>prairie provinces of</w:t>
      </w:r>
      <w:r w:rsidRPr="00ED0A6D">
        <w:rPr>
          <w:sz w:val="8"/>
        </w:rPr>
        <w:t xml:space="preserve"> Canada and </w:t>
      </w:r>
      <w:r w:rsidRPr="00ED0A6D">
        <w:rPr>
          <w:u w:val="single"/>
        </w:rPr>
        <w:t>the American Midwest</w:t>
      </w:r>
      <w:r w:rsidRPr="00ED0A6D">
        <w:rPr>
          <w:sz w:val="8"/>
        </w:rPr>
        <w:t xml:space="preserve">. </w:t>
      </w:r>
      <w:r w:rsidRPr="00ED0A6D">
        <w:rPr>
          <w:u w:val="single"/>
        </w:rPr>
        <w:t>This zone comprises both the most productive and the largest contiguous acreage of arable land on the planet.</w:t>
      </w:r>
      <w:r w:rsidRPr="00ED0A6D">
        <w:rPr>
          <w:sz w:val="12"/>
        </w:rPr>
        <w:t>¶</w:t>
      </w:r>
      <w:r w:rsidRPr="00ED0A6D">
        <w:rPr>
          <w:sz w:val="8"/>
        </w:rPr>
        <w:t xml:space="preserve"> East of this premier arable zone lies a second mountain chain known as the Appalachians. While this chain is far lower and thinner than the Rockies, it still constitutes a notable barrier to movement and economic development. However, the lower elevation of the mountains combined with the wide coastal plain of the East Coast does not result in the rain-shadow effect of the Great Plains. Consequently, the coastal plain of the East Coast is well-watered throughout.</w:t>
      </w:r>
      <w:r w:rsidRPr="00ED0A6D">
        <w:rPr>
          <w:sz w:val="12"/>
        </w:rPr>
        <w:t>¶</w:t>
      </w:r>
      <w:r w:rsidRPr="00ED0A6D">
        <w:rPr>
          <w:sz w:val="8"/>
        </w:rPr>
        <w:t xml:space="preserve"> In the continent's northern and southern reaches this longitudinal pattern is not quite so clear-cut. North of the Great Lakes region lies the Canadian Shield, an area where repeated glaciation has scraped off most of the topsoil. That, combined with the area's colder climate, means that these lands are not nearly as productive as regions farther south or west and, as such, remain largely unpopulated to the modern day. In the south -- Mexico -- the North American landmass narrows drastically from more than 5,000 kilometers (about 3,100 miles) wide to, at most, 2,000 kilometers, and in most locations less than 1,000 kilometers. The Mexican extension also occurs in the Rocky Mountain/Great Plains longitudinal zone, generating a wide, dry, irregular uplift that lacks the agricultural promise of the Canadian prairie provinces or American Midwest.</w:t>
      </w:r>
      <w:r w:rsidRPr="00ED0A6D">
        <w:rPr>
          <w:sz w:val="12"/>
        </w:rPr>
        <w:t>¶</w:t>
      </w:r>
      <w:r w:rsidRPr="00ED0A6D">
        <w:rPr>
          <w:sz w:val="8"/>
        </w:rPr>
        <w:t xml:space="preserve"> The continent's final geographic piece is an isthmus of varying width, known as Central America, that is too wet and rugged to develop into anything more than a series of isolated city-states, much less a single country that would have an impact on continental affairs. Due to a series of swamps and mountains where the two American continents join, there still is no road network linking them, and the two Americas only indirectly affect each other's development.</w:t>
      </w:r>
      <w:r w:rsidRPr="00ED0A6D">
        <w:rPr>
          <w:sz w:val="12"/>
        </w:rPr>
        <w:t>¶</w:t>
      </w:r>
      <w:r w:rsidRPr="00ED0A6D">
        <w:rPr>
          <w:sz w:val="8"/>
        </w:rPr>
        <w:t xml:space="preserve"> </w:t>
      </w:r>
      <w:r w:rsidRPr="00ED0A6D">
        <w:rPr>
          <w:u w:val="single"/>
        </w:rPr>
        <w:t>The most distinctive and important feature of</w:t>
      </w:r>
      <w:r w:rsidRPr="00ED0A6D">
        <w:rPr>
          <w:sz w:val="8"/>
        </w:rPr>
        <w:t xml:space="preserve"> North </w:t>
      </w:r>
      <w:r w:rsidRPr="00ED0A6D">
        <w:rPr>
          <w:u w:val="single"/>
        </w:rPr>
        <w:t>America is the river network in the middle third of the continent</w:t>
      </w:r>
      <w:r w:rsidRPr="00ED0A6D">
        <w:rPr>
          <w:sz w:val="8"/>
        </w:rPr>
        <w:t xml:space="preserve">. While </w:t>
      </w:r>
      <w:r w:rsidRPr="00ED0A6D">
        <w:rPr>
          <w:u w:val="single"/>
        </w:rPr>
        <w:t>its components are larger in both volume and length than most of the world's rivers,</w:t>
      </w:r>
      <w:r w:rsidRPr="00ED0A6D">
        <w:rPr>
          <w:sz w:val="8"/>
        </w:rPr>
        <w:t xml:space="preserve"> this is not what sets the network apart. Very few of its tributaries begin at high elevations, making vast tracts of these rivers easily navigable. In the case of the Mississippi, the head of navigation -- just north of Minneapolis -- is 3,000 kilometers inland.</w:t>
      </w:r>
      <w:r w:rsidRPr="00ED0A6D">
        <w:rPr>
          <w:sz w:val="12"/>
        </w:rPr>
        <w:t>¶</w:t>
      </w:r>
      <w:r w:rsidRPr="00ED0A6D">
        <w:rPr>
          <w:sz w:val="8"/>
        </w:rPr>
        <w:t xml:space="preserve"> The network consists of six distinct river systems: the Missouri, Arkansas, Red, Ohio, Tennessee and, of course, the Mississippi. </w:t>
      </w:r>
      <w:r w:rsidRPr="00ED0A6D">
        <w:rPr>
          <w:rStyle w:val="Emphasis"/>
        </w:rPr>
        <w:t>The unified nature of this system greatly enhances the region's usefulness and potential economic and political power.</w:t>
      </w:r>
      <w:r w:rsidRPr="00ED0A6D">
        <w:rPr>
          <w:sz w:val="8"/>
        </w:rPr>
        <w:t xml:space="preserve"> First, shipping goods via water is an order of magnitude cheaper than shipping them via land. The specific ratio varies greatly based on technological era and local topography, but in the petroleum age in the United States, the cost of transport via water is roughly 10 to 30 times cheaper than overland. </w:t>
      </w:r>
      <w:r w:rsidRPr="00ED0A6D">
        <w:rPr>
          <w:u w:val="single"/>
        </w:rPr>
        <w:t>This simple fact makes countries with robust maritime transport options extremely capital-rich when compared to countries limited to land-only options</w:t>
      </w:r>
      <w:r w:rsidRPr="00ED0A6D">
        <w:rPr>
          <w:sz w:val="8"/>
        </w:rPr>
        <w:t>. This factor is the primary reason why the major economic powers of the past half-millennia have been Japan, Germany, France, the United Kingdom and the United States.</w:t>
      </w:r>
      <w:r w:rsidRPr="00ED0A6D">
        <w:rPr>
          <w:sz w:val="12"/>
        </w:rPr>
        <w:t>¶</w:t>
      </w:r>
      <w:r w:rsidRPr="00ED0A6D">
        <w:rPr>
          <w:sz w:val="8"/>
        </w:rPr>
        <w:t xml:space="preserve"> </w:t>
      </w:r>
    </w:p>
    <w:p w:rsidR="007A33B1" w:rsidRPr="00ED0A6D" w:rsidRDefault="007A33B1" w:rsidP="007A33B1"/>
    <w:p w:rsidR="007A33B1" w:rsidRPr="00ED0A6D" w:rsidRDefault="007A33B1" w:rsidP="007A33B1"/>
    <w:p w:rsidR="007A33B1" w:rsidRPr="00ED0A6D" w:rsidRDefault="007A33B1" w:rsidP="007A33B1">
      <w:pPr>
        <w:pStyle w:val="Heading3"/>
      </w:pPr>
      <w:r w:rsidRPr="00ED0A6D">
        <w:lastRenderedPageBreak/>
        <w:t>1nc military da</w:t>
      </w:r>
    </w:p>
    <w:p w:rsidR="007A33B1" w:rsidRPr="00ED0A6D" w:rsidRDefault="007A33B1" w:rsidP="007A33B1">
      <w:pPr>
        <w:pStyle w:val="Heading4"/>
      </w:pPr>
      <w:r w:rsidRPr="00ED0A6D">
        <w:t>Offshore drilling disrupts military training</w:t>
      </w:r>
    </w:p>
    <w:p w:rsidR="007A33B1" w:rsidRPr="00ED0A6D" w:rsidRDefault="007A33B1" w:rsidP="007A33B1">
      <w:r w:rsidRPr="00ED0A6D">
        <w:rPr>
          <w:rStyle w:val="StyleStyleBold12pt"/>
        </w:rPr>
        <w:t xml:space="preserve">Kazcor 5 </w:t>
      </w:r>
      <w:r w:rsidRPr="00ED0A6D">
        <w:t>Associated Press Writer (Bill, “Rumsfeld: Offshore drilling `incompatible' with military missions”, Associated Press, 12/1/</w:t>
      </w:r>
      <w:r w:rsidRPr="00ED0A6D">
        <w:tab/>
        <w:t>05, The Florida Times, http://jacksonville.com/apnews/stories/120105/D8E7OEJGC.shtml)//BZ</w:t>
      </w:r>
    </w:p>
    <w:p w:rsidR="007A33B1" w:rsidRPr="00ED0A6D" w:rsidRDefault="007A33B1" w:rsidP="007A33B1">
      <w:pPr>
        <w:rPr>
          <w:sz w:val="16"/>
        </w:rPr>
      </w:pPr>
      <w:r w:rsidRPr="00ED0A6D">
        <w:rPr>
          <w:rStyle w:val="StyleBoldUnderline"/>
        </w:rPr>
        <w:t>Defence Secretary</w:t>
      </w:r>
      <w:r w:rsidRPr="00ED0A6D">
        <w:rPr>
          <w:sz w:val="16"/>
        </w:rPr>
        <w:t xml:space="preserve"> Donald </w:t>
      </w:r>
      <w:r w:rsidRPr="00ED0A6D">
        <w:rPr>
          <w:rStyle w:val="StyleBoldUnderline"/>
        </w:rPr>
        <w:t xml:space="preserve">Rumsfeld called offshore drilling "incompatible" with military training and weapons testing </w:t>
      </w:r>
      <w:r w:rsidRPr="00ED0A6D">
        <w:rPr>
          <w:u w:val="single"/>
        </w:rPr>
        <w:t xml:space="preserve">in the Gulf of Mexico off Florida's shores </w:t>
      </w:r>
      <w:r w:rsidRPr="00ED0A6D">
        <w:rPr>
          <w:rStyle w:val="StyleBoldUnderline"/>
        </w:rPr>
        <w:t>in a letter to US Senate Armed Services Committee Chairman</w:t>
      </w:r>
      <w:r w:rsidRPr="00ED0A6D">
        <w:rPr>
          <w:sz w:val="16"/>
        </w:rPr>
        <w:t xml:space="preserve"> John </w:t>
      </w:r>
      <w:r w:rsidRPr="00ED0A6D">
        <w:rPr>
          <w:rStyle w:val="StyleBoldUnderline"/>
        </w:rPr>
        <w:t>Warner</w:t>
      </w:r>
      <w:r w:rsidRPr="00ED0A6D">
        <w:rPr>
          <w:sz w:val="16"/>
        </w:rPr>
        <w:t xml:space="preserve">. The letter is </w:t>
      </w:r>
      <w:r w:rsidRPr="00ED0A6D">
        <w:rPr>
          <w:rStyle w:val="StyleBoldUnderline"/>
        </w:rPr>
        <w:t>a major development in the offshore drilling debate</w:t>
      </w:r>
      <w:r w:rsidRPr="00ED0A6D">
        <w:rPr>
          <w:sz w:val="16"/>
        </w:rPr>
        <w:t xml:space="preserve">, US Sen. Bill Nelson, D-Fla. said. Nelson had asked Warner, R-Va., to seek the Pentagon's view. "It is a clear signal to drilling proponents to stop," Nelson said. "This is what we needed in our constant battle with the oil industry." Rumsfeld refers in the letter to a "Military Mission Line" that extends south from a point in the Florida Panhandle near Fort Walton Beach. That would put the line 234 miles west of Tampa Bay. "In those areas east of the Military Mission Line, </w:t>
      </w:r>
      <w:r w:rsidRPr="00ED0A6D">
        <w:rPr>
          <w:rStyle w:val="StyleBoldUnderline"/>
        </w:rPr>
        <w:t>drilling structures and associated development would be incompatible with military activities</w:t>
      </w:r>
      <w:r w:rsidRPr="00ED0A6D">
        <w:rPr>
          <w:sz w:val="16"/>
        </w:rPr>
        <w:t xml:space="preserve">, such as </w:t>
      </w:r>
      <w:r w:rsidRPr="00ED0A6D">
        <w:rPr>
          <w:rStyle w:val="StyleBoldUnderline"/>
        </w:rPr>
        <w:t>missile flights</w:t>
      </w:r>
      <w:r w:rsidRPr="00ED0A6D">
        <w:rPr>
          <w:sz w:val="16"/>
        </w:rPr>
        <w:t>, low</w:t>
      </w:r>
      <w:r w:rsidRPr="00ED0A6D">
        <w:rPr>
          <w:rStyle w:val="StyleBoldUnderline"/>
        </w:rPr>
        <w:t>-flying drone aircraft, weapons testing and training</w:t>
      </w:r>
      <w:r w:rsidRPr="00ED0A6D">
        <w:rPr>
          <w:sz w:val="16"/>
        </w:rPr>
        <w:t xml:space="preserve">," Rumsfeld wrote. Some in Congress have proposed that natural gas drilling be allowed as close as 20 miles from the shores of Florida and other coastal states. </w:t>
      </w:r>
      <w:r w:rsidRPr="00ED0A6D">
        <w:rPr>
          <w:rStyle w:val="StyleBoldUnderline"/>
        </w:rPr>
        <w:t>Other proposals have set distances of 125 miles or 150 miles for oil and gas exploration and production</w:t>
      </w:r>
      <w:r w:rsidRPr="00ED0A6D">
        <w:rPr>
          <w:sz w:val="16"/>
        </w:rPr>
        <w:t xml:space="preserve">. </w:t>
      </w:r>
      <w:r w:rsidRPr="00ED0A6D">
        <w:rPr>
          <w:rStyle w:val="StyleBoldUnderline"/>
        </w:rPr>
        <w:t>Such legislation would lift existing congressional and presidential moratoriums on offshore drilling that extend to well beyond 200 miles from Florida's beaches</w:t>
      </w:r>
      <w:r w:rsidRPr="00ED0A6D">
        <w:rPr>
          <w:sz w:val="16"/>
        </w:rPr>
        <w:t xml:space="preserve">. The </w:t>
      </w:r>
      <w:r w:rsidRPr="00ED0A6D">
        <w:rPr>
          <w:rStyle w:val="StyleBoldUnderline"/>
        </w:rPr>
        <w:t>proposals also would conflict with the Military Mission Line</w:t>
      </w:r>
      <w:r w:rsidRPr="00ED0A6D">
        <w:rPr>
          <w:sz w:val="16"/>
        </w:rPr>
        <w:t xml:space="preserve">. Rumsfeld wrote that </w:t>
      </w:r>
      <w:r w:rsidRPr="00ED0A6D">
        <w:rPr>
          <w:rStyle w:val="StyleBoldUnderline"/>
        </w:rPr>
        <w:t>military activities east of the line "are especially critical</w:t>
      </w:r>
      <w:r w:rsidRPr="00ED0A6D">
        <w:rPr>
          <w:sz w:val="16"/>
        </w:rPr>
        <w:t xml:space="preserve">" to the Defence Department. Eglin Air Force Base in the Panhandle oversees the gulf ranges, but they also are used by other military installations and Navy warships. Rumsfeld wrote that </w:t>
      </w:r>
      <w:r w:rsidRPr="00ED0A6D">
        <w:rPr>
          <w:rStyle w:val="StyleBoldUnderline"/>
        </w:rPr>
        <w:t>the Defence Department would evaluate its requirements and work</w:t>
      </w:r>
      <w:r w:rsidRPr="00ED0A6D">
        <w:rPr>
          <w:sz w:val="16"/>
        </w:rPr>
        <w:t xml:space="preserve"> with the Interior Department </w:t>
      </w:r>
      <w:r w:rsidRPr="00ED0A6D">
        <w:rPr>
          <w:rStyle w:val="StyleBoldUnderline"/>
        </w:rPr>
        <w:t>to</w:t>
      </w:r>
      <w:r w:rsidRPr="00ED0A6D">
        <w:rPr>
          <w:sz w:val="16"/>
        </w:rPr>
        <w:t xml:space="preserve"> "</w:t>
      </w:r>
      <w:r w:rsidRPr="00ED0A6D">
        <w:rPr>
          <w:rStyle w:val="StyleBoldUnderline"/>
        </w:rPr>
        <w:t>strike a</w:t>
      </w:r>
      <w:r w:rsidRPr="00ED0A6D">
        <w:rPr>
          <w:sz w:val="16"/>
        </w:rPr>
        <w:t xml:space="preserve"> proper </w:t>
      </w:r>
      <w:r w:rsidRPr="00ED0A6D">
        <w:rPr>
          <w:rStyle w:val="StyleBoldUnderline"/>
        </w:rPr>
        <w:t>balance between our nation's energy and national security goals</w:t>
      </w:r>
      <w:r w:rsidRPr="00ED0A6D">
        <w:rPr>
          <w:sz w:val="16"/>
        </w:rPr>
        <w:t xml:space="preserve">." Nelson said that meant the Pentagon may push to move the line, established more than 20 years ago, farther west. </w:t>
      </w:r>
      <w:r w:rsidRPr="00ED0A6D">
        <w:rPr>
          <w:rStyle w:val="StyleBoldUnderline"/>
        </w:rPr>
        <w:t>New aircraft fly faster and the latest weapons have longer ranges, which means they need more space for testing and training</w:t>
      </w:r>
      <w:r w:rsidRPr="00ED0A6D">
        <w:rPr>
          <w:sz w:val="16"/>
        </w:rPr>
        <w:t xml:space="preserve">, Nelson said. </w:t>
      </w:r>
    </w:p>
    <w:p w:rsidR="007A33B1" w:rsidRPr="00ED0A6D" w:rsidRDefault="007A33B1" w:rsidP="007A33B1"/>
    <w:p w:rsidR="007A33B1" w:rsidRPr="00ED0A6D" w:rsidRDefault="007A33B1" w:rsidP="007A33B1">
      <w:pPr>
        <w:pStyle w:val="Heading4"/>
      </w:pPr>
      <w:r w:rsidRPr="00ED0A6D">
        <w:t>GOMEX exercises key to military readiness</w:t>
      </w:r>
    </w:p>
    <w:p w:rsidR="007A33B1" w:rsidRPr="00ED0A6D" w:rsidRDefault="007A33B1" w:rsidP="007A33B1">
      <w:pPr>
        <w:tabs>
          <w:tab w:val="left" w:pos="3178"/>
        </w:tabs>
      </w:pPr>
      <w:r w:rsidRPr="00ED0A6D">
        <w:rPr>
          <w:rStyle w:val="StyleStyleBold12pt"/>
        </w:rPr>
        <w:t xml:space="preserve">Navy No Date </w:t>
      </w:r>
      <w:r w:rsidRPr="00ED0A6D">
        <w:t>(“Gulf of Mexico Range Complex: Environmental Impact Statement/Overseas Environmental Impact Statement”, Department of the Navy, Version 3, http://gomexrangecomplexeis.com/Documents/Gomex-Geography.pdf)//BZ</w:t>
      </w:r>
    </w:p>
    <w:p w:rsidR="007A33B1" w:rsidRPr="00ED0A6D" w:rsidRDefault="007A33B1" w:rsidP="007A33B1">
      <w:pPr>
        <w:tabs>
          <w:tab w:val="left" w:pos="3178"/>
        </w:tabs>
        <w:rPr>
          <w:sz w:val="16"/>
        </w:rPr>
      </w:pPr>
      <w:r w:rsidRPr="00ED0A6D">
        <w:rPr>
          <w:sz w:val="16"/>
        </w:rPr>
        <w:t>The Gulf of Mexico Range Complex Study area The Gulf of Mexico (</w:t>
      </w:r>
      <w:r w:rsidRPr="00ED0A6D">
        <w:rPr>
          <w:rStyle w:val="StyleBoldUnderline"/>
        </w:rPr>
        <w:t>GOMEX</w:t>
      </w:r>
      <w:r w:rsidRPr="00ED0A6D">
        <w:rPr>
          <w:sz w:val="16"/>
        </w:rPr>
        <w:t>) Range Complex repres</w:t>
      </w:r>
      <w:r w:rsidRPr="00ED0A6D">
        <w:rPr>
          <w:rStyle w:val="StyleBoldUnderline"/>
        </w:rPr>
        <w:t>ents an essential combination of air, land, and sea space that provides realistic training areas for Navy personne</w:t>
      </w:r>
      <w:r w:rsidRPr="00ED0A6D">
        <w:rPr>
          <w:sz w:val="16"/>
        </w:rPr>
        <w:t xml:space="preserve">l. For nearly seven decades </w:t>
      </w:r>
      <w:r w:rsidRPr="00ED0A6D">
        <w:rPr>
          <w:rStyle w:val="StyleBoldUnderline"/>
        </w:rPr>
        <w:t>the area has supported Navy training activities</w:t>
      </w:r>
      <w:r w:rsidRPr="00ED0A6D">
        <w:rPr>
          <w:sz w:val="16"/>
        </w:rPr>
        <w:t xml:space="preserve">, and is now host to a wide range of training every year </w:t>
      </w:r>
      <w:r w:rsidRPr="00ED0A6D">
        <w:rPr>
          <w:rStyle w:val="StyleBoldUnderline"/>
        </w:rPr>
        <w:t>to ensure the nation’s military is fully prepared when in harm’s way</w:t>
      </w:r>
      <w:r w:rsidRPr="00ED0A6D">
        <w:rPr>
          <w:sz w:val="16"/>
        </w:rPr>
        <w:t xml:space="preserve">. The </w:t>
      </w:r>
      <w:r w:rsidRPr="00ED0A6D">
        <w:rPr>
          <w:rStyle w:val="StyleBoldUnderline"/>
        </w:rPr>
        <w:t>GOMEX</w:t>
      </w:r>
      <w:r w:rsidRPr="00ED0A6D">
        <w:rPr>
          <w:sz w:val="16"/>
        </w:rPr>
        <w:t xml:space="preserve"> Range Complex Study Area (see map below) </w:t>
      </w:r>
      <w:r w:rsidRPr="00ED0A6D">
        <w:rPr>
          <w:rStyle w:val="StyleBoldUnderline"/>
        </w:rPr>
        <w:t>includes</w:t>
      </w:r>
      <w:r w:rsidRPr="00ED0A6D">
        <w:rPr>
          <w:sz w:val="16"/>
        </w:rPr>
        <w:t xml:space="preserve"> air, land and </w:t>
      </w:r>
      <w:r w:rsidRPr="00ED0A6D">
        <w:rPr>
          <w:rStyle w:val="StyleBoldUnderline"/>
        </w:rPr>
        <w:t>offshore areas of Florida</w:t>
      </w:r>
      <w:r w:rsidRPr="00ED0A6D">
        <w:rPr>
          <w:sz w:val="16"/>
        </w:rPr>
        <w:t xml:space="preserve">, </w:t>
      </w:r>
      <w:r w:rsidRPr="00ED0A6D">
        <w:rPr>
          <w:rStyle w:val="StyleBoldUnderline"/>
        </w:rPr>
        <w:t>Alabama, Mississippi, Louisiana, and Texas</w:t>
      </w:r>
      <w:r w:rsidRPr="00ED0A6D">
        <w:rPr>
          <w:sz w:val="16"/>
        </w:rPr>
        <w:t xml:space="preserve">. The GOMEX Range Complex is </w:t>
      </w:r>
      <w:r w:rsidRPr="00ED0A6D">
        <w:rPr>
          <w:rStyle w:val="StyleBoldUnderline"/>
        </w:rPr>
        <w:t>also host to activities for research, development, testing, and evaluation</w:t>
      </w:r>
      <w:r w:rsidRPr="00ED0A6D">
        <w:rPr>
          <w:sz w:val="16"/>
        </w:rPr>
        <w:t xml:space="preserve"> (RDT&amp;E) </w:t>
      </w:r>
      <w:r w:rsidRPr="00ED0A6D">
        <w:rPr>
          <w:rStyle w:val="StyleBoldUnderline"/>
        </w:rPr>
        <w:t xml:space="preserve">of emerging </w:t>
      </w:r>
      <w:r w:rsidRPr="00ED0A6D">
        <w:rPr>
          <w:sz w:val="16"/>
        </w:rPr>
        <w:t>maritime</w:t>
      </w:r>
      <w:r w:rsidRPr="00ED0A6D">
        <w:rPr>
          <w:rStyle w:val="StyleBoldUnderline"/>
        </w:rPr>
        <w:t xml:space="preserve"> combat technologies</w:t>
      </w:r>
      <w:r w:rsidRPr="00ED0A6D">
        <w:rPr>
          <w:sz w:val="16"/>
        </w:rPr>
        <w:t xml:space="preserve">. The </w:t>
      </w:r>
      <w:r w:rsidRPr="00ED0A6D">
        <w:rPr>
          <w:rStyle w:val="StyleBoldUnderline"/>
        </w:rPr>
        <w:t>Study Area includes</w:t>
      </w:r>
      <w:r w:rsidRPr="00ED0A6D">
        <w:rPr>
          <w:sz w:val="16"/>
        </w:rPr>
        <w:t xml:space="preserve"> many unique areas, including: vast expanses of special use airspace, four </w:t>
      </w:r>
      <w:r w:rsidRPr="00ED0A6D">
        <w:rPr>
          <w:rStyle w:val="StyleBoldUnderline"/>
        </w:rPr>
        <w:t>offshore operating areas</w:t>
      </w:r>
      <w:r w:rsidRPr="00ED0A6D">
        <w:rPr>
          <w:sz w:val="16"/>
        </w:rPr>
        <w:t xml:space="preserve"> (OPAREAs), two land ranges (McMullen County Range, TX and Noxubee County Range, MS), an </w:t>
      </w:r>
      <w:r w:rsidRPr="00ED0A6D">
        <w:rPr>
          <w:rStyle w:val="StyleBoldUnderline"/>
        </w:rPr>
        <w:t>underwater detonation training range</w:t>
      </w:r>
      <w:r w:rsidRPr="00ED0A6D">
        <w:rPr>
          <w:sz w:val="16"/>
        </w:rPr>
        <w:t xml:space="preserve"> at the Naval Support Activity Panama City, FL, </w:t>
      </w:r>
      <w:r w:rsidRPr="00ED0A6D">
        <w:rPr>
          <w:rStyle w:val="StyleBoldUnderline"/>
        </w:rPr>
        <w:t>and harbor security group training areas</w:t>
      </w:r>
      <w:r w:rsidRPr="00ED0A6D">
        <w:rPr>
          <w:sz w:val="16"/>
        </w:rPr>
        <w:t xml:space="preserve">. What is a Range Complex? Ranges and OPAREAs are locations where Navy personnel train to accomplish their mission of national defense. The Navy has geographically grouped its ranges and OPAREAs to form range complexes, which are organized and managed to optimize training opportunities in a safe and controlled environment. The ranges and facilities of the Gulf of Mexico (GOMEX) Range Complex are unique and </w:t>
      </w:r>
      <w:r w:rsidRPr="00ED0A6D">
        <w:rPr>
          <w:rStyle w:val="StyleBoldUnderline"/>
        </w:rPr>
        <w:t xml:space="preserve">provide </w:t>
      </w:r>
      <w:r w:rsidRPr="00ED0A6D">
        <w:rPr>
          <w:rStyle w:val="Emphasis"/>
        </w:rPr>
        <w:t>training opportunities essential for the safety and readiness of military personnel and the success of the military mission</w:t>
      </w:r>
      <w:r w:rsidRPr="00ED0A6D">
        <w:rPr>
          <w:sz w:val="16"/>
        </w:rPr>
        <w:t xml:space="preserve">. The protection of natural and cultural resources is also an integral component of this training. Navy training activities incorporate protective measures as standard operating procedures to promote environmental conservation. Gulf of Mexico Range Complex The GOMEX Range Complex is </w:t>
      </w:r>
      <w:r w:rsidRPr="00ED0A6D">
        <w:rPr>
          <w:rStyle w:val="StyleBoldUnderline"/>
        </w:rPr>
        <w:t>a three dimensional training area that includes sea space, undersea space and Special Use Airspace</w:t>
      </w:r>
      <w:r w:rsidRPr="00ED0A6D">
        <w:rPr>
          <w:sz w:val="16"/>
        </w:rPr>
        <w:t xml:space="preserve"> (SUA). The range complex also includes facilities and instrumentation areas that support the training conducted there. Sea Space. Often referred to as an OPAREA, sea space includes areas used on or below the water’s surface. Special Use </w:t>
      </w:r>
      <w:r w:rsidRPr="00ED0A6D">
        <w:rPr>
          <w:sz w:val="16"/>
        </w:rPr>
        <w:lastRenderedPageBreak/>
        <w:t>Airspace (SUA). Special use airspace is airspace designated by the Federal Aviation Administration (FAA) for the confinement of certain activities, such as military flight operations. FAA also may impose limitations on aircraft operations that are not part of the designated activities. Supporting Infrastructure. The land, sea and airspace training areas are supported by training facilities and instrumentation facilities, including those that emit sound or electronic signatures in the air to simulate incoming enemy missiles, artillery and aircraft. Land Ranges Accessible to (but not part of) the GOMEX Range Complex. The GOMEX Range</w:t>
      </w:r>
      <w:r w:rsidRPr="00ED0A6D">
        <w:rPr>
          <w:sz w:val="16"/>
        </w:rPr>
        <w:tab/>
        <w:t xml:space="preserve"> Complex adjoins valuable, non-Navy ranges such as Eglin Air Force Base and Joint Readiness Training Center Fort Polk, which offer training areas to accommodate large-scale exercises, and air-to-ground bombardment. While these assets are separate and distinct from the GOMEX Range Complex, the Navy-Marine Corps team periodically uses the adjacent ocean and land ranges in combination to exercise offshore-to-land mobility activities. The Importance of the GOMEX Range Complex </w:t>
      </w:r>
      <w:r w:rsidRPr="00ED0A6D">
        <w:rPr>
          <w:rStyle w:val="StyleBoldUnderline"/>
        </w:rPr>
        <w:t>Attributes that make the GOMEX Range Complex a valuable venue for</w:t>
      </w:r>
      <w:r w:rsidRPr="00ED0A6D">
        <w:rPr>
          <w:sz w:val="16"/>
        </w:rPr>
        <w:t xml:space="preserve"> Navy </w:t>
      </w:r>
      <w:r w:rsidRPr="00ED0A6D">
        <w:rPr>
          <w:rStyle w:val="StyleBoldUnderline"/>
        </w:rPr>
        <w:t>training</w:t>
      </w:r>
      <w:r w:rsidRPr="00ED0A6D">
        <w:rPr>
          <w:sz w:val="16"/>
        </w:rPr>
        <w:t xml:space="preserve"> exercises: </w:t>
      </w:r>
      <w:r w:rsidRPr="00ED0A6D">
        <w:rPr>
          <w:rStyle w:val="StyleBoldUnderline"/>
        </w:rPr>
        <w:t>Large offshore training area „ Easy access to nearby Navy</w:t>
      </w:r>
      <w:r w:rsidRPr="00ED0A6D">
        <w:rPr>
          <w:sz w:val="16"/>
        </w:rPr>
        <w:t xml:space="preserve"> and non-Navy land </w:t>
      </w:r>
      <w:r w:rsidRPr="00ED0A6D">
        <w:rPr>
          <w:rStyle w:val="StyleBoldUnderline"/>
        </w:rPr>
        <w:t>ranges</w:t>
      </w:r>
      <w:r w:rsidRPr="00ED0A6D">
        <w:rPr>
          <w:sz w:val="16"/>
        </w:rPr>
        <w:t xml:space="preserve"> </w:t>
      </w:r>
      <w:r w:rsidRPr="00ED0A6D">
        <w:rPr>
          <w:rFonts w:cs="Georgia"/>
          <w:sz w:val="16"/>
        </w:rPr>
        <w:t>„</w:t>
      </w:r>
      <w:r w:rsidRPr="00ED0A6D">
        <w:rPr>
          <w:sz w:val="16"/>
        </w:rPr>
        <w:t xml:space="preserve"> Sophisticated electronic combat, air warfare, and large area tracking instrumentation</w:t>
      </w:r>
    </w:p>
    <w:p w:rsidR="007A33B1" w:rsidRPr="00ED0A6D" w:rsidRDefault="007A33B1" w:rsidP="007A33B1">
      <w:pPr>
        <w:pStyle w:val="Heading4"/>
      </w:pPr>
      <w:r w:rsidRPr="00ED0A6D">
        <w:t>Global war</w:t>
      </w:r>
    </w:p>
    <w:p w:rsidR="007A33B1" w:rsidRPr="00ED0A6D" w:rsidRDefault="007A33B1" w:rsidP="007A33B1">
      <w:pPr>
        <w:rPr>
          <w:rStyle w:val="StyleStyleBold12pt"/>
        </w:rPr>
      </w:pPr>
      <w:r w:rsidRPr="00ED0A6D">
        <w:rPr>
          <w:rStyle w:val="StyleStyleBold12pt"/>
        </w:rPr>
        <w:t>Spencer ‘2K</w:t>
      </w:r>
    </w:p>
    <w:p w:rsidR="007A33B1" w:rsidRPr="00ED0A6D" w:rsidRDefault="007A33B1" w:rsidP="007A33B1">
      <w:pPr>
        <w:ind w:firstLine="720"/>
        <w:rPr>
          <w:sz w:val="16"/>
        </w:rPr>
      </w:pPr>
      <w:r w:rsidRPr="00ED0A6D">
        <w:rPr>
          <w:sz w:val="16"/>
        </w:rPr>
        <w:t>(Jack-, Senior Policy Analyst for Defense and National Security @ the Institute for International Studies @ the Heritage Foundation “The Facts About Military Readiness” http://www.heritage.org/Research/MissileDefense/ BG1394.cfm )</w:t>
      </w:r>
    </w:p>
    <w:p w:rsidR="007A33B1" w:rsidRPr="00ED0A6D" w:rsidRDefault="007A33B1" w:rsidP="007A33B1">
      <w:pPr>
        <w:rPr>
          <w:sz w:val="16"/>
        </w:rPr>
      </w:pPr>
      <w:r w:rsidRPr="00ED0A6D">
        <w:rPr>
          <w:rStyle w:val="StyleBoldUnderline"/>
        </w:rPr>
        <w:t>Military readiness is vital because declines in America's military readiness signal to the rest of the world that the United States is not prepared to defend its interests</w:t>
      </w:r>
      <w:r w:rsidRPr="00ED0A6D">
        <w:rPr>
          <w:sz w:val="16"/>
        </w:rPr>
        <w:t xml:space="preserve">. Therefore, </w:t>
      </w:r>
      <w:r w:rsidRPr="00ED0A6D">
        <w:rPr>
          <w:rStyle w:val="StyleBoldUnderline"/>
        </w:rPr>
        <w:t>potentially hostile nations will be more likely to lash out against American allies and interests</w:t>
      </w:r>
      <w:r w:rsidRPr="00ED0A6D">
        <w:rPr>
          <w:sz w:val="16"/>
        </w:rPr>
        <w:t>, inevitably leading to U.S. involvement in combat. A high state of military readiness is more likely to deter potentially hostile nations from acting aggressively in regions of vital national interest, thereby preserving peace.</w:t>
      </w:r>
    </w:p>
    <w:p w:rsidR="007A33B1" w:rsidRPr="00ED0A6D" w:rsidRDefault="007A33B1" w:rsidP="007A33B1">
      <w:pPr>
        <w:rPr>
          <w:sz w:val="16"/>
        </w:rPr>
      </w:pPr>
    </w:p>
    <w:p w:rsidR="007A33B1" w:rsidRPr="00ED0A6D" w:rsidRDefault="007A33B1" w:rsidP="007A33B1">
      <w:pPr>
        <w:pStyle w:val="Heading3"/>
      </w:pPr>
      <w:r w:rsidRPr="00ED0A6D">
        <w:lastRenderedPageBreak/>
        <w:t>1nc no spillover</w:t>
      </w:r>
    </w:p>
    <w:p w:rsidR="007A33B1" w:rsidRPr="00ED0A6D" w:rsidRDefault="007A33B1" w:rsidP="007A33B1">
      <w:pPr>
        <w:pStyle w:val="Heading4"/>
      </w:pPr>
      <w:r w:rsidRPr="00ED0A6D">
        <w:t xml:space="preserve">US oil has no effect on the world market – other factors </w:t>
      </w:r>
    </w:p>
    <w:p w:rsidR="007A33B1" w:rsidRPr="00ED0A6D" w:rsidRDefault="007A33B1" w:rsidP="007A33B1">
      <w:r w:rsidRPr="00ED0A6D">
        <w:rPr>
          <w:rStyle w:val="StyleStyleBold12pt"/>
        </w:rPr>
        <w:t>Smith</w:t>
      </w:r>
      <w:r w:rsidRPr="00ED0A6D">
        <w:t xml:space="preserve"> 5/21/</w:t>
      </w:r>
      <w:r w:rsidRPr="00ED0A6D">
        <w:rPr>
          <w:rStyle w:val="StyleStyleBold12pt"/>
        </w:rPr>
        <w:t>14</w:t>
      </w:r>
      <w:r w:rsidRPr="00ED0A6D">
        <w:t xml:space="preserve"> (Michelle Smith’s knowledge of the mining and resource sectors has been boosted by extensive travel and residence in Africa, both of which have also provided her with enriching first-hand experiences, including the opportunity to investigate operations spanning from artisanal to industrial-scale mining. </w:t>
      </w:r>
      <w:hyperlink r:id="rId9" w:history="1">
        <w:r w:rsidRPr="00ED0A6D">
          <w:rPr>
            <w:rStyle w:val="Hyperlink"/>
          </w:rPr>
          <w:t>http://www.moneynews.com/StreetTalk/gasoline-oil-prices-shale/2014/05/20/id/572355/</w:t>
        </w:r>
      </w:hyperlink>
      <w:r w:rsidRPr="00ED0A6D">
        <w:t xml:space="preserve"> Analysts: High Gasoline Prices Beyond US ControlAnalysts: High Gasoline Prices Beyond US Control hhscb)</w:t>
      </w:r>
    </w:p>
    <w:p w:rsidR="007A33B1" w:rsidRPr="00ED0A6D" w:rsidRDefault="007A33B1" w:rsidP="007A33B1">
      <w:pPr>
        <w:rPr>
          <w:rStyle w:val="StyleBoldUnderline"/>
        </w:rPr>
      </w:pPr>
      <w:r w:rsidRPr="00ED0A6D">
        <w:rPr>
          <w:rStyle w:val="StyleBoldUnderline"/>
        </w:rPr>
        <w:t>"The world's not swimming in crude or gasoline yet,"</w:t>
      </w:r>
      <w:r w:rsidRPr="00ED0A6D">
        <w:rPr>
          <w:sz w:val="12"/>
        </w:rPr>
        <w:t xml:space="preserve"> Blanch stated</w:t>
      </w:r>
      <w:r w:rsidRPr="00ED0A6D">
        <w:rPr>
          <w:rStyle w:val="Emphasis"/>
        </w:rPr>
        <w:t>. "Despite all the crude and gasoline production in the U.S., international markets are not tagging along."</w:t>
      </w:r>
      <w:r w:rsidRPr="00ED0A6D">
        <w:rPr>
          <w:rStyle w:val="StyleBoldUnderline"/>
        </w:rPr>
        <w:t xml:space="preserve"> </w:t>
      </w:r>
      <w:r w:rsidRPr="00ED0A6D">
        <w:rPr>
          <w:rStyle w:val="StyleBoldUnderline"/>
          <w:b/>
        </w:rPr>
        <w:t>Gas prices are linked to the prices of Brent crude</w:t>
      </w:r>
      <w:r w:rsidRPr="00ED0A6D">
        <w:rPr>
          <w:rStyle w:val="StyleBoldUnderline"/>
        </w:rPr>
        <w:t>, and Blanch explained events such as the Ukraine conflict and spotty supply from the Middle East are keeping crude north of $100 per barrel.</w:t>
      </w:r>
      <w:r w:rsidRPr="00ED0A6D">
        <w:rPr>
          <w:sz w:val="12"/>
        </w:rPr>
        <w:t xml:space="preserve"> The International Energy Agency notes that both OPEC- and non-OPEC-producing nations are falling short of expectations, and that OPEC is going to have to step up production to meet this year's demand. A Goldman Sachs research note also addressed the issue of "stable but tight" supply, USA Today reported</w:t>
      </w:r>
      <w:r w:rsidRPr="00ED0A6D">
        <w:rPr>
          <w:rStyle w:val="StyleBoldUnderline"/>
        </w:rPr>
        <w:t>. Most developed-economy stockpiles "remain at low levels" due to lower-than-expected output from hotspots like Libya and Iraq, Goldman said.</w:t>
      </w:r>
      <w:r w:rsidRPr="00ED0A6D">
        <w:rPr>
          <w:sz w:val="12"/>
        </w:rPr>
        <w:t xml:space="preserve"> Given the fundamentals, North </w:t>
      </w:r>
      <w:r w:rsidRPr="00ED0A6D">
        <w:rPr>
          <w:rStyle w:val="StyleBoldUnderline"/>
        </w:rPr>
        <w:t>America's shale boom has not been enough to insulate U.S. motorists from the feeling the pinch at the pump</w:t>
      </w:r>
      <w:r w:rsidRPr="00ED0A6D">
        <w:rPr>
          <w:sz w:val="12"/>
        </w:rPr>
        <w:t xml:space="preserve">. "In the U.S. and Canada, yes, there is a big shale revolution going on . . . but </w:t>
      </w:r>
      <w:r w:rsidRPr="00ED0A6D">
        <w:rPr>
          <w:rStyle w:val="StyleBoldUnderline"/>
        </w:rPr>
        <w:t>the rest of the world is not producing enough to feed itself. That's why oil prices abroad are elevated and why gasoline, which is pegged to oil prices, are so high,"</w:t>
      </w:r>
      <w:r w:rsidRPr="00ED0A6D">
        <w:rPr>
          <w:sz w:val="12"/>
        </w:rPr>
        <w:t xml:space="preserve"> Blanch argued. "</w:t>
      </w:r>
      <w:r w:rsidRPr="00ED0A6D">
        <w:rPr>
          <w:rStyle w:val="StyleBoldUnderline"/>
          <w:b/>
        </w:rPr>
        <w:t xml:space="preserve">For now, the shale boom may not be helping consumers </w:t>
      </w:r>
      <w:r w:rsidRPr="00ED0A6D">
        <w:rPr>
          <w:rStyle w:val="Emphasis"/>
        </w:rPr>
        <w:t>directly</w:t>
      </w:r>
      <w:r w:rsidRPr="00ED0A6D">
        <w:rPr>
          <w:rStyle w:val="StyleBoldUnderline"/>
        </w:rPr>
        <w:t xml:space="preserve"> by pushing [gas] prices lower," he noted, adding that the boom is helping the economy with more jobs.</w:t>
      </w:r>
    </w:p>
    <w:p w:rsidR="007A33B1" w:rsidRPr="00ED0A6D" w:rsidRDefault="007A33B1" w:rsidP="007A33B1">
      <w:pPr>
        <w:rPr>
          <w:rStyle w:val="StyleBoldUnderline"/>
        </w:rPr>
      </w:pPr>
    </w:p>
    <w:p w:rsidR="007A33B1" w:rsidRPr="00ED0A6D" w:rsidRDefault="007A33B1" w:rsidP="007A33B1">
      <w:pPr>
        <w:pStyle w:val="Heading4"/>
      </w:pPr>
      <w:r w:rsidRPr="00ED0A6D">
        <w:t xml:space="preserve">Doesn’t affect the global market – decline rates </w:t>
      </w:r>
    </w:p>
    <w:p w:rsidR="007A33B1" w:rsidRPr="00ED0A6D" w:rsidRDefault="007A33B1" w:rsidP="007A33B1">
      <w:r w:rsidRPr="00ED0A6D">
        <w:rPr>
          <w:rStyle w:val="StyleStyleBold12pt"/>
        </w:rPr>
        <w:t xml:space="preserve">Salameh ’13 </w:t>
      </w:r>
      <w:r w:rsidRPr="00ED0A6D">
        <w:t>(Dr Mamdouh G. Salameh is an international oil economist, a consultant for the World Bank in Washington D.C. on oil and energy and also a technical expert with the United Nations Industrial Development Organization (UNIDO) in Vienna. He holds a doctorate in Economics specializing in the economics and geopolitics of oil and energy and a post-graduate Diploma in Industrial Management and Marketing. Impact of U.S. Shale Oil Revolution on the Global Oil Market, the Price of Oil &amp; Peak Oil, page 27 hhscb)</w:t>
      </w:r>
    </w:p>
    <w:p w:rsidR="007A33B1" w:rsidRPr="00ED0A6D" w:rsidRDefault="007A33B1" w:rsidP="007A33B1">
      <w:pPr>
        <w:rPr>
          <w:sz w:val="14"/>
        </w:rPr>
      </w:pPr>
      <w:r w:rsidRPr="00ED0A6D">
        <w:rPr>
          <w:rStyle w:val="StyleBoldUnderline"/>
        </w:rPr>
        <w:t>Much has been written about the United States shale oil revolution. Some sources like the International Energy Agency (IEA) went as far as to predict that the United States will overtake Saudi Arabia and Russia to become the world’s biggest oil producer by 2020 and energy self-sufficient by 2030. Others called it a game changer with a new emerging balance of power in the global oil market.</w:t>
      </w:r>
      <w:r w:rsidRPr="00ED0A6D">
        <w:rPr>
          <w:sz w:val="14"/>
        </w:rPr>
        <w:t xml:space="preserve"> Yet others were in such a state of euphoria about the success of American shale oil production to say that it may deny OPEC the power to set global oil prices and that the world oil industry won’t be the same in the wake of shale. Some also claimed that the idea of peak oil had gone in flames. The above claims aside given recent increases in U.S. shale oil and gas production, it is now clear that these resources might play some role in non-OPEC supply prospects. </w:t>
      </w:r>
      <w:r w:rsidRPr="00ED0A6D">
        <w:rPr>
          <w:rStyle w:val="StyleBoldUnderline"/>
        </w:rPr>
        <w:t>However, it begs the questions: what is the potential contribution of shale oil to future global oil supply?</w:t>
      </w:r>
      <w:r w:rsidRPr="00ED0A6D">
        <w:rPr>
          <w:sz w:val="14"/>
        </w:rPr>
        <w:t xml:space="preserve"> Will the high development costs, and environmental impacts and challenges affect this potential? And will it be possible to replicate the U.S. success story globally? </w:t>
      </w:r>
      <w:r w:rsidRPr="00ED0A6D">
        <w:rPr>
          <w:rStyle w:val="StyleBoldUnderline"/>
        </w:rPr>
        <w:t xml:space="preserve">U.S. shale oil production is projected to increase from 1 million barrels a day (mbd) in 2012 to 2 mbd in 2020 possibly reaching 3 mbd by 2025. </w:t>
      </w:r>
      <w:r w:rsidRPr="00ED0A6D">
        <w:rPr>
          <w:rStyle w:val="StyleBoldUnderline"/>
          <w:b/>
        </w:rPr>
        <w:t>However this increase would hardly offset the normal annual depletion rate of 3%-5% in U.S. conventional oil production</w:t>
      </w:r>
      <w:r w:rsidRPr="00ED0A6D">
        <w:rPr>
          <w:rStyle w:val="StyleBoldUnderline"/>
        </w:rPr>
        <w:t>, estimated at 1.2 mbd-2.0 mbd during the same period. With regard to the economics of U.S. shale oil development, the drilling and completion costs for a horizontal shale oil well currently range from 4$ to $6 million. This relatively high cost arises from the steep first year decline rate of 70%-90% for the wells. Nevertheless, a break-even oil price of $72-$80/barrel suggests that most shale oil plays are profitable at current oil price levels.</w:t>
      </w:r>
      <w:r w:rsidRPr="00ED0A6D">
        <w:rPr>
          <w:sz w:val="14"/>
        </w:rPr>
        <w:t xml:space="preserve"> This article will argue that </w:t>
      </w:r>
      <w:r w:rsidRPr="00ED0A6D">
        <w:rPr>
          <w:rStyle w:val="StyleBoldUnderline"/>
        </w:rPr>
        <w:t xml:space="preserve">U.S. shale oil production would hardly make a dent in the global oil supplies as it would largely offset the decline in U.S. conventional </w:t>
      </w:r>
      <w:r w:rsidRPr="00ED0A6D">
        <w:rPr>
          <w:rStyle w:val="StyleBoldUnderline"/>
        </w:rPr>
        <w:lastRenderedPageBreak/>
        <w:t>oil production. It will also argue that the U.S. would never be able to overtake Saudi Arabia or Russia in oil production and would continue to be depended on oil imports for the foreseeable future.</w:t>
      </w:r>
      <w:r w:rsidRPr="00ED0A6D">
        <w:rPr>
          <w:sz w:val="14"/>
        </w:rPr>
        <w:t xml:space="preserve"> The article will conclude that the U.. shale oil boom would not be easy to replicate in the rest of the world nor would it invalidate the peak oil concept.</w:t>
      </w:r>
    </w:p>
    <w:p w:rsidR="007A33B1" w:rsidRPr="00ED0A6D" w:rsidRDefault="007A33B1" w:rsidP="007A33B1">
      <w:pPr>
        <w:pStyle w:val="Heading3"/>
      </w:pPr>
      <w:r w:rsidRPr="00ED0A6D">
        <w:lastRenderedPageBreak/>
        <w:t>2nc no spillover</w:t>
      </w:r>
    </w:p>
    <w:p w:rsidR="007A33B1" w:rsidRPr="00ED0A6D" w:rsidRDefault="007A33B1" w:rsidP="007A33B1">
      <w:pPr>
        <w:pStyle w:val="Heading4"/>
      </w:pPr>
      <w:r w:rsidRPr="00ED0A6D">
        <w:t>No solvency – plan doesn’t decrease oil prices</w:t>
      </w:r>
    </w:p>
    <w:p w:rsidR="007A33B1" w:rsidRPr="00ED0A6D" w:rsidRDefault="007A33B1" w:rsidP="007A33B1">
      <w:r w:rsidRPr="00ED0A6D">
        <w:rPr>
          <w:rStyle w:val="StyleStyleBold12pt"/>
        </w:rPr>
        <w:t>Hargreaves ’11</w:t>
      </w:r>
      <w:r w:rsidRPr="00ED0A6D">
        <w:t xml:space="preserve"> (Steve Hargreaves is a senior writer covering economic, energy and environmental issues at CNNMoney. Previously, he worked out of Istanbul and Bangkok, and has been published in the Village Voice and the Australian Financial Review. </w:t>
      </w:r>
      <w:hyperlink r:id="rId10" w:history="1">
        <w:r w:rsidRPr="00ED0A6D">
          <w:rPr>
            <w:rStyle w:val="Hyperlink"/>
          </w:rPr>
          <w:t>http://money.cnn.com/2011/04/25/news/economy/oil_drilling_gas_prices/</w:t>
        </w:r>
      </w:hyperlink>
      <w:r w:rsidRPr="00ED0A6D">
        <w:t xml:space="preserve"> Drill baby drill won't lower gas prices hhscb)</w:t>
      </w:r>
    </w:p>
    <w:p w:rsidR="007A33B1" w:rsidRPr="00ED0A6D" w:rsidRDefault="007A33B1" w:rsidP="007A33B1">
      <w:pPr>
        <w:rPr>
          <w:sz w:val="14"/>
        </w:rPr>
      </w:pPr>
      <w:r w:rsidRPr="00ED0A6D">
        <w:rPr>
          <w:sz w:val="14"/>
        </w:rPr>
        <w:t xml:space="preserve">That's because </w:t>
      </w:r>
      <w:r w:rsidRPr="00ED0A6D">
        <w:rPr>
          <w:rStyle w:val="StyleBoldUnderline"/>
        </w:rPr>
        <w:t xml:space="preserve">the amount of extra oil that could be produced from more drilling in this country is tiny compared to what the world consumes. Plus, any extra oil the country did produce would likely be quickly offset by a cut in OPEC production. </w:t>
      </w:r>
      <w:r w:rsidRPr="00ED0A6D">
        <w:rPr>
          <w:sz w:val="14"/>
        </w:rPr>
        <w:t xml:space="preserve">"This drill drill drill thing is tired," said Tom Kloza, chief oil analyst at the Oil Price Information Service, which calculates gas prices for the motorist organization AAA. </w:t>
      </w:r>
      <w:r w:rsidRPr="00ED0A6D">
        <w:rPr>
          <w:rStyle w:val="StyleBoldUnderline"/>
        </w:rPr>
        <w:t>"It's a simplistic way of looking for a solution that doesn't exist." The feds' convenient oil market crackdown According to a 2009 study from the government's Energy Information Administration, opening up waters that are currently closed to drilling off the East Coast, West Coast and the west coast of Florida would yield an extra 500,000 barrels a day by 2030. The world currently consumes 89 million barrels a day, and by then would likely be using over 100 million barrels.</w:t>
      </w:r>
      <w:r w:rsidRPr="00ED0A6D">
        <w:rPr>
          <w:sz w:val="14"/>
        </w:rPr>
        <w:t xml:space="preserve"> After OPEC got done adjusting its production to reflect the increased American output</w:t>
      </w:r>
      <w:r w:rsidRPr="00ED0A6D">
        <w:rPr>
          <w:rStyle w:val="StyleBoldUnderline"/>
        </w:rPr>
        <w:t>, gas prices might drop a whopping 3 cents</w:t>
      </w:r>
      <w:r w:rsidRPr="00ED0A6D">
        <w:rPr>
          <w:sz w:val="14"/>
        </w:rPr>
        <w:t xml:space="preserve"> a gallon, the study said. </w:t>
      </w:r>
      <w:r w:rsidRPr="00ED0A6D">
        <w:rPr>
          <w:rStyle w:val="StyleBoldUnderline"/>
        </w:rPr>
        <w:t>"More production from anywhere would tend to lower</w:t>
      </w:r>
      <w:r w:rsidRPr="00ED0A6D">
        <w:rPr>
          <w:sz w:val="14"/>
        </w:rPr>
        <w:t xml:space="preserve"> prices," said Adam Sieminski, chief energy economist at Deutsche Bank. "</w:t>
      </w:r>
      <w:r w:rsidRPr="00ED0A6D">
        <w:rPr>
          <w:rStyle w:val="StyleBoldUnderline"/>
        </w:rPr>
        <w:t>But the amount that we're talking about domestically, it wouldn't move gas prices from $4 a gallon to $3." In fact, more domestic oil is just what we've been seeing and gasoline prices are still going up</w:t>
      </w:r>
      <w:r w:rsidRPr="00ED0A6D">
        <w:rPr>
          <w:sz w:val="14"/>
        </w:rPr>
        <w:t xml:space="preserve">. Including liquids from natural gas, biofuels and other products that are all used to make gasoline, the United States now produces 9.7 million barrels of oil a day, according to EIA. That's the most oil this country has pumped in 20 years, and puts it just behind Saudi Arabia and Russia as the world's top producer. Since 2005 production has been steadily rising. </w:t>
      </w:r>
      <w:r w:rsidRPr="00ED0A6D">
        <w:rPr>
          <w:rStyle w:val="StyleBoldUnderline"/>
        </w:rPr>
        <w:t>The United States now produces about a million and a half more barrels today than it did six years ago. Over this same time period oil hit a record $147 a barrel.</w:t>
      </w:r>
    </w:p>
    <w:p w:rsidR="007A33B1" w:rsidRPr="00ED0A6D" w:rsidRDefault="007A33B1" w:rsidP="007A33B1">
      <w:pPr>
        <w:pStyle w:val="Heading4"/>
      </w:pPr>
      <w:r w:rsidRPr="00ED0A6D">
        <w:t>Increasing US drilling doesn’t lower global prices – US production is a drop in the bucket</w:t>
      </w:r>
    </w:p>
    <w:p w:rsidR="007A33B1" w:rsidRPr="00ED0A6D" w:rsidRDefault="007A33B1" w:rsidP="007A33B1">
      <w:pPr>
        <w:shd w:val="clear" w:color="auto" w:fill="FFFFFF"/>
        <w:spacing w:line="180" w:lineRule="atLeast"/>
        <w:textAlignment w:val="baseline"/>
        <w:rPr>
          <w:rStyle w:val="StyleStyleBold12pt"/>
        </w:rPr>
      </w:pPr>
      <w:r w:rsidRPr="00ED0A6D">
        <w:rPr>
          <w:rStyle w:val="StyleStyleBold12pt"/>
        </w:rPr>
        <w:t xml:space="preserve">Borenstein and Gillum 12 </w:t>
      </w:r>
      <w:r w:rsidRPr="00ED0A6D">
        <w:t xml:space="preserve">Science writer for the AP and adjunct professor at New York University, and reporter for the AP, former database editor at USA Today and business reporter at Arizona Daily Star (Seth and Jillum, “FACT CHECK: More US drilling didn't drop gas price”, The Associated Press, Bloomberg Businessweek, 3/21/12, </w:t>
      </w:r>
      <w:hyperlink r:id="rId11" w:history="1">
        <w:r w:rsidRPr="00ED0A6D">
          <w:rPr>
            <w:rStyle w:val="Hyperlink"/>
          </w:rPr>
          <w:t>http://www.businessweek.com/ap/2012-03/D9TL1BO00.htm</w:t>
        </w:r>
      </w:hyperlink>
      <w:r w:rsidRPr="00ED0A6D">
        <w:t>)//BZ</w:t>
      </w:r>
    </w:p>
    <w:p w:rsidR="007A33B1" w:rsidRPr="00ED0A6D" w:rsidRDefault="007A33B1" w:rsidP="007A33B1">
      <w:pPr>
        <w:shd w:val="clear" w:color="auto" w:fill="FFFFFF"/>
        <w:spacing w:line="180" w:lineRule="atLeast"/>
        <w:textAlignment w:val="baseline"/>
        <w:rPr>
          <w:sz w:val="12"/>
        </w:rPr>
      </w:pPr>
      <w:r w:rsidRPr="00ED0A6D">
        <w:rPr>
          <w:rStyle w:val="StyleBoldUnderline"/>
        </w:rPr>
        <w:t>It's the political cure-all for high</w:t>
      </w:r>
      <w:r w:rsidRPr="00ED0A6D">
        <w:rPr>
          <w:sz w:val="12"/>
        </w:rPr>
        <w:t xml:space="preserve"> gas </w:t>
      </w:r>
      <w:r w:rsidRPr="00ED0A6D">
        <w:rPr>
          <w:rStyle w:val="StyleBoldUnderline"/>
        </w:rPr>
        <w:t>prices: Drill here, drill now. But more U.S. drilling has not changed how deeply the</w:t>
      </w:r>
      <w:r w:rsidRPr="00ED0A6D">
        <w:rPr>
          <w:sz w:val="12"/>
        </w:rPr>
        <w:t xml:space="preserve"> gas </w:t>
      </w:r>
      <w:r w:rsidRPr="00ED0A6D">
        <w:rPr>
          <w:rStyle w:val="StyleBoldUnderline"/>
        </w:rPr>
        <w:t>pump drills into your wallet</w:t>
      </w:r>
      <w:r w:rsidRPr="00ED0A6D">
        <w:rPr>
          <w:sz w:val="12"/>
        </w:rPr>
        <w:t xml:space="preserve">, </w:t>
      </w:r>
      <w:r w:rsidRPr="00ED0A6D">
        <w:rPr>
          <w:rStyle w:val="StyleBoldUnderline"/>
        </w:rPr>
        <w:t>math and history show</w:t>
      </w:r>
      <w:r w:rsidRPr="00ED0A6D">
        <w:rPr>
          <w:sz w:val="12"/>
        </w:rPr>
        <w:t xml:space="preserve">. A </w:t>
      </w:r>
      <w:r w:rsidRPr="00ED0A6D">
        <w:rPr>
          <w:rStyle w:val="StyleBoldUnderline"/>
        </w:rPr>
        <w:t>statistical analysis of 36 years of</w:t>
      </w:r>
      <w:r w:rsidRPr="00ED0A6D">
        <w:rPr>
          <w:sz w:val="12"/>
        </w:rPr>
        <w:t xml:space="preserve"> monthly, inflation-adjusted gasoline prices and </w:t>
      </w:r>
      <w:r w:rsidRPr="00ED0A6D">
        <w:rPr>
          <w:rStyle w:val="StyleBoldUnderline"/>
        </w:rPr>
        <w:t>U.S. domestic oil production by The A</w:t>
      </w:r>
      <w:r w:rsidRPr="00ED0A6D">
        <w:rPr>
          <w:sz w:val="12"/>
        </w:rPr>
        <w:t xml:space="preserve">ssociated </w:t>
      </w:r>
      <w:r w:rsidRPr="00ED0A6D">
        <w:rPr>
          <w:rStyle w:val="StyleBoldUnderline"/>
        </w:rPr>
        <w:t>P</w:t>
      </w:r>
      <w:r w:rsidRPr="00ED0A6D">
        <w:rPr>
          <w:sz w:val="12"/>
        </w:rPr>
        <w:t xml:space="preserve">ress </w:t>
      </w:r>
      <w:r w:rsidRPr="00ED0A6D">
        <w:rPr>
          <w:b/>
          <w:u w:val="single"/>
        </w:rPr>
        <w:t>shows no statistical correlation between how much oil comes out of U.S. wells and the price at the pump</w:t>
      </w:r>
      <w:r w:rsidRPr="00ED0A6D">
        <w:rPr>
          <w:sz w:val="12"/>
        </w:rPr>
        <w:t xml:space="preserve">. </w:t>
      </w:r>
      <w:r w:rsidRPr="00ED0A6D">
        <w:rPr>
          <w:rStyle w:val="StyleBoldUnderline"/>
        </w:rPr>
        <w:t>If more domestic oil drilling worked as politicians say</w:t>
      </w:r>
      <w:r w:rsidRPr="00ED0A6D">
        <w:rPr>
          <w:sz w:val="12"/>
        </w:rPr>
        <w:t xml:space="preserve">, </w:t>
      </w:r>
      <w:r w:rsidRPr="00ED0A6D">
        <w:rPr>
          <w:rStyle w:val="StyleBoldUnderline"/>
        </w:rPr>
        <w:t>you'd now be paying about $2 a gallon for gasoline</w:t>
      </w:r>
      <w:r w:rsidRPr="00ED0A6D">
        <w:rPr>
          <w:sz w:val="12"/>
        </w:rPr>
        <w:t xml:space="preserve">. Instead, you're paying the highest prices ever for March. </w:t>
      </w:r>
      <w:r w:rsidRPr="00ED0A6D">
        <w:rPr>
          <w:rStyle w:val="StyleBoldUnderline"/>
        </w:rPr>
        <w:t>Political rhetoric about the blame over gas prices and the power to change them</w:t>
      </w:r>
      <w:r w:rsidRPr="00ED0A6D">
        <w:rPr>
          <w:sz w:val="12"/>
        </w:rPr>
        <w:t xml:space="preserve"> -- whether Republican claims now or Democrats' charges four years ago -- </w:t>
      </w:r>
      <w:r w:rsidRPr="00ED0A6D">
        <w:rPr>
          <w:rStyle w:val="StyleBoldUnderline"/>
        </w:rPr>
        <w:t>is not supported by cold, hard figures</w:t>
      </w:r>
      <w:r w:rsidRPr="00ED0A6D">
        <w:rPr>
          <w:sz w:val="12"/>
        </w:rPr>
        <w:t xml:space="preserve">. And that's </w:t>
      </w:r>
      <w:r w:rsidRPr="00ED0A6D">
        <w:rPr>
          <w:rStyle w:val="StyleBoldUnderline"/>
        </w:rPr>
        <w:t>especially true about oil drilling in the U.S</w:t>
      </w:r>
      <w:r w:rsidRPr="00ED0A6D">
        <w:rPr>
          <w:sz w:val="12"/>
        </w:rPr>
        <w:t xml:space="preserve">. More oil production in the United States does not mean consistently lower prices at the pump. Sometimes prices increase as American drilling ramps up. That's what has happened in the past three years. </w:t>
      </w:r>
      <w:r w:rsidRPr="00ED0A6D">
        <w:rPr>
          <w:rStyle w:val="StyleBoldUnderline"/>
        </w:rPr>
        <w:t xml:space="preserve">Since </w:t>
      </w:r>
      <w:r w:rsidRPr="00ED0A6D">
        <w:rPr>
          <w:sz w:val="12"/>
        </w:rPr>
        <w:t xml:space="preserve">February </w:t>
      </w:r>
      <w:r w:rsidRPr="00ED0A6D">
        <w:rPr>
          <w:rStyle w:val="StyleBoldUnderline"/>
        </w:rPr>
        <w:t xml:space="preserve">2009, U.S. oil production has increased 15 percent </w:t>
      </w:r>
      <w:r w:rsidRPr="00ED0A6D">
        <w:rPr>
          <w:sz w:val="12"/>
        </w:rPr>
        <w:t>when</w:t>
      </w:r>
      <w:r w:rsidRPr="00ED0A6D">
        <w:rPr>
          <w:rStyle w:val="StyleBoldUnderline"/>
        </w:rPr>
        <w:t xml:space="preserve"> </w:t>
      </w:r>
      <w:r w:rsidRPr="00ED0A6D">
        <w:rPr>
          <w:sz w:val="12"/>
        </w:rPr>
        <w:t xml:space="preserve">seasonally adjusted. </w:t>
      </w:r>
      <w:r w:rsidRPr="00ED0A6D">
        <w:rPr>
          <w:rStyle w:val="StyleBoldUnderline"/>
        </w:rPr>
        <w:t>Prices in those three years went from $2.07 per gallon to $3.58</w:t>
      </w:r>
      <w:r w:rsidRPr="00ED0A6D">
        <w:rPr>
          <w:sz w:val="12"/>
        </w:rPr>
        <w:t xml:space="preserve">. It was a </w:t>
      </w:r>
      <w:r w:rsidRPr="00ED0A6D">
        <w:rPr>
          <w:rStyle w:val="StyleBoldUnderline"/>
        </w:rPr>
        <w:t>case of drilling more and paying much more. U.S. oil production is back to the same level it was in March 2003, when gas cost $2.10 per gallon</w:t>
      </w:r>
      <w:r w:rsidRPr="00ED0A6D">
        <w:rPr>
          <w:sz w:val="12"/>
        </w:rPr>
        <w:t xml:space="preserve"> when adjusted for inflation. </w:t>
      </w:r>
      <w:r w:rsidRPr="00ED0A6D">
        <w:rPr>
          <w:rStyle w:val="StyleBoldUnderline"/>
        </w:rPr>
        <w:t>But that's not what prices are now</w:t>
      </w:r>
      <w:r w:rsidRPr="00ED0A6D">
        <w:rPr>
          <w:sz w:val="12"/>
        </w:rPr>
        <w:t xml:space="preserve">. That's because </w:t>
      </w:r>
      <w:r w:rsidRPr="00ED0A6D">
        <w:rPr>
          <w:rStyle w:val="Emphasis"/>
        </w:rPr>
        <w:t>oil is a global commodity and U.S. production has only a tiny influence on supply</w:t>
      </w:r>
      <w:r w:rsidRPr="00ED0A6D">
        <w:rPr>
          <w:sz w:val="12"/>
        </w:rPr>
        <w:t xml:space="preserve">. </w:t>
      </w:r>
      <w:r w:rsidRPr="00ED0A6D">
        <w:rPr>
          <w:rStyle w:val="StyleBoldUnderline"/>
        </w:rPr>
        <w:t>Factors far beyond the control of a nation or a president dictate the price</w:t>
      </w:r>
      <w:r w:rsidRPr="00ED0A6D">
        <w:rPr>
          <w:sz w:val="12"/>
        </w:rPr>
        <w:t xml:space="preserve"> of gasoline. When you put the inflation-adjusted price of gas on the same chart as U.S. oil production since 1976, the numbers sometimes go in the same direction, sometimes in opposite directions. </w:t>
      </w:r>
      <w:r w:rsidRPr="00ED0A6D">
        <w:rPr>
          <w:rStyle w:val="StyleBoldUnderline"/>
        </w:rPr>
        <w:t xml:space="preserve">If drilling for more oil </w:t>
      </w:r>
      <w:r w:rsidRPr="00ED0A6D">
        <w:rPr>
          <w:rStyle w:val="StyleBoldUnderline"/>
        </w:rPr>
        <w:lastRenderedPageBreak/>
        <w:t>meant lower prices, the lines on the chart would consistently go in opposite directions</w:t>
      </w:r>
      <w:r w:rsidRPr="00ED0A6D">
        <w:rPr>
          <w:sz w:val="12"/>
        </w:rPr>
        <w:t xml:space="preserve">. </w:t>
      </w:r>
      <w:r w:rsidRPr="00ED0A6D">
        <w:rPr>
          <w:rStyle w:val="StyleBoldUnderline"/>
        </w:rPr>
        <w:t>A basic statistical measure of correlation found no link between the two, and outside statistical experts confirmed those calculations</w:t>
      </w:r>
      <w:r w:rsidRPr="00ED0A6D">
        <w:rPr>
          <w:sz w:val="12"/>
        </w:rPr>
        <w:t>. "</w:t>
      </w:r>
      <w:r w:rsidRPr="00ED0A6D">
        <w:rPr>
          <w:rStyle w:val="StyleBoldUnderline"/>
        </w:rPr>
        <w:t>Drill, baby, drill has nothing to do with it</w:t>
      </w:r>
      <w:r w:rsidRPr="00ED0A6D">
        <w:rPr>
          <w:sz w:val="12"/>
        </w:rPr>
        <w:t xml:space="preserve">," said Judith Dwarkin, chief energy economist at ITG investment research. Two other energy economists said the same thing and experts in the field have been making that observation for decades. The statistics directly contradict the title of GOP presidential candidate Newt Gingrich's 2008 book "Drill Here, Drill Now, Pay Less," as well as the campaign-trail claims from the GOP presidential candidates. Earlier this month, GOP front-runner Mitt Romney said of his solution to higher gas prices: "I can cut through the baloney ... and just tell him, `Mr. President, open up drilling in the Gulf, open up drilling in ANWR (the Arctic National Wildlife Refuge). Open up drilling in continental shelf, drill in North Dakota, drill in Oklahoma and Texas.'" On Wednesday, with President Barack Obama traveling to oil and gas production fields on federal lands, Crossroads GPS, a nonprofit arm of a super PAC supporting GOP candidates, released a new ad to air in the same states that Obama was visiting. It accused Obama of restricting oil development in America and concludes "bad energy policies mean energy prices we can't afford." The late 1980s and 1990s show exactly how domestic drilling is not related to gas prices. Seasonally adjusted U.S. oil production dropped steadily from February 1986 until three years ago. But starting in March 1986, inflation-adjusted gas prices fell below the $2-a-gallon mark and stayed there for most of the rest of the 1980s and 1990s. </w:t>
      </w:r>
      <w:r w:rsidRPr="00ED0A6D">
        <w:rPr>
          <w:rStyle w:val="StyleBoldUnderline"/>
        </w:rPr>
        <w:t>Production between 1986 and 1999 dropped by nearly one-third</w:t>
      </w:r>
      <w:r w:rsidRPr="00ED0A6D">
        <w:rPr>
          <w:sz w:val="12"/>
        </w:rPr>
        <w:t xml:space="preserve">. </w:t>
      </w:r>
      <w:r w:rsidRPr="00ED0A6D">
        <w:rPr>
          <w:rStyle w:val="StyleBoldUnderline"/>
        </w:rPr>
        <w:t>If the drill-now theory were correct, prices should have soared</w:t>
      </w:r>
      <w:r w:rsidRPr="00ED0A6D">
        <w:rPr>
          <w:sz w:val="12"/>
        </w:rPr>
        <w:t xml:space="preserve">. </w:t>
      </w:r>
      <w:r w:rsidRPr="00ED0A6D">
        <w:rPr>
          <w:rStyle w:val="StyleBoldUnderline"/>
        </w:rPr>
        <w:t>Instead they went down by nearly a dollar</w:t>
      </w:r>
      <w:r w:rsidRPr="00ED0A6D">
        <w:rPr>
          <w:sz w:val="12"/>
        </w:rPr>
        <w:t xml:space="preserve">. The AP analysis used Energy Department figures for regular unleaded gas prices adjusted for inflation to 2012 dollars, oil production and oil demand. The figures go back to January 1976, the earliest the Energy Department keeps figures on unleaded gas prices. Phil Hanser, an economist and statistician at the energy consulting firm The Brattle Group; University of South Carolina statistics professor John Grego; New York University statistics professor Edward Melnick and David Peterson, a retired Duke University statistics professor, looked at the analysis, ran their own calculations, including several complicated formulas, and came to the same conclusion. </w:t>
      </w:r>
      <w:r w:rsidRPr="00ED0A6D">
        <w:rPr>
          <w:rStyle w:val="StyleBoldUnderline"/>
        </w:rPr>
        <w:t>When U.S. production goes up, the price of gas "is certainly not going down,"</w:t>
      </w:r>
      <w:r w:rsidRPr="00ED0A6D">
        <w:rPr>
          <w:sz w:val="12"/>
        </w:rPr>
        <w:t xml:space="preserve"> Melnick said. "</w:t>
      </w:r>
      <w:r w:rsidRPr="00ED0A6D">
        <w:rPr>
          <w:rStyle w:val="StyleBoldUnderline"/>
        </w:rPr>
        <w:t>The data does not suggest that whatsoever</w:t>
      </w:r>
      <w:r w:rsidRPr="00ED0A6D">
        <w:rPr>
          <w:sz w:val="12"/>
        </w:rPr>
        <w:t xml:space="preserve">." The </w:t>
      </w:r>
      <w:r w:rsidRPr="00ED0A6D">
        <w:rPr>
          <w:rStyle w:val="StyleBoldUnderline"/>
        </w:rPr>
        <w:t>calculations "help make the point that U.S. production and demand have little to do with the price of gasoline</w:t>
      </w:r>
      <w:r w:rsidRPr="00ED0A6D">
        <w:rPr>
          <w:sz w:val="12"/>
        </w:rPr>
        <w:t xml:space="preserve"> in the U.S., </w:t>
      </w:r>
      <w:r w:rsidRPr="00ED0A6D">
        <w:rPr>
          <w:rStyle w:val="StyleBoldUnderline"/>
        </w:rPr>
        <w:t>and lend support to the notion that there is not a great deal we in the U.S., acting alone, can do to affect the price</w:t>
      </w:r>
      <w:r w:rsidRPr="00ED0A6D">
        <w:rPr>
          <w:sz w:val="12"/>
        </w:rPr>
        <w:t xml:space="preserve"> of gasoline," Peterson wrote in an email. He pointed out that Energy Department figures show that </w:t>
      </w:r>
      <w:r w:rsidRPr="00ED0A6D">
        <w:rPr>
          <w:rStyle w:val="StyleBoldUnderline"/>
        </w:rPr>
        <w:t>gas prices in the U.S. seem to rise and fall similarly to gas prices in Europe, showing that it has little to do with American drilling.</w:t>
      </w:r>
      <w:r w:rsidRPr="00ED0A6D">
        <w:rPr>
          <w:sz w:val="12"/>
        </w:rPr>
        <w:t xml:space="preserve"> And that's the key. </w:t>
      </w:r>
      <w:r w:rsidRPr="00ED0A6D">
        <w:rPr>
          <w:rStyle w:val="StyleBoldUnderline"/>
        </w:rPr>
        <w:t>It's a world market</w:t>
      </w:r>
      <w:r w:rsidRPr="00ED0A6D">
        <w:rPr>
          <w:sz w:val="12"/>
        </w:rPr>
        <w:t xml:space="preserve">, economists say. </w:t>
      </w:r>
      <w:r w:rsidRPr="00ED0A6D">
        <w:rPr>
          <w:rStyle w:val="Emphasis"/>
        </w:rPr>
        <w:t>Unlike natural gas or electricity, the United States alone does not have the power to change the supply-and-demand equation in the world oil market</w:t>
      </w:r>
      <w:r w:rsidRPr="00ED0A6D">
        <w:rPr>
          <w:sz w:val="12"/>
        </w:rPr>
        <w:t xml:space="preserve">, said Christopher Knittel, a professor of energy economics at MIT. American oil production is about 11 percent of the world's output, so </w:t>
      </w:r>
      <w:r w:rsidRPr="00ED0A6D">
        <w:rPr>
          <w:rStyle w:val="StyleBoldUnderline"/>
        </w:rPr>
        <w:t>even if the U.S. were to increase its oil production by 50 percent</w:t>
      </w:r>
      <w:r w:rsidRPr="00ED0A6D">
        <w:rPr>
          <w:sz w:val="12"/>
        </w:rPr>
        <w:t xml:space="preserve"> -- that is </w:t>
      </w:r>
      <w:r w:rsidRPr="00ED0A6D">
        <w:rPr>
          <w:rStyle w:val="StyleBoldUnderline"/>
        </w:rPr>
        <w:t>more than drilling in the Arctic, increased public-lands and offshore drilling, and the Canadian pipeline would provide</w:t>
      </w:r>
      <w:r w:rsidRPr="00ED0A6D">
        <w:rPr>
          <w:sz w:val="12"/>
        </w:rPr>
        <w:t xml:space="preserve"> -- </w:t>
      </w:r>
      <w:r w:rsidRPr="00ED0A6D">
        <w:rPr>
          <w:rStyle w:val="StyleBoldUnderline"/>
        </w:rPr>
        <w:t>it would at most cut gas prices by 10 percent</w:t>
      </w:r>
      <w:r w:rsidRPr="00ED0A6D">
        <w:rPr>
          <w:sz w:val="12"/>
        </w:rPr>
        <w:t xml:space="preserve">. "There are not many markets where the United States can't impose its will on market outcomes," Knittel said. "This is one we can't, and it's hard for the average American to understand that and it's easy for politicians to feed off that." </w:t>
      </w:r>
      <w:r w:rsidRPr="00ED0A6D">
        <w:rPr>
          <w:rStyle w:val="StyleBoldUnderline"/>
        </w:rPr>
        <w:t>If drilling activity rises around the globe for a sustained period of time, gasoline prices can fall as that new supply eventually finds its way to market, but the U.S. can't do it alone</w:t>
      </w:r>
      <w:r w:rsidRPr="00ED0A6D">
        <w:rPr>
          <w:sz w:val="12"/>
        </w:rPr>
        <w:t xml:space="preserve">, oil analysts say. </w:t>
      </w:r>
    </w:p>
    <w:p w:rsidR="007A33B1" w:rsidRPr="00ED0A6D" w:rsidRDefault="007A33B1" w:rsidP="007A33B1">
      <w:pPr>
        <w:pStyle w:val="Heading4"/>
      </w:pPr>
      <w:r w:rsidRPr="00ED0A6D">
        <w:t>No impact – contribution to the global supplies is too small.</w:t>
      </w:r>
    </w:p>
    <w:p w:rsidR="007A33B1" w:rsidRPr="00ED0A6D" w:rsidRDefault="00E26FA3" w:rsidP="007A33B1">
      <w:r w:rsidRPr="00ED0A6D">
        <w:rPr>
          <w:rStyle w:val="StyleStyleBold12pt"/>
        </w:rPr>
        <w:t xml:space="preserve">Salameh, </w:t>
      </w:r>
      <w:r w:rsidR="007A33B1" w:rsidRPr="00ED0A6D">
        <w:rPr>
          <w:rStyle w:val="StyleStyleBold12pt"/>
        </w:rPr>
        <w:t xml:space="preserve">13 </w:t>
      </w:r>
      <w:r w:rsidR="007A33B1" w:rsidRPr="00ED0A6D">
        <w:t>(Dr Mamdouh G. Salameh is an international oil economist, a consultant for the World Bank in Washington D.C. on oil and energy and also a technical expert with the United Nations Industrial Development Organization (UNIDO) in Vienna. He holds a doctorate in Economics specializing in the economics and geopolitics of oil and energy and a post-graduate Diploma in Industrial Management and Marketing. Impact of U.S. Shale Oil Revolution on the Global Oil Market, the Price of Oil &amp; Peak Oil, page 28 hhscb)</w:t>
      </w:r>
    </w:p>
    <w:p w:rsidR="007A33B1" w:rsidRPr="00ED0A6D" w:rsidRDefault="007A33B1" w:rsidP="007A33B1">
      <w:pPr>
        <w:rPr>
          <w:sz w:val="16"/>
        </w:rPr>
      </w:pPr>
      <w:r w:rsidRPr="00ED0A6D">
        <w:rPr>
          <w:sz w:val="16"/>
        </w:rPr>
        <w:t>U.S. Shale Oil Contribution to Global Oil Supplies</w:t>
      </w:r>
      <w:r w:rsidRPr="00ED0A6D">
        <w:rPr>
          <w:rStyle w:val="StyleBoldUnderline"/>
        </w:rPr>
        <w:t>. In 2012 U.S. shale oil production contributed 1% to global oil supplies and this is projected to rise to 2% by 2019 and 3% by 2025</w:t>
      </w:r>
      <w:r w:rsidRPr="00ED0A6D">
        <w:rPr>
          <w:sz w:val="16"/>
        </w:rPr>
        <w:t xml:space="preserve"> (see Table 3). </w:t>
      </w:r>
      <w:r w:rsidRPr="00ED0A6D">
        <w:rPr>
          <w:rStyle w:val="StyleBoldUnderline"/>
        </w:rPr>
        <w:t>Such a level of production will hardly make a dent in global oil supplies</w:t>
      </w:r>
      <w:r w:rsidRPr="00ED0A6D">
        <w:rPr>
          <w:sz w:val="16"/>
        </w:rPr>
        <w:t>. Total non-OPEC supply increases by 1.3 mbd over the 2012-2016 period. The key sources of supply driving this growth are rising shale oil production from the U.S., Canadian oil sands and crude oil from the Caspian and Brazil.</w:t>
      </w:r>
    </w:p>
    <w:p w:rsidR="007A33B1" w:rsidRPr="00ED0A6D" w:rsidRDefault="007A33B1" w:rsidP="007A33B1">
      <w:pPr>
        <w:pStyle w:val="Heading4"/>
      </w:pPr>
      <w:r w:rsidRPr="00ED0A6D">
        <w:t>Even if they produced enough to dent the global market, 2035 sees a decline of more than 1 million barrels per day</w:t>
      </w:r>
    </w:p>
    <w:p w:rsidR="007A33B1" w:rsidRPr="00ED0A6D" w:rsidRDefault="007A33B1" w:rsidP="007A33B1">
      <w:r w:rsidRPr="00ED0A6D">
        <w:rPr>
          <w:rStyle w:val="StyleStyleBold12pt"/>
        </w:rPr>
        <w:t xml:space="preserve">Salameh ’13 </w:t>
      </w:r>
      <w:r w:rsidRPr="00ED0A6D">
        <w:t>(Dr Mamdouh G. Salameh is an international oil economist, a consultant for the World Bank in Washington D.C. on oil and energy and also a technical expert with the United Nations Industrial Development Organization (UNIDO) in Vienna. He holds a doctorate in Economics specializing in the economics and geopolitics of oil and energy and a post-graduate Diploma in Industrial Management and Marketing. Impact of U.S. Shale Oil Revolution on the Global Oil Market, the Price of Oil &amp; Peak Oil, page 31 hhscb)</w:t>
      </w:r>
    </w:p>
    <w:p w:rsidR="007A33B1" w:rsidRPr="00ED0A6D" w:rsidRDefault="007A33B1" w:rsidP="007A33B1">
      <w:pPr>
        <w:rPr>
          <w:rStyle w:val="StyleBoldUnderline"/>
        </w:rPr>
      </w:pPr>
      <w:r w:rsidRPr="00ED0A6D">
        <w:rPr>
          <w:sz w:val="14"/>
        </w:rPr>
        <w:lastRenderedPageBreak/>
        <w:t xml:space="preserve">While U.S. shale oil production will probably have a positive impact on domestic oil production and the level of oil imports, it will hardly make a dent in the global oil supply. </w:t>
      </w:r>
      <w:r w:rsidRPr="00ED0A6D">
        <w:rPr>
          <w:rStyle w:val="StyleBoldUnderline"/>
        </w:rPr>
        <w:t>Total U.S. oil production oil will hardly make a dent in the global oil supply. Total U.S. oil production oil will peak at 7.50 mbd in 2019 before it starts to decline reaching 6.10 mbd by 2035. This means that there is neither a chance for the United States ever to become self-sufficient in oil nor to overtake either Saudi Arabia or Russia in oil production.</w:t>
      </w:r>
      <w:r w:rsidRPr="00ED0A6D">
        <w:rPr>
          <w:sz w:val="14"/>
        </w:rPr>
        <w:t xml:space="preserve"> Moreover, </w:t>
      </w:r>
      <w:r w:rsidRPr="00ED0A6D">
        <w:rPr>
          <w:rStyle w:val="StyleBoldUnderline"/>
        </w:rPr>
        <w:t>the U.S. will never be in a position to deny OPEC the power to set global oil prices</w:t>
      </w:r>
      <w:r w:rsidRPr="00ED0A6D">
        <w:rPr>
          <w:sz w:val="14"/>
        </w:rPr>
        <w:t xml:space="preserve">. However, </w:t>
      </w:r>
      <w:r w:rsidRPr="00ED0A6D">
        <w:rPr>
          <w:rStyle w:val="StyleBoldUnderline"/>
        </w:rPr>
        <w:t xml:space="preserve">the biggest obstacles to an expansion of U.S. shale oil production would be a backlash against its adverse impact on the environment, lack of oil transport and refining infrastructure and rising costs of production. Without higher prices exceeding $100/barrel, no one would be chasing shale oil. The U.S. shale oil boom would not be easy to replicate in the rest of the world nor will it invalidate the concept of peal oil. </w:t>
      </w:r>
    </w:p>
    <w:p w:rsidR="007A33B1" w:rsidRPr="00ED0A6D" w:rsidRDefault="007A33B1" w:rsidP="007A33B1">
      <w:pPr>
        <w:pStyle w:val="Heading4"/>
      </w:pPr>
      <w:r w:rsidRPr="00ED0A6D">
        <w:t>US oil production won’t lower prices – export bans and modest amounts</w:t>
      </w:r>
    </w:p>
    <w:p w:rsidR="007A33B1" w:rsidRPr="00ED0A6D" w:rsidRDefault="007A33B1" w:rsidP="007A33B1">
      <w:pPr>
        <w:shd w:val="clear" w:color="auto" w:fill="FFFFFF"/>
        <w:spacing w:line="180" w:lineRule="atLeast"/>
        <w:textAlignment w:val="baseline"/>
        <w:rPr>
          <w:rStyle w:val="StyleStyleBold12pt"/>
          <w:rFonts w:eastAsia="Times New Roman" w:cs="Arial"/>
          <w:b w:val="0"/>
          <w:bCs w:val="0"/>
          <w:color w:val="333333"/>
          <w:sz w:val="20"/>
          <w:szCs w:val="20"/>
        </w:rPr>
      </w:pPr>
      <w:r w:rsidRPr="00ED0A6D">
        <w:rPr>
          <w:rStyle w:val="StyleStyleBold12pt"/>
        </w:rPr>
        <w:t xml:space="preserve">David 2/6 </w:t>
      </w:r>
      <w:r w:rsidRPr="00ED0A6D">
        <w:t>Writer/editor at CNBC and former reporter at </w:t>
      </w:r>
      <w:hyperlink r:id="rId12" w:history="1">
        <w:r w:rsidRPr="00ED0A6D">
          <w:rPr>
            <w:rStyle w:val="Hyperlink"/>
          </w:rPr>
          <w:t>Dow Jones Newswires/The Wall Street Journal</w:t>
        </w:r>
      </w:hyperlink>
      <w:r w:rsidRPr="00ED0A6D">
        <w:t xml:space="preserve"> (Javier, “US cranking out crude, but don't expect lower prices: RBC”, CNBC, 2/6/14, http://www.cnbc.com/id/101396910#.)//BZ</w:t>
      </w:r>
    </w:p>
    <w:p w:rsidR="007A33B1" w:rsidRPr="00ED0A6D" w:rsidRDefault="007A33B1" w:rsidP="007A33B1">
      <w:pPr>
        <w:rPr>
          <w:sz w:val="14"/>
        </w:rPr>
      </w:pPr>
      <w:r w:rsidRPr="00ED0A6D">
        <w:rPr>
          <w:rStyle w:val="StyleBoldUnderline"/>
        </w:rPr>
        <w:t>The U</w:t>
      </w:r>
      <w:r w:rsidRPr="00ED0A6D">
        <w:rPr>
          <w:sz w:val="14"/>
        </w:rPr>
        <w:t xml:space="preserve">nited </w:t>
      </w:r>
      <w:r w:rsidRPr="00ED0A6D">
        <w:rPr>
          <w:rStyle w:val="StyleBoldUnderline"/>
        </w:rPr>
        <w:t>S</w:t>
      </w:r>
      <w:r w:rsidRPr="00ED0A6D">
        <w:rPr>
          <w:sz w:val="14"/>
        </w:rPr>
        <w:t xml:space="preserve">tates </w:t>
      </w:r>
      <w:r w:rsidRPr="00ED0A6D">
        <w:rPr>
          <w:rStyle w:val="StyleBoldUnderline"/>
        </w:rPr>
        <w:t>is awash in oil</w:t>
      </w:r>
      <w:r w:rsidRPr="00ED0A6D">
        <w:rPr>
          <w:sz w:val="14"/>
        </w:rPr>
        <w:t xml:space="preserve">, </w:t>
      </w:r>
      <w:r w:rsidRPr="00ED0A6D">
        <w:rPr>
          <w:rStyle w:val="StyleBoldUnderline"/>
        </w:rPr>
        <w:t>yet analysts</w:t>
      </w:r>
      <w:r w:rsidRPr="00ED0A6D">
        <w:rPr>
          <w:sz w:val="14"/>
        </w:rPr>
        <w:t xml:space="preserve"> at RBC Capital Markets </w:t>
      </w:r>
      <w:r w:rsidRPr="00ED0A6D">
        <w:rPr>
          <w:rStyle w:val="StyleBoldUnderline"/>
        </w:rPr>
        <w:t>don't expect that to pull benchmark crude prices</w:t>
      </w:r>
      <w:r w:rsidRPr="00ED0A6D">
        <w:rPr>
          <w:sz w:val="14"/>
        </w:rPr>
        <w:t xml:space="preserve"> much </w:t>
      </w:r>
      <w:r w:rsidRPr="00ED0A6D">
        <w:rPr>
          <w:rStyle w:val="StyleBoldUnderline"/>
        </w:rPr>
        <w:t>lower</w:t>
      </w:r>
      <w:r w:rsidRPr="00ED0A6D">
        <w:rPr>
          <w:sz w:val="14"/>
        </w:rPr>
        <w:t xml:space="preserve">. In its five-year outlook, published Thursday, RBC analysts said soaring </w:t>
      </w:r>
      <w:r w:rsidRPr="00ED0A6D">
        <w:rPr>
          <w:rStyle w:val="Emphasis"/>
        </w:rPr>
        <w:t>U.S. production will be absorbed by the rest of the world "with only modest price impact</w:t>
      </w:r>
      <w:r w:rsidRPr="00ED0A6D">
        <w:rPr>
          <w:sz w:val="14"/>
        </w:rPr>
        <w:t xml:space="preserve">" over the next year. </w:t>
      </w:r>
      <w:r w:rsidRPr="00ED0A6D">
        <w:rPr>
          <w:rStyle w:val="StyleBoldUnderline"/>
        </w:rPr>
        <w:t>The world's largest economy is churning out record amounts of crude, and is mulling whether to export some of it abroad</w:t>
      </w:r>
      <w:r w:rsidRPr="00ED0A6D">
        <w:rPr>
          <w:sz w:val="14"/>
        </w:rPr>
        <w:t>—</w:t>
      </w:r>
      <w:r w:rsidRPr="00ED0A6D">
        <w:rPr>
          <w:rStyle w:val="StyleBoldUnderline"/>
        </w:rPr>
        <w:t>something it hasn't done in decades</w:t>
      </w:r>
      <w:r w:rsidRPr="00ED0A6D">
        <w:rPr>
          <w:sz w:val="14"/>
        </w:rPr>
        <w:t>. Last month, the Energy Information Administration said the U.S. would pump huge amounts of oil and natural gas through at least 2016, with annual crude production challenging the 1970 record of 9.6 million barrels per day. (Read more: US oil, gas juggernaut on course through 2016: EIA) The bank pointed out that U.S. production has surged by nearly 50 percent since its 2008 low, to its current 8 million barrels per day (bpd). With the shale boom accelerating, RBC estimates that production could grow by at least 700,000 bpd each year through 2016. That could lead to oil supply from the U.S. partly displacing that from OPEC, which is in the throes of supply disruptions amid turmoil in Libya and Iraq. "</w:t>
      </w:r>
      <w:r w:rsidRPr="00ED0A6D">
        <w:rPr>
          <w:rStyle w:val="StyleBoldUnderline"/>
        </w:rPr>
        <w:t>We see OPEC continuing to cede market share to the U.S. in the near to medium term</w:t>
      </w:r>
      <w:r w:rsidRPr="00ED0A6D">
        <w:rPr>
          <w:sz w:val="14"/>
        </w:rPr>
        <w:t>," said the analysts, who do not view supply growth from non-OPEC countries as a major threat to prices. They wrote that they expect U.S. oil production to reach 11 million bpd in 2018 and for "the U.S. to become the world's largest oil producer in late 2016." In spite of these crosswinds, RBC said, "</w:t>
      </w:r>
      <w:r w:rsidRPr="00ED0A6D">
        <w:rPr>
          <w:rStyle w:val="StyleBoldUnderline"/>
        </w:rPr>
        <w:t>we don't believe the current wave of U.S. oil growth will cause an oil price collapse</w:t>
      </w:r>
      <w:r w:rsidRPr="00ED0A6D">
        <w:rPr>
          <w:sz w:val="14"/>
        </w:rPr>
        <w:t>." It foresees West Texas Intermediate trading between $92 and $94 in 2014-15, with Brent floating in a range of $102 to $103.</w:t>
      </w:r>
    </w:p>
    <w:p w:rsidR="007A33B1" w:rsidRPr="00ED0A6D" w:rsidRDefault="007A33B1" w:rsidP="007A33B1"/>
    <w:p w:rsidR="007A33B1" w:rsidRPr="00ED0A6D" w:rsidRDefault="007A33B1" w:rsidP="007A33B1">
      <w:pPr>
        <w:pStyle w:val="Heading4"/>
      </w:pPr>
      <w:r w:rsidRPr="00ED0A6D">
        <w:t>Offshore expansion isn’t necessary for US demand – only a risk of environmental disaster</w:t>
      </w:r>
    </w:p>
    <w:p w:rsidR="007A33B1" w:rsidRPr="00ED0A6D" w:rsidRDefault="007A33B1" w:rsidP="007A33B1">
      <w:r w:rsidRPr="00ED0A6D">
        <w:rPr>
          <w:rStyle w:val="StyleStyleBold12pt"/>
        </w:rPr>
        <w:t>Priest and Zipf 13</w:t>
      </w:r>
      <w:r w:rsidRPr="00ED0A6D">
        <w:t xml:space="preserve"> Associate professor of history and geography at the University of Iowa, and Executive Director of Clean Ocean Action (Tyler and Cindy, “Should the U.S. Expand Offshore Oil Drilling?” 4/14/14, The Wall Street Journal, http://online.wsj.com/news/articles/SB10001424127887324020504578398610851042612)//BZ</w:t>
      </w:r>
    </w:p>
    <w:p w:rsidR="007A33B1" w:rsidRPr="00ED0A6D" w:rsidRDefault="007A33B1" w:rsidP="007A33B1">
      <w:pPr>
        <w:rPr>
          <w:sz w:val="16"/>
        </w:rPr>
      </w:pPr>
      <w:r w:rsidRPr="00ED0A6D">
        <w:rPr>
          <w:sz w:val="16"/>
        </w:rPr>
        <w:t>Although some people cheer the suspension of oil exploration in Arctic waters, this is a major setback for U.S. energy development. Americans must find ways to reduce oil consumption. But we will still require lots of oil for a long time. If that oil doesn't come from the Arctic or other parts of the outer shelf, it will very likely come from places with weaker environmental and labor protections than we have in the U.S. Given these realities, we should not abandon the quest to determine the extent of our offshore oil resources</w:t>
      </w:r>
      <w:r w:rsidRPr="00ED0A6D">
        <w:rPr>
          <w:rStyle w:val="StyleBoldUnderline"/>
        </w:rPr>
        <w:t xml:space="preserve"> </w:t>
      </w:r>
      <w:r w:rsidRPr="00ED0A6D">
        <w:rPr>
          <w:sz w:val="16"/>
        </w:rPr>
        <w:t xml:space="preserve">and how much can be recovered in a responsible manner. Expanded offshore drilling for oil in the U.S. would be an unnecessary, harmful step in the wrong direction. </w:t>
      </w:r>
      <w:r w:rsidRPr="00ED0A6D">
        <w:rPr>
          <w:rStyle w:val="StyleBoldUnderline"/>
        </w:rPr>
        <w:t>Recent trends in U.S. energy consumption and production suggest we don't need to find more oil offshore</w:t>
      </w:r>
      <w:r w:rsidRPr="00ED0A6D">
        <w:rPr>
          <w:sz w:val="16"/>
        </w:rPr>
        <w:t xml:space="preserve">. Our </w:t>
      </w:r>
      <w:r w:rsidRPr="00ED0A6D">
        <w:rPr>
          <w:rStyle w:val="StyleBoldUnderline"/>
        </w:rPr>
        <w:t>investment dollars and energies are better spent on renewable energy, conservation and efficiencies such as improved mass transit, smart grids and clean-emission vehicles</w:t>
      </w:r>
      <w:r w:rsidRPr="00ED0A6D">
        <w:rPr>
          <w:sz w:val="16"/>
        </w:rPr>
        <w:t xml:space="preserve">—an approach </w:t>
      </w:r>
      <w:r w:rsidRPr="00ED0A6D">
        <w:rPr>
          <w:rStyle w:val="StyleBoldUnderline"/>
        </w:rPr>
        <w:t>that creates jobs, doesn't damage the environment and addresses fossil-fuel-driven climate change</w:t>
      </w:r>
      <w:r w:rsidRPr="00ED0A6D">
        <w:rPr>
          <w:sz w:val="16"/>
        </w:rPr>
        <w:t xml:space="preserve">. Along the Atlantic, Pacific, Alaskan and Gulf coasts, entire state budgets are built on revenues from clean-ocean economies. Fishing, boating, beach-going, surfing and tourism businesses rely on clean, healthy ecosystems. These businesses bring billions of dollars to coastal economies and provide jobs for millions of people. In light of recent superstorms and increasingly hostile ocean conditions, driven by climate change, shore-based economies are under enough </w:t>
      </w:r>
      <w:r w:rsidRPr="00ED0A6D">
        <w:rPr>
          <w:sz w:val="16"/>
        </w:rPr>
        <w:lastRenderedPageBreak/>
        <w:t xml:space="preserve">stress without the added burdens imposed by offshore drilling. According to the White House, </w:t>
      </w:r>
      <w:r w:rsidRPr="00ED0A6D">
        <w:rPr>
          <w:rStyle w:val="Emphasis"/>
        </w:rPr>
        <w:t>U.S. demand for oil is at a 15-year low</w:t>
      </w:r>
      <w:r w:rsidRPr="00ED0A6D">
        <w:rPr>
          <w:sz w:val="16"/>
        </w:rPr>
        <w:t xml:space="preserve">, and </w:t>
      </w:r>
      <w:r w:rsidRPr="00ED0A6D">
        <w:rPr>
          <w:rStyle w:val="StyleBoldUnderline"/>
        </w:rPr>
        <w:t xml:space="preserve">measures are in place to reduce it further by, </w:t>
      </w:r>
      <w:r w:rsidRPr="00ED0A6D">
        <w:rPr>
          <w:sz w:val="16"/>
        </w:rPr>
        <w:t>for example</w:t>
      </w:r>
      <w:r w:rsidRPr="00ED0A6D">
        <w:rPr>
          <w:rStyle w:val="StyleBoldUnderline"/>
        </w:rPr>
        <w:t>, boosting fuel-economy standards for vehicles</w:t>
      </w:r>
      <w:r w:rsidRPr="00ED0A6D">
        <w:rPr>
          <w:sz w:val="16"/>
        </w:rPr>
        <w:t xml:space="preserve">. The </w:t>
      </w:r>
      <w:r w:rsidRPr="00ED0A6D">
        <w:rPr>
          <w:rStyle w:val="StyleBoldUnderline"/>
        </w:rPr>
        <w:t>percentage of crude-oil consumption supplied by imports has declined</w:t>
      </w:r>
      <w:r w:rsidRPr="00ED0A6D">
        <w:rPr>
          <w:sz w:val="16"/>
        </w:rPr>
        <w:t xml:space="preserve">, and </w:t>
      </w:r>
      <w:r w:rsidRPr="00ED0A6D">
        <w:rPr>
          <w:rStyle w:val="StyleBoldUnderline"/>
        </w:rPr>
        <w:t>if we stop exporting petroleum products</w:t>
      </w:r>
      <w:r w:rsidRPr="00ED0A6D">
        <w:rPr>
          <w:sz w:val="16"/>
        </w:rPr>
        <w:t xml:space="preserve"> like gasoline and heating oil—in 2011 the U.S. became a net exporter of petroleum products, sending 2.9 million barrels a day abroad—</w:t>
      </w:r>
      <w:r w:rsidRPr="00ED0A6D">
        <w:rPr>
          <w:rStyle w:val="StyleBoldUnderline"/>
        </w:rPr>
        <w:t>we further reduce our need for crude imports</w:t>
      </w:r>
      <w:r w:rsidRPr="00ED0A6D">
        <w:rPr>
          <w:sz w:val="16"/>
        </w:rPr>
        <w:t xml:space="preserve">. These are all </w:t>
      </w:r>
      <w:r w:rsidRPr="00ED0A6D">
        <w:rPr>
          <w:rStyle w:val="StyleBoldUnderline"/>
        </w:rPr>
        <w:t>signs that we can and will break our dependence on oil</w:t>
      </w:r>
      <w:r w:rsidRPr="00ED0A6D">
        <w:rPr>
          <w:sz w:val="16"/>
        </w:rPr>
        <w:t xml:space="preserve">, </w:t>
      </w:r>
      <w:r w:rsidRPr="00ED0A6D">
        <w:rPr>
          <w:rStyle w:val="StyleBoldUnderline"/>
        </w:rPr>
        <w:t>and that we're heading in that direction</w:t>
      </w:r>
      <w:r w:rsidRPr="00ED0A6D">
        <w:rPr>
          <w:sz w:val="16"/>
        </w:rPr>
        <w:t xml:space="preserve">. Clearly, </w:t>
      </w:r>
      <w:r w:rsidRPr="00ED0A6D">
        <w:rPr>
          <w:rStyle w:val="Emphasis"/>
        </w:rPr>
        <w:t>we don't need to expand offshore drilling to meet our needs</w:t>
      </w:r>
      <w:r w:rsidRPr="00ED0A6D">
        <w:rPr>
          <w:sz w:val="16"/>
        </w:rPr>
        <w:t xml:space="preserve">. In addition, </w:t>
      </w:r>
      <w:r w:rsidRPr="00ED0A6D">
        <w:rPr>
          <w:rStyle w:val="StyleBoldUnderline"/>
        </w:rPr>
        <w:t>more drilling would mean more damage to the environment.</w:t>
      </w:r>
      <w:r w:rsidRPr="00ED0A6D">
        <w:rPr>
          <w:sz w:val="16"/>
        </w:rPr>
        <w:t xml:space="preserve"> Seismic surveys—the piercing sound waves used to pinpoint oil deposits—travel thousands of miles, interfering with marine mammal reproduction, migration and communication, and causing localized reductions in fishery catches. Also, offshore oil facilities (pipelines, rigs, wellheads) generate significant air and water pollution. Perhaps most significant, there is the ever-present risk of oil spills. </w:t>
      </w:r>
      <w:r w:rsidRPr="00ED0A6D">
        <w:rPr>
          <w:rStyle w:val="StyleBoldUnderline"/>
        </w:rPr>
        <w:t>Despite claims of safety improvements over the years, any rig, tanker or pipeline can become a disaster</w:t>
      </w:r>
      <w:r w:rsidRPr="00ED0A6D">
        <w:rPr>
          <w:sz w:val="16"/>
        </w:rPr>
        <w:t>—</w:t>
      </w:r>
      <w:r w:rsidRPr="00ED0A6D">
        <w:rPr>
          <w:rStyle w:val="StyleBoldUnderline"/>
        </w:rPr>
        <w:t>regardless of the precautions taken</w:t>
      </w:r>
      <w:r w:rsidRPr="00ED0A6D">
        <w:rPr>
          <w:sz w:val="16"/>
        </w:rPr>
        <w:t xml:space="preserve">. After thousands of rig and pipeline spills, fires and leaks onshore and off, as well as recent problems with operations in the Arctic, everyone can reasonably expect that expanded ocean drilling will involve significant environmental harm and the heavy economic toll that comes with it. What would be our reward for knowingly taking these risks? Forget about lower gasoline prices. </w:t>
      </w:r>
      <w:r w:rsidRPr="00ED0A6D">
        <w:rPr>
          <w:rStyle w:val="StyleBoldUnderline"/>
        </w:rPr>
        <w:t>The U.S. Energy Information Administration estimates that if oil drilling was expanded in all the ocean areas of the lower 48 states, we would only see a three-cent reduction in the price of a gallon of gasoline by 2030</w:t>
      </w:r>
      <w:r w:rsidRPr="00ED0A6D">
        <w:rPr>
          <w:sz w:val="16"/>
        </w:rPr>
        <w:t xml:space="preserve">. </w:t>
      </w:r>
      <w:r w:rsidRPr="00ED0A6D">
        <w:rPr>
          <w:rStyle w:val="StyleBoldUnderline"/>
        </w:rPr>
        <w:t>The promise of oil jobs boosting local economies is a hollow one</w:t>
      </w:r>
      <w:r w:rsidRPr="00ED0A6D">
        <w:rPr>
          <w:sz w:val="16"/>
        </w:rPr>
        <w:t xml:space="preserve">. History is replete with examples of energy companies coming into areas with supposedly struggling economies, claiming to be the solution. </w:t>
      </w:r>
      <w:r w:rsidRPr="00ED0A6D">
        <w:rPr>
          <w:rStyle w:val="StyleBoldUnderline"/>
        </w:rPr>
        <w:t>Once the extraction infrastructure is built or energy reservoirs are depleted, jobs vanis</w:t>
      </w:r>
      <w:r w:rsidRPr="00ED0A6D">
        <w:rPr>
          <w:sz w:val="16"/>
        </w:rPr>
        <w:t xml:space="preserve">h. </w:t>
      </w:r>
      <w:r w:rsidRPr="00ED0A6D">
        <w:rPr>
          <w:rStyle w:val="StyleBoldUnderline"/>
        </w:rPr>
        <w:t>This is beginning to play out in the Bakken oil fields in the Dakotas</w:t>
      </w:r>
      <w:r w:rsidRPr="00ED0A6D">
        <w:rPr>
          <w:sz w:val="16"/>
        </w:rPr>
        <w:t xml:space="preserve">. Areas with already vibrant economies will also lose when the pollution footprint of expanded oil and gas drilling crowds out clean ocean uses. Investments in renewable energy, efficiency and conservation will produce lasting employment and a higher standard of living throughout the economy without incurring the same risks. </w:t>
      </w:r>
      <w:r w:rsidRPr="00ED0A6D">
        <w:rPr>
          <w:rStyle w:val="StyleBoldUnderline"/>
        </w:rPr>
        <w:t>Offshore drilling yields too little benefit at too great a cost to our coastal communities, their economies and the environment</w:t>
      </w:r>
      <w:r w:rsidRPr="00ED0A6D">
        <w:rPr>
          <w:sz w:val="16"/>
        </w:rPr>
        <w:t xml:space="preserve">. Instead, </w:t>
      </w:r>
      <w:r w:rsidRPr="00ED0A6D">
        <w:rPr>
          <w:rStyle w:val="StyleBoldUnderline"/>
        </w:rPr>
        <w:t>we should be working to build a smarter energy future</w:t>
      </w:r>
      <w:r w:rsidRPr="00ED0A6D">
        <w:rPr>
          <w:sz w:val="16"/>
        </w:rPr>
        <w:t xml:space="preserve">. </w:t>
      </w:r>
    </w:p>
    <w:p w:rsidR="007A33B1" w:rsidRPr="00ED0A6D" w:rsidRDefault="007A33B1" w:rsidP="007A33B1"/>
    <w:p w:rsidR="007A33B1" w:rsidRPr="00ED0A6D" w:rsidRDefault="007A33B1" w:rsidP="007A33B1">
      <w:pPr>
        <w:pStyle w:val="Heading4"/>
      </w:pPr>
      <w:r w:rsidRPr="00ED0A6D">
        <w:t xml:space="preserve">Offshore oil production in Alaska isn’t popular, takes years to begin, and won’t cover falling domestic production                                                                                                                                                                                                                                                                                                                                                                                                                                                                                                                                                                                                                                                       </w:t>
      </w:r>
    </w:p>
    <w:p w:rsidR="007A33B1" w:rsidRPr="00ED0A6D" w:rsidRDefault="007A33B1" w:rsidP="007A33B1">
      <w:pPr>
        <w:rPr>
          <w:rStyle w:val="StyleStyleBold12pt"/>
        </w:rPr>
      </w:pPr>
      <w:r w:rsidRPr="00ED0A6D">
        <w:rPr>
          <w:rStyle w:val="StyleStyleBold12pt"/>
        </w:rPr>
        <w:t xml:space="preserve">Schoen 13 </w:t>
      </w:r>
      <w:r w:rsidRPr="00ED0A6D">
        <w:t>Senior producer for NBC reporting and writing economics, business and financial news for 30+ years (John, “Would drilling more Alaskan oil cut prices?” NBC News answer desk, 2013, http://www.nbcnews.com/id/12993250/ns/business-answer_desk/t/would-drilling-more-alaskan-oil-cut-prices/#.U6tE9vldWug)//BZ</w:t>
      </w:r>
    </w:p>
    <w:p w:rsidR="007A33B1" w:rsidRPr="00ED0A6D" w:rsidRDefault="007A33B1" w:rsidP="007A33B1">
      <w:pPr>
        <w:rPr>
          <w:sz w:val="16"/>
        </w:rPr>
      </w:pPr>
      <w:r w:rsidRPr="00ED0A6D">
        <w:rPr>
          <w:sz w:val="16"/>
        </w:rPr>
        <w:t xml:space="preserve">The week's vote in the House to approve drilling for oil in the Arctic National Wildlife Refuge has several readers — including Kelly in Georgia — wondering if there's enough extra oil up there to make a difference. </w:t>
      </w:r>
      <w:r w:rsidRPr="00ED0A6D">
        <w:rPr>
          <w:rStyle w:val="StyleBoldUnderline"/>
        </w:rPr>
        <w:t>How much oil is in Alaska and is it worth it</w:t>
      </w:r>
      <w:r w:rsidRPr="00ED0A6D">
        <w:rPr>
          <w:sz w:val="16"/>
        </w:rPr>
        <w:t xml:space="preserve">? -- Kelly J.,Statesboro, Ga. Whenever you’re talking about estimates of how much oil is in the ground, </w:t>
      </w:r>
      <w:r w:rsidRPr="00ED0A6D">
        <w:rPr>
          <w:rStyle w:val="StyleBoldUnderline"/>
        </w:rPr>
        <w:t>the only honest answer is: God only knows</w:t>
      </w:r>
      <w:r w:rsidRPr="00ED0A6D">
        <w:rPr>
          <w:sz w:val="16"/>
        </w:rPr>
        <w:t xml:space="preserve">. Oil geologists have gotten pretty good at making estimates. Even then, these analyses are hedged by including the probability that the expected amount of oil will ultimately be extracted. And even with the latest 3-D seismic data analysis (4-D, if you track underground changes over time), </w:t>
      </w:r>
      <w:r w:rsidRPr="00ED0A6D">
        <w:rPr>
          <w:rStyle w:val="StyleBoldUnderline"/>
        </w:rPr>
        <w:t>estimating reserves still involves plenty of guesswork</w:t>
      </w:r>
      <w:r w:rsidRPr="00ED0A6D">
        <w:rPr>
          <w:sz w:val="16"/>
        </w:rPr>
        <w:t xml:space="preserve">. The total volume of recoverable crude oil in the so-called coastal plain of ANWR, the last major untapped field left in Alaska (that we know of), comes to about 10.4 billion barrels, according to the Energy Department's </w:t>
      </w:r>
      <w:hyperlink r:id="rId13" w:history="1">
        <w:r w:rsidRPr="00ED0A6D">
          <w:rPr>
            <w:rStyle w:val="Hyperlink"/>
            <w:sz w:val="16"/>
          </w:rPr>
          <w:t>analysis</w:t>
        </w:r>
      </w:hyperlink>
      <w:r w:rsidRPr="00ED0A6D">
        <w:rPr>
          <w:sz w:val="16"/>
        </w:rPr>
        <w:t xml:space="preserve">, which is based on data from the U.S. Geologic Survey. That estimate predicts a 95-percent certainty that only 5.7 billion barrels are recoverable and a 5 percent chance there might be as much as 16 billion barrels. (These estimates cover both the oil believed to be reachable by land, as well as an offshore area within the 3-mile limit. So far, </w:t>
      </w:r>
      <w:r w:rsidRPr="00ED0A6D">
        <w:rPr>
          <w:rStyle w:val="StyleBoldUnderline"/>
        </w:rPr>
        <w:t>no one is proposing offshore drilling</w:t>
      </w:r>
      <w:r w:rsidRPr="00ED0A6D">
        <w:rPr>
          <w:sz w:val="16"/>
        </w:rPr>
        <w:t xml:space="preserve">.) So let’s go with the 10.4-billion-barrel estimate. </w:t>
      </w:r>
      <w:r w:rsidRPr="00ED0A6D">
        <w:rPr>
          <w:rStyle w:val="StyleBoldUnderline"/>
        </w:rPr>
        <w:t>The Energy Dept. figures that</w:t>
      </w:r>
      <w:r w:rsidRPr="00ED0A6D">
        <w:rPr>
          <w:sz w:val="16"/>
        </w:rPr>
        <w:t xml:space="preserve">, </w:t>
      </w:r>
      <w:r w:rsidRPr="00ED0A6D">
        <w:rPr>
          <w:rStyle w:val="StyleBoldUnderline"/>
        </w:rPr>
        <w:t>from the day final approval is granted</w:t>
      </w:r>
      <w:r w:rsidRPr="00ED0A6D">
        <w:rPr>
          <w:sz w:val="16"/>
        </w:rPr>
        <w:t xml:space="preserve">, </w:t>
      </w:r>
      <w:r w:rsidRPr="00ED0A6D">
        <w:rPr>
          <w:rStyle w:val="StyleBoldUnderline"/>
        </w:rPr>
        <w:t>it would take seven to 12 years to begin producing oil</w:t>
      </w:r>
      <w:r w:rsidRPr="00ED0A6D">
        <w:rPr>
          <w:sz w:val="16"/>
        </w:rPr>
        <w:t xml:space="preserve">. That means ANWR oil would come on stream in 2013 and peak at about 876,000 barrels per day in 2024. How much impact will that have on oil prices? Here’s where people on both sides of the ANWR debate start to play a little mischief with the numbers. </w:t>
      </w:r>
      <w:r w:rsidRPr="00ED0A6D">
        <w:rPr>
          <w:rStyle w:val="StyleBoldUnderline"/>
        </w:rPr>
        <w:t xml:space="preserve">The U.S. currently uses about 21 million barrels of oil a day, </w:t>
      </w:r>
      <w:r w:rsidRPr="00ED0A6D">
        <w:rPr>
          <w:sz w:val="16"/>
        </w:rPr>
        <w:t>about</w:t>
      </w:r>
      <w:r w:rsidRPr="00ED0A6D">
        <w:rPr>
          <w:rStyle w:val="StyleBoldUnderline"/>
        </w:rPr>
        <w:t xml:space="preserve"> 6 million of which is produced domestically</w:t>
      </w:r>
      <w:r w:rsidRPr="00ED0A6D">
        <w:rPr>
          <w:sz w:val="16"/>
        </w:rPr>
        <w:t xml:space="preserve">. But that </w:t>
      </w:r>
      <w:r w:rsidRPr="00ED0A6D">
        <w:rPr>
          <w:rStyle w:val="StyleBoldUnderline"/>
        </w:rPr>
        <w:t xml:space="preserve">domestic production is declining </w:t>
      </w:r>
      <w:r w:rsidRPr="00ED0A6D">
        <w:rPr>
          <w:sz w:val="16"/>
        </w:rPr>
        <w:t xml:space="preserve">as older fields dry up. So adding </w:t>
      </w:r>
      <w:r w:rsidRPr="00ED0A6D">
        <w:rPr>
          <w:rStyle w:val="StyleBoldUnderline"/>
        </w:rPr>
        <w:t xml:space="preserve">ANWR oil won’t bring an increase in U.S. oil production, it will barely make up for </w:t>
      </w:r>
      <w:hyperlink r:id="rId14" w:history="1">
        <w:r w:rsidRPr="00ED0A6D">
          <w:rPr>
            <w:rStyle w:val="StyleBoldUnderline"/>
          </w:rPr>
          <w:t>the lost production from declining fields</w:t>
        </w:r>
      </w:hyperlink>
      <w:r w:rsidRPr="00ED0A6D">
        <w:rPr>
          <w:sz w:val="16"/>
        </w:rPr>
        <w:t xml:space="preserve">. </w:t>
      </w:r>
      <w:r w:rsidRPr="00ED0A6D">
        <w:rPr>
          <w:rStyle w:val="StyleBoldUnderline"/>
        </w:rPr>
        <w:t xml:space="preserve">Nor will it make up for </w:t>
      </w:r>
      <w:r w:rsidRPr="00ED0A6D">
        <w:rPr>
          <w:sz w:val="16"/>
        </w:rPr>
        <w:t>the</w:t>
      </w:r>
      <w:r w:rsidRPr="00ED0A6D">
        <w:rPr>
          <w:rStyle w:val="StyleBoldUnderline"/>
        </w:rPr>
        <w:t xml:space="preserve"> increased demand </w:t>
      </w:r>
      <w:r w:rsidRPr="00ED0A6D">
        <w:rPr>
          <w:sz w:val="16"/>
        </w:rPr>
        <w:t xml:space="preserve">of another 1.5 million barrels a day by 2013 — unless we figure out a way to conserve a lot </w:t>
      </w:r>
      <w:r w:rsidRPr="00ED0A6D">
        <w:rPr>
          <w:sz w:val="16"/>
        </w:rPr>
        <w:lastRenderedPageBreak/>
        <w:t xml:space="preserve">more oil. On the other hand, 10 billion barrels is a lot of crude. Drilling proponents say it amounts to something like 20 years worth of imports from Saudi Arabia. (While that sounds pretty good, it overlooks the fact that only about 10 percent of U.S. oil imports come from Saudi Arabia.) If all 10 billion barrels were recovered, at 1 million barrels a day, production would last for 27 years. But that's not likely. In any case, </w:t>
      </w:r>
      <w:r w:rsidRPr="00ED0A6D">
        <w:rPr>
          <w:rStyle w:val="StyleBoldUnderline"/>
        </w:rPr>
        <w:t>drilling in ANWR isn’t likely to make much of a dent on the cost of crude</w:t>
      </w:r>
      <w:r w:rsidRPr="00ED0A6D">
        <w:rPr>
          <w:sz w:val="16"/>
        </w:rPr>
        <w:t xml:space="preserve">. </w:t>
      </w:r>
      <w:r w:rsidRPr="00ED0A6D">
        <w:rPr>
          <w:rStyle w:val="StyleBoldUnderline"/>
        </w:rPr>
        <w:t>With global demand of some 85 million barrels a day</w:t>
      </w:r>
      <w:r w:rsidRPr="00ED0A6D">
        <w:rPr>
          <w:sz w:val="16"/>
        </w:rPr>
        <w:t xml:space="preserve"> — </w:t>
      </w:r>
      <w:r w:rsidRPr="00ED0A6D">
        <w:rPr>
          <w:rStyle w:val="StyleBoldUnderline"/>
        </w:rPr>
        <w:t>and rising</w:t>
      </w:r>
      <w:r w:rsidRPr="00ED0A6D">
        <w:rPr>
          <w:sz w:val="16"/>
        </w:rPr>
        <w:t xml:space="preserve"> — even an extra 1 million barrels a day wouldn't be enough to have a significant long-term impact on prices. </w:t>
      </w:r>
      <w:r w:rsidRPr="00ED0A6D">
        <w:rPr>
          <w:rStyle w:val="StyleBoldUnderline"/>
        </w:rPr>
        <w:t>Assuming global demand continues</w:t>
      </w:r>
      <w:r w:rsidRPr="00ED0A6D">
        <w:rPr>
          <w:sz w:val="16"/>
        </w:rPr>
        <w:t xml:space="preserve"> to grow by 2 percent a year, </w:t>
      </w:r>
      <w:r w:rsidRPr="00ED0A6D">
        <w:rPr>
          <w:rStyle w:val="StyleBoldUnderline"/>
        </w:rPr>
        <w:t xml:space="preserve">a million barrels a day will represent about 1 percent of overall demand </w:t>
      </w:r>
      <w:r w:rsidRPr="00ED0A6D">
        <w:rPr>
          <w:sz w:val="16"/>
        </w:rPr>
        <w:t xml:space="preserve">by 2013. So is it worth it? For oil companies, it would almost certainly be profitable to produce some of the oil under ANWR. And </w:t>
      </w:r>
      <w:r w:rsidRPr="00ED0A6D">
        <w:rPr>
          <w:rStyle w:val="StyleBoldUnderline"/>
        </w:rPr>
        <w:t>although</w:t>
      </w:r>
      <w:r w:rsidRPr="00ED0A6D">
        <w:rPr>
          <w:sz w:val="16"/>
        </w:rPr>
        <w:t xml:space="preserve"> those </w:t>
      </w:r>
      <w:r w:rsidRPr="00ED0A6D">
        <w:rPr>
          <w:rStyle w:val="StyleBoldUnderline"/>
        </w:rPr>
        <w:t>companies have developed ways to reduce environmental impact</w:t>
      </w:r>
      <w:r w:rsidRPr="00ED0A6D">
        <w:rPr>
          <w:sz w:val="16"/>
        </w:rPr>
        <w:t xml:space="preserve">, </w:t>
      </w:r>
      <w:r w:rsidRPr="00ED0A6D">
        <w:rPr>
          <w:rStyle w:val="StyleBoldUnderline"/>
        </w:rPr>
        <w:t>production would almost certainly have some long-term impact on local wildlife and fishing</w:t>
      </w:r>
      <w:r w:rsidRPr="00ED0A6D">
        <w:rPr>
          <w:sz w:val="16"/>
        </w:rPr>
        <w:t xml:space="preserve">. That's why ANWR was off limits to drilling in the first place. Still, it’s reasonable to think that, in theory, some balance could be struck. But there’s no way drilling for oil in ANWR is going to head off the oil crunch of the next decade. </w:t>
      </w:r>
    </w:p>
    <w:p w:rsidR="007A33B1" w:rsidRPr="00ED0A6D" w:rsidRDefault="007A33B1" w:rsidP="007A33B1">
      <w:pPr>
        <w:pStyle w:val="Heading4"/>
      </w:pPr>
      <w:r w:rsidRPr="00ED0A6D">
        <w:t>Even if US production rises prices will still rise – only renewables offer a solution</w:t>
      </w:r>
    </w:p>
    <w:p w:rsidR="007A33B1" w:rsidRPr="00ED0A6D" w:rsidRDefault="007A33B1" w:rsidP="007A33B1">
      <w:r w:rsidRPr="00ED0A6D">
        <w:rPr>
          <w:rStyle w:val="StyleStyleBold12pt"/>
        </w:rPr>
        <w:t xml:space="preserve">Aziz 6/20 </w:t>
      </w:r>
      <w:r w:rsidRPr="00ED0A6D">
        <w:t>Economics and business correspondent at TheWeek.com and associate editor at Pieria View (John, “The lessons of Iraq: The U.S. economy is still way too vulnerable to oil price shocks”, TheWeek, 6/20/14, http://theweek.com/article/index/263515/the-lessons-of-iraq-the-us-economy-is-still-way-too-vulnerable-to-oil-price-shocks)//BZ</w:t>
      </w:r>
    </w:p>
    <w:p w:rsidR="007A33B1" w:rsidRPr="00ED0A6D" w:rsidRDefault="007A33B1" w:rsidP="007A33B1">
      <w:pPr>
        <w:rPr>
          <w:sz w:val="14"/>
        </w:rPr>
      </w:pPr>
      <w:r w:rsidRPr="00ED0A6D">
        <w:rPr>
          <w:sz w:val="14"/>
        </w:rPr>
        <w:t xml:space="preserve">With Iraq facing an incipient civil war, the issue is coming back into focus. A big enough oil spike translating into soaring energy prices could once again squeeze American consumers and businesses, leaving the economy vulnerable to a recession. Of course, the U.S. is in a better position to weather the storm than in 2007. Interest rates remain near historic lows, giving debtors some breathing room. The </w:t>
      </w:r>
      <w:hyperlink r:id="rId15" w:history="1">
        <w:r w:rsidRPr="00ED0A6D">
          <w:rPr>
            <w:rStyle w:val="Hyperlink"/>
            <w:sz w:val="14"/>
          </w:rPr>
          <w:t>total level of debt</w:t>
        </w:r>
      </w:hyperlink>
      <w:r w:rsidRPr="00ED0A6D">
        <w:rPr>
          <w:sz w:val="14"/>
        </w:rPr>
        <w:t xml:space="preserve"> relative to the size of the economy is lower, too. And </w:t>
      </w:r>
      <w:r w:rsidRPr="00ED0A6D">
        <w:rPr>
          <w:rStyle w:val="StyleBoldUnderline"/>
        </w:rPr>
        <w:t>the U.S</w:t>
      </w:r>
      <w:r w:rsidRPr="00ED0A6D">
        <w:rPr>
          <w:sz w:val="14"/>
        </w:rPr>
        <w:t xml:space="preserve">. — </w:t>
      </w:r>
      <w:r w:rsidRPr="00ED0A6D">
        <w:rPr>
          <w:rStyle w:val="StyleBoldUnderline"/>
        </w:rPr>
        <w:t>thanks to a shale oil and natural gas boom</w:t>
      </w:r>
      <w:r w:rsidRPr="00ED0A6D">
        <w:rPr>
          <w:sz w:val="14"/>
        </w:rPr>
        <w:t xml:space="preserve"> — </w:t>
      </w:r>
      <w:r w:rsidRPr="00ED0A6D">
        <w:rPr>
          <w:rStyle w:val="StyleBoldUnderline"/>
        </w:rPr>
        <w:t xml:space="preserve">is </w:t>
      </w:r>
      <w:hyperlink r:id="rId16" w:history="1">
        <w:r w:rsidRPr="00ED0A6D">
          <w:rPr>
            <w:rStyle w:val="StyleBoldUnderline"/>
          </w:rPr>
          <w:t>much less dependent on energy brought in from abroad</w:t>
        </w:r>
      </w:hyperlink>
      <w:r w:rsidRPr="00ED0A6D">
        <w:rPr>
          <w:sz w:val="14"/>
        </w:rPr>
        <w:t xml:space="preserve">. </w:t>
      </w:r>
      <w:r w:rsidRPr="00ED0A6D">
        <w:rPr>
          <w:rStyle w:val="StyleBoldUnderline"/>
        </w:rPr>
        <w:t xml:space="preserve">But just because the U.S. is importing a lower proportion </w:t>
      </w:r>
      <w:r w:rsidRPr="00ED0A6D">
        <w:rPr>
          <w:sz w:val="14"/>
        </w:rPr>
        <w:t>of its energy</w:t>
      </w:r>
      <w:r w:rsidRPr="00ED0A6D">
        <w:rPr>
          <w:rStyle w:val="StyleBoldUnderline"/>
        </w:rPr>
        <w:t xml:space="preserve"> doesn't mean that it isn't vulnerable to</w:t>
      </w:r>
      <w:r w:rsidRPr="00ED0A6D">
        <w:rPr>
          <w:sz w:val="14"/>
        </w:rPr>
        <w:t xml:space="preserve"> energy </w:t>
      </w:r>
      <w:r w:rsidRPr="00ED0A6D">
        <w:rPr>
          <w:rStyle w:val="StyleBoldUnderline"/>
        </w:rPr>
        <w:t>shocks</w:t>
      </w:r>
      <w:r w:rsidRPr="00ED0A6D">
        <w:rPr>
          <w:sz w:val="14"/>
        </w:rPr>
        <w:t xml:space="preserve">. The U.S. energy market is part of the global energy market. </w:t>
      </w:r>
      <w:r w:rsidRPr="00ED0A6D">
        <w:rPr>
          <w:rStyle w:val="StyleBoldUnderline"/>
        </w:rPr>
        <w:t>If oil supplies are cut off or impeded i</w:t>
      </w:r>
      <w:r w:rsidRPr="00ED0A6D">
        <w:rPr>
          <w:sz w:val="14"/>
        </w:rPr>
        <w:t xml:space="preserve">n the Middle East (or elsewhere) </w:t>
      </w:r>
      <w:r w:rsidRPr="00ED0A6D">
        <w:rPr>
          <w:rStyle w:val="StyleBoldUnderline"/>
        </w:rPr>
        <w:t>the U.S. will still be affected</w:t>
      </w:r>
      <w:r w:rsidRPr="00ED0A6D">
        <w:rPr>
          <w:sz w:val="14"/>
        </w:rPr>
        <w:t xml:space="preserve">, because </w:t>
      </w:r>
      <w:r w:rsidRPr="00ED0A6D">
        <w:rPr>
          <w:rStyle w:val="StyleBoldUnderline"/>
        </w:rPr>
        <w:t>the rest of the global marketplace will still need to buy oil</w:t>
      </w:r>
      <w:r w:rsidRPr="00ED0A6D">
        <w:rPr>
          <w:sz w:val="14"/>
        </w:rPr>
        <w:t xml:space="preserve">. That means that </w:t>
      </w:r>
      <w:r w:rsidRPr="00ED0A6D">
        <w:rPr>
          <w:rStyle w:val="StyleBoldUnderline"/>
        </w:rPr>
        <w:t>the price of oil for Americans will still rise</w:t>
      </w:r>
      <w:r w:rsidRPr="00ED0A6D">
        <w:rPr>
          <w:sz w:val="14"/>
        </w:rPr>
        <w:t xml:space="preserve">. All of which is to say that true energy independence isn't as simple as </w:t>
      </w:r>
      <w:r w:rsidRPr="00ED0A6D">
        <w:rPr>
          <w:rStyle w:val="StyleBoldUnderline"/>
        </w:rPr>
        <w:t>pumping more hydrocarbons</w:t>
      </w:r>
      <w:r w:rsidRPr="00ED0A6D">
        <w:rPr>
          <w:sz w:val="14"/>
        </w:rPr>
        <w:t xml:space="preserve"> at home. That </w:t>
      </w:r>
      <w:r w:rsidRPr="00ED0A6D">
        <w:rPr>
          <w:rStyle w:val="StyleBoldUnderline"/>
        </w:rPr>
        <w:t>may relieve</w:t>
      </w:r>
      <w:r w:rsidRPr="00ED0A6D">
        <w:rPr>
          <w:sz w:val="14"/>
        </w:rPr>
        <w:t xml:space="preserve"> both </w:t>
      </w:r>
      <w:r w:rsidRPr="00ED0A6D">
        <w:rPr>
          <w:rStyle w:val="StyleBoldUnderline"/>
        </w:rPr>
        <w:t>American</w:t>
      </w:r>
      <w:r w:rsidRPr="00ED0A6D">
        <w:rPr>
          <w:sz w:val="14"/>
        </w:rPr>
        <w:t xml:space="preserve"> and global energy </w:t>
      </w:r>
      <w:r w:rsidRPr="00ED0A6D">
        <w:rPr>
          <w:rStyle w:val="StyleBoldUnderline"/>
        </w:rPr>
        <w:t>pressures to a certain degre</w:t>
      </w:r>
      <w:r w:rsidRPr="00ED0A6D">
        <w:rPr>
          <w:sz w:val="14"/>
        </w:rPr>
        <w:t xml:space="preserve">e, </w:t>
      </w:r>
      <w:r w:rsidRPr="00ED0A6D">
        <w:rPr>
          <w:rStyle w:val="StyleBoldUnderline"/>
        </w:rPr>
        <w:t>but only in a transitional sense</w:t>
      </w:r>
      <w:r w:rsidRPr="00ED0A6D">
        <w:rPr>
          <w:sz w:val="14"/>
        </w:rPr>
        <w:t xml:space="preserve">. It is not a real solution. </w:t>
      </w:r>
      <w:r w:rsidRPr="00ED0A6D">
        <w:rPr>
          <w:rStyle w:val="StyleBoldUnderline"/>
        </w:rPr>
        <w:t>A real solution would be a renewable energy</w:t>
      </w:r>
      <w:r w:rsidRPr="00ED0A6D">
        <w:rPr>
          <w:sz w:val="14"/>
        </w:rPr>
        <w:t xml:space="preserve"> economy in which energy and transportation are fuelled by local sunlight, wind, and </w:t>
      </w:r>
      <w:hyperlink r:id="rId17" w:history="1">
        <w:r w:rsidRPr="00ED0A6D">
          <w:rPr>
            <w:rStyle w:val="Hyperlink"/>
            <w:sz w:val="14"/>
          </w:rPr>
          <w:t>water</w:t>
        </w:r>
      </w:hyperlink>
      <w:r w:rsidRPr="00ED0A6D">
        <w:rPr>
          <w:sz w:val="14"/>
        </w:rPr>
        <w:t xml:space="preserve">. If you're capturing the bulk of your energy needs on your rooftop, driving an electric car, and storing excess power in a battery in your garage, you're far more insulated against geopolitical turmoil in oil-producing regions. </w:t>
      </w:r>
      <w:hyperlink r:id="rId18" w:history="1">
        <w:r w:rsidRPr="00ED0A6D">
          <w:rPr>
            <w:rStyle w:val="StyleBoldUnderline"/>
            <w:sz w:val="14"/>
          </w:rPr>
          <w:t>The cost of solar electricity has fallen</w:t>
        </w:r>
        <w:r w:rsidRPr="00ED0A6D">
          <w:rPr>
            <w:rStyle w:val="Hyperlink"/>
            <w:sz w:val="14"/>
          </w:rPr>
          <w:t xml:space="preserve"> </w:t>
        </w:r>
      </w:hyperlink>
      <w:r w:rsidRPr="00ED0A6D">
        <w:rPr>
          <w:sz w:val="14"/>
        </w:rPr>
        <w:t xml:space="preserve">to 1 percent of what it was 40 years ago — thanks in part </w:t>
      </w:r>
      <w:hyperlink r:id="rId19" w:history="1">
        <w:r w:rsidRPr="00ED0A6D">
          <w:rPr>
            <w:rStyle w:val="Hyperlink"/>
            <w:sz w:val="14"/>
          </w:rPr>
          <w:t xml:space="preserve">to large scale solar investment in recent </w:t>
        </w:r>
      </w:hyperlink>
      <w:hyperlink r:id="rId20" w:history="1">
        <w:r w:rsidRPr="00ED0A6D">
          <w:rPr>
            <w:rStyle w:val="Hyperlink"/>
            <w:sz w:val="14"/>
          </w:rPr>
          <w:t>years</w:t>
        </w:r>
      </w:hyperlink>
      <w:r w:rsidRPr="00ED0A6D">
        <w:rPr>
          <w:sz w:val="14"/>
        </w:rPr>
        <w:t xml:space="preserve"> — but it still needs to</w:t>
      </w:r>
      <w:hyperlink r:id="rId21" w:history="1">
        <w:r w:rsidRPr="00ED0A6D">
          <w:rPr>
            <w:rStyle w:val="Hyperlink"/>
            <w:sz w:val="14"/>
          </w:rPr>
          <w:t xml:space="preserve"> drop a little more to become cheaper than fossil fuels</w:t>
        </w:r>
      </w:hyperlink>
      <w:r w:rsidRPr="00ED0A6D">
        <w:rPr>
          <w:sz w:val="14"/>
        </w:rPr>
        <w:t xml:space="preserve">. The U.S. is also not close to a widescale adoption of </w:t>
      </w:r>
      <w:hyperlink r:id="rId22" w:tgtFrame="_blank" w:history="1">
        <w:r w:rsidRPr="00ED0A6D">
          <w:rPr>
            <w:rStyle w:val="Hyperlink"/>
            <w:sz w:val="14"/>
          </w:rPr>
          <w:t>electric</w:t>
        </w:r>
      </w:hyperlink>
      <w:r w:rsidRPr="00ED0A6D">
        <w:rPr>
          <w:sz w:val="14"/>
        </w:rPr>
        <w:t xml:space="preserve"> cars, nor a to feasible energy storage solution, such as large-scale, high-capacity, fast-charging batteries. </w:t>
      </w:r>
      <w:hyperlink r:id="rId23" w:history="1">
        <w:r w:rsidRPr="00ED0A6D">
          <w:rPr>
            <w:rStyle w:val="Hyperlink"/>
            <w:sz w:val="14"/>
          </w:rPr>
          <w:t>Both of these things appear to be in the pipeline</w:t>
        </w:r>
      </w:hyperlink>
      <w:r w:rsidRPr="00ED0A6D">
        <w:rPr>
          <w:sz w:val="14"/>
        </w:rPr>
        <w:t xml:space="preserve">, but are not quite ready for prime time yet. </w:t>
      </w:r>
      <w:r w:rsidRPr="00ED0A6D">
        <w:rPr>
          <w:rStyle w:val="StyleBoldUnderline"/>
        </w:rPr>
        <w:t>Nuclear power</w:t>
      </w:r>
      <w:r w:rsidRPr="00ED0A6D">
        <w:rPr>
          <w:sz w:val="14"/>
        </w:rPr>
        <w:t xml:space="preserve"> — which unlike renewables is not dependent on the development of better storage technology — </w:t>
      </w:r>
      <w:r w:rsidRPr="00ED0A6D">
        <w:rPr>
          <w:rStyle w:val="StyleBoldUnderline"/>
        </w:rPr>
        <w:t>can ease this transition</w:t>
      </w:r>
      <w:r w:rsidRPr="00ED0A6D">
        <w:rPr>
          <w:sz w:val="14"/>
        </w:rPr>
        <w:t xml:space="preserve">. But the biggest mountain renewable energy has to climb may be government subsidies for fossil fuels. </w:t>
      </w:r>
      <w:hyperlink r:id="rId24" w:history="1">
        <w:r w:rsidRPr="00ED0A6D">
          <w:rPr>
            <w:rStyle w:val="StyleBoldUnderline"/>
          </w:rPr>
          <w:t>The world spends half a trillion dollars a year subsidizing fossil fuels</w:t>
        </w:r>
      </w:hyperlink>
      <w:r w:rsidRPr="00ED0A6D">
        <w:rPr>
          <w:sz w:val="14"/>
        </w:rPr>
        <w:t xml:space="preserve">, six </w:t>
      </w:r>
      <w:r w:rsidRPr="00ED0A6D">
        <w:rPr>
          <w:rStyle w:val="StyleBoldUnderline"/>
        </w:rPr>
        <w:t>times the amount it spends on subsidizing renewables</w:t>
      </w:r>
      <w:r w:rsidRPr="00ED0A6D">
        <w:rPr>
          <w:sz w:val="14"/>
        </w:rPr>
        <w:t xml:space="preserve">. </w:t>
      </w:r>
      <w:r w:rsidRPr="00ED0A6D">
        <w:rPr>
          <w:rStyle w:val="StyleBoldUnderline"/>
        </w:rPr>
        <w:t>Other nations are</w:t>
      </w:r>
      <w:r w:rsidRPr="00ED0A6D">
        <w:rPr>
          <w:sz w:val="14"/>
        </w:rPr>
        <w:t xml:space="preserve"> showing the way, though, </w:t>
      </w:r>
      <w:r w:rsidRPr="00ED0A6D">
        <w:rPr>
          <w:rStyle w:val="StyleBoldUnderline"/>
        </w:rPr>
        <w:t>offering greater subsidies to help put renewables on a level playing field</w:t>
      </w:r>
      <w:r w:rsidRPr="00ED0A6D">
        <w:rPr>
          <w:sz w:val="14"/>
        </w:rPr>
        <w:t xml:space="preserve">. </w:t>
      </w:r>
      <w:hyperlink r:id="rId25" w:history="1">
        <w:r w:rsidRPr="00ED0A6D">
          <w:rPr>
            <w:rStyle w:val="Hyperlink"/>
            <w:sz w:val="14"/>
          </w:rPr>
          <w:t>Solar power is now just as cheap as conventional electricity in Italy and Germany</w:t>
        </w:r>
      </w:hyperlink>
      <w:r w:rsidRPr="00ED0A6D">
        <w:rPr>
          <w:sz w:val="14"/>
        </w:rPr>
        <w:t xml:space="preserve">. Germany </w:t>
      </w:r>
      <w:hyperlink r:id="rId26" w:history="1">
        <w:r w:rsidRPr="00ED0A6D">
          <w:rPr>
            <w:rStyle w:val="Hyperlink"/>
            <w:sz w:val="14"/>
          </w:rPr>
          <w:t>has a longer-term goal</w:t>
        </w:r>
      </w:hyperlink>
      <w:r w:rsidRPr="00ED0A6D">
        <w:rPr>
          <w:sz w:val="14"/>
        </w:rPr>
        <w:t xml:space="preserve"> of producing 35 percent of electricity from renewable sources by 2020, and 100 percent by 2050. And it's already paying off — </w:t>
      </w:r>
      <w:hyperlink r:id="rId27" w:anchor="axzz35BGWYqzd" w:history="1">
        <w:r w:rsidRPr="00ED0A6D">
          <w:rPr>
            <w:rStyle w:val="Hyperlink"/>
            <w:sz w:val="14"/>
          </w:rPr>
          <w:t>earlier this month</w:t>
        </w:r>
      </w:hyperlink>
      <w:r w:rsidRPr="00ED0A6D">
        <w:rPr>
          <w:sz w:val="14"/>
        </w:rPr>
        <w:t>, Germany for the first time ever satisfied 50 percent of its electricity demand with solar.</w:t>
      </w:r>
    </w:p>
    <w:p w:rsidR="007A33B1" w:rsidRPr="00ED0A6D" w:rsidRDefault="007A33B1" w:rsidP="007A33B1"/>
    <w:p w:rsidR="007A33B1" w:rsidRPr="00ED0A6D" w:rsidRDefault="007A33B1" w:rsidP="00E26FA3">
      <w:pPr>
        <w:pStyle w:val="Heading4"/>
      </w:pPr>
      <w:r w:rsidRPr="00ED0A6D">
        <w:t>Global prices falling – Iraq’s oil supplies are safe</w:t>
      </w:r>
    </w:p>
    <w:p w:rsidR="007A33B1" w:rsidRPr="00ED0A6D" w:rsidRDefault="007A33B1" w:rsidP="007A33B1">
      <w:r w:rsidRPr="00ED0A6D">
        <w:rPr>
          <w:rStyle w:val="StyleStyleBold12pt"/>
        </w:rPr>
        <w:t xml:space="preserve">Rochan 6/30  </w:t>
      </w:r>
      <w:r w:rsidRPr="00ED0A6D">
        <w:t>Markets and economics reporter at International Business Times UK (M, “Iraq Isis Crisis: Oil Prices Slip as Crude Supply Fears Subside”, International Business Times, 6/30/14, http://www.ibtimes.co.uk/iraq-isis-crisis-oil-prices-slip-crude-supply-fears-subside-1454715)//BZ</w:t>
      </w:r>
    </w:p>
    <w:p w:rsidR="007A33B1" w:rsidRPr="00ED0A6D" w:rsidRDefault="007A33B1" w:rsidP="007A33B1">
      <w:pPr>
        <w:rPr>
          <w:sz w:val="16"/>
        </w:rPr>
      </w:pPr>
      <w:r w:rsidRPr="00ED0A6D">
        <w:rPr>
          <w:rStyle w:val="StyleBoldUnderline"/>
        </w:rPr>
        <w:t>Crude oil prices slipped</w:t>
      </w:r>
      <w:r w:rsidRPr="00ED0A6D">
        <w:rPr>
          <w:sz w:val="16"/>
        </w:rPr>
        <w:t xml:space="preserve"> on 30 June on rumours that </w:t>
      </w:r>
      <w:r w:rsidRPr="00ED0A6D">
        <w:rPr>
          <w:rStyle w:val="Emphasis"/>
        </w:rPr>
        <w:t>continuing violence in Iraq will not hit oil supplies from Opec's second-largest crude producer</w:t>
      </w:r>
      <w:r w:rsidRPr="00ED0A6D">
        <w:rPr>
          <w:sz w:val="16"/>
        </w:rPr>
        <w:t xml:space="preserve">. Brent August contract was trading at $112.65 a barrel at 10:37 BST in London, after shedding 79 cents to $112.51 a barrel. The European benchmark traded at a $7.32 premium to the WTI. Prices have risen by some 3% in June. WTI August contract shed 66 cents to $105.08 a barrel in electronic trading in New York. Prices have gained 2.5% in June. </w:t>
      </w:r>
      <w:r w:rsidRPr="00ED0A6D">
        <w:rPr>
          <w:rStyle w:val="StyleBoldUnderline"/>
        </w:rPr>
        <w:t>Iraq's oil production remained stable at 3.3 million barrels a day</w:t>
      </w:r>
      <w:r w:rsidRPr="00ED0A6D">
        <w:rPr>
          <w:sz w:val="16"/>
        </w:rPr>
        <w:t xml:space="preserve"> in June, according to a report from JBC Energy. Oil prices could "spike" to $150 a barrel, briefly, if the conflict hits operations at Iraq's key southern oil fields, Societe Generale said in a report on 30 June. Commerzbank Corporates &amp; Markets said in a note to clients: </w:t>
      </w:r>
      <w:r w:rsidRPr="00ED0A6D">
        <w:rPr>
          <w:sz w:val="16"/>
        </w:rPr>
        <w:lastRenderedPageBreak/>
        <w:t>"</w:t>
      </w:r>
      <w:r w:rsidRPr="00ED0A6D">
        <w:rPr>
          <w:rStyle w:val="StyleBoldUnderline"/>
        </w:rPr>
        <w:t xml:space="preserve">The fear premium contained in the oil price is further declining. Following its sharpest weekly fall in three months, </w:t>
      </w:r>
      <w:r w:rsidRPr="00ED0A6D">
        <w:rPr>
          <w:rStyle w:val="Emphasis"/>
        </w:rPr>
        <w:t>Brent is still dropping</w:t>
      </w:r>
      <w:r w:rsidRPr="00ED0A6D">
        <w:rPr>
          <w:sz w:val="16"/>
        </w:rPr>
        <w:t xml:space="preserve"> as the new week of trading begins and is trading at $112.7 per barrel, its lowest level since mid-June. In all likelihood, the news agencies Reuters and Bloomberg [on 30 June] will be publishing their surveys of [Opec] production in June. They are likely to confirm that the cartel was still supplying sufficient oil to the market throughout [June]. "They are also expected to show that </w:t>
      </w:r>
      <w:r w:rsidRPr="00ED0A6D">
        <w:rPr>
          <w:rStyle w:val="Emphasis"/>
        </w:rPr>
        <w:t>the fighting in the north of Iraq has so far had no significant impact on oil production</w:t>
      </w:r>
      <w:r w:rsidRPr="00ED0A6D">
        <w:rPr>
          <w:sz w:val="16"/>
        </w:rPr>
        <w:t>...</w:t>
      </w:r>
      <w:r w:rsidRPr="00ED0A6D">
        <w:rPr>
          <w:rStyle w:val="StyleBoldUnderline"/>
        </w:rPr>
        <w:t>This suggests that the negative price trend will continue</w:t>
      </w:r>
      <w:r w:rsidRPr="00ED0A6D">
        <w:rPr>
          <w:sz w:val="16"/>
        </w:rPr>
        <w:t xml:space="preserve">. Admittedly, money managers did reduce their net long positions in WTI by 9,200 contracts in the week to 24 June. At 323,000 contracts, however, they are still at a very high level, meaning that there is further potential for reduction." "The ICE will be releasing the corresponding data for Brent at lunchtime [on 30 June]. In the previous week, net long positions in Brent had found themselves only just shy of their record level. There is thus potential for Brent to correct, too. </w:t>
      </w:r>
    </w:p>
    <w:p w:rsidR="007A33B1" w:rsidRPr="00ED0A6D" w:rsidRDefault="007A33B1" w:rsidP="007A33B1"/>
    <w:p w:rsidR="007A33B1" w:rsidRPr="00ED0A6D" w:rsidRDefault="007A33B1" w:rsidP="007A33B1">
      <w:pPr>
        <w:pStyle w:val="Heading4"/>
      </w:pPr>
      <w:r w:rsidRPr="00ED0A6D">
        <w:t xml:space="preserve">Oil prices don’t affect the US - supply is </w:t>
      </w:r>
      <w:r w:rsidRPr="00ED0A6D">
        <w:rPr>
          <w:u w:val="single"/>
        </w:rPr>
        <w:t>so high</w:t>
      </w:r>
      <w:r w:rsidRPr="00ED0A6D">
        <w:t xml:space="preserve"> that storage is the problem</w:t>
      </w:r>
    </w:p>
    <w:p w:rsidR="007A33B1" w:rsidRPr="00ED0A6D" w:rsidRDefault="007A33B1" w:rsidP="007A33B1">
      <w:r w:rsidRPr="00ED0A6D">
        <w:rPr>
          <w:rStyle w:val="StyleStyleBold12pt"/>
        </w:rPr>
        <w:t xml:space="preserve">Friedman 6/28 </w:t>
      </w:r>
      <w:r w:rsidRPr="00ED0A6D">
        <w:t>Reporter on energy markets for the Wall Street Journal (Nicole, “U.S. Resists Rising Oil Prices”, Wall Street Journal, Barrons, 6/28/14, http://online.barrons.com/news/articles/SB50001424053111904544004579642562781676606?mod=BOL_ii)//BZ</w:t>
      </w:r>
    </w:p>
    <w:p w:rsidR="007A33B1" w:rsidRPr="00ED0A6D" w:rsidRDefault="007A33B1" w:rsidP="007A33B1">
      <w:pPr>
        <w:rPr>
          <w:sz w:val="16"/>
        </w:rPr>
      </w:pPr>
      <w:r w:rsidRPr="00ED0A6D">
        <w:rPr>
          <w:rStyle w:val="StyleBoldUnderline"/>
        </w:rPr>
        <w:t>The risk that the insurgency in Iraq could halt that troubled nation's oil exports has roused crude prices,</w:t>
      </w:r>
      <w:r w:rsidRPr="00ED0A6D">
        <w:rPr>
          <w:sz w:val="16"/>
        </w:rPr>
        <w:t xml:space="preserve"> sending them to their highest level this year. </w:t>
      </w:r>
      <w:r w:rsidRPr="00ED0A6D">
        <w:rPr>
          <w:rStyle w:val="StyleBoldUnderline"/>
        </w:rPr>
        <w:t xml:space="preserve">But </w:t>
      </w:r>
      <w:r w:rsidRPr="00ED0A6D">
        <w:rPr>
          <w:rStyle w:val="Emphasis"/>
        </w:rPr>
        <w:t>U.S. oil prices have trailed the global benchmark's gains</w:t>
      </w:r>
      <w:r w:rsidRPr="00ED0A6D">
        <w:rPr>
          <w:rStyle w:val="StyleBoldUnderline"/>
        </w:rPr>
        <w:t xml:space="preserve"> and could retreat more quickly, too, even if the crisis continues</w:t>
      </w:r>
      <w:r w:rsidRPr="00ED0A6D">
        <w:rPr>
          <w:sz w:val="16"/>
        </w:rPr>
        <w:t xml:space="preserve">. West Texas Intermediate crude, </w:t>
      </w:r>
      <w:r w:rsidRPr="00ED0A6D">
        <w:rPr>
          <w:rStyle w:val="StyleBoldUnderline"/>
        </w:rPr>
        <w:t>the benchmark for U.S. oil,</w:t>
      </w:r>
      <w:r w:rsidRPr="00ED0A6D">
        <w:rPr>
          <w:sz w:val="16"/>
        </w:rPr>
        <w:t xml:space="preserve"> settled at $105.74 a barrel on Friday, </w:t>
      </w:r>
      <w:r w:rsidRPr="00ED0A6D">
        <w:rPr>
          <w:rStyle w:val="StyleBoldUnderline"/>
        </w:rPr>
        <w:t>up 3%</w:t>
      </w:r>
      <w:r w:rsidRPr="00ED0A6D">
        <w:rPr>
          <w:sz w:val="16"/>
        </w:rPr>
        <w:t xml:space="preserve"> from the start of the month. Brent crude, </w:t>
      </w:r>
      <w:r w:rsidRPr="00ED0A6D">
        <w:rPr>
          <w:rStyle w:val="StyleBoldUnderline"/>
        </w:rPr>
        <w:t xml:space="preserve">the standard for global prices, is up 3.6% </w:t>
      </w:r>
      <w:r w:rsidRPr="00ED0A6D">
        <w:rPr>
          <w:sz w:val="16"/>
        </w:rPr>
        <w:t xml:space="preserve">this month at $113.30 a barrel. Analysts are raising their Brent price forecasts for the rest of the year as the Iraqi insurgents claim more area in Iraq, increasing the likelihood of a disruption for the world's seventh-largest oil producer, which would tighten the global supply-and-demand balance. The outlook is less bullish for WTI prices. </w:t>
      </w:r>
      <w:r w:rsidRPr="00ED0A6D">
        <w:rPr>
          <w:rStyle w:val="StyleBoldUnderline"/>
        </w:rPr>
        <w:t>With U.S. drillers pumping out millions of barrels a day of oil that mostly cannot be exported, the U.S. isn't as vulnerable as other countries to turmoil in the Middle East.</w:t>
      </w:r>
      <w:r w:rsidRPr="00ED0A6D">
        <w:rPr>
          <w:sz w:val="16"/>
        </w:rPr>
        <w:t xml:space="preserve"> In May, </w:t>
      </w:r>
      <w:r w:rsidRPr="00ED0A6D">
        <w:rPr>
          <w:rStyle w:val="Emphasis"/>
        </w:rPr>
        <w:t>U.S. production hit its highest monthly average level since 1988</w:t>
      </w:r>
      <w:r w:rsidRPr="00ED0A6D">
        <w:rPr>
          <w:sz w:val="16"/>
        </w:rPr>
        <w:t xml:space="preserve"> </w:t>
      </w:r>
      <w:r w:rsidRPr="00ED0A6D">
        <w:rPr>
          <w:rStyle w:val="StyleBoldUnderline"/>
        </w:rPr>
        <w:t>and is projected to keep rising</w:t>
      </w:r>
      <w:r w:rsidRPr="00ED0A6D">
        <w:rPr>
          <w:sz w:val="16"/>
        </w:rPr>
        <w:t xml:space="preserve">. </w:t>
      </w:r>
      <w:r w:rsidRPr="00ED0A6D">
        <w:rPr>
          <w:rStyle w:val="StyleBoldUnderline"/>
        </w:rPr>
        <w:t>Domestic supplies have piled up in storage, especially on the Gulf Coast</w:t>
      </w:r>
      <w:r w:rsidRPr="00ED0A6D">
        <w:rPr>
          <w:sz w:val="16"/>
        </w:rPr>
        <w:t xml:space="preserve">, and </w:t>
      </w:r>
      <w:r w:rsidRPr="00ED0A6D">
        <w:rPr>
          <w:rStyle w:val="StyleBoldUnderline"/>
        </w:rPr>
        <w:t xml:space="preserve">market watchers think </w:t>
      </w:r>
      <w:r w:rsidRPr="00ED0A6D">
        <w:rPr>
          <w:rStyle w:val="Emphasis"/>
        </w:rPr>
        <w:t>supplies could get perilously high</w:t>
      </w:r>
      <w:r w:rsidRPr="00ED0A6D">
        <w:rPr>
          <w:rStyle w:val="StyleBoldUnderline"/>
        </w:rPr>
        <w:t xml:space="preserve"> this fall when refineries traditionally shut down units for seasonal maintenance</w:t>
      </w:r>
      <w:r w:rsidRPr="00ED0A6D">
        <w:rPr>
          <w:sz w:val="16"/>
        </w:rPr>
        <w:t>. "</w:t>
      </w:r>
      <w:r w:rsidRPr="00ED0A6D">
        <w:rPr>
          <w:rStyle w:val="StyleBoldUnderline"/>
        </w:rPr>
        <w:t>What concerns the U.S. right now is our crude supply</w:t>
      </w:r>
      <w:r w:rsidRPr="00ED0A6D">
        <w:rPr>
          <w:sz w:val="16"/>
        </w:rPr>
        <w:t xml:space="preserve">," says Carl Larry, an analyst at Oil Outlooks &amp; Opinions. U.S. oil traders are focused on supplies in Cushing, Okla., a large storage hub where buyers of Nymex futures contracts can take delivery of barrels of WTI crude. A pipeline linking Cushing to Gulf Coast refineries has relieved a glut of oil at the hub, shrinking stockpiles there to the lowest level in six years, but analysts say supplies could start building again this fall. New pipelines bringing oil from Canada and the Northern U.S. to Cushing are expected to open in late summer or early fall. "My view is that Cushing storage starts to fill in the middle of this year," says Adam Bedard, senior director of strategic planning at High Sierra Energy, a subsidiary of NGL Energy Partners, which operates some Cushing storage facilities. ANOTHER BUILDUP AT CUSHING would likely depress WTI prices, widening the gap between U.S. and global crude futures. </w:t>
      </w:r>
      <w:r w:rsidRPr="00ED0A6D">
        <w:rPr>
          <w:rStyle w:val="StyleBoldUnderline"/>
        </w:rPr>
        <w:t>Most market watchers expect U.S. prices to stay firm through the summer</w:t>
      </w:r>
      <w:r w:rsidRPr="00ED0A6D">
        <w:rPr>
          <w:sz w:val="16"/>
        </w:rPr>
        <w:t xml:space="preserve">, as </w:t>
      </w:r>
      <w:r w:rsidRPr="00ED0A6D">
        <w:rPr>
          <w:rStyle w:val="StyleBoldUnderline"/>
        </w:rPr>
        <w:t>refineries process large amounts of crude into gasoline and other fuels to meet summer-driving demand</w:t>
      </w:r>
      <w:r w:rsidRPr="00ED0A6D">
        <w:rPr>
          <w:sz w:val="16"/>
        </w:rPr>
        <w:t xml:space="preserve">. But </w:t>
      </w:r>
      <w:r w:rsidRPr="00ED0A6D">
        <w:rPr>
          <w:rStyle w:val="StyleBoldUnderline"/>
        </w:rPr>
        <w:t>once refiners start seasonal maintenance in the fall, prices could weaken relative to Brent</w:t>
      </w:r>
      <w:r w:rsidRPr="00ED0A6D">
        <w:rPr>
          <w:sz w:val="16"/>
        </w:rPr>
        <w:t xml:space="preserve">, analysts say. A recent Citigroup forecast calls for Brent prices to average $111 a barrel in the third quarter and $108 a barrel in the fourth, while </w:t>
      </w:r>
      <w:r w:rsidRPr="00ED0A6D">
        <w:rPr>
          <w:rStyle w:val="StyleBoldUnderline"/>
        </w:rPr>
        <w:t>U.S. prices are expected to fall from $107 a barrel in the third quarter to $99 a barrel in the last three months of the year</w:t>
      </w:r>
      <w:r w:rsidRPr="00ED0A6D">
        <w:rPr>
          <w:sz w:val="16"/>
        </w:rPr>
        <w:t xml:space="preserve">. "The recent move has obviously been more related to Brent strength than to WTI weakness," says Harry Tchilinguirian, head of commodity markets strategy at BNP Paribas. </w:t>
      </w:r>
      <w:r w:rsidRPr="00ED0A6D">
        <w:rPr>
          <w:rStyle w:val="StyleBoldUnderline"/>
        </w:rPr>
        <w:t>As immediate panic about the insurgency in Iraq wears off,</w:t>
      </w:r>
      <w:r w:rsidRPr="00ED0A6D">
        <w:rPr>
          <w:sz w:val="16"/>
        </w:rPr>
        <w:t xml:space="preserve"> he says, "WTI is always going to have to look in its own backyard to see what's going on." </w:t>
      </w:r>
    </w:p>
    <w:p w:rsidR="007A33B1" w:rsidRPr="00ED0A6D" w:rsidRDefault="007A33B1" w:rsidP="007A33B1"/>
    <w:p w:rsidR="007A33B1" w:rsidRPr="00ED0A6D" w:rsidRDefault="007A33B1" w:rsidP="007A33B1">
      <w:pPr>
        <w:pStyle w:val="Heading4"/>
        <w:rPr>
          <w:sz w:val="22"/>
        </w:rPr>
      </w:pPr>
      <w:r w:rsidRPr="00ED0A6D">
        <w:t>U.S. oil drilling will not impact the global market</w:t>
      </w:r>
    </w:p>
    <w:p w:rsidR="007A33B1" w:rsidRPr="00ED0A6D" w:rsidRDefault="007A33B1" w:rsidP="007A33B1">
      <w:pPr>
        <w:rPr>
          <w:rStyle w:val="StyleStyleBold12pt"/>
        </w:rPr>
      </w:pPr>
      <w:r w:rsidRPr="00ED0A6D">
        <w:rPr>
          <w:rStyle w:val="StyleStyleBold12pt"/>
          <w:sz w:val="28"/>
        </w:rPr>
        <w:t>Gertz, Journalist covering environment, science and technology,</w:t>
      </w:r>
      <w:r w:rsidRPr="00ED0A6D">
        <w:rPr>
          <w:rStyle w:val="StyleBoldUnderline"/>
        </w:rPr>
        <w:t xml:space="preserve"> </w:t>
      </w:r>
      <w:r w:rsidRPr="00ED0A6D">
        <w:rPr>
          <w:rStyle w:val="StyleStyleBold12pt"/>
        </w:rPr>
        <w:t>2008</w:t>
      </w:r>
    </w:p>
    <w:p w:rsidR="007A33B1" w:rsidRPr="00ED0A6D" w:rsidRDefault="007A33B1" w:rsidP="007A33B1">
      <w:r w:rsidRPr="00ED0A6D">
        <w:lastRenderedPageBreak/>
        <w:t>(Emily Gertz, “Can Offshore Drilling Really Make the U.S. Oil Independent?,” Scientific America TM,</w:t>
      </w:r>
      <w:r w:rsidRPr="00ED0A6D">
        <w:rPr>
          <w:rFonts w:cs="Arial"/>
          <w:color w:val="000000"/>
          <w:sz w:val="18"/>
          <w:szCs w:val="18"/>
        </w:rPr>
        <w:t xml:space="preserve"> Sep /12, 2008,</w:t>
      </w:r>
      <w:r w:rsidRPr="00ED0A6D">
        <w:t xml:space="preserve"> http://www.scientificamerican.com/article/can-offshore-drilling-make-us-independent/)//AK</w:t>
      </w:r>
    </w:p>
    <w:p w:rsidR="007A33B1" w:rsidRPr="00ED0A6D" w:rsidRDefault="007A33B1" w:rsidP="007A33B1">
      <w:pPr>
        <w:rPr>
          <w:sz w:val="16"/>
        </w:rPr>
      </w:pPr>
      <w:r w:rsidRPr="00ED0A6D">
        <w:rPr>
          <w:sz w:val="16"/>
        </w:rPr>
        <w:t xml:space="preserve">When Arizona Sen. John McCain accepted the Republican nomination for president, he vowed to cut America's reliance on foreign oil by opening up the nation's Atlantic and Pacific coasts to drilling—drawing cheers from GOP delegates on hand for his party's national convention. "We will drill new oil wells offshore, and we'll drill them now," McCain pledged to his faithful, who gushed with enthusiastic chants of "drill, baby, drill!" The ultimate goal, the candidate said: to "stop sending $700 billion a year (for oil) to countries that don't like us very much." No one disputes </w:t>
      </w:r>
      <w:r w:rsidRPr="00ED0A6D">
        <w:rPr>
          <w:rStyle w:val="StyleBoldUnderline"/>
        </w:rPr>
        <w:t>that a lot of oil lies untapped under the rocky floors of the Atlantic and Pacific oceans off the U.S. coasts, in areas where Congress has banned drilling since 1982.</w:t>
      </w:r>
      <w:r w:rsidRPr="00ED0A6D">
        <w:rPr>
          <w:sz w:val="16"/>
        </w:rPr>
        <w:t xml:space="preserve"> But is it enough to free the U.S. from its dependence on foreign suppliers? The Minerals Management Service (MMS), is the part of the U.S. Department of the Interior responsible for leasing tracts to oil and gas companies and collecting the royalties on them, which amount to around $8 billion a year. The leases are supposed to be awarded through a competitive bidding process, in which the best-qualified company coming in with the highest split of royalties wins. (The Interior Department's inspector general, however, released a scathing report on September 10 charging that 19 current and past officials in the MMS's Denver-based Royalty in Kind program were both literally and figuratively in bed with energy company execs. The IG report describes "a culture of ethical failure" in which staffers accepted vacations and other pricey gifts from oil companies, rigged contracts, did drugs with one another and had sex with industry reps. </w:t>
      </w:r>
      <w:r w:rsidRPr="00ED0A6D">
        <w:rPr>
          <w:rStyle w:val="StyleBoldUnderline"/>
        </w:rPr>
        <w:t>The MMS has estimated that there are around 18 billion barrels in the underwater areas now off-limits to drilling. That's significantly less than in oil fields open for business in the Gulf of Mexico, coastal Alaska and off the coast of southern California, where there are 10.1 billion barrels of known oil reserves as well as an estimated 85.9 billion more. To put these numbers in perspective: one U.S. barrel of oil equals 42 gallons (159 liters) and, according to the Energy Information Administration (an arm of the U.S. Department of Energy that provides energy data and analysis), the U.S. consumes some 20.8 million barrels of oil a day—almost one quarter of the 87 million used worldwide.</w:t>
      </w:r>
      <w:r w:rsidRPr="00ED0A6D">
        <w:rPr>
          <w:sz w:val="16"/>
        </w:rPr>
        <w:t xml:space="preserve"> That adds up to 7.59 billion barrels a year. The EIA estimates that by 2030, U.S. oil daily demand will climb to nearly 23 million barrels, with global per-day consumption expected to top 118 million. But here's the catch: There is a chance that the MMS has miscalculated the amount of offshore oil, because its estimates are based on 30- to 40-year-old data. For example, MMS spokesperson Nicholas Pardi says a 1987 survey of the Gulf of Mexico indicated there was potentially nine billion barrels of oil there, but when the area was resurveyed nine years later (using newer technologies), the number jumped to potential 45 billion barrels. In other words, says Ian Nathan, a senior research analyst with New York City–based Energy Intelligence Group (a publisher of data and information on the global energy industry), it is possible that areas currently off-limits to drilling might actually contain a lot more—or less, for that matter—petroleum than previously believed. So why hasn't the info been updated? Gathering and analyzing this data is expensive: According to Lars Johan Frigstad, CEO of Oslo, Norway–based Scan Geophysical ASA, a seismic survey in the North Atlantic can cost $6 million or more a month and take one to four months or longer to gather (depending on the size of the area being surveyed). And there's no incentive for oil companies—or the feds—to cough up the cash unless Congress lifts the ban, according to Harold Syms, chief of the MMS's Resource Evaluation Division. </w:t>
      </w:r>
      <w:r w:rsidRPr="00ED0A6D">
        <w:rPr>
          <w:rStyle w:val="StyleBoldUnderline"/>
        </w:rPr>
        <w:t>If the moratorium was lifted, the MMS would "evaluate the tracts...to be sure the public gets fair market value" for oil leases.</w:t>
      </w:r>
      <w:r w:rsidRPr="00ED0A6D">
        <w:rPr>
          <w:sz w:val="16"/>
        </w:rPr>
        <w:t xml:space="preserve"> He says the agency would issue a permit to an outside firm to do seismic surveys of designated areas, in return for giving all the resulting data to the MMS. The surveyors could also sell the information to private companies interested in bidding on the leases. Oil companies would commission their own more precise seismic surveys after they were awarded leases, says Judy Penniman of the American Petroleum Institute, the industry's Washington, D.C.–based trade association, and test drill the most promising oil deposits. If test drilling revealed recoverable oil reserves, she says that a company would have to plunk down another $2 billion for an oil rig. But even if Congress were to lift its 16-year ban on offshore drilling tomorrow, she agrees with the EIA that it would take at least five years before an oil company awarded a lease could pump its first drop of oil. What's more, industry experts say no matter how much oil there may be offshore, only some of it will be "recoverable," that is, able to be removed at a cost that's cheap enough to guarantee oil companies enough profit on their investment. Current shortages of both oil rigs and skilled manpower to operate them could also bottleneck such efforts. According to Phyllis Martin, a senior EIA energy analyst, Atlantic and Pacific oil fields tend to be smaller on average than those in the Gulf of Mexico, but it is just as costly to drill them, making the economics of drilling these areas especially tough to justify. In fact, oil companies have yet to take advantage of the nearly 86 billion barrels of offshore oil in areas already available for leasing and development. So why are they chomping at the drill bit to open up the moratorium waters and survey them anew? "Oil company stocks are valued in large part based on how much proved reserves they have," says Robert Kaufman, an expert on world oil markets and director of Boston University's Center for Energy and Environmental Studies. Translation: just having more promising leases in hand would be worth billions of dollars. So are promises of U.S. oil independence real—or rhetoric? </w:t>
      </w:r>
      <w:r w:rsidRPr="00ED0A6D">
        <w:rPr>
          <w:rStyle w:val="StyleBoldUnderline"/>
        </w:rPr>
        <w:t xml:space="preserve">The issue is not whether the U.S. can significantly reduce its reliance on oil imports with domestic, offshore oil, say both Kaufman and Nathan, but whether there is enough that is recoverable to significantly lower the price of a barrel of oil on the global market. Even by 2030, offshore drilling would </w:t>
      </w:r>
      <w:r w:rsidRPr="00ED0A6D">
        <w:rPr>
          <w:rStyle w:val="Emphasis"/>
        </w:rPr>
        <w:t>not have a significant impact</w:t>
      </w:r>
      <w:r w:rsidRPr="00ED0A6D">
        <w:rPr>
          <w:rStyle w:val="StyleBoldUnderline"/>
        </w:rPr>
        <w:t xml:space="preserve"> on oil prices, according to Martin, because </w:t>
      </w:r>
      <w:r w:rsidRPr="00ED0A6D">
        <w:rPr>
          <w:rStyle w:val="Emphasis"/>
        </w:rPr>
        <w:t>oil prices are determined on the global market</w:t>
      </w:r>
      <w:r w:rsidRPr="00ED0A6D">
        <w:rPr>
          <w:rStyle w:val="StyleBoldUnderline"/>
        </w:rPr>
        <w:t>.</w:t>
      </w:r>
      <w:r w:rsidRPr="00ED0A6D">
        <w:rPr>
          <w:sz w:val="16"/>
        </w:rPr>
        <w:t xml:space="preserve"> "The amount of total production anticipated—around 200,000 barrels a day—would be less than 1 percent of the total projected international consumption." </w:t>
      </w:r>
      <w:r w:rsidRPr="00ED0A6D">
        <w:rPr>
          <w:rStyle w:val="StyleBoldUnderline"/>
        </w:rPr>
        <w:t xml:space="preserve">And disruptions to the global supply affect the price of every barrel of oil the U.S. purchases, whether it be from Saudi Arabia, </w:t>
      </w:r>
      <w:r w:rsidRPr="00ED0A6D">
        <w:rPr>
          <w:rStyle w:val="StyleBoldUnderline"/>
        </w:rPr>
        <w:lastRenderedPageBreak/>
        <w:t>Venezuela or off the New Jersey coast. "Suppose the U.S. got all its oil domestically, and the price was $100 a barrel. Then the Saudi family was deposed," disrupting that country's oil exports, Kaufman says. "The Saudis produce about 10 million barrels a day of the world's 85 million, so clearly prices would go up, because now there is this big shortfall of oil.</w:t>
      </w:r>
      <w:r w:rsidRPr="00ED0A6D">
        <w:rPr>
          <w:sz w:val="16"/>
        </w:rPr>
        <w:t xml:space="preserve">" "Do you think oil companies are going to sell [U.S. oil] to U.S. consumers for anything less than top price?," he asks. "The answer is no." What if Congress mandated that the offshore oil could not be exported? "The question of how much of that product that comes out, where it goes, I don't think Congress can dictate," industry rep Penniman says. "It goes onto the market. It's a free market system…but it is up to Congress [to pass] the laws on what they will and won't open." Such a move could in fact increase the nation's energy costs. "Any time you impose a constraint, like 'oil from Alaska cannot go to Japan,'" Kaufman notes, "you're saying, 'don't do the cheapest thing, do something more expensive.' So everybody pays a little more. Where the free market does work very efficiently is to minimize transportation costs" for oil—which are determined by many factors, including the location of the nearest refinery that can handle the particular characteristics of the crude oil being shipped. </w:t>
      </w:r>
      <w:r w:rsidRPr="00ED0A6D">
        <w:rPr>
          <w:rStyle w:val="StyleBoldUnderline"/>
        </w:rPr>
        <w:t>Kaufman dismisses as "nonsense" any promises that offshore drilling could make the U.S. "oil independent." Even if it could somehow insulate itself from the ups and downs of the global oil market, he notes, the U.S. would have to make a huge leap in domestic oil production to replace what it buys from overseas.</w:t>
      </w:r>
      <w:r w:rsidRPr="00ED0A6D">
        <w:rPr>
          <w:sz w:val="16"/>
        </w:rPr>
        <w:t xml:space="preserve"> "At its peak in production, which occurred in 1970s, the U.S. produced about 10 million [barrels of oil] a day," Kaufman says. "Now, after 30 years of fairly steady decline, we produce about five million barrels a day," whereas we consume 20 million barrels daily. "Whoever talks about oil independence has to tell a story about how we close a 15-million-barrel gap."</w:t>
      </w:r>
    </w:p>
    <w:p w:rsidR="007A33B1" w:rsidRPr="00ED0A6D" w:rsidRDefault="007A33B1" w:rsidP="007A33B1">
      <w:pPr>
        <w:pStyle w:val="Heading3"/>
      </w:pPr>
      <w:r w:rsidRPr="00ED0A6D">
        <w:lastRenderedPageBreak/>
        <w:t xml:space="preserve">1nc prices turn </w:t>
      </w:r>
    </w:p>
    <w:p w:rsidR="007A33B1" w:rsidRPr="00ED0A6D" w:rsidRDefault="007A33B1" w:rsidP="007A33B1">
      <w:pPr>
        <w:pStyle w:val="Heading4"/>
      </w:pPr>
      <w:r w:rsidRPr="00ED0A6D">
        <w:t xml:space="preserve">Stable prices key to </w:t>
      </w:r>
      <w:r w:rsidRPr="00ED0A6D">
        <w:rPr>
          <w:u w:val="single"/>
        </w:rPr>
        <w:t>maintain the oil boom</w:t>
      </w:r>
      <w:r w:rsidRPr="00ED0A6D">
        <w:t xml:space="preserve">   </w:t>
      </w:r>
    </w:p>
    <w:p w:rsidR="007A33B1" w:rsidRPr="00ED0A6D" w:rsidRDefault="007A33B1" w:rsidP="007A33B1">
      <w:r w:rsidRPr="00ED0A6D">
        <w:rPr>
          <w:rStyle w:val="StyleStyleBold12pt"/>
        </w:rPr>
        <w:t>Helman, 13</w:t>
      </w:r>
      <w:r w:rsidRPr="00ED0A6D">
        <w:t xml:space="preserve"> (Christopher Helman is the Associate Editor at Forbes Magazine focusing on the energy industry. </w:t>
      </w:r>
      <w:hyperlink r:id="rId28" w:history="1">
        <w:r w:rsidRPr="00ED0A6D">
          <w:rPr>
            <w:rStyle w:val="Hyperlink"/>
          </w:rPr>
          <w:t>http://www.forbes.com/sites/christopherhelman/2013/06/24/would-cheaper-gasoline-be-good-or-bad-for-america/</w:t>
        </w:r>
      </w:hyperlink>
      <w:r w:rsidRPr="00ED0A6D">
        <w:t xml:space="preserve"> Why Cheap Gasoline Could Be Bad For America's Economic Comeback hhscb)</w:t>
      </w:r>
    </w:p>
    <w:p w:rsidR="007A33B1" w:rsidRPr="00ED0A6D" w:rsidRDefault="007A33B1" w:rsidP="007A33B1">
      <w:pPr>
        <w:rPr>
          <w:rStyle w:val="StyleBoldUnderline"/>
          <w:b/>
        </w:rPr>
      </w:pPr>
      <w:r w:rsidRPr="00ED0A6D">
        <w:rPr>
          <w:sz w:val="14"/>
        </w:rPr>
        <w:t xml:space="preserve">So we should all be hoping for $60 oil then, right? Maybe. But maybe not. </w:t>
      </w:r>
      <w:r w:rsidRPr="00ED0A6D">
        <w:rPr>
          <w:rStyle w:val="StyleBoldUnderline"/>
        </w:rPr>
        <w:t>America is, of course, in the midst of an unprecedented oil boom. Thanks to advances in drilling and fracking, oil companies have figured out how to develop massive reserves in fields</w:t>
      </w:r>
      <w:r w:rsidRPr="00ED0A6D">
        <w:rPr>
          <w:sz w:val="14"/>
        </w:rPr>
        <w:t xml:space="preserve"> like the Bakken and Eagle Ford. </w:t>
      </w:r>
      <w:r w:rsidRPr="00ED0A6D">
        <w:rPr>
          <w:rStyle w:val="StyleBoldUnderline"/>
        </w:rPr>
        <w:t>Since 2008 U.S. oil output is up 43%, including a massive 1 million barrel per day gain in 2012. This year, for the first time in decades, the U.S. relies less on imported oil than on domestic supplies.</w:t>
      </w:r>
      <w:r w:rsidRPr="00ED0A6D">
        <w:rPr>
          <w:sz w:val="14"/>
        </w:rPr>
        <w:t xml:space="preserve"> According to IHS IHS -0.13%-CERA, </w:t>
      </w:r>
      <w:r w:rsidRPr="00ED0A6D">
        <w:rPr>
          <w:rStyle w:val="StyleBoldUnderline"/>
        </w:rPr>
        <w:t>the boom in unconventional oil and gas supports 1.7 million jobs, generates some $70 billion in federal, state and local taxes, and adds roughly $250 billion a year to the U.S. gross domestic product.</w:t>
      </w:r>
      <w:r w:rsidRPr="00ED0A6D">
        <w:rPr>
          <w:sz w:val="14"/>
        </w:rPr>
        <w:t xml:space="preserve"> </w:t>
      </w:r>
      <w:r w:rsidRPr="00ED0A6D">
        <w:rPr>
          <w:rStyle w:val="StyleBoldUnderline"/>
        </w:rPr>
        <w:t>And all those numbers are set to grow in the years to come. But only if oil prices stay high. It’s high prices that incentivized drillers to develop the Eagle Ford and Bakken — the two biggest contributors to oil growth</w:t>
      </w:r>
      <w:r w:rsidRPr="00ED0A6D">
        <w:rPr>
          <w:sz w:val="14"/>
        </w:rPr>
        <w:t xml:space="preserve">. The average costs of getting a barrel of oil out of those fields is between $60 and $65 a barrel, according to Morgan Stanley MS +2.57%. That includes the costs of surveying, drilling, fracking, processing, transporting, taxes and royalties (but excludes costs of land acquisition). </w:t>
      </w:r>
      <w:r w:rsidRPr="00ED0A6D">
        <w:rPr>
          <w:rStyle w:val="StyleBoldUnderline"/>
          <w:b/>
        </w:rPr>
        <w:t xml:space="preserve">At current prices companies will go right on drilling. </w:t>
      </w:r>
      <w:r w:rsidRPr="00ED0A6D">
        <w:rPr>
          <w:rStyle w:val="Emphasis"/>
        </w:rPr>
        <w:t>But if for any reason oil were to drop</w:t>
      </w:r>
      <w:r w:rsidRPr="00ED0A6D">
        <w:rPr>
          <w:sz w:val="14"/>
        </w:rPr>
        <w:t xml:space="preserve"> to $60, </w:t>
      </w:r>
      <w:r w:rsidRPr="00ED0A6D">
        <w:rPr>
          <w:rStyle w:val="Emphasis"/>
        </w:rPr>
        <w:t>activity would quickly dry up.</w:t>
      </w:r>
      <w:r w:rsidRPr="00ED0A6D">
        <w:rPr>
          <w:rStyle w:val="StyleBoldUnderline"/>
        </w:rPr>
        <w:t xml:space="preserve"> And </w:t>
      </w:r>
      <w:r w:rsidRPr="00ED0A6D">
        <w:rPr>
          <w:rStyle w:val="StyleBoldUnderline"/>
          <w:b/>
        </w:rPr>
        <w:t>considering that the average unconventional oil well declines in volume by more than 50% in its first year, it wouldn’t take long for domestic supplies to slump — and for jobs to slump with it.</w:t>
      </w:r>
    </w:p>
    <w:p w:rsidR="007A33B1" w:rsidRPr="00ED0A6D" w:rsidRDefault="007A33B1" w:rsidP="007A33B1">
      <w:pPr>
        <w:pStyle w:val="Heading4"/>
      </w:pPr>
      <w:r w:rsidRPr="00ED0A6D">
        <w:t xml:space="preserve">Maintenance of high prices key to the economy </w:t>
      </w:r>
    </w:p>
    <w:p w:rsidR="007A33B1" w:rsidRPr="00ED0A6D" w:rsidRDefault="007A33B1" w:rsidP="007A33B1">
      <w:r w:rsidRPr="00ED0A6D">
        <w:rPr>
          <w:rStyle w:val="StyleStyleBold12pt"/>
        </w:rPr>
        <w:t>Friedman ’12</w:t>
      </w:r>
      <w:r w:rsidRPr="00ED0A6D">
        <w:t xml:space="preserve"> (Thomas Loren Friedman is an American journalist, columnist and author. He writes for The New York on foreign affairs including global trade, the Middle East, globalization, and environmental issues, and has won the Pulitzer Prize three times. </w:t>
      </w:r>
      <w:hyperlink r:id="rId29" w:history="1">
        <w:r w:rsidRPr="00ED0A6D">
          <w:rPr>
            <w:rStyle w:val="Hyperlink"/>
          </w:rPr>
          <w:t>http://www.postbulletin.com/opinion/how-s-this-for-irony-high-oil-prices-good-for/article_b286a898-b989-5cde-9325-1e9df17d9f69.html</w:t>
        </w:r>
      </w:hyperlink>
      <w:r w:rsidRPr="00ED0A6D">
        <w:t xml:space="preserve"> How's this for irony? High oil prices good for U.S. hhscb)</w:t>
      </w:r>
    </w:p>
    <w:p w:rsidR="007A33B1" w:rsidRPr="00ED0A6D" w:rsidRDefault="007A33B1" w:rsidP="007A33B1">
      <w:pPr>
        <w:rPr>
          <w:rStyle w:val="StyleBoldUnderline"/>
        </w:rPr>
      </w:pPr>
      <w:r w:rsidRPr="00ED0A6D">
        <w:rPr>
          <w:sz w:val="16"/>
        </w:rPr>
        <w:t xml:space="preserve">I'd add a sixth rule for crude oil. No one likes higher oil prices. But — perversely </w:t>
      </w:r>
      <w:r w:rsidRPr="00ED0A6D">
        <w:rPr>
          <w:rStyle w:val="StyleBoldUnderline"/>
        </w:rPr>
        <w:t>— the high price benefits the United States as we rapidly become a bigger oil producer and it ensures that investments will continue to flow into energy efficient cars and trucks</w:t>
      </w:r>
      <w:r w:rsidRPr="00ED0A6D">
        <w:rPr>
          <w:sz w:val="16"/>
        </w:rPr>
        <w:t>. If we were smart</w:t>
      </w:r>
      <w:r w:rsidRPr="00ED0A6D">
        <w:rPr>
          <w:rStyle w:val="StyleBoldUnderline"/>
        </w:rPr>
        <w:t>, we would establish today a floor price for any barrel of crude oil or gallon of gasoline sold or imported into the United States — and tax anything below it. A stable, sufficiently high floor price serves the environment, our technology investments and our energy productivity</w:t>
      </w:r>
      <w:r w:rsidRPr="00ED0A6D">
        <w:rPr>
          <w:sz w:val="16"/>
        </w:rPr>
        <w:t>. As our producers succeed</w:t>
      </w:r>
      <w:r w:rsidRPr="00ED0A6D">
        <w:rPr>
          <w:rStyle w:val="StyleBoldUnderline"/>
        </w:rPr>
        <w:t xml:space="preserve">, we would become increasingly energy self-sufficient, keep a lot more dollars at home for our Treasury, stimulate innovation on renewables and drive down the global oil price that is the sole source sustaining Iran and other petro-dictators. </w:t>
      </w:r>
      <w:r w:rsidRPr="00ED0A6D">
        <w:rPr>
          <w:sz w:val="16"/>
        </w:rPr>
        <w:t xml:space="preserve">But all of this depends on an understanding between the oil industry and the environmentalists. </w:t>
      </w:r>
      <w:r w:rsidRPr="00ED0A6D">
        <w:rPr>
          <w:rStyle w:val="StyleBoldUnderline"/>
        </w:rPr>
        <w:t>If President Barack Obama could pull that off, it would be a huge contribution to the United States' security, economy and environment.</w:t>
      </w:r>
    </w:p>
    <w:p w:rsidR="007A33B1" w:rsidRPr="00ED0A6D" w:rsidRDefault="007A33B1" w:rsidP="007A33B1">
      <w:pPr>
        <w:pStyle w:val="Heading3"/>
      </w:pPr>
      <w:r w:rsidRPr="00ED0A6D">
        <w:lastRenderedPageBreak/>
        <w:t>1nc production high</w:t>
      </w:r>
    </w:p>
    <w:p w:rsidR="00BE0E15" w:rsidRPr="00ED0A6D" w:rsidRDefault="00BE0E15" w:rsidP="00BE0E15">
      <w:pPr>
        <w:pStyle w:val="Heading4"/>
      </w:pPr>
      <w:r w:rsidRPr="00ED0A6D">
        <w:t>Production high now – no long term decline and US largest global producer</w:t>
      </w:r>
    </w:p>
    <w:p w:rsidR="00BE0E15" w:rsidRPr="00ED0A6D" w:rsidRDefault="00BE0E15" w:rsidP="00BE0E15">
      <w:r w:rsidRPr="00ED0A6D">
        <w:rPr>
          <w:rStyle w:val="StyleStyleBold12pt"/>
        </w:rPr>
        <w:t xml:space="preserve">Crooks, 6/15 </w:t>
      </w:r>
      <w:r w:rsidRPr="00ED0A6D">
        <w:t xml:space="preserve">(Ed, US Industry and Energy Editor at the Financial Times, Financial Times, US petroleum production hits 44-year high, </w:t>
      </w:r>
      <w:hyperlink r:id="rId30" w:anchor="axzz36KkpIQlM" w:history="1">
        <w:r w:rsidRPr="00ED0A6D">
          <w:rPr>
            <w:rStyle w:val="Hyperlink"/>
          </w:rPr>
          <w:t>http://www.ft.com/intl/cms/s/0/37afc468-f48f-11e3-a143-00144feabdc0.html#axzz36KkpIQlM</w:t>
        </w:r>
      </w:hyperlink>
      <w:r w:rsidRPr="00ED0A6D">
        <w:t>, 6/15/14, //gf)</w:t>
      </w:r>
    </w:p>
    <w:p w:rsidR="00BE0E15" w:rsidRPr="00ED0A6D" w:rsidRDefault="00BE0E15" w:rsidP="00BE0E15">
      <w:pPr>
        <w:rPr>
          <w:sz w:val="16"/>
        </w:rPr>
      </w:pPr>
      <w:r w:rsidRPr="00ED0A6D">
        <w:rPr>
          <w:sz w:val="16"/>
        </w:rPr>
        <w:t xml:space="preserve">Nomac Drilling Corp. derrick man Justin Spruell, right, climbs down from an overhead platform after connecting a section of drill pipe on a Chesapeake Energy Corp. natural gas drill site in Bradford County, Pennsylvania, U.S., on Tuesday, April 6, 2010©Bloomberg </w:t>
      </w:r>
      <w:r w:rsidRPr="00ED0A6D">
        <w:rPr>
          <w:rStyle w:val="StyleBoldUnderline"/>
        </w:rPr>
        <w:t xml:space="preserve">US production of liquid petroleum is surpassing its previous peak, reached in 1970, in the latest landmark for the country’s shale oil boom. Four decades of decline in US oil output have been reversed in just five years of growth. Petroleum production, including crude oil and related liquids, known as condensate, and natural gas liquids (NGLs) such as ethane, was 11.27m barrels per day in April, almost equalling the peak of 11.3m b/d reached as an average for 1970. Recent growth rates suggest that it has now exceeded that figure. </w:t>
      </w:r>
      <w:r w:rsidRPr="00ED0A6D">
        <w:rPr>
          <w:sz w:val="16"/>
        </w:rPr>
        <w:t>The composition of US production today is not the same as in the early 1970s, in that it has a higher proportion of NGLs, which have a lower energy content and value than crude oil. Crude production of 8.3m b/d in April was still well short of its record high of 10m b/d in November 1970. Even so</w:t>
      </w:r>
      <w:r w:rsidRPr="00ED0A6D">
        <w:rPr>
          <w:rStyle w:val="StyleBoldUnderline"/>
        </w:rPr>
        <w:t>, the rebound in US output has refuted claims that it was in irreversible long-term decline. Forecasts from the US Energy Information Administration suggest that crude production will also come close to its 1970 peak in the next few years</w:t>
      </w:r>
      <w:r w:rsidRPr="00ED0A6D">
        <w:rPr>
          <w:sz w:val="16"/>
        </w:rPr>
        <w:t xml:space="preserve">. </w:t>
      </w:r>
      <w:r w:rsidRPr="00ED0A6D">
        <w:rPr>
          <w:rStyle w:val="StyleBoldUnderline"/>
        </w:rPr>
        <w:t xml:space="preserve">The US is already the world’s largest producer of oil and gas, taken together, and is one of the top three in terms of oil alone, alongside Russia and Saudi Arabia. </w:t>
      </w:r>
      <w:r w:rsidRPr="00ED0A6D">
        <w:rPr>
          <w:sz w:val="16"/>
        </w:rPr>
        <w:t xml:space="preserve">The US boom is in sharp contrast to oil production elsewhere in the world, which is constrained by decline in mature areas such as the North Sea and political and security issues in countries such as Iraq and Syria. UK oil production has continued a steep decline in recent years, falling by more than two-thirds from its high point of just under 3m b/d in 1999. The turmoil in northern Iraq, affecting some of the country’s principal oil-producing areas, sent the price of Brent crude up 4 per cent last week, its biggest one-week rise since July last year. The price of US benchmark West Texas Intermediate crude has also risen, showing how, in spite of being an increasingly important producer, the US is not immune to the effects of disruption in world markets. The rise in world oil prices is, however, being curbed by US production, which over 2005-13 accounted for almost all of the increase in global supply. </w:t>
      </w:r>
      <w:r w:rsidRPr="00ED0A6D">
        <w:rPr>
          <w:rStyle w:val="StyleBoldUnderline"/>
        </w:rPr>
        <w:t xml:space="preserve">The US oil industry has been transformed by the innovations of smaller independent companies that pioneered the development of shale oil in the Bakken formation of North Dakota and the Eagle Ford in south Texas. Advances in the techniques of hydraulic fracturing and horizontal drilling have made it possible to extract previously inaccessible resources, and high oil prices made it commercially attractive. </w:t>
      </w:r>
      <w:r w:rsidRPr="00ED0A6D">
        <w:rPr>
          <w:sz w:val="16"/>
        </w:rPr>
        <w:t xml:space="preserve">Philip Verleger, an energy economist, said that </w:t>
      </w:r>
      <w:r w:rsidRPr="00ED0A6D">
        <w:rPr>
          <w:rStyle w:val="StyleBoldUnderline"/>
        </w:rPr>
        <w:t>it was difficult to predict how far US production would continue to rise. He added that the technology was evolving at an accelerating rate, and it was “not beyond the bounds of possibility that we could be producing 20m b/d in 2020”.</w:t>
      </w:r>
      <w:r w:rsidRPr="00ED0A6D">
        <w:rPr>
          <w:sz w:val="16"/>
        </w:rPr>
        <w:t xml:space="preserve"> However, the US government’s EIA has predicted that production will peak again around 2020 and then start to decline. Mark Lewis, an energy analyst at Kepler Cheuvreux, said that because the most attractive reserves had been drilled first, and the output from old shale wells declined very quickly, future production growth would be more difficult to achieve. Predictions that the US could surpass Saudi Arabia’s crude oil production of about 9.7m b/d and sustain that for a long time were “completely overblown”, he added.</w:t>
      </w:r>
    </w:p>
    <w:p w:rsidR="00BE0E15" w:rsidRPr="00ED0A6D" w:rsidRDefault="00BE0E15" w:rsidP="00BE0E15">
      <w:pPr>
        <w:rPr>
          <w:sz w:val="16"/>
        </w:rPr>
      </w:pPr>
    </w:p>
    <w:p w:rsidR="00BE0E15" w:rsidRPr="00ED0A6D" w:rsidRDefault="00BE0E15" w:rsidP="00BE0E15">
      <w:pPr>
        <w:pStyle w:val="Heading3"/>
      </w:pPr>
      <w:r w:rsidRPr="00ED0A6D">
        <w:lastRenderedPageBreak/>
        <w:t>2nc production high</w:t>
      </w:r>
    </w:p>
    <w:p w:rsidR="00BE0E15" w:rsidRPr="00ED0A6D" w:rsidRDefault="00BE0E15" w:rsidP="00BE0E15"/>
    <w:p w:rsidR="00BE0E15" w:rsidRPr="00ED0A6D" w:rsidRDefault="00BE0E15" w:rsidP="00BE0E15">
      <w:pPr>
        <w:pStyle w:val="Heading4"/>
      </w:pPr>
      <w:r w:rsidRPr="00ED0A6D">
        <w:t>Production high now</w:t>
      </w:r>
    </w:p>
    <w:p w:rsidR="00BE0E15" w:rsidRPr="00ED0A6D" w:rsidRDefault="00BE0E15" w:rsidP="00BE0E15">
      <w:pPr>
        <w:rPr>
          <w:rStyle w:val="StyleStyleBold12pt"/>
        </w:rPr>
      </w:pPr>
      <w:r w:rsidRPr="00ED0A6D">
        <w:rPr>
          <w:rStyle w:val="StyleStyleBold12pt"/>
        </w:rPr>
        <w:t xml:space="preserve">Norris 1/24 </w:t>
      </w:r>
      <w:r w:rsidRPr="00ED0A6D">
        <w:t xml:space="preserve">(Floyd, chief financial correspondent of The New York Times and writes a weekly column for the financial section, The New York times, U.S. Oil Production Keeps Rising Beyond the Forecasts, </w:t>
      </w:r>
      <w:hyperlink r:id="rId31" w:history="1">
        <w:r w:rsidRPr="00ED0A6D">
          <w:rPr>
            <w:rStyle w:val="Hyperlink"/>
          </w:rPr>
          <w:t>http://www.nytimes.com/2014/01/25/business/us-oil-production-keeps-rising-beyond-the-forecasts.html?_r=0</w:t>
        </w:r>
      </w:hyperlink>
      <w:r w:rsidRPr="00ED0A6D">
        <w:t>, 1/24/14)</w:t>
      </w:r>
    </w:p>
    <w:p w:rsidR="00BE0E15" w:rsidRPr="00ED0A6D" w:rsidRDefault="00BE0E15" w:rsidP="00BE0E15">
      <w:pPr>
        <w:rPr>
          <w:rStyle w:val="StyleBoldUnderline"/>
        </w:rPr>
      </w:pPr>
      <w:r w:rsidRPr="00ED0A6D">
        <w:rPr>
          <w:rStyle w:val="StyleBoldUnderline"/>
        </w:rPr>
        <w:t>OIL production in the United States rose by a record 992,000 barrels a day in 2013</w:t>
      </w:r>
      <w:r w:rsidRPr="00ED0A6D">
        <w:rPr>
          <w:sz w:val="16"/>
        </w:rPr>
        <w:t xml:space="preserve">, the International Energy Agency estimated this week. </w:t>
      </w:r>
      <w:r w:rsidRPr="00ED0A6D">
        <w:rPr>
          <w:rStyle w:val="StyleBoldUnderline"/>
        </w:rPr>
        <w:t>“We keep raising our forecasts, and we</w:t>
      </w:r>
      <w:r w:rsidRPr="00ED0A6D">
        <w:rPr>
          <w:sz w:val="16"/>
        </w:rPr>
        <w:t xml:space="preserve"> keep underestimating production,” said Lejla Alic, a Paris-based analyst with the agency. </w:t>
      </w:r>
      <w:r w:rsidRPr="00ED0A6D">
        <w:rPr>
          <w:rStyle w:val="StyleBoldUnderline"/>
        </w:rPr>
        <w:t xml:space="preserve">The increase left United States production at 7.5 million barrels a day, with both November and December production estimated to have been over eight million barrels a day. </w:t>
      </w:r>
      <w:r w:rsidRPr="00ED0A6D">
        <w:rPr>
          <w:sz w:val="16"/>
        </w:rPr>
        <w:t xml:space="preserve">American consumption of oil also rose last year, by 390,000 barrels a day, or 2.1 percent, to 18.9 million barrels a day. The agency increased its estimate of American oil use in the final quarter of the year, although it lowered its estimate of the increase in some other countries, including China. Over all, world consumption rose 1.4 percent, making 2013 the first year since 1999 that the use of oil in the United States rose more rapidly than in the rest of the world. </w:t>
      </w:r>
      <w:r w:rsidRPr="00ED0A6D">
        <w:rPr>
          <w:rStyle w:val="StyleBoldUnderline"/>
        </w:rPr>
        <w:t>The agency said that demand was strong in the petrochemical industry in the United States, which has benefited from the fact that rising supply has left American crude oil prices lower than those in many other countries. The agency estimated that demand for gasoline in the United States rose as a result of increasing consumer confidence and more sales of sport utility vehicles</w:t>
      </w:r>
      <w:r w:rsidRPr="00ED0A6D">
        <w:rPr>
          <w:sz w:val="16"/>
        </w:rPr>
        <w:t xml:space="preserve">. Despite the 2013 increases, oil use in most developed countries remains well below the levels of 2007, the last pre-recession year. The United States is estimated to have used 8.5 percent less oil in 2013 than it did in 2007, while demand is down by about 25 percent in Italy and Spain, European countries that were hard hit by the euro area’s problems. Germany stands out, with 2013 usage equal to that of 2007. In the developing world, oil use has been rising steadily. Demand in China and Brazil is up more than 30 percent since 2007, and India’s consumption is 17 percent higher. The agency estimates that in 2014, the 34 mostly rich countries in the Organization for Economic Cooperation and Development will consume less than half the oil used in the world. That would be a first: As recently as 2004, their share was over 60 percent, and in 2013, it was estimated to be 50.5 percent. 2013 figures are estimates. 2014 figures are forecasts by the International Energy Agency. Over the same period, the United States’ share of the market fell to 21 percent from 25 percent, while China’s share rose to 11 percent from less than 8 percent. But the American share was estimated to have risen slightly in 2013, the first annual increase since 1999. </w:t>
      </w:r>
      <w:r w:rsidRPr="00ED0A6D">
        <w:rPr>
          <w:rStyle w:val="StyleBoldUnderline"/>
        </w:rPr>
        <w:t>The increase in United States production in 2013 exceeded the increase of 836,000 barrels a day in 2012. The largest increase before that, of 751,000 barrels, was in 1951</w:t>
      </w:r>
      <w:r w:rsidRPr="00ED0A6D">
        <w:rPr>
          <w:sz w:val="16"/>
        </w:rPr>
        <w:t xml:space="preserve">, according to the United States Energy Information Administration. </w:t>
      </w:r>
      <w:r w:rsidRPr="00ED0A6D">
        <w:rPr>
          <w:rStyle w:val="StyleBoldUnderline"/>
        </w:rPr>
        <w:t>In percentage terms, the 15.3 percent increase in 2013 was the largest since an 18.9 percent gain in 1940. American oil production fell steadily from the early 1990s through 2008, but has since risen for five consecutive years, largely because of increased production of shale oil.</w:t>
      </w:r>
      <w:r w:rsidRPr="00ED0A6D">
        <w:rPr>
          <w:sz w:val="16"/>
        </w:rPr>
        <w:t xml:space="preserve"> Not since the late 1960s, when production in Texas was peaking and Alaska oil was beginning to come on stream, has there been such a string of annual increases. As a result, United States oil production climbed to the highest level since 1989, although it remains well below the record production of 9.6 million barrels a day, set in 1970. The agency forecast that American production would continue to rise in 2014, adding 782,000 barrels, to 8.3 million barrels a day. If that forecast proves to be accurate, </w:t>
      </w:r>
      <w:r w:rsidRPr="00ED0A6D">
        <w:rPr>
          <w:rStyle w:val="StyleBoldUnderline"/>
        </w:rPr>
        <w:t>United States oil production will have increased 46 percent over the three years from 2011 to 2014. There has not been a three-year increase that large since the years 1921-24, exactly nine decades earlier.</w:t>
      </w:r>
    </w:p>
    <w:p w:rsidR="00BE0E15" w:rsidRPr="00ED0A6D" w:rsidRDefault="00BE0E15" w:rsidP="00BE0E15">
      <w:pPr>
        <w:pStyle w:val="Heading4"/>
      </w:pPr>
      <w:r w:rsidRPr="00ED0A6D">
        <w:t>Energy production high now – decreased dependency on foreign oil</w:t>
      </w:r>
    </w:p>
    <w:p w:rsidR="00BE0E15" w:rsidRPr="00ED0A6D" w:rsidRDefault="00BE0E15" w:rsidP="00BE0E15">
      <w:r w:rsidRPr="00ED0A6D">
        <w:rPr>
          <w:rStyle w:val="StyleStyleBold12pt"/>
        </w:rPr>
        <w:t>OGJ, 6/2</w:t>
      </w:r>
      <w:r w:rsidRPr="00ED0A6D">
        <w:t xml:space="preserve"> (Oil &amp; Gas Journal, the Oil &amp; Gas Journal is designed to meet the needs of engineers, oil management and executives throughout the oil and gas industry, EIA: Domestic production satisfies 84% of US energy demand in 2013, </w:t>
      </w:r>
      <w:hyperlink r:id="rId32" w:history="1">
        <w:r w:rsidRPr="00ED0A6D">
          <w:rPr>
            <w:rStyle w:val="Hyperlink"/>
          </w:rPr>
          <w:t>http://www.ogj.com/index/about-us.html</w:t>
        </w:r>
      </w:hyperlink>
      <w:r w:rsidRPr="00ED0A6D">
        <w:t>, 6/2/14, //gf)</w:t>
      </w:r>
    </w:p>
    <w:p w:rsidR="00BE0E15" w:rsidRPr="00ED0A6D" w:rsidRDefault="00BE0E15" w:rsidP="00BE0E15">
      <w:pPr>
        <w:rPr>
          <w:sz w:val="16"/>
        </w:rPr>
      </w:pPr>
      <w:r w:rsidRPr="00ED0A6D">
        <w:rPr>
          <w:rStyle w:val="StyleBoldUnderline"/>
        </w:rPr>
        <w:t>Total US energy production in 2013 reached 81.7 quadrillion British thermal units (quads</w:t>
      </w:r>
      <w:r w:rsidRPr="00ED0A6D">
        <w:rPr>
          <w:sz w:val="16"/>
        </w:rPr>
        <w:t xml:space="preserve">), and </w:t>
      </w:r>
      <w:r w:rsidRPr="00ED0A6D">
        <w:rPr>
          <w:rStyle w:val="StyleBoldUnderline"/>
        </w:rPr>
        <w:t>US domestic energy production as a share of consumption reached 84%, according to data from the US Energy Information Administration</w:t>
      </w:r>
      <w:r w:rsidRPr="00ED0A6D">
        <w:rPr>
          <w:sz w:val="16"/>
        </w:rPr>
        <w:t>. In total, the US consumed 97.5 quads of energy in 2013, 82% of which was fossil fuels. Renewable and nuclear energy made up 10% and 8%, respectively, of US energy consumption. “</w:t>
      </w:r>
      <w:r w:rsidRPr="00ED0A6D">
        <w:rPr>
          <w:rStyle w:val="StyleBoldUnderline"/>
        </w:rPr>
        <w:t>The portion of US energy consumption supplied by domestic production has been increasing since 2005, when it was at its historical low point (69%)</w:t>
      </w:r>
      <w:r w:rsidRPr="00ED0A6D">
        <w:rPr>
          <w:sz w:val="16"/>
        </w:rPr>
        <w:t xml:space="preserve">,” EIA said. </w:t>
      </w:r>
      <w:r w:rsidRPr="00ED0A6D">
        <w:rPr>
          <w:rStyle w:val="StyleBoldUnderline"/>
        </w:rPr>
        <w:t>Since 2005</w:t>
      </w:r>
      <w:r w:rsidRPr="00ED0A6D">
        <w:rPr>
          <w:sz w:val="16"/>
        </w:rPr>
        <w:t xml:space="preserve">, as a result of the application of technologies that can develop harder-to-produce resources, </w:t>
      </w:r>
      <w:r w:rsidRPr="00ED0A6D">
        <w:rPr>
          <w:rStyle w:val="StyleBoldUnderline"/>
        </w:rPr>
        <w:t xml:space="preserve">production of domestic resources, particularly natural gas and crude </w:t>
      </w:r>
      <w:r w:rsidRPr="00ED0A6D">
        <w:rPr>
          <w:rStyle w:val="StyleBoldUnderline"/>
        </w:rPr>
        <w:lastRenderedPageBreak/>
        <w:t>oil, has been increasing</w:t>
      </w:r>
      <w:r w:rsidRPr="00ED0A6D">
        <w:rPr>
          <w:sz w:val="16"/>
        </w:rPr>
        <w:t xml:space="preserve">. </w:t>
      </w:r>
      <w:r w:rsidRPr="00ED0A6D">
        <w:rPr>
          <w:rStyle w:val="StyleBoldUnderline"/>
        </w:rPr>
        <w:t>For the third year in a row,</w:t>
      </w:r>
      <w:r w:rsidRPr="00ED0A6D">
        <w:rPr>
          <w:sz w:val="16"/>
        </w:rPr>
        <w:t xml:space="preserve"> </w:t>
      </w:r>
      <w:r w:rsidRPr="00ED0A6D">
        <w:rPr>
          <w:rStyle w:val="StyleBoldUnderline"/>
        </w:rPr>
        <w:t>natural gas was the largest domestically produced energy resources</w:t>
      </w:r>
      <w:r w:rsidRPr="00ED0A6D">
        <w:rPr>
          <w:sz w:val="16"/>
        </w:rPr>
        <w:t xml:space="preserve">. At the same time, </w:t>
      </w:r>
      <w:r w:rsidRPr="00ED0A6D">
        <w:rPr>
          <w:rStyle w:val="StyleBoldUnderline"/>
        </w:rPr>
        <w:t>reduced road travel, improved vehicle efficiency, and competition among fuels for electric power generation have limited consumption of petroleum and coal, contributing to a rising ratio of domestic production to consumption</w:t>
      </w:r>
      <w:r w:rsidRPr="00ED0A6D">
        <w:rPr>
          <w:sz w:val="16"/>
        </w:rPr>
        <w:t>. The last significant rise in the ratio occurred from 1978 to 1982. During that period, oil consumption declined in response to higher prices and changing policies, and production rose as oil flowed from Alaska's North Slope. At the same time, domestic coal production was increasing.</w:t>
      </w:r>
    </w:p>
    <w:p w:rsidR="00BE0E15" w:rsidRPr="00ED0A6D" w:rsidRDefault="00BE0E15" w:rsidP="00BE0E15">
      <w:pPr>
        <w:rPr>
          <w:sz w:val="16"/>
        </w:rPr>
      </w:pPr>
    </w:p>
    <w:p w:rsidR="00BE0E15" w:rsidRPr="00ED0A6D" w:rsidRDefault="00BE0E15" w:rsidP="00BE0E15">
      <w:pPr>
        <w:rPr>
          <w:sz w:val="16"/>
        </w:rPr>
      </w:pPr>
    </w:p>
    <w:p w:rsidR="00BE0E15" w:rsidRPr="00ED0A6D" w:rsidRDefault="00BE0E15" w:rsidP="00BE0E15">
      <w:pPr>
        <w:pStyle w:val="Heading4"/>
      </w:pPr>
      <w:r w:rsidRPr="00ED0A6D">
        <w:t>US oil production high – almost 1972 levels</w:t>
      </w:r>
    </w:p>
    <w:p w:rsidR="00BE0E15" w:rsidRPr="00ED0A6D" w:rsidRDefault="00BE0E15" w:rsidP="00BE0E15">
      <w:r w:rsidRPr="00ED0A6D">
        <w:rPr>
          <w:rStyle w:val="StyleStyleBold12pt"/>
        </w:rPr>
        <w:t>Funk, 6/11</w:t>
      </w:r>
      <w:r w:rsidRPr="00ED0A6D">
        <w:t xml:space="preserve"> (John, Plain Dealer business reporter, The Plain Dealer, Cleveland.com, U.S shale oil production growing, gasoline could average $3.38, says U.S. EIA, </w:t>
      </w:r>
      <w:hyperlink r:id="rId33" w:history="1">
        <w:r w:rsidRPr="00ED0A6D">
          <w:rPr>
            <w:rStyle w:val="Hyperlink"/>
          </w:rPr>
          <w:t>http://www.cleveland.com/business/index.ssf/2014/06/us_shale_oil_production_growin.html</w:t>
        </w:r>
      </w:hyperlink>
      <w:r w:rsidRPr="00ED0A6D">
        <w:t>, 6/11/14, //gf)</w:t>
      </w:r>
    </w:p>
    <w:p w:rsidR="00BE0E15" w:rsidRPr="00ED0A6D" w:rsidRDefault="00BE0E15" w:rsidP="00BE0E15">
      <w:pPr>
        <w:rPr>
          <w:sz w:val="16"/>
        </w:rPr>
      </w:pPr>
      <w:r w:rsidRPr="00ED0A6D">
        <w:rPr>
          <w:sz w:val="16"/>
        </w:rPr>
        <w:t xml:space="preserve">WASHINGTON -- </w:t>
      </w:r>
      <w:r w:rsidRPr="00ED0A6D">
        <w:rPr>
          <w:rStyle w:val="StyleBoldUnderline"/>
        </w:rPr>
        <w:t>American shale wells are producing oil at an increasing rate and overall oil production will match 1972 U.S. levels by next year</w:t>
      </w:r>
      <w:r w:rsidRPr="00ED0A6D">
        <w:rPr>
          <w:sz w:val="16"/>
        </w:rPr>
        <w:t>, the U.S. Energy Information Administration said Tuesday. "</w:t>
      </w:r>
      <w:r w:rsidRPr="00ED0A6D">
        <w:rPr>
          <w:rStyle w:val="StyleBoldUnderline"/>
        </w:rPr>
        <w:t>U.S. crude oil production in May increased to the highest output for any month in 26 years and is on track next year to reach the highest annual production level since 1972</w:t>
      </w:r>
      <w:r w:rsidRPr="00ED0A6D">
        <w:rPr>
          <w:sz w:val="16"/>
        </w:rPr>
        <w:t xml:space="preserve">," said Adam Sieminski, administrator of the U.S. EIA, in remarks accompanying the agency's monthly Short-Term Energy Outlook. But don't expect a big break at the filling station, where U.S. average prices are expected to fall to $3.54 a gallon in September and to about $3.38 a gallon in 2015. U.S. average gasoline prices on Tuesday were $3.63 a gallon, though Greater Cleveland average prices were $3.82, said GasBuddy. Average prices throughout the Great Lakes region have remained high for weeks, with little or no explanation from analysts or oil companies. One reason for the higher prices may be that while Midwest refineries have been operating at nearly 96 percent capacity in recent weeks, gasoline stockpiles have been lower than year-ago levels. Midwest stockpiles were down 1.5 million barrels compared to a year ago, the EIA reported on June 4, while overall demand appeared to be up. Another reason that rising U.S. oil production does not make a huge impact at the pumps, say private analysts, is that the refining industry regularly imports foreign oil while simultaneously importing and exporting gasoline, diesel and other fuels -- exposing U.S. consumers to global prices. The industry is not permitted to export U.S. crude oil. </w:t>
      </w:r>
      <w:r w:rsidRPr="00ED0A6D">
        <w:rPr>
          <w:rStyle w:val="StyleBoldUnderline"/>
        </w:rPr>
        <w:t>The EIA estimates that U.S. crude production in May averaged about 8.4 million barrels a day -- the highest monthly average since March 1988. "U.S. crude oil production in May increased to the highest output for any month in 26 years</w:t>
      </w:r>
      <w:r w:rsidRPr="00ED0A6D">
        <w:rPr>
          <w:sz w:val="16"/>
        </w:rPr>
        <w:t xml:space="preserve">," Adam Sieminski, administrator of the U.S. EIA </w:t>
      </w:r>
      <w:r w:rsidRPr="00ED0A6D">
        <w:rPr>
          <w:rStyle w:val="StyleBoldUnderline"/>
        </w:rPr>
        <w:t xml:space="preserve">The agency expects annual U.S. crude production to average 9.3 million barrels a day in 2015 -- the highest annual average since 1972 and just under the all-time peak production record of 9.6 million barrels per day set in 1970. </w:t>
      </w:r>
      <w:r w:rsidRPr="00ED0A6D">
        <w:rPr>
          <w:sz w:val="16"/>
        </w:rPr>
        <w:t>The EIA expects the price of the best grade of U.S. oil to average about $99 a barrel in 2014 and about $91 in 2015 -- below the best grades set in European markets. U.S. benchmark oil prices ended the day Tuesday at $104.35 while the best grade of oil used by European refineries was $109.55.</w:t>
      </w:r>
    </w:p>
    <w:p w:rsidR="00BE0E15" w:rsidRPr="00ED0A6D" w:rsidRDefault="00BE0E15" w:rsidP="00BE0E15"/>
    <w:p w:rsidR="00BE0E15" w:rsidRPr="00ED0A6D" w:rsidRDefault="00BE0E15" w:rsidP="00BE0E15">
      <w:pPr>
        <w:pStyle w:val="Heading4"/>
      </w:pPr>
      <w:r w:rsidRPr="00ED0A6D">
        <w:t>Oil production high and US is net exporter of petro</w:t>
      </w:r>
    </w:p>
    <w:p w:rsidR="00BE0E15" w:rsidRPr="00ED0A6D" w:rsidRDefault="00BE0E15" w:rsidP="00BE0E15">
      <w:r w:rsidRPr="00ED0A6D">
        <w:rPr>
          <w:rStyle w:val="StyleStyleBold12pt"/>
        </w:rPr>
        <w:t>OGJ, 6/30</w:t>
      </w:r>
      <w:r w:rsidRPr="00ED0A6D">
        <w:t xml:space="preserve"> (Oil &amp; Gas Journal, the Oil &amp; Gas Journal is designed to meet the needs of engineers, oil management and executives throughout the oil and gas industry, API: US production outpaced petroleum demand in May , http://www.ogj.com/articles/print/volume-112/issue-6d/general-interest/api-us-production-outpaced-petroleum-demand-in-may.html, 6/30/14, //gf)</w:t>
      </w:r>
    </w:p>
    <w:p w:rsidR="00BE0E15" w:rsidRPr="00ED0A6D" w:rsidRDefault="00BE0E15" w:rsidP="00BE0E15">
      <w:pPr>
        <w:rPr>
          <w:rStyle w:val="StyleBoldUnderline"/>
        </w:rPr>
      </w:pPr>
      <w:r w:rsidRPr="00ED0A6D">
        <w:rPr>
          <w:rStyle w:val="StyleBoldUnderline"/>
        </w:rPr>
        <w:t xml:space="preserve">US crude oil production in May increased 14.7% from May 2013 to 8.3 million b/d—the highest level for the month since 1987—according to a report from the American Petroleum Institute. Total US petroleum deliveries, a measure of demand, meanwhile, increased 1.9% from last May to average 18.9 million b/d, the highest May deliveries in 6 years. </w:t>
      </w:r>
      <w:r w:rsidRPr="00ED0A6D">
        <w:rPr>
          <w:sz w:val="16"/>
        </w:rPr>
        <w:t xml:space="preserve">The report comes on the heels of BP PLC's 63rd annual Statistical Review of World Energy in which the firm said </w:t>
      </w:r>
      <w:r w:rsidRPr="00ED0A6D">
        <w:rPr>
          <w:rStyle w:val="StyleBoldUnderline"/>
        </w:rPr>
        <w:t>the US recorded the largest increment to global oil consumption in 2013, while recording the largest production increase in the world and the largest annual increment in the country's history for a second consecutive year</w:t>
      </w:r>
      <w:r w:rsidRPr="00ED0A6D">
        <w:rPr>
          <w:sz w:val="16"/>
        </w:rPr>
        <w:t xml:space="preserve"> (OGJ Online, June 16, 2014). </w:t>
      </w:r>
      <w:r w:rsidRPr="00ED0A6D">
        <w:rPr>
          <w:rStyle w:val="StyleBoldUnderline"/>
        </w:rPr>
        <w:t>"Last month saw a continuation of recent trends, with strong demand and even stronger production resulting in falling import levels</w:t>
      </w:r>
      <w:r w:rsidRPr="00ED0A6D">
        <w:rPr>
          <w:sz w:val="16"/>
        </w:rPr>
        <w:t xml:space="preserve">," said John Felmy, API chief economist. </w:t>
      </w:r>
      <w:r w:rsidRPr="00ED0A6D">
        <w:rPr>
          <w:rStyle w:val="StyleBoldUnderline"/>
        </w:rPr>
        <w:t xml:space="preserve">Total imports averaged just less than 9.6 million b/d during the month, falling 4.5% from the prior year. Crude oil imports fell 1.9% over the same period to 7.6 million b/d. Both figures represent the lowest May levels in 19 years, the report said. </w:t>
      </w:r>
      <w:r w:rsidRPr="00ED0A6D">
        <w:rPr>
          <w:sz w:val="16"/>
        </w:rPr>
        <w:t xml:space="preserve">Refineries, fuels </w:t>
      </w:r>
      <w:r w:rsidRPr="00ED0A6D">
        <w:rPr>
          <w:rStyle w:val="StyleBoldUnderline"/>
        </w:rPr>
        <w:t xml:space="preserve">US imports of refined products declined 13.2% </w:t>
      </w:r>
      <w:r w:rsidRPr="00ED0A6D">
        <w:rPr>
          <w:rStyle w:val="StyleBoldUnderline"/>
        </w:rPr>
        <w:lastRenderedPageBreak/>
        <w:t xml:space="preserve">from last year to the lowest imports level in 18 years at 2 million b/d. </w:t>
      </w:r>
      <w:r w:rsidRPr="00ED0A6D">
        <w:rPr>
          <w:sz w:val="16"/>
        </w:rPr>
        <w:t xml:space="preserve">At 16.1 million b/d, US refinery gross inputs were up 2.4% from last May to the highest level for the month since 2005. </w:t>
      </w:r>
      <w:r w:rsidRPr="00ED0A6D">
        <w:rPr>
          <w:rStyle w:val="StyleBoldUnderline"/>
        </w:rPr>
        <w:t xml:space="preserve">Exports of refined products were up 10.9% from the prior year to average 3.8 million b/d, the highest on record for the month. </w:t>
      </w:r>
      <w:r w:rsidRPr="00ED0A6D">
        <w:rPr>
          <w:sz w:val="16"/>
        </w:rPr>
        <w:t xml:space="preserve">The refinery capacity utilization rate averaged 89.7% in May. API's latest refinery operable capacity was 17.934 million b/d. Crude oil stocks ended at 382.9 million bbl, down 2.4% from the prior year. Stocks of motor gasoline were down 3.6% from last year to 213.7 million bbl in May. Distillate, jet fuel, and other oils stocks were all down from year ago levels. Gasoline demand gained 3.6% from May 2013 to average 9.3 million b/d, the highest level for the month since 2007. Demand increased for jet fuel 0.6% and for distillate 5.2% from the prior year to average 1.4 million b/d and just below 4 million b/d, respectively. Residual fuel deliveries fell 13.5% over the same period to an all-time record low of 186,000 b/d, and demand for other oils fell 1.1% over last year's levels. </w:t>
      </w:r>
      <w:r w:rsidRPr="00ED0A6D">
        <w:rPr>
          <w:rStyle w:val="StyleBoldUnderline"/>
        </w:rPr>
        <w:t>Gasoline production rose to a new all-time high of 10.3 million b/d—the first time ever above 10 million b/d—on an increase of 10.9% over May 2013 output. Production of distillate fuel reached the highest output level ever recorded for the month of May. The 5% increase from the prior year lifted distillate production to just more than 5 million b/d.</w:t>
      </w:r>
    </w:p>
    <w:p w:rsidR="00BE0E15" w:rsidRPr="00ED0A6D" w:rsidRDefault="00BE0E15" w:rsidP="00BE0E15">
      <w:pPr>
        <w:rPr>
          <w:rStyle w:val="StyleBoldUnderline"/>
        </w:rPr>
      </w:pPr>
    </w:p>
    <w:p w:rsidR="00BE0E15" w:rsidRPr="00ED0A6D" w:rsidRDefault="00BE0E15" w:rsidP="00BE0E15">
      <w:pPr>
        <w:pStyle w:val="Heading4"/>
      </w:pPr>
      <w:r w:rsidRPr="00ED0A6D">
        <w:t>Production high and stable – sweet crude oil will outpace heavy crude</w:t>
      </w:r>
    </w:p>
    <w:p w:rsidR="00BE0E15" w:rsidRPr="00ED0A6D" w:rsidRDefault="00BE0E15" w:rsidP="00BE0E15">
      <w:pPr>
        <w:rPr>
          <w:rStyle w:val="StyleStyleBold12pt"/>
        </w:rPr>
      </w:pPr>
      <w:r w:rsidRPr="00ED0A6D">
        <w:rPr>
          <w:rStyle w:val="StyleStyleBold12pt"/>
        </w:rPr>
        <w:t xml:space="preserve">EIA, 6/6 </w:t>
      </w:r>
      <w:r w:rsidRPr="00ED0A6D">
        <w:t xml:space="preserve">(US Energy Information Administration, Increases in U.S. crude oil production come from light, sweet crude from tight formations, </w:t>
      </w:r>
      <w:hyperlink r:id="rId34" w:history="1">
        <w:r w:rsidRPr="00ED0A6D">
          <w:rPr>
            <w:rStyle w:val="Hyperlink"/>
          </w:rPr>
          <w:t>http://www.eia.gov/todayinenergy/detail.cfm?id=16591</w:t>
        </w:r>
      </w:hyperlink>
      <w:r w:rsidRPr="00ED0A6D">
        <w:t>, 6/6/14, //gf)</w:t>
      </w:r>
    </w:p>
    <w:p w:rsidR="00BE0E15" w:rsidRPr="00ED0A6D" w:rsidRDefault="00BE0E15" w:rsidP="00BE0E15">
      <w:pPr>
        <w:rPr>
          <w:sz w:val="16"/>
        </w:rPr>
      </w:pPr>
      <w:r w:rsidRPr="00ED0A6D">
        <w:rPr>
          <w:rStyle w:val="StyleBoldUnderline"/>
        </w:rPr>
        <w:t>U.S. crude oil production has grown rapidly in recent years, primarily from light, sweet crude</w:t>
      </w:r>
      <w:r w:rsidRPr="00ED0A6D">
        <w:rPr>
          <w:sz w:val="16"/>
        </w:rPr>
        <w:t xml:space="preserve"> (a characteristic of crude quality, as measured by API gravity and sulfur content) </w:t>
      </w:r>
      <w:r w:rsidRPr="00ED0A6D">
        <w:rPr>
          <w:rStyle w:val="StyleBoldUnderline"/>
        </w:rPr>
        <w:t>from tight resource formations. Roughly 96% of the 1.8-million-barrel per day (bbl/d) growth in production from 2011 to 2013 consisted of light sweet grades with API gravity of 40 or above and sulfur content of 0.3% or less.</w:t>
      </w:r>
      <w:r w:rsidRPr="00ED0A6D">
        <w:rPr>
          <w:sz w:val="16"/>
        </w:rPr>
        <w:t xml:space="preserve"> </w:t>
      </w:r>
      <w:r w:rsidRPr="00ED0A6D">
        <w:rPr>
          <w:rStyle w:val="StyleBoldUnderline"/>
        </w:rPr>
        <w:t xml:space="preserve">EIA's new forecast of U.S. crude production by quality indicates that the U.S. supply of light, sweet crude will continue to outpace that of medium and heavy crude through 2015. More than 60% of EIA's forecasted production growth for 2014 and 2015 consists of sweet grades with API gravity of 40 or above. </w:t>
      </w:r>
      <w:r w:rsidRPr="00ED0A6D">
        <w:rPr>
          <w:sz w:val="16"/>
        </w:rPr>
        <w:t xml:space="preserve">The growth in this particular type of crude oil (as well as many forecasts for a continuation of this trend) has sparked discussion of how rising crude oil volumes will be absorbed into the market. Given the likelihood of continued growth in domestic crude production, and the recognition that some absorption options, such as like-for-like replacement of import streams, are inherently limited, the question of how a relaxation in current limitations on crude exports might affect domestic and international markets for both crude and products continues to hold great interest for policymakers, industry, and the public. This new production forecast along with a series of analytic papers will provide a starting point for further EIA analyses on the market outlook and the effects of a possible relaxation of existing restrictions on crude oil exports. </w:t>
      </w:r>
    </w:p>
    <w:p w:rsidR="00BE0E15" w:rsidRPr="00ED0A6D" w:rsidRDefault="00BE0E15" w:rsidP="00BE0E15"/>
    <w:p w:rsidR="007A33B1" w:rsidRPr="00ED0A6D" w:rsidRDefault="007A33B1" w:rsidP="007A33B1">
      <w:pPr>
        <w:pStyle w:val="Heading4"/>
      </w:pPr>
      <w:r w:rsidRPr="00ED0A6D">
        <w:t>Domestic shale oil production high and stable</w:t>
      </w:r>
    </w:p>
    <w:p w:rsidR="007A33B1" w:rsidRPr="00ED0A6D" w:rsidRDefault="007A33B1" w:rsidP="007A33B1">
      <w:pPr>
        <w:rPr>
          <w:rStyle w:val="StyleStyleBold12pt"/>
          <w:b w:val="0"/>
          <w:bCs w:val="0"/>
        </w:rPr>
      </w:pPr>
      <w:r w:rsidRPr="00ED0A6D">
        <w:rPr>
          <w:rStyle w:val="StyleStyleBold12pt"/>
        </w:rPr>
        <w:t xml:space="preserve">Sakelaris, 13 </w:t>
      </w:r>
      <w:r w:rsidRPr="00ED0A6D">
        <w:t xml:space="preserve">(Nicholas, writer for the Dallas Business Journal, Dallas Business Journal, U.S. shale oil could reach 5 million barrels per day by 2017, </w:t>
      </w:r>
      <w:hyperlink r:id="rId35" w:history="1">
        <w:r w:rsidRPr="00ED0A6D">
          <w:rPr>
            <w:rStyle w:val="Hyperlink"/>
          </w:rPr>
          <w:t>http://www.bizjournals.com/dallas/news/2013/07/16/us-shale-oil-could-reach-5-million.html?page=all</w:t>
        </w:r>
      </w:hyperlink>
      <w:r w:rsidRPr="00ED0A6D">
        <w:t>, 7/16)</w:t>
      </w:r>
    </w:p>
    <w:p w:rsidR="007A33B1" w:rsidRPr="00ED0A6D" w:rsidRDefault="007A33B1" w:rsidP="007A33B1">
      <w:pPr>
        <w:rPr>
          <w:sz w:val="16"/>
        </w:rPr>
      </w:pPr>
      <w:r w:rsidRPr="00ED0A6D">
        <w:rPr>
          <w:rStyle w:val="StyleBoldUnderline"/>
        </w:rPr>
        <w:t>Domestic shale oil production could shoot up to 5 million barrels per day by 2017, making the United States the top oil producing country in the world</w:t>
      </w:r>
      <w:r w:rsidRPr="00ED0A6D">
        <w:rPr>
          <w:sz w:val="16"/>
        </w:rPr>
        <w:t xml:space="preserve">, according to a researcher at Harvard Kennedy School. And, it’s not hard to predict, Texas’ oil plays lead the way. Last week, I reported how Texas already ranks 15th in the world among oil producing countries. Yes, countries. Leonardo Maugeri, a former oil industry executive from Italy, estimates there could be more than 100,000 working wells in North Dakota and Texas by 2030. There are about 10,000 now. </w:t>
      </w:r>
      <w:r w:rsidRPr="00ED0A6D">
        <w:rPr>
          <w:rStyle w:val="StyleBoldUnderline"/>
        </w:rPr>
        <w:t xml:space="preserve">Nationwide, production of all oil could shoot up from 11.3 million to 16 million barrels per day by 2017. </w:t>
      </w:r>
      <w:r w:rsidRPr="00ED0A6D">
        <w:rPr>
          <w:sz w:val="16"/>
        </w:rPr>
        <w:t xml:space="preserve">That's much higher than the best scenario projected by the Energy Information Administration, which showed 10 million barrels per day between 2020 and 2040. </w:t>
      </w:r>
      <w:r w:rsidRPr="00ED0A6D">
        <w:rPr>
          <w:rStyle w:val="StyleBoldUnderline"/>
        </w:rPr>
        <w:t xml:space="preserve">The EIA reported production of all crude oil has already gone up from 5 million barrels per day in 2008 to 6.5 million barrels per day in 2012. </w:t>
      </w:r>
      <w:r w:rsidRPr="00ED0A6D">
        <w:rPr>
          <w:sz w:val="16"/>
        </w:rPr>
        <w:t xml:space="preserve">For some perspective on just how proficient domestic drilling has become, </w:t>
      </w:r>
      <w:r w:rsidRPr="00ED0A6D">
        <w:rPr>
          <w:rStyle w:val="StyleBoldUnderline"/>
        </w:rPr>
        <w:t>Maugeri points out that the U.S. completed 45,468 oil and gas wells and put 28,354 of them into production. The rest of the world drilled 3,921 wells.</w:t>
      </w:r>
      <w:r w:rsidRPr="00ED0A6D">
        <w:rPr>
          <w:sz w:val="16"/>
        </w:rPr>
        <w:t xml:space="preserve"> The report also notes that drillers are punching 90 new wells a month into the Bakken Shale to maintain production of 770,000 barrels per day. Shale wells reach peak production shortly after being brought online and decline from there. "</w:t>
      </w:r>
      <w:r w:rsidRPr="00ED0A6D">
        <w:rPr>
          <w:rStyle w:val="StyleBoldUnderline"/>
        </w:rPr>
        <w:t>No other country or area of the world has even a fraction of this drilling capacity and building up this power would require several years</w:t>
      </w:r>
      <w:r w:rsidRPr="00ED0A6D">
        <w:rPr>
          <w:sz w:val="16"/>
        </w:rPr>
        <w:t>," Maugeri wrote in the policy brief. "</w:t>
      </w:r>
      <w:r w:rsidRPr="00ED0A6D">
        <w:rPr>
          <w:rStyle w:val="StyleBoldUnderline"/>
        </w:rPr>
        <w:t xml:space="preserve">The combination of vast geologic supply of shale oil and low </w:t>
      </w:r>
      <w:r w:rsidRPr="00ED0A6D">
        <w:rPr>
          <w:rStyle w:val="StyleBoldUnderline"/>
        </w:rPr>
        <w:lastRenderedPageBreak/>
        <w:t>population density in these areas allows for intense, sustained production unique to the United States."</w:t>
      </w:r>
      <w:r w:rsidRPr="00ED0A6D">
        <w:rPr>
          <w:sz w:val="16"/>
        </w:rPr>
        <w:t xml:space="preserve"> So, what does this mean for the Middle East and the Organization of Petroleum Exporting Countries? According to the Maugeri, the U.S. will still need to import oil and when the price drops, the cheapest oil will come from the Middle East. The EIA estimates oil imports will drop to 34 percent by 2019. He also notes that North African countries such as Nigeria, Angola, Libya and Algeria will have to find other buyers. Oil executives stand strong on their belief that OPEC can't stop the U.S. shale boom. Maugeri is a Roy Family Fellow in the Belfer Center’s Environment and Natural Resources Program and works with the Geopolitics of Energy Project.</w:t>
      </w:r>
    </w:p>
    <w:p w:rsidR="007A33B1" w:rsidRPr="00ED0A6D" w:rsidRDefault="007A33B1" w:rsidP="007A33B1">
      <w:pPr>
        <w:pStyle w:val="Heading4"/>
      </w:pPr>
      <w:r w:rsidRPr="00ED0A6D">
        <w:t>The US is a net exporter of oil – global demand rising</w:t>
      </w:r>
    </w:p>
    <w:p w:rsidR="007A33B1" w:rsidRPr="00ED0A6D" w:rsidRDefault="007A33B1" w:rsidP="007A33B1">
      <w:pPr>
        <w:rPr>
          <w:rStyle w:val="StyleStyleBold12pt"/>
          <w:b w:val="0"/>
          <w:bCs w:val="0"/>
        </w:rPr>
      </w:pPr>
      <w:r w:rsidRPr="00ED0A6D">
        <w:rPr>
          <w:rStyle w:val="StyleStyleBold12pt"/>
        </w:rPr>
        <w:t xml:space="preserve">Powell, 12 </w:t>
      </w:r>
      <w:r w:rsidRPr="00ED0A6D">
        <w:t xml:space="preserve">(Barbara, Bloomberg correspondent, U.S. Was Net Oil-Product Exporter for First Time Since 1949, </w:t>
      </w:r>
      <w:hyperlink r:id="rId36" w:history="1">
        <w:r w:rsidRPr="00ED0A6D">
          <w:rPr>
            <w:rStyle w:val="Hyperlink"/>
          </w:rPr>
          <w:t>www.bloomberg.com/news/2012-02-29/u-s-was-net-oil-product-exporter-in-2011.html</w:t>
        </w:r>
      </w:hyperlink>
      <w:r w:rsidRPr="00ED0A6D">
        <w:t>, 2/29)</w:t>
      </w:r>
    </w:p>
    <w:p w:rsidR="007A33B1" w:rsidRPr="00ED0A6D" w:rsidRDefault="007A33B1" w:rsidP="007A33B1">
      <w:pPr>
        <w:rPr>
          <w:sz w:val="16"/>
        </w:rPr>
      </w:pPr>
      <w:r w:rsidRPr="00ED0A6D">
        <w:rPr>
          <w:sz w:val="16"/>
        </w:rPr>
        <w:t xml:space="preserve">A crude oil well site outside South Heart, North Dakota, on Feb. 10, 2012. </w:t>
      </w:r>
      <w:r w:rsidRPr="00ED0A6D">
        <w:rPr>
          <w:rStyle w:val="StyleBoldUnderline"/>
        </w:rPr>
        <w:t xml:space="preserve">The U.S. exported more gasoline, diesel and other fuels than it imported in 2011 for the first time since 1949, the Energy Department said. </w:t>
      </w:r>
      <w:r w:rsidRPr="00ED0A6D">
        <w:rPr>
          <w:sz w:val="16"/>
        </w:rPr>
        <w:t xml:space="preserve">Shipments abroad of petroleum </w:t>
      </w:r>
      <w:r w:rsidRPr="00ED0A6D">
        <w:rPr>
          <w:rStyle w:val="StyleBoldUnderline"/>
        </w:rPr>
        <w:t>products exceeded imports by 439,000 barrels a day</w:t>
      </w:r>
      <w:r w:rsidRPr="00ED0A6D">
        <w:rPr>
          <w:sz w:val="16"/>
        </w:rPr>
        <w:t>, the department said today in the Petroleum Supply Monthly report</w:t>
      </w:r>
      <w:r w:rsidRPr="00ED0A6D">
        <w:rPr>
          <w:rStyle w:val="StyleBoldUnderline"/>
        </w:rPr>
        <w:t>. In 2010, daily net imports averaged 269,000 barrels. U.S. refiners exported record amounts of gasoline, heating oil and diesel to meet higher global fuel demand while U.S. fuel consumption sank. Oil demand in Latin America will climb 2.5 percent to 6.64 million barrels a day this year, while contracting 2.4 percent in Europe and 0.5 percent in North America</w:t>
      </w:r>
      <w:r w:rsidRPr="00ED0A6D">
        <w:rPr>
          <w:sz w:val="16"/>
        </w:rPr>
        <w:t>, the Paris-based International Energy Agency said Feb. 10. Mexico’s use of U.S.- made gasoline was 44 percent higher last year than in 2010, Energy Department data show. “</w:t>
      </w:r>
      <w:r w:rsidRPr="00ED0A6D">
        <w:rPr>
          <w:rStyle w:val="StyleBoldUnderline"/>
        </w:rPr>
        <w:t>There’s stronger global demand for clean fuels and stronger demand for fuel, outpacing production in places like South America</w:t>
      </w:r>
      <w:r w:rsidRPr="00ED0A6D">
        <w:rPr>
          <w:sz w:val="16"/>
        </w:rPr>
        <w:t xml:space="preserve">,” said Sander Cohan, a global transportation fuels analyst and principal with Energy Security Analysis Inc. in Wakefield, Massachusetts. Gasoline futures for March delivery on the New York Mercantile Exchange settled at $3.0423 a gallon today, up 11 percent in the past year. Heating oil was up 9 percent during that period to $3.188 a gallon. Distillate shipments rose 30 percent from a year earlier to a record 854,000 barrels a day, and daily exports of finished gasoline and blending components jumped 57 percent to 526,000 barrels in 2011. </w:t>
      </w:r>
      <w:r w:rsidRPr="00ED0A6D">
        <w:rPr>
          <w:rStyle w:val="StyleBoldUnderline"/>
        </w:rPr>
        <w:t xml:space="preserve">Refiners are expanding on the Gulf Coast and in the Midwest, even as unprofitable plants along the East Coast were shut. Operable capacity in the U.S. climbed 0.8 percent to 17.7 million barrels a day in December from a year earlier. U.S. refineries in the Gulf Coast, where about half of U.S. capacity is located, operated at 88.8 percent last year, up from 88.6 percent in 2010. </w:t>
      </w:r>
      <w:r w:rsidRPr="00ED0A6D">
        <w:rPr>
          <w:sz w:val="16"/>
        </w:rPr>
        <w:t xml:space="preserve">“It helps keep refinery utilization rates up in this country,” Bill Day, a spokesman for Valero Energy Corp. (VLO) in San Antonio, said in a telephone interview. “Otherwise we would see what we’re seeing on the East Coast, where refineries are shutting.” In the fourth quarter, Valero, the largest U.S. independent refiner with 14 North American plants, exported about 5 percent of its gasoline output and 17 percent of its heating oil and diesel production, Day said. Export Forecast </w:t>
      </w:r>
      <w:r w:rsidRPr="00ED0A6D">
        <w:rPr>
          <w:rStyle w:val="StyleBoldUnderline"/>
        </w:rPr>
        <w:t xml:space="preserve">The U.S. will ship abroad 350,000 barrels a day more petroleum products that it imports in 2012 and 320,000 barrels daily in 2013, according to the department’s Short-Term Energy Outlook report released on Feb. 7. </w:t>
      </w:r>
      <w:r w:rsidRPr="00ED0A6D">
        <w:rPr>
          <w:sz w:val="16"/>
        </w:rPr>
        <w:t>Gasoline demand in the U.S. sank 2.9 percent to 8.736 million barrels a day last year as pump prices averaged $3.521 a gallon, the highest in records dating back to 1919. Total U.S. oil product demand fell 9.5 percent to 18.8 million barrels a day last year from 20.8 million in 2005, department data show. “</w:t>
      </w:r>
      <w:r w:rsidRPr="00ED0A6D">
        <w:rPr>
          <w:rStyle w:val="StyleBoldUnderline"/>
        </w:rPr>
        <w:t>The reason we can export so much is demand in the U.S. is weak</w:t>
      </w:r>
      <w:r w:rsidRPr="00ED0A6D">
        <w:rPr>
          <w:sz w:val="16"/>
        </w:rPr>
        <w:t xml:space="preserve">,” Cohan said. Since 2005, the U.S. has lost nearly 2 million barrels a day of total product consumption, he said. Diesel Demand </w:t>
      </w:r>
      <w:r w:rsidRPr="00ED0A6D">
        <w:rPr>
          <w:rStyle w:val="StyleBoldUnderline"/>
        </w:rPr>
        <w:t xml:space="preserve">Global demand for diesel is rising faster than for gasoline, prompting refiners to increase yields of distillate fuels. A barrel of crude refined in the U.S. yielded 31.2 percent distillate fuel in December, the most ever. </w:t>
      </w:r>
      <w:r w:rsidRPr="00ED0A6D">
        <w:rPr>
          <w:sz w:val="16"/>
        </w:rPr>
        <w:t xml:space="preserve">Distillate exports reached 1.13 million barrels a day during the month as cold weather in Europe boosted demand. Shipments to the Netherlands doubled, the data show. “This year was one of the most mild winters on record in the U.S. at a time when the winter weather in Europe was just atrocious,” said James Cordier, portfolio manager at OptionSellers.com in Tampa, Florida. </w:t>
      </w:r>
      <w:r w:rsidRPr="00ED0A6D">
        <w:rPr>
          <w:rStyle w:val="StyleBoldUnderline"/>
        </w:rPr>
        <w:t>Total net crude and product imports fell 11 percent from a year earlier to 8.436 million barrels a day, the lowest level since 199</w:t>
      </w:r>
      <w:r w:rsidRPr="00ED0A6D">
        <w:rPr>
          <w:sz w:val="16"/>
        </w:rPr>
        <w:t xml:space="preserve">5, department data showed. </w:t>
      </w:r>
      <w:r w:rsidRPr="00ED0A6D">
        <w:rPr>
          <w:rStyle w:val="StyleBoldUnderline"/>
        </w:rPr>
        <w:t>Domestic oil output rose 3.6 percent to 5.673 million barrels a day, an eight-year high</w:t>
      </w:r>
      <w:r w:rsidRPr="00ED0A6D">
        <w:rPr>
          <w:sz w:val="16"/>
        </w:rPr>
        <w:t xml:space="preserve">. </w:t>
      </w:r>
    </w:p>
    <w:p w:rsidR="007A33B1" w:rsidRPr="00ED0A6D" w:rsidRDefault="007A33B1" w:rsidP="007A33B1">
      <w:pPr>
        <w:pStyle w:val="Heading4"/>
      </w:pPr>
      <w:r w:rsidRPr="00ED0A6D">
        <w:t>Production is high and stable – resource self-sufficiency inevitable by 2020</w:t>
      </w:r>
    </w:p>
    <w:p w:rsidR="007A33B1" w:rsidRPr="00ED0A6D" w:rsidRDefault="007A33B1" w:rsidP="007A33B1">
      <w:pPr>
        <w:rPr>
          <w:rStyle w:val="StyleStyleBold12pt"/>
        </w:rPr>
      </w:pPr>
      <w:r w:rsidRPr="00ED0A6D">
        <w:rPr>
          <w:rStyle w:val="StyleStyleBold12pt"/>
        </w:rPr>
        <w:t xml:space="preserve">McMahon, 2/28 </w:t>
      </w:r>
      <w:r w:rsidRPr="00ED0A6D">
        <w:t xml:space="preserve">(Jeff, correspondent that covers green technology, energy and the environment from Chicago, Forbes, U.S. Will Meet Energy Needs by 2020: Citi Researcher, </w:t>
      </w:r>
      <w:hyperlink r:id="rId37" w:history="1">
        <w:r w:rsidRPr="00ED0A6D">
          <w:rPr>
            <w:rStyle w:val="Hyperlink"/>
          </w:rPr>
          <w:t>http://www.forbes.com/sites/jeffmcmahon/</w:t>
        </w:r>
      </w:hyperlink>
      <w:r w:rsidRPr="00ED0A6D">
        <w:t>, 2/28/14)</w:t>
      </w:r>
    </w:p>
    <w:p w:rsidR="007A33B1" w:rsidRPr="00ED0A6D" w:rsidRDefault="007A33B1" w:rsidP="007A33B1">
      <w:pPr>
        <w:rPr>
          <w:rStyle w:val="StyleBoldUnderline"/>
        </w:rPr>
      </w:pPr>
      <w:r w:rsidRPr="00ED0A6D">
        <w:rPr>
          <w:rStyle w:val="StyleBoldUnderline"/>
        </w:rPr>
        <w:t xml:space="preserve">By the end of this decade, the United States will produce all the energy it needs, the head of </w:t>
      </w:r>
      <w:r w:rsidRPr="00ED0A6D">
        <w:rPr>
          <w:rStyle w:val="StyleBoldUnderline"/>
        </w:rPr>
        <w:lastRenderedPageBreak/>
        <w:t xml:space="preserve">commodities research for Citigroup said in Chicago Thursday. </w:t>
      </w:r>
      <w:r w:rsidRPr="00ED0A6D">
        <w:rPr>
          <w:sz w:val="16"/>
        </w:rPr>
        <w:t xml:space="preserve">Edward L. Morse, managing director and global head of commodities for Citi, said </w:t>
      </w:r>
      <w:r w:rsidRPr="00ED0A6D">
        <w:rPr>
          <w:rStyle w:val="StyleBoldUnderline"/>
        </w:rPr>
        <w:t>the gas and oil boom will combine with improved efficiency to make the U.S. a net-zero importer of energy by 2020. “I think that the chances are close to 100 percent that the U.S. will be supplying 100 percent of its energy requirements for power generation and transportation</w:t>
      </w:r>
      <w:r w:rsidRPr="00ED0A6D">
        <w:rPr>
          <w:sz w:val="16"/>
        </w:rPr>
        <w:t xml:space="preserve">,” Morse told about 100 people at a Fairmont Hotel gathering sponsored by The Chicago Council on Global Affairs. </w:t>
      </w:r>
      <w:r w:rsidRPr="00ED0A6D">
        <w:rPr>
          <w:rStyle w:val="StyleBoldUnderline"/>
        </w:rPr>
        <w:t xml:space="preserve">Morse stressed that he wasn’t speaking of energy independence, exactly, but a happy coincidence of supply and demand that still includes trade in energy commodities with other nations. </w:t>
      </w:r>
      <w:r w:rsidRPr="00ED0A6D">
        <w:rPr>
          <w:sz w:val="16"/>
        </w:rPr>
        <w:t>“</w:t>
      </w:r>
      <w:r w:rsidRPr="00ED0A6D">
        <w:rPr>
          <w:rStyle w:val="StyleBoldUnderline"/>
        </w:rPr>
        <w:t>The combination of how you get there is partly exports and partly imports.I’m not saying it’s self sufficiency in the sense of autarky, but I am willing to conjecture that the likelihood is close to 100 percent that by 2020 we will be in that position</w:t>
      </w:r>
      <w:r w:rsidRPr="00ED0A6D">
        <w:rPr>
          <w:sz w:val="16"/>
        </w:rPr>
        <w:t xml:space="preserve">.” Morse made his prediction while sitting on a panel with two other energy commodity experts, only one of whom offered a mild challenge. “I agree with almost everything Ed said,” said Michael Levi, a senior fellow for energy and environment at the Council of Foreign Relations, “but I think it’s very important to make sure we draw the correct conclusion from it.” While the U.S. may export more coal and gas than it needs at home, it may continue to import oil, Levi said, which leaves the nation vulnerable to volatility in oil prices. “These are not interchangeable fuels,” Levi said. ”When we talk about net-zero imports of fuel, what we’re talking about is net exports of coal, net exports of gas, but net imports of oil alongside that, so they balance each other out.” But Morse interrupted: “Actually not,” he said. “I think we’ll be self-sufficient on the oil side.” “Ah,” replied Levi. “That’s a different story.” </w:t>
      </w:r>
      <w:r w:rsidRPr="00ED0A6D">
        <w:rPr>
          <w:rStyle w:val="StyleBoldUnderline"/>
        </w:rPr>
        <w:t xml:space="preserve">The U.S. will get there, according to Morse, thanks to an abundance of cheap natural gas and oil from hydraulic fracturing and horizontal drilling, while infrastructure limits how much of the oil can be exported. Already the U.S. is the world leader in gas exports. </w:t>
      </w:r>
      <w:r w:rsidRPr="00ED0A6D">
        <w:rPr>
          <w:sz w:val="16"/>
        </w:rPr>
        <w:t xml:space="preserve">“We used to be very dependent. We were slammed by energy imports. </w:t>
      </w:r>
      <w:r w:rsidRPr="00ED0A6D">
        <w:rPr>
          <w:rStyle w:val="StyleBoldUnderline"/>
        </w:rPr>
        <w:t xml:space="preserve">Energy exports are now the largest segment of U.S. exports. They’re larger than agricultural goods, they’re larger than Boeing aircraft, they’re larger than anything in the capital goods sector, and they’re only going to grow more significantly.” </w:t>
      </w:r>
      <w:r w:rsidRPr="00ED0A6D">
        <w:rPr>
          <w:sz w:val="16"/>
        </w:rPr>
        <w:t>Meanwhile, federal initiatives on efficiency and renewable energy will stall and reduce demand at home, Morse said. “</w:t>
      </w:r>
      <w:r w:rsidRPr="00ED0A6D">
        <w:rPr>
          <w:rStyle w:val="StyleBoldUnderline"/>
        </w:rPr>
        <w:t>On the demand side, we’ve peaked in power-generation demand. To the extent that there’s going to be any increase it’s not going to be through the central grid, it’s going to be distributed energy, solar and wind and non-central grid users</w:t>
      </w:r>
      <w:r w:rsidRPr="00ED0A6D">
        <w:rPr>
          <w:sz w:val="16"/>
        </w:rPr>
        <w:t xml:space="preserve">.” On the transportation side, federally mandated efficiency standards will reduce the demand for motor fuel even if Americans drive more cars. The U.S. vehicle fleet will grow from 250 million to 305 million, Morse said, but vehicle efficiency (CAFE) standards will improve average fuel efficiency from 23 mpg to 40 mpg. </w:t>
      </w:r>
      <w:r w:rsidRPr="00ED0A6D">
        <w:rPr>
          <w:rStyle w:val="StyleBoldUnderline"/>
        </w:rPr>
        <w:t>“U.S. gasoline demand will shrink from 8.9 million barrels per day to 4.8 million barrels per day” by 2025</w:t>
      </w:r>
      <w:r w:rsidRPr="00ED0A6D">
        <w:rPr>
          <w:sz w:val="16"/>
        </w:rPr>
        <w:t>, Morse said, predicting a 2 Mbd drop in diesel too because of increased efficiency and some displacement of diesel by natural gas. “I think the numbers directionally are very clear and you can wrap your hands around what they amount to.” The third energy expert on the panel backed Morse on the impact of CAFE standards. “This administration deserves considerable credit for its work on CAFE standards and its plans to elevate them further,” said John Kalicki, counselor for international strategy at Chevron and a senior scholar at the Woodrow Wilson International Center. “Happily the auto industry was not in a position to argue while the administration was rescuing it from the end of its existence, but the result is that we have, not only in terms of autos but in terms of trucks, major enhancements in CAFE standards.” Republicans and Democrats can agree that increased efficiency is good for the country, Kalicki said, and the country has continued potential, through efficiency, to save the equivalent of “two Saudi Arabias.” “</w:t>
      </w:r>
      <w:r w:rsidRPr="00ED0A6D">
        <w:rPr>
          <w:rStyle w:val="StyleBoldUnderline"/>
        </w:rPr>
        <w:t>The opportunity on the efficiency side is enormous, and at the same time we have higher amounts of supply and that puts us in a very nice position not only economically but strategically.”</w:t>
      </w:r>
    </w:p>
    <w:p w:rsidR="007A33B1" w:rsidRPr="00ED0A6D" w:rsidRDefault="007A33B1" w:rsidP="007A33B1">
      <w:pPr>
        <w:pStyle w:val="Heading4"/>
      </w:pPr>
      <w:r w:rsidRPr="00ED0A6D">
        <w:t>Energy independence is inevitable by 2035 – IEA report</w:t>
      </w:r>
    </w:p>
    <w:p w:rsidR="007A33B1" w:rsidRPr="00ED0A6D" w:rsidRDefault="007A33B1" w:rsidP="007A33B1">
      <w:pPr>
        <w:rPr>
          <w:rStyle w:val="StyleStyleBold12pt"/>
        </w:rPr>
      </w:pPr>
      <w:r w:rsidRPr="00ED0A6D">
        <w:rPr>
          <w:rStyle w:val="StyleStyleBold12pt"/>
        </w:rPr>
        <w:t xml:space="preserve">Cama, 6/9 (Timothy, </w:t>
      </w:r>
      <w:r w:rsidRPr="00ED0A6D">
        <w:rPr>
          <w:rStyle w:val="st"/>
        </w:rPr>
        <w:t>Energy &amp; environment reporter at The Hill, US reaches highest energy independence in decades, The Hill, thehill.com/policy/energy-environment/208635-us-reaches-highest-energy-independence-in-decades, 6/9/14)</w:t>
      </w:r>
    </w:p>
    <w:p w:rsidR="007A33B1" w:rsidRPr="00ED0A6D" w:rsidRDefault="007A33B1" w:rsidP="007A33B1">
      <w:pPr>
        <w:rPr>
          <w:sz w:val="16"/>
        </w:rPr>
      </w:pPr>
      <w:r w:rsidRPr="00ED0A6D">
        <w:rPr>
          <w:rStyle w:val="StyleBoldUnderline"/>
        </w:rPr>
        <w:t>The United States produced enough energy last year to satisfy 84 percent of its demand, the highest share since 1987</w:t>
      </w:r>
      <w:r w:rsidRPr="00ED0A6D">
        <w:rPr>
          <w:sz w:val="16"/>
        </w:rPr>
        <w:t xml:space="preserve">, the Energy Information Administration (EIA) said. </w:t>
      </w:r>
      <w:r w:rsidRPr="00ED0A6D">
        <w:rPr>
          <w:rStyle w:val="StyleBoldUnderline"/>
        </w:rPr>
        <w:t>Energy production reached 81.7 quadrillion British thermal units (BTU), an 18 percent increase from 2005, when the ratio of energy produced to energy consumed hit an all-time low</w:t>
      </w:r>
      <w:r w:rsidRPr="00ED0A6D">
        <w:rPr>
          <w:sz w:val="16"/>
        </w:rPr>
        <w:t xml:space="preserve">, the Houston Chronicle reported. The country consumed 97.5 quadrillion BTU, a 2.7 percent decrease from 2005, the Chronicle said, citing EIA data. </w:t>
      </w:r>
      <w:r w:rsidRPr="00ED0A6D">
        <w:rPr>
          <w:rStyle w:val="StyleBoldUnderline"/>
        </w:rPr>
        <w:t>The increase in the energy security ratio from 2005’s 69 percent correlated with the recent oil and gas production boom, though coal output dropped during that time</w:t>
      </w:r>
      <w:r w:rsidRPr="00ED0A6D">
        <w:rPr>
          <w:sz w:val="16"/>
        </w:rPr>
        <w:t xml:space="preserve">. The last time the United States produced more energy than it used was in the 1950s. The International Energy Agency projected in April </w:t>
      </w:r>
      <w:r w:rsidRPr="00ED0A6D">
        <w:rPr>
          <w:rStyle w:val="StyleBoldUnderline"/>
        </w:rPr>
        <w:t>that the United States would again become energy independent around 2035</w:t>
      </w:r>
      <w:r w:rsidRPr="00ED0A6D">
        <w:rPr>
          <w:sz w:val="16"/>
        </w:rPr>
        <w:t>.</w:t>
      </w:r>
    </w:p>
    <w:p w:rsidR="007A33B1" w:rsidRPr="00ED0A6D" w:rsidRDefault="007A33B1" w:rsidP="007A33B1">
      <w:pPr>
        <w:pStyle w:val="Heading3"/>
        <w:rPr>
          <w:rStyle w:val="StyleBoldUnderline"/>
          <w:sz w:val="32"/>
        </w:rPr>
      </w:pPr>
      <w:r w:rsidRPr="00ED0A6D">
        <w:rPr>
          <w:rStyle w:val="StyleBoldUnderline"/>
          <w:sz w:val="32"/>
        </w:rPr>
        <w:lastRenderedPageBreak/>
        <w:t xml:space="preserve">1nc solvency </w:t>
      </w:r>
    </w:p>
    <w:p w:rsidR="007A33B1" w:rsidRPr="00ED0A6D" w:rsidRDefault="007A33B1" w:rsidP="007A33B1">
      <w:pPr>
        <w:pStyle w:val="Heading4"/>
      </w:pPr>
      <w:r w:rsidRPr="00ED0A6D">
        <w:t>Can’t solve – low domestic demand, US is net exporter, damage to the environment, and no job growth</w:t>
      </w:r>
    </w:p>
    <w:p w:rsidR="007A33B1" w:rsidRPr="00ED0A6D" w:rsidRDefault="007A33B1" w:rsidP="007A33B1">
      <w:pPr>
        <w:rPr>
          <w:rStyle w:val="StyleStyleBold12pt"/>
        </w:rPr>
      </w:pPr>
      <w:r w:rsidRPr="00ED0A6D">
        <w:rPr>
          <w:rStyle w:val="StyleStyleBold12pt"/>
        </w:rPr>
        <w:t xml:space="preserve">Zipf, 4/14 </w:t>
      </w:r>
      <w:r w:rsidRPr="00ED0A6D">
        <w:t xml:space="preserve">(Cindy, executive director of Clean Ocean Action Inc, Should the U.S. Expand Offshore Oil Drilling?, Wall Street Journal, </w:t>
      </w:r>
      <w:hyperlink r:id="rId38" w:history="1">
        <w:r w:rsidRPr="00ED0A6D">
          <w:rPr>
            <w:rStyle w:val="Hyperlink"/>
          </w:rPr>
          <w:t>http://online.wsj.com/news/articles/SB10001424127887324020504578398610851042612</w:t>
        </w:r>
      </w:hyperlink>
      <w:r w:rsidRPr="00ED0A6D">
        <w:t>, 4/14/2014)</w:t>
      </w:r>
    </w:p>
    <w:p w:rsidR="007A33B1" w:rsidRPr="00ED0A6D" w:rsidRDefault="007A33B1" w:rsidP="007A33B1">
      <w:pPr>
        <w:rPr>
          <w:sz w:val="16"/>
        </w:rPr>
      </w:pPr>
      <w:r w:rsidRPr="00ED0A6D">
        <w:rPr>
          <w:sz w:val="16"/>
        </w:rPr>
        <w:t xml:space="preserve">Expanded offshore drilling for oil in the U.S. would be an unnecessary, harmful step in the wrong direction. Recent </w:t>
      </w:r>
      <w:r w:rsidRPr="00ED0A6D">
        <w:rPr>
          <w:rStyle w:val="StyleBoldUnderline"/>
        </w:rPr>
        <w:t>trends in U.S. energy consumption and production suggest we don't need to find more oil offshore. Our investment dollars and energies are better spent on renewable energy, conservation and efficiencies</w:t>
      </w:r>
      <w:r w:rsidRPr="00ED0A6D">
        <w:rPr>
          <w:sz w:val="16"/>
        </w:rPr>
        <w:t xml:space="preserve"> such as improved mass transit, smart grids and clean-emission vehicles—</w:t>
      </w:r>
      <w:r w:rsidRPr="00ED0A6D">
        <w:rPr>
          <w:rStyle w:val="StyleBoldUnderline"/>
        </w:rPr>
        <w:t xml:space="preserve">an approach that creates jobs, doesn't damage the environment and addresses fossil-fuel-driven climate change. </w:t>
      </w:r>
      <w:r w:rsidRPr="00ED0A6D">
        <w:rPr>
          <w:sz w:val="16"/>
        </w:rPr>
        <w:t xml:space="preserve">Along the Atlantic, Pacific, Alaskan and Gulf coasts, entire </w:t>
      </w:r>
      <w:r w:rsidRPr="00ED0A6D">
        <w:rPr>
          <w:rStyle w:val="StyleBoldUnderline"/>
        </w:rPr>
        <w:t>state budgets are built on revenues from clean-ocean economies</w:t>
      </w:r>
      <w:r w:rsidRPr="00ED0A6D">
        <w:rPr>
          <w:sz w:val="16"/>
        </w:rPr>
        <w:t xml:space="preserve">. Fishing, boating, beach-going, surfing and tourism businesses rely on clean, healthy ecosystems. </w:t>
      </w:r>
      <w:r w:rsidRPr="00ED0A6D">
        <w:rPr>
          <w:rStyle w:val="StyleBoldUnderline"/>
        </w:rPr>
        <w:t>These businesses bring billions of dollars to coastal economies and provide jobs for millions of people</w:t>
      </w:r>
      <w:r w:rsidRPr="00ED0A6D">
        <w:rPr>
          <w:sz w:val="16"/>
        </w:rPr>
        <w:t>. In light of recent superstorms and increasingly hostile ocean conditions, driven by climate change, shore-based economies are under enough stress without the added burdens imposed by offshore drilling. No Need According to the White House, U</w:t>
      </w:r>
      <w:r w:rsidRPr="00ED0A6D">
        <w:rPr>
          <w:rStyle w:val="StyleBoldUnderline"/>
        </w:rPr>
        <w:t>.S. demand for oil is at a 15-year low, and measures are in place to reduce it further by, for example, boosting fuel-economy standards for vehicles. The percentage of crude-oil consumption supplied by imports has declined, and if we stop exporting petroleum products like gasoline and heating oil—in 2011 the U.S. became a net exporter of petroleum products, sending 2.9 million barrels a day abroad—we further reduce our need for crude imports.</w:t>
      </w:r>
      <w:r w:rsidRPr="00ED0A6D">
        <w:rPr>
          <w:sz w:val="16"/>
        </w:rPr>
        <w:t xml:space="preserve"> These are all signs that we can and will break our dependence on oil, and that we're heading in that direction</w:t>
      </w:r>
      <w:r w:rsidRPr="00ED0A6D">
        <w:rPr>
          <w:rStyle w:val="StyleBoldUnderline"/>
        </w:rPr>
        <w:t xml:space="preserve">. Clearly, we don't need to expand offshore drilling to meet our needs. </w:t>
      </w:r>
      <w:r w:rsidRPr="00ED0A6D">
        <w:rPr>
          <w:sz w:val="16"/>
        </w:rPr>
        <w:t xml:space="preserve">In addition, </w:t>
      </w:r>
      <w:r w:rsidRPr="00ED0A6D">
        <w:rPr>
          <w:rStyle w:val="StyleBoldUnderline"/>
        </w:rPr>
        <w:t>more drilling would mean more damage to the environment</w:t>
      </w:r>
      <w:r w:rsidRPr="00ED0A6D">
        <w:rPr>
          <w:sz w:val="16"/>
        </w:rPr>
        <w:t>. Seismic surveys</w:t>
      </w:r>
      <w:r w:rsidRPr="00ED0A6D">
        <w:rPr>
          <w:rStyle w:val="StyleBoldUnderline"/>
        </w:rPr>
        <w:t>—the piercing sound waves used to pinpoint oil deposits</w:t>
      </w:r>
      <w:r w:rsidRPr="00ED0A6D">
        <w:rPr>
          <w:sz w:val="16"/>
        </w:rPr>
        <w:t xml:space="preserve">—travel thousands of miles, </w:t>
      </w:r>
      <w:r w:rsidRPr="00ED0A6D">
        <w:rPr>
          <w:rStyle w:val="StyleBoldUnderline"/>
        </w:rPr>
        <w:t xml:space="preserve">interfering with marine mammal reproduction, migration and communication, </w:t>
      </w:r>
      <w:r w:rsidRPr="00ED0A6D">
        <w:rPr>
          <w:sz w:val="16"/>
        </w:rPr>
        <w:t xml:space="preserve">and </w:t>
      </w:r>
      <w:r w:rsidRPr="00ED0A6D">
        <w:rPr>
          <w:rStyle w:val="StyleBoldUnderline"/>
        </w:rPr>
        <w:t>causing localized reductions in fishery catches. Also</w:t>
      </w:r>
      <w:r w:rsidRPr="00ED0A6D">
        <w:rPr>
          <w:sz w:val="16"/>
        </w:rPr>
        <w:t xml:space="preserve">, offshore oil facilities (pipelines, rigs, wellheads) </w:t>
      </w:r>
      <w:r w:rsidRPr="00ED0A6D">
        <w:rPr>
          <w:rStyle w:val="StyleBoldUnderline"/>
        </w:rPr>
        <w:t>generate significant air and water pollution</w:t>
      </w:r>
      <w:r w:rsidRPr="00ED0A6D">
        <w:rPr>
          <w:sz w:val="16"/>
        </w:rPr>
        <w:t xml:space="preserve">. Perhaps most significant, there is </w:t>
      </w:r>
      <w:r w:rsidRPr="00ED0A6D">
        <w:rPr>
          <w:rStyle w:val="StyleBoldUnderline"/>
        </w:rPr>
        <w:t>the ever-present risk of oil spills</w:t>
      </w:r>
      <w:r w:rsidRPr="00ED0A6D">
        <w:rPr>
          <w:sz w:val="16"/>
        </w:rPr>
        <w:t xml:space="preserve">. Despite claims of safety improvements over the years, any rig, tanker or pipeline can become a disaster—regardless of the precautions taken. After thousands of rig and pipeline spills, fires and leaks onshore and off, as well as recent problems with operations in the Arctic, everyone can reasonably expect that expanded ocean drilling will involve significant environmental harm and the heavy economic toll that comes with it. Not Worth It What would be our reward for knowingly taking these risks? Forget about lower gasoline prices. </w:t>
      </w:r>
      <w:r w:rsidRPr="00ED0A6D">
        <w:rPr>
          <w:rStyle w:val="StyleBoldUnderline"/>
        </w:rPr>
        <w:t xml:space="preserve">The U.S. Energy Information Administration estimates that if oil drilling was expanded in all the ocean areas of the lower 48 states, we would only see a three-cent reduction in the price of a gallon of gasoline by 2030. </w:t>
      </w:r>
      <w:r w:rsidRPr="00ED0A6D">
        <w:rPr>
          <w:sz w:val="16"/>
        </w:rPr>
        <w:t xml:space="preserve">The promise of oil jobs boosting local economies is a hollow one. </w:t>
      </w:r>
      <w:r w:rsidRPr="00ED0A6D">
        <w:rPr>
          <w:rStyle w:val="StyleBoldUnderline"/>
        </w:rPr>
        <w:t>History is replete with examples of energy companies coming into areas with supposedly struggling economies, claiming to be the solution. Once the extraction infrastructure is built or energy reservoirs are depleted, jobs vanish. T</w:t>
      </w:r>
      <w:r w:rsidRPr="00ED0A6D">
        <w:rPr>
          <w:sz w:val="16"/>
        </w:rPr>
        <w:t xml:space="preserve">his is beginning to play out in the Bakken oil fields in the Dakotas. Areas with already vibrant economies will also lose when the pollution footprint of expanded oil and gas drilling crowds out clean ocean uses. Investments in renewable energy, efficiency and conservation will produce lasting employment and a higher standard of living throughout the economy without incurring the same risks. </w:t>
      </w:r>
      <w:r w:rsidRPr="00ED0A6D">
        <w:rPr>
          <w:rStyle w:val="StyleBoldUnderline"/>
        </w:rPr>
        <w:t>Offshore drilling yields too little benefit at too great a cost to our coastal communities, their economies and the environment.</w:t>
      </w:r>
      <w:r w:rsidRPr="00ED0A6D">
        <w:rPr>
          <w:sz w:val="16"/>
        </w:rPr>
        <w:t xml:space="preserve"> Instead, we should be working to build a smarter energy future. </w:t>
      </w:r>
    </w:p>
    <w:p w:rsidR="007A33B1" w:rsidRPr="00ED0A6D" w:rsidRDefault="007A33B1" w:rsidP="007A33B1">
      <w:pPr>
        <w:pStyle w:val="Heading3"/>
      </w:pPr>
      <w:r w:rsidRPr="00ED0A6D">
        <w:lastRenderedPageBreak/>
        <w:t>AT: Middle East Disengagement</w:t>
      </w:r>
    </w:p>
    <w:p w:rsidR="007A33B1" w:rsidRPr="00ED0A6D" w:rsidRDefault="007A33B1" w:rsidP="007A33B1">
      <w:pPr>
        <w:pStyle w:val="Heading4"/>
      </w:pPr>
      <w:r w:rsidRPr="00ED0A6D">
        <w:t>Other interests outweigh</w:t>
      </w:r>
    </w:p>
    <w:p w:rsidR="007A33B1" w:rsidRPr="00ED0A6D" w:rsidRDefault="007A33B1" w:rsidP="007A33B1">
      <w:r w:rsidRPr="00ED0A6D">
        <w:rPr>
          <w:rStyle w:val="StyleStyleBold12pt"/>
        </w:rPr>
        <w:t>Nye 6/8</w:t>
      </w:r>
      <w:r w:rsidRPr="00ED0A6D">
        <w:t xml:space="preserve"> (Joseph, a professor and former dean at Harvard's Kennedy School of Government, “Shale Gas Is America's Geopolitical Trump Card,” 6/8/2014, WSJ, http://online.wsj.com/articles/joseph-nye-shale-gas-is-americas-geopolitical-trump-card-1402266357)//JL</w:t>
      </w:r>
    </w:p>
    <w:p w:rsidR="007A33B1" w:rsidRPr="00ED0A6D" w:rsidRDefault="007A33B1" w:rsidP="007A33B1">
      <w:pPr>
        <w:rPr>
          <w:sz w:val="10"/>
        </w:rPr>
      </w:pPr>
      <w:r w:rsidRPr="00ED0A6D">
        <w:rPr>
          <w:sz w:val="12"/>
        </w:rPr>
        <w:t>¶</w:t>
      </w:r>
      <w:r w:rsidRPr="00ED0A6D">
        <w:rPr>
          <w:sz w:val="10"/>
        </w:rPr>
        <w:t xml:space="preserve"> </w:t>
      </w:r>
      <w:r w:rsidRPr="00ED0A6D">
        <w:rPr>
          <w:u w:val="single"/>
        </w:rPr>
        <w:t>Skeptics have argued that lowered dependence on energy imports will cause the U.S. to disengage from the Middle East</w:t>
      </w:r>
      <w:r w:rsidRPr="00ED0A6D">
        <w:rPr>
          <w:sz w:val="10"/>
        </w:rPr>
        <w:t xml:space="preserve">. </w:t>
      </w:r>
      <w:r w:rsidRPr="00ED0A6D">
        <w:rPr>
          <w:rStyle w:val="Emphasis"/>
        </w:rPr>
        <w:t>This misreads the economics of energy</w:t>
      </w:r>
      <w:r w:rsidRPr="00ED0A6D">
        <w:rPr>
          <w:sz w:val="10"/>
        </w:rPr>
        <w:t xml:space="preserve">. </w:t>
      </w:r>
      <w:r w:rsidRPr="00ED0A6D">
        <w:rPr>
          <w:u w:val="single"/>
        </w:rPr>
        <w:t>A major disruption</w:t>
      </w:r>
      <w:r w:rsidRPr="00ED0A6D">
        <w:rPr>
          <w:sz w:val="10"/>
        </w:rPr>
        <w:t xml:space="preserve"> such as a war or terrorist attack that stopped the flow of oil and gas through the Strait of Hormuz </w:t>
      </w:r>
      <w:r w:rsidRPr="00ED0A6D">
        <w:rPr>
          <w:u w:val="single"/>
        </w:rPr>
        <w:t>would drive prices to very high levels in America</w:t>
      </w:r>
      <w:r w:rsidRPr="00ED0A6D">
        <w:rPr>
          <w:sz w:val="10"/>
        </w:rPr>
        <w:t xml:space="preserve"> and among our allies in Europe and Japan. Moreover, the </w:t>
      </w:r>
      <w:r w:rsidRPr="00ED0A6D">
        <w:rPr>
          <w:u w:val="single"/>
        </w:rPr>
        <w:t>U.S. has many interests other than oil in the region, including nonproliferation of nuclear weapons, protection of Israel, human rights and counterterrorism</w:t>
      </w:r>
      <w:r w:rsidRPr="00ED0A6D">
        <w:rPr>
          <w:sz w:val="10"/>
        </w:rPr>
        <w:t>.</w:t>
      </w:r>
      <w:r w:rsidRPr="00ED0A6D">
        <w:rPr>
          <w:sz w:val="12"/>
        </w:rPr>
        <w:t>¶</w:t>
      </w:r>
      <w:r w:rsidRPr="00ED0A6D">
        <w:rPr>
          <w:sz w:val="10"/>
        </w:rPr>
        <w:t xml:space="preserve"> As for the costs of maintaining our Fifth Fleet in the region, </w:t>
      </w:r>
      <w:r w:rsidRPr="00ED0A6D">
        <w:rPr>
          <w:u w:val="single"/>
        </w:rPr>
        <w:t>many bases are paid for by host countries</w:t>
      </w:r>
      <w:r w:rsidRPr="00ED0A6D">
        <w:rPr>
          <w:sz w:val="10"/>
        </w:rPr>
        <w:t xml:space="preserve">, and </w:t>
      </w:r>
      <w:r w:rsidRPr="00ED0A6D">
        <w:rPr>
          <w:u w:val="single"/>
        </w:rPr>
        <w:t>the marginal costs of keeping naval resources there instead of elsewhere do not add greatly to the budget</w:t>
      </w:r>
      <w:r w:rsidRPr="00ED0A6D">
        <w:rPr>
          <w:sz w:val="10"/>
        </w:rPr>
        <w:t>. The U.S. may be cautious about overextension in the Middle East, but that is more the product of experience with the costly invasion of Iraq and the general turmoil of the Arab revolutions rather than illusions that shale produces political "energy independence." The ability of the U.S. to use oil sanctions to bring Iran to the bargaining table on nuclear issues depended not only on Saudi willingness to make up the million barrels of oil per day that Iran lost, but also on the general expectations that were created by the shale revolution.</w:t>
      </w:r>
      <w:r w:rsidRPr="00ED0A6D">
        <w:rPr>
          <w:sz w:val="12"/>
        </w:rPr>
        <w:t>¶</w:t>
      </w:r>
      <w:r w:rsidRPr="00ED0A6D">
        <w:rPr>
          <w:sz w:val="10"/>
        </w:rPr>
        <w:t xml:space="preserve"> </w:t>
      </w:r>
    </w:p>
    <w:p w:rsidR="007A33B1" w:rsidRPr="00ED0A6D" w:rsidRDefault="007A33B1" w:rsidP="007A33B1">
      <w:pPr>
        <w:pStyle w:val="Heading3"/>
      </w:pPr>
      <w:r w:rsidRPr="00ED0A6D">
        <w:lastRenderedPageBreak/>
        <w:t>AT: Middle East Prices Impact</w:t>
      </w:r>
    </w:p>
    <w:p w:rsidR="007A33B1" w:rsidRPr="00ED0A6D" w:rsidRDefault="007A33B1" w:rsidP="007A33B1">
      <w:pPr>
        <w:pStyle w:val="Heading4"/>
      </w:pPr>
      <w:r w:rsidRPr="00ED0A6D">
        <w:br/>
        <w:t>Middle East conflict doesn’t hurt prices - Saudia Arabia and IEA reserves solve</w:t>
      </w:r>
    </w:p>
    <w:p w:rsidR="007A33B1" w:rsidRPr="00ED0A6D" w:rsidRDefault="007A33B1" w:rsidP="007A33B1">
      <w:pPr>
        <w:tabs>
          <w:tab w:val="left" w:pos="17603"/>
        </w:tabs>
      </w:pPr>
      <w:r w:rsidRPr="00ED0A6D">
        <w:rPr>
          <w:rStyle w:val="StyleStyleBold12pt"/>
        </w:rPr>
        <w:t xml:space="preserve">Abd-Allah 6/30 </w:t>
      </w:r>
      <w:r w:rsidRPr="00ED0A6D">
        <w:t>(Daniel, “Oil price: Brent falls below $113 as Iraq output unaffected by violence”, iNVEZZ.com, 6/30/14, http://invezz.com/news/commodities/11750-oil-price-brent-falls-below-dollar-113-as-iraq-output-unaffected-by-violence)//BZ</w:t>
      </w:r>
      <w:r w:rsidRPr="00ED0A6D">
        <w:tab/>
      </w:r>
    </w:p>
    <w:p w:rsidR="007A33B1" w:rsidRPr="00ED0A6D" w:rsidRDefault="007A33B1" w:rsidP="007A33B1">
      <w:pPr>
        <w:rPr>
          <w:sz w:val="16"/>
        </w:rPr>
      </w:pPr>
      <w:r w:rsidRPr="00ED0A6D">
        <w:rPr>
          <w:sz w:val="16"/>
        </w:rPr>
        <w:t xml:space="preserve">iNVEZZ.com, Monday, June 30: </w:t>
      </w:r>
      <w:r w:rsidRPr="00ED0A6D">
        <w:rPr>
          <w:rStyle w:val="StyleBoldUnderline"/>
        </w:rPr>
        <w:t>Brent extended last week’s losses dropping below $113 a barrel today</w:t>
      </w:r>
      <w:r w:rsidRPr="00ED0A6D">
        <w:rPr>
          <w:sz w:val="16"/>
        </w:rPr>
        <w:t xml:space="preserve">, as the </w:t>
      </w:r>
      <w:r w:rsidRPr="00ED0A6D">
        <w:rPr>
          <w:rStyle w:val="StyleBoldUnderline"/>
        </w:rPr>
        <w:t>developing sectarian conflict in Iraq, OPEC’s second-largest producer, has had no effect on the country’s crude output, assuaging the market’s initial nervousness</w:t>
      </w:r>
      <w:r w:rsidRPr="00ED0A6D">
        <w:rPr>
          <w:sz w:val="16"/>
        </w:rPr>
        <w:t xml:space="preserve"> somewhat. However, the benchmark crude is still up more than 3 percent so far this month, and is poised to complete its biggest monthly gain since August. Brent futures for August settlement shed 42 cents to $112.88 a barrel by 07:28 BST today. The contract finished last week 1.3 percent lower. "We saw some profit-taking last week after sharp gains in prices and we are seeing that continuing," said Ken Hasegawa, a Tokyo-based commodity sales manager at Newedge Japan. "</w:t>
      </w:r>
      <w:r w:rsidRPr="00ED0A6D">
        <w:rPr>
          <w:rStyle w:val="StyleBoldUnderline"/>
        </w:rPr>
        <w:t>It is a bit difficult to bet on oil on both sides at the moment. Overall the market seems to be headed lower with range bound trades</w:t>
      </w:r>
      <w:r w:rsidRPr="00ED0A6D">
        <w:rPr>
          <w:sz w:val="16"/>
        </w:rPr>
        <w:t xml:space="preserve">." Hasegawa notes that Brent faces support at $112 and key resistance at $115. </w:t>
      </w:r>
      <w:r w:rsidRPr="00ED0A6D">
        <w:rPr>
          <w:rStyle w:val="StyleBoldUnderline"/>
        </w:rPr>
        <w:t>Most of Iraq’s oil wealth is located in the country’s south</w:t>
      </w:r>
      <w:r w:rsidRPr="00ED0A6D">
        <w:rPr>
          <w:sz w:val="16"/>
        </w:rPr>
        <w:t xml:space="preserve">, </w:t>
      </w:r>
      <w:r w:rsidRPr="00ED0A6D">
        <w:rPr>
          <w:rStyle w:val="StyleBoldUnderline"/>
        </w:rPr>
        <w:t xml:space="preserve">the majority of whose population are Arab-Shiites among whom the </w:t>
      </w:r>
      <w:r w:rsidRPr="00ED0A6D">
        <w:rPr>
          <w:rStyle w:val="Emphasis"/>
        </w:rPr>
        <w:t>Sunni insurgents are unlikely to find popular support</w:t>
      </w:r>
      <w:r w:rsidRPr="00ED0A6D">
        <w:rPr>
          <w:rStyle w:val="StyleBoldUnderline"/>
        </w:rPr>
        <w:t>.</w:t>
      </w:r>
      <w:r w:rsidRPr="00ED0A6D">
        <w:rPr>
          <w:sz w:val="16"/>
        </w:rPr>
        <w:t xml:space="preserve"> It was a sympathetic local population that was a key factor in enabling the rebels to take control of most of Iraq’s Arab-Sunni north-west. In a crisis meeting on Iraq on Friday, </w:t>
      </w:r>
      <w:r w:rsidRPr="00ED0A6D">
        <w:rPr>
          <w:rStyle w:val="StyleBoldUnderline"/>
        </w:rPr>
        <w:t>US Secretary of State John Kerry briefly discussed global oil supplies with Saudi King Abdullah</w:t>
      </w:r>
      <w:r w:rsidRPr="00ED0A6D">
        <w:rPr>
          <w:sz w:val="16"/>
        </w:rPr>
        <w:t xml:space="preserve">, from which market </w:t>
      </w:r>
      <w:r w:rsidRPr="00ED0A6D">
        <w:rPr>
          <w:rStyle w:val="StyleBoldUnderline"/>
        </w:rPr>
        <w:t xml:space="preserve">participants drew some assurance Saudi Arabia was going to step in to cover any shortage that might result from the violence in Iraq, </w:t>
      </w:r>
      <w:r w:rsidRPr="00ED0A6D">
        <w:rPr>
          <w:sz w:val="16"/>
        </w:rPr>
        <w:t xml:space="preserve">according to Reuters. Hans van Cleef, senior energy economist with ABN AMRO Bank in Amsterdam, said in an interview with iNVEZZ.com on June 23, that </w:t>
      </w:r>
      <w:r w:rsidRPr="00ED0A6D">
        <w:rPr>
          <w:rStyle w:val="StyleBoldUnderline"/>
        </w:rPr>
        <w:t>any export disruption from Iraq is likely to be followed by “Saudi Arabia, stepping in to calm the market by bringing more oil into it</w:t>
      </w:r>
      <w:r w:rsidRPr="00ED0A6D">
        <w:rPr>
          <w:sz w:val="16"/>
        </w:rPr>
        <w:t xml:space="preserve">. </w:t>
      </w:r>
      <w:r w:rsidRPr="00ED0A6D">
        <w:rPr>
          <w:rStyle w:val="StyleBoldUnderline"/>
        </w:rPr>
        <w:t>If that doesn’t help, then the IEA</w:t>
      </w:r>
      <w:r w:rsidRPr="00ED0A6D">
        <w:rPr>
          <w:sz w:val="16"/>
        </w:rPr>
        <w:t xml:space="preserve"> [International Energy Agency] </w:t>
      </w:r>
      <w:r w:rsidRPr="00ED0A6D">
        <w:rPr>
          <w:rStyle w:val="StyleBoldUnderline"/>
        </w:rPr>
        <w:t>can intervene by releasing oil from its strategic reserve</w:t>
      </w:r>
      <w:r w:rsidRPr="00ED0A6D">
        <w:rPr>
          <w:sz w:val="16"/>
        </w:rPr>
        <w:t xml:space="preserve">.” </w:t>
      </w:r>
      <w:r w:rsidRPr="00ED0A6D">
        <w:rPr>
          <w:rStyle w:val="StyleBoldUnderline"/>
        </w:rPr>
        <w:t>Easing worries over the Ukraine crisis and a reopened port in Libya may have helped drag Brent lower</w:t>
      </w:r>
      <w:r w:rsidRPr="00ED0A6D">
        <w:rPr>
          <w:sz w:val="16"/>
        </w:rPr>
        <w:t>. "</w:t>
      </w:r>
      <w:r w:rsidRPr="00ED0A6D">
        <w:rPr>
          <w:rStyle w:val="StyleBoldUnderline"/>
        </w:rPr>
        <w:t>Geopolitical concerns were also eased</w:t>
      </w:r>
      <w:r w:rsidRPr="00ED0A6D">
        <w:rPr>
          <w:sz w:val="16"/>
        </w:rPr>
        <w:t xml:space="preserve"> after news emerged that </w:t>
      </w:r>
      <w:r w:rsidRPr="00ED0A6D">
        <w:rPr>
          <w:rStyle w:val="StyleBoldUnderline"/>
        </w:rPr>
        <w:t>Libya's largest oil refinery may reopen in August,"</w:t>
      </w:r>
      <w:r w:rsidRPr="00ED0A6D">
        <w:rPr>
          <w:sz w:val="16"/>
        </w:rPr>
        <w:t xml:space="preserve"> analysts at ANZ said in a note, as reported by Reuters. "Data released by Libya's National Oil Corp showed production has risen to 321,000 barrels per day last week," they added. Michael Wittner, head of oil markets research at Societe Generale, said in a report he expects Brent to remain within the $110-115 price range through this summer, and possibly longer. "We believe that there will be an extended period, lasting perhaps 1 or 2 years, of de-facto sectarian civil war in Iraq," he argued, adding that intermittent supply disruptions of up to 0.5 million barrels a day could push Brent higher to the $120-125 range, the Wall Street Journal reported. West Texas Intermediate futures for August delivery were down 58 cents to $105.16 a barrel as of 09:10 BST on the New York Mercantile Exchange (NYMEX). WTI retreated 1.4 percent last week. Prices have risen 2.4 percent this month and 3.5 percent in the second quarter. Key economic releases due later this week will help investors further determine the outlook for the oil price. The US Bureau of Labor Statistics is expected to release its monthly non-farm employment change on Thursday at 13:30 BST. </w:t>
      </w:r>
      <w:r w:rsidRPr="00ED0A6D">
        <w:rPr>
          <w:rStyle w:val="StyleBoldUnderline"/>
        </w:rPr>
        <w:t>Brent crude,</w:t>
      </w:r>
      <w:r w:rsidRPr="00ED0A6D">
        <w:rPr>
          <w:sz w:val="16"/>
        </w:rPr>
        <w:t xml:space="preserve"> which has been hovering above the $113 level today, </w:t>
      </w:r>
      <w:r w:rsidRPr="00ED0A6D">
        <w:rPr>
          <w:rStyle w:val="StyleBoldUnderline"/>
        </w:rPr>
        <w:t>is set to record one of its largest weekly falls in the year-to-date</w:t>
      </w:r>
      <w:r w:rsidRPr="00ED0A6D">
        <w:rPr>
          <w:sz w:val="16"/>
        </w:rPr>
        <w:t>. Selling pressure has increased as the ongoing sectarian conflict in Iraq, OPEC’s second-largest producer, is yet to have an effect on the country’s crude output. Brent futures for August delivery were up 0.185 percent to $113.42 a barrel on the London-based ICE Futures Europe exchange as of 09:58 BST today, after tumbling 79 cents in the previous session. The contract is down 1.5 percent so far this week, its second-worst weekly decline this year. The price is almost $3 below a nine-month high of $115.71, reached on June 19. "</w:t>
      </w:r>
      <w:r w:rsidRPr="00ED0A6D">
        <w:rPr>
          <w:rStyle w:val="StyleBoldUnderline"/>
        </w:rPr>
        <w:t>The exaggerated fear premium is being priced out</w:t>
      </w:r>
      <w:r w:rsidRPr="00ED0A6D">
        <w:rPr>
          <w:sz w:val="16"/>
        </w:rPr>
        <w:t>," Carsten Fritsch, senior oil and commodities analyst at Commerzbank in Frankfurt, told Reuters. Risk analysts told the London-based news agency that if the fighting remained confined to the north of Baghdad, then the chances of supply disruptions will lessen. “Right now we are focusing hard on the situation in Iraq, although concern may have been a bit inflated,” Jens Pedersen, an analyst at Danske Bank A/S in Copenhagen, told Bloomberg by e-mail. “</w:t>
      </w:r>
      <w:r w:rsidRPr="00ED0A6D">
        <w:rPr>
          <w:rStyle w:val="StyleBoldUnderline"/>
        </w:rPr>
        <w:t>The short-term risks to the oil market are limited</w:t>
      </w:r>
      <w:r w:rsidRPr="00ED0A6D">
        <w:rPr>
          <w:sz w:val="16"/>
        </w:rPr>
        <w:t xml:space="preserve">,” he added. Positive news for the global oil supply emerged from Libya. A spokesman for the country’s National Oil Corp (NOC) said El Feel (aka the Elephant) oil field was producing 105,000 barrels a day (bpd) after resuming operations following a protest ending earlier this month, bringing Libya’s daily output to 300,000 barrels. The eastern Hariga oil terminal has reopened and is preparing to receive a tanker after a deal was finalised with protesting security guards, the NOC said, as reported by Reuters. </w:t>
      </w:r>
    </w:p>
    <w:p w:rsidR="007A33B1" w:rsidRPr="00ED0A6D" w:rsidRDefault="007A33B1" w:rsidP="007A33B1"/>
    <w:p w:rsidR="007A33B1" w:rsidRPr="00ED0A6D" w:rsidRDefault="007A33B1" w:rsidP="007A33B1">
      <w:pPr>
        <w:pStyle w:val="Heading4"/>
        <w:ind w:left="7200" w:hanging="7200"/>
      </w:pPr>
      <w:r w:rsidRPr="00ED0A6D">
        <w:lastRenderedPageBreak/>
        <w:t>High US production lowering prices</w:t>
      </w:r>
    </w:p>
    <w:p w:rsidR="007A33B1" w:rsidRPr="00ED0A6D" w:rsidRDefault="007A33B1" w:rsidP="007A33B1">
      <w:r w:rsidRPr="00ED0A6D">
        <w:rPr>
          <w:rStyle w:val="StyleStyleBold12pt"/>
        </w:rPr>
        <w:t xml:space="preserve">WSOTC 6/28 </w:t>
      </w:r>
      <w:r w:rsidRPr="00ED0A6D">
        <w:t>Equities team combines analysts’ industry expertise with channel experience and covers Energy/Industry (“Oil And Gas Prices Drift Lower”, Wall Street OTC, 6/28/14, http://www.wallstreetotc.com/oil-gas-prices-drift-lower/25070/)//BZ</w:t>
      </w:r>
    </w:p>
    <w:p w:rsidR="007A33B1" w:rsidRPr="00ED0A6D" w:rsidRDefault="007A33B1" w:rsidP="007A33B1">
      <w:r w:rsidRPr="00ED0A6D">
        <w:t xml:space="preserve">Crude oil prices in the New York market briefly declined in trading on June 25 after </w:t>
      </w:r>
      <w:r w:rsidRPr="00ED0A6D">
        <w:rPr>
          <w:rStyle w:val="StyleBoldUnderline"/>
        </w:rPr>
        <w:t>a weekly government report showed an unexpected gain in US crude oil inventories</w:t>
      </w:r>
      <w:r w:rsidRPr="00ED0A6D">
        <w:t xml:space="preserve"> but oil prices rebounded before the closing, which analysts attributed in part to refineries running at higher capacity than anticipated. Benchmark West Texas Intermediate crude for August delivery edged 10 cents lower to close at US$105.74 a barrel on the New York Mercantile Exchange. Brent crude, a benchmark used to price international oils used my many U.S. refineries, rose nine cents to close at US$113.30 a barrel in London. “Historically, </w:t>
      </w:r>
      <w:r w:rsidRPr="00ED0A6D">
        <w:rPr>
          <w:rStyle w:val="StyleBoldUnderline"/>
        </w:rPr>
        <w:t>this is the time of year that refiners really crank out in preparation to supply for the summer driving season</w:t>
      </w:r>
      <w:r w:rsidRPr="00ED0A6D">
        <w:t xml:space="preserve">,” Kyle Cooper, a managing partner at IAF Advisors in Houston, told the Wall Street Journal. </w:t>
      </w:r>
      <w:r w:rsidRPr="00ED0A6D">
        <w:rPr>
          <w:rStyle w:val="StyleBoldUnderline"/>
        </w:rPr>
        <w:t>US refineries ran at 88.5% of capacity for the week</w:t>
      </w:r>
      <w:r w:rsidRPr="00ED0A6D">
        <w:t xml:space="preserve"> ended on June 20, the Energy Information Administration said in its weekly petroleum report. </w:t>
      </w:r>
      <w:r w:rsidRPr="00ED0A6D">
        <w:rPr>
          <w:rStyle w:val="StyleBoldUnderline"/>
        </w:rPr>
        <w:t>Analysts surveyed by the WSJ before the report was released had forecast a refining capacity of 87.9%.</w:t>
      </w:r>
      <w:r w:rsidRPr="00ED0A6D">
        <w:t xml:space="preserve"> The report comes after the Energy Information Administration on Wednesday reported an unexpected build in US crude inventories last week. </w:t>
      </w:r>
      <w:r w:rsidRPr="00ED0A6D">
        <w:rPr>
          <w:rStyle w:val="StyleBoldUnderline"/>
        </w:rPr>
        <w:t>A rise in US stockpiles is typically indicative of weakening demand</w:t>
      </w:r>
      <w:r w:rsidRPr="00ED0A6D">
        <w:t xml:space="preserve"> in the energy-guzzling nation which would in turn put pressure on prices. Oil prices were hovering after a sharp drop the day before that analysts said may be a sign investors are starting to expect that the violence in Iraq won’t spread to the oil-producing south. “Although the situation in Iraq remains volatile, last night’s decline in oil prices may be an early sign that markets are beginning to position for the likelihood that </w:t>
      </w:r>
      <w:r w:rsidRPr="00ED0A6D">
        <w:rPr>
          <w:rStyle w:val="StyleBoldUnderline"/>
        </w:rPr>
        <w:t>insurgents will be contained from any further incursions to the south, allowing oil exports to be maintained</w:t>
      </w:r>
      <w:r w:rsidRPr="00ED0A6D">
        <w:t>,” said CMC Markets chief analyst Ric Spooner in Sydney.</w:t>
      </w:r>
    </w:p>
    <w:p w:rsidR="007A33B1" w:rsidRPr="00ED0A6D" w:rsidRDefault="007A33B1" w:rsidP="007A33B1">
      <w:pPr>
        <w:tabs>
          <w:tab w:val="left" w:pos="17255"/>
        </w:tabs>
      </w:pPr>
      <w:r w:rsidRPr="00ED0A6D">
        <w:tab/>
      </w:r>
    </w:p>
    <w:p w:rsidR="007A33B1" w:rsidRPr="00ED0A6D" w:rsidRDefault="007A33B1" w:rsidP="007A33B1">
      <w:pPr>
        <w:pStyle w:val="Heading4"/>
        <w:rPr>
          <w:rStyle w:val="StyleStyleBold12pt"/>
          <w:b/>
        </w:rPr>
      </w:pPr>
      <w:r w:rsidRPr="00ED0A6D">
        <w:rPr>
          <w:rStyle w:val="StyleStyleBold12pt"/>
        </w:rPr>
        <w:t>Iraqi oil production won’t be hit by militants</w:t>
      </w:r>
    </w:p>
    <w:p w:rsidR="007A33B1" w:rsidRPr="00ED0A6D" w:rsidRDefault="007A33B1" w:rsidP="007A33B1">
      <w:pPr>
        <w:rPr>
          <w:rStyle w:val="StyleStyleBold12pt"/>
          <w:b w:val="0"/>
          <w:bCs w:val="0"/>
        </w:rPr>
      </w:pPr>
      <w:r w:rsidRPr="00ED0A6D">
        <w:rPr>
          <w:rStyle w:val="StyleStyleBold12pt"/>
        </w:rPr>
        <w:t>Friedman 6/30</w:t>
      </w:r>
      <w:r w:rsidRPr="00ED0A6D">
        <w:t xml:space="preserve"> Reporter on energy markets for the Wall Street Journal (Nicole, “Oil Slides Again as Iraqi Production Remains Robust”, Wall Street Journal, 6/30/14, http://online.wsj.com/articles/oil-slides-again-as-iraqi-production-remains-robust-1404122483)//BZ</w:t>
      </w:r>
    </w:p>
    <w:p w:rsidR="007A33B1" w:rsidRPr="00ED0A6D" w:rsidRDefault="007A33B1" w:rsidP="007A33B1">
      <w:r w:rsidRPr="00ED0A6D">
        <w:t>NEW YORK—</w:t>
      </w:r>
      <w:r w:rsidRPr="00ED0A6D">
        <w:rPr>
          <w:rStyle w:val="StyleBoldUnderline"/>
        </w:rPr>
        <w:t>Crude-oil futures slipped Monday as worries about an immediate disruption of Iraqi oil supply continued to recede</w:t>
      </w:r>
      <w:r w:rsidRPr="00ED0A6D">
        <w:t xml:space="preserve">. Light, sweet crude for August delivery recently traded down 4 cents at $105.70 a barrel on the New York Mercantile Exchange. Brent crude on ICE Futures Europe fell 63 cents, or 0.6%, to $112.67 a barrel. U.S. and global oil prices have held near nine-month highs in recent weeks, since insurgents in northern Iraq captured the country's second-largest city and threatened to march on Baghdad. Iraq exported 2.7 million barrels a day of crude oil in May, according to the International Energy Agency. Any loss of supply from the country could sharply tighten global inventories and put pressure on other producers to ramp up output. However, </w:t>
      </w:r>
      <w:r w:rsidRPr="00ED0A6D">
        <w:rPr>
          <w:rStyle w:val="Emphasis"/>
        </w:rPr>
        <w:t>Iraqi oil production is based in the south of the country, far from the current fighting, and has yet to be disrupted.</w:t>
      </w:r>
      <w:r w:rsidRPr="00ED0A6D">
        <w:t xml:space="preserve"> </w:t>
      </w:r>
      <w:r w:rsidRPr="00ED0A6D">
        <w:rPr>
          <w:rStyle w:val="StyleBoldUnderline"/>
        </w:rPr>
        <w:t>Traders</w:t>
      </w:r>
      <w:r w:rsidRPr="00ED0A6D">
        <w:t xml:space="preserve"> who had bet on higher prices have </w:t>
      </w:r>
      <w:r w:rsidRPr="00ED0A6D">
        <w:rPr>
          <w:rStyle w:val="StyleBoldUnderline"/>
        </w:rPr>
        <w:t>cashed out their profits in recent sessions as the threat to Iraq's southern oil fields appeared more remote</w:t>
      </w:r>
      <w:r w:rsidRPr="00ED0A6D">
        <w:t>, said Andrey Kryuchenkov, analyst at VTB Capital. "</w:t>
      </w:r>
      <w:r w:rsidRPr="00ED0A6D">
        <w:rPr>
          <w:rStyle w:val="StyleBoldUnderline"/>
        </w:rPr>
        <w:t>We do not think that ISIS and allied Sunni militias will, in a conventional military sense, advance their armies and take and hold the southern oil fields and export facilities,"</w:t>
      </w:r>
      <w:r w:rsidRPr="00ED0A6D">
        <w:t xml:space="preserve"> said Michael Wittner, head of global oil research at Société Générale, in a note. Even so, Mr. Wittner said, "there may well be intermittent, unpredictable but not infrequent moderate disruptions" of up to 500,000 barrels a day of Iraqi output due to guerrilla warfare in the next one to two years. These disruptions could push Brent prices up by $10 a barrel, he said. Front-month July reformulated gasoline blendstock, or RBOB, recently fell 1.33 cents, or 0.4%, to $3.0855 a gallon. The July contract </w:t>
      </w:r>
      <w:r w:rsidRPr="00ED0A6D">
        <w:lastRenderedPageBreak/>
        <w:t xml:space="preserve">expires at settlement. The August contract recently fell 1.68 cents, or 0.6%, to $3.0574 a gallon. July diesel slipped 1.91 cents, or 0.6%, to $2.9785 a gallon. Diesel for August delivery fell 1.85 cents, or 0.6%, to $2.9850 a gallon. </w:t>
      </w:r>
    </w:p>
    <w:p w:rsidR="007A33B1" w:rsidRPr="00ED0A6D" w:rsidRDefault="007A33B1" w:rsidP="007A33B1"/>
    <w:p w:rsidR="007A33B1" w:rsidRPr="00ED0A6D" w:rsidRDefault="007A33B1" w:rsidP="007A33B1">
      <w:pPr>
        <w:pStyle w:val="Heading4"/>
        <w:rPr>
          <w:rStyle w:val="StyleStyleBold12pt"/>
          <w:b/>
        </w:rPr>
      </w:pPr>
      <w:r w:rsidRPr="00ED0A6D">
        <w:rPr>
          <w:rStyle w:val="StyleStyleBold12pt"/>
        </w:rPr>
        <w:t>No impact to Iraq conflict – International actors solve</w:t>
      </w:r>
    </w:p>
    <w:p w:rsidR="007A33B1" w:rsidRPr="00ED0A6D" w:rsidRDefault="007A33B1" w:rsidP="007A33B1">
      <w:pPr>
        <w:rPr>
          <w:rStyle w:val="StyleStyleBold12pt"/>
        </w:rPr>
      </w:pPr>
      <w:r w:rsidRPr="00ED0A6D">
        <w:rPr>
          <w:rStyle w:val="StyleStyleBold12pt"/>
        </w:rPr>
        <w:t xml:space="preserve">Norman 6/27 </w:t>
      </w:r>
      <w:r w:rsidRPr="00ED0A6D">
        <w:t>Author for FX Empire Analyst with an MBA in Finance and Economics from UCLA and an undergraduate degree in Economics from University of Maryland (Barry, “Global Tensions Ease Along With OIl Prices”, FX Empire, 6/27/14, http://www.fxempire.com/news/commodities-news/global-tensions-ease-along-with-oil-prices/)//BZ</w:t>
      </w:r>
    </w:p>
    <w:p w:rsidR="007A33B1" w:rsidRPr="00ED0A6D" w:rsidRDefault="007A33B1" w:rsidP="007A33B1">
      <w:pPr>
        <w:tabs>
          <w:tab w:val="left" w:pos="7051"/>
        </w:tabs>
      </w:pPr>
      <w:r w:rsidRPr="00ED0A6D">
        <w:rPr>
          <w:rStyle w:val="StyleBoldUnderline"/>
        </w:rPr>
        <w:t>West Texas Intermediate oil dropped to a two-week low</w:t>
      </w:r>
      <w:r w:rsidRPr="00ED0A6D">
        <w:t xml:space="preserve"> and </w:t>
      </w:r>
      <w:r w:rsidRPr="00ED0A6D">
        <w:rPr>
          <w:rStyle w:val="StyleBoldUnderline"/>
        </w:rPr>
        <w:t>Brent fell on signs that the insurgency in Iraq won’t curb output and as U.S. stockpiles climbed</w:t>
      </w:r>
      <w:r w:rsidRPr="00ED0A6D">
        <w:t xml:space="preserve">. Crude oil is down 5 cents at 105.79 while Brent oil recovered 4 cents but remains well below its recent high. Brent oil is exchanging at 113.20. Ease of fears over exports disruptions from Iraq and assurances from United Nations Iraq Special Envoy Nickolay Mladenov that Iraq’s southern oilfields, which produce most of the nation’s 3.3 million barrels per day, remained unaffected, cooled oil prices on both sides of the Atlantic. Brent slipped a cent to 113.20 a barrel after falling 79 cents in the previous session. Brent is set for a weekly loss of 1.4 percent, the most in three months. </w:t>
      </w:r>
      <w:r w:rsidRPr="00ED0A6D">
        <w:rPr>
          <w:rStyle w:val="StyleBoldUnderline"/>
        </w:rPr>
        <w:t>Insurgents and Iraqi government forces continued to fight on Wednesday for control</w:t>
      </w:r>
      <w:r w:rsidRPr="00ED0A6D">
        <w:t xml:space="preserve"> of the country’s largest refinery, the 300,000-barrel-per-day Baiji complex, and troops were airlifted to the site by helicopter. </w:t>
      </w:r>
      <w:r w:rsidRPr="00ED0A6D">
        <w:rPr>
          <w:rStyle w:val="StyleBoldUnderline"/>
        </w:rPr>
        <w:t>Oil output in Libya rose to 300,000 bpd after the El Feel field increased production, further pressuring prices</w:t>
      </w:r>
      <w:r w:rsidRPr="00ED0A6D">
        <w:t xml:space="preserve">. </w:t>
      </w:r>
      <w:r w:rsidRPr="00ED0A6D">
        <w:rPr>
          <w:rStyle w:val="StyleBoldUnderline"/>
        </w:rPr>
        <w:t>Syrian warplanes have bombed Sunni militant positions inside Iraq, around the border crossing in the town of Qaim</w:t>
      </w:r>
      <w:r w:rsidRPr="00ED0A6D">
        <w:t xml:space="preserve">. </w:t>
      </w:r>
      <w:r w:rsidRPr="00ED0A6D">
        <w:rPr>
          <w:rStyle w:val="StyleBoldUnderline"/>
        </w:rPr>
        <w:t>Iraq’s other neighbors</w:t>
      </w:r>
      <w:r w:rsidRPr="00ED0A6D">
        <w:t xml:space="preserve">, Jordan, Kuwait, Saudi Arabia and Turkey </w:t>
      </w:r>
      <w:r w:rsidRPr="00ED0A6D">
        <w:rPr>
          <w:rStyle w:val="StyleBoldUnderline"/>
        </w:rPr>
        <w:t>have also begun all bolstering flights just inside their airspace to monitor the situation</w:t>
      </w:r>
      <w:r w:rsidRPr="00ED0A6D">
        <w:t xml:space="preserve">. This has forced US secretary of state John Kerry to appeal to these other nations to stay out of the conflict. Meanwhile, militants have begun a new artillery offensive against villages in the north of Iraq, sending thousands of refugees fleeing into Kurdish controlled territory. This surge in activity comes after Iraqi Prime Minister Nouri Al-Maliki said he will not bow to international pressure on forming a national unity government to tackle the rebellion. He has called the idea, which was the crux of John Kerry’s diplomatic mission, a “coup” against the constitution. </w:t>
      </w:r>
      <w:r w:rsidRPr="00ED0A6D">
        <w:rPr>
          <w:rStyle w:val="StyleBoldUnderline"/>
        </w:rPr>
        <w:t>Libya has increased oil production to 300,000 barrels a day (bpd) after the southwest El Feel field boosted output to 105,000 bpd,</w:t>
      </w:r>
      <w:r w:rsidRPr="00ED0A6D">
        <w:t xml:space="preserve"> a spokesman for National Oil Corp said on Thursday. The eastern Hariga oil port has also reopened. Natural gas prices fell 3 percent on Thursday after the government reported a seventh super-sized addition to storage, pressuring the front-month contract to the lowest expiration price. Utilities added 110 billion cubic feet of gas into storage last week, the U.S. Energy Information Administration reported. It was a record seventh straight build over 100 bcf. Natural gas regained some of yesterday’s losses in the session this morning to trade at 4.454 as traders bought up the cheap commodity as the US dollar plunged. </w:t>
      </w:r>
    </w:p>
    <w:p w:rsidR="007A33B1" w:rsidRPr="00ED0A6D" w:rsidRDefault="007A33B1" w:rsidP="007A33B1">
      <w:pPr>
        <w:tabs>
          <w:tab w:val="left" w:pos="7051"/>
        </w:tabs>
      </w:pPr>
    </w:p>
    <w:p w:rsidR="007A33B1" w:rsidRPr="00ED0A6D" w:rsidRDefault="007A33B1" w:rsidP="007A33B1">
      <w:pPr>
        <w:pStyle w:val="Heading3"/>
      </w:pPr>
      <w:r w:rsidRPr="00ED0A6D">
        <w:lastRenderedPageBreak/>
        <w:t>Prices low</w:t>
      </w:r>
    </w:p>
    <w:p w:rsidR="007A33B1" w:rsidRPr="00ED0A6D" w:rsidRDefault="007A33B1" w:rsidP="007A33B1">
      <w:pPr>
        <w:pStyle w:val="Heading4"/>
      </w:pPr>
    </w:p>
    <w:p w:rsidR="007A33B1" w:rsidRPr="00ED0A6D" w:rsidRDefault="007A33B1" w:rsidP="007A33B1">
      <w:pPr>
        <w:pStyle w:val="Heading4"/>
      </w:pPr>
      <w:r w:rsidRPr="00ED0A6D">
        <w:t>US prices falling now</w:t>
      </w:r>
    </w:p>
    <w:p w:rsidR="007A33B1" w:rsidRPr="00ED0A6D" w:rsidRDefault="007A33B1" w:rsidP="007A33B1">
      <w:pPr>
        <w:rPr>
          <w:rStyle w:val="StyleStyleBold12pt"/>
        </w:rPr>
      </w:pPr>
      <w:r w:rsidRPr="00ED0A6D">
        <w:rPr>
          <w:rStyle w:val="StyleStyleBold12pt"/>
        </w:rPr>
        <w:t xml:space="preserve">AFP 6/30 </w:t>
      </w:r>
      <w:r w:rsidRPr="00ED0A6D">
        <w:t>(“Oil prices diverge amid Iraq concerns”, The Australian, 6/30/14, http://www.theaustralian.com.au/business/latest/oil-prices-diverge-amid-iraq-concerns/story-e6frg90f-1226972076901?nk=acaaa23e5d93051edeb7c2c37c5e065c)//BZ</w:t>
      </w:r>
    </w:p>
    <w:p w:rsidR="007A33B1" w:rsidRPr="00ED0A6D" w:rsidRDefault="007A33B1" w:rsidP="007A33B1">
      <w:pPr>
        <w:rPr>
          <w:rStyle w:val="StyleBoldUnderline"/>
        </w:rPr>
      </w:pPr>
      <w:r w:rsidRPr="00ED0A6D">
        <w:t xml:space="preserve">Global oil prices have been mixed, a day ahead of US data expected to show a rise in crude inventories, while </w:t>
      </w:r>
      <w:r w:rsidRPr="00ED0A6D">
        <w:rPr>
          <w:rStyle w:val="StyleBoldUnderline"/>
        </w:rPr>
        <w:t>traders kept watch on the escalating Iraq crisis</w:t>
      </w:r>
      <w:r w:rsidRPr="00ED0A6D">
        <w:t xml:space="preserve">. </w:t>
      </w:r>
      <w:r w:rsidRPr="00ED0A6D">
        <w:rPr>
          <w:rStyle w:val="StyleBoldUnderline"/>
        </w:rPr>
        <w:t>US benchmark</w:t>
      </w:r>
      <w:r w:rsidRPr="00ED0A6D">
        <w:t xml:space="preserve"> West Texas Intermediate for July delivery </w:t>
      </w:r>
      <w:r w:rsidRPr="00ED0A6D">
        <w:rPr>
          <w:rStyle w:val="StyleBoldUnderline"/>
        </w:rPr>
        <w:t>finished</w:t>
      </w:r>
      <w:r w:rsidRPr="00ED0A6D">
        <w:t xml:space="preserve"> at $US106.36 ($A115) a barrel on the New York Mercantile Exchange, </w:t>
      </w:r>
      <w:r w:rsidRPr="00ED0A6D">
        <w:rPr>
          <w:rStyle w:val="StyleBoldUnderline"/>
        </w:rPr>
        <w:t>down 54 cents</w:t>
      </w:r>
      <w:r w:rsidRPr="00ED0A6D">
        <w:t xml:space="preserve"> from Monday's close. In London, Brent North Sea crude for August delivery rose 51 cents to $US113.45 a barrel, its highest close since September 9, 2013. The US market was positioning itself for the US Department of Energy's weekly inventories report, Carl Larry of Oil Outlook and Opinions said. Larry said the DoE is expected to report a slight rise in US crude supplies for last week. </w:t>
      </w:r>
      <w:r w:rsidRPr="00ED0A6D">
        <w:rPr>
          <w:rStyle w:val="StyleBoldUnderline"/>
        </w:rPr>
        <w:t>New York traders also appeared to be booking profits</w:t>
      </w:r>
      <w:r w:rsidRPr="00ED0A6D">
        <w:t xml:space="preserve"> from rallies that pushed WTI and Brent to nine-month highs Friday after </w:t>
      </w:r>
      <w:r w:rsidRPr="00ED0A6D">
        <w:rPr>
          <w:rStyle w:val="StyleBoldUnderline"/>
        </w:rPr>
        <w:t>Sunni extremists seized northern territory</w:t>
      </w:r>
      <w:r w:rsidRPr="00ED0A6D">
        <w:t xml:space="preserve"> in oil-producer Iraq. Risks of disruption to Iraq's oil output will remain limited despite the worsening crisis, BP chief executive Bob Dudley said on Tuesday, while expressing alarm at the unrest. "</w:t>
      </w:r>
      <w:r w:rsidRPr="00ED0A6D">
        <w:rPr>
          <w:rStyle w:val="StyleBoldUnderline"/>
        </w:rPr>
        <w:t>At the moment oil production isn't affected</w:t>
      </w:r>
      <w:r w:rsidRPr="00ED0A6D">
        <w:t>," Dudley said on the sidelines of an energy conference in Moscow. "</w:t>
      </w:r>
      <w:r w:rsidRPr="00ED0A6D">
        <w:rPr>
          <w:rStyle w:val="StyleBoldUnderline"/>
        </w:rPr>
        <w:t>I don't believe that this kind of difficulty and instability will spread all the way to the far south of Iraq</w:t>
      </w:r>
      <w:r w:rsidRPr="00ED0A6D">
        <w:rPr>
          <w:b/>
        </w:rPr>
        <w:t>"</w:t>
      </w:r>
      <w:r w:rsidRPr="00ED0A6D">
        <w:t xml:space="preserve"> - </w:t>
      </w:r>
      <w:r w:rsidRPr="00ED0A6D">
        <w:rPr>
          <w:rStyle w:val="StyleBoldUnderline"/>
        </w:rPr>
        <w:t xml:space="preserve">home to the majority of the country's oil operations. </w:t>
      </w:r>
    </w:p>
    <w:p w:rsidR="007A33B1" w:rsidRPr="00ED0A6D" w:rsidRDefault="007A33B1" w:rsidP="007A33B1">
      <w:pPr>
        <w:tabs>
          <w:tab w:val="left" w:pos="17603"/>
        </w:tabs>
      </w:pPr>
    </w:p>
    <w:p w:rsidR="007A33B1" w:rsidRPr="00ED0A6D" w:rsidRDefault="007A33B1" w:rsidP="007A33B1">
      <w:pPr>
        <w:pStyle w:val="Heading1"/>
      </w:pPr>
      <w:r w:rsidRPr="00ED0A6D">
        <w:lastRenderedPageBreak/>
        <w:t>Counterplan</w:t>
      </w:r>
    </w:p>
    <w:p w:rsidR="007A33B1" w:rsidRPr="00ED0A6D" w:rsidRDefault="007A33B1" w:rsidP="007A33B1">
      <w:pPr>
        <w:pStyle w:val="Heading3"/>
      </w:pPr>
      <w:r w:rsidRPr="00ED0A6D">
        <w:lastRenderedPageBreak/>
        <w:t>1nc counterplan</w:t>
      </w:r>
    </w:p>
    <w:p w:rsidR="007A33B1" w:rsidRPr="00ED0A6D" w:rsidRDefault="007A33B1" w:rsidP="007A33B1">
      <w:pPr>
        <w:pStyle w:val="Heading4"/>
      </w:pPr>
      <w:r w:rsidRPr="00ED0A6D">
        <w:t xml:space="preserve">Text: The United States Federal Government should provide necessary resources for substantial onshore crude oil production, including but not limited to, removing restrictions on federal lands and substantial incentives for additional oil development. </w:t>
      </w:r>
    </w:p>
    <w:p w:rsidR="007A33B1" w:rsidRPr="00ED0A6D" w:rsidRDefault="007A33B1" w:rsidP="007A33B1">
      <w:pPr>
        <w:pStyle w:val="Heading4"/>
      </w:pPr>
      <w:r w:rsidRPr="00ED0A6D">
        <w:t xml:space="preserve">Solves the whole case, but avoids our links about oceans </w:t>
      </w:r>
    </w:p>
    <w:p w:rsidR="007A33B1" w:rsidRPr="00ED0A6D" w:rsidRDefault="007A33B1" w:rsidP="007A33B1">
      <w:r w:rsidRPr="00ED0A6D">
        <w:rPr>
          <w:rStyle w:val="StyleStyleBold12pt"/>
        </w:rPr>
        <w:t>Maugeri 13</w:t>
      </w:r>
      <w:r w:rsidRPr="00ED0A6D">
        <w:t xml:space="preserve"> -</w:t>
      </w:r>
      <w:r w:rsidRPr="00ED0A6D">
        <w:rPr>
          <w:sz w:val="16"/>
        </w:rPr>
        <w:t xml:space="preserve">Leonardo Maugeri is the Roy Family Fellow at the Belfer Center for Science and International Affairs and a former senior executive at Eni, "The U.S. Shale Oil Boom: Potential Impacts and Vulnerabilities of an Unconventional Energy Source", </w:t>
      </w:r>
      <w:hyperlink r:id="rId39" w:history="1">
        <w:r w:rsidRPr="00ED0A6D">
          <w:rPr>
            <w:rStyle w:val="Hyperlink"/>
            <w:sz w:val="16"/>
          </w:rPr>
          <w:t>http://belfercenter.ksg.harvard.edu/publication/23193/us_shale_oil_boom.html//RSoni</w:t>
        </w:r>
      </w:hyperlink>
      <w:r w:rsidRPr="00ED0A6D">
        <w:rPr>
          <w:sz w:val="16"/>
        </w:rPr>
        <w:t xml:space="preserve"> </w:t>
      </w:r>
    </w:p>
    <w:p w:rsidR="007A33B1" w:rsidRPr="00ED0A6D" w:rsidRDefault="007A33B1" w:rsidP="007A33B1">
      <w:pPr>
        <w:rPr>
          <w:rStyle w:val="StyleBoldUnderline"/>
        </w:rPr>
      </w:pPr>
      <w:r w:rsidRPr="00ED0A6D">
        <w:rPr>
          <w:rStyle w:val="StyleBoldUnderline"/>
        </w:rPr>
        <w:t>The shale</w:t>
      </w:r>
      <w:r w:rsidRPr="00ED0A6D">
        <w:t xml:space="preserve"> revolution likely </w:t>
      </w:r>
      <w:r w:rsidRPr="00ED0A6D">
        <w:rPr>
          <w:rStyle w:val="StyleBoldUnderline"/>
        </w:rPr>
        <w:t>will strengthen the U.S.’s national energy security by lowering its heavy reli- ance on oil imports.</w:t>
      </w:r>
      <w:r w:rsidRPr="00ED0A6D">
        <w:t xml:space="preserve"> The United States consumed just over 19 mbd of oil in January 2013. They were comprised of crude oil imports (8.3 mbd) and domestic production of crude oil (7 mbd), </w:t>
      </w:r>
      <w:r w:rsidRPr="00ED0A6D">
        <w:rPr>
          <w:rStyle w:val="StyleBoldUnderline"/>
        </w:rPr>
        <w:t>refinery inputs of domestically produced NGLs, liquid biofuels, and other liquids</w:t>
      </w:r>
      <w:r w:rsidRPr="00ED0A6D">
        <w:t xml:space="preserve"> (3.6 mbd). While the nation is largely self-sufficient in terms of coal, natural gas, NGLs, and biofuels production, </w:t>
      </w:r>
      <w:r w:rsidRPr="00ED0A6D">
        <w:rPr>
          <w:rStyle w:val="StyleBoldUnderline"/>
        </w:rPr>
        <w:t>the potential fault line in terms of energy security is the import of crude oil.</w:t>
      </w:r>
      <w:r w:rsidRPr="00ED0A6D">
        <w:t xml:space="preserve"> Yet, since peaking around 10 mbd in 2007,48 U.S. crude oil imports have declined steadily in tandem with falling consumer demand and rising domestic supply. </w:t>
      </w:r>
      <w:r w:rsidRPr="00ED0A6D">
        <w:rPr>
          <w:rStyle w:val="StyleBoldUnderline"/>
        </w:rPr>
        <w:t xml:space="preserve">The United States received its 8.3 mbd crude oil imports in January 2013 primar- ily from Canada (2.2 mbd), the Persian Gulf nations (2.2 mbd, 1.25 mbd of which from Saudi Arabia)4, Mexico (1.05 mbd), Venezuela (0.95), and Nigeria </w:t>
      </w:r>
      <w:r w:rsidRPr="00ED0A6D">
        <w:t xml:space="preserve">(0.5 mbd). The rate of future decline of U.S. crude oil imports will depend upon evolving domestic production as well as consumption. The latter is now roughly 2.5 mbd lower than its peak in 2007 and may well recover in the coming years with rebounding economic growth. However, further decline in domestic demand could occur from the effects of energy efficiency legislation and high oil prices. </w:t>
      </w:r>
      <w:r w:rsidRPr="00ED0A6D">
        <w:rPr>
          <w:rStyle w:val="StyleBoldUnderline"/>
        </w:rPr>
        <w:t>Regardless, if U.S. oil consumption remains steady at 2013 levels or increases 2–3 percent annually, we can expect domestic crude production to continue weighing on import volumes</w:t>
      </w:r>
      <w:r w:rsidRPr="00ED0A6D">
        <w:t xml:space="preserve">. Clearly, if the United States wants to target the highest degree of oil security, it should rely not only on an increase of its domestic crude production, but also on pushing further for energy efficiency measures that could curtail crude oil consumption. This scenario offers the opportunity to develop a new industry capable of producing vehicles, tolls, engines, etc., that do the same work, or even a better one, while con- suming much less. In a scenario of declining imports, the most probable victims will be the traditional suppliers of light crude to the United States, namely the West African producers (mainly Nigeria and Angola), whose sup- plies are going to be displaced by U.S. surging production of light oils from shale. However, another probable candidate to become a victim of U.S. growing oil production is the safest source of U.S. oil im- ports—Canada. On this issue, my view is more pessimistic than that expressed by other excellent analyses on the consequences of the U.S. shale revolution.49 As the United States traditionally has absorbed 95 percent of Canada’s crude and liquid exports, rising U.S. shale oil production stands to jeopardize a significant portion of Canada’s future potential exports, for two main reasons. First, Canadian oil exports already compete for transportation capacity, particularly via pipeline, </w:t>
      </w:r>
      <w:r w:rsidRPr="00ED0A6D">
        <w:rPr>
          <w:rStyle w:val="StyleBoldUnderline"/>
        </w:rPr>
        <w:t>with North Dakota’s surging production. Further, both producing areas rely on the same trading and storage hub, the already overburdened Cushing, Oklahoma. But while North Dakota is finding alternative take- away options because of rail transportation, a significant part of future Canadian oil production risk being landlocked without the availability on new pipelines, such as the much debated Keystone XL</w:t>
      </w:r>
      <w:r w:rsidRPr="00ED0A6D">
        <w:t>. Second, marginal production costs for a substantial amount of Canadian crude are the highest in the world, with several oil sands projects presenting a break-even of more than $90 per barrel. Conversely, the price discount for West Canadian Select (WCS, the benchmark for Canadian heavy crude derived from oil sands) hit a five-year low in December 2012 of just over $40 per barrel against WTI, or less than 4</w:t>
      </w:r>
      <w:r w:rsidRPr="00ED0A6D">
        <w:rPr>
          <w:rStyle w:val="StyleBoldUnderline"/>
          <w:rFonts w:ascii="Times New Roman" w:hAnsi="Times New Roman" w:cs="Times New Roman"/>
          <w:sz w:val="16"/>
        </w:rPr>
        <w:t> </w:t>
      </w:r>
      <w:r w:rsidRPr="00ED0A6D">
        <w:t xml:space="preserve"> Persian Gulf nations represent Saudi Arabia, Iraq, </w:t>
      </w:r>
      <w:r w:rsidRPr="00ED0A6D">
        <w:lastRenderedPageBreak/>
        <w:t xml:space="preserve">Iran, Kuwait, Qatar half of the price of Brent crude, making it the cheapest crude oil on the planet.50 Although WCS spread vs. WTI eventually narrowed, the most expensive projects with respect to Canadian oil sands will remain highly vulnerable in the future, a prospect that already led several oil sands companies to slash their 2013 investment budget and cancel new development projects. Once again, </w:t>
      </w:r>
      <w:r w:rsidRPr="00ED0A6D">
        <w:rPr>
          <w:rStyle w:val="StyleBoldUnderline"/>
        </w:rPr>
        <w:t xml:space="preserve">without new pipeline capacity to the United States and, possibly, to other, more rewarding markets, Canadian oil producers increasingly will suffer from their landlocked location and the simulta- neous price squeeze. </w:t>
      </w:r>
      <w:r w:rsidRPr="00ED0A6D">
        <w:t xml:space="preserve">While there are plenty of transportation projects already waiting for authorization, experience so far has shown that it will be difficult for most of these projects to materialize, at least in a brief period of time, mainly because of environment-based opposition. For example, in May 2013, the government of British Columbia said it would oppose the construction of the Northern Gateway pipeline unless there was a greater ability to respond to a spill. Northern Gateway is a critical project in that it would open up the Asian markets to Canada’s oil sand, carrying 525,000 b/d of diluted bitumen – heavy oil mixed with lighter liquids so it will flow – about 730 miles from the oil sands of Alberta to a terminal at Kitimat on the coast of British Columbia.51 In any case, the current and foreseeable U.S oil market situation makes Canada too vulnerable, obliging it to think about structurally changing its energy policy and diversify the exports of crude oil and natural gas, shifting away from the comfortable policy of putting all of its eggs in one basket. This would re- main the case if the Keystone XL project is approved. In fact, whereas the pipeline will ease the short to medium-term delivery problems of increasing Canadian oil sands production, it will not match the huge potential for growth of such production.52 Venezuelan exports also may suffer from rising U.S. domestic production, given the country’s high costs of processing and upgrading a significant part of its ultra-heavy oils and the uncertain policies of the post-Chavez era. Similar to Canada’s more challenging projects with oil sands, the total cost of many Venezuelan ultra-heavy oils is among the most expensive globally. </w:t>
      </w:r>
      <w:r w:rsidRPr="00ED0A6D">
        <w:rPr>
          <w:rStyle w:val="StyleBoldUnderline"/>
        </w:rPr>
        <w:t xml:space="preserve">Any additional downward pressure on U.S. crude oil price prices could make the U.S. market unprofitable </w:t>
      </w:r>
      <w:r w:rsidRPr="00ED0A6D">
        <w:t xml:space="preserve">for part of the Venezuelan crudes and oblige the country to search for other outlets. Much depends also on the evolution of the spread between Brent, the international price benchmark, and WTI. A spread of about $20 a barrel, such as the one registered in 2012, will make room for Venezuela’s exports to markets other than the United States because the additional transportation costs (that may vary between $5 to $8 a barrel) easily could be offset by the higher margin obtained by selling oil at interna- tional prices. In geopolitical terms, therefore, the paradox of growing </w:t>
      </w:r>
      <w:r w:rsidRPr="00ED0A6D">
        <w:rPr>
          <w:rStyle w:val="StyleBoldUnderline"/>
        </w:rPr>
        <w:t>U.S. oil security is that it risks negatively impact- ing traditionally safe Western Hemisphere exporters while providing expansion opportunities for other countries seeking to step in large producing countries such as China.</w:t>
      </w:r>
      <w:r w:rsidRPr="00ED0A6D">
        <w:t xml:space="preserve"> The Persian Gulf, the chief target of the “import-destruction” mantra of U.S. energy independence ad- vocates, could lose shares of the U.S. market as well, but that area possesses the flexibility of turning to Asian markets to offset potential losses. The major problem for Persian Gulf producers and the entire Organization of Petroleum Exporting Countries (OPEC) will not be the U.S. shale oil revolution per se (although this is and will be a major issue for the African members of OPEC) but the combined effect of a steady growth of the world’s oil production capacity face to a sluggish growth of the demand for oil.53 In this framework, the key issue for OPEC over the next few years will be how much spare capacity—e.g., unused oil production capacity—it will be able to manage without encountering growing tension among its members: Above all, this problem impacts the future policies of Saudi Arabia, which is the largest holder of spare capacity globally by far. So far, the problem of spare capacity has been partially eased by the international sanctions against Iran that have dramatically reduced the country’s oil exports and made room for other countries’ on the market. Without those sanctions, the additional exports of Iran would have likely derailed the oil market. Broadly speaking, the rise in U.S. shale oil will take other victims too, but the kill list will be determined by cost and price, not politics. </w:t>
      </w:r>
      <w:r w:rsidRPr="00ED0A6D">
        <w:rPr>
          <w:rStyle w:val="StyleBoldUnderline"/>
        </w:rPr>
        <w:t xml:space="preserve">This is because U.S. oil refiners are the buyers of crude oil, not politicians, and refiners first consider the price they pay and the margin they can make. Another </w:t>
      </w:r>
      <w:r w:rsidRPr="00ED0A6D">
        <w:rPr>
          <w:rStyle w:val="StyleBoldUnderline"/>
        </w:rPr>
        <w:lastRenderedPageBreak/>
        <w:t>paradox of the U.S. shale boom is that the seemingly greatest beneficiaries today—a plethora of oil and financial companies</w:t>
      </w:r>
      <w:r w:rsidRPr="00ED0A6D">
        <w:t>—may be tomorrow’s victims. This distress cycle likely could occur because of the various peculiarities of shale economics and development. In fact, in their quest for shale, many companies have simply overspent on new development without either improving performance or acquiring high-quality assets. Most of these assets, often trophies won in bidding competitions, are overly concentrated in natural gas and NGLs with highly depressed prices or in high-cost, low-productive oil areas. Consequently, those companies are now stripped of cash, over- burdened by debt, or simply lack the quality resource assets necessary to generate significant growth and returns. Their increasingly wobbly operational performance, imperceptible to those unfamiliar with the nuances of shale, will at some point entangle the funds of their investors who have poured billions into these enterprises over the last few years. The growth of NGLs and its low cost will be a boon for the U.S. petrochemical industry</w:t>
      </w:r>
      <w:r w:rsidRPr="00ED0A6D">
        <w:rPr>
          <w:rStyle w:val="StyleBoldUnderline"/>
        </w:rPr>
        <w:t>. Having an op- portunity to rely on such cheap feedstock, the industry may face an unprecedented revival and enjoy an enviable competitive position with respect to the world. (Only Persian Gulf producers may enjoy a better competitive positioning, but in their case the advantage is artificial because of a very low price imposed upon petrochemical feed stocks by the governments of the area for the sake of developing the petrochemi- cal industry</w:t>
      </w:r>
      <w:r w:rsidRPr="00ED0A6D">
        <w:t>. In turn, however, the policy of administered prices is constraining the availability of feed- stock, whose production is uneconomic for many producers.) Along with the petrochemical sector, the railways sector has entered a golden age because of its essential role in easing the problem of how to get the oil out of its production areas. Finally, growth in the U.S. biofuels industry could stand to soften from both the rise of U.S. crude oil production and strained budgets at the U.S. federal and state levels. To make matters worse, a nationwide drought in 2012 and ongoing food shortages across the globe have mounted pressure on Washington to revise its biofuels policy,5 with the United Nations Food and Agriculture Organization director recently calling for suspension of domestic biofuels production. The Obama administration continues to support biofuels development so that any call for suspending their 5</w:t>
      </w:r>
      <w:r w:rsidRPr="00ED0A6D">
        <w:rPr>
          <w:rStyle w:val="StyleBoldUnderline"/>
          <w:rFonts w:ascii="Times New Roman" w:hAnsi="Times New Roman" w:cs="Times New Roman"/>
          <w:sz w:val="16"/>
        </w:rPr>
        <w:t> </w:t>
      </w:r>
      <w:r w:rsidRPr="00ED0A6D">
        <w:t xml:space="preserve"> The UNITED STATES is the largest corn producer of the world, but U.S. law dictates that 40 percent of the corn harvest must be used to make biofuel. production appears totally unrealistic. But because of the above-mentioned factors, as well as the grow- ing problems and costs that biofuels blending are creating for U.S. refineries, it seems plausible that U.S. biofuel production (primarily bio-ethanol) might either plateau around the level reached between 2010 and 2012 at slightly less than 1 mbd (oil equivalent) or grow at a much slower pace than during the last decade. Conversely, other renewable sources of energy will not be affected by the boom of shale oil. Solar and wind energy, in fact, serve mainly to produce electricity while crude oil is 75 percent absorbed by the transportation sector. </w:t>
      </w:r>
      <w:r w:rsidRPr="00ED0A6D">
        <w:rPr>
          <w:rStyle w:val="StyleBoldUnderline"/>
        </w:rPr>
        <w:t>Rather, they will compete with cheap natural gas—a consequence of the shale gas revolution—even if the chief victim probably will be coal.</w:t>
      </w:r>
    </w:p>
    <w:p w:rsidR="00463EAB" w:rsidRPr="00ED0A6D" w:rsidRDefault="00463EAB" w:rsidP="007A33B1">
      <w:pPr>
        <w:pStyle w:val="Heading3"/>
      </w:pPr>
      <w:r w:rsidRPr="00ED0A6D">
        <w:lastRenderedPageBreak/>
        <w:t>2nc comparative ev</w:t>
      </w:r>
    </w:p>
    <w:p w:rsidR="00463EAB" w:rsidRPr="00ED0A6D" w:rsidRDefault="00463EAB" w:rsidP="00463EAB">
      <w:pPr>
        <w:pStyle w:val="Heading4"/>
      </w:pPr>
      <w:r w:rsidRPr="00ED0A6D">
        <w:t>A lot of recoverable oil onshore – new estimates put it at 7.4 billion barrels – may even go up</w:t>
      </w:r>
    </w:p>
    <w:p w:rsidR="00463EAB" w:rsidRPr="00ED0A6D" w:rsidRDefault="00463EAB" w:rsidP="00463EAB">
      <w:r w:rsidRPr="00ED0A6D">
        <w:rPr>
          <w:rStyle w:val="StyleStyleBold12pt"/>
        </w:rPr>
        <w:t>Harder 13</w:t>
      </w:r>
      <w:r w:rsidRPr="00ED0A6D">
        <w:t xml:space="preserve"> </w:t>
      </w:r>
      <w:r w:rsidRPr="00ED0A6D">
        <w:rPr>
          <w:sz w:val="16"/>
        </w:rPr>
        <w:t xml:space="preserve">-Amy Harder reports on energy policy for The Wall Street Journal's Washington, D.C., bureau, April 30th, 2013, THE U.S. HAS MUCH, MUCH MORE GAS AND OIL THAN WE THOUGHT, </w:t>
      </w:r>
      <w:hyperlink r:id="rId40" w:history="1">
        <w:r w:rsidRPr="00ED0A6D">
          <w:rPr>
            <w:rStyle w:val="Hyperlink"/>
            <w:sz w:val="16"/>
          </w:rPr>
          <w:t>http://www.nationaljournal.com/daily/the-u-s-has-much-much-more-gas-and-oil-than-we-thought-20130430//RSoni</w:t>
        </w:r>
      </w:hyperlink>
      <w:r w:rsidRPr="00ED0A6D">
        <w:rPr>
          <w:sz w:val="16"/>
        </w:rPr>
        <w:t xml:space="preserve"> </w:t>
      </w:r>
    </w:p>
    <w:p w:rsidR="00463EAB" w:rsidRPr="00ED0A6D" w:rsidRDefault="00463EAB" w:rsidP="00463EAB">
      <w:pPr>
        <w:rPr>
          <w:sz w:val="14"/>
        </w:rPr>
      </w:pPr>
      <w:r w:rsidRPr="00ED0A6D">
        <w:rPr>
          <w:rStyle w:val="StyleBoldUnderline"/>
        </w:rPr>
        <w:t xml:space="preserve">The United States has </w:t>
      </w:r>
      <w:r w:rsidRPr="00ED0A6D">
        <w:rPr>
          <w:rStyle w:val="Emphasis"/>
        </w:rPr>
        <w:t>double the amount of oil</w:t>
      </w:r>
      <w:r w:rsidRPr="00ED0A6D">
        <w:rPr>
          <w:sz w:val="14"/>
        </w:rPr>
        <w:t xml:space="preserve"> and three times the amount of natural gas </w:t>
      </w:r>
      <w:r w:rsidRPr="00ED0A6D">
        <w:rPr>
          <w:rStyle w:val="StyleBoldUnderline"/>
        </w:rPr>
        <w:t>than previously thought, stored deep under the states</w:t>
      </w:r>
      <w:r w:rsidRPr="00ED0A6D">
        <w:rPr>
          <w:sz w:val="14"/>
        </w:rPr>
        <w:t xml:space="preserve"> of North Dakota, South Dakota, and Montana, </w:t>
      </w:r>
      <w:r w:rsidRPr="00ED0A6D">
        <w:rPr>
          <w:rStyle w:val="StyleBoldUnderline"/>
        </w:rPr>
        <w:t>according to new data</w:t>
      </w:r>
      <w:r w:rsidRPr="00ED0A6D">
        <w:rPr>
          <w:sz w:val="14"/>
        </w:rPr>
        <w:t xml:space="preserve"> the Obama administration released Tuesday. In announcing the new data in a conference call, </w:t>
      </w:r>
      <w:r w:rsidRPr="00ED0A6D">
        <w:rPr>
          <w:rStyle w:val="StyleBoldUnderline"/>
        </w:rPr>
        <w:t>Interior Secretary Sally Jewell also said the administration will release within weeks draft rules to regulate hydraulic fracturing</w:t>
      </w:r>
      <w:r w:rsidRPr="00ED0A6D">
        <w:rPr>
          <w:sz w:val="14"/>
        </w:rPr>
        <w:t xml:space="preserve">, technology that has come under scrutiny for its environmental impact but that is essential to developing all of this energy. </w:t>
      </w:r>
      <w:r w:rsidRPr="00ED0A6D">
        <w:rPr>
          <w:rStyle w:val="StyleBoldUnderline"/>
        </w:rPr>
        <w:t>“These world-class formations contain even more energy-resource potential than previously understood</w:t>
      </w:r>
      <w:r w:rsidRPr="00ED0A6D">
        <w:rPr>
          <w:sz w:val="14"/>
        </w:rPr>
        <w:t xml:space="preserve">, which is important information as we continue to reduce our nation’s dependence on foreign sources of oil,” Jewell said in a statement. The formations, called Bakken and </w:t>
      </w:r>
      <w:r w:rsidRPr="00ED0A6D">
        <w:rPr>
          <w:rStyle w:val="StyleBoldUnderline"/>
        </w:rPr>
        <w:t>Three Forks, span much of western</w:t>
      </w:r>
      <w:r w:rsidRPr="00ED0A6D">
        <w:rPr>
          <w:sz w:val="14"/>
        </w:rPr>
        <w:t xml:space="preserve"> </w:t>
      </w:r>
      <w:r w:rsidRPr="00ED0A6D">
        <w:rPr>
          <w:rStyle w:val="StyleBoldUnderline"/>
        </w:rPr>
        <w:t>North Dakota, the northern tip of South Dakota and the northeastern tip of Montana</w:t>
      </w:r>
      <w:r w:rsidRPr="00ED0A6D">
        <w:rPr>
          <w:sz w:val="14"/>
        </w:rPr>
        <w:t xml:space="preserve">. The last time the United States Geological Survey assessed this area for its oil and gas reserves was in 2008. But that assessment did not include the Three Forks formation, which explains the substantial increase in the estimates. </w:t>
      </w:r>
      <w:r w:rsidRPr="00ED0A6D">
        <w:rPr>
          <w:rStyle w:val="StyleBoldUnderline"/>
        </w:rPr>
        <w:t xml:space="preserve">USGS estimates that these two formations together </w:t>
      </w:r>
      <w:r w:rsidRPr="00ED0A6D">
        <w:rPr>
          <w:rStyle w:val="Emphasis"/>
        </w:rPr>
        <w:t xml:space="preserve">hold 7.4 billion barrels of undiscovered—but technically recoverable—oil </w:t>
      </w:r>
      <w:r w:rsidRPr="00ED0A6D">
        <w:rPr>
          <w:rStyle w:val="StyleBoldUnderline"/>
        </w:rPr>
        <w:t>and 6.7 trillion cubic feet of natural gas.</w:t>
      </w:r>
      <w:r w:rsidRPr="00ED0A6D">
        <w:rPr>
          <w:sz w:val="14"/>
        </w:rPr>
        <w:t xml:space="preserve"> SHARE THIS STORY The estimates were requested by Sen. John Hoeven, R-N.D., in early 2011. “</w:t>
      </w:r>
      <w:r w:rsidRPr="00ED0A6D">
        <w:rPr>
          <w:rStyle w:val="StyleBoldUnderline"/>
        </w:rPr>
        <w:t>This is clearly great news for North Dakota and great news for the nation,</w:t>
      </w:r>
      <w:r w:rsidRPr="00ED0A6D">
        <w:rPr>
          <w:sz w:val="14"/>
        </w:rPr>
        <w:t xml:space="preserve">” Hoeven said in a statement. “It will further serve to enhance our state’s role as an energy powerhouse for the nation.” </w:t>
      </w:r>
    </w:p>
    <w:p w:rsidR="00463EAB" w:rsidRPr="00ED0A6D" w:rsidRDefault="00463EAB" w:rsidP="00463EAB">
      <w:pPr>
        <w:pStyle w:val="Heading4"/>
      </w:pPr>
      <w:r w:rsidRPr="00ED0A6D">
        <w:t xml:space="preserve">Offshore would take a long time to reach onshore levels – only has 600,000 barrels offshore </w:t>
      </w:r>
    </w:p>
    <w:p w:rsidR="00463EAB" w:rsidRPr="00ED0A6D" w:rsidRDefault="00463EAB" w:rsidP="00463EAB">
      <w:r w:rsidRPr="00ED0A6D">
        <w:rPr>
          <w:rStyle w:val="StyleStyleBold12pt"/>
        </w:rPr>
        <w:t>Gonsiorowski 11</w:t>
      </w:r>
      <w:r w:rsidRPr="00ED0A6D">
        <w:t xml:space="preserve"> </w:t>
      </w:r>
      <w:r w:rsidRPr="00ED0A6D">
        <w:rPr>
          <w:sz w:val="18"/>
        </w:rPr>
        <w:t>– Erik Gonsiorowski, citing five different studies of the sustainability of Offshore Drilling, January 21, 2011//RSoni</w:t>
      </w:r>
    </w:p>
    <w:p w:rsidR="00463EAB" w:rsidRPr="00ED0A6D" w:rsidRDefault="00463EAB" w:rsidP="00463EAB">
      <w:pPr>
        <w:rPr>
          <w:rStyle w:val="StyleBoldUnderline"/>
        </w:rPr>
      </w:pPr>
      <w:r w:rsidRPr="00ED0A6D">
        <w:rPr>
          <w:rStyle w:val="StyleBoldUnderline"/>
        </w:rPr>
        <w:t>Offshore drilling for oil has been a contentious issue for the latter half of the 20th century</w:t>
      </w:r>
      <w:r w:rsidRPr="00ED0A6D">
        <w:rPr>
          <w:sz w:val="14"/>
        </w:rPr>
        <w:t xml:space="preserve">. As a result of society’s increasing demand for oil, drilling for deposits moved beyond land. After a drill rig blowout off the Santa Barbara, California coast in 1969, </w:t>
      </w:r>
      <w:r w:rsidRPr="00ED0A6D">
        <w:rPr>
          <w:rStyle w:val="StyleBoldUnderline"/>
        </w:rPr>
        <w:t>the negative consequences of offshore drilling have been clear.</w:t>
      </w:r>
      <w:r w:rsidRPr="00ED0A6D">
        <w:rPr>
          <w:sz w:val="14"/>
        </w:rPr>
        <w:t xml:space="preserve"> Energy companies have a great economic interest in offshore drilling, with oil companies looking to increase profits while alternatives seek investment to meet growing energy demands. </w:t>
      </w:r>
      <w:r w:rsidRPr="00ED0A6D">
        <w:rPr>
          <w:rStyle w:val="StyleBoldUnderline"/>
        </w:rPr>
        <w:t xml:space="preserve">Nearby communities’ interests are split, with economic profit from the oil industry coming with the increased risk of damage to local ecosystems and wildlife. </w:t>
      </w:r>
      <w:r w:rsidRPr="00ED0A6D">
        <w:rPr>
          <w:sz w:val="14"/>
        </w:rPr>
        <w:t xml:space="preserve">At the center of the debate are the issues of conservation and energy production, and whether or not the risks associated with offshore drilling are acceptable. In Taking Sides, Stephen L. Baird supports offshore oil drilling, citing its necessity in maintaining the current American standard of living. Allowing offshore oil drilling increases America’s ability to produce oil, thus also decrease the country’s dependence on foreign oil and the economic fluctuation that accompany that dependence. Baird draws quotes from U.S. presidents, dating back to Richard Nixon, stating their belief in the importance of energy independence. He also explains the diplomatic ramifications of importing oil and how the United States’ diplomacy has been weakened by its oil interests. Key to Baird’s argument is his defense of offshore drilling as a safe means of oil production. </w:t>
      </w:r>
      <w:r w:rsidRPr="00ED0A6D">
        <w:rPr>
          <w:rStyle w:val="StyleBoldUnderline"/>
        </w:rPr>
        <w:t>“…since 1975, 101,997 barrels spilled</w:t>
      </w:r>
      <w:r w:rsidRPr="00ED0A6D">
        <w:rPr>
          <w:sz w:val="14"/>
        </w:rPr>
        <w:t xml:space="preserve"> from among the 11.855 billion barrels of American oil extracted offshore. This is a 0.001 percent pollution rate.” He compares the man-made pollution to natural pollution, “</w:t>
      </w:r>
      <w:r w:rsidRPr="00ED0A6D">
        <w:rPr>
          <w:rStyle w:val="StyleBoldUnderline"/>
        </w:rPr>
        <w:t>as 620,500 barrels of oil ooze organically from North America’s ocean floors each year.”</w:t>
      </w:r>
    </w:p>
    <w:p w:rsidR="00463EAB" w:rsidRPr="00ED0A6D" w:rsidRDefault="00463EAB" w:rsidP="00463EAB">
      <w:pPr>
        <w:pStyle w:val="Heading4"/>
      </w:pPr>
      <w:r w:rsidRPr="00ED0A6D">
        <w:t>Even by lifting the moratorium on OCS it can’t reach onshore levels --- offshore oil will only be at 2.5 billion by 2025</w:t>
      </w:r>
    </w:p>
    <w:p w:rsidR="00463EAB" w:rsidRPr="00ED0A6D" w:rsidRDefault="00463EAB" w:rsidP="00463EAB">
      <w:pPr>
        <w:rPr>
          <w:sz w:val="16"/>
        </w:rPr>
      </w:pPr>
      <w:r w:rsidRPr="00ED0A6D">
        <w:rPr>
          <w:rStyle w:val="StyleStyleBold12pt"/>
        </w:rPr>
        <w:t>Zygourakis 8</w:t>
      </w:r>
      <w:r w:rsidRPr="00ED0A6D">
        <w:t xml:space="preserve"> </w:t>
      </w:r>
      <w:r w:rsidRPr="00ED0A6D">
        <w:rPr>
          <w:sz w:val="16"/>
        </w:rPr>
        <w:t>- Kyriacos Zygourakis , Professor in Chemical and Biomolecular Engineering @Rice, August 11</w:t>
      </w:r>
      <w:r w:rsidRPr="00ED0A6D">
        <w:rPr>
          <w:sz w:val="16"/>
          <w:vertAlign w:val="superscript"/>
        </w:rPr>
        <w:t>th</w:t>
      </w:r>
      <w:r w:rsidRPr="00ED0A6D">
        <w:rPr>
          <w:sz w:val="16"/>
        </w:rPr>
        <w:t xml:space="preserve">, 2008, How Much Offshore Oil &amp; Gas Is There, Really?, </w:t>
      </w:r>
      <w:hyperlink r:id="rId41" w:history="1">
        <w:r w:rsidRPr="00ED0A6D">
          <w:rPr>
            <w:rStyle w:val="Hyperlink"/>
            <w:sz w:val="16"/>
          </w:rPr>
          <w:t>http://www.evworld.com/article.cfm?storyid=1510//RSoni</w:t>
        </w:r>
      </w:hyperlink>
      <w:r w:rsidRPr="00ED0A6D">
        <w:rPr>
          <w:sz w:val="16"/>
        </w:rPr>
        <w:t xml:space="preserve"> </w:t>
      </w:r>
    </w:p>
    <w:p w:rsidR="00463EAB" w:rsidRPr="00ED0A6D" w:rsidRDefault="00463EAB" w:rsidP="00463EAB">
      <w:pPr>
        <w:rPr>
          <w:rStyle w:val="StyleBoldUnderline"/>
        </w:rPr>
      </w:pPr>
      <w:r w:rsidRPr="00ED0A6D">
        <w:rPr>
          <w:rStyle w:val="StyleBoldUnderline"/>
        </w:rPr>
        <w:t>How Fast and How Soon Can We Produce the OCS Oil</w:t>
      </w:r>
      <w:r w:rsidRPr="00ED0A6D">
        <w:rPr>
          <w:sz w:val="16"/>
        </w:rPr>
        <w:t xml:space="preserve">? The NPC report presents the following projections: By 2025, oil resources from OCS moratoria areas could increase </w:t>
      </w:r>
      <w:r w:rsidRPr="00ED0A6D">
        <w:rPr>
          <w:rStyle w:val="StyleBoldUnderline"/>
        </w:rPr>
        <w:t xml:space="preserve">U.S. crude oil production by more than 1.0 million barrels per day. Nearly 2.8 billion barrels of crude oil could be produced between now and 2025, </w:t>
      </w:r>
      <w:r w:rsidRPr="00ED0A6D">
        <w:rPr>
          <w:sz w:val="16"/>
        </w:rPr>
        <w:t xml:space="preserve">production </w:t>
      </w:r>
      <w:r w:rsidRPr="00ED0A6D">
        <w:rPr>
          <w:rStyle w:val="StyleBoldUnderline"/>
        </w:rPr>
        <w:t>that would not be realized if the existing moratoria were continued</w:t>
      </w:r>
      <w:r w:rsidRPr="00ED0A6D">
        <w:rPr>
          <w:sz w:val="16"/>
        </w:rPr>
        <w:t xml:space="preserve">. The 2007 AEO also reports that production would not start before 2017, but projects that access to OCS will increase </w:t>
      </w:r>
      <w:r w:rsidRPr="00ED0A6D">
        <w:rPr>
          <w:rStyle w:val="StyleBoldUnderline"/>
        </w:rPr>
        <w:t>the lower-48 offshore crude oil production by only 200,000 barrels</w:t>
      </w:r>
      <w:r w:rsidRPr="00ED0A6D">
        <w:rPr>
          <w:sz w:val="16"/>
        </w:rPr>
        <w:t xml:space="preserve"> per day. The previously cited NY Times article quotes David Kirsch, an oil analyst at PFC Energy, who claims that </w:t>
      </w:r>
      <w:r w:rsidRPr="00ED0A6D">
        <w:rPr>
          <w:rStyle w:val="StyleBoldUnderline"/>
        </w:rPr>
        <w:t xml:space="preserve">"…if the most promising areas off Florida and California were opened for </w:t>
      </w:r>
      <w:r w:rsidRPr="00ED0A6D">
        <w:rPr>
          <w:rStyle w:val="StyleBoldUnderline"/>
        </w:rPr>
        <w:lastRenderedPageBreak/>
        <w:t>drilling, their peak production in a decade could be as little as 250,000 barrels</w:t>
      </w:r>
      <w:r w:rsidRPr="00ED0A6D">
        <w:rPr>
          <w:sz w:val="16"/>
        </w:rPr>
        <w:t xml:space="preserve"> a day — </w:t>
      </w:r>
      <w:r w:rsidRPr="00ED0A6D">
        <w:rPr>
          <w:rStyle w:val="StyleBoldUnderline"/>
        </w:rPr>
        <w:t>less than a quarter of what the gulf produces now…"</w:t>
      </w:r>
    </w:p>
    <w:p w:rsidR="00463EAB" w:rsidRPr="00ED0A6D" w:rsidRDefault="00463EAB" w:rsidP="00463EAB"/>
    <w:p w:rsidR="007A33B1" w:rsidRPr="00ED0A6D" w:rsidRDefault="007A33B1" w:rsidP="007A33B1">
      <w:pPr>
        <w:pStyle w:val="Heading3"/>
      </w:pPr>
      <w:r w:rsidRPr="00ED0A6D">
        <w:lastRenderedPageBreak/>
        <w:t>2nc solvency</w:t>
      </w:r>
    </w:p>
    <w:p w:rsidR="007A33B1" w:rsidRPr="00ED0A6D" w:rsidRDefault="007A33B1" w:rsidP="007A33B1">
      <w:pPr>
        <w:pStyle w:val="Heading4"/>
      </w:pPr>
      <w:r w:rsidRPr="00ED0A6D">
        <w:t xml:space="preserve">New drilling means a lot more oil --- shale oil boom didn’t deplete any sort of reserves </w:t>
      </w:r>
    </w:p>
    <w:p w:rsidR="007A33B1" w:rsidRPr="00ED0A6D" w:rsidRDefault="007A33B1" w:rsidP="007A33B1">
      <w:pPr>
        <w:rPr>
          <w:sz w:val="16"/>
        </w:rPr>
      </w:pPr>
      <w:r w:rsidRPr="00ED0A6D">
        <w:rPr>
          <w:rStyle w:val="StyleStyleBold12pt"/>
        </w:rPr>
        <w:t>Badiali 14</w:t>
      </w:r>
      <w:r w:rsidRPr="00ED0A6D">
        <w:rPr>
          <w:sz w:val="16"/>
        </w:rPr>
        <w:t xml:space="preserve"> -Matt Badiali, editor, June 11</w:t>
      </w:r>
      <w:r w:rsidRPr="00ED0A6D">
        <w:rPr>
          <w:sz w:val="16"/>
          <w:vertAlign w:val="superscript"/>
        </w:rPr>
        <w:t>th</w:t>
      </w:r>
      <w:r w:rsidRPr="00ED0A6D">
        <w:rPr>
          <w:sz w:val="16"/>
        </w:rPr>
        <w:t>, 2014, S&amp;A Resource Report, The U.S. Shale Boom Isn't Over... Not Even Close, http://www.growthstockwire.com/3777/the-u-s-shale-boom-isn-t-over-not-even-close//RSoni</w:t>
      </w:r>
    </w:p>
    <w:p w:rsidR="007A33B1" w:rsidRPr="00ED0A6D" w:rsidRDefault="007A33B1" w:rsidP="007A33B1">
      <w:pPr>
        <w:rPr>
          <w:rStyle w:val="StyleBoldUnderline"/>
        </w:rPr>
      </w:pPr>
      <w:r w:rsidRPr="00ED0A6D">
        <w:rPr>
          <w:rStyle w:val="StyleBoldUnderline"/>
        </w:rPr>
        <w:t>Think you've made a lot of</w:t>
      </w:r>
      <w:r w:rsidRPr="00ED0A6D">
        <w:rPr>
          <w:sz w:val="16"/>
        </w:rPr>
        <w:t xml:space="preserve"> money </w:t>
      </w:r>
      <w:r w:rsidRPr="00ED0A6D">
        <w:rPr>
          <w:rStyle w:val="StyleBoldUnderline"/>
        </w:rPr>
        <w:t>from the U.S. oil and gas boom? You ain't seen nothing ye</w:t>
      </w:r>
      <w:r w:rsidRPr="00ED0A6D">
        <w:rPr>
          <w:sz w:val="16"/>
        </w:rPr>
        <w:t xml:space="preserve">t... By now, you've heard much about the shale boom. </w:t>
      </w:r>
      <w:r w:rsidRPr="00ED0A6D">
        <w:rPr>
          <w:rStyle w:val="StyleBoldUnderline"/>
        </w:rPr>
        <w:t>Drilling technologies have allowed us to extract oil and gas directly from the source rocks, or shale..</w:t>
      </w:r>
      <w:r w:rsidRPr="00ED0A6D">
        <w:rPr>
          <w:sz w:val="16"/>
        </w:rPr>
        <w:t>. and reversed a nearly 40-year decline in oil production</w:t>
      </w:r>
      <w:r w:rsidRPr="00ED0A6D">
        <w:rPr>
          <w:rStyle w:val="StyleBoldUnderline"/>
        </w:rPr>
        <w:t>. In 2008, the United States produced 1.8 billion barrels of oil. In 2013, we produced 2.7 billion barrels... a 50% increase in five years.</w:t>
      </w:r>
      <w:r w:rsidRPr="00ED0A6D">
        <w:rPr>
          <w:sz w:val="16"/>
        </w:rPr>
        <w:t xml:space="preserve"> One way or another, you've probably made money from this trend. The oil boom has helped keep the economy afloat. Oil stocks, as measured by the iShares U.S. Energy ETF (IYE), are up 47% over the past two years. They've helped power the broad market indexes to new highs. </w:t>
      </w:r>
      <w:r w:rsidRPr="00ED0A6D">
        <w:rPr>
          <w:rStyle w:val="StyleBoldUnderline"/>
        </w:rPr>
        <w:t>Many believe that there isn't enough oil in shale for the boom to last... But we've done the math. It's an estimate people aren't getting from the U.S. government. And it shows what the skeptics are missing... Conventional oilfields – the "gushers" you might see in the movies – are geologic anomalies</w:t>
      </w:r>
      <w:r w:rsidRPr="00ED0A6D">
        <w:rPr>
          <w:sz w:val="16"/>
        </w:rPr>
        <w:t xml:space="preserve">. They have to be in just the right place to catch the oil. </w:t>
      </w:r>
      <w:r w:rsidRPr="00ED0A6D">
        <w:rPr>
          <w:rStyle w:val="StyleBoldUnderline"/>
        </w:rPr>
        <w:t>Oil doesn't form in an oilfield. It migrates to that field from the shale. And not much of that shale oil makes it into the fields</w:t>
      </w:r>
      <w:r w:rsidRPr="00ED0A6D">
        <w:rPr>
          <w:sz w:val="16"/>
        </w:rPr>
        <w:t xml:space="preserve">. On average, just 10% of the oil formed in the shale source seeps into conventional oilfields. </w:t>
      </w:r>
      <w:r w:rsidRPr="00ED0A6D">
        <w:rPr>
          <w:rStyle w:val="StyleBoldUnderline"/>
        </w:rPr>
        <w:t>In other words</w:t>
      </w:r>
      <w:r w:rsidRPr="00ED0A6D">
        <w:rPr>
          <w:sz w:val="16"/>
        </w:rPr>
        <w:t xml:space="preserve">, around 90% of the </w:t>
      </w:r>
      <w:r w:rsidRPr="00ED0A6D">
        <w:rPr>
          <w:rStyle w:val="StyleBoldUnderline"/>
        </w:rPr>
        <w:t>oil either stays in the shale or leaks out to be lost.</w:t>
      </w:r>
      <w:r w:rsidRPr="00ED0A6D">
        <w:rPr>
          <w:sz w:val="16"/>
        </w:rPr>
        <w:t xml:space="preserve"> According to the Energy Information Administration (EIA), from 1859 to 2013, the U</w:t>
      </w:r>
      <w:r w:rsidRPr="00ED0A6D">
        <w:rPr>
          <w:rStyle w:val="StyleBoldUnderline"/>
        </w:rPr>
        <w:t>.S. produced 209 billion barrels of oil from conventional oilfields</w:t>
      </w:r>
      <w:r w:rsidRPr="00ED0A6D">
        <w:rPr>
          <w:sz w:val="16"/>
        </w:rPr>
        <w:t xml:space="preserve">. And there are an estimated 30 billion barrels of conventional oil in reserves (not yet produced). That means over the past 150 years, the total oil from conventional U.S. fields is about 239 billion barrels. </w:t>
      </w:r>
      <w:r w:rsidRPr="00ED0A6D">
        <w:rPr>
          <w:rStyle w:val="StyleBoldUnderline"/>
        </w:rPr>
        <w:t>We can use that number and a little science to get an idea of how much oil shales hold. As I said, we can recover about 239 billion barrels of oil from conventional oilfields. But that's only a small fraction – just 35% – of all the oil in there.</w:t>
      </w:r>
      <w:r w:rsidRPr="00ED0A6D">
        <w:rPr>
          <w:sz w:val="16"/>
        </w:rPr>
        <w:t xml:space="preserve"> That means about 682 billion barrels of oil remain in those fields. That's a lot of oil. (For context, the U.S. consumes about seven billion barrels a year.) And remember, that's still only around 10% of the total oil in the source shale. So the shale actually contains about 6.8 trillion barrels of oil. If we account for the volume of oil that migrated out, the shale still holds about 6.1 trillion barrels of oil. shale oil vs conventional oil fields </w:t>
      </w:r>
      <w:r w:rsidRPr="00ED0A6D">
        <w:rPr>
          <w:rStyle w:val="StyleBoldUnderline"/>
        </w:rPr>
        <w:t>The infographic above illustrates this point. The small (blue) triangle shows all the oil that we recovered from conventional oilfields (and all the reserves yet to be produced). That's oil held in normal oilfields, not shale</w:t>
      </w:r>
      <w:r w:rsidRPr="00ED0A6D">
        <w:rPr>
          <w:sz w:val="16"/>
        </w:rPr>
        <w:t xml:space="preserve">. The next larger (green) triangle shows all the oil held in conventional oilfields. The largest triangle shows all the oil in shale. As we said, if we take out the conventional oil, there are roughly 6.1 trillion barrels of oil remaining. </w:t>
      </w:r>
      <w:r w:rsidRPr="00ED0A6D">
        <w:rPr>
          <w:rStyle w:val="StyleBoldUnderline"/>
        </w:rPr>
        <w:t>If we can recover just 5% of that oil (we're getting 4% to 6% out of the Bakken today), we'll get about 300 billion barrels.</w:t>
      </w:r>
      <w:r w:rsidRPr="00ED0A6D">
        <w:rPr>
          <w:sz w:val="16"/>
        </w:rPr>
        <w:t xml:space="preserve"> That's more oil than the U.S. produced in the history of the oil industry AND all the oil reserves we have today. Some skeptics argue that our ability to tap into that oil is limited. Shale oil is trickier to extract than the oil from a conventional well. </w:t>
      </w:r>
      <w:r w:rsidRPr="00ED0A6D">
        <w:rPr>
          <w:rStyle w:val="StyleBoldUnderline"/>
        </w:rPr>
        <w:t>And productivity per shale well isn't as good as a conventional well. But we don't have to worry about the productivity of a single shale well. There's so much oil trapped in shale that we can drill many more shale wells than we could conventional wells. U.S. shale oil can provide our energy needs for decades to come. And companies are continuing to find innovative ways to extract it.</w:t>
      </w:r>
    </w:p>
    <w:p w:rsidR="007A33B1" w:rsidRPr="00ED0A6D" w:rsidRDefault="007A33B1" w:rsidP="007A33B1">
      <w:pPr>
        <w:rPr>
          <w:rStyle w:val="StyleBoldUnderline"/>
        </w:rPr>
      </w:pPr>
    </w:p>
    <w:p w:rsidR="007A33B1" w:rsidRPr="00ED0A6D" w:rsidRDefault="007A33B1" w:rsidP="007A33B1"/>
    <w:p w:rsidR="007A33B1" w:rsidRPr="00ED0A6D" w:rsidRDefault="007A33B1" w:rsidP="007A33B1"/>
    <w:p w:rsidR="007A33B1" w:rsidRPr="00ED0A6D" w:rsidRDefault="007A33B1" w:rsidP="007A33B1">
      <w:pPr>
        <w:tabs>
          <w:tab w:val="left" w:pos="3178"/>
        </w:tabs>
      </w:pPr>
    </w:p>
    <w:p w:rsidR="007A33B1" w:rsidRPr="00ED0A6D" w:rsidRDefault="007A33B1" w:rsidP="007A33B1">
      <w:pPr>
        <w:tabs>
          <w:tab w:val="left" w:pos="3178"/>
        </w:tabs>
      </w:pPr>
    </w:p>
    <w:p w:rsidR="007A33B1" w:rsidRPr="00ED0A6D" w:rsidRDefault="007A33B1" w:rsidP="007A33B1">
      <w:pPr>
        <w:tabs>
          <w:tab w:val="left" w:pos="3178"/>
        </w:tabs>
      </w:pPr>
    </w:p>
    <w:p w:rsidR="007A33B1" w:rsidRPr="00ED0A6D" w:rsidRDefault="007A33B1" w:rsidP="007A33B1">
      <w:pPr>
        <w:tabs>
          <w:tab w:val="left" w:pos="3178"/>
        </w:tabs>
      </w:pPr>
    </w:p>
    <w:p w:rsidR="007A33B1" w:rsidRPr="00ED0A6D" w:rsidRDefault="007A33B1" w:rsidP="007A33B1">
      <w:pPr>
        <w:tabs>
          <w:tab w:val="left" w:pos="3178"/>
        </w:tabs>
      </w:pPr>
    </w:p>
    <w:p w:rsidR="007A33B1" w:rsidRPr="00ED0A6D" w:rsidRDefault="007A33B1" w:rsidP="007A33B1">
      <w:pPr>
        <w:tabs>
          <w:tab w:val="left" w:pos="3178"/>
        </w:tabs>
      </w:pPr>
    </w:p>
    <w:p w:rsidR="007A33B1" w:rsidRPr="00ED0A6D" w:rsidRDefault="00ED0A6D" w:rsidP="007A33B1">
      <w:pPr>
        <w:tabs>
          <w:tab w:val="left" w:pos="3178"/>
        </w:tabs>
      </w:pPr>
      <w:hyperlink r:id="rId42" w:history="1">
        <w:r w:rsidR="007A33B1" w:rsidRPr="00ED0A6D">
          <w:rPr>
            <w:rFonts w:eastAsia="Times New Roman" w:cs="Times New Roman"/>
            <w:color w:val="1076C0"/>
            <w:sz w:val="23"/>
            <w:szCs w:val="23"/>
          </w:rPr>
          <w:br/>
        </w:r>
      </w:hyperlink>
    </w:p>
    <w:p w:rsidR="007A33B1" w:rsidRPr="00ED0A6D" w:rsidRDefault="007A33B1" w:rsidP="007A33B1"/>
    <w:p w:rsidR="007A33B1" w:rsidRPr="00ED0A6D" w:rsidRDefault="007A33B1" w:rsidP="007A33B1">
      <w:pPr>
        <w:pStyle w:val="Heading4"/>
      </w:pPr>
      <w:r w:rsidRPr="00ED0A6D">
        <w:lastRenderedPageBreak/>
        <w:t xml:space="preserve">CP recovers </w:t>
      </w:r>
      <w:r w:rsidRPr="00ED0A6D">
        <w:rPr>
          <w:u w:val="single"/>
        </w:rPr>
        <w:t xml:space="preserve">a lot more </w:t>
      </w:r>
      <w:r w:rsidRPr="00ED0A6D">
        <w:t xml:space="preserve">oil --- also no bubble </w:t>
      </w:r>
    </w:p>
    <w:p w:rsidR="007A33B1" w:rsidRPr="00ED0A6D" w:rsidRDefault="007A33B1" w:rsidP="007A33B1">
      <w:r w:rsidRPr="00ED0A6D">
        <w:rPr>
          <w:rStyle w:val="StyleStyleBold12pt"/>
        </w:rPr>
        <w:t>Maugeri 13</w:t>
      </w:r>
      <w:r w:rsidRPr="00ED0A6D">
        <w:t xml:space="preserve"> -</w:t>
      </w:r>
      <w:r w:rsidRPr="00ED0A6D">
        <w:rPr>
          <w:sz w:val="16"/>
        </w:rPr>
        <w:t xml:space="preserve">Leonardo Maugeri is the Roy Family Fellow at the Belfer Center for Science and International Affairs and a former senior executive at Eni, "The U.S. Shale Oil Boom: Potential Impacts and Vulnerabilities of an Unconventional Energy Source", </w:t>
      </w:r>
      <w:hyperlink r:id="rId43" w:history="1">
        <w:r w:rsidRPr="00ED0A6D">
          <w:rPr>
            <w:rStyle w:val="Hyperlink"/>
            <w:sz w:val="16"/>
          </w:rPr>
          <w:t>http://belfercenter.ksg.harvard.edu/publication/23193/us_shale_oil_boom.html//RSoni</w:t>
        </w:r>
      </w:hyperlink>
      <w:r w:rsidRPr="00ED0A6D">
        <w:rPr>
          <w:sz w:val="16"/>
        </w:rPr>
        <w:t xml:space="preserve"> </w:t>
      </w:r>
    </w:p>
    <w:p w:rsidR="007A33B1" w:rsidRPr="00ED0A6D" w:rsidRDefault="007A33B1" w:rsidP="007A33B1">
      <w:pPr>
        <w:rPr>
          <w:rStyle w:val="StyleBoldUnderline"/>
        </w:rPr>
      </w:pPr>
      <w:r w:rsidRPr="00ED0A6D">
        <w:rPr>
          <w:rStyle w:val="StyleBoldUnderline"/>
        </w:rPr>
        <w:t xml:space="preserve">The nascent state of U.S. shale oil production contrasts sharply with its rapid pace of growth. </w:t>
      </w:r>
      <w:r w:rsidRPr="00ED0A6D">
        <w:t xml:space="preserve">When significant shale oil drilling activity first began in 2007 across the U.S. portion of the Bakken formation (North Dakota and Montana), the resource potential of tight and shale oil was virtually absent from the United States and the international oil map. It remained so until 2011, when Bakken shale oil production started to surprise most experts and the Eagle Ford and Permian Basin shale formations began to emerge as additional contributors to the unexpected shale oil boom. </w:t>
      </w:r>
      <w:r w:rsidRPr="00ED0A6D">
        <w:rPr>
          <w:rStyle w:val="StyleBoldUnderline"/>
        </w:rPr>
        <w:t>By the end of 2012, that boom released an overall production of more than 1.5 mbd of crude oil</w:t>
      </w:r>
      <w:r w:rsidRPr="00ED0A6D">
        <w:t xml:space="preserve">, starting from virtually zero in 2006. </w:t>
      </w:r>
      <w:r w:rsidRPr="00ED0A6D">
        <w:rPr>
          <w:rStyle w:val="StyleBoldUnderline"/>
        </w:rPr>
        <w:t xml:space="preserve">Not until recently have industry experts widely recognized the enormous original oil in place </w:t>
      </w:r>
      <w:r w:rsidRPr="00ED0A6D">
        <w:t xml:space="preserve">(OOP) in the Bakken, Eagle Ford, and Permian Basin – </w:t>
      </w:r>
      <w:r w:rsidRPr="00ED0A6D">
        <w:rPr>
          <w:rStyle w:val="StyleBoldUnderline"/>
        </w:rPr>
        <w:t>the “Big Three” U.S. shale oil formatio</w:t>
      </w:r>
      <w:r w:rsidRPr="00ED0A6D">
        <w:t xml:space="preserve">ns – but its precise size is still a matter of speculation and continuous update. For example, the largest operator in Bakken- Three Forks, Continental Resources now estimates that </w:t>
      </w:r>
      <w:r w:rsidRPr="00ED0A6D">
        <w:rPr>
          <w:rStyle w:val="StyleBoldUnderline"/>
        </w:rPr>
        <w:t>Bakken may hold 900 billion barrels OOP</w:t>
      </w:r>
      <w:r w:rsidRPr="00ED0A6D">
        <w:t xml:space="preserve">, a </w:t>
      </w:r>
      <w:r w:rsidRPr="00ED0A6D">
        <w:rPr>
          <w:rStyle w:val="StyleBoldUnderline"/>
        </w:rPr>
        <w:t xml:space="preserve">two- fold increase in the 2012 assessment. </w:t>
      </w:r>
      <w:r w:rsidRPr="00ED0A6D">
        <w:t xml:space="preserve">That would make Bakken’s endowment alone larger than Saudi Ara- bia. However, the extremely low porosity of these formations, the dramatic decline rates after the early months of production of each shale well and </w:t>
      </w:r>
      <w:r w:rsidRPr="00ED0A6D">
        <w:rPr>
          <w:rStyle w:val="StyleBoldUnderline"/>
        </w:rPr>
        <w:t>its relatively high overall costs, have contributed to a wide- spread belief that recoverable shale oil reserves only represent a tiny fraction</w:t>
      </w:r>
      <w:r w:rsidRPr="00ED0A6D">
        <w:t xml:space="preserve"> (&lt;2 percent) of the original OOP.2 But this belief is also evolving. For example, the U.S. Geological Survey (USGS) in its 2008 assessment of Bakken reserves</w:t>
      </w:r>
      <w:r w:rsidRPr="00ED0A6D">
        <w:rPr>
          <w:rStyle w:val="StyleBoldUnderline"/>
        </w:rPr>
        <w:t>, assumed a recovery rate lower than 2 percent, implying an estimated 3.0 to 4.3 billion barrels of undiscovered, technically recoverable oil reserves</w:t>
      </w:r>
      <w:r w:rsidRPr="00ED0A6D">
        <w:t xml:space="preserve"> – an assessment that, at the time, represented a 25-fold increase in the amount of recoverable Bakken oil compared to 151 million barrels of oil estimated in the 1995 USGS as- sessment. </w:t>
      </w:r>
      <w:r w:rsidRPr="00ED0A6D">
        <w:rPr>
          <w:rStyle w:val="StyleBoldUnderline"/>
        </w:rPr>
        <w:t>In April 2013, the USGS revised the number again to an estimated mean of 7.4 billion barrels oil, a two-fold increase in 5 years</w:t>
      </w:r>
      <w:r w:rsidRPr="00ED0A6D">
        <w:t xml:space="preserve">. The science of assessing oil and gas resources and reserves is not exact, and these figures are bound to change again in the future, as knowledge and technology evolve. For many observers and experts, therefore, the shale oil phenomenon will prove merely temporary, a sort of bubble inflated by the very rapid ramp-up of production in the early months of a well activity but doomed to bust as soon the best shale areas have gone. Yet things are more complex than that, as </w:t>
      </w:r>
      <w:r w:rsidRPr="00ED0A6D">
        <w:rPr>
          <w:rStyle w:val="StyleBoldUnderline"/>
        </w:rPr>
        <w:t>the U.S. shale gas experience proved. For almost a decade since its inception in 2000, the shale gas boom also was considered a temporary bubble because of the rapid decline of shale gas wells. Yet the huge endowment of shale gas resources and their intensive drilling at a time of high natural gas prices in the United States (before 2002) provoked a glut of natural gas in the United States.</w:t>
      </w:r>
      <w:r w:rsidRPr="00ED0A6D">
        <w:t xml:space="preserve"> True, like for shale gas, shale oil wells exhibit their peak production rates during the first weeks of opera- tion, generally referred to as initial production during the first 30 days, or IP30. Eventually, they register 40–50 percent lower rates by the end of the first year of production and a further 30–40 percent decline rate by the end of the second year. To date, wells with longer observed production histories of 5–6 years reveal average production rates flattening by about more than 10 percent of IP30 after the fifth year. These decline rates relate to a gross average that I have inferred from the actual behavior of all the wells I have considered for this study. Subsequent yearly decline rates are calculated against the last month of the previous year daily average production. After Year 5, I assumed a flat 7 percent annual decline. Longer-term decline rates and ultimate recovery of a well or entire field are not known within a reason- able approximation until a sufficient history of observable production data is generated and knowledge and technology have achieved a significant level of consolidation. </w:t>
      </w:r>
      <w:r w:rsidRPr="00ED0A6D">
        <w:rPr>
          <w:rStyle w:val="StyleBoldUnderline"/>
        </w:rPr>
        <w:t>This is not the case with shale oil. Sure, there are several ways to forecast the estimated ultimate recovery (EUR) of a well or a field through models</w:t>
      </w:r>
      <w:r w:rsidRPr="00ED0A6D">
        <w:t xml:space="preserve"> (the most common of which is the Arps model analysis of decline curves)4 that simulate the possi- ble behavior of a well in the future. However, </w:t>
      </w:r>
      <w:r w:rsidRPr="00ED0A6D">
        <w:rPr>
          <w:rStyle w:val="StyleBoldUnderline"/>
        </w:rPr>
        <w:t xml:space="preserve">these models may lead to opposite results in the early stages of a new phenomenon, either indicating a </w:t>
      </w:r>
      <w:r w:rsidRPr="00ED0A6D">
        <w:rPr>
          <w:rStyle w:val="StyleBoldUnderline"/>
        </w:rPr>
        <w:lastRenderedPageBreak/>
        <w:t>too pessimistic outcome or overestimating the actual potential of a well or field.</w:t>
      </w:r>
      <w:r w:rsidRPr="00ED0A6D">
        <w:t xml:space="preserve"> This is mostly due to the huge variance of productivity among different shale areas as well as the early stage of knowledge and technology concerning shale oil formations, whose evolution may lead to signifi- cant change in today’s rate of recovery. As of today, </w:t>
      </w:r>
      <w:r w:rsidRPr="00ED0A6D">
        <w:rPr>
          <w:rStyle w:val="StyleBoldUnderline"/>
        </w:rPr>
        <w:t>it is also not clear what could be well spacing opti- mization</w:t>
      </w:r>
      <w:r w:rsidRPr="00ED0A6D">
        <w:t xml:space="preserve"> (e.g., the optimum number of wells per acre) </w:t>
      </w:r>
      <w:r w:rsidRPr="00ED0A6D">
        <w:rPr>
          <w:rStyle w:val="StyleBoldUnderline"/>
        </w:rPr>
        <w:t>in each single formation.</w:t>
      </w:r>
      <w:r w:rsidRPr="00ED0A6D">
        <w:t xml:space="preserve"> Therefore it is not clear what could be the actual extent of drilling intensity and well density in those formations, which in turn has a significant impact on ultimate recovery. Also, </w:t>
      </w:r>
      <w:r w:rsidRPr="00ED0A6D">
        <w:rPr>
          <w:rStyle w:val="StyleBoldUnderline"/>
        </w:rPr>
        <w:t>the EUR calculated on the basis of a very brief period of production could be skewed by the differ- ent approaches to well development followed by different operators. In shale, each oil producer has its own drilling and development strategy</w:t>
      </w:r>
      <w:r w:rsidRPr="00ED0A6D">
        <w:t xml:space="preserve"> that influences initial productive results, decline, etc. For example, the use of larger chokes (chokes control the flow of oil and gas into a pipe) may boost initial productivity while reducing the ultimate recovery, and vice versa. </w:t>
      </w:r>
      <w:r w:rsidRPr="00ED0A6D">
        <w:rPr>
          <w:rStyle w:val="StyleBoldUnderline"/>
        </w:rPr>
        <w:t>In turn, those initial results are used as variables to simulate the future behavior of a well in most models. Consequently, two companies operating in the same area may calculate very different EURs.</w:t>
      </w:r>
      <w:r w:rsidRPr="00ED0A6D">
        <w:t xml:space="preserve"> Also, expert outsiders may calculate EURs on the basis on a set of well data that is not representative at all, thus getting overly pes- simistic or overly optimistic indications.5 Because of the dramatic decline of shale wells, oil companies resort to intensively drilling for new wells that offset the loss of production from older wells. This is a common feature for all low-permeability and unconventional formations, where drilling more wells per number of acres is always necessary to boost 2</w:t>
      </w:r>
      <w:r w:rsidRPr="00ED0A6D">
        <w:rPr>
          <w:rStyle w:val="StyleBoldUnderline"/>
          <w:rFonts w:ascii="Times New Roman" w:hAnsi="Times New Roman" w:cs="Times New Roman"/>
          <w:sz w:val="16"/>
        </w:rPr>
        <w:t> </w:t>
      </w:r>
      <w:r w:rsidRPr="00ED0A6D">
        <w:t xml:space="preserve"> See: Appendix B: Disclaimer on Methodology production rates and increase the overall recovery factor of the entire field/formation. So far “</w:t>
      </w:r>
      <w:r w:rsidRPr="00ED0A6D">
        <w:rPr>
          <w:rStyle w:val="StyleBoldUnderline"/>
        </w:rPr>
        <w:t xml:space="preserve">drilling intensity” has been the key factor that has made possible to recover more oil than previ- ously expected from the huge but hostile shale/tight oil formations existing in the U.S, thereby supporting the boom of the country’s shale oil production. </w:t>
      </w:r>
    </w:p>
    <w:p w:rsidR="007A33B1" w:rsidRPr="00ED0A6D" w:rsidRDefault="007A33B1" w:rsidP="007A33B1">
      <w:pPr>
        <w:pStyle w:val="Heading4"/>
      </w:pPr>
      <w:r w:rsidRPr="00ED0A6D">
        <w:t xml:space="preserve">Shale oil drilling solves prices </w:t>
      </w:r>
    </w:p>
    <w:p w:rsidR="007A33B1" w:rsidRPr="00ED0A6D" w:rsidRDefault="007A33B1" w:rsidP="007A33B1">
      <w:pPr>
        <w:rPr>
          <w:sz w:val="16"/>
        </w:rPr>
      </w:pPr>
      <w:r w:rsidRPr="00ED0A6D">
        <w:rPr>
          <w:rStyle w:val="StyleStyleBold12pt"/>
        </w:rPr>
        <w:t>Beschloss 14</w:t>
      </w:r>
      <w:r w:rsidRPr="00ED0A6D">
        <w:t xml:space="preserve"> </w:t>
      </w:r>
      <w:r w:rsidRPr="00ED0A6D">
        <w:rPr>
          <w:sz w:val="16"/>
        </w:rPr>
        <w:t>–Morris Beschloss, Economic and political expert @ the Desert Sun, June 17</w:t>
      </w:r>
      <w:r w:rsidRPr="00ED0A6D">
        <w:rPr>
          <w:sz w:val="16"/>
          <w:vertAlign w:val="superscript"/>
        </w:rPr>
        <w:t>th</w:t>
      </w:r>
      <w:r w:rsidRPr="00ED0A6D">
        <w:rPr>
          <w:sz w:val="16"/>
        </w:rPr>
        <w:t>, 2014, US Shale Oil Boom Calms Global Oil Prices, Retains Availability, http://www.desertsun.com/story/money/industries/morrisbeschlosseconomics/2014/06/17/us-shale-oil-boom-calms-global-oil-prices-retains-availability/10694881//RSoni</w:t>
      </w:r>
    </w:p>
    <w:p w:rsidR="007A33B1" w:rsidRPr="00ED0A6D" w:rsidRDefault="007A33B1" w:rsidP="007A33B1">
      <w:r w:rsidRPr="00ED0A6D">
        <w:t xml:space="preserve">What </w:t>
      </w:r>
      <w:r w:rsidRPr="00ED0A6D">
        <w:rPr>
          <w:rStyle w:val="StyleBoldUnderline"/>
        </w:rPr>
        <w:t>the Obama Administration either fails to understand, or is oblivious to, is that the world is increasingly dependent on America’s three year-old “fracking</w:t>
      </w:r>
      <w:r w:rsidRPr="00ED0A6D">
        <w:t xml:space="preserve">” boom that </w:t>
      </w:r>
      <w:r w:rsidRPr="00ED0A6D">
        <w:rPr>
          <w:rStyle w:val="StyleBoldUnderline"/>
        </w:rPr>
        <w:t>has lifted U.S. oil production by about three million barrels per day to more than eight million barrels currently</w:t>
      </w:r>
      <w:r w:rsidRPr="00ED0A6D">
        <w:t xml:space="preserve">. Simultaneously, Canada has added another one million BPD, almost exclusively from the “tar sands” of Alberta Province’s Athabasca region. Building the Trans-Canada XL oil pipeline would obviously accelerate Canadian crude shipments to U.S. Gulf Coast refineries, </w:t>
      </w:r>
      <w:r w:rsidRPr="00ED0A6D">
        <w:rPr>
          <w:rStyle w:val="StyleBoldUnderline"/>
        </w:rPr>
        <w:t>building America’s daily crude oil availability to over 10 million barrels per day, likely topping today’s leaders, Russia and Saudi Arabia</w:t>
      </w:r>
      <w:r w:rsidRPr="00ED0A6D">
        <w:t xml:space="preserve">. This is of particular importance, as the Middle East and North African oil fields </w:t>
      </w:r>
      <w:r w:rsidRPr="00ED0A6D">
        <w:rPr>
          <w:rStyle w:val="StyleBoldUnderline"/>
        </w:rPr>
        <w:t>have retracted by an estimated 3.5 million BPD,</w:t>
      </w:r>
      <w:r w:rsidRPr="00ED0A6D">
        <w:t xml:space="preserve"> due to civil wars in Libya, disturbances in Iraq, civil war in Syria, ideological tribal strife in Nigeria, and sanctions imposed against Iran. </w:t>
      </w:r>
      <w:r w:rsidRPr="00ED0A6D">
        <w:rPr>
          <w:rStyle w:val="StyleBoldUnderline"/>
        </w:rPr>
        <w:t>Also, with Europe depending on Russia’s oil and natural gas pipelines relying on 30% of their crude oil, sanctions or other economic punitive actions against Russia, would wreak turmoil on the European economy, already teetering on the edge of a new recession.</w:t>
      </w:r>
      <w:r w:rsidRPr="00ED0A6D">
        <w:t xml:space="preserve"> According to reliable energy experts, the breakdown in oil supplies previously indicated would rise from the current $106 per barrel for West Texas Intermediate, and approximately $115 for Brent crude to an estimated $150 to accommodate universal crude oil needs, were it not for America’s “fracking surge</w:t>
      </w:r>
      <w:r w:rsidRPr="00ED0A6D">
        <w:rPr>
          <w:rStyle w:val="StyleBoldUnderline"/>
        </w:rPr>
        <w:t>.” While China continues to represent the pivot point for the up/down direction of oil pricing, as the world’s largest user, Beijing’s economic direction will magnify the price movements forthcoming in this year’s second half. U.S. demand, which is hanging in at around 19 million barrels per day has already closed the import gap to 25% of its total consumption</w:t>
      </w:r>
      <w:r w:rsidRPr="00ED0A6D">
        <w:t xml:space="preserve"> from 60% as late as 2005. Although there are divergent schools of thought regarding the direction of oil pricing in the next few years, there is unanimity that the balance of pricing power </w:t>
      </w:r>
      <w:r w:rsidRPr="00ED0A6D">
        <w:lastRenderedPageBreak/>
        <w:t xml:space="preserve">has shifted from the turbulent Middle East, North Africa and Russia to how quickly and voluminously the </w:t>
      </w:r>
      <w:r w:rsidRPr="00ED0A6D">
        <w:rPr>
          <w:rStyle w:val="StyleBoldUnderline"/>
        </w:rPr>
        <w:t>U.S. oil production capability and refining potential can be brought to market. With U.S. stockpiles mounting in the intermediate timeframe, a near-term price drop, especially in light of a Southeast Asian demand cut</w:t>
      </w:r>
      <w:r w:rsidRPr="00ED0A6D">
        <w:t xml:space="preserve">, could find U.S. central inventories in a temporary overstock mode. </w:t>
      </w:r>
      <w:r w:rsidRPr="00ED0A6D">
        <w:rPr>
          <w:rStyle w:val="StyleBoldUnderline"/>
        </w:rPr>
        <w:t>This could even become more severe if Iran and Iraq, containing the second and third largest global oil reserves resolve the geopolitical pressures that have reduced their exports</w:t>
      </w:r>
      <w:r w:rsidRPr="00ED0A6D">
        <w:t xml:space="preserve">. However, a realistic longer term outlook, which envisions a worldwide demand growing from current 90 million barrels per day now, to 120 million BPD within the next decade, would indicate global prices sharply on the upside, with the U.S. and Canada’s maximum output becoming the global center of gravity in the oil world. </w:t>
      </w:r>
    </w:p>
    <w:p w:rsidR="007A33B1" w:rsidRPr="00ED0A6D" w:rsidRDefault="007A33B1" w:rsidP="007A33B1"/>
    <w:p w:rsidR="007A33B1" w:rsidRPr="00ED0A6D" w:rsidRDefault="007A33B1" w:rsidP="007A33B1">
      <w:pPr>
        <w:pStyle w:val="Heading4"/>
      </w:pPr>
      <w:r w:rsidRPr="00ED0A6D">
        <w:t xml:space="preserve">More evidence – more onshore drilling results in more oil </w:t>
      </w:r>
    </w:p>
    <w:p w:rsidR="007A33B1" w:rsidRPr="00ED0A6D" w:rsidRDefault="007A33B1" w:rsidP="007A33B1">
      <w:r w:rsidRPr="00ED0A6D">
        <w:rPr>
          <w:rStyle w:val="StyleStyleBold12pt"/>
        </w:rPr>
        <w:t>Maugeri 13</w:t>
      </w:r>
      <w:r w:rsidRPr="00ED0A6D">
        <w:t xml:space="preserve"> -</w:t>
      </w:r>
      <w:r w:rsidRPr="00ED0A6D">
        <w:rPr>
          <w:sz w:val="16"/>
        </w:rPr>
        <w:t xml:space="preserve">Leonardo Maugeri is the Roy Family Fellow at the Belfer Center for Science and International Affairs and a former senior executive at Eni, "The U.S. Shale Oil Boom: Potential Impacts and Vulnerabilities of an Unconventional Energy Source", </w:t>
      </w:r>
      <w:hyperlink r:id="rId44" w:history="1">
        <w:r w:rsidRPr="00ED0A6D">
          <w:rPr>
            <w:rStyle w:val="Hyperlink"/>
            <w:sz w:val="16"/>
          </w:rPr>
          <w:t>http://belfercenter.ksg.harvard.edu/publication/23193/us_shale_oil_boom.html//RSoni</w:t>
        </w:r>
      </w:hyperlink>
      <w:r w:rsidRPr="00ED0A6D">
        <w:rPr>
          <w:sz w:val="16"/>
        </w:rPr>
        <w:t xml:space="preserve"> </w:t>
      </w:r>
    </w:p>
    <w:p w:rsidR="007A33B1" w:rsidRPr="00ED0A6D" w:rsidRDefault="007A33B1" w:rsidP="007A33B1">
      <w:pPr>
        <w:rPr>
          <w:rStyle w:val="StyleBoldUnderline"/>
        </w:rPr>
      </w:pPr>
      <w:r w:rsidRPr="00ED0A6D">
        <w:rPr>
          <w:rStyle w:val="StyleBoldUnderline"/>
        </w:rPr>
        <w:t>To sum up, the resource size of U.S. shale and tight oil formations, and the ability of the industry to devel- op</w:t>
      </w:r>
      <w:r w:rsidRPr="00ED0A6D">
        <w:rPr>
          <w:sz w:val="16"/>
        </w:rPr>
        <w:t xml:space="preserve"> them through steady improvements of technology, </w:t>
      </w:r>
      <w:r w:rsidRPr="00ED0A6D">
        <w:rPr>
          <w:rStyle w:val="StyleBoldUnderline"/>
        </w:rPr>
        <w:t>support the continuation of the U.S. shale oil boom and dwarf earlier forecasts about its scope and potential.</w:t>
      </w:r>
      <w:r w:rsidRPr="00ED0A6D">
        <w:rPr>
          <w:sz w:val="16"/>
        </w:rPr>
        <w:t xml:space="preserve"> On the other hand, the unique characteristics of shale oil – and in particular the drilling intensity it involves – make it extremely vulnerable to both a drop in price and environmental opposition in most areas while persisting bottlenecks of the U.S. midstream and downstream system may further endanger the boom’s scope. What is the result of all this? To answer this question, I used a possible best-case scenario encompassing a West Texas Intermediate (WTI) price of $85 per barrel in 2013, $80 per barrel in 2014, $75 in 2016, and $65 long term, along with an 8 percent per-well cost reduction per year through 2017 (that is consistent with what is already happening across the shale industry), and the progressive easing of the transportation problems that now imply significant price discounts for most of U.S. shale crude oils. My projection of </w:t>
      </w:r>
      <w:r w:rsidRPr="00ED0A6D">
        <w:rPr>
          <w:rStyle w:val="StyleBoldUnderline"/>
        </w:rPr>
        <w:t>the total U.S. oil potential also assumes that, from 2013 to 2017, more than 6,000 new oil producing wells are brought online annually in the shale/tight oil arena alone.</w:t>
      </w:r>
      <w:r w:rsidRPr="00ED0A6D">
        <w:rPr>
          <w:sz w:val="16"/>
        </w:rPr>
        <w:t xml:space="preserve"> Appendix A, which focuses on the analysis of the big U.S. shale formations and their specific potential, offers the detailed figures I used. </w:t>
      </w:r>
      <w:r w:rsidRPr="00ED0A6D">
        <w:rPr>
          <w:rStyle w:val="StyleBoldUnderline"/>
        </w:rPr>
        <w:t>I only sum- marize the results of that analysis here. If this scenario materializes, by 2017 shale crude oil production in the United States could approach 5 mbd per year</w:t>
      </w:r>
      <w:r w:rsidRPr="00ED0A6D">
        <w:rPr>
          <w:sz w:val="16"/>
        </w:rPr>
        <w:t xml:space="preserve"> compared to more than 1.5 mbd in December 2012. Belfer Center for Science and International Affairs | Harvard Kennedy School 19 Over this same period, growth in U.S. crude oil produced by conventional sources will likely stabilize or grow modestly as a result of contrasting forces. True, </w:t>
      </w:r>
      <w:r w:rsidRPr="00ED0A6D">
        <w:rPr>
          <w:rStyle w:val="StyleBoldUnderline"/>
        </w:rPr>
        <w:t>U.S conventional oilfields are mature and declining, but the extensive application of advanced tech- nologies to recover more oil can temper and, in some cases, can revive their output. Among these tech- nologies are EOR methods</w:t>
      </w:r>
      <w:r w:rsidRPr="00ED0A6D">
        <w:rPr>
          <w:sz w:val="16"/>
        </w:rPr>
        <w:t xml:space="preserve">, such as the use of steam, chemicals, and heavy gases such as carbon dioxide as well as the same technologies used to get the oil out of shale formations—e.g., horizontal drilling and fracking. </w:t>
      </w:r>
      <w:r w:rsidRPr="00ED0A6D">
        <w:rPr>
          <w:rStyle w:val="StyleBoldUnderline"/>
        </w:rPr>
        <w:t>Several oil basins in the United States are already experiencing this new stage of redevelopment that, combined with emerging production from shale and tight oil formations, has reversed the decline of most American oil producing states since 2007</w:t>
      </w:r>
      <w:r w:rsidRPr="00ED0A6D">
        <w:rPr>
          <w:sz w:val="16"/>
        </w:rPr>
        <w:t>, as shown in Table 4. At the same time, after the plunge in production as a result of the Deepwater Horizon blowout in April 2010 and the temporary moratorium on drilling, production in the Gulf of Mexico will recover in the next few years, spurred by a renewed rush for drilling and development that has already brought about poten- tial new massive discoveries, such as those of Shenandoah and Coronado. So far, of all U</w:t>
      </w:r>
      <w:r w:rsidRPr="00ED0A6D">
        <w:rPr>
          <w:rStyle w:val="StyleBoldUnderline"/>
        </w:rPr>
        <w:t>.S. oil producing states, only Alaska, California, Montana, and Louisiana have faced an apparently irreversible decline of their crude production</w:t>
      </w:r>
      <w:r w:rsidRPr="00ED0A6D">
        <w:rPr>
          <w:sz w:val="16"/>
        </w:rPr>
        <w:t xml:space="preserve">. In California, however, </w:t>
      </w:r>
      <w:r w:rsidRPr="00ED0A6D">
        <w:rPr>
          <w:rStyle w:val="StyleBoldUnderline"/>
        </w:rPr>
        <w:t>shale activity could be boosted in the future by the massive shale resource of the huge Monterey shale</w:t>
      </w:r>
      <w:r w:rsidRPr="00ED0A6D">
        <w:rPr>
          <w:sz w:val="16"/>
        </w:rPr>
        <w:t xml:space="preserve">, whose potential still needs to be properly assessed. The same is true for Montana, which holds the less productive part of the Bakken formation. Even assuming that U.S. conventional oil production remains relatively steady from 2012 to 2017, one can still plausibly envision the United States producing 10.5 mbd of crude oil by 2017, the highest pro- duction level in the country’s history after the peak of 1970 (10.9 mbd). Adding contributions from rapid- ly growing NGLs, a consequence of both the shale gas and oil boom, and biofuels suggests that total U.S. liquid production could reach slightly less than 16 mbd by 2017, as shown in Table 5. Table 5. U.S. projected oil production, 2012–2017 Liquid production 2012 Average Produc- tion 2012 December Pro- duction 2017 End year Pro- duction </w:t>
      </w:r>
      <w:r w:rsidRPr="00ED0A6D">
        <w:rPr>
          <w:rStyle w:val="StyleBoldUnderline"/>
        </w:rPr>
        <w:t>Conventional crude oil</w:t>
      </w:r>
      <w:r w:rsidRPr="00ED0A6D">
        <w:rPr>
          <w:sz w:val="16"/>
        </w:rPr>
        <w:t xml:space="preserve"> 5.3 5.4 5.4 Tight and shale crude oil 1.14 1.5 5. NGLs 2.3 2.5 3.5 Bioefuls and other 1 0.9 1 </w:t>
      </w:r>
      <w:r w:rsidRPr="00ED0A6D">
        <w:rPr>
          <w:rStyle w:val="StyleBoldUnderline"/>
        </w:rPr>
        <w:t>Processing gains</w:t>
      </w:r>
      <w:r w:rsidRPr="00ED0A6D">
        <w:rPr>
          <w:sz w:val="16"/>
        </w:rPr>
        <w:t xml:space="preserve"> 1 1 1 Total crude oil 6.44 6.9 10.4 Total liquids 10.74 11.3 15.9 This trajectory could make </w:t>
      </w:r>
      <w:r w:rsidRPr="00ED0A6D">
        <w:rPr>
          <w:rStyle w:val="StyleBoldUnderline"/>
        </w:rPr>
        <w:t>U.S. oil production and production capacity the world’s largest. This revival of U.S. production likely will make Texas re-emerge as a top world oil producer, with about 4 mbd of crude expected by 2017.</w:t>
      </w:r>
      <w:r w:rsidRPr="00ED0A6D">
        <w:rPr>
          <w:sz w:val="16"/>
        </w:rPr>
        <w:t xml:space="preserve"> This can be traced to Texas housing the Eagle Ford and Permian forma- tions, two of the country’s largest, fastest-growing shale areas, along with other conventional oil forma- tions that are experiencing a revival of their production, sometimes in the very </w:t>
      </w:r>
      <w:r w:rsidRPr="00ED0A6D">
        <w:rPr>
          <w:sz w:val="16"/>
        </w:rPr>
        <w:lastRenderedPageBreak/>
        <w:t xml:space="preserve">basins of shale activity. Based on my analysis, the Big Three U.S. shale plays, Bakken-Three Forks (North Dakota), Eagle Ford, and Permian Basin (Texas), have a combined potential production of 4.7 mbd by 2017. (See Appendix A.) The production potential of most other U.S. shale plays remains uncertain. Plays such as the Utica-Point Pleasance, Monterey, and Tuscaloosa-Marine shales, with substantial re- source potential, continue to linger in the initial stages of appraisal while others such as the Niobrara- Codell shale require further analysis after yielding mixed results. Based on a purely probable method, the combined output of all U.S. shale and tight oil plays other than the Big Three may reach 400,000 b/d of crude oil by 2017. This projection may turn very conservative. True, although other U.S. states may lack monster plays such as Bakken-Three Forks, Eagle Ford and the Permian Shale, arguably with the sole ex- ception of California’s Monterey Shale, most of the other shale formations may do better than anticipated due to the intense exploration and development activity they are now witnessing. </w:t>
      </w:r>
      <w:r w:rsidRPr="00ED0A6D">
        <w:rPr>
          <w:rStyle w:val="StyleBoldUnderline"/>
        </w:rPr>
        <w:t>However, while the overall trajectory of the U.S. shale production seems destined to materialize a long- term revolution, the nature of shale and tight oil sector makes it vulnerable to periods of sluggish growth and even significant falls of production. First, a dip of oil prices could entail a fall of drilling activity and thus of U.S. oil production</w:t>
      </w:r>
      <w:r w:rsidRPr="00ED0A6D">
        <w:rPr>
          <w:sz w:val="16"/>
        </w:rPr>
        <w:t xml:space="preserve">, whose en- tity should be commensurate with the size of the oil price decrease. </w:t>
      </w:r>
      <w:r w:rsidRPr="00ED0A6D">
        <w:rPr>
          <w:rStyle w:val="StyleBoldUnderline"/>
        </w:rPr>
        <w:t>Also, in the conventional oil sector, a substantial decrease in oil prices would entail a slowing of exploration and development, particularly in the Gulf of Mexico ultra-deep offshore, but also of mature fields whose re-development requires require substantial investments in costly technologies</w:t>
      </w:r>
      <w:r w:rsidRPr="00ED0A6D">
        <w:rPr>
          <w:sz w:val="16"/>
        </w:rPr>
        <w:t xml:space="preserve">. This would make the development of solution of the midstream and downstream bottlenecks that loom large on the full deployment of the U.S. shale potential even more daunting. </w:t>
      </w:r>
      <w:r w:rsidRPr="00ED0A6D">
        <w:rPr>
          <w:rStyle w:val="StyleBoldUnderline"/>
        </w:rPr>
        <w:t xml:space="preserve">Consequently, the potential of U.S. crude oil production growth is huge, but this does not necessarily im- ply a linear upward trend of growth so long as both the knowledge and technology concerning shale for- mations do not improve substantially and key infrastructure problems are finally solved. </w:t>
      </w:r>
    </w:p>
    <w:p w:rsidR="007A33B1" w:rsidRPr="00ED0A6D" w:rsidRDefault="007A33B1" w:rsidP="007A33B1">
      <w:pPr>
        <w:pStyle w:val="Heading4"/>
      </w:pPr>
      <w:r w:rsidRPr="00ED0A6D">
        <w:t>U.S Oil Drilling increases Global Supply</w:t>
      </w:r>
    </w:p>
    <w:p w:rsidR="007A33B1" w:rsidRPr="00ED0A6D" w:rsidRDefault="007A33B1" w:rsidP="007A33B1">
      <w:pPr>
        <w:rPr>
          <w:rStyle w:val="StyleStyleBold12pt"/>
          <w:b w:val="0"/>
          <w:sz w:val="22"/>
        </w:rPr>
      </w:pPr>
      <w:r w:rsidRPr="00ED0A6D">
        <w:rPr>
          <w:rStyle w:val="StyleStyleBold12pt"/>
          <w:sz w:val="28"/>
        </w:rPr>
        <w:t>Goldstein 12</w:t>
      </w:r>
      <w:r w:rsidRPr="00ED0A6D">
        <w:rPr>
          <w:rStyle w:val="StyleStyleBold12pt"/>
          <w:b w:val="0"/>
          <w:sz w:val="28"/>
        </w:rPr>
        <w:t xml:space="preserve">, </w:t>
      </w:r>
      <w:r w:rsidRPr="00ED0A6D">
        <w:rPr>
          <w:rStyle w:val="StyleStyleBold12pt"/>
          <w:b w:val="0"/>
          <w:sz w:val="22"/>
        </w:rPr>
        <w:t>(Jacob Goldstein, “Would More U.S. Oil Drilling Mean Lower Gas Prices?”, NPR, May 10, 2012, http://www.npr.org/blogs/money/2012/05/10/152401007/more-u-s-drilling-wouldnt-lower-gas-prices-much)//AK</w:t>
      </w:r>
    </w:p>
    <w:p w:rsidR="007A33B1" w:rsidRPr="00ED0A6D" w:rsidRDefault="007A33B1" w:rsidP="007A33B1">
      <w:pPr>
        <w:rPr>
          <w:sz w:val="16"/>
        </w:rPr>
      </w:pPr>
      <w:r w:rsidRPr="00ED0A6D">
        <w:rPr>
          <w:rStyle w:val="StyleBoldUnderline"/>
        </w:rPr>
        <w:t>Canada produces all of its own oil; Japan imports all of its oil; and the U.S. produces some and imports some. Yet all three countries show the same wide swings in gas prices</w:t>
      </w:r>
      <w:r w:rsidRPr="00ED0A6D">
        <w:rPr>
          <w:sz w:val="16"/>
        </w:rPr>
        <w:t xml:space="preserve">. (Absolute price differences are driven by different levels of taxes and fees in the different countries.) </w:t>
      </w:r>
      <w:r w:rsidRPr="00ED0A6D">
        <w:rPr>
          <w:rStyle w:val="StyleBoldUnderline"/>
        </w:rPr>
        <w:t>Of course, more U.S. drilling could increase the global supply of oil, lowering the global price a bit for everyone</w:t>
      </w:r>
      <w:r w:rsidRPr="00ED0A6D">
        <w:rPr>
          <w:sz w:val="16"/>
        </w:rPr>
        <w:t xml:space="preserve">. But more likely, according to the report, is that other oil producers would respond by cutting their own oil production, "diminishing or eliminating the effect" of increased U.S. production." Recently, for instance, Saudi Arabia announced that it would reduce its planned expansion of oil production in light of increased production in Brazil and Iraq," the report notes. </w:t>
      </w:r>
    </w:p>
    <w:p w:rsidR="007A33B1" w:rsidRPr="00ED0A6D" w:rsidRDefault="007A33B1" w:rsidP="007A33B1">
      <w:pPr>
        <w:rPr>
          <w:sz w:val="16"/>
        </w:rPr>
      </w:pPr>
    </w:p>
    <w:p w:rsidR="007A33B1" w:rsidRPr="00ED0A6D" w:rsidRDefault="007A33B1" w:rsidP="007A33B1">
      <w:pPr>
        <w:pStyle w:val="Heading4"/>
      </w:pPr>
      <w:r w:rsidRPr="00ED0A6D">
        <w:t xml:space="preserve">Onshore Fracking results in energy independence and solves the economy </w:t>
      </w:r>
    </w:p>
    <w:p w:rsidR="007A33B1" w:rsidRPr="00ED0A6D" w:rsidRDefault="007A33B1" w:rsidP="007A33B1">
      <w:pPr>
        <w:rPr>
          <w:rStyle w:val="StyleStyleBold12pt"/>
          <w:b w:val="0"/>
          <w:sz w:val="20"/>
        </w:rPr>
      </w:pPr>
      <w:r w:rsidRPr="00ED0A6D">
        <w:rPr>
          <w:rStyle w:val="StyleStyleBold12pt"/>
        </w:rPr>
        <w:t>Kadish 14</w:t>
      </w:r>
      <w:r w:rsidRPr="00ED0A6D">
        <w:rPr>
          <w:rStyle w:val="StyleStyleBold12pt"/>
          <w:sz w:val="14"/>
        </w:rPr>
        <w:t xml:space="preserve"> -Lawrence; Specialist in Fracking and Energy industry and an independent writer;  Fracking keys nation’s energy, economic futures; March 28/14 http://libn.com/2014/03/25/kadish-fracking-keys-nations-energy-economic-futures///RD</w:t>
      </w:r>
    </w:p>
    <w:p w:rsidR="007A33B1" w:rsidRPr="00ED0A6D" w:rsidRDefault="007A33B1" w:rsidP="007A33B1">
      <w:r w:rsidRPr="00ED0A6D">
        <w:t xml:space="preserve">The reality is </w:t>
      </w:r>
      <w:r w:rsidRPr="00ED0A6D">
        <w:rPr>
          <w:rStyle w:val="StyleBoldUnderline"/>
        </w:rPr>
        <w:t>fracking technology can create</w:t>
      </w:r>
      <w:r w:rsidRPr="00ED0A6D">
        <w:t xml:space="preserve"> genuine </w:t>
      </w:r>
      <w:r w:rsidRPr="00ED0A6D">
        <w:rPr>
          <w:rStyle w:val="StyleBoldUnderline"/>
        </w:rPr>
        <w:t>energy independence</w:t>
      </w:r>
      <w:r w:rsidRPr="00ED0A6D">
        <w:t xml:space="preserve"> that mobilizes this nation’s industrial capacity in a manner not seen since World War II’s Manhattan Project produced the atomic bomb. </w:t>
      </w:r>
      <w:r w:rsidRPr="00ED0A6D">
        <w:rPr>
          <w:rStyle w:val="StyleBoldUnderline"/>
        </w:rPr>
        <w:t>Using fracking as the centerpiece of a national energy master plan</w:t>
      </w:r>
      <w:r w:rsidRPr="00ED0A6D">
        <w:t>, we could define state-mandated environmental safeguards, determine where or whether we need pipelines, identify appropriate refinery upgrades and create the type of domestic investments that generate revenue for the government and jobs for the unemployed. W</w:t>
      </w:r>
      <w:r w:rsidRPr="00ED0A6D">
        <w:rPr>
          <w:rStyle w:val="StyleBoldUnderline"/>
        </w:rPr>
        <w:t>hile a broad range of renewable energy sources should be encouraged, fracking has become America’s true weapon of choice in strengthening our economy and global leadership</w:t>
      </w:r>
      <w:r w:rsidRPr="00ED0A6D">
        <w:rPr>
          <w:sz w:val="16"/>
        </w:rPr>
        <w:t>. F</w:t>
      </w:r>
      <w:r w:rsidRPr="00ED0A6D">
        <w:t xml:space="preserve">racking success stories are already being written in North Dakota, Wyoming and Colorado, among other states, where enough oil and natural gas is being extracted from the ground to permit the United States to become an energy exporter. </w:t>
      </w:r>
      <w:r w:rsidRPr="00ED0A6D">
        <w:rPr>
          <w:rStyle w:val="StyleBoldUnderline"/>
        </w:rPr>
        <w:t>Fracking has the means to change global geopolitics in a profound and permanent way that would allow America to regain its economic health, grow our economy and confront a debt that is</w:t>
      </w:r>
      <w:r w:rsidRPr="00ED0A6D">
        <w:t xml:space="preserve"> a real </w:t>
      </w:r>
      <w:r w:rsidRPr="00ED0A6D">
        <w:rPr>
          <w:sz w:val="16"/>
        </w:rPr>
        <w:t>and immediate</w:t>
      </w:r>
      <w:r w:rsidRPr="00ED0A6D">
        <w:rPr>
          <w:rStyle w:val="StyleBoldUnderline"/>
        </w:rPr>
        <w:t xml:space="preserve"> threat to our national security</w:t>
      </w:r>
      <w:r w:rsidRPr="00ED0A6D">
        <w:t xml:space="preserve">. A dispassionate, nonpartisan examination of government financial policy will reveal that by their actions or inactions, for political or personal reasons, individuals sworn to uphold the U.S. Constitution have been directly responsible for jeopardizing our great country’s financial </w:t>
      </w:r>
      <w:r w:rsidRPr="00ED0A6D">
        <w:lastRenderedPageBreak/>
        <w:t xml:space="preserve">stability. </w:t>
      </w:r>
      <w:r w:rsidRPr="00ED0A6D">
        <w:rPr>
          <w:rStyle w:val="StyleBoldUnderline"/>
        </w:rPr>
        <w:t>Failure to acknowledge the speed by which we’re now hurtling toward insolvency will see a nation’s future quietly extinguished as our debt travels one more final light year – unless we act now.</w:t>
      </w:r>
      <w:r w:rsidRPr="00ED0A6D">
        <w:t xml:space="preserve"> </w:t>
      </w:r>
    </w:p>
    <w:p w:rsidR="007A33B1" w:rsidRPr="00ED0A6D" w:rsidRDefault="007A33B1" w:rsidP="007A33B1">
      <w:pPr>
        <w:pStyle w:val="Heading4"/>
        <w:rPr>
          <w:rStyle w:val="StyleBoldUnderline"/>
          <w:szCs w:val="26"/>
        </w:rPr>
      </w:pPr>
      <w:r w:rsidRPr="00ED0A6D">
        <w:rPr>
          <w:rStyle w:val="StyleBoldUnderline"/>
          <w:szCs w:val="26"/>
        </w:rPr>
        <w:t>Offshore drilling runs the risk of failure; kills the food chain</w:t>
      </w:r>
    </w:p>
    <w:p w:rsidR="007A33B1" w:rsidRPr="00ED0A6D" w:rsidRDefault="007A33B1" w:rsidP="007A33B1">
      <w:pPr>
        <w:rPr>
          <w:rStyle w:val="StyleStyleBold12pt"/>
          <w:b w:val="0"/>
          <w:sz w:val="20"/>
        </w:rPr>
      </w:pPr>
      <w:r w:rsidRPr="00ED0A6D">
        <w:rPr>
          <w:rStyle w:val="StyleStyleBold12pt"/>
        </w:rPr>
        <w:t>Bowermaster 12</w:t>
      </w:r>
      <w:r w:rsidRPr="00ED0A6D">
        <w:rPr>
          <w:rStyle w:val="StyleStyleBold12pt"/>
          <w:sz w:val="18"/>
        </w:rPr>
        <w:t xml:space="preserve"> </w:t>
      </w:r>
      <w:r w:rsidRPr="00ED0A6D">
        <w:rPr>
          <w:rStyle w:val="StyleStyleBold12pt"/>
          <w:sz w:val="16"/>
          <w:szCs w:val="16"/>
        </w:rPr>
        <w:t>-Jon; Two Years Later, B.P. Oil Spill Still Killing Gulf Marine Life;A six-time grantee of the National Geographic Expeditions Council, Jon writes about all things ocean Gulf Ecosystem writer; 4/16/12’http://www.takepart.com/article/2012/04/13/two-years-later-gulf-marine-life-still-suffering //RD</w:t>
      </w:r>
    </w:p>
    <w:p w:rsidR="007A33B1" w:rsidRPr="00ED0A6D" w:rsidRDefault="007A33B1" w:rsidP="007A33B1">
      <w:pPr>
        <w:rPr>
          <w:rStyle w:val="StyleBoldUnderline"/>
        </w:rPr>
      </w:pPr>
      <w:r w:rsidRPr="00ED0A6D">
        <w:rPr>
          <w:rStyle w:val="StyleStyleBold12pt"/>
          <w:sz w:val="16"/>
        </w:rPr>
        <w:t>It’s not just the charismatic sea creatures that suffered; s</w:t>
      </w:r>
      <w:r w:rsidRPr="00ED0A6D">
        <w:rPr>
          <w:rStyle w:val="StyleBoldUnderline"/>
        </w:rPr>
        <w:t>cientists have confirmed that hydrocarbons from the spill have entered the ocean’s food chain through zooplankton</w:t>
      </w:r>
      <w:r w:rsidRPr="00ED0A6D">
        <w:rPr>
          <w:rStyle w:val="StyleStyleBold12pt"/>
          <w:sz w:val="16"/>
        </w:rPr>
        <w:t xml:space="preserve">, small organisms that drift through the </w:t>
      </w:r>
      <w:r w:rsidRPr="00ED0A6D">
        <w:rPr>
          <w:rStyle w:val="StyleStyleBold12pt"/>
        </w:rPr>
        <w:t>ocean</w:t>
      </w:r>
      <w:r w:rsidRPr="00ED0A6D">
        <w:rPr>
          <w:rStyle w:val="StyleStyleBold12pt"/>
          <w:sz w:val="16"/>
        </w:rPr>
        <w:t xml:space="preserve"> and are used as food by shrimp and baby fish. </w:t>
      </w:r>
      <w:r w:rsidRPr="00ED0A6D">
        <w:rPr>
          <w:rStyle w:val="StyleBoldUnderline"/>
        </w:rPr>
        <w:t>The contaminated zooplankton serve as food for small fish and shrimps, thus acting as “conduits for the movement of oil contamination and pollutants into the food chain.”</w:t>
      </w:r>
      <w:r w:rsidRPr="00ED0A6D">
        <w:rPr>
          <w:rStyle w:val="StyleStyleBold12pt"/>
          <w:sz w:val="16"/>
        </w:rPr>
        <w:t xml:space="preserve"> In a study published in Science Daily, Dr. Michael Roman, of the University of Maryland Center for Environmental Science, said “</w:t>
      </w:r>
      <w:r w:rsidRPr="00ED0A6D">
        <w:rPr>
          <w:rStyle w:val="StyleBoldUnderline"/>
        </w:rPr>
        <w:t>Traces of oil in the zooplankton prove that they had contact with the oil and the likelihood that oil compounds may be working their way up the food chain.”</w:t>
      </w:r>
    </w:p>
    <w:p w:rsidR="007A33B1" w:rsidRPr="00ED0A6D" w:rsidRDefault="007A33B1" w:rsidP="007A33B1">
      <w:pPr>
        <w:pStyle w:val="Heading4"/>
      </w:pPr>
      <w:r w:rsidRPr="00ED0A6D">
        <w:t>On shore Drilling and shale has enough supply to last for next 3 decades – previous reports on amount of oil was low</w:t>
      </w:r>
    </w:p>
    <w:p w:rsidR="007A33B1" w:rsidRPr="00ED0A6D" w:rsidRDefault="007A33B1" w:rsidP="007A33B1">
      <w:r w:rsidRPr="00ED0A6D">
        <w:rPr>
          <w:rStyle w:val="StyleStyleBold12pt"/>
        </w:rPr>
        <w:t>Maugeri 13</w:t>
      </w:r>
      <w:r w:rsidRPr="00ED0A6D">
        <w:t xml:space="preserve"> -</w:t>
      </w:r>
      <w:r w:rsidRPr="00ED0A6D">
        <w:rPr>
          <w:sz w:val="16"/>
        </w:rPr>
        <w:t xml:space="preserve">Leonardo Maugeri is the Roy Family Fellow at the Belfer Center for Science and International Affairs and a former senior executive at Eni, "The U.S. Shale Oil Boom: Potential Impacts and Vulnerabilities of an Unconventional Energy Source", </w:t>
      </w:r>
      <w:hyperlink r:id="rId45" w:history="1">
        <w:r w:rsidRPr="00ED0A6D">
          <w:rPr>
            <w:rStyle w:val="Hyperlink"/>
            <w:sz w:val="16"/>
          </w:rPr>
          <w:t>http://belfercenter.ksg.harvard.edu/publication/23193/us_shale_oil_boom.html//RSoni</w:t>
        </w:r>
      </w:hyperlink>
      <w:r w:rsidRPr="00ED0A6D">
        <w:rPr>
          <w:sz w:val="16"/>
        </w:rPr>
        <w:t xml:space="preserve"> </w:t>
      </w:r>
    </w:p>
    <w:p w:rsidR="007A33B1" w:rsidRPr="00ED0A6D" w:rsidRDefault="007A33B1" w:rsidP="007A33B1">
      <w:pPr>
        <w:rPr>
          <w:rStyle w:val="StyleBoldUnderline"/>
        </w:rPr>
      </w:pPr>
      <w:r w:rsidRPr="00ED0A6D">
        <w:rPr>
          <w:rStyle w:val="StyleBoldUnderline"/>
        </w:rPr>
        <w:t>The United States may produce five million barrels of shale oil per day</w:t>
      </w:r>
      <w:r w:rsidRPr="00ED0A6D">
        <w:rPr>
          <w:sz w:val="16"/>
        </w:rPr>
        <w:t xml:space="preserve"> by 2017 and </w:t>
      </w:r>
      <w:r w:rsidRPr="00ED0A6D">
        <w:rPr>
          <w:rStyle w:val="StyleBoldUnderline"/>
        </w:rPr>
        <w:t>may become the largest global oil producer with up to 16 million barrels of oil</w:t>
      </w:r>
      <w:r w:rsidRPr="00ED0A6D">
        <w:rPr>
          <w:sz w:val="16"/>
        </w:rPr>
        <w:t xml:space="preserve"> (shale, conventional, LNG, and biofuels) per day in just a few years. U.S. Shale Oil Production has Unique Characteristics: </w:t>
      </w:r>
      <w:r w:rsidRPr="00ED0A6D">
        <w:rPr>
          <w:rStyle w:val="StyleBoldUnderline"/>
        </w:rPr>
        <w:t>The nature of shale oil production makes it particularly suited for the United States’ industrial, financial, demographic, and geologic landscape</w:t>
      </w:r>
      <w:r w:rsidRPr="00ED0A6D">
        <w:rPr>
          <w:sz w:val="16"/>
        </w:rPr>
        <w:t xml:space="preserve">. These same characteristics make the </w:t>
      </w:r>
      <w:r w:rsidRPr="00ED0A6D">
        <w:rPr>
          <w:rStyle w:val="StyleBoldUnderline"/>
        </w:rPr>
        <w:t>expansion of the shale phenomenon to other parts of the world improbable</w:t>
      </w:r>
      <w:r w:rsidRPr="00ED0A6D">
        <w:rPr>
          <w:sz w:val="16"/>
        </w:rPr>
        <w:t xml:space="preserve"> – at least in the short term. Sustained Shale Oil Production Requires Dramatic Drilling Intensity: </w:t>
      </w:r>
      <w:r w:rsidRPr="00ED0A6D">
        <w:rPr>
          <w:rStyle w:val="StyleBoldUnderline"/>
        </w:rPr>
        <w:t>No other country in the world has ever experienced even a fraction of the overall U.S. drilling intensity for oil and gas.</w:t>
      </w:r>
      <w:r w:rsidRPr="00ED0A6D">
        <w:rPr>
          <w:sz w:val="16"/>
        </w:rPr>
        <w:t xml:space="preserve"> Shale oil wells exhibit their peak production rates during the first weeks of operation then dramatically decline. </w:t>
      </w:r>
      <w:r w:rsidRPr="00ED0A6D">
        <w:rPr>
          <w:rStyle w:val="StyleBoldUnderline"/>
        </w:rPr>
        <w:t xml:space="preserve">Oil companies intensively drill for new wells that offset the loss of production from older wells. </w:t>
      </w:r>
      <w:r w:rsidRPr="00ED0A6D">
        <w:rPr>
          <w:sz w:val="16"/>
        </w:rPr>
        <w:t xml:space="preserve">Production will be Price Sensitive: There are two scenarios depending on oil prices: If the price of oil holds steady or slightly decreases, production could still reach 5mbd by 2017; if the oil price drops to below $65 per barrel, production could drop off substantially. The U.S. will Still Import Oil from the Middle East: Conventional wisdom says that if the United States drops its oil imports to 25 percent of demand, the oil will come from North American sources. This scenario is price dependent. If the marginal price of oil drops, the cheapest oil will be from the Middle East, and oil from Venezuela and Canada will be more expensive. Increased Shale Oil Production may Significantly Alter the U.S. Energy Outlook An analysis of </w:t>
      </w:r>
      <w:r w:rsidRPr="00ED0A6D">
        <w:rPr>
          <w:rStyle w:val="Emphasis"/>
        </w:rPr>
        <w:t>more than 4,000 shale wells</w:t>
      </w:r>
      <w:r w:rsidRPr="00ED0A6D">
        <w:rPr>
          <w:rStyle w:val="StyleBoldUnderline"/>
        </w:rPr>
        <w:t xml:space="preserve"> along with the activities of one hundred oil companies involved in shale oil exploitation suggests that the United States may become the largest global oil producer in just a few years</w:t>
      </w:r>
      <w:r w:rsidRPr="00ED0A6D">
        <w:rPr>
          <w:sz w:val="16"/>
        </w:rPr>
        <w:t xml:space="preserve">. </w:t>
      </w:r>
      <w:r w:rsidRPr="00ED0A6D">
        <w:rPr>
          <w:rStyle w:val="Emphasis"/>
        </w:rPr>
        <w:t>The large resource size – and the ability of the industry to develop it through steady improvements in technology and cost</w:t>
      </w:r>
      <w:r w:rsidRPr="00ED0A6D">
        <w:rPr>
          <w:sz w:val="16"/>
        </w:rPr>
        <w:t xml:space="preserve"> – may </w:t>
      </w:r>
      <w:r w:rsidRPr="00ED0A6D">
        <w:rPr>
          <w:rStyle w:val="StyleBoldUnderline"/>
        </w:rPr>
        <w:t>dwarf earlier forecasts</w:t>
      </w:r>
      <w:r w:rsidRPr="00ED0A6D">
        <w:rPr>
          <w:sz w:val="16"/>
        </w:rPr>
        <w:t xml:space="preserve">. The largest U.S. shale oil formations seem capable of sustaining increased production, with a total capability of more than 100,000 producing wells versus around 10,000 of actual producing wells today. </w:t>
      </w:r>
      <w:r w:rsidRPr="00ED0A6D">
        <w:rPr>
          <w:rStyle w:val="StyleBoldUnderline"/>
        </w:rPr>
        <w:t xml:space="preserve">Improvements in knowledge of geology and drilling technology may prolong the productivity of shale formations well after 2030. </w:t>
      </w:r>
      <w:r w:rsidRPr="00ED0A6D">
        <w:rPr>
          <w:sz w:val="16"/>
        </w:rPr>
        <w:t xml:space="preserve">Shale Oil Production in the United States has Unique Characteristics </w:t>
      </w:r>
      <w:r w:rsidRPr="00ED0A6D">
        <w:rPr>
          <w:rStyle w:val="StyleBoldUnderline"/>
        </w:rPr>
        <w:t>The United States is uniquely situated for shale oil development</w:t>
      </w:r>
      <w:r w:rsidRPr="00ED0A6D">
        <w:rPr>
          <w:sz w:val="16"/>
        </w:rPr>
        <w:t>, with m</w:t>
      </w:r>
      <w:r w:rsidRPr="00ED0A6D">
        <w:rPr>
          <w:rStyle w:val="StyleBoldUnderline"/>
        </w:rPr>
        <w:t>ore than 60 percent of the global availability of drilling rigs</w:t>
      </w:r>
      <w:r w:rsidRPr="00ED0A6D">
        <w:rPr>
          <w:sz w:val="16"/>
        </w:rPr>
        <w:t xml:space="preserve">. Ninety-five percent of U.S. drilling rigs can perform horizontal drilling that, </w:t>
      </w:r>
      <w:r w:rsidRPr="00ED0A6D">
        <w:rPr>
          <w:rStyle w:val="StyleBoldUnderline"/>
        </w:rPr>
        <w:t>together with hydraulic fracturing, is essential to liberate shale resources</w:t>
      </w:r>
      <w:r w:rsidRPr="00ED0A6D">
        <w:rPr>
          <w:sz w:val="16"/>
        </w:rPr>
        <w:t xml:space="preserve">. </w:t>
      </w:r>
      <w:r w:rsidRPr="00ED0A6D">
        <w:rPr>
          <w:rStyle w:val="Emphasis"/>
        </w:rPr>
        <w:t>No other country</w:t>
      </w:r>
      <w:r w:rsidRPr="00ED0A6D">
        <w:rPr>
          <w:rStyle w:val="StyleBoldUnderline"/>
        </w:rPr>
        <w:t xml:space="preserve"> or area of the world has </w:t>
      </w:r>
      <w:r w:rsidRPr="00ED0A6D">
        <w:rPr>
          <w:rStyle w:val="Emphasis"/>
        </w:rPr>
        <w:t>even a fraction</w:t>
      </w:r>
      <w:r w:rsidRPr="00ED0A6D">
        <w:rPr>
          <w:rStyle w:val="StyleBoldUnderline"/>
        </w:rPr>
        <w:t xml:space="preserve"> of this drilling capacity</w:t>
      </w:r>
      <w:r w:rsidRPr="00ED0A6D">
        <w:rPr>
          <w:sz w:val="16"/>
        </w:rPr>
        <w:t xml:space="preserve"> and building up this power would require several years. There are other factors that will make the global replication of a U</w:t>
      </w:r>
      <w:r w:rsidRPr="00ED0A6D">
        <w:rPr>
          <w:rStyle w:val="StyleBoldUnderline"/>
        </w:rPr>
        <w:t>.</w:t>
      </w:r>
      <w:r w:rsidRPr="00ED0A6D">
        <w:rPr>
          <w:sz w:val="16"/>
        </w:rPr>
        <w:t xml:space="preserve">S. style shale boom difficult, including an lack of private mineral rights in most countries, as well as the absence of the U.S. independent companies whose guerilla-style operational mindset has proven essential to the exploitation of shale formations that, unlike conventional oil and gas fields, require companies to move on a micro-scale, on multiple micro-objectives, and flexibly </w:t>
      </w:r>
      <w:r w:rsidRPr="00ED0A6D">
        <w:rPr>
          <w:sz w:val="16"/>
        </w:rPr>
        <w:lastRenderedPageBreak/>
        <w:t xml:space="preserve">leverage short-term opportunities. </w:t>
      </w:r>
      <w:r w:rsidRPr="00ED0A6D">
        <w:rPr>
          <w:rStyle w:val="StyleBoldUnderline"/>
        </w:rPr>
        <w:t xml:space="preserve">The combination of vast geologic supply of shale oil and low population density in these areas allows </w:t>
      </w:r>
      <w:r w:rsidRPr="00ED0A6D">
        <w:rPr>
          <w:rStyle w:val="Emphasis"/>
        </w:rPr>
        <w:t>for intense, sustained production unique to the United States.</w:t>
      </w:r>
      <w:r w:rsidRPr="00ED0A6D">
        <w:rPr>
          <w:rStyle w:val="StyleBoldUnderline"/>
        </w:rPr>
        <w:t xml:space="preserve"> </w:t>
      </w:r>
      <w:r w:rsidRPr="00ED0A6D">
        <w:rPr>
          <w:sz w:val="16"/>
        </w:rPr>
        <w:t xml:space="preserve">Sustained Shale Oil Production Requires Dramatic Drilling Intensity </w:t>
      </w:r>
      <w:r w:rsidRPr="00ED0A6D">
        <w:rPr>
          <w:rStyle w:val="StyleBoldUnderline"/>
        </w:rPr>
        <w:t>The dramatic drilling intensity of shale oil and gas will likely become the number one obstacle to expand shale activity in densely populated areas of the United States or the world.</w:t>
      </w:r>
      <w:r w:rsidRPr="00ED0A6D">
        <w:rPr>
          <w:sz w:val="16"/>
        </w:rPr>
        <w:t xml:space="preserve"> The U.S. shale oil boom requires bringing as many wells as possible on line, due to the dramatic decline in production that follows the early months of activity with each new well. For example, by December 2012 it took about ninety new producing wells per month just to maintain North Dakota’s Bakken-Three Forks (the largest U.S. shale oil play) oil production of 770,000 barrels per day. In 2012, the United States completed 45,468 oil and gas wells and brought 28,354 of them online – compared to 3,921 wells completed in the rest of the world, excluding Canada. This drilling intensity will most likely be sensitive to a sudden dip in oil prices, resulting in a rapid downward shift in U.S. shale oil production. Production will be Price Sensitive Even if oil prices steadily decrease over the next few years – from $85 per barrel in 2013 to $65 per barrel in 2017 – </w:t>
      </w:r>
      <w:r w:rsidRPr="00ED0A6D">
        <w:rPr>
          <w:rStyle w:val="StyleBoldUnderline"/>
        </w:rPr>
        <w:t>the United States might reach a shale oil production of about 5mbd by 2017</w:t>
      </w:r>
      <w:r w:rsidRPr="00ED0A6D">
        <w:rPr>
          <w:sz w:val="16"/>
        </w:rPr>
        <w:t xml:space="preserve">. More than 90 percent of this potential </w:t>
      </w:r>
      <w:r w:rsidRPr="00ED0A6D">
        <w:rPr>
          <w:rStyle w:val="StyleBoldUnderline"/>
        </w:rPr>
        <w:t>output will come from three big formations</w:t>
      </w:r>
      <w:r w:rsidRPr="00ED0A6D">
        <w:rPr>
          <w:sz w:val="16"/>
        </w:rPr>
        <w:t xml:space="preserve">: Bakken-Three Forks in </w:t>
      </w:r>
      <w:r w:rsidRPr="00ED0A6D">
        <w:rPr>
          <w:rStyle w:val="StyleBoldUnderline"/>
        </w:rPr>
        <w:t>North Dakota</w:t>
      </w:r>
      <w:r w:rsidRPr="00ED0A6D">
        <w:rPr>
          <w:sz w:val="16"/>
        </w:rPr>
        <w:t xml:space="preserve">, and Eagle Ford and the Permian Basin in </w:t>
      </w:r>
      <w:r w:rsidRPr="00ED0A6D">
        <w:rPr>
          <w:rStyle w:val="StyleBoldUnderline"/>
        </w:rPr>
        <w:t>Texas</w:t>
      </w:r>
      <w:r w:rsidRPr="00ED0A6D">
        <w:rPr>
          <w:sz w:val="16"/>
        </w:rPr>
        <w:t xml:space="preserve">. It is comparatively easy to stop shale oil production as opposed to conventional oil – especially offshore. </w:t>
      </w:r>
      <w:r w:rsidRPr="00ED0A6D">
        <w:rPr>
          <w:rStyle w:val="StyleBoldUnderline"/>
        </w:rPr>
        <w:t>Conventional oil production requires a high upfront cost and wells have a long production</w:t>
      </w:r>
      <w:r w:rsidRPr="00ED0A6D">
        <w:rPr>
          <w:sz w:val="16"/>
        </w:rPr>
        <w:t xml:space="preserve"> life (30 years). Shale oil is quick and relatively cheap to start up and has continual costs and a short production life (1 year). </w:t>
      </w:r>
      <w:r w:rsidRPr="00ED0A6D">
        <w:rPr>
          <w:rStyle w:val="StyleBoldUnderline"/>
        </w:rPr>
        <w:t>New wells come on line all the time and can be brought off line if the price of oil falls.</w:t>
      </w:r>
    </w:p>
    <w:p w:rsidR="007A33B1" w:rsidRPr="00ED0A6D" w:rsidRDefault="007A33B1" w:rsidP="007A33B1">
      <w:pPr>
        <w:pStyle w:val="Heading4"/>
      </w:pPr>
      <w:r w:rsidRPr="00ED0A6D">
        <w:t>Onshore Fracking Solves the case and the environment</w:t>
      </w:r>
    </w:p>
    <w:p w:rsidR="007A33B1" w:rsidRPr="00ED0A6D" w:rsidRDefault="007A33B1" w:rsidP="007A33B1">
      <w:r w:rsidRPr="00ED0A6D">
        <w:rPr>
          <w:rStyle w:val="Heading4Char"/>
        </w:rPr>
        <w:t xml:space="preserve">Jolley et. al 13 </w:t>
      </w:r>
      <w:r w:rsidRPr="00ED0A6D">
        <w:t>–Danielle; Daniels Fund Ethics Initiative; Foundation built to save the environment and find alternative energy University of New Mexico; http://danielsethics.mgt.unm.edu//RD</w:t>
      </w:r>
    </w:p>
    <w:p w:rsidR="007A33B1" w:rsidRPr="00ED0A6D" w:rsidRDefault="007A33B1" w:rsidP="007A33B1">
      <w:pPr>
        <w:rPr>
          <w:rStyle w:val="StyleBoldUnderline"/>
        </w:rPr>
      </w:pPr>
      <w:r w:rsidRPr="00ED0A6D">
        <w:rPr>
          <w:rStyle w:val="StyleBoldUnderline"/>
        </w:rPr>
        <w:t>Fracking is contributing</w:t>
      </w:r>
      <w:r w:rsidRPr="00ED0A6D">
        <w:rPr>
          <w:sz w:val="14"/>
        </w:rPr>
        <w:t xml:space="preserve"> significantly </w:t>
      </w:r>
      <w:r w:rsidRPr="00ED0A6D">
        <w:rPr>
          <w:rStyle w:val="StyleBoldUnderline"/>
        </w:rPr>
        <w:t>to natural gas production</w:t>
      </w:r>
      <w:r w:rsidRPr="00ED0A6D">
        <w:rPr>
          <w:sz w:val="14"/>
        </w:rPr>
        <w:t xml:space="preserve">, increasing it to its highest point since 1993. In 2011 production exceeded 8.5 million cubic feet of natural gas. </w:t>
      </w:r>
      <w:r w:rsidRPr="00ED0A6D">
        <w:rPr>
          <w:rStyle w:val="StyleBoldUnderline"/>
        </w:rPr>
        <w:t>This production</w:t>
      </w:r>
      <w:r w:rsidRPr="00ED0A6D">
        <w:rPr>
          <w:sz w:val="14"/>
        </w:rPr>
        <w:t xml:space="preserve"> is only increasing and </w:t>
      </w:r>
      <w:r w:rsidRPr="00ED0A6D">
        <w:rPr>
          <w:rStyle w:val="StyleBoldUnderline"/>
        </w:rPr>
        <w:t>has helped contribute to lower energy prices</w:t>
      </w:r>
      <w:r w:rsidRPr="00ED0A6D">
        <w:rPr>
          <w:sz w:val="14"/>
        </w:rPr>
        <w:t xml:space="preserve">. The additional natural gas has directly contributed to record low natural gas prices by increasing supply. </w:t>
      </w:r>
      <w:r w:rsidRPr="00ED0A6D">
        <w:rPr>
          <w:rStyle w:val="StyleBoldUnderline"/>
        </w:rPr>
        <w:t>It has also allowed the United States to continue toward a path of energy self-sufficiency and economic growth</w:t>
      </w:r>
      <w:r w:rsidRPr="00ED0A6D">
        <w:rPr>
          <w:sz w:val="14"/>
        </w:rPr>
        <w:t xml:space="preserve">. Since the aggressive expansion of fracking, the United States is now the world’s second leading producer of natural gas, behind Russia. Fracking has contributed to thousands of jobs, and since 2003, 80,000 new jobs have been created. This represents a 67 percent increase in the oil and gas industry. Beneficiaries of fracking include states such as Pennsylvania and North Dakota; in fact, North Dakota now enjoys the lowest unemployment rate in the United States at 3.3 percent. Greater jobs lead to higher disposable incomes and benefits in other areas of the economy. For example, North Dakota luxury car dealers have experienced record sales in the past couple of years. </w:t>
      </w:r>
      <w:r w:rsidRPr="00ED0A6D">
        <w:rPr>
          <w:rStyle w:val="StyleBoldUnderline"/>
        </w:rPr>
        <w:t>Fracking has also been responsible for billions of dollars in new revenue generation, including tax revenue</w:t>
      </w:r>
      <w:r w:rsidRPr="00ED0A6D">
        <w:rPr>
          <w:sz w:val="14"/>
        </w:rPr>
        <w:t xml:space="preserve">. As mentioned earlier, this additional revenue has helped local, state, and federal government revenue generation. </w:t>
      </w:r>
      <w:r w:rsidRPr="00ED0A6D">
        <w:rPr>
          <w:rStyle w:val="Emphasis"/>
        </w:rPr>
        <w:t>Fracking has contributed to multiple indirect economic and environmental benefits as well.</w:t>
      </w:r>
      <w:r w:rsidRPr="00ED0A6D">
        <w:rPr>
          <w:sz w:val="14"/>
        </w:rPr>
        <w:t xml:space="preserve"> Since the increase in natural gas production, coal energy has begun to decline. This decline in coal burning leads to a decline in carbon dioxide (CO2) emissions as well. </w:t>
      </w:r>
      <w:r w:rsidRPr="00ED0A6D">
        <w:rPr>
          <w:rStyle w:val="StyleBoldUnderline"/>
        </w:rPr>
        <w:t xml:space="preserve">Natural gas is estimated to produce approximately half of the CO2 of coal. Natural gas is also cleaner than coal because it releases less sulfur dioxide, nitrogen oxide, and mercury emissions. </w:t>
      </w:r>
      <w:r w:rsidRPr="00ED0A6D">
        <w:rPr>
          <w:sz w:val="14"/>
        </w:rPr>
        <w:t xml:space="preserve">Although fracking uses chemicals, these chemicals constitute about 0.5 percent of the drilling fluid. Many energy companies claim that they try to ensure environmental safety at all of their fracking sites. </w:t>
      </w:r>
      <w:r w:rsidRPr="00ED0A6D">
        <w:rPr>
          <w:rStyle w:val="StyleBoldUnderline"/>
        </w:rPr>
        <w:t xml:space="preserve">They exert precautions and are sometimes able to recycle the contaminated water used for the fracking process. Additionally, the chemicals for fracking are used to minimize the fractures in the underground well sites and seal off the natural gas from clean water sites. </w:t>
      </w:r>
    </w:p>
    <w:p w:rsidR="007A33B1" w:rsidRPr="00ED0A6D" w:rsidRDefault="007A33B1" w:rsidP="007A33B1">
      <w:pPr>
        <w:pStyle w:val="Heading4"/>
      </w:pPr>
      <w:r w:rsidRPr="00ED0A6D">
        <w:t>Onshore fracking U.S. oil production is lowering the oil prices and increasing investments in the global oil market boosting the economy, and allowing more resources to go to developing countries</w:t>
      </w:r>
    </w:p>
    <w:p w:rsidR="007A33B1" w:rsidRPr="00ED0A6D" w:rsidRDefault="007A33B1" w:rsidP="007A33B1">
      <w:pPr>
        <w:rPr>
          <w:rStyle w:val="StyleStyleBold12pt"/>
        </w:rPr>
      </w:pPr>
      <w:r w:rsidRPr="00ED0A6D">
        <w:rPr>
          <w:rStyle w:val="StyleStyleBold12pt"/>
        </w:rPr>
        <w:t>Gonzalez, Business Reporter, 2012</w:t>
      </w:r>
    </w:p>
    <w:p w:rsidR="007A33B1" w:rsidRPr="00ED0A6D" w:rsidRDefault="007A33B1" w:rsidP="007A33B1">
      <w:pPr>
        <w:rPr>
          <w:b/>
          <w:bCs/>
          <w:sz w:val="26"/>
        </w:rPr>
      </w:pPr>
      <w:r w:rsidRPr="00ED0A6D">
        <w:t xml:space="preserve">(ÁNGEL GONZÁLEZ, “Expanded Oil Drilling Helps U.S.Wean Itself From Mideast”, The Wall Street Journal = Business, June 27, 2012, </w:t>
      </w:r>
      <w:hyperlink r:id="rId46" w:history="1">
        <w:r w:rsidRPr="00ED0A6D">
          <w:rPr>
            <w:rStyle w:val="Hyperlink"/>
          </w:rPr>
          <w:t>http://online.wsj.com/news/articles/SB10001424052702304441404577480952719124264</w:t>
        </w:r>
      </w:hyperlink>
      <w:r w:rsidRPr="00ED0A6D">
        <w:t>)//AK</w:t>
      </w:r>
    </w:p>
    <w:p w:rsidR="007A33B1" w:rsidRPr="00ED0A6D" w:rsidRDefault="007A33B1" w:rsidP="007A33B1">
      <w:r w:rsidRPr="00ED0A6D">
        <w:rPr>
          <w:sz w:val="16"/>
        </w:rPr>
        <w:t xml:space="preserve">HOUSTON—America will halve its reliance on Middle East oil by the end of this decade and could end it completely by 2035 due to </w:t>
      </w:r>
      <w:r w:rsidRPr="00ED0A6D">
        <w:rPr>
          <w:sz w:val="16"/>
        </w:rPr>
        <w:lastRenderedPageBreak/>
        <w:t xml:space="preserve">declining demand and the rapid growth of new petroleum sources in the Western Hemisphere, energy analysts now anticipate. The U.S. will halve its reliance on Middle East oil by the end of this decade and could end it completely by 2035 due to declining demand and growth of new petroleum sources, energy analysts say. Angel Gonzalez has details on Markets Hub. </w:t>
      </w:r>
      <w:r w:rsidRPr="00ED0A6D">
        <w:rPr>
          <w:rStyle w:val="StyleBoldUnderline"/>
        </w:rPr>
        <w:t xml:space="preserve">The shift, a result of technological advances that are unlocking new sources of oil in shale-rock formations, oil sands </w:t>
      </w:r>
      <w:r w:rsidRPr="00ED0A6D">
        <w:rPr>
          <w:sz w:val="16"/>
        </w:rPr>
        <w:t xml:space="preserve">and deep beneath the ocean floor, carries profound consequences for the U.S. economy and energy security. </w:t>
      </w:r>
      <w:r w:rsidRPr="00ED0A6D">
        <w:rPr>
          <w:rStyle w:val="StyleBoldUnderline"/>
        </w:rPr>
        <w:t>A good portion of this surprising bounty comes from the widespread use of hydraulic fracturing, or fracking, a technique perfected during the last decade in U.S. fields previously deemed not worth tampering with. A Military Shift China gets about half its oil from countries around the Persian Gulf. Add to that China's strong belief in naval strength, and toss in U.S. eagerness to wind down military involvement in the Middle East, and you get all the ingredients for a historic reshuffling of the security picture in the region.</w:t>
      </w:r>
      <w:r w:rsidRPr="00ED0A6D">
        <w:rPr>
          <w:sz w:val="16"/>
        </w:rPr>
        <w:t xml:space="preserve"> The question for Washington is deceptively simple: Would that be good or bad? By 2020, nearly half of the crude oil America consumes will be produced at home, while 82% will come from this side of the Atlantic, according to the U.S. Energy Information Administration. By 2035, oil shipments from the Middle East to North America "could almost be nonexistent," the Organization of Petroleum Exporting Countries recently predicted, partly because more efficient car engines and a growing supply of renewable fuel will help curb demand. The change achieves a long-sought goal of U.S. policy-making: to draw more oil from nearby, stable sources and less from a volatile region half a world away. "Whereas at one point there were real and serious concerns about the ability to maintain sustainable access of supplies to the United States if there were disruptions in the Middle East, that has changed," Carlos Pascual, the top energy official at the State Department, said in an interview. China's Story Even as Beijing fears a growing reliance on Middle East crude, the rate of its economic growth leaves policy makers few options. As a result, China is settling in for a long-term economic and political presence in a region that for decades has overshadowed U.S. foreign policy</w:t>
      </w:r>
      <w:r w:rsidRPr="00ED0A6D">
        <w:rPr>
          <w:rStyle w:val="StyleBoldUnderline"/>
        </w:rPr>
        <w:t>. U.S. officials stress that the Middle East will remain important to American foreign policy partly because of the region's continuing influence on global oil prices. "We need to continue to pay attention to how global markets function, because we have a fundamental interest that those markets are stable," Mr. Pascual said. That means the U.S. military will keep guarding the region's oil shipping lanes, as it has done for decades. "Nobody else can protect it and if it were no longer available, U.S. oil prices would go up," said Michael O'Hanlon, a national security expert with the Brookings Institution, who says the U.S. spends $50 billion a year protecting oil shipments. But China, a growing consumer of Middle Eastern crude, is seeking a larger presence in the region, with its navy joining antipiracy efforts near Somalia</w:t>
      </w:r>
      <w:r w:rsidRPr="00ED0A6D">
        <w:rPr>
          <w:sz w:val="16"/>
        </w:rPr>
        <w:t>. Canada's Role Canada's oil-sands deposits hold the world's third largest reserves of crude oil, behind Saudi Arabia and Venezuela. Canada, meanwhile, is the largest exporter of oil into the U.S., the world's biggest oil consumer. That's promising to make Canadian-U.S. energy cooperation as important as it's ever been. Still</w:t>
      </w:r>
      <w:r w:rsidRPr="00ED0A6D">
        <w:rPr>
          <w:rStyle w:val="StyleBoldUnderline"/>
        </w:rPr>
        <w:t xml:space="preserve">, growing domestic energy production could allow the U.S. to lessen its focus on the unpredictable region over time. Dependence on Middle East oil has shaped American foreign, national-security and defense policies for most of the last half century. </w:t>
      </w:r>
      <w:r w:rsidRPr="00ED0A6D">
        <w:rPr>
          <w:sz w:val="16"/>
        </w:rPr>
        <w:t xml:space="preserve">It helped drive the U.S. into active participation in the search for Arab-Israeli peace; drove Washington into close alignments with the monarchies of the Persian Gulf states; compelled it to side with Iraq during its war with Iran; prompted it to then turn against Iraq after its invasion of Kuwait, bringing about the first Persian Gulf war; and prompted Washington to then build up and sustain its military presence in the region. Whatever the success such strategies had in ensuring American influence in the region, all also came at a price. Involvement in the Arab-Israeli peace process brought the U.S. the enmity of many of the region's most radical forces upset at the failure to create a Palestinian state. The decision to build up an American military presence in the region was used as a rationale for anti-American agitation and attacks by al Qaeda and other extremist forces. The shift away from Middle Eastern oil means closer ties with Canada, which is emerging as the top U.S. energy ally, but also with Latin neighbors that are strong trading partners. A dollar spent buying oil from these countries is more likely to end up back in the U.S. than a dollar spent buying Iraqi or Saudi crude. Economies buoyed by petrodollars also lessen the appeal of northward migration for Latin America's poor, says Jeremy Martin, director of the energy program at the Institute of the Americas in La Jolla, Calif. The American energy revolution also is making a splash across the Atlantic. Countries in Eastern Europe, long dependent on Russia for their energy, are seeking to tap their own shale resources with the help of U.S. companies. Even Russia, which needs new sources of oil to maintain its status as an energy superpower, is getting into fracking with the biggest U.S. oil company, Exxon Mobil Corp. This month Exxon and Russia's state-controlled OAO Rosneft broadened an existing alliance to include the joint development of tight oil reserves in western Siberia. </w:t>
      </w:r>
      <w:r w:rsidRPr="00ED0A6D">
        <w:rPr>
          <w:rStyle w:val="StyleBoldUnderline"/>
        </w:rPr>
        <w:t>Milestones for American Oil View Slideshow Crude oil pipes at the Bryan Mound site near Freeport, Texas Associated Press The prospect that new sources of supply in the Americas could lead to years of flat or even falling oil prices is a source of great concern in the Kremlin</w:t>
      </w:r>
      <w:r w:rsidRPr="00ED0A6D">
        <w:rPr>
          <w:sz w:val="16"/>
        </w:rPr>
        <w:t xml:space="preserve">. Surging oil revenues over his 12 years in power have helped President Vladimir Putin pay for an eightfold increase in government spending, going to everything from pension and wage hikes to costly projects like the Sochi Olympics to a major military buildup. Now, his government is scrambling to find ways to tighten its belt as oil prices—and thus tax revenues—slide. Finding a new driver for Russia's economy is "a colossal challenge," said economy minister Andrei Belousov. </w:t>
      </w:r>
      <w:r w:rsidRPr="00ED0A6D">
        <w:rPr>
          <w:rStyle w:val="StyleBoldUnderline"/>
        </w:rPr>
        <w:t>The domestic oil picture has become part of the presidential campaign this year. President Barack Obama likes to point out that output has surged during his first term. "We've added enough new oil and gas pipeline to encircle the Earth and then some," he said in a speech earlier this year.</w:t>
      </w:r>
      <w:r w:rsidRPr="00ED0A6D">
        <w:rPr>
          <w:sz w:val="16"/>
        </w:rPr>
        <w:t xml:space="preserve"> Mitt Romney, the </w:t>
      </w:r>
      <w:r w:rsidRPr="00ED0A6D">
        <w:rPr>
          <w:sz w:val="16"/>
        </w:rPr>
        <w:lastRenderedPageBreak/>
        <w:t xml:space="preserve">presumed GOP candidate, says the U.S. must do more to promote domestic exploration and says Mr. Obama is holding back the industry. Mr. Romney's campaign ads say that on "Day 1" he will give approval for the Keystone XL pipeline, a project to bring oil from Canada that Mr. Obama's administration has rejected for now. </w:t>
      </w:r>
      <w:r w:rsidRPr="00ED0A6D">
        <w:rPr>
          <w:rStyle w:val="StyleBoldUnderline"/>
        </w:rPr>
        <w:t xml:space="preserve">The renaissance of the U.S. oil patch is pushing down oil prices, </w:t>
      </w:r>
      <w:r w:rsidRPr="00ED0A6D">
        <w:rPr>
          <w:rStyle w:val="Emphasis"/>
        </w:rPr>
        <w:t>giving a boost to the economy</w:t>
      </w:r>
      <w:r w:rsidRPr="00ED0A6D">
        <w:rPr>
          <w:rStyle w:val="StyleBoldUnderline"/>
        </w:rPr>
        <w:t xml:space="preserve"> at a time when a global slowdown threatens to crimp demand. </w:t>
      </w:r>
      <w:r w:rsidRPr="00ED0A6D">
        <w:rPr>
          <w:sz w:val="16"/>
        </w:rPr>
        <w:t xml:space="preserve">Research firm Raymond James lowered its 2013 forecast for U.S. crude prices this month to $65 per barrel from $83, partly because production in the U.S. has risen much more quickly than previously expected. Just the same, obstacles to developing the Western Hemisphere's oil riches remain. Argentina recently nationalized the assets of Spanish energy giant Repsol SA, arguing that the company wasn't investing enough to develop the country's full oil potential. The action makes investors leery of risking capital there to tap shale-rock formations that could rival booming U.S. oil fields. In Brazil, where most of the newfound oil lies under thick salt domes far beneath the seabed, a small spill in a Chevron Corp. offshore field led to criminal charges, which Chevron contests. Also, state giant Petroleo Brasileiro SA cut its world-wide 2020 production forecast by 11% earlier this month while estimating that extracting its oil would be more costly than anticipated. In the U.S., offshore drilling in the Gulf of Mexico is recovering slowly from the impact of the 2010 Deepwater Horizon oil spill. </w:t>
      </w:r>
      <w:r w:rsidRPr="00ED0A6D">
        <w:rPr>
          <w:rStyle w:val="StyleBoldUnderline"/>
        </w:rPr>
        <w:t xml:space="preserve">Still, U.S. government forecasters expect that U.S. petroleum purchases from the Middle East, Africa, and Europe will drop to about 2.5 million barrels a day by 2020, from more than four million barrels today. Oil imports from the Persian Gulf's OPEC members—a group that includes Saudi Arabia, Iraq and Kuwait—will drop to 860,000 barrels a day that year from 1.6 million barrels currently. </w:t>
      </w:r>
      <w:r w:rsidRPr="00ED0A6D">
        <w:rPr>
          <w:rStyle w:val="Emphasis"/>
        </w:rPr>
        <w:t>Global oil and gas investments</w:t>
      </w:r>
      <w:r w:rsidRPr="00ED0A6D">
        <w:rPr>
          <w:rStyle w:val="StyleBoldUnderline"/>
        </w:rPr>
        <w:t xml:space="preserve"> tripled between 2003 and 2011, according to IHS Cambridge Energy Research Associates. In the Western Hemisphere, where the U.S. and Canada provided more political stability for investors, they nearly quadrupled. In 2011, 48% of global oil investment, or $320 billion, ended up in the Americas, up from 39% in 2003.</w:t>
      </w:r>
      <w:r w:rsidRPr="00ED0A6D">
        <w:rPr>
          <w:sz w:val="16"/>
        </w:rPr>
        <w:t xml:space="preserve"> A lot of that money went into the revival of the U.S. oil patch, where energy companies learned to profitably produce oil from tight oil formations by injecting them with high-pressure jets of water mixed with chemicals and sand. The technique has raised concerns with environmentalists who claim it uses too much water and can contaminate water supplies. First developed in natural-gas fields, fracking yielded an unexpected oil boom that has redrawn America's energy geography. Abundant crude, combined with a huge refining base and waning demand at home turned the U.S. into a net exporter of refined products last year; the EIA expects that situation to continue beyond 2020. North Dakota went from being a minor producer to surpassing Alaska in March in petroleum output thanks to the Bakken Shale, which is being developed through fracking. Now it is only second to Texas in oil production. The Bakken, as well as Texas' booming Eagle Ford Shale and the deep-water U.S. Gulf of Mexico, helped average daily U.S. oil production rise 6% between October 2011 and March 2012, topping six million barrels a day for the first time since 1998, the EIA said this month. "U.S. oil production was for nearly 40 years in total decline, and that decline was never supposed to end," says Jim Burkhard, an analyst with IHS CERA. "This is a major pivot point." Canada's oil sands—where the earth is drenched in thick, tar-like oil—contain some of the largest quantities of oil in the world but for years they were too expensive to tap. Companies had to mine tons of oil-drenched sand for each barrel of oil, or inject steam deep beneath the earth to make the oil liquid enough for extraction. As oil prices began to rise, starting in 1999, oil-sands reserves became more profitable, and early investments from Canadian producers like Suncor Energy Inc. and Encana Corp., along with international producers like Royal Dutch Shell PLC turned Canada into the largest oil exporter to the U.S. Later in the decade, international investment poured into Alberta's boreal forest from U.S.-based companies like ConocoPhillips and Exxon Mobil, and Chinese oil companies like Sinopec, PetroChina Co. and CNOOC Ltd. Deep-water technology enabled Brazil, which for years depended on oil imports, to become a net exporter in 2009. By 2020, Brazil's production is expected to rival Canada's, rising 57% to 4.7 million barrels a day, thanks to some of the largest offshore oil field finds in 30 years. </w:t>
      </w:r>
      <w:r w:rsidRPr="00ED0A6D">
        <w:rPr>
          <w:rStyle w:val="StyleBoldUnderline"/>
        </w:rPr>
        <w:t>The drop in American energy imports comes at a time when hundreds of millions in the developing world are beginning to consume more energy as they rise from poverty. "We're very fortunate that this is happening," said Marvin Odum, the president of Shell's U.S. unit, who also heads its exploration and production activities in the Western Hemisphere. "It enables resources to flow to emerging economies."</w:t>
      </w:r>
    </w:p>
    <w:p w:rsidR="007A33B1" w:rsidRPr="00ED0A6D" w:rsidRDefault="007A33B1" w:rsidP="007A33B1">
      <w:pPr>
        <w:rPr>
          <w:sz w:val="16"/>
        </w:rPr>
      </w:pPr>
    </w:p>
    <w:p w:rsidR="007A33B1" w:rsidRPr="00ED0A6D" w:rsidRDefault="007A33B1" w:rsidP="007A33B1">
      <w:pPr>
        <w:pStyle w:val="Heading4"/>
        <w:rPr>
          <w:rStyle w:val="StyleStyleBold12pt"/>
        </w:rPr>
      </w:pPr>
      <w:r w:rsidRPr="00ED0A6D">
        <w:rPr>
          <w:rStyle w:val="StyleBoldUnderline"/>
        </w:rPr>
        <w:t xml:space="preserve">Fracking is net better than offshore --- its safer </w:t>
      </w:r>
    </w:p>
    <w:p w:rsidR="007A33B1" w:rsidRPr="00ED0A6D" w:rsidRDefault="007A33B1" w:rsidP="007A33B1">
      <w:pPr>
        <w:rPr>
          <w:sz w:val="16"/>
        </w:rPr>
      </w:pPr>
      <w:r w:rsidRPr="00ED0A6D">
        <w:rPr>
          <w:rStyle w:val="StyleStyleBold12pt"/>
        </w:rPr>
        <w:t xml:space="preserve">Devon Energy 8 </w:t>
      </w:r>
      <w:r w:rsidRPr="00ED0A6D">
        <w:rPr>
          <w:sz w:val="16"/>
        </w:rPr>
        <w:t xml:space="preserve">- Corporation is a leading independent oil and natural gas exploration and production company, </w:t>
      </w:r>
      <w:hyperlink r:id="rId47" w:anchor="terms?disclaimer=yes" w:history="1">
        <w:r w:rsidRPr="00ED0A6D">
          <w:rPr>
            <w:rStyle w:val="Hyperlink"/>
            <w:sz w:val="16"/>
          </w:rPr>
          <w:t>http://www.devonenergy.com/CorpResp/initiatives/Pages/HydraulicFracturing.aspx#terms?disclaimer=yes</w:t>
        </w:r>
      </w:hyperlink>
      <w:r w:rsidRPr="00ED0A6D">
        <w:rPr>
          <w:sz w:val="16"/>
        </w:rPr>
        <w:t xml:space="preserve">, Hydraulic fracturing: A 60-year track record of safety //RSoni </w:t>
      </w:r>
    </w:p>
    <w:p w:rsidR="007A33B1" w:rsidRPr="00ED0A6D" w:rsidRDefault="007A33B1" w:rsidP="007A33B1">
      <w:pPr>
        <w:rPr>
          <w:rStyle w:val="StyleBoldUnderline"/>
        </w:rPr>
      </w:pPr>
      <w:r w:rsidRPr="00ED0A6D">
        <w:rPr>
          <w:rStyle w:val="StyleBoldUnderline"/>
        </w:rPr>
        <w:t>In its most recent biennial assessment</w:t>
      </w:r>
      <w:r w:rsidRPr="00ED0A6D">
        <w:rPr>
          <w:sz w:val="16"/>
        </w:rPr>
        <w:t xml:space="preserve">, the Potential Gas Committee said </w:t>
      </w:r>
      <w:r w:rsidRPr="00ED0A6D">
        <w:rPr>
          <w:rStyle w:val="StyleBoldUnderline"/>
        </w:rPr>
        <w:t>the United States possesses far more</w:t>
      </w:r>
      <w:r w:rsidRPr="00ED0A6D">
        <w:rPr>
          <w:sz w:val="16"/>
        </w:rPr>
        <w:t xml:space="preserve"> natural </w:t>
      </w:r>
      <w:r w:rsidRPr="00ED0A6D">
        <w:rPr>
          <w:rStyle w:val="StyleBoldUnderline"/>
        </w:rPr>
        <w:t xml:space="preserve">gas </w:t>
      </w:r>
      <w:r w:rsidRPr="00ED0A6D">
        <w:rPr>
          <w:sz w:val="16"/>
        </w:rPr>
        <w:t xml:space="preserve">resources </w:t>
      </w:r>
      <w:r w:rsidRPr="00ED0A6D">
        <w:rPr>
          <w:rStyle w:val="StyleBoldUnderline"/>
        </w:rPr>
        <w:t>than previously thought</w:t>
      </w:r>
      <w:r w:rsidRPr="00ED0A6D">
        <w:rPr>
          <w:sz w:val="16"/>
        </w:rPr>
        <w:t xml:space="preserve">. The reason can be summed up in two words: </w:t>
      </w:r>
      <w:r w:rsidRPr="00ED0A6D">
        <w:rPr>
          <w:rStyle w:val="StyleBoldUnderline"/>
        </w:rPr>
        <w:t>shale plays. New drilling technologies have unlocked vast amounts of</w:t>
      </w:r>
      <w:r w:rsidRPr="00ED0A6D">
        <w:rPr>
          <w:sz w:val="16"/>
        </w:rPr>
        <w:t xml:space="preserve"> natural </w:t>
      </w:r>
      <w:r w:rsidRPr="00ED0A6D">
        <w:rPr>
          <w:rStyle w:val="StyleBoldUnderline"/>
        </w:rPr>
        <w:t>gas from shale formations throughout the countr</w:t>
      </w:r>
      <w:r w:rsidRPr="00ED0A6D">
        <w:rPr>
          <w:sz w:val="16"/>
        </w:rPr>
        <w:t xml:space="preserve">y. The result is the largest jump in resources in the Potential Gas Committee’s 44-year history. America now has natural gas to supply the nation well into the 22nd century. And that assessment doesn’t account for </w:t>
      </w:r>
      <w:r w:rsidRPr="00ED0A6D">
        <w:rPr>
          <w:rStyle w:val="StyleBoldUnderline"/>
        </w:rPr>
        <w:t xml:space="preserve">future technological advances. </w:t>
      </w:r>
      <w:r w:rsidRPr="00ED0A6D">
        <w:rPr>
          <w:sz w:val="16"/>
        </w:rPr>
        <w:t xml:space="preserve">These shale plays are possible because of a procedure called hydraulic fracturing, or fracture stimulation. “Fracking” </w:t>
      </w:r>
      <w:r w:rsidRPr="00ED0A6D">
        <w:rPr>
          <w:rStyle w:val="StyleBoldUnderline"/>
        </w:rPr>
        <w:t xml:space="preserve">has been performed more than 1 million times since the 1940s without a single </w:t>
      </w:r>
      <w:r w:rsidRPr="00ED0A6D">
        <w:rPr>
          <w:rStyle w:val="StyleBoldUnderline"/>
        </w:rPr>
        <w:lastRenderedPageBreak/>
        <w:t>verified case of groundwater contamination, according to the Interstate Oil and Gas Compact Commission, which represents energy-producing states.</w:t>
      </w:r>
      <w:r w:rsidRPr="00ED0A6D">
        <w:rPr>
          <w:sz w:val="16"/>
        </w:rPr>
        <w:t xml:space="preserve"> The process has been improved upon continuously since then. Hydraulic fracturing works like this: Several thousand feet below the earth’s surface, a mixture composed primarily of water and sand is pumped under high pressure into a shale formation containing natural gas. The mixture creates fractures in the shale. The sand keeps those fractures open, allowing natural gas to rush into the wellbore. This process typically takes place at least a mile below groundwater sources. For instance, in the Barnett Shale of north Texas, the shale formation lies in depths ranging from 6,500 to 9,200 feet deep. </w:t>
      </w:r>
      <w:r w:rsidRPr="00ED0A6D">
        <w:rPr>
          <w:rStyle w:val="StyleBoldUnderline"/>
        </w:rPr>
        <w:t>By comparison, most water wells in that area are drilled to depths ranging between 150 and 700 feet. Many layers of rock separate the aquifer from the area where fracking takes place. Devon pioneered the marriage of hydraulic fracturing and horizontal drilling in the Barnett Shale. Our success prompted the development of subsequent U.S. shale basins, including the Haynesville</w:t>
      </w:r>
      <w:r w:rsidRPr="00ED0A6D">
        <w:rPr>
          <w:sz w:val="16"/>
        </w:rPr>
        <w:t xml:space="preserve">, the Marcellus, the Fayetteville and the Woodford. As with the Barnett, those shale formations also lie deep below the water table. </w:t>
      </w:r>
      <w:r w:rsidRPr="00ED0A6D">
        <w:rPr>
          <w:rStyle w:val="StyleBoldUnderline"/>
        </w:rPr>
        <w:t xml:space="preserve">None of these massive sources of natural gas could have been fully developed if not for hydraulic fracturing. </w:t>
      </w:r>
    </w:p>
    <w:p w:rsidR="00ED0A6D" w:rsidRDefault="00ED0A6D" w:rsidP="00ED0A6D">
      <w:pPr>
        <w:pStyle w:val="Heading3"/>
      </w:pPr>
      <w:r>
        <w:lastRenderedPageBreak/>
        <w:t xml:space="preserve">1nc exports cp </w:t>
      </w:r>
    </w:p>
    <w:p w:rsidR="00ED0A6D" w:rsidRPr="00E24F4E" w:rsidRDefault="00ED0A6D" w:rsidP="00ED0A6D"/>
    <w:p w:rsidR="00ED0A6D" w:rsidRDefault="00ED0A6D" w:rsidP="00ED0A6D">
      <w:pPr>
        <w:pStyle w:val="Heading4"/>
      </w:pPr>
      <w:r>
        <w:t>Text: the United States federal government should lift the ban on heavy crude oil exports.</w:t>
      </w:r>
    </w:p>
    <w:p w:rsidR="00ED0A6D" w:rsidRPr="00E24F4E" w:rsidRDefault="00ED0A6D" w:rsidP="00ED0A6D"/>
    <w:p w:rsidR="00ED0A6D" w:rsidRDefault="00ED0A6D" w:rsidP="00ED0A6D">
      <w:pPr>
        <w:pStyle w:val="Heading4"/>
      </w:pPr>
      <w:r>
        <w:t>Current legislation cuts off exports of already-high oil supplies</w:t>
      </w:r>
    </w:p>
    <w:p w:rsidR="00ED0A6D" w:rsidRPr="00E437C4" w:rsidRDefault="00ED0A6D" w:rsidP="00ED0A6D">
      <w:r>
        <w:rPr>
          <w:rStyle w:val="StyleStyleBold12pt"/>
        </w:rPr>
        <w:t xml:space="preserve">Clayton 13 </w:t>
      </w:r>
      <w:r>
        <w:t>Adjunct f</w:t>
      </w:r>
      <w:r w:rsidRPr="00E437C4">
        <w:t>ellow for energy and national security at the Council on Foreign Relations</w:t>
      </w:r>
      <w:r>
        <w:t xml:space="preserve"> (Blake, “The Case for Allowing U.S. Crude Oil Exports: Policy Innovation Memorandum No. 34”, Council on Foreign Relations, July 2014, </w:t>
      </w:r>
      <w:r w:rsidRPr="00E437C4">
        <w:t>http://www.cfr.org/oil/case-allowing-us-crude-oil-exports/p31005</w:t>
      </w:r>
      <w:r>
        <w:t>)//BZ</w:t>
      </w:r>
    </w:p>
    <w:p w:rsidR="00ED0A6D" w:rsidRDefault="00ED0A6D" w:rsidP="00ED0A6D">
      <w:pPr>
        <w:tabs>
          <w:tab w:val="left" w:pos="3178"/>
        </w:tabs>
      </w:pPr>
      <w:r>
        <w:t xml:space="preserve">Federal lawmakers should overturn the ban on exporting crude oil produced in the United States. </w:t>
      </w:r>
      <w:r w:rsidRPr="00E437C4">
        <w:t>As recently as half a decade ago</w:t>
      </w:r>
      <w:r w:rsidRPr="00E437C4">
        <w:rPr>
          <w:rStyle w:val="StyleBoldUnderline"/>
        </w:rPr>
        <w:t>, oil companies had no interest in exporting U.S. crude oil, but that has changed</w:t>
      </w:r>
      <w:r>
        <w:t xml:space="preserve">. </w:t>
      </w:r>
      <w:r w:rsidRPr="00E437C4">
        <w:rPr>
          <w:rStyle w:val="StyleBoldUnderline"/>
        </w:rPr>
        <w:t>Oil production has grown more in the United States over the past five years than anywhere else in the world</w:t>
      </w:r>
      <w:r>
        <w:t xml:space="preserve">, </w:t>
      </w:r>
      <w:r w:rsidRPr="00E437C4">
        <w:rPr>
          <w:rStyle w:val="StyleBoldUnderline"/>
        </w:rPr>
        <w:t>even as domestic oil consumption has declined</w:t>
      </w:r>
      <w:r>
        <w:t xml:space="preserve">. With these changes has come </w:t>
      </w:r>
      <w:r w:rsidRPr="00E437C4">
        <w:rPr>
          <w:rStyle w:val="StyleBoldUnderline"/>
        </w:rPr>
        <w:t>a widening gap among the types of oil that U.S. fields produce</w:t>
      </w:r>
      <w:r>
        <w:t xml:space="preserve">, the types that U.S. refiners need, the products that U.S. consumers want, </w:t>
      </w:r>
      <w:r w:rsidRPr="00E437C4">
        <w:rPr>
          <w:rStyle w:val="StyleBoldUnderline"/>
        </w:rPr>
        <w:t>and the infrastructure in place to transport the oil. Allowing companies to export U.S. crude oil as the market dictates would help solve this mismatch</w:t>
      </w:r>
      <w:r>
        <w:t xml:space="preserve">. </w:t>
      </w:r>
      <w:r w:rsidRPr="00E437C4">
        <w:rPr>
          <w:rStyle w:val="StyleBoldUnderline"/>
        </w:rPr>
        <w:t>Under federal law,</w:t>
      </w:r>
      <w:r>
        <w:t xml:space="preserve"> howeve</w:t>
      </w:r>
      <w:r w:rsidRPr="00E437C4">
        <w:t>r,</w:t>
      </w:r>
      <w:r w:rsidRPr="00E437C4">
        <w:rPr>
          <w:rStyle w:val="Emphasis"/>
        </w:rPr>
        <w:t xml:space="preserve"> it is illegal for companies to export crude oil in all but a few circumstances</w:t>
      </w:r>
      <w:r>
        <w:t>. Over the past year, the Department of Commerce granted licenses to several oil companies to export a small amount of U.S. crude oil. But these opaque, ad hoc exceptions are insufficient. Removing all proscriptions on crude oil exports, except in extraordinary circumstances, will strengthen the U.S. economy and promote the efficient development of the country's energy sector.</w:t>
      </w:r>
    </w:p>
    <w:p w:rsidR="00ED0A6D" w:rsidRPr="00E24F4E" w:rsidRDefault="00ED0A6D" w:rsidP="00ED0A6D"/>
    <w:p w:rsidR="007A33B1" w:rsidRPr="00ED0A6D" w:rsidRDefault="007A33B1" w:rsidP="007A33B1">
      <w:pPr>
        <w:pStyle w:val="Heading1"/>
      </w:pPr>
      <w:bookmarkStart w:id="0" w:name="_GoBack"/>
      <w:bookmarkEnd w:id="0"/>
      <w:r w:rsidRPr="00ED0A6D">
        <w:lastRenderedPageBreak/>
        <w:t>Environment DA</w:t>
      </w:r>
    </w:p>
    <w:p w:rsidR="007A33B1" w:rsidRPr="00ED0A6D" w:rsidRDefault="007A33B1" w:rsidP="007A33B1">
      <w:pPr>
        <w:pStyle w:val="Heading3"/>
      </w:pPr>
      <w:r w:rsidRPr="00ED0A6D">
        <w:lastRenderedPageBreak/>
        <w:t xml:space="preserve">1nc da  </w:t>
      </w:r>
    </w:p>
    <w:p w:rsidR="007A33B1" w:rsidRPr="00ED0A6D" w:rsidRDefault="007A33B1" w:rsidP="007A33B1">
      <w:pPr>
        <w:pStyle w:val="Heading4"/>
      </w:pPr>
      <w:r w:rsidRPr="00ED0A6D">
        <w:t>Plan devastates all aspects of the environment --- spills, actual drilling and transportation</w:t>
      </w:r>
    </w:p>
    <w:p w:rsidR="007A33B1" w:rsidRPr="00ED0A6D" w:rsidRDefault="007A33B1" w:rsidP="007A33B1">
      <w:pPr>
        <w:rPr>
          <w:rStyle w:val="StyleStyleBold12pt"/>
          <w:b w:val="0"/>
        </w:rPr>
      </w:pPr>
      <w:r w:rsidRPr="00ED0A6D">
        <w:rPr>
          <w:rStyle w:val="StyleStyleBold12pt"/>
        </w:rPr>
        <w:t>Connors 9</w:t>
      </w:r>
      <w:r w:rsidRPr="00ED0A6D">
        <w:t xml:space="preserve"> (Jill, Staff Writer for Treehugger, “Offshore Drilling: Is Energy Worth the Ecological Disaster of Oil Spills?,” 2/18/2009, Treehugger, </w:t>
      </w:r>
      <w:hyperlink r:id="rId48" w:history="1">
        <w:r w:rsidRPr="00ED0A6D">
          <w:rPr>
            <w:rStyle w:val="Hyperlink"/>
          </w:rPr>
          <w:t>http://www.treehugger.com/clean-technology/offshore-drilling-is-energy-worth-the-ecological-disaster-of-oil-spills.html)//JL</w:t>
        </w:r>
      </w:hyperlink>
    </w:p>
    <w:p w:rsidR="007A33B1" w:rsidRPr="00ED0A6D" w:rsidRDefault="007A33B1" w:rsidP="007A33B1">
      <w:pPr>
        <w:rPr>
          <w:sz w:val="16"/>
        </w:rPr>
      </w:pPr>
      <w:r w:rsidRPr="00ED0A6D">
        <w:rPr>
          <w:sz w:val="16"/>
        </w:rPr>
        <w:t>When this post was first written fuel prices and the United States' future energy policy were the prime reason offshore oil drilling made the headlines. Over a year later and it's the BP oil spill, resulting from an explosion on the Deepwater Horizon oil rig.</w:t>
      </w:r>
      <w:r w:rsidRPr="00ED0A6D">
        <w:rPr>
          <w:sz w:val="12"/>
        </w:rPr>
        <w:t>¶</w:t>
      </w:r>
      <w:r w:rsidRPr="00ED0A6D">
        <w:rPr>
          <w:sz w:val="16"/>
        </w:rPr>
        <w:t xml:space="preserve"> WATCH VIDEO: Offshore Oil Drilling Explained</w:t>
      </w:r>
      <w:r w:rsidRPr="00ED0A6D">
        <w:rPr>
          <w:sz w:val="12"/>
        </w:rPr>
        <w:t>¶</w:t>
      </w:r>
      <w:r w:rsidRPr="00ED0A6D">
        <w:rPr>
          <w:sz w:val="16"/>
        </w:rPr>
        <w:t xml:space="preserve"> Taking a step back from the emotional response of the recent environmental devastation</w:t>
      </w:r>
      <w:r w:rsidRPr="00ED0A6D">
        <w:rPr>
          <w:u w:val="single"/>
        </w:rPr>
        <w:t>, let's take a look at offshore drilling more broadly:</w:t>
      </w:r>
      <w:r w:rsidRPr="00ED0A6D">
        <w:rPr>
          <w:sz w:val="16"/>
        </w:rPr>
        <w:t xml:space="preserve"> How much oil do we currently produce from offshore drilling, and how much might we potentially recover? What's the status of the moratorium banning offshore drilling in various areas? </w:t>
      </w:r>
      <w:r w:rsidRPr="00ED0A6D">
        <w:rPr>
          <w:u w:val="single"/>
        </w:rPr>
        <w:t>What are the environmental risks?</w:t>
      </w:r>
      <w:r w:rsidRPr="00ED0A6D">
        <w:rPr>
          <w:sz w:val="16"/>
        </w:rPr>
        <w:t xml:space="preserve"> And perhaps most importantly, </w:t>
      </w:r>
      <w:r w:rsidRPr="00ED0A6D">
        <w:rPr>
          <w:u w:val="single"/>
        </w:rPr>
        <w:t>what is the psychological impact of thinking that offshore oil holds promise as a source of abundant, less-expensive oil when</w:t>
      </w:r>
      <w:r w:rsidRPr="00ED0A6D">
        <w:rPr>
          <w:sz w:val="16"/>
        </w:rPr>
        <w:t xml:space="preserve"> </w:t>
      </w:r>
      <w:r w:rsidRPr="00ED0A6D">
        <w:rPr>
          <w:rStyle w:val="Emphasis"/>
        </w:rPr>
        <w:t>nothing could be farther from the trut</w:t>
      </w:r>
      <w:r w:rsidRPr="00ED0A6D">
        <w:rPr>
          <w:sz w:val="16"/>
        </w:rPr>
        <w:t>h?</w:t>
      </w:r>
      <w:r w:rsidRPr="00ED0A6D">
        <w:rPr>
          <w:sz w:val="12"/>
        </w:rPr>
        <w:t>¶</w:t>
      </w:r>
      <w:r w:rsidRPr="00ED0A6D">
        <w:rPr>
          <w:sz w:val="16"/>
        </w:rPr>
        <w:t xml:space="preserve"> photo: _J_D_R_ via flickr</w:t>
      </w:r>
      <w:r w:rsidRPr="00ED0A6D">
        <w:rPr>
          <w:sz w:val="12"/>
        </w:rPr>
        <w:t>¶</w:t>
      </w:r>
      <w:r w:rsidRPr="00ED0A6D">
        <w:rPr>
          <w:sz w:val="16"/>
        </w:rPr>
        <w:t xml:space="preserve"> Offshore Oil Then &amp; Now</w:t>
      </w:r>
      <w:r w:rsidRPr="00ED0A6D">
        <w:rPr>
          <w:sz w:val="12"/>
        </w:rPr>
        <w:t>¶</w:t>
      </w:r>
      <w:r w:rsidRPr="00ED0A6D">
        <w:rPr>
          <w:sz w:val="16"/>
        </w:rPr>
        <w:t xml:space="preserve"> The term offshore drilling refers to the extracting of oil from fields that lie beneath the ocean floor, anywhere from a few hundred feet to 200 miles off the coast. As easily recoverable oil reserves, both onshore and offshore dwindle, </w:t>
      </w:r>
      <w:r w:rsidRPr="00ED0A6D">
        <w:rPr>
          <w:u w:val="single"/>
        </w:rPr>
        <w:t>exploration is increasingly turning to deepwater locations</w:t>
      </w:r>
      <w:r w:rsidRPr="00ED0A6D">
        <w:rPr>
          <w:sz w:val="16"/>
        </w:rPr>
        <w:t xml:space="preserve"> a mile or more beneath the ocean's surface.</w:t>
      </w:r>
      <w:r w:rsidRPr="00ED0A6D">
        <w:rPr>
          <w:sz w:val="12"/>
        </w:rPr>
        <w:t>¶</w:t>
      </w:r>
      <w:r w:rsidRPr="00ED0A6D">
        <w:rPr>
          <w:sz w:val="16"/>
        </w:rPr>
        <w:t xml:space="preserve"> The first offshore well was drilled in 1887 from a wooden wharf off Summerland, California; technology improvements have made it possible to drill in deeper water and farther from shore ever since. Today, some 4,000 platforms operate in the U.S. federal waters in the Gulf of Mexico, primarily off the coastlines of Louisiana and Texas, and off the coast of Alaska, producing approximately 565 million barrels of oil per year, according to the Energy Information Agency. US offshore oil production of 565 million barrels per year equates to roughly 1.5 million barrels per day (30% of total US oil production); contrast that figure with U.S. current oil consumption of 21 million barrels per day.</w:t>
      </w:r>
      <w:r w:rsidRPr="00ED0A6D">
        <w:rPr>
          <w:sz w:val="12"/>
        </w:rPr>
        <w:t>¶</w:t>
      </w:r>
      <w:r w:rsidRPr="00ED0A6D">
        <w:rPr>
          <w:sz w:val="16"/>
        </w:rPr>
        <w:t xml:space="preserve"> </w:t>
      </w:r>
      <w:r w:rsidRPr="00ED0A6D">
        <w:rPr>
          <w:u w:val="single"/>
        </w:rPr>
        <w:t>The debate about offshore drilling stems</w:t>
      </w:r>
      <w:r w:rsidRPr="00ED0A6D">
        <w:rPr>
          <w:sz w:val="16"/>
        </w:rPr>
        <w:t xml:space="preserve"> </w:t>
      </w:r>
      <w:r w:rsidRPr="00ED0A6D">
        <w:rPr>
          <w:u w:val="single"/>
        </w:rPr>
        <w:t>from</w:t>
      </w:r>
      <w:r w:rsidRPr="00ED0A6D">
        <w:rPr>
          <w:sz w:val="16"/>
        </w:rPr>
        <w:t xml:space="preserve"> questions over how much oil potentially could be recovered from underwater fields versus the time and cost, both in dollars and </w:t>
      </w:r>
      <w:r w:rsidRPr="00ED0A6D">
        <w:rPr>
          <w:u w:val="single"/>
        </w:rPr>
        <w:t>environmental impact</w:t>
      </w:r>
      <w:r w:rsidRPr="00ED0A6D">
        <w:rPr>
          <w:sz w:val="16"/>
        </w:rPr>
        <w:t>, related to that process.</w:t>
      </w:r>
      <w:r w:rsidRPr="00ED0A6D">
        <w:rPr>
          <w:sz w:val="12"/>
        </w:rPr>
        <w:t>¶</w:t>
      </w:r>
      <w:r w:rsidRPr="00ED0A6D">
        <w:rPr>
          <w:sz w:val="16"/>
        </w:rPr>
        <w:t xml:space="preserve"> Political posturing notwithstanding, offshore drilling will not eliminate US demand for foreign oil or really even make significant strides into reducing that dependency. At current consumption, the US uses about 8 billion barrels of oil per year; conventionally recoverable oil from offshore drilling is thought to be 18 billion barrels total, not per year. What's more, offshore oil drilling will not guarantee lower fuel prices--oil is a global commodity, and US production is not big enough to influence global prices.</w:t>
      </w:r>
      <w:r w:rsidRPr="00ED0A6D">
        <w:rPr>
          <w:sz w:val="12"/>
        </w:rPr>
        <w:t>¶</w:t>
      </w:r>
      <w:r w:rsidRPr="00ED0A6D">
        <w:rPr>
          <w:sz w:val="16"/>
        </w:rPr>
        <w:t xml:space="preserve"> image: Architecture 2030</w:t>
      </w:r>
      <w:r w:rsidRPr="00ED0A6D">
        <w:rPr>
          <w:sz w:val="12"/>
        </w:rPr>
        <w:t>¶</w:t>
      </w:r>
      <w:r w:rsidRPr="00ED0A6D">
        <w:rPr>
          <w:sz w:val="16"/>
        </w:rPr>
        <w:t xml:space="preserve"> Oil Spills Impact Humans, Non-Humans Alike</w:t>
      </w:r>
      <w:r w:rsidRPr="00ED0A6D">
        <w:rPr>
          <w:sz w:val="12"/>
        </w:rPr>
        <w:t>¶</w:t>
      </w:r>
      <w:r w:rsidRPr="00ED0A6D">
        <w:rPr>
          <w:sz w:val="16"/>
        </w:rPr>
        <w:t xml:space="preserve"> With the BP oil spill forcing the worst of the environmental risk associated with offshore drilling to the fore, </w:t>
      </w:r>
      <w:r w:rsidRPr="00ED0A6D">
        <w:rPr>
          <w:u w:val="single"/>
        </w:rPr>
        <w:t>let's take a step back for a second and examine some of the less flashy aspects of the potential problems</w:t>
      </w:r>
      <w:r w:rsidRPr="00ED0A6D">
        <w:rPr>
          <w:sz w:val="16"/>
        </w:rPr>
        <w:t>.</w:t>
      </w:r>
      <w:r w:rsidRPr="00ED0A6D">
        <w:rPr>
          <w:sz w:val="12"/>
        </w:rPr>
        <w:t>¶</w:t>
      </w:r>
      <w:r w:rsidRPr="00ED0A6D">
        <w:rPr>
          <w:sz w:val="16"/>
        </w:rPr>
        <w:t xml:space="preserve"> Recent research suggests that </w:t>
      </w:r>
      <w:r w:rsidRPr="00ED0A6D">
        <w:rPr>
          <w:rStyle w:val="Emphasis"/>
        </w:rPr>
        <w:t>transporting the oil poses greater threats than the drilling process itself.</w:t>
      </w:r>
      <w:r w:rsidRPr="00ED0A6D">
        <w:rPr>
          <w:sz w:val="16"/>
        </w:rPr>
        <w:t xml:space="preserve"> In Louisiana, </w:t>
      </w:r>
      <w:r w:rsidRPr="00ED0A6D">
        <w:rPr>
          <w:u w:val="single"/>
        </w:rPr>
        <w:t>the 10,000 miles of canals</w:t>
      </w:r>
      <w:r w:rsidRPr="00ED0A6D">
        <w:rPr>
          <w:sz w:val="16"/>
        </w:rPr>
        <w:t xml:space="preserve"> dug to transport oil and lay pipelines </w:t>
      </w:r>
      <w:r w:rsidRPr="00ED0A6D">
        <w:rPr>
          <w:u w:val="single"/>
        </w:rPr>
        <w:t>contribute to coastal erosion</w:t>
      </w:r>
      <w:r w:rsidRPr="00ED0A6D">
        <w:rPr>
          <w:sz w:val="16"/>
        </w:rPr>
        <w:t xml:space="preserve"> because the canals crisscross the state's coastal wetlands.</w:t>
      </w:r>
      <w:r w:rsidRPr="00ED0A6D">
        <w:rPr>
          <w:sz w:val="12"/>
        </w:rPr>
        <w:t>¶</w:t>
      </w:r>
      <w:r w:rsidRPr="00ED0A6D">
        <w:rPr>
          <w:sz w:val="16"/>
        </w:rPr>
        <w:t xml:space="preserve"> While technology improvements have lessened the occurrence of oil spills in the last 40 years, the Mineral Management Service a bureau in the U.S. Department of the Interior that manages the nation's natural gas, oil and other mineral resources on the outer continental shelf, projects about one oil spill per year of at least 1,000 barrels in the Gulf of Mexico over the next 40 years. </w:t>
      </w:r>
      <w:r w:rsidRPr="00ED0A6D">
        <w:rPr>
          <w:u w:val="single"/>
        </w:rPr>
        <w:t>Every three to four years, it says, a spill of at least 10,000 barrels can be expected</w:t>
      </w:r>
      <w:r w:rsidRPr="00ED0A6D">
        <w:rPr>
          <w:sz w:val="16"/>
        </w:rPr>
        <w:t>.</w:t>
      </w:r>
      <w:r w:rsidRPr="00ED0A6D">
        <w:rPr>
          <w:sz w:val="12"/>
        </w:rPr>
        <w:t>¶</w:t>
      </w:r>
      <w:r w:rsidRPr="00ED0A6D">
        <w:rPr>
          <w:sz w:val="16"/>
        </w:rPr>
        <w:t xml:space="preserve"> As the BP spill illustrates, these </w:t>
      </w:r>
      <w:r w:rsidRPr="00ED0A6D">
        <w:rPr>
          <w:u w:val="single"/>
        </w:rPr>
        <w:t>spills could potentially hit the beaches of western Florida, Alabama, and Texas. In Louisiana, it's not just beaches, but</w:t>
      </w:r>
      <w:r w:rsidRPr="00ED0A6D">
        <w:rPr>
          <w:sz w:val="16"/>
        </w:rPr>
        <w:t xml:space="preserve"> </w:t>
      </w:r>
      <w:r w:rsidRPr="00ED0A6D">
        <w:rPr>
          <w:rStyle w:val="Emphasis"/>
        </w:rPr>
        <w:t>wetlands that can affected--destroying critical wildlife habitat, hurting tourism and ruining the livelihoods of fishermen throughout the region</w:t>
      </w:r>
      <w:r w:rsidRPr="00ED0A6D">
        <w:rPr>
          <w:sz w:val="16"/>
        </w:rPr>
        <w:t>.</w:t>
      </w:r>
      <w:r w:rsidRPr="00ED0A6D">
        <w:rPr>
          <w:sz w:val="12"/>
        </w:rPr>
        <w:t>¶</w:t>
      </w:r>
      <w:r w:rsidRPr="00ED0A6D">
        <w:rPr>
          <w:sz w:val="16"/>
        </w:rPr>
        <w:t xml:space="preserve"> Additionally, </w:t>
      </w:r>
      <w:r w:rsidRPr="00ED0A6D">
        <w:rPr>
          <w:u w:val="single"/>
        </w:rPr>
        <w:t>out to sea the impact on wildlife is dramatic</w:t>
      </w:r>
      <w:r w:rsidRPr="00ED0A6D">
        <w:rPr>
          <w:sz w:val="16"/>
        </w:rPr>
        <w:t xml:space="preserve">. Beyond killing adult animals, </w:t>
      </w:r>
      <w:r w:rsidRPr="00ED0A6D">
        <w:rPr>
          <w:u w:val="single"/>
        </w:rPr>
        <w:t>the spawning grounds of endangered bluefin tuna and other iconic species is contaminated</w:t>
      </w:r>
      <w:r w:rsidRPr="00ED0A6D">
        <w:rPr>
          <w:sz w:val="16"/>
        </w:rPr>
        <w:t>.</w:t>
      </w:r>
      <w:r w:rsidRPr="00ED0A6D">
        <w:rPr>
          <w:sz w:val="12"/>
        </w:rPr>
        <w:t>¶</w:t>
      </w:r>
      <w:r w:rsidRPr="00ED0A6D">
        <w:rPr>
          <w:sz w:val="16"/>
        </w:rPr>
        <w:t xml:space="preserve"> The BP oil spill is unprecedented in scale in the United States, and recent simulations show that once a spill reaches this size it can be picked up by ocean currents and be dragged far away from the initial spill area. In the Gulf of Mexico, should a spill get into the Loop Current it can easily be taken all the way to Florida, through the Florida Keys (impacting Cuba and other Caribbean islands in the process), up the East Coast as far as North Carolina and then out into the Atlantic.</w:t>
      </w:r>
      <w:r w:rsidRPr="00ED0A6D">
        <w:rPr>
          <w:sz w:val="12"/>
        </w:rPr>
        <w:t>¶</w:t>
      </w:r>
      <w:r w:rsidRPr="00ED0A6D">
        <w:rPr>
          <w:sz w:val="16"/>
        </w:rPr>
        <w:t xml:space="preserve"> photo: Marine Photobank via flickr</w:t>
      </w:r>
      <w:r w:rsidRPr="00ED0A6D">
        <w:rPr>
          <w:sz w:val="12"/>
        </w:rPr>
        <w:t>¶</w:t>
      </w:r>
      <w:r w:rsidRPr="00ED0A6D">
        <w:rPr>
          <w:sz w:val="16"/>
        </w:rPr>
        <w:t xml:space="preserve"> Expanded Offshore Drilling's Uncertain Future</w:t>
      </w:r>
      <w:r w:rsidRPr="00ED0A6D">
        <w:rPr>
          <w:sz w:val="12"/>
        </w:rPr>
        <w:t>¶</w:t>
      </w:r>
      <w:r w:rsidRPr="00ED0A6D">
        <w:rPr>
          <w:sz w:val="16"/>
        </w:rPr>
        <w:t xml:space="preserve"> Rights to U.S. offshore areas are shared between the states and the federal government according to various acts passed over the years. Specifically, the states have jurisdiction over any natural resources within 3.45 miles of their coastline (except Texas and the west coast of Florida where the jurisdiction extends to 10.35 miles), and the U.S. has rights up to 200 miles off the coastline.</w:t>
      </w:r>
      <w:r w:rsidRPr="00ED0A6D">
        <w:rPr>
          <w:sz w:val="12"/>
        </w:rPr>
        <w:t>¶</w:t>
      </w:r>
      <w:r w:rsidRPr="00ED0A6D">
        <w:rPr>
          <w:sz w:val="16"/>
        </w:rPr>
        <w:t xml:space="preserve"> Offshore drilling has been banned in various areas thought to be particularly environmentally sensitive over the years. An offshore oil moratorium that had been in effect since 1981 expired October 1, 2008. With the lifting of the ban, areas in the Gulf of Mexico can be opened up for drilling by the federal government. Additionally, areas off the coasts of California, Virginia, North Carolina, South Carolina and Georgia can be opened up if those states approve. By November 12th, 2008, the MMS began the process for approving leases off the coast of Virginia.</w:t>
      </w:r>
      <w:r w:rsidRPr="00ED0A6D">
        <w:rPr>
          <w:sz w:val="12"/>
        </w:rPr>
        <w:t>¶</w:t>
      </w:r>
      <w:r w:rsidRPr="00ED0A6D">
        <w:rPr>
          <w:sz w:val="16"/>
        </w:rPr>
        <w:t xml:space="preserve"> However, offshore drilling in new areas won't deliver a drop of oil for ten years, according to numbers cited by the Bush administration last year. In fact, the U.S. Energy Information Administration recently </w:t>
      </w:r>
      <w:r w:rsidRPr="00ED0A6D">
        <w:rPr>
          <w:sz w:val="16"/>
        </w:rPr>
        <w:lastRenderedPageBreak/>
        <w:t>did a detailed study of the likely outcome of offshore drilling for their Annual Energy Outlook 2007, and concluded that increased access would not have a significant impact on domestic crude oil production or prices before 2030.</w:t>
      </w:r>
      <w:r w:rsidRPr="00ED0A6D">
        <w:rPr>
          <w:sz w:val="12"/>
        </w:rPr>
        <w:t>¶</w:t>
      </w:r>
      <w:r w:rsidRPr="00ED0A6D">
        <w:rPr>
          <w:sz w:val="16"/>
        </w:rPr>
        <w:t xml:space="preserve"> photo: Jim Snenddon via flickr</w:t>
      </w:r>
      <w:r w:rsidRPr="00ED0A6D">
        <w:rPr>
          <w:sz w:val="12"/>
        </w:rPr>
        <w:t>¶</w:t>
      </w:r>
      <w:r w:rsidRPr="00ED0A6D">
        <w:rPr>
          <w:sz w:val="16"/>
        </w:rPr>
        <w:t xml:space="preserve"> Just a few weeks prior to the BP oil spill, President Obama announced that more areas would be opened up for offshore drilling, though a compromise was made which kept several areas the oil industry wanted access to off limits. Post-disaster, the Obama administration halted this process, and several politicians on both sides of the aisle who had previously expressed support for greater drilling reversed their position.</w:t>
      </w:r>
      <w:r w:rsidRPr="00ED0A6D">
        <w:rPr>
          <w:sz w:val="12"/>
        </w:rPr>
        <w:t>¶</w:t>
      </w:r>
      <w:r w:rsidRPr="00ED0A6D">
        <w:rPr>
          <w:sz w:val="16"/>
        </w:rPr>
        <w:t xml:space="preserve"> As it stands as the start of June 2010, expansion of offshore drilling in US coastal waters remains on hold pending investigation of the causes of the BP oil spill. Given that President Obama and other members of his administration have continued to express support for offshore drilling, provided that additional safeguards are put in place to prevent a repeat of the Deepwater Horizon disaster, once the gushing oil is stopped there remains a possibility of expanding offshore drilling once again.</w:t>
      </w:r>
      <w:r w:rsidRPr="00ED0A6D">
        <w:rPr>
          <w:sz w:val="12"/>
        </w:rPr>
        <w:t>¶</w:t>
      </w:r>
      <w:r w:rsidRPr="00ED0A6D">
        <w:rPr>
          <w:sz w:val="16"/>
        </w:rPr>
        <w:t xml:space="preserve"> Even if it is not expanded, </w:t>
      </w:r>
      <w:r w:rsidRPr="00ED0A6D">
        <w:rPr>
          <w:u w:val="single"/>
        </w:rPr>
        <w:t>it is not so much a question of if more oil spills happen, but when</w:t>
      </w:r>
      <w:r w:rsidRPr="00ED0A6D">
        <w:rPr>
          <w:sz w:val="16"/>
        </w:rPr>
        <w:t xml:space="preserve">. As the BP oil spill makes clear, </w:t>
      </w:r>
      <w:r w:rsidRPr="00ED0A6D">
        <w:rPr>
          <w:u w:val="single"/>
        </w:rPr>
        <w:t>even something short of a worst-case scenario</w:t>
      </w:r>
      <w:r w:rsidRPr="00ED0A6D">
        <w:rPr>
          <w:sz w:val="16"/>
        </w:rPr>
        <w:t>--scary to think that this isn't the largest spill in history--</w:t>
      </w:r>
      <w:r w:rsidRPr="00ED0A6D">
        <w:rPr>
          <w:u w:val="single"/>
        </w:rPr>
        <w:t>has catastrophic impacts on the ecosystem and its inhabitants</w:t>
      </w:r>
      <w:r w:rsidRPr="00ED0A6D">
        <w:rPr>
          <w:sz w:val="16"/>
        </w:rPr>
        <w:t>, human and non-human alike.</w:t>
      </w:r>
      <w:r w:rsidRPr="00ED0A6D">
        <w:rPr>
          <w:sz w:val="12"/>
        </w:rPr>
        <w:t>¶</w:t>
      </w:r>
      <w:r w:rsidRPr="00ED0A6D">
        <w:rPr>
          <w:sz w:val="16"/>
        </w:rPr>
        <w:t xml:space="preserve"> So why do we keep drilling? Oil addiction pure and simple--and energy addiction in general.</w:t>
      </w:r>
      <w:r w:rsidRPr="00ED0A6D">
        <w:rPr>
          <w:sz w:val="12"/>
        </w:rPr>
        <w:t>¶</w:t>
      </w:r>
      <w:r w:rsidRPr="00ED0A6D">
        <w:rPr>
          <w:sz w:val="16"/>
        </w:rPr>
        <w:t xml:space="preserve"> "Thinking that there is more oil to be drilled offshore gives people a false sense of hope that there's actually enough oil out there to make us energy independent," says Jonathan Dorn, staff researcher at the Earth Policy Institute. "Nothing could be farther from the truth."</w:t>
      </w:r>
      <w:r w:rsidRPr="00ED0A6D">
        <w:rPr>
          <w:sz w:val="12"/>
        </w:rPr>
        <w:t>¶</w:t>
      </w:r>
      <w:r w:rsidRPr="00ED0A6D">
        <w:rPr>
          <w:sz w:val="16"/>
        </w:rPr>
        <w:t xml:space="preserve"> </w:t>
      </w:r>
    </w:p>
    <w:p w:rsidR="007A33B1" w:rsidRPr="00ED0A6D" w:rsidRDefault="007A33B1" w:rsidP="007A33B1">
      <w:pPr>
        <w:rPr>
          <w:sz w:val="8"/>
        </w:rPr>
      </w:pPr>
    </w:p>
    <w:p w:rsidR="007A33B1" w:rsidRPr="00ED0A6D" w:rsidRDefault="007A33B1" w:rsidP="007A33B1">
      <w:pPr>
        <w:rPr>
          <w:sz w:val="8"/>
        </w:rPr>
      </w:pPr>
    </w:p>
    <w:p w:rsidR="007A33B1" w:rsidRPr="00ED0A6D" w:rsidRDefault="00E37CE7" w:rsidP="00E37CE7">
      <w:pPr>
        <w:pStyle w:val="Heading4"/>
      </w:pPr>
      <w:r w:rsidRPr="00ED0A6D">
        <w:t xml:space="preserve">The impact is an unending linear extinction </w:t>
      </w:r>
    </w:p>
    <w:p w:rsidR="007A33B1" w:rsidRPr="00ED0A6D" w:rsidRDefault="007A33B1" w:rsidP="00E37CE7">
      <w:r w:rsidRPr="00ED0A6D">
        <w:rPr>
          <w:rStyle w:val="Heading4Char"/>
        </w:rPr>
        <w:t>Diner 94</w:t>
      </w:r>
      <w:r w:rsidRPr="00ED0A6D">
        <w:t xml:space="preserve"> (David, Ph.D., Planetary Science and Geology, “The Army and the Endangered Species Act: Who’s endangering Whom,” Military Law Review, 143 Mil. L. Rev. 161]</w:t>
      </w:r>
    </w:p>
    <w:p w:rsidR="007A33B1" w:rsidRPr="00ED0A6D" w:rsidRDefault="007A33B1" w:rsidP="007A33B1">
      <w:pPr>
        <w:rPr>
          <w:sz w:val="8"/>
        </w:rPr>
      </w:pPr>
      <w:r w:rsidRPr="00ED0A6D">
        <w:rPr>
          <w:rFonts w:cs="Arial"/>
          <w:color w:val="282828"/>
          <w:sz w:val="8"/>
          <w:szCs w:val="20"/>
          <w:shd w:val="clear" w:color="auto" w:fill="FFFFFF"/>
        </w:rPr>
        <w:br/>
      </w:r>
      <w:r w:rsidRPr="00ED0A6D">
        <w:rPr>
          <w:sz w:val="8"/>
        </w:rPr>
        <w:t xml:space="preserve">To accept that the snail darter, harelip sucker, or Dismal Swamp southeastern shrew 74 could save [hu]mankind may be difficult for some. Many, if not </w:t>
      </w:r>
      <w:r w:rsidRPr="00ED0A6D">
        <w:rPr>
          <w:u w:val="single"/>
        </w:rPr>
        <w:t>most, species</w:t>
      </w:r>
      <w:r w:rsidRPr="00ED0A6D">
        <w:rPr>
          <w:sz w:val="8"/>
        </w:rPr>
        <w:t> are useless to[hu]man[s] in a direct utilitarian sense. Nonetheless, they </w:t>
      </w:r>
      <w:r w:rsidRPr="00ED0A6D">
        <w:rPr>
          <w:u w:val="single"/>
        </w:rPr>
        <w:t>may be critical in an indirect role, because their extirpations could affect a directly useful species negatively</w:t>
      </w:r>
      <w:r w:rsidRPr="00ED0A6D">
        <w:rPr>
          <w:sz w:val="8"/>
        </w:rPr>
        <w:t>. In a closely interconnected ecosystem, the </w:t>
      </w:r>
      <w:r w:rsidRPr="00ED0A6D">
        <w:rPr>
          <w:u w:val="single"/>
        </w:rPr>
        <w:t>loss of a species affects other species dependent on it.</w:t>
      </w:r>
      <w:r w:rsidRPr="00ED0A6D">
        <w:rPr>
          <w:sz w:val="8"/>
        </w:rPr>
        <w:t xml:space="preserve"> 75 Moreover, </w:t>
      </w:r>
      <w:r w:rsidRPr="00ED0A6D">
        <w:rPr>
          <w:u w:val="single"/>
        </w:rPr>
        <w:t>as the number of species decline, the effect of each new extinction on the remaining species increases dramatically</w:t>
      </w:r>
      <w:r w:rsidRPr="00ED0A6D">
        <w:rPr>
          <w:sz w:val="8"/>
        </w:rPr>
        <w:t>. 4. Biological Diversity. -- The main premise of species preservation is that diversity is better than simplicity. 77 As the current mass extinction has progressed, the world's biological diversity generally has decreased. This trend occurs within ecosystems by reducing the number of species, and within species by reducing the number of individuals. Both trends carry serious future implications. 78 [*173] Biologically diverse ecosystems are characterized by a large number of specialist species, filling narrow ecological niches. These ecosystems inherently are more stable than less diverse systems. "The more complex the ecosystem, the more successfully it can resist a stress. . . . [l]ike a net, in which each knot is connected to others by several strands, such a fabric can resist collapse better than a simple, unbranched circle of threads -- which if cut anywhere breaks down as a whole." 79 By causing widespread extinctions, humans have artificially simplified many ecosystems. As biologic simplicity increases, so does the risk of ecosystem failure. The spreading Sahara Desert in Africa, and the dustbowl conditions of the 1930s in the United States are relatively mild examples of what might be expected if this trend continues. Theoretically, </w:t>
      </w:r>
      <w:r w:rsidRPr="00ED0A6D">
        <w:rPr>
          <w:u w:val="single"/>
        </w:rPr>
        <w:t>each new animal or plant extinction</w:t>
      </w:r>
      <w:r w:rsidRPr="00ED0A6D">
        <w:rPr>
          <w:sz w:val="8"/>
        </w:rPr>
        <w:t>, with all its dimly perceived and intertwined affects, </w:t>
      </w:r>
      <w:r w:rsidRPr="00ED0A6D">
        <w:rPr>
          <w:rStyle w:val="Emphasis"/>
        </w:rPr>
        <w:t>could cause total ecosystem collapse and human extinction</w:t>
      </w:r>
      <w:r w:rsidRPr="00ED0A6D">
        <w:rPr>
          <w:sz w:val="8"/>
        </w:rPr>
        <w:t>. </w:t>
      </w:r>
      <w:r w:rsidRPr="00ED0A6D">
        <w:rPr>
          <w:u w:val="single"/>
        </w:rPr>
        <w:t>Each new extinction increases the risk of disaster.</w:t>
      </w:r>
      <w:r w:rsidRPr="00ED0A6D">
        <w:rPr>
          <w:sz w:val="8"/>
        </w:rPr>
        <w:t xml:space="preserve"> Like a mechanic removing, one by one, the rivets from an aircraft's wings, 80 [hu]mankind may be edging closer to the abyss. </w:t>
      </w:r>
    </w:p>
    <w:p w:rsidR="007A33B1" w:rsidRPr="00ED0A6D" w:rsidRDefault="007A33B1" w:rsidP="007A33B1">
      <w:pPr>
        <w:pStyle w:val="Heading3"/>
      </w:pPr>
      <w:r w:rsidRPr="00ED0A6D">
        <w:lastRenderedPageBreak/>
        <w:t xml:space="preserve">2nc links </w:t>
      </w:r>
    </w:p>
    <w:p w:rsidR="007A33B1" w:rsidRPr="00ED0A6D" w:rsidRDefault="007A33B1" w:rsidP="007A33B1">
      <w:pPr>
        <w:pStyle w:val="Heading4"/>
      </w:pPr>
      <w:r w:rsidRPr="00ED0A6D">
        <w:t>Seismic surveys trigger the link --- independently the plan causes spills</w:t>
      </w:r>
    </w:p>
    <w:p w:rsidR="007A33B1" w:rsidRPr="00ED0A6D" w:rsidRDefault="007A33B1" w:rsidP="007A33B1">
      <w:pPr>
        <w:rPr>
          <w:rStyle w:val="StyleStyleBold12pt"/>
          <w:b w:val="0"/>
        </w:rPr>
      </w:pPr>
      <w:r w:rsidRPr="00ED0A6D">
        <w:rPr>
          <w:rStyle w:val="StyleStyleBold12pt"/>
        </w:rPr>
        <w:t>Zipf 13</w:t>
      </w:r>
      <w:r w:rsidRPr="00ED0A6D">
        <w:rPr>
          <w:rStyle w:val="StyleStyleBold12pt"/>
          <w:b w:val="0"/>
        </w:rPr>
        <w:t xml:space="preserve"> </w:t>
      </w:r>
      <w:r w:rsidRPr="00ED0A6D">
        <w:t>(Cindy, executive director of Clean Ocean Action Inc, “Should the U.S. Expand Offshore Oil Drilling?,” 4/14/2013, WSJ, http://online.wsj.com/news/articles/SB10001424127887324020504578398610851042612)//JL</w:t>
      </w:r>
    </w:p>
    <w:p w:rsidR="007A33B1" w:rsidRPr="00ED0A6D" w:rsidRDefault="007A33B1" w:rsidP="007A33B1">
      <w:pPr>
        <w:rPr>
          <w:u w:val="single"/>
        </w:rPr>
      </w:pPr>
      <w:r w:rsidRPr="00ED0A6D">
        <w:rPr>
          <w:sz w:val="8"/>
        </w:rPr>
        <w:t xml:space="preserve">In addition, </w:t>
      </w:r>
      <w:r w:rsidRPr="00ED0A6D">
        <w:rPr>
          <w:u w:val="single"/>
        </w:rPr>
        <w:t>more drilling would mean more damage to the environment.</w:t>
      </w:r>
      <w:r w:rsidRPr="00ED0A6D">
        <w:rPr>
          <w:sz w:val="8"/>
        </w:rPr>
        <w:t xml:space="preserve"> </w:t>
      </w:r>
      <w:r w:rsidRPr="00ED0A6D">
        <w:rPr>
          <w:u w:val="single"/>
        </w:rPr>
        <w:t>Seismic surveys</w:t>
      </w:r>
      <w:r w:rsidRPr="00ED0A6D">
        <w:rPr>
          <w:sz w:val="8"/>
        </w:rPr>
        <w:t>—the piercing sound waves used to pinpoint oil deposits—</w:t>
      </w:r>
      <w:r w:rsidRPr="00ED0A6D">
        <w:rPr>
          <w:u w:val="single"/>
        </w:rPr>
        <w:t>travel thousands of miles,</w:t>
      </w:r>
      <w:r w:rsidRPr="00ED0A6D">
        <w:rPr>
          <w:sz w:val="8"/>
        </w:rPr>
        <w:t xml:space="preserve"> </w:t>
      </w:r>
      <w:r w:rsidRPr="00ED0A6D">
        <w:rPr>
          <w:rStyle w:val="Emphasis"/>
        </w:rPr>
        <w:t>interfering with marine mammal reproduction, migration and communication, and causing localized reductions in fishery catches</w:t>
      </w:r>
      <w:r w:rsidRPr="00ED0A6D">
        <w:rPr>
          <w:sz w:val="8"/>
        </w:rPr>
        <w:t xml:space="preserve">. Also, </w:t>
      </w:r>
      <w:r w:rsidRPr="00ED0A6D">
        <w:rPr>
          <w:u w:val="single"/>
        </w:rPr>
        <w:t>offshore oil facilities</w:t>
      </w:r>
      <w:r w:rsidRPr="00ED0A6D">
        <w:rPr>
          <w:sz w:val="8"/>
        </w:rPr>
        <w:t xml:space="preserve"> (pipelines, rigs, wellheads) </w:t>
      </w:r>
      <w:r w:rsidRPr="00ED0A6D">
        <w:rPr>
          <w:u w:val="single"/>
        </w:rPr>
        <w:t>generate significant air and water pollution.</w:t>
      </w:r>
      <w:r w:rsidRPr="00ED0A6D">
        <w:rPr>
          <w:sz w:val="12"/>
        </w:rPr>
        <w:t>¶</w:t>
      </w:r>
      <w:r w:rsidRPr="00ED0A6D">
        <w:rPr>
          <w:sz w:val="8"/>
        </w:rPr>
        <w:t xml:space="preserve"> Perhaps most significant, </w:t>
      </w:r>
      <w:r w:rsidRPr="00ED0A6D">
        <w:rPr>
          <w:u w:val="single"/>
        </w:rPr>
        <w:t>there is the ever-present risk of oil spills</w:t>
      </w:r>
      <w:r w:rsidRPr="00ED0A6D">
        <w:rPr>
          <w:sz w:val="8"/>
        </w:rPr>
        <w:t xml:space="preserve">. Despite claims of safety improvements over the years, </w:t>
      </w:r>
      <w:r w:rsidRPr="00ED0A6D">
        <w:rPr>
          <w:u w:val="single"/>
        </w:rPr>
        <w:t>any rig, tanker or pipeline can become a disaster—regardless of the precautions taken</w:t>
      </w:r>
      <w:r w:rsidRPr="00ED0A6D">
        <w:rPr>
          <w:sz w:val="8"/>
        </w:rPr>
        <w:t xml:space="preserve">. After thousands of rig and pipeline spills, fires and leaks onshore and off, as well as recent problems with operations in the Arctic, everyone can reasonably </w:t>
      </w:r>
      <w:r w:rsidRPr="00ED0A6D">
        <w:rPr>
          <w:u w:val="single"/>
        </w:rPr>
        <w:t>expect that expanded ocean drilling will involve significant environmental harm and the heavy economic toll that comes with it.</w:t>
      </w:r>
    </w:p>
    <w:p w:rsidR="007A33B1" w:rsidRPr="00ED0A6D" w:rsidRDefault="007A33B1" w:rsidP="007A33B1"/>
    <w:p w:rsidR="007A33B1" w:rsidRPr="00ED0A6D" w:rsidRDefault="007A33B1" w:rsidP="007A33B1">
      <w:pPr>
        <w:pStyle w:val="Heading4"/>
      </w:pPr>
      <w:r w:rsidRPr="00ED0A6D">
        <w:t>off shore drilling specifically destroys marine ecosystems and pushes the environment to the worst</w:t>
      </w:r>
    </w:p>
    <w:p w:rsidR="007A33B1" w:rsidRPr="00ED0A6D" w:rsidRDefault="007A33B1" w:rsidP="00E37CE7">
      <w:r w:rsidRPr="00ED0A6D">
        <w:rPr>
          <w:rStyle w:val="Heading4Char"/>
        </w:rPr>
        <w:t>Oceana 12</w:t>
      </w:r>
      <w:r w:rsidRPr="00ED0A6D">
        <w:t xml:space="preserve"> [largest international organization, focused on preservation. Impacts of Offshore Drilling. </w:t>
      </w:r>
      <w:hyperlink r:id="rId49" w:history="1">
        <w:r w:rsidRPr="00ED0A6D">
          <w:rPr>
            <w:rStyle w:val="Hyperlink"/>
          </w:rPr>
          <w:t>http://oceana.org/en/our-work/stop-ocean-pollution/oil-pollution/learn-act/impacts-of-offshore-drilling</w:t>
        </w:r>
      </w:hyperlink>
      <w:r w:rsidRPr="00ED0A6D">
        <w:t xml:space="preserve"> 6/30/14]//kmc</w:t>
      </w:r>
    </w:p>
    <w:p w:rsidR="007A33B1" w:rsidRPr="00ED0A6D" w:rsidRDefault="007A33B1" w:rsidP="007A33B1">
      <w:pPr>
        <w:rPr>
          <w:sz w:val="12"/>
        </w:rPr>
      </w:pPr>
      <w:r w:rsidRPr="00ED0A6D">
        <w:rPr>
          <w:rStyle w:val="StyleBoldUnderline"/>
        </w:rPr>
        <w:t>Off shore drilling hurts marine econ systems¶</w:t>
      </w:r>
      <w:r w:rsidRPr="00ED0A6D">
        <w:rPr>
          <w:sz w:val="12"/>
        </w:rPr>
        <w:t xml:space="preserve"> </w:t>
      </w:r>
      <w:r w:rsidRPr="00ED0A6D">
        <w:rPr>
          <w:rStyle w:val="Emphasis"/>
        </w:rPr>
        <w:t>Offshore drilling operations create various forms of pollution that have considerable negative effects on marine and other wildlife</w:t>
      </w:r>
      <w:r w:rsidRPr="00ED0A6D">
        <w:t>.</w:t>
      </w:r>
      <w:r w:rsidRPr="00ED0A6D">
        <w:rPr>
          <w:sz w:val="12"/>
        </w:rPr>
        <w:t xml:space="preserve">¶ </w:t>
      </w:r>
      <w:r w:rsidRPr="00ED0A6D">
        <w:rPr>
          <w:rStyle w:val="StyleBoldUnderline"/>
        </w:rPr>
        <w:t>These include drilling muds, brine wastes, deck runoff water and flowline and pipeline leaks. Catastrophic spills and blowouts</w:t>
      </w:r>
      <w:r w:rsidRPr="00ED0A6D">
        <w:t xml:space="preserve"> are also a threat from offshore drilling operations. These </w:t>
      </w:r>
      <w:r w:rsidRPr="00ED0A6D">
        <w:rPr>
          <w:rStyle w:val="StyleBoldUnderline"/>
        </w:rPr>
        <w:t>operations also pose a threat to human health, especially to oil platform workers themselves</w:t>
      </w:r>
      <w:r w:rsidRPr="00ED0A6D">
        <w:t>.</w:t>
      </w:r>
      <w:r w:rsidRPr="00ED0A6D">
        <w:rPr>
          <w:sz w:val="12"/>
        </w:rPr>
        <w:t xml:space="preserve">¶ </w:t>
      </w:r>
      <w:r w:rsidRPr="00ED0A6D">
        <w:t xml:space="preserve">Drilling muds and produced water are disposed of daily by offshore rigs. </w:t>
      </w:r>
      <w:r w:rsidRPr="00ED0A6D">
        <w:rPr>
          <w:rStyle w:val="StyleBoldUnderline"/>
        </w:rPr>
        <w:t>Offshore rigs can dump tons of drilling fluid, metal cuttings, including toxic metals, such as lead chromium and mercury, as well as carcinogens, such as benzene, into the ocean.</w:t>
      </w:r>
      <w:r w:rsidRPr="00ED0A6D">
        <w:rPr>
          <w:sz w:val="12"/>
        </w:rPr>
        <w:t xml:space="preserve">¶ </w:t>
      </w:r>
    </w:p>
    <w:p w:rsidR="007A33B1" w:rsidRPr="00ED0A6D" w:rsidRDefault="007A33B1" w:rsidP="007A33B1">
      <w:pPr>
        <w:rPr>
          <w:sz w:val="16"/>
          <w:szCs w:val="16"/>
        </w:rPr>
      </w:pPr>
    </w:p>
    <w:p w:rsidR="007A33B1" w:rsidRPr="00ED0A6D" w:rsidRDefault="007A33B1" w:rsidP="007A33B1">
      <w:pPr>
        <w:pStyle w:val="Heading4"/>
      </w:pPr>
      <w:r w:rsidRPr="00ED0A6D">
        <w:t>Oil drilling has long term negative effects on the environment—spills, environmental damage, species extinction, emissions</w:t>
      </w:r>
    </w:p>
    <w:p w:rsidR="007A33B1" w:rsidRPr="00ED0A6D" w:rsidRDefault="007A33B1" w:rsidP="007A33B1">
      <w:pPr>
        <w:rPr>
          <w:rStyle w:val="StyleStyleBold12pt"/>
        </w:rPr>
      </w:pPr>
      <w:r w:rsidRPr="00ED0A6D">
        <w:rPr>
          <w:rStyle w:val="StyleStyleBold12pt"/>
        </w:rPr>
        <w:t xml:space="preserve">Waage and Chase 09 </w:t>
      </w:r>
      <w:r w:rsidRPr="00ED0A6D">
        <w:rPr>
          <w:sz w:val="16"/>
          <w:szCs w:val="16"/>
        </w:rPr>
        <w:t xml:space="preserve">[Melissa and Alison, September. Graduate Students in Oceanography, University of Maine. Protecting Our Ocean and Costal Economies: Avoid Unnecessary Risks from Offshore Drilling. </w:t>
      </w:r>
      <w:hyperlink r:id="rId50" w:history="1">
        <w:r w:rsidRPr="00ED0A6D">
          <w:rPr>
            <w:sz w:val="16"/>
            <w:szCs w:val="16"/>
          </w:rPr>
          <w:t>http://www.nrdc.org/oceans/offshore/files/offshore.pdf</w:t>
        </w:r>
      </w:hyperlink>
      <w:r w:rsidRPr="00ED0A6D">
        <w:rPr>
          <w:sz w:val="16"/>
          <w:szCs w:val="16"/>
        </w:rPr>
        <w:t xml:space="preserve"> 7/1]//kmc</w:t>
      </w:r>
    </w:p>
    <w:p w:rsidR="007A33B1" w:rsidRPr="00ED0A6D" w:rsidRDefault="007A33B1" w:rsidP="007A33B1">
      <w:pPr>
        <w:rPr>
          <w:sz w:val="16"/>
          <w:szCs w:val="16"/>
        </w:rPr>
      </w:pPr>
      <w:r w:rsidRPr="00ED0A6D">
        <w:rPr>
          <w:rStyle w:val="StyleBoldUnderline"/>
        </w:rPr>
        <w:t>Oil Spills Have Lasting¶ Ecological Impacts¶ According to the National Academy of Sciences,¶ current cleanup methods can only remove a small¶ fraction of the oil spilled into the ocean, leaving¶ the remaining oil to continue affecting ocean¶ ecosystems over time</w:t>
      </w:r>
      <w:r w:rsidRPr="00ED0A6D">
        <w:t>.9</w:t>
      </w:r>
      <w:r w:rsidRPr="00ED0A6D">
        <w:rPr>
          <w:sz w:val="16"/>
          <w:szCs w:val="16"/>
        </w:rPr>
        <w:t xml:space="preserve"> Scientists investigating¶ the long-term impacts of the Exxon Valdez spill¶ estimate that </w:t>
      </w:r>
      <w:r w:rsidRPr="00ED0A6D">
        <w:rPr>
          <w:rStyle w:val="StyleBoldUnderline"/>
        </w:rPr>
        <w:t>nearly 20,000 gallons of oil from that¶ spill remain in Prince William Sound, continuing¶ to harm threatened and endangered species and¶ undermine their recovery.10 Marine mammals, sea¶ birds, fish, shellfish, and other sea life are extremely¶ vulnerable to oil pollution and the long-term¶ toxic effects can impair reproductive success for¶ generations. Studies have shown that tiny amounts¶ of oil—as little as one part per billion—can harm¶ pink salmon and cause their eggs to fail</w:t>
      </w:r>
      <w:r w:rsidRPr="00ED0A6D">
        <w:t>.11</w:t>
      </w:r>
      <w:r w:rsidRPr="00ED0A6D">
        <w:rPr>
          <w:sz w:val="12"/>
        </w:rPr>
        <w:t xml:space="preserve">¶ </w:t>
      </w:r>
      <w:r w:rsidRPr="00ED0A6D">
        <w:rPr>
          <w:sz w:val="16"/>
          <w:szCs w:val="16"/>
        </w:rPr>
        <w:t>Spills Aside, Drilling Operations¶ are a Major Source of Pollution</w:t>
      </w:r>
      <w:r w:rsidRPr="00ED0A6D">
        <w:rPr>
          <w:sz w:val="12"/>
        </w:rPr>
        <w:t xml:space="preserve">¶ </w:t>
      </w:r>
      <w:r w:rsidRPr="00ED0A6D">
        <w:rPr>
          <w:rStyle w:val="StyleBoldUnderline"/>
        </w:rPr>
        <w:t>In addition to environmental damage from oil¶ spills, the routine operations associated with¶ offshore drilling produce many toxic wastes¶ and other forms of pollution</w:t>
      </w:r>
      <w:r w:rsidRPr="00ED0A6D">
        <w:rPr>
          <w:sz w:val="16"/>
          <w:szCs w:val="16"/>
        </w:rPr>
        <w:t xml:space="preserve">. For </w:t>
      </w:r>
      <w:r w:rsidRPr="00ED0A6D">
        <w:rPr>
          <w:sz w:val="16"/>
          <w:szCs w:val="16"/>
        </w:rPr>
        <w:lastRenderedPageBreak/>
        <w:t>example</w:t>
      </w:r>
      <w:r w:rsidRPr="00ED0A6D">
        <w:rPr>
          <w:rStyle w:val="StyleBoldUnderline"/>
        </w:rPr>
        <w:t>,¶ each drill well generates tens of thousands of¶ gallons of waste drilling muds</w:t>
      </w:r>
      <w:r w:rsidRPr="00ED0A6D">
        <w:t xml:space="preserve"> (</w:t>
      </w:r>
      <w:r w:rsidRPr="00ED0A6D">
        <w:rPr>
          <w:sz w:val="16"/>
          <w:szCs w:val="16"/>
        </w:rPr>
        <w:t>materials used¶ to lubricate drill bits and maintain pressure)¶ and cuttings.12</w:t>
      </w:r>
      <w:r w:rsidRPr="00ED0A6D">
        <w:t xml:space="preserve"> </w:t>
      </w:r>
      <w:r w:rsidRPr="00ED0A6D">
        <w:rPr>
          <w:rStyle w:val="StyleBoldUnderline"/>
        </w:rPr>
        <w:t>Drilling muds contain toxic¶ metals such as mercury, lead, and cadmium that¶ may bioaccumulate and biomagnify in marine¶ organisms, including in our seafood supply</w:t>
      </w:r>
      <w:r w:rsidRPr="00ED0A6D">
        <w:t>.</w:t>
      </w:r>
      <w:r w:rsidRPr="00ED0A6D">
        <w:rPr>
          <w:rStyle w:val="StyleBoldUnderline"/>
        </w:rPr>
        <w:t>13¶ The water that is brought up from a¶ given well along with oil and gas, referred to¶ as “produced water,” contains its own toxic¶ brew of benzene, arsenic, lead, toluene, and¶ varying amounts of radioactive pollutants</w:t>
      </w:r>
      <w:r w:rsidRPr="00ED0A6D">
        <w:rPr>
          <w:sz w:val="16"/>
          <w:szCs w:val="16"/>
        </w:rPr>
        <w:t>.¶ Each oil platform can discharge hundreds of¶ thousands of gallons of this produced water daily,¶ contaminating both local waters and those down¶ current from the discharge.14</w:t>
      </w:r>
      <w:r w:rsidRPr="00ED0A6D">
        <w:t xml:space="preserve"> </w:t>
      </w:r>
      <w:r w:rsidRPr="00ED0A6D">
        <w:rPr>
          <w:rStyle w:val="StyleBoldUnderline"/>
        </w:rPr>
        <w:t>An average oil and¶ gas exploration well spews roughly 50 tons of¶ nitrogen oxides, 13 tons of carbon monoxide,¶ 6 tons of sulfur oxides, and 5 tons of volatile¶ organic chemicals.</w:t>
      </w:r>
      <w:r w:rsidRPr="00ED0A6D">
        <w:rPr>
          <w:sz w:val="16"/>
          <w:szCs w:val="16"/>
        </w:rPr>
        <w:t>15¶ Drilling Exploration Activities¶ Harm Marine Life¶ Seismic surveys designed to estimate the size¶ of an oil and gas reserve generate their own¶ environmental problems. To carry out such¶ surveys, ships tow multiple airgun arrays that¶ emit thousands of high-decibel explosive impulses¶ to map the seafloor.16</w:t>
      </w:r>
      <w:r w:rsidRPr="00ED0A6D">
        <w:t xml:space="preserve"> </w:t>
      </w:r>
      <w:r w:rsidRPr="00ED0A6D">
        <w:rPr>
          <w:rStyle w:val="StyleBoldUnderline"/>
        </w:rPr>
        <w:t>The auditory assault from¶ seismic surveys has been found to damage or kill¶ fish eggs and larvae and to impair the hearing¶ and health of fish, making them vulnerable to¶ predators and leaving them unable to locate prey¶ or mates or communicate with each other. These¶ disturbances disrupt and displace important¶ migratory patterns, pushing marine life away¶ from suitable habitats like nurseries and foraging,¶ mating, spawning, and migratory corridors.17 I</w:t>
      </w:r>
      <w:r w:rsidRPr="00ED0A6D">
        <w:t>n</w:t>
      </w:r>
      <w:r w:rsidRPr="00ED0A6D">
        <w:rPr>
          <w:sz w:val="16"/>
          <w:szCs w:val="16"/>
        </w:rPr>
        <w:t>¶ addition, seismic surveys have been implicated in¶ whale beaching and stranding incidents.18¶ Offshore Drilling Results in¶ Onshore Damage¶ Offshore drilling requires the construction of¶ significant onshore infrastructure such as new¶ roads, pipelines, and processing facilities, which¶ are often built on formerly pristine beaches.¶ Thanks in part to drilling operations, Louisiana is¶ losing roughly 24 square miles of coastal wetlands¶ each year, eating away at natural storm barriers and¶ increasing the risks of storm damage, including¶ damage from oil spills.19¶ Increased Offshore Drilling Will¶ Not Lower the Price of Oil¶ According to the Department of Energy’s¶ Energy Information Administration, drilling in¶ areas previously closed to oil and gas drilling by¶ Presidential and Congressional actions “would not¶ have a significant impact on domestic crude oil¶ and natural gas production ... before 2030 [the¶ end of the analysis period].” Even then, “Because¶ oil prices are determined on the international¶ market … any impact on average wellhead prices¶ is expected to be insignificant.”20</w:t>
      </w:r>
    </w:p>
    <w:p w:rsidR="007A33B1" w:rsidRPr="00ED0A6D" w:rsidRDefault="007A33B1" w:rsidP="007A33B1">
      <w:pPr>
        <w:rPr>
          <w:sz w:val="16"/>
          <w:szCs w:val="16"/>
        </w:rPr>
      </w:pPr>
    </w:p>
    <w:p w:rsidR="007A33B1" w:rsidRPr="00ED0A6D" w:rsidRDefault="007A33B1" w:rsidP="007A33B1">
      <w:pPr>
        <w:pStyle w:val="Heading4"/>
      </w:pPr>
      <w:r w:rsidRPr="00ED0A6D">
        <w:t xml:space="preserve">Offshore drilling kills marine life and habitats </w:t>
      </w:r>
    </w:p>
    <w:p w:rsidR="007A33B1" w:rsidRPr="00ED0A6D" w:rsidRDefault="007A33B1" w:rsidP="007A33B1">
      <w:pPr>
        <w:rPr>
          <w:bCs/>
        </w:rPr>
      </w:pPr>
      <w:r w:rsidRPr="00ED0A6D">
        <w:rPr>
          <w:rStyle w:val="StyleStyleBold12pt"/>
        </w:rPr>
        <w:t xml:space="preserve">Oceana 12 </w:t>
      </w:r>
      <w:r w:rsidRPr="00ED0A6D">
        <w:rPr>
          <w:rStyle w:val="StyleStyleBold12pt"/>
          <w:b w:val="0"/>
          <w:sz w:val="22"/>
        </w:rPr>
        <w:t xml:space="preserve">(2012, Oceana- Protecting the World’s Oceans, “Impacts of Offshore Drilling”, </w:t>
      </w:r>
      <w:r w:rsidRPr="00ED0A6D">
        <w:t>http://oceana.org/en/our-work/stop-ocean-pollution/oil-pollution/learn-act/impacts-of-offshore-drilling)</w:t>
      </w:r>
    </w:p>
    <w:p w:rsidR="007A33B1" w:rsidRPr="00ED0A6D" w:rsidRDefault="007A33B1" w:rsidP="007A33B1"/>
    <w:p w:rsidR="007A33B1" w:rsidRPr="00ED0A6D" w:rsidRDefault="007A33B1" w:rsidP="007A33B1">
      <w:pPr>
        <w:rPr>
          <w:rStyle w:val="StyleBoldUnderline"/>
        </w:rPr>
      </w:pPr>
      <w:r w:rsidRPr="00ED0A6D">
        <w:rPr>
          <w:rStyle w:val="StyleBoldUnderline"/>
        </w:rPr>
        <w:t>Offshore drilling operations create various forms of pollution</w:t>
      </w:r>
      <w:r w:rsidRPr="00ED0A6D">
        <w:t xml:space="preserve"> that have considerable negative effects on marine and other wildlife. </w:t>
      </w:r>
      <w:r w:rsidRPr="00ED0A6D">
        <w:rPr>
          <w:rStyle w:val="StyleBoldUnderline"/>
        </w:rPr>
        <w:t>These include drilling muds, brine wastes, deck runoff water and flowline and pipeline leaks. Catastrophic spills and blowouts are also a threat</w:t>
      </w:r>
      <w:r w:rsidRPr="00ED0A6D">
        <w:t xml:space="preserve"> from offshore drilling operations. </w:t>
      </w:r>
      <w:r w:rsidRPr="00ED0A6D">
        <w:rPr>
          <w:rStyle w:val="StyleBoldUnderline"/>
        </w:rPr>
        <w:t xml:space="preserve">These </w:t>
      </w:r>
      <w:r w:rsidRPr="00ED0A6D">
        <w:t xml:space="preserve">operations </w:t>
      </w:r>
      <w:r w:rsidRPr="00ED0A6D">
        <w:rPr>
          <w:rStyle w:val="StyleBoldUnderline"/>
        </w:rPr>
        <w:t xml:space="preserve">also pose a threat to human health, </w:t>
      </w:r>
      <w:r w:rsidRPr="00ED0A6D">
        <w:t xml:space="preserve">especially to oil platform workers themselves. </w:t>
      </w:r>
      <w:r w:rsidRPr="00ED0A6D">
        <w:rPr>
          <w:rStyle w:val="StyleBoldUnderline"/>
        </w:rPr>
        <w:t>Drilling muds and produced water are disposed of daily by offshore rigs. Offshore rigs can dump tons of drilling fluid, metal cuttings, including toxic metals,</w:t>
      </w:r>
      <w:r w:rsidRPr="00ED0A6D">
        <w:t xml:space="preserve"> such as lead chromium and mercury, as well as carcinogens, such as benzene</w:t>
      </w:r>
      <w:r w:rsidRPr="00ED0A6D">
        <w:rPr>
          <w:rStyle w:val="StyleBoldUnderline"/>
        </w:rPr>
        <w:t>, into the ocean</w:t>
      </w:r>
      <w:r w:rsidRPr="00ED0A6D">
        <w:t xml:space="preserve">. Effects of Drilling Muds Drilling muds are used for the lubrication and cooling of the drill bit and pipe. The muds also remove the cuttings that come from the bottom of the oil well and help prevent blowouts by acting as a sealant. </w:t>
      </w:r>
      <w:r w:rsidRPr="00ED0A6D">
        <w:rPr>
          <w:rStyle w:val="StyleBoldUnderline"/>
        </w:rPr>
        <w:t>There are different types of drilling muds used in oil drilling operations, but all release toxic chemicals</w:t>
      </w:r>
      <w:r w:rsidRPr="00ED0A6D">
        <w:t xml:space="preserve"> that can affect marine life. </w:t>
      </w:r>
      <w:r w:rsidRPr="00ED0A6D">
        <w:rPr>
          <w:rStyle w:val="StyleBoldUnderline"/>
        </w:rPr>
        <w:t>One drilling platform normally</w:t>
      </w:r>
      <w:r w:rsidRPr="00ED0A6D">
        <w:t xml:space="preserve"> drills between seventy and one hundred wells and </w:t>
      </w:r>
      <w:r w:rsidRPr="00ED0A6D">
        <w:rPr>
          <w:rStyle w:val="StyleBoldUnderline"/>
        </w:rPr>
        <w:t>discharges more than 90,000 metric tons of drilling fluids and metal cuttings into the ocean</w:t>
      </w:r>
      <w:r w:rsidRPr="00ED0A6D">
        <w:t xml:space="preserve">. Effects of Produced Water </w:t>
      </w:r>
      <w:r w:rsidRPr="00ED0A6D">
        <w:rPr>
          <w:rStyle w:val="StyleBoldUnderline"/>
        </w:rPr>
        <w:t>Produced water is fluid trapped underground and brought up with oil and gas. It makes up about 20 percent of the waste associated with offshore drilling. Produced waters usually</w:t>
      </w:r>
      <w:r w:rsidRPr="00ED0A6D">
        <w:t xml:space="preserve"> have an oil content of 30 to 40 parts per million. As a result, the nearly 2 billion gallons of produced water released into the Cook Inlet in Alaska each year </w:t>
      </w:r>
      <w:r w:rsidRPr="00ED0A6D">
        <w:rPr>
          <w:rStyle w:val="StyleBoldUnderline"/>
        </w:rPr>
        <w:t>contain about 70,000 gallons of oil</w:t>
      </w:r>
      <w:r w:rsidRPr="00ED0A6D">
        <w:t xml:space="preserve">. Effects of Exploration Factors other than pollutants can affect marine wildlife as well. </w:t>
      </w:r>
      <w:r w:rsidRPr="00ED0A6D">
        <w:rPr>
          <w:rStyle w:val="StyleBoldUnderline"/>
        </w:rPr>
        <w:t>Exploration for offshore oil involves firing air guns which send a strong shock across the seabed that can decrease fish catch, damage the hearing capacity of various marine species and may lead to marine mammal strandings</w:t>
      </w:r>
      <w:r w:rsidRPr="00ED0A6D">
        <w:t xml:space="preserve">. </w:t>
      </w:r>
      <w:r w:rsidRPr="00ED0A6D">
        <w:rPr>
          <w:rStyle w:val="StyleBoldUnderline"/>
        </w:rPr>
        <w:t xml:space="preserve">More drilling muds and fluids are discharged into the ocean during exploratory drilling than in developmental drilling because exploratory wells are </w:t>
      </w:r>
      <w:r w:rsidRPr="00ED0A6D">
        <w:rPr>
          <w:rStyle w:val="StyleBoldUnderline"/>
        </w:rPr>
        <w:lastRenderedPageBreak/>
        <w:t>generally deeper, drilled slower and are larger</w:t>
      </w:r>
      <w:r w:rsidRPr="00ED0A6D">
        <w:t xml:space="preserve"> in diameter. The drilling waste, including metal cuttings, from exploratory drilling are generally dumped in the ocean, rather than being brought back up to the platform. Effects of Offshore Oil Rigs Offshore oil rigs may also attract seabirds at night due to their lighting and flaring and because fish aggregate near them. </w:t>
      </w:r>
      <w:r w:rsidRPr="00ED0A6D">
        <w:rPr>
          <w:rStyle w:val="StyleBoldUnderline"/>
        </w:rPr>
        <w:t>Bird mortality has been associated with physical collisions with the rigs, as well as incineration by the flare and oil from leaks.</w:t>
      </w:r>
      <w:r w:rsidRPr="00ED0A6D">
        <w:t xml:space="preserve"> This process of flaring involves the burning off of fossil fuels which produces black carbon. </w:t>
      </w:r>
      <w:r w:rsidRPr="00ED0A6D">
        <w:rPr>
          <w:rStyle w:val="StyleBoldUnderline"/>
        </w:rPr>
        <w:t>Black carbon contributes to climate change as it is a potent warmer both in the atmosphere and when deposited on snow and ice. Drilling activity around oil rigs is suspected of contributing to elevated levels of mercury in</w:t>
      </w:r>
      <w:r w:rsidRPr="00ED0A6D">
        <w:t xml:space="preserve"> Gulf of Mexico</w:t>
      </w:r>
      <w:r w:rsidRPr="00ED0A6D">
        <w:rPr>
          <w:rStyle w:val="StyleBoldUnderline"/>
        </w:rPr>
        <w:t xml:space="preserve"> fish. </w:t>
      </w:r>
    </w:p>
    <w:p w:rsidR="007A33B1" w:rsidRPr="00ED0A6D" w:rsidRDefault="007A33B1" w:rsidP="007A33B1"/>
    <w:p w:rsidR="007A33B1" w:rsidRPr="00ED0A6D" w:rsidRDefault="007A33B1" w:rsidP="007A33B1">
      <w:pPr>
        <w:pStyle w:val="Heading4"/>
      </w:pPr>
      <w:r w:rsidRPr="00ED0A6D">
        <w:t>Offshore Drilling affects all aspects of the marine environment and spills over</w:t>
      </w:r>
    </w:p>
    <w:p w:rsidR="007A33B1" w:rsidRPr="00ED0A6D" w:rsidRDefault="007A33B1" w:rsidP="007A33B1">
      <w:r w:rsidRPr="00ED0A6D">
        <w:rPr>
          <w:rStyle w:val="StyleStyleBold12pt"/>
        </w:rPr>
        <w:t>Purohit 14</w:t>
      </w:r>
      <w:r w:rsidRPr="00ED0A6D">
        <w:rPr>
          <w:rStyle w:val="StyleStyleBold12pt"/>
          <w:b w:val="0"/>
          <w:sz w:val="22"/>
        </w:rPr>
        <w:t xml:space="preserve"> (Purohit, Sandra-</w:t>
      </w:r>
      <w:r w:rsidRPr="00ED0A6D">
        <w:t xml:space="preserve"> Bachelor’s degree in Economics and Environmental Policy, 2014, Defenders of Wildlife, “Impacts of Drilling on the Outer Continental Shelf”, http://www.defenders.org/publications/impacts_of_outer_continental_shelf_drilling.pdf”</w:t>
      </w:r>
    </w:p>
    <w:p w:rsidR="007A33B1" w:rsidRPr="00ED0A6D" w:rsidRDefault="007A33B1" w:rsidP="007A33B1">
      <w:pPr>
        <w:rPr>
          <w:rStyle w:val="StyleStyleBold12pt"/>
          <w:b w:val="0"/>
          <w:sz w:val="22"/>
        </w:rPr>
      </w:pPr>
    </w:p>
    <w:p w:rsidR="007A33B1" w:rsidRPr="00ED0A6D" w:rsidRDefault="007A33B1" w:rsidP="007A33B1">
      <w:r w:rsidRPr="00ED0A6D">
        <w:t xml:space="preserve">Ocean Floor. </w:t>
      </w:r>
      <w:r w:rsidRPr="00ED0A6D">
        <w:rPr>
          <w:rStyle w:val="StyleBoldUnderline"/>
        </w:rPr>
        <w:t>Drilling infrastructure permanently alters ocean floor habitats. Drill rig footprints, undersea pipelines, dredging ship channels, and dumped drill cuttings</w:t>
      </w:r>
      <w:r w:rsidRPr="00ED0A6D">
        <w:t xml:space="preserve">-- the rock material dug out of the oil or gas well-- </w:t>
      </w:r>
      <w:r w:rsidRPr="00ED0A6D">
        <w:rPr>
          <w:rStyle w:val="StyleBoldUnderline"/>
        </w:rPr>
        <w:t>are often contaminated with drilling fluid</w:t>
      </w:r>
      <w:r w:rsidRPr="00ED0A6D">
        <w:t xml:space="preserve"> used to lubricate and regulate the pressure in drilling operations. The fluid contains petroleum products and heavy metals. Strewn on the ocean floor, </w:t>
      </w:r>
      <w:r w:rsidRPr="00ED0A6D">
        <w:rPr>
          <w:rStyle w:val="StyleBoldUnderline"/>
        </w:rPr>
        <w:t xml:space="preserve">contaminated </w:t>
      </w:r>
      <w:r w:rsidRPr="00ED0A6D">
        <w:rPr>
          <w:rStyle w:val="Emphasis"/>
        </w:rPr>
        <w:t>sediments can be carried by currents over a mile from the rig</w:t>
      </w:r>
      <w:r w:rsidRPr="00ED0A6D">
        <w:rPr>
          <w:rStyle w:val="StyleBoldUnderline"/>
        </w:rPr>
        <w:t>, sharply reducing populations of small bottom dwelling creatures that are important to the rest of the food chain and biomagnifying toxic contaminants in fish we eat</w:t>
      </w:r>
      <w:r w:rsidRPr="00ED0A6D">
        <w:t xml:space="preserve">. Spills, Leaks and Catastrophes. Even with safety protocols in place, </w:t>
      </w:r>
      <w:r w:rsidRPr="00ED0A6D">
        <w:rPr>
          <w:rStyle w:val="StyleBoldUnderline"/>
        </w:rPr>
        <w:t>leaks and spills are inevitable each year U.S. drilling operations send an average of 880,000 gallons of oil into the ocean.</w:t>
      </w:r>
      <w:r w:rsidRPr="00ED0A6D">
        <w:t xml:space="preserve"> Then there are the unanticipated catastrophes. In 2005, Hurricanes Katrina and Rita destroyed 113 of the oil platforms in the Gulf of Mexico and damaged 457 pipelines. Hurricane damage caused at least 124 different spills, totaling over 17,700 barrels (743,000 gallons) of petroleum products. </w:t>
      </w:r>
      <w:r w:rsidRPr="00ED0A6D">
        <w:rPr>
          <w:rStyle w:val="StyleBoldUnderline"/>
        </w:rPr>
        <w:t xml:space="preserve">Oil is toxic to the plants and microscopic animals that form the basis of the marine food chain. It also poisons birds, mammals and fish. Those not killed outright can suffer a slow death from debilitating illness and injury. </w:t>
      </w:r>
      <w:r w:rsidRPr="00ED0A6D">
        <w:t xml:space="preserve">Coastal Economies. Even a medium sized spill can be a major economic disaster in coastal areas dependent on tourism or fishing as a major economic driver. </w:t>
      </w:r>
      <w:r w:rsidRPr="00ED0A6D">
        <w:rPr>
          <w:rStyle w:val="StyleBoldUnderline"/>
        </w:rPr>
        <w:t>Hundreds of thousands of existing jobs and billions of dollars of economic activity depend on clean coasts and healthy coastal waters</w:t>
      </w:r>
      <w:r w:rsidRPr="00ED0A6D">
        <w:t xml:space="preserve">. Routine air and water pollution from offshore rigs, coupled with industrialization in sensitive areas, can quickly undermine local economies. Air Pollution. A </w:t>
      </w:r>
      <w:r w:rsidRPr="00ED0A6D">
        <w:rPr>
          <w:rStyle w:val="StyleBoldUnderline"/>
        </w:rPr>
        <w:t>2004 inventory of air pollution in the Gulf of Mexico found that</w:t>
      </w:r>
      <w:r w:rsidRPr="00ED0A6D">
        <w:t xml:space="preserve"> </w:t>
      </w:r>
      <w:r w:rsidRPr="00ED0A6D">
        <w:rPr>
          <w:rStyle w:val="StyleBoldUnderline"/>
        </w:rPr>
        <w:t xml:space="preserve">OCS oil and gas activities account for the overwhelming majority of air pollutants: </w:t>
      </w:r>
      <w:r w:rsidRPr="00ED0A6D">
        <w:t xml:space="preserve">89% of carbon monoxide, 77% of NOx emissions, 72% of volatile organic compounds emissions, 69% of particulate matter emissions, and 66% of sulfur dioxide. Invasive Species. Ships, drilling equipment and even rigs are used and relocated all around the world. </w:t>
      </w:r>
      <w:r w:rsidRPr="00ED0A6D">
        <w:rPr>
          <w:rStyle w:val="StyleBoldUnderline"/>
        </w:rPr>
        <w:t xml:space="preserve">Animals that colonize a rig surface in one area essentially get a </w:t>
      </w:r>
      <w:r w:rsidRPr="00ED0A6D">
        <w:rPr>
          <w:rStyle w:val="Emphasis"/>
        </w:rPr>
        <w:t xml:space="preserve">“free ride” to a new habitat, where they can easily become invasive. </w:t>
      </w:r>
      <w:r w:rsidRPr="00ED0A6D">
        <w:t xml:space="preserve">The brown mussel (a marine species with impacts similar to zebra mussels), several species of jellyfish, barnacles and other nuisance organisms can be spread by drilling equipment. Birds. </w:t>
      </w:r>
      <w:r w:rsidRPr="00ED0A6D">
        <w:rPr>
          <w:rStyle w:val="StyleBoldUnderline"/>
        </w:rPr>
        <w:t>Spills pose direct mortality dangers through oiling and poisoning by ingestion as animals try to clean themselves and as toxins build up in fish-eating birds</w:t>
      </w:r>
      <w:r w:rsidRPr="00ED0A6D">
        <w:t>. In addition,</w:t>
      </w:r>
      <w:r w:rsidRPr="00ED0A6D">
        <w:rPr>
          <w:rStyle w:val="StyleBoldUnderline"/>
        </w:rPr>
        <w:t xml:space="preserve"> over 200,000 birds die annually in collisions with oil and gas platforms. Construction of new pipelines will damage sensitive coastal habitats and marshes.</w:t>
      </w:r>
      <w:r w:rsidRPr="00ED0A6D">
        <w:t xml:space="preserve"> Marine Mammals. </w:t>
      </w:r>
      <w:r w:rsidRPr="00ED0A6D">
        <w:rPr>
          <w:rStyle w:val="StyleBoldUnderline"/>
        </w:rPr>
        <w:t>Seismic surveys conducted during</w:t>
      </w:r>
      <w:r w:rsidRPr="00ED0A6D">
        <w:t xml:space="preserve"> oil and gas</w:t>
      </w:r>
      <w:r w:rsidRPr="00ED0A6D">
        <w:rPr>
          <w:rStyle w:val="StyleBoldUnderline"/>
        </w:rPr>
        <w:t xml:space="preserve"> exploration cause temporary or permanent hearing loss</w:t>
      </w:r>
      <w:r w:rsidRPr="00ED0A6D">
        <w:t>, induce</w:t>
      </w:r>
      <w:r w:rsidRPr="00ED0A6D">
        <w:rPr>
          <w:rStyle w:val="StyleBoldUnderline"/>
        </w:rPr>
        <w:t xml:space="preserve"> behavioral changes, and even physically injure marine mammals such as whales, seals </w:t>
      </w:r>
      <w:r w:rsidRPr="00ED0A6D">
        <w:rPr>
          <w:rStyle w:val="StyleBoldUnderline"/>
        </w:rPr>
        <w:lastRenderedPageBreak/>
        <w:t xml:space="preserve">and dolphins. Construction noise </w:t>
      </w:r>
      <w:r w:rsidRPr="00ED0A6D">
        <w:t xml:space="preserve">from new facilities and </w:t>
      </w:r>
      <w:r w:rsidRPr="00ED0A6D">
        <w:rPr>
          <w:rStyle w:val="StyleBoldUnderline"/>
        </w:rPr>
        <w:t>pipelines is also likely to interfere with</w:t>
      </w:r>
      <w:r w:rsidRPr="00ED0A6D">
        <w:t xml:space="preserve"> foraging and communication </w:t>
      </w:r>
      <w:r w:rsidRPr="00ED0A6D">
        <w:rPr>
          <w:rStyle w:val="StyleBoldUnderline"/>
        </w:rPr>
        <w:t>behaviors of birds and mammals.</w:t>
      </w:r>
      <w:r w:rsidRPr="00ED0A6D">
        <w:t xml:space="preserve"> Risk of collisions with vessels and exposure to pollutants will also increase. Exposure to </w:t>
      </w:r>
      <w:r w:rsidRPr="00ED0A6D">
        <w:rPr>
          <w:rStyle w:val="StyleBoldUnderline"/>
        </w:rPr>
        <w:t>petroleum causes tissue damage in the eyes, mouth, skin and lungs of marine mammals</w:t>
      </w:r>
      <w:r w:rsidRPr="00ED0A6D">
        <w:t xml:space="preserve">. Because they are at the top of the food chain, many marine mammals will be exposed to the dangers of bioaccumulation of organic pollutants and metals. Expansion of offshore drilling activities would further threaten imperiled species like the manatee. Sea Turtles. </w:t>
      </w:r>
      <w:r w:rsidRPr="00ED0A6D">
        <w:rPr>
          <w:rStyle w:val="StyleBoldUnderline"/>
        </w:rPr>
        <w:t>Dredging of nesting beaches, collisions, and noise disruptions are all potential threats to sea turtles.</w:t>
      </w:r>
      <w:r w:rsidRPr="00ED0A6D">
        <w:t xml:space="preserve"> Hatchlings are also particularly susceptible to oiling because they spend much of their time near the water surface, where spilled oil or tar accumulates. Climate Change. In the face of the climate crisis, the U.S. needs to look for ways to decrease petroleum consumption, not for ways to increase it. </w:t>
      </w:r>
    </w:p>
    <w:p w:rsidR="007A33B1" w:rsidRPr="00ED0A6D" w:rsidRDefault="007A33B1" w:rsidP="007A33B1"/>
    <w:p w:rsidR="007A33B1" w:rsidRPr="00ED0A6D" w:rsidRDefault="007A33B1" w:rsidP="007A33B1">
      <w:pPr>
        <w:pStyle w:val="Heading4"/>
      </w:pPr>
      <w:r w:rsidRPr="00ED0A6D">
        <w:t>Oil spills caused by offshore drilling destroys ecosystems—enviromental disruption, methane, oil tankers</w:t>
      </w:r>
    </w:p>
    <w:p w:rsidR="007A33B1" w:rsidRPr="00ED0A6D" w:rsidRDefault="007A33B1" w:rsidP="007A33B1">
      <w:pPr>
        <w:autoSpaceDE w:val="0"/>
        <w:autoSpaceDN w:val="0"/>
        <w:adjustRightInd w:val="0"/>
        <w:rPr>
          <w:sz w:val="20"/>
          <w:szCs w:val="20"/>
        </w:rPr>
      </w:pPr>
      <w:r w:rsidRPr="00ED0A6D">
        <w:rPr>
          <w:rStyle w:val="StyleStyleBold12pt"/>
        </w:rPr>
        <w:t xml:space="preserve">Smith 2010 </w:t>
      </w:r>
      <w:r w:rsidRPr="00ED0A6D">
        <w:rPr>
          <w:sz w:val="20"/>
          <w:szCs w:val="20"/>
        </w:rPr>
        <w:t xml:space="preserve">[Eric R.A.N, 8/30. Professor, University of California, Santa Barbara. </w:t>
      </w:r>
      <w:hyperlink r:id="rId51" w:history="1">
        <w:r w:rsidRPr="00ED0A6D">
          <w:rPr>
            <w:sz w:val="20"/>
            <w:szCs w:val="20"/>
          </w:rPr>
          <w:t>Think Again: Offshore Drilling</w:t>
        </w:r>
      </w:hyperlink>
      <w:r w:rsidRPr="00ED0A6D">
        <w:rPr>
          <w:sz w:val="20"/>
          <w:szCs w:val="20"/>
        </w:rPr>
        <w:t xml:space="preserve">. </w:t>
      </w:r>
      <w:hyperlink r:id="rId52" w:history="1">
        <w:r w:rsidRPr="00ED0A6D">
          <w:rPr>
            <w:sz w:val="20"/>
            <w:szCs w:val="20"/>
          </w:rPr>
          <w:t>http://www.foreignpolicy.com/articles/2010/08/30/think_again_offshore_drilling</w:t>
        </w:r>
      </w:hyperlink>
      <w:r w:rsidRPr="00ED0A6D">
        <w:rPr>
          <w:sz w:val="20"/>
          <w:szCs w:val="20"/>
        </w:rPr>
        <w:t xml:space="preserve"> 6/30]//kmc</w:t>
      </w:r>
    </w:p>
    <w:p w:rsidR="007A33B1" w:rsidRPr="00ED0A6D" w:rsidRDefault="007A33B1" w:rsidP="007A33B1">
      <w:pPr>
        <w:rPr>
          <w:sz w:val="16"/>
          <w:szCs w:val="16"/>
        </w:rPr>
      </w:pPr>
      <w:r w:rsidRPr="00ED0A6D">
        <w:rPr>
          <w:sz w:val="16"/>
          <w:szCs w:val="16"/>
        </w:rPr>
        <w:t>Yet bad as the spill certainly was, such a move would actually do more harm than good. If U.S. fields closed down, oil companies would simply take their business elsewhere, mostly to countries with much weaker environmental standards. Of course, the harm wouldn't be as visible to Americans. But protecting the U.S. coastline at the expense of other countries is hardly environmentally friendly.¶ With the exception of Canada, the major oil suppliers to the United States -- Saudi Arabia, Nigeria, Venezuela, Mexico, and Russia -- all have autocratic governments that can get away with damaging their environment without any political repercussions. And they know that protecting the environment costs money and reduces profits. So, by and large, they don't do it. Some of the resulting disasters remain local. Take Nigeria, which has about 2,000 active</w:t>
      </w:r>
      <w:r w:rsidRPr="00ED0A6D">
        <w:t xml:space="preserve"> </w:t>
      </w:r>
      <w:r w:rsidRPr="00ED0A6D">
        <w:rPr>
          <w:rStyle w:val="StyleBoldUnderline"/>
        </w:rPr>
        <w:t>oil spills</w:t>
      </w:r>
      <w:r w:rsidRPr="00ED0A6D">
        <w:t xml:space="preserve"> </w:t>
      </w:r>
      <w:r w:rsidRPr="00ED0A6D">
        <w:rPr>
          <w:sz w:val="16"/>
          <w:szCs w:val="16"/>
        </w:rPr>
        <w:t>and spills an amount of crude equal to the Exxon Valdez each year. Oil fouls fields, rivers, and Nigeria's coast. It</w:t>
      </w:r>
      <w:r w:rsidRPr="00ED0A6D">
        <w:rPr>
          <w:rStyle w:val="StyleBoldUnderline"/>
        </w:rPr>
        <w:t xml:space="preserve"> destroys ecosystems and sickens people</w:t>
      </w:r>
      <w:r w:rsidRPr="00ED0A6D">
        <w:t xml:space="preserve">, </w:t>
      </w:r>
      <w:r w:rsidRPr="00ED0A6D">
        <w:rPr>
          <w:sz w:val="16"/>
          <w:szCs w:val="16"/>
        </w:rPr>
        <w:t>but it doesn't affect Americans.¶ Other</w:t>
      </w:r>
      <w:r w:rsidRPr="00ED0A6D">
        <w:t xml:space="preserve"> </w:t>
      </w:r>
      <w:r w:rsidRPr="00ED0A6D">
        <w:rPr>
          <w:rStyle w:val="StyleBoldUnderline"/>
        </w:rPr>
        <w:t>environmental injuries have worldwide effects. Methane, a common byproduct of oil production, is a powerful greenhouse gas</w:t>
      </w:r>
      <w:r w:rsidRPr="00ED0A6D">
        <w:t xml:space="preserve">. </w:t>
      </w:r>
      <w:r w:rsidRPr="00ED0A6D">
        <w:rPr>
          <w:sz w:val="16"/>
          <w:szCs w:val="16"/>
        </w:rPr>
        <w:t xml:space="preserve">In the United States, methane is typically captured and pumped into the natural gas system or reinjected into oil wells. Relatively little escapes. In many other countries, however, </w:t>
      </w:r>
      <w:r w:rsidRPr="00ED0A6D">
        <w:rPr>
          <w:rStyle w:val="StyleBoldUnderline"/>
        </w:rPr>
        <w:t>methane is simply vented into the air, where it contributes to global warming</w:t>
      </w:r>
      <w:r w:rsidRPr="00ED0A6D">
        <w:t xml:space="preserve">. </w:t>
      </w:r>
      <w:r w:rsidRPr="00ED0A6D">
        <w:rPr>
          <w:sz w:val="16"/>
          <w:szCs w:val="16"/>
        </w:rPr>
        <w:t>Mexico produces less than half the oil the United States does every year, but it vents six times more methane into the atmosphere.¶ Finally</w:t>
      </w:r>
      <w:r w:rsidRPr="00ED0A6D">
        <w:t xml:space="preserve">, </w:t>
      </w:r>
      <w:r w:rsidRPr="00ED0A6D">
        <w:rPr>
          <w:rStyle w:val="StyleBoldUnderline"/>
        </w:rPr>
        <w:t>shipping oil has environmental costs. Oil tankers consume the equivalent of 1 to 3 percent of their oil on their voyages, which contributes to air pollution and global warming. Even worse, some tankers don't make it</w:t>
      </w:r>
      <w:r w:rsidRPr="00ED0A6D">
        <w:t xml:space="preserve">. </w:t>
      </w:r>
      <w:r w:rsidRPr="00ED0A6D">
        <w:rPr>
          <w:sz w:val="16"/>
          <w:szCs w:val="16"/>
        </w:rPr>
        <w:t>The Amoco Cadiz broke up off the coast of France. The Atlantic Empress and the Aegean Captain collided off Trinidad and Tobago, and many others went down as well (the Castillo de Bellver off South Africa, the Irenes Serenade off Greece, the Torrey Canyon off Britain, the Urquiola off Spain, etc.).</w:t>
      </w:r>
    </w:p>
    <w:p w:rsidR="007A33B1" w:rsidRPr="00ED0A6D" w:rsidRDefault="007A33B1" w:rsidP="007A33B1">
      <w:pPr>
        <w:pStyle w:val="Heading4"/>
      </w:pPr>
      <w:r w:rsidRPr="00ED0A6D">
        <w:t>Seismic testing, prereq to OCS drilling, kills whales</w:t>
      </w:r>
    </w:p>
    <w:p w:rsidR="007A33B1" w:rsidRPr="00ED0A6D" w:rsidRDefault="007A33B1" w:rsidP="007A33B1">
      <w:pPr>
        <w:rPr>
          <w:rStyle w:val="StyleStyleBold12pt"/>
        </w:rPr>
      </w:pPr>
      <w:r w:rsidRPr="00ED0A6D">
        <w:rPr>
          <w:rStyle w:val="StyleStyleBold12pt"/>
        </w:rPr>
        <w:t>Wolford 14</w:t>
      </w:r>
      <w:r w:rsidRPr="00ED0A6D">
        <w:t xml:space="preserve"> [Ben, 4/2. Freelance journalist. Whales Are Being Killed by Noise Pollution. </w:t>
      </w:r>
      <w:hyperlink r:id="rId53" w:history="1">
        <w:r w:rsidRPr="00ED0A6D">
          <w:t>http://www.newsweek.com/2014/04/11/whales-are-being-killed-noise-pollution-248069.html#</w:t>
        </w:r>
      </w:hyperlink>
      <w:r w:rsidRPr="00ED0A6D">
        <w:t xml:space="preserve"> 6/30]//kmc</w:t>
      </w:r>
    </w:p>
    <w:p w:rsidR="007A33B1" w:rsidRPr="00ED0A6D" w:rsidRDefault="007A33B1" w:rsidP="007A33B1">
      <w:pPr>
        <w:rPr>
          <w:sz w:val="16"/>
          <w:szCs w:val="16"/>
        </w:rPr>
      </w:pPr>
      <w:r w:rsidRPr="00ED0A6D">
        <w:rPr>
          <w:sz w:val="16"/>
          <w:szCs w:val="16"/>
        </w:rPr>
        <w:t>Harpoons are no longer their enemy. Eight out of 10 right whales bear the scars left behind by accidental encounters with fishing rope, one Georgia wildlife official told Newsweek. These thick lines can wrap so tightly around the whales that they die from lacerations. Right whales are also uniquely disposed to collisions with ships. By nature, they swim toward boat noises, which often leads to gruesome accidents.¶</w:t>
      </w:r>
      <w:r w:rsidRPr="00ED0A6D">
        <w:rPr>
          <w:sz w:val="12"/>
        </w:rPr>
        <w:t xml:space="preserve"> </w:t>
      </w:r>
      <w:r w:rsidRPr="00ED0A6D">
        <w:rPr>
          <w:rStyle w:val="StyleBoldUnderline"/>
        </w:rPr>
        <w:t xml:space="preserve">Worse yet, as the oil and gas industry lobbies for permission to drill offshore, scientists say the deafening noise from seismic oil exploration could spawn devastating consequences. Extreme noise pollution has been known to kill hundreds of whales and dolphins at a time. </w:t>
      </w:r>
      <w:r w:rsidRPr="00ED0A6D">
        <w:rPr>
          <w:rStyle w:val="Emphasis"/>
        </w:rPr>
        <w:t>In the worst case, they say it could someday lead to an extinction right before our eyes</w:t>
      </w:r>
      <w:r w:rsidRPr="00ED0A6D">
        <w:rPr>
          <w:sz w:val="16"/>
          <w:szCs w:val="16"/>
        </w:rPr>
        <w:t>. "We're filling their ocean with noise," says Christopher W. Clark, a senior scientist at Cornell University. He tells Newsweek that,</w:t>
      </w:r>
      <w:r w:rsidRPr="00ED0A6D">
        <w:t xml:space="preserve"> "</w:t>
      </w:r>
      <w:r w:rsidRPr="00ED0A6D">
        <w:rPr>
          <w:rStyle w:val="StyleBoldUnderline"/>
        </w:rPr>
        <w:t>their whole social network is dependent on calling back and forth." It's how they find food and stick together. He believes the constant groan of ship engines has already contributed to slow reproduction of the large, aquatic mammals.¶ There's evidence that jarringly loud noises could also lead to a surge in mass strandings, the deadly phenomena in which droves of marine mammals flop ashore.</w:t>
      </w:r>
      <w:r w:rsidRPr="00ED0A6D">
        <w:t xml:space="preserve"> </w:t>
      </w:r>
      <w:r w:rsidRPr="00ED0A6D">
        <w:rPr>
          <w:sz w:val="16"/>
          <w:szCs w:val="16"/>
        </w:rPr>
        <w:t xml:space="preserve">Scientists know these groundings have happened for millions of years. In 2010, for </w:t>
      </w:r>
      <w:r w:rsidRPr="00ED0A6D">
        <w:rPr>
          <w:sz w:val="16"/>
          <w:szCs w:val="16"/>
        </w:rPr>
        <w:lastRenderedPageBreak/>
        <w:t>example, archaeologists investigated the fossils of 40 whales mysteriously beached 5 million years ago in Chile. The cause of such ancient strandings may never be proved, but one recent study attributed their deaths to toxic algae.¶ There is no single cause, and most mass strandings go unexplained. Increasing evidence, however, suggests</w:t>
      </w:r>
      <w:r w:rsidRPr="00ED0A6D">
        <w:t xml:space="preserve"> </w:t>
      </w:r>
      <w:r w:rsidRPr="00ED0A6D">
        <w:rPr>
          <w:rStyle w:val="StyleBoldUnderline"/>
        </w:rPr>
        <w:t>man-made sound might be driving up their occurrences. Beaked whales are perhaps the most sensitive to sound. Under normal circumstances, they're known to safely dive thousands of feet in search of food. But when they hear loud noises, they dive recklessly—sometimes to the point where they die from the bends.¶ Research also suggests that noises may lead to strandings.</w:t>
      </w:r>
      <w:r w:rsidRPr="00ED0A6D">
        <w:t xml:space="preserve"> In</w:t>
      </w:r>
      <w:r w:rsidRPr="00ED0A6D">
        <w:rPr>
          <w:rStyle w:val="StyleBoldUnderline"/>
        </w:rPr>
        <w:t xml:space="preserve"> a 2009 study</w:t>
      </w:r>
      <w:r w:rsidRPr="00ED0A6D">
        <w:rPr>
          <w:sz w:val="16"/>
          <w:szCs w:val="16"/>
        </w:rPr>
        <w:t xml:space="preserve">, "Beaked Whale Strandings and Naval Exercises," American scientists </w:t>
      </w:r>
      <w:r w:rsidRPr="00ED0A6D">
        <w:rPr>
          <w:rStyle w:val="Emphasis"/>
        </w:rPr>
        <w:t>reported that there were 136 documented mass strandings of beaked whales between 1874 and 2004. All but 10 happened after the advent of high-powered military sonar in 1950.</w:t>
      </w:r>
      <w:r w:rsidRPr="00ED0A6D">
        <w:rPr>
          <w:sz w:val="16"/>
          <w:szCs w:val="16"/>
        </w:rPr>
        <w:t xml:space="preserve"> Some investigations have expressly linked strandings to sonar.¶ The instruments used by the oil and gas industry could be equally destructive</w:t>
      </w:r>
      <w:r w:rsidRPr="00ED0A6D">
        <w:rPr>
          <w:rStyle w:val="StyleBoldUnderline"/>
        </w:rPr>
        <w:t>. Seismic surveys use sound waves to paint 3-D images of what's under the sea floor. Based on these images, scientists can determine the best places to drill test wells. That's great for the bottom line, but not so good for nearby wildlife</w:t>
      </w:r>
      <w:r w:rsidRPr="00ED0A6D">
        <w:t xml:space="preserve">. </w:t>
      </w:r>
      <w:r w:rsidRPr="00ED0A6D">
        <w:rPr>
          <w:sz w:val="16"/>
          <w:szCs w:val="16"/>
        </w:rPr>
        <w:t>A mass stranding of around 100 melon-headed whales in Madagascar in 2008 prompted an international investigation, and the International Whaling Commission determined seismic surveys for ExxonMobil to be the cause.¶ The surveys involve loud air guns blasted every 16 seconds. A government protocol requires that no animals be exposed to noise greater than 180 decibels. By comparison, standing a stone's throw from a jet engine sounds like 140 decibels. But it's worse underwater, where sound carries much farther than it does through air. There's evidence, for example, of behavior changes among humpback whales more than 120 miles away from loud noise sources, Scott Kraus, vice president of research at the New England Aquarium, tells Newsweek.</w:t>
      </w:r>
    </w:p>
    <w:p w:rsidR="007A33B1" w:rsidRPr="00ED0A6D" w:rsidRDefault="007A33B1" w:rsidP="007A33B1"/>
    <w:p w:rsidR="007A33B1" w:rsidRPr="00ED0A6D" w:rsidRDefault="007A33B1" w:rsidP="007A33B1">
      <w:pPr>
        <w:pStyle w:val="Heading4"/>
      </w:pPr>
      <w:r w:rsidRPr="00ED0A6D">
        <w:t>Ocean ecosystems play a key role in combatting warming</w:t>
      </w:r>
    </w:p>
    <w:p w:rsidR="007A33B1" w:rsidRPr="00ED0A6D" w:rsidRDefault="007A33B1" w:rsidP="007A33B1">
      <w:pPr>
        <w:rPr>
          <w:b/>
          <w:sz w:val="26"/>
        </w:rPr>
      </w:pPr>
      <w:r w:rsidRPr="00ED0A6D">
        <w:rPr>
          <w:rStyle w:val="StyleStyleBold12pt"/>
        </w:rPr>
        <w:t>European Commission 09</w:t>
      </w:r>
      <w:r w:rsidRPr="00ED0A6D">
        <w:t xml:space="preserve"> [the EN, August. Nature’s Role in Climate Change. </w:t>
      </w:r>
      <w:hyperlink r:id="rId54" w:history="1">
        <w:r w:rsidRPr="00ED0A6D">
          <w:t>http://ec.europa.eu/environment/nature/info/pubs/docs/climate_change/en.pdf</w:t>
        </w:r>
      </w:hyperlink>
      <w:r w:rsidRPr="00ED0A6D">
        <w:t xml:space="preserve"> pdf. 7/1]//kmc</w:t>
      </w:r>
    </w:p>
    <w:p w:rsidR="007A33B1" w:rsidRPr="00ED0A6D" w:rsidRDefault="007A33B1" w:rsidP="007A33B1">
      <w:r w:rsidRPr="00ED0A6D">
        <w:rPr>
          <w:sz w:val="16"/>
          <w:szCs w:val="16"/>
        </w:rPr>
        <w:t>Peatlands, wetlands, soil, forests and</w:t>
      </w:r>
      <w:r w:rsidRPr="00ED0A6D">
        <w:t xml:space="preserve"> </w:t>
      </w:r>
      <w:r w:rsidRPr="00ED0A6D">
        <w:rPr>
          <w:rStyle w:val="Emphasis"/>
        </w:rPr>
        <w:t>oceans play a crucial role in¶ absorbing and storing carbon, and thus helping to protect us from¶ climate change</w:t>
      </w:r>
      <w:r w:rsidRPr="00ED0A6D">
        <w:rPr>
          <w:sz w:val="16"/>
          <w:szCs w:val="16"/>
        </w:rPr>
        <w:t>. Currently, terrestrial and</w:t>
      </w:r>
      <w:r w:rsidRPr="00ED0A6D">
        <w:t xml:space="preserve"> </w:t>
      </w:r>
      <w:r w:rsidRPr="00ED0A6D">
        <w:rPr>
          <w:rStyle w:val="StyleBoldUnderline"/>
        </w:rPr>
        <w:t>marine ecosystems absorb¶ roughly half of the CO2 emissions humanity generates</w:t>
      </w:r>
      <w:r w:rsidRPr="00ED0A6D">
        <w:t xml:space="preserve">. </w:t>
      </w:r>
      <w:r w:rsidRPr="00ED0A6D">
        <w:rPr>
          <w:sz w:val="16"/>
          <w:szCs w:val="16"/>
        </w:rPr>
        <w:t>Terrestrial¶ ecosystems store about 2100 Gt of carbon in living organisms, litter¶ and soil organic matter: almost three times as much as is currently¶ present in the atmosphere</w:t>
      </w:r>
      <w:r w:rsidRPr="00ED0A6D">
        <w:t xml:space="preserve">. </w:t>
      </w:r>
      <w:r w:rsidRPr="00ED0A6D">
        <w:rPr>
          <w:rStyle w:val="StyleBoldUnderline"/>
        </w:rPr>
        <w:t>Oceans and coastal ecosystems are¶ important in managing carbon, with the deep ocean storing the¶ largest amounts</w:t>
      </w:r>
      <w:r w:rsidRPr="00ED0A6D">
        <w:t xml:space="preserve">. </w:t>
      </w:r>
      <w:r w:rsidRPr="00ED0A6D">
        <w:rPr>
          <w:sz w:val="16"/>
          <w:szCs w:val="16"/>
        </w:rPr>
        <w:t>Therefore the maintenance of existing natural¶ carbon reservoirs worldwide is essential if carbon capture and¶ storage is to make a major contribution to climate mitigation.¶</w:t>
      </w:r>
      <w:r w:rsidRPr="00ED0A6D">
        <w:rPr>
          <w:sz w:val="12"/>
        </w:rPr>
        <w:t xml:space="preserve"> </w:t>
      </w:r>
      <w:r w:rsidRPr="00ED0A6D">
        <w:rPr>
          <w:rStyle w:val="StyleBoldUnderline"/>
        </w:rPr>
        <w:t>There is significant potential for cutting future emissions of¶ greenhouse gases through maintaining healthy ecosystems and¶ restoring degraded environments</w:t>
      </w:r>
      <w:r w:rsidRPr="00ED0A6D">
        <w:t xml:space="preserve">, </w:t>
      </w:r>
      <w:r w:rsidRPr="00ED0A6D">
        <w:rPr>
          <w:sz w:val="16"/>
          <w:szCs w:val="16"/>
        </w:rPr>
        <w:t>in particular by restoring peatlands¶ and wetlands, replanting forests, and reducing other pressures on¶ nature. In addition, semi-natural and managed ecosystems, including¶ those used for agriculture, off er many opportunities for active carbon¶ sequestration and reduction of emissions.</w:t>
      </w:r>
    </w:p>
    <w:p w:rsidR="007A33B1" w:rsidRPr="00ED0A6D" w:rsidRDefault="007A33B1" w:rsidP="007A33B1">
      <w:pPr>
        <w:pStyle w:val="Heading4"/>
      </w:pPr>
      <w:r w:rsidRPr="00ED0A6D">
        <w:t>The tipping point is looming—climate change and rupture of ecosystems pushes us closer</w:t>
      </w:r>
    </w:p>
    <w:p w:rsidR="007A33B1" w:rsidRPr="00ED0A6D" w:rsidRDefault="007A33B1" w:rsidP="007A33B1">
      <w:pPr>
        <w:rPr>
          <w:b/>
          <w:sz w:val="26"/>
        </w:rPr>
      </w:pPr>
      <w:r w:rsidRPr="00ED0A6D">
        <w:rPr>
          <w:rStyle w:val="StyleStyleBold12pt"/>
        </w:rPr>
        <w:t>European Commission 09</w:t>
      </w:r>
      <w:r w:rsidRPr="00ED0A6D">
        <w:t xml:space="preserve"> [the EN, August. Nature’s Role in Climate Change. </w:t>
      </w:r>
      <w:hyperlink r:id="rId55" w:history="1">
        <w:r w:rsidRPr="00ED0A6D">
          <w:t>http://ec.europa.eu/environment/nature/info/pubs/docs/climate_change/en.pdf</w:t>
        </w:r>
      </w:hyperlink>
      <w:r w:rsidRPr="00ED0A6D">
        <w:t xml:space="preserve"> pdf. 7/1]//kmc</w:t>
      </w:r>
    </w:p>
    <w:p w:rsidR="007A33B1" w:rsidRPr="00ED0A6D" w:rsidRDefault="007A33B1" w:rsidP="007A33B1">
      <w:pPr>
        <w:rPr>
          <w:sz w:val="16"/>
          <w:szCs w:val="16"/>
        </w:rPr>
      </w:pPr>
      <w:r w:rsidRPr="00ED0A6D">
        <w:rPr>
          <w:sz w:val="16"/>
          <w:szCs w:val="16"/>
        </w:rPr>
        <w:t xml:space="preserve">Fact 3: The provision of ecosystem services¶ is weakening – </w:t>
      </w:r>
      <w:r w:rsidRPr="00ED0A6D">
        <w:rPr>
          <w:rStyle w:val="StyleBoldUnderline"/>
        </w:rPr>
        <w:t>irreversible tipping¶ points are looming¶ Climate change has an impact on biodiversity and ecosystems¶ and often exacerbates other pressures such as pollution,¶ over-exploitation, invasive species, habitat fragmentation,¶ degradation and loss.¶ Increasing ocean temperatures and acidification are causing¶ extensive ‘coral bleaching’, and scientists fear that coral reefs¶ could be the first global ecosystem to die out completely, which¶ would also leave many shore lines without protection against¶ storms and floods.</w:t>
      </w:r>
      <w:r w:rsidRPr="00ED0A6D">
        <w:t xml:space="preserve"> </w:t>
      </w:r>
      <w:r w:rsidRPr="00ED0A6D">
        <w:rPr>
          <w:sz w:val="16"/>
          <w:szCs w:val="16"/>
        </w:rPr>
        <w:t xml:space="preserve">Rainforests cover only 6% of the Earth’s¶ surface but are home to half of our land-based species. They¶ are disappearing at a rate of some 13 million hectares per year.¶ Deforestation activities alone release an estimated 0.8-2.2 Gt¶ carbon per year into the atmosphere, which is approximately¶ 20% of global CO2 emissions.¶ Terrestrial and marine ecosystems absorb roughly¶ half of the CO2 emissions humanity generates¶ © iStockphoto¶ Climate impact Ecosystem-based adaptation¶ Increased droughts¶ use appropriate agricultural and forestry¶ practices to increase the water retention¶ capacity and mitigate droughts¶ Heat extremes¶ </w:t>
      </w:r>
      <w:r w:rsidRPr="00ED0A6D">
        <w:rPr>
          <w:sz w:val="16"/>
          <w:szCs w:val="16"/>
        </w:rPr>
        <w:lastRenderedPageBreak/>
        <w:t>increase green spaces in cities to improve¶ the microclimate and air quality¶ River fl ooding¶ maintain and restore wetlands and riverbeds¶ which will act as natural buff ers¶ against fl oods¶ Increased fi re risk¶ cultivate diverse forests, which are more¶ robust against pest attacks and present a¶ lower fi re risk¶ Deforestation activities release approximately¶ 20% of global CO2 emissions¶ Loss of or damage to ecosystems reduces their capacity to capture and¶ store carbon. The climate system has tipping points, where feedbacks from¶ ecosystems become unpredictable and ecosystems lose resilience, so that¶ carbon sinks turn into carbon sources. While</w:t>
      </w:r>
      <w:r w:rsidRPr="00ED0A6D">
        <w:t xml:space="preserve"> </w:t>
      </w:r>
      <w:r w:rsidRPr="00ED0A6D">
        <w:rPr>
          <w:rStyle w:val="StyleBoldUnderline"/>
        </w:rPr>
        <w:t xml:space="preserve">we do not know exactly how¶ much time we have before reaching these tipping points, we know that we¶ must do all we can to prevent this happening. </w:t>
      </w:r>
      <w:r w:rsidRPr="00ED0A6D">
        <w:rPr>
          <w:sz w:val="16"/>
          <w:szCs w:val="16"/>
        </w:rPr>
        <w:t>One example is the melting of¶ the permafrost in the northern regions, which leads to increased greenhouse¶ gas emissions, which in turn may also accelerate climate change.¶ Fact 4: Conserving nature helps to fi ght climate¶ change¶ While climate change is currently high on the public agenda, the level of¶ concern for loss of biodiversity is still low. Conservation of biodiversity is¶ often misinterpreted as a marginal issue concerning merely the protection¶ of endangered species, and the crucial role of nature for combating climate¶ change is often overlooked.¶</w:t>
      </w:r>
      <w:r w:rsidRPr="00ED0A6D">
        <w:rPr>
          <w:sz w:val="12"/>
        </w:rPr>
        <w:t xml:space="preserve"> </w:t>
      </w:r>
      <w:r w:rsidRPr="00ED0A6D">
        <w:rPr>
          <w:rStyle w:val="StyleBoldUnderline"/>
        </w:rPr>
        <w:t>Healthy resilient ecosystems have a greater potential to mitigate and adapt¶ to climate change and therefore to limit global warming. They resist and¶ recover more easily from extreme weather events and provide a wide range¶ of benefi ts on which people depend</w:t>
      </w:r>
      <w:r w:rsidRPr="00ED0A6D">
        <w:t>.</w:t>
      </w:r>
      <w:r w:rsidRPr="00ED0A6D">
        <w:rPr>
          <w:sz w:val="12"/>
        </w:rPr>
        <w:t xml:space="preserve">¶ </w:t>
      </w:r>
      <w:r w:rsidRPr="00ED0A6D">
        <w:rPr>
          <w:sz w:val="16"/>
          <w:szCs w:val="16"/>
        </w:rPr>
        <w:t>The EU’s Natura 2000 conservation network now covers almost one-fi fth of¶ total EU territory and comprises more than 25 000 sites.</w:t>
      </w:r>
      <w:r w:rsidRPr="00ED0A6D">
        <w:t xml:space="preserve"> </w:t>
      </w:r>
      <w:r w:rsidRPr="00ED0A6D">
        <w:rPr>
          <w:rStyle w:val="StyleBoldUnderline"/>
        </w:rPr>
        <w:t>The marine network</w:t>
      </w:r>
      <w:r w:rsidRPr="00ED0A6D">
        <w:rPr>
          <w:sz w:val="16"/>
          <w:szCs w:val="16"/>
        </w:rPr>
        <w:t>¶ is due to be completed soon. Natura 2000</w:t>
      </w:r>
      <w:r w:rsidRPr="00ED0A6D">
        <w:t xml:space="preserve"> </w:t>
      </w:r>
      <w:r w:rsidRPr="00ED0A6D">
        <w:rPr>
          <w:rStyle w:val="StyleBoldUnderline"/>
        </w:rPr>
        <w:t>is crucial</w:t>
      </w:r>
      <w:r w:rsidRPr="00ED0A6D">
        <w:t xml:space="preserve"> </w:t>
      </w:r>
      <w:r w:rsidRPr="00ED0A6D">
        <w:rPr>
          <w:sz w:val="16"/>
          <w:szCs w:val="16"/>
        </w:rPr>
        <w:t>in providing the space¶ natural species need</w:t>
      </w:r>
      <w:r w:rsidRPr="00ED0A6D">
        <w:t xml:space="preserve"> </w:t>
      </w:r>
      <w:r w:rsidRPr="00ED0A6D">
        <w:rPr>
          <w:rStyle w:val="StyleBoldUnderline"/>
        </w:rPr>
        <w:t>to adapt to climate change</w:t>
      </w:r>
      <w:r w:rsidRPr="00ED0A6D">
        <w:t>.</w:t>
      </w:r>
      <w:r w:rsidRPr="00ED0A6D">
        <w:rPr>
          <w:sz w:val="16"/>
          <w:szCs w:val="16"/>
        </w:rPr>
        <w:t xml:space="preserve"> The range of ecosystem¶ services provided by Natura 2000 and other relevant national and regional¶ protected areas and networks is often not recognised, but they meet a¶ variety of human needs (e.g. clean water, air, recreation, fl ood protection).¶ They form a central pillar in maintaining the critical mass and variety of¶ services necessary to cope with changing conditions.</w:t>
      </w:r>
    </w:p>
    <w:p w:rsidR="007A33B1" w:rsidRPr="00ED0A6D" w:rsidRDefault="007A33B1" w:rsidP="007A33B1">
      <w:pPr>
        <w:pStyle w:val="Heading4"/>
      </w:pPr>
      <w:r w:rsidRPr="00ED0A6D">
        <w:t>Impossible to combat climate change without addressing a lack of biod and destroyed ecosystems</w:t>
      </w:r>
    </w:p>
    <w:p w:rsidR="007A33B1" w:rsidRPr="00ED0A6D" w:rsidRDefault="007A33B1" w:rsidP="007A33B1">
      <w:pPr>
        <w:rPr>
          <w:b/>
          <w:sz w:val="26"/>
        </w:rPr>
      </w:pPr>
      <w:r w:rsidRPr="00ED0A6D">
        <w:rPr>
          <w:rStyle w:val="StyleStyleBold12pt"/>
        </w:rPr>
        <w:t>European Commission 09</w:t>
      </w:r>
      <w:r w:rsidRPr="00ED0A6D">
        <w:t xml:space="preserve"> [the EN, August. Nature’s Role in Climate Change. </w:t>
      </w:r>
      <w:hyperlink r:id="rId56" w:history="1">
        <w:r w:rsidRPr="00ED0A6D">
          <w:t>http://ec.europa.eu/environment/nature/info/pubs/docs/climate_change/en.pdf</w:t>
        </w:r>
      </w:hyperlink>
      <w:r w:rsidRPr="00ED0A6D">
        <w:t xml:space="preserve"> pdf. 7/1]//kmc</w:t>
      </w:r>
    </w:p>
    <w:p w:rsidR="007A33B1" w:rsidRPr="00ED0A6D" w:rsidRDefault="007A33B1" w:rsidP="007A33B1">
      <w:r w:rsidRPr="00ED0A6D">
        <w:rPr>
          <w:sz w:val="16"/>
          <w:szCs w:val="16"/>
        </w:rPr>
        <w:t xml:space="preserve">Fact 5: Future action requires better integration of policies¶ We cannot tackle biodiversity loss without tackling climate change, but </w:t>
      </w:r>
      <w:r w:rsidRPr="00ED0A6D">
        <w:t>it</w:t>
      </w:r>
      <w:r w:rsidRPr="00ED0A6D">
        <w:rPr>
          <w:rStyle w:val="StyleBoldUnderline"/>
        </w:rPr>
        <w:t xml:space="preserve"> is equally¶ impossible to tackle climate change without addressing biodiversity and ecosystems.¶ If we fall short on the climate change targets, this is likely to have serious¶ impacts on biodiversity and ecosystems. At the same time climate change must¶ be addressed within the wider challenge of preserving the capacity of global¶ ecosystems to continue to function as sinks for greenhouse gases, and avoiding¶ ecosystem damage that accelerates global warming, such as </w:t>
      </w:r>
      <w:r w:rsidRPr="00ED0A6D">
        <w:rPr>
          <w:sz w:val="16"/>
          <w:szCs w:val="16"/>
        </w:rPr>
        <w:t>deforestation and¶</w:t>
      </w:r>
      <w:r w:rsidRPr="00ED0A6D">
        <w:rPr>
          <w:sz w:val="12"/>
        </w:rPr>
        <w:t xml:space="preserve"> </w:t>
      </w:r>
      <w:r w:rsidRPr="00ED0A6D">
        <w:rPr>
          <w:rStyle w:val="StyleBoldUnderline"/>
        </w:rPr>
        <w:t>ocean acidifi cation.¶</w:t>
      </w:r>
      <w:r w:rsidRPr="00ED0A6D">
        <w:rPr>
          <w:sz w:val="12"/>
        </w:rPr>
        <w:t xml:space="preserve"> </w:t>
      </w:r>
      <w:r w:rsidRPr="00ED0A6D">
        <w:rPr>
          <w:sz w:val="16"/>
          <w:szCs w:val="16"/>
        </w:rPr>
        <w:t>Failing on the biodiversity targets may seriously compromise our eff orts to reduce¶ global warming, whereas stepping up our nature conservation eff orts and reducing¶ environmental pressures on biodiversity and ecosystems helps to combat climate¶ change and provides multiple benefi ts</w:t>
      </w:r>
      <w:r w:rsidRPr="00ED0A6D">
        <w:rPr>
          <w:rStyle w:val="StyleBoldUnderline"/>
        </w:rPr>
        <w:t>.¶ The next few years could prove decisive. Integrated action on biodiversity loss and¶ climate change will spur opportunities for sustainable development, involving people¶ and sharing responsibility for a future built on equity, security, human development¶ and well-being</w:t>
      </w:r>
      <w:r w:rsidRPr="00ED0A6D">
        <w:rPr>
          <w:sz w:val="16"/>
          <w:szCs w:val="16"/>
        </w:rPr>
        <w:t>.¶ The White Paper on Adapting to Climate Change: Towards a European Framework¶ for Action recognises the crucial role of ecosystem resilience and exploiting¶ the co-benefi ts. In addition, the European Commission called for “global forest¶ cover loss to be halved by 2020, and halted by 2030 at the latest”, and supports¶ the creation of an international fi nancing mechanism, the Global Forest Carbon¶ Mechanism, to reward developing countries’ eff orts to reduce deforestation and¶ forest degradation.</w:t>
      </w:r>
    </w:p>
    <w:p w:rsidR="007A33B1" w:rsidRPr="00ED0A6D" w:rsidRDefault="007A33B1" w:rsidP="007A33B1">
      <w:pPr>
        <w:pStyle w:val="Heading4"/>
      </w:pPr>
      <w:r w:rsidRPr="00ED0A6D">
        <w:t>Oil spills are a major threat to entire ecosystems – would kill unprecedented amount of marine life</w:t>
      </w:r>
    </w:p>
    <w:p w:rsidR="007A33B1" w:rsidRPr="00ED0A6D" w:rsidRDefault="007A33B1" w:rsidP="007A33B1">
      <w:r w:rsidRPr="00ED0A6D">
        <w:rPr>
          <w:b/>
        </w:rPr>
        <w:t>Center For Biological Diversity</w:t>
      </w:r>
      <w:r w:rsidRPr="00ED0A6D">
        <w:t xml:space="preserve"> July 20</w:t>
      </w:r>
      <w:r w:rsidRPr="00ED0A6D">
        <w:rPr>
          <w:b/>
        </w:rPr>
        <w:t>10</w:t>
      </w:r>
      <w:r w:rsidRPr="00ED0A6D">
        <w:t xml:space="preserve"> “CATASTROPHE IN THE GULF OF MEXICO: DEVASTATION PERSISTS” </w:t>
      </w:r>
      <w:hyperlink r:id="rId57" w:history="1">
        <w:r w:rsidRPr="00ED0A6D">
          <w:rPr>
            <w:rStyle w:val="Hyperlink"/>
          </w:rPr>
          <w:t>http://www.biologicaldiversity.org/programs/public_lands/energy/dirty_energy_development/oil_and_gas/gulf_oil_spill/index.html</w:t>
        </w:r>
      </w:hyperlink>
    </w:p>
    <w:p w:rsidR="007A33B1" w:rsidRPr="00ED0A6D" w:rsidRDefault="007A33B1" w:rsidP="007A33B1"/>
    <w:p w:rsidR="007A33B1" w:rsidRPr="00ED0A6D" w:rsidRDefault="007A33B1" w:rsidP="007A33B1">
      <w:r w:rsidRPr="00ED0A6D">
        <w:t xml:space="preserve">It’s been four years </w:t>
      </w:r>
      <w:r w:rsidRPr="00ED0A6D">
        <w:rPr>
          <w:u w:val="single"/>
        </w:rPr>
        <w:t xml:space="preserve">since </w:t>
      </w:r>
      <w:r w:rsidRPr="00ED0A6D">
        <w:rPr>
          <w:b/>
          <w:u w:val="single"/>
        </w:rPr>
        <w:t>BP’s</w:t>
      </w:r>
      <w:r w:rsidRPr="00ED0A6D">
        <w:rPr>
          <w:u w:val="single"/>
        </w:rPr>
        <w:t xml:space="preserve"> </w:t>
      </w:r>
      <w:r w:rsidRPr="00ED0A6D">
        <w:rPr>
          <w:b/>
          <w:u w:val="single"/>
        </w:rPr>
        <w:t>Deepwater Horizon rig blew up</w:t>
      </w:r>
      <w:r w:rsidRPr="00ED0A6D">
        <w:t xml:space="preserve"> in the Gulf of Mexico, killing 11 people </w:t>
      </w:r>
      <w:r w:rsidRPr="00ED0A6D">
        <w:rPr>
          <w:u w:val="single"/>
        </w:rPr>
        <w:t xml:space="preserve">and </w:t>
      </w:r>
      <w:r w:rsidRPr="00ED0A6D">
        <w:rPr>
          <w:b/>
          <w:u w:val="single"/>
        </w:rPr>
        <w:t>unleashing the worst environmental disaster in U.S. history</w:t>
      </w:r>
      <w:r w:rsidRPr="00ED0A6D">
        <w:t xml:space="preserve">. More than 200 million gallons of oil fouled the ocean and Gulf coastlines, while the Center for Biological Diversity began decisive action to expose illegal activities and lax offshore drilling regulation. A Center study shows </w:t>
      </w:r>
      <w:r w:rsidRPr="00ED0A6D">
        <w:rPr>
          <w:rStyle w:val="Emphasis"/>
        </w:rPr>
        <w:t xml:space="preserve">that more than 82,000 birds; about 6,000 sea turtles; nearly </w:t>
      </w:r>
      <w:r w:rsidRPr="00ED0A6D">
        <w:rPr>
          <w:rStyle w:val="Emphasis"/>
        </w:rPr>
        <w:lastRenderedPageBreak/>
        <w:t>26,000 marine mammals, including dolphins; and an unknown, massive number of fish and invertebrates</w:t>
      </w:r>
      <w:r w:rsidRPr="00ED0A6D">
        <w:t xml:space="preserve"> may </w:t>
      </w:r>
      <w:r w:rsidRPr="00ED0A6D">
        <w:rPr>
          <w:b/>
          <w:u w:val="single"/>
        </w:rPr>
        <w:t>have been harmed</w:t>
      </w:r>
      <w:r w:rsidRPr="00ED0A6D">
        <w:rPr>
          <w:u w:val="single"/>
        </w:rPr>
        <w:t xml:space="preserve"> by the spill and its aftermath</w:t>
      </w:r>
      <w:r w:rsidRPr="00ED0A6D">
        <w:t xml:space="preserve">. The spill oiled more than 1,000 miles of shoreline. More than 2 million gallons of toxic </w:t>
      </w:r>
      <w:r w:rsidRPr="00ED0A6D">
        <w:rPr>
          <w:b/>
          <w:u w:val="single"/>
        </w:rPr>
        <w:t>dispersants</w:t>
      </w:r>
      <w:r w:rsidRPr="00ED0A6D">
        <w:rPr>
          <w:b/>
        </w:rPr>
        <w:t xml:space="preserve"> </w:t>
      </w:r>
      <w:r w:rsidRPr="00ED0A6D">
        <w:t xml:space="preserve">were sprayed into the Gulf, </w:t>
      </w:r>
      <w:r w:rsidRPr="00ED0A6D">
        <w:rPr>
          <w:b/>
        </w:rPr>
        <w:t xml:space="preserve">which </w:t>
      </w:r>
      <w:r w:rsidRPr="00ED0A6D">
        <w:rPr>
          <w:b/>
          <w:u w:val="single"/>
        </w:rPr>
        <w:t>may be making waters more toxic</w:t>
      </w:r>
      <w:r w:rsidRPr="00ED0A6D">
        <w:rPr>
          <w:u w:val="single"/>
        </w:rPr>
        <w:t xml:space="preserve"> for species</w:t>
      </w:r>
      <w:r w:rsidRPr="00ED0A6D">
        <w:t xml:space="preserve">. Offshore drilling projects are still moving forward — without the implementation of at least 10 regulatory reforms identified by the Center as critical for avoiding another oil-spill catastrophe. Since our action in the early days of the spill, the Center remains on the front lines of this still-unfolding catastrophe because — despite the massive scope of the Gulf disaster — </w:t>
      </w:r>
      <w:r w:rsidRPr="00ED0A6D">
        <w:rPr>
          <w:u w:val="single"/>
        </w:rPr>
        <w:t>many of the fundamental dangers associated with offshore drilling remain unaddressed.</w:t>
      </w:r>
      <w:r w:rsidRPr="00ED0A6D">
        <w:t xml:space="preserve"> We’ve launched 12 lawsuits and ratcheted up the pressure on politicians to reform offshore oversight, halt dangerous drilling, save imperiled species and hold the federal government and BP accountable. Beyond the Gulf</w:t>
      </w:r>
      <w:r w:rsidRPr="00ED0A6D">
        <w:rPr>
          <w:u w:val="single"/>
        </w:rPr>
        <w:t xml:space="preserve">, the Center continues to fight to the dangers of offshore drilling, especially </w:t>
      </w:r>
      <w:r w:rsidRPr="00ED0A6D">
        <w:rPr>
          <w:b/>
          <w:u w:val="single"/>
        </w:rPr>
        <w:t>in the Arctic, where an oil spill would be disastrous</w:t>
      </w:r>
      <w:r w:rsidRPr="00ED0A6D">
        <w:rPr>
          <w:u w:val="single"/>
        </w:rPr>
        <w:t>.</w:t>
      </w:r>
      <w:r w:rsidRPr="00ED0A6D">
        <w:t xml:space="preserve"> We’re pushing for a permanent ban on offshore projects in Alaska and opposing the Obama administration’s new offshore drilling plan, the largest offshore expansion in 30 years. Meanwhile, scientists say it could be years before the full extent of the BP spill's damage to the Gulf region’s complex and sensitive ecosystems will be known. </w:t>
      </w:r>
      <w:r w:rsidRPr="00ED0A6D">
        <w:rPr>
          <w:u w:val="single"/>
        </w:rPr>
        <w:t>Marine ecosystems continue to face the threat of more spills</w:t>
      </w:r>
      <w:r w:rsidRPr="00ED0A6D">
        <w:t xml:space="preserve"> as oil companies and their friends in Congress look to gloss over the mistakes that led to the Gulf disaster and ramp up industrial offshore drilling. Thousands of you have contributed to the Center’s success against offshore drilling so far — but the job is far from done. We still need your support and action to help us protect species in the Gulf, the Arctic and beyond to make sure a disaster like the one sparked by the explosion at Deepwater Horizon never happens again.</w:t>
      </w:r>
    </w:p>
    <w:p w:rsidR="007A33B1" w:rsidRPr="00ED0A6D" w:rsidRDefault="007A33B1" w:rsidP="007A33B1">
      <w:pPr>
        <w:pStyle w:val="Heading4"/>
      </w:pPr>
      <w:r w:rsidRPr="00ED0A6D">
        <w:t>Dozens of Species still threatened from oil spill – threatens not only environment but Gulf Economy</w:t>
      </w:r>
    </w:p>
    <w:p w:rsidR="007A33B1" w:rsidRPr="00ED0A6D" w:rsidRDefault="007A33B1" w:rsidP="007A33B1">
      <w:r w:rsidRPr="00ED0A6D">
        <w:rPr>
          <w:b/>
        </w:rPr>
        <w:t>Center For Biological Diversity</w:t>
      </w:r>
      <w:r w:rsidRPr="00ED0A6D">
        <w:t xml:space="preserve"> July 20</w:t>
      </w:r>
      <w:r w:rsidRPr="00ED0A6D">
        <w:rPr>
          <w:b/>
        </w:rPr>
        <w:t>10</w:t>
      </w:r>
      <w:r w:rsidRPr="00ED0A6D">
        <w:t xml:space="preserve"> “CATASTROPHE IN THE GULF OF MEXICO: DEVASTATION PERSISTS” http://www.biologicaldiversity.org/programs/public_lands/energy/dirty_energy_development/oil_and_gas/gulf_oil_spill/index.html</w:t>
      </w:r>
    </w:p>
    <w:p w:rsidR="007A33B1" w:rsidRPr="00ED0A6D" w:rsidRDefault="007A33B1" w:rsidP="007A33B1"/>
    <w:p w:rsidR="007A33B1" w:rsidRPr="00ED0A6D" w:rsidRDefault="007A33B1" w:rsidP="007A33B1">
      <w:pPr>
        <w:rPr>
          <w:u w:val="single"/>
        </w:rPr>
      </w:pPr>
      <w:r w:rsidRPr="00ED0A6D">
        <w:rPr>
          <w:u w:val="single"/>
        </w:rPr>
        <w:t xml:space="preserve">The BP oil spill </w:t>
      </w:r>
      <w:r w:rsidRPr="00ED0A6D">
        <w:rPr>
          <w:b/>
          <w:u w:val="single"/>
        </w:rPr>
        <w:t>is still affecting some of the</w:t>
      </w:r>
      <w:r w:rsidRPr="00ED0A6D">
        <w:rPr>
          <w:u w:val="single"/>
        </w:rPr>
        <w:t xml:space="preserve"> most productive and </w:t>
      </w:r>
      <w:r w:rsidRPr="00ED0A6D">
        <w:rPr>
          <w:b/>
          <w:u w:val="single"/>
        </w:rPr>
        <w:t>fragile marine ecosystems</w:t>
      </w:r>
      <w:r w:rsidRPr="00ED0A6D">
        <w:t xml:space="preserve"> in the United States. </w:t>
      </w:r>
      <w:r w:rsidRPr="00ED0A6D">
        <w:rPr>
          <w:u w:val="single"/>
        </w:rPr>
        <w:t xml:space="preserve">About </w:t>
      </w:r>
      <w:r w:rsidRPr="00ED0A6D">
        <w:rPr>
          <w:b/>
          <w:u w:val="single"/>
        </w:rPr>
        <w:t>25 percent of the nation’s wetlands</w:t>
      </w:r>
      <w:r w:rsidRPr="00ED0A6D">
        <w:rPr>
          <w:u w:val="single"/>
        </w:rPr>
        <w:t xml:space="preserve"> lie in the Mississippi River Delta</w:t>
      </w:r>
      <w:r w:rsidRPr="00ED0A6D">
        <w:t xml:space="preserve">, </w:t>
      </w:r>
      <w:r w:rsidRPr="00ED0A6D">
        <w:rPr>
          <w:u w:val="single"/>
        </w:rPr>
        <w:t>providing habitat for nesting seabirds and resting migratory birds</w:t>
      </w:r>
      <w:r w:rsidRPr="00ED0A6D">
        <w:t xml:space="preserve">. </w:t>
      </w:r>
      <w:r w:rsidRPr="00ED0A6D">
        <w:rPr>
          <w:u w:val="single"/>
        </w:rPr>
        <w:t xml:space="preserve">The Gulf itself is home to </w:t>
      </w:r>
      <w:r w:rsidRPr="00ED0A6D">
        <w:rPr>
          <w:b/>
          <w:u w:val="single"/>
        </w:rPr>
        <w:t>dozens of threatened and endangered species, as well as commercially important fish, crab and shrimp</w:t>
      </w:r>
      <w:r w:rsidRPr="00ED0A6D">
        <w:rPr>
          <w:u w:val="single"/>
        </w:rPr>
        <w:t xml:space="preserve"> that provide </w:t>
      </w:r>
      <w:r w:rsidRPr="00ED0A6D">
        <w:rPr>
          <w:rStyle w:val="Emphasis"/>
        </w:rPr>
        <w:t>much of the basis of the Gulf Coast economy.</w:t>
      </w:r>
      <w:r w:rsidRPr="00ED0A6D">
        <w:t xml:space="preserve"> While the response to the oil spill largely focused on stopping oil from reaching shore, </w:t>
      </w:r>
      <w:r w:rsidRPr="00ED0A6D">
        <w:rPr>
          <w:u w:val="single"/>
        </w:rPr>
        <w:t>the offshore ecosystem — from plankton to dolphins —suffered devastating impacts</w:t>
      </w:r>
      <w:r w:rsidRPr="00ED0A6D">
        <w:t xml:space="preserve">. </w:t>
      </w:r>
      <w:r w:rsidRPr="00ED0A6D">
        <w:rPr>
          <w:u w:val="single"/>
        </w:rPr>
        <w:t>Endangere</w:t>
      </w:r>
      <w:r w:rsidRPr="00ED0A6D">
        <w:t xml:space="preserve">d </w:t>
      </w:r>
      <w:r w:rsidRPr="00ED0A6D">
        <w:rPr>
          <w:u w:val="single"/>
        </w:rPr>
        <w:t>sperm whales and dolphins</w:t>
      </w:r>
      <w:r w:rsidRPr="00ED0A6D">
        <w:t xml:space="preserve"> were spotted passing through the oil slick — </w:t>
      </w:r>
      <w:r w:rsidRPr="00ED0A6D">
        <w:rPr>
          <w:u w:val="single"/>
        </w:rPr>
        <w:t xml:space="preserve">which has </w:t>
      </w:r>
      <w:r w:rsidRPr="00ED0A6D">
        <w:rPr>
          <w:b/>
          <w:u w:val="single"/>
        </w:rPr>
        <w:t>spoiled critical habitat</w:t>
      </w:r>
      <w:r w:rsidRPr="00ED0A6D">
        <w:rPr>
          <w:b/>
        </w:rPr>
        <w:t xml:space="preserve"> </w:t>
      </w:r>
      <w:r w:rsidRPr="00ED0A6D">
        <w:t xml:space="preserve">for the federally protected </w:t>
      </w:r>
      <w:hyperlink r:id="rId58" w:history="1">
        <w:r w:rsidRPr="00ED0A6D">
          <w:rPr>
            <w:rStyle w:val="Hyperlink"/>
          </w:rPr>
          <w:t>piping plover</w:t>
        </w:r>
      </w:hyperlink>
      <w:r w:rsidRPr="00ED0A6D">
        <w:t xml:space="preserve"> on the Chandeleur Islands. Oiled gannets and brown pelicans were the first victims discovered by response teams; the goo permeated mangroves and has soaked birds and their eggs. Heavy oil also soaked the Queen Bess Island pelican rookery, a nesting site that has been essential to the recovery of the brown pelican population, and experts worry that the spill could set back the Louisiana state bird’s recovery from near-extinction. The timing of the spill could not have been worse. Imperiled species including </w:t>
      </w:r>
      <w:r w:rsidRPr="00ED0A6D">
        <w:rPr>
          <w:u w:val="single"/>
        </w:rPr>
        <w:t>the Atlantic bluefin tuna, Kemp’s ridley sea turtles, loggerhead sea turtles, piping plovers and sperm whales were flocking to the Gulf to spawn, migrate and feed just as the spill happened</w:t>
      </w:r>
      <w:r w:rsidRPr="00ED0A6D">
        <w:t xml:space="preserve">. For many of them, there was nowhere else to go. And in a disturbing development, </w:t>
      </w:r>
      <w:r w:rsidRPr="00ED0A6D">
        <w:rPr>
          <w:u w:val="single"/>
        </w:rPr>
        <w:t>large numbers of sharks, fish and other marine animals were seen gathered in shallow inshore waters</w:t>
      </w:r>
      <w:r w:rsidRPr="00ED0A6D">
        <w:t xml:space="preserve">, believed to be seeking areas where oxygen hasn’t been depleted by oil and the microbes that eat it. Marine animals can die when oxygen levels in the water drop below </w:t>
      </w:r>
      <w:r w:rsidRPr="00ED0A6D">
        <w:lastRenderedPageBreak/>
        <w:t xml:space="preserve">two parts per million — which was observed even in some inshore areas. Moreover, </w:t>
      </w:r>
      <w:r w:rsidRPr="00ED0A6D">
        <w:rPr>
          <w:b/>
          <w:u w:val="single"/>
        </w:rPr>
        <w:t>creatures congregating near the shore risked getting trapped between shore and the oil and depleting oxygen levels</w:t>
      </w:r>
      <w:r w:rsidRPr="00ED0A6D">
        <w:rPr>
          <w:u w:val="single"/>
        </w:rPr>
        <w:t xml:space="preserve"> </w:t>
      </w:r>
      <w:r w:rsidRPr="00ED0A6D">
        <w:rPr>
          <w:b/>
          <w:u w:val="single"/>
        </w:rPr>
        <w:t>in even these refuge areas.</w:t>
      </w:r>
      <w:r w:rsidRPr="00ED0A6D">
        <w:t xml:space="preserve"> During spill-response efforts</w:t>
      </w:r>
      <w:r w:rsidRPr="00ED0A6D">
        <w:rPr>
          <w:u w:val="single"/>
        </w:rPr>
        <w:t>, concern arose that sea turtles were in oiled sargassum mats</w:t>
      </w:r>
      <w:r w:rsidRPr="00ED0A6D">
        <w:t xml:space="preserve"> that were lit afire to burn off the oil. During June 2010, the Center </w:t>
      </w:r>
      <w:r w:rsidRPr="00ED0A6D">
        <w:rPr>
          <w:u w:val="single"/>
        </w:rPr>
        <w:t xml:space="preserve">initiated litigation </w:t>
      </w:r>
      <w:r w:rsidRPr="00ED0A6D">
        <w:t xml:space="preserve">on multiple fronts to prevent the injury and death of sea turtles during controlled burn operations, which </w:t>
      </w:r>
      <w:r w:rsidRPr="00ED0A6D">
        <w:rPr>
          <w:u w:val="single"/>
        </w:rPr>
        <w:t>resulted in requirements for</w:t>
      </w:r>
      <w:r w:rsidRPr="00ED0A6D">
        <w:t xml:space="preserve"> </w:t>
      </w:r>
      <w:r w:rsidRPr="00ED0A6D">
        <w:rPr>
          <w:u w:val="single"/>
        </w:rPr>
        <w:t>observers to rescue sea turtles from this unnecessary and brutal threat.</w:t>
      </w:r>
    </w:p>
    <w:p w:rsidR="007A33B1" w:rsidRPr="00ED0A6D" w:rsidRDefault="007A33B1" w:rsidP="007A33B1"/>
    <w:p w:rsidR="007A33B1" w:rsidRPr="00ED0A6D" w:rsidRDefault="007A33B1" w:rsidP="007A33B1">
      <w:pPr>
        <w:pStyle w:val="Heading4"/>
      </w:pPr>
      <w:r w:rsidRPr="00ED0A6D">
        <w:t>Whales extremely important to the ecosystem regulates biodiversity –regulates populations of other marine life and extract carbon from the atmosphere</w:t>
      </w:r>
    </w:p>
    <w:p w:rsidR="007A33B1" w:rsidRPr="00ED0A6D" w:rsidRDefault="007A33B1" w:rsidP="007A33B1">
      <w:r w:rsidRPr="00ED0A6D">
        <w:rPr>
          <w:b/>
        </w:rPr>
        <w:t>Whale Facts 14</w:t>
      </w:r>
      <w:r w:rsidRPr="00ED0A6D">
        <w:t xml:space="preserve"> “Why Are Whales Important?” http://www.whalefacts.org/why-are-whales-important/</w:t>
      </w:r>
    </w:p>
    <w:p w:rsidR="007A33B1" w:rsidRPr="00ED0A6D" w:rsidRDefault="007A33B1" w:rsidP="007A33B1">
      <w:r w:rsidRPr="00ED0A6D">
        <w:t xml:space="preserve">When it comes to the environment and the oceans ecosystem </w:t>
      </w:r>
      <w:r w:rsidRPr="00ED0A6D">
        <w:rPr>
          <w:rStyle w:val="StyleBoldUnderline"/>
        </w:rPr>
        <w:t xml:space="preserve">whales help regulate the flow of food by helping to maintain a stable food chain and ensuring that certain animal species do not overpopulate the ocean. </w:t>
      </w:r>
      <w:r w:rsidRPr="00ED0A6D">
        <w:t xml:space="preserve">A blue whale for example can consume as much as 40 million krill per day, so you can imagine the impact this would have on stabilizing the aquatic ecosystem if the blue whale species were to become extinct. </w:t>
      </w:r>
      <w:r w:rsidRPr="00ED0A6D">
        <w:rPr>
          <w:rStyle w:val="StyleBoldUnderline"/>
        </w:rPr>
        <w:t>When one species of animal that is important to the food chain dies it allows other species to thrive.</w:t>
      </w:r>
      <w:r w:rsidRPr="00ED0A6D">
        <w:t xml:space="preserve"> At first it may appear that other species are benefiting from no longer having to face a predator such as whales, but over time these animals will overpopulate and possibly destroy the population of other species that it feeds on, so </w:t>
      </w:r>
      <w:r w:rsidRPr="00ED0A6D">
        <w:rPr>
          <w:rStyle w:val="StyleBoldUnderline"/>
        </w:rPr>
        <w:t>whales play an important role in maintaining the balance of the ecosystem by making sure other species do not overpopulate and destroy the species below them in the food chain</w:t>
      </w:r>
      <w:r w:rsidRPr="00ED0A6D">
        <w:t xml:space="preserve">. </w:t>
      </w:r>
      <w:r w:rsidRPr="00ED0A6D">
        <w:rPr>
          <w:rStyle w:val="StyleBoldUnderline"/>
        </w:rPr>
        <w:t xml:space="preserve">Even whale poop plays a large role in the environment by helping to </w:t>
      </w:r>
      <w:r w:rsidRPr="00ED0A6D">
        <w:rPr>
          <w:rStyle w:val="Emphasis"/>
        </w:rPr>
        <w:t>offset carbon</w:t>
      </w:r>
      <w:r w:rsidRPr="00ED0A6D">
        <w:rPr>
          <w:rStyle w:val="StyleBoldUnderline"/>
        </w:rPr>
        <w:t xml:space="preserve"> in the atmosphere.</w:t>
      </w:r>
      <w:r w:rsidRPr="00ED0A6D">
        <w:t xml:space="preserve"> Studies have shown that </w:t>
      </w:r>
      <w:r w:rsidRPr="00ED0A6D">
        <w:rPr>
          <w:rStyle w:val="StyleBoldUnderline"/>
        </w:rPr>
        <w:t>the nutrients in sperm whale poop helps stimulate the growth of phytoplankton which pull carbon from the atmosphere to provide a cleaner and healthier breathing environment for all animals</w:t>
      </w:r>
      <w:r w:rsidRPr="00ED0A6D">
        <w:t xml:space="preserve">. Estimates state </w:t>
      </w:r>
      <w:r w:rsidRPr="00ED0A6D">
        <w:rPr>
          <w:rStyle w:val="StyleBoldUnderline"/>
        </w:rPr>
        <w:t>that as much as 400,000 tonnes of carbon are extracted from the air due to these whales each year!</w:t>
      </w:r>
      <w:r w:rsidRPr="00ED0A6D">
        <w:t xml:space="preserve"> In additional to feeding carbon fighting phytoplankton the fact that whale poop stimulates the growth of phytoplankton means </w:t>
      </w:r>
      <w:r w:rsidRPr="00ED0A6D">
        <w:rPr>
          <w:rStyle w:val="StyleBoldUnderline"/>
        </w:rPr>
        <w:t>that it also helps feed other species that feed on phytoplankton for their survival. Phytoplankton helps feed the fish allowing them to thrive and reproduce</w:t>
      </w:r>
      <w:r w:rsidRPr="00ED0A6D">
        <w:t xml:space="preserve">, and the fish feed many other species that require fish to survive, </w:t>
      </w:r>
      <w:r w:rsidRPr="00ED0A6D">
        <w:rPr>
          <w:rStyle w:val="Emphasis"/>
        </w:rPr>
        <w:t>thus keeping the food chain stable.</w:t>
      </w:r>
      <w:r w:rsidRPr="00ED0A6D">
        <w:t xml:space="preserve"> In short whale poop plays a major role in maintaining the cycle of aquatic life and is just one of the many different things that make whales so important.</w:t>
      </w:r>
    </w:p>
    <w:p w:rsidR="007A33B1" w:rsidRPr="00ED0A6D" w:rsidRDefault="007A33B1" w:rsidP="007A33B1"/>
    <w:p w:rsidR="007A33B1" w:rsidRPr="00ED0A6D" w:rsidRDefault="007A33B1" w:rsidP="007A33B1">
      <w:pPr>
        <w:pStyle w:val="Heading4"/>
      </w:pPr>
      <w:r w:rsidRPr="00ED0A6D">
        <w:t>Loss of biodiversity leads to extinction – by 2030 humans will need two earths to survive</w:t>
      </w:r>
    </w:p>
    <w:p w:rsidR="007A33B1" w:rsidRPr="00ED0A6D" w:rsidRDefault="007A33B1" w:rsidP="007A33B1">
      <w:r w:rsidRPr="00ED0A6D">
        <w:t xml:space="preserve">Beth </w:t>
      </w:r>
      <w:r w:rsidRPr="00ED0A6D">
        <w:rPr>
          <w:b/>
        </w:rPr>
        <w:t>Buczynski</w:t>
      </w:r>
      <w:r w:rsidRPr="00ED0A6D">
        <w:t xml:space="preserve"> 10/18/</w:t>
      </w:r>
      <w:r w:rsidRPr="00ED0A6D">
        <w:rPr>
          <w:b/>
        </w:rPr>
        <w:t xml:space="preserve">10 </w:t>
      </w:r>
      <w:r w:rsidRPr="00ED0A6D">
        <w:t>“UN: Loss Of Biodiversity Could Mean End Of Human Race” http://www.care2.com/causes/un-humans-are-rapidly-destroying-the-biodiversity-ne.html</w:t>
      </w:r>
    </w:p>
    <w:p w:rsidR="007A33B1" w:rsidRPr="00ED0A6D" w:rsidRDefault="007A33B1" w:rsidP="007A33B1">
      <w:pPr>
        <w:rPr>
          <w:u w:val="single"/>
        </w:rPr>
      </w:pPr>
      <w:r w:rsidRPr="00ED0A6D">
        <w:t>Earlier this year</w:t>
      </w:r>
      <w:r w:rsidRPr="00ED0A6D">
        <w:rPr>
          <w:u w:val="single"/>
        </w:rPr>
        <w:t xml:space="preserve">, the U.N. </w:t>
      </w:r>
      <w:hyperlink r:id="rId59" w:tgtFrame="_blank" w:history="1">
        <w:r w:rsidRPr="00ED0A6D">
          <w:rPr>
            <w:rStyle w:val="Hyperlink"/>
          </w:rPr>
          <w:t>warned</w:t>
        </w:r>
      </w:hyperlink>
      <w:r w:rsidRPr="00ED0A6D">
        <w:rPr>
          <w:u w:val="single"/>
        </w:rPr>
        <w:t xml:space="preserve"> several eco-systems including the Amazon rainforest, freshwater lakes and rivers and coral reefs are approaching a “tipping point” which, if reached, may see </w:t>
      </w:r>
      <w:r w:rsidRPr="00ED0A6D">
        <w:rPr>
          <w:b/>
          <w:u w:val="single"/>
        </w:rPr>
        <w:t>them never recover</w:t>
      </w:r>
      <w:r w:rsidRPr="00ED0A6D">
        <w:rPr>
          <w:u w:val="single"/>
        </w:rPr>
        <w:t>.</w:t>
      </w:r>
      <w:r w:rsidRPr="00ED0A6D">
        <w:t xml:space="preserve"> According to a study by UC Berkeley and Penn State University researchers, between 15 and 42 percent of the mammals in North America disappeared after humans arrived. </w:t>
      </w:r>
      <w:r w:rsidRPr="00ED0A6D">
        <w:rPr>
          <w:u w:val="single"/>
        </w:rPr>
        <w:t xml:space="preserve">Compared to extinction rates demonstrated in other periods of Earth’s history, this means that North American species are already half way to to a </w:t>
      </w:r>
      <w:r w:rsidRPr="00ED0A6D">
        <w:rPr>
          <w:rStyle w:val="Emphasis"/>
        </w:rPr>
        <w:t>sixth mass extinction,</w:t>
      </w:r>
      <w:r w:rsidRPr="00ED0A6D">
        <w:t xml:space="preserve"> similar to the one that eliminated the dinosaurs. The same is true in many other parts of the world. The third edition of the </w:t>
      </w:r>
      <w:hyperlink r:id="rId60" w:tgtFrame="_blank" w:history="1">
        <w:r w:rsidRPr="00ED0A6D">
          <w:rPr>
            <w:rStyle w:val="Hyperlink"/>
          </w:rPr>
          <w:t>Global Biodiversity Outlook</w:t>
        </w:r>
      </w:hyperlink>
      <w:r w:rsidRPr="00ED0A6D">
        <w:t xml:space="preserve"> demonstrates that, today, the rate of </w:t>
      </w:r>
      <w:r w:rsidRPr="00ED0A6D">
        <w:rPr>
          <w:u w:val="single"/>
        </w:rPr>
        <w:t xml:space="preserve">loss of biodiversity is up </w:t>
      </w:r>
      <w:r w:rsidRPr="00ED0A6D">
        <w:rPr>
          <w:b/>
          <w:u w:val="single"/>
        </w:rPr>
        <w:t>to one thousand times higher</w:t>
      </w:r>
      <w:r w:rsidRPr="00ED0A6D">
        <w:rPr>
          <w:u w:val="single"/>
        </w:rPr>
        <w:t xml:space="preserve"> than the background and historical </w:t>
      </w:r>
      <w:r w:rsidRPr="00ED0A6D">
        <w:rPr>
          <w:u w:val="single"/>
        </w:rPr>
        <w:lastRenderedPageBreak/>
        <w:t>rate</w:t>
      </w:r>
      <w:r w:rsidRPr="00ED0A6D">
        <w:t xml:space="preserve"> of extinction. The Earth’s 6.8 billion humans are effectively living 50 percent beyond the planet’s biocapacity in 2007, according to </w:t>
      </w:r>
      <w:hyperlink r:id="rId61" w:tgtFrame="_blank" w:history="1">
        <w:r w:rsidRPr="00ED0A6D">
          <w:rPr>
            <w:rStyle w:val="Hyperlink"/>
          </w:rPr>
          <w:t>a new assessment by the World Wildlife Fund</w:t>
        </w:r>
      </w:hyperlink>
      <w:r w:rsidRPr="00ED0A6D">
        <w:t xml:space="preserve"> that said </w:t>
      </w:r>
      <w:r w:rsidRPr="00ED0A6D">
        <w:rPr>
          <w:u w:val="single"/>
        </w:rPr>
        <w:t xml:space="preserve">by 2030 humans will effectively need the </w:t>
      </w:r>
      <w:r w:rsidRPr="00ED0A6D">
        <w:rPr>
          <w:rStyle w:val="Emphasis"/>
        </w:rPr>
        <w:t>capacity of two Earths in order to survive</w:t>
      </w:r>
      <w:r w:rsidRPr="00ED0A6D">
        <w:rPr>
          <w:u w:val="single"/>
        </w:rPr>
        <w:t>.</w:t>
      </w:r>
    </w:p>
    <w:p w:rsidR="007A33B1" w:rsidRPr="00ED0A6D" w:rsidRDefault="007A33B1" w:rsidP="007A33B1"/>
    <w:p w:rsidR="007A33B1" w:rsidRPr="00ED0A6D" w:rsidRDefault="007A33B1" w:rsidP="007A33B1">
      <w:pPr>
        <w:pStyle w:val="Heading3"/>
      </w:pPr>
      <w:r w:rsidRPr="00ED0A6D">
        <w:lastRenderedPageBreak/>
        <w:t xml:space="preserve">2nc arctic </w:t>
      </w:r>
    </w:p>
    <w:p w:rsidR="007A33B1" w:rsidRPr="00ED0A6D" w:rsidRDefault="007A33B1" w:rsidP="007A33B1">
      <w:pPr>
        <w:pStyle w:val="Heading4"/>
      </w:pPr>
      <w:r w:rsidRPr="00ED0A6D">
        <w:t>Drilling in the Arctic fails and annihilates the environment --- 8 reasons</w:t>
      </w:r>
    </w:p>
    <w:p w:rsidR="007A33B1" w:rsidRPr="00ED0A6D" w:rsidRDefault="007A33B1" w:rsidP="007A33B1">
      <w:r w:rsidRPr="00ED0A6D">
        <w:rPr>
          <w:rStyle w:val="StyleStyleBold12pt"/>
        </w:rPr>
        <w:t>Goodyear 12</w:t>
      </w:r>
      <w:r w:rsidRPr="00ED0A6D">
        <w:rPr>
          <w:rStyle w:val="StyleStyleBold12pt"/>
          <w:b w:val="0"/>
        </w:rPr>
        <w:t xml:space="preserve"> </w:t>
      </w:r>
      <w:r w:rsidRPr="00ED0A6D">
        <w:t>(Jeff, Ph.D., founder and president of HABIT (Human Animal Biotelemetry Instrumentation Technology) Research, “Environmental Risks with Proposed Offshore Oil and Gas Development off Alaska’s North Slope,” August 2012, NRDC, http://www.nrdc.org/land/alaska/drilling-off-north-slope.asp)//JL</w:t>
      </w:r>
    </w:p>
    <w:p w:rsidR="007A33B1" w:rsidRPr="00ED0A6D" w:rsidRDefault="007A33B1" w:rsidP="007A33B1">
      <w:pPr>
        <w:rPr>
          <w:sz w:val="8"/>
        </w:rPr>
      </w:pPr>
      <w:r w:rsidRPr="00ED0A6D">
        <w:rPr>
          <w:sz w:val="8"/>
        </w:rPr>
        <w:t>In August 2012, Royal Dutch Shell Oil (</w:t>
      </w:r>
      <w:r w:rsidRPr="00ED0A6D">
        <w:rPr>
          <w:u w:val="single"/>
        </w:rPr>
        <w:t>Shell</w:t>
      </w:r>
      <w:r w:rsidRPr="00ED0A6D">
        <w:rPr>
          <w:sz w:val="8"/>
        </w:rPr>
        <w:t xml:space="preserve">) </w:t>
      </w:r>
      <w:r w:rsidRPr="00ED0A6D">
        <w:rPr>
          <w:u w:val="single"/>
        </w:rPr>
        <w:t xml:space="preserve">plans to begin exploratory </w:t>
      </w:r>
      <w:r w:rsidRPr="00ED0A6D">
        <w:rPr>
          <w:sz w:val="12"/>
        </w:rPr>
        <w:t>¶</w:t>
      </w:r>
      <w:r w:rsidRPr="00ED0A6D">
        <w:rPr>
          <w:sz w:val="12"/>
          <w:u w:val="single"/>
        </w:rPr>
        <w:t xml:space="preserve"> </w:t>
      </w:r>
      <w:r w:rsidRPr="00ED0A6D">
        <w:rPr>
          <w:u w:val="single"/>
        </w:rPr>
        <w:t>drilling</w:t>
      </w:r>
      <w:r w:rsidRPr="00ED0A6D">
        <w:rPr>
          <w:sz w:val="8"/>
        </w:rPr>
        <w:t xml:space="preserve"> </w:t>
      </w:r>
      <w:r w:rsidRPr="00ED0A6D">
        <w:rPr>
          <w:u w:val="single"/>
        </w:rPr>
        <w:t>in the Arctic Ocean</w:t>
      </w:r>
      <w:r w:rsidRPr="00ED0A6D">
        <w:rPr>
          <w:sz w:val="8"/>
        </w:rPr>
        <w:t xml:space="preserve"> off Alaska’s northern coast. This paper argues that </w:t>
      </w:r>
      <w:r w:rsidRPr="00ED0A6D">
        <w:rPr>
          <w:sz w:val="12"/>
        </w:rPr>
        <w:t>¶</w:t>
      </w:r>
      <w:r w:rsidRPr="00ED0A6D">
        <w:rPr>
          <w:sz w:val="8"/>
        </w:rPr>
        <w:t xml:space="preserve"> </w:t>
      </w:r>
      <w:r w:rsidRPr="00ED0A6D">
        <w:rPr>
          <w:rStyle w:val="Emphasis"/>
        </w:rPr>
        <w:t xml:space="preserve">drilling and related industrial activity would create an unacceptable risk of </w:t>
      </w:r>
      <w:r w:rsidRPr="00ED0A6D">
        <w:rPr>
          <w:rStyle w:val="Emphasis"/>
          <w:b w:val="0"/>
          <w:sz w:val="12"/>
          <w:u w:val="none"/>
        </w:rPr>
        <w:t>¶</w:t>
      </w:r>
      <w:r w:rsidRPr="00ED0A6D">
        <w:rPr>
          <w:rStyle w:val="Emphasis"/>
        </w:rPr>
        <w:t xml:space="preserve"> irreparable damage to this unique part of the planet</w:t>
      </w:r>
      <w:r w:rsidRPr="00ED0A6D">
        <w:rPr>
          <w:sz w:val="8"/>
        </w:rPr>
        <w:t xml:space="preserve"> and should be postponed until </w:t>
      </w:r>
      <w:r w:rsidRPr="00ED0A6D">
        <w:rPr>
          <w:sz w:val="12"/>
        </w:rPr>
        <w:t>¶</w:t>
      </w:r>
      <w:r w:rsidRPr="00ED0A6D">
        <w:rPr>
          <w:sz w:val="8"/>
        </w:rPr>
        <w:t xml:space="preserve"> comprehensive research can be performed and a credible system for responding to </w:t>
      </w:r>
      <w:r w:rsidRPr="00ED0A6D">
        <w:rPr>
          <w:sz w:val="12"/>
        </w:rPr>
        <w:t>¶</w:t>
      </w:r>
      <w:r w:rsidRPr="00ED0A6D">
        <w:rPr>
          <w:sz w:val="8"/>
        </w:rPr>
        <w:t xml:space="preserve"> spills is put into place. More specifically, </w:t>
      </w:r>
      <w:r w:rsidRPr="00ED0A6D">
        <w:rPr>
          <w:u w:val="single"/>
        </w:rPr>
        <w:t>there are</w:t>
      </w:r>
      <w:r w:rsidRPr="00ED0A6D">
        <w:rPr>
          <w:sz w:val="8"/>
        </w:rPr>
        <w:t xml:space="preserve"> at least </w:t>
      </w:r>
      <w:r w:rsidRPr="00ED0A6D">
        <w:rPr>
          <w:u w:val="single"/>
        </w:rPr>
        <w:t xml:space="preserve">eight good reasons </w:t>
      </w:r>
      <w:r w:rsidRPr="00ED0A6D">
        <w:rPr>
          <w:sz w:val="8"/>
        </w:rPr>
        <w:t xml:space="preserve">to call a </w:t>
      </w:r>
      <w:r w:rsidRPr="00ED0A6D">
        <w:rPr>
          <w:sz w:val="12"/>
        </w:rPr>
        <w:t>¶</w:t>
      </w:r>
      <w:r w:rsidRPr="00ED0A6D">
        <w:rPr>
          <w:sz w:val="8"/>
        </w:rPr>
        <w:t xml:space="preserve"> time out</w:t>
      </w:r>
      <w:r w:rsidRPr="00ED0A6D">
        <w:rPr>
          <w:u w:val="single"/>
        </w:rPr>
        <w:t>:</w:t>
      </w:r>
      <w:r w:rsidRPr="00ED0A6D">
        <w:rPr>
          <w:sz w:val="12"/>
        </w:rPr>
        <w:t>¶</w:t>
      </w:r>
      <w:r w:rsidRPr="00ED0A6D">
        <w:rPr>
          <w:sz w:val="12"/>
          <w:u w:val="single"/>
        </w:rPr>
        <w:t xml:space="preserve"> </w:t>
      </w:r>
      <w:r w:rsidRPr="00ED0A6D">
        <w:rPr>
          <w:u w:val="single"/>
        </w:rPr>
        <w:t>1. The oil industry has a long history of spills on the North</w:t>
      </w:r>
      <w:r w:rsidRPr="00ED0A6D">
        <w:rPr>
          <w:sz w:val="8"/>
        </w:rPr>
        <w:t xml:space="preserve"> </w:t>
      </w:r>
      <w:r w:rsidRPr="00ED0A6D">
        <w:rPr>
          <w:sz w:val="12"/>
        </w:rPr>
        <w:t>¶</w:t>
      </w:r>
      <w:r w:rsidRPr="00ED0A6D">
        <w:rPr>
          <w:sz w:val="8"/>
        </w:rPr>
        <w:t xml:space="preserve"> </w:t>
      </w:r>
      <w:r w:rsidRPr="00ED0A6D">
        <w:rPr>
          <w:u w:val="single"/>
        </w:rPr>
        <w:t>slope</w:t>
      </w:r>
      <w:r w:rsidRPr="00ED0A6D">
        <w:rPr>
          <w:sz w:val="8"/>
        </w:rPr>
        <w:t xml:space="preserve">, </w:t>
      </w:r>
      <w:r w:rsidRPr="00ED0A6D">
        <w:rPr>
          <w:u w:val="single"/>
        </w:rPr>
        <w:t>and</w:t>
      </w:r>
      <w:r w:rsidRPr="00ED0A6D">
        <w:rPr>
          <w:sz w:val="8"/>
        </w:rPr>
        <w:t xml:space="preserve"> </w:t>
      </w:r>
      <w:r w:rsidRPr="00ED0A6D">
        <w:rPr>
          <w:u w:val="single"/>
        </w:rPr>
        <w:t>the likelihood of future spills is high</w:t>
      </w:r>
      <w:r w:rsidRPr="00ED0A6D">
        <w:rPr>
          <w:sz w:val="8"/>
        </w:rPr>
        <w:t xml:space="preserve">. In fact, </w:t>
      </w:r>
      <w:r w:rsidRPr="00ED0A6D">
        <w:rPr>
          <w:sz w:val="12"/>
        </w:rPr>
        <w:t>¶</w:t>
      </w:r>
      <w:r w:rsidRPr="00ED0A6D">
        <w:rPr>
          <w:sz w:val="8"/>
        </w:rPr>
        <w:t xml:space="preserve"> </w:t>
      </w:r>
      <w:r w:rsidRPr="00ED0A6D">
        <w:rPr>
          <w:u w:val="single"/>
        </w:rPr>
        <w:t xml:space="preserve">there has been a spill of oil or associated chemicals once a </w:t>
      </w:r>
      <w:r w:rsidRPr="00ED0A6D">
        <w:rPr>
          <w:sz w:val="12"/>
        </w:rPr>
        <w:t>¶</w:t>
      </w:r>
      <w:r w:rsidRPr="00ED0A6D">
        <w:rPr>
          <w:sz w:val="12"/>
          <w:u w:val="single"/>
        </w:rPr>
        <w:t xml:space="preserve"> </w:t>
      </w:r>
      <w:r w:rsidRPr="00ED0A6D">
        <w:rPr>
          <w:u w:val="single"/>
        </w:rPr>
        <w:t>day,</w:t>
      </w:r>
      <w:r w:rsidRPr="00ED0A6D">
        <w:rPr>
          <w:sz w:val="8"/>
        </w:rPr>
        <w:t xml:space="preserve"> on average, since oil and gas development began on the </w:t>
      </w:r>
      <w:r w:rsidRPr="00ED0A6D">
        <w:rPr>
          <w:sz w:val="12"/>
        </w:rPr>
        <w:t>¶</w:t>
      </w:r>
      <w:r w:rsidRPr="00ED0A6D">
        <w:rPr>
          <w:sz w:val="8"/>
        </w:rPr>
        <w:t xml:space="preserve"> North Slope.1</w:t>
      </w:r>
      <w:r w:rsidRPr="00ED0A6D">
        <w:rPr>
          <w:sz w:val="12"/>
        </w:rPr>
        <w:t>¶</w:t>
      </w:r>
      <w:r w:rsidRPr="00ED0A6D">
        <w:rPr>
          <w:sz w:val="8"/>
        </w:rPr>
        <w:t xml:space="preserve"> Many of the accidents involved pipelines, and </w:t>
      </w:r>
      <w:r w:rsidRPr="00ED0A6D">
        <w:rPr>
          <w:sz w:val="12"/>
        </w:rPr>
        <w:t>¶</w:t>
      </w:r>
      <w:r w:rsidRPr="00ED0A6D">
        <w:rPr>
          <w:sz w:val="8"/>
        </w:rPr>
        <w:t xml:space="preserve"> </w:t>
      </w:r>
      <w:r w:rsidRPr="00ED0A6D">
        <w:rPr>
          <w:rStyle w:val="Emphasis"/>
        </w:rPr>
        <w:t>development</w:t>
      </w:r>
      <w:r w:rsidRPr="00ED0A6D">
        <w:rPr>
          <w:sz w:val="8"/>
        </w:rPr>
        <w:t xml:space="preserve"> in the Chukchi and Beaufort </w:t>
      </w:r>
      <w:r w:rsidRPr="00ED0A6D">
        <w:rPr>
          <w:u w:val="single"/>
        </w:rPr>
        <w:t xml:space="preserve">would result in </w:t>
      </w:r>
      <w:r w:rsidRPr="00ED0A6D">
        <w:rPr>
          <w:sz w:val="12"/>
        </w:rPr>
        <w:t>¶</w:t>
      </w:r>
      <w:r w:rsidRPr="00ED0A6D">
        <w:rPr>
          <w:sz w:val="12"/>
          <w:u w:val="single"/>
        </w:rPr>
        <w:t xml:space="preserve"> </w:t>
      </w:r>
      <w:r w:rsidRPr="00ED0A6D">
        <w:rPr>
          <w:u w:val="single"/>
        </w:rPr>
        <w:t xml:space="preserve">laying a network of pipelines from the wells to shore, </w:t>
      </w:r>
      <w:r w:rsidRPr="00ED0A6D">
        <w:rPr>
          <w:sz w:val="8"/>
        </w:rPr>
        <w:t xml:space="preserve">up to 75 </w:t>
      </w:r>
      <w:r w:rsidRPr="00ED0A6D">
        <w:rPr>
          <w:sz w:val="12"/>
        </w:rPr>
        <w:t>¶</w:t>
      </w:r>
      <w:r w:rsidRPr="00ED0A6D">
        <w:rPr>
          <w:sz w:val="8"/>
        </w:rPr>
        <w:t xml:space="preserve"> miles away. To make matters worse, ocean </w:t>
      </w:r>
      <w:r w:rsidRPr="00ED0A6D">
        <w:rPr>
          <w:u w:val="single"/>
        </w:rPr>
        <w:t xml:space="preserve">currents can move </w:t>
      </w:r>
      <w:r w:rsidRPr="00ED0A6D">
        <w:rPr>
          <w:sz w:val="12"/>
        </w:rPr>
        <w:t>¶</w:t>
      </w:r>
      <w:r w:rsidRPr="00ED0A6D">
        <w:rPr>
          <w:sz w:val="12"/>
          <w:u w:val="single"/>
        </w:rPr>
        <w:t xml:space="preserve"> </w:t>
      </w:r>
      <w:r w:rsidRPr="00ED0A6D">
        <w:rPr>
          <w:u w:val="single"/>
        </w:rPr>
        <w:t>oil and chemicals hundreds of miles</w:t>
      </w:r>
      <w:r w:rsidRPr="00ED0A6D">
        <w:rPr>
          <w:sz w:val="8"/>
        </w:rPr>
        <w:t>.2</w:t>
      </w:r>
      <w:r w:rsidRPr="00ED0A6D">
        <w:rPr>
          <w:sz w:val="12"/>
        </w:rPr>
        <w:t>¶</w:t>
      </w:r>
      <w:r w:rsidRPr="00ED0A6D">
        <w:rPr>
          <w:sz w:val="8"/>
        </w:rPr>
        <w:t xml:space="preserve"> </w:t>
      </w:r>
      <w:r w:rsidRPr="00ED0A6D">
        <w:rPr>
          <w:u w:val="single"/>
        </w:rPr>
        <w:t xml:space="preserve">2. Cleaning up oil spills in the Arctic ocean would present </w:t>
      </w:r>
      <w:r w:rsidRPr="00ED0A6D">
        <w:rPr>
          <w:sz w:val="12"/>
        </w:rPr>
        <w:t>¶</w:t>
      </w:r>
      <w:r w:rsidRPr="00ED0A6D">
        <w:rPr>
          <w:sz w:val="12"/>
          <w:u w:val="single"/>
        </w:rPr>
        <w:t xml:space="preserve"> </w:t>
      </w:r>
      <w:r w:rsidRPr="00ED0A6D">
        <w:rPr>
          <w:u w:val="single"/>
        </w:rPr>
        <w:t>immense challenges</w:t>
      </w:r>
      <w:r w:rsidRPr="00ED0A6D">
        <w:rPr>
          <w:sz w:val="8"/>
        </w:rPr>
        <w:t xml:space="preserve">. According to the International Tanker </w:t>
      </w:r>
      <w:r w:rsidRPr="00ED0A6D">
        <w:rPr>
          <w:sz w:val="12"/>
        </w:rPr>
        <w:t>¶</w:t>
      </w:r>
      <w:r w:rsidRPr="00ED0A6D">
        <w:rPr>
          <w:sz w:val="8"/>
        </w:rPr>
        <w:t xml:space="preserve"> Owners Pollution Federation, “</w:t>
      </w:r>
      <w:r w:rsidRPr="00ED0A6D">
        <w:rPr>
          <w:u w:val="single"/>
        </w:rPr>
        <w:t xml:space="preserve">containment and recovery </w:t>
      </w:r>
      <w:r w:rsidRPr="00ED0A6D">
        <w:rPr>
          <w:sz w:val="12"/>
        </w:rPr>
        <w:t>¶</w:t>
      </w:r>
      <w:r w:rsidRPr="00ED0A6D">
        <w:rPr>
          <w:sz w:val="12"/>
          <w:u w:val="single"/>
        </w:rPr>
        <w:t xml:space="preserve"> </w:t>
      </w:r>
      <w:r w:rsidRPr="00ED0A6D">
        <w:rPr>
          <w:u w:val="single"/>
        </w:rPr>
        <w:t>at sea rarely results in the removal of more than</w:t>
      </w:r>
      <w:r w:rsidRPr="00ED0A6D">
        <w:rPr>
          <w:sz w:val="8"/>
        </w:rPr>
        <w:t xml:space="preserve"> </w:t>
      </w:r>
      <w:r w:rsidRPr="00ED0A6D">
        <w:rPr>
          <w:u w:val="single"/>
        </w:rPr>
        <w:t>a</w:t>
      </w:r>
      <w:r w:rsidRPr="00ED0A6D">
        <w:rPr>
          <w:sz w:val="8"/>
        </w:rPr>
        <w:t xml:space="preserve"> relatively </w:t>
      </w:r>
      <w:r w:rsidRPr="00ED0A6D">
        <w:rPr>
          <w:sz w:val="12"/>
        </w:rPr>
        <w:t>¶</w:t>
      </w:r>
      <w:r w:rsidRPr="00ED0A6D">
        <w:rPr>
          <w:sz w:val="8"/>
        </w:rPr>
        <w:t xml:space="preserve"> </w:t>
      </w:r>
      <w:r w:rsidRPr="00ED0A6D">
        <w:rPr>
          <w:u w:val="single"/>
        </w:rPr>
        <w:t>small proportion of a large oil spill</w:t>
      </w:r>
      <w:r w:rsidRPr="00ED0A6D">
        <w:rPr>
          <w:sz w:val="8"/>
        </w:rPr>
        <w:t xml:space="preserve">, at best only 10 to 15 </w:t>
      </w:r>
      <w:r w:rsidRPr="00ED0A6D">
        <w:rPr>
          <w:sz w:val="12"/>
        </w:rPr>
        <w:t>¶</w:t>
      </w:r>
      <w:r w:rsidRPr="00ED0A6D">
        <w:rPr>
          <w:sz w:val="8"/>
        </w:rPr>
        <w:t xml:space="preserve"> percent and often considerably less.”3</w:t>
      </w:r>
      <w:r w:rsidRPr="00ED0A6D">
        <w:rPr>
          <w:sz w:val="12"/>
        </w:rPr>
        <w:t>¶</w:t>
      </w:r>
      <w:r w:rsidRPr="00ED0A6D">
        <w:rPr>
          <w:sz w:val="8"/>
        </w:rPr>
        <w:t xml:space="preserve"> To date, </w:t>
      </w:r>
      <w:r w:rsidRPr="00ED0A6D">
        <w:rPr>
          <w:u w:val="single"/>
        </w:rPr>
        <w:t xml:space="preserve">no technology </w:t>
      </w:r>
      <w:r w:rsidRPr="00ED0A6D">
        <w:rPr>
          <w:sz w:val="12"/>
        </w:rPr>
        <w:t>¶</w:t>
      </w:r>
      <w:r w:rsidRPr="00ED0A6D">
        <w:rPr>
          <w:sz w:val="12"/>
          <w:u w:val="single"/>
        </w:rPr>
        <w:t xml:space="preserve"> </w:t>
      </w:r>
      <w:r w:rsidRPr="00ED0A6D">
        <w:rPr>
          <w:u w:val="single"/>
        </w:rPr>
        <w:t>exists to clean up oil</w:t>
      </w:r>
      <w:r w:rsidRPr="00ED0A6D">
        <w:rPr>
          <w:sz w:val="8"/>
        </w:rPr>
        <w:t xml:space="preserve"> in sea ice conditions and late-season spill would remain until the following year. </w:t>
      </w:r>
      <w:r w:rsidRPr="00ED0A6D">
        <w:rPr>
          <w:u w:val="single"/>
        </w:rPr>
        <w:t>Moreover, cold water breaks down oil much more slowly than does warm water</w:t>
      </w:r>
      <w:r w:rsidRPr="00ED0A6D">
        <w:rPr>
          <w:sz w:val="8"/>
        </w:rPr>
        <w:t xml:space="preserve">. </w:t>
      </w:r>
      <w:r w:rsidRPr="00ED0A6D">
        <w:rPr>
          <w:u w:val="single"/>
        </w:rPr>
        <w:t>Another hindrance is the lack of infrastructure</w:t>
      </w:r>
      <w:r w:rsidRPr="00ED0A6D">
        <w:rPr>
          <w:sz w:val="8"/>
        </w:rPr>
        <w:t xml:space="preserve"> for rapid response to a spill.</w:t>
      </w:r>
      <w:r w:rsidRPr="00ED0A6D">
        <w:rPr>
          <w:sz w:val="12"/>
        </w:rPr>
        <w:t>¶</w:t>
      </w:r>
      <w:r w:rsidRPr="00ED0A6D">
        <w:rPr>
          <w:sz w:val="8"/>
        </w:rPr>
        <w:t xml:space="preserve"> 3. </w:t>
      </w:r>
      <w:r w:rsidRPr="00ED0A6D">
        <w:rPr>
          <w:u w:val="single"/>
        </w:rPr>
        <w:t>The Arctic Coast</w:t>
      </w:r>
      <w:r w:rsidRPr="00ED0A6D">
        <w:rPr>
          <w:sz w:val="8"/>
        </w:rPr>
        <w:t xml:space="preserve">, </w:t>
      </w:r>
      <w:r w:rsidRPr="00ED0A6D">
        <w:rPr>
          <w:u w:val="single"/>
        </w:rPr>
        <w:t>running along the biological heart of the Arctic National Wildlife Refuge, is unique</w:t>
      </w:r>
      <w:r w:rsidRPr="00ED0A6D">
        <w:rPr>
          <w:sz w:val="8"/>
        </w:rPr>
        <w:t xml:space="preserve">. The </w:t>
      </w:r>
      <w:r w:rsidRPr="00ED0A6D">
        <w:rPr>
          <w:u w:val="single"/>
        </w:rPr>
        <w:t>Beaufort’s coastline</w:t>
      </w:r>
      <w:r w:rsidRPr="00ED0A6D">
        <w:rPr>
          <w:sz w:val="8"/>
        </w:rPr>
        <w:t xml:space="preserve"> along the Arctic Refuge </w:t>
      </w:r>
      <w:r w:rsidRPr="00ED0A6D">
        <w:rPr>
          <w:u w:val="single"/>
        </w:rPr>
        <w:t>is the number-one land denning site</w:t>
      </w:r>
      <w:r w:rsidRPr="00ED0A6D">
        <w:rPr>
          <w:sz w:val="8"/>
        </w:rPr>
        <w:t xml:space="preserve"> in America’s Arctic </w:t>
      </w:r>
      <w:r w:rsidRPr="00ED0A6D">
        <w:rPr>
          <w:u w:val="single"/>
        </w:rPr>
        <w:t xml:space="preserve">for female polar </w:t>
      </w:r>
      <w:r w:rsidRPr="00ED0A6D">
        <w:rPr>
          <w:sz w:val="12"/>
        </w:rPr>
        <w:t>¶</w:t>
      </w:r>
      <w:r w:rsidRPr="00ED0A6D">
        <w:rPr>
          <w:sz w:val="12"/>
          <w:u w:val="single"/>
        </w:rPr>
        <w:t xml:space="preserve"> </w:t>
      </w:r>
      <w:r w:rsidRPr="00ED0A6D">
        <w:rPr>
          <w:u w:val="single"/>
        </w:rPr>
        <w:t>bears</w:t>
      </w:r>
      <w:r w:rsidRPr="00ED0A6D">
        <w:rPr>
          <w:sz w:val="8"/>
        </w:rPr>
        <w:t xml:space="preserve"> </w:t>
      </w:r>
      <w:r w:rsidRPr="00ED0A6D">
        <w:rPr>
          <w:u w:val="single"/>
        </w:rPr>
        <w:t xml:space="preserve">and is designated as critical habitat for this threatened </w:t>
      </w:r>
      <w:r w:rsidRPr="00ED0A6D">
        <w:rPr>
          <w:sz w:val="12"/>
        </w:rPr>
        <w:t>¶</w:t>
      </w:r>
      <w:r w:rsidRPr="00ED0A6D">
        <w:rPr>
          <w:sz w:val="12"/>
          <w:u w:val="single"/>
        </w:rPr>
        <w:t xml:space="preserve"> </w:t>
      </w:r>
      <w:r w:rsidRPr="00ED0A6D">
        <w:rPr>
          <w:u w:val="single"/>
        </w:rPr>
        <w:t>species.</w:t>
      </w:r>
      <w:r w:rsidRPr="00ED0A6D">
        <w:rPr>
          <w:sz w:val="8"/>
        </w:rPr>
        <w:t xml:space="preserve"> The Chukchi Sea features a vast, shallow floor, and </w:t>
      </w:r>
      <w:r w:rsidRPr="00ED0A6D">
        <w:rPr>
          <w:sz w:val="12"/>
        </w:rPr>
        <w:t>¶</w:t>
      </w:r>
      <w:r w:rsidRPr="00ED0A6D">
        <w:rPr>
          <w:sz w:val="8"/>
        </w:rPr>
        <w:t xml:space="preserve"> its seasonal ice cover is vital to a variety of marine mammals.5</w:t>
      </w:r>
      <w:r w:rsidRPr="00ED0A6D">
        <w:rPr>
          <w:sz w:val="12"/>
        </w:rPr>
        <w:t>¶</w:t>
      </w:r>
      <w:r w:rsidRPr="00ED0A6D">
        <w:rPr>
          <w:sz w:val="8"/>
        </w:rPr>
        <w:t xml:space="preserve"> </w:t>
      </w:r>
      <w:r w:rsidRPr="00ED0A6D">
        <w:rPr>
          <w:sz w:val="12"/>
        </w:rPr>
        <w:t>¶</w:t>
      </w:r>
      <w:r w:rsidRPr="00ED0A6D">
        <w:rPr>
          <w:sz w:val="8"/>
        </w:rPr>
        <w:t xml:space="preserve"> Endangered bowhead whales migrate through the area in the </w:t>
      </w:r>
      <w:r w:rsidRPr="00ED0A6D">
        <w:rPr>
          <w:sz w:val="12"/>
        </w:rPr>
        <w:t>¶</w:t>
      </w:r>
      <w:r w:rsidRPr="00ED0A6D">
        <w:rPr>
          <w:sz w:val="8"/>
        </w:rPr>
        <w:t xml:space="preserve"> fall, when drilling would occur. </w:t>
      </w:r>
      <w:r w:rsidRPr="00ED0A6D">
        <w:rPr>
          <w:u w:val="single"/>
        </w:rPr>
        <w:t xml:space="preserve">Birds migrate hundreds—and </w:t>
      </w:r>
      <w:r w:rsidRPr="00ED0A6D">
        <w:rPr>
          <w:sz w:val="12"/>
        </w:rPr>
        <w:t>¶</w:t>
      </w:r>
      <w:r w:rsidRPr="00ED0A6D">
        <w:rPr>
          <w:sz w:val="12"/>
          <w:u w:val="single"/>
        </w:rPr>
        <w:t xml:space="preserve"> </w:t>
      </w:r>
      <w:r w:rsidRPr="00ED0A6D">
        <w:rPr>
          <w:u w:val="single"/>
        </w:rPr>
        <w:t xml:space="preserve">sometimes thousands—of miles to breed and nest in this </w:t>
      </w:r>
      <w:r w:rsidRPr="00ED0A6D">
        <w:rPr>
          <w:sz w:val="12"/>
        </w:rPr>
        <w:t>¶</w:t>
      </w:r>
      <w:r w:rsidRPr="00ED0A6D">
        <w:rPr>
          <w:sz w:val="12"/>
          <w:u w:val="single"/>
        </w:rPr>
        <w:t xml:space="preserve"> </w:t>
      </w:r>
      <w:r w:rsidRPr="00ED0A6D">
        <w:rPr>
          <w:u w:val="single"/>
        </w:rPr>
        <w:t>area.</w:t>
      </w:r>
      <w:r w:rsidRPr="00ED0A6D">
        <w:rPr>
          <w:sz w:val="8"/>
        </w:rPr>
        <w:t xml:space="preserve"> These and other species are tightly bound together in an </w:t>
      </w:r>
      <w:r w:rsidRPr="00ED0A6D">
        <w:rPr>
          <w:sz w:val="12"/>
        </w:rPr>
        <w:t>¶</w:t>
      </w:r>
      <w:r w:rsidRPr="00ED0A6D">
        <w:rPr>
          <w:sz w:val="8"/>
        </w:rPr>
        <w:t xml:space="preserve"> ecosystem that depends on sea ice and a complicated food </w:t>
      </w:r>
      <w:r w:rsidRPr="00ED0A6D">
        <w:rPr>
          <w:sz w:val="12"/>
        </w:rPr>
        <w:t>¶</w:t>
      </w:r>
      <w:r w:rsidRPr="00ED0A6D">
        <w:rPr>
          <w:sz w:val="8"/>
        </w:rPr>
        <w:t xml:space="preserve"> chain that begins with tiny phytoplankton. </w:t>
      </w:r>
      <w:r w:rsidRPr="00ED0A6D">
        <w:rPr>
          <w:sz w:val="12"/>
        </w:rPr>
        <w:t>¶</w:t>
      </w:r>
      <w:r w:rsidRPr="00ED0A6D">
        <w:rPr>
          <w:sz w:val="8"/>
        </w:rPr>
        <w:t xml:space="preserve"> </w:t>
      </w:r>
      <w:r w:rsidRPr="00ED0A6D">
        <w:rPr>
          <w:u w:val="single"/>
        </w:rPr>
        <w:t xml:space="preserve">4. Too little is known about Arctic ecosystems to predict </w:t>
      </w:r>
      <w:r w:rsidRPr="00ED0A6D">
        <w:rPr>
          <w:sz w:val="12"/>
        </w:rPr>
        <w:t>¶</w:t>
      </w:r>
      <w:r w:rsidRPr="00ED0A6D">
        <w:rPr>
          <w:sz w:val="12"/>
          <w:u w:val="single"/>
        </w:rPr>
        <w:t xml:space="preserve"> </w:t>
      </w:r>
      <w:r w:rsidRPr="00ED0A6D">
        <w:rPr>
          <w:u w:val="single"/>
        </w:rPr>
        <w:t>response to spills</w:t>
      </w:r>
      <w:r w:rsidRPr="00ED0A6D">
        <w:rPr>
          <w:sz w:val="8"/>
        </w:rPr>
        <w:t xml:space="preserve">. In 2003 the National Research Council </w:t>
      </w:r>
      <w:r w:rsidRPr="00ED0A6D">
        <w:rPr>
          <w:sz w:val="12"/>
        </w:rPr>
        <w:t>¶</w:t>
      </w:r>
      <w:r w:rsidRPr="00ED0A6D">
        <w:rPr>
          <w:sz w:val="8"/>
        </w:rPr>
        <w:t xml:space="preserve"> (NRC) created a list of data gaps for the oil industry to tackle.6</w:t>
      </w:r>
      <w:r w:rsidRPr="00ED0A6D">
        <w:rPr>
          <w:sz w:val="12"/>
        </w:rPr>
        <w:t>¶</w:t>
      </w:r>
      <w:r w:rsidRPr="00ED0A6D">
        <w:rPr>
          <w:sz w:val="8"/>
        </w:rPr>
        <w:t xml:space="preserve"> </w:t>
      </w:r>
      <w:r w:rsidRPr="00ED0A6D">
        <w:rPr>
          <w:sz w:val="12"/>
        </w:rPr>
        <w:t>¶</w:t>
      </w:r>
      <w:r w:rsidRPr="00ED0A6D">
        <w:rPr>
          <w:sz w:val="8"/>
        </w:rPr>
        <w:t xml:space="preserve"> A 2011 U.S. Geological Survey (USGS) report found that many </w:t>
      </w:r>
      <w:r w:rsidRPr="00ED0A6D">
        <w:rPr>
          <w:sz w:val="12"/>
        </w:rPr>
        <w:t>¶</w:t>
      </w:r>
      <w:r w:rsidRPr="00ED0A6D">
        <w:rPr>
          <w:sz w:val="8"/>
        </w:rPr>
        <w:t xml:space="preserve"> of those gaps remain, and new ones have arisen.7</w:t>
      </w:r>
      <w:r w:rsidRPr="00ED0A6D">
        <w:rPr>
          <w:sz w:val="12"/>
        </w:rPr>
        <w:t>¶</w:t>
      </w:r>
      <w:r w:rsidRPr="00ED0A6D">
        <w:rPr>
          <w:sz w:val="8"/>
        </w:rPr>
        <w:t xml:space="preserve"> </w:t>
      </w:r>
      <w:r w:rsidRPr="00ED0A6D">
        <w:rPr>
          <w:sz w:val="12"/>
        </w:rPr>
        <w:t>¶</w:t>
      </w:r>
      <w:r w:rsidRPr="00ED0A6D">
        <w:rPr>
          <w:sz w:val="12"/>
          <w:u w:val="single"/>
        </w:rPr>
        <w:t xml:space="preserve"> </w:t>
      </w:r>
      <w:r w:rsidRPr="00ED0A6D">
        <w:rPr>
          <w:u w:val="single"/>
        </w:rPr>
        <w:t>5</w:t>
      </w:r>
      <w:r w:rsidRPr="00ED0A6D">
        <w:rPr>
          <w:sz w:val="8"/>
        </w:rPr>
        <w:t xml:space="preserve">. Shell’s </w:t>
      </w:r>
      <w:r w:rsidRPr="00ED0A6D">
        <w:rPr>
          <w:u w:val="single"/>
        </w:rPr>
        <w:t>offshore oil</w:t>
      </w:r>
      <w:r w:rsidRPr="00ED0A6D">
        <w:rPr>
          <w:sz w:val="8"/>
        </w:rPr>
        <w:t xml:space="preserve"> and gas </w:t>
      </w:r>
      <w:r w:rsidRPr="00ED0A6D">
        <w:rPr>
          <w:u w:val="single"/>
        </w:rPr>
        <w:t xml:space="preserve">activities threaten </w:t>
      </w:r>
      <w:r w:rsidRPr="00ED0A6D">
        <w:rPr>
          <w:sz w:val="12"/>
        </w:rPr>
        <w:t>¶</w:t>
      </w:r>
      <w:r w:rsidRPr="00ED0A6D">
        <w:rPr>
          <w:sz w:val="12"/>
          <w:u w:val="single"/>
        </w:rPr>
        <w:t xml:space="preserve"> </w:t>
      </w:r>
      <w:r w:rsidRPr="00ED0A6D">
        <w:rPr>
          <w:u w:val="single"/>
        </w:rPr>
        <w:t>vulnerable wildlife</w:t>
      </w:r>
      <w:r w:rsidRPr="00ED0A6D">
        <w:rPr>
          <w:sz w:val="8"/>
        </w:rPr>
        <w:t xml:space="preserve">. Climate change has dramatically </w:t>
      </w:r>
      <w:r w:rsidRPr="00ED0A6D">
        <w:rPr>
          <w:sz w:val="12"/>
        </w:rPr>
        <w:t>¶</w:t>
      </w:r>
      <w:r w:rsidRPr="00ED0A6D">
        <w:rPr>
          <w:sz w:val="8"/>
        </w:rPr>
        <w:t xml:space="preserve"> weakened the foundation on which Arctic ecosystems </w:t>
      </w:r>
      <w:r w:rsidRPr="00ED0A6D">
        <w:rPr>
          <w:sz w:val="12"/>
        </w:rPr>
        <w:t>¶</w:t>
      </w:r>
      <w:r w:rsidRPr="00ED0A6D">
        <w:rPr>
          <w:sz w:val="8"/>
        </w:rPr>
        <w:t xml:space="preserve"> function.8</w:t>
      </w:r>
      <w:r w:rsidRPr="00ED0A6D">
        <w:rPr>
          <w:sz w:val="12"/>
        </w:rPr>
        <w:t>¶</w:t>
      </w:r>
      <w:r w:rsidRPr="00ED0A6D">
        <w:rPr>
          <w:sz w:val="8"/>
        </w:rPr>
        <w:t xml:space="preserve"> </w:t>
      </w:r>
      <w:r w:rsidRPr="00ED0A6D">
        <w:rPr>
          <w:u w:val="single"/>
        </w:rPr>
        <w:t xml:space="preserve">Major industrialization would increase the </w:t>
      </w:r>
      <w:r w:rsidRPr="00ED0A6D">
        <w:rPr>
          <w:sz w:val="12"/>
        </w:rPr>
        <w:t>¶</w:t>
      </w:r>
      <w:r w:rsidRPr="00ED0A6D">
        <w:rPr>
          <w:sz w:val="12"/>
          <w:u w:val="single"/>
        </w:rPr>
        <w:t xml:space="preserve"> </w:t>
      </w:r>
      <w:r w:rsidRPr="00ED0A6D">
        <w:rPr>
          <w:u w:val="single"/>
        </w:rPr>
        <w:t>challenges faced by phytoplankton</w:t>
      </w:r>
      <w:r w:rsidRPr="00ED0A6D">
        <w:rPr>
          <w:sz w:val="8"/>
        </w:rPr>
        <w:t xml:space="preserve">—at the base of the food </w:t>
      </w:r>
      <w:r w:rsidRPr="00ED0A6D">
        <w:rPr>
          <w:sz w:val="12"/>
        </w:rPr>
        <w:t>¶</w:t>
      </w:r>
      <w:r w:rsidRPr="00ED0A6D">
        <w:rPr>
          <w:sz w:val="8"/>
        </w:rPr>
        <w:t xml:space="preserve"> chain—and would create a range of other problems. </w:t>
      </w:r>
      <w:r w:rsidRPr="00ED0A6D">
        <w:rPr>
          <w:u w:val="single"/>
        </w:rPr>
        <w:t xml:space="preserve">Species </w:t>
      </w:r>
      <w:r w:rsidRPr="00ED0A6D">
        <w:rPr>
          <w:sz w:val="12"/>
        </w:rPr>
        <w:t>¶</w:t>
      </w:r>
      <w:r w:rsidRPr="00ED0A6D">
        <w:rPr>
          <w:sz w:val="12"/>
          <w:u w:val="single"/>
        </w:rPr>
        <w:t xml:space="preserve"> </w:t>
      </w:r>
      <w:r w:rsidRPr="00ED0A6D">
        <w:rPr>
          <w:u w:val="single"/>
        </w:rPr>
        <w:t xml:space="preserve">particularly at risk include walruses, polar bears, beluga and </w:t>
      </w:r>
      <w:r w:rsidRPr="00ED0A6D">
        <w:rPr>
          <w:sz w:val="12"/>
        </w:rPr>
        <w:t>¶</w:t>
      </w:r>
      <w:r w:rsidRPr="00ED0A6D">
        <w:rPr>
          <w:sz w:val="12"/>
          <w:u w:val="single"/>
        </w:rPr>
        <w:t xml:space="preserve"> </w:t>
      </w:r>
      <w:r w:rsidRPr="00ED0A6D">
        <w:rPr>
          <w:u w:val="single"/>
        </w:rPr>
        <w:t>bowhead whales, ringed seals, and coastal birds</w:t>
      </w:r>
      <w:r w:rsidRPr="00ED0A6D">
        <w:rPr>
          <w:sz w:val="8"/>
        </w:rPr>
        <w:t>.9</w:t>
      </w:r>
      <w:r w:rsidRPr="00ED0A6D">
        <w:rPr>
          <w:sz w:val="12"/>
        </w:rPr>
        <w:t>¶</w:t>
      </w:r>
      <w:r w:rsidRPr="00ED0A6D">
        <w:rPr>
          <w:sz w:val="8"/>
        </w:rPr>
        <w:t xml:space="preserve"> </w:t>
      </w:r>
      <w:r w:rsidRPr="00ED0A6D">
        <w:rPr>
          <w:sz w:val="12"/>
        </w:rPr>
        <w:t>¶</w:t>
      </w:r>
      <w:r w:rsidRPr="00ED0A6D">
        <w:rPr>
          <w:sz w:val="8"/>
        </w:rPr>
        <w:t xml:space="preserve"> </w:t>
      </w:r>
      <w:r w:rsidRPr="00ED0A6D">
        <w:rPr>
          <w:u w:val="single"/>
        </w:rPr>
        <w:t xml:space="preserve">6. Damage to wildlife and the ecosystem undermine </w:t>
      </w:r>
      <w:r w:rsidRPr="00ED0A6D">
        <w:rPr>
          <w:sz w:val="12"/>
        </w:rPr>
        <w:t>¶</w:t>
      </w:r>
      <w:r w:rsidRPr="00ED0A6D">
        <w:rPr>
          <w:sz w:val="12"/>
          <w:u w:val="single"/>
        </w:rPr>
        <w:t xml:space="preserve"> </w:t>
      </w:r>
      <w:r w:rsidRPr="00ED0A6D">
        <w:rPr>
          <w:u w:val="single"/>
        </w:rPr>
        <w:t>Inupiat quality of living and culture</w:t>
      </w:r>
      <w:r w:rsidRPr="00ED0A6D">
        <w:rPr>
          <w:sz w:val="8"/>
        </w:rPr>
        <w:t xml:space="preserve">. For more than a </w:t>
      </w:r>
      <w:r w:rsidRPr="00ED0A6D">
        <w:rPr>
          <w:sz w:val="12"/>
        </w:rPr>
        <w:t>¶</w:t>
      </w:r>
      <w:r w:rsidRPr="00ED0A6D">
        <w:rPr>
          <w:sz w:val="8"/>
        </w:rPr>
        <w:t xml:space="preserve"> millennium, Inupiat and other Alaska Natives have developed </w:t>
      </w:r>
      <w:r w:rsidRPr="00ED0A6D">
        <w:rPr>
          <w:sz w:val="12"/>
        </w:rPr>
        <w:t>¶</w:t>
      </w:r>
      <w:r w:rsidRPr="00ED0A6D">
        <w:rPr>
          <w:sz w:val="8"/>
        </w:rPr>
        <w:t xml:space="preserve"> ways of life—from hunting, fishing, and gathering food, to </w:t>
      </w:r>
      <w:r w:rsidRPr="00ED0A6D">
        <w:rPr>
          <w:sz w:val="12"/>
        </w:rPr>
        <w:t>¶</w:t>
      </w:r>
      <w:r w:rsidRPr="00ED0A6D">
        <w:rPr>
          <w:sz w:val="8"/>
        </w:rPr>
        <w:t xml:space="preserve"> culture—that could be endangered if the natural world they </w:t>
      </w:r>
      <w:r w:rsidRPr="00ED0A6D">
        <w:rPr>
          <w:sz w:val="12"/>
        </w:rPr>
        <w:t>¶</w:t>
      </w:r>
      <w:r w:rsidRPr="00ED0A6D">
        <w:rPr>
          <w:sz w:val="8"/>
        </w:rPr>
        <w:t xml:space="preserve"> depend on suffers further damage. </w:t>
      </w:r>
      <w:r w:rsidRPr="00ED0A6D">
        <w:rPr>
          <w:sz w:val="12"/>
        </w:rPr>
        <w:t>¶</w:t>
      </w:r>
      <w:r w:rsidRPr="00ED0A6D">
        <w:rPr>
          <w:sz w:val="8"/>
        </w:rPr>
        <w:t xml:space="preserve"> 7. </w:t>
      </w:r>
      <w:r w:rsidRPr="00ED0A6D">
        <w:rPr>
          <w:u w:val="single"/>
        </w:rPr>
        <w:t>The region is already compromised by climate</w:t>
      </w:r>
      <w:r w:rsidRPr="00ED0A6D">
        <w:rPr>
          <w:sz w:val="8"/>
        </w:rPr>
        <w:t xml:space="preserve"> </w:t>
      </w:r>
      <w:r w:rsidRPr="00ED0A6D">
        <w:rPr>
          <w:u w:val="single"/>
        </w:rPr>
        <w:t>change</w:t>
      </w:r>
      <w:r w:rsidRPr="00ED0A6D">
        <w:rPr>
          <w:sz w:val="8"/>
        </w:rPr>
        <w:t xml:space="preserve">. </w:t>
      </w:r>
      <w:r w:rsidRPr="00ED0A6D">
        <w:rPr>
          <w:sz w:val="12"/>
        </w:rPr>
        <w:t>¶</w:t>
      </w:r>
      <w:r w:rsidRPr="00ED0A6D">
        <w:rPr>
          <w:sz w:val="8"/>
        </w:rPr>
        <w:t xml:space="preserve"> Nowhere on Earth has climate change had so much impact.10 </w:t>
      </w:r>
      <w:r w:rsidRPr="00ED0A6D">
        <w:rPr>
          <w:sz w:val="12"/>
        </w:rPr>
        <w:t>¶</w:t>
      </w:r>
      <w:r w:rsidRPr="00ED0A6D">
        <w:rPr>
          <w:sz w:val="8"/>
        </w:rPr>
        <w:t xml:space="preserve"> In recent decades, temperatures in the region have increased </w:t>
      </w:r>
      <w:r w:rsidRPr="00ED0A6D">
        <w:rPr>
          <w:sz w:val="12"/>
        </w:rPr>
        <w:t>¶</w:t>
      </w:r>
      <w:r w:rsidRPr="00ED0A6D">
        <w:rPr>
          <w:sz w:val="8"/>
        </w:rPr>
        <w:t xml:space="preserve"> almost twice as fast as the world average. As a result, in the </w:t>
      </w:r>
      <w:r w:rsidRPr="00ED0A6D">
        <w:rPr>
          <w:sz w:val="12"/>
        </w:rPr>
        <w:t>¶</w:t>
      </w:r>
      <w:r w:rsidRPr="00ED0A6D">
        <w:rPr>
          <w:sz w:val="8"/>
        </w:rPr>
        <w:t xml:space="preserve"> approximately three decades since the National Snow and </w:t>
      </w:r>
      <w:r w:rsidRPr="00ED0A6D">
        <w:rPr>
          <w:sz w:val="12"/>
        </w:rPr>
        <w:t>¶</w:t>
      </w:r>
      <w:r w:rsidRPr="00ED0A6D">
        <w:rPr>
          <w:sz w:val="8"/>
        </w:rPr>
        <w:t xml:space="preserve"> Ice Satellite Monitoring System began recording sea ice data, </w:t>
      </w:r>
      <w:r w:rsidRPr="00ED0A6D">
        <w:rPr>
          <w:sz w:val="12"/>
        </w:rPr>
        <w:t>¶</w:t>
      </w:r>
      <w:r w:rsidRPr="00ED0A6D">
        <w:rPr>
          <w:sz w:val="8"/>
        </w:rPr>
        <w:t xml:space="preserve"> </w:t>
      </w:r>
      <w:r w:rsidRPr="00ED0A6D">
        <w:rPr>
          <w:u w:val="single"/>
        </w:rPr>
        <w:t>Arctic sea ice extent has declined 12 percent per decade.</w:t>
      </w:r>
      <w:r w:rsidRPr="00ED0A6D">
        <w:rPr>
          <w:sz w:val="8"/>
        </w:rPr>
        <w:t xml:space="preserve">11 </w:t>
      </w:r>
      <w:r w:rsidRPr="00ED0A6D">
        <w:rPr>
          <w:sz w:val="12"/>
        </w:rPr>
        <w:t>¶</w:t>
      </w:r>
      <w:r w:rsidRPr="00ED0A6D">
        <w:rPr>
          <w:sz w:val="8"/>
        </w:rPr>
        <w:t xml:space="preserve"> This melting led to the lowest summer-ice minimums and most open water ever recorded, allowing for increased commercial activity, and, in turn, creating additional stress on this ecosystem. Extensive coastal erosion is focing whole villages to relocate.</w:t>
      </w:r>
      <w:r w:rsidRPr="00ED0A6D">
        <w:rPr>
          <w:sz w:val="12"/>
        </w:rPr>
        <w:t>¶</w:t>
      </w:r>
      <w:r w:rsidRPr="00ED0A6D">
        <w:rPr>
          <w:sz w:val="8"/>
        </w:rPr>
        <w:t xml:space="preserve"> </w:t>
      </w:r>
      <w:r w:rsidRPr="00ED0A6D">
        <w:rPr>
          <w:u w:val="single"/>
        </w:rPr>
        <w:t xml:space="preserve">8. Arctic drilling will create more greenhouse gases </w:t>
      </w:r>
      <w:r w:rsidRPr="00ED0A6D">
        <w:rPr>
          <w:sz w:val="12"/>
        </w:rPr>
        <w:t>¶</w:t>
      </w:r>
      <w:r w:rsidRPr="00ED0A6D">
        <w:rPr>
          <w:sz w:val="12"/>
          <w:u w:val="single"/>
        </w:rPr>
        <w:t xml:space="preserve"> </w:t>
      </w:r>
      <w:r w:rsidRPr="00ED0A6D">
        <w:rPr>
          <w:u w:val="single"/>
        </w:rPr>
        <w:t xml:space="preserve">(both through production and the eventual use of </w:t>
      </w:r>
      <w:r w:rsidRPr="00ED0A6D">
        <w:rPr>
          <w:sz w:val="12"/>
        </w:rPr>
        <w:t>¶</w:t>
      </w:r>
      <w:r w:rsidRPr="00ED0A6D">
        <w:rPr>
          <w:sz w:val="12"/>
          <w:u w:val="single"/>
        </w:rPr>
        <w:t xml:space="preserve"> </w:t>
      </w:r>
      <w:r w:rsidRPr="00ED0A6D">
        <w:rPr>
          <w:u w:val="single"/>
        </w:rPr>
        <w:t>hydrocarbons)</w:t>
      </w:r>
      <w:r w:rsidRPr="00ED0A6D">
        <w:rPr>
          <w:sz w:val="8"/>
        </w:rPr>
        <w:t xml:space="preserve"> at a time when we are trying to reduce </w:t>
      </w:r>
      <w:r w:rsidRPr="00ED0A6D">
        <w:rPr>
          <w:sz w:val="12"/>
        </w:rPr>
        <w:t>¶</w:t>
      </w:r>
      <w:r w:rsidRPr="00ED0A6D">
        <w:rPr>
          <w:sz w:val="8"/>
        </w:rPr>
        <w:t xml:space="preserve"> such emissions. The United States and other nations are </w:t>
      </w:r>
      <w:r w:rsidRPr="00ED0A6D">
        <w:rPr>
          <w:sz w:val="12"/>
        </w:rPr>
        <w:t>¶</w:t>
      </w:r>
      <w:r w:rsidRPr="00ED0A6D">
        <w:rPr>
          <w:sz w:val="8"/>
        </w:rPr>
        <w:t xml:space="preserve"> struggling to reduce emissions that are changing the Earth’s </w:t>
      </w:r>
      <w:r w:rsidRPr="00ED0A6D">
        <w:rPr>
          <w:sz w:val="12"/>
        </w:rPr>
        <w:t>¶</w:t>
      </w:r>
      <w:r w:rsidRPr="00ED0A6D">
        <w:rPr>
          <w:sz w:val="8"/>
        </w:rPr>
        <w:t xml:space="preserve"> climate. Unfortunately, this effort is falling behind schedule, </w:t>
      </w:r>
      <w:r w:rsidRPr="00ED0A6D">
        <w:rPr>
          <w:sz w:val="12"/>
        </w:rPr>
        <w:t>¶</w:t>
      </w:r>
      <w:r w:rsidRPr="00ED0A6D">
        <w:rPr>
          <w:sz w:val="8"/>
        </w:rPr>
        <w:t xml:space="preserve"> according to the International Energy Administration (IEA), </w:t>
      </w:r>
      <w:r w:rsidRPr="00ED0A6D">
        <w:rPr>
          <w:sz w:val="12"/>
        </w:rPr>
        <w:t>¶</w:t>
      </w:r>
      <w:r w:rsidRPr="00ED0A6D">
        <w:rPr>
          <w:sz w:val="8"/>
        </w:rPr>
        <w:t xml:space="preserve"> which projected in May 2012 that the planet will warm by </w:t>
      </w:r>
      <w:r w:rsidRPr="00ED0A6D">
        <w:rPr>
          <w:sz w:val="12"/>
        </w:rPr>
        <w:t>¶</w:t>
      </w:r>
      <w:r w:rsidRPr="00ED0A6D">
        <w:rPr>
          <w:sz w:val="8"/>
        </w:rPr>
        <w:t xml:space="preserve"> an average of six degrees Celsius by the end of this century. </w:t>
      </w:r>
      <w:r w:rsidRPr="00ED0A6D">
        <w:rPr>
          <w:sz w:val="12"/>
        </w:rPr>
        <w:t>¶</w:t>
      </w:r>
      <w:r w:rsidRPr="00ED0A6D">
        <w:rPr>
          <w:sz w:val="8"/>
        </w:rPr>
        <w:t xml:space="preserve"> Offshore oil exploration and development in the Arctic Ocean </w:t>
      </w:r>
      <w:r w:rsidRPr="00ED0A6D">
        <w:rPr>
          <w:sz w:val="12"/>
        </w:rPr>
        <w:t>¶</w:t>
      </w:r>
      <w:r w:rsidRPr="00ED0A6D">
        <w:rPr>
          <w:sz w:val="8"/>
        </w:rPr>
        <w:t xml:space="preserve"> would further compromise this effort.</w:t>
      </w:r>
    </w:p>
    <w:p w:rsidR="007A33B1" w:rsidRPr="00ED0A6D" w:rsidRDefault="007A33B1" w:rsidP="007A33B1">
      <w:pPr>
        <w:pStyle w:val="Heading3"/>
      </w:pPr>
      <w:r w:rsidRPr="00ED0A6D">
        <w:lastRenderedPageBreak/>
        <w:t>2nc impact</w:t>
      </w:r>
    </w:p>
    <w:p w:rsidR="007A33B1" w:rsidRPr="00ED0A6D" w:rsidRDefault="007A33B1" w:rsidP="007A33B1">
      <w:pPr>
        <w:pStyle w:val="Heading4"/>
      </w:pPr>
      <w:r w:rsidRPr="00ED0A6D">
        <w:t>Polar bears are a keystone species --- extinction</w:t>
      </w:r>
    </w:p>
    <w:p w:rsidR="007A33B1" w:rsidRPr="00ED0A6D" w:rsidRDefault="007A33B1" w:rsidP="007A33B1">
      <w:pPr>
        <w:rPr>
          <w:rStyle w:val="StyleStyleBold12pt"/>
          <w:b w:val="0"/>
        </w:rPr>
      </w:pPr>
      <w:r w:rsidRPr="00ED0A6D">
        <w:rPr>
          <w:rStyle w:val="StyleStyleBold12pt"/>
        </w:rPr>
        <w:t xml:space="preserve">Sciencenter No Date </w:t>
      </w:r>
      <w:r w:rsidRPr="00ED0A6D">
        <w:rPr>
          <w:rStyle w:val="StyleStyleBold12pt"/>
          <w:b w:val="0"/>
        </w:rPr>
        <w:t xml:space="preserve"> </w:t>
      </w:r>
      <w:r w:rsidRPr="00ED0A6D">
        <w:t>(“Plankton, Polar Bears and People,” http://www.sciencenter.org/climatechange/d/box_ocean_arctic_plankton_polar_bears_and_people.pdf)//JL</w:t>
      </w:r>
    </w:p>
    <w:p w:rsidR="007A33B1" w:rsidRPr="00ED0A6D" w:rsidRDefault="007A33B1" w:rsidP="007A33B1">
      <w:pPr>
        <w:rPr>
          <w:sz w:val="8"/>
        </w:rPr>
      </w:pPr>
    </w:p>
    <w:p w:rsidR="007A33B1" w:rsidRPr="00ED0A6D" w:rsidRDefault="007A33B1" w:rsidP="007A33B1">
      <w:pPr>
        <w:rPr>
          <w:u w:val="single"/>
        </w:rPr>
      </w:pPr>
      <w:r w:rsidRPr="00ED0A6D">
        <w:rPr>
          <w:u w:val="single"/>
        </w:rPr>
        <w:t>The polar bear</w:t>
      </w:r>
      <w:r w:rsidRPr="00ED0A6D">
        <w:rPr>
          <w:sz w:val="10"/>
        </w:rPr>
        <w:t xml:space="preserve">, </w:t>
      </w:r>
      <w:r w:rsidRPr="00ED0A6D">
        <w:rPr>
          <w:rStyle w:val="Emphasis"/>
        </w:rPr>
        <w:t>a keystone species in the Arctic habitat</w:t>
      </w:r>
      <w:r w:rsidRPr="00ED0A6D">
        <w:rPr>
          <w:sz w:val="10"/>
        </w:rPr>
        <w:t xml:space="preserve">, is currently being affected by climate change. Most of the polar bear’s diet consists of marine animals that the bear hunts from ice sheets. Although the existence of some areas of sea ice is seasonal as air temperature rises, </w:t>
      </w:r>
      <w:r w:rsidRPr="00ED0A6D">
        <w:rPr>
          <w:u w:val="single"/>
        </w:rPr>
        <w:t>the sea ice is melting</w:t>
      </w:r>
      <w:r w:rsidRPr="00ED0A6D">
        <w:rPr>
          <w:sz w:val="10"/>
        </w:rPr>
        <w:t xml:space="preserve"> and breaking sooner than normal. </w:t>
      </w:r>
      <w:r w:rsidRPr="00ED0A6D">
        <w:rPr>
          <w:u w:val="single"/>
        </w:rPr>
        <w:t>This means that polar bears have to swing longer distances to hunt</w:t>
      </w:r>
      <w:r w:rsidRPr="00ED0A6D">
        <w:rPr>
          <w:sz w:val="10"/>
        </w:rPr>
        <w:t xml:space="preserve">, </w:t>
      </w:r>
      <w:r w:rsidRPr="00ED0A6D">
        <w:rPr>
          <w:u w:val="single"/>
        </w:rPr>
        <w:t>and may have to go without food for longer periods of time</w:t>
      </w:r>
      <w:r w:rsidRPr="00ED0A6D">
        <w:rPr>
          <w:sz w:val="10"/>
        </w:rPr>
        <w:t>.</w:t>
      </w:r>
      <w:r w:rsidRPr="00ED0A6D">
        <w:rPr>
          <w:sz w:val="12"/>
        </w:rPr>
        <w:t>¶</w:t>
      </w:r>
      <w:r w:rsidRPr="00ED0A6D">
        <w:rPr>
          <w:sz w:val="10"/>
        </w:rPr>
        <w:t xml:space="preserve"> </w:t>
      </w:r>
      <w:r w:rsidRPr="00ED0A6D">
        <w:rPr>
          <w:u w:val="single"/>
        </w:rPr>
        <w:t>A keystone species is very important for keeping ecosystems functioning and in balance</w:t>
      </w:r>
      <w:r w:rsidRPr="00ED0A6D">
        <w:rPr>
          <w:sz w:val="10"/>
        </w:rPr>
        <w:t xml:space="preserve">, for example, </w:t>
      </w:r>
      <w:r w:rsidRPr="00ED0A6D">
        <w:rPr>
          <w:u w:val="single"/>
        </w:rPr>
        <w:t>if</w:t>
      </w:r>
      <w:r w:rsidRPr="00ED0A6D">
        <w:rPr>
          <w:sz w:val="10"/>
        </w:rPr>
        <w:t xml:space="preserve"> a keystone species like </w:t>
      </w:r>
      <w:r w:rsidRPr="00ED0A6D">
        <w:rPr>
          <w:u w:val="single"/>
        </w:rPr>
        <w:t>the polar bear is removed from the Arctic</w:t>
      </w:r>
      <w:r w:rsidRPr="00ED0A6D">
        <w:rPr>
          <w:sz w:val="10"/>
        </w:rPr>
        <w:t xml:space="preserve"> habitat, </w:t>
      </w:r>
      <w:r w:rsidRPr="00ED0A6D">
        <w:rPr>
          <w:u w:val="single"/>
        </w:rPr>
        <w:t>seal populations will rise</w:t>
      </w:r>
      <w:r w:rsidRPr="00ED0A6D">
        <w:rPr>
          <w:sz w:val="10"/>
        </w:rPr>
        <w:t xml:space="preserve"> significantly, </w:t>
      </w:r>
      <w:r w:rsidRPr="00ED0A6D">
        <w:rPr>
          <w:u w:val="single"/>
        </w:rPr>
        <w:t>which also affects other organisms</w:t>
      </w:r>
      <w:r w:rsidRPr="00ED0A6D">
        <w:rPr>
          <w:sz w:val="10"/>
        </w:rPr>
        <w:t xml:space="preserve"> in the food chain such as the small fish and plankton. </w:t>
      </w:r>
      <w:r w:rsidRPr="00ED0A6D">
        <w:rPr>
          <w:u w:val="single"/>
        </w:rPr>
        <w:t>People are affected because we also rely on many of the same species that depend on a healthy Arctic ecosystem</w:t>
      </w:r>
      <w:r w:rsidRPr="00ED0A6D">
        <w:rPr>
          <w:sz w:val="10"/>
        </w:rPr>
        <w:t xml:space="preserve">. </w:t>
      </w:r>
      <w:r w:rsidRPr="00ED0A6D">
        <w:rPr>
          <w:sz w:val="12"/>
        </w:rPr>
        <w:t>¶</w:t>
      </w:r>
      <w:r w:rsidRPr="00ED0A6D">
        <w:rPr>
          <w:sz w:val="10"/>
        </w:rPr>
        <w:t xml:space="preserve"> Consider trying to build the arch without the large center piece! If you try to build the arch by putting the keystone pieces first you will realize that it is a difficult task. </w:t>
      </w:r>
      <w:r w:rsidRPr="00ED0A6D">
        <w:rPr>
          <w:u w:val="single"/>
        </w:rPr>
        <w:t>They keystone holds all of the other arch pieces together</w:t>
      </w:r>
      <w:r w:rsidRPr="00ED0A6D">
        <w:rPr>
          <w:sz w:val="10"/>
        </w:rPr>
        <w:t xml:space="preserve"> and makes the arch strong and stable, </w:t>
      </w:r>
      <w:r w:rsidRPr="00ED0A6D">
        <w:rPr>
          <w:u w:val="single"/>
        </w:rPr>
        <w:t>much like the polar bear does for the Arctic ecosystem</w:t>
      </w:r>
      <w:r w:rsidRPr="00ED0A6D">
        <w:rPr>
          <w:sz w:val="10"/>
        </w:rPr>
        <w:t xml:space="preserve">. </w:t>
      </w:r>
      <w:r w:rsidRPr="00ED0A6D">
        <w:rPr>
          <w:u w:val="single"/>
        </w:rPr>
        <w:t>Keystone species maintain the balance of their habitat.</w:t>
      </w:r>
    </w:p>
    <w:p w:rsidR="007A33B1" w:rsidRPr="00ED0A6D" w:rsidRDefault="007A33B1" w:rsidP="007A33B1"/>
    <w:p w:rsidR="007A33B1" w:rsidRPr="00ED0A6D" w:rsidRDefault="007A33B1" w:rsidP="007A33B1">
      <w:pPr>
        <w:pStyle w:val="Heading3"/>
      </w:pPr>
      <w:r w:rsidRPr="00ED0A6D">
        <w:lastRenderedPageBreak/>
        <w:t xml:space="preserve">2nc uniqueness </w:t>
      </w:r>
    </w:p>
    <w:p w:rsidR="007A33B1" w:rsidRPr="00ED0A6D" w:rsidRDefault="007A33B1" w:rsidP="007A33B1">
      <w:pPr>
        <w:pStyle w:val="Heading4"/>
      </w:pPr>
      <w:r w:rsidRPr="00ED0A6D">
        <w:t>the environment is slowly getting better—air quality, clean tech, species regeneration</w:t>
      </w:r>
    </w:p>
    <w:p w:rsidR="007A33B1" w:rsidRPr="00ED0A6D" w:rsidRDefault="007A33B1" w:rsidP="007A33B1">
      <w:pPr>
        <w:rPr>
          <w:rStyle w:val="StyleStyleBold12pt"/>
        </w:rPr>
      </w:pPr>
      <w:r w:rsidRPr="00ED0A6D">
        <w:rPr>
          <w:rStyle w:val="StyleStyleBold12pt"/>
        </w:rPr>
        <w:t xml:space="preserve">Nyquist 14 </w:t>
      </w:r>
      <w:r w:rsidRPr="00ED0A6D">
        <w:rPr>
          <w:rStyle w:val="StyleStyleBold12pt"/>
          <w:sz w:val="16"/>
          <w:szCs w:val="16"/>
        </w:rPr>
        <w:t xml:space="preserve">[Scott, 4/29. </w:t>
      </w:r>
      <w:r w:rsidRPr="00ED0A6D">
        <w:rPr>
          <w:rFonts w:cs="Helvetica"/>
          <w:color w:val="343639"/>
          <w:sz w:val="16"/>
          <w:szCs w:val="16"/>
        </w:rPr>
        <w:t xml:space="preserve">Director at McKinsey &amp; Company. </w:t>
      </w:r>
      <w:r w:rsidRPr="00ED0A6D">
        <w:rPr>
          <w:rFonts w:cs="Helvetica"/>
          <w:b/>
          <w:bCs/>
          <w:sz w:val="16"/>
          <w:szCs w:val="16"/>
        </w:rPr>
        <w:t xml:space="preserve">Cheer up! 5 ways the environment is getting better. </w:t>
      </w:r>
      <w:hyperlink r:id="rId62" w:history="1">
        <w:r w:rsidRPr="00ED0A6D">
          <w:rPr>
            <w:rStyle w:val="Hyperlink"/>
            <w:rFonts w:cs="Helvetica"/>
            <w:b/>
            <w:bCs/>
            <w:sz w:val="16"/>
            <w:szCs w:val="16"/>
          </w:rPr>
          <w:t>http://www.linkedin.com/today/post/article/20140429202027-53060352-cheer-up-5-ways-the-environment-is-getting-better</w:t>
        </w:r>
      </w:hyperlink>
      <w:r w:rsidRPr="00ED0A6D">
        <w:rPr>
          <w:rFonts w:cs="Helvetica"/>
          <w:b/>
          <w:bCs/>
          <w:sz w:val="16"/>
          <w:szCs w:val="16"/>
        </w:rPr>
        <w:t xml:space="preserve"> 7/1]//kmc</w:t>
      </w:r>
    </w:p>
    <w:p w:rsidR="007A33B1" w:rsidRPr="00ED0A6D" w:rsidRDefault="007A33B1" w:rsidP="007A33B1">
      <w:pPr>
        <w:rPr>
          <w:sz w:val="16"/>
          <w:szCs w:val="16"/>
        </w:rPr>
      </w:pPr>
      <w:r w:rsidRPr="00ED0A6D">
        <w:rPr>
          <w:sz w:val="16"/>
          <w:szCs w:val="16"/>
        </w:rPr>
        <w:t>There has been a lot of bad news about renewable energy technologies of late – even 60 Minutes joined the negative chorus, running a segment on the “cleantech crash.” It’s true that there has been a shakeout, and that hundreds of companies have indeed gone bust.¶ But McKinsey notes that in important ways, the news is actually darn good.</w:t>
      </w:r>
      <w:r w:rsidRPr="00ED0A6D">
        <w:t xml:space="preserve"> </w:t>
      </w:r>
      <w:r w:rsidRPr="00ED0A6D">
        <w:rPr>
          <w:rStyle w:val="StyleBoldUnderline"/>
        </w:rPr>
        <w:t>With prices falling, global wind installations have risen 25% a year since 2006, and solar 57%--healthy rates of growth by any standard. The International Energy Agency figures that renewables will account for almost 60% of new power generation in the OECD for the next few years</w:t>
      </w:r>
      <w:r w:rsidRPr="00ED0A6D">
        <w:t xml:space="preserve">. </w:t>
      </w:r>
      <w:r w:rsidRPr="00ED0A6D">
        <w:rPr>
          <w:sz w:val="16"/>
          <w:szCs w:val="16"/>
        </w:rPr>
        <w:t>The better way to look at what is going on, argue the McKinsey experts, is to compare what is happening with renewables to the history of other new technologies.</w:t>
      </w:r>
      <w:r w:rsidRPr="00ED0A6D">
        <w:t xml:space="preserve"> </w:t>
      </w:r>
      <w:r w:rsidRPr="00ED0A6D">
        <w:rPr>
          <w:rStyle w:val="StyleBoldUnderline"/>
        </w:rPr>
        <w:t>Cars, elevators, and semiconductors, for example, all suffered dramatic peaks and valleys before stabilizing. Cleantech is following the identical trajectory.</w:t>
      </w:r>
      <w:r w:rsidRPr="00ED0A6D">
        <w:rPr>
          <w:rStyle w:val="StyleBoldUnderline"/>
          <w:sz w:val="12"/>
        </w:rPr>
        <w:t xml:space="preserve">¶ </w:t>
      </w:r>
      <w:r w:rsidRPr="00ED0A6D">
        <w:rPr>
          <w:sz w:val="16"/>
          <w:szCs w:val="16"/>
        </w:rPr>
        <w:t xml:space="preserve">The despondency over cleantech is another example of the knee-jerk pessimism too often associated with environmental issues. Doom-and-gloom can not only be wrong, as it is in this case. But it can also be bad strategy because it makes it seem like going to hell in a (hot) hand-basket is inevitable. And if something is hopeless, why bother trying to do anything about it?¶ In fact, </w:t>
      </w:r>
      <w:r w:rsidRPr="00ED0A6D">
        <w:rPr>
          <w:rStyle w:val="StyleBoldUnderline"/>
        </w:rPr>
        <w:t>progress is definitely possible. We know this because we have seen (and are seeing) progress in many areas. Yes, there are challenges, and these matter</w:t>
      </w:r>
      <w:r w:rsidRPr="00ED0A6D">
        <w:t>.</w:t>
      </w:r>
      <w:r w:rsidRPr="00ED0A6D">
        <w:rPr>
          <w:sz w:val="16"/>
          <w:szCs w:val="16"/>
        </w:rPr>
        <w:t xml:space="preserve"> But there are also success stories -- and these matter, too, because they generate the can-do spirit that leads to change. Here are five:¶ 1</w:t>
      </w:r>
      <w:r w:rsidRPr="00ED0A6D">
        <w:t xml:space="preserve">. </w:t>
      </w:r>
      <w:r w:rsidRPr="00ED0A6D">
        <w:rPr>
          <w:rStyle w:val="StyleBoldUnderline"/>
        </w:rPr>
        <w:t>Greenhouse-gas emissions in the US are declining</w:t>
      </w:r>
      <w:r w:rsidRPr="00ED0A6D">
        <w:rPr>
          <w:sz w:val="16"/>
          <w:szCs w:val="16"/>
        </w:rPr>
        <w:t>: In 2012, the latest year for which statistics are available, the US accounted for 6,526 million metric tons of carbon dioxide equivalent (CO2e, the basic unit of greenhouse-gas accounting). That’s way down from the 2007 peak of 7,325, and almost the same as in 1994 (6,520), according to the Environmental Protection Agency. What happened? A few things.</w:t>
      </w:r>
      <w:r w:rsidRPr="00ED0A6D">
        <w:t xml:space="preserve"> </w:t>
      </w:r>
      <w:r w:rsidRPr="00ED0A6D">
        <w:rPr>
          <w:rStyle w:val="StyleBoldUnderline"/>
        </w:rPr>
        <w:t>Recession cut into economic activity, and cars got cleaner and more fuel efficient. Another crucial factor: the conversion of coal plants to gas-fired, due to the gushers of shale gas that have flowed in the last decade. Gas is significantly cleaner than coal, emitting less per unit of energy, and since 2005, has displaced a significant share of coal generation.</w:t>
      </w:r>
      <w:r w:rsidRPr="00ED0A6D">
        <w:rPr>
          <w:rStyle w:val="StyleBoldUnderline"/>
          <w:sz w:val="12"/>
        </w:rPr>
        <w:t>¶</w:t>
      </w:r>
      <w:r w:rsidRPr="00ED0A6D">
        <w:rPr>
          <w:sz w:val="16"/>
          <w:szCs w:val="16"/>
        </w:rPr>
        <w:t xml:space="preserve"> I’m aware of environmental concerns about shale. But it’s hard not to like the emissions trend. Consider: Coal accounted for 37% of electricity generation in 2012—and 74% of carbon emissions in the power sector. Natural gas, on the other hand, accounts for 30% of power, and just 24% of emissions.¶ Can the US keep up the emissions progress? Maybe, maybe not. Early estimates are that emissions went up in 2013, due to slightly higher growth and a brutal winter. Still, getting back to 1994 levels is success, by any standard.¶ 2</w:t>
      </w:r>
      <w:r w:rsidRPr="00ED0A6D">
        <w:rPr>
          <w:rStyle w:val="StyleBoldUnderline"/>
        </w:rPr>
        <w:t>. There has also been huge progress in US air quality: This is a much longer-running story, dating back to the Clean Air Act of 1970</w:t>
      </w:r>
      <w:r w:rsidRPr="00ED0A6D">
        <w:rPr>
          <w:sz w:val="16"/>
          <w:szCs w:val="16"/>
        </w:rPr>
        <w:t>. The EPA has air quality monitoring stations all over the country, and the story they tell is stunning</w:t>
      </w:r>
      <w:r w:rsidRPr="00ED0A6D">
        <w:t xml:space="preserve">. </w:t>
      </w:r>
      <w:r w:rsidRPr="00ED0A6D">
        <w:rPr>
          <w:rStyle w:val="StyleBoldUnderline"/>
        </w:rPr>
        <w:t>Between 2000 and 2012, concentrations of carbon monoxide fell by 57%, ozone by 9%, sulfur dioxide by 54% and lead by 52%</w:t>
      </w:r>
      <w:r w:rsidRPr="00ED0A6D">
        <w:t xml:space="preserve"> </w:t>
      </w:r>
      <w:r w:rsidRPr="00ED0A6D">
        <w:rPr>
          <w:sz w:val="16"/>
          <w:szCs w:val="16"/>
        </w:rPr>
        <w:t>(and 91% since 1980). In California, there were 74% fewer “unhealthy days” in 2012 compared to 2000, according to state regulators. New York City’s air is better than it’s been for 50 years. All this is not only good for aesthetic reasons but for public health; bad air contributes to heart and respiratory disease.¶ 3. There has been a global expansion in protected areas: As of 2011, there were almost 160,000 of these, twice as many as in 1996, according to the World Database on Protected Areas. They cover more than 12% of the earth’s land area and about 6% of the seas, or about 16 million square kilometers and 8 million square kilometers respectively. (Check out this cool tool to see who has what, where.)¶ 4.</w:t>
      </w:r>
      <w:r w:rsidRPr="00ED0A6D">
        <w:t xml:space="preserve"> </w:t>
      </w:r>
      <w:r w:rsidRPr="00ED0A6D">
        <w:rPr>
          <w:rStyle w:val="StyleBoldUnderline"/>
        </w:rPr>
        <w:t>Deforestation in the Amazon is slowing: That’s the word from the country’s National Institute of Space Research; from 2009 through 2012, deforestation slowed every year.</w:t>
      </w:r>
      <w:r w:rsidRPr="00ED0A6D">
        <w:t xml:space="preserve"> </w:t>
      </w:r>
      <w:r w:rsidRPr="00ED0A6D">
        <w:rPr>
          <w:sz w:val="16"/>
          <w:szCs w:val="16"/>
        </w:rPr>
        <w:t>In 2012-13, however, it appeared to increase again (to 5,853 square kilometers), up 28% over the previous 12 months, but still only a small fraction of the bad old days of 2004, when the Amazon lost 27,000 square kilometers. From 2000 to 2012, Brazil cut forest loss in half.¶ 5. Whales and tigers and bears: Oh my, good news on all fronts. Let’s start with whales:</w:t>
      </w:r>
      <w:r w:rsidRPr="00ED0A6D">
        <w:t xml:space="preserve"> </w:t>
      </w:r>
      <w:r w:rsidRPr="00ED0A6D">
        <w:rPr>
          <w:rStyle w:val="StyleBoldUnderline"/>
        </w:rPr>
        <w:t>The humpback is back in Brazil, in a big way; the population has tripled in the last decade, to more than 10,000</w:t>
      </w:r>
      <w:r w:rsidRPr="00ED0A6D">
        <w:t xml:space="preserve"> (</w:t>
      </w:r>
      <w:r w:rsidRPr="00ED0A6D">
        <w:rPr>
          <w:sz w:val="16"/>
          <w:szCs w:val="16"/>
        </w:rPr>
        <w:t>see one in action in this video). So is the southern right whale in New Zealand.¶ The number of wild tigers in Nepal has risen more than 60% in the last five years, with increases in all the national parks. In early 2014, Nepal announced it had achieved“zero poaching of rhinos, tigers, and elephants” for the previous year. Bears are making a comeback in Europe, thanks to hunting restrictions and legal protections that have led to their numbers doubling; indeed, of 18 mammal and 19 European bird species studied, the populations of all but one had increased in Europe since the 1960s. “Conservation actually works,” notes Frans Schepers, the managing director of Rewilding Europe in this video, which truly bears watching. “If we have the resources, a proper strategy, if we use our efforts, it works.” Again, perspective is required. Nepal still only has about 200 wild tigers, and the illegal wildlife trade and habitat loss remain urgent issues; many whale species are still in peril.¶ But give humanity a pat on the back for getting some things right.</w:t>
      </w:r>
    </w:p>
    <w:p w:rsidR="007A33B1" w:rsidRPr="00ED0A6D" w:rsidRDefault="007A33B1" w:rsidP="007A33B1">
      <w:pPr>
        <w:rPr>
          <w:sz w:val="16"/>
          <w:szCs w:val="16"/>
        </w:rPr>
      </w:pPr>
    </w:p>
    <w:p w:rsidR="007A33B1" w:rsidRPr="00ED0A6D" w:rsidRDefault="007A33B1" w:rsidP="007A33B1">
      <w:pPr>
        <w:pStyle w:val="Heading4"/>
      </w:pPr>
      <w:r w:rsidRPr="00ED0A6D">
        <w:lastRenderedPageBreak/>
        <w:t>Marine ecosystems are improving—fish populations are increasing</w:t>
      </w:r>
    </w:p>
    <w:p w:rsidR="007A33B1" w:rsidRPr="00ED0A6D" w:rsidRDefault="007A33B1" w:rsidP="007A33B1">
      <w:pPr>
        <w:rPr>
          <w:rStyle w:val="StyleStyleBold12pt"/>
          <w:b w:val="0"/>
          <w:sz w:val="22"/>
        </w:rPr>
      </w:pPr>
      <w:r w:rsidRPr="00ED0A6D">
        <w:rPr>
          <w:rStyle w:val="StyleStyleBold12pt"/>
        </w:rPr>
        <w:t xml:space="preserve">Bard 14 </w:t>
      </w:r>
      <w:r w:rsidRPr="00ED0A6D">
        <w:rPr>
          <w:rStyle w:val="StyleStyleBold12pt"/>
          <w:b w:val="0"/>
          <w:sz w:val="22"/>
        </w:rPr>
        <w:t>(Bard, Dave—Officer of Pew Charitable Trusts in Federal Ocean Policy, 3/20/14, The Pew Charitable Trusts, “Ecosystem-Based Fisheries Management”</w:t>
      </w:r>
    </w:p>
    <w:p w:rsidR="007A33B1" w:rsidRPr="00ED0A6D" w:rsidRDefault="007A33B1" w:rsidP="007A33B1">
      <w:r w:rsidRPr="00ED0A6D">
        <w:t>http://www.pewtrusts.org/en/research-and-analysis/fact-sheets/2014/03/20/ecosystembased-fisheries-management)</w:t>
      </w:r>
    </w:p>
    <w:p w:rsidR="007A33B1" w:rsidRPr="00ED0A6D" w:rsidRDefault="007A33B1" w:rsidP="007A33B1"/>
    <w:p w:rsidR="007A33B1" w:rsidRPr="00ED0A6D" w:rsidRDefault="007A33B1" w:rsidP="007A33B1">
      <w:r w:rsidRPr="00ED0A6D">
        <w:t xml:space="preserve">Ensuring the long-term health of important marine species will depend upon our ability to understand and account for the interactions among those species, their environment, and the people who rely upon them for food, commerce, and sport. This comprehensive approach, called </w:t>
      </w:r>
      <w:r w:rsidRPr="00ED0A6D">
        <w:rPr>
          <w:rStyle w:val="StyleBoldUnderline"/>
        </w:rPr>
        <w:t>ecosystem-based fisheries management, is needed to conserve the healthy ecosystems</w:t>
      </w:r>
      <w:r w:rsidRPr="00ED0A6D">
        <w:t xml:space="preserve"> essential to the sustainability of our fisheries and to deal with the increasingly complex challenges facing our oceans. The </w:t>
      </w:r>
      <w:r w:rsidRPr="00ED0A6D">
        <w:rPr>
          <w:rStyle w:val="StyleBoldUnderline"/>
        </w:rPr>
        <w:t>United States is a global leader in fisheries management and has made great strides in ending overfishing</w:t>
      </w:r>
      <w:r w:rsidRPr="00ED0A6D">
        <w:t xml:space="preserve"> (the problem of catching fish faster than they can reproduce</w:t>
      </w:r>
      <w:r w:rsidRPr="00ED0A6D">
        <w:rPr>
          <w:rStyle w:val="StyleBoldUnderline"/>
        </w:rPr>
        <w:t>) and rebuilding vulnerable populations under the Magnuson-Stevens Fishery Conservation and Management Act—the primary law governing U.S. ocean fisheries.</w:t>
      </w:r>
      <w:r w:rsidRPr="00ED0A6D">
        <w:t xml:space="preserve"> In many regions of our nation</w:t>
      </w:r>
      <w:r w:rsidRPr="00ED0A6D">
        <w:rPr>
          <w:rStyle w:val="StyleBoldUnderline"/>
        </w:rPr>
        <w:t xml:space="preserve">, this progress has helped reestablish more abundant fish populations </w:t>
      </w:r>
      <w:r w:rsidRPr="00ED0A6D">
        <w:t xml:space="preserve">and created economic benefits for the fishing industry and coastal communities. </w:t>
      </w:r>
      <w:r w:rsidRPr="00ED0A6D">
        <w:rPr>
          <w:rStyle w:val="StyleBoldUnderline"/>
        </w:rPr>
        <w:t>Core conservation policies added to the law in 1996 and 2007 are fundamental to improving individual fish populations</w:t>
      </w:r>
      <w:r w:rsidRPr="00ED0A6D">
        <w:t xml:space="preserve"> and returning value to fishermen. We must maintain them as the foundation for sustainable management. But the United States should make the transition from a species-by-species approach to ecosystem-based fisheries management to meet the rising and urgent challenges of damaged ocean environments and dynamic, changing oceans. </w:t>
      </w:r>
    </w:p>
    <w:p w:rsidR="007A33B1" w:rsidRPr="00ED0A6D" w:rsidRDefault="007A33B1" w:rsidP="007A33B1">
      <w:pPr>
        <w:pStyle w:val="Heading3"/>
      </w:pPr>
      <w:r w:rsidRPr="00ED0A6D">
        <w:lastRenderedPageBreak/>
        <w:t>aff answers</w:t>
      </w:r>
    </w:p>
    <w:p w:rsidR="007A33B1" w:rsidRPr="00ED0A6D" w:rsidRDefault="007A33B1" w:rsidP="007A33B1">
      <w:pPr>
        <w:pStyle w:val="Heading4"/>
      </w:pPr>
      <w:r w:rsidRPr="00ED0A6D">
        <w:t>environment faltering now—overuse of resources, emissions, water security—the aff best way to resolve</w:t>
      </w:r>
    </w:p>
    <w:p w:rsidR="007A33B1" w:rsidRPr="00ED0A6D" w:rsidRDefault="007A33B1" w:rsidP="007A33B1">
      <w:pPr>
        <w:rPr>
          <w:sz w:val="20"/>
          <w:szCs w:val="20"/>
        </w:rPr>
      </w:pPr>
      <w:r w:rsidRPr="00ED0A6D">
        <w:rPr>
          <w:rStyle w:val="StyleStyleBold12pt"/>
        </w:rPr>
        <w:t xml:space="preserve">Hale 12 </w:t>
      </w:r>
      <w:r w:rsidRPr="00ED0A6D">
        <w:rPr>
          <w:sz w:val="20"/>
          <w:szCs w:val="20"/>
        </w:rPr>
        <w:t>[Erin, 5/15. Earth's environment getting worse, not better, says WWF ahead of Rio+20</w:t>
      </w:r>
    </w:p>
    <w:p w:rsidR="007A33B1" w:rsidRPr="00ED0A6D" w:rsidRDefault="007A33B1" w:rsidP="007A33B1">
      <w:pPr>
        <w:rPr>
          <w:sz w:val="20"/>
          <w:szCs w:val="20"/>
        </w:rPr>
      </w:pPr>
      <w:r w:rsidRPr="00ED0A6D">
        <w:rPr>
          <w:sz w:val="20"/>
          <w:szCs w:val="20"/>
        </w:rPr>
        <w:t xml:space="preserve">Swelling population, mass migration to cities, increasing energy use and soaring CO2 emissions squeeze planet's resources. </w:t>
      </w:r>
      <w:hyperlink r:id="rId63" w:history="1">
        <w:r w:rsidRPr="00ED0A6D">
          <w:rPr>
            <w:sz w:val="20"/>
            <w:szCs w:val="20"/>
          </w:rPr>
          <w:t>http://www.theguardian.com/environment/2012/may/15/earth-environment-wwf-rio20</w:t>
        </w:r>
      </w:hyperlink>
      <w:r w:rsidRPr="00ED0A6D">
        <w:rPr>
          <w:sz w:val="20"/>
          <w:szCs w:val="20"/>
        </w:rPr>
        <w:t xml:space="preserve"> 7/1]//kmc</w:t>
      </w:r>
    </w:p>
    <w:p w:rsidR="007A33B1" w:rsidRPr="00ED0A6D" w:rsidRDefault="007A33B1" w:rsidP="007A33B1">
      <w:pPr>
        <w:rPr>
          <w:sz w:val="16"/>
          <w:szCs w:val="16"/>
        </w:rPr>
      </w:pPr>
      <w:r w:rsidRPr="00ED0A6D">
        <w:rPr>
          <w:sz w:val="16"/>
          <w:szCs w:val="16"/>
        </w:rPr>
        <w:t>Twenty years on from the Rio Earth summit, the environment of the planet is getting worse not better, according to a report from WWF.¶</w:t>
      </w:r>
      <w:r w:rsidRPr="00ED0A6D">
        <w:rPr>
          <w:sz w:val="12"/>
        </w:rPr>
        <w:t xml:space="preserve"> </w:t>
      </w:r>
      <w:r w:rsidRPr="00ED0A6D">
        <w:rPr>
          <w:rStyle w:val="StyleBoldUnderline"/>
        </w:rPr>
        <w:t>Swelling population, mass migration to cities, increasing energy use and soaring carbon dioxide emissions mean humanity is putting a greater squeeze on the planet's resources then ever before</w:t>
      </w:r>
      <w:r w:rsidRPr="00ED0A6D">
        <w:t>.</w:t>
      </w:r>
      <w:r w:rsidRPr="00ED0A6D">
        <w:rPr>
          <w:sz w:val="16"/>
          <w:szCs w:val="16"/>
        </w:rPr>
        <w:t xml:space="preserve"> Particularly hard hit is the diversity of animals and plants, upon which many natural resources such as clean water are based.¶ "The Rio+20 conference next month is an opportunity for the world to get serious about the need for development to become sustainable. Our report indicates that we haven't yet done that since the last Rio summit," said David Nussbaum, WWF-UK chief executive.¶ The latest Living Planet report, published on Tuesday, estimates that </w:t>
      </w:r>
      <w:r w:rsidRPr="00ED0A6D">
        <w:rPr>
          <w:rStyle w:val="StyleBoldUnderline"/>
        </w:rPr>
        <w:t>global demand for natural resources has doubled since 1996 and that it now takes 1.5 years to regenerate the renewable resources used in one year by humans. By 2030, the report predicts it will take the equivalent of two planets to meet the current demand for resources</w:t>
      </w:r>
      <w:r w:rsidRPr="00ED0A6D">
        <w:t>.¶</w:t>
      </w:r>
      <w:r w:rsidRPr="00ED0A6D">
        <w:rPr>
          <w:sz w:val="16"/>
          <w:szCs w:val="16"/>
        </w:rPr>
        <w:t xml:space="preserve"> Most alarming, says the report, is that many of these changes have accelerated in the past decade, despite the plethora of international conventions signed since the initial Rio Summit in 1992</w:t>
      </w:r>
      <w:r w:rsidRPr="00ED0A6D">
        <w:t xml:space="preserve">. </w:t>
      </w:r>
      <w:r w:rsidRPr="00ED0A6D">
        <w:rPr>
          <w:rStyle w:val="StyleBoldUnderline"/>
        </w:rPr>
        <w:t>Climate-warming carbon emissions have increased 40% in the past 20 years, but two-thirds of that rise occurred in the past decade</w:t>
      </w:r>
      <w:r w:rsidRPr="00ED0A6D">
        <w:t>.</w:t>
      </w:r>
      <w:r w:rsidRPr="00ED0A6D">
        <w:rPr>
          <w:sz w:val="16"/>
          <w:szCs w:val="16"/>
        </w:rPr>
        <w:t>¶ The report, compiled by WWF, the Zoological Society of London and the Global Footprint Network, compiles data from around the world on the ecological footprints of each country and the status of resources like water and forests. It also examines changes in populations of 2,688 animal species, with the latest available data coming from 2008.¶ The eighth report of its kind, the new Living Planet document, comes five weeks before Rio+20, the latest United Nations conference on sustainable development.¶ Nussbaum said: "We have taken some important steps forward: the UN Framework Convention on Climate Change is an important step, a way in which the world is seeking to come to agreement about [cutting] greenhouse gases. The Convention on Biological Diversity is an important way of the world identifying steps that can be taken in protecting biodiversity. But the pace in both cases is rather glacial. And unfortunately our lifestyles and the consequences of those are having an impact more quickly than the acts we are taking to protect the planet."¶ Wealthy countries have seen some improvement, with the Living Planet biodiversity index, rising 7% since 1970, as nature reserves and protections were introduced. But the biodiversity index has dropped by 60% in developing countries, where people depend more on nature. Demographic shifts have had a significant impact. The world's cities have seen a 45% increase in population since 1992, according to the Global Footprint Network, and urban residents typically have a much larger carbon footprint than their rural counterparts. The average Beijinger, says WWF, has a footprint three times the Chinese average, due to factors including private car use.¶</w:t>
      </w:r>
      <w:r w:rsidRPr="00ED0A6D">
        <w:rPr>
          <w:sz w:val="12"/>
        </w:rPr>
        <w:t xml:space="preserve"> </w:t>
      </w:r>
      <w:r w:rsidRPr="00ED0A6D">
        <w:rPr>
          <w:rStyle w:val="StyleBoldUnderline"/>
        </w:rPr>
        <w:t>Water security is a growing concern in many parts of the world as population and agriculture drives demand, placing enormous stress on freshwater ecosystems and fishing zones, according to data from WWF.</w:t>
      </w:r>
      <w:r w:rsidRPr="00ED0A6D">
        <w:rPr>
          <w:rStyle w:val="StyleBoldUnderline"/>
          <w:sz w:val="12"/>
        </w:rPr>
        <w:t xml:space="preserve">¶ </w:t>
      </w:r>
      <w:r w:rsidRPr="00ED0A6D">
        <w:rPr>
          <w:rStyle w:val="StyleBoldUnderline"/>
        </w:rPr>
        <w:t>"The Living Planet report shows that the biggest single drop in the living planet index is for freshwater species in tropical areas, which have shown a decline of 70% since 1970," said David Tickner, head of freshwater at WWF-UK.</w:t>
      </w:r>
      <w:r w:rsidRPr="00ED0A6D">
        <w:rPr>
          <w:rStyle w:val="StyleBoldUnderline"/>
          <w:sz w:val="12"/>
        </w:rPr>
        <w:t>¶</w:t>
      </w:r>
      <w:r w:rsidRPr="00ED0A6D">
        <w:rPr>
          <w:sz w:val="12"/>
        </w:rPr>
        <w:t xml:space="preserve"> </w:t>
      </w:r>
      <w:r w:rsidRPr="00ED0A6D">
        <w:rPr>
          <w:sz w:val="16"/>
          <w:szCs w:val="16"/>
        </w:rPr>
        <w:t>A note of hope for the future, said the authors, is that the world could see peak population sometime this century. Though the population hit 7 billion in 2011, the UNEP reports the population growth rate has fallen from 1.65% to 1.2% since 1992, with women now having an average of 2.5 children.</w:t>
      </w:r>
    </w:p>
    <w:p w:rsidR="007A33B1" w:rsidRPr="00ED0A6D" w:rsidRDefault="007A33B1" w:rsidP="007A33B1">
      <w:pPr>
        <w:pStyle w:val="Heading4"/>
      </w:pPr>
      <w:r w:rsidRPr="00ED0A6D">
        <w:t>no link--environmental impacts overstated—the aff’s environmental damage has no long term effect</w:t>
      </w:r>
    </w:p>
    <w:p w:rsidR="007A33B1" w:rsidRPr="00ED0A6D" w:rsidRDefault="007A33B1" w:rsidP="007A33B1">
      <w:pPr>
        <w:rPr>
          <w:sz w:val="20"/>
          <w:szCs w:val="20"/>
        </w:rPr>
      </w:pPr>
      <w:r w:rsidRPr="00ED0A6D">
        <w:rPr>
          <w:rStyle w:val="StyleStyleBold12pt"/>
        </w:rPr>
        <w:t>Boesch and Rabalais 03</w:t>
      </w:r>
      <w:r w:rsidRPr="00ED0A6D">
        <w:rPr>
          <w:sz w:val="20"/>
          <w:szCs w:val="20"/>
        </w:rPr>
        <w:t xml:space="preserve"> [Donald and Nancy. Boesch is President and Professor of Marine Sciences, </w:t>
      </w:r>
    </w:p>
    <w:p w:rsidR="007A33B1" w:rsidRPr="00ED0A6D" w:rsidRDefault="007A33B1" w:rsidP="007A33B1">
      <w:pPr>
        <w:rPr>
          <w:sz w:val="20"/>
          <w:szCs w:val="20"/>
        </w:rPr>
      </w:pPr>
      <w:r w:rsidRPr="00ED0A6D">
        <w:rPr>
          <w:sz w:val="20"/>
          <w:szCs w:val="20"/>
        </w:rPr>
        <w:t>1990-present, University of Maryland Center for Environmental Science. Rabalais teaches Biological Oceanography</w:t>
      </w:r>
      <w:r w:rsidRPr="00ED0A6D">
        <w:rPr>
          <w:sz w:val="12"/>
          <w:szCs w:val="20"/>
        </w:rPr>
        <w:t xml:space="preserve">¶ </w:t>
      </w:r>
      <w:r w:rsidRPr="00ED0A6D">
        <w:rPr>
          <w:sz w:val="20"/>
          <w:szCs w:val="20"/>
        </w:rPr>
        <w:t>Changing Coastal Oceans at Louisiana Universities Marine Consortium.</w:t>
      </w:r>
      <w:r w:rsidRPr="00ED0A6D">
        <w:rPr>
          <w:sz w:val="12"/>
          <w:szCs w:val="20"/>
        </w:rPr>
        <w:t xml:space="preserve">¶ </w:t>
      </w:r>
      <w:r w:rsidRPr="00ED0A6D">
        <w:rPr>
          <w:sz w:val="20"/>
          <w:szCs w:val="20"/>
        </w:rPr>
        <w:t xml:space="preserve">Long-term Environmental Effects of Offshore Oil and Gas Development. </w:t>
      </w:r>
      <w:hyperlink r:id="rId64" w:anchor="v=onepage&amp;q&amp;f=false" w:history="1">
        <w:r w:rsidRPr="00ED0A6D">
          <w:rPr>
            <w:sz w:val="20"/>
            <w:szCs w:val="20"/>
          </w:rPr>
          <w:t>http://books.google.com/books?hl=en&amp;lr=&amp;id=0S7vDujiSDIC&amp;oi=fnd&amp;pg=PA149&amp;dq=OCS+drilling+causes+oil+spills+-BP&amp;ots=07Ih6z-UAf&amp;sig=-JbMyKI_m7xGZReg1Mecn8SDq58#v=onepage&amp;q&amp;f=false</w:t>
        </w:r>
      </w:hyperlink>
      <w:r w:rsidRPr="00ED0A6D">
        <w:rPr>
          <w:sz w:val="20"/>
          <w:szCs w:val="20"/>
        </w:rPr>
        <w:t xml:space="preserve"> pdf. 6/30]//kmc</w:t>
      </w:r>
    </w:p>
    <w:p w:rsidR="007A33B1" w:rsidRPr="00ED0A6D" w:rsidRDefault="007A33B1" w:rsidP="007A33B1">
      <w:pPr>
        <w:rPr>
          <w:sz w:val="16"/>
          <w:szCs w:val="16"/>
        </w:rPr>
      </w:pPr>
      <w:r w:rsidRPr="00ED0A6D">
        <w:rPr>
          <w:sz w:val="16"/>
          <w:szCs w:val="16"/>
        </w:rPr>
        <w:t>The sequence of activities necessary for evaluation of the resource potential,¶ exploration, development, production and refining of oil and gas from offshore¶ regions are summarized in Table 4.1, together with an abbreviated description of¶ their potential effects.¶</w:t>
      </w:r>
      <w:r w:rsidRPr="00ED0A6D">
        <w:rPr>
          <w:sz w:val="12"/>
        </w:rPr>
        <w:t xml:space="preserve"> </w:t>
      </w:r>
      <w:r w:rsidRPr="00ED0A6D">
        <w:rPr>
          <w:rStyle w:val="StyleBoldUnderline"/>
        </w:rPr>
        <w:t xml:space="preserve">The first industrial activity which takes place on the continental shelf is¶ geophysical surveying to evaluate the oil and gas resource potential based on¶ evidence of sources, reservoirs and traps in the geological strata. This involves the¶ pulsing of high intensity acoustic signals through the </w:t>
      </w:r>
      <w:r w:rsidRPr="00ED0A6D">
        <w:rPr>
          <w:rStyle w:val="StyleBoldUnderline"/>
        </w:rPr>
        <w:lastRenderedPageBreak/>
        <w:t>ocean and sedimentary¶ strata</w:t>
      </w:r>
      <w:r w:rsidRPr="00ED0A6D">
        <w:t xml:space="preserve">. </w:t>
      </w:r>
      <w:r w:rsidRPr="00ED0A6D">
        <w:rPr>
          <w:sz w:val="16"/>
          <w:szCs w:val="16"/>
        </w:rPr>
        <w:t>Although early use of explosives resulted in some destruction of marine¶ life,</w:t>
      </w:r>
      <w:r w:rsidRPr="00ED0A6D">
        <w:t xml:space="preserve"> </w:t>
      </w:r>
      <w:r w:rsidRPr="00ED0A6D">
        <w:rPr>
          <w:rStyle w:val="StyleBoldUnderline"/>
        </w:rPr>
        <w:t>current technology is thought to be safe for fishes and invertebrates. In any¶ case, long-term effects are unlikely</w:t>
      </w:r>
      <w:r w:rsidRPr="00ED0A6D">
        <w:t xml:space="preserve">. </w:t>
      </w:r>
      <w:r w:rsidRPr="00ED0A6D">
        <w:rPr>
          <w:sz w:val="16"/>
          <w:szCs w:val="16"/>
        </w:rPr>
        <w:t>Concern continues to be raised about the¶ effects of seismic surveying on marine mammals, particularly cetaceans which¶ communicate with an elaborate repertoire of acoustic signals.¶</w:t>
      </w:r>
      <w:r w:rsidRPr="00ED0A6D">
        <w:rPr>
          <w:sz w:val="12"/>
        </w:rPr>
        <w:t xml:space="preserve"> </w:t>
      </w:r>
      <w:r w:rsidRPr="00ED0A6D">
        <w:rPr>
          <w:rStyle w:val="StyleBoldUnderline"/>
        </w:rPr>
        <w:t>Once the geophysical data indicate a potential for recoverable oil and gas¶ resources and leases for drilling rights are obtained, the exploratory drilling phase¶ may be entered. The mobile drilling rigs, including barges, jackups, drill ships¶ and semisubmersibles, which are used for exploratory drilling offshore, are¶ fabricated at coastal or inland shipyards, not necessarily in the region of the¶ exploratory drilling</w:t>
      </w:r>
      <w:r w:rsidRPr="00ED0A6D">
        <w:t xml:space="preserve">. </w:t>
      </w:r>
      <w:r w:rsidRPr="00ED0A6D">
        <w:rPr>
          <w:sz w:val="16"/>
          <w:szCs w:val="16"/>
        </w:rPr>
        <w:t>In fact, under present economic conditions, most new large¶ mobile drilling rigs are constructed in Asia and Europe. Rigs are towed or move¶ under their own power to the site of exploratory drilling and anchored at multiple¶ mooring points (may be dynamically positioned in deeper waters).</w:t>
      </w:r>
    </w:p>
    <w:p w:rsidR="007A33B1" w:rsidRPr="00ED0A6D" w:rsidRDefault="007A33B1" w:rsidP="007A33B1">
      <w:pPr>
        <w:rPr>
          <w:sz w:val="16"/>
          <w:szCs w:val="16"/>
        </w:rPr>
      </w:pPr>
    </w:p>
    <w:p w:rsidR="007A33B1" w:rsidRPr="00ED0A6D" w:rsidRDefault="007A33B1" w:rsidP="007A33B1">
      <w:pPr>
        <w:pStyle w:val="Heading4"/>
      </w:pPr>
      <w:r w:rsidRPr="00ED0A6D">
        <w:t>More ev</w:t>
      </w:r>
    </w:p>
    <w:p w:rsidR="007A33B1" w:rsidRPr="00ED0A6D" w:rsidRDefault="007A33B1" w:rsidP="007A33B1">
      <w:r w:rsidRPr="00ED0A6D">
        <w:rPr>
          <w:rStyle w:val="StyleStyleBold12pt"/>
        </w:rPr>
        <w:t xml:space="preserve">Spinner 12 </w:t>
      </w:r>
      <w:r w:rsidRPr="00ED0A6D">
        <w:t xml:space="preserve">[Kate 12/9. Bachelor of Arts in English with minors in Biology and Environmental Studies from Salisbury State University in Salisbury, Maryland. Drilling twist: Environmentalists want to keep idle offshore oil rigs. </w:t>
      </w:r>
      <w:hyperlink r:id="rId65" w:history="1">
        <w:r w:rsidRPr="00ED0A6D">
          <w:t>http://www.heraldtribune.com/article/20121209/ARTICLE/121209612?p=1&amp;tc=pg</w:t>
        </w:r>
      </w:hyperlink>
      <w:r w:rsidRPr="00ED0A6D">
        <w:t xml:space="preserve"> 6/30]//kmc</w:t>
      </w:r>
    </w:p>
    <w:p w:rsidR="007A33B1" w:rsidRPr="00ED0A6D" w:rsidRDefault="007A33B1" w:rsidP="007A33B1">
      <w:pPr>
        <w:rPr>
          <w:rStyle w:val="StyleBoldUnderline"/>
        </w:rPr>
      </w:pPr>
      <w:r w:rsidRPr="00ED0A6D">
        <w:rPr>
          <w:rStyle w:val="StyleBoldUnderline"/>
        </w:rPr>
        <w:t>Idle oil rigs are at the center of an unusual battle</w:t>
      </w:r>
      <w:r w:rsidRPr="00ED0A6D">
        <w:t xml:space="preserve"> over fish in the Gulf of Mexico.</w:t>
      </w:r>
      <w:r w:rsidRPr="00ED0A6D">
        <w:rPr>
          <w:sz w:val="12"/>
        </w:rPr>
        <w:t xml:space="preserve">¶ </w:t>
      </w:r>
      <w:r w:rsidRPr="00ED0A6D">
        <w:rPr>
          <w:rStyle w:val="StyleBoldUnderline"/>
        </w:rPr>
        <w:t>In a twist on their usual positions, oil companies and the federal agencies regulating them want to remove the old rigs, while fishermen and environmental groups are fighting to keep them in place</w:t>
      </w:r>
      <w:r w:rsidRPr="00ED0A6D">
        <w:t>.</w:t>
      </w:r>
      <w:r w:rsidRPr="00ED0A6D">
        <w:rPr>
          <w:sz w:val="12"/>
        </w:rPr>
        <w:t xml:space="preserve">¶ </w:t>
      </w:r>
      <w:r w:rsidRPr="00ED0A6D">
        <w:t xml:space="preserve">For the oil companies, the rigs pose safety and liability threats. </w:t>
      </w:r>
      <w:r w:rsidRPr="00ED0A6D">
        <w:rPr>
          <w:rStyle w:val="StyleBoldUnderline"/>
        </w:rPr>
        <w:t>Fishermen and environmentalists see them as a boon to sea life.¶ Hundreds of the rigs have stood in the same spot for decades, long enough for corals to anchor on them and draw schools of fish. Sea life on the rigs is so abundant that taking them out causes environmental and economic harm, say critics of the removal program</w:t>
      </w:r>
    </w:p>
    <w:p w:rsidR="007A33B1" w:rsidRPr="00ED0A6D" w:rsidRDefault="007A33B1" w:rsidP="007A33B1">
      <w:pPr>
        <w:pStyle w:val="Heading4"/>
      </w:pPr>
      <w:r w:rsidRPr="00ED0A6D">
        <w:t>Fracking kills the environment—Air Pollution and Water Pollution</w:t>
      </w:r>
    </w:p>
    <w:p w:rsidR="007A33B1" w:rsidRPr="00ED0A6D" w:rsidRDefault="007A33B1" w:rsidP="007A33B1">
      <w:pPr>
        <w:rPr>
          <w:sz w:val="16"/>
          <w:szCs w:val="16"/>
        </w:rPr>
      </w:pPr>
      <w:r w:rsidRPr="00ED0A6D">
        <w:rPr>
          <w:rStyle w:val="StyleStyleBold12pt"/>
        </w:rPr>
        <w:t xml:space="preserve">Hoffman 12 </w:t>
      </w:r>
      <w:r w:rsidRPr="00ED0A6D">
        <w:rPr>
          <w:sz w:val="16"/>
          <w:szCs w:val="16"/>
        </w:rPr>
        <w:t xml:space="preserve">[Joe. This case study is part of a collection of pages developed by students in the 2012 introductory-level Geology and Human Health course in the Department of Earth Sciences, Montana State University. Potential Health and Environmental Effects of Hydrofracking in the Williston Basin, Montana. </w:t>
      </w:r>
      <w:hyperlink r:id="rId66" w:history="1">
        <w:r w:rsidRPr="00ED0A6D">
          <w:rPr>
            <w:sz w:val="16"/>
            <w:szCs w:val="16"/>
          </w:rPr>
          <w:t>http://serc.carleton.edu/NAGTWorkshops/health/case_studies/hydrofracking_w.html</w:t>
        </w:r>
      </w:hyperlink>
      <w:r w:rsidRPr="00ED0A6D">
        <w:rPr>
          <w:sz w:val="16"/>
          <w:szCs w:val="16"/>
        </w:rPr>
        <w:t xml:space="preserve"> 7/1]//kmc</w:t>
      </w:r>
    </w:p>
    <w:p w:rsidR="007A33B1" w:rsidRPr="00ED0A6D" w:rsidRDefault="007A33B1" w:rsidP="007A33B1">
      <w:r w:rsidRPr="00ED0A6D">
        <w:rPr>
          <w:sz w:val="16"/>
          <w:szCs w:val="16"/>
        </w:rPr>
        <w:t>Impacts of Fracking</w:t>
      </w:r>
      <w:r w:rsidRPr="00ED0A6D">
        <w:t>¶</w:t>
      </w:r>
      <w:r w:rsidRPr="00ED0A6D">
        <w:rPr>
          <w:rStyle w:val="StyleBoldUnderline"/>
        </w:rPr>
        <w:t xml:space="preserve"> Air Pollution</w:t>
      </w:r>
      <w:r w:rsidRPr="00ED0A6D">
        <w:rPr>
          <w:sz w:val="12"/>
        </w:rPr>
        <w:t xml:space="preserve">¶ </w:t>
      </w:r>
      <w:r w:rsidRPr="00ED0A6D">
        <w:rPr>
          <w:sz w:val="16"/>
          <w:szCs w:val="16"/>
        </w:rPr>
        <w:t>Oil Rig Near Glacier National Park¶ showShow caption¶</w:t>
      </w:r>
      <w:r w:rsidRPr="00ED0A6D">
        <w:rPr>
          <w:sz w:val="12"/>
        </w:rPr>
        <w:t xml:space="preserve"> </w:t>
      </w:r>
      <w:r w:rsidRPr="00ED0A6D">
        <w:rPr>
          <w:rStyle w:val="StyleBoldUnderline"/>
        </w:rPr>
        <w:t>Methane is a main component of natural gas and is 25 times more potent in trapping heat in the atmosphere than carbon dioxide. A recent study by</w:t>
      </w:r>
      <w:r w:rsidRPr="00ED0A6D">
        <w:t xml:space="preserve"> t</w:t>
      </w:r>
      <w:r w:rsidRPr="00ED0A6D">
        <w:rPr>
          <w:sz w:val="16"/>
          <w:szCs w:val="16"/>
        </w:rPr>
        <w:t xml:space="preserve">he National Oceanic and Atmospheric Administration </w:t>
      </w:r>
      <w:r w:rsidRPr="00ED0A6D">
        <w:t>(</w:t>
      </w:r>
      <w:r w:rsidRPr="00ED0A6D">
        <w:rPr>
          <w:rStyle w:val="StyleBoldUnderline"/>
        </w:rPr>
        <w:t>NOAA)</w:t>
      </w:r>
      <w:r w:rsidRPr="00ED0A6D">
        <w:t xml:space="preserve"> </w:t>
      </w:r>
      <w:r w:rsidRPr="00ED0A6D">
        <w:rPr>
          <w:sz w:val="16"/>
          <w:szCs w:val="16"/>
        </w:rPr>
        <w:t>monitoring gas wells in Weld County, Colorado</w:t>
      </w:r>
      <w:r w:rsidRPr="00ED0A6D">
        <w:t xml:space="preserve">, </w:t>
      </w:r>
      <w:r w:rsidRPr="00ED0A6D">
        <w:rPr>
          <w:rStyle w:val="StyleBoldUnderline"/>
        </w:rPr>
        <w:t>estimated that 4 percent of the methane produced by these wells is escaping into the atmosphere</w:t>
      </w:r>
      <w:r w:rsidRPr="00ED0A6D">
        <w:t xml:space="preserve">. </w:t>
      </w:r>
      <w:r w:rsidRPr="00ED0A6D">
        <w:rPr>
          <w:rStyle w:val="StyleBoldUnderline"/>
        </w:rPr>
        <w:t>NOAA scientists found the Weld County gas wells to be equal to the carbon emissions of 1-3 million cars.¶</w:t>
      </w:r>
      <w:r w:rsidRPr="00ED0A6D">
        <w:rPr>
          <w:sz w:val="12"/>
        </w:rPr>
        <w:t xml:space="preserve"> </w:t>
      </w:r>
      <w:r w:rsidRPr="00ED0A6D">
        <w:rPr>
          <w:sz w:val="16"/>
          <w:szCs w:val="16"/>
        </w:rPr>
        <w:t>A number of other air contaminants are released through the various drilling procedures, including construction and operation of the well site,</w:t>
      </w:r>
      <w:r w:rsidRPr="00ED0A6D">
        <w:t xml:space="preserve"> </w:t>
      </w:r>
      <w:r w:rsidRPr="00ED0A6D">
        <w:rPr>
          <w:rStyle w:val="StyleBoldUnderline"/>
        </w:rPr>
        <w:t>transport of the materials and equipment, and disposal of the waste. Some of the pollutants released by drilling include: benzene, toluene, xylene and ethyl benzene (BTEX), particulate matter and dust, ground level ozone, or smog, nitrogen oxides, carbon monoxide, formaldehyde and metals contained in diesel fuel combustion—with exposure to these pollutants known to cause short-term illness, cancer, organ damage, nervous system disorders and birth defects or even death</w:t>
      </w:r>
      <w:r w:rsidRPr="00ED0A6D">
        <w:t xml:space="preserve"> .</w:t>
      </w:r>
      <w:r w:rsidRPr="00ED0A6D">
        <w:rPr>
          <w:sz w:val="16"/>
          <w:szCs w:val="16"/>
        </w:rPr>
        <w:t xml:space="preserve">¶ The Associated press recently reported that Wyoming's air quality near rural drilling sites is worse than Los Angeles'–with Wyoming ozone levels recorded at 124 parts per billion compared to the worst air day of the year for Los Angeles, at 114 parts per billion. The Environmental Protection Agency's maximum healthy limit is 75 parts per billion.¶ Jonah,Wyoming oil fields. Photo credit: J. SARTORE/NATIONAL GEOGRAPHIC STOCK, from Feb.9, 2012 article in Nature.¶ showShow caption¶ A 2007 report prepared for the Western Governor's Association, that inventoried present and future nitrogen oxide and sulfur dioxide emissions from oil and gas drilling in the west, projects Montana to experience a 310% increase in nitrogen oxide pollution (smog).¶ Crystalline silica, in the form of sand, can cause silicosis (an incurable but preventable lung disease) when inhaled by workers. </w:t>
      </w:r>
      <w:r w:rsidRPr="00ED0A6D">
        <w:rPr>
          <w:rStyle w:val="StyleBoldUnderline"/>
        </w:rPr>
        <w:t xml:space="preserve">Sand is a main ingredient used in the fracking process. The National Institute for Occupational Safety (NIOSH) collected air samples from 11 fracking sites around the country. All 11 sites exceeded relevant occupational health </w:t>
      </w:r>
      <w:r w:rsidRPr="00ED0A6D">
        <w:rPr>
          <w:rStyle w:val="StyleBoldUnderline"/>
        </w:rPr>
        <w:lastRenderedPageBreak/>
        <w:t>criteria for exposure to respirable crystalline silica</w:t>
      </w:r>
      <w:r w:rsidRPr="00ED0A6D">
        <w:t xml:space="preserve">. </w:t>
      </w:r>
      <w:r w:rsidRPr="00ED0A6D">
        <w:rPr>
          <w:rStyle w:val="StyleBoldUnderline"/>
        </w:rPr>
        <w:t>In 31% of the samples, silica concentrations exceeded the NIOSH exposure limit by a factor of 10, which means that even if workers were wearing proper respiratory equipment, they would not be adequately protected</w:t>
      </w:r>
      <w:r w:rsidRPr="00ED0A6D">
        <w:rPr>
          <w:sz w:val="16"/>
          <w:szCs w:val="16"/>
        </w:rPr>
        <w:t xml:space="preserve">. ¶ Water Pollution:¶ Construction and Transport Actvity¶ showShow caption¶ Chemical additives are used in the drilling mud, slurries and fluids required for the fracking process. </w:t>
      </w:r>
      <w:r w:rsidRPr="00ED0A6D">
        <w:rPr>
          <w:rStyle w:val="StyleBoldUnderline"/>
        </w:rPr>
        <w:t>Each well produces millions of gallons of toxic fluid containing not only the added chemicals, but other naturally occurring radioactive material, liquid hydrocarbons, brine water and heavy metals. Fissures created by the fracking process can also create underground pathways for gases, chemicals and radioactive material</w:t>
      </w:r>
      <w:r w:rsidRPr="00ED0A6D">
        <w:rPr>
          <w:sz w:val="16"/>
          <w:szCs w:val="16"/>
        </w:rPr>
        <w:t>.¶ The Environmental Protection Agency (EPA) and United States Geological Survey (USGS) have recently confirmed what residents of Pavillion, Wyoming had been claiming–that</w:t>
      </w:r>
      <w:r w:rsidRPr="00ED0A6D">
        <w:t xml:space="preserve"> </w:t>
      </w:r>
      <w:r w:rsidRPr="00ED0A6D">
        <w:rPr>
          <w:rStyle w:val="StyleBoldUnderline"/>
        </w:rPr>
        <w:t>hydrofracking had contaminated their groundwater</w:t>
      </w:r>
      <w:r w:rsidRPr="00ED0A6D">
        <w:t>.</w:t>
      </w:r>
      <w:r w:rsidRPr="00ED0A6D">
        <w:rPr>
          <w:sz w:val="16"/>
          <w:szCs w:val="16"/>
        </w:rPr>
        <w:t xml:space="preserve">¶ The Environmental Protection Agency (EPA) initially under an emergency administrative order forced three oil production companies operating on the Fort Peck Reservation, to reimburse the city of Poplar, MT for water infrastructure expenditures incurred as a result of drilling contamination. The oil companies appealed the EPA order, but were forced to rectify their violations by a federal judge.¶ Another scenario for contamination to occur is by faulty design or construction of the cement well casings–something that happened in the BP Gulf blowout disaster. </w:t>
      </w:r>
      <w:r w:rsidRPr="00ED0A6D">
        <w:rPr>
          <w:rStyle w:val="StyleBoldUnderline"/>
        </w:rPr>
        <w:t>Storage of the waste water is currently under the regulatory jurisdiction of states, many of whom have weak to nonexistent policies protecting the environment.</w:t>
      </w:r>
      <w:r w:rsidRPr="00ED0A6D">
        <w:t xml:space="preserve"> </w:t>
      </w:r>
    </w:p>
    <w:p w:rsidR="007A33B1" w:rsidRPr="00ED0A6D" w:rsidRDefault="007A33B1" w:rsidP="007A33B1">
      <w:pPr>
        <w:pStyle w:val="Heading4"/>
      </w:pPr>
      <w:r w:rsidRPr="00ED0A6D">
        <w:t>Marine Organisms have natural ways to recover from changes in habitats</w:t>
      </w:r>
    </w:p>
    <w:p w:rsidR="007A33B1" w:rsidRPr="00ED0A6D" w:rsidRDefault="007A33B1" w:rsidP="007A33B1">
      <w:pPr>
        <w:rPr>
          <w:rStyle w:val="StyleStyleBold12pt"/>
          <w:sz w:val="22"/>
        </w:rPr>
      </w:pPr>
      <w:r w:rsidRPr="00ED0A6D">
        <w:rPr>
          <w:rStyle w:val="StyleStyleBold12pt"/>
        </w:rPr>
        <w:t xml:space="preserve">ITOPF 13 </w:t>
      </w:r>
      <w:r w:rsidRPr="00ED0A6D">
        <w:rPr>
          <w:rStyle w:val="StyleStyleBold12pt"/>
          <w:b w:val="0"/>
          <w:sz w:val="22"/>
        </w:rPr>
        <w:t xml:space="preserve">(2013, The International Tanker Owners Pollution Federation, “Recovery”,   </w:t>
      </w:r>
    </w:p>
    <w:p w:rsidR="007A33B1" w:rsidRPr="00ED0A6D" w:rsidRDefault="00ED0A6D" w:rsidP="007A33B1">
      <w:hyperlink r:id="rId67" w:history="1">
        <w:r w:rsidR="007A33B1" w:rsidRPr="00ED0A6D">
          <w:rPr>
            <w:rStyle w:val="Hyperlink"/>
          </w:rPr>
          <w:t>http://www.itopf.com/marine-spills/effects/recovery/</w:t>
        </w:r>
      </w:hyperlink>
      <w:r w:rsidR="007A33B1" w:rsidRPr="00ED0A6D">
        <w:t>)</w:t>
      </w:r>
    </w:p>
    <w:p w:rsidR="007A33B1" w:rsidRPr="00ED0A6D" w:rsidRDefault="007A33B1" w:rsidP="007A33B1"/>
    <w:p w:rsidR="007A33B1" w:rsidRPr="00ED0A6D" w:rsidRDefault="007A33B1" w:rsidP="007A33B1">
      <w:r w:rsidRPr="00ED0A6D">
        <w:rPr>
          <w:rStyle w:val="StyleBoldUnderline"/>
        </w:rPr>
        <w:t xml:space="preserve">Marine organisms have varying degrees of natural resilience to changes in their habitats. The natural adaptations of populations of animals and plants to cope with environmental stress, combined with their breeding strategies, provide important mechanisms for coping with </w:t>
      </w:r>
      <w:r w:rsidRPr="00ED0A6D">
        <w:t xml:space="preserve">the daily and seasonal </w:t>
      </w:r>
      <w:r w:rsidRPr="00ED0A6D">
        <w:rPr>
          <w:rStyle w:val="StyleBoldUnderline"/>
        </w:rPr>
        <w:t>fluctuations in their habitats and for recovering from</w:t>
      </w:r>
      <w:r w:rsidRPr="00ED0A6D">
        <w:t xml:space="preserve"> predation and other </w:t>
      </w:r>
      <w:r w:rsidRPr="00ED0A6D">
        <w:rPr>
          <w:rStyle w:val="StyleBoldUnderline"/>
        </w:rPr>
        <w:t xml:space="preserve">stochastic events. </w:t>
      </w:r>
      <w:r w:rsidRPr="00ED0A6D">
        <w:t xml:space="preserve">Some natural phenomena can be highly destructive. The short-term power of hurricanes and tsunamis can easily be appreciated, as can the damage they cause. The cyclical El Niño phenomenon has major long-term consequences for marine organisms, seabirds and marine mammals throughout the entire Pacific Ocean. </w:t>
      </w:r>
      <w:r w:rsidRPr="00ED0A6D">
        <w:rPr>
          <w:rStyle w:val="StyleBoldUnderline"/>
        </w:rPr>
        <w:t>Organisms suffer under such onslaughts, but after what is often severe disruption and widespread mortality, the marine populations re-establish themselves over a period of time and this process constitutes natural recovery.</w:t>
      </w:r>
      <w:r w:rsidRPr="00ED0A6D">
        <w:t xml:space="preserve"> An </w:t>
      </w:r>
      <w:r w:rsidRPr="00ED0A6D">
        <w:rPr>
          <w:rStyle w:val="StyleBoldUnderline"/>
        </w:rPr>
        <w:t>important reproductive strategy for many marine organisms is the production of vast numbers of eggs and larvae which are released into the plankton and are widely distributed by currents.</w:t>
      </w:r>
      <w:r w:rsidRPr="00ED0A6D">
        <w:t xml:space="preserve"> This mechanism has evolved to take maximum advantage of available space and resources in marine habitats and to deal with e.g. predation. In some cases, only one or two individuals in a million actually survive through to adulthood. A less common reproductive strategy that is generally restricted to long-lived species that do not reach sexual maturity for many years is to produce relatively few, well-developed, offspring. </w:t>
      </w:r>
      <w:r w:rsidRPr="00ED0A6D">
        <w:rPr>
          <w:rStyle w:val="StyleBoldUnderline"/>
        </w:rPr>
        <w:t>These species are better adapted to stable habitats and environments and as a result, their populations are likely to take much longer to recover from the pressures of localised mortality e.g. the effects of an oil spill.</w:t>
      </w:r>
      <w:r w:rsidRPr="00ED0A6D">
        <w:t xml:space="preserve"> Whilst there may be considerable debate over what constitutes recovery, there is a widespread acceptance that natural variability in systems makes getting back to the exact pre-spill condition unlikely, and </w:t>
      </w:r>
      <w:r w:rsidRPr="00ED0A6D">
        <w:rPr>
          <w:rStyle w:val="StyleBoldUnderline"/>
        </w:rPr>
        <w:t xml:space="preserve">most current definitions of recovery focus on the re-establishment of a community </w:t>
      </w:r>
      <w:r w:rsidRPr="00ED0A6D">
        <w:t>of plants and animals</w:t>
      </w:r>
      <w:r w:rsidRPr="00ED0A6D">
        <w:rPr>
          <w:rStyle w:val="StyleBoldUnderline"/>
        </w:rPr>
        <w:t xml:space="preserve"> which are characteristic of the habitat and are functioning normally in terms of biodiversity and productivity.</w:t>
      </w:r>
    </w:p>
    <w:sectPr w:rsidR="007A33B1" w:rsidRPr="00ED0A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3CDC" w:rsidRDefault="00843CDC" w:rsidP="005F5576">
      <w:r>
        <w:separator/>
      </w:r>
    </w:p>
  </w:endnote>
  <w:endnote w:type="continuationSeparator" w:id="0">
    <w:p w:rsidR="00843CDC" w:rsidRDefault="00843CD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3CDC" w:rsidRDefault="00843CDC" w:rsidP="005F5576">
      <w:r>
        <w:separator/>
      </w:r>
    </w:p>
  </w:footnote>
  <w:footnote w:type="continuationSeparator" w:id="0">
    <w:p w:rsidR="00843CDC" w:rsidRDefault="00843CDC"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CDC"/>
    <w:rsid w:val="000022F2"/>
    <w:rsid w:val="0000459F"/>
    <w:rsid w:val="00004EB4"/>
    <w:rsid w:val="0002196C"/>
    <w:rsid w:val="00021F29"/>
    <w:rsid w:val="00022198"/>
    <w:rsid w:val="00027EED"/>
    <w:rsid w:val="0003041D"/>
    <w:rsid w:val="00033028"/>
    <w:rsid w:val="00034542"/>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E32FA"/>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63EAB"/>
    <w:rsid w:val="00471A70"/>
    <w:rsid w:val="00473A79"/>
    <w:rsid w:val="00475E03"/>
    <w:rsid w:val="00476723"/>
    <w:rsid w:val="0047798D"/>
    <w:rsid w:val="004931DE"/>
    <w:rsid w:val="004A0256"/>
    <w:rsid w:val="004A6083"/>
    <w:rsid w:val="004A6E81"/>
    <w:rsid w:val="004A7806"/>
    <w:rsid w:val="004B0545"/>
    <w:rsid w:val="004B7E46"/>
    <w:rsid w:val="004D3745"/>
    <w:rsid w:val="004D3987"/>
    <w:rsid w:val="004E294C"/>
    <w:rsid w:val="004E3132"/>
    <w:rsid w:val="004E552E"/>
    <w:rsid w:val="004E656D"/>
    <w:rsid w:val="004F0358"/>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2543"/>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05146"/>
    <w:rsid w:val="00711FE2"/>
    <w:rsid w:val="00712649"/>
    <w:rsid w:val="00714BC9"/>
    <w:rsid w:val="00723F91"/>
    <w:rsid w:val="00725623"/>
    <w:rsid w:val="007313BC"/>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3B1"/>
    <w:rsid w:val="007A3D06"/>
    <w:rsid w:val="007B383B"/>
    <w:rsid w:val="007B6AF4"/>
    <w:rsid w:val="007C0417"/>
    <w:rsid w:val="007C350D"/>
    <w:rsid w:val="007C3689"/>
    <w:rsid w:val="007C3C9B"/>
    <w:rsid w:val="007D3012"/>
    <w:rsid w:val="007D65A7"/>
    <w:rsid w:val="007E3F59"/>
    <w:rsid w:val="007E5043"/>
    <w:rsid w:val="007E5183"/>
    <w:rsid w:val="008133F9"/>
    <w:rsid w:val="00823AAC"/>
    <w:rsid w:val="00843CD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62BE1"/>
    <w:rsid w:val="00B768B6"/>
    <w:rsid w:val="00B816A3"/>
    <w:rsid w:val="00B908D1"/>
    <w:rsid w:val="00B940D1"/>
    <w:rsid w:val="00BB58BD"/>
    <w:rsid w:val="00BB6A26"/>
    <w:rsid w:val="00BC1034"/>
    <w:rsid w:val="00BE0E15"/>
    <w:rsid w:val="00BE2408"/>
    <w:rsid w:val="00BE3EC6"/>
    <w:rsid w:val="00BE5BEB"/>
    <w:rsid w:val="00BE6528"/>
    <w:rsid w:val="00C0087A"/>
    <w:rsid w:val="00C05F9D"/>
    <w:rsid w:val="00C27212"/>
    <w:rsid w:val="00C34185"/>
    <w:rsid w:val="00C352C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6FA3"/>
    <w:rsid w:val="00E27BC7"/>
    <w:rsid w:val="00E35FC9"/>
    <w:rsid w:val="00E377A4"/>
    <w:rsid w:val="00E37CE7"/>
    <w:rsid w:val="00E41346"/>
    <w:rsid w:val="00E420E9"/>
    <w:rsid w:val="00E4635D"/>
    <w:rsid w:val="00E5308B"/>
    <w:rsid w:val="00E61D76"/>
    <w:rsid w:val="00E63BC1"/>
    <w:rsid w:val="00E674DB"/>
    <w:rsid w:val="00E70912"/>
    <w:rsid w:val="00E75F28"/>
    <w:rsid w:val="00E7735A"/>
    <w:rsid w:val="00E90AA6"/>
    <w:rsid w:val="00E977B8"/>
    <w:rsid w:val="00E97AD1"/>
    <w:rsid w:val="00EA109B"/>
    <w:rsid w:val="00EA15A8"/>
    <w:rsid w:val="00EA2926"/>
    <w:rsid w:val="00EB2CDE"/>
    <w:rsid w:val="00EC1A81"/>
    <w:rsid w:val="00EC7E5C"/>
    <w:rsid w:val="00ED0A6D"/>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3D1A"/>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186B9C8-8527-47DE-A56C-83ABC7593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C352C5"/>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C352C5"/>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C352C5"/>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C352C5"/>
    <w:pPr>
      <w:keepNext/>
      <w:keepLines/>
      <w:pageBreakBefore/>
      <w:jc w:val="center"/>
      <w:outlineLvl w:val="2"/>
    </w:pPr>
    <w:rPr>
      <w:rFonts w:eastAsiaTheme="majorEastAsia" w:cstheme="majorBidi"/>
      <w:b/>
      <w:bCs/>
      <w:caps/>
      <w:sz w:val="32"/>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w:basedOn w:val="Normal"/>
    <w:next w:val="Normal"/>
    <w:link w:val="Heading4Char"/>
    <w:uiPriority w:val="4"/>
    <w:qFormat/>
    <w:rsid w:val="00C352C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352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52C5"/>
  </w:style>
  <w:style w:type="character" w:customStyle="1" w:styleId="Heading1Char">
    <w:name w:val="Heading 1 Char"/>
    <w:aliases w:val="Pocket Char"/>
    <w:basedOn w:val="DefaultParagraphFont"/>
    <w:link w:val="Heading1"/>
    <w:uiPriority w:val="1"/>
    <w:rsid w:val="00C352C5"/>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C352C5"/>
    <w:rPr>
      <w:rFonts w:ascii="Georgia" w:eastAsiaTheme="majorEastAsia" w:hAnsi="Georgia" w:cstheme="majorBidi"/>
      <w:b/>
      <w:bCs/>
      <w:caps/>
      <w:sz w:val="44"/>
      <w:szCs w:val="26"/>
      <w:u w:val="doub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uiPriority w:val="7"/>
    <w:qFormat/>
    <w:rsid w:val="00C352C5"/>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C352C5"/>
    <w:rPr>
      <w:b/>
      <w:bCs/>
    </w:rPr>
  </w:style>
  <w:style w:type="character" w:customStyle="1" w:styleId="Heading3Char">
    <w:name w:val="Heading 3 Char"/>
    <w:aliases w:val="Block Char"/>
    <w:basedOn w:val="DefaultParagraphFont"/>
    <w:link w:val="Heading3"/>
    <w:uiPriority w:val="3"/>
    <w:rsid w:val="00C352C5"/>
    <w:rPr>
      <w:rFonts w:ascii="Georgia" w:eastAsiaTheme="majorEastAsia" w:hAnsi="Georgia" w:cstheme="majorBidi"/>
      <w:b/>
      <w:bCs/>
      <w:caps/>
      <w:sz w:val="32"/>
      <w:u w:val="single"/>
    </w:rPr>
  </w:style>
  <w:style w:type="character" w:customStyle="1" w:styleId="StyleBoldUnderline">
    <w:name w:val="Style Bold Underline"/>
    <w:aliases w:val="Intense Emphasis,Underline,Style Underline,apple-style-span + 6 pt,Bold,Kern at 16 pt,Intense Emphasis1,Intense Emphasis2,Title Char,HHeading 3 + 12 pt,Cards + Font: 12 pt Char,Style,Intense Emphasis11,Intense Emphasis111"/>
    <w:basedOn w:val="DefaultParagraphFont"/>
    <w:uiPriority w:val="6"/>
    <w:qFormat/>
    <w:rsid w:val="00C352C5"/>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
    <w:basedOn w:val="StyleBold"/>
    <w:uiPriority w:val="5"/>
    <w:qFormat/>
    <w:rsid w:val="00C352C5"/>
    <w:rPr>
      <w:b/>
      <w:bCs/>
      <w:sz w:val="26"/>
      <w:u w:val="none"/>
    </w:rPr>
  </w:style>
  <w:style w:type="paragraph" w:styleId="Header">
    <w:name w:val="header"/>
    <w:basedOn w:val="Normal"/>
    <w:link w:val="HeaderChar"/>
    <w:uiPriority w:val="99"/>
    <w:semiHidden/>
    <w:rsid w:val="00C352C5"/>
    <w:pPr>
      <w:tabs>
        <w:tab w:val="center" w:pos="4680"/>
        <w:tab w:val="right" w:pos="9360"/>
      </w:tabs>
    </w:pPr>
  </w:style>
  <w:style w:type="character" w:customStyle="1" w:styleId="HeaderChar">
    <w:name w:val="Header Char"/>
    <w:basedOn w:val="DefaultParagraphFont"/>
    <w:link w:val="Header"/>
    <w:uiPriority w:val="99"/>
    <w:semiHidden/>
    <w:rsid w:val="00C352C5"/>
    <w:rPr>
      <w:rFonts w:ascii="Georgia" w:hAnsi="Georgia" w:cs="Calibri"/>
    </w:rPr>
  </w:style>
  <w:style w:type="paragraph" w:styleId="Footer">
    <w:name w:val="footer"/>
    <w:basedOn w:val="Normal"/>
    <w:link w:val="FooterChar"/>
    <w:uiPriority w:val="99"/>
    <w:semiHidden/>
    <w:rsid w:val="00C352C5"/>
    <w:pPr>
      <w:tabs>
        <w:tab w:val="center" w:pos="4680"/>
        <w:tab w:val="right" w:pos="9360"/>
      </w:tabs>
    </w:pPr>
  </w:style>
  <w:style w:type="character" w:customStyle="1" w:styleId="FooterChar">
    <w:name w:val="Footer Char"/>
    <w:basedOn w:val="DefaultParagraphFont"/>
    <w:link w:val="Footer"/>
    <w:uiPriority w:val="99"/>
    <w:semiHidden/>
    <w:rsid w:val="00C352C5"/>
    <w:rPr>
      <w:rFonts w:ascii="Georgia" w:hAnsi="Georgia" w:cs="Calibri"/>
    </w:rPr>
  </w:style>
  <w:style w:type="character" w:styleId="Hyperlink">
    <w:name w:val="Hyperlink"/>
    <w:basedOn w:val="DefaultParagraphFont"/>
    <w:uiPriority w:val="99"/>
    <w:rsid w:val="00C352C5"/>
    <w:rPr>
      <w:color w:val="auto"/>
      <w:u w:val="none"/>
    </w:rPr>
  </w:style>
  <w:style w:type="character" w:styleId="FollowedHyperlink">
    <w:name w:val="FollowedHyperlink"/>
    <w:basedOn w:val="DefaultParagraphFont"/>
    <w:uiPriority w:val="99"/>
    <w:semiHidden/>
    <w:rsid w:val="00C352C5"/>
    <w:rPr>
      <w:color w:val="auto"/>
      <w:u w: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4"/>
    <w:rsid w:val="00C352C5"/>
    <w:rPr>
      <w:rFonts w:ascii="Georgia" w:eastAsiaTheme="majorEastAsia" w:hAnsi="Georgia" w:cstheme="majorBidi"/>
      <w:b/>
      <w:bCs/>
      <w:iCs/>
      <w:sz w:val="26"/>
    </w:rPr>
  </w:style>
  <w:style w:type="character" w:customStyle="1" w:styleId="st">
    <w:name w:val="st"/>
    <w:basedOn w:val="DefaultParagraphFont"/>
    <w:rsid w:val="007A33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ia.doe.gov/oiaf/servicerpt/ogp/methodology.html" TargetMode="External"/><Relationship Id="rId18" Type="http://schemas.openxmlformats.org/officeDocument/2006/relationships/hyperlink" Target="http://theweek.com/article/index/244437/are-we-on-the-cusp-of-a-solar-energy-boom" TargetMode="External"/><Relationship Id="rId26" Type="http://schemas.openxmlformats.org/officeDocument/2006/relationships/hyperlink" Target="http://www.renewableenergyworld.com/rea/blog/post/2012/11/ppriorities-germanys-grid-and-the-market" TargetMode="External"/><Relationship Id="rId39" Type="http://schemas.openxmlformats.org/officeDocument/2006/relationships/hyperlink" Target="http://belfercenter.ksg.harvard.edu/publication/23193/us_shale_oil_boom.html//RSoni" TargetMode="External"/><Relationship Id="rId21" Type="http://schemas.openxmlformats.org/officeDocument/2006/relationships/hyperlink" Target="http://www.wired.com/images_blogs/business/2012/08/mf_naturalgas3_f.jpg" TargetMode="External"/><Relationship Id="rId34" Type="http://schemas.openxmlformats.org/officeDocument/2006/relationships/hyperlink" Target="http://www.eia.gov/todayinenergy/detail.cfm?id=16591" TargetMode="External"/><Relationship Id="rId42" Type="http://schemas.openxmlformats.org/officeDocument/2006/relationships/hyperlink" Target="http://www.scribd.com/doc/124365508/Cause-and-Effect-US-Gasoline-Prices-2013" TargetMode="External"/><Relationship Id="rId47" Type="http://schemas.openxmlformats.org/officeDocument/2006/relationships/hyperlink" Target="http://www.devonenergy.com/CorpResp/initiatives/Pages/HydraulicFracturing.aspx" TargetMode="External"/><Relationship Id="rId50" Type="http://schemas.openxmlformats.org/officeDocument/2006/relationships/hyperlink" Target="http://www.nrdc.org/oceans/offshore/files/offshore.pdf" TargetMode="External"/><Relationship Id="rId55" Type="http://schemas.openxmlformats.org/officeDocument/2006/relationships/hyperlink" Target="http://ec.europa.eu/environment/nature/info/pubs/docs/climate_change/en.pdf" TargetMode="External"/><Relationship Id="rId63" Type="http://schemas.openxmlformats.org/officeDocument/2006/relationships/hyperlink" Target="http://www.theguardian.com/environment/2012/may/15/earth-environment-wwf-rio20" TargetMode="External"/><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www.aei-ideas.org/2013/12/energy-fact-of-the-day-us-reliance-on-foreign-petroleum-has-fallen-this-year-to-a-27-year-low-of-34-thanks-to-shale-oil/" TargetMode="External"/><Relationship Id="rId29" Type="http://schemas.openxmlformats.org/officeDocument/2006/relationships/hyperlink" Target="http://www.postbulletin.com/opinion/how-s-this-for-irony-high-oil-prices-good-for/article_b286a898-b989-5cde-9325-1e9df17d9f69.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businessweek.com/ap/2012-03/D9TL1BO00.htm" TargetMode="External"/><Relationship Id="rId24" Type="http://schemas.openxmlformats.org/officeDocument/2006/relationships/hyperlink" Target="http://www.bbc.co.uk/news/science-environment-24833153" TargetMode="External"/><Relationship Id="rId32" Type="http://schemas.openxmlformats.org/officeDocument/2006/relationships/hyperlink" Target="http://www.ogj.com/index/about-us.html" TargetMode="External"/><Relationship Id="rId37" Type="http://schemas.openxmlformats.org/officeDocument/2006/relationships/hyperlink" Target="http://www.forbes.com/sites/jeffmcmahon/" TargetMode="External"/><Relationship Id="rId40" Type="http://schemas.openxmlformats.org/officeDocument/2006/relationships/hyperlink" Target="http://www.nationaljournal.com/daily/the-u-s-has-much-much-more-gas-and-oil-than-we-thought-20130430//RSoni" TargetMode="External"/><Relationship Id="rId45" Type="http://schemas.openxmlformats.org/officeDocument/2006/relationships/hyperlink" Target="http://belfercenter.ksg.harvard.edu/publication/23193/us_shale_oil_boom.html//RSoni" TargetMode="External"/><Relationship Id="rId53" Type="http://schemas.openxmlformats.org/officeDocument/2006/relationships/hyperlink" Target="http://www.newsweek.com/2014/04/11/whales-are-being-killed-noise-pollution-248069.html" TargetMode="External"/><Relationship Id="rId58" Type="http://schemas.openxmlformats.org/officeDocument/2006/relationships/hyperlink" Target="http://www.biologicaldiversity.org/species/birds/piping_plover/index.html" TargetMode="External"/><Relationship Id="rId66" Type="http://schemas.openxmlformats.org/officeDocument/2006/relationships/hyperlink" Target="http://serc.carleton.edu/NAGTWorkshops/health/case_studies/hydrofracking_w.html" TargetMode="External"/><Relationship Id="rId5" Type="http://schemas.openxmlformats.org/officeDocument/2006/relationships/settings" Target="settings.xml"/><Relationship Id="rId15" Type="http://schemas.openxmlformats.org/officeDocument/2006/relationships/hyperlink" Target="http://theweek.com/speedreads/index/263395/speedreads-the-united-states-of-too-much-debt" TargetMode="External"/><Relationship Id="rId23" Type="http://schemas.openxmlformats.org/officeDocument/2006/relationships/hyperlink" Target="http://www.economist.com/news/business/21604174-better-power-packs-will-open-road-electric-vehicles-assault-batteries" TargetMode="External"/><Relationship Id="rId28" Type="http://schemas.openxmlformats.org/officeDocument/2006/relationships/hyperlink" Target="http://www.forbes.com/sites/christopherhelman/2013/06/24/would-cheaper-gasoline-be-good-or-bad-for-america/" TargetMode="External"/><Relationship Id="rId36" Type="http://schemas.openxmlformats.org/officeDocument/2006/relationships/hyperlink" Target="http://www.bloomberg.com/news/2012-02-29/u-s-was-net-oil-product-exporter-in-2011.html" TargetMode="External"/><Relationship Id="rId49" Type="http://schemas.openxmlformats.org/officeDocument/2006/relationships/hyperlink" Target="http://oceana.org/en/our-work/stop-ocean-pollution/oil-pollution/learn-act/impacts-of-offshore-drilling" TargetMode="External"/><Relationship Id="rId57" Type="http://schemas.openxmlformats.org/officeDocument/2006/relationships/hyperlink" Target="http://www.biologicaldiversity.org/programs/public_lands/energy/dirty_energy_development/oil_and_gas/gulf_oil_spill/index.html" TargetMode="External"/><Relationship Id="rId61" Type="http://schemas.openxmlformats.org/officeDocument/2006/relationships/hyperlink" Target="http://wwf.panda.org/about_our_earth/all_publications/living_planet_report/2010_lpr/" TargetMode="External"/><Relationship Id="rId10" Type="http://schemas.openxmlformats.org/officeDocument/2006/relationships/hyperlink" Target="http://money.cnn.com/2011/04/25/news/economy/oil_drilling_gas_prices/" TargetMode="External"/><Relationship Id="rId19" Type="http://schemas.openxmlformats.org/officeDocument/2006/relationships/hyperlink" Target="http://theweek.com/speedreads/index/263345/speedreads-elon-musk-lays-out-his-vision-for-a-solar-energy-future" TargetMode="External"/><Relationship Id="rId31" Type="http://schemas.openxmlformats.org/officeDocument/2006/relationships/hyperlink" Target="http://www.nytimes.com/2014/01/25/business/us-oil-production-keeps-rising-beyond-the-forecasts.html?_r=0" TargetMode="External"/><Relationship Id="rId44" Type="http://schemas.openxmlformats.org/officeDocument/2006/relationships/hyperlink" Target="http://belfercenter.ksg.harvard.edu/publication/23193/us_shale_oil_boom.html//RSoni" TargetMode="External"/><Relationship Id="rId52" Type="http://schemas.openxmlformats.org/officeDocument/2006/relationships/hyperlink" Target="http://www.foreignpolicy.com/articles/2010/08/30/think_again_offshore_drilling" TargetMode="External"/><Relationship Id="rId60" Type="http://schemas.openxmlformats.org/officeDocument/2006/relationships/hyperlink" Target="http://gbo3.cbd.int/" TargetMode="External"/><Relationship Id="rId65" Type="http://schemas.openxmlformats.org/officeDocument/2006/relationships/hyperlink" Target="http://www.heraldtribune.com/article/20121209/ARTICLE/121209612?p=1&amp;tc=pg" TargetMode="External"/><Relationship Id="rId4" Type="http://schemas.openxmlformats.org/officeDocument/2006/relationships/styles" Target="styles.xml"/><Relationship Id="rId9" Type="http://schemas.openxmlformats.org/officeDocument/2006/relationships/hyperlink" Target="http://www.moneynews.com/StreetTalk/gasoline-oil-prices-shale/2014/05/20/id/572355/" TargetMode="External"/><Relationship Id="rId14" Type="http://schemas.openxmlformats.org/officeDocument/2006/relationships/hyperlink" Target="http://www.eia.doe.gov/oiaf/servicerpt/ogp/fig_2.html" TargetMode="External"/><Relationship Id="rId22" Type="http://schemas.openxmlformats.org/officeDocument/2006/relationships/hyperlink" Target="http://www.economist.com/blogs/freeexchange/2008/05/are_the_resource_wealthy_curse" TargetMode="External"/><Relationship Id="rId27" Type="http://schemas.openxmlformats.org/officeDocument/2006/relationships/hyperlink" Target="http://theweek.com/speedreads/index/263510/speedreads-germany-gets-50-percent-of-its-electricity-from-solar-for-the-first-time" TargetMode="External"/><Relationship Id="rId30" Type="http://schemas.openxmlformats.org/officeDocument/2006/relationships/hyperlink" Target="http://www.ft.com/intl/cms/s/0/37afc468-f48f-11e3-a143-00144feabdc0.html" TargetMode="External"/><Relationship Id="rId35" Type="http://schemas.openxmlformats.org/officeDocument/2006/relationships/hyperlink" Target="http://www.bizjournals.com/dallas/news/2013/07/16/us-shale-oil-could-reach-5-million.html?page=all" TargetMode="External"/><Relationship Id="rId43" Type="http://schemas.openxmlformats.org/officeDocument/2006/relationships/hyperlink" Target="http://belfercenter.ksg.harvard.edu/publication/23193/us_shale_oil_boom.html//RSoni" TargetMode="External"/><Relationship Id="rId48" Type="http://schemas.openxmlformats.org/officeDocument/2006/relationships/hyperlink" Target="http://www.treehugger.com/clean-technology/offshore-drilling-is-energy-worth-the-ecological-disaster-of-oil-spills.html)//JL" TargetMode="External"/><Relationship Id="rId56" Type="http://schemas.openxmlformats.org/officeDocument/2006/relationships/hyperlink" Target="http://ec.europa.eu/environment/nature/info/pubs/docs/climate_change/en.pdf" TargetMode="External"/><Relationship Id="rId64" Type="http://schemas.openxmlformats.org/officeDocument/2006/relationships/hyperlink" Target="http://books.google.com/books?hl=en&amp;lr=&amp;id=0S7vDujiSDIC&amp;oi=fnd&amp;pg=PA149&amp;dq=OCS+drilling+causes+oil+spills+-BP&amp;ots=07Ih6z-UAf&amp;sig=-JbMyKI_m7xGZReg1Mecn8SDq58" TargetMode="External"/><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www.foreignpolicy.com/articles/2010/08/30/think_again_offshore_drilling" TargetMode="External"/><Relationship Id="rId3" Type="http://schemas.openxmlformats.org/officeDocument/2006/relationships/customXml" Target="../customXml/item3.xml"/><Relationship Id="rId12" Type="http://schemas.openxmlformats.org/officeDocument/2006/relationships/hyperlink" Target="http://www.linkedin.com/company/dow-jones-newswires?trk=ppro_cprof" TargetMode="External"/><Relationship Id="rId17" Type="http://schemas.openxmlformats.org/officeDocument/2006/relationships/hyperlink" Target="http://en.wikipedia.org/wiki/Tidal_power" TargetMode="External"/><Relationship Id="rId25" Type="http://schemas.openxmlformats.org/officeDocument/2006/relationships/hyperlink" Target="http://thinkprogress.org/climate/2014/03/24/3418145/solar-grid-parity-italy-germany/" TargetMode="External"/><Relationship Id="rId33" Type="http://schemas.openxmlformats.org/officeDocument/2006/relationships/hyperlink" Target="http://www.cleveland.com/business/index.ssf/2014/06/us_shale_oil_production_growin.html" TargetMode="External"/><Relationship Id="rId38" Type="http://schemas.openxmlformats.org/officeDocument/2006/relationships/hyperlink" Target="http://online.wsj.com/news/articles/SB10001424127887324020504578398610851042612" TargetMode="External"/><Relationship Id="rId46" Type="http://schemas.openxmlformats.org/officeDocument/2006/relationships/hyperlink" Target="http://online.wsj.com/news/articles/SB10001424052702304441404577480952719124264" TargetMode="External"/><Relationship Id="rId59" Type="http://schemas.openxmlformats.org/officeDocument/2006/relationships/hyperlink" Target="http://edition.cnn.com/2010/WORLD/africa/05/10/biodiversity.loss.report/" TargetMode="External"/><Relationship Id="rId67" Type="http://schemas.openxmlformats.org/officeDocument/2006/relationships/hyperlink" Target="http://www.itopf.com/marine-spills/effects/recovery/" TargetMode="External"/><Relationship Id="rId20" Type="http://schemas.openxmlformats.org/officeDocument/2006/relationships/hyperlink" Target="http://theweek.com/speedreads/index/263345/speedreads-elon-musk-lays-out-his-vision-for-a-solar-energy-future" TargetMode="External"/><Relationship Id="rId41" Type="http://schemas.openxmlformats.org/officeDocument/2006/relationships/hyperlink" Target="http://www.evworld.com/article.cfm?storyid=1510//RSoni" TargetMode="External"/><Relationship Id="rId54" Type="http://schemas.openxmlformats.org/officeDocument/2006/relationships/hyperlink" Target="http://ec.europa.eu/environment/nature/info/pubs/docs/climate_change/en.pdf" TargetMode="External"/><Relationship Id="rId62" Type="http://schemas.openxmlformats.org/officeDocument/2006/relationships/hyperlink" Target="http://www.linkedin.com/today/post/article/20140429202027-53060352-cheer-up-5-ways-the-environment-is-getting-bett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er%20Pappas\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openxmlformats.org/package/2006/metadata/core-properties"/>
    <ds:schemaRef ds:uri="http://purl.org/dc/elements/1.1/"/>
    <ds:schemaRef ds:uri="http://schemas.microsoft.com/office/infopath/2007/PartnerControls"/>
    <ds:schemaRef ds:uri="http://www.w3.org/XML/1998/namespace"/>
    <ds:schemaRef ds:uri="http://purl.org/dc/dcmitype/"/>
    <ds:schemaRef ds:uri="http://schemas.microsoft.com/office/2006/documentManagement/types"/>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36</TotalTime>
  <Pages>69</Pages>
  <Words>45399</Words>
  <Characters>249028</Characters>
  <Application>Microsoft Office Word</Application>
  <DocSecurity>0</DocSecurity>
  <Lines>2075</Lines>
  <Paragraphs>587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293840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Pappas</dc:creator>
  <cp:keywords/>
  <dc:description/>
  <cp:lastModifiedBy>Alexander Pappas</cp:lastModifiedBy>
  <cp:revision>10</cp:revision>
  <dcterms:created xsi:type="dcterms:W3CDTF">2014-07-02T17:51:00Z</dcterms:created>
  <dcterms:modified xsi:type="dcterms:W3CDTF">2014-07-02T18:51:00Z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