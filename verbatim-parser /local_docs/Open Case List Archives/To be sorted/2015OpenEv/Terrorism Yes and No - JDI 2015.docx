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60373" w:rsidP="00360373">
      <w:pPr>
        <w:pStyle w:val="Heading1"/>
      </w:pPr>
      <w:bookmarkStart w:id="0" w:name="_GoBack"/>
      <w:bookmarkEnd w:id="0"/>
      <w:r>
        <w:t>Terrorism yes</w:t>
      </w:r>
    </w:p>
    <w:p w:rsidR="00360373" w:rsidRDefault="00360373" w:rsidP="00360373"/>
    <w:p w:rsidR="00F96531" w:rsidRDefault="00F96531" w:rsidP="00F96531">
      <w:pPr>
        <w:pStyle w:val="Heading2"/>
      </w:pPr>
      <w:r>
        <w:lastRenderedPageBreak/>
        <w:t>ISIS</w:t>
      </w:r>
    </w:p>
    <w:p w:rsidR="00360373" w:rsidRPr="00DB1F7F" w:rsidRDefault="00360373" w:rsidP="00360373">
      <w:pPr>
        <w:pStyle w:val="Heading4"/>
      </w:pPr>
      <w:r>
        <w:t>ISIS has already created nuclear weapons and dirty bombs</w:t>
      </w:r>
    </w:p>
    <w:p w:rsidR="00360373" w:rsidRPr="0051501F" w:rsidRDefault="00360373" w:rsidP="00360373">
      <w:r>
        <w:rPr>
          <w:rStyle w:val="StyleStyleBold12pt"/>
        </w:rPr>
        <w:t xml:space="preserve">Moftah 14 </w:t>
      </w:r>
      <w:r w:rsidRPr="0051501F">
        <w:t>(Lora Moftah, Political journalist from the International Business Times, “Does ISIS Have A Nuclear Weapon? Islamic State Supporter Claims Militants Have Dirty Bomb</w:t>
      </w:r>
      <w:r>
        <w:t xml:space="preserve">”, December 02, 2014, </w:t>
      </w:r>
      <w:r w:rsidRPr="0051501F">
        <w:t>http://www.ibtimes.com/does-isis-have-nuclear-weapon-islamic-state-supporter-claims-militants-have-dirty-1731890</w:t>
      </w:r>
      <w:r>
        <w:t>)</w:t>
      </w:r>
    </w:p>
    <w:p w:rsidR="00360373" w:rsidRDefault="00360373" w:rsidP="00360373">
      <w:r w:rsidRPr="00DB1F7F">
        <w:rPr>
          <w:rStyle w:val="StyleBoldUnderline"/>
          <w:highlight w:val="yellow"/>
        </w:rPr>
        <w:t>Islamic State group has</w:t>
      </w:r>
      <w:r>
        <w:t xml:space="preserve"> reportedly</w:t>
      </w:r>
      <w:r w:rsidRPr="00DB1F7F">
        <w:rPr>
          <w:rStyle w:val="StyleBoldUnderline"/>
        </w:rPr>
        <w:t xml:space="preserve"> </w:t>
      </w:r>
      <w:r w:rsidRPr="00DB1F7F">
        <w:rPr>
          <w:rStyle w:val="StyleBoldUnderline"/>
          <w:highlight w:val="yellow"/>
        </w:rPr>
        <w:t>developed a nuclear weapon made from radioactive material stolen from an Iraqi university</w:t>
      </w:r>
      <w:r>
        <w:t xml:space="preserve">, </w:t>
      </w:r>
      <w:r w:rsidRPr="00F44398">
        <w:rPr>
          <w:sz w:val="18"/>
        </w:rPr>
        <w:t xml:space="preserve">according to a militant who claims insider knowledge. Hamayun Tariq, </w:t>
      </w:r>
      <w:r w:rsidRPr="00DB1F7F">
        <w:rPr>
          <w:rStyle w:val="StyleBoldUnderline"/>
        </w:rPr>
        <w:t xml:space="preserve">a British ISIS member now based in Syria, claimed on social media that </w:t>
      </w:r>
      <w:r w:rsidRPr="00DB1F7F">
        <w:rPr>
          <w:rStyle w:val="StyleBoldUnderline"/>
          <w:highlight w:val="yellow"/>
        </w:rPr>
        <w:t>the group obtained the uranium from Mosul University and now possesses a “dirty bomb” that it is</w:t>
      </w:r>
      <w:r w:rsidRPr="00DB1F7F">
        <w:rPr>
          <w:rStyle w:val="StyleBoldUnderline"/>
        </w:rPr>
        <w:t xml:space="preserve"> now</w:t>
      </w:r>
      <w:r w:rsidRPr="00DB1F7F">
        <w:rPr>
          <w:rStyle w:val="StyleBoldUnderline"/>
          <w:highlight w:val="yellow"/>
        </w:rPr>
        <w:t xml:space="preserve"> considering detonating in a public area.</w:t>
      </w:r>
      <w:r>
        <w:t xml:space="preserve"> </w:t>
      </w:r>
      <w:r w:rsidRPr="00F44398">
        <w:rPr>
          <w:sz w:val="18"/>
        </w:rPr>
        <w:t xml:space="preserve">If true, this would confirm fears voiced by Iraq’s United Nations ambassador back in July following the seizure of 40 kilograms of uranium compounds from Mosul University. In a letter to U.N. Secretary-General Ban Ki-moon dated July 8, ambassador Mohamed Ali Alhakim warned that </w:t>
      </w:r>
      <w:r w:rsidRPr="00DB1F7F">
        <w:rPr>
          <w:rStyle w:val="StyleBoldUnderline"/>
          <w:highlight w:val="yellow"/>
        </w:rPr>
        <w:t>these materials “can be used in manufacturing weapons of mass destruction,</w:t>
      </w:r>
      <w:r>
        <w:t>” according to Reuters. "</w:t>
      </w:r>
      <w:r w:rsidRPr="00DB1F7F">
        <w:rPr>
          <w:rStyle w:val="StyleBoldUnderline"/>
          <w:highlight w:val="yellow"/>
        </w:rPr>
        <w:t>These nuclear materials, despite the limited amounts mentioned, can enable terrorist groups, with the availability of the required expertise, to use it separate or in combination with other materials in its terrorist acts</w:t>
      </w:r>
      <w:r w:rsidRPr="00DB1F7F">
        <w:rPr>
          <w:highlight w:val="yellow"/>
        </w:rPr>
        <w:t>,</w:t>
      </w:r>
      <w:r>
        <w:t>" said Alhakim.</w:t>
      </w:r>
    </w:p>
    <w:p w:rsidR="00577A30" w:rsidRDefault="00577A30" w:rsidP="00360373"/>
    <w:p w:rsidR="00577A30" w:rsidRDefault="00577A30" w:rsidP="00577A30">
      <w:pPr>
        <w:pStyle w:val="Heading4"/>
      </w:pPr>
      <w:r>
        <w:t>ISIS is likely to acquire nuclear weapons</w:t>
      </w:r>
    </w:p>
    <w:p w:rsidR="00577A30" w:rsidRPr="004132D1" w:rsidRDefault="00577A30" w:rsidP="00577A30">
      <w:pPr>
        <w:rPr>
          <w:sz w:val="16"/>
        </w:rPr>
      </w:pPr>
      <w:r>
        <w:rPr>
          <w:b/>
        </w:rPr>
        <w:t>Farhan 14</w:t>
      </w:r>
      <w:r>
        <w:t xml:space="preserve"> </w:t>
      </w:r>
      <w:r>
        <w:rPr>
          <w:sz w:val="16"/>
        </w:rPr>
        <w:t>Ahmad, Afghan Analyst and Commentator, Sharnoff’s World Views, The World Must Prevent ISIS from Obtaining Pakistani Nukes, http://www.sharnoffsglobalviews.com/isis-pakistani-nukes-419/</w:t>
      </w:r>
    </w:p>
    <w:p w:rsidR="00577A30" w:rsidRDefault="00577A30" w:rsidP="00577A30">
      <w:r>
        <w:t xml:space="preserve">The global leaders certainly understand that </w:t>
      </w:r>
      <w:r w:rsidRPr="00820209">
        <w:rPr>
          <w:highlight w:val="cyan"/>
          <w:u w:val="single"/>
        </w:rPr>
        <w:t>the extreme threat to global security is</w:t>
      </w:r>
      <w:r w:rsidRPr="00D21CDE">
        <w:rPr>
          <w:u w:val="single"/>
        </w:rPr>
        <w:t xml:space="preserve"> the risk </w:t>
      </w:r>
      <w:r w:rsidRPr="00820209">
        <w:rPr>
          <w:highlight w:val="cyan"/>
          <w:u w:val="single"/>
        </w:rPr>
        <w:t>that terrorists could get</w:t>
      </w:r>
      <w:r w:rsidRPr="00D21CDE">
        <w:rPr>
          <w:u w:val="single"/>
        </w:rPr>
        <w:t xml:space="preserve"> a hold of </w:t>
      </w:r>
      <w:r w:rsidRPr="00820209">
        <w:rPr>
          <w:highlight w:val="cyan"/>
          <w:u w:val="single"/>
        </w:rPr>
        <w:t>nuclear weapons and start new terrorism</w:t>
      </w:r>
      <w:r>
        <w:t>. Although world leaders especially Americans hold several international conferences on addressing this immediate and extreme threat</w:t>
      </w:r>
      <w:r w:rsidRPr="00D21CDE">
        <w:rPr>
          <w:u w:val="single"/>
        </w:rPr>
        <w:t xml:space="preserve">, </w:t>
      </w:r>
      <w:r w:rsidRPr="00820209">
        <w:rPr>
          <w:highlight w:val="cyan"/>
          <w:u w:val="single"/>
        </w:rPr>
        <w:t>there is no guarantee that</w:t>
      </w:r>
      <w:r w:rsidRPr="00D21CDE">
        <w:rPr>
          <w:u w:val="single"/>
        </w:rPr>
        <w:t xml:space="preserve"> terrorist organization such as </w:t>
      </w:r>
      <w:r w:rsidRPr="00820209">
        <w:rPr>
          <w:highlight w:val="cyan"/>
          <w:u w:val="single"/>
        </w:rPr>
        <w:t>ISIS won’t acquire nuclear</w:t>
      </w:r>
      <w:r w:rsidRPr="00D21CDE">
        <w:rPr>
          <w:u w:val="single"/>
        </w:rPr>
        <w:t xml:space="preserve"> </w:t>
      </w:r>
      <w:r w:rsidRPr="00820209">
        <w:rPr>
          <w:highlight w:val="cyan"/>
          <w:u w:val="single"/>
        </w:rPr>
        <w:t>weapons</w:t>
      </w:r>
      <w:r w:rsidRPr="00D21CDE">
        <w:rPr>
          <w:highlight w:val="cyan"/>
        </w:rPr>
        <w:t xml:space="preserve">. </w:t>
      </w:r>
      <w:r w:rsidRPr="00D21CDE">
        <w:rPr>
          <w:highlight w:val="cyan"/>
          <w:u w:val="single"/>
        </w:rPr>
        <w:t>Al-Qaeda struggled</w:t>
      </w:r>
      <w:r>
        <w:t xml:space="preserve"> for several years </w:t>
      </w:r>
      <w:r w:rsidRPr="00D21CDE">
        <w:rPr>
          <w:highlight w:val="cyan"/>
          <w:u w:val="single"/>
        </w:rPr>
        <w:t>to obtain nuclear and chemical weapons but they failed</w:t>
      </w:r>
      <w:r>
        <w:t xml:space="preserve">. However, </w:t>
      </w:r>
      <w:r w:rsidRPr="00820209">
        <w:rPr>
          <w:highlight w:val="cyan"/>
          <w:u w:val="single"/>
        </w:rPr>
        <w:t>ISIS is much stronger than Al-Qaeda</w:t>
      </w:r>
      <w:r w:rsidRPr="00D21CDE">
        <w:rPr>
          <w:u w:val="single"/>
        </w:rPr>
        <w:t xml:space="preserve"> </w:t>
      </w:r>
      <w:r w:rsidRPr="00820209">
        <w:rPr>
          <w:highlight w:val="cyan"/>
          <w:u w:val="single"/>
        </w:rPr>
        <w:t>and was able to hold</w:t>
      </w:r>
      <w:r w:rsidRPr="00D21CDE">
        <w:rPr>
          <w:u w:val="single"/>
        </w:rPr>
        <w:t xml:space="preserve"> some sort of </w:t>
      </w:r>
      <w:r w:rsidRPr="00820209">
        <w:rPr>
          <w:highlight w:val="cyan"/>
          <w:u w:val="single"/>
        </w:rPr>
        <w:t xml:space="preserve">chemical weapons </w:t>
      </w:r>
      <w:r w:rsidRPr="00820209">
        <w:rPr>
          <w:u w:val="single"/>
        </w:rPr>
        <w:t>in Iraq</w:t>
      </w:r>
      <w:r>
        <w:t xml:space="preserve"> which they used against the Kurds.</w:t>
      </w:r>
    </w:p>
    <w:p w:rsidR="00577A30" w:rsidRDefault="00577A30" w:rsidP="00577A30">
      <w:pPr>
        <w:pStyle w:val="Heading4"/>
      </w:pPr>
      <w:r>
        <w:t>Stolen radioactive material from Iraq by ISIS could be used for WMD</w:t>
      </w:r>
    </w:p>
    <w:p w:rsidR="00577A30" w:rsidRPr="00A81CF6" w:rsidRDefault="00577A30" w:rsidP="00577A30">
      <w:pPr>
        <w:rPr>
          <w:sz w:val="16"/>
        </w:rPr>
      </w:pPr>
      <w:r>
        <w:rPr>
          <w:b/>
        </w:rPr>
        <w:t>Moftah 14</w:t>
      </w:r>
      <w:r>
        <w:rPr>
          <w:sz w:val="16"/>
        </w:rPr>
        <w:t xml:space="preserve">  Lora, New York Reporter and Journalist, International Business Times, Does ISIS Have A Nuclear Weapon? Islamic State Supporter Claims Militants Have Dirty Bomb, </w:t>
      </w:r>
      <w:r w:rsidRPr="00620F5E">
        <w:rPr>
          <w:sz w:val="16"/>
        </w:rPr>
        <w:t>http://www.ibtimes.com/does-isis-have-nuclear-weapon-islamic-state-supporter-claims-militants-have-dirty-1731890</w:t>
      </w:r>
    </w:p>
    <w:p w:rsidR="00577A30" w:rsidRDefault="00577A30" w:rsidP="00577A30">
      <w:r w:rsidRPr="00133211">
        <w:rPr>
          <w:highlight w:val="cyan"/>
          <w:u w:val="single"/>
        </w:rPr>
        <w:t>Islamic State</w:t>
      </w:r>
      <w:r w:rsidRPr="00133211">
        <w:rPr>
          <w:u w:val="single"/>
        </w:rPr>
        <w:t xml:space="preserve"> group </w:t>
      </w:r>
      <w:r w:rsidRPr="00133211">
        <w:rPr>
          <w:highlight w:val="cyan"/>
          <w:u w:val="single"/>
        </w:rPr>
        <w:t>has reportedly developed</w:t>
      </w:r>
      <w:r w:rsidRPr="00133211">
        <w:rPr>
          <w:u w:val="single"/>
        </w:rPr>
        <w:t xml:space="preserve"> </w:t>
      </w:r>
      <w:r w:rsidRPr="00133211">
        <w:rPr>
          <w:highlight w:val="cyan"/>
          <w:u w:val="single"/>
        </w:rPr>
        <w:t>a nuclear weapon made from radioactive material stolen from an Iraqi university</w:t>
      </w:r>
      <w:r w:rsidRPr="00133211">
        <w:rPr>
          <w:highlight w:val="cyan"/>
        </w:rPr>
        <w:t>,</w:t>
      </w:r>
      <w:r>
        <w:t xml:space="preserve"> according to a militant who claims insider knowledge</w:t>
      </w:r>
      <w:r w:rsidRPr="00133211">
        <w:rPr>
          <w:u w:val="single"/>
        </w:rPr>
        <w:t xml:space="preserve">. Hamayun Tariq, </w:t>
      </w:r>
      <w:r w:rsidRPr="00133211">
        <w:rPr>
          <w:highlight w:val="cyan"/>
          <w:u w:val="single"/>
        </w:rPr>
        <w:t>a British ISIS member</w:t>
      </w:r>
      <w:r w:rsidRPr="00133211">
        <w:rPr>
          <w:u w:val="single"/>
        </w:rPr>
        <w:t xml:space="preserve"> now based </w:t>
      </w:r>
      <w:r w:rsidRPr="00133211">
        <w:rPr>
          <w:highlight w:val="cyan"/>
          <w:u w:val="single"/>
        </w:rPr>
        <w:t>in Syria</w:t>
      </w:r>
      <w:r w:rsidRPr="00133211">
        <w:rPr>
          <w:u w:val="single"/>
        </w:rPr>
        <w:t xml:space="preserve">, </w:t>
      </w:r>
      <w:r w:rsidRPr="00133211">
        <w:rPr>
          <w:highlight w:val="cyan"/>
          <w:u w:val="single"/>
        </w:rPr>
        <w:t>claimed</w:t>
      </w:r>
      <w:r w:rsidRPr="00133211">
        <w:rPr>
          <w:u w:val="single"/>
        </w:rPr>
        <w:t xml:space="preserve"> on social media </w:t>
      </w:r>
      <w:r w:rsidRPr="00133211">
        <w:rPr>
          <w:highlight w:val="cyan"/>
          <w:u w:val="single"/>
        </w:rPr>
        <w:t>that the group obtained the uranium</w:t>
      </w:r>
      <w:r w:rsidRPr="00133211">
        <w:rPr>
          <w:u w:val="single"/>
        </w:rPr>
        <w:t xml:space="preserve"> from Mosul University </w:t>
      </w:r>
      <w:r w:rsidRPr="00133211">
        <w:rPr>
          <w:highlight w:val="cyan"/>
          <w:u w:val="single"/>
        </w:rPr>
        <w:t>and now possesses a “dirty bomb</w:t>
      </w:r>
      <w:r w:rsidRPr="00A81CF6">
        <w:rPr>
          <w:highlight w:val="cyan"/>
          <w:u w:val="single"/>
        </w:rPr>
        <w:t>” that it is now considering detonating</w:t>
      </w:r>
      <w:r w:rsidRPr="00133211">
        <w:rPr>
          <w:u w:val="single"/>
        </w:rPr>
        <w:t xml:space="preserve"> in a public area.</w:t>
      </w:r>
      <w:r>
        <w:t xml:space="preserve"> If true, </w:t>
      </w:r>
      <w:r w:rsidRPr="00A81CF6">
        <w:rPr>
          <w:highlight w:val="cyan"/>
          <w:u w:val="single"/>
        </w:rPr>
        <w:t>this would confirm fears</w:t>
      </w:r>
      <w:r>
        <w:t xml:space="preserve"> voiced by Iraq’s United Nations ambassador back </w:t>
      </w:r>
      <w:r w:rsidRPr="00133211">
        <w:rPr>
          <w:u w:val="single"/>
        </w:rPr>
        <w:t xml:space="preserve">in July </w:t>
      </w:r>
      <w:r w:rsidRPr="00A81CF6">
        <w:rPr>
          <w:highlight w:val="cyan"/>
          <w:u w:val="single"/>
        </w:rPr>
        <w:t>following the seizure of 40 kilograms of uranium compounds from Mosul University</w:t>
      </w:r>
      <w:r>
        <w:t xml:space="preserve">. In a letter to U.N. </w:t>
      </w:r>
      <w:r w:rsidRPr="00133211">
        <w:rPr>
          <w:u w:val="single"/>
        </w:rPr>
        <w:t>Secretary-General Ban Ki-moon</w:t>
      </w:r>
      <w:r>
        <w:t xml:space="preserve"> dated July 8, </w:t>
      </w:r>
      <w:r w:rsidRPr="00A81CF6">
        <w:rPr>
          <w:highlight w:val="cyan"/>
          <w:u w:val="single"/>
        </w:rPr>
        <w:t>ambassador Mohamed Ali Alhakim</w:t>
      </w:r>
      <w:r w:rsidRPr="00A81CF6">
        <w:rPr>
          <w:highlight w:val="cyan"/>
        </w:rPr>
        <w:t xml:space="preserve"> </w:t>
      </w:r>
      <w:r w:rsidRPr="00A81CF6">
        <w:rPr>
          <w:highlight w:val="cyan"/>
          <w:u w:val="single"/>
        </w:rPr>
        <w:t>warned that these materials “can be used in manufacturing weapons of mass destruction</w:t>
      </w:r>
      <w:r>
        <w:t>,” according to Reuters. "These nuclear materials, despite the limited amounts mentioned, can enable terrorist groups, with the availability of the required expertise, to use it separate or in combination with other materials in its terrorist acts," said Alhakim.</w:t>
      </w:r>
    </w:p>
    <w:p w:rsidR="00577A30" w:rsidRDefault="00577A30" w:rsidP="00577A30">
      <w:pPr>
        <w:pStyle w:val="Heading4"/>
      </w:pPr>
      <w:r w:rsidRPr="00577A30">
        <w:lastRenderedPageBreak/>
        <w:t>Isis is in possession of WMD’s—includes Biological, nuclear, and other radioactive weapons</w:t>
      </w:r>
    </w:p>
    <w:p w:rsidR="00577A30" w:rsidRPr="00577A30" w:rsidRDefault="00577A30" w:rsidP="00577A30"/>
    <w:p w:rsidR="00577A30" w:rsidRPr="000E5486" w:rsidRDefault="00577A30" w:rsidP="00577A30">
      <w:r w:rsidRPr="000E5486">
        <w:rPr>
          <w:rStyle w:val="StyleStyleBold12pt"/>
        </w:rPr>
        <w:t>Withnall 15</w:t>
      </w:r>
      <w:r>
        <w:t xml:space="preserve"> </w:t>
      </w:r>
      <w:r w:rsidRPr="000E5486">
        <w:t>(Adam Withnall, 6-10-2015, "Isis has now seized enough radioactive material to build a 'dirty bomb', Australia warns," http://www.independent.co.uk/news/world/middle-east/isiss-dirty-bomb-jihadists-have-seized-enough-radioactive-material-to-build-their-first-wmd-10309220.html, Date Accessed: 7-3-2015)</w:t>
      </w:r>
    </w:p>
    <w:p w:rsidR="00577A30" w:rsidRPr="00577A30" w:rsidRDefault="00577A30" w:rsidP="00577A30">
      <w:pPr>
        <w:rPr>
          <w:sz w:val="18"/>
        </w:rPr>
      </w:pPr>
      <w:r w:rsidRPr="000E5486">
        <w:rPr>
          <w:rStyle w:val="StyleBoldUnderline"/>
        </w:rPr>
        <w:t xml:space="preserve">The Isis militant group has seized enough radioactive material from government facilities to suggest it has the capacity to build a large and devastating “dirty” bomb, according to </w:t>
      </w:r>
      <w:r>
        <w:t xml:space="preserve">Australian </w:t>
      </w:r>
      <w:r w:rsidRPr="000E5486">
        <w:rPr>
          <w:rStyle w:val="StyleBoldUnderline"/>
        </w:rPr>
        <w:t>intelligence reports. Isis declared its ambition to develop weapons of mass destruction in the most recent edition of its propaganda magazine</w:t>
      </w:r>
      <w:r>
        <w:t xml:space="preserve"> Dabiq</w:t>
      </w:r>
      <w:r w:rsidRPr="000E5486">
        <w:rPr>
          <w:rStyle w:val="StyleBoldUnderline"/>
        </w:rPr>
        <w:t>, and Indian defence officials have previously warned of the possibility the militants could acquire a nuclear weapon from Pakistan</w:t>
      </w:r>
      <w:r>
        <w:t xml:space="preserve">. According to the Australian foreign minister, Julie Bishop, </w:t>
      </w:r>
      <w:r w:rsidRPr="000E5486">
        <w:rPr>
          <w:rStyle w:val="StyleBoldUnderline"/>
        </w:rPr>
        <w:t xml:space="preserve">Nato has expressed deep concerns about the materials seized by Isis from research centres and hospitals that would normally only be available to governments. The threat of Isis’s radioactive and biological weapons stockpile </w:t>
      </w:r>
      <w:r w:rsidRPr="000E5486">
        <w:t>was so severe</w:t>
      </w:r>
      <w:r>
        <w:t xml:space="preserve"> that the Australia Group, a 40-nation bloc dedicated to ending the use of chemical weapons, held a session on the subject at its summit in Perth last week. “</w:t>
      </w:r>
      <w:r w:rsidRPr="000E5486">
        <w:rPr>
          <w:rStyle w:val="StyleBoldUnderline"/>
        </w:rPr>
        <w:t>This is really worrying</w:t>
      </w:r>
      <w:r>
        <w:t xml:space="preserve"> them,” </w:t>
      </w:r>
      <w:r w:rsidRPr="00577A30">
        <w:rPr>
          <w:sz w:val="18"/>
        </w:rPr>
        <w:t>Ms Bishop said in an interview with The Australian. Julie Bishop, Australia's Minister for Foreign Affairs When they swept across territory in Syria and Iraq, she said, “the insurgents did not just clear out the cash from local banks”. Last week Ms Bishop spoke at the Australia Group meeting about fears Isis was weaponising poisonous gases such as chlorine. And speaking to The Australian, she confirmed that the concerns she was raising stemmed from reports filed by the Australian department of defence as well the foreign office</w:t>
      </w:r>
      <w:r>
        <w:t xml:space="preserve">. </w:t>
      </w:r>
      <w:r w:rsidRPr="000E5486">
        <w:rPr>
          <w:rStyle w:val="StyleBoldUnderline"/>
        </w:rPr>
        <w:t>The growing concerns about Isis’s development of weapons of mass destruction come at a time when experts fear the militant group will be “more active than ever”</w:t>
      </w:r>
      <w:r>
        <w:t xml:space="preserve"> </w:t>
      </w:r>
      <w:r w:rsidRPr="00577A30">
        <w:rPr>
          <w:sz w:val="18"/>
        </w:rPr>
        <w:t>to mark the start of Ramadan and the one-year anniversary of its declaration of a “caliphate”. Isis said it was changing its name to “Islamic State” following the first public address by its leader Abu Bakr al-Baghdadi in Mosul on 29 June last year, and the US-based Institute for the Study of War has noted that the group usually reserves its major operations to coincide with the Islamic holy month.</w:t>
      </w:r>
    </w:p>
    <w:p w:rsidR="00577A30" w:rsidRDefault="00577A30" w:rsidP="00577A30">
      <w:pPr>
        <w:pStyle w:val="Heading4"/>
      </w:pPr>
      <w:r>
        <w:t>ISIS is financially capable of obtaining nuclear weapons</w:t>
      </w:r>
    </w:p>
    <w:p w:rsidR="00577A30" w:rsidRPr="0093386F" w:rsidRDefault="00577A30" w:rsidP="00577A30">
      <w:pPr>
        <w:rPr>
          <w:sz w:val="16"/>
        </w:rPr>
      </w:pPr>
      <w:r>
        <w:rPr>
          <w:b/>
        </w:rPr>
        <w:t xml:space="preserve">Fox 15 </w:t>
      </w:r>
      <w:r>
        <w:rPr>
          <w:sz w:val="16"/>
        </w:rPr>
        <w:t>ISIS magazine, FOX News Insider, ISIS Magazine: Terror Army Could Buy Nuclear Weapon From Pakistan, http://insider.foxnews.com/2015/05/26/isis-magazine-terror-army-could-buy-nuclear-weapon-pakistan</w:t>
      </w:r>
    </w:p>
    <w:p w:rsidR="00577A30" w:rsidRDefault="00577A30" w:rsidP="00577A30">
      <w:pPr>
        <w:rPr>
          <w:u w:val="single"/>
        </w:rPr>
      </w:pPr>
      <w:r w:rsidRPr="00E93EDF">
        <w:rPr>
          <w:u w:val="single"/>
        </w:rPr>
        <w:t xml:space="preserve">An article in the official magazine of </w:t>
      </w:r>
      <w:r w:rsidRPr="0093386F">
        <w:rPr>
          <w:highlight w:val="cyan"/>
          <w:u w:val="single"/>
        </w:rPr>
        <w:t>ISIS claims that the terror army has the financial wherewithal to purchase a nuclear weapon,</w:t>
      </w:r>
      <w:r>
        <w:t xml:space="preserve"> possibly </w:t>
      </w:r>
      <w:r w:rsidRPr="0093386F">
        <w:rPr>
          <w:highlight w:val="cyan"/>
          <w:u w:val="single"/>
        </w:rPr>
        <w:t>from</w:t>
      </w:r>
      <w:r w:rsidRPr="00E93EDF">
        <w:rPr>
          <w:u w:val="single"/>
        </w:rPr>
        <w:t xml:space="preserve"> corrupt </w:t>
      </w:r>
      <w:r w:rsidRPr="0093386F">
        <w:rPr>
          <w:u w:val="single"/>
        </w:rPr>
        <w:t xml:space="preserve">officials in </w:t>
      </w:r>
      <w:r w:rsidRPr="0093386F">
        <w:rPr>
          <w:highlight w:val="cyan"/>
          <w:u w:val="single"/>
        </w:rPr>
        <w:t>Pakistan</w:t>
      </w:r>
      <w:r>
        <w:t xml:space="preserve">. </w:t>
      </w:r>
      <w:r w:rsidRPr="00E93EDF">
        <w:rPr>
          <w:u w:val="single"/>
        </w:rPr>
        <w:t>The article</w:t>
      </w:r>
      <w:r>
        <w:t xml:space="preserve"> in Dabiq </w:t>
      </w:r>
      <w:r w:rsidRPr="00E93EDF">
        <w:rPr>
          <w:u w:val="single"/>
        </w:rPr>
        <w:t>was written last week under the name of British photojournalist John Cantlie, who's been held by ISIS for the last two years.</w:t>
      </w:r>
      <w:r>
        <w:t xml:space="preserve"> </w:t>
      </w:r>
      <w:r w:rsidRPr="00577A30">
        <w:rPr>
          <w:sz w:val="18"/>
        </w:rPr>
        <w:t xml:space="preserve">If a nuclear weapon cannot be obtained, the article suggests ISIS look into procuring a few thousand tons of ammonium nitrate explosives. Meantime, new photos show the terror army's rapidly growing arsenal of guns, ammo and explosives, seized when Iraqi forces fled Ramadi. Brian Kilmeade discussed these troubling developments with Lt. Col. Tony Shaffer, senior fellow at the London Center for Policy Research. Shaffer said </w:t>
      </w:r>
      <w:r w:rsidRPr="0093386F">
        <w:rPr>
          <w:highlight w:val="cyan"/>
          <w:u w:val="single"/>
        </w:rPr>
        <w:t>the nuclear threat from ISIS is "very real</w:t>
      </w:r>
      <w:r w:rsidRPr="0093386F">
        <w:rPr>
          <w:u w:val="single"/>
        </w:rPr>
        <w:t>,"</w:t>
      </w:r>
      <w:r>
        <w:t xml:space="preserve"> </w:t>
      </w:r>
      <w:r w:rsidRPr="0093386F">
        <w:rPr>
          <w:u w:val="single"/>
        </w:rPr>
        <w:t xml:space="preserve">adding that </w:t>
      </w:r>
      <w:r w:rsidRPr="0093386F">
        <w:rPr>
          <w:highlight w:val="cyan"/>
          <w:u w:val="single"/>
        </w:rPr>
        <w:t>al Qaeda went down this path years ago</w:t>
      </w:r>
      <w:r>
        <w:t xml:space="preserve">. Shaffer said </w:t>
      </w:r>
      <w:r w:rsidRPr="0093386F">
        <w:rPr>
          <w:highlight w:val="cyan"/>
          <w:u w:val="single"/>
        </w:rPr>
        <w:t xml:space="preserve">al Qaeda was only one-tenth as smart as ISIS and </w:t>
      </w:r>
      <w:r w:rsidRPr="0093386F">
        <w:rPr>
          <w:u w:val="single"/>
        </w:rPr>
        <w:t xml:space="preserve">about </w:t>
      </w:r>
      <w:r w:rsidRPr="0093386F">
        <w:rPr>
          <w:highlight w:val="cyan"/>
          <w:u w:val="single"/>
        </w:rPr>
        <w:t>one one-hundredth as well financed</w:t>
      </w:r>
      <w:r>
        <w:t xml:space="preserve">. He argued that </w:t>
      </w:r>
      <w:r w:rsidRPr="0093386F">
        <w:rPr>
          <w:highlight w:val="cyan"/>
          <w:u w:val="single"/>
        </w:rPr>
        <w:t>if Iran obtains a nuclear weapon</w:t>
      </w:r>
      <w:r>
        <w:t xml:space="preserve">, </w:t>
      </w:r>
      <w:r w:rsidRPr="0093386F">
        <w:rPr>
          <w:highlight w:val="cyan"/>
          <w:u w:val="single"/>
        </w:rPr>
        <w:t>it's going to</w:t>
      </w:r>
      <w:r w:rsidRPr="0093386F">
        <w:rPr>
          <w:u w:val="single"/>
        </w:rPr>
        <w:t xml:space="preserve"> cause proliferation</w:t>
      </w:r>
      <w:r>
        <w:t xml:space="preserve"> throughout the Middle East</w:t>
      </w:r>
      <w:r w:rsidRPr="0093386F">
        <w:rPr>
          <w:highlight w:val="cyan"/>
        </w:rPr>
        <w:t xml:space="preserve">, </w:t>
      </w:r>
      <w:r w:rsidRPr="0093386F">
        <w:rPr>
          <w:highlight w:val="cyan"/>
          <w:u w:val="single"/>
        </w:rPr>
        <w:t>increas</w:t>
      </w:r>
      <w:r w:rsidRPr="0093386F">
        <w:rPr>
          <w:u w:val="single"/>
        </w:rPr>
        <w:t xml:space="preserve">ing </w:t>
      </w:r>
      <w:r w:rsidRPr="0093386F">
        <w:rPr>
          <w:highlight w:val="cyan"/>
          <w:u w:val="single"/>
        </w:rPr>
        <w:t>the chance that ISIS can get a nuclear device.</w:t>
      </w:r>
      <w:r w:rsidRPr="0093386F">
        <w:rPr>
          <w:u w:val="single"/>
        </w:rPr>
        <w:t xml:space="preserve"> </w:t>
      </w:r>
      <w:r>
        <w:t>"</w:t>
      </w:r>
      <w:r w:rsidRPr="00577A30">
        <w:rPr>
          <w:sz w:val="18"/>
        </w:rPr>
        <w:t xml:space="preserve">They're available. Last time I checked on the black market, these things run about 400 million dollars per warhead. So, ya know, it's there," said Shaffer. He agreed </w:t>
      </w:r>
      <w:r>
        <w:t xml:space="preserve">that </w:t>
      </w:r>
      <w:r w:rsidRPr="0093386F">
        <w:rPr>
          <w:highlight w:val="cyan"/>
          <w:u w:val="single"/>
        </w:rPr>
        <w:t>ISIS will only have</w:t>
      </w:r>
      <w:r w:rsidRPr="0093386F">
        <w:rPr>
          <w:u w:val="single"/>
        </w:rPr>
        <w:t xml:space="preserve"> more </w:t>
      </w:r>
      <w:r w:rsidRPr="0093386F">
        <w:rPr>
          <w:highlight w:val="cyan"/>
          <w:u w:val="single"/>
        </w:rPr>
        <w:t>money</w:t>
      </w:r>
      <w:r w:rsidRPr="0093386F">
        <w:rPr>
          <w:u w:val="single"/>
        </w:rPr>
        <w:t xml:space="preserve"> flowing in </w:t>
      </w:r>
      <w:r w:rsidRPr="0093386F">
        <w:rPr>
          <w:highlight w:val="cyan"/>
          <w:u w:val="single"/>
        </w:rPr>
        <w:t>if they continue to control territory in Iraq and Syria</w:t>
      </w:r>
      <w:r w:rsidRPr="0093386F">
        <w:rPr>
          <w:u w:val="single"/>
        </w:rPr>
        <w:t xml:space="preserve"> and can tax and extort the local populations. Reports </w:t>
      </w:r>
      <w:r w:rsidRPr="0093386F">
        <w:rPr>
          <w:highlight w:val="cyan"/>
          <w:u w:val="single"/>
        </w:rPr>
        <w:t>last summer</w:t>
      </w:r>
      <w:r w:rsidRPr="0093386F">
        <w:rPr>
          <w:u w:val="single"/>
        </w:rPr>
        <w:t xml:space="preserve"> estimated that </w:t>
      </w:r>
      <w:r w:rsidRPr="0093386F">
        <w:rPr>
          <w:highlight w:val="cyan"/>
          <w:u w:val="single"/>
        </w:rPr>
        <w:t>ISIS had</w:t>
      </w:r>
      <w:r w:rsidRPr="0093386F">
        <w:rPr>
          <w:u w:val="single"/>
        </w:rPr>
        <w:t xml:space="preserve"> amassed </w:t>
      </w:r>
      <w:r w:rsidRPr="0093386F">
        <w:rPr>
          <w:highlight w:val="cyan"/>
          <w:u w:val="single"/>
        </w:rPr>
        <w:t>around $2 billion in assets</w:t>
      </w:r>
      <w:r w:rsidRPr="0093386F">
        <w:rPr>
          <w:u w:val="single"/>
        </w:rPr>
        <w:t>.</w:t>
      </w:r>
    </w:p>
    <w:p w:rsidR="00577A30" w:rsidRDefault="00577A30" w:rsidP="00360373"/>
    <w:p w:rsidR="000757D3" w:rsidRDefault="000757D3" w:rsidP="00360373"/>
    <w:p w:rsidR="00F96531" w:rsidRDefault="00F96531" w:rsidP="00F96531">
      <w:pPr>
        <w:pStyle w:val="Heading2"/>
      </w:pPr>
      <w:r>
        <w:lastRenderedPageBreak/>
        <w:t>AQ</w:t>
      </w:r>
    </w:p>
    <w:p w:rsidR="00F96531" w:rsidRDefault="00F96531" w:rsidP="00F96531">
      <w:pPr>
        <w:pStyle w:val="Heading4"/>
      </w:pPr>
      <w:r w:rsidRPr="00E567E7">
        <w:t>Al-Qaeda is still a threat to our world—expansion on the rise</w:t>
      </w:r>
    </w:p>
    <w:p w:rsidR="00F96531" w:rsidRPr="00E567E7" w:rsidRDefault="00F96531" w:rsidP="00F96531"/>
    <w:p w:rsidR="00F96531" w:rsidRPr="00C966CD" w:rsidRDefault="00F96531" w:rsidP="00F96531">
      <w:pPr>
        <w:tabs>
          <w:tab w:val="left" w:pos="14400"/>
        </w:tabs>
        <w:rPr>
          <w:rStyle w:val="StyleStyleBold12pt"/>
          <w:b w:val="0"/>
          <w:sz w:val="16"/>
        </w:rPr>
      </w:pPr>
      <w:r>
        <w:rPr>
          <w:rStyle w:val="StyleStyleBold12pt"/>
        </w:rPr>
        <w:t xml:space="preserve">Berman ’14 </w:t>
      </w:r>
      <w:r>
        <w:rPr>
          <w:rStyle w:val="StyleStyleBold12pt"/>
          <w:sz w:val="16"/>
        </w:rPr>
        <w:t xml:space="preserve">[Ilan, </w:t>
      </w:r>
      <w:r w:rsidRPr="004E0014">
        <w:rPr>
          <w:rFonts w:asciiTheme="minorHAnsi" w:hAnsiTheme="minorHAnsi"/>
          <w:color w:val="333333"/>
          <w:sz w:val="16"/>
          <w:szCs w:val="16"/>
          <w:shd w:val="clear" w:color="auto" w:fill="FFFFFF"/>
        </w:rPr>
        <w:t>vice president of the American Foreign Policy Council, in Washington, and co-editor of the council’s ongoing World Almanac of Islamism project</w:t>
      </w:r>
      <w:r>
        <w:rPr>
          <w:rFonts w:asciiTheme="minorHAnsi" w:hAnsiTheme="minorHAnsi"/>
          <w:color w:val="333333"/>
          <w:sz w:val="16"/>
          <w:szCs w:val="16"/>
          <w:shd w:val="clear" w:color="auto" w:fill="FFFFFF"/>
        </w:rPr>
        <w:t xml:space="preserve">, May/June 2014, World Affairs, </w:t>
      </w:r>
      <w:r w:rsidRPr="004E0014">
        <w:rPr>
          <w:rFonts w:asciiTheme="minorHAnsi" w:hAnsiTheme="minorHAnsi"/>
          <w:color w:val="333333"/>
          <w:sz w:val="16"/>
          <w:szCs w:val="16"/>
          <w:shd w:val="clear" w:color="auto" w:fill="FFFFFF"/>
        </w:rPr>
        <w:t>http://www.worldaffairsjournal.org/article/once-and-future-threat-al-qaeda-hardly-dead</w:t>
      </w:r>
      <w:r>
        <w:rPr>
          <w:rFonts w:asciiTheme="minorHAnsi" w:hAnsiTheme="minorHAnsi"/>
          <w:color w:val="333333"/>
          <w:sz w:val="16"/>
          <w:szCs w:val="16"/>
          <w:shd w:val="clear" w:color="auto" w:fill="FFFFFF"/>
        </w:rPr>
        <w:t>]</w:t>
      </w:r>
    </w:p>
    <w:p w:rsidR="00F96531" w:rsidRDefault="00F96531" w:rsidP="00F96531">
      <w:pPr>
        <w:rPr>
          <w:rFonts w:asciiTheme="minorHAnsi" w:hAnsiTheme="minorHAnsi"/>
          <w:color w:val="333333"/>
          <w:sz w:val="16"/>
          <w:shd w:val="clear" w:color="auto" w:fill="FFFFFF"/>
        </w:rPr>
      </w:pPr>
      <w:r w:rsidRPr="003761FA">
        <w:rPr>
          <w:rFonts w:asciiTheme="minorHAnsi" w:hAnsiTheme="minorHAnsi"/>
          <w:color w:val="333333"/>
          <w:sz w:val="16"/>
          <w:shd w:val="clear" w:color="auto" w:fill="FFFFFF"/>
        </w:rPr>
        <w:t xml:space="preserve">Is al-Qaeda really on the run? Since the death of Osama Bin Laden, the Obama administration has actively promoted the narrative that it has gained the upper hand in its struggle with the world’s most dangerous terrorist group. The president himself, as well as a variety of other US officials, has insisted time and again that al-Qaeda is “decimated” and on a “path to defeat.” But </w:t>
      </w:r>
      <w:r w:rsidRPr="00C966CD">
        <w:rPr>
          <w:rStyle w:val="StyleBoldUnderline"/>
          <w:rFonts w:asciiTheme="minorHAnsi" w:hAnsiTheme="minorHAnsi"/>
          <w:highlight w:val="yellow"/>
        </w:rPr>
        <w:t xml:space="preserve">reports of the terror group’s death, </w:t>
      </w:r>
      <w:r w:rsidRPr="004E0014">
        <w:rPr>
          <w:rStyle w:val="StyleBoldUnderline"/>
          <w:rFonts w:asciiTheme="minorHAnsi" w:hAnsiTheme="minorHAnsi"/>
        </w:rPr>
        <w:t>to borrow a phrase from Mark Twain</w:t>
      </w:r>
      <w:r w:rsidRPr="00C966CD">
        <w:rPr>
          <w:rStyle w:val="StyleBoldUnderline"/>
          <w:rFonts w:asciiTheme="minorHAnsi" w:hAnsiTheme="minorHAnsi"/>
          <w:highlight w:val="yellow"/>
        </w:rPr>
        <w:t>, have been greatly exaggerated.</w:t>
      </w:r>
      <w:r w:rsidRPr="00C966CD">
        <w:rPr>
          <w:rStyle w:val="StyleBoldUnderline"/>
          <w:rFonts w:asciiTheme="minorHAnsi" w:hAnsiTheme="minorHAnsi"/>
        </w:rPr>
        <w:t xml:space="preserve"> </w:t>
      </w:r>
      <w:r w:rsidRPr="003761FA">
        <w:rPr>
          <w:rFonts w:asciiTheme="minorHAnsi" w:hAnsiTheme="minorHAnsi"/>
          <w:color w:val="333333"/>
          <w:sz w:val="16"/>
          <w:shd w:val="clear" w:color="auto" w:fill="FFFFFF"/>
        </w:rPr>
        <w:t xml:space="preserve">Although it suffered considerable operational setbacks over the past decade, </w:t>
      </w:r>
      <w:r w:rsidRPr="00C966CD">
        <w:rPr>
          <w:rStyle w:val="StyleBoldUnderline"/>
          <w:highlight w:val="yellow"/>
        </w:rPr>
        <w:t>al-Qaeda has proven both adaptive and resilient</w:t>
      </w:r>
      <w:r w:rsidRPr="003761FA">
        <w:rPr>
          <w:rFonts w:asciiTheme="minorHAnsi" w:hAnsiTheme="minorHAnsi"/>
          <w:color w:val="333333"/>
          <w:sz w:val="16"/>
          <w:shd w:val="clear" w:color="auto" w:fill="FFFFFF"/>
        </w:rPr>
        <w:t>. Today, its two principal offshoots pose growing challenges to stability in North Africa and the southern Persian Gulf</w:t>
      </w:r>
      <w:r w:rsidRPr="00C966CD">
        <w:rPr>
          <w:rStyle w:val="StyleBoldUnderline"/>
        </w:rPr>
        <w:t xml:space="preserve">. </w:t>
      </w:r>
      <w:r w:rsidRPr="00C966CD">
        <w:rPr>
          <w:rStyle w:val="StyleBoldUnderline"/>
          <w:highlight w:val="yellow"/>
        </w:rPr>
        <w:t>The changing organization now sees growth opportunities</w:t>
      </w:r>
      <w:r w:rsidRPr="00C966CD">
        <w:rPr>
          <w:rStyle w:val="StyleBoldUnderline"/>
        </w:rPr>
        <w:t xml:space="preserve"> in the deepening civil war </w:t>
      </w:r>
      <w:r w:rsidRPr="00C966CD">
        <w:rPr>
          <w:rStyle w:val="StyleBoldUnderline"/>
          <w:highlight w:val="yellow"/>
        </w:rPr>
        <w:t>in Syria</w:t>
      </w:r>
      <w:r w:rsidRPr="00C966CD">
        <w:rPr>
          <w:rStyle w:val="StyleBoldUnderline"/>
        </w:rPr>
        <w:t xml:space="preserve">, growing disorder in post–Saddam Hussein Iraq, </w:t>
      </w:r>
      <w:r w:rsidRPr="00C966CD">
        <w:rPr>
          <w:rStyle w:val="StyleBoldUnderline"/>
          <w:highlight w:val="yellow"/>
        </w:rPr>
        <w:t>lawlessness in</w:t>
      </w:r>
      <w:r w:rsidRPr="00C966CD">
        <w:rPr>
          <w:rStyle w:val="StyleBoldUnderline"/>
        </w:rPr>
        <w:t xml:space="preserve"> </w:t>
      </w:r>
      <w:r w:rsidRPr="00C966CD">
        <w:rPr>
          <w:rStyle w:val="StyleBoldUnderline"/>
          <w:highlight w:val="yellow"/>
        </w:rPr>
        <w:t>the Sinai Peninsula</w:t>
      </w:r>
      <w:r w:rsidRPr="00C966CD">
        <w:rPr>
          <w:rStyle w:val="StyleBoldUnderline"/>
        </w:rPr>
        <w:t xml:space="preserve">, </w:t>
      </w:r>
      <w:r w:rsidRPr="00C966CD">
        <w:rPr>
          <w:rStyle w:val="StyleBoldUnderline"/>
          <w:highlight w:val="yellow"/>
        </w:rPr>
        <w:t>and the impending US withdrawal</w:t>
      </w:r>
      <w:r w:rsidRPr="00C966CD">
        <w:rPr>
          <w:rStyle w:val="StyleBoldUnderline"/>
        </w:rPr>
        <w:t xml:space="preserve"> </w:t>
      </w:r>
      <w:r w:rsidRPr="00C966CD">
        <w:rPr>
          <w:rStyle w:val="StyleBoldUnderline"/>
          <w:highlight w:val="yellow"/>
        </w:rPr>
        <w:t>from Afghanistan</w:t>
      </w:r>
      <w:r w:rsidRPr="003761FA">
        <w:rPr>
          <w:rFonts w:asciiTheme="minorHAnsi" w:hAnsiTheme="minorHAnsi"/>
          <w:color w:val="333333"/>
          <w:sz w:val="16"/>
          <w:highlight w:val="yellow"/>
          <w:shd w:val="clear" w:color="auto" w:fill="FFFFFF"/>
        </w:rPr>
        <w:t>.</w:t>
      </w:r>
      <w:r w:rsidRPr="003761FA">
        <w:rPr>
          <w:rFonts w:asciiTheme="minorHAnsi" w:hAnsiTheme="minorHAnsi"/>
          <w:color w:val="333333"/>
          <w:sz w:val="16"/>
          <w:shd w:val="clear" w:color="auto" w:fill="FFFFFF"/>
        </w:rPr>
        <w:t xml:space="preserve"> </w:t>
      </w:r>
      <w:r w:rsidRPr="00C966CD">
        <w:rPr>
          <w:rStyle w:val="StyleBoldUnderline"/>
          <w:highlight w:val="yellow"/>
        </w:rPr>
        <w:t>In all of these hot spots it is looking to expand its franchises and threaten US interests</w:t>
      </w:r>
      <w:r w:rsidRPr="003761FA">
        <w:rPr>
          <w:rFonts w:asciiTheme="minorHAnsi" w:hAnsiTheme="minorHAnsi"/>
          <w:color w:val="333333"/>
          <w:sz w:val="16"/>
          <w:shd w:val="clear" w:color="auto" w:fill="FFFFFF"/>
        </w:rPr>
        <w:t xml:space="preserve">. Moreover, as a result of America’s progressive disengagement from the Middle East and North Africa, </w:t>
      </w:r>
      <w:r w:rsidRPr="00C966CD">
        <w:rPr>
          <w:rStyle w:val="StyleBoldUnderline"/>
          <w:highlight w:val="yellow"/>
        </w:rPr>
        <w:t>al-Qaeda is poised to discover still greater room for maneuver in the years ahead.</w:t>
      </w:r>
      <w:r w:rsidRPr="003761FA">
        <w:rPr>
          <w:rFonts w:asciiTheme="minorHAnsi" w:hAnsiTheme="minorHAnsi"/>
          <w:color w:val="333333"/>
          <w:sz w:val="16"/>
          <w:shd w:val="clear" w:color="auto" w:fill="FFFFFF"/>
        </w:rPr>
        <w:t xml:space="preserve"> But al-Qaeda’s decline </w:t>
      </w:r>
      <w:r w:rsidRPr="00C966CD">
        <w:rPr>
          <w:rStyle w:val="StyleBoldUnderline"/>
          <w:highlight w:val="yellow"/>
        </w:rPr>
        <w:t>there has been accompanied by the rise of its various affiliates and franchises elsewhere, and by an expansion of its ideological reach.</w:t>
      </w:r>
      <w:r w:rsidRPr="003761FA">
        <w:rPr>
          <w:rFonts w:asciiTheme="minorHAnsi" w:hAnsiTheme="minorHAnsi"/>
          <w:color w:val="333333"/>
          <w:sz w:val="16"/>
          <w:shd w:val="clear" w:color="auto" w:fill="FFFFFF"/>
        </w:rPr>
        <w:t xml:space="preserve"> As Robert Godec, the State Department’s principal deputy coordinator for counterterrorism, put it in 2010, “</w:t>
      </w:r>
      <w:r w:rsidRPr="00C966CD">
        <w:rPr>
          <w:rStyle w:val="StyleBoldUnderline"/>
        </w:rPr>
        <w:t xml:space="preserve">while [core] al-Qaeda is now struggling in some areas, </w:t>
      </w:r>
      <w:r w:rsidRPr="00C966CD">
        <w:rPr>
          <w:rStyle w:val="StyleBoldUnderline"/>
          <w:highlight w:val="yellow"/>
        </w:rPr>
        <w:t>the threat it poses is becoming more widely distributed, more geographically diverse</w:t>
      </w:r>
      <w:r w:rsidRPr="00C966CD">
        <w:rPr>
          <w:rStyle w:val="StyleBoldUnderline"/>
        </w:rPr>
        <w:t>.”</w:t>
      </w:r>
      <w:r w:rsidRPr="003761FA">
        <w:rPr>
          <w:rFonts w:asciiTheme="minorHAnsi" w:hAnsiTheme="minorHAnsi"/>
          <w:color w:val="333333"/>
          <w:sz w:val="16"/>
          <w:shd w:val="clear" w:color="auto" w:fill="FFFFFF"/>
        </w:rPr>
        <w:t xml:space="preserve"> This shift, say terrorism experts Assaf Moghadam and Brian Fishman, “is enhanced by jihadis’ inability to coordinate closely, which likely limits their ability to achieve ultimate policy goals, but also complicates the processes to combat the movement writ large.” </w:t>
      </w:r>
    </w:p>
    <w:p w:rsidR="00F96531" w:rsidRPr="00093E80" w:rsidRDefault="00F96531" w:rsidP="00F96531">
      <w:pPr>
        <w:rPr>
          <w:rStyle w:val="StyleStyleBold12pt"/>
          <w:rFonts w:asciiTheme="minorHAnsi" w:hAnsiTheme="minorHAnsi"/>
          <w:b w:val="0"/>
          <w:bCs w:val="0"/>
          <w:color w:val="333333"/>
          <w:sz w:val="16"/>
          <w:shd w:val="clear" w:color="auto" w:fill="FFFFFF"/>
        </w:rPr>
      </w:pPr>
    </w:p>
    <w:p w:rsidR="00F96531" w:rsidRPr="00E567E7" w:rsidRDefault="00F96531" w:rsidP="00F96531">
      <w:pPr>
        <w:pStyle w:val="Heading4"/>
      </w:pPr>
      <w:r w:rsidRPr="00E567E7">
        <w:t>Al-Qaeda participation is on the rise—significant threat to the US</w:t>
      </w:r>
    </w:p>
    <w:p w:rsidR="00F96531" w:rsidRPr="00093E80" w:rsidRDefault="00F96531" w:rsidP="00F96531">
      <w:pPr>
        <w:shd w:val="clear" w:color="auto" w:fill="FFFFFF"/>
        <w:spacing w:before="360" w:after="360"/>
        <w:rPr>
          <w:rStyle w:val="StyleStyleBold12pt"/>
          <w:b w:val="0"/>
          <w:sz w:val="16"/>
        </w:rPr>
      </w:pPr>
      <w:r w:rsidRPr="00093E80">
        <w:rPr>
          <w:rStyle w:val="StyleStyleBold12pt"/>
        </w:rPr>
        <w:t xml:space="preserve">Rayman </w:t>
      </w:r>
      <w:r>
        <w:rPr>
          <w:rStyle w:val="StyleStyleBold12pt"/>
        </w:rPr>
        <w:t>’</w:t>
      </w:r>
      <w:r w:rsidRPr="00093E80">
        <w:rPr>
          <w:rStyle w:val="StyleStyleBold12pt"/>
        </w:rPr>
        <w:t>14</w:t>
      </w:r>
      <w:r>
        <w:rPr>
          <w:rStyle w:val="StyleStyleBold12pt"/>
          <w:sz w:val="16"/>
        </w:rPr>
        <w:t xml:space="preserve">[Noah, staff writer and reporter for Time magazine, April 30,2014, Time Magazine, </w:t>
      </w:r>
      <w:r w:rsidRPr="00093E80">
        <w:rPr>
          <w:rStyle w:val="StyleStyleBold12pt"/>
          <w:sz w:val="16"/>
        </w:rPr>
        <w:t>http://time.com/83145/al-qaeda-serious-threat-state-department/</w:t>
      </w:r>
      <w:r>
        <w:rPr>
          <w:rStyle w:val="StyleStyleBold12pt"/>
          <w:sz w:val="16"/>
        </w:rPr>
        <w:t>]</w:t>
      </w:r>
    </w:p>
    <w:p w:rsidR="00F96531" w:rsidRDefault="00F96531" w:rsidP="00F96531">
      <w:pPr>
        <w:shd w:val="clear" w:color="auto" w:fill="FFFFFF"/>
        <w:spacing w:before="360" w:after="360"/>
        <w:rPr>
          <w:rFonts w:asciiTheme="minorHAnsi" w:eastAsia="Times New Roman" w:hAnsiTheme="minorHAnsi" w:cs="Times New Roman"/>
          <w:color w:val="282828"/>
          <w:sz w:val="16"/>
        </w:rPr>
      </w:pPr>
      <w:r w:rsidRPr="00093E80">
        <w:rPr>
          <w:rStyle w:val="StyleBoldUnderline"/>
          <w:highlight w:val="yellow"/>
        </w:rPr>
        <w:t>Al-Qaeda and its affiliates still present a “serious threat” to the U.S</w:t>
      </w:r>
      <w:r w:rsidRPr="003761FA">
        <w:rPr>
          <w:rStyle w:val="StyleBoldUnderline"/>
        </w:rPr>
        <w:t>.</w:t>
      </w:r>
      <w:r w:rsidRPr="00093E80">
        <w:rPr>
          <w:rFonts w:asciiTheme="minorHAnsi" w:eastAsia="Times New Roman" w:hAnsiTheme="minorHAnsi" w:cs="Times New Roman"/>
          <w:color w:val="282828"/>
          <w:sz w:val="16"/>
        </w:rPr>
        <w:t xml:space="preserve"> despite losses among its core leadership in Pakistan, the State Department said in its annual report on global terrorism. The report said the </w:t>
      </w:r>
      <w:r w:rsidRPr="00093E80">
        <w:rPr>
          <w:rStyle w:val="StyleBoldUnderline"/>
          <w:highlight w:val="yellow"/>
        </w:rPr>
        <w:t>al-Qaeda terrorist threat “has evolved” and is now dispersed across the Middle East and North Africa, where some operationally autonomous affiliates are growing increasingly aggressive and taking advantage of instability in the region. The groups are also increasingly financially autonomous from the core al-Qaeda leadership, raising their own funds through illegal operations like kidnapping for ransom and credit card fraud</w:t>
      </w:r>
      <w:r w:rsidRPr="00093E80">
        <w:rPr>
          <w:rFonts w:asciiTheme="minorHAnsi" w:eastAsia="Times New Roman" w:hAnsiTheme="minorHAnsi" w:cs="Times New Roman"/>
          <w:color w:val="282828"/>
          <w:sz w:val="16"/>
          <w:highlight w:val="yellow"/>
        </w:rPr>
        <w:t>.</w:t>
      </w:r>
      <w:r w:rsidRPr="00093E80">
        <w:rPr>
          <w:rFonts w:asciiTheme="minorHAnsi" w:eastAsia="Times New Roman" w:hAnsiTheme="minorHAnsi" w:cs="Times New Roman"/>
          <w:color w:val="282828"/>
          <w:sz w:val="16"/>
        </w:rPr>
        <w:t xml:space="preserve"> According to the State Department, </w:t>
      </w:r>
      <w:r w:rsidRPr="00093E80">
        <w:rPr>
          <w:rStyle w:val="StyleBoldUnderline"/>
          <w:highlight w:val="yellow"/>
        </w:rPr>
        <w:t>al-Qaeda</w:t>
      </w:r>
      <w:r w:rsidRPr="00093E80">
        <w:rPr>
          <w:rFonts w:asciiTheme="minorHAnsi" w:eastAsia="Times New Roman" w:hAnsiTheme="minorHAnsi" w:cs="Times New Roman"/>
          <w:color w:val="282828"/>
          <w:sz w:val="16"/>
        </w:rPr>
        <w:t xml:space="preserve"> in the Arabian Peninsula, which is primarily active in Yemen</w:t>
      </w:r>
      <w:r w:rsidRPr="00093E80">
        <w:rPr>
          <w:rStyle w:val="StyleBoldUnderline"/>
        </w:rPr>
        <w:t xml:space="preserve">, </w:t>
      </w:r>
      <w:r w:rsidRPr="00093E80">
        <w:rPr>
          <w:rStyle w:val="StyleBoldUnderline"/>
          <w:highlight w:val="yellow"/>
        </w:rPr>
        <w:t>“continues to pose the most significant threat to the United States and U.S. citizens” among al-Qaeda affiliates</w:t>
      </w:r>
      <w:r w:rsidRPr="00093E80">
        <w:rPr>
          <w:rFonts w:asciiTheme="minorHAnsi" w:eastAsia="Times New Roman" w:hAnsiTheme="minorHAnsi" w:cs="Times New Roman"/>
          <w:color w:val="282828"/>
          <w:sz w:val="16"/>
        </w:rPr>
        <w:t>. The leader of the group, which carried out roughly 100 attacks in Yemen last year and has attempted multiple attacks on the U.S., was designated the deputy to al-Qaeda head Ayman al-Zawahiri in 2013.</w:t>
      </w:r>
    </w:p>
    <w:p w:rsidR="00F96531" w:rsidRPr="00F96531" w:rsidRDefault="00F96531" w:rsidP="00F96531"/>
    <w:p w:rsidR="000757D3" w:rsidRDefault="000757D3" w:rsidP="000757D3">
      <w:pPr>
        <w:pStyle w:val="Heading2"/>
      </w:pPr>
      <w:r>
        <w:lastRenderedPageBreak/>
        <w:t>Cyberterror</w:t>
      </w:r>
    </w:p>
    <w:p w:rsidR="000757D3" w:rsidRPr="00FA099C" w:rsidRDefault="000757D3" w:rsidP="000757D3">
      <w:pPr>
        <w:pStyle w:val="Heading4"/>
      </w:pPr>
      <w:r w:rsidRPr="00FA099C">
        <w:t>The threat of Cyber attacks is real and not exaggerated</w:t>
      </w:r>
    </w:p>
    <w:p w:rsidR="000757D3" w:rsidRPr="00FA099C" w:rsidRDefault="000757D3" w:rsidP="000757D3">
      <w:pPr>
        <w:rPr>
          <w:rStyle w:val="StyleStyleBold12pt"/>
          <w:highlight w:val="yellow"/>
        </w:rPr>
      </w:pPr>
      <w:r w:rsidRPr="00FA099C">
        <w:rPr>
          <w:rStyle w:val="StyleStyleBold12pt"/>
        </w:rPr>
        <w:t>Conte 13</w:t>
      </w:r>
    </w:p>
    <w:p w:rsidR="000757D3" w:rsidRPr="00FA099C" w:rsidRDefault="000757D3" w:rsidP="000757D3">
      <w:r>
        <w:t>(</w:t>
      </w:r>
      <w:r w:rsidRPr="00FA099C">
        <w:t>Andrew Conte, Investigative reporter; Best-selling author; Journalism professor, Cyber threat facing U.S. 'continuous,' security experts say, Published: 05-29-13, http://triblive.com/news/allegheny/4096979-74/attacks-cyber-security#axzz3ekT1fLhV</w:t>
      </w:r>
      <w:r>
        <w:t>)</w:t>
      </w:r>
    </w:p>
    <w:p w:rsidR="000757D3" w:rsidRPr="00FA099C" w:rsidRDefault="000757D3" w:rsidP="000757D3">
      <w:pPr>
        <w:spacing w:after="60" w:line="240" w:lineRule="atLeast"/>
        <w:rPr>
          <w:rFonts w:cs="Arial"/>
          <w:color w:val="000000"/>
          <w:sz w:val="16"/>
          <w:szCs w:val="16"/>
        </w:rPr>
      </w:pPr>
      <w:r w:rsidRPr="00B06380">
        <w:rPr>
          <w:rStyle w:val="StyleBoldUnderline"/>
          <w:highlight w:val="yellow"/>
        </w:rPr>
        <w:t>Hackers might learn enough from recent attacks on U.S. banks to prepare for larger, more destructive assaults</w:t>
      </w:r>
      <w:r w:rsidRPr="00B06380">
        <w:rPr>
          <w:rFonts w:cs="Arial"/>
          <w:color w:val="000000"/>
        </w:rPr>
        <w:t xml:space="preserve"> </w:t>
      </w:r>
      <w:r w:rsidRPr="00B06380">
        <w:rPr>
          <w:rFonts w:cs="Arial"/>
          <w:color w:val="000000"/>
          <w:sz w:val="16"/>
          <w:szCs w:val="16"/>
        </w:rPr>
        <w:t>should they choose to initiate them, the U.S. attorney for Western Pennsylvania and leading computer experts told the Tribune-Review on Tuesday. The so-called denial-of-service attacks seem designed to test the responses of bank officials, computer experts and law enforcement, said David Hickton, U.S. attorney in Pittsburgh.</w:t>
      </w:r>
      <w:r w:rsidRPr="00B06380">
        <w:rPr>
          <w:rFonts w:cs="Arial"/>
          <w:color w:val="000000"/>
        </w:rPr>
        <w:t xml:space="preserve"> </w:t>
      </w:r>
      <w:r w:rsidRPr="00B06380">
        <w:rPr>
          <w:rStyle w:val="StyleBoldUnderline"/>
          <w:highlight w:val="yellow"/>
        </w:rPr>
        <w:t>The threat remains</w:t>
      </w:r>
      <w:r w:rsidRPr="00B06380">
        <w:rPr>
          <w:rFonts w:cs="Arial"/>
          <w:color w:val="000000"/>
          <w:sz w:val="16"/>
          <w:szCs w:val="16"/>
        </w:rPr>
        <w:t>, he said, even though the attackers announced a hiatus. “This is not the most sophisticated type of cyber attack available,” Hickton said, “and it's really designed to slow — not steal — and delay — not fracture or cripple — and therefore, it's a fair inference to conclude.” The Tribune-Review reported in its ongoing computer and robot security investigation, Cyber Rattling: The Next Threat, that</w:t>
      </w:r>
      <w:r w:rsidRPr="00B06380">
        <w:rPr>
          <w:rFonts w:cs="Arial"/>
          <w:color w:val="000000"/>
        </w:rPr>
        <w:t xml:space="preserve"> </w:t>
      </w:r>
      <w:r w:rsidRPr="00B06380">
        <w:rPr>
          <w:rStyle w:val="StyleBoldUnderline"/>
          <w:highlight w:val="yellow"/>
        </w:rPr>
        <w:t>hackers are seeking to move</w:t>
      </w:r>
      <w:r w:rsidRPr="00B06380">
        <w:rPr>
          <w:rStyle w:val="StyleBoldUnderline"/>
        </w:rPr>
        <w:t xml:space="preserve"> from annoyance attacks </w:t>
      </w:r>
      <w:r w:rsidRPr="00B06380">
        <w:rPr>
          <w:rStyle w:val="StyleBoldUnderline"/>
          <w:highlight w:val="yellow"/>
        </w:rPr>
        <w:t>to destructive ones.</w:t>
      </w:r>
      <w:r w:rsidRPr="00B06380">
        <w:rPr>
          <w:rFonts w:cs="Arial"/>
          <w:color w:val="000000"/>
        </w:rPr>
        <w:t xml:space="preserve"> </w:t>
      </w:r>
      <w:r w:rsidRPr="00B06380">
        <w:rPr>
          <w:rFonts w:cs="Arial"/>
          <w:color w:val="000000"/>
          <w:sz w:val="16"/>
          <w:szCs w:val="16"/>
        </w:rPr>
        <w:t>PNC Bank computer security officials remain vigilant since the attacks but had “nothing new to report,” spokesman Fred Solomon said. “Our systems are operating as expected and we continue to be on guard for any unusual activity at our firewall,” he said. Speaking at a panel discussion on cybersecurity at the Community College of Allegheny County, Hickton described a mismatch between the high cyber threat and a lack of trained security professionals to respond. He challenged local leaders to get behind a Pittsburgh Cybersecurity Initiative this summer that would help train the next generation of computer educators, researchers and investigators. Pittsburgh Public Schools and the Allegheny Intermediate Unit have agreed to develop a cyber curriculum, he said. The University of Pittsburgh and Duquesne University will work on a cyber law degree program. The nation needs more workers who can respond to computer security threats, said Ernest McDuffie, head of the federal National Initiative for Cybersecurity Education. “Those of you with security clearances,” he told the audience, “know</w:t>
      </w:r>
      <w:r w:rsidRPr="00B06380">
        <w:rPr>
          <w:rFonts w:cs="Arial"/>
          <w:color w:val="000000"/>
        </w:rPr>
        <w:t xml:space="preserve"> </w:t>
      </w:r>
      <w:r w:rsidRPr="00B06380">
        <w:rPr>
          <w:rStyle w:val="StyleBoldUnderline"/>
          <w:highlight w:val="yellow"/>
        </w:rPr>
        <w:t>the threat is not only real but it is very scary</w:t>
      </w:r>
      <w:r w:rsidRPr="00B06380">
        <w:rPr>
          <w:rFonts w:cs="Arial"/>
          <w:color w:val="000000"/>
        </w:rPr>
        <w:t xml:space="preserve">.” </w:t>
      </w:r>
      <w:r w:rsidRPr="00B06380">
        <w:rPr>
          <w:rFonts w:cs="Arial"/>
          <w:color w:val="000000"/>
          <w:sz w:val="16"/>
          <w:szCs w:val="16"/>
        </w:rPr>
        <w:t>Dan Holden, director of security research at Arbor Networks, a computer security company in Burlington, Mass., said that</w:t>
      </w:r>
      <w:r w:rsidRPr="00B06380">
        <w:rPr>
          <w:rFonts w:cs="Arial"/>
          <w:color w:val="000000"/>
        </w:rPr>
        <w:t xml:space="preserve"> </w:t>
      </w:r>
      <w:r w:rsidRPr="00B06380">
        <w:rPr>
          <w:rStyle w:val="StyleBoldUnderline"/>
          <w:highlight w:val="yellow"/>
        </w:rPr>
        <w:t>there's no reason to believe the computer threat</w:t>
      </w:r>
      <w:r w:rsidRPr="00B06380">
        <w:rPr>
          <w:rStyle w:val="StyleBoldUnderline"/>
        </w:rPr>
        <w:t xml:space="preserve"> </w:t>
      </w:r>
      <w:r w:rsidRPr="00B06380">
        <w:rPr>
          <w:rFonts w:cs="Arial"/>
          <w:color w:val="000000"/>
          <w:sz w:val="16"/>
          <w:szCs w:val="16"/>
        </w:rPr>
        <w:t xml:space="preserve">facing banks </w:t>
      </w:r>
      <w:r w:rsidRPr="00B06380">
        <w:rPr>
          <w:rStyle w:val="StyleBoldUnderline"/>
          <w:highlight w:val="yellow"/>
        </w:rPr>
        <w:t>is over</w:t>
      </w:r>
      <w:r w:rsidRPr="00B06380">
        <w:rPr>
          <w:rFonts w:cs="Arial"/>
          <w:color w:val="000000"/>
          <w:highlight w:val="yellow"/>
        </w:rPr>
        <w:t>.</w:t>
      </w:r>
      <w:r w:rsidRPr="00B06380">
        <w:rPr>
          <w:rFonts w:cs="Arial"/>
          <w:color w:val="000000"/>
        </w:rPr>
        <w:t xml:space="preserve"> </w:t>
      </w:r>
      <w:r w:rsidRPr="00B06380">
        <w:rPr>
          <w:rFonts w:cs="Arial"/>
          <w:color w:val="000000"/>
          <w:sz w:val="16"/>
          <w:szCs w:val="16"/>
        </w:rPr>
        <w:t>He predicted that</w:t>
      </w:r>
      <w:r w:rsidRPr="00B06380">
        <w:rPr>
          <w:rFonts w:cs="Arial"/>
          <w:color w:val="000000"/>
        </w:rPr>
        <w:t xml:space="preserve"> </w:t>
      </w:r>
      <w:r w:rsidRPr="00B06380">
        <w:rPr>
          <w:rStyle w:val="StyleBoldUnderline"/>
        </w:rPr>
        <w:t>attacks could resume this week or next. Because of the attacks' size and duration, no activist group could have done it without help from a government or wealthy backer,</w:t>
      </w:r>
      <w:r w:rsidRPr="00B06380">
        <w:rPr>
          <w:rFonts w:cs="Arial"/>
          <w:color w:val="000000"/>
        </w:rPr>
        <w:t xml:space="preserve"> </w:t>
      </w:r>
      <w:r w:rsidRPr="00B06380">
        <w:rPr>
          <w:rFonts w:cs="Arial"/>
          <w:color w:val="000000"/>
          <w:sz w:val="16"/>
          <w:szCs w:val="16"/>
        </w:rPr>
        <w:t>Holden said. The attacks started in September. “This is the longest public campaign in history in terms of an Internet attack,” Holden said. “We've never had anything advertised from day one that has gone on for this period of time. The effectiveness, the persistence have been big deals.” A group calling itself the al-Qassam Cyber Fighters claimed responsibility for the bank attacks. On May 6, the group said it would temporarily suspend the campaign to avoid confusion with activities by the hacker group Anonymous. The Cyber Fighters have said their motive is to get anti-Muslim videos removed from the Internet. Lawmakers said that Iran was responsible for the bank attacks, but the actual source remains unclear and Hickton declined to talk about intelligence. The hackers claimed to have disrupted Bank of America, CapitalOne, Fifth Third, Comerica and Citizens, as well as Pittsburgh-based PNC Bank. “</w:t>
      </w:r>
      <w:r w:rsidRPr="00B06380">
        <w:rPr>
          <w:rStyle w:val="StyleBoldUnderline"/>
          <w:highlight w:val="yellow"/>
        </w:rPr>
        <w:t>The threat is continuous</w:t>
      </w:r>
      <w:r w:rsidRPr="00B06380">
        <w:rPr>
          <w:rStyle w:val="StyleBoldUnderline"/>
        </w:rPr>
        <w:t xml:space="preserve"> and even if we extinguish the threat in the short term, the vulnerability is still there</w:t>
      </w:r>
      <w:r w:rsidRPr="00B06380">
        <w:rPr>
          <w:rFonts w:cs="Arial"/>
          <w:color w:val="000000"/>
        </w:rPr>
        <w:t xml:space="preserve"> </w:t>
      </w:r>
      <w:r w:rsidRPr="00B06380">
        <w:rPr>
          <w:rFonts w:cs="Arial"/>
          <w:color w:val="000000"/>
          <w:sz w:val="16"/>
          <w:szCs w:val="16"/>
        </w:rPr>
        <w:t xml:space="preserve">until we can identify and prosecute people,” Hickton said. </w:t>
      </w:r>
      <w:r w:rsidRPr="00B06380">
        <w:rPr>
          <w:rStyle w:val="StyleBoldUnderline"/>
        </w:rPr>
        <w:t xml:space="preserve">These kinds of attacks </w:t>
      </w:r>
      <w:r w:rsidRPr="00B06380">
        <w:rPr>
          <w:rFonts w:cs="Arial"/>
          <w:color w:val="000000"/>
          <w:sz w:val="16"/>
          <w:szCs w:val="16"/>
        </w:rPr>
        <w:t xml:space="preserve">— whether targeting banks or other critical infrastructure — </w:t>
      </w:r>
      <w:r w:rsidRPr="00B06380">
        <w:rPr>
          <w:rStyle w:val="StyleBoldUnderline"/>
        </w:rPr>
        <w:t>are “pretty much the new normal</w:t>
      </w:r>
      <w:r w:rsidRPr="00B06380">
        <w:rPr>
          <w:rFonts w:cs="Arial"/>
          <w:color w:val="000000"/>
        </w:rPr>
        <w:t xml:space="preserve">,” </w:t>
      </w:r>
      <w:r w:rsidRPr="00B06380">
        <w:rPr>
          <w:rFonts w:cs="Arial"/>
          <w:color w:val="000000"/>
          <w:sz w:val="16"/>
          <w:szCs w:val="16"/>
        </w:rPr>
        <w:t>Michael Smith, director of the Customer Security Incident Response Team at Akamai Technologies, a Boston-based Internet security company, told the Trib. Hackers upset about another country's policies learned that they can gain leverage by targeting people and businesses there, Smith said.</w:t>
      </w:r>
      <w:r w:rsidRPr="00B06380">
        <w:rPr>
          <w:rFonts w:cs="Arial"/>
          <w:color w:val="000000"/>
        </w:rPr>
        <w:t xml:space="preserve"> “</w:t>
      </w:r>
      <w:r w:rsidRPr="00B06380">
        <w:rPr>
          <w:rStyle w:val="StyleBoldUnderline"/>
        </w:rPr>
        <w:t>There are other evil-doers out there that will copy the same techniques and it has a really chilling effect,” Smith said. “That is a very troublesome core issue.” Banks are better prepared than they were six months ago, Holden said, but attackers undoubtedly learned a lot, too, about what works</w:t>
      </w:r>
      <w:r w:rsidRPr="00B06380">
        <w:rPr>
          <w:rFonts w:cs="Arial"/>
          <w:color w:val="000000"/>
        </w:rPr>
        <w:t xml:space="preserve">. </w:t>
      </w:r>
      <w:r w:rsidRPr="00B06380">
        <w:rPr>
          <w:rFonts w:cs="Arial"/>
          <w:color w:val="000000"/>
          <w:sz w:val="16"/>
          <w:szCs w:val="16"/>
        </w:rPr>
        <w:t>He said he believes</w:t>
      </w:r>
      <w:r w:rsidRPr="00B06380">
        <w:rPr>
          <w:rStyle w:val="StyleBoldUnderline"/>
        </w:rPr>
        <w:t xml:space="preserve"> </w:t>
      </w:r>
      <w:r w:rsidRPr="00B06380">
        <w:rPr>
          <w:rStyle w:val="StyleBoldUnderline"/>
          <w:highlight w:val="yellow"/>
        </w:rPr>
        <w:t>the attackers are capable of a much more debilitating attac</w:t>
      </w:r>
      <w:r w:rsidRPr="00B06380">
        <w:rPr>
          <w:rStyle w:val="StyleBoldUnderline"/>
        </w:rPr>
        <w:t xml:space="preserve">k </w:t>
      </w:r>
      <w:r w:rsidRPr="00B06380">
        <w:rPr>
          <w:rFonts w:cs="Arial"/>
          <w:color w:val="000000"/>
          <w:sz w:val="16"/>
          <w:szCs w:val="16"/>
        </w:rPr>
        <w:t>but have been unwilling to carry it out because of fear of reprisal. “That's why some people refer to these kinds of events almost as a Cold War,” Holden said. “There's a line that even the U.S. doesn't want to cross. … Everyone is willing to walk up to the line — again, regardless of who's behind it — but no one is willing to cross it right now.”</w:t>
      </w:r>
      <w:r w:rsidRPr="00B06380">
        <w:rPr>
          <w:rFonts w:eastAsia="Times New Roman" w:cs="Times New Roman"/>
          <w:sz w:val="16"/>
          <w:szCs w:val="16"/>
        </w:rPr>
        <w:t xml:space="preserve"> </w:t>
      </w:r>
    </w:p>
    <w:p w:rsidR="000757D3" w:rsidRDefault="000757D3" w:rsidP="000757D3">
      <w:pPr>
        <w:pStyle w:val="Heading4"/>
      </w:pPr>
      <w:r w:rsidRPr="00FA099C">
        <w:t>The cyber threat from other countries is real and not exaggerated, experts agree</w:t>
      </w:r>
    </w:p>
    <w:p w:rsidR="000757D3" w:rsidRPr="00FA099C" w:rsidRDefault="000757D3" w:rsidP="000757D3"/>
    <w:p w:rsidR="000757D3" w:rsidRPr="00FA099C" w:rsidRDefault="000757D3" w:rsidP="000757D3">
      <w:pPr>
        <w:rPr>
          <w:rStyle w:val="StyleStyleBold12pt"/>
        </w:rPr>
      </w:pPr>
      <w:r w:rsidRPr="00FA099C">
        <w:rPr>
          <w:rStyle w:val="StyleStyleBold12pt"/>
        </w:rPr>
        <w:t>Pizzi 14</w:t>
      </w:r>
    </w:p>
    <w:p w:rsidR="000757D3" w:rsidRPr="00FA099C" w:rsidRDefault="000757D3" w:rsidP="000757D3">
      <w:r>
        <w:lastRenderedPageBreak/>
        <w:t>(</w:t>
      </w:r>
      <w:r w:rsidRPr="00FA099C">
        <w:t>Machael Pizzi, Digital News Producer, Ajazeera America, Cyberwarfare greater threat to US than terrorism, say security experts, published 01-07-2014, http://america.aljazeera.com/articles/2014/1/7/defense-leaders-saycyberwarfaregreatestthreattous.html2</w:t>
      </w:r>
      <w:r>
        <w:t>)</w:t>
      </w:r>
    </w:p>
    <w:p w:rsidR="000757D3" w:rsidRPr="00B06380" w:rsidRDefault="000757D3" w:rsidP="000757D3">
      <w:pPr>
        <w:rPr>
          <w:sz w:val="16"/>
        </w:rPr>
      </w:pPr>
      <w:r w:rsidRPr="00B06380">
        <w:rPr>
          <w:rStyle w:val="StyleBoldUnderline"/>
          <w:highlight w:val="yellow"/>
        </w:rPr>
        <w:t>Cyberwarfare is the greatest threat facing the United States – outstripping even terrorism</w:t>
      </w:r>
      <w:r w:rsidRPr="00B06380">
        <w:rPr>
          <w:rStyle w:val="StyleBoldUnderline"/>
        </w:rPr>
        <w:t xml:space="preserve"> –</w:t>
      </w:r>
      <w:r w:rsidRPr="00B06380">
        <w:rPr>
          <w:sz w:val="16"/>
        </w:rPr>
        <w:t xml:space="preserve"> according to defense, military, and national security leaders in a Defense News poll, a sign that hawkish warnings about an imminent “cyber Pearl Harbor” have been absorbed in defense circles. That warning, issued by then Secretary of Defense Leon Panetta in Oct. 2012, struck many as a fear-mongering plug for defense and intelligence funding at a moment when many in the United States, including 32 percent of those polled by the same Defense News Leadership Poll, believe the government spends too much on defense. But 45 percent of the 352 industry leaders polled said </w:t>
      </w:r>
      <w:r w:rsidRPr="00B06380">
        <w:rPr>
          <w:rStyle w:val="StyleBoldUnderline"/>
          <w:highlight w:val="yellow"/>
        </w:rPr>
        <w:t>cyberwarfare is the gravest danger to the U.S</w:t>
      </w:r>
      <w:r w:rsidRPr="00B06380">
        <w:rPr>
          <w:rStyle w:val="StyleBoldUnderline"/>
        </w:rPr>
        <w:t>., underlining the government’s shift in priority – and resources – towards the burgeoning digital arena of warfare.</w:t>
      </w:r>
      <w:r w:rsidRPr="00B06380">
        <w:rPr>
          <w:sz w:val="16"/>
        </w:rPr>
        <w:t xml:space="preserve"> In 2010, </w:t>
      </w:r>
      <w:r w:rsidRPr="00B06380">
        <w:rPr>
          <w:rStyle w:val="StyleBoldUnderline"/>
        </w:rPr>
        <w:t>the Pentagon created the U.S. Cyber Command</w:t>
      </w:r>
      <w:r w:rsidRPr="00B06380">
        <w:rPr>
          <w:sz w:val="16"/>
        </w:rPr>
        <w:t xml:space="preserve">, under the helm of NSA director Gen. Keith Alexander, </w:t>
      </w:r>
      <w:r w:rsidRPr="00B06380">
        <w:rPr>
          <w:rStyle w:val="StyleBoldUnderline"/>
        </w:rPr>
        <w:t xml:space="preserve">to better prepare the U.S. for a potential attack on digital infrastructure. </w:t>
      </w:r>
      <w:r w:rsidRPr="00B06380">
        <w:rPr>
          <w:sz w:val="16"/>
        </w:rPr>
        <w:t xml:space="preserve">Later that year, U.S. Deputy Secretary of Defense William Lynn said </w:t>
      </w:r>
      <w:r w:rsidRPr="00B06380">
        <w:rPr>
          <w:rStyle w:val="StyleBoldUnderline"/>
        </w:rPr>
        <w:t xml:space="preserve">cyberspace had become “just as critical to military operations as land, sea, air, and space.” </w:t>
      </w:r>
      <w:r w:rsidRPr="00B06380">
        <w:rPr>
          <w:sz w:val="16"/>
        </w:rPr>
        <w:t xml:space="preserve">The nebulous term "cyberwarfare" refers to full-on conflict between countries or terror groups featuring digital attacks on computer systems. But </w:t>
      </w:r>
      <w:r w:rsidRPr="00B06380">
        <w:rPr>
          <w:rStyle w:val="StyleBoldUnderline"/>
          <w:highlight w:val="yellow"/>
        </w:rPr>
        <w:t>its more devastating, violent impacts are considered by many analysts to be largely theoretical at this point. Looming fears of cyber attacks on pacemakers of world leaders</w:t>
      </w:r>
      <w:r w:rsidRPr="00B06380">
        <w:rPr>
          <w:sz w:val="16"/>
        </w:rPr>
        <w:t xml:space="preserve">, for instance, have inspired movie plots and television shows but are not known to have occurred, noted Morgan Marquis-Boire, a security researcher at the University of Toronto's Citizen Lab. “At the moment, this is all set in the realm of science fiction." Marquis-Boire said the most kinetic cyberattack to date was probably the Stuxnet worm that attacked Iran’s Natanz nuclear enrichment facility in 2010, stoking fears of a cyber-triggered nuclear terror attack. In the U.S., the most prominent cyber attacks have targeted websites, including the Syrian Electronic Army's infamous White House bomb hoax that briefly caused a 140-point drop in the Dow Jones Industrial Average. But the classic fear is that enemy hackers – from countries like Iran, China, or Russia – could infiltrate the U.S. power grid, shutting down government agencies, crashing planes into buildings, and grinding the economy to a halt. And though it has yet to happen, </w:t>
      </w:r>
      <w:r w:rsidRPr="00B06380">
        <w:rPr>
          <w:rStyle w:val="StyleBoldUnderline"/>
        </w:rPr>
        <w:t>security experts say a large-scale attack on the U.S. power grid that could inflict mass casualties is within the realm of possibility.</w:t>
      </w:r>
      <w:r w:rsidRPr="00B06380">
        <w:rPr>
          <w:sz w:val="16"/>
        </w:rPr>
        <w:t xml:space="preserve"> The North American Electric Reliability Corporation reported in 2009 that the U.S. grid remains susceptible to infiltration despite substantial government investment in securing it. “We do have a security problem whereby life is rushing towards the Internet faster than we’re developing Internet security,” said Marquis-Boire. “Many of these systems weren’t built in a cyberwarfare age. We weren’t worried about cyberwarfare when we built the national power grid, and it’s difficult to retrofit security.” </w:t>
      </w:r>
      <w:r w:rsidRPr="00B06380">
        <w:rPr>
          <w:rStyle w:val="StyleBoldUnderline"/>
        </w:rPr>
        <w:t>The impact of such an attack could be devastating</w:t>
      </w:r>
      <w:r w:rsidRPr="00B06380">
        <w:rPr>
          <w:sz w:val="16"/>
        </w:rPr>
        <w:t>. Massive power outages could not only unleash chaos, they could also distract from a simultaneous military – or terrorist – attack. That latter concern – that cyber war tactics might blur with traditional terrorism – were underlined in June 2012, when information security expert Eugene Kaspersky announced his lab’s discovery of the Flame virus that targeted computers in Iran. “It’s not cyber war, its cyber terrorism and I’m afraid it’s just the beginning of the game,” Kaspersky said at a conference in Tel Aviv. “I’m afraid it will be the end of the world as we know it.” A few months later, Panetta compounded fears when he warned of a “new, profound sense of vulnerability” in the U.S. due to the prospect of cyberwarfare. But with the exception of several high-profile hacking incidents of websites, the American public has yet to experience any sort of large-scale attack on U.S. infrastructure, let alone American lives. Despite the improbability of a full-on cyber conflict, analysts say they are not surprised the nebulous threat posed by cyberwarfare has struck fear in American hearts. "</w:t>
      </w:r>
      <w:r w:rsidRPr="00B06380">
        <w:rPr>
          <w:rStyle w:val="StyleBoldUnderline"/>
          <w:highlight w:val="yellow"/>
        </w:rPr>
        <w:t>The capability is out there to launch a large-scale cyberattack</w:t>
      </w:r>
      <w:r w:rsidRPr="00B06380">
        <w:rPr>
          <w:rStyle w:val="StyleBoldUnderline"/>
        </w:rPr>
        <w:t xml:space="preserve"> resulting in loss of life or property damage, and potential targets </w:t>
      </w:r>
      <w:r w:rsidRPr="00B06380">
        <w:rPr>
          <w:rStyle w:val="StyleBoldUnderline"/>
          <w:highlight w:val="yellow"/>
        </w:rPr>
        <w:t>are in some sense infinite, because everything is connected to computers in one way or the other</w:t>
      </w:r>
      <w:r w:rsidRPr="00B06380">
        <w:rPr>
          <w:sz w:val="16"/>
          <w:highlight w:val="yellow"/>
        </w:rPr>
        <w:t>,</w:t>
      </w:r>
      <w:r w:rsidRPr="00B06380">
        <w:rPr>
          <w:sz w:val="16"/>
        </w:rPr>
        <w:t xml:space="preserve">” said Tara Maller, a research fellow with the National Security Studies program at the New America Foundation and a former military analyst for the CIA. "But do I </w:t>
      </w:r>
      <w:r w:rsidRPr="00B06380">
        <w:rPr>
          <w:sz w:val="16"/>
          <w:highlight w:val="yellow"/>
        </w:rPr>
        <w:t xml:space="preserve">think </w:t>
      </w:r>
      <w:r w:rsidRPr="00B06380">
        <w:rPr>
          <w:rStyle w:val="StyleBoldUnderline"/>
          <w:highlight w:val="yellow"/>
        </w:rPr>
        <w:t>it is very likely another country would launch a cyber attack of this type on the U.S. right now</w:t>
      </w:r>
      <w:r w:rsidRPr="00B06380">
        <w:rPr>
          <w:sz w:val="16"/>
        </w:rPr>
        <w:t xml:space="preserve">? No, because I think there is some level of cyber deterrence that exists between states," she said. </w:t>
      </w:r>
      <w:r w:rsidRPr="00B06380">
        <w:rPr>
          <w:rStyle w:val="StyleBoldUnderline"/>
          <w:highlight w:val="yellow"/>
        </w:rPr>
        <w:t>The prospect of cyberwarfare between world powers might be compared to a nuclear standoff</w:t>
      </w:r>
      <w:r w:rsidRPr="00B06380">
        <w:rPr>
          <w:sz w:val="16"/>
        </w:rPr>
        <w:t>: Unless geopolitical dynamics shift, it's difficult to envision a viable scenario whereby any state's capacity to wreak havoc and mass casualties is actually deployed. A "cyber" Pearl Harbor – like the real one – could spark a world war. "I don’t think there’s any country right now where tensions are high enough for the state to essentially carry out an act of war against the U.S.," added Maller. "It could make more sense for a terrorist group, but they have more limited capabilities."</w:t>
      </w:r>
    </w:p>
    <w:p w:rsidR="000757D3" w:rsidRPr="000757D3" w:rsidRDefault="000757D3" w:rsidP="000757D3"/>
    <w:p w:rsidR="00360373" w:rsidRDefault="006B0C9E" w:rsidP="006B0C9E">
      <w:pPr>
        <w:pStyle w:val="Heading2"/>
      </w:pPr>
      <w:r>
        <w:lastRenderedPageBreak/>
        <w:t>Europe</w:t>
      </w:r>
    </w:p>
    <w:p w:rsidR="006B0C9E" w:rsidRDefault="006B0C9E" w:rsidP="006B0C9E">
      <w:pPr>
        <w:pStyle w:val="Heading4"/>
      </w:pPr>
      <w:r>
        <w:t>Terror cells in Europe are ready to attack and will continue to grow</w:t>
      </w:r>
    </w:p>
    <w:p w:rsidR="006B0C9E" w:rsidRPr="00261E60" w:rsidRDefault="006B0C9E" w:rsidP="006B0C9E"/>
    <w:p w:rsidR="006B0C9E" w:rsidRPr="00792A89" w:rsidRDefault="006B0C9E" w:rsidP="006B0C9E">
      <w:r w:rsidRPr="00792A89">
        <w:t>(</w:t>
      </w:r>
      <w:r w:rsidRPr="00792A89">
        <w:rPr>
          <w:rStyle w:val="StyleStyleBold12pt"/>
        </w:rPr>
        <w:t>WND, 1-12-2015</w:t>
      </w:r>
      <w:r w:rsidRPr="00792A89">
        <w:t>, "  At least 20 sleeper cells ready to strike Europe ," http://www.wnd.com/2015/01/at-least-20-sleeper-cells-ready-to-strike-europe/, Date Accessed: 7-3-2015) //DK</w:t>
      </w:r>
    </w:p>
    <w:p w:rsidR="006B0C9E" w:rsidRDefault="006B0C9E" w:rsidP="006B0C9E">
      <w:pPr>
        <w:rPr>
          <w:rStyle w:val="Emphasis"/>
        </w:rPr>
      </w:pPr>
      <w:r w:rsidRPr="00792A89">
        <w:t xml:space="preserve">TEL AVIV </w:t>
      </w:r>
      <w:r w:rsidRPr="00792A89">
        <w:rPr>
          <w:rStyle w:val="StyleBoldUnderline"/>
        </w:rPr>
        <w:t xml:space="preserve">– Algeria’s intelligence services passed information to several European countries indicating </w:t>
      </w:r>
      <w:r w:rsidRPr="00F01E9D">
        <w:rPr>
          <w:rStyle w:val="StyleBoldUnderline"/>
          <w:highlight w:val="yellow"/>
        </w:rPr>
        <w:t xml:space="preserve">there are </w:t>
      </w:r>
      <w:r w:rsidRPr="00F01E9D">
        <w:rPr>
          <w:rStyle w:val="Emphasis"/>
          <w:highlight w:val="yellow"/>
        </w:rPr>
        <w:t>at least 20 sleeper cells with a combined total of 120 to 180 jihadists ready to act in France, Germany and Belgium</w:t>
      </w:r>
      <w:r w:rsidRPr="00792A89">
        <w:rPr>
          <w:rStyle w:val="StyleBoldUnderline"/>
        </w:rPr>
        <w:t xml:space="preserve">, </w:t>
      </w:r>
      <w:r w:rsidRPr="00792A89">
        <w:t>WND has learned</w:t>
      </w:r>
      <w:r>
        <w:t xml:space="preserve"> </w:t>
      </w:r>
      <w:r w:rsidRPr="00792A89">
        <w:t>Many members of the cells were trained in Tunisia, according to an Algerian intelligence report that was shared with WND by a European official. The report was provided to European interior ministers.</w:t>
      </w:r>
      <w:r>
        <w:t xml:space="preserve"> </w:t>
      </w:r>
      <w:r w:rsidRPr="00792A89">
        <w:rPr>
          <w:rStyle w:val="StyleBoldUnderline"/>
        </w:rPr>
        <w:t xml:space="preserve">The document also deals with the issue of </w:t>
      </w:r>
      <w:r w:rsidRPr="00F01E9D">
        <w:rPr>
          <w:rStyle w:val="StyleBoldUnderline"/>
          <w:highlight w:val="yellow"/>
        </w:rPr>
        <w:t>European citizens</w:t>
      </w:r>
      <w:r w:rsidRPr="00792A89">
        <w:rPr>
          <w:rStyle w:val="StyleBoldUnderline"/>
        </w:rPr>
        <w:t xml:space="preserve"> </w:t>
      </w:r>
      <w:r w:rsidRPr="00F01E9D">
        <w:rPr>
          <w:rStyle w:val="StyleBoldUnderline"/>
          <w:highlight w:val="yellow"/>
        </w:rPr>
        <w:t>traveling to Iraq and Syria to join Islamic terrorist organizations.</w:t>
      </w:r>
      <w:r w:rsidRPr="00792A89">
        <w:rPr>
          <w:rStyle w:val="StyleBoldUnderline"/>
        </w:rPr>
        <w:t xml:space="preserve"> </w:t>
      </w:r>
      <w:r w:rsidRPr="00792A89">
        <w:t>The Algerian report fingers Saudi-financed mosques in Europe as helping to lead the recruitment of European jihadists to fight in Syria and Iraq.</w:t>
      </w:r>
      <w:r>
        <w:t xml:space="preserve"> </w:t>
      </w:r>
      <w:r w:rsidRPr="00792A89">
        <w:t>The Algerians identified by name more than 100 clerics in Western Europe as leaders of the recruitment campaign, which the Algerian report says is coordinated with Salafists mostly located in Tunisia, Yemen and Libya.</w:t>
      </w:r>
      <w:r>
        <w:t xml:space="preserve"> </w:t>
      </w:r>
      <w:r w:rsidRPr="00792A89">
        <w:t>On Sunday, French law enforcement officers were directed to carry their weapons at all times “because terror sleeper cells have been activated over the last 24 hours in the country,” according to a French police source who attended a briefing Saturday and spoke to CNN terror analyst Samuel Laurent.</w:t>
      </w:r>
      <w:r>
        <w:t xml:space="preserve"> </w:t>
      </w:r>
      <w:r w:rsidRPr="00792A89">
        <w:t xml:space="preserve">Amedy Coulibaly, </w:t>
      </w:r>
      <w:r w:rsidRPr="00792A89">
        <w:rPr>
          <w:rStyle w:val="StyleBoldUnderline"/>
        </w:rPr>
        <w:t>the terrorist suspect killed on Friday after holding citizens hostage in a kosher market, made phone calls about targeting police officers in France</w:t>
      </w:r>
      <w:r w:rsidRPr="00792A89">
        <w:t>, the source told CNN.</w:t>
      </w:r>
      <w:r>
        <w:t xml:space="preserve"> </w:t>
      </w:r>
      <w:r w:rsidRPr="00792A89">
        <w:rPr>
          <w:rStyle w:val="StyleBoldUnderline"/>
        </w:rPr>
        <w:t xml:space="preserve">Hostages inside the market also reported hearing Coulibaly speaking on the phone about the targeting of police officers in France. According to reports, the hostages said Coulibaly told them </w:t>
      </w:r>
      <w:r w:rsidRPr="00792A89">
        <w:rPr>
          <w:rStyle w:val="Emphasis"/>
        </w:rPr>
        <w:t>“</w:t>
      </w:r>
      <w:r w:rsidRPr="00EE041B">
        <w:rPr>
          <w:rStyle w:val="Emphasis"/>
          <w:highlight w:val="yellow"/>
        </w:rPr>
        <w:t>militants are going to come – there are going to be more and more.</w:t>
      </w:r>
      <w:r w:rsidRPr="00792A89">
        <w:rPr>
          <w:rStyle w:val="Emphasis"/>
        </w:rPr>
        <w:t xml:space="preserve">” </w:t>
      </w:r>
    </w:p>
    <w:p w:rsidR="006B0C9E" w:rsidRDefault="006B0C9E" w:rsidP="006B0C9E">
      <w:pPr>
        <w:pStyle w:val="Heading4"/>
      </w:pPr>
      <w:r>
        <w:t>Terror cells ready to strike- Europe is in the middle of the biggest terror threat in history</w:t>
      </w:r>
    </w:p>
    <w:p w:rsidR="006B0C9E" w:rsidRPr="00261E60" w:rsidRDefault="006B0C9E" w:rsidP="006B0C9E"/>
    <w:p w:rsidR="006B0C9E" w:rsidRDefault="006B0C9E" w:rsidP="006B0C9E">
      <w:r>
        <w:t xml:space="preserve"> </w:t>
      </w:r>
      <w:r w:rsidRPr="00792A89">
        <w:t>(Afp,</w:t>
      </w:r>
      <w:r>
        <w:t xml:space="preserve"> Richard </w:t>
      </w:r>
      <w:r w:rsidRPr="00792A89">
        <w:rPr>
          <w:rStyle w:val="StyleStyleBold12pt"/>
        </w:rPr>
        <w:t>Walker 4-18-2015,</w:t>
      </w:r>
      <w:r w:rsidRPr="00792A89">
        <w:t xml:space="preserve"> "Islamic Terror Sleeper Cells Poised for Attacks," http://americanfreepress.net/?p=23942, Date Accessed: 7-3-2015) //DK</w:t>
      </w:r>
    </w:p>
    <w:p w:rsidR="006B0C9E" w:rsidRDefault="006B0C9E" w:rsidP="006B0C9E">
      <w:pPr>
        <w:rPr>
          <w:rStyle w:val="Emphasis"/>
          <w:b w:val="0"/>
          <w:u w:val="none"/>
        </w:rPr>
      </w:pPr>
      <w:r w:rsidRPr="00711CFD">
        <w:rPr>
          <w:rStyle w:val="StyleBoldUnderline"/>
        </w:rPr>
        <w:t xml:space="preserve">Loose immigration </w:t>
      </w:r>
      <w:r w:rsidRPr="00711CFD">
        <w:rPr>
          <w:rStyle w:val="StyleBoldUnderline"/>
          <w:highlight w:val="yellow"/>
        </w:rPr>
        <w:t>policies across Europe have allowed radical, violent Muslim groups to position sleeper cells around Europe that are ready to carry out attacks at a moment’s notice</w:t>
      </w:r>
      <w:r w:rsidRPr="00792A89">
        <w:rPr>
          <w:rStyle w:val="StyleBoldUnderline"/>
        </w:rPr>
        <w:t>. Law enforcement agencies across the continent are so concerned about this possibility</w:t>
      </w:r>
      <w:r w:rsidRPr="00792A89">
        <w:t xml:space="preserve"> that they have been working around the clock to stop what they believe will be a major terror assault—or a series of assaults—against multiple targets. </w:t>
      </w:r>
      <w:r w:rsidRPr="00792A89">
        <w:rPr>
          <w:rStyle w:val="StyleBoldUnderline"/>
        </w:rPr>
        <w:t xml:space="preserve">The problem is so acute many </w:t>
      </w:r>
      <w:r w:rsidRPr="00711CFD">
        <w:rPr>
          <w:rStyle w:val="StyleBoldUnderline"/>
          <w:highlight w:val="yellow"/>
        </w:rPr>
        <w:t>senior officials say it is not if an attack will happen but when it will happen because militant groups like Islamic State (</w:t>
      </w:r>
      <w:r w:rsidR="00C748BC">
        <w:fldChar w:fldCharType="begin"/>
      </w:r>
      <w:r w:rsidR="00C748BC">
        <w:instrText xml:space="preserve"> HYPERLINK "http://americanfreepress.net/?p=19176" \t </w:instrText>
      </w:r>
      <w:r w:rsidR="00C748BC">
        <w:instrText xml:space="preserve">"_blank" </w:instrText>
      </w:r>
      <w:r w:rsidR="00C748BC">
        <w:fldChar w:fldCharType="separate"/>
      </w:r>
      <w:r w:rsidRPr="00711CFD">
        <w:rPr>
          <w:rStyle w:val="StyleBoldUnderline"/>
          <w:highlight w:val="yellow"/>
        </w:rPr>
        <w:t>ISIS</w:t>
      </w:r>
      <w:r w:rsidR="00C748BC">
        <w:rPr>
          <w:rStyle w:val="StyleBoldUnderline"/>
          <w:highlight w:val="yellow"/>
        </w:rPr>
        <w:fldChar w:fldCharType="end"/>
      </w:r>
      <w:r w:rsidRPr="00711CFD">
        <w:rPr>
          <w:rStyle w:val="StyleBoldUnderline"/>
          <w:highlight w:val="yellow"/>
        </w:rPr>
        <w:t>) have cells in major European cities.</w:t>
      </w:r>
      <w:r w:rsidRPr="00792A89">
        <w:rPr>
          <w:rStyle w:val="StyleBoldUnderline"/>
        </w:rPr>
        <w:t xml:space="preserve"> A troubling feature of the security climate is that it is impossible to track down large numbers of trained terrorists, who have been smuggled into countries like France and Germany from the conflicts in Syria and elsewhere in the Mideast. The </w:t>
      </w:r>
      <w:r w:rsidRPr="00711CFD">
        <w:rPr>
          <w:rStyle w:val="StyleBoldUnderline"/>
          <w:highlight w:val="yellow"/>
        </w:rPr>
        <w:t>problems facing Europe are most acute on the European mainland, especially within the European Union (EU),</w:t>
      </w:r>
      <w:r w:rsidRPr="00792A89">
        <w:rPr>
          <w:rStyle w:val="StyleBoldUnderline"/>
        </w:rPr>
        <w:t xml:space="preserve"> where </w:t>
      </w:r>
      <w:r w:rsidR="00C748BC">
        <w:fldChar w:fldCharType="begin"/>
      </w:r>
      <w:r w:rsidR="00C748BC">
        <w:instrText xml:space="preserve"> HYPERLINK "http://www.ft.com/cms/s/0/9f340c78-99af-11e4-93c1-00144feabdc0.html" \l "axzz3XhflHaEq" </w:instrText>
      </w:r>
      <w:r w:rsidR="00C748BC">
        <w:instrText xml:space="preserve">\t "_blank" </w:instrText>
      </w:r>
      <w:r w:rsidR="00C748BC">
        <w:fldChar w:fldCharType="separate"/>
      </w:r>
      <w:r w:rsidRPr="00792A89">
        <w:rPr>
          <w:rStyle w:val="StyleBoldUnderline"/>
        </w:rPr>
        <w:t>the lack of border controls</w:t>
      </w:r>
      <w:r w:rsidR="00C748BC">
        <w:rPr>
          <w:rStyle w:val="StyleBoldUnderline"/>
        </w:rPr>
        <w:fldChar w:fldCharType="end"/>
      </w:r>
      <w:r w:rsidRPr="00792A89">
        <w:rPr>
          <w:rStyle w:val="StyleBoldUnderline"/>
        </w:rPr>
        <w:t xml:space="preserve"> has enabled the free movement of terrorists and criminals.</w:t>
      </w:r>
      <w:r w:rsidRPr="00792A89">
        <w:t xml:space="preserve"> </w:t>
      </w:r>
      <w:r w:rsidRPr="00BB0054">
        <w:rPr>
          <w:rStyle w:val="StyleBoldUnderline"/>
        </w:rPr>
        <w:t>Britain faces a similar threat</w:t>
      </w:r>
      <w:r w:rsidRPr="00792A89">
        <w:t xml:space="preserve"> even though it is one of the EU nations that refused to relinquish its border controls. Britain’s problems derive from the fact that it has </w:t>
      </w:r>
      <w:r w:rsidR="00C748BC">
        <w:fldChar w:fldCharType="begin"/>
      </w:r>
      <w:r w:rsidR="00C748BC">
        <w:instrText xml:space="preserve"> HYPERLINK "http://americanfreepress.net/?p=15137" \t "_blank" </w:instrText>
      </w:r>
      <w:r w:rsidR="00C748BC">
        <w:fldChar w:fldCharType="separate"/>
      </w:r>
      <w:r w:rsidRPr="00792A89">
        <w:rPr>
          <w:rStyle w:val="Hyperlink"/>
          <w:iCs/>
        </w:rPr>
        <w:t>a large Muslim population</w:t>
      </w:r>
      <w:r w:rsidR="00C748BC">
        <w:rPr>
          <w:rStyle w:val="Hyperlink"/>
          <w:iCs/>
        </w:rPr>
        <w:fldChar w:fldCharType="end"/>
      </w:r>
      <w:r w:rsidRPr="00792A89">
        <w:t xml:space="preserve"> and acted much too late to stem the flow of young Muslims seeking to fight in conflicts in the Middle East, especially Syria. In fact, Britain, the United States and </w:t>
      </w:r>
      <w:r w:rsidRPr="00792A89">
        <w:lastRenderedPageBreak/>
        <w:t xml:space="preserve">France for years turned a blind eye to Muslims going off to become revolutionaries in Syria, because the West was determined, </w:t>
      </w:r>
      <w:r w:rsidR="00C748BC">
        <w:fldChar w:fldCharType="begin"/>
      </w:r>
      <w:r w:rsidR="00C748BC">
        <w:instrText xml:space="preserve"> HYPERLINK "http://americanfreepress.net/?p=11173" \t "_blank" </w:instrText>
      </w:r>
      <w:r w:rsidR="00C748BC">
        <w:fldChar w:fldCharType="separate"/>
      </w:r>
      <w:r w:rsidRPr="00792A89">
        <w:rPr>
          <w:rStyle w:val="Hyperlink"/>
          <w:iCs/>
        </w:rPr>
        <w:t>at any cost</w:t>
      </w:r>
      <w:r w:rsidR="00C748BC">
        <w:rPr>
          <w:rStyle w:val="Hyperlink"/>
          <w:iCs/>
        </w:rPr>
        <w:fldChar w:fldCharType="end"/>
      </w:r>
      <w:r w:rsidRPr="00792A89">
        <w:t xml:space="preserve">, to destroy Syria’s government led by Bashar al-Assad. In Britain and France, Muslim groups were even free to argue that going to Syria to become a fighter was an honorable thing to do. </w:t>
      </w:r>
      <w:r w:rsidRPr="00BB0054">
        <w:rPr>
          <w:rStyle w:val="StyleBoldUnderline"/>
        </w:rPr>
        <w:t>Unfortunately, many young men and women from Europe, who went to Syria, ended up being radicalized and subsequently joined ISIS or the al-Nusra Front, an al-Qaeda affiliate. Some experts believe the West’s anti-Assad policy has now come back to bite it</w:t>
      </w:r>
      <w:r w:rsidRPr="00BB0054">
        <w:t xml:space="preserve">. </w:t>
      </w:r>
      <w:r w:rsidRPr="00BB0054">
        <w:rPr>
          <w:rStyle w:val="Emphasis"/>
          <w:b w:val="0"/>
          <w:u w:val="none"/>
        </w:rPr>
        <w:t xml:space="preserve">The terror threat facing Europe can equally be attributed in part to its policy to encourage immigration from previous Middle East colonies and to permit a movement of asylum seekers from those countries. With the increasing Muslim population, the EU also neglected for too long to confront the preaching of virulent anti-Western propaganda in mosques in cities like London, Paris and Berlin. It failed to address the fact that too many Muslims were unwilling to respect and conform to the traditions of the EU countries where they were settled. Many even insisted on demanding the rights of Islamic law. </w:t>
      </w:r>
      <w:r w:rsidRPr="00BB0054">
        <w:rPr>
          <w:rStyle w:val="StyleBoldUnderline"/>
        </w:rPr>
        <w:t>Wahabbism</w:t>
      </w:r>
      <w:r w:rsidRPr="00711CFD">
        <w:rPr>
          <w:rStyle w:val="StyleBoldUnderline"/>
          <w:highlight w:val="yellow"/>
        </w:rPr>
        <w:t xml:space="preserve">, the most extreme form of Islamic belief, </w:t>
      </w:r>
      <w:r w:rsidRPr="00711CFD">
        <w:rPr>
          <w:rStyle w:val="StyleBoldUnderline"/>
        </w:rPr>
        <w:t>now guiding ISIS</w:t>
      </w:r>
      <w:r w:rsidRPr="00711CFD">
        <w:rPr>
          <w:rStyle w:val="StyleBoldUnderline"/>
          <w:highlight w:val="yellow"/>
        </w:rPr>
        <w:t xml:space="preserve">, is prevalent among Europe’s Muslim population </w:t>
      </w:r>
      <w:r w:rsidRPr="00711CFD">
        <w:rPr>
          <w:rStyle w:val="StyleBoldUnderline"/>
        </w:rPr>
        <w:t>and is promoted by the Saudi leadership</w:t>
      </w:r>
      <w:r w:rsidRPr="00711CFD">
        <w:rPr>
          <w:rStyle w:val="StyleBoldUnderline"/>
          <w:highlight w:val="yellow"/>
        </w:rPr>
        <w:t>.</w:t>
      </w:r>
      <w:r w:rsidRPr="00711CFD">
        <w:rPr>
          <w:rStyle w:val="Emphasis"/>
          <w:b w:val="0"/>
          <w:highlight w:val="yellow"/>
          <w:u w:val="none"/>
        </w:rPr>
        <w:t xml:space="preserve"> </w:t>
      </w:r>
      <w:r w:rsidRPr="00711CFD">
        <w:rPr>
          <w:rStyle w:val="StyleBoldUnderline"/>
          <w:highlight w:val="yellow"/>
        </w:rPr>
        <w:t>Russia has been watching with growing nervousness the emerging threat in Europe,</w:t>
      </w:r>
      <w:r w:rsidRPr="00BB0054">
        <w:rPr>
          <w:rStyle w:val="Emphasis"/>
          <w:b w:val="0"/>
          <w:u w:val="none"/>
        </w:rPr>
        <w:t xml:space="preserve"> because Russia has a large Muslim population within and on the margins of its borders. Its counter-terrorism leaders believe there is a need for a global effort to attack the issue. Despite the deep chill in Russian relations, Alexander Bortnikov, the head of Russia’s FSB, it’s internal security and counterintelligence service, spent time recently at a terrorism summit in Washington arguing for a united intelligence effort. He made it clear there were 1,700 Russians among 20,000 foreigners in ISIS’s ranks</w:t>
      </w:r>
      <w:r w:rsidRPr="00BB0054">
        <w:rPr>
          <w:rStyle w:val="StyleBoldUnderline"/>
        </w:rPr>
        <w:t xml:space="preserve">. A retired British intelligence agent, with knowledge of the Middle East, spoke to this writer on condition of anonymity about the dangers facing Europe. He stressed that </w:t>
      </w:r>
      <w:r w:rsidRPr="00711CFD">
        <w:rPr>
          <w:rStyle w:val="StyleBoldUnderline"/>
          <w:highlight w:val="yellow"/>
        </w:rPr>
        <w:t>Europe was now in the crosshairs of the biggest terror threat it has faced and it needed “all hands on board, including the Russians.</w:t>
      </w:r>
      <w:r w:rsidRPr="00BB0054">
        <w:rPr>
          <w:rStyle w:val="StyleBoldUnderline"/>
        </w:rPr>
        <w:t xml:space="preserve">” </w:t>
      </w:r>
      <w:r w:rsidRPr="00BB0054">
        <w:rPr>
          <w:rStyle w:val="Emphasis"/>
          <w:b w:val="0"/>
          <w:u w:val="none"/>
        </w:rPr>
        <w:t xml:space="preserve">“When you see countries like Sweden and Denmark expressing concern,” he said, “the scale of the threat becomes clear. ISIS poses the kind of danger we haven’t seen before. Unlike al Qaeda of the past and al Qaeda today, ISIS has thousands of young, intelligent foreigners in its ranks. It’s high time the EU re-installed tight border and naval controls and addressed immigration issues.” He added that this is something Washington needs to get on board with as well. </w:t>
      </w:r>
      <w:r w:rsidRPr="00BB0054">
        <w:rPr>
          <w:rStyle w:val="StyleBoldUnderline"/>
        </w:rPr>
        <w:t>“</w:t>
      </w:r>
      <w:r w:rsidRPr="00711CFD">
        <w:rPr>
          <w:rStyle w:val="StyleBoldUnderline"/>
          <w:highlight w:val="yellow"/>
        </w:rPr>
        <w:t>America can’t afford a vulnerable Europe because ISIS will seek to exploit Europe as a launching pad for attacks against America</w:t>
      </w:r>
      <w:r w:rsidRPr="00BB0054">
        <w:rPr>
          <w:rStyle w:val="Emphasis"/>
          <w:b w:val="0"/>
          <w:u w:val="none"/>
        </w:rPr>
        <w:t>,” he said. “It has been made clear to all the major European security networks that there can be no room for complacency.”</w:t>
      </w:r>
    </w:p>
    <w:p w:rsidR="006B0C9E" w:rsidRPr="006B0C9E" w:rsidRDefault="006B0C9E" w:rsidP="006B0C9E">
      <w:pPr>
        <w:pStyle w:val="Heading3"/>
      </w:pPr>
      <w:r w:rsidRPr="006B0C9E">
        <w:lastRenderedPageBreak/>
        <w:t xml:space="preserve">Timeframe </w:t>
      </w:r>
    </w:p>
    <w:p w:rsidR="006B0C9E" w:rsidRDefault="006B0C9E" w:rsidP="006B0C9E">
      <w:pPr>
        <w:pStyle w:val="Heading4"/>
      </w:pPr>
      <w:r w:rsidRPr="00261E60">
        <w:t>Terror threat high- an attack will come any day now</w:t>
      </w:r>
    </w:p>
    <w:p w:rsidR="006B0C9E" w:rsidRPr="00261E60" w:rsidRDefault="006B0C9E" w:rsidP="006B0C9E"/>
    <w:p w:rsidR="006B0C9E" w:rsidRPr="00BB0054" w:rsidRDefault="006B0C9E" w:rsidP="006B0C9E">
      <w:r w:rsidRPr="00BB0054">
        <w:t xml:space="preserve">(Marco </w:t>
      </w:r>
      <w:r w:rsidRPr="00BB0054">
        <w:rPr>
          <w:rStyle w:val="StyleStyleBold12pt"/>
        </w:rPr>
        <w:t>Giannangeli, 6-29-2015</w:t>
      </w:r>
      <w:r w:rsidRPr="00BB0054">
        <w:t>, "Britain warned: Expect new terror attack TOMORROW," http://www.express.co.uk/news/uk/587350/britain-ISIS-terror-terrorism-attacks-england-tunisia, Date Accessed: 7-3-2015) //DK</w:t>
      </w:r>
    </w:p>
    <w:p w:rsidR="006B0C9E" w:rsidRDefault="006B0C9E" w:rsidP="006B0C9E">
      <w:pPr>
        <w:rPr>
          <w:rStyle w:val="Emphasis"/>
          <w:b w:val="0"/>
          <w:u w:val="none"/>
        </w:rPr>
      </w:pPr>
      <w:r w:rsidRPr="00711CFD">
        <w:rPr>
          <w:rStyle w:val="StyleBoldUnderline"/>
          <w:highlight w:val="yellow"/>
        </w:rPr>
        <w:t>BRITAIN and Europe should be braced for possible terror attacks TODAY</w:t>
      </w:r>
      <w:r w:rsidRPr="00BB0054">
        <w:rPr>
          <w:rStyle w:val="Emphasis"/>
          <w:b w:val="0"/>
          <w:u w:val="none"/>
        </w:rPr>
        <w:t>, a leading security expert said last night.</w:t>
      </w:r>
      <w:r w:rsidRPr="00BB0054">
        <w:t xml:space="preserve"> </w:t>
      </w:r>
      <w:r w:rsidRPr="00BB0054">
        <w:rPr>
          <w:rStyle w:val="Emphasis"/>
          <w:b w:val="0"/>
          <w:u w:val="none"/>
        </w:rPr>
        <w:t>The date marks the first anniversary of Islamic State setting up its so-called caliphate in Syria and Iraq.</w:t>
      </w:r>
      <w:r>
        <w:rPr>
          <w:rStyle w:val="Emphasis"/>
          <w:b w:val="0"/>
          <w:u w:val="none"/>
        </w:rPr>
        <w:t xml:space="preserve"> </w:t>
      </w:r>
      <w:r w:rsidRPr="00BB0054">
        <w:rPr>
          <w:rStyle w:val="Emphasis"/>
          <w:b w:val="0"/>
          <w:u w:val="none"/>
        </w:rPr>
        <w:t xml:space="preserve">Dr Afzal Ashraf warned: </w:t>
      </w:r>
      <w:r w:rsidRPr="00BB0054">
        <w:rPr>
          <w:rStyle w:val="StyleBoldUnderline"/>
        </w:rPr>
        <w:t>“The timing of the atrocious attacks in Tunisia, France and Kuwait suggest that these events could have stemmed from the same motivation: to mark the first anniversary of the forming of the caliphate which will be on Monday.</w:t>
      </w:r>
      <w:r>
        <w:rPr>
          <w:rStyle w:val="Emphasis"/>
          <w:b w:val="0"/>
          <w:u w:val="none"/>
        </w:rPr>
        <w:t xml:space="preserve"> </w:t>
      </w:r>
      <w:r w:rsidRPr="00BB0054">
        <w:rPr>
          <w:rStyle w:val="Emphasis"/>
          <w:b w:val="0"/>
          <w:u w:val="none"/>
        </w:rPr>
        <w:t>“Friday was significant, as it was the last holy day before this anniversary. Instead of going to a mosque, the form of worship adopted by these people is to kill innocent people.</w:t>
      </w:r>
      <w:r w:rsidRPr="00BB0054">
        <w:t xml:space="preserve"> </w:t>
      </w:r>
      <w:r w:rsidRPr="00BB0054">
        <w:rPr>
          <w:rStyle w:val="Emphasis"/>
          <w:b w:val="0"/>
          <w:u w:val="none"/>
        </w:rPr>
        <w:t xml:space="preserve">“And </w:t>
      </w:r>
      <w:r w:rsidRPr="00711CFD">
        <w:rPr>
          <w:rStyle w:val="StyleBoldUnderline"/>
          <w:highlight w:val="yellow"/>
        </w:rPr>
        <w:t>it is very likely IS will try to grab the headlines again in the next four or five days with another flurry of activity. This real risk will continue until the end of Ramadan</w:t>
      </w:r>
      <w:r w:rsidRPr="00711CFD">
        <w:rPr>
          <w:rStyle w:val="Emphasis"/>
          <w:b w:val="0"/>
          <w:highlight w:val="yellow"/>
          <w:u w:val="none"/>
        </w:rPr>
        <w:t>,</w:t>
      </w:r>
      <w:r w:rsidRPr="00BB0054">
        <w:rPr>
          <w:rStyle w:val="Emphasis"/>
          <w:b w:val="0"/>
          <w:u w:val="none"/>
        </w:rPr>
        <w:t xml:space="preserve"> around July 19.”</w:t>
      </w:r>
      <w:r>
        <w:rPr>
          <w:rStyle w:val="Emphasis"/>
          <w:b w:val="0"/>
          <w:u w:val="none"/>
        </w:rPr>
        <w:t xml:space="preserve"> </w:t>
      </w:r>
      <w:r w:rsidRPr="00BB0054">
        <w:rPr>
          <w:rStyle w:val="Emphasis"/>
          <w:b w:val="0"/>
          <w:u w:val="none"/>
        </w:rPr>
        <w:t>Thousands of Britons defied an increased terror alert on Saturday to attend parades around the UK to mark Armed Forces Day.</w:t>
      </w:r>
      <w:r>
        <w:rPr>
          <w:rStyle w:val="Emphasis"/>
          <w:b w:val="0"/>
          <w:u w:val="none"/>
        </w:rPr>
        <w:t xml:space="preserve"> </w:t>
      </w:r>
      <w:r w:rsidRPr="00BB0054">
        <w:rPr>
          <w:rStyle w:val="Emphasis"/>
          <w:b w:val="0"/>
          <w:u w:val="none"/>
        </w:rPr>
        <w:t>More than 900 marched in Guildford, Surrey, at a parade attended by David Cameron and Prince Andrew.</w:t>
      </w:r>
      <w:r>
        <w:rPr>
          <w:rStyle w:val="Emphasis"/>
          <w:b w:val="0"/>
          <w:u w:val="none"/>
        </w:rPr>
        <w:t xml:space="preserve"> </w:t>
      </w:r>
      <w:r w:rsidRPr="00BB0054">
        <w:rPr>
          <w:rStyle w:val="Emphasis"/>
          <w:b w:val="0"/>
          <w:u w:val="none"/>
        </w:rPr>
        <w:t>A threat by a suicide bomber to target a parade in Merton, south-west London, was thwarted by police.</w:t>
      </w:r>
    </w:p>
    <w:p w:rsidR="006B0C9E" w:rsidRDefault="006B0C9E" w:rsidP="006B0C9E">
      <w:pPr>
        <w:rPr>
          <w:rStyle w:val="Emphasis"/>
          <w:b w:val="0"/>
          <w:u w:val="none"/>
        </w:rPr>
      </w:pPr>
    </w:p>
    <w:p w:rsidR="006B0C9E" w:rsidRDefault="006B0C9E" w:rsidP="006B0C9E">
      <w:pPr>
        <w:pStyle w:val="Heading3"/>
      </w:pPr>
      <w:r w:rsidRPr="006B0C9E">
        <w:lastRenderedPageBreak/>
        <w:t xml:space="preserve">Belgium </w:t>
      </w:r>
    </w:p>
    <w:p w:rsidR="006B0C9E" w:rsidRDefault="006B0C9E" w:rsidP="006B0C9E">
      <w:pPr>
        <w:pStyle w:val="Heading4"/>
      </w:pPr>
      <w:r>
        <w:t>Terror cell threat high- Belgium proves</w:t>
      </w:r>
    </w:p>
    <w:p w:rsidR="006B0C9E" w:rsidRPr="00261E60" w:rsidRDefault="006B0C9E" w:rsidP="006B0C9E"/>
    <w:p w:rsidR="006B0C9E" w:rsidRPr="0019710F" w:rsidRDefault="006B0C9E" w:rsidP="006B0C9E">
      <w:r w:rsidRPr="0019710F">
        <w:t>(</w:t>
      </w:r>
      <w:r w:rsidRPr="0019710F">
        <w:rPr>
          <w:rStyle w:val="StyleStyleBold12pt"/>
        </w:rPr>
        <w:t>WND, 1-15-2015</w:t>
      </w:r>
      <w:r w:rsidRPr="0019710F">
        <w:t>, "  Raid on Belgian terror cell confirms threat ," http://www.wnd.com/2015/01/raid-on-belgian-terror-cell-confirms-threat/, Date Accessed: 7-3-2015) //DK</w:t>
      </w:r>
    </w:p>
    <w:p w:rsidR="006B0C9E" w:rsidRDefault="006B0C9E" w:rsidP="006B0C9E">
      <w:pPr>
        <w:rPr>
          <w:iCs/>
        </w:rPr>
      </w:pPr>
      <w:r w:rsidRPr="0019710F">
        <w:rPr>
          <w:rStyle w:val="StyleBoldUnderline"/>
        </w:rPr>
        <w:t xml:space="preserve">Two people were killed in a raid on suspected Islamic radicals Thursday in the Belgian town of Verviers, according to local media. The raid comes three days after </w:t>
      </w:r>
      <w:hyperlink r:id="rId10" w:history="1">
        <w:r w:rsidRPr="0019710F">
          <w:rPr>
            <w:rStyle w:val="StyleBoldUnderline"/>
          </w:rPr>
          <w:t>WND exclusively reported</w:t>
        </w:r>
      </w:hyperlink>
      <w:r w:rsidRPr="0019710F">
        <w:rPr>
          <w:rStyle w:val="StyleBoldUnderline"/>
        </w:rPr>
        <w:t xml:space="preserve"> there are at least 20 sleeper cells with a combined total of 120 to 180 jihadists ready to act in France, Germany and Belgium. </w:t>
      </w:r>
      <w:hyperlink r:id="rId11" w:history="1">
        <w:r w:rsidRPr="0019710F">
          <w:rPr>
            <w:rStyle w:val="StyleBoldUnderline"/>
          </w:rPr>
          <w:t>WND further reported two days later</w:t>
        </w:r>
      </w:hyperlink>
      <w:r w:rsidRPr="0019710F">
        <w:rPr>
          <w:rStyle w:val="StyleBoldUnderline"/>
        </w:rPr>
        <w:t xml:space="preserve"> that intelligence information collected by European and Arab countries indicates there is a specific threat against Belgium.</w:t>
      </w:r>
      <w:r>
        <w:rPr>
          <w:iCs/>
        </w:rPr>
        <w:t xml:space="preserve"> </w:t>
      </w:r>
      <w:r w:rsidRPr="0019710F">
        <w:rPr>
          <w:iCs/>
        </w:rPr>
        <w:t>Local officials Thursday said two people have been killed in an anti-terror operation in eastern Belgium.</w:t>
      </w:r>
      <w:r>
        <w:rPr>
          <w:iCs/>
        </w:rPr>
        <w:t xml:space="preserve"> </w:t>
      </w:r>
      <w:r w:rsidRPr="0019710F">
        <w:rPr>
          <w:iCs/>
        </w:rPr>
        <w:t>The BBC is quoting a Belgian TV station saying a third person was wounded in the raid in the town of Verviers and that several arrests were made.</w:t>
      </w:r>
      <w:r>
        <w:rPr>
          <w:iCs/>
        </w:rPr>
        <w:t xml:space="preserve"> </w:t>
      </w:r>
      <w:r w:rsidRPr="0019710F">
        <w:rPr>
          <w:iCs/>
        </w:rPr>
        <w:t>The Agence-France Presse news agency quoted a source in the mayor’s office stating “an operation is under way</w:t>
      </w:r>
      <w:r w:rsidRPr="0019710F">
        <w:rPr>
          <w:rStyle w:val="StyleBoldUnderline"/>
        </w:rPr>
        <w:t>.” Another official said the raid was “jihadist-related.” According to unconfirmed reports, raids were taking place elsewhere in Belgium. As WND reported, chatter within jihadist groups combined with intelligence information collected by European and Arab countries indicates the next major terrorist attack may target the Netherlands or Belgium, according to informed Middle Eastern security officials speaking to WND.</w:t>
      </w:r>
      <w:r>
        <w:rPr>
          <w:iCs/>
        </w:rPr>
        <w:t xml:space="preserve"> </w:t>
      </w:r>
      <w:r w:rsidRPr="0019710F">
        <w:rPr>
          <w:iCs/>
        </w:rPr>
        <w:t>The security officials said a joint effort between European and Arab security services has resulted in the drafting of a list of hundreds of names of potential jihadists, mostly European residents, who could be a part of a series of sleeper cells in Europe. There is an effort to track down the locations of the suspects.</w:t>
      </w:r>
      <w:r>
        <w:rPr>
          <w:iCs/>
        </w:rPr>
        <w:t xml:space="preserve"> </w:t>
      </w:r>
      <w:r w:rsidRPr="0019710F">
        <w:rPr>
          <w:iCs/>
        </w:rPr>
        <w:t>The officials said the list also includes more than 100 suspects who are originally from Chechnya as well as foreign suspects from Palestinian camps in Syria and Lebanon, some of whom may currently be in Europe.</w:t>
      </w:r>
      <w:r>
        <w:rPr>
          <w:iCs/>
        </w:rPr>
        <w:t xml:space="preserve"> </w:t>
      </w:r>
      <w:r w:rsidRPr="0019710F">
        <w:rPr>
          <w:iCs/>
        </w:rPr>
        <w:t xml:space="preserve">On Tuesday, WND reported Algeria’s intelligence services passed information to several European countries </w:t>
      </w:r>
      <w:r w:rsidRPr="0019710F">
        <w:rPr>
          <w:rStyle w:val="StyleBoldUnderline"/>
        </w:rPr>
        <w:t>indicating there are at least 20 sleeper cells with a combined total of 120 to 180 jihadists ready to act in France, Germany and Belgium.</w:t>
      </w:r>
      <w:r>
        <w:rPr>
          <w:iCs/>
        </w:rPr>
        <w:t xml:space="preserve"> </w:t>
      </w:r>
      <w:r w:rsidRPr="0019710F">
        <w:rPr>
          <w:iCs/>
        </w:rPr>
        <w:t>Many members of the cells were trained in Tunisia, according to an Algerian intelligence report that was shared with WND by a European official. The report was provided to European interior ministers.</w:t>
      </w:r>
      <w:r>
        <w:rPr>
          <w:iCs/>
        </w:rPr>
        <w:t xml:space="preserve"> </w:t>
      </w:r>
      <w:r w:rsidRPr="0019710F">
        <w:rPr>
          <w:iCs/>
        </w:rPr>
        <w:t xml:space="preserve">The document also deals with the issue of European citizens traveling to Iraq and Syria to join Islamic terrorist organizations. The </w:t>
      </w:r>
      <w:r w:rsidRPr="0019710F">
        <w:rPr>
          <w:rStyle w:val="StyleBoldUnderline"/>
        </w:rPr>
        <w:t>Algerian report fingers Saudi-financed mosques in Europe as helping to lead the recruitment of European jihadists to fight in Syria and Iraq. T</w:t>
      </w:r>
      <w:r w:rsidRPr="0019710F">
        <w:rPr>
          <w:iCs/>
        </w:rPr>
        <w:t>he Algerians identified by name more than 100 clerics in Western Europe as leaders of the recruitment campaign, which the Algerian report says is coordinated with Salafists mostly located in Tunisia, Yemen and Libya.</w:t>
      </w:r>
      <w:r>
        <w:rPr>
          <w:iCs/>
        </w:rPr>
        <w:t xml:space="preserve"> </w:t>
      </w:r>
      <w:r w:rsidRPr="0019710F">
        <w:rPr>
          <w:iCs/>
        </w:rPr>
        <w:t xml:space="preserve">Earlier this week, French law enforcement </w:t>
      </w:r>
      <w:r w:rsidRPr="0019710F">
        <w:rPr>
          <w:rStyle w:val="StyleBoldUnderline"/>
        </w:rPr>
        <w:t>officers were directed to carry their weapons at all times “because terror sleeper cells have been activated over the last 24 hours in the country</w:t>
      </w:r>
      <w:r w:rsidRPr="0019710F">
        <w:rPr>
          <w:iCs/>
        </w:rPr>
        <w:t>,” according to a French police source who attended a briefing Saturday and spoke to CNN terror analyst Samuel Laurent.</w:t>
      </w:r>
      <w:r>
        <w:rPr>
          <w:iCs/>
        </w:rPr>
        <w:t xml:space="preserve"> </w:t>
      </w:r>
      <w:r w:rsidRPr="0019710F">
        <w:rPr>
          <w:iCs/>
        </w:rPr>
        <w:t>Amedy Coulibaly, the terrorist suspect killed last Friday after holding citizens hostage in a kosher market in Paris, made phone calls about targeting police officers in France, the source told CNN.</w:t>
      </w:r>
      <w:r>
        <w:rPr>
          <w:iCs/>
        </w:rPr>
        <w:t xml:space="preserve"> </w:t>
      </w:r>
      <w:r w:rsidRPr="0019710F">
        <w:rPr>
          <w:iCs/>
        </w:rPr>
        <w:t>Hostages inside the market also reported hearing Coulibaly speaking on the phone about the targeting of police officers in France.</w:t>
      </w:r>
      <w:r>
        <w:rPr>
          <w:iCs/>
        </w:rPr>
        <w:t xml:space="preserve"> </w:t>
      </w:r>
      <w:r w:rsidRPr="0019710F">
        <w:rPr>
          <w:iCs/>
        </w:rPr>
        <w:t>According to reports, the hostages said Coulibaly told them “militants are going to come – there are going to be more and more.”</w:t>
      </w:r>
      <w:r>
        <w:rPr>
          <w:iCs/>
        </w:rPr>
        <w:t xml:space="preserve"> </w:t>
      </w:r>
      <w:r w:rsidRPr="0019710F">
        <w:rPr>
          <w:iCs/>
        </w:rPr>
        <w:t>According to reports, the hostages said Coulibaly told them that “militants are going to come.”</w:t>
      </w:r>
      <w:r>
        <w:rPr>
          <w:iCs/>
        </w:rPr>
        <w:t xml:space="preserve"> </w:t>
      </w:r>
      <w:r w:rsidRPr="0019710F">
        <w:rPr>
          <w:iCs/>
        </w:rPr>
        <w:t>“There are going to be more and more.”</w:t>
      </w:r>
      <w:r>
        <w:rPr>
          <w:iCs/>
        </w:rPr>
        <w:t xml:space="preserve"> </w:t>
      </w:r>
    </w:p>
    <w:p w:rsidR="006B0C9E" w:rsidRDefault="006B0C9E" w:rsidP="006B0C9E">
      <w:pPr>
        <w:pStyle w:val="Heading3"/>
      </w:pPr>
      <w:r>
        <w:lastRenderedPageBreak/>
        <w:t xml:space="preserve">Spain </w:t>
      </w:r>
    </w:p>
    <w:p w:rsidR="006B0C9E" w:rsidRDefault="006B0C9E" w:rsidP="006B0C9E">
      <w:pPr>
        <w:pStyle w:val="Heading4"/>
      </w:pPr>
      <w:r w:rsidRPr="00261E60">
        <w:t>ISIS recruiting 50,000 Spanish citizens for radicalization- attack inevitable</w:t>
      </w:r>
    </w:p>
    <w:p w:rsidR="006B0C9E" w:rsidRPr="00261E60" w:rsidRDefault="006B0C9E" w:rsidP="006B0C9E"/>
    <w:p w:rsidR="006B0C9E" w:rsidRPr="00A4430B" w:rsidRDefault="006B0C9E" w:rsidP="006B0C9E">
      <w:r>
        <w:t>(</w:t>
      </w:r>
      <w:r w:rsidRPr="00A4430B">
        <w:rPr>
          <w:rStyle w:val="StyleStyleBold12pt"/>
        </w:rPr>
        <w:t>Catty, 06-17-2015</w:t>
      </w:r>
      <w:r w:rsidRPr="00A4430B">
        <w:t>, "ISIS Targeting 50,000 Spanish Converts for Radicalization," http://jewishvoiceny.com/index.php?option=com_content&amp;amp;view=article&amp;amp;id=11300:isis-targeting-50000-spanish-converts-for-radicalization&amp;amp;catid=118:war-on-terror&amp;amp;Itemid=301, Date Accessed: 7-3-2015) //DK</w:t>
      </w:r>
    </w:p>
    <w:p w:rsidR="006B0C9E" w:rsidRDefault="006B0C9E" w:rsidP="006B0C9E">
      <w:pPr>
        <w:rPr>
          <w:rStyle w:val="Emphasis"/>
          <w:b w:val="0"/>
          <w:u w:val="none"/>
        </w:rPr>
      </w:pPr>
      <w:r w:rsidRPr="00A4430B">
        <w:rPr>
          <w:rStyle w:val="StyleBoldUnderline"/>
        </w:rPr>
        <w:t>Spanish security forces have arrested a total of 568 jihadists over the past ten years in 124 separate operations against Islamic terrorism,</w:t>
      </w:r>
      <w:r w:rsidRPr="0019710F">
        <w:rPr>
          <w:rStyle w:val="Emphasis"/>
          <w:b w:val="0"/>
          <w:u w:val="none"/>
        </w:rPr>
        <w:t xml:space="preserve"> Spanish Interior Minister Jorge Fernández Díaz revealed at an African security conference in Niger on May 14.</w:t>
      </w:r>
      <w:r>
        <w:rPr>
          <w:rStyle w:val="Emphasis"/>
          <w:b w:val="0"/>
          <w:u w:val="none"/>
        </w:rPr>
        <w:t xml:space="preserve"> </w:t>
      </w:r>
      <w:r w:rsidRPr="0019710F">
        <w:rPr>
          <w:rStyle w:val="Emphasis"/>
          <w:b w:val="0"/>
          <w:u w:val="none"/>
        </w:rPr>
        <w:t>Fernández Díaz said that "constant police and judicial actions" have helped Spanish authorities prevent another large-scale terrorist attack similar to the March 2004 Madrid train bombings, in which nearly 200 people were killed and more than 2,000 were injured.</w:t>
      </w:r>
      <w:r>
        <w:rPr>
          <w:rStyle w:val="Emphasis"/>
          <w:b w:val="0"/>
          <w:u w:val="none"/>
        </w:rPr>
        <w:t xml:space="preserve"> </w:t>
      </w:r>
      <w:r w:rsidRPr="0019710F">
        <w:rPr>
          <w:rStyle w:val="Emphasis"/>
          <w:b w:val="0"/>
          <w:u w:val="none"/>
        </w:rPr>
        <w:t xml:space="preserve">At the same time, </w:t>
      </w:r>
      <w:r w:rsidRPr="00A4430B">
        <w:rPr>
          <w:rStyle w:val="StyleBoldUnderline"/>
        </w:rPr>
        <w:t>Fernández Díaz has warned that it is "very probable" that Islamic terrorists will strike Spain at some point in the future; he has estimated the probability of an attack to be 70%. At a two-day terrorism conference held in Madrid on April 23 and 24, Fernández Díaz said that at least 115 Spanish jihadists — including at least 15 women — are now known to have joined the Islamic State. He added that 14 jihadists had returned to Spain; nine of those are in prison and five remain free.</w:t>
      </w:r>
      <w:r>
        <w:rPr>
          <w:rStyle w:val="Emphasis"/>
          <w:b w:val="0"/>
          <w:u w:val="none"/>
        </w:rPr>
        <w:t xml:space="preserve"> </w:t>
      </w:r>
      <w:r w:rsidRPr="0019710F">
        <w:rPr>
          <w:rStyle w:val="Emphasis"/>
          <w:b w:val="0"/>
          <w:u w:val="none"/>
        </w:rPr>
        <w:t xml:space="preserve">In January, Fernández Díaz said the </w:t>
      </w:r>
      <w:r w:rsidRPr="00A4430B">
        <w:rPr>
          <w:rStyle w:val="StyleBoldUnderline"/>
        </w:rPr>
        <w:t>number of Spanish jihadists abroad was 70,</w:t>
      </w:r>
      <w:r w:rsidRPr="0019710F">
        <w:rPr>
          <w:rStyle w:val="Emphasis"/>
          <w:b w:val="0"/>
          <w:u w:val="none"/>
        </w:rPr>
        <w:t xml:space="preserve"> which implies a jump of </w:t>
      </w:r>
      <w:r w:rsidRPr="00A4430B">
        <w:rPr>
          <w:rStyle w:val="StyleBoldUnderline"/>
        </w:rPr>
        <w:t>more than 40 new jihadists in the first four months of 2015 alone</w:t>
      </w:r>
      <w:r w:rsidRPr="0019710F">
        <w:rPr>
          <w:rStyle w:val="Emphasis"/>
          <w:b w:val="0"/>
          <w:u w:val="none"/>
        </w:rPr>
        <w:t xml:space="preserve">. In August 2014, the first time that Fernández Díaz provided an official estimate, he </w:t>
      </w:r>
      <w:r w:rsidRPr="00A4430B">
        <w:rPr>
          <w:rStyle w:val="StyleBoldUnderline"/>
        </w:rPr>
        <w:t>said there were 51 Spanish jihadists fighting abroad. Meanwhile, "dozens" of jihadists and other Islamic radicals are entering Spain from neighboring France, where they are said to be "asphyxiating"</w:t>
      </w:r>
      <w:r w:rsidRPr="0019710F">
        <w:rPr>
          <w:rStyle w:val="Emphasis"/>
          <w:b w:val="0"/>
          <w:u w:val="none"/>
        </w:rPr>
        <w:t xml:space="preserve"> due to a government crackdown following theCharlie Hebdo attacks in Paris in January. (On April 29, French President François Hollande announced that a force of 7,000 troops would be deployed to patrol French streets on a permanent basis.)</w:t>
      </w:r>
      <w:r>
        <w:rPr>
          <w:rStyle w:val="Emphasis"/>
          <w:b w:val="0"/>
          <w:u w:val="none"/>
        </w:rPr>
        <w:t xml:space="preserve"> </w:t>
      </w:r>
      <w:r w:rsidRPr="0019710F">
        <w:rPr>
          <w:rStyle w:val="Emphasis"/>
          <w:b w:val="0"/>
          <w:u w:val="none"/>
        </w:rPr>
        <w:t>According to an anonymous Spanish intelligence operative interviewed by El Confidencial, a media outlet based in Madrid, French jihadists are moving to Spain because they feel they have "greater room for movement" on the Iberian Peninsula. They include individuals "suspected" of being Islamic radicals, but for whom there is insufficient proof for either government to arrest them.</w:t>
      </w:r>
      <w:r>
        <w:rPr>
          <w:rStyle w:val="Emphasis"/>
          <w:b w:val="0"/>
          <w:u w:val="none"/>
        </w:rPr>
        <w:t xml:space="preserve"> </w:t>
      </w:r>
      <w:r w:rsidRPr="0019710F">
        <w:rPr>
          <w:rStyle w:val="Emphasis"/>
          <w:b w:val="0"/>
          <w:u w:val="none"/>
        </w:rPr>
        <w:t>The report says that most of the jihadists from France are moving to Catalonia and Spain's Mediterranean coast, where they are attempting to "blend in" with Muslim communities there. Also known as the Spanish Levant, the region roughly corresponds with what was once known as Xarq al-Ándalus, territories that were occupied by Muslim invaders for nearly five centuries.</w:t>
      </w:r>
      <w:r>
        <w:rPr>
          <w:rStyle w:val="Emphasis"/>
          <w:b w:val="0"/>
          <w:u w:val="none"/>
        </w:rPr>
        <w:t xml:space="preserve"> </w:t>
      </w:r>
      <w:r w:rsidRPr="0019710F">
        <w:rPr>
          <w:rStyle w:val="Emphasis"/>
          <w:b w:val="0"/>
          <w:u w:val="none"/>
        </w:rPr>
        <w:t xml:space="preserve">Al-Andalus is the Arabic name given to those parts of Spain, Portugal and France occupied by Muslim conquerors (also known as the Moors) from 711 to 1492. Many </w:t>
      </w:r>
      <w:r w:rsidRPr="00A4430B">
        <w:rPr>
          <w:rStyle w:val="StyleBoldUnderline"/>
        </w:rPr>
        <w:t>Muslims believe that territories Muslims lost during the Christian Reconquista of Spain still belong to the realm of Islam. They claim that Islamic law gives them the right to return there and re-establish Muslim rule</w:t>
      </w:r>
      <w:r w:rsidRPr="0019710F">
        <w:rPr>
          <w:rStyle w:val="Emphasis"/>
          <w:b w:val="0"/>
          <w:u w:val="none"/>
        </w:rPr>
        <w:t>.</w:t>
      </w:r>
      <w:r>
        <w:rPr>
          <w:rStyle w:val="Emphasis"/>
          <w:b w:val="0"/>
          <w:u w:val="none"/>
        </w:rPr>
        <w:t xml:space="preserve"> </w:t>
      </w:r>
      <w:r w:rsidRPr="0019710F">
        <w:rPr>
          <w:rStyle w:val="Emphasis"/>
          <w:b w:val="0"/>
          <w:u w:val="none"/>
        </w:rPr>
        <w:t xml:space="preserve">In July 2014, jihadists with the Islamic State produced a video in which they vowed to liberate al-Andalus from non-Muslims and make it part of their new Islamic Caliphate. The </w:t>
      </w:r>
      <w:r w:rsidRPr="0019710F">
        <w:rPr>
          <w:rStyle w:val="Emphasis"/>
          <w:b w:val="0"/>
          <w:u w:val="none"/>
        </w:rPr>
        <w:lastRenderedPageBreak/>
        <w:t>video showed a jihadist speaking in Spanish with a heavy North African accent, warning:</w:t>
      </w:r>
      <w:r>
        <w:rPr>
          <w:rStyle w:val="Emphasis"/>
          <w:b w:val="0"/>
          <w:u w:val="none"/>
        </w:rPr>
        <w:t xml:space="preserve"> </w:t>
      </w:r>
      <w:r w:rsidRPr="0019710F">
        <w:rPr>
          <w:rStyle w:val="Emphasis"/>
          <w:b w:val="0"/>
          <w:u w:val="none"/>
        </w:rPr>
        <w:t>"I say to the entire world as a warning: We are living under the Islamic flag, the Islamic caliphate. We will die for it until we liberate those occupied lands, from Jakarta to Andalusia. And I declare: Spain is the land of our forefathers and we are going to take it back with the power of Allah."</w:t>
      </w:r>
      <w:r>
        <w:rPr>
          <w:rStyle w:val="Emphasis"/>
          <w:b w:val="0"/>
          <w:u w:val="none"/>
        </w:rPr>
        <w:t xml:space="preserve"> </w:t>
      </w:r>
      <w:r w:rsidRPr="0019710F">
        <w:rPr>
          <w:rStyle w:val="Emphasis"/>
          <w:b w:val="0"/>
          <w:u w:val="none"/>
        </w:rPr>
        <w:t xml:space="preserve">Counter-terrorism authorities are now warning that the Islamic State is actively looking for Spanish converts to Islam who possess gun licenses and who can legally purchase rifles and shotguns. </w:t>
      </w:r>
      <w:r w:rsidRPr="00A4430B">
        <w:rPr>
          <w:rStyle w:val="StyleBoldUnderline"/>
        </w:rPr>
        <w:t>The Islamists are especially interested in converts who have not yet taken on Muslim names and whose official IDs still have their Christian names, so that they can purchase weapons without drawing the attention of police. At least 50,000 Muslim converts are currently living in Spain. Police say that converts are especially susceptible to radicalization because they are facing increasing pressure from Islamists who are calling on them to carry out attacks to "demonstrate their commitment" to their new faith.</w:t>
      </w:r>
      <w:r w:rsidRPr="0019710F">
        <w:rPr>
          <w:rStyle w:val="Emphasis"/>
          <w:b w:val="0"/>
          <w:u w:val="none"/>
        </w:rPr>
        <w:t xml:space="preserve"> "Converts are the perfect breeding ground for Islamism," according to a Spanish intelligence operative.</w:t>
      </w:r>
      <w:r>
        <w:rPr>
          <w:rStyle w:val="Emphasis"/>
          <w:b w:val="0"/>
          <w:u w:val="none"/>
        </w:rPr>
        <w:t xml:space="preserve"> </w:t>
      </w:r>
      <w:r w:rsidRPr="0019710F">
        <w:rPr>
          <w:rStyle w:val="Emphasis"/>
          <w:b w:val="0"/>
          <w:u w:val="none"/>
        </w:rPr>
        <w:t xml:space="preserve">These concerns have been confirmed in a new report published by the Spanish Institute of Strategic Studies, an organ of the Ministry of Defense, which warned </w:t>
      </w:r>
      <w:r w:rsidRPr="00A4430B">
        <w:rPr>
          <w:rStyle w:val="StyleBoldUnderline"/>
        </w:rPr>
        <w:t>that so-called lone wolves pose the biggest threat to Spain and other European countries.</w:t>
      </w:r>
      <w:r>
        <w:rPr>
          <w:rStyle w:val="Emphasis"/>
          <w:b w:val="0"/>
          <w:u w:val="none"/>
        </w:rPr>
        <w:t xml:space="preserve"> </w:t>
      </w:r>
      <w:r w:rsidRPr="0019710F">
        <w:rPr>
          <w:rStyle w:val="Emphasis"/>
          <w:b w:val="0"/>
          <w:u w:val="none"/>
        </w:rPr>
        <w:t>"</w:t>
      </w:r>
      <w:r w:rsidRPr="00A4430B">
        <w:rPr>
          <w:rStyle w:val="StyleBoldUnderline"/>
        </w:rPr>
        <w:t>They are activists who secretly swear allegiance to [Islamic State leader] Abu Bakr al-Baghdadi and act independently without making contact with anyone, so locating them becomes a living hell,"</w:t>
      </w:r>
      <w:r w:rsidRPr="0019710F">
        <w:rPr>
          <w:rStyle w:val="Emphasis"/>
          <w:b w:val="0"/>
          <w:u w:val="none"/>
        </w:rPr>
        <w:t xml:space="preserve"> the report said. It added:</w:t>
      </w:r>
      <w:r>
        <w:rPr>
          <w:rStyle w:val="Emphasis"/>
          <w:b w:val="0"/>
          <w:u w:val="none"/>
        </w:rPr>
        <w:t xml:space="preserve"> </w:t>
      </w:r>
      <w:r w:rsidRPr="0019710F">
        <w:rPr>
          <w:rStyle w:val="Emphasis"/>
          <w:b w:val="0"/>
          <w:u w:val="none"/>
        </w:rPr>
        <w:t>"Terrorists no longer need to communicate directly with the leadership of the organization to which they belong, or use the telephone or emails to know exactly what to do, when and under what circumstances. There is no longer any need for prior contact to establish the type of signals to be used, the conditions and dimensions of an attack or any restrictions.</w:t>
      </w:r>
      <w:r>
        <w:rPr>
          <w:rStyle w:val="Emphasis"/>
          <w:b w:val="0"/>
          <w:u w:val="none"/>
        </w:rPr>
        <w:t xml:space="preserve"> </w:t>
      </w:r>
      <w:r w:rsidRPr="0019710F">
        <w:rPr>
          <w:rStyle w:val="Emphasis"/>
          <w:b w:val="0"/>
          <w:u w:val="none"/>
        </w:rPr>
        <w:t>"These tactics end the dream of the intelligence services to control everything through the systematic interception of communications and the use of satellite imagery. If there is no communication, it is not possible to intercept anything."</w:t>
      </w:r>
      <w:r>
        <w:rPr>
          <w:rStyle w:val="Emphasis"/>
          <w:b w:val="0"/>
          <w:u w:val="none"/>
        </w:rPr>
        <w:t xml:space="preserve"> </w:t>
      </w:r>
      <w:r w:rsidRPr="0019710F">
        <w:rPr>
          <w:rStyle w:val="Emphasis"/>
          <w:b w:val="0"/>
          <w:u w:val="none"/>
        </w:rPr>
        <w:t>Spain has also become a key entry point for human trafficking mafias being used by jihadist veterans seeking to return to Europe after fighting in the Middle East. A report prepared by Spanish border police identifies three main routes of entry — Africa, South America and Europe — and warns that human trafficking is "more lucrative than cocaine trafficking."</w:t>
      </w:r>
      <w:r>
        <w:rPr>
          <w:rStyle w:val="Emphasis"/>
          <w:b w:val="0"/>
          <w:u w:val="none"/>
        </w:rPr>
        <w:t xml:space="preserve"> </w:t>
      </w:r>
      <w:r w:rsidRPr="0019710F">
        <w:rPr>
          <w:rStyle w:val="Emphasis"/>
          <w:b w:val="0"/>
          <w:u w:val="none"/>
        </w:rPr>
        <w:t>According to the report:</w:t>
      </w:r>
      <w:r>
        <w:rPr>
          <w:rStyle w:val="Emphasis"/>
          <w:b w:val="0"/>
          <w:u w:val="none"/>
        </w:rPr>
        <w:t xml:space="preserve"> </w:t>
      </w:r>
      <w:r w:rsidRPr="0019710F">
        <w:rPr>
          <w:rStyle w:val="Emphasis"/>
          <w:b w:val="0"/>
          <w:u w:val="none"/>
        </w:rPr>
        <w:t>"The proliferation of organizations trafficking in human beings and taking advantage of counterfeit documentation is resulting in the introduction of thousands of people into European countries. The problem is compounded when one considers that European jihadist veterans who have fought in Syria and Iraq on behalf of the Islamic State are using the same networks to facilitate their return. Many have arrest warrants in different countries (Spain, France, UK, etc.) and Islamic State members may cross our borders to carry out terror attacks in Europe."</w:t>
      </w:r>
      <w:r>
        <w:rPr>
          <w:rStyle w:val="Emphasis"/>
          <w:b w:val="0"/>
          <w:u w:val="none"/>
        </w:rPr>
        <w:t xml:space="preserve"> </w:t>
      </w:r>
      <w:r w:rsidRPr="0019710F">
        <w:rPr>
          <w:rStyle w:val="Emphasis"/>
          <w:b w:val="0"/>
          <w:u w:val="none"/>
        </w:rPr>
        <w:t>In November 2014, police in Madrid arrested 18 individuals — eight Lebanese, four Spaniards, three Syrians, one Ecuadorian, one Moroccan and one Ukrainian — accused of running smuggling operation to bring people from Syria into Spain. Police estimate that the cell, which had branches in Lebanon and Turkey, generated earnings of between €50,000 ($55,000) and €100,000 ($110,000) each month. According to one of the agents working on the case, "Turkey is the Seven-Eleven of false passports."</w:t>
      </w:r>
      <w:r>
        <w:rPr>
          <w:rStyle w:val="Emphasis"/>
          <w:b w:val="0"/>
          <w:u w:val="none"/>
        </w:rPr>
        <w:t xml:space="preserve"> </w:t>
      </w:r>
      <w:r w:rsidRPr="00A4430B">
        <w:rPr>
          <w:rStyle w:val="StyleBoldUnderline"/>
        </w:rPr>
        <w:t xml:space="preserve">Meanwhile, at </w:t>
      </w:r>
      <w:r w:rsidRPr="00A4430B">
        <w:rPr>
          <w:rStyle w:val="StyleBoldUnderline"/>
        </w:rPr>
        <w:lastRenderedPageBreak/>
        <w:t>least 60 jihadists in Catalonia are said to be waiting for a signal from the Islamic State to attack,</w:t>
      </w:r>
      <w:r w:rsidRPr="0019710F">
        <w:rPr>
          <w:rStyle w:val="Emphasis"/>
          <w:b w:val="0"/>
          <w:u w:val="none"/>
        </w:rPr>
        <w:t xml:space="preserve"> according to the Madrid-based El País newspaper. The warning was given during a closed-door meeting of anti-terrorism police held in late April in Viladecans, a town near Barcelona.</w:t>
      </w:r>
      <w:r>
        <w:rPr>
          <w:rStyle w:val="Emphasis"/>
          <w:b w:val="0"/>
          <w:u w:val="none"/>
        </w:rPr>
        <w:t xml:space="preserve"> </w:t>
      </w:r>
      <w:r w:rsidRPr="0019710F">
        <w:rPr>
          <w:rStyle w:val="Emphasis"/>
          <w:b w:val="0"/>
          <w:u w:val="none"/>
        </w:rPr>
        <w:t>The unofficial meeting was convened after a counter-terrorism operation in Catalonia was compromised, when some jihadists were allegedly tipped-off that they were about to be arrested. Although the exact circumstances of the imbroglio remain unclear, it appears to have been the result of poor inter-agency coordination between counter-terrorism police in Madrid and Catalan police known as the Mossos d'Esquadra. The two groups were apparently investigating the same Islamist cell without consulting each other.</w:t>
      </w:r>
      <w:r>
        <w:rPr>
          <w:rStyle w:val="Emphasis"/>
          <w:b w:val="0"/>
          <w:u w:val="none"/>
        </w:rPr>
        <w:t xml:space="preserve"> </w:t>
      </w:r>
      <w:r w:rsidRPr="0019710F">
        <w:rPr>
          <w:rStyle w:val="Emphasis"/>
          <w:b w:val="0"/>
          <w:u w:val="none"/>
        </w:rPr>
        <w:t>The meeting in Viladecans, attended by 130 agents from different police forces — Mossos, Civil Guards, national and local police — from across the country, got together to discuss their mutual concerns about "the lack of training of law enforcement to combat jihadist terrorism."</w:t>
      </w:r>
      <w:r>
        <w:rPr>
          <w:rStyle w:val="Emphasis"/>
          <w:b w:val="0"/>
          <w:u w:val="none"/>
        </w:rPr>
        <w:t xml:space="preserve"> </w:t>
      </w:r>
      <w:r w:rsidRPr="0019710F">
        <w:rPr>
          <w:rStyle w:val="Emphasis"/>
          <w:b w:val="0"/>
          <w:u w:val="none"/>
        </w:rPr>
        <w:t>Much of the daylong meeting was used to share information about how to detect "radicalization processes" and how to distinguish ordinary Muslims from Salafists and jihadists. A counter-terrorism specialist said that one of the key problems faced by police is that "jihadists have infiltrated society, they drink alcohol, eat pork and dress like a Westerner and are undetectable."</w:t>
      </w:r>
      <w:r>
        <w:rPr>
          <w:rStyle w:val="Emphasis"/>
          <w:b w:val="0"/>
          <w:u w:val="none"/>
        </w:rPr>
        <w:t xml:space="preserve"> </w:t>
      </w:r>
      <w:r w:rsidRPr="0019710F">
        <w:rPr>
          <w:rStyle w:val="Emphasis"/>
          <w:b w:val="0"/>
          <w:u w:val="none"/>
        </w:rPr>
        <w:t>One of the organizers of the event, Alex Pérez of a local branch of the International Police Association, said:</w:t>
      </w:r>
      <w:r>
        <w:rPr>
          <w:rStyle w:val="Emphasis"/>
          <w:b w:val="0"/>
          <w:u w:val="none"/>
        </w:rPr>
        <w:t xml:space="preserve"> </w:t>
      </w:r>
      <w:r w:rsidRPr="0019710F">
        <w:rPr>
          <w:rStyle w:val="Emphasis"/>
          <w:b w:val="0"/>
          <w:u w:val="none"/>
        </w:rPr>
        <w:t>"We go out on the street every day but we do not have the tools needed to combat threats against the public. Some of us are digging into our own pockets to train ourselves, protect ourselves and provide an adequate service to society."</w:t>
      </w:r>
      <w:r>
        <w:rPr>
          <w:rStyle w:val="Emphasis"/>
          <w:b w:val="0"/>
          <w:u w:val="none"/>
        </w:rPr>
        <w:t xml:space="preserve"> </w:t>
      </w:r>
      <w:r w:rsidRPr="0019710F">
        <w:rPr>
          <w:rStyle w:val="Emphasis"/>
          <w:b w:val="0"/>
          <w:u w:val="none"/>
        </w:rPr>
        <w:t>Another police officer summed it up this way: "We are screwed and will be much worse off in the future because there are radicals increasingly inclined to attack."</w:t>
      </w:r>
    </w:p>
    <w:p w:rsidR="005376F3" w:rsidRDefault="005376F3" w:rsidP="006B0C9E">
      <w:pPr>
        <w:rPr>
          <w:rStyle w:val="Emphasis"/>
          <w:b w:val="0"/>
          <w:u w:val="none"/>
        </w:rPr>
      </w:pPr>
    </w:p>
    <w:p w:rsidR="005376F3" w:rsidRDefault="005376F3" w:rsidP="005376F3">
      <w:pPr>
        <w:pStyle w:val="Heading2"/>
      </w:pPr>
      <w:r w:rsidRPr="005376F3">
        <w:lastRenderedPageBreak/>
        <w:t>Generic threats real</w:t>
      </w:r>
    </w:p>
    <w:p w:rsidR="005376F3" w:rsidRDefault="005376F3" w:rsidP="005376F3"/>
    <w:p w:rsidR="005376F3" w:rsidRPr="00861408" w:rsidRDefault="005376F3" w:rsidP="005376F3">
      <w:pPr>
        <w:pStyle w:val="Heading4"/>
      </w:pPr>
      <w:r w:rsidRPr="00861408">
        <w:t>Terrorist attacks are real and happening in the squo but the media is failing to recognize them for what they actually are</w:t>
      </w:r>
    </w:p>
    <w:p w:rsidR="005376F3" w:rsidRPr="005376F3" w:rsidRDefault="005376F3" w:rsidP="005376F3">
      <w:pPr>
        <w:rPr>
          <w:rStyle w:val="StyleStyleBold12pt"/>
        </w:rPr>
      </w:pPr>
      <w:r w:rsidRPr="005376F3">
        <w:rPr>
          <w:rStyle w:val="StyleStyleBold12pt"/>
        </w:rPr>
        <w:t>Friedersdorf 15</w:t>
      </w:r>
    </w:p>
    <w:p w:rsidR="005376F3" w:rsidRPr="00861408" w:rsidRDefault="005376F3" w:rsidP="005376F3">
      <w:pPr>
        <w:spacing w:line="276" w:lineRule="auto"/>
        <w:rPr>
          <w:rStyle w:val="StyleBoldUnderline"/>
          <w:sz w:val="16"/>
          <w:szCs w:val="16"/>
          <w:highlight w:val="yellow"/>
          <w:u w:val="none"/>
        </w:rPr>
      </w:pPr>
      <w:r w:rsidRPr="00861408">
        <w:rPr>
          <w:rStyle w:val="StyleBoldUnderline"/>
          <w:sz w:val="16"/>
          <w:szCs w:val="16"/>
          <w:u w:val="none"/>
        </w:rPr>
        <w:t>Conor Friedersdorf, staff writer for The Atlantic, Why It Matters That the Charleston Attack Was Terrorism, Published: 06-22-2015, http://www.theatlantic.com/politics/archive/2015/06/was-the-charleston-attack-terrorism/396329/</w:t>
      </w:r>
    </w:p>
    <w:p w:rsidR="005376F3" w:rsidRPr="005376F3" w:rsidRDefault="005376F3" w:rsidP="005376F3">
      <w:pPr>
        <w:spacing w:line="276" w:lineRule="auto"/>
        <w:rPr>
          <w:sz w:val="12"/>
          <w:szCs w:val="16"/>
        </w:rPr>
      </w:pPr>
      <w:r w:rsidRPr="00DF7FEA">
        <w:rPr>
          <w:rStyle w:val="StyleBoldUnderline"/>
          <w:highlight w:val="yellow"/>
        </w:rPr>
        <w:t>There is a word for premeditated violence against civilians by non-state actors who intend to stoke fear, anger, and social strife in service of their extremist ideology. That word is terrorism</w:t>
      </w:r>
      <w:r w:rsidRPr="00DF7FEA">
        <w:rPr>
          <w:sz w:val="12"/>
          <w:szCs w:val="16"/>
          <w:highlight w:val="yellow"/>
        </w:rPr>
        <w:t>.</w:t>
      </w:r>
      <w:r w:rsidRPr="00DF7FEA">
        <w:rPr>
          <w:sz w:val="12"/>
          <w:szCs w:val="16"/>
        </w:rPr>
        <w:t xml:space="preserve"> </w:t>
      </w:r>
      <w:r w:rsidRPr="00DF7FEA">
        <w:rPr>
          <w:rStyle w:val="StyleBoldUnderline"/>
          <w:highlight w:val="yellow"/>
        </w:rPr>
        <w:t>Last week, a historic black church in South Carolina suffered a deadly terrorist attack.</w:t>
      </w:r>
      <w:r w:rsidRPr="00DF7FEA">
        <w:rPr>
          <w:sz w:val="12"/>
          <w:szCs w:val="16"/>
        </w:rPr>
        <w:t xml:space="preserve"> And media outlets were correct to hold off on applying that fraught label prior to confirming that the facts about the mass killing matched the earliest reports. </w:t>
      </w:r>
      <w:r w:rsidRPr="00DF7FEA">
        <w:rPr>
          <w:rStyle w:val="StyleBoldUnderline"/>
          <w:highlight w:val="yellow"/>
        </w:rPr>
        <w:t>In recent U.S. history, terrorism has been invoked, manipulated and exploited to justify torture</w:t>
      </w:r>
      <w:r w:rsidRPr="00DF7FEA">
        <w:rPr>
          <w:sz w:val="12"/>
          <w:szCs w:val="16"/>
        </w:rPr>
        <w:t xml:space="preserve">, the Iraq War debacle, a drone war that has killed countless innocents, an unprecedented program of mass surveillance on totally innocent people, and numerous abrogations of civil liberties, especially against Muslims. So there is good reason to insist on invoking the concept carefully and rigorously, when fixed definitions are met, rather than reflexively or to confer rhetorical heft. Murdering first graders is a heinous crime; but I do not call the massacre at Sandy Hook elementary a terrorist attack, as there is no evidence that Adam Lanza, the perpetrator, acted to stoke terror and advance a political agenda. Since 9/11, </w:t>
      </w:r>
      <w:r w:rsidRPr="00DF7FEA">
        <w:rPr>
          <w:rStyle w:val="StyleBoldUnderline"/>
          <w:highlight w:val="yellow"/>
        </w:rPr>
        <w:t>many</w:t>
      </w:r>
      <w:r w:rsidRPr="00DF7FEA">
        <w:rPr>
          <w:rStyle w:val="StyleBoldUnderline"/>
        </w:rPr>
        <w:t xml:space="preserve"> journalists </w:t>
      </w:r>
      <w:r w:rsidRPr="00DF7FEA">
        <w:rPr>
          <w:rStyle w:val="StyleBoldUnderline"/>
          <w:highlight w:val="yellow"/>
        </w:rPr>
        <w:t>have been less than rigorous with their application of the terrorism label</w:t>
      </w:r>
      <w:r w:rsidRPr="00DF7FEA">
        <w:rPr>
          <w:rStyle w:val="StyleBoldUnderline"/>
        </w:rPr>
        <w:t>; and many right-wing media critics are apoplectic, in the immediate aftermath of violence</w:t>
      </w:r>
      <w:r w:rsidRPr="00DF7FEA">
        <w:rPr>
          <w:sz w:val="12"/>
          <w:szCs w:val="16"/>
        </w:rPr>
        <w:t xml:space="preserve"> perpetrated by apparent Muslims, </w:t>
      </w:r>
      <w:r w:rsidRPr="00DF7FEA">
        <w:rPr>
          <w:rStyle w:val="StyleBoldUnderline"/>
        </w:rPr>
        <w:t>when careful journalists wait for evidence of motive rather than reflexively calling an attack “terrorism</w:t>
      </w:r>
      <w:r w:rsidRPr="00DF7FEA">
        <w:rPr>
          <w:sz w:val="12"/>
          <w:szCs w:val="16"/>
        </w:rPr>
        <w:t>.” Insufficiently rigorous journalists error in the opposite direction too, failing to apply the terrorist label to violence that clearly meets any reasonable definition, sometimes due to political correctness and other times because the terrorism was perpetrated by a white person or a Christian or an Israeli. Today, “terrorism is typically associated with Muslim extremism,” Dara Lind writes. “When white people commit mass shootings, their ideology isn't as often brought to the fore. But because of the history of terrorism in the South, for many, labeling the Charleston church shooting terrorism is a way to recognize that black lives matter.”</w:t>
      </w:r>
    </w:p>
    <w:p w:rsidR="005376F3" w:rsidRDefault="005376F3" w:rsidP="005376F3">
      <w:pPr>
        <w:pStyle w:val="Heading4"/>
      </w:pPr>
      <w:r>
        <w:t>The terrorist threat is real, recent shooting proves that a terrorism is still deadly and that terrorists can easily communicate with the organizations they work for</w:t>
      </w:r>
    </w:p>
    <w:p w:rsidR="005376F3" w:rsidRPr="005376F3" w:rsidRDefault="005376F3" w:rsidP="005376F3">
      <w:pPr>
        <w:rPr>
          <w:rStyle w:val="StyleStyleBold12pt"/>
        </w:rPr>
      </w:pPr>
      <w:r w:rsidRPr="005376F3">
        <w:rPr>
          <w:rStyle w:val="StyleStyleBold12pt"/>
        </w:rPr>
        <w:t>Sciutto 15</w:t>
      </w:r>
    </w:p>
    <w:p w:rsidR="005376F3" w:rsidRPr="00303E43" w:rsidRDefault="005376F3" w:rsidP="005376F3">
      <w:pPr>
        <w:rPr>
          <w:sz w:val="16"/>
          <w:szCs w:val="16"/>
        </w:rPr>
      </w:pPr>
      <w:r w:rsidRPr="00303E43">
        <w:rPr>
          <w:sz w:val="16"/>
          <w:szCs w:val="16"/>
        </w:rPr>
        <w:t>Jim Sciutto, Pamela Brown, Paul Cruickshank and Paul Murphy; staff writers for CNN, Texas attacker tweeted with overseas terrorists, Published: 05-05-2015, http://www.cnn.com/2015/05/05/politics/texas-attack-terror-tweets/</w:t>
      </w:r>
    </w:p>
    <w:p w:rsidR="005376F3" w:rsidRPr="00303E43" w:rsidRDefault="005376F3" w:rsidP="005376F3">
      <w:pPr>
        <w:rPr>
          <w:rStyle w:val="StyleBoldUnderline"/>
        </w:rPr>
      </w:pPr>
      <w:r w:rsidRPr="00303E43">
        <w:rPr>
          <w:rStyle w:val="StyleBoldUnderline"/>
          <w:highlight w:val="yellow"/>
        </w:rPr>
        <w:t>U.S. officials are investigating connections between terrorists abroad and the two men shot dead</w:t>
      </w:r>
      <w:r w:rsidRPr="00303E43">
        <w:rPr>
          <w:sz w:val="16"/>
        </w:rPr>
        <w:t xml:space="preserve"> as they were trying to attack a free speech event in Texas over the weekend. </w:t>
      </w:r>
      <w:r w:rsidRPr="00303E43">
        <w:rPr>
          <w:rStyle w:val="StyleBoldUnderline"/>
          <w:highlight w:val="yellow"/>
        </w:rPr>
        <w:t>The authorities want to determine to what degree the attack was directed from abroad</w:t>
      </w:r>
      <w:r w:rsidRPr="00303E43">
        <w:rPr>
          <w:sz w:val="16"/>
        </w:rPr>
        <w:t>. One U.S. official told CNN that the shooting was "</w:t>
      </w:r>
      <w:r w:rsidRPr="00303E43">
        <w:rPr>
          <w:rStyle w:val="StyleBoldUnderline"/>
          <w:highlight w:val="yellow"/>
        </w:rPr>
        <w:t>certainly more than just inspiration</w:t>
      </w:r>
      <w:r w:rsidRPr="00303E43">
        <w:rPr>
          <w:sz w:val="16"/>
        </w:rPr>
        <w:t xml:space="preserve">" by ISIS but that assessment does not mean that the terror group gave the gunmen specific instructions. </w:t>
      </w:r>
      <w:r w:rsidRPr="00861408">
        <w:rPr>
          <w:rStyle w:val="StyleBoldUnderline"/>
        </w:rPr>
        <w:t>The gunmen</w:t>
      </w:r>
      <w:r w:rsidRPr="00303E43">
        <w:rPr>
          <w:sz w:val="16"/>
        </w:rPr>
        <w:t xml:space="preserve">, who have since been identified as Elton Simpson and Nadir Soofi, were roommates in Phoenix. They were foiled in their apparent plot after they drove to Texas and tried to attack a free speech event that was displaying cartoons of the Prophet Mohammed. They </w:t>
      </w:r>
      <w:r w:rsidRPr="00861408">
        <w:rPr>
          <w:rStyle w:val="StyleBoldUnderline"/>
        </w:rPr>
        <w:t>wounded a security guard</w:t>
      </w:r>
      <w:r w:rsidRPr="00303E43">
        <w:rPr>
          <w:sz w:val="16"/>
        </w:rPr>
        <w:t xml:space="preserve"> before police shot and killed them. A law enforcement official explained that </w:t>
      </w:r>
      <w:r w:rsidRPr="00303E43">
        <w:rPr>
          <w:rStyle w:val="StyleBoldUnderline"/>
          <w:highlight w:val="yellow"/>
        </w:rPr>
        <w:t>the attack does not appear to be a clear cut case of a lone wolf inspired to act or a pure case of someone directed by others to ac</w:t>
      </w:r>
      <w:r w:rsidRPr="00861408">
        <w:rPr>
          <w:rStyle w:val="StyleBoldUnderline"/>
        </w:rPr>
        <w:t>t</w:t>
      </w:r>
      <w:r w:rsidRPr="00303E43">
        <w:rPr>
          <w:sz w:val="16"/>
        </w:rPr>
        <w:t>. Rather, the official said</w:t>
      </w:r>
      <w:r w:rsidRPr="00303E43">
        <w:rPr>
          <w:sz w:val="16"/>
          <w:highlight w:val="yellow"/>
        </w:rPr>
        <w:t xml:space="preserve">, </w:t>
      </w:r>
      <w:r w:rsidRPr="00303E43">
        <w:rPr>
          <w:rStyle w:val="StyleBoldUnderline"/>
          <w:highlight w:val="yellow"/>
        </w:rPr>
        <w:t>it appears to be something in between</w:t>
      </w:r>
      <w:r w:rsidRPr="00303E43">
        <w:rPr>
          <w:sz w:val="16"/>
          <w:highlight w:val="yellow"/>
        </w:rPr>
        <w:t xml:space="preserve">. </w:t>
      </w:r>
      <w:r w:rsidRPr="00303E43">
        <w:rPr>
          <w:rStyle w:val="StyleBoldUnderline"/>
          <w:highlight w:val="yellow"/>
        </w:rPr>
        <w:t>The attack fits a well-known pattern of ISIS recruitment and incitement</w:t>
      </w:r>
      <w:r w:rsidRPr="00861408">
        <w:rPr>
          <w:rStyle w:val="StyleBoldUnderline"/>
        </w:rPr>
        <w:t>: encouraging sympathizers via a sophisticated social media campaign to join the fight in Syria or, if they cannot do that, to carry out terror attacks on their own at home</w:t>
      </w:r>
      <w:r w:rsidRPr="00303E43">
        <w:rPr>
          <w:sz w:val="16"/>
        </w:rPr>
        <w:t xml:space="preserve">, U.S. officials said Tuesday. Simpson appears to have had online ties to a British ISIS recruit thought to be in Syria and an American jihadi operating in Somalia, according to a CNN analysis of tweets exchanged in the lead up to Sunday's attack. U.S. investigators suspect Junaid Hussain, a British hacker now believed to be with ISIS, might have played a key role in inspiring the Texan gunmen, a U.S. official told CNN. And a CNN investigation has established that Simpson was in communication via Twitter a week before the attack with a man believed to Mohamed Abdullahi Hassan, an American who traveled to Somalia in 2008 to join the al Qaeda-affiliated terrorist group Al-Shabaab. </w:t>
      </w:r>
      <w:r w:rsidRPr="00303E43">
        <w:rPr>
          <w:rStyle w:val="StyleBoldUnderline"/>
        </w:rPr>
        <w:t>Hassan</w:t>
      </w:r>
      <w:r w:rsidRPr="00303E43">
        <w:rPr>
          <w:sz w:val="16"/>
        </w:rPr>
        <w:t xml:space="preserve">, believed to be tweeting under the name of Mujahid Miski, also </w:t>
      </w:r>
      <w:r w:rsidRPr="00303E43">
        <w:rPr>
          <w:rStyle w:val="StyleBoldUnderline"/>
        </w:rPr>
        <w:t>put out a call one week before the event to attack the drawing contest for pictures of the Prophet Mohammed in Garland, Texas</w:t>
      </w:r>
      <w:r w:rsidRPr="00303E43">
        <w:rPr>
          <w:sz w:val="16"/>
        </w:rPr>
        <w:t xml:space="preserve">. The British ISIS hacker Several hours before the attack in Garland, Simpson urged his more than thousand followers on Twitter to follow Abu Hussain al Britani (Twitter handle: @_AbuHu55ain). Simpson and </w:t>
      </w:r>
      <w:r w:rsidRPr="00303E43">
        <w:rPr>
          <w:sz w:val="16"/>
        </w:rPr>
        <w:lastRenderedPageBreak/>
        <w:t xml:space="preserve">Mohamed Abdullahi Hassan interact about Texas event a week beforehand Simpson and Mohamed Abdullahi Hassan interact about Texas event a week beforehand EXPAND IMAGE Last year, Junaid Hussain confirmed to CNN in an online exchange that he tweeted under the name Abu Hussain al Britani. Several American organizations tracking jihadi websites have also identified them as one and the same. Related: ISIS claims responsibility for Texas shooting Just minutes after news broke of the Texas attack, al Britani tweeted: "Allahu Akbar!!!!! 2 of our brothers just opened fire at the Prophet Muhammad (s.a.w) art exhibition in texas! #TexasAttack." An hour before this tweet, al Britani retweeted Simpson's tweet, apparently announcing he and his fellow shooter had pledged allegiance to ISIS leader Abu Bakr al-Baghdadi. Hussain, a British radical hacker from Birmingham, allegedly joined ISIS in Syria at some point in the past two years. He was convicted and sentenced to six months in prison in 2012 for stealing former British Prime Minister's Tony Blair's address book online and posting it on the Internet. Before leaving for Syria, Hussain was part of the hacker group Team Poison and known as TriCK, several analysts who have tracked his online activities told CNN. Tweets that appear to be between Simpson and Abu Hussain al Britani Tweets that appear to be between Simpson and Abu Hussain al Britani. According to the U.S. official, U.S. investigators are looking at the degree to which Hussain inspired or had a hand in the attacks. He's looked upon as a double threat: technically savvy and somebody who understands Western media and someone who knows how to lead, said the official. Another official described Hussain as "a real problem" because of his ability to recruit online and inspire others to launch attacks in the West. A third U.S. official told CNN, "Hussain is a significant figure in ISIL. He's a tech savvy public face. The belief is that he's likely in Syria, but as you know it's tough to know that for certain. One of the theories investigators are exploring is whether Simpson was just trying to gain Hussain's approval and get on his radar or whether there was actually back and forth communication between the two men." In Syria, Hussain allegedly founded the pro ISIS "CyberCaliphate" hacking group, which came to prominence in January when it briefly took over the Twitter account of the U.S. Central Command. "Hussain has been credibly linked to the CENTCOM Twitter account hijacking, and an account appearing to belong to him was also among those posting the hit list," J.M. Berger, co-author of "ISIS: The State of Terror," told CNN. In an online exchange with CNN, Hussain denied involvement in the CENTCOM hack. The American Al-Shabaab Fighter Simpson was also in touch online with American Mohamed Abdullahi Hassan, according to an analysis of social media postings by CNN. According to U.S. court documents, Hassan traveled to Somalia in 2008 from Minneapolis to join the terrorist group Al-Shabaab. Court records also suggest Simpson wanted to also join the jihad in Somalia around the same time, investigators learned from taped conversations with an informant during a 2006-2010 FBI investigation. It is not known whether Simpson and Hassan knew each other in person. Simpson&amp;#39;s final tweets Simpson's final tweets EXPAND IMAGE On April 23, a week before the attack, Simpson flagged the Texas event to Hassan over Twitter. "When will they ever learn? They are planning on selecting the best picture drawn of Rasulullah (saws) in Texas," Simpson tweeted, referring to Mohammed's stature as the Messenger of God, illustrating he had grown angry about the event a week before it was held. He included a link to an online article by Breitbart about the event. The tweet by Simpson was sent from a Twitter handle that is a small variation of the one he later used to claim allegiance to Baghdadi. Radical Islamists frequently change Twitter handles to circumvent suspensions. Hassan retweeted his tweet. And then sent out this threat over Twitter, again linking the Breitbart article. Tweets that appear to be from American Mohamed Abdullahi Hassan Tweets that appear to be from American Mohamed Abdullahi Hassan "The brothers from the Charlie Hebdo attack did their part. It's time for brothers in the #US to do their part." CNN has located the thread he posted, which was also sent on April 23. Hassan then followed up by posting pictures of several Jihadis including Paris kosher market shooter Amedy Coulibaly, with the message: "If only we had men like these brothers in the #States, our beloved Muhammad would not have been drawn." The tweets by Hassan were sent from an account called Mujahid Miski. According to U.S. court documents, Hassan is also known as Miski. </w:t>
      </w:r>
      <w:r w:rsidRPr="00303E43">
        <w:rPr>
          <w:rStyle w:val="StyleBoldUnderline"/>
          <w:highlight w:val="yellow"/>
        </w:rPr>
        <w:t>The FBI had recently opened up a new investigation into Simpson's radical activities, according to U.S. officials, but that did not keep him from driving across states to attack the event in Texas.</w:t>
      </w:r>
    </w:p>
    <w:p w:rsidR="005376F3" w:rsidRPr="005376F3" w:rsidRDefault="005376F3" w:rsidP="005376F3"/>
    <w:p w:rsidR="006B0C9E" w:rsidRPr="006B0C9E" w:rsidRDefault="006B0C9E" w:rsidP="006B0C9E"/>
    <w:p w:rsidR="006B0C9E" w:rsidRPr="006B0C9E" w:rsidRDefault="006B0C9E" w:rsidP="006B0C9E"/>
    <w:p w:rsidR="00360373" w:rsidRDefault="00360373" w:rsidP="00360373">
      <w:pPr>
        <w:pStyle w:val="Heading1"/>
      </w:pPr>
      <w:r>
        <w:lastRenderedPageBreak/>
        <w:t>Terrorism no</w:t>
      </w:r>
    </w:p>
    <w:p w:rsidR="00360373" w:rsidRDefault="00360373" w:rsidP="00360373"/>
    <w:p w:rsidR="003F70D4" w:rsidRPr="003F70D4" w:rsidRDefault="003F70D4" w:rsidP="003F70D4">
      <w:pPr>
        <w:pStyle w:val="Heading2"/>
      </w:pPr>
      <w:r w:rsidRPr="003F70D4">
        <w:lastRenderedPageBreak/>
        <w:t>ISIS</w:t>
      </w:r>
    </w:p>
    <w:p w:rsidR="003F70D4" w:rsidRDefault="003F70D4" w:rsidP="003F70D4">
      <w:pPr>
        <w:pStyle w:val="Heading4"/>
        <w:rPr>
          <w:rFonts w:asciiTheme="minorHAnsi" w:hAnsiTheme="minorHAnsi"/>
        </w:rPr>
      </w:pPr>
      <w:r>
        <w:rPr>
          <w:rFonts w:asciiTheme="minorHAnsi" w:hAnsiTheme="minorHAnsi"/>
        </w:rPr>
        <w:t xml:space="preserve">Experts Say ISIS threat is exaggerated –there are currently no specific threats to homeland security </w:t>
      </w:r>
    </w:p>
    <w:p w:rsidR="003F70D4" w:rsidRPr="003167CF" w:rsidRDefault="003F70D4" w:rsidP="003F70D4"/>
    <w:p w:rsidR="003F70D4" w:rsidRDefault="003F70D4" w:rsidP="003F70D4">
      <w:pPr>
        <w:rPr>
          <w:rFonts w:asciiTheme="minorHAnsi" w:hAnsiTheme="minorHAnsi"/>
          <w:sz w:val="24"/>
        </w:rPr>
      </w:pPr>
      <w:r w:rsidRPr="00067734">
        <w:rPr>
          <w:rFonts w:asciiTheme="minorHAnsi" w:hAnsiTheme="minorHAnsi"/>
          <w:b/>
          <w:sz w:val="24"/>
        </w:rPr>
        <w:t>Stein</w:t>
      </w:r>
      <w:r w:rsidRPr="00067734">
        <w:rPr>
          <w:rFonts w:asciiTheme="minorHAnsi" w:hAnsiTheme="minorHAnsi"/>
          <w:sz w:val="24"/>
        </w:rPr>
        <w:t xml:space="preserve"> </w:t>
      </w:r>
      <w:r w:rsidRPr="00067734">
        <w:rPr>
          <w:rFonts w:asciiTheme="minorHAnsi" w:hAnsiTheme="minorHAnsi"/>
          <w:b/>
          <w:sz w:val="24"/>
        </w:rPr>
        <w:t>and Calderone 14</w:t>
      </w:r>
      <w:r w:rsidRPr="00067734">
        <w:rPr>
          <w:rFonts w:asciiTheme="minorHAnsi" w:hAnsiTheme="minorHAnsi"/>
          <w:sz w:val="24"/>
        </w:rPr>
        <w:t xml:space="preserve"> </w:t>
      </w:r>
    </w:p>
    <w:p w:rsidR="003F70D4" w:rsidRDefault="003F70D4" w:rsidP="003F70D4">
      <w:pPr>
        <w:rPr>
          <w:rFonts w:asciiTheme="minorHAnsi" w:hAnsiTheme="minorHAnsi"/>
          <w:sz w:val="24"/>
        </w:rPr>
      </w:pPr>
      <w:r w:rsidRPr="00067734">
        <w:rPr>
          <w:rFonts w:asciiTheme="minorHAnsi" w:hAnsiTheme="minorHAnsi"/>
          <w:sz w:val="24"/>
        </w:rPr>
        <w:t xml:space="preserve">(9/9/14, Sam Stein and Michael Calderone, Americans Panicked Over ISIS Threat That Experts Say Isn't Imminent, </w:t>
      </w:r>
      <w:hyperlink r:id="rId12" w:history="1">
        <w:r w:rsidRPr="005574F2">
          <w:rPr>
            <w:rStyle w:val="Hyperlink"/>
            <w:rFonts w:asciiTheme="minorHAnsi" w:hAnsiTheme="minorHAnsi"/>
            <w:sz w:val="24"/>
          </w:rPr>
          <w:t>http://www.huffingtonpost.com/2014/09/09/isis-media-threat_n_5791594.html</w:t>
        </w:r>
      </w:hyperlink>
      <w:r>
        <w:rPr>
          <w:rFonts w:asciiTheme="minorHAnsi" w:hAnsiTheme="minorHAnsi"/>
          <w:sz w:val="24"/>
        </w:rPr>
        <w:t>)</w:t>
      </w:r>
    </w:p>
    <w:p w:rsidR="003F70D4" w:rsidRPr="003F70D4" w:rsidRDefault="003F70D4" w:rsidP="003F70D4">
      <w:pPr>
        <w:rPr>
          <w:rFonts w:asciiTheme="minorHAnsi" w:hAnsiTheme="minorHAnsi"/>
          <w:sz w:val="24"/>
        </w:rPr>
      </w:pPr>
      <w:r w:rsidRPr="00F86378">
        <w:rPr>
          <w:rFonts w:asciiTheme="minorHAnsi" w:hAnsiTheme="minorHAnsi"/>
          <w:sz w:val="18"/>
        </w:rPr>
        <w:t xml:space="preserve">WASHINGTON -- When President Barack Obama </w:t>
      </w:r>
      <w:r w:rsidR="00C748BC">
        <w:fldChar w:fldCharType="begin"/>
      </w:r>
      <w:r w:rsidR="00C748BC">
        <w:instrText xml:space="preserve"> HYPERLINK "http://news.yahoo.com/obama-broaden-us-effort-combat-militants-214837003.html" \t "_hplink" </w:instrText>
      </w:r>
      <w:r w:rsidR="00C748BC">
        <w:fldChar w:fldCharType="separate"/>
      </w:r>
      <w:r w:rsidRPr="00F86378">
        <w:rPr>
          <w:rStyle w:val="Hyperlink"/>
          <w:rFonts w:asciiTheme="minorHAnsi" w:hAnsiTheme="minorHAnsi"/>
          <w:sz w:val="18"/>
        </w:rPr>
        <w:t>calls Wednesday night</w:t>
      </w:r>
      <w:r w:rsidR="00C748BC">
        <w:rPr>
          <w:rStyle w:val="Hyperlink"/>
          <w:rFonts w:asciiTheme="minorHAnsi" w:hAnsiTheme="minorHAnsi"/>
          <w:sz w:val="18"/>
        </w:rPr>
        <w:fldChar w:fldCharType="end"/>
      </w:r>
      <w:r w:rsidRPr="00F86378">
        <w:rPr>
          <w:rFonts w:asciiTheme="minorHAnsi" w:hAnsiTheme="minorHAnsi"/>
          <w:sz w:val="18"/>
        </w:rPr>
        <w:t xml:space="preserve"> to expand the fight abroad against Islamic State militants, he'll be addressing an increasingly supportive public, recent polls suggest. Ninety-one percent of Americans see the Islamic State as a "threat to the vital interests of the United States," according to a </w:t>
      </w:r>
      <w:r w:rsidR="00C748BC">
        <w:fldChar w:fldCharType="begin"/>
      </w:r>
      <w:r w:rsidR="00C748BC">
        <w:instrText xml:space="preserve"> HYPERLINK "http://www.washing</w:instrText>
      </w:r>
      <w:r w:rsidR="00C748BC">
        <w:instrText xml:space="preserve">tonpost.com/politics/poll-public-supports-strikes-in-iraq-syria-obamas-ratings-hover-near-his-all-time-lows/2014/09/08/69c164d8-3789-11e4-8601-97ba88884ffd_story.html" \t "_hplink" </w:instrText>
      </w:r>
      <w:r w:rsidR="00C748BC">
        <w:fldChar w:fldCharType="separate"/>
      </w:r>
      <w:r w:rsidRPr="00F86378">
        <w:rPr>
          <w:rStyle w:val="Hyperlink"/>
          <w:rFonts w:asciiTheme="minorHAnsi" w:hAnsiTheme="minorHAnsi"/>
          <w:sz w:val="18"/>
        </w:rPr>
        <w:t>Washington Post/ABC News poll</w:t>
      </w:r>
      <w:r w:rsidR="00C748BC">
        <w:rPr>
          <w:rStyle w:val="Hyperlink"/>
          <w:rFonts w:asciiTheme="minorHAnsi" w:hAnsiTheme="minorHAnsi"/>
          <w:sz w:val="18"/>
        </w:rPr>
        <w:fldChar w:fldCharType="end"/>
      </w:r>
      <w:r w:rsidRPr="00F86378">
        <w:rPr>
          <w:rFonts w:asciiTheme="minorHAnsi" w:hAnsiTheme="minorHAnsi"/>
          <w:sz w:val="18"/>
        </w:rPr>
        <w:t xml:space="preserve"> published Tuesday. A </w:t>
      </w:r>
      <w:r w:rsidR="00C748BC">
        <w:fldChar w:fldCharType="begin"/>
      </w:r>
      <w:r w:rsidR="00C748BC">
        <w:instrText xml:space="preserve"> HYPERLINK "http://ww</w:instrText>
      </w:r>
      <w:r w:rsidR="00C748BC">
        <w:instrText xml:space="preserve">w.cnn.com/2014/09/08/politics/cnn-poll-isis/" \t "_hplink" </w:instrText>
      </w:r>
      <w:r w:rsidR="00C748BC">
        <w:fldChar w:fldCharType="separate"/>
      </w:r>
      <w:r w:rsidRPr="00F86378">
        <w:rPr>
          <w:rStyle w:val="Hyperlink"/>
          <w:rFonts w:asciiTheme="minorHAnsi" w:hAnsiTheme="minorHAnsi"/>
          <w:sz w:val="18"/>
        </w:rPr>
        <w:t>CNN poll</w:t>
      </w:r>
      <w:r w:rsidR="00C748BC">
        <w:rPr>
          <w:rStyle w:val="Hyperlink"/>
          <w:rFonts w:asciiTheme="minorHAnsi" w:hAnsiTheme="minorHAnsi"/>
          <w:sz w:val="18"/>
        </w:rPr>
        <w:fldChar w:fldCharType="end"/>
      </w:r>
      <w:r w:rsidRPr="00F86378">
        <w:rPr>
          <w:rFonts w:asciiTheme="minorHAnsi" w:hAnsiTheme="minorHAnsi"/>
          <w:sz w:val="18"/>
        </w:rPr>
        <w:t xml:space="preserve"> released Monday found that 90 percent of Americans view the group as a “very,” “fairly” or “somewhat” serious threat. Such findings shouldn't come as a surprise to anyone who's watched TV news lately, as numerous political leaders and cable pundits have urged Obama to expand the campaign against the Islamic State beyond the air strikes already being carried out in Iraq. Given the sheer volume of coverage -- the group has been mentioned over 3,800 times on CNN in the past two weeks, according to monitoring service TVEyes -- it's understandable that Americans would widely perceive the extremist group to be a threat to the country. But </w:t>
      </w:r>
      <w:r w:rsidRPr="00AD667A">
        <w:rPr>
          <w:rFonts w:asciiTheme="minorHAnsi" w:hAnsiTheme="minorHAnsi"/>
          <w:u w:val="single"/>
        </w:rPr>
        <w:t xml:space="preserve">most of the </w:t>
      </w:r>
      <w:r w:rsidR="00C748BC">
        <w:fldChar w:fldCharType="begin"/>
      </w:r>
      <w:r w:rsidR="00C748BC">
        <w:instrText xml:space="preserve"> HYPERLINK "http://www.huffingtonpost.com/20</w:instrText>
      </w:r>
      <w:r w:rsidR="00C748BC">
        <w:instrText xml:space="preserve">14/09/03/isis-media-iraq-war_n_5761996.html" \t "_hplink" </w:instrText>
      </w:r>
      <w:r w:rsidR="00C748BC">
        <w:fldChar w:fldCharType="separate"/>
      </w:r>
      <w:r w:rsidRPr="00586B99">
        <w:rPr>
          <w:rStyle w:val="Hyperlink"/>
          <w:rFonts w:asciiTheme="minorHAnsi" w:hAnsiTheme="minorHAnsi"/>
          <w:highlight w:val="yellow"/>
          <w:u w:val="single"/>
        </w:rPr>
        <w:t>press coverage</w:t>
      </w:r>
      <w:r w:rsidR="00C748BC">
        <w:rPr>
          <w:rStyle w:val="Hyperlink"/>
          <w:rFonts w:asciiTheme="minorHAnsi" w:hAnsiTheme="minorHAnsi"/>
          <w:highlight w:val="yellow"/>
          <w:u w:val="single"/>
        </w:rPr>
        <w:fldChar w:fldCharType="end"/>
      </w:r>
      <w:r w:rsidRPr="00586B99">
        <w:rPr>
          <w:rFonts w:asciiTheme="minorHAnsi" w:hAnsiTheme="minorHAnsi"/>
          <w:highlight w:val="yellow"/>
          <w:u w:val="single"/>
        </w:rPr>
        <w:t xml:space="preserve"> has failed to draw a clear distinction between an imminent threat to the U.S., marked by serious planning and capability, and a potential one, such as a "lone wolf" terrorist who gets inspired by online propaganda</w:t>
      </w:r>
      <w:r w:rsidRPr="00586B99">
        <w:rPr>
          <w:rFonts w:asciiTheme="minorHAnsi" w:hAnsiTheme="minorHAnsi"/>
          <w:highlight w:val="yellow"/>
        </w:rPr>
        <w:t>.</w:t>
      </w:r>
      <w:r w:rsidRPr="00067734">
        <w:rPr>
          <w:rFonts w:asciiTheme="minorHAnsi" w:hAnsiTheme="minorHAnsi"/>
        </w:rPr>
        <w:t xml:space="preserve"> </w:t>
      </w:r>
      <w:r w:rsidRPr="003167CF">
        <w:rPr>
          <w:rFonts w:asciiTheme="minorHAnsi" w:hAnsiTheme="minorHAnsi"/>
          <w:sz w:val="18"/>
        </w:rPr>
        <w:t xml:space="preserve">That lack of clarity may be why “seven in 10 Americans believe ISIS has the resources to launch an attack against the United States," according to the CNN poll. Politicians, increasingly, are blurring those lines too. Senate Minority Leader Mitch McConnell (R-Ky.) said Tuesday that the Islamic State is "obviously a threat to us," without elaborating on what he sees as America's vulnerabilities.  The Obama administration has proceeded with more caution. White House press secretary Josh Earnest acknowledged during a Tuesday briefing that </w:t>
      </w:r>
      <w:r w:rsidRPr="003167CF">
        <w:rPr>
          <w:rStyle w:val="StyleBoldUnderline"/>
          <w:b/>
          <w:highlight w:val="yellow"/>
        </w:rPr>
        <w:t>"the United States is not aware of any active plotting that is underway to attack the homeland"</w:t>
      </w:r>
      <w:r w:rsidRPr="00067734">
        <w:rPr>
          <w:rFonts w:asciiTheme="minorHAnsi" w:hAnsiTheme="minorHAnsi"/>
        </w:rPr>
        <w:t xml:space="preserve"> </w:t>
      </w:r>
      <w:r w:rsidRPr="003167CF">
        <w:rPr>
          <w:rFonts w:asciiTheme="minorHAnsi" w:hAnsiTheme="minorHAnsi"/>
          <w:sz w:val="18"/>
        </w:rPr>
        <w:t>-- a statement that echoes those made by several agencies in recent weeks. But Earnest also said that it was "understandable" that Americans fear the Islamic State. "We have seen ISIL perpetrate terrible acts of violence against American citizens. I’m sure that is part of what is contributing to the information that you’re seeing in the polls," Earnest said. "The other thing that is undoubtedly true is that there are American interests in the region that are under a pretty direct threat from ISIL." Earnest said that had the U.S. military not intervened, the American consulate in Erbil, Iraq, could have been overrun by Islamic State fighters. "It does threaten American national security interests for ISIL to be operating in a virtual safe haven along the vanishing border between Iraq and Syria," he said</w:t>
      </w:r>
      <w:r w:rsidRPr="003167CF">
        <w:rPr>
          <w:rStyle w:val="StyleBoldUnderline"/>
          <w:b/>
        </w:rPr>
        <w:t>. The distinction between a threat to the homeland and a threat to U.S. national security interests in the Middle East has been borne out by statements from the intelligence community. Secretary of Defense Chuck Hagel has said that the Islamic State poses an imminent threat to U.S. interests abroad. But</w:t>
      </w:r>
      <w:r w:rsidRPr="00067734">
        <w:rPr>
          <w:rFonts w:asciiTheme="minorHAnsi" w:hAnsiTheme="minorHAnsi"/>
        </w:rPr>
        <w:t xml:space="preserve"> </w:t>
      </w:r>
      <w:r w:rsidRPr="00586B99">
        <w:rPr>
          <w:rFonts w:asciiTheme="minorHAnsi" w:hAnsiTheme="minorHAnsi"/>
          <w:highlight w:val="yellow"/>
          <w:u w:val="single"/>
        </w:rPr>
        <w:t xml:space="preserve">the FBI and the Department of Homeland Security </w:t>
      </w:r>
      <w:r w:rsidR="00C748BC">
        <w:fldChar w:fldCharType="begin"/>
      </w:r>
      <w:r w:rsidR="00C748BC">
        <w:instrText xml:space="preserve"> HYPERLINK "http://www.washingtonpost.com/world/national-security/fbi-no-credible-threats-to-us-from-islamic-state/2014/08/22/c8cda486-2a29-11e4-8b10-7db129976abb_story.html" \t "_hplink" </w:instrText>
      </w:r>
      <w:r w:rsidR="00C748BC">
        <w:fldChar w:fldCharType="separate"/>
      </w:r>
      <w:r w:rsidRPr="00586B99">
        <w:rPr>
          <w:rStyle w:val="Hyperlink"/>
          <w:rFonts w:asciiTheme="minorHAnsi" w:hAnsiTheme="minorHAnsi"/>
          <w:highlight w:val="yellow"/>
          <w:u w:val="single"/>
        </w:rPr>
        <w:t>recently stated</w:t>
      </w:r>
      <w:r w:rsidR="00C748BC">
        <w:rPr>
          <w:rStyle w:val="Hyperlink"/>
          <w:rFonts w:asciiTheme="minorHAnsi" w:hAnsiTheme="minorHAnsi"/>
          <w:highlight w:val="yellow"/>
          <w:u w:val="single"/>
        </w:rPr>
        <w:fldChar w:fldCharType="end"/>
      </w:r>
      <w:r w:rsidRPr="00586B99">
        <w:rPr>
          <w:rFonts w:asciiTheme="minorHAnsi" w:hAnsiTheme="minorHAnsi"/>
          <w:highlight w:val="yellow"/>
          <w:u w:val="single"/>
        </w:rPr>
        <w:t xml:space="preserve"> that </w:t>
      </w:r>
      <w:r w:rsidRPr="003167CF">
        <w:rPr>
          <w:rStyle w:val="StyleBoldUnderline"/>
          <w:b/>
          <w:highlight w:val="yellow"/>
        </w:rPr>
        <w:t>the group poses “no specific or credible terror threats to the U.S. homeland.</w:t>
      </w:r>
      <w:r>
        <w:rPr>
          <w:rFonts w:asciiTheme="minorHAnsi" w:hAnsiTheme="minorHAnsi"/>
          <w:u w:val="single"/>
        </w:rPr>
        <w:t xml:space="preserve">" </w:t>
      </w:r>
      <w:r w:rsidRPr="00067734">
        <w:rPr>
          <w:rFonts w:asciiTheme="minorHAnsi" w:hAnsiTheme="minorHAnsi"/>
        </w:rPr>
        <w:t xml:space="preserve">Similarly, Pentagon press secretary Rear Adm. John Kirby </w:t>
      </w:r>
      <w:r w:rsidR="00C748BC">
        <w:fldChar w:fldCharType="begin"/>
      </w:r>
      <w:r w:rsidR="00C748BC">
        <w:instrText xml:space="preserve"> HYPERLINK "http://www.nytimes.com/2014/08/23/us/politics/us-isnt-sure-just-how-much-to-fear-isis.html" \t "_hplink" </w:instrText>
      </w:r>
      <w:r w:rsidR="00C748BC">
        <w:fldChar w:fldCharType="separate"/>
      </w:r>
      <w:r w:rsidRPr="00067734">
        <w:rPr>
          <w:rStyle w:val="Hyperlink"/>
          <w:rFonts w:asciiTheme="minorHAnsi" w:hAnsiTheme="minorHAnsi"/>
        </w:rPr>
        <w:t>said last month</w:t>
      </w:r>
      <w:r w:rsidR="00C748BC">
        <w:rPr>
          <w:rStyle w:val="Hyperlink"/>
          <w:rFonts w:asciiTheme="minorHAnsi" w:hAnsiTheme="minorHAnsi"/>
        </w:rPr>
        <w:fldChar w:fldCharType="end"/>
      </w:r>
      <w:r w:rsidRPr="00067734">
        <w:rPr>
          <w:rFonts w:asciiTheme="minorHAnsi" w:hAnsiTheme="minorHAnsi"/>
        </w:rPr>
        <w:t xml:space="preserve"> that </w:t>
      </w:r>
      <w:r w:rsidRPr="003167CF">
        <w:rPr>
          <w:rStyle w:val="StyleBoldUnderline"/>
          <w:b/>
          <w:highlight w:val="yellow"/>
        </w:rPr>
        <w:t>the Islamic State does not have “the capability right now to conduct a major attack on the U.S. homeland.”</w:t>
      </w:r>
      <w:r w:rsidRPr="00067734">
        <w:rPr>
          <w:rFonts w:asciiTheme="minorHAnsi" w:hAnsiTheme="minorHAnsi"/>
        </w:rPr>
        <w:t xml:space="preserve"> </w:t>
      </w:r>
      <w:r w:rsidRPr="00843B1B">
        <w:rPr>
          <w:rFonts w:asciiTheme="minorHAnsi" w:hAnsiTheme="minorHAnsi"/>
          <w:u w:val="single"/>
        </w:rPr>
        <w:t>National Counterterrorism Center Director</w:t>
      </w:r>
      <w:r w:rsidRPr="00067734">
        <w:rPr>
          <w:rFonts w:asciiTheme="minorHAnsi" w:hAnsiTheme="minorHAnsi"/>
        </w:rPr>
        <w:t xml:space="preserve"> Matthew </w:t>
      </w:r>
      <w:r w:rsidRPr="00843B1B">
        <w:rPr>
          <w:rFonts w:asciiTheme="minorHAnsi" w:hAnsiTheme="minorHAnsi"/>
          <w:u w:val="single"/>
        </w:rPr>
        <w:t xml:space="preserve">Olsen </w:t>
      </w:r>
      <w:r w:rsidR="00C748BC">
        <w:fldChar w:fldCharType="begin"/>
      </w:r>
      <w:r w:rsidR="00C748BC">
        <w:instrText xml:space="preserve"> HYPERLINK "http://abcnews.go.com/International/isis-dangerous-us-al-qaeda-top-terror-official/story?i</w:instrText>
      </w:r>
      <w:r w:rsidR="00C748BC">
        <w:instrText xml:space="preserve">d=25232016" \t "_hplink" </w:instrText>
      </w:r>
      <w:r w:rsidR="00C748BC">
        <w:fldChar w:fldCharType="separate"/>
      </w:r>
      <w:r w:rsidRPr="00843B1B">
        <w:rPr>
          <w:rStyle w:val="Hyperlink"/>
          <w:rFonts w:asciiTheme="minorHAnsi" w:hAnsiTheme="minorHAnsi"/>
          <w:u w:val="single"/>
        </w:rPr>
        <w:t>said Wednesday</w:t>
      </w:r>
      <w:r w:rsidR="00C748BC">
        <w:rPr>
          <w:rStyle w:val="Hyperlink"/>
          <w:rFonts w:asciiTheme="minorHAnsi" w:hAnsiTheme="minorHAnsi"/>
          <w:u w:val="single"/>
        </w:rPr>
        <w:fldChar w:fldCharType="end"/>
      </w:r>
      <w:r w:rsidRPr="00843B1B">
        <w:rPr>
          <w:rFonts w:asciiTheme="minorHAnsi" w:hAnsiTheme="minorHAnsi"/>
          <w:u w:val="single"/>
        </w:rPr>
        <w:t xml:space="preserve"> that “</w:t>
      </w:r>
      <w:r w:rsidRPr="00586B99">
        <w:rPr>
          <w:rFonts w:asciiTheme="minorHAnsi" w:hAnsiTheme="minorHAnsi"/>
          <w:highlight w:val="yellow"/>
          <w:u w:val="single"/>
        </w:rPr>
        <w:t>we have no credible information that ISIL is planning to attack the United States</w:t>
      </w:r>
      <w:r w:rsidRPr="00843B1B">
        <w:rPr>
          <w:rFonts w:asciiTheme="minorHAnsi" w:hAnsiTheme="minorHAnsi"/>
          <w:u w:val="single"/>
        </w:rPr>
        <w:t>.”</w:t>
      </w:r>
      <w:r>
        <w:rPr>
          <w:rFonts w:asciiTheme="minorHAnsi" w:hAnsiTheme="minorHAnsi"/>
        </w:rPr>
        <w:t xml:space="preserve"> </w:t>
      </w:r>
      <w:r w:rsidRPr="003167CF">
        <w:rPr>
          <w:rFonts w:asciiTheme="minorHAnsi" w:hAnsiTheme="minorHAnsi"/>
          <w:sz w:val="18"/>
        </w:rPr>
        <w:t xml:space="preserve">The Islamic State certainly warrants media coverage, given its territorial gains in Iraq and Syria and its brutal tactics, such as the gruesome beheadings of two American journalists in recent weeks. Moreover, supporters of increased intervention argue that failing to address the threat in Iraq and Syria could create a safe haven where militants could plot a future attack against the U.S., a similar rationale to the one used to justify the war in Afghanistan. They also argue that members of the Islamic State who hold American or European passports could reach U.S. soil and perpetrate an attack, or that someone in the U.S. who is inspired by the group could build a crude bomb or stage a small-scale attack. But it's incumbent upon journalists to press administration officials and lawmakers to explain what immediate, credible threats justify further military action against the Islamic State -- especially after the 13 years of war that followed the Sept. 11 attacks. Several journalists have noted that calls for military intervention run the risk of misleading the public. The Intercept's Glenn Greenwald </w:t>
      </w:r>
      <w:r w:rsidR="00C748BC">
        <w:fldChar w:fldCharType="begin"/>
      </w:r>
      <w:r w:rsidR="00C748BC">
        <w:instrText xml:space="preserve"> HYPERLINK "https://firstlook.o</w:instrText>
      </w:r>
      <w:r w:rsidR="00C748BC">
        <w:instrText xml:space="preserve">rg/theintercept/2014/09/08/lesson-americans-refuse-learn-war/" \t "_hplink" </w:instrText>
      </w:r>
      <w:r w:rsidR="00C748BC">
        <w:fldChar w:fldCharType="separate"/>
      </w:r>
      <w:r w:rsidRPr="003167CF">
        <w:rPr>
          <w:rStyle w:val="Hyperlink"/>
          <w:rFonts w:asciiTheme="minorHAnsi" w:hAnsiTheme="minorHAnsi"/>
          <w:sz w:val="18"/>
        </w:rPr>
        <w:t>pointed out Tuesday</w:t>
      </w:r>
      <w:r w:rsidR="00C748BC">
        <w:rPr>
          <w:rStyle w:val="Hyperlink"/>
          <w:rFonts w:asciiTheme="minorHAnsi" w:hAnsiTheme="minorHAnsi"/>
          <w:sz w:val="18"/>
        </w:rPr>
        <w:fldChar w:fldCharType="end"/>
      </w:r>
      <w:r w:rsidRPr="003167CF">
        <w:rPr>
          <w:rFonts w:asciiTheme="minorHAnsi" w:hAnsiTheme="minorHAnsi"/>
          <w:sz w:val="18"/>
        </w:rPr>
        <w:t xml:space="preserve"> that months after the Iraq invasion, 70 percent of Americans still </w:t>
      </w:r>
      <w:r w:rsidRPr="003167CF">
        <w:rPr>
          <w:rFonts w:asciiTheme="minorHAnsi" w:hAnsiTheme="minorHAnsi"/>
          <w:sz w:val="18"/>
        </w:rPr>
        <w:lastRenderedPageBreak/>
        <w:t xml:space="preserve">wrongly believed that Saddam Hussein had played a role in the Sept. 11 attacks. James Risen, a New York Times reporter who revealed the NSA’s warrantless wiretapping program during the Bush administration and is currently fighting to </w:t>
      </w:r>
      <w:r w:rsidR="00C748BC">
        <w:fldChar w:fldCharType="begin"/>
      </w:r>
      <w:r w:rsidR="00C748BC">
        <w:instrText xml:space="preserve"> HYPERLINK "http://www.huffingtonpost.com/2014/08/17/james-risen-obama_n_5685705.html" \t "_hplink" </w:instrText>
      </w:r>
      <w:r w:rsidR="00C748BC">
        <w:fldChar w:fldCharType="separate"/>
      </w:r>
      <w:r w:rsidRPr="003167CF">
        <w:rPr>
          <w:rStyle w:val="Hyperlink"/>
          <w:rFonts w:asciiTheme="minorHAnsi" w:hAnsiTheme="minorHAnsi"/>
          <w:sz w:val="18"/>
        </w:rPr>
        <w:t>stay out of jail</w:t>
      </w:r>
      <w:r w:rsidR="00C748BC">
        <w:rPr>
          <w:rStyle w:val="Hyperlink"/>
          <w:rFonts w:asciiTheme="minorHAnsi" w:hAnsiTheme="minorHAnsi"/>
          <w:sz w:val="18"/>
        </w:rPr>
        <w:fldChar w:fldCharType="end"/>
      </w:r>
      <w:r w:rsidRPr="003167CF">
        <w:rPr>
          <w:rFonts w:asciiTheme="minorHAnsi" w:hAnsiTheme="minorHAnsi"/>
          <w:sz w:val="18"/>
        </w:rPr>
        <w:t xml:space="preserve"> for refusing to reveal his sources, </w:t>
      </w:r>
      <w:r w:rsidR="00C748BC">
        <w:fldChar w:fldCharType="begin"/>
      </w:r>
      <w:r w:rsidR="00C748BC">
        <w:instrText xml:space="preserve"> HYPERLINK "https://twitter.com/JamesRisen/status/50</w:instrText>
      </w:r>
      <w:r w:rsidR="00C748BC">
        <w:instrText xml:space="preserve">7506900553191425" \t "_hplink" </w:instrText>
      </w:r>
      <w:r w:rsidR="00C748BC">
        <w:fldChar w:fldCharType="separate"/>
      </w:r>
      <w:r w:rsidRPr="003167CF">
        <w:rPr>
          <w:rStyle w:val="Hyperlink"/>
          <w:rFonts w:asciiTheme="minorHAnsi" w:hAnsiTheme="minorHAnsi"/>
          <w:sz w:val="18"/>
        </w:rPr>
        <w:t>tweeted several days ago</w:t>
      </w:r>
      <w:r w:rsidR="00C748BC">
        <w:rPr>
          <w:rStyle w:val="Hyperlink"/>
          <w:rFonts w:asciiTheme="minorHAnsi" w:hAnsiTheme="minorHAnsi"/>
          <w:sz w:val="18"/>
        </w:rPr>
        <w:fldChar w:fldCharType="end"/>
      </w:r>
      <w:r w:rsidRPr="003167CF">
        <w:rPr>
          <w:rFonts w:asciiTheme="minorHAnsi" w:hAnsiTheme="minorHAnsi"/>
          <w:sz w:val="18"/>
        </w:rPr>
        <w:t xml:space="preserve"> that </w:t>
      </w:r>
      <w:r w:rsidRPr="00067734">
        <w:rPr>
          <w:rFonts w:asciiTheme="minorHAnsi" w:hAnsiTheme="minorHAnsi"/>
        </w:rPr>
        <w:t>“</w:t>
      </w:r>
      <w:r w:rsidRPr="003167CF">
        <w:rPr>
          <w:rStyle w:val="StyleBoldUnderline"/>
          <w:b/>
          <w:highlight w:val="yellow"/>
        </w:rPr>
        <w:t>the fact that U.S. intelligence assesses that ISIS poses no current threat to the US is repeatedly ignored by politicians and the media</w:t>
      </w:r>
      <w:r>
        <w:rPr>
          <w:rFonts w:asciiTheme="minorHAnsi" w:hAnsiTheme="minorHAnsi"/>
        </w:rPr>
        <w:t xml:space="preserve">.” </w:t>
      </w:r>
      <w:r w:rsidRPr="003167CF">
        <w:rPr>
          <w:rFonts w:asciiTheme="minorHAnsi" w:hAnsiTheme="minorHAnsi"/>
          <w:sz w:val="20"/>
        </w:rPr>
        <w:t xml:space="preserve">“War fever in America always seems to develop in pretty much the same way,” Risen </w:t>
      </w:r>
      <w:r w:rsidR="00C748BC">
        <w:fldChar w:fldCharType="begin"/>
      </w:r>
      <w:r w:rsidR="00C748BC">
        <w:instrText xml:space="preserve"> HYPERLINK "https://twitter.com/JamesRisen/status/507519690751885312" \t "_hplink" </w:instrText>
      </w:r>
      <w:r w:rsidR="00C748BC">
        <w:fldChar w:fldCharType="separate"/>
      </w:r>
      <w:r w:rsidRPr="003167CF">
        <w:rPr>
          <w:rStyle w:val="Hyperlink"/>
          <w:rFonts w:asciiTheme="minorHAnsi" w:hAnsiTheme="minorHAnsi"/>
          <w:sz w:val="20"/>
        </w:rPr>
        <w:t>tweeted</w:t>
      </w:r>
      <w:r w:rsidR="00C748BC">
        <w:rPr>
          <w:rStyle w:val="Hyperlink"/>
          <w:rFonts w:asciiTheme="minorHAnsi" w:hAnsiTheme="minorHAnsi"/>
          <w:sz w:val="20"/>
        </w:rPr>
        <w:fldChar w:fldCharType="end"/>
      </w:r>
      <w:r w:rsidRPr="003167CF">
        <w:rPr>
          <w:rFonts w:asciiTheme="minorHAnsi" w:hAnsiTheme="minorHAnsi"/>
          <w:sz w:val="20"/>
        </w:rPr>
        <w:t xml:space="preserve"> later. “Over and over again.” Andrew Sullivan </w:t>
      </w:r>
      <w:r w:rsidR="00C748BC">
        <w:fldChar w:fldCharType="begin"/>
      </w:r>
      <w:r w:rsidR="00C748BC">
        <w:instrText xml:space="preserve"> HYPERLINK "http://dish.andrewsullivan.com/2014/09/09/the-passion-to-be-reckoned-upon-i</w:instrText>
      </w:r>
      <w:r w:rsidR="00C748BC">
        <w:instrText xml:space="preserve">s-fear/" \t "_hplink" </w:instrText>
      </w:r>
      <w:r w:rsidR="00C748BC">
        <w:fldChar w:fldCharType="separate"/>
      </w:r>
      <w:r w:rsidRPr="003167CF">
        <w:rPr>
          <w:rStyle w:val="Hyperlink"/>
          <w:rFonts w:asciiTheme="minorHAnsi" w:hAnsiTheme="minorHAnsi"/>
          <w:sz w:val="20"/>
        </w:rPr>
        <w:t>wrote in a blog post published Tuesday</w:t>
      </w:r>
      <w:r w:rsidR="00C748BC">
        <w:rPr>
          <w:rStyle w:val="Hyperlink"/>
          <w:rFonts w:asciiTheme="minorHAnsi" w:hAnsiTheme="minorHAnsi"/>
          <w:sz w:val="20"/>
        </w:rPr>
        <w:fldChar w:fldCharType="end"/>
      </w:r>
      <w:r w:rsidRPr="003167CF">
        <w:rPr>
          <w:rFonts w:asciiTheme="minorHAnsi" w:hAnsiTheme="minorHAnsi"/>
          <w:sz w:val="20"/>
        </w:rPr>
        <w:t xml:space="preserve"> that the recent polls suggests the Islamic State's goal of terrorizing Americans has worked. </w:t>
      </w:r>
      <w:r>
        <w:rPr>
          <w:rFonts w:asciiTheme="minorHAnsi" w:hAnsiTheme="minorHAnsi"/>
        </w:rPr>
        <w:t xml:space="preserve"> </w:t>
      </w:r>
      <w:r w:rsidRPr="00067734">
        <w:rPr>
          <w:rFonts w:asciiTheme="minorHAnsi" w:hAnsiTheme="minorHAnsi"/>
        </w:rPr>
        <w:t>"</w:t>
      </w:r>
      <w:r w:rsidRPr="00843B1B">
        <w:rPr>
          <w:rFonts w:asciiTheme="minorHAnsi" w:hAnsiTheme="minorHAnsi"/>
          <w:u w:val="single"/>
        </w:rPr>
        <w:t>But I have yet to see or be shown any solid intelligence that suggests that these fanatics are aiming at the US,” Sullivan wrote. “</w:t>
      </w:r>
      <w:r w:rsidRPr="00586B99">
        <w:rPr>
          <w:rFonts w:asciiTheme="minorHAnsi" w:hAnsiTheme="minorHAnsi"/>
          <w:highlight w:val="yellow"/>
          <w:u w:val="single"/>
        </w:rPr>
        <w:t>We may well have a problem of home-grown Jihadists returning and wreaking havoc -– but that is a manageable threat</w:t>
      </w:r>
      <w:r w:rsidRPr="00843B1B">
        <w:rPr>
          <w:rFonts w:asciiTheme="minorHAnsi" w:hAnsiTheme="minorHAnsi"/>
          <w:u w:val="single"/>
        </w:rPr>
        <w:t>. And direct military intervention by the West could easily increase these losers’ incentives to strike us here at home. So, in that narrow sense, this return to fighting other people’s civil wars in the Middle East may actually increase the risks to us. That’s what I mean by 'taking the bait.'</w:t>
      </w:r>
      <w:r>
        <w:rPr>
          <w:rFonts w:asciiTheme="minorHAnsi" w:hAnsiTheme="minorHAnsi"/>
        </w:rPr>
        <w:t xml:space="preserve">" </w:t>
      </w:r>
      <w:r w:rsidRPr="00B42732">
        <w:rPr>
          <w:rFonts w:asciiTheme="minorHAnsi" w:hAnsiTheme="minorHAnsi"/>
          <w:u w:val="single"/>
        </w:rPr>
        <w:t>Sullivan said he awaits Obama’s “proof of ISIS’ threat to America and the West,” as opposed to “the kind of intelligence that gave us the Iraq War</w:t>
      </w:r>
      <w:r w:rsidRPr="00067734">
        <w:rPr>
          <w:rFonts w:asciiTheme="minorHAnsi" w:hAnsiTheme="minorHAnsi"/>
        </w:rPr>
        <w:t>.”</w:t>
      </w:r>
    </w:p>
    <w:p w:rsidR="00360373" w:rsidRDefault="00360373" w:rsidP="00360373">
      <w:pPr>
        <w:pStyle w:val="Heading4"/>
        <w:rPr>
          <w:shd w:val="clear" w:color="auto" w:fill="FFFFFF"/>
        </w:rPr>
      </w:pPr>
      <w:r>
        <w:rPr>
          <w:shd w:val="clear" w:color="auto" w:fill="FFFFFF"/>
        </w:rPr>
        <w:t>ISIS is losing its military capabilities and power</w:t>
      </w:r>
    </w:p>
    <w:p w:rsidR="00360373" w:rsidRPr="0051501F" w:rsidRDefault="00360373" w:rsidP="00360373">
      <w:pPr>
        <w:rPr>
          <w:rStyle w:val="StyleStyleBold12pt"/>
        </w:rPr>
      </w:pPr>
      <w:r>
        <w:rPr>
          <w:rStyle w:val="StyleStyleBold12pt"/>
        </w:rPr>
        <w:t xml:space="preserve">Al-Arabia 15 </w:t>
      </w:r>
      <w:r w:rsidRPr="0051501F">
        <w:t>(Staff writer for Al-Arabia news, “Jordan: ISIS lost 20% of its military capabilities”, http://english.alarabiya.net/en/News/middle-east/2015/02/08/Jordan-ISIS-lost-20-of-its-military-capabilities.html)</w:t>
      </w:r>
    </w:p>
    <w:p w:rsidR="00360373" w:rsidRPr="00360373" w:rsidRDefault="00360373" w:rsidP="00360373">
      <w:pPr>
        <w:rPr>
          <w:sz w:val="18"/>
        </w:rPr>
      </w:pPr>
      <w:r w:rsidRPr="0051501F">
        <w:rPr>
          <w:rStyle w:val="StyleBoldUnderline"/>
          <w:highlight w:val="yellow"/>
        </w:rPr>
        <w:t>The Islamic State of Iraq and Syria (ISIS) group has lost 20 percent of its military capabilities since the start of U.S.-led coalition air strikes in September</w:t>
      </w:r>
      <w:r>
        <w:t xml:space="preserve">, </w:t>
      </w:r>
      <w:r w:rsidRPr="00360373">
        <w:rPr>
          <w:sz w:val="18"/>
        </w:rPr>
        <w:t xml:space="preserve">General Mansour Al-Jbour, head of the Royal Jordanian Air Force, said in a press conference on Sunday. </w:t>
      </w:r>
      <w:r w:rsidRPr="0051501F">
        <w:rPr>
          <w:rStyle w:val="StyleBoldUnderline"/>
        </w:rPr>
        <w:t>Jordan has carried out nearly 20 percent of the total sorties conducted by the U.S.-led coalition against ISIS in Syria to date</w:t>
      </w:r>
      <w:r>
        <w:t>, Jbour said</w:t>
      </w:r>
      <w:r w:rsidRPr="0051501F">
        <w:rPr>
          <w:rStyle w:val="StyleBoldUnderline"/>
        </w:rPr>
        <w:t xml:space="preserve">, </w:t>
      </w:r>
      <w:r w:rsidRPr="0051501F">
        <w:rPr>
          <w:rStyle w:val="StyleBoldUnderline"/>
          <w:highlight w:val="yellow"/>
        </w:rPr>
        <w:t>adding that they had been careful not to hit any civilians</w:t>
      </w:r>
      <w:r>
        <w:t xml:space="preserve">. </w:t>
      </w:r>
      <w:r w:rsidRPr="0051501F">
        <w:rPr>
          <w:rStyle w:val="StyleBoldUnderline"/>
          <w:highlight w:val="yellow"/>
        </w:rPr>
        <w:t>The sorties have led to the “degrading” of nearly 20 percent of the hardline militants’ capabilities</w:t>
      </w:r>
      <w:r w:rsidRPr="0051501F">
        <w:rPr>
          <w:highlight w:val="yellow"/>
        </w:rPr>
        <w:t>,</w:t>
      </w:r>
      <w:r>
        <w:t xml:space="preserve"> he said. “</w:t>
      </w:r>
      <w:r w:rsidRPr="0051501F">
        <w:rPr>
          <w:rStyle w:val="StyleBoldUnderline"/>
        </w:rPr>
        <w:t>We are determined to wipe them from the face of the Earth.”</w:t>
      </w:r>
      <w:r>
        <w:t xml:space="preserve"> Jbour also said that </w:t>
      </w:r>
      <w:r w:rsidRPr="0051501F">
        <w:rPr>
          <w:rStyle w:val="StyleBoldUnderline"/>
          <w:highlight w:val="yellow"/>
        </w:rPr>
        <w:t>the coalition’s air strikes have killed 7,000 members of the militant group</w:t>
      </w:r>
      <w:r w:rsidRPr="0051501F">
        <w:rPr>
          <w:highlight w:val="yellow"/>
        </w:rPr>
        <w:t>.</w:t>
      </w:r>
      <w:r>
        <w:t xml:space="preserve"> He </w:t>
      </w:r>
      <w:r w:rsidRPr="0051501F">
        <w:rPr>
          <w:rStyle w:val="StyleBoldUnderline"/>
          <w:highlight w:val="yellow"/>
        </w:rPr>
        <w:t>also</w:t>
      </w:r>
      <w:r>
        <w:t xml:space="preserve"> said that Jordan’s jet fighters had conducted 56 raids in three days of intensified bombing targeting a stronghold of ISIS militants in northeast Syria. “We achieved what we aimed at. We </w:t>
      </w:r>
      <w:r w:rsidRPr="0051501F">
        <w:rPr>
          <w:rStyle w:val="StyleBoldUnderline"/>
          <w:highlight w:val="yellow"/>
        </w:rPr>
        <w:t>destroyed logistics centers, arms depos and targeted hideouts of their fighters</w:t>
      </w:r>
      <w:r w:rsidRPr="00360373">
        <w:rPr>
          <w:sz w:val="18"/>
        </w:rPr>
        <w:t>,” Jbour said. There was no word of any new strikes against the militants on Sunday. Jordan’s King Abdullah has vowed to avenge the killing of pilot Muath al-Kassasbeh and has ordered his commanders to prepare for an increased military role in the U.S.-led coalition against ISIS. Many Jordanians fear being dragged into a conflict that could trigger a backlash by hardline militants inside the kingdom.</w:t>
      </w:r>
    </w:p>
    <w:p w:rsidR="00360373" w:rsidRDefault="00360373" w:rsidP="00360373"/>
    <w:p w:rsidR="00360373" w:rsidRDefault="00360373" w:rsidP="00360373">
      <w:pPr>
        <w:pStyle w:val="Heading4"/>
      </w:pPr>
      <w:r>
        <w:t>ISIS facing internal problems—They are losing support</w:t>
      </w:r>
    </w:p>
    <w:p w:rsidR="00360373" w:rsidRDefault="00360373" w:rsidP="00360373">
      <w:r w:rsidRPr="007E1E25">
        <w:rPr>
          <w:rStyle w:val="StyleStyleBold12pt"/>
        </w:rPr>
        <w:t>Bender 15</w:t>
      </w:r>
      <w:r>
        <w:t xml:space="preserve"> (Jeremy Bender, Staff writer for the Business Insider, 3-9-2015, "Cracks in ISIS are becoming more clear," http://www.businessinsider.com/weaknesses-of-isis-2015-3, Date Accessed: 7-2-2015)</w:t>
      </w:r>
    </w:p>
    <w:p w:rsidR="00360373" w:rsidRDefault="00360373" w:rsidP="00360373">
      <w:r w:rsidRPr="007E1E25">
        <w:rPr>
          <w:rStyle w:val="StyleBoldUnderline"/>
        </w:rPr>
        <w:t>The biggest challenge to one of the world's most dangerous terrorist groups may now come from within</w:t>
      </w:r>
      <w:r>
        <w:t>. The Islamic State, also known as</w:t>
      </w:r>
      <w:r w:rsidRPr="007E1E25">
        <w:rPr>
          <w:rStyle w:val="StyleBoldUnderline"/>
        </w:rPr>
        <w:t xml:space="preserve"> </w:t>
      </w:r>
      <w:r w:rsidRPr="006D6BFE">
        <w:rPr>
          <w:rStyle w:val="StyleBoldUnderline"/>
          <w:highlight w:val="yellow"/>
        </w:rPr>
        <w:t>ISIS</w:t>
      </w:r>
      <w:r>
        <w:t xml:space="preserve"> or ISIL, which controls a chunk of Iraq and Syria the size of Britain</w:t>
      </w:r>
      <w:r w:rsidRPr="007E1E25">
        <w:rPr>
          <w:rStyle w:val="StyleBoldUnderline"/>
        </w:rPr>
        <w:t xml:space="preserve">, </w:t>
      </w:r>
      <w:r w:rsidRPr="006D6BFE">
        <w:rPr>
          <w:rStyle w:val="StyleBoldUnderline"/>
          <w:highlight w:val="yellow"/>
        </w:rPr>
        <w:t>is facing pressing internal problems</w:t>
      </w:r>
      <w:r>
        <w:t xml:space="preserve">, according to multiple reports. </w:t>
      </w:r>
      <w:r w:rsidRPr="006D6BFE">
        <w:rPr>
          <w:rStyle w:val="StyleBoldUnderline"/>
          <w:highlight w:val="yellow"/>
        </w:rPr>
        <w:t>The so-called caliphate's promises of Muslim unity have not stopped bitter disputes between foreign fighters and native Iraqis and Syrians</w:t>
      </w:r>
      <w:r>
        <w:t>. "The key challenge facing ISIS right now is more internal than external," Lina Khatib, the director of the Carnegie Middle East Center in Beirut, told The Washington Post. "</w:t>
      </w:r>
      <w:r w:rsidRPr="006D6BFE">
        <w:rPr>
          <w:rStyle w:val="StyleBoldUnderline"/>
          <w:highlight w:val="yellow"/>
        </w:rPr>
        <w:t>We're seeing basically a failure of the central tenet of ISIS ideology, which is to unify people of different origins under the caliphate. This is not working on the ground. It is making them less effective in governing and less effective in military operations</w:t>
      </w:r>
      <w:r w:rsidRPr="006D6BFE">
        <w:rPr>
          <w:highlight w:val="yellow"/>
        </w:rPr>
        <w:t>.</w:t>
      </w:r>
      <w:r>
        <w:t xml:space="preserve">" </w:t>
      </w:r>
      <w:r w:rsidRPr="006D6BFE">
        <w:rPr>
          <w:rStyle w:val="StyleBoldUnderline"/>
          <w:highlight w:val="yellow"/>
        </w:rPr>
        <w:t>The core dispute in the organization is the preferential treatment that foreign fighters receive over their local counterparts. Foreigners in the organization earn as much as twice as much pay as local fighters. Foreign fighters also receive nicer living accommodations in ISIS-controlled cities and are less frequently deployed to the frontline than their Syrian or Iraqi counterparts</w:t>
      </w:r>
      <w:r>
        <w:t xml:space="preserve">, The Wall Street </w:t>
      </w:r>
      <w:r>
        <w:lastRenderedPageBreak/>
        <w:t xml:space="preserve">Journal reports. </w:t>
      </w:r>
      <w:r w:rsidRPr="006D6BFE">
        <w:rPr>
          <w:rStyle w:val="StyleBoldUnderline"/>
          <w:highlight w:val="yellow"/>
        </w:rPr>
        <w:t>This alleged preferential treatment has bred resentment within ISIS as locals feel they take a larger share of the military risk</w:t>
      </w:r>
      <w:r w:rsidRPr="007E1E25">
        <w:rPr>
          <w:rStyle w:val="StyleBoldUnderline"/>
        </w:rPr>
        <w:t xml:space="preserve">. </w:t>
      </w:r>
      <w:r w:rsidRPr="006D6BFE">
        <w:rPr>
          <w:rStyle w:val="StyleBoldUnderline"/>
          <w:highlight w:val="yellow"/>
        </w:rPr>
        <w:t>The disparity has actually led to violence between the groups within ISIS: Foreign fighters and Syrian militants had a shootout</w:t>
      </w:r>
      <w:r>
        <w:t xml:space="preserve"> in the town of Abu Kamal on the Iraqi </w:t>
      </w:r>
      <w:r w:rsidRPr="006D6BFE">
        <w:rPr>
          <w:highlight w:val="yellow"/>
        </w:rPr>
        <w:t>border</w:t>
      </w:r>
      <w:r w:rsidRPr="006D6BFE">
        <w:rPr>
          <w:rStyle w:val="StyleBoldUnderline"/>
          <w:highlight w:val="yellow"/>
        </w:rPr>
        <w:t xml:space="preserve"> following an order that deployed the Syrians to the Iraqi front line</w:t>
      </w:r>
      <w:r>
        <w:t xml:space="preserve">, The Post reports. </w:t>
      </w:r>
      <w:r w:rsidRPr="006D6BFE">
        <w:rPr>
          <w:rStyle w:val="StyleBoldUnderline"/>
          <w:highlight w:val="yellow"/>
        </w:rPr>
        <w:t>This treatment has led ISIS to lose support among ordinary Syrians, many of whom have always viewed ISIS, which has its origins in Al Qaeda's Iraqi franchise, as a foreign Iraqi force to begin with. ISIS "was never popular, but people supported them because they were scared or they needed money</w:t>
      </w:r>
      <w:r w:rsidRPr="007E1E25">
        <w:rPr>
          <w:rStyle w:val="StyleBoldUnderline"/>
        </w:rPr>
        <w:t>,</w:t>
      </w:r>
      <w:r>
        <w:t>" Ahmed Mhidi, a Syrian businessman who fled to Turkey, told The Post. "</w:t>
      </w:r>
      <w:r w:rsidRPr="006D6BFE">
        <w:rPr>
          <w:rStyle w:val="StyleBoldUnderline"/>
          <w:highlight w:val="yellow"/>
        </w:rPr>
        <w:t>Now people want nothing to do with them, and if the Islamic State puts pressure on them, they just flee</w:t>
      </w:r>
      <w:r>
        <w:t xml:space="preserve">." Syria Iraq map ISIS Assad Kurdish Iraq security Reuters Foreign fighters are also reportedly disillusioned with the group. </w:t>
      </w:r>
      <w:r w:rsidRPr="006D6BFE">
        <w:rPr>
          <w:rStyle w:val="StyleBoldUnderline"/>
          <w:highlight w:val="yellow"/>
        </w:rPr>
        <w:t>Foreigners who come to join ISIS generally have little military experience and little interest in actually fighting. Many had instead hoped to take part in the creation of the caliphate, a project that some view as both an exciting political and social experiment, as well as a religious obligation. When these foreigners are forced to fight, many have tried to desert only to face execution at the hands of ISIS.</w:t>
      </w:r>
      <w:r>
        <w:t xml:space="preserve"> "Some of these fighters go to Syria to live off the welfare of Islamic State — get a house, a wife in exchange for some lowly [bureaucratic] position. But now they're being asked to fight, and they don't always want to," an unnamed European official watching the flow of foreign fighters told The Wall Street Journal. shiite fighters rockets isis militants fightingREUTERS/Thaier Al-Sudani Shi'ite fighters launching a rocket during clashes with Islamic State militants on the outskirts of al-Alam on Sunday. ISIS is facing a concerted Iraqi, Kurdish, and Iranian-backed push to retake the majority-Sunni city of Tikrit in Iraq. The loss of the city, the birthplace of Saddam Hussein, would be a particularly damaging blow to the group: Tikrit would be the first major Sunni city to be won back from the jihadist group. Despite these possible setbacks, ISIS remains a major force in the region. The militants still retain control of most of the territory the group seized in 2014, including Iraq's second-largest city, Mosul.</w:t>
      </w:r>
    </w:p>
    <w:p w:rsidR="00360373" w:rsidRDefault="00360373" w:rsidP="00360373"/>
    <w:p w:rsidR="00360373" w:rsidRDefault="00360373" w:rsidP="00360373">
      <w:pPr>
        <w:pStyle w:val="Heading4"/>
      </w:pPr>
      <w:r>
        <w:t>ISIS as a whole is declining rapidly</w:t>
      </w:r>
    </w:p>
    <w:p w:rsidR="00360373" w:rsidRDefault="00360373" w:rsidP="00360373">
      <w:r w:rsidRPr="006D6BFE">
        <w:rPr>
          <w:rStyle w:val="StyleStyleBold12pt"/>
        </w:rPr>
        <w:t>Gartenstei</w:t>
      </w:r>
      <w:r>
        <w:rPr>
          <w:rStyle w:val="StyleStyleBold12pt"/>
        </w:rPr>
        <w:t>n 15</w:t>
      </w:r>
      <w:r>
        <w:t xml:space="preserve"> </w:t>
      </w:r>
      <w:r w:rsidRPr="006D6BFE">
        <w:t>(Daveed Gartenstein-Ross Is A Senior Fellow At The Foundation For Defense Of Democracies and An Adjunct Assistant Professor In Georgetown University’S Security-Studies Program., 1-6-2015, "ISIS Is Losing Its Greatest Weapon: Momentum," http://www.theatlantic.com/international/archive/2015/01/the-decline-of-isis-syria-iraq/384261/, Date Accessed: 7-2-2015)</w:t>
      </w:r>
    </w:p>
    <w:p w:rsidR="00360373" w:rsidRDefault="00360373" w:rsidP="00360373">
      <w:r w:rsidRPr="00360373">
        <w:rPr>
          <w:sz w:val="18"/>
        </w:rPr>
        <w:t xml:space="preserve">There was a time when the Islamic State of Iraq and Syria appeared unstoppable. In September and October, as the jihadist group captured territory through a major offensive in Iraq’s Anbar province, culminating in the fall of the town of Hit on October 13, observers feared that even Baghdad was in danger of being overrun. </w:t>
      </w:r>
      <w:r w:rsidRPr="00360373">
        <w:rPr>
          <w:rStyle w:val="StyleBoldUnderline"/>
          <w:sz w:val="18"/>
        </w:rPr>
        <w:t>ISIS is now in the midst of another major military movement in Anbar, but the always</w:t>
      </w:r>
      <w:r w:rsidRPr="00F56EF1">
        <w:rPr>
          <w:rStyle w:val="StyleBoldUnderline"/>
        </w:rPr>
        <w:t>-</w:t>
      </w:r>
      <w:r w:rsidRPr="00F56EF1">
        <w:rPr>
          <w:rStyle w:val="StyleBoldUnderline"/>
          <w:highlight w:val="yellow"/>
        </w:rPr>
        <w:t>overblown fears about the organization’s advance are now receding—and the group’s decline has grown increasingly apparent</w:t>
      </w:r>
      <w:r w:rsidRPr="00F56EF1">
        <w:rPr>
          <w:rStyle w:val="StyleBoldUnderline"/>
        </w:rPr>
        <w:t xml:space="preserve">. ISIS’s signature attributes, ferocity and unpredictability, have raised the group’s profile and inspired a spate of lone-wolf attackers. But </w:t>
      </w:r>
      <w:r w:rsidRPr="00F56EF1">
        <w:rPr>
          <w:rStyle w:val="StyleBoldUnderline"/>
          <w:highlight w:val="yellow"/>
        </w:rPr>
        <w:t>the organization has</w:t>
      </w:r>
      <w:r w:rsidRPr="00F56EF1">
        <w:rPr>
          <w:rStyle w:val="StyleBoldUnderline"/>
        </w:rPr>
        <w:t xml:space="preserve"> also </w:t>
      </w:r>
      <w:r w:rsidRPr="00F56EF1">
        <w:rPr>
          <w:rStyle w:val="StyleBoldUnderline"/>
          <w:highlight w:val="yellow"/>
        </w:rPr>
        <w:t>made several strategic errors along the way. The Islamic State’s lifeblood is partially money and territory, but primarily momentum against weak and ill-prepared enemies. And that momentum, which peaked in early August, has stalled.</w:t>
      </w:r>
      <w:r>
        <w:t xml:space="preserve"> </w:t>
      </w:r>
      <w:r w:rsidRPr="00360373">
        <w:rPr>
          <w:sz w:val="18"/>
        </w:rPr>
        <w:t>Where has ISIS overplayed its hand? The group already had an impressive array of foes when a June blitzkrieg extended its reach into Iraq—enemies that included the Iraqi government, the Iranian regime, and even other jihadist groups like the Nusra Front, with whom it frequently skirmished in Syria. This offensive wasn’t solely the work of ISIS, which fought alongside a coalition of Sunni insurgent groups that included former members of Saddam Hussein’s Baath party. The offensive was also widely backed by Iraq’s disaffected Sunni elite. RELATED STORY ISIS and the Intimate Kill But once its initial gains were secured</w:t>
      </w:r>
      <w:r w:rsidRPr="00F56EF1">
        <w:rPr>
          <w:highlight w:val="yellow"/>
        </w:rPr>
        <w:t xml:space="preserve">, </w:t>
      </w:r>
      <w:r w:rsidRPr="00F56EF1">
        <w:rPr>
          <w:rStyle w:val="StyleBoldUnderline"/>
          <w:highlight w:val="yellow"/>
        </w:rPr>
        <w:t>ISIS</w:t>
      </w:r>
      <w:r>
        <w:t xml:space="preserve"> quickly </w:t>
      </w:r>
      <w:r w:rsidRPr="00F56EF1">
        <w:rPr>
          <w:rStyle w:val="StyleBoldUnderline"/>
          <w:highlight w:val="yellow"/>
        </w:rPr>
        <w:t>betrayed the very groups that had aided its advance</w:t>
      </w:r>
      <w:r>
        <w:t xml:space="preserve">. Most prominently, ISIS declared the reestablishment of the caliphate, with the group’s spokesman Abu Muhammad al-Adnani claiming that “the legality of all emirates, groups, states, and organizations, becomes null by the expansion of the khilafah’s authority.” </w:t>
      </w:r>
      <w:r w:rsidRPr="00F56EF1">
        <w:rPr>
          <w:rStyle w:val="StyleBoldUnderline"/>
          <w:highlight w:val="yellow"/>
        </w:rPr>
        <w:t xml:space="preserve">The statement clearly </w:t>
      </w:r>
      <w:r w:rsidRPr="00F56EF1">
        <w:rPr>
          <w:rStyle w:val="StyleBoldUnderline"/>
          <w:highlight w:val="yellow"/>
        </w:rPr>
        <w:lastRenderedPageBreak/>
        <w:t>signaled that ISIS believed it had usurped the authority of its allies</w:t>
      </w:r>
      <w:r>
        <w:t xml:space="preserve">; </w:t>
      </w:r>
      <w:r w:rsidRPr="00360373">
        <w:rPr>
          <w:sz w:val="18"/>
        </w:rPr>
        <w:t xml:space="preserve">indeed, in early July it rounded up ex-Baathist leaders in Mosul (doing so proved particularly problematic for ISIS because the ex-Baathists were also managing the actual governance and administration of the northern Iraqi city, and their arrest hastened the rapid disintegration of basic services). ISIS committed a more damaging error at the beginning of August, when it launched a surprise incursion into Iraq’s Kurdish territory and promptly engaged in a campaign of genocidal slaughter and enslavement against the Yazidi minority sect. The moves were pointless from a military perspective, since the Kurdistan Regional Government’s Peshmerga forces weren’t fighting ISIS and the Yazidis didn’t pose a threat to the incipient caliphate. These decisions, along with the beheading of the American journalists James Foley and Steven Sotloff, helped draw even more enemies into the theater, including the United States and an international coalition backing U.S. military action. </w:t>
      </w:r>
      <w:r w:rsidRPr="00F56EF1">
        <w:rPr>
          <w:rStyle w:val="StyleBoldUnderline"/>
          <w:highlight w:val="yellow"/>
        </w:rPr>
        <w:t>The most obvious sign of ISIS’s decline is that the group is no longer conquering territory, seizing no major towns or cities</w:t>
      </w:r>
      <w:r>
        <w:t xml:space="preserve"> </w:t>
      </w:r>
      <w:r w:rsidRPr="00360373">
        <w:rPr>
          <w:sz w:val="18"/>
        </w:rPr>
        <w:t xml:space="preserve">since Hit (and this hasn’t been for lack of effort on its part). ISIS continues to capture villages from time to time; for example, on December 27 it gained control of 14 villages in Anbar after Iraqi security forces withdrew from the area. But those villages aren’t equivalent to a major urban area and had been taken from ISIS by Iraqi forces just two days earlier. In October, ISIS advanced ominously on the Syrian city of Kobane; the French philosopher Bernard-Henri Levy declared in The New Republic that “Kobane will fall. In a matter of hours.” It has yet to fall, and Kurdish forces now appear to have the advantage, though the town remains contested. </w:t>
      </w:r>
      <w:r w:rsidRPr="00F56EF1">
        <w:rPr>
          <w:rStyle w:val="StyleBoldUnderline"/>
          <w:highlight w:val="yellow"/>
        </w:rPr>
        <w:t>ISIS has even been losing ground</w:t>
      </w:r>
      <w:r>
        <w:t xml:space="preserve">, albeit unevenly. In December, </w:t>
      </w:r>
      <w:r w:rsidRPr="00F56EF1">
        <w:rPr>
          <w:rStyle w:val="StyleBoldUnderline"/>
        </w:rPr>
        <w:t>t</w:t>
      </w:r>
      <w:r w:rsidRPr="00F56EF1">
        <w:rPr>
          <w:rStyle w:val="StyleBoldUnderline"/>
          <w:highlight w:val="yellow"/>
        </w:rPr>
        <w:t>he group pulled its forces from Iraq’s Sinjar district, home to one of ISIS’s main resupply routes from Syria into Iraq</w:t>
      </w:r>
      <w:r>
        <w:t xml:space="preserve"> </w:t>
      </w:r>
      <w:r w:rsidRPr="00360373">
        <w:rPr>
          <w:sz w:val="18"/>
        </w:rPr>
        <w:t xml:space="preserve">(the other being Tal Afar). This has threatened to isolate ISIS-held Mosul. ISIS’s brutality has also proven isolating. Local opposition against the group, including by Sunnis, is mounting in Mosul and Anbar, although ISIS did recently succeed in suppressing a revolt against it in Syria’s Dayr al-Zawr. These uprisings are certain to grow if ISIS weakens. Meanwhile, the group’s leaders seem increasingly paranoid, reportedly executing many of their own fighters in Mosul and elsewhere. In December, for example, Muammar Tawhlah, ISIS’s top official in Mosul, was killed by firing squad for suspected espionage. And ISIS’s bureaucratic mismanagement has alienated local populations, leaving them with a lack of job opportunities and essential services. As a resident of Mosul told the Financial Times, “When I was seven years old the war against Iran started. Since then, we’ve been at war. We’ve endured international sanctions, poverty, injustice. But it was never worse than it is now.” ISIS’s financial and military resources have also shrunk as U.S. airstrikes have destroyed the group’s materiel and capacity to refine oil. The Islamic State is still able to sell unrefined oil on the black market, but the difference between the price it can set for unrefined versus refined oil is significant. Reports this week indicated that ISIS expects a $250-million surplus in its $2-billion budget, but these figures are entirely self-reported: Accountants aren’t exactly lining up to get into ISIS-controlled territory and perform an outside audit. ISIS, moreover, lacks an industrial base capable of sustaining its military efforts (Ninawa and Salahaddin governorates have a number of factories, but the group has a shortage of qualified technical personnel to man and supply them). </w:t>
      </w:r>
      <w:r w:rsidRPr="00F56EF1">
        <w:rPr>
          <w:rStyle w:val="StyleBoldUnderline"/>
          <w:highlight w:val="yellow"/>
        </w:rPr>
        <w:t>It cannot build its own heavy armor, armored personnel carriers, Humvees, anti-tank weapons, surface-to-air missiles, anti-aircraft weapons, or radar stations. Only through military raids can the organization capture the equipment it needs for battle, and the last time it did this successfully was in August</w:t>
      </w:r>
      <w:r>
        <w:t xml:space="preserve">. </w:t>
      </w:r>
    </w:p>
    <w:p w:rsidR="00360373" w:rsidRDefault="00360373" w:rsidP="00360373"/>
    <w:p w:rsidR="00360373" w:rsidRDefault="00360373" w:rsidP="00360373">
      <w:pPr>
        <w:pStyle w:val="Heading4"/>
      </w:pPr>
      <w:r>
        <w:t>ISIS is weak and is being pushed back</w:t>
      </w:r>
    </w:p>
    <w:p w:rsidR="00360373" w:rsidRDefault="00360373" w:rsidP="00360373">
      <w:r w:rsidRPr="00F56EF1">
        <w:rPr>
          <w:rStyle w:val="StyleStyleBold12pt"/>
        </w:rPr>
        <w:t>Abdulla 14</w:t>
      </w:r>
      <w:r>
        <w:t xml:space="preserve"> </w:t>
      </w:r>
      <w:r w:rsidRPr="00F56EF1">
        <w:t>(Namo Abdulla,</w:t>
      </w:r>
      <w:r>
        <w:t xml:space="preserve"> Staff Writer for Rudaw news,</w:t>
      </w:r>
      <w:r w:rsidRPr="00F56EF1">
        <w:t xml:space="preserve"> 10-26-2014, "ISIS is weaker and not close to Baghdad, says Iraqi army chief of staff," http://rudaw.net/english/middleeast/iraq/26102014, Date Accessed: 7-2-2015)</w:t>
      </w:r>
    </w:p>
    <w:p w:rsidR="00360373" w:rsidRDefault="00360373" w:rsidP="00360373">
      <w:r>
        <w:t xml:space="preserve">General Babakir Zebari, </w:t>
      </w:r>
      <w:r w:rsidRPr="00493632">
        <w:rPr>
          <w:rStyle w:val="StyleBoldUnderline"/>
          <w:highlight w:val="yellow"/>
        </w:rPr>
        <w:t>chief of staff of the Iraqi army</w:t>
      </w:r>
      <w:r>
        <w:t xml:space="preserve">, </w:t>
      </w:r>
      <w:r w:rsidRPr="00493632">
        <w:rPr>
          <w:rStyle w:val="StyleBoldUnderline"/>
          <w:highlight w:val="yellow"/>
        </w:rPr>
        <w:t>has rejected claims that Islamic State militants came close to Baghdad airport this month, saying US-led coalition forces have helped to push them back in central Iraq</w:t>
      </w:r>
      <w:r w:rsidRPr="00493632">
        <w:rPr>
          <w:highlight w:val="yellow"/>
        </w:rPr>
        <w:t>.</w:t>
      </w:r>
      <w:r>
        <w:t xml:space="preserve"> </w:t>
      </w:r>
      <w:r w:rsidRPr="00360373">
        <w:rPr>
          <w:sz w:val="18"/>
        </w:rPr>
        <w:t xml:space="preserve">Zebari, who is Kurdish, met US President Barack Obama at this month’s Washington meeting of 22 military chiefs in the coalition, which has since grown to more than 60 countries. In an interview with Rudaw, he said they were “all enthusiastic and agreed to work under US leadership. And they all agreed that Iraq was the priority.” He said </w:t>
      </w:r>
      <w:r w:rsidRPr="00493632">
        <w:rPr>
          <w:rStyle w:val="StyleBoldUnderline"/>
          <w:highlight w:val="yellow"/>
        </w:rPr>
        <w:t>ISIS had been weakened since US-led forces began air strikes on August 8 in Iraq and on September 23 in Syria</w:t>
      </w:r>
      <w:r w:rsidRPr="00493632">
        <w:rPr>
          <w:rStyle w:val="StyleBoldUnderline"/>
        </w:rPr>
        <w:t>.</w:t>
      </w:r>
      <w:r>
        <w:t xml:space="preserve"> He denied that ISIS militants had to be pushed back by US Apache helicopters near Baghdad airport. “That is not true at all,” he said. “</w:t>
      </w:r>
      <w:r w:rsidRPr="00493632">
        <w:rPr>
          <w:rStyle w:val="StyleBoldUnderline"/>
          <w:highlight w:val="yellow"/>
        </w:rPr>
        <w:t>They haven’t even come close to Abu Ghraib, which is very far from Baghdad</w:t>
      </w:r>
      <w:r>
        <w:t xml:space="preserve">. </w:t>
      </w:r>
      <w:r w:rsidRPr="00360373">
        <w:rPr>
          <w:sz w:val="18"/>
        </w:rPr>
        <w:t xml:space="preserve">That is just rumour and not true. We even told the Americans that sometimes their information is not accurate.” He said in some areas ISIS had “advanced but in many areas in central Iraq they have been pushed back. Amerli, Injana, Khalis, Muqdadaya, the Baghdad-Kirkuk road, the Baghdad-Tikrit road have all been taken back from them.” He believed </w:t>
      </w:r>
      <w:r w:rsidRPr="00493632">
        <w:rPr>
          <w:rStyle w:val="StyleBoldUnderline"/>
          <w:highlight w:val="yellow"/>
        </w:rPr>
        <w:t>ISIS was weaker because people had stopped joining the group for money because US-led strikes had targeted oil refiners, hitting the militants’ revenue stream</w:t>
      </w:r>
      <w:r w:rsidRPr="00493632">
        <w:rPr>
          <w:highlight w:val="yellow"/>
        </w:rPr>
        <w:t>. “</w:t>
      </w:r>
      <w:r w:rsidRPr="00493632">
        <w:rPr>
          <w:rStyle w:val="StyleBoldUnderline"/>
          <w:highlight w:val="yellow"/>
        </w:rPr>
        <w:t xml:space="preserve">Now the source of revenue is gone and volunteers won't </w:t>
      </w:r>
      <w:r w:rsidRPr="00493632">
        <w:rPr>
          <w:rStyle w:val="StyleBoldUnderline"/>
          <w:highlight w:val="yellow"/>
        </w:rPr>
        <w:lastRenderedPageBreak/>
        <w:t>want to die</w:t>
      </w:r>
      <w:r>
        <w:t>,” he said. “</w:t>
      </w:r>
      <w:r w:rsidRPr="00493632">
        <w:rPr>
          <w:rStyle w:val="StyleBoldUnderline"/>
          <w:highlight w:val="yellow"/>
        </w:rPr>
        <w:t>Therefore</w:t>
      </w:r>
      <w:r>
        <w:t xml:space="preserve">, I believe </w:t>
      </w:r>
      <w:r w:rsidRPr="00493632">
        <w:rPr>
          <w:rStyle w:val="StyleBoldUnderline"/>
          <w:highlight w:val="yellow"/>
        </w:rPr>
        <w:t>ISIS is facing trouble. ISIS also used to attack a specific area employing 80-100 well-armed vehicles but they can no longer use that tactic</w:t>
      </w:r>
      <w:r w:rsidRPr="00493632">
        <w:rPr>
          <w:highlight w:val="yellow"/>
        </w:rPr>
        <w:t>.</w:t>
      </w:r>
      <w:r>
        <w:t xml:space="preserve">” </w:t>
      </w:r>
      <w:r w:rsidRPr="00360373">
        <w:rPr>
          <w:sz w:val="18"/>
        </w:rPr>
        <w:t>The meeting of military chiefs from 22 countries included representatives from Turkey and Saudi Arabia and was led by General Martin Dempsey, chairman of the US Joint Chiefs of Staff. They had discussions “into the late hours of the night,” said Zebari, who has been chief of staff since 2004. “The official meeting was the next day when half-way through, President Obama joined us for about an hour. The goal of the gathering was how to eradicate ISIS in the region,” he said. “The priority is of course Iraq where there is a government, an army, and leadership. Then if ISIS is defeated in Iraq, it will make the task easier in Syria. But despite that, they will not ignore Syria.” Another side of the discussions was the division of tasks among the coalition, the freezing of ISIS’s sources of income, and training of the opposition Free Syrian Army (FSA). “Four countries expressed willingness to receive the FSA and they were Saudi Arabia, Turkey, Qatar and Jordan,” said Zebari. Air strikes alone would not destroy ISIS and the US fully intended to strengthen the Iraqi army and Peshmerga, he said. When asked about how ISIS was able to capture Mosul, Iraq’s second-largest city, on June 10, he said Kurdish President Massoud Barzani had first spoken to him warning of the threat. “When a few neighbourhoods of Mosul were taken, he told me to tell the [then Iraqi] Prime Minister [Nouri Al Maliki] to put aside political differences and prevent the attack on Mosul,” said Zebari. Barzani offered to send some Peshmerga brigades but this was rejected by Maliki. Zebari said he twice called Mahdi Gharawi, another Iraqi general, but he also rejected the offer. “He said, ‘No need for that, we can hold them [ISIS] back’ and I said ‘No you can’t’,” said Zebari. “Yes, President Barzani warned and offered assistance unambiguously but it was rejected. [Baghdad] even said later the attack on Mosul was a plot. But who would want do such a thing? Who would want ISIS to take Mosul, kill and disperse people and take their homes and property?” said Zebari. “What interests would the Kurdistan Region have in having ISIS as its neighbour? It makes no sense to prefer ISIS to the Iraqi government. But I think that is what the [military] leaders around Maliki used to tell him.” Zebari confirmed that the US was planning to create three new divisions for the Iraqi army. More than 8,000 people, mostly soldiers from the army around Mosul, and up to 800 officers had been registered in Erbil to be trained. He said it only needed time to buy weapons, equipment and vehicles. He believed the recapture of Mosul could take place by the first quarter of next year. “That doesn't mean we will stop our operations till then. There will be very massive operations to take back Mosul, Salahaddin and other areas.”</w:t>
      </w:r>
    </w:p>
    <w:p w:rsidR="003F70D4" w:rsidRDefault="003F70D4" w:rsidP="00360373">
      <w:pPr>
        <w:pStyle w:val="Heading3"/>
      </w:pPr>
      <w:r>
        <w:lastRenderedPageBreak/>
        <w:t>ISIS-Nukes</w:t>
      </w:r>
    </w:p>
    <w:p w:rsidR="003F70D4" w:rsidRDefault="003F70D4" w:rsidP="003F70D4">
      <w:pPr>
        <w:pStyle w:val="Heading4"/>
        <w:rPr>
          <w:rFonts w:asciiTheme="minorHAnsi" w:hAnsiTheme="minorHAnsi"/>
        </w:rPr>
      </w:pPr>
      <w:r w:rsidRPr="00067734">
        <w:rPr>
          <w:rFonts w:asciiTheme="minorHAnsi" w:hAnsiTheme="minorHAnsi"/>
        </w:rPr>
        <w:t>ISIS Cannot Obtain Nuclear Weapons</w:t>
      </w:r>
    </w:p>
    <w:p w:rsidR="003F70D4" w:rsidRPr="003167CF" w:rsidRDefault="003F70D4" w:rsidP="003F70D4"/>
    <w:p w:rsidR="003F70D4" w:rsidRDefault="003F70D4" w:rsidP="003F70D4">
      <w:pPr>
        <w:rPr>
          <w:rFonts w:asciiTheme="minorHAnsi" w:hAnsiTheme="minorHAnsi"/>
          <w:sz w:val="24"/>
        </w:rPr>
      </w:pPr>
      <w:r w:rsidRPr="00067734">
        <w:rPr>
          <w:rFonts w:asciiTheme="minorHAnsi" w:hAnsiTheme="minorHAnsi"/>
          <w:b/>
          <w:sz w:val="24"/>
        </w:rPr>
        <w:t>Cruickshank 15</w:t>
      </w:r>
      <w:r w:rsidRPr="00067734">
        <w:rPr>
          <w:rFonts w:asciiTheme="minorHAnsi" w:hAnsiTheme="minorHAnsi"/>
          <w:sz w:val="24"/>
        </w:rPr>
        <w:t xml:space="preserve"> </w:t>
      </w:r>
    </w:p>
    <w:p w:rsidR="003F70D4" w:rsidRPr="00067734" w:rsidRDefault="003F70D4" w:rsidP="003F70D4">
      <w:pPr>
        <w:rPr>
          <w:rFonts w:asciiTheme="minorHAnsi" w:hAnsiTheme="minorHAnsi"/>
          <w:sz w:val="24"/>
        </w:rPr>
      </w:pPr>
      <w:r w:rsidRPr="00067734">
        <w:rPr>
          <w:rFonts w:asciiTheme="minorHAnsi" w:hAnsiTheme="minorHAnsi"/>
          <w:sz w:val="24"/>
        </w:rPr>
        <w:t>(5/23/15, Michael Cruickshank, Don’t Stress. ISIS Can’t Buy A Nuclear Weapon, http://www.conflict-news.com/dont-stress-isis-cant-buy-a-nuclear-weapon/)</w:t>
      </w:r>
    </w:p>
    <w:p w:rsidR="003F70D4" w:rsidRPr="00B42732" w:rsidRDefault="003F70D4" w:rsidP="003F70D4">
      <w:pPr>
        <w:rPr>
          <w:rFonts w:asciiTheme="minorHAnsi" w:hAnsiTheme="minorHAnsi"/>
          <w:sz w:val="24"/>
        </w:rPr>
      </w:pPr>
      <w:r w:rsidRPr="003167CF">
        <w:rPr>
          <w:rFonts w:asciiTheme="minorHAnsi" w:hAnsiTheme="minorHAnsi"/>
          <w:sz w:val="20"/>
        </w:rPr>
        <w:t>In this month’s issue of ISIS’s glitzy ‘Dabiq’ magazine, an article attributed to high-profile hostage and former journalist John Cantile claims that ISIS has the ability to purchase a nuclear weapon. It could allegedly do this in Pakistan with its “billions of dollars in the bank” using “weapons dealers with links to corrupt officials in the region”.</w:t>
      </w:r>
      <w:r>
        <w:rPr>
          <w:rFonts w:asciiTheme="minorHAnsi" w:hAnsiTheme="minorHAnsi"/>
          <w:sz w:val="24"/>
        </w:rPr>
        <w:t xml:space="preserve"> </w:t>
      </w:r>
      <w:r w:rsidRPr="00586B99">
        <w:rPr>
          <w:rFonts w:asciiTheme="minorHAnsi" w:hAnsiTheme="minorHAnsi"/>
          <w:sz w:val="24"/>
          <w:highlight w:val="yellow"/>
          <w:u w:val="single"/>
        </w:rPr>
        <w:t>While there are very real reasons why people concern themselves about Pakistan’s nuclear arsenal,</w:t>
      </w:r>
      <w:r w:rsidRPr="00B42732">
        <w:rPr>
          <w:rFonts w:asciiTheme="minorHAnsi" w:hAnsiTheme="minorHAnsi"/>
          <w:sz w:val="24"/>
          <w:u w:val="single"/>
        </w:rPr>
        <w:t xml:space="preserve"> </w:t>
      </w:r>
      <w:r w:rsidRPr="00586B99">
        <w:rPr>
          <w:rFonts w:asciiTheme="minorHAnsi" w:hAnsiTheme="minorHAnsi"/>
          <w:sz w:val="24"/>
          <w:highlight w:val="yellow"/>
          <w:u w:val="single"/>
        </w:rPr>
        <w:t>the likelihood that one could be sold to ISIS is laughably small</w:t>
      </w:r>
      <w:r w:rsidRPr="00B42732">
        <w:rPr>
          <w:rFonts w:asciiTheme="minorHAnsi" w:hAnsiTheme="minorHAnsi"/>
          <w:sz w:val="24"/>
          <w:u w:val="single"/>
        </w:rPr>
        <w:t xml:space="preserve">. </w:t>
      </w:r>
      <w:r w:rsidRPr="00586B99">
        <w:rPr>
          <w:rFonts w:asciiTheme="minorHAnsi" w:hAnsiTheme="minorHAnsi"/>
          <w:sz w:val="24"/>
          <w:highlight w:val="yellow"/>
          <w:u w:val="single"/>
        </w:rPr>
        <w:t>Pakistan currently has an arsenal of approximately 120 nuclear warheads</w:t>
      </w:r>
      <w:r w:rsidRPr="00B42732">
        <w:rPr>
          <w:rFonts w:asciiTheme="minorHAnsi" w:hAnsiTheme="minorHAnsi"/>
          <w:sz w:val="24"/>
          <w:u w:val="single"/>
        </w:rPr>
        <w:t>, many of which are attached to ballistic missile delivery systems.  This stockpile of weapons which was developed in order to counter a similar nuclear weapons program in India continues to grow and become more sophisticated</w:t>
      </w:r>
      <w:r>
        <w:rPr>
          <w:rFonts w:asciiTheme="minorHAnsi" w:hAnsiTheme="minorHAnsi"/>
          <w:sz w:val="24"/>
        </w:rPr>
        <w:t xml:space="preserve">. </w:t>
      </w:r>
      <w:r w:rsidRPr="00586B99">
        <w:rPr>
          <w:rFonts w:asciiTheme="minorHAnsi" w:hAnsiTheme="minorHAnsi"/>
          <w:sz w:val="24"/>
          <w:highlight w:val="yellow"/>
          <w:u w:val="single"/>
        </w:rPr>
        <w:t>These nuclear weapons are stored in some of the most secure facilities within Pakistan, and are thus very unlikely to be victims of theft</w:t>
      </w:r>
      <w:r w:rsidRPr="00B42732">
        <w:rPr>
          <w:rFonts w:asciiTheme="minorHAnsi" w:hAnsiTheme="minorHAnsi"/>
          <w:sz w:val="24"/>
          <w:u w:val="single"/>
        </w:rPr>
        <w:t>. ISIS’s (alleged) belief that it can purchase said weapons from corrupt dealers largely stems for smaller and less significant sales of conventional arms to groups like the Haqqani Network in the region</w:t>
      </w:r>
      <w:r>
        <w:rPr>
          <w:rFonts w:asciiTheme="minorHAnsi" w:hAnsiTheme="minorHAnsi"/>
          <w:sz w:val="24"/>
        </w:rPr>
        <w:t xml:space="preserve">. </w:t>
      </w:r>
      <w:r w:rsidRPr="003167CF">
        <w:rPr>
          <w:rFonts w:asciiTheme="minorHAnsi" w:hAnsiTheme="minorHAnsi"/>
          <w:sz w:val="20"/>
        </w:rPr>
        <w:t>However these shady arms deals are not the sort of underground free-for-all that ISIS imagines in Dabiq. Rather they are likely to be completely controlled by Pakistan’s notorious Inter Service Intelligence (ISI) which sometimes fosters terrorist groups in order to counter perceived India encroachment on its territory. Such activities are especially evident in the Kashmir region. While the ISI has been known to pursue such policies without concern to possible blowback in Pakistan, it is not at all possible that it would be crazy enough to green light the sale of a nuclear weapon to ISIS. The detonation of this weapon anywhere in the world would have very immediate ramifications for Pakistan, and could itself trigger a war with India which would annihilate both countries. Assuming that the ISI is a rational actor (which it almost certainly is) such a decision would be in the worst interests of Pakistan, and thus would never happen. Furthermore</w:t>
      </w:r>
      <w:r w:rsidRPr="00067734">
        <w:rPr>
          <w:rFonts w:asciiTheme="minorHAnsi" w:hAnsiTheme="minorHAnsi"/>
          <w:sz w:val="24"/>
        </w:rPr>
        <w:t xml:space="preserve">, </w:t>
      </w:r>
      <w:r w:rsidRPr="00586B99">
        <w:rPr>
          <w:rFonts w:asciiTheme="minorHAnsi" w:hAnsiTheme="minorHAnsi"/>
          <w:sz w:val="24"/>
          <w:highlight w:val="yellow"/>
          <w:u w:val="single"/>
        </w:rPr>
        <w:t xml:space="preserve">it is unlike that ISIS has the money to pay for such a device even if it exists. With an estimated 2 billion dollars in the bank, the Islamic State is by far the world’s richest terror group, but much of this is not held in liquid, easily tradable assets. </w:t>
      </w:r>
      <w:r w:rsidRPr="00586B99">
        <w:rPr>
          <w:rFonts w:asciiTheme="minorHAnsi" w:hAnsiTheme="minorHAnsi"/>
          <w:sz w:val="24"/>
          <w:u w:val="single"/>
        </w:rPr>
        <w:t>Also, should they manage to actually spend billions on a nuclear weapon</w:t>
      </w:r>
      <w:r w:rsidRPr="00586B99">
        <w:rPr>
          <w:rFonts w:asciiTheme="minorHAnsi" w:hAnsiTheme="minorHAnsi"/>
          <w:sz w:val="24"/>
          <w:highlight w:val="yellow"/>
          <w:u w:val="single"/>
        </w:rPr>
        <w:t>, it would deplete almost all of their funds, leaving them nothing to support their convention war effort, which would rapidly run out of ammo and arms.</w:t>
      </w:r>
    </w:p>
    <w:p w:rsidR="003F70D4" w:rsidRDefault="003F70D4" w:rsidP="003F70D4">
      <w:pPr>
        <w:rPr>
          <w:rFonts w:asciiTheme="minorHAnsi" w:hAnsiTheme="minorHAnsi"/>
          <w:sz w:val="24"/>
          <w:u w:val="single"/>
        </w:rPr>
      </w:pPr>
      <w:r w:rsidRPr="00B42732">
        <w:rPr>
          <w:rFonts w:asciiTheme="minorHAnsi" w:hAnsiTheme="minorHAnsi"/>
          <w:sz w:val="24"/>
          <w:u w:val="single"/>
        </w:rPr>
        <w:t>ISIS represents a very real threat, but it will likely never get its hands on a nuclear weapon.</w:t>
      </w:r>
    </w:p>
    <w:p w:rsidR="00CA776A" w:rsidRDefault="00CA776A" w:rsidP="003F70D4">
      <w:pPr>
        <w:rPr>
          <w:rFonts w:asciiTheme="minorHAnsi" w:hAnsiTheme="minorHAnsi"/>
          <w:sz w:val="24"/>
          <w:u w:val="single"/>
        </w:rPr>
      </w:pPr>
    </w:p>
    <w:p w:rsidR="00CA776A" w:rsidRDefault="00CA776A" w:rsidP="00CA776A">
      <w:pPr>
        <w:pStyle w:val="Heading4"/>
      </w:pPr>
      <w:r>
        <w:t>ISIS cannot utilize radioactive material for nuclear purposes</w:t>
      </w:r>
    </w:p>
    <w:p w:rsidR="00CA776A" w:rsidRPr="0016697C" w:rsidRDefault="00CA776A" w:rsidP="00CA776A">
      <w:pPr>
        <w:rPr>
          <w:sz w:val="16"/>
        </w:rPr>
      </w:pPr>
      <w:r>
        <w:rPr>
          <w:b/>
        </w:rPr>
        <w:t>Mathis-Lilley 14</w:t>
      </w:r>
      <w:r>
        <w:rPr>
          <w:sz w:val="16"/>
        </w:rPr>
        <w:t xml:space="preserve"> Ben, Slatest Editor, The Slatest News Companion, ISIS Now Has 88 Pounds of Uranium, but They Probably Can't Make a Bomb Out of It, http://www.slate.com/blogs/the_slatest/2014/07/10/isis_uranium_iraq_rebels_seized_low_grade_nuclear_material_from_university.html</w:t>
      </w:r>
    </w:p>
    <w:p w:rsidR="00CA776A" w:rsidRPr="000F26AC" w:rsidRDefault="00CA776A" w:rsidP="00CA776A">
      <w:r w:rsidRPr="0016697C">
        <w:rPr>
          <w:highlight w:val="cyan"/>
          <w:u w:val="single"/>
        </w:rPr>
        <w:t>Insurgents</w:t>
      </w:r>
      <w:r w:rsidRPr="0016697C">
        <w:rPr>
          <w:u w:val="single"/>
        </w:rPr>
        <w:t xml:space="preserve"> in Iraq </w:t>
      </w:r>
      <w:r w:rsidRPr="0016697C">
        <w:rPr>
          <w:highlight w:val="cyan"/>
          <w:u w:val="single"/>
        </w:rPr>
        <w:t xml:space="preserve">have seized </w:t>
      </w:r>
      <w:r w:rsidRPr="0016697C">
        <w:rPr>
          <w:u w:val="single"/>
        </w:rPr>
        <w:t>nuclear materials used for scientific research at a university in the country's north</w:t>
      </w:r>
      <w:r>
        <w:t xml:space="preserve">, </w:t>
      </w:r>
      <w:r w:rsidRPr="0016697C">
        <w:rPr>
          <w:u w:val="single"/>
        </w:rPr>
        <w:t>Iraq</w:t>
      </w:r>
      <w:r>
        <w:t xml:space="preserve"> </w:t>
      </w:r>
      <w:r w:rsidRPr="0016697C">
        <w:rPr>
          <w:u w:val="single"/>
        </w:rPr>
        <w:t>told the United Nations</w:t>
      </w:r>
      <w:r>
        <w:t xml:space="preserve"> in a letter </w:t>
      </w:r>
      <w:r w:rsidRPr="0016697C">
        <w:rPr>
          <w:u w:val="single"/>
        </w:rPr>
        <w:t>appealing for help to "stave off the threat of their use by terrorists in Iraq or abroad."</w:t>
      </w:r>
      <w:r>
        <w:t xml:space="preserve"> </w:t>
      </w:r>
      <w:r w:rsidRPr="0016697C">
        <w:rPr>
          <w:highlight w:val="cyan"/>
          <w:u w:val="single"/>
        </w:rPr>
        <w:t>Nearly 40 kilograms</w:t>
      </w:r>
      <w:r>
        <w:t xml:space="preserve"> (88 pounds) </w:t>
      </w:r>
      <w:r w:rsidRPr="0016697C">
        <w:rPr>
          <w:highlight w:val="cyan"/>
          <w:u w:val="single"/>
        </w:rPr>
        <w:t>of uranium compounds</w:t>
      </w:r>
      <w:r w:rsidRPr="0016697C">
        <w:rPr>
          <w:u w:val="single"/>
        </w:rPr>
        <w:t xml:space="preserve"> were</w:t>
      </w:r>
      <w:r>
        <w:t xml:space="preserve"> </w:t>
      </w:r>
      <w:r w:rsidRPr="0016697C">
        <w:rPr>
          <w:highlight w:val="cyan"/>
          <w:u w:val="single"/>
        </w:rPr>
        <w:t>kep</w:t>
      </w:r>
      <w:r w:rsidRPr="0016697C">
        <w:rPr>
          <w:highlight w:val="cyan"/>
        </w:rPr>
        <w:t>t at Mosul University</w:t>
      </w:r>
      <w:r>
        <w:t xml:space="preserve">, </w:t>
      </w:r>
      <w:r w:rsidRPr="00B41F4B">
        <w:rPr>
          <w:sz w:val="20"/>
        </w:rPr>
        <w:t xml:space="preserve">Iraq's U.N. Ambassador Mohamed Ali Alhakim told U.N. Secretary-General Ban Ki-moon in the July 8 letter obtained by Reuters on Wednesday. It could be worse, though: A U.S. government source familiar with the matter said the materials were not believed to be enriched uranium and therefore would be difficult to use to manufacture into a weapon. </w:t>
      </w:r>
      <w:r w:rsidRPr="00B41F4B">
        <w:rPr>
          <w:sz w:val="20"/>
          <w:u w:val="single"/>
        </w:rPr>
        <w:t xml:space="preserve">Another </w:t>
      </w:r>
      <w:r w:rsidRPr="00B41F4B">
        <w:rPr>
          <w:sz w:val="20"/>
          <w:highlight w:val="cyan"/>
          <w:u w:val="single"/>
        </w:rPr>
        <w:t>U.S. official</w:t>
      </w:r>
      <w:r w:rsidRPr="00B41F4B">
        <w:rPr>
          <w:sz w:val="20"/>
        </w:rPr>
        <w:t xml:space="preserve"> familiar with security matters said he </w:t>
      </w:r>
      <w:r w:rsidRPr="0016697C">
        <w:rPr>
          <w:highlight w:val="cyan"/>
          <w:u w:val="single"/>
        </w:rPr>
        <w:t xml:space="preserve">was </w:t>
      </w:r>
      <w:r w:rsidRPr="0016697C">
        <w:rPr>
          <w:highlight w:val="cyan"/>
          <w:u w:val="single"/>
        </w:rPr>
        <w:lastRenderedPageBreak/>
        <w:t>unaware of this development</w:t>
      </w:r>
      <w:r w:rsidRPr="0016697C">
        <w:rPr>
          <w:u w:val="single"/>
        </w:rPr>
        <w:t xml:space="preserve"> r</w:t>
      </w:r>
      <w:r w:rsidRPr="0016697C">
        <w:rPr>
          <w:highlight w:val="cyan"/>
          <w:u w:val="single"/>
        </w:rPr>
        <w:t>aising</w:t>
      </w:r>
      <w:r w:rsidRPr="0016697C">
        <w:rPr>
          <w:u w:val="single"/>
        </w:rPr>
        <w:t xml:space="preserve"> any </w:t>
      </w:r>
      <w:r w:rsidRPr="0016697C">
        <w:rPr>
          <w:highlight w:val="cyan"/>
          <w:u w:val="single"/>
        </w:rPr>
        <w:t>alarm among U.S. authorities.</w:t>
      </w:r>
      <w:r w:rsidRPr="0016697C">
        <w:rPr>
          <w:u w:val="single"/>
        </w:rPr>
        <w:t xml:space="preserve"> </w:t>
      </w:r>
      <w:r w:rsidRPr="0016697C">
        <w:rPr>
          <w:highlight w:val="cyan"/>
          <w:u w:val="single"/>
        </w:rPr>
        <w:t>The New York Times backs up the</w:t>
      </w:r>
      <w:r w:rsidRPr="0016697C">
        <w:rPr>
          <w:u w:val="single"/>
        </w:rPr>
        <w:t xml:space="preserve"> </w:t>
      </w:r>
      <w:r w:rsidRPr="0016697C">
        <w:rPr>
          <w:highlight w:val="cyan"/>
          <w:u w:val="single"/>
        </w:rPr>
        <w:t>notion that the threat</w:t>
      </w:r>
      <w:r w:rsidRPr="0016697C">
        <w:rPr>
          <w:u w:val="single"/>
        </w:rPr>
        <w:t xml:space="preserve"> posed by the seizure </w:t>
      </w:r>
      <w:r w:rsidRPr="0016697C">
        <w:rPr>
          <w:highlight w:val="cyan"/>
          <w:u w:val="single"/>
        </w:rPr>
        <w:t>is limited</w:t>
      </w:r>
      <w:r w:rsidRPr="0016697C">
        <w:rPr>
          <w:u w:val="single"/>
        </w:rPr>
        <w:t xml:space="preserve">, </w:t>
      </w:r>
      <w:r w:rsidRPr="0016697C">
        <w:rPr>
          <w:highlight w:val="cyan"/>
          <w:u w:val="single"/>
        </w:rPr>
        <w:t>quoting an International Atomic Energy Agency representative</w:t>
      </w:r>
      <w:r w:rsidRPr="0016697C">
        <w:rPr>
          <w:u w:val="single"/>
        </w:rPr>
        <w:t xml:space="preserve"> </w:t>
      </w:r>
      <w:r w:rsidRPr="0016697C">
        <w:rPr>
          <w:highlight w:val="cyan"/>
          <w:u w:val="single"/>
        </w:rPr>
        <w:t>who says</w:t>
      </w:r>
      <w:r w:rsidRPr="0016697C">
        <w:rPr>
          <w:u w:val="single"/>
        </w:rPr>
        <w:t xml:space="preserve"> </w:t>
      </w:r>
      <w:r w:rsidRPr="0016697C">
        <w:rPr>
          <w:highlight w:val="cyan"/>
          <w:u w:val="single"/>
        </w:rPr>
        <w:t>the news</w:t>
      </w:r>
      <w:r w:rsidRPr="0016697C">
        <w:rPr>
          <w:u w:val="single"/>
        </w:rPr>
        <w:t xml:space="preserve"> likely </w:t>
      </w:r>
      <w:r w:rsidRPr="0016697C">
        <w:rPr>
          <w:highlight w:val="cyan"/>
          <w:u w:val="single"/>
        </w:rPr>
        <w:t>does not present "a significant safety, security or nuclear proliferation risk."</w:t>
      </w:r>
    </w:p>
    <w:p w:rsidR="00CA776A" w:rsidRPr="00B42732" w:rsidRDefault="00CA776A" w:rsidP="003F70D4">
      <w:pPr>
        <w:rPr>
          <w:rFonts w:asciiTheme="minorHAnsi" w:hAnsiTheme="minorHAnsi"/>
          <w:sz w:val="24"/>
          <w:u w:val="single"/>
        </w:rPr>
      </w:pPr>
    </w:p>
    <w:p w:rsidR="003F70D4" w:rsidRDefault="00B80E55" w:rsidP="00B80E55">
      <w:pPr>
        <w:pStyle w:val="Heading3"/>
      </w:pPr>
      <w:r>
        <w:lastRenderedPageBreak/>
        <w:t xml:space="preserve">ISIS-Bubonic Plague </w:t>
      </w:r>
    </w:p>
    <w:p w:rsidR="00B80E55" w:rsidRDefault="00B80E55" w:rsidP="00B80E55">
      <w:pPr>
        <w:pStyle w:val="Heading4"/>
      </w:pPr>
      <w:r>
        <w:t xml:space="preserve">Too many technical hurdles for ISIS to weaponized the bubonic plaque </w:t>
      </w:r>
    </w:p>
    <w:p w:rsidR="00B80E55" w:rsidRPr="007957D2" w:rsidRDefault="00B80E55" w:rsidP="00B80E55"/>
    <w:p w:rsidR="00B80E55" w:rsidRDefault="00B80E55" w:rsidP="00B80E55">
      <w:pPr>
        <w:rPr>
          <w:sz w:val="24"/>
        </w:rPr>
      </w:pPr>
      <w:r w:rsidRPr="00960EA6">
        <w:rPr>
          <w:b/>
          <w:sz w:val="24"/>
        </w:rPr>
        <w:t>Mackenzie</w:t>
      </w:r>
      <w:r>
        <w:rPr>
          <w:b/>
          <w:sz w:val="24"/>
        </w:rPr>
        <w:t>,</w:t>
      </w:r>
      <w:r w:rsidRPr="00960EA6">
        <w:rPr>
          <w:b/>
          <w:sz w:val="24"/>
        </w:rPr>
        <w:t xml:space="preserve"> 14</w:t>
      </w:r>
      <w:r w:rsidRPr="00960EA6">
        <w:rPr>
          <w:sz w:val="24"/>
        </w:rPr>
        <w:t xml:space="preserve"> </w:t>
      </w:r>
    </w:p>
    <w:p w:rsidR="00B80E55" w:rsidRPr="007957D2" w:rsidRDefault="00B80E55" w:rsidP="00B80E55">
      <w:r w:rsidRPr="007957D2">
        <w:t>(9/3/14, Megan Mackenzie, ISIS and Biological Weapons: Black Flag, But Not the Black Death, http://duckofminerva.com/2014/09/isis-and-biological-weapons-black-flag-but-not-the-black-death.html)</w:t>
      </w:r>
    </w:p>
    <w:p w:rsidR="00B80E55" w:rsidRPr="00B80E55" w:rsidRDefault="00B80E55" w:rsidP="00B80E55">
      <w:pPr>
        <w:rPr>
          <w:b/>
          <w:bCs/>
          <w:u w:val="single"/>
        </w:rPr>
      </w:pPr>
      <w:r w:rsidRPr="007957D2">
        <w:rPr>
          <w:sz w:val="18"/>
        </w:rPr>
        <w:t>The 2003 Iraq War aimed to stop rogue states from using weapons of mass destruction or giving these weapons to terrorists. Now we face ISIS, a terrorist organization that also claims to be a state. But what about WMD? Last week</w:t>
      </w:r>
      <w:r w:rsidRPr="007957D2">
        <w:t xml:space="preserve">, </w:t>
      </w:r>
      <w:r w:rsidRPr="007957D2">
        <w:rPr>
          <w:rStyle w:val="StyleBoldUnderline"/>
          <w:b/>
        </w:rPr>
        <w:t xml:space="preserve">Foreign Policy reported the discovery of an </w:t>
      </w:r>
      <w:hyperlink r:id="rId13" w:history="1">
        <w:r w:rsidRPr="007957D2">
          <w:rPr>
            <w:rStyle w:val="StyleBoldUnderline"/>
            <w:b/>
          </w:rPr>
          <w:t>ISIS laptop</w:t>
        </w:r>
      </w:hyperlink>
      <w:r w:rsidRPr="007957D2">
        <w:rPr>
          <w:rStyle w:val="StyleBoldUnderline"/>
          <w:b/>
        </w:rPr>
        <w:t xml:space="preserve"> that contained</w:t>
      </w:r>
      <w:r w:rsidRPr="007957D2">
        <w:t xml:space="preserve"> a jihadi fatwa on how “it is permissible to use weapons of mass destruction,” and, far more troubling, </w:t>
      </w:r>
      <w:r w:rsidRPr="007957D2">
        <w:rPr>
          <w:rStyle w:val="StyleBoldUnderline"/>
          <w:b/>
        </w:rPr>
        <w:t>instructions on how to use biological weapons</w:t>
      </w:r>
      <w:r w:rsidRPr="007957D2">
        <w:rPr>
          <w:sz w:val="18"/>
        </w:rPr>
        <w:t>. So has the Islamic State become the triple threat that we supposedly invaded Iraq to prevent?</w:t>
      </w:r>
      <w:r w:rsidRPr="007957D2">
        <w:rPr>
          <w:sz w:val="8"/>
        </w:rPr>
        <w:t xml:space="preserve">¶ </w:t>
      </w:r>
      <w:r w:rsidRPr="007957D2">
        <w:rPr>
          <w:sz w:val="18"/>
        </w:rPr>
        <w:t>The laptop in question was captured in Syria earlier this year. Its previous owner was a Tunisian-turned-ISIS fighter who studied chemistry and physics at university. Along with a variety of other material on conducting jihad, “the ISIS laptop contains a 19-page document in Arabic on how to develop biological weapons and how to weaponize the bubonic plague from infected animals.”</w:t>
      </w:r>
      <w:r w:rsidRPr="007957D2">
        <w:rPr>
          <w:sz w:val="8"/>
        </w:rPr>
        <w:t xml:space="preserve">¶ </w:t>
      </w:r>
      <w:r w:rsidRPr="007957D2">
        <w:rPr>
          <w:sz w:val="18"/>
        </w:rPr>
        <w:t>This is clearly not good news. ISIS is bad enough already, and an Islamic State armed with biological weapons would be even worse. As the document on this laptop suggests, “the advantage of biological weapons is that they do not cost a lot of money, while the human casualties can be huge.”</w:t>
      </w:r>
      <w:r w:rsidRPr="007957D2">
        <w:t xml:space="preserve"> </w:t>
      </w:r>
      <w:r w:rsidRPr="007957D2">
        <w:rPr>
          <w:rStyle w:val="StyleBoldUnderline"/>
          <w:b/>
        </w:rPr>
        <w:t>Plague is certainly contagious enough and infamous enough to fuel fear. Moreover, the spectre of WMD often creates considerable confusion to the detriment of sound policy</w:t>
      </w:r>
      <w:r w:rsidRPr="007957D2">
        <w:t xml:space="preserve"> </w:t>
      </w:r>
      <w:r w:rsidRPr="007957D2">
        <w:rPr>
          <w:sz w:val="18"/>
        </w:rPr>
        <w:t xml:space="preserve">– confusion that I explain in </w:t>
      </w:r>
      <w:hyperlink r:id="rId14" w:history="1">
        <w:r w:rsidRPr="007957D2">
          <w:rPr>
            <w:rStyle w:val="Hyperlink"/>
            <w:sz w:val="18"/>
          </w:rPr>
          <w:t>my book about “WMD” and other dangerously inaccurate stereotypes</w:t>
        </w:r>
      </w:hyperlink>
      <w:r w:rsidRPr="007957D2">
        <w:rPr>
          <w:sz w:val="18"/>
        </w:rPr>
        <w:t>.</w:t>
      </w:r>
      <w:r w:rsidRPr="007957D2">
        <w:rPr>
          <w:sz w:val="8"/>
        </w:rPr>
        <w:t xml:space="preserve">¶ </w:t>
      </w:r>
      <w:r w:rsidRPr="007957D2">
        <w:rPr>
          <w:sz w:val="18"/>
        </w:rPr>
        <w:t>That being said</w:t>
      </w:r>
      <w:r w:rsidRPr="007957D2">
        <w:t xml:space="preserve">, </w:t>
      </w:r>
      <w:r w:rsidRPr="007957D2">
        <w:rPr>
          <w:rStyle w:val="StyleBoldUnderline"/>
          <w:b/>
        </w:rPr>
        <w:t xml:space="preserve">the threat of bioterrorism is not new and a position paper does not mean that ISIS actually has biological weapons. Building biological weapons requires a lot of skill, including </w:t>
      </w:r>
      <w:hyperlink r:id="rId15" w:history="1">
        <w:r w:rsidRPr="007957D2">
          <w:rPr>
            <w:rStyle w:val="StyleBoldUnderline"/>
            <w:b/>
          </w:rPr>
          <w:t>tacit knowledge</w:t>
        </w:r>
      </w:hyperlink>
      <w:r w:rsidRPr="007957D2">
        <w:rPr>
          <w:rStyle w:val="StyleBoldUnderline"/>
          <w:b/>
        </w:rPr>
        <w:t xml:space="preserve"> that cannot be conveyed on paper. The technical challenges are considerable</w:t>
      </w:r>
      <w:r w:rsidRPr="007957D2">
        <w:t xml:space="preserve">, </w:t>
      </w:r>
      <w:r w:rsidRPr="007957D2">
        <w:rPr>
          <w:sz w:val="18"/>
        </w:rPr>
        <w:t>though certainly not insurmountable, and neither chemistry nor physics equate to biological expertise.</w:t>
      </w:r>
      <w:r w:rsidRPr="007957D2">
        <w:rPr>
          <w:sz w:val="8"/>
        </w:rPr>
        <w:t xml:space="preserve">¶ </w:t>
      </w:r>
      <w:r w:rsidRPr="007957D2">
        <w:rPr>
          <w:sz w:val="18"/>
        </w:rPr>
        <w:t xml:space="preserve">It’s also worth noting that </w:t>
      </w:r>
      <w:r w:rsidRPr="007957D2">
        <w:rPr>
          <w:rStyle w:val="StyleBoldUnderline"/>
          <w:b/>
        </w:rPr>
        <w:t xml:space="preserve">plague isn’t a doomsday device. Unlike the </w:t>
      </w:r>
      <w:hyperlink r:id="rId16" w:history="1">
        <w:r w:rsidRPr="007957D2">
          <w:rPr>
            <w:rStyle w:val="StyleBoldUnderline"/>
            <w:b/>
          </w:rPr>
          <w:t>natural outbreak of Ebola virus</w:t>
        </w:r>
      </w:hyperlink>
      <w:r w:rsidRPr="007957D2">
        <w:rPr>
          <w:rStyle w:val="StyleBoldUnderline"/>
          <w:b/>
        </w:rPr>
        <w:t xml:space="preserve">, plague can be treated with antibiotics. Given these drugs and modern sanitation, the Black Death isn’t what it once was. </w:t>
      </w:r>
      <w:r w:rsidRPr="007957D2">
        <w:rPr>
          <w:sz w:val="18"/>
        </w:rPr>
        <w:t xml:space="preserve">The route of exposure is still important: </w:t>
      </w:r>
      <w:hyperlink r:id="rId17" w:history="1">
        <w:r w:rsidRPr="007957D2">
          <w:rPr>
            <w:rStyle w:val="Hyperlink"/>
            <w:sz w:val="18"/>
          </w:rPr>
          <w:t>respiratory or pneumonic plague is very dangerous</w:t>
        </w:r>
      </w:hyperlink>
      <w:r w:rsidRPr="007957D2">
        <w:rPr>
          <w:sz w:val="18"/>
        </w:rPr>
        <w:t xml:space="preserve">. But without access to the complete text, it’s unclear if creating an aerosol for inhalation is what this document really means by “how to weaponize the bubonic plague.” Unlike anthrax spores, </w:t>
      </w:r>
      <w:r w:rsidRPr="007957D2">
        <w:rPr>
          <w:rStyle w:val="StyleBoldUnderline"/>
          <w:b/>
        </w:rPr>
        <w:t>plague is also fragile and so making it into a potent aerosol can be difficult.¶ In addition, the recovered document reportedly says to “use small grenades with the virus.” But plague is caused by bacteria, not a virus</w:t>
      </w:r>
      <w:r w:rsidRPr="007957D2">
        <w:t xml:space="preserve">. </w:t>
      </w:r>
      <w:r w:rsidRPr="007957D2">
        <w:rPr>
          <w:sz w:val="18"/>
        </w:rPr>
        <w:t xml:space="preserve">Reference to “the virus” may therefore be a translation error, a sign that other pathogens are being discussed, or – if we’re lucky – evidence that </w:t>
      </w:r>
      <w:r w:rsidRPr="007957D2">
        <w:rPr>
          <w:rStyle w:val="StyleBoldUnderline"/>
          <w:b/>
        </w:rPr>
        <w:t xml:space="preserve">this document isn’t particularly sophisticated.¶ </w:t>
      </w:r>
      <w:r w:rsidRPr="007957D2">
        <w:rPr>
          <w:sz w:val="18"/>
        </w:rPr>
        <w:t xml:space="preserve">Luck is not a strategy, however, and bioterrorism and biological warfare have long been credible threats to the United States. It would be unwise to either inflate the threat of “WMD” in response to this captured laptop or dismiss the danger of biological weapons. Instead, a careful and considered approach to biodefense is probably best. This would include looking for suspicious symptoms, monitoring high value targets, and, more important, having drug stockpiles ready to deploy along with operational plans for how the U.S. and its allies will provide mass casualty care for disease. </w:t>
      </w:r>
      <w:r w:rsidRPr="007957D2">
        <w:rPr>
          <w:rStyle w:val="StyleBoldUnderline"/>
          <w:b/>
        </w:rPr>
        <w:t>Credible countermeasures reduce the probability that biological weapons are used and limit the damage in the event that ISIS ever acts on this particular aspiration.</w:t>
      </w:r>
    </w:p>
    <w:p w:rsidR="00360373" w:rsidRPr="003F70D4" w:rsidRDefault="00F96531" w:rsidP="003F70D4">
      <w:pPr>
        <w:pStyle w:val="Heading2"/>
      </w:pPr>
      <w:r w:rsidRPr="003F70D4">
        <w:lastRenderedPageBreak/>
        <w:t xml:space="preserve">Al-Qaeda </w:t>
      </w:r>
    </w:p>
    <w:p w:rsidR="00360373" w:rsidRPr="00F30063" w:rsidRDefault="00360373" w:rsidP="00360373">
      <w:pPr>
        <w:pStyle w:val="Heading4"/>
      </w:pPr>
      <w:r>
        <w:t>Al-Qaeda is not a threat—it has lost most of its senior officials and has not made one successful attack for a long time</w:t>
      </w:r>
    </w:p>
    <w:p w:rsidR="00360373" w:rsidRPr="00F30063" w:rsidRDefault="00360373" w:rsidP="00360373">
      <w:r w:rsidRPr="00F30063">
        <w:rPr>
          <w:rStyle w:val="StyleStyleBold12pt"/>
        </w:rPr>
        <w:t>Crowley 15</w:t>
      </w:r>
      <w:r>
        <w:t xml:space="preserve"> (Michael Crowley, staff writer of Politico, 6-16-2015, "U.S. making gains against Al Qaeda, White House claims," http://www.politico.com/story/2015/06/us-making-gains-against-al-qaeda-119079.html, Date Accessed: 7-2-2015)</w:t>
      </w:r>
    </w:p>
    <w:p w:rsidR="00360373" w:rsidRPr="00360373" w:rsidRDefault="00360373" w:rsidP="00360373">
      <w:pPr>
        <w:rPr>
          <w:sz w:val="18"/>
        </w:rPr>
      </w:pPr>
      <w:r>
        <w:t xml:space="preserve">Today’s </w:t>
      </w:r>
      <w:r w:rsidRPr="00F30063">
        <w:rPr>
          <w:rStyle w:val="StyleBoldUnderline"/>
          <w:highlight w:val="yellow"/>
        </w:rPr>
        <w:t>confirmation that the U.S. has killed Al Qaeda’s second-in-command allowed the White House to declare a “major blow” against the group</w:t>
      </w:r>
      <w:r>
        <w:t xml:space="preserve"> — a rare piece of good news about terrorism at a time when the Islamic State remains a potent threat. </w:t>
      </w:r>
      <w:r w:rsidRPr="00F30063">
        <w:rPr>
          <w:rStyle w:val="StyleBoldUnderline"/>
          <w:highlight w:val="yellow"/>
        </w:rPr>
        <w:t>Al Qaeda has suffered several recent setbacks, experts and U.S. officials say, leaving the group founded by Osama bin Laden in a weakened state.</w:t>
      </w:r>
      <w:r>
        <w:t xml:space="preserve"> </w:t>
      </w:r>
      <w:r w:rsidRPr="00360373">
        <w:rPr>
          <w:sz w:val="18"/>
        </w:rPr>
        <w:t>Story Continued Below “The U.S. government is in the business of killing terrorists – and this week, business is good,” one defense official told POLITICO</w:t>
      </w:r>
      <w:r>
        <w:t>.</w:t>
      </w:r>
      <w:r w:rsidRPr="00F30063">
        <w:rPr>
          <w:rStyle w:val="StyleBoldUnderline"/>
        </w:rPr>
        <w:t xml:space="preserve"> </w:t>
      </w:r>
      <w:r w:rsidRPr="00F30063">
        <w:rPr>
          <w:rStyle w:val="StyleBoldUnderline"/>
          <w:highlight w:val="yellow"/>
        </w:rPr>
        <w:t>The CIA drone strike that killed</w:t>
      </w:r>
      <w:r>
        <w:t xml:space="preserve"> Nasir al-Wuyashi, </w:t>
      </w:r>
      <w:r w:rsidRPr="00F30063">
        <w:rPr>
          <w:rStyle w:val="StyleBoldUnderline"/>
          <w:highlight w:val="yellow"/>
        </w:rPr>
        <w:t>the leader of Al Qaeda’s Yemen branch and deputy to Al Qaeda’s chief</w:t>
      </w:r>
      <w:r w:rsidRPr="00F30063">
        <w:rPr>
          <w:highlight w:val="yellow"/>
        </w:rPr>
        <w:t>,</w:t>
      </w:r>
      <w:r>
        <w:t xml:space="preserve"> Ayman al-Zawihiri</w:t>
      </w:r>
      <w:r w:rsidRPr="00F30063">
        <w:rPr>
          <w:rStyle w:val="StyleBoldUnderline"/>
        </w:rPr>
        <w:t xml:space="preserve">, </w:t>
      </w:r>
      <w:r w:rsidRPr="00F30063">
        <w:rPr>
          <w:rStyle w:val="StyleBoldUnderline"/>
          <w:highlight w:val="yellow"/>
        </w:rPr>
        <w:t>was just one of several successful attacks that have taken out key Al Qaeda-affiliated leaders of late</w:t>
      </w:r>
      <w:r>
        <w:t xml:space="preserve">. </w:t>
      </w:r>
      <w:r w:rsidRPr="00360373">
        <w:rPr>
          <w:sz w:val="18"/>
        </w:rPr>
        <w:t>Wuhayshi’s death followed the reported killing of another Al Qaeda-affiliated terror leader, Mokhtar Belmokhtar, targeted by an American airstrike in Libya last weekend. (U.S. officials have not confirmed the death of Belmokhtar, an Algerian who led terror operations in North Africa</w:t>
      </w:r>
      <w:r>
        <w:t xml:space="preserve">.) </w:t>
      </w:r>
      <w:r w:rsidRPr="00F30063">
        <w:rPr>
          <w:rStyle w:val="StyleBoldUnderline"/>
          <w:highlight w:val="yellow"/>
        </w:rPr>
        <w:t>The U.S. has taken out several other important Al Qaeda figures this year</w:t>
      </w:r>
      <w:r w:rsidRPr="00F30063">
        <w:rPr>
          <w:rStyle w:val="StyleBoldUnderline"/>
        </w:rPr>
        <w:t>.</w:t>
      </w:r>
      <w:r>
        <w:t xml:space="preserve"> T</w:t>
      </w:r>
      <w:r w:rsidRPr="00360373">
        <w:rPr>
          <w:sz w:val="16"/>
        </w:rPr>
        <w:t>he list includes Adam Gadhan, an American citizen and longtime English-language spokesman for the group; Ahmed Farouq, the leader of Al Qaeda’s India branch; and two leaders of Somalia’s Al-Shabaab, which has close Al Qaeda ties. One of them, Adnan Garaar, orchestrated the 2013 attack on a Nairobi shopping mall that killed 67 people. Those successes against Al Qaeda — following years in which the U.S. decimated Al Qaeda’s core leadership in Pakistan — stand in contrast to Obama’s record against the Islamic State. The U.S. has taken out few of that group’s senior leaders and has been unable to slow its growth and popular reach. But the advances against Al Qaeda are arguably more important, according to some experts, who say that bin Laden’s group has always posed a more credible threat against the U.S. homeland than the Islamic State, also known against ISIL. “People have been completely fixated on ISIL. Al Qaeda has been eclipsed by ISIL, but it is Al Qaeda that is most likely to carry out an attack against the United States at home,” said Daniel Benjamin, who served as the top counterterrorism official at the State Department from 2009 to 2012. Full coverage of defense policy POLITICO PRO Full coverage of defense policy “If you consider the catastrophic damage that was done to Al Qaeda in Pakistan, the strikes against it in the Arabian Peninsula,” he added, “I think the president has done quite an impressive job of degrading Al Qaeda. The administration has continued to go at Al Qaeda decisively and I think it took some determination to keep going through with this.” A White House statement on Tuesday declared that Wuyashi’s killing “brings us closer to degrading and ultimately defeating” Al Qaeda and its affiliates</w:t>
      </w:r>
      <w:r>
        <w:t xml:space="preserve">. </w:t>
      </w:r>
      <w:r w:rsidRPr="00F30063">
        <w:rPr>
          <w:rStyle w:val="StyleBoldUnderline"/>
          <w:highlight w:val="yellow"/>
        </w:rPr>
        <w:t>Neither Al Qaeda’s core Pakistan leadership nor its affiliates have attempted a serious attack against the West in many months</w:t>
      </w:r>
      <w:r w:rsidRPr="00F30063">
        <w:rPr>
          <w:rStyle w:val="StyleBoldUnderline"/>
        </w:rPr>
        <w:t>,</w:t>
      </w:r>
      <w:r>
        <w:t xml:space="preserve"> although the gunmen who massacred 11 people at the Paris newspaper Charlie Hebdo in January had previously trained with the group’s Yemen affiliate, Al Qaeda in the Arabian Peninsula (AQAP). </w:t>
      </w:r>
      <w:r w:rsidRPr="00F30063">
        <w:rPr>
          <w:rStyle w:val="StyleBoldUnderline"/>
          <w:highlight w:val="yellow"/>
        </w:rPr>
        <w:t>The successes against Al Qaeda show that</w:t>
      </w:r>
      <w:r>
        <w:t xml:space="preserve"> Obama continues an aggressive drone war against the group — although </w:t>
      </w:r>
      <w:r w:rsidRPr="00F30063">
        <w:rPr>
          <w:rStyle w:val="StyleBoldUnderline"/>
          <w:highlight w:val="yellow"/>
        </w:rPr>
        <w:t>its pace is down significantly</w:t>
      </w:r>
      <w:r w:rsidRPr="00F30063">
        <w:t xml:space="preserve"> </w:t>
      </w:r>
      <w:r w:rsidRPr="00360373">
        <w:rPr>
          <w:sz w:val="18"/>
        </w:rPr>
        <w:t>in both Yemen and Pakistan. According to figures maintained by the Long War Journal, the U.S. has mounted eight drone strikes in each of those countries this year, as compared to about two dozen in each country by the end of last year. For Obama that may represent a balance between security and politics. Obama has been under pressure to curtail the drone program from both liberals who find the remote-control strikes distasteful and from national security experts who warn they are a quick fix with long-term downsides that some call counterproductive. He also faced intense criticism in April after the strikes that killed Gadhan and Farouq unwittingly killed two hostages as well, including an American, Warren Weinstein. Obama said he “profoundly regret[s]” the episode, but he did not halt or revamp the overall drone program. An MQ-9 Reaper sits on the flight line at Hurlburt Field Fla., April 24, 2014.The MQ-9 Reaper is an armed, multi-mission, medium-altitude, long-endurance remotely piloted aircraft that is employed primarily as an intelligence-collection asset and secondarily against dynamic execution targets.</w:t>
      </w:r>
    </w:p>
    <w:p w:rsidR="00F96531" w:rsidRPr="00E567E7" w:rsidRDefault="00F96531" w:rsidP="00F96531">
      <w:pPr>
        <w:pStyle w:val="Heading4"/>
      </w:pPr>
      <w:r w:rsidRPr="00E567E7">
        <w:t>Al-Qaeda no longer a threat to the US- insider statements prove</w:t>
      </w:r>
    </w:p>
    <w:p w:rsidR="00F96531" w:rsidRPr="008E7722" w:rsidRDefault="00F96531" w:rsidP="00F96531">
      <w:pPr>
        <w:shd w:val="clear" w:color="auto" w:fill="FFFFFF"/>
        <w:spacing w:before="360" w:after="360"/>
        <w:rPr>
          <w:rStyle w:val="StyleStyleBold12pt"/>
          <w:sz w:val="16"/>
        </w:rPr>
      </w:pPr>
      <w:r>
        <w:rPr>
          <w:rStyle w:val="StyleStyleBold12pt"/>
        </w:rPr>
        <w:t>Miller ‘11</w:t>
      </w:r>
      <w:r>
        <w:rPr>
          <w:rStyle w:val="StyleStyleBold12pt"/>
          <w:sz w:val="16"/>
        </w:rPr>
        <w:t xml:space="preserve">[Zeke, politics reporter for Business Insider, June 22, 2011, Business Insider, </w:t>
      </w:r>
      <w:r w:rsidRPr="008E7722">
        <w:rPr>
          <w:rStyle w:val="StyleStyleBold12pt"/>
          <w:sz w:val="16"/>
        </w:rPr>
        <w:t>http://www.businessinsider.com/obama-administration-al-qaeda-in-afghanistan-no-longer-a-threat-to-the-united-states-2011-6</w:t>
      </w:r>
      <w:r>
        <w:rPr>
          <w:rStyle w:val="StyleStyleBold12pt"/>
          <w:sz w:val="16"/>
        </w:rPr>
        <w:t>]</w:t>
      </w:r>
    </w:p>
    <w:p w:rsidR="00F96531" w:rsidRDefault="00F96531" w:rsidP="00F96531">
      <w:pPr>
        <w:spacing w:after="150" w:line="300" w:lineRule="atLeast"/>
        <w:rPr>
          <w:rFonts w:asciiTheme="minorHAnsi" w:eastAsia="Times New Roman" w:hAnsiTheme="minorHAnsi" w:cs="Helvetica"/>
          <w:color w:val="000000"/>
          <w:sz w:val="14"/>
        </w:rPr>
      </w:pPr>
      <w:r w:rsidRPr="003A0FA1">
        <w:rPr>
          <w:rStyle w:val="StyleBoldUnderline"/>
          <w:rFonts w:asciiTheme="minorHAnsi" w:hAnsiTheme="minorHAnsi"/>
          <w:highlight w:val="yellow"/>
        </w:rPr>
        <w:lastRenderedPageBreak/>
        <w:t>Al Qaeda in Afghanistan is no longer a threat to the United States, a senior Obama administration official said</w:t>
      </w:r>
      <w:r w:rsidRPr="003A0FA1">
        <w:rPr>
          <w:rStyle w:val="StyleBoldUnderline"/>
          <w:rFonts w:asciiTheme="minorHAnsi" w:hAnsiTheme="minorHAnsi"/>
        </w:rPr>
        <w:t xml:space="preserve"> this afternoon. </w:t>
      </w:r>
      <w:r w:rsidRPr="003A0FA1">
        <w:rPr>
          <w:rStyle w:val="StyleBoldUnderline"/>
          <w:rFonts w:asciiTheme="minorHAnsi" w:hAnsiTheme="minorHAnsi"/>
          <w:highlight w:val="yellow"/>
        </w:rPr>
        <w:t>The official said</w:t>
      </w:r>
      <w:r w:rsidRPr="003A0FA1">
        <w:rPr>
          <w:rStyle w:val="StyleBoldUnderline"/>
          <w:rFonts w:asciiTheme="minorHAnsi" w:hAnsiTheme="minorHAnsi"/>
        </w:rPr>
        <w:t xml:space="preserve"> </w:t>
      </w:r>
      <w:r w:rsidRPr="003A0FA1">
        <w:rPr>
          <w:rStyle w:val="StyleBoldUnderline"/>
          <w:rFonts w:asciiTheme="minorHAnsi" w:hAnsiTheme="minorHAnsi"/>
          <w:highlight w:val="yellow"/>
        </w:rPr>
        <w:t>the United States hasn't seen a terrorist threat from Afghanistan</w:t>
      </w:r>
      <w:r w:rsidRPr="003A0FA1">
        <w:rPr>
          <w:rStyle w:val="StyleBoldUnderline"/>
          <w:rFonts w:asciiTheme="minorHAnsi" w:hAnsiTheme="minorHAnsi"/>
        </w:rPr>
        <w:t>, "</w:t>
      </w:r>
      <w:r w:rsidRPr="003A0FA1">
        <w:rPr>
          <w:rStyle w:val="StyleBoldUnderline"/>
          <w:rFonts w:asciiTheme="minorHAnsi" w:hAnsiTheme="minorHAnsi"/>
          <w:highlight w:val="yellow"/>
        </w:rPr>
        <w:t>for the past seven or eight years.</w:t>
      </w:r>
      <w:r w:rsidRPr="003A0FA1">
        <w:rPr>
          <w:rFonts w:asciiTheme="minorHAnsi" w:eastAsia="Times New Roman" w:hAnsiTheme="minorHAnsi" w:cs="Helvetica"/>
          <w:color w:val="000000"/>
          <w:sz w:val="14"/>
          <w:highlight w:val="yellow"/>
        </w:rPr>
        <w:t>"</w:t>
      </w:r>
      <w:r w:rsidRPr="008E7722">
        <w:rPr>
          <w:rFonts w:asciiTheme="minorHAnsi" w:eastAsia="Times New Roman" w:hAnsiTheme="minorHAnsi" w:cs="Helvetica"/>
          <w:color w:val="000000"/>
          <w:sz w:val="14"/>
          <w:highlight w:val="yellow"/>
        </w:rPr>
        <w:t xml:space="preserve"> </w:t>
      </w:r>
      <w:r w:rsidRPr="003A0FA1">
        <w:rPr>
          <w:rStyle w:val="StyleBoldUnderline"/>
          <w:highlight w:val="yellow"/>
        </w:rPr>
        <w:t>"</w:t>
      </w:r>
      <w:r w:rsidRPr="008E7722">
        <w:rPr>
          <w:sz w:val="14"/>
        </w:rPr>
        <w:t xml:space="preserve">There is no indication at all that there is any effort within Afghanistan to use Afghanistan as a launching pad to carry out attacks outside of Afghan borders," the official said. </w:t>
      </w:r>
      <w:r w:rsidRPr="008E7722">
        <w:rPr>
          <w:sz w:val="14"/>
          <w:highlight w:val="yellow"/>
        </w:rPr>
        <w:t>In a background briefing</w:t>
      </w:r>
      <w:r w:rsidRPr="008E7722">
        <w:rPr>
          <w:sz w:val="14"/>
        </w:rPr>
        <w:t xml:space="preserve"> with reporters before President Obama's address tonight</w:t>
      </w:r>
      <w:r w:rsidRPr="003A0FA1">
        <w:rPr>
          <w:rStyle w:val="StyleBoldUnderline"/>
        </w:rPr>
        <w:t xml:space="preserve">, </w:t>
      </w:r>
      <w:r w:rsidRPr="003A0FA1">
        <w:rPr>
          <w:rStyle w:val="StyleBoldUnderline"/>
          <w:highlight w:val="yellow"/>
        </w:rPr>
        <w:t>senior administration officials presented an upbeat picture of America's counterterrorism operations</w:t>
      </w:r>
      <w:r w:rsidRPr="003A0FA1">
        <w:rPr>
          <w:rStyle w:val="StyleBoldUnderline"/>
        </w:rPr>
        <w:t xml:space="preserve">. </w:t>
      </w:r>
      <w:r w:rsidRPr="003A0FA1">
        <w:rPr>
          <w:rStyle w:val="StyleBoldUnderline"/>
          <w:highlight w:val="yellow"/>
        </w:rPr>
        <w:t>The official said that,</w:t>
      </w:r>
      <w:r w:rsidRPr="003A0FA1">
        <w:rPr>
          <w:rStyle w:val="StyleBoldUnderline"/>
        </w:rPr>
        <w:t xml:space="preserve"> in particular, </w:t>
      </w:r>
      <w:r w:rsidRPr="003A0FA1">
        <w:rPr>
          <w:rStyle w:val="StyleBoldUnderline"/>
          <w:highlight w:val="yellow"/>
        </w:rPr>
        <w:t>the U.S. has made "substantial progress" denying Al Qaeda a safe haven in Pakistan's border</w:t>
      </w:r>
      <w:r w:rsidRPr="003A0FA1">
        <w:rPr>
          <w:rStyle w:val="StyleBoldUnderline"/>
        </w:rPr>
        <w:t xml:space="preserve"> province of Waziristan and tribal areas. "</w:t>
      </w:r>
      <w:r w:rsidRPr="003A0FA1">
        <w:rPr>
          <w:rStyle w:val="StyleBoldUnderline"/>
          <w:highlight w:val="yellow"/>
        </w:rPr>
        <w:t>What we’ve been able to do, particularly over the last year, but through the course of the last two and a half years of this administration, is to degrade Al Qaeda's core capabilities significantly</w:t>
      </w:r>
      <w:r w:rsidRPr="003A0FA1">
        <w:rPr>
          <w:rStyle w:val="StyleBoldUnderline"/>
        </w:rPr>
        <w:t xml:space="preserve">," </w:t>
      </w:r>
      <w:r w:rsidRPr="003A0FA1">
        <w:rPr>
          <w:rStyle w:val="StyleBoldUnderline"/>
          <w:highlight w:val="yellow"/>
        </w:rPr>
        <w:t>the official said</w:t>
      </w:r>
      <w:r w:rsidRPr="003A0FA1">
        <w:rPr>
          <w:rStyle w:val="StyleBoldUnderline"/>
        </w:rPr>
        <w:t>. "</w:t>
      </w:r>
      <w:r w:rsidRPr="003A0FA1">
        <w:rPr>
          <w:rStyle w:val="StyleBoldUnderline"/>
          <w:highlight w:val="yellow"/>
        </w:rPr>
        <w:t>We have taken a</w:t>
      </w:r>
      <w:r w:rsidRPr="003A0FA1">
        <w:rPr>
          <w:rStyle w:val="StyleBoldUnderline"/>
        </w:rPr>
        <w:t xml:space="preserve"> </w:t>
      </w:r>
      <w:r w:rsidRPr="003A0FA1">
        <w:rPr>
          <w:rStyle w:val="StyleBoldUnderline"/>
          <w:highlight w:val="yellow"/>
        </w:rPr>
        <w:t>significant number of key senior leaders off of the battlefield -- in addition to bin Laden</w:t>
      </w:r>
      <w:r w:rsidRPr="003A0FA1">
        <w:rPr>
          <w:rFonts w:asciiTheme="minorHAnsi" w:eastAsia="Times New Roman" w:hAnsiTheme="minorHAnsi" w:cs="Helvetica"/>
          <w:color w:val="000000"/>
          <w:sz w:val="14"/>
        </w:rPr>
        <w:t>, individuals like Saeed al-Masri and others who have been critical to al Qaeda’s operational and organizational capabilities over the last dozen years."</w:t>
      </w:r>
    </w:p>
    <w:p w:rsidR="003F70D4" w:rsidRDefault="003F70D4" w:rsidP="003F70D4">
      <w:pPr>
        <w:pStyle w:val="Heading2"/>
        <w:rPr>
          <w:rFonts w:eastAsia="Times New Roman"/>
        </w:rPr>
      </w:pPr>
      <w:r>
        <w:rPr>
          <w:rFonts w:eastAsia="Times New Roman"/>
        </w:rPr>
        <w:lastRenderedPageBreak/>
        <w:t>Generic</w:t>
      </w:r>
    </w:p>
    <w:p w:rsidR="003F70D4" w:rsidRDefault="003F70D4" w:rsidP="003F70D4">
      <w:pPr>
        <w:pStyle w:val="Heading4"/>
      </w:pPr>
      <w:r>
        <w:t>Terrorism is Not an Existential Threat</w:t>
      </w:r>
    </w:p>
    <w:p w:rsidR="00DE00FD" w:rsidRPr="00DE00FD" w:rsidRDefault="00DE00FD" w:rsidP="00DE00FD"/>
    <w:p w:rsidR="00DE00FD" w:rsidRDefault="003F70D4" w:rsidP="00DE00FD">
      <w:pPr>
        <w:rPr>
          <w:sz w:val="24"/>
        </w:rPr>
      </w:pPr>
      <w:r w:rsidRPr="00067734">
        <w:rPr>
          <w:b/>
          <w:sz w:val="24"/>
        </w:rPr>
        <w:t>Schneier 15</w:t>
      </w:r>
      <w:r w:rsidRPr="00067734">
        <w:rPr>
          <w:sz w:val="24"/>
        </w:rPr>
        <w:t xml:space="preserve"> (2/3/15, Bruce Schneier, Obama Says Terrorism is Not an Existential Threat, </w:t>
      </w:r>
      <w:hyperlink r:id="rId18" w:history="1">
        <w:r w:rsidR="00DE00FD" w:rsidRPr="005574F2">
          <w:rPr>
            <w:rStyle w:val="Hyperlink"/>
            <w:sz w:val="24"/>
          </w:rPr>
          <w:t>https://www.schneier.com/blog/archives/2015/02/obama_says_terr.html</w:t>
        </w:r>
      </w:hyperlink>
      <w:r w:rsidRPr="00067734">
        <w:rPr>
          <w:sz w:val="24"/>
        </w:rPr>
        <w:t>)</w:t>
      </w:r>
    </w:p>
    <w:p w:rsidR="003F70D4" w:rsidRDefault="003F70D4" w:rsidP="00DE00FD">
      <w:pPr>
        <w:rPr>
          <w:rFonts w:asciiTheme="minorHAnsi" w:hAnsiTheme="minorHAnsi"/>
          <w:sz w:val="20"/>
        </w:rPr>
      </w:pPr>
      <w:r w:rsidRPr="00067734">
        <w:rPr>
          <w:rFonts w:asciiTheme="minorHAnsi" w:hAnsiTheme="minorHAnsi"/>
        </w:rPr>
        <w:t xml:space="preserve">In an </w:t>
      </w:r>
      <w:hyperlink r:id="rId19" w:history="1">
        <w:r w:rsidRPr="00067734">
          <w:rPr>
            <w:rStyle w:val="Hyperlink"/>
            <w:rFonts w:asciiTheme="minorHAnsi" w:hAnsiTheme="minorHAnsi"/>
          </w:rPr>
          <w:t>interview</w:t>
        </w:r>
      </w:hyperlink>
      <w:r w:rsidRPr="00067734">
        <w:rPr>
          <w:rFonts w:asciiTheme="minorHAnsi" w:hAnsiTheme="minorHAnsi"/>
        </w:rPr>
        <w:t xml:space="preserve"> this week, </w:t>
      </w:r>
      <w:r w:rsidRPr="00B42732">
        <w:rPr>
          <w:rFonts w:asciiTheme="minorHAnsi" w:hAnsiTheme="minorHAnsi"/>
          <w:u w:val="single"/>
        </w:rPr>
        <w:t xml:space="preserve">President Obama said that </w:t>
      </w:r>
      <w:r w:rsidRPr="00586B99">
        <w:rPr>
          <w:rFonts w:asciiTheme="minorHAnsi" w:hAnsiTheme="minorHAnsi"/>
          <w:highlight w:val="yellow"/>
          <w:u w:val="single"/>
        </w:rPr>
        <w:t>terrorism does not pose an existential threat</w:t>
      </w:r>
      <w:r w:rsidRPr="00067734">
        <w:rPr>
          <w:rFonts w:asciiTheme="minorHAnsi" w:hAnsiTheme="minorHAnsi"/>
        </w:rPr>
        <w:t>:</w:t>
      </w:r>
      <w:r>
        <w:rPr>
          <w:rFonts w:asciiTheme="minorHAnsi" w:hAnsiTheme="minorHAnsi"/>
          <w:lang w:eastAsia="zh-CN"/>
        </w:rPr>
        <w:t xml:space="preserve"> </w:t>
      </w:r>
      <w:r w:rsidRPr="003167CF">
        <w:rPr>
          <w:rFonts w:asciiTheme="minorHAnsi" w:hAnsiTheme="minorHAnsi"/>
          <w:sz w:val="20"/>
        </w:rPr>
        <w:t xml:space="preserve">What I do insist on is that we maintain a proper perspective and that we do not provide a victory to these terrorist networks by overinflating their importance and suggesting in some fashion that they are an existential threat to the United States or the world order. You know, the truth of the matter is that they can do harm. But </w:t>
      </w:r>
      <w:r w:rsidRPr="00586A60">
        <w:rPr>
          <w:rFonts w:asciiTheme="minorHAnsi" w:hAnsiTheme="minorHAnsi"/>
          <w:u w:val="single"/>
        </w:rPr>
        <w:t xml:space="preserve">we have the capacity to control how we respond in ways that do not undercut what's </w:t>
      </w:r>
      <w:r w:rsidRPr="003167CF">
        <w:rPr>
          <w:rFonts w:asciiTheme="minorHAnsi" w:hAnsiTheme="minorHAnsi"/>
          <w:sz w:val="20"/>
        </w:rPr>
        <w:t>the -- you know, what's essence of who we are.</w:t>
      </w:r>
      <w:r w:rsidRPr="003167CF">
        <w:rPr>
          <w:rFonts w:asciiTheme="minorHAnsi" w:hAnsiTheme="minorHAnsi"/>
          <w:sz w:val="20"/>
          <w:lang w:eastAsia="zh-CN"/>
        </w:rPr>
        <w:t xml:space="preserve"> </w:t>
      </w:r>
      <w:r w:rsidRPr="003167CF">
        <w:rPr>
          <w:rFonts w:asciiTheme="minorHAnsi" w:hAnsiTheme="minorHAnsi"/>
          <w:sz w:val="20"/>
        </w:rPr>
        <w:t xml:space="preserve">He said something </w:t>
      </w:r>
      <w:hyperlink r:id="rId20" w:history="1">
        <w:r w:rsidRPr="003167CF">
          <w:rPr>
            <w:rStyle w:val="Hyperlink"/>
            <w:rFonts w:asciiTheme="minorHAnsi" w:hAnsiTheme="minorHAnsi"/>
            <w:sz w:val="20"/>
          </w:rPr>
          <w:t>similar</w:t>
        </w:r>
      </w:hyperlink>
      <w:r w:rsidRPr="003167CF">
        <w:rPr>
          <w:rFonts w:asciiTheme="minorHAnsi" w:hAnsiTheme="minorHAnsi"/>
          <w:sz w:val="20"/>
        </w:rPr>
        <w:t xml:space="preserve"> in January.</w:t>
      </w:r>
      <w:r w:rsidRPr="003167CF">
        <w:rPr>
          <w:rFonts w:asciiTheme="minorHAnsi" w:hAnsiTheme="minorHAnsi"/>
          <w:sz w:val="20"/>
          <w:lang w:eastAsia="zh-CN"/>
        </w:rPr>
        <w:t xml:space="preserve"> </w:t>
      </w:r>
      <w:r w:rsidRPr="003167CF">
        <w:rPr>
          <w:rFonts w:asciiTheme="minorHAnsi" w:hAnsiTheme="minorHAnsi"/>
          <w:sz w:val="20"/>
        </w:rPr>
        <w:t xml:space="preserve">On one hand, what he said is </w:t>
      </w:r>
      <w:hyperlink r:id="rId21" w:history="1">
        <w:r w:rsidRPr="003167CF">
          <w:rPr>
            <w:rStyle w:val="Hyperlink"/>
            <w:rFonts w:asciiTheme="minorHAnsi" w:hAnsiTheme="minorHAnsi"/>
            <w:sz w:val="20"/>
          </w:rPr>
          <w:t>blindingly obvious</w:t>
        </w:r>
      </w:hyperlink>
      <w:r w:rsidRPr="003167CF">
        <w:rPr>
          <w:rFonts w:asciiTheme="minorHAnsi" w:hAnsiTheme="minorHAnsi"/>
          <w:sz w:val="20"/>
        </w:rPr>
        <w:t xml:space="preserve">; and overinflating terrorism's risks </w:t>
      </w:r>
      <w:hyperlink r:id="rId22" w:history="1">
        <w:r w:rsidRPr="003167CF">
          <w:rPr>
            <w:rStyle w:val="Hyperlink"/>
            <w:rFonts w:asciiTheme="minorHAnsi" w:hAnsiTheme="minorHAnsi"/>
            <w:sz w:val="20"/>
          </w:rPr>
          <w:t>plays into the terrorists' hands</w:t>
        </w:r>
      </w:hyperlink>
      <w:r w:rsidRPr="003167CF">
        <w:rPr>
          <w:rFonts w:asciiTheme="minorHAnsi" w:hAnsiTheme="minorHAnsi"/>
          <w:sz w:val="20"/>
        </w:rPr>
        <w:t>. Climate change is an existential threat. So is a comet hitting the earth, intelligent robots taking over the planet, and genetically engineered viruses.</w:t>
      </w:r>
      <w:r w:rsidRPr="00067734">
        <w:rPr>
          <w:rFonts w:asciiTheme="minorHAnsi" w:hAnsiTheme="minorHAnsi"/>
        </w:rPr>
        <w:t xml:space="preserve"> </w:t>
      </w:r>
      <w:r w:rsidRPr="00586B99">
        <w:rPr>
          <w:rFonts w:asciiTheme="minorHAnsi" w:hAnsiTheme="minorHAnsi"/>
          <w:highlight w:val="yellow"/>
          <w:u w:val="single"/>
        </w:rPr>
        <w:t xml:space="preserve">There are </w:t>
      </w:r>
      <w:hyperlink r:id="rId23" w:history="1">
        <w:r w:rsidRPr="00586B99">
          <w:rPr>
            <w:rStyle w:val="Hyperlink"/>
            <w:rFonts w:asciiTheme="minorHAnsi" w:hAnsiTheme="minorHAnsi"/>
            <w:highlight w:val="yellow"/>
            <w:u w:val="single"/>
          </w:rPr>
          <w:t>lots of existential threats</w:t>
        </w:r>
      </w:hyperlink>
      <w:r w:rsidRPr="00586B99">
        <w:rPr>
          <w:rFonts w:asciiTheme="minorHAnsi" w:hAnsiTheme="minorHAnsi"/>
          <w:highlight w:val="yellow"/>
          <w:u w:val="single"/>
        </w:rPr>
        <w:t xml:space="preserve"> to humanity</w:t>
      </w:r>
      <w:r w:rsidRPr="00586A60">
        <w:rPr>
          <w:rFonts w:asciiTheme="minorHAnsi" w:hAnsiTheme="minorHAnsi"/>
          <w:u w:val="single"/>
        </w:rPr>
        <w:t xml:space="preserve">, and we can argue about their feasibility and probability. </w:t>
      </w:r>
      <w:r w:rsidRPr="00586B99">
        <w:rPr>
          <w:rFonts w:asciiTheme="minorHAnsi" w:hAnsiTheme="minorHAnsi"/>
          <w:highlight w:val="yellow"/>
          <w:u w:val="single"/>
        </w:rPr>
        <w:t>But terrorism is not one of them. Even things that actually kill tens of thousands of people each year</w:t>
      </w:r>
      <w:r w:rsidRPr="00586A60">
        <w:rPr>
          <w:rFonts w:asciiTheme="minorHAnsi" w:hAnsiTheme="minorHAnsi"/>
          <w:u w:val="single"/>
        </w:rPr>
        <w:t xml:space="preserve"> -- car accidents, handguns, heart disease -- </w:t>
      </w:r>
      <w:r w:rsidRPr="00586B99">
        <w:rPr>
          <w:rFonts w:asciiTheme="minorHAnsi" w:hAnsiTheme="minorHAnsi"/>
          <w:highlight w:val="yellow"/>
          <w:u w:val="single"/>
        </w:rPr>
        <w:t>are not existential threats</w:t>
      </w:r>
      <w:r w:rsidRPr="00586A60">
        <w:rPr>
          <w:rFonts w:asciiTheme="minorHAnsi" w:hAnsiTheme="minorHAnsi"/>
          <w:u w:val="single"/>
        </w:rPr>
        <w:t>.</w:t>
      </w:r>
      <w:r w:rsidRPr="00586A60">
        <w:rPr>
          <w:rFonts w:asciiTheme="minorHAnsi" w:hAnsiTheme="minorHAnsi"/>
          <w:u w:val="single"/>
          <w:lang w:eastAsia="zh-CN"/>
        </w:rPr>
        <w:t xml:space="preserve"> </w:t>
      </w:r>
      <w:r w:rsidRPr="00586A60">
        <w:rPr>
          <w:rFonts w:asciiTheme="minorHAnsi" w:hAnsiTheme="minorHAnsi"/>
          <w:u w:val="single"/>
        </w:rPr>
        <w:t>But no matter how obvious this is, until recently it hasn't been something that serious politicians have been able to say</w:t>
      </w:r>
      <w:r w:rsidRPr="00067734">
        <w:rPr>
          <w:rFonts w:asciiTheme="minorHAnsi" w:hAnsiTheme="minorHAnsi"/>
        </w:rPr>
        <w:t xml:space="preserve">. </w:t>
      </w:r>
      <w:r w:rsidRPr="003167CF">
        <w:rPr>
          <w:rFonts w:asciiTheme="minorHAnsi" w:hAnsiTheme="minorHAnsi"/>
          <w:sz w:val="20"/>
        </w:rPr>
        <w:t xml:space="preserve">When Vice President Biden said </w:t>
      </w:r>
      <w:hyperlink r:id="rId24" w:history="1">
        <w:r w:rsidRPr="003167CF">
          <w:rPr>
            <w:rStyle w:val="Hyperlink"/>
            <w:rFonts w:asciiTheme="minorHAnsi" w:hAnsiTheme="minorHAnsi"/>
            <w:sz w:val="20"/>
          </w:rPr>
          <w:t>something similar</w:t>
        </w:r>
      </w:hyperlink>
      <w:r w:rsidRPr="003167CF">
        <w:rPr>
          <w:rFonts w:asciiTheme="minorHAnsi" w:hAnsiTheme="minorHAnsi"/>
          <w:sz w:val="20"/>
        </w:rPr>
        <w:t xml:space="preserve"> last year, one commentary carried the headline "</w:t>
      </w:r>
      <w:hyperlink r:id="rId25" w:history="1">
        <w:r w:rsidRPr="003167CF">
          <w:rPr>
            <w:rStyle w:val="Hyperlink"/>
            <w:rFonts w:asciiTheme="minorHAnsi" w:hAnsiTheme="minorHAnsi"/>
            <w:sz w:val="20"/>
          </w:rPr>
          <w:t>Truth or Gaffe?</w:t>
        </w:r>
      </w:hyperlink>
      <w:r w:rsidRPr="003167CF">
        <w:rPr>
          <w:rFonts w:asciiTheme="minorHAnsi" w:hAnsiTheme="minorHAnsi"/>
          <w:sz w:val="20"/>
        </w:rPr>
        <w:t xml:space="preserve">" In 2004, when presidential candidate John Kerry gave a common-sense answer to a question about the threat of terrorism, President Bush </w:t>
      </w:r>
      <w:hyperlink r:id="rId26" w:history="1">
        <w:r w:rsidRPr="003167CF">
          <w:rPr>
            <w:rStyle w:val="Hyperlink"/>
            <w:rFonts w:asciiTheme="minorHAnsi" w:hAnsiTheme="minorHAnsi"/>
            <w:sz w:val="20"/>
          </w:rPr>
          <w:t>used those words</w:t>
        </w:r>
      </w:hyperlink>
      <w:r w:rsidRPr="003167CF">
        <w:rPr>
          <w:rFonts w:asciiTheme="minorHAnsi" w:hAnsiTheme="minorHAnsi"/>
          <w:sz w:val="20"/>
        </w:rPr>
        <w:t xml:space="preserve"> in an attack ad. As far as I know, these comments by Obama and Biden are the first time major politicians are admitting that terrorism does not pose an existential threat and are not being pilloried for it.</w:t>
      </w:r>
      <w:r w:rsidRPr="003167CF">
        <w:rPr>
          <w:rFonts w:asciiTheme="minorHAnsi" w:hAnsiTheme="minorHAnsi"/>
          <w:sz w:val="20"/>
          <w:lang w:eastAsia="zh-CN"/>
        </w:rPr>
        <w:t xml:space="preserve"> </w:t>
      </w:r>
      <w:r w:rsidRPr="003167CF">
        <w:rPr>
          <w:rFonts w:asciiTheme="minorHAnsi" w:hAnsiTheme="minorHAnsi"/>
          <w:sz w:val="20"/>
        </w:rPr>
        <w:t xml:space="preserve">Overreacting to the threat is </w:t>
      </w:r>
      <w:hyperlink r:id="rId27" w:history="1">
        <w:r w:rsidRPr="003167CF">
          <w:rPr>
            <w:rStyle w:val="Hyperlink"/>
            <w:rFonts w:asciiTheme="minorHAnsi" w:hAnsiTheme="minorHAnsi"/>
            <w:sz w:val="20"/>
          </w:rPr>
          <w:t>still common</w:t>
        </w:r>
      </w:hyperlink>
      <w:r w:rsidRPr="003167CF">
        <w:rPr>
          <w:rFonts w:asciiTheme="minorHAnsi" w:hAnsiTheme="minorHAnsi"/>
          <w:sz w:val="20"/>
        </w:rPr>
        <w:t xml:space="preserve">, and </w:t>
      </w:r>
      <w:hyperlink r:id="rId28" w:history="1">
        <w:r w:rsidRPr="003167CF">
          <w:rPr>
            <w:rStyle w:val="Hyperlink"/>
            <w:rFonts w:asciiTheme="minorHAnsi" w:hAnsiTheme="minorHAnsi"/>
            <w:sz w:val="20"/>
          </w:rPr>
          <w:t>exaggeration and fear</w:t>
        </w:r>
      </w:hyperlink>
      <w:r w:rsidRPr="003167CF">
        <w:rPr>
          <w:rFonts w:asciiTheme="minorHAnsi" w:hAnsiTheme="minorHAnsi"/>
          <w:sz w:val="20"/>
        </w:rPr>
        <w:t xml:space="preserve"> still make good politics. But maybe now, a dozen years after 9/11, we can finally start having rational conversations about terrorism and security: what works, what doesn't, what's worth it, and what's not.</w:t>
      </w:r>
    </w:p>
    <w:p w:rsidR="007E54EE" w:rsidRDefault="007E54EE" w:rsidP="007E54EE">
      <w:pPr>
        <w:pStyle w:val="Heading2"/>
      </w:pPr>
      <w:r>
        <w:lastRenderedPageBreak/>
        <w:t xml:space="preserve">Ebola </w:t>
      </w:r>
    </w:p>
    <w:p w:rsidR="007E54EE" w:rsidRDefault="007E54EE" w:rsidP="007E54EE">
      <w:pPr>
        <w:pStyle w:val="Heading4"/>
      </w:pPr>
      <w:r>
        <w:t>Ebola can’t be weaponized</w:t>
      </w:r>
    </w:p>
    <w:p w:rsidR="007E54EE" w:rsidRPr="007957D2" w:rsidRDefault="007E54EE" w:rsidP="007E54EE"/>
    <w:p w:rsidR="007E54EE" w:rsidRDefault="007E54EE" w:rsidP="007E54EE">
      <w:pPr>
        <w:rPr>
          <w:rFonts w:asciiTheme="minorHAnsi" w:hAnsiTheme="minorHAnsi"/>
          <w:sz w:val="18"/>
        </w:rPr>
      </w:pPr>
      <w:r w:rsidRPr="00E110A2">
        <w:rPr>
          <w:rFonts w:asciiTheme="minorHAnsi" w:hAnsiTheme="minorHAnsi"/>
          <w:b/>
          <w:sz w:val="24"/>
          <w:szCs w:val="24"/>
        </w:rPr>
        <w:t>Evans 14</w:t>
      </w:r>
      <w:r w:rsidRPr="00E110A2">
        <w:rPr>
          <w:rFonts w:asciiTheme="minorHAnsi" w:hAnsiTheme="minorHAnsi"/>
          <w:sz w:val="24"/>
          <w:szCs w:val="24"/>
        </w:rPr>
        <w:t xml:space="preserve"> (10/10/14, Nicholas G. Evans, Ebola is Not a Weapon, http://www.slate.com/articles/health_and_science/science/2014/10/ebola_and_bioterrorism_the_virus_is_not_a_bioweapon_despite_media_myths.html)</w:t>
      </w:r>
      <w:r w:rsidRPr="00E110A2">
        <w:rPr>
          <w:rFonts w:asciiTheme="minorHAnsi" w:hAnsiTheme="minorHAnsi"/>
        </w:rPr>
        <w:t xml:space="preserve">Stop it. Just stop it. </w:t>
      </w:r>
      <w:r w:rsidRPr="00E110A2">
        <w:rPr>
          <w:rFonts w:asciiTheme="minorHAnsi" w:hAnsiTheme="minorHAnsi"/>
          <w:highlight w:val="yellow"/>
          <w:u w:val="single"/>
        </w:rPr>
        <w:t>Ebola isn’t a potential weapon for terrorists</w:t>
      </w:r>
      <w:r w:rsidRPr="00E110A2">
        <w:rPr>
          <w:rFonts w:asciiTheme="minorHAnsi" w:hAnsiTheme="minorHAnsi"/>
        </w:rPr>
        <w:t>.</w:t>
      </w:r>
      <w:r w:rsidRPr="007957D2">
        <w:rPr>
          <w:rFonts w:asciiTheme="minorHAnsi" w:hAnsiTheme="minorHAnsi"/>
          <w:sz w:val="12"/>
          <w:lang w:eastAsia="zh-CN"/>
        </w:rPr>
        <w:t xml:space="preserve">¶ </w:t>
      </w:r>
      <w:r w:rsidRPr="00E110A2">
        <w:rPr>
          <w:rFonts w:asciiTheme="minorHAnsi" w:hAnsiTheme="minorHAnsi"/>
          <w:u w:val="single"/>
        </w:rPr>
        <w:t xml:space="preserve">It isn’t, as reported by </w:t>
      </w:r>
      <w:r w:rsidRPr="00E110A2">
        <w:rPr>
          <w:rStyle w:val="Emphasis"/>
          <w:rFonts w:asciiTheme="minorHAnsi" w:hAnsiTheme="minorHAnsi"/>
          <w:b w:val="0"/>
          <w:sz w:val="24"/>
        </w:rPr>
        <w:t xml:space="preserve">Forbes </w:t>
      </w:r>
      <w:r w:rsidRPr="00E110A2">
        <w:rPr>
          <w:rFonts w:asciiTheme="minorHAnsi" w:hAnsiTheme="minorHAnsi"/>
          <w:u w:val="single"/>
        </w:rPr>
        <w:t xml:space="preserve">and the </w:t>
      </w:r>
      <w:r w:rsidRPr="00E110A2">
        <w:rPr>
          <w:rStyle w:val="Emphasis"/>
          <w:rFonts w:asciiTheme="minorHAnsi" w:hAnsiTheme="minorHAnsi"/>
          <w:b w:val="0"/>
          <w:sz w:val="24"/>
        </w:rPr>
        <w:t>Daily Mail,</w:t>
      </w:r>
      <w:r w:rsidRPr="00E110A2">
        <w:rPr>
          <w:rFonts w:asciiTheme="minorHAnsi" w:hAnsiTheme="minorHAnsi"/>
          <w:u w:val="single"/>
        </w:rPr>
        <w:t xml:space="preserve"> a </w:t>
      </w:r>
      <w:hyperlink r:id="rId29" w:history="1">
        <w:r w:rsidRPr="00E110A2">
          <w:rPr>
            <w:rStyle w:val="Hyperlink"/>
            <w:rFonts w:asciiTheme="minorHAnsi" w:hAnsiTheme="minorHAnsi"/>
            <w:u w:val="single"/>
          </w:rPr>
          <w:t>low-tech weapon of bioterror for ISIS</w:t>
        </w:r>
      </w:hyperlink>
      <w:r w:rsidRPr="00E110A2">
        <w:rPr>
          <w:rFonts w:asciiTheme="minorHAnsi" w:hAnsiTheme="minorHAnsi"/>
          <w:u w:val="single"/>
        </w:rPr>
        <w:t xml:space="preserve">. It isn’t the final refuge of a </w:t>
      </w:r>
      <w:hyperlink r:id="rId30" w:history="1">
        <w:r w:rsidRPr="00E110A2">
          <w:rPr>
            <w:rStyle w:val="Hyperlink"/>
            <w:rFonts w:asciiTheme="minorHAnsi" w:hAnsiTheme="minorHAnsi"/>
            <w:u w:val="single"/>
          </w:rPr>
          <w:t>lone wolf on a suicide mission</w:t>
        </w:r>
      </w:hyperlink>
      <w:r w:rsidRPr="00E110A2">
        <w:rPr>
          <w:rFonts w:asciiTheme="minorHAnsi" w:hAnsiTheme="minorHAnsi"/>
          <w:u w:val="single"/>
        </w:rPr>
        <w:t xml:space="preserve">, in the words of Fox News. It isn’t a U.S.-built race-targeting bioweapon, as </w:t>
      </w:r>
      <w:hyperlink r:id="rId31" w:history="1">
        <w:r w:rsidRPr="00E110A2">
          <w:rPr>
            <w:rStyle w:val="Hyperlink"/>
            <w:rFonts w:asciiTheme="minorHAnsi" w:hAnsiTheme="minorHAnsi"/>
            <w:u w:val="single"/>
          </w:rPr>
          <w:t>the leader of the Nation of Islam declared</w:t>
        </w:r>
      </w:hyperlink>
      <w:r w:rsidRPr="00E110A2">
        <w:rPr>
          <w:rFonts w:asciiTheme="minorHAnsi" w:hAnsiTheme="minorHAnsi"/>
        </w:rPr>
        <w:t>.</w:t>
      </w:r>
      <w:r w:rsidRPr="007957D2">
        <w:rPr>
          <w:rFonts w:asciiTheme="minorHAnsi" w:hAnsiTheme="minorHAnsi"/>
          <w:sz w:val="12"/>
        </w:rPr>
        <w:t xml:space="preserve">¶ </w:t>
      </w:r>
      <w:r w:rsidRPr="00E110A2">
        <w:rPr>
          <w:rFonts w:asciiTheme="minorHAnsi" w:hAnsiTheme="minorHAnsi"/>
          <w:u w:val="single"/>
        </w:rPr>
        <w:t>Ebola is very real, and very scary. But this outbreak isn’t a recipe for a bioweapon. Not unless you want to be the most incompetent bioterrorist in history.</w:t>
      </w:r>
      <w:r w:rsidRPr="007957D2">
        <w:rPr>
          <w:rFonts w:asciiTheme="minorHAnsi" w:hAnsiTheme="minorHAnsi"/>
          <w:sz w:val="12"/>
          <w:u w:val="single"/>
        </w:rPr>
        <w:t xml:space="preserve">¶ </w:t>
      </w:r>
      <w:r w:rsidRPr="00E110A2">
        <w:rPr>
          <w:rFonts w:asciiTheme="minorHAnsi" w:hAnsiTheme="minorHAnsi"/>
        </w:rPr>
        <w:t xml:space="preserve">First, </w:t>
      </w:r>
      <w:r w:rsidRPr="00E110A2">
        <w:rPr>
          <w:rFonts w:asciiTheme="minorHAnsi" w:hAnsiTheme="minorHAnsi"/>
          <w:highlight w:val="yellow"/>
          <w:u w:val="single"/>
        </w:rPr>
        <w:t>the virus isn’t a viable bioweapon candidate. It doesn’t spread quickly</w:t>
      </w:r>
      <w:r w:rsidRPr="00E110A2">
        <w:rPr>
          <w:rFonts w:asciiTheme="minorHAnsi" w:hAnsiTheme="minorHAnsi"/>
          <w:u w:val="single"/>
        </w:rPr>
        <w:t>—its R</w:t>
      </w:r>
      <w:r w:rsidRPr="00E110A2">
        <w:rPr>
          <w:rFonts w:asciiTheme="minorHAnsi" w:hAnsiTheme="minorHAnsi"/>
          <w:u w:val="single"/>
          <w:vertAlign w:val="subscript"/>
        </w:rPr>
        <w:t>0</w:t>
      </w:r>
      <w:r w:rsidRPr="00E110A2">
        <w:rPr>
          <w:rFonts w:asciiTheme="minorHAnsi" w:hAnsiTheme="minorHAnsi"/>
          <w:u w:val="single"/>
        </w:rPr>
        <w:t xml:space="preserve">, a measure of how infectious a virus is, </w:t>
      </w:r>
      <w:hyperlink r:id="rId32" w:history="1">
        <w:r w:rsidRPr="00E110A2">
          <w:rPr>
            <w:rStyle w:val="Hyperlink"/>
            <w:rFonts w:asciiTheme="minorHAnsi" w:hAnsiTheme="minorHAnsi"/>
            <w:u w:val="single"/>
          </w:rPr>
          <w:t>is about 2</w:t>
        </w:r>
      </w:hyperlink>
      <w:r w:rsidRPr="00E110A2">
        <w:rPr>
          <w:rFonts w:asciiTheme="minorHAnsi" w:hAnsiTheme="minorHAnsi"/>
          <w:u w:val="single"/>
        </w:rPr>
        <w:t xml:space="preserve">. That means that, in a population where everyone is at risk, each infected person will, on average, infect two more people. </w:t>
      </w:r>
      <w:r w:rsidRPr="00E110A2">
        <w:rPr>
          <w:rFonts w:asciiTheme="minorHAnsi" w:hAnsiTheme="minorHAnsi"/>
          <w:highlight w:val="yellow"/>
          <w:u w:val="single"/>
        </w:rPr>
        <w:t>But because someone with Ebola is infectious only when she shows symptoms, we’ve got plenty of chances to clamp down on an outbreak in a country with a developed public health system.</w:t>
      </w:r>
      <w:r w:rsidRPr="007957D2">
        <w:rPr>
          <w:rFonts w:asciiTheme="minorHAnsi" w:hAnsiTheme="minorHAnsi"/>
          <w:sz w:val="12"/>
        </w:rPr>
        <w:t xml:space="preserve">¶ </w:t>
      </w:r>
      <w:r w:rsidRPr="00E110A2">
        <w:rPr>
          <w:rFonts w:asciiTheme="minorHAnsi" w:hAnsiTheme="minorHAnsi"/>
          <w:u w:val="single"/>
        </w:rPr>
        <w:t xml:space="preserve">And unlike some bioweapons, such as </w:t>
      </w:r>
      <w:hyperlink r:id="rId33" w:history="1">
        <w:r w:rsidRPr="00E110A2">
          <w:rPr>
            <w:rStyle w:val="Hyperlink"/>
            <w:rFonts w:asciiTheme="minorHAnsi" w:hAnsiTheme="minorHAnsi"/>
            <w:u w:val="single"/>
          </w:rPr>
          <w:t>anthrax</w:t>
        </w:r>
      </w:hyperlink>
      <w:r w:rsidRPr="00E110A2">
        <w:rPr>
          <w:rFonts w:asciiTheme="minorHAnsi" w:hAnsiTheme="minorHAnsi"/>
          <w:u w:val="single"/>
        </w:rPr>
        <w:t>,</w:t>
      </w:r>
      <w:r w:rsidRPr="00E110A2">
        <w:rPr>
          <w:rFonts w:asciiTheme="minorHAnsi" w:hAnsiTheme="minorHAnsi"/>
        </w:rPr>
        <w:t xml:space="preserve"> </w:t>
      </w:r>
      <w:r w:rsidRPr="00E110A2">
        <w:rPr>
          <w:rFonts w:asciiTheme="minorHAnsi" w:hAnsiTheme="minorHAnsi"/>
          <w:highlight w:val="yellow"/>
          <w:u w:val="single"/>
        </w:rPr>
        <w:t>Ebola’s transmission mechanism makes it really hard to weaponize</w:t>
      </w:r>
      <w:r w:rsidRPr="00E110A2">
        <w:rPr>
          <w:rFonts w:asciiTheme="minorHAnsi" w:hAnsiTheme="minorHAnsi"/>
          <w:u w:val="single"/>
        </w:rPr>
        <w:t>. Anthrax spores can be dried and milled so they form little particles that can float on the air and be inhaled. Ebola requires the transmission of bodily fluids, and those don’t make efficient or stealthy weapons</w:t>
      </w:r>
      <w:r w:rsidRPr="00E110A2">
        <w:rPr>
          <w:rFonts w:asciiTheme="minorHAnsi" w:hAnsiTheme="minorHAnsi"/>
        </w:rPr>
        <w:t>.</w:t>
      </w:r>
      <w:r w:rsidRPr="007957D2">
        <w:rPr>
          <w:rFonts w:asciiTheme="minorHAnsi" w:hAnsiTheme="minorHAnsi"/>
          <w:sz w:val="12"/>
        </w:rPr>
        <w:t>¶</w:t>
      </w:r>
      <w:r>
        <w:rPr>
          <w:rFonts w:asciiTheme="minorHAnsi" w:hAnsiTheme="minorHAnsi"/>
          <w:sz w:val="12"/>
        </w:rPr>
        <w:t xml:space="preserve"> </w:t>
      </w:r>
      <w:r w:rsidRPr="00E110A2">
        <w:rPr>
          <w:rFonts w:asciiTheme="minorHAnsi" w:hAnsiTheme="minorHAnsi"/>
        </w:rPr>
        <w:t>(And no—even though you may have heard this—</w:t>
      </w:r>
      <w:r w:rsidRPr="00E110A2">
        <w:rPr>
          <w:rFonts w:asciiTheme="minorHAnsi" w:hAnsiTheme="minorHAnsi"/>
          <w:highlight w:val="yellow"/>
          <w:u w:val="single"/>
        </w:rPr>
        <w:t>Ebola is not “airborne</w:t>
      </w:r>
      <w:r w:rsidRPr="00E110A2">
        <w:rPr>
          <w:rFonts w:asciiTheme="minorHAnsi" w:hAnsiTheme="minorHAnsi"/>
        </w:rPr>
        <w:t xml:space="preserve">.” The one study everyone </w:t>
      </w:r>
      <w:r w:rsidRPr="007E54EE">
        <w:rPr>
          <w:rFonts w:asciiTheme="minorHAnsi" w:hAnsiTheme="minorHAnsi"/>
          <w:sz w:val="18"/>
        </w:rPr>
        <w:t>talks about showed that pigs could transmit Ebola to macaques through an unknown mechanism that may have involved respiratory droplets. The researchers noted, however, that they couldn’t get macaques to transmit it to each other. The take-home from the study is really that pigs can spread Ebola.)</w:t>
      </w:r>
      <w:r w:rsidRPr="007E54EE">
        <w:rPr>
          <w:rFonts w:asciiTheme="minorHAnsi" w:hAnsiTheme="minorHAnsi"/>
          <w:sz w:val="8"/>
        </w:rPr>
        <w:t xml:space="preserve">¶ </w:t>
      </w:r>
      <w:r w:rsidRPr="00E110A2">
        <w:rPr>
          <w:rFonts w:asciiTheme="minorHAnsi" w:hAnsiTheme="minorHAnsi"/>
          <w:u w:val="single"/>
        </w:rPr>
        <w:t>This alone pretty much rules it out as a bioweapon. A terrorist organization would have to go door to door with bags of blood and vomit to infect even a handful of people—and you’d probably notice it</w:t>
      </w:r>
      <w:r w:rsidRPr="00E110A2">
        <w:rPr>
          <w:rFonts w:asciiTheme="minorHAnsi" w:hAnsiTheme="minorHAnsi"/>
        </w:rPr>
        <w:t>.</w:t>
      </w:r>
      <w:r w:rsidRPr="007957D2">
        <w:rPr>
          <w:rFonts w:asciiTheme="minorHAnsi" w:hAnsiTheme="minorHAnsi"/>
          <w:sz w:val="12"/>
        </w:rPr>
        <w:t xml:space="preserve">¶ </w:t>
      </w:r>
      <w:r w:rsidRPr="00E110A2">
        <w:rPr>
          <w:rFonts w:asciiTheme="minorHAnsi" w:hAnsiTheme="minorHAnsi"/>
          <w:u w:val="single"/>
        </w:rPr>
        <w:t>What about “suicide sneezers,” you may ask? Someone who deliberately infects herself with Ebola and then proceeds to pass it on to others?</w:t>
      </w:r>
      <w:r w:rsidRPr="007957D2">
        <w:rPr>
          <w:rFonts w:asciiTheme="minorHAnsi" w:hAnsiTheme="minorHAnsi"/>
          <w:sz w:val="12"/>
          <w:u w:val="single"/>
        </w:rPr>
        <w:t xml:space="preserve">¶ </w:t>
      </w:r>
      <w:r w:rsidRPr="00E110A2">
        <w:rPr>
          <w:rFonts w:asciiTheme="minorHAnsi" w:hAnsiTheme="minorHAnsi"/>
          <w:u w:val="single"/>
        </w:rPr>
        <w:t>That’s a losing game for the terrorist. Someone with Ebola isn’t infectious until she has symptoms, and even then, there is often only a small window for action before the disease takes hold. Many people who contract Ebola do so while caring for someone who is crippled by the affliction. A terrorist who wants to infect others isn’t likely to be functional enough to run around spreading the disease for very long—and even then, will find it hard to transmit the virus.</w:t>
      </w:r>
      <w:r w:rsidRPr="007957D2">
        <w:rPr>
          <w:rFonts w:asciiTheme="minorHAnsi" w:hAnsiTheme="minorHAnsi"/>
          <w:sz w:val="12"/>
          <w:u w:val="single"/>
        </w:rPr>
        <w:t xml:space="preserve">¶ </w:t>
      </w:r>
      <w:r w:rsidRPr="007E54EE">
        <w:rPr>
          <w:rFonts w:asciiTheme="minorHAnsi" w:hAnsiTheme="minorHAnsi"/>
          <w:sz w:val="18"/>
        </w:rPr>
        <w:t>As for conspiracies about engineered Ebola, we know the virus appeared in 1976. The 1970s was also a time when genetic engineering was in its infancy—no one could’ve engineered a virus, even if he’d wanted to. Short of a time-traveling bioterrorist, that particular theory isn’t tenable.</w:t>
      </w:r>
      <w:r w:rsidRPr="007E54EE">
        <w:rPr>
          <w:rFonts w:asciiTheme="minorHAnsi" w:hAnsiTheme="minorHAnsi"/>
          <w:sz w:val="8"/>
        </w:rPr>
        <w:t xml:space="preserve">¶ </w:t>
      </w:r>
      <w:r w:rsidRPr="007E54EE">
        <w:rPr>
          <w:rFonts w:asciiTheme="minorHAnsi" w:hAnsiTheme="minorHAnsi"/>
          <w:sz w:val="18"/>
        </w:rPr>
        <w:t>What about now, though</w:t>
      </w:r>
      <w:r w:rsidRPr="00E110A2">
        <w:rPr>
          <w:rFonts w:asciiTheme="minorHAnsi" w:hAnsiTheme="minorHAnsi"/>
        </w:rPr>
        <w:t xml:space="preserve">? </w:t>
      </w:r>
      <w:r w:rsidRPr="00E8291E">
        <w:rPr>
          <w:rFonts w:asciiTheme="minorHAnsi" w:hAnsiTheme="minorHAnsi"/>
          <w:highlight w:val="yellow"/>
          <w:u w:val="single"/>
        </w:rPr>
        <w:t>Could a bioterrorist group</w:t>
      </w:r>
      <w:r w:rsidRPr="00E110A2">
        <w:rPr>
          <w:rFonts w:asciiTheme="minorHAnsi" w:hAnsiTheme="minorHAnsi"/>
        </w:rPr>
        <w:t>—or, more likely, a secret national bioweapons program, like the one run by the Soviet Union during the Cold War—</w:t>
      </w:r>
      <w:r w:rsidRPr="00E8291E">
        <w:rPr>
          <w:rFonts w:asciiTheme="minorHAnsi" w:hAnsiTheme="minorHAnsi"/>
          <w:highlight w:val="yellow"/>
          <w:u w:val="single"/>
        </w:rPr>
        <w:t>take Ebola and modify it to be airborne or more contagious? It isn’t likely</w:t>
      </w:r>
      <w:r w:rsidRPr="00E110A2">
        <w:rPr>
          <w:rFonts w:asciiTheme="minorHAnsi" w:hAnsiTheme="minorHAnsi"/>
        </w:rPr>
        <w:t xml:space="preserve">. Why? One, because </w:t>
      </w:r>
      <w:r w:rsidRPr="00E8291E">
        <w:rPr>
          <w:rFonts w:asciiTheme="minorHAnsi" w:hAnsiTheme="minorHAnsi"/>
          <w:highlight w:val="yellow"/>
          <w:u w:val="single"/>
        </w:rPr>
        <w:t xml:space="preserve">it is really difficult—we just don’t know enough about viruses to </w:t>
      </w:r>
      <w:hyperlink r:id="rId34" w:history="1">
        <w:r w:rsidRPr="00E8291E">
          <w:rPr>
            <w:rStyle w:val="Hyperlink"/>
            <w:rFonts w:asciiTheme="minorHAnsi" w:hAnsiTheme="minorHAnsi"/>
            <w:highlight w:val="yellow"/>
            <w:u w:val="single"/>
          </w:rPr>
          <w:t>spontaneously engineer new traits</w:t>
        </w:r>
      </w:hyperlink>
      <w:r w:rsidRPr="00E110A2">
        <w:rPr>
          <w:rFonts w:asciiTheme="minorHAnsi" w:hAnsiTheme="minorHAnsi"/>
          <w:u w:val="single"/>
        </w:rPr>
        <w:t xml:space="preserve">. There is also a whole host of other nasty bugs that are already better designed to be weapons. Bugs like </w:t>
      </w:r>
      <w:hyperlink r:id="rId35" w:history="1">
        <w:r w:rsidRPr="00E110A2">
          <w:rPr>
            <w:rStyle w:val="Hyperlink"/>
            <w:rFonts w:asciiTheme="minorHAnsi" w:hAnsiTheme="minorHAnsi"/>
            <w:u w:val="single"/>
          </w:rPr>
          <w:t>smallpox</w:t>
        </w:r>
      </w:hyperlink>
      <w:r w:rsidRPr="00E110A2">
        <w:rPr>
          <w:rFonts w:asciiTheme="minorHAnsi" w:hAnsiTheme="minorHAnsi"/>
          <w:u w:val="single"/>
        </w:rPr>
        <w:t>. If terrorists are going to go to all the trouble of engineering a bioweapon, they are likely to pick a much, much better starting point than Ebola.</w:t>
      </w:r>
      <w:r w:rsidRPr="007957D2">
        <w:rPr>
          <w:rFonts w:asciiTheme="minorHAnsi" w:hAnsiTheme="minorHAnsi"/>
          <w:sz w:val="12"/>
          <w:u w:val="single"/>
        </w:rPr>
        <w:t xml:space="preserve">¶ </w:t>
      </w:r>
      <w:r w:rsidRPr="00E110A2">
        <w:rPr>
          <w:rFonts w:asciiTheme="minorHAnsi" w:hAnsiTheme="minorHAnsi"/>
        </w:rPr>
        <w:t xml:space="preserve">Finally, </w:t>
      </w:r>
      <w:r w:rsidRPr="00E110A2">
        <w:rPr>
          <w:rFonts w:asciiTheme="minorHAnsi" w:hAnsiTheme="minorHAnsi"/>
          <w:u w:val="single"/>
        </w:rPr>
        <w:t xml:space="preserve">even if one of these unlikely scenarios came to pass, what enemy is going to be able to </w:t>
      </w:r>
      <w:r w:rsidRPr="00E110A2">
        <w:rPr>
          <w:rStyle w:val="Emphasis"/>
          <w:rFonts w:asciiTheme="minorHAnsi" w:hAnsiTheme="minorHAnsi"/>
          <w:b w:val="0"/>
          <w:sz w:val="24"/>
        </w:rPr>
        <w:t>claim</w:t>
      </w:r>
      <w:r w:rsidRPr="00E110A2">
        <w:rPr>
          <w:rFonts w:asciiTheme="minorHAnsi" w:hAnsiTheme="minorHAnsi"/>
          <w:u w:val="single"/>
        </w:rPr>
        <w:t xml:space="preserve"> to have weaponized Ebola and have anyone believe them? ISIS and other militant groups rely on carefully managed reputations to achieve their goals. Executions and explosions work for terrorists because there is something to be gained in doing so: fear, and credit for causing fear. There’s nothing to be gained in using a disease like Ebola during an outbreak because it is difficult prove it was deliberate, and thus you </w:t>
      </w:r>
      <w:r w:rsidRPr="00E110A2">
        <w:rPr>
          <w:rFonts w:asciiTheme="minorHAnsi" w:hAnsiTheme="minorHAnsi"/>
          <w:u w:val="single"/>
        </w:rPr>
        <w:lastRenderedPageBreak/>
        <w:t>can’t brag about it.</w:t>
      </w:r>
      <w:r w:rsidRPr="007957D2">
        <w:rPr>
          <w:rFonts w:asciiTheme="minorHAnsi" w:hAnsiTheme="minorHAnsi"/>
          <w:sz w:val="12"/>
        </w:rPr>
        <w:t xml:space="preserve">¶ </w:t>
      </w:r>
      <w:r w:rsidRPr="007E54EE">
        <w:rPr>
          <w:rFonts w:asciiTheme="minorHAnsi" w:hAnsiTheme="minorHAnsi"/>
          <w:sz w:val="18"/>
        </w:rPr>
        <w:t>The fear that an emerging infectious disease could in fact be a weapon is not new. In 1918, Lt. Col. Philip S. Doane voiced a suspicion that the pandemic “</w:t>
      </w:r>
      <w:hyperlink r:id="rId36" w:history="1">
        <w:r w:rsidRPr="007E54EE">
          <w:rPr>
            <w:rStyle w:val="Hyperlink"/>
            <w:rFonts w:asciiTheme="minorHAnsi" w:hAnsiTheme="minorHAnsi"/>
            <w:sz w:val="18"/>
          </w:rPr>
          <w:t>Spanish flu</w:t>
        </w:r>
      </w:hyperlink>
      <w:r w:rsidRPr="007E54EE">
        <w:rPr>
          <w:rFonts w:asciiTheme="minorHAnsi" w:hAnsiTheme="minorHAnsi"/>
          <w:sz w:val="18"/>
        </w:rPr>
        <w:t xml:space="preserve">” strain was in fact a germ weapon wielded by German forces. More recently, an Australian professor of epidemiology argued that </w:t>
      </w:r>
      <w:hyperlink r:id="rId37" w:history="1">
        <w:r w:rsidRPr="007E54EE">
          <w:rPr>
            <w:rStyle w:val="Hyperlink"/>
            <w:rFonts w:asciiTheme="minorHAnsi" w:hAnsiTheme="minorHAnsi"/>
            <w:sz w:val="18"/>
          </w:rPr>
          <w:t>Middle Eastern respiratory syndrome could be a bioterror agent</w:t>
        </w:r>
      </w:hyperlink>
      <w:r w:rsidRPr="007E54EE">
        <w:rPr>
          <w:rFonts w:asciiTheme="minorHAnsi" w:hAnsiTheme="minorHAnsi"/>
          <w:sz w:val="18"/>
        </w:rPr>
        <w:t>. People love to craft theories that provide malevolent agency to disease outbreaks. Yet while bioterrorism is possible—advances in technology are making that easier—for now, nature is almost always the culprit.</w:t>
      </w:r>
      <w:r w:rsidRPr="007E54EE">
        <w:rPr>
          <w:rFonts w:asciiTheme="minorHAnsi" w:hAnsiTheme="minorHAnsi"/>
          <w:sz w:val="8"/>
        </w:rPr>
        <w:t>¶</w:t>
      </w:r>
      <w:r w:rsidRPr="007957D2">
        <w:rPr>
          <w:rFonts w:asciiTheme="minorHAnsi" w:hAnsiTheme="minorHAnsi"/>
          <w:sz w:val="12"/>
        </w:rPr>
        <w:t xml:space="preserve"> </w:t>
      </w:r>
      <w:r w:rsidRPr="00E8291E">
        <w:rPr>
          <w:rFonts w:asciiTheme="minorHAnsi" w:hAnsiTheme="minorHAnsi"/>
          <w:highlight w:val="yellow"/>
          <w:u w:val="single"/>
        </w:rPr>
        <w:t xml:space="preserve">Ebola isn’t a weapon; it’s the collision </w:t>
      </w:r>
      <w:hyperlink r:id="rId38" w:anchor="close" w:history="1">
        <w:r w:rsidRPr="00E8291E">
          <w:rPr>
            <w:rStyle w:val="Hyperlink"/>
            <w:rFonts w:asciiTheme="minorHAnsi" w:hAnsiTheme="minorHAnsi"/>
            <w:highlight w:val="yellow"/>
            <w:u w:val="single"/>
          </w:rPr>
          <w:t>between humans and their environment</w:t>
        </w:r>
      </w:hyperlink>
      <w:r w:rsidRPr="00E110A2">
        <w:rPr>
          <w:rFonts w:asciiTheme="minorHAnsi" w:hAnsiTheme="minorHAnsi"/>
        </w:rPr>
        <w:t xml:space="preserve">. </w:t>
      </w:r>
      <w:r w:rsidRPr="007E54EE">
        <w:rPr>
          <w:rFonts w:asciiTheme="minorHAnsi" w:hAnsiTheme="minorHAnsi"/>
          <w:sz w:val="18"/>
        </w:rPr>
        <w:t>It’s about the failure of public health in Guinea, Liberia, and Sierra Leone. And it’s a failure, on our parts, to act and assist the people of these countries. That’s a failure of trust.</w:t>
      </w:r>
      <w:r w:rsidRPr="007E54EE">
        <w:rPr>
          <w:rFonts w:asciiTheme="minorHAnsi" w:hAnsiTheme="minorHAnsi"/>
          <w:sz w:val="8"/>
        </w:rPr>
        <w:t xml:space="preserve">¶ </w:t>
      </w:r>
      <w:r w:rsidRPr="007E54EE">
        <w:rPr>
          <w:rFonts w:asciiTheme="minorHAnsi" w:hAnsiTheme="minorHAnsi"/>
          <w:sz w:val="18"/>
        </w:rPr>
        <w:t xml:space="preserve">In developed countries, the biggest threat is not the terrorist, but fear. That fear is causing lawmakers to campaign for stepping up screening, even though it is unlikely to work—it is too hard to track people in air travel, and it isn’t </w:t>
      </w:r>
      <w:hyperlink r:id="rId39" w:history="1">
        <w:r w:rsidRPr="007E54EE">
          <w:rPr>
            <w:rStyle w:val="Hyperlink"/>
            <w:rFonts w:asciiTheme="minorHAnsi" w:hAnsiTheme="minorHAnsi"/>
            <w:sz w:val="18"/>
          </w:rPr>
          <w:t>effective at detecting cases</w:t>
        </w:r>
      </w:hyperlink>
      <w:r w:rsidRPr="007E54EE">
        <w:rPr>
          <w:rFonts w:asciiTheme="minorHAnsi" w:hAnsiTheme="minorHAnsi"/>
          <w:sz w:val="18"/>
        </w:rPr>
        <w:t xml:space="preserve">. That fear is causing politicians to </w:t>
      </w:r>
      <w:hyperlink r:id="rId40" w:history="1">
        <w:r w:rsidRPr="007E54EE">
          <w:rPr>
            <w:rStyle w:val="Hyperlink"/>
            <w:rFonts w:asciiTheme="minorHAnsi" w:hAnsiTheme="minorHAnsi"/>
            <w:sz w:val="18"/>
          </w:rPr>
          <w:t>claim</w:t>
        </w:r>
      </w:hyperlink>
      <w:r w:rsidRPr="007E54EE">
        <w:rPr>
          <w:rFonts w:asciiTheme="minorHAnsi" w:hAnsiTheme="minorHAnsi"/>
          <w:sz w:val="18"/>
        </w:rPr>
        <w:t xml:space="preserve"> that we should seal the border to Mexico, or ban all flights out of West Africa.</w:t>
      </w:r>
      <w:r w:rsidRPr="007E54EE">
        <w:rPr>
          <w:rFonts w:asciiTheme="minorHAnsi" w:hAnsiTheme="minorHAnsi"/>
          <w:sz w:val="8"/>
        </w:rPr>
        <w:t xml:space="preserve">¶ </w:t>
      </w:r>
      <w:r w:rsidRPr="007E54EE">
        <w:rPr>
          <w:rFonts w:asciiTheme="minorHAnsi" w:hAnsiTheme="minorHAnsi"/>
          <w:sz w:val="18"/>
        </w:rPr>
        <w:t>That fear is a powerful weapon that can be used against us. Terror leading us to make bad decisions is much more effective against rich, developed nations than Ebola could be. If we want to beat the latter, we have to beat the former.</w:t>
      </w:r>
      <w:r w:rsidRPr="007E54EE">
        <w:rPr>
          <w:rFonts w:asciiTheme="minorHAnsi" w:hAnsiTheme="minorHAnsi"/>
          <w:sz w:val="8"/>
        </w:rPr>
        <w:t xml:space="preserve">¶ </w:t>
      </w:r>
      <w:r w:rsidRPr="007E54EE">
        <w:rPr>
          <w:rFonts w:asciiTheme="minorHAnsi" w:hAnsiTheme="minorHAnsi"/>
          <w:sz w:val="18"/>
        </w:rPr>
        <w:t>To beat Ebola, we have to worry less about terrorists, and more about helping others.</w:t>
      </w:r>
    </w:p>
    <w:p w:rsidR="00D2099C" w:rsidRDefault="00D2099C" w:rsidP="00D2099C">
      <w:pPr>
        <w:pStyle w:val="Heading2"/>
      </w:pPr>
      <w:r>
        <w:lastRenderedPageBreak/>
        <w:t>US not key</w:t>
      </w:r>
    </w:p>
    <w:p w:rsidR="00D2099C" w:rsidRDefault="00D2099C" w:rsidP="00D2099C">
      <w:pPr>
        <w:pStyle w:val="Heading4"/>
        <w:rPr>
          <w:rFonts w:cs="Times New Roman"/>
        </w:rPr>
      </w:pPr>
      <w:r w:rsidRPr="00463895">
        <w:rPr>
          <w:rFonts w:cs="Times New Roman"/>
        </w:rPr>
        <w:t>US not key to stopping Al Qaeda – other countries are better at capturing key leaders, Lebanon for example.</w:t>
      </w:r>
    </w:p>
    <w:p w:rsidR="00D2099C" w:rsidRDefault="00D2099C" w:rsidP="00D2099C"/>
    <w:p w:rsidR="00D2099C" w:rsidRDefault="00D2099C" w:rsidP="00D2099C">
      <w:pPr>
        <w:rPr>
          <w:rStyle w:val="StyleStyleBold12pt"/>
        </w:rPr>
      </w:pPr>
      <w:r>
        <w:rPr>
          <w:rStyle w:val="StyleStyleBold12pt"/>
        </w:rPr>
        <w:t>Karouny, 14</w:t>
      </w:r>
    </w:p>
    <w:p w:rsidR="00D2099C" w:rsidRPr="00463895" w:rsidRDefault="00D2099C" w:rsidP="00D2099C">
      <w:pPr>
        <w:rPr>
          <w:sz w:val="20"/>
        </w:rPr>
      </w:pPr>
      <w:r w:rsidRPr="00463895">
        <w:rPr>
          <w:sz w:val="20"/>
        </w:rPr>
        <w:t>(Miriam, Lebanese army seizes top al Qaeda-linked militant, 12 Feb. 2014, Reuters, http://www.reuters.com/article/2014/02/12/us-lebanon-qaeda-idUSBREA1B13520140212)</w:t>
      </w:r>
    </w:p>
    <w:p w:rsidR="00D2099C" w:rsidRDefault="00D2099C" w:rsidP="00D2099C">
      <w:pPr>
        <w:rPr>
          <w:rStyle w:val="StyleBoldUnderline"/>
          <w:b/>
        </w:rPr>
      </w:pPr>
      <w:r w:rsidRPr="00463895">
        <w:t xml:space="preserve">(Reuters) </w:t>
      </w:r>
      <w:r w:rsidRPr="00463895">
        <w:rPr>
          <w:rStyle w:val="StyleBoldUnderline"/>
        </w:rPr>
        <w:t>- Lebanon's army on Wednesday arrested a senior al Qaeda-linked militant described by officials as a "mastermind of car bombs" hitting Shi'ite areas in recent months, triggering a major security sweep in the country.¶ Security sources said the arrest of Naim Abbas, who confessed to his organizational role, helped uncover two booby-trapped cars, two weapons depots and led to the arrest of several jihadi-linked people.¶ They added his arrest would also help uncover more radical jihadi cells</w:t>
      </w:r>
      <w:r w:rsidRPr="00463895">
        <w:t xml:space="preserve"> </w:t>
      </w:r>
      <w:r w:rsidRPr="00463895">
        <w:rPr>
          <w:sz w:val="18"/>
        </w:rPr>
        <w:t>that have been targeting army posts and Shi'ite areas under the control of the Lebanese Shi'ite Hezbollah group.</w:t>
      </w:r>
      <w:r w:rsidRPr="00463895">
        <w:rPr>
          <w:sz w:val="8"/>
        </w:rPr>
        <w:t xml:space="preserve">¶ </w:t>
      </w:r>
      <w:r w:rsidRPr="00463895">
        <w:rPr>
          <w:sz w:val="18"/>
        </w:rPr>
        <w:t>The surge in violence in Lebanon is linked to the three-year conflict in neighboring Syria, with sectarian tensions between Sunni and Shi'ite Muslims rising on both sides of the border.</w:t>
      </w:r>
      <w:r w:rsidRPr="00463895">
        <w:rPr>
          <w:sz w:val="8"/>
        </w:rPr>
        <w:t xml:space="preserve">¶ </w:t>
      </w:r>
      <w:r w:rsidRPr="00463895">
        <w:rPr>
          <w:sz w:val="18"/>
        </w:rPr>
        <w:t>The security sources said Abbas played a role in four recent car bomb attacks in southern Beirut and two more in the mostly Shi'ite town of Hermel in eastern Lebanon, all Hezbollah strongholds. Scores of civilians were killed in the attacks.</w:t>
      </w:r>
      <w:r w:rsidRPr="00463895">
        <w:rPr>
          <w:sz w:val="8"/>
        </w:rPr>
        <w:t xml:space="preserve">¶ </w:t>
      </w:r>
      <w:r w:rsidRPr="00463895">
        <w:rPr>
          <w:rStyle w:val="StyleBoldUnderline"/>
        </w:rPr>
        <w:t>Abbas's capture is the second major one after another al Qaeda-linked leader, Majid al-Majid, was seized in December</w:t>
      </w:r>
      <w:r w:rsidRPr="00463895">
        <w:t xml:space="preserve">. </w:t>
      </w:r>
      <w:r w:rsidRPr="00463895">
        <w:rPr>
          <w:sz w:val="18"/>
        </w:rPr>
        <w:t>He died in custody due to kidney failure.</w:t>
      </w:r>
      <w:r w:rsidRPr="00463895">
        <w:rPr>
          <w:sz w:val="8"/>
        </w:rPr>
        <w:t xml:space="preserve">¶ </w:t>
      </w:r>
      <w:r w:rsidRPr="00463895">
        <w:rPr>
          <w:sz w:val="18"/>
        </w:rPr>
        <w:t>"He (Abbas) drove the suicide bombers to the southern suburbs</w:t>
      </w:r>
      <w:r w:rsidRPr="00463895">
        <w:rPr>
          <w:rStyle w:val="StyleBoldUnderline"/>
        </w:rPr>
        <w:t>. He is the mastermind of car bombs, he is as important as Majid al-Majid," another source said.¶ Hours after Abbas's arrest, security forces found a car loaded with 100 kg of explosives in the Corniche al-Mazraa district of central Beirut and another one with explosives near the town of Arsal, on the frontier with Syria.</w:t>
      </w:r>
    </w:p>
    <w:p w:rsidR="00D2099C" w:rsidRPr="00D2099C" w:rsidRDefault="00D2099C" w:rsidP="00D2099C"/>
    <w:p w:rsidR="007E54EE" w:rsidRPr="007E54EE" w:rsidRDefault="007E54EE" w:rsidP="007E54EE"/>
    <w:p w:rsidR="003F70D4" w:rsidRPr="003F70D4" w:rsidRDefault="003F70D4" w:rsidP="003F70D4"/>
    <w:p w:rsidR="00360373" w:rsidRDefault="00360373" w:rsidP="00360373"/>
    <w:p w:rsidR="00F96531" w:rsidRPr="00360373" w:rsidRDefault="00F96531" w:rsidP="00360373"/>
    <w:sectPr w:rsidR="00F96531" w:rsidRPr="003603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2814" w:rsidRDefault="00442814" w:rsidP="005F5576">
      <w:r>
        <w:separator/>
      </w:r>
    </w:p>
  </w:endnote>
  <w:endnote w:type="continuationSeparator" w:id="0">
    <w:p w:rsidR="00442814" w:rsidRDefault="0044281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2814" w:rsidRDefault="00442814" w:rsidP="005F5576">
      <w:r>
        <w:separator/>
      </w:r>
    </w:p>
  </w:footnote>
  <w:footnote w:type="continuationSeparator" w:id="0">
    <w:p w:rsidR="00442814" w:rsidRDefault="0044281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37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57D3"/>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0373"/>
    <w:rsid w:val="00376C22"/>
    <w:rsid w:val="00383E0A"/>
    <w:rsid w:val="0038406B"/>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70D4"/>
    <w:rsid w:val="00403971"/>
    <w:rsid w:val="00407386"/>
    <w:rsid w:val="004138EF"/>
    <w:rsid w:val="004319DE"/>
    <w:rsid w:val="00435232"/>
    <w:rsid w:val="004400EA"/>
    <w:rsid w:val="00442814"/>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6F3"/>
    <w:rsid w:val="00537EF5"/>
    <w:rsid w:val="005420CC"/>
    <w:rsid w:val="005434D0"/>
    <w:rsid w:val="0054437C"/>
    <w:rsid w:val="00546D61"/>
    <w:rsid w:val="005579BF"/>
    <w:rsid w:val="00560C3E"/>
    <w:rsid w:val="00563468"/>
    <w:rsid w:val="00564EC2"/>
    <w:rsid w:val="00565EAE"/>
    <w:rsid w:val="00573677"/>
    <w:rsid w:val="00575F7D"/>
    <w:rsid w:val="00577A30"/>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0C9E"/>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E54EE"/>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1F4B"/>
    <w:rsid w:val="00B45786"/>
    <w:rsid w:val="00B52C5B"/>
    <w:rsid w:val="00B564DB"/>
    <w:rsid w:val="00B768B6"/>
    <w:rsid w:val="00B80E55"/>
    <w:rsid w:val="00B816A3"/>
    <w:rsid w:val="00B853EA"/>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48BC"/>
    <w:rsid w:val="00C84988"/>
    <w:rsid w:val="00CA4AF6"/>
    <w:rsid w:val="00CA59CA"/>
    <w:rsid w:val="00CA776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99C"/>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DE00FD"/>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4398"/>
    <w:rsid w:val="00F47773"/>
    <w:rsid w:val="00F5019D"/>
    <w:rsid w:val="00F56308"/>
    <w:rsid w:val="00F634D6"/>
    <w:rsid w:val="00F64385"/>
    <w:rsid w:val="00F6473F"/>
    <w:rsid w:val="00F76366"/>
    <w:rsid w:val="00F805C0"/>
    <w:rsid w:val="00F96531"/>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s,No Spacing1,Debate Text,No Spacing11,Read stuff,No Spacing2,No Spacing11111,No Spacing111111,Ch,no read,No Spacing211,No Spacing12,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Style,apple-style-span + 6 pt,Bold,Kern at 16 pt,Intense Emphasis1,Intense Emphasis2,Underline Char,Title Char,HHeading 3 + 12 pt,Cards + Font: 12 pt Char,Bold Cite Char,Citation Char Char Char,ci,c,Bo,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s Char,No Spacing1 Char,Debate Text Char,No Spacing11 Char,Read stuff Char,Ch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3F70D4"/>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D2099C"/>
    <w:pPr>
      <w:ind w:left="288" w:right="288"/>
    </w:pPr>
    <w:rPr>
      <w:rFonts w:asciiTheme="minorHAnsi" w:hAnsiTheme="minorHAnsi" w:cstheme="minorBidi"/>
      <w:bCs/>
      <w:u w:val="single"/>
    </w:rPr>
  </w:style>
  <w:style w:type="paragraph" w:styleId="DocumentMap">
    <w:name w:val="Document Map"/>
    <w:basedOn w:val="Normal"/>
    <w:link w:val="DocumentMapChar"/>
    <w:uiPriority w:val="99"/>
    <w:semiHidden/>
    <w:unhideWhenUsed/>
    <w:rsid w:val="00C748B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748B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s,No Spacing1,Debate Text,No Spacing11,Read stuff,No Spacing2,No Spacing11111,No Spacing111111,Ch,no read,No Spacing211,No Spacing12,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Style,apple-style-span + 6 pt,Bold,Kern at 16 pt,Intense Emphasis1,Intense Emphasis2,Underline Char,Title Char,HHeading 3 + 12 pt,Cards + Font: 12 pt Char,Bold Cite Char,Citation Char Char Char,ci,c,Bo,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s Char,No Spacing1 Char,Debate Text Char,No Spacing11 Char,Read stuff Char,Ch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3F70D4"/>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D2099C"/>
    <w:pPr>
      <w:ind w:left="288" w:right="288"/>
    </w:pPr>
    <w:rPr>
      <w:rFonts w:asciiTheme="minorHAnsi" w:hAnsiTheme="minorHAnsi" w:cstheme="minorBidi"/>
      <w:bCs/>
      <w:u w:val="single"/>
    </w:rPr>
  </w:style>
  <w:style w:type="paragraph" w:styleId="DocumentMap">
    <w:name w:val="Document Map"/>
    <w:basedOn w:val="Normal"/>
    <w:link w:val="DocumentMapChar"/>
    <w:uiPriority w:val="99"/>
    <w:semiHidden/>
    <w:unhideWhenUsed/>
    <w:rsid w:val="00C748B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748B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realclearpolitics.com/video/2015/01/16/obama_violent_extremism_has_metastasized_but_i_do_not_consider_it_an_existential_threat.html" TargetMode="External"/><Relationship Id="rId21" Type="http://schemas.openxmlformats.org/officeDocument/2006/relationships/hyperlink" Target="http://www.foreignaffairs.com/articles/66186/john-mueller-and-mark-g-stewart/hardly-existential" TargetMode="External"/><Relationship Id="rId22" Type="http://schemas.openxmlformats.org/officeDocument/2006/relationships/hyperlink" Target="http://www.theatlantic.com/national/archive/2013/04/the-boston-marathon-bombing-keep-calm-and-carry-on/275014/" TargetMode="External"/><Relationship Id="rId23" Type="http://schemas.openxmlformats.org/officeDocument/2006/relationships/hyperlink" Target="http://www.nickbostrom.com/existential/risks.html" TargetMode="External"/><Relationship Id="rId24" Type="http://schemas.openxmlformats.org/officeDocument/2006/relationships/hyperlink" Target="http://thehill.com/policy/international/219659-biden-terrorism-no-existential-threat-to-us" TargetMode="External"/><Relationship Id="rId25" Type="http://schemas.openxmlformats.org/officeDocument/2006/relationships/hyperlink" Target="http://reason.com/blog/2014/10/03/truth-or-gaffe-biden-talks-terrorism" TargetMode="External"/><Relationship Id="rId26" Type="http://schemas.openxmlformats.org/officeDocument/2006/relationships/hyperlink" Target="http://www.cnn.com/2004/ALLPOLITICS/10/10/bush.kerry.terror/" TargetMode="External"/><Relationship Id="rId27" Type="http://schemas.openxmlformats.org/officeDocument/2006/relationships/hyperlink" Target="https://www.schneier.com/blog/archives/2015/01/david_camerons_.html" TargetMode="External"/><Relationship Id="rId28" Type="http://schemas.openxmlformats.org/officeDocument/2006/relationships/hyperlink" Target="http://www.cnn.com/2013/05/20/opinion/schneier-security-politics/index.html" TargetMode="External"/><Relationship Id="rId29" Type="http://schemas.openxmlformats.org/officeDocument/2006/relationships/hyperlink" Target="http://www.forbes.com/sites/brucedorminey/2014/10/05/ebola-as-isis-bio-weap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www.foxnews.com/politics/2014/10/03/could-ebola-virus-become-bioterrorist-threat/" TargetMode="External"/><Relationship Id="rId31" Type="http://schemas.openxmlformats.org/officeDocument/2006/relationships/hyperlink" Target="http://www.washingtontimes.com/news/2014/oct/2/rev-louis-farrakhan-calls-ebola-a-race-targeting-b/" TargetMode="External"/><Relationship Id="rId32" Type="http://schemas.openxmlformats.org/officeDocument/2006/relationships/hyperlink" Target="http://www.npr.org/blogs/health/2014/10/02/352983774/no-seriously-how-contagious-is-ebola"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cdc.gov/anthrax/bioterrorism/threat.html" TargetMode="External"/><Relationship Id="rId34" Type="http://schemas.openxmlformats.org/officeDocument/2006/relationships/hyperlink" Target="http://www.virology.ws/2014/09/18/what-we-are-not-afraid-to-say-about-ebola-virus/" TargetMode="External"/><Relationship Id="rId35" Type="http://schemas.openxmlformats.org/officeDocument/2006/relationships/hyperlink" Target="http://www.usatoday.com/story/news/nation/2014/07/16/fda-update-on-vials-found-in-cold-storage-at-nih/12744543/" TargetMode="External"/><Relationship Id="rId36" Type="http://schemas.openxmlformats.org/officeDocument/2006/relationships/hyperlink" Target="http://www.slate.com/articles/health_and_science/pandemics/2012/12/spanish_flu_mystery_why_don_t_scientists_understand_the_1918_flu_even_after.html" TargetMode="External"/><Relationship Id="rId10" Type="http://schemas.openxmlformats.org/officeDocument/2006/relationships/hyperlink" Target="http://www.wnd.com/2015/01/at-least-20-sleeper-cells-ready-to-strike-europe/" TargetMode="External"/><Relationship Id="rId11" Type="http://schemas.openxmlformats.org/officeDocument/2006/relationships/hyperlink" Target="http://www.wnd.com/2015/01/next-terror-target-named/" TargetMode="External"/><Relationship Id="rId12" Type="http://schemas.openxmlformats.org/officeDocument/2006/relationships/hyperlink" Target="http://www.huffingtonpost.com/2014/09/09/isis-media-threat_n_5791594.html" TargetMode="External"/><Relationship Id="rId13" Type="http://schemas.openxmlformats.org/officeDocument/2006/relationships/hyperlink" Target="http://www.foreignpolicy.com/articles/2014/08/28/found_the_islamic_state_terror_laptop_of_doom_bubonic_plague_weapons_of_mass_destruction_exclusive" TargetMode="External"/><Relationship Id="rId14" Type="http://schemas.openxmlformats.org/officeDocument/2006/relationships/hyperlink" Target="http://www.cornellpress.cornell.edu/book/?gcoi=80140100230850" TargetMode="External"/><Relationship Id="rId15" Type="http://schemas.openxmlformats.org/officeDocument/2006/relationships/hyperlink" Target="http://online.liebertpub.com/doi/abs/10.1089/bsp.2009.0054" TargetMode="External"/><Relationship Id="rId16" Type="http://schemas.openxmlformats.org/officeDocument/2006/relationships/hyperlink" Target="https://medium.com/war-is-boring/we-have-military-research-to-thank-for-ebola-vaccines-565897c3f1bc" TargetMode="External"/><Relationship Id="rId17" Type="http://schemas.openxmlformats.org/officeDocument/2006/relationships/hyperlink" Target="http://www.bt.cdc.gov/agent/plague/consensus.pdf" TargetMode="External"/><Relationship Id="rId18" Type="http://schemas.openxmlformats.org/officeDocument/2006/relationships/hyperlink" Target="https://www.schneier.com/blog/archives/2015/02/obama_says_terr.html" TargetMode="External"/><Relationship Id="rId19" Type="http://schemas.openxmlformats.org/officeDocument/2006/relationships/hyperlink" Target="http://www.realclearpolitics.com/video/2015/02/01/obama_we_should_stop_overinflating_importance_of_terror_groups_as_if_they_are_an_existential_threat_to_us.html" TargetMode="External"/><Relationship Id="rId37" Type="http://schemas.openxmlformats.org/officeDocument/2006/relationships/hyperlink" Target="https://theconversation.com/mers-coronavirus-animal-source-or-deliberate-release-29690" TargetMode="External"/><Relationship Id="rId38" Type="http://schemas.openxmlformats.org/officeDocument/2006/relationships/hyperlink" Target="http://www.plosntds.org/article/info:doi/10.1371/journal.pntd.0003056" TargetMode="External"/><Relationship Id="rId39" Type="http://schemas.openxmlformats.org/officeDocument/2006/relationships/hyperlink" Target="http://www.wired.com/2014/10/ebola-screen-air/" TargetMode="External"/><Relationship Id="rId40" Type="http://schemas.openxmlformats.org/officeDocument/2006/relationships/hyperlink" Target="http://www.nationaljournal.com/congress/these-politicians-want-to-close-the-u-s-mexico-border-because-of-ebola-20141009"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\Users\Alexandria\AppData\Roaming\Microsoft\Templates\Debate.dotm</Template>
  <TotalTime>1</TotalTime>
  <Pages>30</Pages>
  <Words>15839</Words>
  <Characters>90288</Characters>
  <Application>Microsoft Macintosh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105916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Alexandria</dc:creator>
  <cp:keywords>Verbatim</cp:keywords>
  <dc:description>Verbatim 4.6</dc:description>
  <cp:lastModifiedBy>Talya Slaw</cp:lastModifiedBy>
  <cp:revision>2</cp:revision>
  <dcterms:created xsi:type="dcterms:W3CDTF">2015-07-05T19:07:00Z</dcterms:created>
  <dcterms:modified xsi:type="dcterms:W3CDTF">2015-07-05T19:07:00Z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