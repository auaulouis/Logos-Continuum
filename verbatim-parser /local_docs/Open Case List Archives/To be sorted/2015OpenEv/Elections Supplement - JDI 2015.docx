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09A9" w:rsidRPr="00B32965" w:rsidRDefault="00B32965" w:rsidP="00B32965">
      <w:pPr>
        <w:pStyle w:val="Heading1"/>
      </w:pPr>
      <w:r>
        <w:t>NEG</w:t>
      </w:r>
    </w:p>
    <w:p w:rsidR="00B32965" w:rsidRDefault="00B32965" w:rsidP="00B32965">
      <w:pPr>
        <w:pStyle w:val="Heading2"/>
      </w:pPr>
      <w:r>
        <w:lastRenderedPageBreak/>
        <w:t>Uniqueness</w:t>
      </w:r>
    </w:p>
    <w:p w:rsidR="00B32965" w:rsidRDefault="00B32965" w:rsidP="00B32965">
      <w:pPr>
        <w:pStyle w:val="Heading3"/>
      </w:pPr>
      <w:r>
        <w:lastRenderedPageBreak/>
        <w:t>Silver</w:t>
      </w:r>
    </w:p>
    <w:p w:rsidR="00B32965" w:rsidRDefault="00B32965" w:rsidP="00B32965">
      <w:pPr>
        <w:pStyle w:val="Heading4"/>
      </w:pPr>
      <w:r w:rsidRPr="00E1785E">
        <w:t>Silver says the race will be close, but Hillary is ahead. Prefer our evidence because it</w:t>
      </w:r>
      <w:r>
        <w:t>’</w:t>
      </w:r>
      <w:r w:rsidRPr="00E1785E">
        <w:t>s from the most qualified source</w:t>
      </w:r>
    </w:p>
    <w:p w:rsidR="00B32965" w:rsidRPr="00E1785E" w:rsidRDefault="00B32965" w:rsidP="00B32965">
      <w:pPr>
        <w:rPr>
          <w:rStyle w:val="StyleStyleBold12pt"/>
        </w:rPr>
      </w:pPr>
      <w:r w:rsidRPr="00E1785E">
        <w:rPr>
          <w:rStyle w:val="StyleStyleBold12pt"/>
        </w:rPr>
        <w:t>Silver 5/12</w:t>
      </w:r>
    </w:p>
    <w:p w:rsidR="00B32965" w:rsidRPr="00E1785E" w:rsidRDefault="00B32965" w:rsidP="00B32965">
      <w:hyperlink r:id="rId10" w:history="1">
        <w:r w:rsidRPr="00E1785E">
          <w:rPr>
            <w:rStyle w:val="Hyperlink"/>
          </w:rPr>
          <w:t>2016</w:t>
        </w:r>
      </w:hyperlink>
      <w:r w:rsidRPr="00E1785E">
        <w:t xml:space="preserve"> 1:32 PM</w:t>
      </w:r>
      <w:r>
        <w:t xml:space="preserve"> </w:t>
      </w:r>
      <w:r w:rsidRPr="00E1785E">
        <w:t>MAY 12, 2015</w:t>
      </w:r>
      <w:r w:rsidRPr="00E1785E">
        <w:rPr>
          <w:sz w:val="12"/>
        </w:rPr>
        <w:t xml:space="preserve">¶ </w:t>
      </w:r>
      <w:hyperlink r:id="rId11" w:history="1">
        <w:r w:rsidRPr="00E1785E">
          <w:rPr>
            <w:rStyle w:val="Hyperlink"/>
          </w:rPr>
          <w:t>There Is No ‘Blue Wall’</w:t>
        </w:r>
      </w:hyperlink>
      <w:r w:rsidRPr="00E1785E">
        <w:rPr>
          <w:sz w:val="12"/>
        </w:rPr>
        <w:t xml:space="preserve">¶ </w:t>
      </w:r>
      <w:r w:rsidRPr="00E1785E">
        <w:t>By</w:t>
      </w:r>
      <w:r>
        <w:t xml:space="preserve"> </w:t>
      </w:r>
      <w:hyperlink r:id="rId12" w:tooltip="Posts by Nate Silver" w:history="1">
        <w:r w:rsidRPr="00E1785E">
          <w:rPr>
            <w:rStyle w:val="Hyperlink"/>
          </w:rPr>
          <w:t>NATE SILVER</w:t>
        </w:r>
      </w:hyperlink>
      <w:r>
        <w:t xml:space="preserve"> </w:t>
      </w:r>
      <w:r w:rsidRPr="00E1785E">
        <w:t>http://fivethirtyeight.com/features/there-is-no-blue-wall/</w:t>
      </w:r>
    </w:p>
    <w:p w:rsidR="00B32965" w:rsidRPr="00FC5F44" w:rsidRDefault="00B32965" w:rsidP="00B32965">
      <w:pPr>
        <w:rPr>
          <w:sz w:val="16"/>
        </w:rPr>
      </w:pPr>
      <w:r w:rsidRPr="00FC5F44">
        <w:rPr>
          <w:sz w:val="16"/>
        </w:rPr>
        <w:t xml:space="preserve">So </w:t>
      </w:r>
      <w:r w:rsidRPr="00FC5F44">
        <w:rPr>
          <w:rStyle w:val="StyleBoldUnderline"/>
          <w:highlight w:val="yellow"/>
        </w:rPr>
        <w:t>when commentators talk</w:t>
      </w:r>
      <w:r w:rsidRPr="00FC5F44">
        <w:rPr>
          <w:rStyle w:val="StyleBoldUnderline"/>
        </w:rPr>
        <w:t xml:space="preserve"> about </w:t>
      </w:r>
      <w:r w:rsidRPr="00FC5F44">
        <w:rPr>
          <w:rStyle w:val="StyleBoldUnderline"/>
          <w:highlight w:val="yellow"/>
        </w:rPr>
        <w:t>the</w:t>
      </w:r>
      <w:r w:rsidRPr="00FC5F44">
        <w:rPr>
          <w:rStyle w:val="StyleBoldUnderline"/>
        </w:rPr>
        <w:t xml:space="preserve"> Democrats’ “</w:t>
      </w:r>
      <w:r w:rsidRPr="00FC5F44">
        <w:rPr>
          <w:rStyle w:val="StyleBoldUnderline"/>
          <w:highlight w:val="yellow"/>
        </w:rPr>
        <w:t>blue wall</w:t>
      </w:r>
      <w:r w:rsidRPr="00FC5F44">
        <w:rPr>
          <w:rStyle w:val="StyleBoldUnderline"/>
        </w:rPr>
        <w:t xml:space="preserve">,” </w:t>
      </w:r>
      <w:r w:rsidRPr="00FC5F44">
        <w:rPr>
          <w:rStyle w:val="StyleBoldUnderline"/>
          <w:highlight w:val="yellow"/>
        </w:rPr>
        <w:t>all they’re really pointing out is that Democrats have had a pretty good run in</w:t>
      </w:r>
      <w:r w:rsidRPr="00FC5F44">
        <w:rPr>
          <w:rStyle w:val="StyleBoldUnderline"/>
        </w:rPr>
        <w:t xml:space="preserve"> presidential </w:t>
      </w:r>
      <w:r w:rsidRPr="00FC5F44">
        <w:rPr>
          <w:rStyle w:val="StyleBoldUnderline"/>
          <w:highlight w:val="yellow"/>
        </w:rPr>
        <w:t>elections lately</w:t>
      </w:r>
      <w:r w:rsidRPr="00FC5F44">
        <w:rPr>
          <w:rStyle w:val="StyleBoldUnderline"/>
        </w:rPr>
        <w:t>.</w:t>
      </w:r>
      <w:r w:rsidRPr="00FC5F44">
        <w:rPr>
          <w:sz w:val="16"/>
        </w:rPr>
        <w:t xml:space="preserve"> And they have, if you </w:t>
      </w:r>
      <w:hyperlink r:id="rId13" w:history="1">
        <w:r w:rsidRPr="00FC5F44">
          <w:rPr>
            <w:rStyle w:val="Hyperlink"/>
            <w:sz w:val="16"/>
          </w:rPr>
          <w:t>conveniently</w:t>
        </w:r>
      </w:hyperlink>
      <w:r w:rsidRPr="00FC5F44">
        <w:rPr>
          <w:sz w:val="16"/>
        </w:rPr>
        <w:t xml:space="preserve"> draw the line at 1992 (it doesn’t sound so impressive to instead say Democrats have won five of the 12 elections since 1968). During that time, Democrats have won four elections pretty clearly, lost one narrowly and essentially tied the sixth. This has been evident from the popular vote, however. The one time the Electoral College really mattered — that was 2000, of course — it hurt the Democrats.</w:t>
      </w:r>
      <w:r w:rsidRPr="00FC5F44">
        <w:rPr>
          <w:sz w:val="12"/>
        </w:rPr>
        <w:t>¶</w:t>
      </w:r>
      <w:r w:rsidRPr="00FC5F44">
        <w:rPr>
          <w:sz w:val="16"/>
        </w:rPr>
        <w:t xml:space="preserve"> </w:t>
      </w:r>
      <w:r w:rsidRPr="00FC5F44">
        <w:rPr>
          <w:rStyle w:val="StyleBoldUnderline"/>
        </w:rPr>
        <w:t>Republicans, in all likelihood, would have won by similar Electoral College margins if they’d done as well as the Democrats in the popular vote</w:t>
      </w:r>
      <w:r w:rsidRPr="00FC5F44">
        <w:rPr>
          <w:sz w:val="16"/>
        </w:rPr>
        <w:t>, casting all sorts of cracks in the blue wall. Suppose, for instance, that Romney, rather than Obama, had won the 2012 election by 3.9 percentage points. What would the map have looked like</w:t>
      </w:r>
      <w:proofErr w:type="gramStart"/>
      <w:r w:rsidRPr="00FC5F44">
        <w:rPr>
          <w:sz w:val="16"/>
        </w:rPr>
        <w:t>?</w:t>
      </w:r>
      <w:r w:rsidRPr="00FC5F44">
        <w:rPr>
          <w:sz w:val="12"/>
        </w:rPr>
        <w:t>¶</w:t>
      </w:r>
      <w:proofErr w:type="gramEnd"/>
      <w:r w:rsidRPr="00FC5F44">
        <w:rPr>
          <w:sz w:val="16"/>
        </w:rPr>
        <w:t xml:space="preserve"> It would have looked pretty red. A 3.9-point Romney victory represents a 7.8-point swing from the actual result. So if the swing were distributed uniformly, Obama would have lost every state that he won by 7.8 percentage points or less. That means he’d have lost three “blue wall” states — Minnesota, Pennsylvania and Wisconsin — along with Colorado, Florida, Iowa, Nevada, New Hampshire, Ohio and Virginia.</w:t>
      </w:r>
      <w:r w:rsidRPr="00FC5F44">
        <w:rPr>
          <w:sz w:val="12"/>
        </w:rPr>
        <w:t>¶</w:t>
      </w:r>
      <w:r w:rsidRPr="00FC5F44">
        <w:rPr>
          <w:sz w:val="16"/>
        </w:rPr>
        <w:t xml:space="preserve"> An alternative technique is to assume that some states are more “elastic” than others, meaning that they contain more swing voters and are more responsive to national trends. Based on our </w:t>
      </w:r>
      <w:hyperlink r:id="rId14" w:history="1">
        <w:r w:rsidRPr="00FC5F44">
          <w:rPr>
            <w:rStyle w:val="Hyperlink"/>
            <w:sz w:val="16"/>
          </w:rPr>
          <w:t>previous calculations</w:t>
        </w:r>
      </w:hyperlink>
      <w:r w:rsidRPr="00FC5F44">
        <w:rPr>
          <w:sz w:val="16"/>
        </w:rPr>
        <w:t>, for instance, New Hampshire is relatively elastic — its vote swings a lot — whereas Georgia (where there are a lot of black voters and a lot of conservative whites and not many voters in between) is less so.</w:t>
      </w:r>
      <w:r w:rsidRPr="00FC5F44">
        <w:rPr>
          <w:sz w:val="12"/>
        </w:rPr>
        <w:t>¶</w:t>
      </w:r>
      <w:r w:rsidRPr="00FC5F44">
        <w:rPr>
          <w:sz w:val="16"/>
        </w:rPr>
        <w:t xml:space="preserve"> But running the calculation that way changes the outcome of just one electoral vote. Romney would have narrowly won the rural, 2nd Congressional District of Maine, which like Nebraska awards one electoral vote to the winner of each congressional district, in addition to his other spoils. That would have put Romney on 332 electoral votes — exactly the total that Obama finished with, as it happens.</w:t>
      </w:r>
      <w:r w:rsidRPr="00FC5F44">
        <w:rPr>
          <w:sz w:val="12"/>
        </w:rPr>
        <w:t>¶</w:t>
      </w:r>
      <w:r w:rsidRPr="00FC5F44">
        <w:rPr>
          <w:sz w:val="16"/>
        </w:rPr>
        <w:t xml:space="preserve"> </w:t>
      </w:r>
      <w:r w:rsidRPr="00FC5F44">
        <w:rPr>
          <w:rStyle w:val="StyleBoldUnderline"/>
          <w:highlight w:val="yellow"/>
        </w:rPr>
        <w:t>Where you’d see more evidence of an impregnable “blue wall” is in the event of an extremely lopsided election</w:t>
      </w:r>
      <w:r w:rsidRPr="00FC5F44">
        <w:rPr>
          <w:sz w:val="16"/>
        </w:rPr>
        <w:t>. Suppose that Democrats had lost the 2012 election by 18.2 percentage points, as Walter Mondale did to Ronald Reagan. In 1984, Mondale won only 13 electoral votes — 10 from his home state of Minnesota, plus D.C.’s three. In contrast, I estimate that a Democrat losing by that margin now would still carry states totaling 104 electoral votes: California, New York, Maryland, Vermont, Hawaii, and D.C. That’s a reflection of the fact that the country is far more geographically polarized than it once was.</w:t>
      </w:r>
      <w:r w:rsidRPr="00FC5F44">
        <w:rPr>
          <w:sz w:val="12"/>
        </w:rPr>
        <w:t>¶</w:t>
      </w:r>
      <w:r w:rsidRPr="00FC5F44">
        <w:rPr>
          <w:sz w:val="16"/>
        </w:rPr>
        <w:t xml:space="preserve"> But this cuts both ways. If Obama had won by Reagan’s 1984 margin, Republicans would still have won Texas, Tennessee, Alabama, South Carolina, Kentucky, Louisiana, Oklahoma, Arkansas, Kansas, Mississippi, Utah, Nebraska</w:t>
      </w:r>
      <w:proofErr w:type="gramStart"/>
      <w:r w:rsidRPr="00FC5F44">
        <w:rPr>
          <w:sz w:val="16"/>
        </w:rPr>
        <w:t>,</w:t>
      </w:r>
      <w:proofErr w:type="gramEnd"/>
      <w:r w:rsidRPr="00FC5F44">
        <w:rPr>
          <w:sz w:val="16"/>
        </w:rPr>
        <w:fldChar w:fldCharType="begin"/>
      </w:r>
      <w:r w:rsidRPr="00FC5F44">
        <w:rPr>
          <w:sz w:val="16"/>
        </w:rPr>
        <w:instrText xml:space="preserve"> HYPERLINK "http://fivethirtyeight.com/features/there-is-no-blue-wall/" \l "fn-4" </w:instrText>
      </w:r>
      <w:r w:rsidRPr="00FC5F44">
        <w:rPr>
          <w:sz w:val="16"/>
        </w:rPr>
        <w:fldChar w:fldCharType="separate"/>
      </w:r>
      <w:r w:rsidRPr="00FC5F44">
        <w:rPr>
          <w:rStyle w:val="Hyperlink"/>
          <w:sz w:val="16"/>
        </w:rPr>
        <w:t>4</w:t>
      </w:r>
      <w:r w:rsidRPr="00FC5F44">
        <w:rPr>
          <w:sz w:val="16"/>
        </w:rPr>
        <w:fldChar w:fldCharType="end"/>
      </w:r>
      <w:r w:rsidRPr="00FC5F44">
        <w:rPr>
          <w:sz w:val="16"/>
        </w:rPr>
        <w:t xml:space="preserve"> West Virginia, Idaho, North Dakota, South Dakota and Wyoming — for 136 electoral votes. </w:t>
      </w:r>
      <w:proofErr w:type="gramStart"/>
      <w:r w:rsidRPr="00FC5F44">
        <w:rPr>
          <w:sz w:val="16"/>
        </w:rPr>
        <w:t>Neither party’s slate is close to a majority, however, and</w:t>
      </w:r>
      <w:proofErr w:type="gramEnd"/>
      <w:r w:rsidRPr="00FC5F44">
        <w:rPr>
          <w:sz w:val="16"/>
        </w:rPr>
        <w:t xml:space="preserve"> they mostly offset each other. (In the chart below, I’ve run this calculation for all possible outcomes, up to a 30-point win for either party.)</w:t>
      </w:r>
      <w:r w:rsidRPr="00FC5F44">
        <w:rPr>
          <w:sz w:val="12"/>
        </w:rPr>
        <w:t>¶</w:t>
      </w:r>
      <w:r w:rsidRPr="00FC5F44">
        <w:rPr>
          <w:sz w:val="16"/>
        </w:rPr>
        <w:t xml:space="preserve"> </w:t>
      </w:r>
      <w:proofErr w:type="gramStart"/>
      <w:r w:rsidRPr="00FC5F44">
        <w:rPr>
          <w:rStyle w:val="StyleBoldUnderline"/>
          <w:highlight w:val="yellow"/>
        </w:rPr>
        <w:t>What</w:t>
      </w:r>
      <w:proofErr w:type="gramEnd"/>
      <w:r w:rsidRPr="00FC5F44">
        <w:rPr>
          <w:rStyle w:val="StyleBoldUnderline"/>
          <w:highlight w:val="yellow"/>
        </w:rPr>
        <w:t xml:space="preserve"> about in the event of an extremely close election,</w:t>
      </w:r>
      <w:r w:rsidRPr="00FC5F44">
        <w:rPr>
          <w:rStyle w:val="StyleBoldUnderline"/>
        </w:rPr>
        <w:t xml:space="preserve"> instead of a lopsided one? Another election as close as 2000, for instance</w:t>
      </w:r>
      <w:proofErr w:type="gramStart"/>
      <w:r w:rsidRPr="00FC5F44">
        <w:rPr>
          <w:rStyle w:val="StyleBoldUnderline"/>
        </w:rPr>
        <w:t>?</w:t>
      </w:r>
      <w:r w:rsidRPr="00FC5F44">
        <w:rPr>
          <w:rStyle w:val="StyleBoldUnderline"/>
          <w:b w:val="0"/>
          <w:sz w:val="12"/>
          <w:u w:val="none"/>
        </w:rPr>
        <w:t>¶</w:t>
      </w:r>
      <w:proofErr w:type="gramEnd"/>
      <w:r w:rsidRPr="00FC5F44">
        <w:rPr>
          <w:rStyle w:val="StyleBoldUnderline"/>
        </w:rPr>
        <w:t xml:space="preserve"> Obama would probably have won such an election in 2012</w:t>
      </w:r>
      <w:r w:rsidRPr="00FC5F44">
        <w:rPr>
          <w:sz w:val="16"/>
        </w:rPr>
        <w:t>. My method has him winning the Electoral College 285-253 in the event of an exactly tied popular vote, for instance.</w:t>
      </w:r>
      <w:r w:rsidRPr="00FC5F44">
        <w:rPr>
          <w:sz w:val="12"/>
        </w:rPr>
        <w:t>¶</w:t>
      </w:r>
      <w:r w:rsidRPr="00FC5F44">
        <w:rPr>
          <w:sz w:val="16"/>
        </w:rPr>
        <w:t xml:space="preserve"> </w:t>
      </w:r>
      <w:r w:rsidRPr="00FC5F44">
        <w:rPr>
          <w:rStyle w:val="StyleBoldUnderline"/>
        </w:rPr>
        <w:t xml:space="preserve">But </w:t>
      </w:r>
      <w:r w:rsidRPr="00FC5F44">
        <w:rPr>
          <w:rStyle w:val="StyleBoldUnderline"/>
          <w:highlight w:val="yellow"/>
        </w:rPr>
        <w:t>it would</w:t>
      </w:r>
      <w:r w:rsidRPr="00FC5F44">
        <w:rPr>
          <w:rStyle w:val="StyleBoldUnderline"/>
        </w:rPr>
        <w:t xml:space="preserve"> have had to </w:t>
      </w:r>
      <w:r w:rsidRPr="00FC5F44">
        <w:rPr>
          <w:rStyle w:val="StyleBoldUnderline"/>
          <w:highlight w:val="yellow"/>
        </w:rPr>
        <w:t>be very close indeed</w:t>
      </w:r>
      <w:r w:rsidRPr="00FC5F44">
        <w:rPr>
          <w:rStyle w:val="StyleBoldUnderline"/>
        </w:rPr>
        <w:t>. If Obama had lost the popular vote by just 1 percentage point, for instance, I have him losing the election 279-259,</w:t>
      </w:r>
      <w:r w:rsidRPr="00FC5F44">
        <w:rPr>
          <w:sz w:val="16"/>
        </w:rPr>
        <w:t xml:space="preserve"> as highly elastic states like New Hampshire and Colorado would have fallen out of his column.</w:t>
      </w:r>
      <w:r w:rsidRPr="00FC5F44">
        <w:rPr>
          <w:sz w:val="12"/>
        </w:rPr>
        <w:t>¶</w:t>
      </w:r>
      <w:r w:rsidRPr="00FC5F44">
        <w:rPr>
          <w:sz w:val="16"/>
        </w:rPr>
        <w:t xml:space="preserve"> </w:t>
      </w:r>
      <w:proofErr w:type="gramStart"/>
      <w:r w:rsidRPr="00FC5F44">
        <w:rPr>
          <w:sz w:val="16"/>
        </w:rPr>
        <w:t>The</w:t>
      </w:r>
      <w:proofErr w:type="gramEnd"/>
      <w:r w:rsidRPr="00FC5F44">
        <w:rPr>
          <w:sz w:val="16"/>
        </w:rPr>
        <w:t xml:space="preserve"> net impact of this is minor. Our </w:t>
      </w:r>
      <w:hyperlink r:id="rId15" w:history="1">
        <w:r w:rsidRPr="00FC5F44">
          <w:rPr>
            <w:rStyle w:val="Hyperlink"/>
            <w:sz w:val="16"/>
          </w:rPr>
          <w:t>Election Day forecast in 2012</w:t>
        </w:r>
      </w:hyperlink>
      <w:r w:rsidRPr="00FC5F44">
        <w:rPr>
          <w:sz w:val="16"/>
        </w:rPr>
        <w:t xml:space="preserve"> estimated that there was about a 5 percent chance that Obama would win the Electoral College but lose the popular vote (and about a 1 percent chance that Romney would do so).</w:t>
      </w:r>
      <w:hyperlink r:id="rId16" w:anchor="fn-5" w:history="1">
        <w:r w:rsidRPr="00FC5F44">
          <w:rPr>
            <w:rStyle w:val="Hyperlink"/>
            <w:sz w:val="16"/>
          </w:rPr>
          <w:t>5</w:t>
        </w:r>
      </w:hyperlink>
      <w:r w:rsidRPr="00FC5F44">
        <w:rPr>
          <w:sz w:val="16"/>
        </w:rPr>
        <w:t xml:space="preserve"> </w:t>
      </w:r>
      <w:r w:rsidRPr="006F6A41">
        <w:rPr>
          <w:rStyle w:val="StyleBoldUnderline"/>
        </w:rPr>
        <w:t xml:space="preserve">So </w:t>
      </w:r>
      <w:r w:rsidRPr="00FC5F44">
        <w:rPr>
          <w:rStyle w:val="StyleBoldUnderline"/>
          <w:highlight w:val="yellow"/>
        </w:rPr>
        <w:t>if you want to argue that</w:t>
      </w:r>
      <w:r w:rsidRPr="006F6A41">
        <w:rPr>
          <w:rStyle w:val="StyleBoldUnderline"/>
        </w:rPr>
        <w:t xml:space="preserve"> Hillary </w:t>
      </w:r>
      <w:r w:rsidRPr="00FC5F44">
        <w:rPr>
          <w:rStyle w:val="StyleBoldUnderline"/>
          <w:highlight w:val="yellow"/>
        </w:rPr>
        <w:t>Clinton’s chances of winning</w:t>
      </w:r>
      <w:r w:rsidRPr="006F6A41">
        <w:rPr>
          <w:rStyle w:val="StyleBoldUnderline"/>
        </w:rPr>
        <w:t xml:space="preserve"> </w:t>
      </w:r>
      <w:r w:rsidRPr="00FC5F44">
        <w:rPr>
          <w:rStyle w:val="StyleBoldUnderline"/>
          <w:highlight w:val="yellow"/>
        </w:rPr>
        <w:t>the popular vote</w:t>
      </w:r>
      <w:r w:rsidRPr="006F6A41">
        <w:rPr>
          <w:rStyle w:val="StyleBoldUnderline"/>
        </w:rPr>
        <w:t xml:space="preserve"> next year </w:t>
      </w:r>
      <w:r w:rsidRPr="00FC5F44">
        <w:rPr>
          <w:rStyle w:val="StyleBoldUnderline"/>
          <w:highlight w:val="yellow"/>
        </w:rPr>
        <w:t>are 50 percent</w:t>
      </w:r>
      <w:r w:rsidRPr="006F6A41">
        <w:rPr>
          <w:rStyle w:val="StyleBoldUnderline"/>
        </w:rPr>
        <w:t xml:space="preserve"> </w:t>
      </w:r>
      <w:r w:rsidRPr="00FC5F44">
        <w:rPr>
          <w:rStyle w:val="StyleBoldUnderline"/>
          <w:highlight w:val="yellow"/>
        </w:rPr>
        <w:t>but</w:t>
      </w:r>
      <w:r w:rsidRPr="006F6A41">
        <w:rPr>
          <w:rStyle w:val="StyleBoldUnderline"/>
        </w:rPr>
        <w:t xml:space="preserve"> that </w:t>
      </w:r>
      <w:r w:rsidRPr="00FC5F44">
        <w:rPr>
          <w:rStyle w:val="StyleBoldUnderline"/>
          <w:highlight w:val="yellow"/>
        </w:rPr>
        <w:t>her Electoral College chances are more like 53 percent or 55 percent instead, go ahead</w:t>
      </w:r>
      <w:r w:rsidRPr="006F6A41">
        <w:rPr>
          <w:rStyle w:val="StyleBoldUnderline"/>
        </w:rPr>
        <w:t xml:space="preserve"> — that’s probably about what the “blue wall” amounts to</w:t>
      </w:r>
      <w:r w:rsidRPr="00FC5F44">
        <w:rPr>
          <w:sz w:val="16"/>
        </w:rPr>
        <w:t xml:space="preserve">. (And </w:t>
      </w:r>
      <w:hyperlink r:id="rId17" w:history="1">
        <w:r w:rsidRPr="00FC5F44">
          <w:rPr>
            <w:rStyle w:val="Hyperlink"/>
            <w:sz w:val="16"/>
          </w:rPr>
          <w:t>even that advantage is tenuous</w:t>
        </w:r>
      </w:hyperlink>
      <w:r w:rsidRPr="00FC5F44">
        <w:rPr>
          <w:sz w:val="16"/>
        </w:rPr>
        <w:t>, possibly reflecting Obama’s superior turnout operation in swing states — an edge that Clinton might or might not replicate.)</w:t>
      </w:r>
      <w:r w:rsidRPr="00FC5F44">
        <w:rPr>
          <w:sz w:val="12"/>
        </w:rPr>
        <w:t>¶</w:t>
      </w:r>
      <w:r w:rsidRPr="00FC5F44">
        <w:rPr>
          <w:sz w:val="16"/>
        </w:rPr>
        <w:t xml:space="preserve"> Hey, look: </w:t>
      </w:r>
      <w:hyperlink r:id="rId18" w:history="1">
        <w:r w:rsidRPr="00FC5F44">
          <w:rPr>
            <w:rStyle w:val="Hyperlink"/>
            <w:sz w:val="16"/>
          </w:rPr>
          <w:t>I can get carried away, too</w:t>
        </w:r>
      </w:hyperlink>
      <w:r w:rsidRPr="00FC5F44">
        <w:rPr>
          <w:sz w:val="16"/>
        </w:rPr>
        <w:t>.</w:t>
      </w:r>
      <w:hyperlink r:id="rId19" w:anchor="fn-6" w:history="1">
        <w:r w:rsidRPr="00FC5F44">
          <w:rPr>
            <w:rStyle w:val="Hyperlink"/>
            <w:sz w:val="16"/>
          </w:rPr>
          <w:t>6</w:t>
        </w:r>
      </w:hyperlink>
      <w:r w:rsidRPr="00FC5F44">
        <w:rPr>
          <w:sz w:val="16"/>
        </w:rPr>
        <w:t xml:space="preserve"> </w:t>
      </w:r>
      <w:r w:rsidRPr="006F6A41">
        <w:rPr>
          <w:rStyle w:val="StyleBoldUnderline"/>
        </w:rPr>
        <w:t xml:space="preserve">If the 2016 election turns out to be close, </w:t>
      </w:r>
      <w:r w:rsidRPr="00FC5F44">
        <w:rPr>
          <w:rStyle w:val="StyleBoldUnderline"/>
          <w:highlight w:val="yellow"/>
        </w:rPr>
        <w:t>we’ll be sweating the small stuff by October and November.</w:t>
      </w:r>
      <w:r w:rsidRPr="006F6A41">
        <w:rPr>
          <w:rStyle w:val="StyleBoldUnderline"/>
        </w:rPr>
        <w:t xml:space="preserve"> The difference between a 50 percent and a 55 percent chance of victory for Clinton or Marco Rubio</w:t>
      </w:r>
      <w:r w:rsidRPr="00FC5F44">
        <w:rPr>
          <w:sz w:val="16"/>
        </w:rPr>
        <w:t xml:space="preserve"> or whomever because of Electoral College dynamics will seem like a pretty big deal.</w:t>
      </w:r>
      <w:r w:rsidRPr="00FC5F44">
        <w:rPr>
          <w:sz w:val="12"/>
        </w:rPr>
        <w:t>¶</w:t>
      </w:r>
      <w:r w:rsidRPr="00FC5F44">
        <w:rPr>
          <w:sz w:val="16"/>
        </w:rPr>
        <w:t xml:space="preserve"> </w:t>
      </w:r>
      <w:proofErr w:type="gramStart"/>
      <w:r w:rsidRPr="00FC5F44">
        <w:rPr>
          <w:sz w:val="16"/>
        </w:rPr>
        <w:t>But</w:t>
      </w:r>
      <w:proofErr w:type="gramEnd"/>
      <w:r w:rsidRPr="00FC5F44">
        <w:rPr>
          <w:sz w:val="16"/>
        </w:rPr>
        <w:t xml:space="preserve"> for now? The Electoral College just isn’t worth worrying about much. </w:t>
      </w:r>
      <w:r w:rsidRPr="006F6A41">
        <w:rPr>
          <w:rStyle w:val="StyleBoldUnderline"/>
        </w:rPr>
        <w:t xml:space="preserve">If you see analysts talking about the “blue wall,” all they’re really saying is that Democrats have won a bunch of presidential elections lately — an obvious fact that </w:t>
      </w:r>
      <w:hyperlink r:id="rId20" w:history="1">
        <w:r w:rsidRPr="006F6A41">
          <w:rPr>
            <w:rStyle w:val="StyleBoldUnderline"/>
          </w:rPr>
          <w:t>probably doesn’t have much predictive power</w:t>
        </w:r>
      </w:hyperlink>
      <w:r w:rsidRPr="006F6A41">
        <w:rPr>
          <w:rStyle w:val="StyleBoldUnderline"/>
        </w:rPr>
        <w:t xml:space="preserve"> for what will </w:t>
      </w:r>
      <w:proofErr w:type="gramStart"/>
      <w:r w:rsidRPr="006F6A41">
        <w:rPr>
          <w:rStyle w:val="StyleBoldUnderline"/>
        </w:rPr>
        <w:t>happen</w:t>
      </w:r>
      <w:proofErr w:type="gramEnd"/>
      <w:r w:rsidRPr="006F6A41">
        <w:rPr>
          <w:rStyle w:val="StyleBoldUnderline"/>
        </w:rPr>
        <w:t xml:space="preserve"> this time around.</w:t>
      </w:r>
      <w:r w:rsidRPr="00FC5F44">
        <w:rPr>
          <w:rStyle w:val="StyleBoldUnderline"/>
          <w:b w:val="0"/>
          <w:sz w:val="12"/>
          <w:u w:val="none"/>
        </w:rPr>
        <w:t>¶</w:t>
      </w:r>
      <w:r w:rsidRPr="006F6A41">
        <w:rPr>
          <w:rStyle w:val="StyleBoldUnderline"/>
        </w:rPr>
        <w:t xml:space="preserve"> </w:t>
      </w:r>
      <w:r w:rsidRPr="00FC5F44">
        <w:rPr>
          <w:rStyle w:val="StyleBoldUnderline"/>
          <w:highlight w:val="yellow"/>
        </w:rPr>
        <w:t xml:space="preserve">I’m not saying Clinton is doomed. Rather, I think the “fundamentals” </w:t>
      </w:r>
      <w:hyperlink r:id="rId21" w:history="1">
        <w:r w:rsidRPr="00FC5F44">
          <w:rPr>
            <w:rStyle w:val="StyleBoldUnderline"/>
            <w:highlight w:val="yellow"/>
          </w:rPr>
          <w:t>point toward her chances being about 50-50</w:t>
        </w:r>
      </w:hyperlink>
      <w:r w:rsidRPr="006F6A41">
        <w:rPr>
          <w:rStyle w:val="StyleBoldUnderline"/>
        </w:rPr>
        <w:t>,</w:t>
      </w:r>
      <w:r w:rsidRPr="00FC5F44">
        <w:rPr>
          <w:sz w:val="16"/>
        </w:rPr>
        <w:t xml:space="preserve"> and I wouldn’t argue vigorously if you claimed the chances were more like 60-40 in one or the other direction. But Clinton is no sort of lock, and if she loses the popular vote by even a few percentage points, the “blue wall” will seem as archaic as talk of a permanent Republican majority.</w:t>
      </w:r>
    </w:p>
    <w:p w:rsidR="00B32965" w:rsidRDefault="00B32965" w:rsidP="00B32965">
      <w:pPr>
        <w:pStyle w:val="Heading3"/>
      </w:pPr>
      <w:r>
        <w:lastRenderedPageBreak/>
        <w:t>General</w:t>
      </w:r>
    </w:p>
    <w:p w:rsidR="00B32965" w:rsidRDefault="00B32965" w:rsidP="00B32965">
      <w:pPr>
        <w:pStyle w:val="Heading4"/>
      </w:pPr>
      <w:r w:rsidRPr="00346A77">
        <w:t>Despite Sanders’ rise, Clinton will still win</w:t>
      </w:r>
    </w:p>
    <w:p w:rsidR="00B32965" w:rsidRPr="00226DCB" w:rsidRDefault="00B32965" w:rsidP="00B32965">
      <w:pPr>
        <w:rPr>
          <w:rStyle w:val="StyleBoldUnderline"/>
        </w:rPr>
      </w:pPr>
      <w:r w:rsidRPr="00346A77">
        <w:rPr>
          <w:rStyle w:val="StyleStyleBold12pt"/>
        </w:rPr>
        <w:t>CNN 6/26</w:t>
      </w:r>
      <w:r w:rsidRPr="00346A77">
        <w:rPr>
          <w:rStyle w:val="StyleStyleBold12pt"/>
          <w:sz w:val="12"/>
        </w:rPr>
        <w:t xml:space="preserve">¶ </w:t>
      </w:r>
      <w:r w:rsidRPr="00346A77">
        <w:t xml:space="preserve">Clinton weathers the summer of Sanders¶ By Jeff </w:t>
      </w:r>
      <w:proofErr w:type="spellStart"/>
      <w:r w:rsidRPr="00346A77">
        <w:t>Zeleny</w:t>
      </w:r>
      <w:proofErr w:type="spellEnd"/>
      <w:r w:rsidRPr="00346A77">
        <w:t>, CNN¶ Updated 3:51 PM ET, Sat June 27, 2015 http://www.cnn.com/2015/06/26/politics/hillary-clinton-summer-of-bernie-sanders/</w:t>
      </w:r>
      <w:r w:rsidRPr="00346A77">
        <w:rPr>
          <w:sz w:val="12"/>
        </w:rPr>
        <w:t xml:space="preserve">¶ </w:t>
      </w:r>
      <w:r w:rsidRPr="00346A77">
        <w:t xml:space="preserve">Washington (CNN)Hillary </w:t>
      </w:r>
      <w:r w:rsidRPr="00226DCB">
        <w:rPr>
          <w:rStyle w:val="StyleBoldUnderline"/>
          <w:highlight w:val="yellow"/>
        </w:rPr>
        <w:t>Clinton</w:t>
      </w:r>
      <w:r w:rsidRPr="00226DCB">
        <w:rPr>
          <w:rStyle w:val="StyleBoldUnderline"/>
        </w:rPr>
        <w:t xml:space="preserve"> always </w:t>
      </w:r>
      <w:r w:rsidRPr="00226DCB">
        <w:rPr>
          <w:rStyle w:val="StyleBoldUnderline"/>
          <w:highlight w:val="yellow"/>
        </w:rPr>
        <w:t>insisted she wasn't expecting a coronation</w:t>
      </w:r>
      <w:r w:rsidRPr="00226DCB">
        <w:rPr>
          <w:rStyle w:val="StyleBoldUnderline"/>
        </w:rPr>
        <w:t xml:space="preserve"> in her second presidential bid, but a single-digit lead over Bernie Sanders was surely not what she had in mind</w:t>
      </w:r>
      <w:r w:rsidRPr="00346A77">
        <w:t xml:space="preserve">.¶ It's now clear that </w:t>
      </w:r>
      <w:r w:rsidRPr="00226DCB">
        <w:rPr>
          <w:rStyle w:val="StyleBoldUnderline"/>
          <w:highlight w:val="yellow"/>
        </w:rPr>
        <w:t>Clinton,</w:t>
      </w:r>
      <w:r w:rsidRPr="00226DCB">
        <w:rPr>
          <w:rStyle w:val="StyleBoldUnderline"/>
        </w:rPr>
        <w:t xml:space="preserve"> despite a raft of political advantages that make her the envy of rivals from both parties, </w:t>
      </w:r>
      <w:r w:rsidRPr="00226DCB">
        <w:rPr>
          <w:rStyle w:val="StyleBoldUnderline"/>
          <w:highlight w:val="yellow"/>
        </w:rPr>
        <w:t>faces a stubborn obstacle</w:t>
      </w:r>
      <w:r w:rsidRPr="00226DCB">
        <w:rPr>
          <w:rStyle w:val="StyleBoldUnderline"/>
        </w:rPr>
        <w:t xml:space="preserve"> in her quest to win the Democratic nomination</w:t>
      </w:r>
      <w:r w:rsidRPr="00346A77">
        <w:t xml:space="preserve">.¶ She must weather the summer of Sanders.¶ In New Hampshire on Saturday, he drew hundreds of supporters -- or curiosity-seekers -- during a weekend campaign tour. As a senator from neighboring Vermont, </w:t>
      </w:r>
      <w:r w:rsidRPr="00226DCB">
        <w:rPr>
          <w:rStyle w:val="StyleBoldUnderline"/>
          <w:highlight w:val="yellow"/>
        </w:rPr>
        <w:t>Sanders</w:t>
      </w:r>
      <w:r w:rsidRPr="00346A77">
        <w:t xml:space="preserve"> is a familiar figure in the first-in-the-nation primary state, which helps explain why h</w:t>
      </w:r>
      <w:r w:rsidRPr="00226DCB">
        <w:rPr>
          <w:rStyle w:val="StyleBoldUnderline"/>
        </w:rPr>
        <w:t xml:space="preserve">e </w:t>
      </w:r>
      <w:r w:rsidRPr="00226DCB">
        <w:rPr>
          <w:rStyle w:val="StyleBoldUnderline"/>
          <w:highlight w:val="yellow"/>
        </w:rPr>
        <w:t>now trails Clinton by only 8 points,</w:t>
      </w:r>
      <w:r w:rsidRPr="00226DCB">
        <w:rPr>
          <w:rStyle w:val="StyleBoldUnderline"/>
        </w:rPr>
        <w:t xml:space="preserve"> according to a new </w:t>
      </w:r>
      <w:hyperlink r:id="rId22" w:history="1">
        <w:r w:rsidRPr="00226DCB">
          <w:rPr>
            <w:rStyle w:val="StyleBoldUnderline"/>
          </w:rPr>
          <w:t>CNN/WMUR New Hampshire Primary poll</w:t>
        </w:r>
      </w:hyperlink>
      <w:r w:rsidRPr="00226DCB">
        <w:rPr>
          <w:rStyle w:val="StyleBoldUnderline"/>
        </w:rPr>
        <w:t>.</w:t>
      </w:r>
      <w:r w:rsidRPr="00346A77">
        <w:t xml:space="preserve">¶ "I have been attacked recently: 'Bernie is extreme.' I don't think these things are extreme," Sanders told an audience of about 500 people in Nashua. "This is the agenda of America, what the American people want. Don't let anyone tell you or define me as extremist or out of touch with the American people."¶ </w:t>
      </w:r>
      <w:r w:rsidRPr="00226DCB">
        <w:rPr>
          <w:rStyle w:val="StyleBoldUnderline"/>
          <w:highlight w:val="yellow"/>
        </w:rPr>
        <w:t>He has emerged as the leading progressive alternative to Clinton</w:t>
      </w:r>
      <w:r w:rsidRPr="00226DCB">
        <w:rPr>
          <w:rStyle w:val="StyleBoldUnderline"/>
        </w:rPr>
        <w:t xml:space="preserve">, consolidating support from Democrats who had been clamoring for Elizabeth Warren to enter the race.¶ </w:t>
      </w:r>
      <w:r w:rsidRPr="00346A77">
        <w:t xml:space="preserve">"This is a different type of campaign -- a people's campaign," Sanders said, </w:t>
      </w:r>
      <w:proofErr w:type="gramStart"/>
      <w:r w:rsidRPr="00346A77">
        <w:t>railing</w:t>
      </w:r>
      <w:proofErr w:type="gramEnd"/>
      <w:r w:rsidRPr="00346A77">
        <w:t xml:space="preserve"> against the influence from what he calls the "billionaire class."¶ While </w:t>
      </w:r>
      <w:r w:rsidRPr="00226DCB">
        <w:rPr>
          <w:rStyle w:val="StyleBoldUnderline"/>
          <w:highlight w:val="yellow"/>
        </w:rPr>
        <w:t>the Clinton campaign has been</w:t>
      </w:r>
      <w:r w:rsidRPr="00226DCB">
        <w:rPr>
          <w:rStyle w:val="StyleBoldUnderline"/>
        </w:rPr>
        <w:t xml:space="preserve"> carefully </w:t>
      </w:r>
      <w:r w:rsidRPr="00226DCB">
        <w:rPr>
          <w:rStyle w:val="StyleBoldUnderline"/>
          <w:highlight w:val="yellow"/>
        </w:rPr>
        <w:t>tracking</w:t>
      </w:r>
      <w:r w:rsidRPr="00226DCB">
        <w:rPr>
          <w:rStyle w:val="StyleBoldUnderline"/>
        </w:rPr>
        <w:t xml:space="preserve"> the Sanders </w:t>
      </w:r>
      <w:r w:rsidRPr="00226DCB">
        <w:rPr>
          <w:rStyle w:val="StyleBoldUnderline"/>
          <w:highlight w:val="yellow"/>
        </w:rPr>
        <w:t>momentum</w:t>
      </w:r>
      <w:r w:rsidRPr="00346A77">
        <w:t xml:space="preserve"> for the last month, particularly the Obama-size crowds he's been drawing in Iowa, New Hampshire and beyond, aides say she has no immediate plans to go after Sanders</w:t>
      </w:r>
      <w:r w:rsidRPr="00226DCB">
        <w:rPr>
          <w:rStyle w:val="StyleBoldUnderline"/>
        </w:rPr>
        <w:t xml:space="preserve">.¶ Taking </w:t>
      </w:r>
      <w:r w:rsidRPr="00226DCB">
        <w:rPr>
          <w:rStyle w:val="StyleBoldUnderline"/>
          <w:highlight w:val="yellow"/>
        </w:rPr>
        <w:t>an aggressive posture</w:t>
      </w:r>
      <w:r w:rsidRPr="00226DCB">
        <w:rPr>
          <w:rStyle w:val="StyleBoldUnderline"/>
        </w:rPr>
        <w:t xml:space="preserve"> could not only elevate him even more in the eyes of liberals, it </w:t>
      </w:r>
      <w:r w:rsidRPr="00226DCB">
        <w:rPr>
          <w:rStyle w:val="StyleBoldUnderline"/>
          <w:highlight w:val="yellow"/>
        </w:rPr>
        <w:t>could</w:t>
      </w:r>
      <w:r w:rsidRPr="00226DCB">
        <w:rPr>
          <w:rStyle w:val="StyleBoldUnderline"/>
        </w:rPr>
        <w:t xml:space="preserve"> also </w:t>
      </w:r>
      <w:r w:rsidRPr="00226DCB">
        <w:rPr>
          <w:rStyle w:val="StyleBoldUnderline"/>
          <w:highlight w:val="yellow"/>
        </w:rPr>
        <w:t>backfire</w:t>
      </w:r>
      <w:r w:rsidRPr="00226DCB">
        <w:rPr>
          <w:rStyle w:val="StyleBoldUnderline"/>
        </w:rPr>
        <w:t xml:space="preserve"> and create deep divisions inside the Democratic Party that </w:t>
      </w:r>
      <w:r w:rsidRPr="00226DCB">
        <w:rPr>
          <w:rStyle w:val="StyleBoldUnderline"/>
          <w:highlight w:val="yellow"/>
        </w:rPr>
        <w:t>she is still far more likely than not to lead</w:t>
      </w:r>
      <w:r w:rsidRPr="00226DCB">
        <w:rPr>
          <w:rStyle w:val="StyleBoldUnderline"/>
        </w:rPr>
        <w:t>.¶</w:t>
      </w:r>
      <w:r w:rsidRPr="00346A77">
        <w:t xml:space="preserve"> </w:t>
      </w:r>
      <w:r w:rsidRPr="00226DCB">
        <w:rPr>
          <w:rStyle w:val="StyleBoldUnderline"/>
        </w:rPr>
        <w:t xml:space="preserve">Several Democrats close to the campaign, even some who have been underwhelmed by the first three months of her candidacy, tell CNN that </w:t>
      </w:r>
      <w:r w:rsidRPr="00226DCB">
        <w:rPr>
          <w:rStyle w:val="StyleBoldUnderline"/>
          <w:highlight w:val="yellow"/>
        </w:rPr>
        <w:t>Clinton and her team are far from panicking.</w:t>
      </w:r>
    </w:p>
    <w:p w:rsidR="00B32965" w:rsidRDefault="00B32965" w:rsidP="00B32965"/>
    <w:p w:rsidR="00B32965" w:rsidRDefault="00B32965" w:rsidP="00B32965">
      <w:pPr>
        <w:pStyle w:val="Heading4"/>
      </w:pPr>
      <w:r>
        <w:t>Although Hillary’s image is tainted, she is still leading the most recent polls. She leads in key categories which have accurately predicted the last 5 elections</w:t>
      </w:r>
    </w:p>
    <w:p w:rsidR="00B32965" w:rsidRDefault="00B32965" w:rsidP="00B32965">
      <w:pPr>
        <w:rPr>
          <w:rStyle w:val="StyleBoldUnderline"/>
        </w:rPr>
      </w:pPr>
      <w:r w:rsidRPr="00CB7909">
        <w:rPr>
          <w:rStyle w:val="StyleStyleBold12pt"/>
        </w:rPr>
        <w:t>LA Times 6/23</w:t>
      </w:r>
      <w:r w:rsidRPr="00CB7909">
        <w:rPr>
          <w:rStyle w:val="StyleStyleBold12pt"/>
          <w:b w:val="0"/>
          <w:sz w:val="12"/>
        </w:rPr>
        <w:t>¶</w:t>
      </w:r>
      <w:r w:rsidRPr="00CB7909">
        <w:rPr>
          <w:rStyle w:val="StyleStyleBold12pt"/>
          <w:sz w:val="16"/>
        </w:rPr>
        <w:t xml:space="preserve"> </w:t>
      </w:r>
      <w:r w:rsidRPr="00CB7909">
        <w:rPr>
          <w:sz w:val="16"/>
        </w:rPr>
        <w:t>Hillary Clinton's image is dented, but she still leads all challengers in polls June 23, 2015 By DAVID LAUTER http://www.latimes.com/nation/la-na-hillary-clinton-polls-20150623-story.html</w:t>
      </w:r>
      <w:r w:rsidRPr="00CB7909">
        <w:rPr>
          <w:sz w:val="12"/>
        </w:rPr>
        <w:t>¶</w:t>
      </w:r>
      <w:r w:rsidRPr="00CB7909">
        <w:rPr>
          <w:sz w:val="16"/>
        </w:rPr>
        <w:t xml:space="preserve"> Hillary Rodham </w:t>
      </w:r>
      <w:r w:rsidRPr="00CB7909">
        <w:rPr>
          <w:rStyle w:val="StyleBoldUnderline"/>
          <w:highlight w:val="yellow"/>
        </w:rPr>
        <w:t>Clinton weathered</w:t>
      </w:r>
      <w:r w:rsidRPr="000C7467">
        <w:rPr>
          <w:rStyle w:val="StyleBoldUnderline"/>
        </w:rPr>
        <w:t xml:space="preserve"> an intense period of </w:t>
      </w:r>
      <w:r w:rsidRPr="00CB7909">
        <w:rPr>
          <w:rStyle w:val="StyleBoldUnderline"/>
          <w:highlight w:val="yellow"/>
        </w:rPr>
        <w:t>scrutiny</w:t>
      </w:r>
      <w:r w:rsidRPr="000C7467">
        <w:rPr>
          <w:rStyle w:val="StyleBoldUnderline"/>
        </w:rPr>
        <w:t xml:space="preserve"> this spring that has left her public image dented, but it has done little to diminish her strength as a presidential contender</w:t>
      </w:r>
      <w:r w:rsidRPr="00CB7909">
        <w:rPr>
          <w:sz w:val="16"/>
        </w:rPr>
        <w:t>, several recent polls indicate.</w:t>
      </w:r>
      <w:r w:rsidRPr="00CB7909">
        <w:rPr>
          <w:sz w:val="12"/>
        </w:rPr>
        <w:t>¶</w:t>
      </w:r>
      <w:r w:rsidRPr="00CB7909">
        <w:rPr>
          <w:sz w:val="16"/>
        </w:rPr>
        <w:t xml:space="preserve"> </w:t>
      </w:r>
      <w:r w:rsidRPr="00CB7909">
        <w:rPr>
          <w:rStyle w:val="StyleBoldUnderline"/>
          <w:highlight w:val="yellow"/>
        </w:rPr>
        <w:t xml:space="preserve">The </w:t>
      </w:r>
      <w:hyperlink r:id="rId23" w:history="1">
        <w:r w:rsidRPr="00CB7909">
          <w:rPr>
            <w:rStyle w:val="StyleBoldUnderline"/>
            <w:highlight w:val="yellow"/>
          </w:rPr>
          <w:t>latest numbers</w:t>
        </w:r>
      </w:hyperlink>
      <w:r w:rsidRPr="000C7467">
        <w:rPr>
          <w:rStyle w:val="StyleBoldUnderline"/>
        </w:rPr>
        <w:t xml:space="preserve"> come from a new Wall St. Journal/NBC poll, which </w:t>
      </w:r>
      <w:r w:rsidRPr="00CB7909">
        <w:rPr>
          <w:rStyle w:val="StyleBoldUnderline"/>
          <w:highlight w:val="yellow"/>
        </w:rPr>
        <w:t>indicate</w:t>
      </w:r>
      <w:r w:rsidRPr="000C7467">
        <w:rPr>
          <w:rStyle w:val="StyleBoldUnderline"/>
        </w:rPr>
        <w:t xml:space="preserve">s that </w:t>
      </w:r>
      <w:r w:rsidRPr="00CB7909">
        <w:rPr>
          <w:rStyle w:val="StyleBoldUnderline"/>
          <w:highlight w:val="yellow"/>
        </w:rPr>
        <w:t>Clinton continues to hold a</w:t>
      </w:r>
      <w:r w:rsidRPr="000C7467">
        <w:rPr>
          <w:rStyle w:val="StyleBoldUnderline"/>
        </w:rPr>
        <w:t xml:space="preserve"> vast </w:t>
      </w:r>
      <w:r w:rsidRPr="00CB7909">
        <w:rPr>
          <w:rStyle w:val="StyleBoldUnderline"/>
          <w:highlight w:val="yellow"/>
        </w:rPr>
        <w:t>lead</w:t>
      </w:r>
      <w:r w:rsidRPr="000C7467">
        <w:rPr>
          <w:rStyle w:val="StyleBoldUnderline"/>
        </w:rPr>
        <w:t xml:space="preserve"> over her rivals for the Democratic nomination, with the support of 75% of voters surveyed who said they planned to take part in the party's primaries</w:t>
      </w:r>
      <w:r w:rsidRPr="00CB7909">
        <w:rPr>
          <w:sz w:val="16"/>
        </w:rPr>
        <w:t>.</w:t>
      </w:r>
      <w:r w:rsidRPr="00CB7909">
        <w:rPr>
          <w:sz w:val="12"/>
        </w:rPr>
        <w:t>¶</w:t>
      </w:r>
      <w:r w:rsidRPr="00CB7909">
        <w:rPr>
          <w:sz w:val="16"/>
        </w:rPr>
        <w:t xml:space="preserve"> An even larger share of Democratic voters polled, 92%, said they could see themselves supporting her as the party nominee. By contrast, 40% said they could see themselves supporting her closest rival, Sen. Bernie Sanders of Vermont, with just under one-third saying they could not see supporting him and about a quarter saying they did not know.</w:t>
      </w:r>
      <w:r w:rsidRPr="00CB7909">
        <w:rPr>
          <w:sz w:val="12"/>
        </w:rPr>
        <w:t>¶</w:t>
      </w:r>
      <w:r w:rsidRPr="00CB7909">
        <w:rPr>
          <w:sz w:val="16"/>
        </w:rPr>
        <w:t xml:space="preserve"> The Wall St. Journal/NBC survey is overseen by two leading polling firms, one Democratic and the other Republican.</w:t>
      </w:r>
      <w:r w:rsidRPr="00CB7909">
        <w:rPr>
          <w:sz w:val="12"/>
        </w:rPr>
        <w:t>¶</w:t>
      </w:r>
      <w:r w:rsidRPr="00CB7909">
        <w:rPr>
          <w:sz w:val="16"/>
        </w:rPr>
        <w:t xml:space="preserve"> Over the last month, half a dozen polling organizations have found Clinton with the support of about two-thirds of Democratic voters surveyed nationwide. Clinton's standing is lower in two recent polls of New Hampshire, the site of the next winter's first primary. There, the most recent surveys show her with support of just under half of Democratic primary voters polled, with Sanders about 15 points behind.</w:t>
      </w:r>
      <w:r w:rsidRPr="00CB7909">
        <w:rPr>
          <w:sz w:val="12"/>
        </w:rPr>
        <w:t>¶</w:t>
      </w:r>
      <w:r w:rsidRPr="00CB7909">
        <w:rPr>
          <w:sz w:val="16"/>
        </w:rPr>
        <w:t xml:space="preserve"> New Hampshire, however, has advantages for Sanders that he lacks elsewhere -- not just geographic proximity to his home state, but also an overwhelmingly white electorate. Sanders, who represents a mostly white, rural state, has few ties to the minority communities that make up large shares of the Democratic vote in other states.</w:t>
      </w:r>
      <w:r w:rsidRPr="00CB7909">
        <w:rPr>
          <w:sz w:val="12"/>
        </w:rPr>
        <w:t>¶</w:t>
      </w:r>
      <w:r w:rsidRPr="00CB7909">
        <w:rPr>
          <w:sz w:val="16"/>
        </w:rPr>
        <w:t xml:space="preserve"> </w:t>
      </w:r>
      <w:r w:rsidRPr="00CB7909">
        <w:rPr>
          <w:rStyle w:val="StyleBoldUnderline"/>
        </w:rPr>
        <w:t xml:space="preserve">The Wall St. Journal/NBC poll also found Clinton continuing to lead the major Republican presidential prospects by </w:t>
      </w:r>
      <w:r w:rsidRPr="00CB7909">
        <w:rPr>
          <w:rStyle w:val="StyleBoldUnderline"/>
          <w:highlight w:val="yellow"/>
        </w:rPr>
        <w:t>between 8 and 14 points</w:t>
      </w:r>
      <w:r w:rsidRPr="00CB7909">
        <w:rPr>
          <w:sz w:val="16"/>
        </w:rPr>
        <w:t>.</w:t>
      </w:r>
      <w:r w:rsidRPr="00CB7909">
        <w:rPr>
          <w:sz w:val="12"/>
        </w:rPr>
        <w:t>¶</w:t>
      </w:r>
      <w:r w:rsidRPr="00CB7909">
        <w:rPr>
          <w:sz w:val="16"/>
        </w:rPr>
        <w:t xml:space="preserve"> </w:t>
      </w:r>
      <w:r w:rsidRPr="00CB7909">
        <w:rPr>
          <w:rStyle w:val="StyleBoldUnderline"/>
          <w:highlight w:val="yellow"/>
        </w:rPr>
        <w:t>This far in advance</w:t>
      </w:r>
      <w:r w:rsidRPr="00CB7909">
        <w:rPr>
          <w:rStyle w:val="StyleBoldUnderline"/>
        </w:rPr>
        <w:t xml:space="preserve"> of the election, specific </w:t>
      </w:r>
      <w:r w:rsidRPr="00CB7909">
        <w:rPr>
          <w:rStyle w:val="StyleBoldUnderline"/>
          <w:highlight w:val="yellow"/>
        </w:rPr>
        <w:t>head-to-head contests don't mean much. What is more significant is the trend</w:t>
      </w:r>
      <w:r w:rsidRPr="00CB7909">
        <w:rPr>
          <w:rStyle w:val="StyleBoldUnderline"/>
        </w:rPr>
        <w:t xml:space="preserve">: </w:t>
      </w:r>
      <w:r w:rsidRPr="00CB7909">
        <w:rPr>
          <w:rStyle w:val="StyleBoldUnderline"/>
          <w:highlight w:val="yellow"/>
        </w:rPr>
        <w:t>Clinton's leads</w:t>
      </w:r>
      <w:r w:rsidRPr="00CB7909">
        <w:rPr>
          <w:rStyle w:val="StyleBoldUnderline"/>
        </w:rPr>
        <w:t xml:space="preserve"> over the GOP </w:t>
      </w:r>
      <w:r w:rsidRPr="00CB7909">
        <w:rPr>
          <w:rStyle w:val="StyleBoldUnderline"/>
        </w:rPr>
        <w:lastRenderedPageBreak/>
        <w:t xml:space="preserve">candidates in surveys by several organizations </w:t>
      </w:r>
      <w:r w:rsidRPr="00CB7909">
        <w:rPr>
          <w:rStyle w:val="StyleBoldUnderline"/>
          <w:highlight w:val="yellow"/>
        </w:rPr>
        <w:t>have not changed significantly since April</w:t>
      </w:r>
      <w:r w:rsidRPr="00CB7909">
        <w:rPr>
          <w:sz w:val="16"/>
        </w:rPr>
        <w:t>. That steadiness comes despite two months of negative publicity surrounding her use of a private email server while secretary of State and scrutiny of donations to the Clinton Foundation.</w:t>
      </w:r>
      <w:r w:rsidRPr="00CB7909">
        <w:rPr>
          <w:sz w:val="12"/>
        </w:rPr>
        <w:t>¶</w:t>
      </w:r>
      <w:r w:rsidRPr="00CB7909">
        <w:rPr>
          <w:sz w:val="16"/>
        </w:rPr>
        <w:t xml:space="preserve"> </w:t>
      </w:r>
      <w:r w:rsidRPr="00CB7909">
        <w:rPr>
          <w:rStyle w:val="StyleBoldUnderline"/>
          <w:highlight w:val="yellow"/>
        </w:rPr>
        <w:t>Clinton's image has worsened</w:t>
      </w:r>
      <w:r w:rsidRPr="00CB7909">
        <w:rPr>
          <w:rStyle w:val="StyleBoldUnderline"/>
        </w:rPr>
        <w:t xml:space="preserve">, particularly on questions regarding whether she is honest and trustworthy. To date, </w:t>
      </w:r>
      <w:r w:rsidRPr="00CB7909">
        <w:rPr>
          <w:rStyle w:val="StyleBoldUnderline"/>
          <w:highlight w:val="yellow"/>
        </w:rPr>
        <w:t>however, that has not translated into declining support</w:t>
      </w:r>
      <w:r w:rsidRPr="00CB7909">
        <w:rPr>
          <w:rStyle w:val="StyleBoldUnderline"/>
        </w:rPr>
        <w:t xml:space="preserve"> for her election -- </w:t>
      </w:r>
      <w:r w:rsidRPr="00CB7909">
        <w:rPr>
          <w:rStyle w:val="StyleBoldUnderline"/>
          <w:highlight w:val="yellow"/>
        </w:rPr>
        <w:t>in part because</w:t>
      </w:r>
      <w:r w:rsidRPr="00CB7909">
        <w:rPr>
          <w:rStyle w:val="StyleBoldUnderline"/>
        </w:rPr>
        <w:t xml:space="preserve"> many of </w:t>
      </w:r>
      <w:r w:rsidRPr="00CB7909">
        <w:rPr>
          <w:rStyle w:val="StyleBoldUnderline"/>
          <w:highlight w:val="yellow"/>
        </w:rPr>
        <w:t>those who</w:t>
      </w:r>
      <w:r w:rsidRPr="00CB7909">
        <w:rPr>
          <w:rStyle w:val="StyleBoldUnderline"/>
        </w:rPr>
        <w:t xml:space="preserve"> say they </w:t>
      </w:r>
      <w:r w:rsidRPr="00CB7909">
        <w:rPr>
          <w:rStyle w:val="StyleBoldUnderline"/>
          <w:highlight w:val="yellow"/>
        </w:rPr>
        <w:t>don't trust her are Republicans</w:t>
      </w:r>
      <w:r w:rsidRPr="00CB7909">
        <w:rPr>
          <w:rStyle w:val="StyleBoldUnderline"/>
        </w:rPr>
        <w:t xml:space="preserve"> who were already planning to vote against her</w:t>
      </w:r>
      <w:r w:rsidRPr="00CB7909">
        <w:rPr>
          <w:sz w:val="16"/>
        </w:rPr>
        <w:t>.</w:t>
      </w:r>
      <w:r w:rsidRPr="00CB7909">
        <w:rPr>
          <w:sz w:val="12"/>
        </w:rPr>
        <w:t>¶</w:t>
      </w:r>
      <w:r w:rsidRPr="00CB7909">
        <w:rPr>
          <w:sz w:val="16"/>
        </w:rPr>
        <w:t xml:space="preserve"> </w:t>
      </w:r>
      <w:proofErr w:type="gramStart"/>
      <w:r w:rsidRPr="00CB7909">
        <w:rPr>
          <w:sz w:val="16"/>
        </w:rPr>
        <w:t>One</w:t>
      </w:r>
      <w:proofErr w:type="gramEnd"/>
      <w:r w:rsidRPr="00CB7909">
        <w:rPr>
          <w:sz w:val="16"/>
        </w:rPr>
        <w:t xml:space="preserve"> other number from the Wall St. Journal/NBC poll could be telling. Since the 1996 election, the survey has asked voters whether they would feel "optimistic," "satisfied," "uncertain" or "pessimistic" if a particular presidential candidate won the White House.</w:t>
      </w:r>
      <w:r w:rsidRPr="00CB7909">
        <w:rPr>
          <w:sz w:val="12"/>
        </w:rPr>
        <w:t>¶</w:t>
      </w:r>
      <w:r w:rsidRPr="00CB7909">
        <w:rPr>
          <w:sz w:val="16"/>
        </w:rPr>
        <w:t xml:space="preserve"> </w:t>
      </w:r>
      <w:r w:rsidRPr="00CB7909">
        <w:rPr>
          <w:rStyle w:val="StyleBoldUnderline"/>
          <w:highlight w:val="yellow"/>
        </w:rPr>
        <w:t>In the current survey, 49% said they would be</w:t>
      </w:r>
      <w:r w:rsidRPr="00CB7909">
        <w:rPr>
          <w:rStyle w:val="StyleBoldUnderline"/>
        </w:rPr>
        <w:t xml:space="preserve"> in one of the two </w:t>
      </w:r>
      <w:r w:rsidRPr="00CB7909">
        <w:rPr>
          <w:rStyle w:val="StyleBoldUnderline"/>
          <w:highlight w:val="yellow"/>
        </w:rPr>
        <w:t>positive</w:t>
      </w:r>
      <w:r w:rsidRPr="00CB7909">
        <w:rPr>
          <w:rStyle w:val="StyleBoldUnderline"/>
        </w:rPr>
        <w:t xml:space="preserve"> categories </w:t>
      </w:r>
      <w:r w:rsidRPr="00CB7909">
        <w:rPr>
          <w:rStyle w:val="StyleBoldUnderline"/>
          <w:highlight w:val="yellow"/>
        </w:rPr>
        <w:t>if Clinton</w:t>
      </w:r>
      <w:r w:rsidRPr="00CB7909">
        <w:rPr>
          <w:rStyle w:val="StyleBoldUnderline"/>
        </w:rPr>
        <w:t xml:space="preserve"> won, while 50% said they would be on the negative side. </w:t>
      </w:r>
      <w:r w:rsidRPr="00CB7909">
        <w:rPr>
          <w:rStyle w:val="StyleBoldUnderline"/>
          <w:highlight w:val="yellow"/>
        </w:rPr>
        <w:t>For Bush</w:t>
      </w:r>
      <w:r w:rsidRPr="00CB7909">
        <w:rPr>
          <w:rStyle w:val="StyleBoldUnderline"/>
        </w:rPr>
        <w:t xml:space="preserve">, the only Republican tested, the reaction was gloomier, </w:t>
      </w:r>
      <w:r w:rsidRPr="00CB7909">
        <w:rPr>
          <w:rStyle w:val="StyleBoldUnderline"/>
          <w:highlight w:val="yellow"/>
        </w:rPr>
        <w:t>37% positive</w:t>
      </w:r>
      <w:r w:rsidRPr="00CB7909">
        <w:rPr>
          <w:rStyle w:val="StyleBoldUnderline"/>
        </w:rPr>
        <w:t xml:space="preserve"> and 61% negative.</w:t>
      </w:r>
      <w:r w:rsidRPr="00CB7909">
        <w:rPr>
          <w:rStyle w:val="StyleBoldUnderline"/>
          <w:b w:val="0"/>
          <w:sz w:val="12"/>
          <w:u w:val="none"/>
        </w:rPr>
        <w:t>¶</w:t>
      </w:r>
      <w:r w:rsidRPr="00CB7909">
        <w:rPr>
          <w:rStyle w:val="StyleBoldUnderline"/>
        </w:rPr>
        <w:t xml:space="preserve"> </w:t>
      </w:r>
      <w:r w:rsidRPr="00CB7909">
        <w:rPr>
          <w:rStyle w:val="StyleBoldUnderline"/>
          <w:highlight w:val="yellow"/>
        </w:rPr>
        <w:t>In each election since 1996, the candidate with more positive responses to that question at this stage of the campaign went on to win.</w:t>
      </w:r>
    </w:p>
    <w:p w:rsidR="00B32965" w:rsidRPr="00B32965" w:rsidRDefault="00B32965" w:rsidP="00B32965"/>
    <w:p w:rsidR="00B32965" w:rsidRPr="00B32965" w:rsidRDefault="00B32965" w:rsidP="00B32965">
      <w:pPr>
        <w:pStyle w:val="Heading2"/>
      </w:pPr>
      <w:r w:rsidRPr="00B32965">
        <w:lastRenderedPageBreak/>
        <w:t>Impact Modules</w:t>
      </w:r>
    </w:p>
    <w:p w:rsidR="00DB09A9" w:rsidRPr="00DB09A9" w:rsidRDefault="000E3C00" w:rsidP="00DB09A9">
      <w:pPr>
        <w:pStyle w:val="Heading3"/>
      </w:pPr>
      <w:r>
        <w:lastRenderedPageBreak/>
        <w:t>Bioterror Impact</w:t>
      </w:r>
    </w:p>
    <w:p w:rsidR="00DB09A9" w:rsidRDefault="00DB09A9" w:rsidP="00DB09A9">
      <w:pPr>
        <w:pStyle w:val="Heading4"/>
      </w:pPr>
      <w:r w:rsidRPr="00DB09A9">
        <w:t>Hillary has a hardline on bioterror</w:t>
      </w:r>
    </w:p>
    <w:p w:rsidR="00DB09A9" w:rsidRPr="00DB09A9" w:rsidRDefault="00DB09A9" w:rsidP="00DB09A9"/>
    <w:p w:rsidR="00DB09A9" w:rsidRPr="00DB09A9" w:rsidRDefault="00DB09A9" w:rsidP="00DB09A9">
      <w:pPr>
        <w:rPr>
          <w:sz w:val="16"/>
        </w:rPr>
      </w:pPr>
      <w:r w:rsidRPr="00DB09A9">
        <w:rPr>
          <w:rStyle w:val="StyleBoldUnderline"/>
        </w:rPr>
        <w:t>The only exception to Hillary’s party-line voting were her support for the Iraq War &amp; her votes for appropriations to fund it, her uniform support for tough anti-terrorism measures</w:t>
      </w:r>
      <w:r w:rsidRPr="00DB09A9">
        <w:rPr>
          <w:sz w:val="16"/>
        </w:rPr>
        <w:t>, and--in an attempt to curry favor with the media--her opposition to nullification of the FCC rules making media consolidation easier.</w:t>
      </w:r>
      <w:r w:rsidRPr="00DB09A9">
        <w:rPr>
          <w:sz w:val="12"/>
        </w:rPr>
        <w:t>¶</w:t>
      </w:r>
      <w:r w:rsidRPr="00DB09A9">
        <w:rPr>
          <w:sz w:val="16"/>
        </w:rPr>
        <w:t xml:space="preserve"> </w:t>
      </w:r>
      <w:r w:rsidRPr="00DB09A9">
        <w:rPr>
          <w:rStyle w:val="StyleBoldUnderline"/>
          <w:highlight w:val="yellow"/>
        </w:rPr>
        <w:t>Hillary has amassed a good legislative record on fighting terrorism. She has pushed hard for threat assessments on bioterrorism, to protect the food supply</w:t>
      </w:r>
      <w:r w:rsidRPr="00DB09A9">
        <w:rPr>
          <w:rStyle w:val="StyleBoldUnderline"/>
        </w:rPr>
        <w:t xml:space="preserve">, promote benefits to children of terror victims, increase homeland security grants, </w:t>
      </w:r>
      <w:r w:rsidRPr="00DB09A9">
        <w:rPr>
          <w:rStyle w:val="StyleBoldUnderline"/>
          <w:highlight w:val="yellow"/>
        </w:rPr>
        <w:t>investigate securing radioactive materials, require annual inspections of high-risk sites, identify potential terror sites, encourage bomb-scanning technology,</w:t>
      </w:r>
      <w:r w:rsidRPr="00DB09A9">
        <w:rPr>
          <w:rStyle w:val="StyleBoldUnderline"/>
        </w:rPr>
        <w:t xml:space="preserve"> and improve protection at our embassies</w:t>
      </w:r>
      <w:r w:rsidRPr="00DB09A9">
        <w:rPr>
          <w:sz w:val="16"/>
        </w:rPr>
        <w:t>. But none of these bills has passed.</w:t>
      </w:r>
      <w:r w:rsidRPr="00DB09A9">
        <w:rPr>
          <w:sz w:val="12"/>
        </w:rPr>
        <w:t>¶</w:t>
      </w:r>
      <w:r w:rsidRPr="00DB09A9">
        <w:rPr>
          <w:sz w:val="16"/>
        </w:rPr>
        <w:t xml:space="preserve"> [On spending bills], Hillary has proposed additional spending to improve military housing, keep open facilities on closed defense bases, upgrade armed forces medical readiness, and increase aid to blind veterans.</w:t>
      </w:r>
    </w:p>
    <w:p w:rsidR="000022F2" w:rsidRDefault="000022F2" w:rsidP="00D17C4E"/>
    <w:p w:rsidR="00DB09A9" w:rsidRPr="00DB09A9" w:rsidRDefault="00DB09A9" w:rsidP="00DB09A9">
      <w:pPr>
        <w:pStyle w:val="Heading4"/>
      </w:pPr>
      <w:r w:rsidRPr="00DB09A9">
        <w:t>Biological terrorist attack would cause extinction </w:t>
      </w:r>
    </w:p>
    <w:p w:rsidR="00DB09A9" w:rsidRDefault="00DB09A9" w:rsidP="00DB09A9">
      <w:pPr>
        <w:pStyle w:val="NormalWeb"/>
        <w:shd w:val="clear" w:color="auto" w:fill="FFFFFF"/>
        <w:rPr>
          <w:rFonts w:ascii="Arial" w:hAnsi="Arial" w:cs="Arial"/>
          <w:color w:val="222222"/>
          <w:sz w:val="16"/>
          <w:szCs w:val="19"/>
        </w:rPr>
      </w:pPr>
      <w:proofErr w:type="spellStart"/>
      <w:r w:rsidRPr="00DB09A9">
        <w:rPr>
          <w:rStyle w:val="StyleStyleBold12pt"/>
        </w:rPr>
        <w:t>Steinbruner</w:t>
      </w:r>
      <w:proofErr w:type="spellEnd"/>
      <w:r w:rsidRPr="00DB09A9">
        <w:rPr>
          <w:rStyle w:val="StyleStyleBold12pt"/>
        </w:rPr>
        <w:t xml:space="preserve"> 97</w:t>
      </w:r>
      <w:r w:rsidRPr="00DB09A9">
        <w:rPr>
          <w:rStyle w:val="StyleStyleBold12pt"/>
          <w:sz w:val="12"/>
        </w:rPr>
        <w:t xml:space="preserve">¶ </w:t>
      </w:r>
      <w:proofErr w:type="spellStart"/>
      <w:r w:rsidRPr="00DB09A9">
        <w:t>Steinbruner</w:t>
      </w:r>
      <w:proofErr w:type="spellEnd"/>
      <w:r w:rsidRPr="00DB09A9">
        <w:t>, Senior Fellow at Brookings Institute 1997 [John, Sr. Fellow @ Brookings institution, “Biological Weapons: A Plague upon All Houses”, Foreign Policy, Winter 1997-1998, p. 85-96, JSTOR] ¶ Ultimately the world's military, medical, and business establishments will have to work together to an unprecedented degree if the international community is to succeed in containing the threat of biological weapons. Although</w:t>
      </w:r>
      <w:r w:rsidRPr="00DB09A9">
        <w:rPr>
          <w:rFonts w:ascii="Arial" w:hAnsi="Arial" w:cs="Arial"/>
          <w:color w:val="222222"/>
          <w:sz w:val="16"/>
          <w:szCs w:val="20"/>
        </w:rPr>
        <w:t xml:space="preserve"> human pathogens are often lumped with nuclear explosives and lethal chemicals as potential weapons of mass destruction, there</w:t>
      </w:r>
      <w:r w:rsidRPr="00DB09A9">
        <w:rPr>
          <w:rStyle w:val="apple-converted-space"/>
          <w:rFonts w:ascii="Arial" w:hAnsi="Arial" w:cs="Arial"/>
          <w:color w:val="222222"/>
          <w:sz w:val="16"/>
          <w:szCs w:val="19"/>
        </w:rPr>
        <w:t> </w:t>
      </w:r>
      <w:r w:rsidRPr="00DB09A9">
        <w:rPr>
          <w:rFonts w:ascii="Arial" w:hAnsi="Arial" w:cs="Arial"/>
          <w:color w:val="222222"/>
          <w:sz w:val="16"/>
          <w:szCs w:val="19"/>
        </w:rPr>
        <w:t>is</w:t>
      </w:r>
      <w:r w:rsidRPr="00DB09A9">
        <w:rPr>
          <w:rStyle w:val="apple-converted-space"/>
          <w:rFonts w:ascii="Arial" w:hAnsi="Arial" w:cs="Arial"/>
          <w:color w:val="222222"/>
          <w:sz w:val="16"/>
          <w:szCs w:val="19"/>
        </w:rPr>
        <w:t> </w:t>
      </w:r>
      <w:r w:rsidRPr="00DB09A9">
        <w:rPr>
          <w:rFonts w:ascii="Arial" w:hAnsi="Arial" w:cs="Arial"/>
          <w:color w:val="222222"/>
          <w:sz w:val="16"/>
          <w:szCs w:val="20"/>
        </w:rPr>
        <w:t>an</w:t>
      </w:r>
      <w:r w:rsidRPr="00DB09A9">
        <w:rPr>
          <w:rFonts w:ascii="Arial" w:hAnsi="Arial" w:cs="Arial"/>
          <w:color w:val="222222"/>
          <w:sz w:val="16"/>
          <w:szCs w:val="19"/>
        </w:rPr>
        <w:t> </w:t>
      </w:r>
      <w:r w:rsidRPr="00DB09A9">
        <w:rPr>
          <w:rFonts w:ascii="Arial" w:hAnsi="Arial" w:cs="Arial"/>
          <w:color w:val="222222"/>
          <w:sz w:val="16"/>
          <w:szCs w:val="20"/>
        </w:rPr>
        <w:t>obvious</w:t>
      </w:r>
      <w:r w:rsidRPr="00DB09A9">
        <w:rPr>
          <w:rFonts w:ascii="Arial" w:hAnsi="Arial" w:cs="Arial"/>
          <w:color w:val="222222"/>
          <w:sz w:val="16"/>
          <w:szCs w:val="19"/>
        </w:rPr>
        <w:t>, fundamentally important</w:t>
      </w:r>
      <w:r w:rsidRPr="00DB09A9">
        <w:rPr>
          <w:rStyle w:val="apple-converted-space"/>
          <w:rFonts w:ascii="Arial" w:hAnsi="Arial" w:cs="Arial"/>
          <w:color w:val="222222"/>
          <w:sz w:val="16"/>
          <w:szCs w:val="19"/>
        </w:rPr>
        <w:t> </w:t>
      </w:r>
      <w:proofErr w:type="spellStart"/>
      <w:r w:rsidRPr="00DB09A9">
        <w:rPr>
          <w:rFonts w:ascii="Arial" w:hAnsi="Arial" w:cs="Arial"/>
          <w:color w:val="222222"/>
          <w:sz w:val="16"/>
          <w:szCs w:val="20"/>
        </w:rPr>
        <w:t>difference</w:t>
      </w:r>
      <w:proofErr w:type="gramStart"/>
      <w:r w:rsidRPr="00DB09A9">
        <w:rPr>
          <w:rFonts w:ascii="Arial" w:hAnsi="Arial" w:cs="Arial"/>
          <w:color w:val="222222"/>
          <w:sz w:val="16"/>
          <w:szCs w:val="19"/>
        </w:rPr>
        <w:t>:</w:t>
      </w:r>
      <w:r w:rsidRPr="00DB09A9">
        <w:rPr>
          <w:rFonts w:ascii="Arial" w:hAnsi="Arial" w:cs="Arial"/>
          <w:color w:val="222222"/>
          <w:sz w:val="16"/>
          <w:szCs w:val="20"/>
        </w:rPr>
        <w:t>Pathogens</w:t>
      </w:r>
      <w:proofErr w:type="spellEnd"/>
      <w:proofErr w:type="gramEnd"/>
      <w:r w:rsidRPr="00DB09A9">
        <w:rPr>
          <w:rFonts w:ascii="Arial" w:hAnsi="Arial" w:cs="Arial"/>
          <w:color w:val="222222"/>
          <w:sz w:val="16"/>
          <w:szCs w:val="20"/>
        </w:rPr>
        <w:t xml:space="preserve"> are alive</w:t>
      </w:r>
      <w:r w:rsidRPr="00DB09A9">
        <w:rPr>
          <w:rFonts w:ascii="Arial" w:hAnsi="Arial" w:cs="Arial"/>
          <w:color w:val="222222"/>
          <w:sz w:val="16"/>
          <w:szCs w:val="19"/>
        </w:rPr>
        <w:t>, weapons are not. </w:t>
      </w:r>
      <w:r w:rsidRPr="00DB09A9">
        <w:rPr>
          <w:rStyle w:val="StyleBoldUnderline"/>
          <w:highlight w:val="yellow"/>
        </w:rPr>
        <w:t>Nuclear and chemical weapons do not reproduce themselves and do not independently engage in adaptive behavior; pathogens do both of these things</w:t>
      </w:r>
      <w:r w:rsidRPr="00DB09A9">
        <w:rPr>
          <w:rFonts w:ascii="Arial" w:hAnsi="Arial" w:cs="Arial"/>
          <w:color w:val="222222"/>
          <w:sz w:val="16"/>
          <w:szCs w:val="19"/>
        </w:rPr>
        <w:t>. That deceptively simple observation has immense implications. </w:t>
      </w:r>
      <w:r w:rsidRPr="00DB09A9">
        <w:rPr>
          <w:rFonts w:ascii="Arial" w:hAnsi="Arial" w:cs="Arial"/>
          <w:color w:val="222222"/>
          <w:sz w:val="16"/>
          <w:szCs w:val="20"/>
        </w:rPr>
        <w:t>The use of a manufactured weapon is a singular event. Most of the damage occurs immediately</w:t>
      </w:r>
      <w:r w:rsidRPr="00DB09A9">
        <w:rPr>
          <w:rFonts w:ascii="Arial" w:hAnsi="Arial" w:cs="Arial"/>
          <w:color w:val="222222"/>
          <w:sz w:val="16"/>
          <w:szCs w:val="19"/>
        </w:rPr>
        <w:t>. The aftereffects, whatever they may be, decay rapidly over time and distance in a reasonably predictable manner.</w:t>
      </w:r>
      <w:r w:rsidRPr="00DB09A9">
        <w:rPr>
          <w:rStyle w:val="apple-converted-space"/>
          <w:rFonts w:ascii="Arial" w:hAnsi="Arial" w:cs="Arial"/>
          <w:color w:val="222222"/>
          <w:sz w:val="16"/>
          <w:szCs w:val="19"/>
        </w:rPr>
        <w:t> </w:t>
      </w:r>
      <w:r w:rsidRPr="00DB09A9">
        <w:rPr>
          <w:rFonts w:ascii="Arial" w:hAnsi="Arial" w:cs="Arial"/>
          <w:color w:val="222222"/>
          <w:sz w:val="16"/>
          <w:szCs w:val="20"/>
        </w:rPr>
        <w:t>Even before a nuclear warhead is detonated, for instance, it is possible to estimate the extent of the subsequent damage and the likely level of radioactive fallout</w:t>
      </w:r>
      <w:r w:rsidRPr="00DB09A9">
        <w:rPr>
          <w:rFonts w:ascii="Arial" w:hAnsi="Arial" w:cs="Arial"/>
          <w:color w:val="222222"/>
          <w:sz w:val="16"/>
          <w:szCs w:val="19"/>
        </w:rPr>
        <w:t>. Such predictability is an essential component for tactical military planning.</w:t>
      </w:r>
      <w:r w:rsidRPr="00DB09A9">
        <w:rPr>
          <w:rStyle w:val="apple-converted-space"/>
          <w:rFonts w:ascii="Arial" w:hAnsi="Arial" w:cs="Arial"/>
          <w:color w:val="222222"/>
          <w:sz w:val="16"/>
          <w:szCs w:val="19"/>
        </w:rPr>
        <w:t> </w:t>
      </w:r>
      <w:r w:rsidRPr="00DB09A9">
        <w:rPr>
          <w:rStyle w:val="StyleBoldUnderline"/>
          <w:highlight w:val="yellow"/>
        </w:rPr>
        <w:t>The use of a pathogen, by contrast, is an extended process whose scope and timing cannot be precisely controlled.</w:t>
      </w:r>
      <w:r w:rsidRPr="00DB09A9">
        <w:rPr>
          <w:rStyle w:val="apple-converted-space"/>
          <w:rFonts w:ascii="Arial" w:hAnsi="Arial" w:cs="Arial"/>
          <w:color w:val="222222"/>
          <w:sz w:val="16"/>
          <w:szCs w:val="19"/>
        </w:rPr>
        <w:t> </w:t>
      </w:r>
      <w:r w:rsidRPr="00DB09A9">
        <w:rPr>
          <w:rFonts w:ascii="Arial" w:hAnsi="Arial" w:cs="Arial"/>
          <w:color w:val="222222"/>
          <w:sz w:val="16"/>
          <w:szCs w:val="19"/>
        </w:rPr>
        <w:t>For most potential biological agents, the predominant drawback Biological Weapons is that they would not act swiftly or decisively enough to be an effective weapon. But</w:t>
      </w:r>
      <w:r w:rsidRPr="00DB09A9">
        <w:rPr>
          <w:rStyle w:val="apple-converted-space"/>
          <w:rFonts w:ascii="Arial" w:hAnsi="Arial" w:cs="Arial"/>
          <w:color w:val="222222"/>
          <w:sz w:val="16"/>
          <w:szCs w:val="19"/>
        </w:rPr>
        <w:t> </w:t>
      </w:r>
      <w:r w:rsidRPr="00DB09A9">
        <w:rPr>
          <w:rFonts w:ascii="Arial" w:hAnsi="Arial" w:cs="Arial"/>
          <w:color w:val="222222"/>
          <w:sz w:val="16"/>
          <w:szCs w:val="20"/>
        </w:rPr>
        <w:t>for a few pathogens ones most likely to have a decisive effect and therefore the ones most likely to be contemplated for deliberately hostile use-the risk runs in the other direction. </w:t>
      </w:r>
      <w:r w:rsidRPr="00DB09A9">
        <w:rPr>
          <w:rStyle w:val="StyleBoldUnderline"/>
          <w:highlight w:val="yellow"/>
        </w:rPr>
        <w:t>A lethal pathogen that could efficiently spread from one victim to another would be capable of initiating an intensifying cascade of disease that might ultimately threaten the entire world population.</w:t>
      </w:r>
      <w:r w:rsidRPr="00DB09A9">
        <w:rPr>
          <w:rStyle w:val="StyleBoldUnderline"/>
        </w:rPr>
        <w:t> </w:t>
      </w:r>
      <w:r w:rsidRPr="00DB09A9">
        <w:rPr>
          <w:rFonts w:ascii="Arial" w:hAnsi="Arial" w:cs="Arial"/>
          <w:color w:val="222222"/>
          <w:sz w:val="16"/>
          <w:szCs w:val="19"/>
        </w:rPr>
        <w:t>The 1918 influenza epidemic demonstrated the potential for a global contagion of this sort but not necessarily its outer limit.</w:t>
      </w:r>
    </w:p>
    <w:p w:rsidR="000E3C00" w:rsidRDefault="000E3C00" w:rsidP="000E3C00">
      <w:pPr>
        <w:pStyle w:val="Heading3"/>
      </w:pPr>
      <w:r>
        <w:lastRenderedPageBreak/>
        <w:t>Israel Impact</w:t>
      </w:r>
    </w:p>
    <w:p w:rsidR="000E3C00" w:rsidRPr="00FF4566" w:rsidRDefault="000E3C00" w:rsidP="000E3C00">
      <w:pPr>
        <w:pStyle w:val="Heading4"/>
      </w:pPr>
      <w:r w:rsidRPr="00FF4566">
        <w:t xml:space="preserve">Clinton </w:t>
      </w:r>
      <w:r>
        <w:t>would strengthen ties to Israel</w:t>
      </w:r>
    </w:p>
    <w:p w:rsidR="000E3C00" w:rsidRPr="00414A96" w:rsidRDefault="000E3C00" w:rsidP="000E3C00">
      <w:pPr>
        <w:rPr>
          <w:rStyle w:val="StyleStyleBold12pt"/>
        </w:rPr>
      </w:pPr>
      <w:r w:rsidRPr="00414A96">
        <w:rPr>
          <w:rStyle w:val="StyleStyleBold12pt"/>
        </w:rPr>
        <w:t>Lewis 6/17</w:t>
      </w:r>
    </w:p>
    <w:p w:rsidR="000E3C00" w:rsidRDefault="000E3C00" w:rsidP="000E3C00">
      <w:pPr>
        <w:rPr>
          <w:sz w:val="16"/>
        </w:rPr>
      </w:pPr>
      <w:r>
        <w:rPr>
          <w:sz w:val="16"/>
        </w:rPr>
        <w:t>Clinton and Israel: No doubts about her support</w:t>
      </w:r>
    </w:p>
    <w:p w:rsidR="000E3C00" w:rsidRDefault="000E3C00" w:rsidP="000E3C00">
      <w:pPr>
        <w:rPr>
          <w:sz w:val="16"/>
        </w:rPr>
      </w:pPr>
      <w:r>
        <w:rPr>
          <w:sz w:val="16"/>
        </w:rPr>
        <w:t xml:space="preserve">JUNE 17, 2015 BY ANN LEWIS </w:t>
      </w:r>
      <w:r w:rsidRPr="00414A96">
        <w:rPr>
          <w:sz w:val="16"/>
        </w:rPr>
        <w:t>http://washingtonjewishweek.com/22764/clinton-and-israel-no-doubts-about-her-support/</w:t>
      </w:r>
    </w:p>
    <w:p w:rsidR="000E3C00" w:rsidRPr="00414A96" w:rsidRDefault="000E3C00" w:rsidP="000E3C00">
      <w:pPr>
        <w:rPr>
          <w:rStyle w:val="StyleBoldUnderline"/>
        </w:rPr>
      </w:pPr>
      <w:r w:rsidRPr="00B675A6">
        <w:rPr>
          <w:sz w:val="14"/>
        </w:rPr>
        <w:t xml:space="preserve">Now, dialing up the partisan edge on cable TV doesn’t require much twisting – </w:t>
      </w:r>
      <w:r w:rsidRPr="00414A96">
        <w:rPr>
          <w:rStyle w:val="StyleBoldUnderline"/>
        </w:rPr>
        <w:t xml:space="preserve">but </w:t>
      </w:r>
      <w:r w:rsidRPr="00B675A6">
        <w:rPr>
          <w:rStyle w:val="StyleBoldUnderline"/>
          <w:highlight w:val="cyan"/>
        </w:rPr>
        <w:t>trying to dismiss Clinton’s pro-Israel record?</w:t>
      </w:r>
      <w:r w:rsidRPr="00414A96">
        <w:rPr>
          <w:rStyle w:val="StyleBoldUnderline"/>
        </w:rPr>
        <w:t xml:space="preserve"> That </w:t>
      </w:r>
      <w:r w:rsidRPr="00B675A6">
        <w:rPr>
          <w:rStyle w:val="StyleBoldUnderline"/>
          <w:highlight w:val="cyan"/>
        </w:rPr>
        <w:t>calls for real gymnastics</w:t>
      </w:r>
      <w:r w:rsidRPr="00B675A6">
        <w:rPr>
          <w:sz w:val="14"/>
        </w:rPr>
        <w:t xml:space="preserve">.¶ </w:t>
      </w:r>
      <w:proofErr w:type="gramStart"/>
      <w:r w:rsidRPr="00B675A6">
        <w:rPr>
          <w:sz w:val="14"/>
        </w:rPr>
        <w:t>Let’s</w:t>
      </w:r>
      <w:proofErr w:type="gramEnd"/>
      <w:r w:rsidRPr="00B675A6">
        <w:rPr>
          <w:sz w:val="14"/>
        </w:rPr>
        <w:t xml:space="preserve"> look at the facts: </w:t>
      </w:r>
      <w:r w:rsidRPr="00414A96">
        <w:rPr>
          <w:rStyle w:val="StyleBoldUnderline"/>
        </w:rPr>
        <w:t xml:space="preserve">In eight years </w:t>
      </w:r>
      <w:r w:rsidRPr="00B675A6">
        <w:rPr>
          <w:rStyle w:val="StyleBoldUnderline"/>
          <w:highlight w:val="cyan"/>
        </w:rPr>
        <w:t>as a senator, Clinton worked consistently and effectively for Israel’s security.</w:t>
      </w:r>
      <w:r w:rsidRPr="00414A96">
        <w:rPr>
          <w:rStyle w:val="StyleBoldUnderline"/>
        </w:rPr>
        <w:t xml:space="preserve"> </w:t>
      </w:r>
      <w:r w:rsidRPr="00B675A6">
        <w:rPr>
          <w:sz w:val="14"/>
        </w:rPr>
        <w:t xml:space="preserve">She traveled to Jerusalem during the second Intifada, spoke at the site of a bombed pizzeria and visited with victims of terrorist attacks. She spoke for Israel’s right to build the security fence, and she spoke out in the Senate about the dangers of anti-Israel and anti-Semitic biases in textbooks used in Palestinian schools.¶ She led the fight to force admission of </w:t>
      </w:r>
      <w:proofErr w:type="spellStart"/>
      <w:r w:rsidRPr="00B675A6">
        <w:rPr>
          <w:sz w:val="14"/>
        </w:rPr>
        <w:t>Magen</w:t>
      </w:r>
      <w:proofErr w:type="spellEnd"/>
      <w:r w:rsidRPr="00B675A6">
        <w:rPr>
          <w:sz w:val="14"/>
        </w:rPr>
        <w:t xml:space="preserve"> David </w:t>
      </w:r>
      <w:proofErr w:type="spellStart"/>
      <w:r w:rsidRPr="00B675A6">
        <w:rPr>
          <w:sz w:val="14"/>
        </w:rPr>
        <w:t>Adom</w:t>
      </w:r>
      <w:proofErr w:type="spellEnd"/>
      <w:r w:rsidRPr="00B675A6">
        <w:rPr>
          <w:sz w:val="14"/>
        </w:rPr>
        <w:t xml:space="preserve"> as a full voting member of the International Red Cross, building a bipartisan coalition for legislation that tied America’s contribution to the IRC to Israel’s admission. She was a cosponsor of legislation like the Palestinian Anti-Terrorism Act and the Syrian Accountability Act.¶ </w:t>
      </w:r>
      <w:r w:rsidRPr="00B675A6">
        <w:rPr>
          <w:rStyle w:val="StyleBoldUnderline"/>
          <w:highlight w:val="cyan"/>
        </w:rPr>
        <w:t>As secretary of state, Clinton built the international coalition that enacted the toughest sanctions against Iran in history</w:t>
      </w:r>
      <w:r w:rsidRPr="00414A96">
        <w:rPr>
          <w:rStyle w:val="StyleBoldUnderline"/>
        </w:rPr>
        <w:t>, forcing the regime into negotiations about its nuclear program.</w:t>
      </w:r>
      <w:r w:rsidRPr="00B675A6">
        <w:rPr>
          <w:sz w:val="14"/>
        </w:rPr>
        <w:t xml:space="preserve"> </w:t>
      </w:r>
      <w:r w:rsidRPr="00414A96">
        <w:rPr>
          <w:rStyle w:val="StyleBoldUnderline"/>
        </w:rPr>
        <w:t>“Iran can never be permitted to acquire a nuclear weapon,”</w:t>
      </w:r>
      <w:r w:rsidRPr="00B675A6">
        <w:rPr>
          <w:sz w:val="14"/>
        </w:rPr>
        <w:t xml:space="preserve"> she said in April, speaking of what is at stake in the negotiations. “The onus is on Iran, and the bar must be set high.”¶ Throughout her time at the State Department, she worked closely with the government of Israel, including almost daily coordination on security issues.¶ Israel’s defense minister said the administration was “doing in regard to our security more than anything I can remember in the past.”¶ </w:t>
      </w:r>
      <w:proofErr w:type="gramStart"/>
      <w:r w:rsidRPr="00B675A6">
        <w:rPr>
          <w:sz w:val="14"/>
        </w:rPr>
        <w:t>She</w:t>
      </w:r>
      <w:proofErr w:type="gramEnd"/>
      <w:r w:rsidRPr="00B675A6">
        <w:rPr>
          <w:sz w:val="14"/>
        </w:rPr>
        <w:t xml:space="preserve"> condemned the U.N. Human Rights Council for its structural bias against Israel. In November 2012, after eight days of violence, she negotiated a cease-fire in Gaza, by working with Israeli leaders and the government of Egypt. She understands that direct talks between Israel and Palestinians are essential for a peaceful resolution, one that enables Israel to maintain defensible borders and advance its national interests.¶ </w:t>
      </w:r>
      <w:proofErr w:type="gramStart"/>
      <w:r w:rsidRPr="00B675A6">
        <w:rPr>
          <w:sz w:val="14"/>
        </w:rPr>
        <w:t>That</w:t>
      </w:r>
      <w:proofErr w:type="gramEnd"/>
      <w:r w:rsidRPr="00B675A6">
        <w:rPr>
          <w:sz w:val="14"/>
        </w:rPr>
        <w:t xml:space="preserve"> record comes as no surprise to people who know her. </w:t>
      </w:r>
      <w:r w:rsidRPr="00414A96">
        <w:rPr>
          <w:rStyle w:val="StyleBoldUnderline"/>
        </w:rPr>
        <w:t xml:space="preserve">We know that </w:t>
      </w:r>
      <w:r w:rsidRPr="00B675A6">
        <w:rPr>
          <w:rStyle w:val="StyleBoldUnderline"/>
          <w:highlight w:val="cyan"/>
        </w:rPr>
        <w:t>Clinton</w:t>
      </w:r>
      <w:r w:rsidRPr="00414A96">
        <w:rPr>
          <w:rStyle w:val="StyleBoldUnderline"/>
        </w:rPr>
        <w:t xml:space="preserve">, who made her first trip to Israel in 1981, </w:t>
      </w:r>
      <w:r w:rsidRPr="00B675A6">
        <w:rPr>
          <w:rStyle w:val="StyleBoldUnderline"/>
          <w:highlight w:val="cyan"/>
        </w:rPr>
        <w:t>has a background of friendship and admiration for Israel and its people</w:t>
      </w:r>
      <w:r w:rsidRPr="00B675A6">
        <w:rPr>
          <w:sz w:val="14"/>
        </w:rPr>
        <w:t xml:space="preserve">.¶ </w:t>
      </w:r>
      <w:proofErr w:type="gramStart"/>
      <w:r w:rsidRPr="00B675A6">
        <w:rPr>
          <w:sz w:val="14"/>
        </w:rPr>
        <w:t>Before</w:t>
      </w:r>
      <w:proofErr w:type="gramEnd"/>
      <w:r w:rsidRPr="00B675A6">
        <w:rPr>
          <w:sz w:val="14"/>
        </w:rPr>
        <w:t xml:space="preserve"> she was ever a candidate for office, Clinton learned about a program developed at Hebrew University that offered early childhood education to disadvantaged families. She reached out to its creator and then worked with the National Council of Jewish Women to bring the concept to the United States. Today that program, developed in Israel, can be found in 21 states.¶ </w:t>
      </w:r>
      <w:r w:rsidRPr="00414A96">
        <w:rPr>
          <w:rStyle w:val="StyleBoldUnderline"/>
        </w:rPr>
        <w:t xml:space="preserve">That’s </w:t>
      </w:r>
      <w:r w:rsidRPr="00B675A6">
        <w:rPr>
          <w:rStyle w:val="StyleBoldUnderline"/>
          <w:highlight w:val="cyan"/>
        </w:rPr>
        <w:t>one of my favorite examples of Clinton’s record</w:t>
      </w:r>
      <w:r w:rsidRPr="00B675A6">
        <w:rPr>
          <w:sz w:val="14"/>
          <w:highlight w:val="cyan"/>
        </w:rPr>
        <w:t>:</w:t>
      </w:r>
      <w:r w:rsidRPr="00B675A6">
        <w:rPr>
          <w:sz w:val="14"/>
        </w:rPr>
        <w:t xml:space="preserve"> Effective action on behalf of life-long principles, like investing in children; supporting Israel, as an ally with shared values and a source of good ideas; </w:t>
      </w:r>
      <w:r w:rsidRPr="00414A96">
        <w:rPr>
          <w:rStyle w:val="StyleBoldUnderline"/>
        </w:rPr>
        <w:t xml:space="preserve">and </w:t>
      </w:r>
      <w:r w:rsidRPr="00B675A6">
        <w:rPr>
          <w:rStyle w:val="StyleBoldUnderline"/>
          <w:highlight w:val="cyan"/>
        </w:rPr>
        <w:t>working to ensure Israel’s security and to maintain a strong U.S.-Israel relationship</w:t>
      </w:r>
      <w:r w:rsidRPr="00414A96">
        <w:rPr>
          <w:rStyle w:val="StyleBoldUnderline"/>
        </w:rPr>
        <w:t xml:space="preserve"> because she recognizes the importance to both our countries.</w:t>
      </w:r>
    </w:p>
    <w:p w:rsidR="000E3C00" w:rsidRDefault="000E3C00" w:rsidP="000E3C00">
      <w:pPr>
        <w:pStyle w:val="Heading4"/>
      </w:pPr>
      <w:r>
        <w:t>US-Israel alliance key to ME stability and rise of terrorism</w:t>
      </w:r>
    </w:p>
    <w:p w:rsidR="000E3C00" w:rsidRDefault="000E3C00" w:rsidP="000E3C00">
      <w:r>
        <w:rPr>
          <w:rStyle w:val="StyleStyleBold12pt"/>
        </w:rPr>
        <w:t>Baruch 6/9/15</w:t>
      </w:r>
    </w:p>
    <w:p w:rsidR="000E3C00" w:rsidRDefault="000E3C00" w:rsidP="000E3C00">
      <w:r>
        <w:t>(Uzi Baruch, “</w:t>
      </w:r>
      <w:r w:rsidRPr="001062ED">
        <w:t xml:space="preserve">Dempsey: I Couldn't Imagine a World </w:t>
      </w:r>
      <w:proofErr w:type="gramStart"/>
      <w:r w:rsidRPr="001062ED">
        <w:t>Without</w:t>
      </w:r>
      <w:proofErr w:type="gramEnd"/>
      <w:r w:rsidRPr="001062ED">
        <w:t xml:space="preserve"> US-Israel Alliance</w:t>
      </w:r>
      <w:r>
        <w:t xml:space="preserve">”, </w:t>
      </w:r>
      <w:proofErr w:type="spellStart"/>
      <w:r>
        <w:t>Arutz</w:t>
      </w:r>
      <w:proofErr w:type="spellEnd"/>
      <w:r>
        <w:t xml:space="preserve"> </w:t>
      </w:r>
      <w:proofErr w:type="spellStart"/>
      <w:r>
        <w:t>Sheva</w:t>
      </w:r>
      <w:proofErr w:type="spellEnd"/>
      <w:r>
        <w:t xml:space="preserve">, </w:t>
      </w:r>
      <w:hyperlink r:id="rId24" w:anchor=".VZCvPvlViko" w:history="1">
        <w:r w:rsidRPr="00300257">
          <w:rPr>
            <w:rStyle w:val="Hyperlink"/>
          </w:rPr>
          <w:t>http://www.israelnationalnews.com/News/News.aspx/196492#.VZCvPvlViko</w:t>
        </w:r>
      </w:hyperlink>
      <w:r>
        <w:t>) DZ</w:t>
      </w:r>
    </w:p>
    <w:p w:rsidR="000E3C00" w:rsidRDefault="000E3C00" w:rsidP="000E3C00">
      <w:pPr>
        <w:rPr>
          <w:sz w:val="8"/>
        </w:rPr>
      </w:pPr>
      <w:r w:rsidRPr="001062ED">
        <w:rPr>
          <w:sz w:val="8"/>
        </w:rPr>
        <w:t xml:space="preserve">During their meeting, </w:t>
      </w:r>
      <w:proofErr w:type="spellStart"/>
      <w:r w:rsidRPr="001062ED">
        <w:rPr>
          <w:sz w:val="8"/>
        </w:rPr>
        <w:t>Yaalon</w:t>
      </w:r>
      <w:proofErr w:type="spellEnd"/>
      <w:r w:rsidRPr="001062ED">
        <w:rPr>
          <w:sz w:val="8"/>
        </w:rPr>
        <w:t xml:space="preserve"> praised Dempsey's record and hailed the enduring ties between </w:t>
      </w:r>
      <w:r w:rsidRPr="001062ED">
        <w:rPr>
          <w:rStyle w:val="StyleBoldUnderline"/>
        </w:rPr>
        <w:t xml:space="preserve">their </w:t>
      </w:r>
      <w:r w:rsidRPr="001062ED">
        <w:rPr>
          <w:rStyle w:val="StyleBoldUnderline"/>
          <w:highlight w:val="yellow"/>
        </w:rPr>
        <w:t>two respective countries as crucial</w:t>
      </w:r>
      <w:r w:rsidRPr="001062ED">
        <w:rPr>
          <w:rStyle w:val="StyleBoldUnderline"/>
        </w:rPr>
        <w:t xml:space="preserve">. "I want to emphasize how much we value your work, which has strengthened the friendship and partnership </w:t>
      </w:r>
      <w:r w:rsidRPr="001062ED">
        <w:rPr>
          <w:rStyle w:val="StyleBoldUnderline"/>
          <w:highlight w:val="yellow"/>
        </w:rPr>
        <w:t>between the defense establishment</w:t>
      </w:r>
      <w:r w:rsidRPr="001062ED">
        <w:rPr>
          <w:sz w:val="8"/>
          <w:highlight w:val="yellow"/>
        </w:rPr>
        <w:t>s</w:t>
      </w:r>
      <w:r w:rsidRPr="001062ED">
        <w:rPr>
          <w:sz w:val="8"/>
        </w:rPr>
        <w:t xml:space="preserve">," </w:t>
      </w:r>
      <w:proofErr w:type="spellStart"/>
      <w:r w:rsidRPr="001062ED">
        <w:rPr>
          <w:sz w:val="8"/>
        </w:rPr>
        <w:t>Yaalon</w:t>
      </w:r>
      <w:proofErr w:type="spellEnd"/>
      <w:r w:rsidRPr="001062ED">
        <w:rPr>
          <w:sz w:val="8"/>
        </w:rPr>
        <w:t xml:space="preserve"> said. "</w:t>
      </w:r>
      <w:r w:rsidRPr="001062ED">
        <w:rPr>
          <w:rStyle w:val="StyleBoldUnderline"/>
          <w:highlight w:val="yellow"/>
        </w:rPr>
        <w:t xml:space="preserve">We are all facing </w:t>
      </w:r>
      <w:r w:rsidRPr="00710559">
        <w:rPr>
          <w:rStyle w:val="Emphasis"/>
          <w:highlight w:val="yellow"/>
        </w:rPr>
        <w:t>the challenge of jihadism in the region</w:t>
      </w:r>
      <w:r w:rsidRPr="001062ED">
        <w:rPr>
          <w:sz w:val="8"/>
        </w:rPr>
        <w:t xml:space="preserve">," he continued, </w:t>
      </w:r>
      <w:r w:rsidRPr="001062ED">
        <w:rPr>
          <w:rStyle w:val="StyleBoldUnderline"/>
        </w:rPr>
        <w:t>listing the wide range of threats</w:t>
      </w:r>
      <w:r w:rsidRPr="001062ED">
        <w:rPr>
          <w:sz w:val="8"/>
        </w:rPr>
        <w:t xml:space="preserve"> spanning both Sunni and Shia Islamist groups, including "in Syria, in Lebanon; the radical Shia axis; the ISIS infrastructure in Sinai; and of course the terror infrastructure in Gaza." "We believe that vis-a-vis all developments connected to the regional turmoil, </w:t>
      </w:r>
      <w:r w:rsidRPr="001062ED">
        <w:rPr>
          <w:rStyle w:val="StyleBoldUnderline"/>
        </w:rPr>
        <w:t>Israel and the United States are on the same page, to tackle these challenges</w:t>
      </w:r>
      <w:r w:rsidRPr="001062ED">
        <w:rPr>
          <w:sz w:val="8"/>
        </w:rPr>
        <w:t xml:space="preserve">," he said. </w:t>
      </w:r>
      <w:proofErr w:type="spellStart"/>
      <w:r w:rsidRPr="001062ED">
        <w:rPr>
          <w:sz w:val="8"/>
        </w:rPr>
        <w:t>Yaalon</w:t>
      </w:r>
      <w:proofErr w:type="spellEnd"/>
      <w:r w:rsidRPr="001062ED">
        <w:rPr>
          <w:sz w:val="8"/>
        </w:rPr>
        <w:t xml:space="preserve"> went on to stress that </w:t>
      </w:r>
      <w:r w:rsidRPr="001062ED">
        <w:rPr>
          <w:rStyle w:val="StyleBoldUnderline"/>
          <w:highlight w:val="yellow"/>
        </w:rPr>
        <w:t>the strategic partnership between Israel and the US was deep and exceptional</w:t>
      </w:r>
      <w:r w:rsidRPr="001062ED">
        <w:rPr>
          <w:sz w:val="8"/>
        </w:rPr>
        <w:t xml:space="preserve"> - in spite of political differences. "We greatly value the United States' commitment to our security," he told Dempsey. </w:t>
      </w:r>
      <w:proofErr w:type="gramStart"/>
      <w:r w:rsidRPr="001062ED">
        <w:rPr>
          <w:sz w:val="8"/>
        </w:rPr>
        <w:t>"Your personal commitment, the commitment of the Secretary of Defense, and the commitments of President Obama to our security."</w:t>
      </w:r>
      <w:proofErr w:type="gramEnd"/>
      <w:r w:rsidRPr="001062ED">
        <w:rPr>
          <w:sz w:val="8"/>
        </w:rPr>
        <w:t xml:space="preserve"> </w:t>
      </w:r>
      <w:proofErr w:type="spellStart"/>
      <w:r w:rsidRPr="001062ED">
        <w:rPr>
          <w:sz w:val="8"/>
        </w:rPr>
        <w:t>Yaalon</w:t>
      </w:r>
      <w:proofErr w:type="spellEnd"/>
      <w:r w:rsidRPr="001062ED">
        <w:rPr>
          <w:sz w:val="8"/>
        </w:rPr>
        <w:t xml:space="preserve"> also addressed </w:t>
      </w:r>
      <w:r w:rsidRPr="001062ED">
        <w:rPr>
          <w:rStyle w:val="StyleBoldUnderline"/>
          <w:highlight w:val="yellow"/>
        </w:rPr>
        <w:t>the threat posed by Iran</w:t>
      </w:r>
      <w:r w:rsidRPr="001062ED">
        <w:rPr>
          <w:rStyle w:val="StyleBoldUnderline"/>
        </w:rPr>
        <w:t>, less than a month before a final deal is due to be signed between Tehran and world powers which will see Iran maintain its core nuclear program</w:t>
      </w:r>
      <w:r w:rsidRPr="001062ED">
        <w:rPr>
          <w:sz w:val="8"/>
        </w:rPr>
        <w:t xml:space="preserve">. Israeli leaders have repeatedly warned the deal is a "bad" one </w:t>
      </w:r>
      <w:r w:rsidRPr="001062ED">
        <w:rPr>
          <w:rStyle w:val="StyleBoldUnderline"/>
          <w:highlight w:val="yellow"/>
        </w:rPr>
        <w:t xml:space="preserve">which will only serve to embolden </w:t>
      </w:r>
      <w:r w:rsidRPr="00710559">
        <w:rPr>
          <w:rStyle w:val="Emphasis"/>
          <w:highlight w:val="yellow"/>
        </w:rPr>
        <w:t>Iranian regional aggression</w:t>
      </w:r>
      <w:r w:rsidRPr="001062ED">
        <w:rPr>
          <w:sz w:val="8"/>
          <w:highlight w:val="yellow"/>
        </w:rPr>
        <w:t>.</w:t>
      </w:r>
      <w:r w:rsidRPr="001062ED">
        <w:rPr>
          <w:sz w:val="8"/>
        </w:rPr>
        <w:t xml:space="preserve"> "We are very concerned about Iran's role in the region, not just in the present time but more than that, after it signs a deal," </w:t>
      </w:r>
      <w:proofErr w:type="spellStart"/>
      <w:r w:rsidRPr="001062ED">
        <w:rPr>
          <w:sz w:val="8"/>
        </w:rPr>
        <w:t>Yaalon</w:t>
      </w:r>
      <w:proofErr w:type="spellEnd"/>
      <w:r w:rsidRPr="001062ED">
        <w:rPr>
          <w:sz w:val="8"/>
        </w:rPr>
        <w:t xml:space="preserve"> warned. "</w:t>
      </w:r>
      <w:r w:rsidRPr="001062ED">
        <w:rPr>
          <w:rStyle w:val="StyleBoldUnderline"/>
        </w:rPr>
        <w:t xml:space="preserve">We recognize </w:t>
      </w:r>
      <w:r w:rsidRPr="001062ED">
        <w:rPr>
          <w:rStyle w:val="StyleBoldUnderline"/>
          <w:highlight w:val="yellow"/>
        </w:rPr>
        <w:t xml:space="preserve">Iran's fingerprints in </w:t>
      </w:r>
      <w:r w:rsidRPr="00710559">
        <w:rPr>
          <w:rStyle w:val="Emphasis"/>
          <w:highlight w:val="yellow"/>
        </w:rPr>
        <w:t>every conflict</w:t>
      </w:r>
      <w:r w:rsidRPr="001062ED">
        <w:rPr>
          <w:rStyle w:val="StyleBoldUnderline"/>
          <w:highlight w:val="yellow"/>
        </w:rPr>
        <w:t xml:space="preserve"> in the Middle East</w:t>
      </w:r>
      <w:r w:rsidRPr="001062ED">
        <w:rPr>
          <w:sz w:val="8"/>
        </w:rPr>
        <w:t>," he continued, referring to Tehran's deep involvement and support for terrorist proxies in conflicts including Gaza, Iraq, Syria and Yemen, as well as its role in stoking tensions in Lebanon. "</w:t>
      </w:r>
      <w:r w:rsidRPr="001062ED">
        <w:rPr>
          <w:rStyle w:val="StyleBoldUnderline"/>
        </w:rPr>
        <w:t xml:space="preserve">The Iranian regime is playing a very criminal role, and we fear that the deal will enable the Iranians to rebuild their economy and (use it) </w:t>
      </w:r>
      <w:r w:rsidRPr="001062ED">
        <w:rPr>
          <w:rStyle w:val="StyleBoldUnderline"/>
          <w:highlight w:val="yellow"/>
        </w:rPr>
        <w:t>to increase its support for terrorism in the Middle East and globally</w:t>
      </w:r>
      <w:r w:rsidRPr="001062ED">
        <w:rPr>
          <w:sz w:val="8"/>
          <w:highlight w:val="yellow"/>
        </w:rPr>
        <w:t>." "</w:t>
      </w:r>
      <w:r w:rsidRPr="001062ED">
        <w:rPr>
          <w:rStyle w:val="StyleBoldUnderline"/>
          <w:highlight w:val="yellow"/>
        </w:rPr>
        <w:t xml:space="preserve">The </w:t>
      </w:r>
      <w:r w:rsidRPr="00710559">
        <w:rPr>
          <w:rStyle w:val="Emphasis"/>
          <w:highlight w:val="yellow"/>
        </w:rPr>
        <w:t>turbulence in the Middle East is immense</w:t>
      </w:r>
      <w:r w:rsidRPr="001062ED">
        <w:rPr>
          <w:sz w:val="8"/>
        </w:rPr>
        <w:t xml:space="preserve">; in Syria alone there are some 30 terrorist organizations we need to deal with. They aren't engaging with us at the moment, and we are not involved in with is going on there, but the time may come when that all changes. "In such a case we will deal them a heavy blow," he warned. Islamist groups on both sides of the Syrian civil war - including ISIS and Al Qaeda's </w:t>
      </w:r>
      <w:proofErr w:type="spellStart"/>
      <w:r w:rsidRPr="001062ED">
        <w:rPr>
          <w:sz w:val="8"/>
        </w:rPr>
        <w:t>Nusra</w:t>
      </w:r>
      <w:proofErr w:type="spellEnd"/>
      <w:r w:rsidRPr="001062ED">
        <w:rPr>
          <w:sz w:val="8"/>
        </w:rPr>
        <w:t xml:space="preserve"> Front, as well as pro-regime Shia militias including Hezbollah - are inherently hostile to Israel, although all are currently focusing primarily on more immediate targets. General Dempsey responded by thanking </w:t>
      </w:r>
      <w:proofErr w:type="spellStart"/>
      <w:r w:rsidRPr="001062ED">
        <w:rPr>
          <w:sz w:val="8"/>
        </w:rPr>
        <w:t>Yaalon</w:t>
      </w:r>
      <w:proofErr w:type="spellEnd"/>
      <w:r w:rsidRPr="001062ED">
        <w:rPr>
          <w:sz w:val="8"/>
        </w:rPr>
        <w:t xml:space="preserve"> and the IDF for the honorary badge of appreciation he was awarded earlier Tuesday, saying he was accepting in on behalf of the entire US armed forces.</w:t>
      </w:r>
    </w:p>
    <w:p w:rsidR="000E3C00" w:rsidRDefault="000E3C00" w:rsidP="000E3C00">
      <w:pPr>
        <w:rPr>
          <w:sz w:val="8"/>
        </w:rPr>
      </w:pPr>
    </w:p>
    <w:p w:rsidR="000E3C00" w:rsidRDefault="000E3C00" w:rsidP="000E3C00">
      <w:pPr>
        <w:rPr>
          <w:sz w:val="8"/>
        </w:rPr>
      </w:pPr>
    </w:p>
    <w:p w:rsidR="000E3C00" w:rsidRDefault="000E3C00" w:rsidP="000E3C00">
      <w:pPr>
        <w:pStyle w:val="Heading4"/>
      </w:pPr>
      <w:r>
        <w:lastRenderedPageBreak/>
        <w:t xml:space="preserve">US-Israel alliance key to preventing spread of </w:t>
      </w:r>
      <w:proofErr w:type="spellStart"/>
      <w:r>
        <w:t>wmd</w:t>
      </w:r>
      <w:proofErr w:type="spellEnd"/>
      <w:r>
        <w:t xml:space="preserve"> terror and rogue states</w:t>
      </w:r>
    </w:p>
    <w:p w:rsidR="000E3C00" w:rsidRDefault="000E3C00" w:rsidP="000E3C00">
      <w:r>
        <w:rPr>
          <w:rStyle w:val="StyleStyleBold12pt"/>
        </w:rPr>
        <w:t xml:space="preserve">Hirsh and </w:t>
      </w:r>
      <w:proofErr w:type="spellStart"/>
      <w:r>
        <w:rPr>
          <w:rStyle w:val="StyleStyleBold12pt"/>
        </w:rPr>
        <w:t>Kleiner</w:t>
      </w:r>
      <w:proofErr w:type="spellEnd"/>
      <w:r>
        <w:rPr>
          <w:rStyle w:val="StyleStyleBold12pt"/>
        </w:rPr>
        <w:t xml:space="preserve"> </w:t>
      </w:r>
      <w:r w:rsidRPr="000E3C00">
        <w:rPr>
          <w:sz w:val="16"/>
        </w:rPr>
        <w:t>5/13/</w:t>
      </w:r>
      <w:r>
        <w:rPr>
          <w:rStyle w:val="StyleStyleBold12pt"/>
        </w:rPr>
        <w:t>13</w:t>
      </w:r>
      <w:r>
        <w:t>- DPhil in International Relations and Foreign Affairs</w:t>
      </w:r>
    </w:p>
    <w:p w:rsidR="000E3C00" w:rsidRDefault="000E3C00" w:rsidP="000E3C00">
      <w:r>
        <w:t>(</w:t>
      </w:r>
      <w:r w:rsidRPr="001062ED">
        <w:t>Jordan Chandler Hirsch</w:t>
      </w:r>
      <w:r>
        <w:t xml:space="preserve"> and Sam </w:t>
      </w:r>
      <w:proofErr w:type="spellStart"/>
      <w:r>
        <w:t>Kleiner</w:t>
      </w:r>
      <w:proofErr w:type="spellEnd"/>
      <w:r>
        <w:t>, “</w:t>
      </w:r>
      <w:r w:rsidRPr="001B4766">
        <w:t>ISRAEL FIGHTS AMERICA’S BATTLES</w:t>
      </w:r>
      <w:r>
        <w:t xml:space="preserve">”, Tablet, </w:t>
      </w:r>
      <w:hyperlink r:id="rId25" w:history="1">
        <w:r w:rsidRPr="00300257">
          <w:rPr>
            <w:rStyle w:val="Hyperlink"/>
          </w:rPr>
          <w:t>http://www.tabletmag.com/jewish-news-and-politics/131868/israel-fights-americas-battles</w:t>
        </w:r>
      </w:hyperlink>
      <w:r>
        <w:t>) DZ</w:t>
      </w:r>
    </w:p>
    <w:p w:rsidR="000E3C00" w:rsidRDefault="000E3C00" w:rsidP="000E3C00">
      <w:pPr>
        <w:rPr>
          <w:rStyle w:val="StyleBoldUnderline"/>
        </w:rPr>
      </w:pPr>
      <w:r w:rsidRPr="001062ED">
        <w:rPr>
          <w:sz w:val="8"/>
        </w:rPr>
        <w:t xml:space="preserve">For two weeks in the summer of 1982, U.S. and Soviet jets dueled in the skies over Lebanon in one of the largest aerial dogfights since World War II. The pilots were Israelis and Syrians. In a classic Cold War proxy battle, U.S.-backed Israel humiliated Soviet-backed Syria, downing 86 </w:t>
      </w:r>
      <w:proofErr w:type="spellStart"/>
      <w:r w:rsidRPr="001062ED">
        <w:rPr>
          <w:sz w:val="8"/>
        </w:rPr>
        <w:t>MiGs</w:t>
      </w:r>
      <w:proofErr w:type="spellEnd"/>
      <w:r w:rsidRPr="001062ED">
        <w:rPr>
          <w:sz w:val="8"/>
        </w:rPr>
        <w:t xml:space="preserve"> without a single loss. It was the finest example of Israel’s strategic value to the United States: In return for the planes, Israel served as America’s shield and a model for the superiority of American-made weaponry. In the summer of 2013</w:t>
      </w:r>
      <w:r w:rsidRPr="001062ED">
        <w:rPr>
          <w:rStyle w:val="StyleBoldUnderline"/>
        </w:rPr>
        <w:t xml:space="preserve">, </w:t>
      </w:r>
      <w:r w:rsidRPr="001B4766">
        <w:rPr>
          <w:rStyle w:val="StyleBoldUnderline"/>
          <w:highlight w:val="yellow"/>
        </w:rPr>
        <w:t>American-made Israeli jets</w:t>
      </w:r>
      <w:r w:rsidRPr="001062ED">
        <w:rPr>
          <w:rStyle w:val="StyleBoldUnderline"/>
        </w:rPr>
        <w:t xml:space="preserve"> are humiliating Syria once again. Israel’s </w:t>
      </w:r>
      <w:r w:rsidRPr="001B4766">
        <w:rPr>
          <w:rStyle w:val="StyleBoldUnderline"/>
          <w:highlight w:val="yellow"/>
        </w:rPr>
        <w:t xml:space="preserve">ability to evade sophisticated Russian-made anti-aircraft systems to bomb Syrian territory over the past week does not just signal a possible </w:t>
      </w:r>
      <w:r w:rsidRPr="00710559">
        <w:rPr>
          <w:rStyle w:val="Emphasis"/>
          <w:highlight w:val="yellow"/>
        </w:rPr>
        <w:t>expansion of Syria’s civil war or the latest salvo in the struggle with Iran.</w:t>
      </w:r>
      <w:r w:rsidRPr="001062ED">
        <w:rPr>
          <w:rStyle w:val="StyleBoldUnderline"/>
        </w:rPr>
        <w:t xml:space="preserve"> It also suggests that the U.S.-Israel alliance may be returning to its Cold War roots—which is good news for both countries</w:t>
      </w:r>
      <w:r w:rsidRPr="001062ED">
        <w:rPr>
          <w:sz w:val="8"/>
        </w:rPr>
        <w:t xml:space="preserve">. The strategic bond between the United States and Israel did not begin with the Jewish state’s founding in 1948. Many U.S. officials cautioned against becoming too close with the nascent state, which identified itself as a socialist country, had diplomatic support within the Soviet bloc, and was hated by America’s Arab oil suppliers. As the United States attempted to build a regional security alliance to contain Soviet power in the Middle East, President Dwight Eisenhower pressured Israel to cede a large portion of the Negev Desert so that Egypt and Jordan could link borders. He also forced Israel to abort its military incursion into Egypt to seize the Suez Canal in concert with Britain and France. </w:t>
      </w:r>
      <w:r w:rsidRPr="001062ED">
        <w:rPr>
          <w:rStyle w:val="StyleBoldUnderline"/>
        </w:rPr>
        <w:t xml:space="preserve">But as Cairo and other Arab capitals increasingly sided with Moscow, Washington began to see Jerusalem as a possible bulwark against Soviet influence. </w:t>
      </w:r>
      <w:r w:rsidRPr="001062ED">
        <w:rPr>
          <w:sz w:val="8"/>
        </w:rPr>
        <w:t xml:space="preserve">In 1962, John F. Kennedy told Golda Meir, then Israel’s foreign minister, “The United States has a special relationship with Israel in the Middle East really comparable only to what it has with Britain over a wide range of world affairs”—a statement that wasn’t true at the time, but did turn out to be prophetic. The Kennedy and Johnson Administrations generally ignored Israel’s development of nuclear weapons during the 1960s and sent moderate amounts of small arms that helped the Jewish state smash Arab armies fighting with Soviet weapons in the Six Day War. Israel’s victory—largely achieved with French-made jets and homemade </w:t>
      </w:r>
      <w:proofErr w:type="spellStart"/>
      <w:r w:rsidRPr="001062ED">
        <w:rPr>
          <w:sz w:val="8"/>
        </w:rPr>
        <w:t>Kfir</w:t>
      </w:r>
      <w:proofErr w:type="spellEnd"/>
      <w:r w:rsidRPr="001062ED">
        <w:rPr>
          <w:sz w:val="8"/>
        </w:rPr>
        <w:t xml:space="preserve"> fighters rather than American weapons—suggested the benefits of a strategic alliance with Israel. After the Six Day War, the United States would supply the advanced weapons and Israel would do the fighting. Over the course of the 1970s and 1980s, Israel rescued the U.S.-supported Hashemite monarchy in Jordan from a Syrian invasion, embarrassed the U.S.S.R. by downing Soviet planes over the Suez Canal, and opened its port in Haifa to the U.S. Sixth Fleet to counter the establishment of a Soviet submarine base in Syria. Despite several points of tension, such as U.S. displeasure with Israel’s full-scale invasion of Lebanon in 1982, </w:t>
      </w:r>
      <w:r w:rsidRPr="001062ED">
        <w:rPr>
          <w:rStyle w:val="StyleBoldUnderline"/>
        </w:rPr>
        <w:t>the partnership between the two countries became a key component of Washington’s Cold War strategy in the Eastern Mediterranean and a powerful advertisement for high-end American arms</w:t>
      </w:r>
      <w:r w:rsidRPr="001062ED">
        <w:rPr>
          <w:sz w:val="8"/>
        </w:rPr>
        <w:t xml:space="preserve">. But the end of the Cold War shook the strategic foundations of the U.S.-Israel relationship. No longer worried about the Soviet threat, U.S. officials began to see Israel as an obstacle to building relations with erstwhile enemies in the Arab World. The rise of Palestinian resistance to Israel’s occupation of the West Bank furthered this view. Many in Washington embraced the notion that the Israeli-Palestinian conflict drove anti-American resentment across the Middle East and saw Israel as a chief obstacle to regional harmony. President George H.W. Bush and his Secretary of State James Baker tried to force Israel to make peace with the PLO at the Madrid Peace Conference in the hopes of winning friends among the Arabs. When the United States cobbled together a coalition of Arab nations against Saddam Hussein, it sought desperately to keep Israel out of the war, suggesting that it saw the Jewish state as a strategic burden rather than an asset. The signing of the Oslo Accords on the White House lawn and subsequent negotiations at Wye and Camp David seemed to suggest that Israel’s chief value to the United States was as a source of prestige for presidents who could deliver that most enchanting diplomatic prize, Middle East peace. The 2006 war between Israel and Hezbollah gave the Jewish state its first real opportunity since the end of the Cold War to quiet doubters by applying the classic alliance model. In a new Middle Eastern proxy struggle, this time between the United States and Iran, Israel sought to crush Hezbollah. Yet it did not perform up to its Cold War standard. In a bumbling operation, it fought the Lebanese terrorist group to what many saw as a draw, causing then-U.S. Secretary of State Condoleezza Rice, among others, to lose faith in its value as an arm of U.S. deterrence in the region. The strategic drift between Washington and Jerusalem opened up space for critics to call for an end to a special relationship that had outlived its usefulness on the ground. Stephen Walt and John </w:t>
      </w:r>
      <w:proofErr w:type="spellStart"/>
      <w:r w:rsidRPr="001062ED">
        <w:rPr>
          <w:sz w:val="8"/>
        </w:rPr>
        <w:t>Mearsheimer</w:t>
      </w:r>
      <w:proofErr w:type="spellEnd"/>
      <w:r w:rsidRPr="001062ED">
        <w:rPr>
          <w:sz w:val="8"/>
        </w:rPr>
        <w:t xml:space="preserve"> spearheaded this campaign in 2006 with an explosive article arguing that there was no longer any strategic rationale for a continued alliance. Although critics rallied against aspects of their work, their basic contention was widely accepted in Washington. In 2010, Gen. David Petraeus, then the head of U.S. Central Command, testified on Capitol Hill that the Israeli-Palestinian conflict “foments anti-American sentiment” and “limits the strength and depth of U.S. partnerships.” Tensions during the Obama Administration’s first term over the stalled peace process and Iran seemed to underscore the idea that official Washington saw the alliance with Israel as a costly political burden that served no evident military or strategic purpose. But </w:t>
      </w:r>
      <w:r w:rsidRPr="001062ED">
        <w:rPr>
          <w:rStyle w:val="StyleBoldUnderline"/>
        </w:rPr>
        <w:t>recent events in the Middle East suggest that 20 years of uncertainty about Israel’s strategic value may be ending</w:t>
      </w:r>
      <w:r w:rsidRPr="001062ED">
        <w:rPr>
          <w:sz w:val="8"/>
        </w:rPr>
        <w:t xml:space="preserve">. *** </w:t>
      </w:r>
      <w:r w:rsidRPr="001062ED">
        <w:rPr>
          <w:rStyle w:val="StyleBoldUnderline"/>
        </w:rPr>
        <w:t xml:space="preserve">The Israeli bombings in Syria over the past week came with Washington’s close coordination and President Obama’s post-strike blessing. </w:t>
      </w:r>
      <w:r w:rsidRPr="001B4766">
        <w:rPr>
          <w:rStyle w:val="StyleBoldUnderline"/>
          <w:highlight w:val="yellow"/>
        </w:rPr>
        <w:t>Although the United States does not seek any escalation of the war in Syria, it</w:t>
      </w:r>
      <w:r w:rsidRPr="001B4766">
        <w:rPr>
          <w:rStyle w:val="StyleBoldUnderline"/>
        </w:rPr>
        <w:t xml:space="preserve"> appears to have </w:t>
      </w:r>
      <w:r w:rsidRPr="001B4766">
        <w:rPr>
          <w:rStyle w:val="StyleBoldUnderline"/>
          <w:highlight w:val="yellow"/>
        </w:rPr>
        <w:t xml:space="preserve">deputized Israel to police the spread of </w:t>
      </w:r>
      <w:r w:rsidRPr="00710559">
        <w:rPr>
          <w:rStyle w:val="Emphasis"/>
          <w:highlight w:val="yellow"/>
        </w:rPr>
        <w:t>chemical weapons and advanced Iranian arms</w:t>
      </w:r>
      <w:r w:rsidRPr="001B4766">
        <w:rPr>
          <w:rStyle w:val="StyleBoldUnderline"/>
          <w:highlight w:val="yellow"/>
        </w:rPr>
        <w:t xml:space="preserve"> bound for Hezbollah</w:t>
      </w:r>
      <w:r w:rsidRPr="001062ED">
        <w:rPr>
          <w:sz w:val="8"/>
        </w:rPr>
        <w:t xml:space="preserve">. Iran, to be sure, poses a lesser threat to the United States than the Soviet Union. Yet its drive for regional hegemony comes exactly as the United States is attempting to disengage from the region. That makes the strategic logic of relying on Israel to guarantee U.S. interests more clear than it has been in a generation for Republicans and Democrats alike. </w:t>
      </w:r>
      <w:r w:rsidRPr="001062ED">
        <w:rPr>
          <w:rStyle w:val="StyleBoldUnderline"/>
        </w:rPr>
        <w:t xml:space="preserve">Those who want the United States to intervene more actively in the Middle East can take solace in the fact that the United States still has a means of striking back at Iran and containing other possible regional threats, </w:t>
      </w:r>
      <w:r w:rsidRPr="001B4766">
        <w:rPr>
          <w:rStyle w:val="StyleBoldUnderline"/>
          <w:highlight w:val="yellow"/>
        </w:rPr>
        <w:t>like Syria’s</w:t>
      </w:r>
      <w:r w:rsidRPr="001B4766">
        <w:rPr>
          <w:rStyle w:val="StyleBoldUnderline"/>
        </w:rPr>
        <w:t xml:space="preserve"> </w:t>
      </w:r>
      <w:r w:rsidRPr="001B4766">
        <w:t>aborted</w:t>
      </w:r>
      <w:r w:rsidRPr="001B4766">
        <w:rPr>
          <w:rStyle w:val="StyleBoldUnderline"/>
        </w:rPr>
        <w:t xml:space="preserve"> </w:t>
      </w:r>
      <w:r w:rsidRPr="001B4766">
        <w:rPr>
          <w:rStyle w:val="StyleBoldUnderline"/>
          <w:highlight w:val="yellow"/>
        </w:rPr>
        <w:t xml:space="preserve">attempt to develop its own </w:t>
      </w:r>
      <w:r w:rsidRPr="00710559">
        <w:rPr>
          <w:rStyle w:val="Emphasis"/>
          <w:highlight w:val="yellow"/>
        </w:rPr>
        <w:t>nuclear bomb</w:t>
      </w:r>
      <w:r w:rsidRPr="001062ED">
        <w:rPr>
          <w:sz w:val="8"/>
        </w:rPr>
        <w:t xml:space="preserve">. Those who want the United States to get as far away from the Middle East as possible, meanwhile, can be happy that Israel will do the fighting while America extracts itself. The Pentagon, at the very least, appears to be embracing the idea of Israel fighting America’s battles in the Middle East in exchange for high-end weapons systems, the same way it did during the Cold War. The strikes in Syria came two weeks after a major arms sale between the United States and Israel in which the Jewish state will receive anti-radiation missiles designed to target enemy aerial defenses, upgraded radar systems, Osprey helicopters, and air refueling tankers—a sale that U.S. Secretary of Defense Chuck Hagel described as a “clear signal” to Iran. The United States has long had moral, emotional, and domestic political reasons to support Israel. </w:t>
      </w:r>
      <w:r w:rsidRPr="001062ED">
        <w:rPr>
          <w:rStyle w:val="StyleBoldUnderline"/>
        </w:rPr>
        <w:t>The return of the American-Israeli alliance to its Cold War foundations will aid both countries in overcoming their disagreements and coordinating their efforts in Syria and across the Middle East</w:t>
      </w:r>
      <w:r w:rsidRPr="001062ED">
        <w:rPr>
          <w:sz w:val="8"/>
        </w:rPr>
        <w:t xml:space="preserve">. Just as Israel downed Soviet-made Syrian jets in the Cold War, </w:t>
      </w:r>
      <w:r w:rsidRPr="001B4766">
        <w:rPr>
          <w:rStyle w:val="StyleBoldUnderline"/>
          <w:highlight w:val="yellow"/>
        </w:rPr>
        <w:t>it will now destroy Iranian-made missiles, bolstering U.S. deterrence as Washington’s proxy war</w:t>
      </w:r>
      <w:r w:rsidRPr="001062ED">
        <w:rPr>
          <w:rStyle w:val="StyleBoldUnderline"/>
        </w:rPr>
        <w:t xml:space="preserve"> with Tehran approaches its climax.</w:t>
      </w:r>
    </w:p>
    <w:p w:rsidR="000E3C00" w:rsidRDefault="000E3C00" w:rsidP="000E3C00">
      <w:pPr>
        <w:rPr>
          <w:rStyle w:val="StyleBoldUnderline"/>
        </w:rPr>
      </w:pPr>
    </w:p>
    <w:p w:rsidR="000E3C00" w:rsidRDefault="000E3C00" w:rsidP="000E3C00">
      <w:pPr>
        <w:pStyle w:val="Heading4"/>
      </w:pPr>
      <w:r>
        <w:t>US-Israel alliance key to preventing Iran using nukes</w:t>
      </w:r>
    </w:p>
    <w:p w:rsidR="000E3C00" w:rsidRDefault="000E3C00" w:rsidP="000E3C00">
      <w:proofErr w:type="spellStart"/>
      <w:r>
        <w:rPr>
          <w:rStyle w:val="StyleStyleBold12pt"/>
        </w:rPr>
        <w:t>Meng</w:t>
      </w:r>
      <w:proofErr w:type="spellEnd"/>
      <w:r>
        <w:rPr>
          <w:rStyle w:val="StyleStyleBold12pt"/>
        </w:rPr>
        <w:t xml:space="preserve"> and </w:t>
      </w:r>
      <w:proofErr w:type="spellStart"/>
      <w:r>
        <w:rPr>
          <w:rStyle w:val="StyleStyleBold12pt"/>
        </w:rPr>
        <w:t>Zeldin</w:t>
      </w:r>
      <w:proofErr w:type="spellEnd"/>
      <w:r>
        <w:rPr>
          <w:rStyle w:val="StyleStyleBold12pt"/>
        </w:rPr>
        <w:t xml:space="preserve"> 5/17/15</w:t>
      </w:r>
      <w:r>
        <w:t xml:space="preserve"> – members of the House of Foreign Affairs Committee</w:t>
      </w:r>
    </w:p>
    <w:p w:rsidR="000E3C00" w:rsidRDefault="000E3C00" w:rsidP="000E3C00">
      <w:r>
        <w:t xml:space="preserve">(Reps. Grace </w:t>
      </w:r>
      <w:proofErr w:type="spellStart"/>
      <w:r>
        <w:t>Meng</w:t>
      </w:r>
      <w:proofErr w:type="spellEnd"/>
      <w:r>
        <w:t xml:space="preserve"> and Lee </w:t>
      </w:r>
      <w:proofErr w:type="spellStart"/>
      <w:r>
        <w:t>Zeldin</w:t>
      </w:r>
      <w:proofErr w:type="spellEnd"/>
      <w:r>
        <w:t>, “</w:t>
      </w:r>
      <w:r w:rsidRPr="0000251E">
        <w:t>It’s time to give Israel the means to take out Iranian nukes</w:t>
      </w:r>
      <w:r>
        <w:t xml:space="preserve">”, New York Post, </w:t>
      </w:r>
      <w:hyperlink r:id="rId26" w:history="1">
        <w:r w:rsidRPr="00300257">
          <w:rPr>
            <w:rStyle w:val="Hyperlink"/>
          </w:rPr>
          <w:t>http://nypost.com/2015/05/17/its-time-to-give-israel-the-means-to-take-out-iranian-nukes/</w:t>
        </w:r>
      </w:hyperlink>
      <w:r>
        <w:t>) DZ</w:t>
      </w:r>
    </w:p>
    <w:p w:rsidR="000E3C00" w:rsidRDefault="000E3C00" w:rsidP="000E3C00">
      <w:pPr>
        <w:rPr>
          <w:rStyle w:val="StyleBoldUnderline"/>
        </w:rPr>
      </w:pPr>
      <w:r w:rsidRPr="00136539">
        <w:rPr>
          <w:sz w:val="10"/>
        </w:rPr>
        <w:t xml:space="preserve">The negotiations over Iran’s nuclear program have engendered furious debate in Washington and in capitals across the world. </w:t>
      </w:r>
      <w:r w:rsidRPr="00136539">
        <w:rPr>
          <w:rStyle w:val="StyleBoldUnderline"/>
        </w:rPr>
        <w:t xml:space="preserve">But there are steps outside of the nuclear talks that President </w:t>
      </w:r>
      <w:r w:rsidRPr="0000251E">
        <w:rPr>
          <w:rStyle w:val="StyleBoldUnderline"/>
          <w:highlight w:val="yellow"/>
        </w:rPr>
        <w:t xml:space="preserve">Obama can take to help </w:t>
      </w:r>
      <w:r w:rsidRPr="0000251E">
        <w:rPr>
          <w:rStyle w:val="StyleBoldUnderline"/>
        </w:rPr>
        <w:t xml:space="preserve">ensure that </w:t>
      </w:r>
      <w:r w:rsidRPr="0000251E">
        <w:rPr>
          <w:rStyle w:val="StyleBoldUnderline"/>
          <w:highlight w:val="yellow"/>
        </w:rPr>
        <w:t>the United States and its allies are stronger</w:t>
      </w:r>
      <w:r w:rsidRPr="00136539">
        <w:rPr>
          <w:sz w:val="10"/>
        </w:rPr>
        <w:t xml:space="preserve"> and more secure the day after a deal than they were the day before</w:t>
      </w:r>
      <w:r w:rsidRPr="00136539">
        <w:rPr>
          <w:rStyle w:val="StyleBoldUnderline"/>
        </w:rPr>
        <w:t xml:space="preserve">. One such step would be to </w:t>
      </w:r>
      <w:r w:rsidRPr="0000251E">
        <w:rPr>
          <w:rStyle w:val="StyleBoldUnderline"/>
          <w:highlight w:val="yellow"/>
        </w:rPr>
        <w:t>provide Israel with GBU</w:t>
      </w:r>
      <w:r w:rsidRPr="00136539">
        <w:rPr>
          <w:sz w:val="10"/>
        </w:rPr>
        <w:t xml:space="preserve">-57 30,000-pound bunker-buster bombs (known as the Massive Ordnance Penetrators, or MOPs) and the means to carry them, </w:t>
      </w:r>
      <w:r w:rsidRPr="0000251E">
        <w:rPr>
          <w:rStyle w:val="StyleBoldUnderline"/>
          <w:highlight w:val="yellow"/>
        </w:rPr>
        <w:t xml:space="preserve">in a quantity sufficient to </w:t>
      </w:r>
      <w:r w:rsidRPr="0000251E">
        <w:rPr>
          <w:rStyle w:val="Emphasis"/>
          <w:highlight w:val="yellow"/>
        </w:rPr>
        <w:t xml:space="preserve">destroy Iran’s most deeply buried </w:t>
      </w:r>
      <w:r w:rsidRPr="0000251E">
        <w:rPr>
          <w:rStyle w:val="Emphasis"/>
          <w:highlight w:val="yellow"/>
        </w:rPr>
        <w:lastRenderedPageBreak/>
        <w:t>nuclear sites</w:t>
      </w:r>
      <w:r w:rsidRPr="00136539">
        <w:rPr>
          <w:rStyle w:val="StyleBoldUnderline"/>
        </w:rPr>
        <w:t>. At present, Israel possesses</w:t>
      </w:r>
      <w:r w:rsidRPr="00136539">
        <w:rPr>
          <w:sz w:val="10"/>
        </w:rPr>
        <w:t xml:space="preserve"> US-supplied 5,000-pound </w:t>
      </w:r>
      <w:r w:rsidRPr="00136539">
        <w:rPr>
          <w:rStyle w:val="StyleBoldUnderline"/>
        </w:rPr>
        <w:t xml:space="preserve">bunker-buster bombs. But experts doubt these bombs could seriously impede Iran’s nuclear development. On the other hand, there is little doubt that </w:t>
      </w:r>
      <w:r w:rsidRPr="0000251E">
        <w:rPr>
          <w:rStyle w:val="Emphasis"/>
          <w:highlight w:val="yellow"/>
        </w:rPr>
        <w:t>MOP</w:t>
      </w:r>
      <w:r w:rsidRPr="0000251E">
        <w:rPr>
          <w:rStyle w:val="StyleBoldUnderline"/>
          <w:highlight w:val="yellow"/>
        </w:rPr>
        <w:t>s,</w:t>
      </w:r>
      <w:r w:rsidRPr="00136539">
        <w:rPr>
          <w:rStyle w:val="StyleBoldUnderline"/>
        </w:rPr>
        <w:t xml:space="preserve"> which Israel lacks, </w:t>
      </w:r>
      <w:r w:rsidRPr="0000251E">
        <w:rPr>
          <w:rStyle w:val="StyleBoldUnderline"/>
          <w:highlight w:val="yellow"/>
        </w:rPr>
        <w:t>are capable of destroying Iran’s nuclear sites</w:t>
      </w:r>
      <w:r w:rsidRPr="00136539">
        <w:rPr>
          <w:sz w:val="10"/>
        </w:rPr>
        <w:t xml:space="preserve">. As Michael </w:t>
      </w:r>
      <w:proofErr w:type="spellStart"/>
      <w:r w:rsidRPr="00136539">
        <w:rPr>
          <w:sz w:val="10"/>
        </w:rPr>
        <w:t>Makovsky</w:t>
      </w:r>
      <w:proofErr w:type="spellEnd"/>
      <w:r w:rsidRPr="00136539">
        <w:rPr>
          <w:sz w:val="10"/>
        </w:rPr>
        <w:t xml:space="preserve"> and Lt. Gen. David </w:t>
      </w:r>
      <w:proofErr w:type="spellStart"/>
      <w:r w:rsidRPr="00136539">
        <w:rPr>
          <w:sz w:val="10"/>
        </w:rPr>
        <w:t>Deptula</w:t>
      </w:r>
      <w:proofErr w:type="spellEnd"/>
      <w:r w:rsidRPr="00136539">
        <w:rPr>
          <w:sz w:val="10"/>
        </w:rPr>
        <w:t xml:space="preserve"> noted in a 2014 Wall Street Journal op-ed, the Defense Department has MOPs to spare, aircraft in storage that could carry the MOP payload and legal authority to transfer such arms to the Israelis. </w:t>
      </w:r>
      <w:r w:rsidRPr="00136539">
        <w:rPr>
          <w:rStyle w:val="StyleBoldUnderline"/>
        </w:rPr>
        <w:t>A longstanding component of America’s Iran policy has been a credible military threat to ensure that Iran does not obtain a nuclear weapon.</w:t>
      </w:r>
      <w:r w:rsidRPr="00136539">
        <w:rPr>
          <w:sz w:val="10"/>
        </w:rPr>
        <w:t xml:space="preserve"> Many contend that the credibility of this threat has waned, and that Iran is now more assured than ever that it will not be attacked. Providing Israel with a stronger capability to destroy Iran’s nuclear facilities would help deter Iran from ever trying to break any agreement it may sign. </w:t>
      </w:r>
      <w:r w:rsidRPr="0000251E">
        <w:rPr>
          <w:rStyle w:val="StyleBoldUnderline"/>
          <w:highlight w:val="yellow"/>
        </w:rPr>
        <w:t xml:space="preserve">Transferring MOPs to Israel would also help assuage the concerns of </w:t>
      </w:r>
      <w:r w:rsidRPr="0000251E">
        <w:rPr>
          <w:rStyle w:val="StyleBoldUnderline"/>
        </w:rPr>
        <w:t>Congress</w:t>
      </w:r>
      <w:r w:rsidRPr="00136539">
        <w:rPr>
          <w:rStyle w:val="StyleBoldUnderline"/>
        </w:rPr>
        <w:t xml:space="preserve"> and our </w:t>
      </w:r>
      <w:r w:rsidRPr="0000251E">
        <w:rPr>
          <w:rStyle w:val="StyleBoldUnderline"/>
          <w:highlight w:val="yellow"/>
        </w:rPr>
        <w:t>Middle East</w:t>
      </w:r>
      <w:r w:rsidRPr="00136539">
        <w:rPr>
          <w:rStyle w:val="StyleBoldUnderline"/>
        </w:rPr>
        <w:t xml:space="preserve"> allies, who are wary of the emerging deal</w:t>
      </w:r>
      <w:r w:rsidRPr="00136539">
        <w:rPr>
          <w:sz w:val="10"/>
        </w:rPr>
        <w:t xml:space="preserve">. President Obama will need to take measures to strengthen the security of our allies and ensure Congress that he is negotiating from a position of strength. Transferring MOPs to Israel would help the president achieve these objectives. </w:t>
      </w:r>
      <w:r w:rsidRPr="00136539">
        <w:rPr>
          <w:rStyle w:val="StyleBoldUnderline"/>
        </w:rPr>
        <w:t xml:space="preserve">Because the MOPs are outside the scope of the negotiations, </w:t>
      </w:r>
      <w:r w:rsidRPr="0000251E">
        <w:rPr>
          <w:rStyle w:val="StyleBoldUnderline"/>
          <w:highlight w:val="yellow"/>
        </w:rPr>
        <w:t>Iran is in no position to object to transferring them</w:t>
      </w:r>
      <w:r w:rsidRPr="00136539">
        <w:rPr>
          <w:sz w:val="10"/>
        </w:rPr>
        <w:t xml:space="preserve"> to the Israelis. </w:t>
      </w:r>
      <w:r w:rsidRPr="00136539">
        <w:rPr>
          <w:rStyle w:val="StyleBoldUnderline"/>
        </w:rPr>
        <w:t>Iran continues to expand Hezbollah’s arsenal, placing all of Israel’s population centers within range of Hezbollah rockets</w:t>
      </w:r>
      <w:r w:rsidRPr="00136539">
        <w:rPr>
          <w:sz w:val="10"/>
        </w:rPr>
        <w:t xml:space="preserve">. Iran supports the Assad regime in Syria and Hamas in the Gaza Strip. It supports the Houthi rebels in Yemen, who have violently overthrown a democratically elected government. </w:t>
      </w:r>
      <w:r w:rsidRPr="00136539">
        <w:rPr>
          <w:rStyle w:val="StyleBoldUnderline"/>
        </w:rPr>
        <w:t>It propagates violence and terrorism throughout the Middle East</w:t>
      </w:r>
      <w:r w:rsidRPr="00136539">
        <w:rPr>
          <w:sz w:val="10"/>
        </w:rPr>
        <w:t xml:space="preserve">. We are now in a period when more must be done for Israel to retain its Qualitative Military Edge (or “QME”), a legally binding American commitment to ensure that Israel can overcome any combination of credible conventional military threats against it. Last month, </w:t>
      </w:r>
      <w:r w:rsidRPr="00136539">
        <w:rPr>
          <w:rStyle w:val="StyleBoldUnderline"/>
        </w:rPr>
        <w:t xml:space="preserve">Russia lifted a ban on the sale of missiles to Iran and decided to deliver to Iran a sophisticated air-defense system. </w:t>
      </w:r>
      <w:r w:rsidRPr="0000251E">
        <w:rPr>
          <w:rStyle w:val="StyleBoldUnderline"/>
          <w:highlight w:val="yellow"/>
        </w:rPr>
        <w:t>The United States needs to ensure that Israel’s conventional military capabilities become stronger relative to those of Iran, not weaker</w:t>
      </w:r>
      <w:r w:rsidRPr="00136539">
        <w:rPr>
          <w:sz w:val="10"/>
        </w:rPr>
        <w:t xml:space="preserve">. Additionally, the issue of QME relates to the American desire to boost the military capabilities of its Gulf allies; in order to do this while not violating QME law, the president may need to proportionally strengthen Israel. This in part explains why the administration recently announced that it would provide Israel with new F-35 fighter jets, and it further underscores the need for Israel to obtain MOPs. Some may argue that regional instability and sensitive negotiations make this the wrong time to introduce new weapons into the Middle East. But those of us who trust in </w:t>
      </w:r>
      <w:r w:rsidRPr="00136539">
        <w:rPr>
          <w:rStyle w:val="StyleBoldUnderline"/>
        </w:rPr>
        <w:t>Israel and in the US-Israel alliance know that the MOPs would not create further instability</w:t>
      </w:r>
      <w:r w:rsidRPr="00136539">
        <w:rPr>
          <w:sz w:val="10"/>
        </w:rPr>
        <w:t xml:space="preserve">. Israel already has significant offensive military capabilities, and it has always used them responsibly. The transfer of MOPs would not by itself resolve the Iranian nuclear question. Nor would it lessen the need for any deal to ensure that Iran has no technical path to a nuclear weapon. But it would enable the United States to negotiate from a position of strength — and remain in a position of strength long after the negotiations. </w:t>
      </w:r>
      <w:r w:rsidRPr="00136539">
        <w:rPr>
          <w:rStyle w:val="StyleBoldUnderline"/>
        </w:rPr>
        <w:t xml:space="preserve">It is one of several tools with which the president could pave the path to a strong, sustainable nuclear agreement with Iran, </w:t>
      </w:r>
      <w:r w:rsidRPr="0000251E">
        <w:rPr>
          <w:rStyle w:val="StyleBoldUnderline"/>
          <w:highlight w:val="yellow"/>
        </w:rPr>
        <w:t xml:space="preserve">a more secure Israel and a more </w:t>
      </w:r>
      <w:r w:rsidRPr="0000251E">
        <w:rPr>
          <w:rStyle w:val="Emphasis"/>
          <w:highlight w:val="yellow"/>
        </w:rPr>
        <w:t>stable Middle East</w:t>
      </w:r>
      <w:r w:rsidRPr="0000251E">
        <w:rPr>
          <w:rStyle w:val="StyleBoldUnderline"/>
          <w:highlight w:val="yellow"/>
        </w:rPr>
        <w:t>.</w:t>
      </w:r>
    </w:p>
    <w:p w:rsidR="000E3C00" w:rsidRDefault="000E3C00" w:rsidP="000E3C00">
      <w:pPr>
        <w:rPr>
          <w:rStyle w:val="StyleBoldUnderline"/>
        </w:rPr>
      </w:pPr>
    </w:p>
    <w:p w:rsidR="000E3C00" w:rsidRPr="00710559" w:rsidRDefault="000E3C00" w:rsidP="000E3C00">
      <w:pPr>
        <w:keepNext/>
        <w:keepLines/>
        <w:spacing w:before="40"/>
        <w:outlineLvl w:val="3"/>
        <w:rPr>
          <w:rFonts w:eastAsia="MS Gothic"/>
          <w:b/>
          <w:iCs/>
          <w:sz w:val="26"/>
        </w:rPr>
      </w:pPr>
      <w:r w:rsidRPr="00710559">
        <w:rPr>
          <w:rFonts w:eastAsia="MS Gothic"/>
          <w:b/>
          <w:iCs/>
          <w:sz w:val="26"/>
        </w:rPr>
        <w:t xml:space="preserve">US-Israeli alliance is </w:t>
      </w:r>
      <w:proofErr w:type="gramStart"/>
      <w:r w:rsidRPr="00710559">
        <w:rPr>
          <w:rFonts w:eastAsia="MS Gothic"/>
          <w:b/>
          <w:iCs/>
          <w:sz w:val="26"/>
        </w:rPr>
        <w:t>key</w:t>
      </w:r>
      <w:proofErr w:type="gramEnd"/>
      <w:r w:rsidRPr="00710559">
        <w:rPr>
          <w:rFonts w:eastAsia="MS Gothic"/>
          <w:b/>
          <w:iCs/>
          <w:sz w:val="26"/>
        </w:rPr>
        <w:t xml:space="preserve"> to national security and Middle-East stability </w:t>
      </w:r>
    </w:p>
    <w:p w:rsidR="000E3C00" w:rsidRPr="00710559" w:rsidRDefault="000E3C00" w:rsidP="000E3C00">
      <w:pPr>
        <w:rPr>
          <w:rFonts w:eastAsia="Cambria"/>
          <w:sz w:val="8"/>
        </w:rPr>
      </w:pPr>
      <w:proofErr w:type="spellStart"/>
      <w:r w:rsidRPr="000E3C00">
        <w:rPr>
          <w:rStyle w:val="StyleStyleBold12pt"/>
        </w:rPr>
        <w:t>Eisenstadt</w:t>
      </w:r>
      <w:proofErr w:type="spellEnd"/>
      <w:r w:rsidRPr="000E3C00">
        <w:rPr>
          <w:rStyle w:val="StyleStyleBold12pt"/>
        </w:rPr>
        <w:t xml:space="preserve"> and Pollock </w:t>
      </w:r>
      <w:r w:rsidRPr="000E3C00">
        <w:rPr>
          <w:sz w:val="16"/>
        </w:rPr>
        <w:t>Nov 7th</w:t>
      </w:r>
      <w:r w:rsidRPr="000E3C00">
        <w:rPr>
          <w:rStyle w:val="StyleStyleBold12pt"/>
          <w:sz w:val="20"/>
        </w:rPr>
        <w:t xml:space="preserve"> </w:t>
      </w:r>
      <w:r w:rsidRPr="000E3C00">
        <w:rPr>
          <w:rStyle w:val="StyleStyleBold12pt"/>
        </w:rPr>
        <w:t>2012</w:t>
      </w:r>
      <w:r w:rsidRPr="00710559">
        <w:rPr>
          <w:rFonts w:eastAsia="Cambria"/>
          <w:b/>
          <w:bCs/>
          <w:sz w:val="8"/>
        </w:rPr>
        <w:br/>
      </w:r>
      <w:r w:rsidRPr="00710559">
        <w:rPr>
          <w:rFonts w:eastAsia="Cambria"/>
          <w:sz w:val="8"/>
        </w:rPr>
        <w:t xml:space="preserve">(Friends with Benefits: Why the U.S.-Israeli Alliance Is Good for America Michael </w:t>
      </w:r>
      <w:proofErr w:type="spellStart"/>
      <w:r w:rsidRPr="00710559">
        <w:rPr>
          <w:rFonts w:eastAsia="Cambria"/>
          <w:sz w:val="8"/>
        </w:rPr>
        <w:t>Eisenstadt</w:t>
      </w:r>
      <w:proofErr w:type="spellEnd"/>
      <w:r w:rsidRPr="00710559">
        <w:rPr>
          <w:rFonts w:eastAsia="Cambria"/>
          <w:sz w:val="8"/>
        </w:rPr>
        <w:t xml:space="preserve"> is the Kahn Fellow and director of The Washington Institute's Military and Security Studies Program and David Pollock  is the Kaufman Fellow at The Washington Institute, focusing on regional political dynamics and related issues. Foreign Affairs November 7, 2012, http://www.washingtoninstitute.org/policy-analysis/view/friends-with-benefits-why-the-u.s.-israeli-alliance-is-good-for-america)</w:t>
      </w:r>
      <w:r w:rsidRPr="00710559">
        <w:rPr>
          <w:rFonts w:eastAsia="Cambria"/>
          <w:sz w:val="8"/>
        </w:rPr>
        <w:br/>
      </w:r>
      <w:r w:rsidRPr="00710559">
        <w:rPr>
          <w:rFonts w:eastAsia="Cambria"/>
          <w:u w:val="single"/>
        </w:rPr>
        <w:t>At the final presidential debate of the 2012 campaign season, President Barack Obama and Governor Mitt Romney mentioned Israel some 30 times, more than any other country except Iran. Both candidates called the Jewish state "a true friend," pledging to stand with it through thick and thin</w:t>
      </w:r>
      <w:r w:rsidRPr="00710559">
        <w:rPr>
          <w:rFonts w:eastAsia="Cambria"/>
          <w:sz w:val="8"/>
        </w:rPr>
        <w:t xml:space="preserve">. Some political commentators criticized these effusive declarations of support as pandering, suggesting that the candidates were simply going after Jewish and pro-Israel votes. But if support for Israel is indeed such a political winner, then it's at least in part because the voters know best. </w:t>
      </w:r>
      <w:r w:rsidRPr="00710559">
        <w:rPr>
          <w:rFonts w:eastAsia="Cambria"/>
          <w:highlight w:val="yellow"/>
          <w:u w:val="single"/>
        </w:rPr>
        <w:t>The U.S.-Israeli alliance now contributes more than ever to American security, as bilateral cooperation to deal with both military and nonmilitary challenges has grown in recent years</w:t>
      </w:r>
      <w:r w:rsidRPr="00710559">
        <w:rPr>
          <w:rFonts w:eastAsia="Cambria"/>
          <w:sz w:val="8"/>
        </w:rPr>
        <w:t xml:space="preserve">. The relationship may not be symmetrical; the United States has provided Israel with indispensable diplomatic, economic, and military support totaling more than $115 billion since 1949. But it is a two-way partnership whose benefits to the United States have been substantial. The other, less tangible costs of the U.S.-Israeli alliance -- mainly, damage to Washington's reputation in Arab and Muslim countries, a problem also caused by American interventions and decades of U.S. support for autocratic leaders in the Middle East -- pale in comparison with the economic, military, and political gains it affords Washington. U.S.-Israeli security cooperation dates back to heights of the Cold War, when the Jewish state came to be seen in Washington as a bulwark against Soviet influence in the Middle East and a counter to Arab nationalism. Although the world has changed since then, the strategic logic for the U.S.-Israeli alliance has not. Israel remains a counterweight against radical forces in the Middle East, including political Islam and violent extremism. It has also prevented the further proliferation of weapons of mass destruction in the region by thwarting Iraq and Syria's nuclear programs. </w:t>
      </w:r>
      <w:r w:rsidRPr="00710559">
        <w:rPr>
          <w:rFonts w:eastAsia="Cambria"/>
          <w:highlight w:val="yellow"/>
          <w:u w:val="single"/>
        </w:rPr>
        <w:t xml:space="preserve">Israel continues to help the United States deal with traditional security threats. </w:t>
      </w:r>
      <w:r w:rsidRPr="00710559">
        <w:rPr>
          <w:rFonts w:eastAsia="Cambria"/>
          <w:b/>
          <w:iCs/>
          <w:highlight w:val="yellow"/>
          <w:u w:val="single"/>
          <w:bdr w:val="single" w:sz="18" w:space="0" w:color="auto"/>
        </w:rPr>
        <w:t>The two countries share intelligence on terrorism, nuclear proliferation, and Middle Eastern politics</w:t>
      </w:r>
      <w:r w:rsidRPr="00710559">
        <w:rPr>
          <w:rFonts w:eastAsia="Cambria"/>
          <w:highlight w:val="yellow"/>
          <w:u w:val="single"/>
        </w:rPr>
        <w:t>. Israel's military experiences have shaped the United States' approach to counterterrorism and homeland security</w:t>
      </w:r>
      <w:r w:rsidRPr="00710559">
        <w:rPr>
          <w:rFonts w:eastAsia="Cambria"/>
          <w:u w:val="single"/>
        </w:rPr>
        <w:t>. The two governments work together to develop sophisticated military technology,</w:t>
      </w:r>
      <w:r w:rsidRPr="00710559">
        <w:rPr>
          <w:rFonts w:eastAsia="Cambria"/>
          <w:sz w:val="8"/>
        </w:rPr>
        <w:t xml:space="preserve"> such as the David's Sling counter-rocket and Arrow missile defense systems, which may soon be ready for export to other U.S. allies. Israel has also emerged as an important niche defense supplier to the U.S. military, with sales growing from $300 million per year before September 11 to $1.1 billion in 2006, due to the wars in Afghanistan and Iraq</w:t>
      </w:r>
      <w:r w:rsidRPr="00710559">
        <w:rPr>
          <w:rFonts w:eastAsia="Cambria"/>
          <w:u w:val="single"/>
        </w:rPr>
        <w:t xml:space="preserve">. </w:t>
      </w:r>
      <w:r w:rsidRPr="00710559">
        <w:rPr>
          <w:rFonts w:eastAsia="Cambria"/>
          <w:highlight w:val="yellow"/>
          <w:u w:val="single"/>
        </w:rPr>
        <w:t>Israel's military research and development complex has pioneered many cutting-edge technologies that are transforming the face of modern war</w:t>
      </w:r>
      <w:r w:rsidRPr="00710559">
        <w:rPr>
          <w:rFonts w:eastAsia="Cambria"/>
          <w:u w:val="single"/>
        </w:rPr>
        <w:t xml:space="preserve">, including </w:t>
      </w:r>
      <w:proofErr w:type="spellStart"/>
      <w:r w:rsidRPr="00710559">
        <w:rPr>
          <w:rFonts w:eastAsia="Cambria"/>
          <w:u w:val="single"/>
        </w:rPr>
        <w:t>cyberweapons</w:t>
      </w:r>
      <w:proofErr w:type="spellEnd"/>
      <w:r w:rsidRPr="00710559">
        <w:rPr>
          <w:rFonts w:eastAsia="Cambria"/>
          <w:u w:val="single"/>
        </w:rPr>
        <w:t xml:space="preserve">, unmanned vehicles (such as land robots and aerial drones), sensors and electronic warfare systems, and advanced defenses for military vehicles. </w:t>
      </w:r>
      <w:r w:rsidRPr="00710559">
        <w:rPr>
          <w:rFonts w:eastAsia="Cambria"/>
          <w:sz w:val="8"/>
        </w:rPr>
        <w:t xml:space="preserve">The U.S.-Israeli alliance has paved the way for the countries to cooperate on far more than just traditional security issues. In part because of the long-standing political and security relationship between the United States and Israel, most Israelis know the United States and harbor positive feelings toward it. Israeli companies looking for a global market for their products have often viewed their American counterparts as partners of choice. So today, Israeli civilian technological innovations are helping the United States maintain its economic competitiveness, promote sustainable development, and address a range of non-military security challenges. Dozens of leading U.S. companies have set up technology incubators in Israel to take advantage of the country's penchant for new ideas, which is why Bill Gates observed in 2006 that the "innovation going on in Israel is critical to the future of the technology business." Likewise, Israeli high-tech firms often turn to U.S. companies as partners for joint production and marketing opportunities in the United States and elsewhere, creating tens of thousands of American jobs. And although Israelis make up just three percent of the population of the Middle East, in 2011 Israel was the destination of 25 percent of all U.S. exports to the region, having recently eclipsed Saudi Arabia as the top market there for American products. U.S. companies' substantial cooperation with Israel on information technology has been crucial to Silicon Valley's success. At Intel's research and development centers in Israel, engineers have designed many of the company's most successful microprocessors, accounting for some 40 percent of the firm's revenues last year. If you've made a secure financial transaction on the Internet, sent an instant message, or bought something using PayPal, you can thank Israeli IT researchers. </w:t>
      </w:r>
      <w:r w:rsidRPr="00710559">
        <w:rPr>
          <w:rFonts w:eastAsia="Cambria"/>
          <w:u w:val="single"/>
        </w:rPr>
        <w:t xml:space="preserve">Israeli innovators have also come up with novel solutions to the water and food security challenges posed by population growth, climate change, </w:t>
      </w:r>
      <w:r w:rsidRPr="00710559">
        <w:rPr>
          <w:rFonts w:eastAsia="Cambria"/>
          <w:u w:val="single"/>
        </w:rPr>
        <w:lastRenderedPageBreak/>
        <w:t>and economic development.</w:t>
      </w:r>
      <w:r w:rsidRPr="00710559">
        <w:rPr>
          <w:rFonts w:eastAsia="Cambria"/>
          <w:sz w:val="8"/>
        </w:rPr>
        <w:t xml:space="preserve"> By necessity, given the geography of the Middle East, Israel is a world leader in water conservation and management and high-tech agriculture. Israel recycles more than eighty percent of its wastewater -- the highest level in the world -- and has pioneered widely used techniques of conserving or purifying water, including drip irrigation and reverse osmosis desalination. And a number of Israeli companies are leaders in the development of renewable energy sources; </w:t>
      </w:r>
      <w:proofErr w:type="spellStart"/>
      <w:r w:rsidRPr="00710559">
        <w:rPr>
          <w:rFonts w:eastAsia="Cambria"/>
          <w:sz w:val="8"/>
        </w:rPr>
        <w:t>BrightSource</w:t>
      </w:r>
      <w:proofErr w:type="spellEnd"/>
      <w:r w:rsidRPr="00710559">
        <w:rPr>
          <w:rFonts w:eastAsia="Cambria"/>
          <w:sz w:val="8"/>
        </w:rPr>
        <w:t xml:space="preserve"> Industries, for example, is building a solar power plant in California using Israeli technology that will double the amount of solar thermal electricity produced in America. These innovations, bolstered by the substantial American investment in Israel, contribute to long-term U.S. domestic and foreign policy objectives relating to sustainable development. To be sure, the alliance with Israel has not been without risks or costs for Washington. The 1973 War between Israel and its neighbors brought America to the brink of conflict with the Soviet Union and prompted an Arab embargo on oil exports to the United States. Following the 1982 Israeli invasion of Lebanon, the Reagan administration dispatched U.S. marines to help stabilize the country, which ultimately resulted in costly attacks on American diplomats and military personnel there. And U.S. diplomatic and military support for Israel has reinforced negative attitudes toward the United States in many Arab and predominantly Muslim countries. But these costs should not be overstated. Beyond leading to largely symbolic UN votes against U.S. positions, Washington's support for Israel has hardly damaged the United States' ties with its Arab and Muslim allies. Standing with Israel certainly has not hobbled U.S. policy toward the region as much as the war in Iraq or Washington's backing of autocratic Arab regimes. Meanwhile, no Arab ally of the United States has ever, as a result of its pro-Israel posture, refused to cooperate with Washington on counterterrorism or denied its requests for access, basing, or overflight rights. </w:t>
      </w:r>
      <w:r w:rsidRPr="00710559">
        <w:rPr>
          <w:rFonts w:eastAsia="Cambria"/>
          <w:highlight w:val="yellow"/>
          <w:u w:val="single"/>
        </w:rPr>
        <w:t>In fact, the U.S.-Israeli alliance has at times helped spur closer U.S.-Arab relations</w:t>
      </w:r>
      <w:r w:rsidRPr="00710559">
        <w:rPr>
          <w:rFonts w:eastAsia="Cambria"/>
          <w:u w:val="single"/>
        </w:rPr>
        <w:t>, on the theory that only the United States could convince Israel to make concessions in negotiations;</w:t>
      </w:r>
      <w:r w:rsidRPr="00710559">
        <w:rPr>
          <w:rFonts w:eastAsia="Cambria"/>
          <w:sz w:val="8"/>
        </w:rPr>
        <w:t xml:space="preserve"> this was part of the logic behind Egypt's shift away from the Soviet Union and toward the United States in the 1970s. A</w:t>
      </w:r>
      <w:r w:rsidRPr="00710559">
        <w:rPr>
          <w:rFonts w:eastAsia="Cambria"/>
          <w:u w:val="single"/>
        </w:rPr>
        <w:t>nd even during the past decade of close U.S.-Israeli cooperation, and despite an impasse in the Israeli-Palestinian peace process, Arab ties with the United States have largely flourished: bilateral trade and investment are booming, as U.S. exports to the Middle East in 2011 reached an all-time high of $56 billion. Defense cooperation is as close as ever, indicated by the several multi-billion-dollar arms deals that Washington has struck with Gulf allies in recent years.</w:t>
      </w:r>
      <w:r w:rsidRPr="00710559">
        <w:rPr>
          <w:rFonts w:eastAsia="Cambria"/>
          <w:sz w:val="8"/>
        </w:rPr>
        <w:t xml:space="preserve"> Moreover, several states, including Egypt and Jordan, along with the Palestinian Authority, share intelligence with Israel and at various times have worked behind the scenes to enlist Israel as an intermediary with Washington. This has been the case even with Egypt's post-revolutionary government. All this underscores the fact that self-interest, not ideology, is the primary driver of the Arab states' relations with Washington. Despite the ties that continue to bind the United States and some Arab countries, the last two years of upheaval have brought turmoil to many of Washington's traditional allies in the region. </w:t>
      </w:r>
      <w:r w:rsidRPr="00710559">
        <w:rPr>
          <w:rFonts w:eastAsia="Cambria"/>
          <w:highlight w:val="yellow"/>
          <w:u w:val="single"/>
        </w:rPr>
        <w:t>At a time of great uncertainty, particularly as tensions with Iran mount, the United States is even more likely to depend on its</w:t>
      </w:r>
      <w:r w:rsidRPr="00710559">
        <w:rPr>
          <w:rFonts w:eastAsia="Cambria"/>
          <w:sz w:val="8"/>
        </w:rPr>
        <w:t xml:space="preserve"> somewhat stable nondemocratic allies, such as Saudi Arabia, and its </w:t>
      </w:r>
      <w:r w:rsidRPr="00710559">
        <w:rPr>
          <w:rFonts w:eastAsia="Cambria"/>
          <w:highlight w:val="yellow"/>
          <w:u w:val="single"/>
        </w:rPr>
        <w:t>stable democratic allies, such as Israel</w:t>
      </w:r>
      <w:r w:rsidRPr="00710559">
        <w:rPr>
          <w:rFonts w:eastAsia="Cambria"/>
          <w:sz w:val="8"/>
        </w:rPr>
        <w:t xml:space="preserve"> and Turkey, </w:t>
      </w:r>
      <w:r w:rsidRPr="00710559">
        <w:rPr>
          <w:rFonts w:eastAsia="Cambria"/>
          <w:highlight w:val="yellow"/>
          <w:u w:val="single"/>
        </w:rPr>
        <w:t>to secure its interests in the region</w:t>
      </w:r>
      <w:r w:rsidRPr="00710559">
        <w:rPr>
          <w:rFonts w:eastAsia="Cambria"/>
          <w:u w:val="single"/>
        </w:rPr>
        <w:t xml:space="preserve">. If anything, recent events have reinforced the logic underpinning U.S.-Israeli strategic cooperation. </w:t>
      </w:r>
      <w:r w:rsidRPr="00710559">
        <w:rPr>
          <w:rFonts w:eastAsia="Cambria"/>
          <w:sz w:val="8"/>
        </w:rPr>
        <w:t>The benefits to the United States of its relationship with Israel belie the argument that the alliance is based solely on the two countries' shared democratic values, on the popularity of Israel in American politics, or on the elusive pursuit of progress in the peace process. It is a relationship based on tangible interests -- and will remain so for the foreseeable future. It isn't always easy being Israel's ally (and Israeli actions don't always make it easier). The country faces many challenges, including the unresolved conflict with the Palestinians, internal socioeconomic gaps, voices around the world that deny its right to exist, and now Iran's nuclear program. Israel has made uneven progress toward addressing these issues and needs to do more to remain an attractive partner for the United States. But its past successes in incorporating huge numbers of immigrants, bridging deep social divides, and showing remarkable resilience in the face of war and terrorism provide reason to believe that Washington can continue to count on its closest partner in the Middle East, and will continue to benefit from its alliance with the Jewish state.</w:t>
      </w:r>
    </w:p>
    <w:p w:rsidR="000E3C00" w:rsidRPr="00710559" w:rsidRDefault="000E3C00" w:rsidP="000E3C00">
      <w:pPr>
        <w:keepNext/>
        <w:keepLines/>
        <w:spacing w:before="40"/>
        <w:outlineLvl w:val="3"/>
        <w:rPr>
          <w:rFonts w:eastAsia="MS Gothic"/>
          <w:b/>
          <w:bCs/>
          <w:iCs/>
          <w:sz w:val="26"/>
        </w:rPr>
      </w:pPr>
      <w:r w:rsidRPr="00710559">
        <w:rPr>
          <w:rFonts w:eastAsia="MS Gothic"/>
          <w:b/>
          <w:bCs/>
          <w:iCs/>
          <w:sz w:val="26"/>
        </w:rPr>
        <w:t xml:space="preserve">Israel is a key strategic ally in the Middle East-Key to hotspot stability </w:t>
      </w:r>
    </w:p>
    <w:p w:rsidR="000E3C00" w:rsidRPr="00710559" w:rsidRDefault="000E3C00" w:rsidP="000E3C00">
      <w:pPr>
        <w:rPr>
          <w:rFonts w:eastAsia="Cambria"/>
          <w:sz w:val="10"/>
        </w:rPr>
      </w:pPr>
      <w:r w:rsidRPr="000E3C00">
        <w:rPr>
          <w:rStyle w:val="StyleStyleBold12pt"/>
        </w:rPr>
        <w:t xml:space="preserve">Oren </w:t>
      </w:r>
      <w:r w:rsidRPr="000E3C00">
        <w:rPr>
          <w:sz w:val="16"/>
        </w:rPr>
        <w:t>April 25th</w:t>
      </w:r>
      <w:r w:rsidRPr="000E3C00">
        <w:rPr>
          <w:rStyle w:val="StyleStyleBold12pt"/>
          <w:sz w:val="20"/>
        </w:rPr>
        <w:t xml:space="preserve"> </w:t>
      </w:r>
      <w:r w:rsidRPr="000E3C00">
        <w:rPr>
          <w:rStyle w:val="StyleStyleBold12pt"/>
        </w:rPr>
        <w:t>2011</w:t>
      </w:r>
      <w:r w:rsidRPr="00710559">
        <w:rPr>
          <w:rFonts w:eastAsia="Cambria"/>
          <w:b/>
          <w:bCs/>
          <w:sz w:val="10"/>
        </w:rPr>
        <w:br/>
      </w:r>
      <w:r w:rsidRPr="00710559">
        <w:rPr>
          <w:rFonts w:eastAsia="Cambria"/>
          <w:sz w:val="10"/>
        </w:rPr>
        <w:t xml:space="preserve">(The "realists" are wrong: America needs Israel now more than ever, </w:t>
      </w:r>
      <w:proofErr w:type="spellStart"/>
      <w:r w:rsidRPr="00710559">
        <w:rPr>
          <w:rFonts w:eastAsia="Cambria"/>
          <w:sz w:val="10"/>
        </w:rPr>
        <w:t>Micheal</w:t>
      </w:r>
      <w:proofErr w:type="spellEnd"/>
      <w:r w:rsidRPr="00710559">
        <w:rPr>
          <w:rFonts w:eastAsia="Cambria"/>
          <w:sz w:val="10"/>
        </w:rPr>
        <w:t xml:space="preserve"> Oren formerly Israel’s ambassador to the United States and now a member of Knesset,, APRIL 25, 2011, “The ultimate ally”, Foreign Policy, http://foreignpolicy.com/2011/04/25/the-ultimate-ally-2/) </w:t>
      </w:r>
      <w:r w:rsidRPr="00710559">
        <w:rPr>
          <w:rFonts w:eastAsia="Cambria"/>
          <w:sz w:val="10"/>
        </w:rPr>
        <w:br/>
        <w:t xml:space="preserve">What is the definition of an American ally? On an ideological level, an ally is a country that shares America’s values, reflects its founding spirit, and resonates with its people’s beliefs. Tactically, an ally stands with the United States through multiple conflicts and promotes its global vision. From its location at one strategic crossroads, an ally enhances American intelligence and defense capabilities, and provides ports and training for U.S. forces. Its army is formidable and unequivocally loyal to its democratic government. An ally helps secure America’s borders and assists in saving American lives on and off the battlefield. And an ally stimulates the U.S. economy through trade, technological innovation, and job creation. Few countries fit this description, but Israel is certainly one of them. </w:t>
      </w:r>
      <w:proofErr w:type="gramStart"/>
      <w:r w:rsidRPr="00710559">
        <w:rPr>
          <w:rFonts w:eastAsia="Cambria"/>
          <w:sz w:val="10"/>
        </w:rPr>
        <w:t>As U.S. President Barack Obama told a White House gathering, “</w:t>
      </w:r>
      <w:r w:rsidRPr="00710559">
        <w:rPr>
          <w:rFonts w:eastAsia="Cambria"/>
          <w:highlight w:val="yellow"/>
          <w:u w:val="single"/>
        </w:rPr>
        <w:t>The United States has no better friend in the world than Israel</w:t>
      </w:r>
      <w:r w:rsidRPr="00710559">
        <w:rPr>
          <w:rFonts w:eastAsia="Cambria"/>
          <w:u w:val="single"/>
        </w:rPr>
        <w:t>,” a statement reflecting the positions of Democrats and Republicans alike.</w:t>
      </w:r>
      <w:proofErr w:type="gramEnd"/>
      <w:r w:rsidRPr="00710559">
        <w:rPr>
          <w:rFonts w:eastAsia="Cambria"/>
          <w:u w:val="single"/>
        </w:rPr>
        <w:t xml:space="preserve"> The importance of the U.S.-Israel alliance has been upheld by successive American administrations and consistently endorsed by lawmakers and military leaders. It should be unimpeachable</w:t>
      </w:r>
      <w:r w:rsidRPr="00710559">
        <w:rPr>
          <w:rFonts w:eastAsia="Cambria"/>
          <w:sz w:val="10"/>
        </w:rPr>
        <w:t xml:space="preserve">. But for some it is not. Rather than viewing Israel as a vital American asset, an increasingly vocal group of foreign-policy analysts insists that support for the Jewish state, including more than $3 billion in annual military aid, is a liability. Advocates of this “realist” school claim that the United States derives little strategic benefit from its association with Israel. The alliance, they assert, arises mainly from lobbyists who place Israel’s interests before America’s, rather than from a clearheaded assessment of national needs. Realists regard the relationship one-dimensionally — America gives Israel aid and arms — and view it as the primary source of Muslim anger at the United States. American and Israeli policies toward the peace process, the realists say, are irreconcilable and incompatible with relations between true allies. By definition, realists seek a foreign policy immune to public sentiment and special interest groups. In this rarefied view, the preferences of the majority of the American people are immaterial or, worse, self-defeating. This would certainly be the case with the U.S.-Israel alliance, which remains outstandingly popular among Americans. Indeed, a Gallup survey this February showed that two out of three Americans sympathize with Israel. Overall, since the Sept. 11, 2001, attacks, and the wars in Iraq and Afghanistan — and in spite of Israel’s responses to the second intifada and rocket attacks from Lebanon in 2006 and Gaza in 2008 — </w:t>
      </w:r>
      <w:r w:rsidRPr="00710559">
        <w:rPr>
          <w:rFonts w:eastAsia="Cambria"/>
          <w:u w:val="single"/>
        </w:rPr>
        <w:t>support for Israel in the United States has risen, not declined. The surveys prove that most Americans do not accept the argument that U.S. support for Israel provokes Islamic radicals</w:t>
      </w:r>
      <w:r w:rsidRPr="00710559">
        <w:rPr>
          <w:rFonts w:eastAsia="Cambria"/>
          <w:sz w:val="10"/>
        </w:rPr>
        <w:t xml:space="preserve"> or do not especially care even if it does. In a Senate hearing last year, Gen. David Petraeus, then head of U.S. Central Command, testified that the Arab-Israeli conflict “challenges … our ability to advance our interests.” Critics of the U.S.-Israel relationship seized on the remark as evidence of the alliance’s prohibitive costs — an interpretation Petraeus strenuously rejected — but the incident wrought no change in popular opinion. In fact, a CNN survey taken later that week showed that eight out of 10 Americans still regarded Israel as an allied or friendly state. That kind of popular foundation for the Israeli-American alliance is all the more important at a time of great upheaval in the Middle East. As Iran’s malign influence spreads and Turkey turns away from the West, Israel’s strategic value in the region, both to the United States and to pro-Western Arab governments, will surely increase. Following Hezbollah’s recent takeover of Lebanon and the political turmoil in Egypt, Jordan, and the Persian Gulf</w:t>
      </w:r>
      <w:r w:rsidRPr="00710559">
        <w:rPr>
          <w:rFonts w:eastAsia="Cambria"/>
          <w:b/>
          <w:iCs/>
          <w:u w:val="single"/>
          <w:bdr w:val="single" w:sz="18" w:space="0" w:color="auto"/>
        </w:rPr>
        <w:t xml:space="preserve">, </w:t>
      </w:r>
      <w:r w:rsidRPr="00710559">
        <w:rPr>
          <w:rFonts w:eastAsia="Cambria"/>
          <w:b/>
          <w:iCs/>
          <w:highlight w:val="yellow"/>
          <w:u w:val="single"/>
          <w:bdr w:val="single" w:sz="18" w:space="0" w:color="auto"/>
        </w:rPr>
        <w:t xml:space="preserve">Israel is </w:t>
      </w:r>
      <w:proofErr w:type="gramStart"/>
      <w:r w:rsidRPr="00710559">
        <w:rPr>
          <w:rFonts w:eastAsia="Cambria"/>
          <w:b/>
          <w:iCs/>
          <w:highlight w:val="yellow"/>
          <w:u w:val="single"/>
          <w:bdr w:val="single" w:sz="18" w:space="0" w:color="auto"/>
        </w:rPr>
        <w:t>the</w:t>
      </w:r>
      <w:proofErr w:type="gramEnd"/>
      <w:r w:rsidRPr="00710559">
        <w:rPr>
          <w:rFonts w:eastAsia="Cambria"/>
          <w:b/>
          <w:iCs/>
          <w:highlight w:val="yellow"/>
          <w:u w:val="single"/>
          <w:bdr w:val="single" w:sz="18" w:space="0" w:color="auto"/>
        </w:rPr>
        <w:t xml:space="preserve"> only Middle Eastern country that is certain to remain stable and unequivocally pro-American. In Israel alone, the United States will not have to choose between upholding its democratic principles and pursuing its vital interests.</w:t>
      </w:r>
      <w:r w:rsidRPr="00710559">
        <w:rPr>
          <w:rFonts w:eastAsia="Cambria"/>
          <w:b/>
          <w:iCs/>
          <w:u w:val="single"/>
          <w:bdr w:val="single" w:sz="18" w:space="0" w:color="auto"/>
        </w:rPr>
        <w:t xml:space="preserve"> </w:t>
      </w:r>
      <w:r w:rsidRPr="00710559">
        <w:rPr>
          <w:rFonts w:eastAsia="Cambria"/>
          <w:sz w:val="10"/>
        </w:rPr>
        <w:t>And yet, for all their urgency, the close ties between the United States and Israel are hardly new. Their roots extend further than Israel’s creation 63 years ago — rather, they took hold with the Pilgrims’ arrival in North America.</w:t>
      </w:r>
    </w:p>
    <w:p w:rsidR="000E3C00" w:rsidRDefault="000E3C00" w:rsidP="000E3C00"/>
    <w:p w:rsidR="00B32965" w:rsidRDefault="00B32965" w:rsidP="00B32965">
      <w:pPr>
        <w:pStyle w:val="Heading3"/>
      </w:pPr>
      <w:r>
        <w:lastRenderedPageBreak/>
        <w:t>Climate</w:t>
      </w:r>
    </w:p>
    <w:p w:rsidR="00B32965" w:rsidRDefault="00B32965" w:rsidP="00B32965">
      <w:pPr>
        <w:pStyle w:val="Heading4"/>
      </w:pPr>
      <w:r>
        <w:t>R</w:t>
      </w:r>
      <w:r w:rsidRPr="00E34C57">
        <w:t>epublican in office would result in a rollback of environmental policies and stagnation on the environmental agenda –</w:t>
      </w:r>
    </w:p>
    <w:p w:rsidR="00B32965" w:rsidRPr="00E34C57" w:rsidRDefault="00B32965" w:rsidP="00B32965">
      <w:pPr>
        <w:rPr>
          <w:rStyle w:val="StyleStyleBold12pt"/>
        </w:rPr>
      </w:pPr>
      <w:proofErr w:type="spellStart"/>
      <w:r w:rsidRPr="00E34C57">
        <w:rPr>
          <w:rStyle w:val="StyleStyleBold12pt"/>
        </w:rPr>
        <w:t>Geman</w:t>
      </w:r>
      <w:proofErr w:type="spellEnd"/>
      <w:r w:rsidRPr="00E34C57">
        <w:rPr>
          <w:rStyle w:val="StyleStyleBold12pt"/>
        </w:rPr>
        <w:t xml:space="preserve"> 15</w:t>
      </w:r>
    </w:p>
    <w:p w:rsidR="00B32965" w:rsidRPr="00E34C57" w:rsidRDefault="00B32965" w:rsidP="00B32965">
      <w:r>
        <w:t xml:space="preserve">For GOP Presidential Candidates, a Slightly Changing </w:t>
      </w:r>
      <w:proofErr w:type="spellStart"/>
      <w:r>
        <w:t>ClimateHow</w:t>
      </w:r>
      <w:proofErr w:type="spellEnd"/>
      <w:r>
        <w:t xml:space="preserve"> the 2016 Republican contenders are discussing global warming. February 8, 2015 BY BEN GEMAN </w:t>
      </w:r>
      <w:r w:rsidRPr="00E34C57">
        <w:t>http://www.nationaljournal.com/twenty-sixteen/for-gop-presidential-candidates-a-slightly-changing-climate-20150208</w:t>
      </w:r>
    </w:p>
    <w:p w:rsidR="00B32965" w:rsidRPr="00F56AD1" w:rsidRDefault="00B32965" w:rsidP="00B32965">
      <w:r w:rsidRPr="00E34C57">
        <w:rPr>
          <w:rStyle w:val="StyleBoldUnderline"/>
        </w:rPr>
        <w:t xml:space="preserve">The </w:t>
      </w:r>
      <w:r w:rsidRPr="00E34C57">
        <w:rPr>
          <w:rStyle w:val="StyleBoldUnderline"/>
          <w:highlight w:val="yellow"/>
        </w:rPr>
        <w:t>2012 Republican</w:t>
      </w:r>
      <w:r w:rsidRPr="00E34C57">
        <w:rPr>
          <w:rStyle w:val="StyleBoldUnderline"/>
        </w:rPr>
        <w:t xml:space="preserve"> presidential </w:t>
      </w:r>
      <w:r w:rsidRPr="00E34C57">
        <w:rPr>
          <w:rStyle w:val="StyleBoldUnderline"/>
          <w:highlight w:val="yellow"/>
        </w:rPr>
        <w:t>field was</w:t>
      </w:r>
      <w:r w:rsidRPr="00E34C57">
        <w:rPr>
          <w:rStyle w:val="StyleBoldUnderline"/>
        </w:rPr>
        <w:t xml:space="preserve"> largely </w:t>
      </w:r>
      <w:r w:rsidRPr="00E34C57">
        <w:rPr>
          <w:rStyle w:val="StyleBoldUnderline"/>
          <w:highlight w:val="yellow"/>
        </w:rPr>
        <w:t>made up of climate skeptics</w:t>
      </w:r>
      <w:r w:rsidRPr="00E34C57">
        <w:rPr>
          <w:rStyle w:val="StyleBoldUnderline"/>
        </w:rPr>
        <w:t xml:space="preserve">. As the </w:t>
      </w:r>
      <w:r w:rsidRPr="00E34C57">
        <w:rPr>
          <w:rStyle w:val="StyleBoldUnderline"/>
          <w:highlight w:val="yellow"/>
        </w:rPr>
        <w:t>2016</w:t>
      </w:r>
      <w:r w:rsidRPr="00E34C57">
        <w:rPr>
          <w:rStyle w:val="StyleBoldUnderline"/>
        </w:rPr>
        <w:t xml:space="preserve"> field shapes up, </w:t>
      </w:r>
      <w:r w:rsidRPr="00E34C57">
        <w:rPr>
          <w:rStyle w:val="StyleBoldUnderline"/>
          <w:highlight w:val="yellow"/>
        </w:rPr>
        <w:t>that's still the case</w:t>
      </w:r>
      <w:r w:rsidRPr="00E34C57">
        <w:rPr>
          <w:rStyle w:val="StyleBoldUnderline"/>
        </w:rPr>
        <w:t xml:space="preserve">.¶ </w:t>
      </w:r>
      <w:proofErr w:type="gramStart"/>
      <w:r w:rsidRPr="00E34C57">
        <w:rPr>
          <w:rStyle w:val="StyleBoldUnderline"/>
        </w:rPr>
        <w:t>Many</w:t>
      </w:r>
      <w:proofErr w:type="gramEnd"/>
      <w:r w:rsidRPr="00E34C57">
        <w:rPr>
          <w:rStyle w:val="StyleBoldUnderline"/>
        </w:rPr>
        <w:t xml:space="preserve"> of the would-be </w:t>
      </w:r>
      <w:r w:rsidRPr="00E34C57">
        <w:rPr>
          <w:rStyle w:val="StyleBoldUnderline"/>
          <w:highlight w:val="yellow"/>
        </w:rPr>
        <w:t>2016 contenders</w:t>
      </w:r>
      <w:r w:rsidRPr="00E34C57">
        <w:rPr>
          <w:rStyle w:val="StyleBoldUnderline"/>
        </w:rPr>
        <w:t xml:space="preserve"> will </w:t>
      </w:r>
      <w:r w:rsidRPr="00E34C57">
        <w:rPr>
          <w:rStyle w:val="StyleBoldUnderline"/>
          <w:highlight w:val="yellow"/>
        </w:rPr>
        <w:t>acknowledge</w:t>
      </w:r>
      <w:r w:rsidRPr="00E34C57">
        <w:rPr>
          <w:rStyle w:val="StyleBoldUnderline"/>
        </w:rPr>
        <w:t xml:space="preserve"> that </w:t>
      </w:r>
      <w:r w:rsidRPr="00E34C57">
        <w:rPr>
          <w:rStyle w:val="StyleBoldUnderline"/>
          <w:highlight w:val="yellow"/>
        </w:rPr>
        <w:t>the climate is changing but</w:t>
      </w:r>
      <w:r w:rsidRPr="00E34C57">
        <w:rPr>
          <w:rStyle w:val="StyleBoldUnderline"/>
        </w:rPr>
        <w:t xml:space="preserve"> publicly </w:t>
      </w:r>
      <w:r w:rsidRPr="00E34C57">
        <w:rPr>
          <w:rStyle w:val="StyleBoldUnderline"/>
          <w:highlight w:val="yellow"/>
        </w:rPr>
        <w:t>question the extent to which man-made</w:t>
      </w:r>
      <w:r w:rsidRPr="00E34C57">
        <w:rPr>
          <w:rStyle w:val="StyleBoldUnderline"/>
        </w:rPr>
        <w:t xml:space="preserve"> greenhouse-gas </w:t>
      </w:r>
      <w:r w:rsidRPr="00E34C57">
        <w:rPr>
          <w:rStyle w:val="StyleBoldUnderline"/>
          <w:highlight w:val="yellow"/>
        </w:rPr>
        <w:t>emissions are responsible—if at all.</w:t>
      </w:r>
      <w:r w:rsidRPr="00E34C57">
        <w:rPr>
          <w:rStyle w:val="StyleBoldUnderline"/>
        </w:rPr>
        <w:t xml:space="preserve"> </w:t>
      </w:r>
      <w:r w:rsidRPr="00E34C57">
        <w:rPr>
          <w:rStyle w:val="StyleBoldUnderline"/>
          <w:highlight w:val="yellow"/>
        </w:rPr>
        <w:t>There's strong opposition</w:t>
      </w:r>
      <w:r w:rsidRPr="00E34C57">
        <w:rPr>
          <w:rStyle w:val="StyleBoldUnderline"/>
        </w:rPr>
        <w:t xml:space="preserve"> in the field </w:t>
      </w:r>
      <w:r w:rsidRPr="00E34C57">
        <w:rPr>
          <w:rStyle w:val="StyleBoldUnderline"/>
          <w:highlight w:val="yellow"/>
        </w:rPr>
        <w:t>to</w:t>
      </w:r>
      <w:r w:rsidRPr="00E34C57">
        <w:rPr>
          <w:rStyle w:val="StyleBoldUnderline"/>
        </w:rPr>
        <w:t xml:space="preserve"> President </w:t>
      </w:r>
      <w:r w:rsidRPr="00E34C57">
        <w:rPr>
          <w:rStyle w:val="StyleBoldUnderline"/>
          <w:highlight w:val="yellow"/>
        </w:rPr>
        <w:t>Obama's EPA regulations</w:t>
      </w:r>
      <w:r w:rsidRPr="00E34C57">
        <w:rPr>
          <w:rStyle w:val="StyleBoldUnderline"/>
        </w:rPr>
        <w:t xml:space="preserve"> on power plants, a central pillar of his second-term agenda.¶ </w:t>
      </w:r>
      <w:r w:rsidRPr="00E34C57">
        <w:rPr>
          <w:rStyle w:val="StyleBoldUnderline"/>
          <w:highlight w:val="yellow"/>
        </w:rPr>
        <w:t>"The federal government has no business attempting to massively reorder the global economy, resulting in policies that kill jobs and keep people from rising out of poverty, all in the name of a theory that can't be proven or disproven,</w:t>
      </w:r>
      <w:r w:rsidRPr="00E34C57">
        <w:rPr>
          <w:rStyle w:val="StyleBoldUnderline"/>
        </w:rPr>
        <w:t>"</w:t>
      </w:r>
      <w:r w:rsidRPr="00F56AD1">
        <w:t xml:space="preserve"> Republican Sen. Ted Cruz from Texas told</w:t>
      </w:r>
      <w:r>
        <w:t xml:space="preserve"> </w:t>
      </w:r>
      <w:r w:rsidRPr="00F56AD1">
        <w:t>National Journal.</w:t>
      </w:r>
    </w:p>
    <w:p w:rsidR="00B32965" w:rsidRDefault="00B32965" w:rsidP="00B32965"/>
    <w:p w:rsidR="00B32965" w:rsidRDefault="00B32965" w:rsidP="00B32965">
      <w:pPr>
        <w:pStyle w:val="Heading4"/>
      </w:pPr>
      <w:r>
        <w:t>Extinction</w:t>
      </w:r>
    </w:p>
    <w:p w:rsidR="00B32965" w:rsidRDefault="00B32965" w:rsidP="00B32965">
      <w:pPr>
        <w:rPr>
          <w:rStyle w:val="StyleStyleBold12pt"/>
        </w:rPr>
      </w:pPr>
      <w:r>
        <w:rPr>
          <w:rStyle w:val="StyleStyleBold12pt"/>
        </w:rPr>
        <w:t>Griffin 4/14</w:t>
      </w:r>
      <w:r>
        <w:t xml:space="preserve"> (David Ray Griffin is Professor of Philosophy of Religion and Theology, Emeritus, Claremont School of Theology and Claremont Graduate University (1973-2004); Co-Director, Center for Process Studies. He edited the SUNY Series in Constructive Postmodern Thought (1987-2004), which published 31 volumes. He has written 28 books, edited 13 books, and authored 248 articles and chapters. “The climate is ruined. So can civilization even survive?” 4/14/15, http://edition.cnn.com/2015/01/14/opinion/co2-crisis-griffin/)//JHH</w:t>
      </w:r>
    </w:p>
    <w:p w:rsidR="00B32965" w:rsidRDefault="00B32965" w:rsidP="00B32965">
      <w:pPr>
        <w:rPr>
          <w:rStyle w:val="Emphasis"/>
        </w:rPr>
      </w:pPr>
      <w:r>
        <w:rPr>
          <w:sz w:val="16"/>
        </w:rPr>
        <w:t xml:space="preserve"> (CNN) Although most of us worry about other things, </w:t>
      </w:r>
      <w:r>
        <w:rPr>
          <w:rStyle w:val="StyleBoldUnderline"/>
        </w:rPr>
        <w:t>climate scientists have become increasingly worried about the survival of civilization</w:t>
      </w:r>
      <w:r>
        <w:rPr>
          <w:sz w:val="16"/>
        </w:rPr>
        <w:t xml:space="preserve">. For example, Lonnie Thompson, who received the U.S. National Medal of Science in 2010, said that </w:t>
      </w:r>
      <w:r>
        <w:rPr>
          <w:rStyle w:val="Emphasis"/>
          <w:highlight w:val="yellow"/>
        </w:rPr>
        <w:t>virtually all climatologists</w:t>
      </w:r>
      <w:r>
        <w:rPr>
          <w:rStyle w:val="StyleBoldUnderline"/>
        </w:rPr>
        <w:t xml:space="preserve"> "</w:t>
      </w:r>
      <w:r>
        <w:rPr>
          <w:rStyle w:val="StyleBoldUnderline"/>
          <w:highlight w:val="yellow"/>
        </w:rPr>
        <w:t>are</w:t>
      </w:r>
      <w:r>
        <w:rPr>
          <w:rStyle w:val="StyleBoldUnderline"/>
        </w:rPr>
        <w:t xml:space="preserve"> now </w:t>
      </w:r>
      <w:r>
        <w:rPr>
          <w:rStyle w:val="Emphasis"/>
          <w:highlight w:val="yellow"/>
        </w:rPr>
        <w:t>convinced</w:t>
      </w:r>
      <w:r>
        <w:rPr>
          <w:rStyle w:val="StyleBoldUnderline"/>
          <w:highlight w:val="yellow"/>
        </w:rPr>
        <w:t xml:space="preserve"> that</w:t>
      </w:r>
      <w:r>
        <w:rPr>
          <w:rStyle w:val="StyleBoldUnderline"/>
        </w:rPr>
        <w:t xml:space="preserve"> global </w:t>
      </w:r>
      <w:r>
        <w:rPr>
          <w:rStyle w:val="StyleBoldUnderline"/>
          <w:highlight w:val="yellow"/>
        </w:rPr>
        <w:t>warming poses a clear</w:t>
      </w:r>
      <w:r>
        <w:rPr>
          <w:rStyle w:val="StyleBoldUnderline"/>
        </w:rPr>
        <w:t xml:space="preserve"> and present </w:t>
      </w:r>
      <w:r>
        <w:rPr>
          <w:rStyle w:val="StyleBoldUnderline"/>
          <w:highlight w:val="yellow"/>
        </w:rPr>
        <w:t>danger to civilization</w:t>
      </w:r>
      <w:r>
        <w:rPr>
          <w:rStyle w:val="StyleBoldUnderline"/>
        </w:rPr>
        <w:t>."</w:t>
      </w:r>
      <w:r>
        <w:rPr>
          <w:rStyle w:val="StyleBoldUnderline"/>
          <w:sz w:val="12"/>
        </w:rPr>
        <w:t>¶</w:t>
      </w:r>
      <w:r>
        <w:rPr>
          <w:sz w:val="16"/>
        </w:rPr>
        <w:t xml:space="preserve"> Informed journalists share this concern. </w:t>
      </w:r>
      <w:r>
        <w:rPr>
          <w:rStyle w:val="StyleBoldUnderline"/>
          <w:highlight w:val="yellow"/>
        </w:rPr>
        <w:t>The climate</w:t>
      </w:r>
      <w:r>
        <w:rPr>
          <w:rStyle w:val="StyleBoldUnderline"/>
        </w:rPr>
        <w:t xml:space="preserve"> crisis "</w:t>
      </w:r>
      <w:r>
        <w:rPr>
          <w:rStyle w:val="Emphasis"/>
          <w:highlight w:val="yellow"/>
        </w:rPr>
        <w:t>threatens the survival of</w:t>
      </w:r>
      <w:r>
        <w:rPr>
          <w:rStyle w:val="Emphasis"/>
        </w:rPr>
        <w:t xml:space="preserve"> our </w:t>
      </w:r>
      <w:r>
        <w:rPr>
          <w:rStyle w:val="Emphasis"/>
          <w:highlight w:val="yellow"/>
        </w:rPr>
        <w:t>civilization</w:t>
      </w:r>
      <w:r>
        <w:rPr>
          <w:rStyle w:val="StyleBoldUnderline"/>
        </w:rPr>
        <w:t>,"</w:t>
      </w:r>
      <w:r>
        <w:rPr>
          <w:sz w:val="16"/>
        </w:rPr>
        <w:t xml:space="preserve"> said Pulitzer Prize-winner Ross </w:t>
      </w:r>
      <w:proofErr w:type="spellStart"/>
      <w:r>
        <w:rPr>
          <w:sz w:val="16"/>
        </w:rPr>
        <w:t>Gelbspan</w:t>
      </w:r>
      <w:proofErr w:type="spellEnd"/>
      <w:r>
        <w:rPr>
          <w:sz w:val="16"/>
        </w:rPr>
        <w:t xml:space="preserve">. Mark </w:t>
      </w:r>
      <w:proofErr w:type="spellStart"/>
      <w:r>
        <w:rPr>
          <w:sz w:val="16"/>
        </w:rPr>
        <w:t>Hertsgaard</w:t>
      </w:r>
      <w:proofErr w:type="spellEnd"/>
      <w:r>
        <w:rPr>
          <w:sz w:val="16"/>
        </w:rPr>
        <w:t xml:space="preserve"> agrees, saying that </w:t>
      </w:r>
      <w:r>
        <w:rPr>
          <w:rStyle w:val="StyleBoldUnderline"/>
        </w:rPr>
        <w:t xml:space="preserve">the continuation of </w:t>
      </w:r>
      <w:r>
        <w:rPr>
          <w:rStyle w:val="StyleBoldUnderline"/>
          <w:highlight w:val="yellow"/>
        </w:rPr>
        <w:t>global warming</w:t>
      </w:r>
      <w:r>
        <w:rPr>
          <w:rStyle w:val="StyleBoldUnderline"/>
        </w:rPr>
        <w:t xml:space="preserve"> "</w:t>
      </w:r>
      <w:r>
        <w:rPr>
          <w:rStyle w:val="StyleBoldUnderline"/>
          <w:highlight w:val="yellow"/>
        </w:rPr>
        <w:t>would</w:t>
      </w:r>
      <w:r>
        <w:rPr>
          <w:rStyle w:val="StyleBoldUnderline"/>
        </w:rPr>
        <w:t xml:space="preserve"> create planetary conditions </w:t>
      </w:r>
      <w:r>
        <w:rPr>
          <w:rStyle w:val="Emphasis"/>
        </w:rPr>
        <w:t xml:space="preserve">all but certain to </w:t>
      </w:r>
      <w:r>
        <w:rPr>
          <w:rStyle w:val="Emphasis"/>
          <w:highlight w:val="yellow"/>
        </w:rPr>
        <w:t>end civilization</w:t>
      </w:r>
      <w:r>
        <w:rPr>
          <w:rStyle w:val="Emphasis"/>
        </w:rPr>
        <w:t xml:space="preserve"> as we know it."</w:t>
      </w:r>
      <w:r>
        <w:rPr>
          <w:rStyle w:val="Emphasis"/>
          <w:sz w:val="12"/>
        </w:rPr>
        <w:t>¶</w:t>
      </w:r>
      <w:r>
        <w:rPr>
          <w:sz w:val="16"/>
        </w:rPr>
        <w:t xml:space="preserve"> </w:t>
      </w:r>
      <w:proofErr w:type="gramStart"/>
      <w:r>
        <w:rPr>
          <w:sz w:val="16"/>
        </w:rPr>
        <w:t>These</w:t>
      </w:r>
      <w:proofErr w:type="gramEnd"/>
      <w:r>
        <w:rPr>
          <w:sz w:val="16"/>
        </w:rPr>
        <w:t xml:space="preserve"> scientists and journalists, moreover, are worried not only about the distant future but about the condition of the planet for their own children and grandchildren. James Hansen, often considered the world's leading climate scientist, entitled his book "Storms of My Grandchildren."</w:t>
      </w:r>
      <w:r>
        <w:rPr>
          <w:sz w:val="12"/>
        </w:rPr>
        <w:t>¶</w:t>
      </w:r>
      <w:r>
        <w:rPr>
          <w:sz w:val="16"/>
        </w:rPr>
        <w:t xml:space="preserve"> </w:t>
      </w:r>
      <w:proofErr w:type="gramStart"/>
      <w:r>
        <w:rPr>
          <w:rStyle w:val="StyleBoldUnderline"/>
        </w:rPr>
        <w:t>The</w:t>
      </w:r>
      <w:proofErr w:type="gramEnd"/>
      <w:r>
        <w:rPr>
          <w:rStyle w:val="StyleBoldUnderline"/>
        </w:rPr>
        <w:t xml:space="preserve"> </w:t>
      </w:r>
      <w:r>
        <w:rPr>
          <w:rStyle w:val="StyleBoldUnderline"/>
          <w:highlight w:val="yellow"/>
        </w:rPr>
        <w:t>threat</w:t>
      </w:r>
      <w:r>
        <w:rPr>
          <w:rStyle w:val="StyleBoldUnderline"/>
        </w:rPr>
        <w:t xml:space="preserve"> to civilization </w:t>
      </w:r>
      <w:r>
        <w:rPr>
          <w:rStyle w:val="StyleBoldUnderline"/>
          <w:highlight w:val="yellow"/>
        </w:rPr>
        <w:t>comes</w:t>
      </w:r>
      <w:r>
        <w:rPr>
          <w:rStyle w:val="StyleBoldUnderline"/>
        </w:rPr>
        <w:t xml:space="preserve"> primarily </w:t>
      </w:r>
      <w:r>
        <w:rPr>
          <w:rStyle w:val="StyleBoldUnderline"/>
          <w:highlight w:val="yellow"/>
        </w:rPr>
        <w:t>from the increase of</w:t>
      </w:r>
      <w:r>
        <w:rPr>
          <w:sz w:val="16"/>
        </w:rPr>
        <w:t xml:space="preserve"> the level of carbon dioxide (</w:t>
      </w:r>
      <w:r>
        <w:rPr>
          <w:rStyle w:val="StyleBoldUnderline"/>
          <w:highlight w:val="yellow"/>
        </w:rPr>
        <w:t>CO2</w:t>
      </w:r>
      <w:r>
        <w:rPr>
          <w:sz w:val="16"/>
        </w:rPr>
        <w:t xml:space="preserve">) in the atmosphere, </w:t>
      </w:r>
      <w:r>
        <w:rPr>
          <w:rStyle w:val="StyleBoldUnderline"/>
        </w:rPr>
        <w:t>due</w:t>
      </w:r>
      <w:r>
        <w:rPr>
          <w:sz w:val="16"/>
        </w:rPr>
        <w:t xml:space="preserve"> largely </w:t>
      </w:r>
      <w:r>
        <w:rPr>
          <w:rStyle w:val="StyleBoldUnderline"/>
        </w:rPr>
        <w:t>to the burning of fossil fuels</w:t>
      </w:r>
      <w:r>
        <w:rPr>
          <w:sz w:val="16"/>
        </w:rPr>
        <w:t>. Before the rise of the industrial age, CO2 constituted only 275 ppm (parts per million) of the atmosphere. But it is now above 400 and rising about 2.5 ppm per year.</w:t>
      </w:r>
      <w:r>
        <w:rPr>
          <w:sz w:val="12"/>
        </w:rPr>
        <w:t>¶</w:t>
      </w:r>
      <w:r>
        <w:rPr>
          <w:sz w:val="16"/>
        </w:rPr>
        <w:t xml:space="preserve"> Because of the CO2 increase, the planet's average temperature has increased 0.85 degrees Celsius (1.5 degrees Fahrenheit). Although this increase may not seem much, it has already brought about serious changes.</w:t>
      </w:r>
      <w:r>
        <w:rPr>
          <w:sz w:val="12"/>
        </w:rPr>
        <w:t>¶</w:t>
      </w:r>
      <w:r>
        <w:rPr>
          <w:sz w:val="16"/>
        </w:rPr>
        <w:t xml:space="preserve"> </w:t>
      </w:r>
      <w:proofErr w:type="gramStart"/>
      <w:r>
        <w:rPr>
          <w:sz w:val="16"/>
        </w:rPr>
        <w:t>The</w:t>
      </w:r>
      <w:proofErr w:type="gramEnd"/>
      <w:r>
        <w:rPr>
          <w:sz w:val="16"/>
        </w:rPr>
        <w:t xml:space="preserve"> idea that we will be safe from "dangerous climate change" if we do not exceed a temperature rise of 2C (3.6F) has been widely accepted. But many informed people have rejected this assumption. In the opinion of journalist-turned-activist Bill </w:t>
      </w:r>
      <w:proofErr w:type="spellStart"/>
      <w:r>
        <w:rPr>
          <w:sz w:val="16"/>
        </w:rPr>
        <w:t>McKibben</w:t>
      </w:r>
      <w:proofErr w:type="spellEnd"/>
      <w:r>
        <w:rPr>
          <w:sz w:val="16"/>
        </w:rPr>
        <w:t>, "the one degree we've raised the temperature already has melted the Arctic, so we're fools to find out what two will do."</w:t>
      </w:r>
      <w:r>
        <w:rPr>
          <w:sz w:val="12"/>
        </w:rPr>
        <w:t>¶</w:t>
      </w:r>
      <w:r>
        <w:rPr>
          <w:sz w:val="16"/>
        </w:rPr>
        <w:t xml:space="preserve"> His warning is supported by James Hansen, who declared that "a target of two degrees (Celsius) is actually a prescription for long-term disaster."</w:t>
      </w:r>
      <w:r>
        <w:rPr>
          <w:sz w:val="12"/>
        </w:rPr>
        <w:t>¶</w:t>
      </w:r>
      <w:r>
        <w:rPr>
          <w:sz w:val="16"/>
        </w:rPr>
        <w:t xml:space="preserve"> </w:t>
      </w:r>
      <w:proofErr w:type="gramStart"/>
      <w:r>
        <w:rPr>
          <w:sz w:val="16"/>
        </w:rPr>
        <w:t>The</w:t>
      </w:r>
      <w:proofErr w:type="gramEnd"/>
      <w:r>
        <w:rPr>
          <w:sz w:val="16"/>
        </w:rPr>
        <w:t xml:space="preserve"> burning of coal, oil, and natural gas has made the planet warmer than it had been since the rise of civilization 10,000 years ago. </w:t>
      </w:r>
      <w:r>
        <w:rPr>
          <w:rStyle w:val="StyleBoldUnderline"/>
        </w:rPr>
        <w:t xml:space="preserve">Civilization was made possible by the emergence about 12,000 years ago of the "Holocene" epoch, which turned out to be </w:t>
      </w:r>
      <w:proofErr w:type="gramStart"/>
      <w:r>
        <w:rPr>
          <w:rStyle w:val="StyleBoldUnderline"/>
        </w:rPr>
        <w:t>the</w:t>
      </w:r>
      <w:proofErr w:type="gramEnd"/>
      <w:r>
        <w:rPr>
          <w:rStyle w:val="StyleBoldUnderline"/>
        </w:rPr>
        <w:t xml:space="preserve"> Goldilocks zone - not too hot, not too cold. But now, says physicist Stefan </w:t>
      </w:r>
      <w:proofErr w:type="spellStart"/>
      <w:r>
        <w:rPr>
          <w:rStyle w:val="StyleBoldUnderline"/>
        </w:rPr>
        <w:t>Rahmstorf</w:t>
      </w:r>
      <w:proofErr w:type="spellEnd"/>
      <w:r>
        <w:rPr>
          <w:rStyle w:val="StyleBoldUnderline"/>
        </w:rPr>
        <w:t>, "</w:t>
      </w:r>
      <w:r>
        <w:rPr>
          <w:rStyle w:val="Emphasis"/>
          <w:highlight w:val="yellow"/>
        </w:rPr>
        <w:t>We are catapulting ourselves</w:t>
      </w:r>
      <w:r>
        <w:rPr>
          <w:rStyle w:val="Emphasis"/>
        </w:rPr>
        <w:t xml:space="preserve"> way </w:t>
      </w:r>
      <w:r>
        <w:rPr>
          <w:rStyle w:val="Emphasis"/>
          <w:highlight w:val="yellow"/>
        </w:rPr>
        <w:t>out of the Holocene</w:t>
      </w:r>
      <w:r>
        <w:rPr>
          <w:rStyle w:val="StyleBoldUnderline"/>
        </w:rPr>
        <w:t>."</w:t>
      </w:r>
      <w:r>
        <w:rPr>
          <w:rStyle w:val="StyleBoldUnderline"/>
          <w:sz w:val="12"/>
        </w:rPr>
        <w:t>¶</w:t>
      </w:r>
      <w:r>
        <w:rPr>
          <w:sz w:val="16"/>
        </w:rPr>
        <w:t xml:space="preserve"> </w:t>
      </w:r>
      <w:proofErr w:type="gramStart"/>
      <w:r>
        <w:rPr>
          <w:rStyle w:val="StyleBoldUnderline"/>
        </w:rPr>
        <w:t>This</w:t>
      </w:r>
      <w:proofErr w:type="gramEnd"/>
      <w:r>
        <w:rPr>
          <w:rStyle w:val="StyleBoldUnderline"/>
        </w:rPr>
        <w:t xml:space="preserve"> catapult is dangerous, because </w:t>
      </w:r>
      <w:r>
        <w:rPr>
          <w:rStyle w:val="Emphasis"/>
          <w:highlight w:val="yellow"/>
        </w:rPr>
        <w:t>we have no evidence civilization can</w:t>
      </w:r>
      <w:r>
        <w:rPr>
          <w:rStyle w:val="Emphasis"/>
        </w:rPr>
        <w:t xml:space="preserve"> long </w:t>
      </w:r>
      <w:r>
        <w:rPr>
          <w:rStyle w:val="Emphasis"/>
          <w:highlight w:val="yellow"/>
        </w:rPr>
        <w:t>survive</w:t>
      </w:r>
      <w:r>
        <w:rPr>
          <w:rStyle w:val="StyleBoldUnderline"/>
        </w:rPr>
        <w:t xml:space="preserve"> with significantly higher temperatures</w:t>
      </w:r>
      <w:r>
        <w:rPr>
          <w:sz w:val="16"/>
        </w:rPr>
        <w:t xml:space="preserve">. And yet, the world is on a </w:t>
      </w:r>
      <w:r>
        <w:rPr>
          <w:sz w:val="16"/>
        </w:rPr>
        <w:lastRenderedPageBreak/>
        <w:t xml:space="preserve">trajectory that would lead to an increase of 4C (7F) in this century. In the opinion of many scientists and the World Bank, </w:t>
      </w:r>
      <w:r>
        <w:rPr>
          <w:rStyle w:val="Emphasis"/>
          <w:highlight w:val="yellow"/>
        </w:rPr>
        <w:t>this could happen as early as the 2060s</w:t>
      </w:r>
      <w:r>
        <w:rPr>
          <w:rStyle w:val="Emphasis"/>
        </w:rPr>
        <w:t>.</w:t>
      </w:r>
      <w:r>
        <w:rPr>
          <w:rStyle w:val="Emphasis"/>
          <w:sz w:val="12"/>
        </w:rPr>
        <w:t>¶</w:t>
      </w:r>
      <w:r>
        <w:rPr>
          <w:sz w:val="16"/>
        </w:rPr>
        <w:t xml:space="preserve"> </w:t>
      </w:r>
      <w:proofErr w:type="gramStart"/>
      <w:r>
        <w:rPr>
          <w:sz w:val="16"/>
        </w:rPr>
        <w:t>What</w:t>
      </w:r>
      <w:proofErr w:type="gramEnd"/>
      <w:r>
        <w:rPr>
          <w:sz w:val="16"/>
        </w:rPr>
        <w:t xml:space="preserve"> would "a 4C world" be like? According to Kevin Anderson of the Tyndall Centre for Climate Change Research (at the University of East Anglia), "during New York's summer heat waves the warmest days would be around 10-12C (18-21.6F) hotter [than today's]." Moreover, he has said, above an increase of 4C only about 10% of the human population will survive.</w:t>
      </w:r>
      <w:r>
        <w:rPr>
          <w:sz w:val="12"/>
        </w:rPr>
        <w:t>¶</w:t>
      </w:r>
      <w:r>
        <w:rPr>
          <w:sz w:val="16"/>
        </w:rPr>
        <w:t xml:space="preserve"> Believe it or not, some scientists consider Anderson overly optimistic.</w:t>
      </w:r>
      <w:r>
        <w:rPr>
          <w:sz w:val="12"/>
        </w:rPr>
        <w:t>¶</w:t>
      </w:r>
      <w:r>
        <w:rPr>
          <w:sz w:val="16"/>
        </w:rPr>
        <w:t xml:space="preserve"> </w:t>
      </w:r>
      <w:r>
        <w:rPr>
          <w:rStyle w:val="StyleBoldUnderline"/>
        </w:rPr>
        <w:t>The</w:t>
      </w:r>
      <w:r>
        <w:rPr>
          <w:sz w:val="16"/>
        </w:rPr>
        <w:t xml:space="preserve"> main </w:t>
      </w:r>
      <w:r>
        <w:rPr>
          <w:rStyle w:val="StyleBoldUnderline"/>
          <w:highlight w:val="yellow"/>
        </w:rPr>
        <w:t>reason for pessimism is the fear that the</w:t>
      </w:r>
      <w:r>
        <w:rPr>
          <w:rStyle w:val="StyleBoldUnderline"/>
        </w:rPr>
        <w:t xml:space="preserve"> planet's </w:t>
      </w:r>
      <w:r>
        <w:rPr>
          <w:rStyle w:val="StyleBoldUnderline"/>
          <w:highlight w:val="yellow"/>
        </w:rPr>
        <w:t>temperature</w:t>
      </w:r>
      <w:r>
        <w:rPr>
          <w:rStyle w:val="StyleBoldUnderline"/>
        </w:rPr>
        <w:t xml:space="preserve"> may be close to a tipping point that </w:t>
      </w:r>
      <w:r>
        <w:rPr>
          <w:rStyle w:val="StyleBoldUnderline"/>
          <w:highlight w:val="yellow"/>
        </w:rPr>
        <w:t>would initiate</w:t>
      </w:r>
      <w:r>
        <w:rPr>
          <w:rStyle w:val="StyleBoldUnderline"/>
        </w:rPr>
        <w:t xml:space="preserve"> a "low-end </w:t>
      </w:r>
      <w:r>
        <w:rPr>
          <w:rStyle w:val="StyleBoldUnderline"/>
          <w:highlight w:val="yellow"/>
        </w:rPr>
        <w:t>runaway greenhouse</w:t>
      </w:r>
      <w:r>
        <w:rPr>
          <w:rStyle w:val="StyleBoldUnderline"/>
        </w:rPr>
        <w:t xml:space="preserve">," </w:t>
      </w:r>
      <w:r>
        <w:rPr>
          <w:rStyle w:val="StyleBoldUnderline"/>
          <w:highlight w:val="yellow"/>
        </w:rPr>
        <w:t>involving</w:t>
      </w:r>
      <w:r>
        <w:rPr>
          <w:rStyle w:val="StyleBoldUnderline"/>
        </w:rPr>
        <w:t xml:space="preserve"> "out-of-control </w:t>
      </w:r>
      <w:r>
        <w:rPr>
          <w:rStyle w:val="StyleBoldUnderline"/>
          <w:highlight w:val="yellow"/>
        </w:rPr>
        <w:t>amplifying feedbacks</w:t>
      </w:r>
      <w:r>
        <w:rPr>
          <w:rStyle w:val="StyleBoldUnderline"/>
        </w:rPr>
        <w:t>."</w:t>
      </w:r>
      <w:r>
        <w:rPr>
          <w:sz w:val="16"/>
        </w:rPr>
        <w:t xml:space="preserve"> This condition would result, says Hansen, </w:t>
      </w:r>
      <w:r>
        <w:rPr>
          <w:rStyle w:val="StyleBoldUnderline"/>
        </w:rPr>
        <w:t xml:space="preserve">if all </w:t>
      </w:r>
      <w:r>
        <w:rPr>
          <w:rStyle w:val="StyleBoldUnderline"/>
          <w:highlight w:val="yellow"/>
        </w:rPr>
        <w:t>fossil fuels</w:t>
      </w:r>
      <w:r>
        <w:rPr>
          <w:rStyle w:val="StyleBoldUnderline"/>
        </w:rPr>
        <w:t xml:space="preserve"> are burned</w:t>
      </w:r>
      <w:r>
        <w:rPr>
          <w:sz w:val="16"/>
        </w:rPr>
        <w:t xml:space="preserve"> (which is the intention of all fossil-fuel corporations and many governments). </w:t>
      </w:r>
      <w:r>
        <w:rPr>
          <w:rStyle w:val="StyleBoldUnderline"/>
        </w:rPr>
        <w:t>This result "</w:t>
      </w:r>
      <w:r>
        <w:rPr>
          <w:rStyle w:val="StyleBoldUnderline"/>
          <w:highlight w:val="yellow"/>
        </w:rPr>
        <w:t>would make</w:t>
      </w:r>
      <w:r>
        <w:rPr>
          <w:rStyle w:val="StyleBoldUnderline"/>
        </w:rPr>
        <w:t xml:space="preserve"> most of </w:t>
      </w:r>
      <w:r>
        <w:rPr>
          <w:rStyle w:val="StyleBoldUnderline"/>
          <w:highlight w:val="yellow"/>
        </w:rPr>
        <w:t>the planet uninhabitable</w:t>
      </w:r>
      <w:r>
        <w:rPr>
          <w:rStyle w:val="StyleBoldUnderline"/>
        </w:rPr>
        <w:t xml:space="preserve"> by humans."</w:t>
      </w:r>
      <w:r>
        <w:rPr>
          <w:rStyle w:val="StyleBoldUnderline"/>
          <w:sz w:val="12"/>
        </w:rPr>
        <w:t>¶</w:t>
      </w:r>
      <w:r>
        <w:rPr>
          <w:sz w:val="16"/>
        </w:rPr>
        <w:t xml:space="preserve"> Moreover, many scientists believe that </w:t>
      </w:r>
      <w:r>
        <w:rPr>
          <w:rStyle w:val="StyleBoldUnderline"/>
          <w:highlight w:val="yellow"/>
        </w:rPr>
        <w:t>runaway</w:t>
      </w:r>
      <w:r>
        <w:rPr>
          <w:rStyle w:val="StyleBoldUnderline"/>
        </w:rPr>
        <w:t xml:space="preserve"> global </w:t>
      </w:r>
      <w:r>
        <w:rPr>
          <w:rStyle w:val="StyleBoldUnderline"/>
          <w:highlight w:val="yellow"/>
        </w:rPr>
        <w:t>warming could occur</w:t>
      </w:r>
      <w:r>
        <w:rPr>
          <w:rStyle w:val="StyleBoldUnderline"/>
        </w:rPr>
        <w:t xml:space="preserve"> much </w:t>
      </w:r>
      <w:r>
        <w:rPr>
          <w:rStyle w:val="StyleBoldUnderline"/>
          <w:highlight w:val="yellow"/>
        </w:rPr>
        <w:t>more quickly</w:t>
      </w:r>
      <w:r>
        <w:rPr>
          <w:rStyle w:val="StyleBoldUnderline"/>
        </w:rPr>
        <w:t xml:space="preserve">, because the </w:t>
      </w:r>
      <w:r>
        <w:rPr>
          <w:rStyle w:val="StyleBoldUnderline"/>
          <w:highlight w:val="yellow"/>
        </w:rPr>
        <w:t>rising temperature</w:t>
      </w:r>
      <w:r>
        <w:rPr>
          <w:rStyle w:val="StyleBoldUnderline"/>
        </w:rPr>
        <w:t xml:space="preserve"> caused by CO2 </w:t>
      </w:r>
      <w:r>
        <w:rPr>
          <w:rStyle w:val="StyleBoldUnderline"/>
          <w:highlight w:val="yellow"/>
        </w:rPr>
        <w:t>could release massive amounts of methane</w:t>
      </w:r>
      <w:r>
        <w:rPr>
          <w:sz w:val="16"/>
        </w:rPr>
        <w:t xml:space="preserve"> (CH4), </w:t>
      </w:r>
      <w:r>
        <w:rPr>
          <w:rStyle w:val="StyleBoldUnderline"/>
          <w:highlight w:val="yellow"/>
        </w:rPr>
        <w:t>which is</w:t>
      </w:r>
      <w:r>
        <w:rPr>
          <w:sz w:val="16"/>
        </w:rPr>
        <w:t xml:space="preserve">, during its first 20 years, </w:t>
      </w:r>
      <w:r>
        <w:rPr>
          <w:rStyle w:val="StyleBoldUnderline"/>
          <w:highlight w:val="yellow"/>
        </w:rPr>
        <w:t>86 times more powerful than CO2</w:t>
      </w:r>
      <w:r>
        <w:rPr>
          <w:sz w:val="16"/>
        </w:rPr>
        <w:t>.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w:t>
      </w:r>
      <w:r>
        <w:rPr>
          <w:sz w:val="12"/>
        </w:rPr>
        <w:t>¶</w:t>
      </w:r>
      <w:r>
        <w:rPr>
          <w:sz w:val="16"/>
        </w:rPr>
        <w:t xml:space="preserve"> According to Joe </w:t>
      </w:r>
      <w:proofErr w:type="spellStart"/>
      <w:r>
        <w:rPr>
          <w:sz w:val="16"/>
        </w:rPr>
        <w:t>Romm</w:t>
      </w:r>
      <w:proofErr w:type="spellEnd"/>
      <w:r>
        <w:rPr>
          <w:sz w:val="16"/>
        </w:rPr>
        <w:t xml:space="preserve">, a physicist who created the Climate Progress website, </w:t>
      </w:r>
      <w:r>
        <w:rPr>
          <w:rStyle w:val="StyleBoldUnderline"/>
        </w:rPr>
        <w:t>methane release from thawing permafrost in the Arctic "is the most dangerous amplifying feedback in the entire carbon cycle."</w:t>
      </w:r>
      <w:r>
        <w:rPr>
          <w:sz w:val="16"/>
        </w:rPr>
        <w:t xml:space="preserve"> The amplifying feedback works like this: The warmer temperature releases millions of tons of methane, which then further raise the temperature, which in turn releases more methane.</w:t>
      </w:r>
      <w:r>
        <w:rPr>
          <w:sz w:val="12"/>
        </w:rPr>
        <w:t>¶</w:t>
      </w:r>
      <w:r>
        <w:rPr>
          <w:sz w:val="16"/>
        </w:rPr>
        <w:t xml:space="preserve"> </w:t>
      </w:r>
      <w:proofErr w:type="gramStart"/>
      <w:r>
        <w:rPr>
          <w:rStyle w:val="StyleBoldUnderline"/>
        </w:rPr>
        <w:t>The</w:t>
      </w:r>
      <w:proofErr w:type="gramEnd"/>
      <w:r>
        <w:rPr>
          <w:rStyle w:val="StyleBoldUnderline"/>
        </w:rPr>
        <w:t xml:space="preserve"> resulting threat of runaway global warming may not be merely theoretical</w:t>
      </w:r>
      <w:r>
        <w:rPr>
          <w:sz w:val="16"/>
        </w:rPr>
        <w:t>.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w:t>
      </w:r>
      <w:r>
        <w:rPr>
          <w:sz w:val="12"/>
        </w:rPr>
        <w:t>¶</w:t>
      </w:r>
      <w:r>
        <w:rPr>
          <w:sz w:val="16"/>
        </w:rPr>
        <w:t xml:space="preserve"> Worse yet, whereas it was previously thought that significant amounts of permafrost would not melt, releasing its methane, until the planet's temperature has risen several degrees Celsius, recent studies indicate that a rise of 1.5 degrees would be enough to start the melting.</w:t>
      </w:r>
      <w:r>
        <w:rPr>
          <w:sz w:val="12"/>
        </w:rPr>
        <w:t>¶</w:t>
      </w:r>
      <w:r>
        <w:rPr>
          <w:sz w:val="16"/>
        </w:rPr>
        <w:t xml:space="preserve"> What can be done then? Given the failure of political leaders to deal with the CO2 problem, it is now too late to prevent terrible developments.</w:t>
      </w:r>
      <w:r>
        <w:rPr>
          <w:sz w:val="12"/>
        </w:rPr>
        <w:t>¶</w:t>
      </w:r>
      <w:r>
        <w:rPr>
          <w:sz w:val="16"/>
        </w:rPr>
        <w:t xml:space="preserve"> </w:t>
      </w:r>
      <w:proofErr w:type="gramStart"/>
      <w:r>
        <w:rPr>
          <w:sz w:val="16"/>
        </w:rPr>
        <w:t>But</w:t>
      </w:r>
      <w:proofErr w:type="gramEnd"/>
      <w:r>
        <w:rPr>
          <w:sz w:val="16"/>
        </w:rPr>
        <w:t xml:space="preserve"> </w:t>
      </w:r>
      <w:r>
        <w:rPr>
          <w:rStyle w:val="StyleBoldUnderline"/>
        </w:rPr>
        <w:t>it may</w:t>
      </w:r>
      <w:r>
        <w:rPr>
          <w:sz w:val="16"/>
        </w:rPr>
        <w:t xml:space="preserve"> -- just may -- </w:t>
      </w:r>
      <w:r>
        <w:rPr>
          <w:rStyle w:val="StyleBoldUnderline"/>
        </w:rPr>
        <w:t xml:space="preserve">be possible to keep global warming from bringing about the destruction of civilization. </w:t>
      </w:r>
      <w:r>
        <w:rPr>
          <w:rStyle w:val="StyleBoldUnderline"/>
          <w:highlight w:val="yellow"/>
        </w:rPr>
        <w:t>To have a chance</w:t>
      </w:r>
      <w:r>
        <w:rPr>
          <w:sz w:val="16"/>
        </w:rPr>
        <w:t xml:space="preserve">, </w:t>
      </w:r>
      <w:r>
        <w:rPr>
          <w:rStyle w:val="StyleBoldUnderline"/>
          <w:highlight w:val="yellow"/>
        </w:rPr>
        <w:t>we must</w:t>
      </w:r>
      <w:r>
        <w:rPr>
          <w:sz w:val="16"/>
        </w:rPr>
        <w:t xml:space="preserve">, as Hansen says, </w:t>
      </w:r>
      <w:r>
        <w:rPr>
          <w:rStyle w:val="StyleBoldUnderline"/>
          <w:highlight w:val="yellow"/>
        </w:rPr>
        <w:t xml:space="preserve">do </w:t>
      </w:r>
      <w:r>
        <w:rPr>
          <w:rStyle w:val="Emphasis"/>
          <w:highlight w:val="yellow"/>
        </w:rPr>
        <w:t>everything possible</w:t>
      </w:r>
      <w:r>
        <w:rPr>
          <w:rStyle w:val="StyleBoldUnderline"/>
          <w:highlight w:val="yellow"/>
        </w:rPr>
        <w:t xml:space="preserve"> to</w:t>
      </w:r>
      <w:r>
        <w:rPr>
          <w:rStyle w:val="StyleBoldUnderline"/>
        </w:rPr>
        <w:t xml:space="preserve"> "keep climate close to the Holocene range" -- which means, </w:t>
      </w:r>
      <w:r>
        <w:rPr>
          <w:rStyle w:val="Emphasis"/>
          <w:highlight w:val="yellow"/>
        </w:rPr>
        <w:t>mobilize the</w:t>
      </w:r>
      <w:r>
        <w:rPr>
          <w:rStyle w:val="Emphasis"/>
        </w:rPr>
        <w:t xml:space="preserve"> whole </w:t>
      </w:r>
      <w:r>
        <w:rPr>
          <w:rStyle w:val="Emphasis"/>
          <w:highlight w:val="yellow"/>
        </w:rPr>
        <w:t>world to replace dirty energy with clean as soon as possible</w:t>
      </w:r>
      <w:r>
        <w:rPr>
          <w:rStyle w:val="Emphasis"/>
        </w:rPr>
        <w:t>.</w:t>
      </w:r>
    </w:p>
    <w:p w:rsidR="00B32965" w:rsidRPr="00B32965" w:rsidRDefault="00B32965" w:rsidP="00B32965"/>
    <w:p w:rsidR="000E3C00" w:rsidRDefault="00B32965" w:rsidP="00B32965">
      <w:pPr>
        <w:pStyle w:val="Heading3"/>
      </w:pPr>
      <w:r>
        <w:lastRenderedPageBreak/>
        <w:t>Turns Case</w:t>
      </w:r>
    </w:p>
    <w:p w:rsidR="00B32965" w:rsidRDefault="00B32965" w:rsidP="00B32965">
      <w:pPr>
        <w:pStyle w:val="Heading4"/>
      </w:pPr>
      <w:r>
        <w:t>Turns the case – while Hillary has been quiet on surveillance, major GOP frontrunners would roll back the plan</w:t>
      </w:r>
    </w:p>
    <w:p w:rsidR="00B32965" w:rsidRPr="00AB52CE" w:rsidRDefault="00B32965" w:rsidP="00B32965">
      <w:pPr>
        <w:rPr>
          <w:rStyle w:val="StyleStyleBold12pt"/>
        </w:rPr>
      </w:pPr>
      <w:r w:rsidRPr="00AB52CE">
        <w:rPr>
          <w:rStyle w:val="StyleStyleBold12pt"/>
        </w:rPr>
        <w:t>Wofford 6/1</w:t>
      </w:r>
    </w:p>
    <w:p w:rsidR="00B32965" w:rsidRPr="00AB52CE" w:rsidRDefault="00B32965" w:rsidP="00B32965">
      <w:r>
        <w:t>The First Fight for 2016's GOP Hopefuls: Surveillance BY TAYLOR WOFFORD 6/1/15 AT 5:34 PM http://www.newsweek.com/first-fight-2016s-gop-hopefuls-surveillance-338190</w:t>
      </w:r>
    </w:p>
    <w:p w:rsidR="00B32965" w:rsidRPr="00613243" w:rsidRDefault="00B32965" w:rsidP="00B32965">
      <w:pPr>
        <w:rPr>
          <w:sz w:val="16"/>
        </w:rPr>
      </w:pPr>
      <w:r w:rsidRPr="00613243">
        <w:rPr>
          <w:sz w:val="16"/>
        </w:rPr>
        <w:t xml:space="preserve">On Monday, former Florida governor Jeb </w:t>
      </w:r>
      <w:r w:rsidRPr="00613243">
        <w:rPr>
          <w:rStyle w:val="StyleBoldUnderline"/>
          <w:highlight w:val="yellow"/>
        </w:rPr>
        <w:t>Bush staked out a position on</w:t>
      </w:r>
      <w:r w:rsidRPr="00613243">
        <w:rPr>
          <w:rStyle w:val="StyleBoldUnderline"/>
        </w:rPr>
        <w:t xml:space="preserve"> National Security Agency (</w:t>
      </w:r>
      <w:r w:rsidRPr="00613243">
        <w:rPr>
          <w:rStyle w:val="StyleBoldUnderline"/>
          <w:highlight w:val="yellow"/>
        </w:rPr>
        <w:t>NSA) surveillance</w:t>
      </w:r>
      <w:r w:rsidRPr="00613243">
        <w:rPr>
          <w:rStyle w:val="StyleBoldUnderline"/>
        </w:rPr>
        <w:t xml:space="preserve"> </w:t>
      </w:r>
      <w:r w:rsidRPr="00613243">
        <w:rPr>
          <w:rStyle w:val="StyleBoldUnderline"/>
          <w:highlight w:val="yellow"/>
        </w:rPr>
        <w:t>in opposition to</w:t>
      </w:r>
      <w:r w:rsidRPr="00613243">
        <w:rPr>
          <w:rStyle w:val="StyleBoldUnderline"/>
        </w:rPr>
        <w:t xml:space="preserve"> his libertarian rival for the 2016 GOP presidential nomination, Senator Rand </w:t>
      </w:r>
      <w:r w:rsidRPr="00613243">
        <w:rPr>
          <w:rStyle w:val="StyleBoldUnderline"/>
          <w:highlight w:val="yellow"/>
        </w:rPr>
        <w:t>Paul</w:t>
      </w:r>
      <w:r w:rsidRPr="00613243">
        <w:rPr>
          <w:rStyle w:val="StyleBoldUnderline"/>
        </w:rPr>
        <w:t xml:space="preserve"> of Kentucky. </w:t>
      </w:r>
      <w:r w:rsidRPr="00613243">
        <w:rPr>
          <w:rStyle w:val="StyleBoldUnderline"/>
          <w:highlight w:val="yellow"/>
        </w:rPr>
        <w:t>Bush argued</w:t>
      </w:r>
      <w:r w:rsidRPr="00613243">
        <w:rPr>
          <w:rStyle w:val="StyleBoldUnderline"/>
        </w:rPr>
        <w:t xml:space="preserve"> </w:t>
      </w:r>
      <w:hyperlink r:id="rId27" w:tgtFrame="_blank" w:history="1">
        <w:r w:rsidRPr="00613243">
          <w:rPr>
            <w:rStyle w:val="StyleBoldUnderline"/>
          </w:rPr>
          <w:t>on publishing platform Medium</w:t>
        </w:r>
      </w:hyperlink>
      <w:r w:rsidRPr="00613243">
        <w:rPr>
          <w:rStyle w:val="StyleBoldUnderline"/>
        </w:rPr>
        <w:t xml:space="preserve"> that parts of </w:t>
      </w:r>
      <w:r w:rsidRPr="00613243">
        <w:rPr>
          <w:rStyle w:val="StyleBoldUnderline"/>
          <w:highlight w:val="yellow"/>
        </w:rPr>
        <w:t>the Patriot Act</w:t>
      </w:r>
      <w:r w:rsidRPr="00613243">
        <w:rPr>
          <w:rStyle w:val="StyleBoldUnderline"/>
        </w:rPr>
        <w:t xml:space="preserve"> that expired Sunday night </w:t>
      </w:r>
      <w:r w:rsidRPr="00613243">
        <w:rPr>
          <w:rStyle w:val="StyleBoldUnderline"/>
          <w:highlight w:val="yellow"/>
        </w:rPr>
        <w:t>should be kept</w:t>
      </w:r>
      <w:r w:rsidRPr="00613243">
        <w:rPr>
          <w:rStyle w:val="StyleBoldUnderline"/>
        </w:rPr>
        <w:t>:</w:t>
      </w:r>
      <w:r w:rsidRPr="00613243">
        <w:rPr>
          <w:rStyle w:val="StyleBoldUnderline"/>
          <w:b w:val="0"/>
          <w:sz w:val="12"/>
          <w:u w:val="none"/>
        </w:rPr>
        <w:t>¶</w:t>
      </w:r>
      <w:r w:rsidRPr="00613243">
        <w:rPr>
          <w:sz w:val="16"/>
        </w:rPr>
        <w:t xml:space="preserve"> </w:t>
      </w:r>
      <w:r w:rsidRPr="00613243">
        <w:rPr>
          <w:rStyle w:val="StyleBoldUnderline"/>
        </w:rPr>
        <w:t>"</w:t>
      </w:r>
      <w:r w:rsidRPr="00613243">
        <w:rPr>
          <w:rStyle w:val="StyleBoldUnderline"/>
          <w:highlight w:val="yellow"/>
        </w:rPr>
        <w:t>Today we have lost</w:t>
      </w:r>
      <w:r w:rsidRPr="00613243">
        <w:rPr>
          <w:rStyle w:val="StyleBoldUnderline"/>
        </w:rPr>
        <w:t xml:space="preserve"> the metadata program, authorized by Section 215 of the USA PATRIOT Act, </w:t>
      </w:r>
      <w:r w:rsidRPr="00613243">
        <w:rPr>
          <w:rStyle w:val="StyleBoldUnderline"/>
          <w:highlight w:val="yellow"/>
        </w:rPr>
        <w:t>an important tool in helping</w:t>
      </w:r>
      <w:r w:rsidRPr="00613243">
        <w:rPr>
          <w:rStyle w:val="StyleBoldUnderline"/>
        </w:rPr>
        <w:t xml:space="preserve"> law enforcement and </w:t>
      </w:r>
      <w:r w:rsidRPr="00613243">
        <w:rPr>
          <w:rStyle w:val="StyleBoldUnderline"/>
          <w:highlight w:val="yellow"/>
        </w:rPr>
        <w:t>the Intelligence Community connect the dots between known foreign terrorists and potential operatives in the</w:t>
      </w:r>
      <w:r w:rsidRPr="00613243">
        <w:rPr>
          <w:rStyle w:val="StyleBoldUnderline"/>
        </w:rPr>
        <w:t xml:space="preserve"> </w:t>
      </w:r>
      <w:r w:rsidRPr="00613243">
        <w:rPr>
          <w:rStyle w:val="StyleBoldUnderline"/>
          <w:highlight w:val="yellow"/>
        </w:rPr>
        <w:t>U</w:t>
      </w:r>
      <w:r w:rsidRPr="00613243">
        <w:rPr>
          <w:rStyle w:val="StyleBoldUnderline"/>
        </w:rPr>
        <w:t xml:space="preserve">nited </w:t>
      </w:r>
      <w:r w:rsidRPr="00613243">
        <w:rPr>
          <w:rStyle w:val="StyleBoldUnderline"/>
          <w:highlight w:val="yellow"/>
        </w:rPr>
        <w:t>S</w:t>
      </w:r>
      <w:r w:rsidRPr="00613243">
        <w:rPr>
          <w:rStyle w:val="StyleBoldUnderline"/>
        </w:rPr>
        <w:t>tates,"</w:t>
      </w:r>
      <w:r w:rsidRPr="00613243">
        <w:rPr>
          <w:sz w:val="16"/>
        </w:rPr>
        <w:t xml:space="preserve"> he wrote.</w:t>
      </w:r>
      <w:r w:rsidRPr="00613243">
        <w:rPr>
          <w:sz w:val="12"/>
        </w:rPr>
        <w:t>¶</w:t>
      </w:r>
      <w:r w:rsidRPr="00613243">
        <w:rPr>
          <w:sz w:val="16"/>
        </w:rPr>
        <w:t xml:space="preserve"> Bush has yet to file the Federal Election Commission forms announcing his intent to run for president. Paul filed with the FEC on April 8 after formally </w:t>
      </w:r>
      <w:hyperlink r:id="rId28" w:history="1">
        <w:r w:rsidRPr="00613243">
          <w:rPr>
            <w:rStyle w:val="Hyperlink"/>
            <w:sz w:val="16"/>
          </w:rPr>
          <w:t>announced his campaign</w:t>
        </w:r>
      </w:hyperlink>
      <w:r w:rsidRPr="00613243">
        <w:rPr>
          <w:sz w:val="16"/>
        </w:rPr>
        <w:t xml:space="preserve"> on April 7.</w:t>
      </w:r>
      <w:r w:rsidRPr="00613243">
        <w:rPr>
          <w:sz w:val="12"/>
        </w:rPr>
        <w:t>¶</w:t>
      </w:r>
      <w:r w:rsidRPr="00613243">
        <w:rPr>
          <w:sz w:val="16"/>
        </w:rPr>
        <w:t xml:space="preserve"> Section 215, which Bush argues should be kept, has most famously allowed bulk collection of telephone records by the NSA since 2001. In this context, metadata refers to information about a phone call—who was called and for how long, for example—but not the contents of the conversation. Critics of the Patriot Act, Rand Paul </w:t>
      </w:r>
      <w:hyperlink r:id="rId29" w:history="1">
        <w:r w:rsidRPr="00613243">
          <w:rPr>
            <w:rStyle w:val="Hyperlink"/>
            <w:sz w:val="16"/>
          </w:rPr>
          <w:t>included</w:t>
        </w:r>
      </w:hyperlink>
      <w:r w:rsidRPr="00613243">
        <w:rPr>
          <w:sz w:val="16"/>
        </w:rPr>
        <w:t>, argue that allowing law enforcement agencies to see who Americans are calling is a violation of their privacy rights. They also argue that such tools have not helped the government thwart potential terrorist attacks. According to Cindy Cohn and Andrew Crocker at the Electronic Frontier Foundation, which argues government surveillance is unconstitutional, "Every assessment about the bulk collection of telephone records, including two by hand-picked administration panels, have concluded that 'collecting it all' hasn’t materially aided any terrorism investigation."</w:t>
      </w:r>
      <w:r w:rsidRPr="00613243">
        <w:rPr>
          <w:sz w:val="12"/>
        </w:rPr>
        <w:t>¶</w:t>
      </w:r>
      <w:r w:rsidRPr="00613243">
        <w:rPr>
          <w:sz w:val="16"/>
        </w:rPr>
        <w:t xml:space="preserve"> </w:t>
      </w:r>
      <w:r w:rsidRPr="00AB52CE">
        <w:rPr>
          <w:rStyle w:val="StyleBoldUnderline"/>
          <w:highlight w:val="yellow"/>
        </w:rPr>
        <w:t>Paul</w:t>
      </w:r>
      <w:r w:rsidRPr="00613243">
        <w:rPr>
          <w:rStyle w:val="StyleBoldUnderline"/>
        </w:rPr>
        <w:t xml:space="preserve"> filibustered in the Senate over the weekend, preventing a vote to extend to the provisions. </w:t>
      </w:r>
      <w:r w:rsidRPr="00AB52CE">
        <w:rPr>
          <w:rStyle w:val="StyleBoldUnderline"/>
        </w:rPr>
        <w:t xml:space="preserve">His </w:t>
      </w:r>
      <w:r w:rsidRPr="00AB52CE">
        <w:rPr>
          <w:rStyle w:val="StyleBoldUnderline"/>
          <w:highlight w:val="yellow"/>
        </w:rPr>
        <w:t>actions</w:t>
      </w:r>
      <w:r w:rsidRPr="00613243">
        <w:rPr>
          <w:rStyle w:val="StyleBoldUnderline"/>
        </w:rPr>
        <w:t xml:space="preserve"> have </w:t>
      </w:r>
      <w:r w:rsidRPr="00AB52CE">
        <w:rPr>
          <w:rStyle w:val="StyleBoldUnderline"/>
          <w:highlight w:val="yellow"/>
        </w:rPr>
        <w:t>sparked</w:t>
      </w:r>
      <w:r w:rsidRPr="00613243">
        <w:rPr>
          <w:rStyle w:val="StyleBoldUnderline"/>
        </w:rPr>
        <w:t xml:space="preserve"> </w:t>
      </w:r>
      <w:r w:rsidRPr="00AB52CE">
        <w:rPr>
          <w:rStyle w:val="StyleBoldUnderline"/>
          <w:highlight w:val="yellow"/>
        </w:rPr>
        <w:t>criticism</w:t>
      </w:r>
      <w:r w:rsidRPr="00613243">
        <w:rPr>
          <w:rStyle w:val="StyleBoldUnderline"/>
        </w:rPr>
        <w:t xml:space="preserve"> from </w:t>
      </w:r>
      <w:r w:rsidRPr="00AB52CE">
        <w:rPr>
          <w:rStyle w:val="StyleBoldUnderline"/>
          <w:highlight w:val="yellow"/>
        </w:rPr>
        <w:t>within the Republican Party, including</w:t>
      </w:r>
      <w:r w:rsidRPr="00613243">
        <w:rPr>
          <w:rStyle w:val="StyleBoldUnderline"/>
        </w:rPr>
        <w:t xml:space="preserve"> </w:t>
      </w:r>
      <w:hyperlink r:id="rId30" w:tgtFrame="_blank" w:history="1">
        <w:r w:rsidRPr="00AB52CE">
          <w:rPr>
            <w:rStyle w:val="StyleBoldUnderline"/>
          </w:rPr>
          <w:t xml:space="preserve">an accusation from Senator Marco </w:t>
        </w:r>
        <w:r w:rsidRPr="00AB52CE">
          <w:rPr>
            <w:rStyle w:val="StyleBoldUnderline"/>
            <w:highlight w:val="yellow"/>
          </w:rPr>
          <w:t>Rubio</w:t>
        </w:r>
      </w:hyperlink>
      <w:r w:rsidRPr="00AB52CE">
        <w:rPr>
          <w:rStyle w:val="StyleBoldUnderline"/>
        </w:rPr>
        <w:t xml:space="preserve"> of Florida that the filibuster was nothing but "political posturing."</w:t>
      </w:r>
      <w:r w:rsidRPr="00AB52CE">
        <w:rPr>
          <w:rStyle w:val="StyleBoldUnderline"/>
          <w:b w:val="0"/>
          <w:sz w:val="12"/>
          <w:u w:val="none"/>
        </w:rPr>
        <w:t>¶</w:t>
      </w:r>
      <w:r w:rsidRPr="00AB52CE">
        <w:rPr>
          <w:sz w:val="16"/>
        </w:rPr>
        <w:t xml:space="preserve"> The Kentucky libertarian is easily the most opposed</w:t>
      </w:r>
      <w:r w:rsidRPr="00613243">
        <w:rPr>
          <w:sz w:val="16"/>
        </w:rPr>
        <w:t xml:space="preserve"> to bulk collection of phone records out of the Republican hopefuls. </w:t>
      </w:r>
      <w:r w:rsidRPr="00613243">
        <w:rPr>
          <w:rStyle w:val="StyleBoldUnderline"/>
        </w:rPr>
        <w:t xml:space="preserve">Senators Ted </w:t>
      </w:r>
      <w:r w:rsidRPr="00AB52CE">
        <w:rPr>
          <w:rStyle w:val="StyleBoldUnderline"/>
          <w:highlight w:val="yellow"/>
        </w:rPr>
        <w:t>Cruz</w:t>
      </w:r>
      <w:r w:rsidRPr="00613243">
        <w:rPr>
          <w:rStyle w:val="StyleBoldUnderline"/>
        </w:rPr>
        <w:t xml:space="preserve"> of Texas </w:t>
      </w:r>
      <w:r w:rsidRPr="00AB52CE">
        <w:rPr>
          <w:rStyle w:val="StyleBoldUnderline"/>
          <w:highlight w:val="yellow"/>
        </w:rPr>
        <w:t xml:space="preserve">and Rubio </w:t>
      </w:r>
      <w:proofErr w:type="gramStart"/>
      <w:r w:rsidRPr="00AB52CE">
        <w:rPr>
          <w:rStyle w:val="StyleBoldUnderline"/>
          <w:highlight w:val="yellow"/>
        </w:rPr>
        <w:t>have</w:t>
      </w:r>
      <w:proofErr w:type="gramEnd"/>
      <w:r w:rsidRPr="00AB52CE">
        <w:rPr>
          <w:rStyle w:val="StyleBoldUnderline"/>
          <w:highlight w:val="yellow"/>
        </w:rPr>
        <w:t xml:space="preserve"> both spoken out in favor of the practice.</w:t>
      </w:r>
      <w:r w:rsidRPr="00613243">
        <w:rPr>
          <w:rStyle w:val="StyleBoldUnderline"/>
        </w:rPr>
        <w:t xml:space="preserve"> </w:t>
      </w:r>
      <w:r w:rsidRPr="00613243">
        <w:rPr>
          <w:sz w:val="16"/>
        </w:rPr>
        <w:t xml:space="preserve">Cruz </w:t>
      </w:r>
      <w:hyperlink r:id="rId31" w:tgtFrame="_blank" w:history="1">
        <w:r w:rsidRPr="00613243">
          <w:rPr>
            <w:rStyle w:val="Hyperlink"/>
            <w:sz w:val="16"/>
          </w:rPr>
          <w:t>positioned himself as a moderate</w:t>
        </w:r>
      </w:hyperlink>
      <w:r w:rsidRPr="00613243">
        <w:rPr>
          <w:sz w:val="16"/>
        </w:rPr>
        <w:t xml:space="preserve"> by backing the proposed USA Freedom Act, a replacement for the Patriot Act, which lessens the NSA's ability to spy on Americans somewhat by requiring the government to ask private companies to hand over records, rather than having the NSA collect them directly, but doesn't go far enough for Paul. Cruz said the Freedom Act strikes "the right balance" between "privacy interests of law-abiding citizens [and] the public’s interest in national security." Paul says it still gives the government too much latitude to spy on Americans. Marco Rubio supports the Freedom Act. So does President Barack Obama.</w:t>
      </w:r>
      <w:r w:rsidRPr="00613243">
        <w:rPr>
          <w:sz w:val="12"/>
        </w:rPr>
        <w:t>¶</w:t>
      </w:r>
      <w:r w:rsidRPr="00613243">
        <w:rPr>
          <w:sz w:val="16"/>
        </w:rPr>
        <w:t xml:space="preserve"> </w:t>
      </w:r>
      <w:proofErr w:type="gramStart"/>
      <w:r w:rsidRPr="00613243">
        <w:rPr>
          <w:sz w:val="16"/>
        </w:rPr>
        <w:t>The</w:t>
      </w:r>
      <w:proofErr w:type="gramEnd"/>
      <w:r w:rsidRPr="00613243">
        <w:rPr>
          <w:sz w:val="16"/>
        </w:rPr>
        <w:t xml:space="preserve"> Senate on Sunday night voted 77-17 in favor of lining up a vote on the Freedom Act, which passed in the House of Representatives in May.</w:t>
      </w:r>
      <w:r w:rsidRPr="00613243">
        <w:rPr>
          <w:sz w:val="12"/>
        </w:rPr>
        <w:t>¶</w:t>
      </w:r>
      <w:r w:rsidRPr="00613243">
        <w:rPr>
          <w:sz w:val="16"/>
        </w:rPr>
        <w:t xml:space="preserve"> </w:t>
      </w:r>
      <w:r w:rsidRPr="00AB52CE">
        <w:rPr>
          <w:rStyle w:val="StyleBoldUnderline"/>
          <w:highlight w:val="yellow"/>
        </w:rPr>
        <w:t>Hillary</w:t>
      </w:r>
      <w:r w:rsidRPr="00613243">
        <w:rPr>
          <w:rStyle w:val="StyleBoldUnderline"/>
        </w:rPr>
        <w:t xml:space="preserve"> Clinton, the presumptive Democratic nominee, </w:t>
      </w:r>
      <w:r w:rsidRPr="00AB52CE">
        <w:rPr>
          <w:rStyle w:val="StyleBoldUnderline"/>
          <w:highlight w:val="yellow"/>
        </w:rPr>
        <w:t>has been mum on the issue so far.</w:t>
      </w:r>
      <w:r w:rsidRPr="00613243">
        <w:rPr>
          <w:sz w:val="16"/>
        </w:rPr>
        <w:t xml:space="preserve"> But her challenger to the left, Senator Bernie Sanders of Vermont, is opposed to bulk collection.</w:t>
      </w:r>
      <w:r w:rsidRPr="00613243">
        <w:rPr>
          <w:sz w:val="12"/>
        </w:rPr>
        <w:t>¶</w:t>
      </w:r>
      <w:r w:rsidRPr="00613243">
        <w:rPr>
          <w:sz w:val="16"/>
        </w:rPr>
        <w:t xml:space="preserve"> </w:t>
      </w:r>
    </w:p>
    <w:p w:rsidR="00B32965" w:rsidRDefault="00B32965" w:rsidP="00B32965"/>
    <w:p w:rsidR="00B32965" w:rsidRDefault="00B32965" w:rsidP="00B32965">
      <w:pPr>
        <w:pStyle w:val="Heading2"/>
      </w:pPr>
      <w:r>
        <w:lastRenderedPageBreak/>
        <w:t>Miscellaneous</w:t>
      </w:r>
    </w:p>
    <w:p w:rsidR="00B32965" w:rsidRDefault="00B32965" w:rsidP="00B32965">
      <w:pPr>
        <w:pStyle w:val="Heading4"/>
      </w:pPr>
      <w:bookmarkStart w:id="0" w:name="_GoBack"/>
      <w:bookmarkEnd w:id="0"/>
      <w:r>
        <w:t>Paul’s security stance means he can’t win – other GOP candidates would support stronger NSA measures</w:t>
      </w:r>
    </w:p>
    <w:p w:rsidR="00B32965" w:rsidRPr="006F6A41" w:rsidRDefault="00B32965" w:rsidP="00B32965">
      <w:pPr>
        <w:rPr>
          <w:rStyle w:val="StyleStyleBold12pt"/>
        </w:rPr>
      </w:pPr>
      <w:r w:rsidRPr="006F6A41">
        <w:rPr>
          <w:rStyle w:val="StyleStyleBold12pt"/>
        </w:rPr>
        <w:t>Bacon 4/7</w:t>
      </w:r>
    </w:p>
    <w:p w:rsidR="00B32965" w:rsidRPr="006F6A41" w:rsidRDefault="00B32965" w:rsidP="00B32965">
      <w:r w:rsidRPr="006F6A41">
        <w:t>Why Rand Paul Probably Can't Win Republican Nomination¶ Perry Bacon Jr.¶ Tuesday, 7 Apr 2015 | 6:23 AM ET http://www.cnbc.com/id/102565085</w:t>
      </w:r>
    </w:p>
    <w:p w:rsidR="00B32965" w:rsidRDefault="00B32965" w:rsidP="00B32965">
      <w:pPr>
        <w:rPr>
          <w:sz w:val="16"/>
        </w:rPr>
      </w:pPr>
      <w:r w:rsidRPr="006F6A41">
        <w:rPr>
          <w:sz w:val="16"/>
        </w:rPr>
        <w:t xml:space="preserve">Paul, who is expected to announce a presidential run Tuesday, has spent the last two years courting black voters in part by urging the restoration of voting rights for convicted felons, who are disproportionately African-American. As leaders in both political parties take hawkish stances on national security, </w:t>
      </w:r>
      <w:r w:rsidRPr="006F6A41">
        <w:rPr>
          <w:rStyle w:val="StyleBoldUnderline"/>
        </w:rPr>
        <w:t>Paul</w:t>
      </w:r>
      <w:r w:rsidRPr="006F6A41">
        <w:rPr>
          <w:sz w:val="16"/>
        </w:rPr>
        <w:t>, often with few allies</w:t>
      </w:r>
      <w:r w:rsidRPr="006F6A41">
        <w:rPr>
          <w:rStyle w:val="StyleBoldUnderline"/>
        </w:rPr>
        <w:t>, has warned against broad surveillance of American phone records and the expanded use of drones.</w:t>
      </w:r>
      <w:r w:rsidRPr="006F6A41">
        <w:rPr>
          <w:sz w:val="16"/>
        </w:rPr>
        <w:t xml:space="preserve"> </w:t>
      </w:r>
      <w:r w:rsidRPr="006F6A41">
        <w:rPr>
          <w:sz w:val="12"/>
        </w:rPr>
        <w:t>¶</w:t>
      </w:r>
      <w:r w:rsidRPr="006F6A41">
        <w:rPr>
          <w:sz w:val="16"/>
        </w:rPr>
        <w:t xml:space="preserve"> But </w:t>
      </w:r>
      <w:r w:rsidRPr="006F6A41">
        <w:rPr>
          <w:rStyle w:val="StyleBoldUnderline"/>
        </w:rPr>
        <w:t>Paul's unorthodox and at times courageous approach has done little to help his presidential prospects. The Kentucky senator faces very long odds of becoming the GOP presidential nominee, mainly because he has taken foreign policy stances opposed by many powerful figures in the Republican Party</w:t>
      </w:r>
      <w:r w:rsidRPr="006F6A41">
        <w:rPr>
          <w:sz w:val="16"/>
        </w:rPr>
        <w:t>.</w:t>
      </w:r>
      <w:r w:rsidRPr="006F6A41">
        <w:rPr>
          <w:sz w:val="12"/>
        </w:rPr>
        <w:t>¶</w:t>
      </w:r>
      <w:r w:rsidRPr="006F6A41">
        <w:rPr>
          <w:sz w:val="16"/>
        </w:rPr>
        <w:t xml:space="preserve"> Making sure the United States projects military strength has long been one of the core ideas of the GOP. But national security and foreign policy receded slightly in importance in conservative politics during President </w:t>
      </w:r>
      <w:hyperlink r:id="rId32" w:tgtFrame="_self" w:history="1">
        <w:r w:rsidRPr="006F6A41">
          <w:rPr>
            <w:rStyle w:val="Hyperlink"/>
            <w:sz w:val="16"/>
          </w:rPr>
          <w:t>Barack Obama's</w:t>
        </w:r>
      </w:hyperlink>
      <w:r w:rsidRPr="006F6A41">
        <w:rPr>
          <w:sz w:val="16"/>
        </w:rPr>
        <w:t xml:space="preserve"> first term, with Republicans reeling from the failures of </w:t>
      </w:r>
      <w:hyperlink r:id="rId33" w:tgtFrame="_self" w:history="1">
        <w:r w:rsidRPr="006F6A41">
          <w:rPr>
            <w:rStyle w:val="Hyperlink"/>
            <w:sz w:val="16"/>
          </w:rPr>
          <w:t>George W. Bush's</w:t>
        </w:r>
      </w:hyperlink>
      <w:r w:rsidRPr="006F6A41">
        <w:rPr>
          <w:sz w:val="16"/>
        </w:rPr>
        <w:t xml:space="preserve"> war in Iraq and both parties fixated on the recovery of the American economy after the 2008 meltdown. Paul was elected to the Senate in 2010 as part of a class of Republicans who had campaigned on reducing the national debt, cutting federal spending and repealing programs like the </w:t>
      </w:r>
      <w:hyperlink r:id="rId34" w:tgtFrame="_self" w:history="1">
        <w:r w:rsidRPr="006F6A41">
          <w:rPr>
            <w:rStyle w:val="Hyperlink"/>
            <w:sz w:val="16"/>
          </w:rPr>
          <w:t>Affordable Care Act</w:t>
        </w:r>
      </w:hyperlink>
      <w:r w:rsidRPr="006F6A41">
        <w:rPr>
          <w:sz w:val="16"/>
        </w:rPr>
        <w:t xml:space="preserve">. </w:t>
      </w:r>
      <w:r w:rsidRPr="006F6A41">
        <w:rPr>
          <w:rStyle w:val="StyleBoldUnderline"/>
        </w:rPr>
        <w:t xml:space="preserve">With conservative voters not as fixated on national security, Paul overcame strong opposition from some Republicans who disliked his suggestions that the U.S. was too involved in conflicts overseas. </w:t>
      </w:r>
      <w:r w:rsidRPr="006F6A41">
        <w:rPr>
          <w:rStyle w:val="StyleBoldUnderline"/>
          <w:b w:val="0"/>
          <w:sz w:val="12"/>
          <w:u w:val="none"/>
        </w:rPr>
        <w:t>¶</w:t>
      </w:r>
      <w:r w:rsidRPr="006F6A41">
        <w:rPr>
          <w:rStyle w:val="StyleBoldUnderline"/>
        </w:rPr>
        <w:t xml:space="preserve"> </w:t>
      </w:r>
      <w:proofErr w:type="gramStart"/>
      <w:r w:rsidRPr="006F6A41">
        <w:rPr>
          <w:rStyle w:val="StyleBoldUnderline"/>
        </w:rPr>
        <w:t>Now</w:t>
      </w:r>
      <w:proofErr w:type="gramEnd"/>
      <w:r w:rsidRPr="006F6A41">
        <w:rPr>
          <w:rStyle w:val="StyleBoldUnderline"/>
        </w:rPr>
        <w:t>, the first-term senator enters a presidential campaign amid the rise of ISIS, growing tensions between the U.S. and Israel and a resurgent Russia.</w:t>
      </w:r>
      <w:r w:rsidRPr="006F6A41">
        <w:rPr>
          <w:sz w:val="16"/>
        </w:rPr>
        <w:t xml:space="preserve"> Republicans believe that Obama's foreign policy record is full of failures and that he is weakening American influence abroad. </w:t>
      </w:r>
      <w:r w:rsidRPr="006F6A41">
        <w:rPr>
          <w:sz w:val="12"/>
        </w:rPr>
        <w:t>¶</w:t>
      </w:r>
      <w:r w:rsidRPr="006F6A41">
        <w:rPr>
          <w:sz w:val="16"/>
        </w:rPr>
        <w:t xml:space="preserve"> </w:t>
      </w:r>
      <w:r w:rsidRPr="006F6A41">
        <w:rPr>
          <w:rStyle w:val="StyleBoldUnderline"/>
        </w:rPr>
        <w:t>But Paul has broken with GOP orthodoxy on</w:t>
      </w:r>
      <w:r w:rsidRPr="006F6A41">
        <w:rPr>
          <w:sz w:val="16"/>
        </w:rPr>
        <w:t xml:space="preserve"> a number of national security policies: supporting Obama's decision to normalize relations with Cuba; pledging to end </w:t>
      </w:r>
      <w:r w:rsidRPr="006F6A41">
        <w:rPr>
          <w:rStyle w:val="StyleBoldUnderline"/>
        </w:rPr>
        <w:t>the NSA program by which the U.S. government has collected the phone data of millions of Americans;</w:t>
      </w:r>
      <w:r w:rsidRPr="006F6A41">
        <w:rPr>
          <w:sz w:val="16"/>
        </w:rPr>
        <w:t xml:space="preserve"> suggesting the U.S. should engage in direct talks with Iran about its nuclear program; and saying he would oppose U.S. airstrikes in Iraq to fight ISIS, a position he has since reversed.</w:t>
      </w:r>
      <w:r w:rsidRPr="006F6A41">
        <w:rPr>
          <w:sz w:val="12"/>
        </w:rPr>
        <w:t>¶</w:t>
      </w:r>
      <w:r w:rsidRPr="006F6A41">
        <w:rPr>
          <w:sz w:val="16"/>
        </w:rPr>
        <w:t xml:space="preserve"> While polls suggest some younger Republicans agree with Paul, </w:t>
      </w:r>
      <w:r w:rsidRPr="006F6A41">
        <w:rPr>
          <w:rStyle w:val="StyleBoldUnderline"/>
        </w:rPr>
        <w:t xml:space="preserve">most of the party's members in Congress adamantly oppose these positions, isolating the Kentucky senator within the GOP. </w:t>
      </w:r>
      <w:r w:rsidRPr="006F6A41">
        <w:rPr>
          <w:rStyle w:val="StyleBoldUnderline"/>
          <w:b w:val="0"/>
          <w:sz w:val="12"/>
          <w:u w:val="none"/>
        </w:rPr>
        <w:t>¶</w:t>
      </w:r>
      <w:r w:rsidRPr="006F6A41">
        <w:rPr>
          <w:rStyle w:val="StyleBoldUnderline"/>
        </w:rPr>
        <w:t xml:space="preserve"> </w:t>
      </w:r>
      <w:proofErr w:type="gramStart"/>
      <w:r w:rsidRPr="006F6A41">
        <w:rPr>
          <w:rStyle w:val="StyleBoldUnderline"/>
        </w:rPr>
        <w:t>Nearly</w:t>
      </w:r>
      <w:proofErr w:type="gramEnd"/>
      <w:r w:rsidRPr="006F6A41">
        <w:rPr>
          <w:rStyle w:val="StyleBoldUnderline"/>
        </w:rPr>
        <w:t xml:space="preserve"> all of his 2016 rivals are to the right of Paul on foreign policy</w:t>
      </w:r>
      <w:r w:rsidRPr="006F6A41">
        <w:rPr>
          <w:sz w:val="16"/>
        </w:rPr>
        <w:t xml:space="preserve">. Two potential candidates, South Carolina Sen. </w:t>
      </w:r>
      <w:hyperlink r:id="rId35" w:tgtFrame="_self" w:history="1">
        <w:r w:rsidRPr="006F6A41">
          <w:rPr>
            <w:rStyle w:val="Hyperlink"/>
            <w:sz w:val="16"/>
          </w:rPr>
          <w:t>Lindsey Graham</w:t>
        </w:r>
      </w:hyperlink>
      <w:r w:rsidRPr="006F6A41">
        <w:rPr>
          <w:sz w:val="16"/>
        </w:rPr>
        <w:t xml:space="preserve"> and former United Nations Ambassador John Bolton, have said they are considering running for president to show the Republican Party remains committed to a strong national defense, even though Bolton and Graham have almost no chance of winning.</w:t>
      </w:r>
      <w:r w:rsidRPr="006F6A41">
        <w:rPr>
          <w:sz w:val="12"/>
        </w:rPr>
        <w:t>¶</w:t>
      </w:r>
      <w:r w:rsidRPr="006F6A41">
        <w:rPr>
          <w:sz w:val="16"/>
        </w:rPr>
        <w:t xml:space="preserve"> Read </w:t>
      </w:r>
      <w:proofErr w:type="spellStart"/>
      <w:r w:rsidRPr="006F6A41">
        <w:rPr>
          <w:sz w:val="16"/>
        </w:rPr>
        <w:t>MoreNJ</w:t>
      </w:r>
      <w:proofErr w:type="spellEnd"/>
      <w:r w:rsidRPr="006F6A41">
        <w:rPr>
          <w:sz w:val="16"/>
        </w:rPr>
        <w:t xml:space="preserve"> Sen. Menendez indicted on corruption charges</w:t>
      </w:r>
      <w:r w:rsidRPr="006F6A41">
        <w:rPr>
          <w:sz w:val="12"/>
        </w:rPr>
        <w:t>¶</w:t>
      </w:r>
      <w:r w:rsidRPr="006F6A41">
        <w:rPr>
          <w:sz w:val="16"/>
        </w:rPr>
        <w:t xml:space="preserve"> Former congressman Mike Rogers, once chair of the House Intelligence Committee, is now leading a political committee devoted to promoting hawkish national security views in early primary states like Iowa. </w:t>
      </w:r>
    </w:p>
    <w:p w:rsidR="00B32965" w:rsidRPr="00B32965" w:rsidRDefault="00B32965" w:rsidP="00B32965"/>
    <w:p w:rsidR="00DB09A9" w:rsidRPr="00B32965" w:rsidRDefault="00DB09A9" w:rsidP="00B32965">
      <w:pPr>
        <w:pStyle w:val="Heading1"/>
      </w:pPr>
      <w:r w:rsidRPr="00B32965">
        <w:lastRenderedPageBreak/>
        <w:t>AFF</w:t>
      </w:r>
    </w:p>
    <w:p w:rsidR="00DB09A9" w:rsidRDefault="00DB09A9" w:rsidP="00DB09A9">
      <w:pPr>
        <w:pStyle w:val="Heading3"/>
      </w:pPr>
      <w:r>
        <w:lastRenderedPageBreak/>
        <w:t xml:space="preserve"> China Tensions</w:t>
      </w:r>
    </w:p>
    <w:p w:rsidR="00DB09A9" w:rsidRDefault="00DB09A9" w:rsidP="00DB09A9">
      <w:pPr>
        <w:pStyle w:val="Heading4"/>
      </w:pPr>
      <w:r>
        <w:t>Hillary increases US/China tensions</w:t>
      </w:r>
    </w:p>
    <w:p w:rsidR="00DB09A9" w:rsidRDefault="00DB09A9" w:rsidP="00DB09A9">
      <w:proofErr w:type="spellStart"/>
      <w:r>
        <w:t>Dingding</w:t>
      </w:r>
      <w:proofErr w:type="spellEnd"/>
      <w:r>
        <w:t xml:space="preserve"> </w:t>
      </w:r>
      <w:r w:rsidRPr="00A427E0">
        <w:rPr>
          <w:rStyle w:val="StyleStyleBold12pt"/>
        </w:rPr>
        <w:t>Chen</w:t>
      </w:r>
      <w:r>
        <w:rPr>
          <w:rStyle w:val="StyleStyleBold12pt"/>
        </w:rPr>
        <w:t xml:space="preserve"> ‘15</w:t>
      </w:r>
      <w:r>
        <w:t xml:space="preserve"> [assistant professor of Government and Public Administration], The Diplomat 15, 4-20-2015, "3 Ways a Hillary Clinton Presidency Would Affect US-China Relations," Diplomat, http://thediplomat.com/2015/04/3-ways-a-hillary-clinton-presidency-would-affect-us-china-relations/</w:t>
      </w:r>
    </w:p>
    <w:p w:rsidR="00DB09A9" w:rsidRDefault="00DB09A9" w:rsidP="00DB09A9">
      <w:pPr>
        <w:rPr>
          <w:rStyle w:val="Emphasis"/>
        </w:rPr>
      </w:pPr>
      <w:r w:rsidRPr="00DE0A3F">
        <w:rPr>
          <w:sz w:val="16"/>
        </w:rPr>
        <w:t xml:space="preserve">First, it is about </w:t>
      </w:r>
      <w:r w:rsidRPr="00A427E0">
        <w:rPr>
          <w:rStyle w:val="Emphasis"/>
          <w:highlight w:val="cyan"/>
        </w:rPr>
        <w:t>Clinton’s past attitudes toward China</w:t>
      </w:r>
      <w:r w:rsidRPr="00DE0A3F">
        <w:rPr>
          <w:sz w:val="16"/>
        </w:rPr>
        <w:t xml:space="preserve">. </w:t>
      </w:r>
      <w:proofErr w:type="gramStart"/>
      <w:r w:rsidRPr="00DE0A3F">
        <w:rPr>
          <w:sz w:val="16"/>
        </w:rPr>
        <w:t>While still the first lady, Hillary Clinton had some tough words for China when she attended the fourth world conference on women in Beijing in 1995.</w:t>
      </w:r>
      <w:proofErr w:type="gramEnd"/>
      <w:r w:rsidRPr="00DE0A3F">
        <w:rPr>
          <w:sz w:val="16"/>
        </w:rPr>
        <w:t xml:space="preserve"> That unhappy memory </w:t>
      </w:r>
      <w:r w:rsidRPr="00A427E0">
        <w:rPr>
          <w:rStyle w:val="Emphasis"/>
          <w:highlight w:val="cyan"/>
        </w:rPr>
        <w:t>still lingers on the minds of many Chinese</w:t>
      </w:r>
      <w:r w:rsidRPr="00DE0A3F">
        <w:rPr>
          <w:sz w:val="16"/>
        </w:rPr>
        <w:t xml:space="preserve">. Then again, recently </w:t>
      </w:r>
      <w:r w:rsidRPr="00A427E0">
        <w:rPr>
          <w:rStyle w:val="Emphasis"/>
          <w:highlight w:val="cyan"/>
        </w:rPr>
        <w:t>Hillary strongly criticized China</w:t>
      </w:r>
      <w:r w:rsidRPr="00DE0A3F">
        <w:rPr>
          <w:sz w:val="16"/>
        </w:rPr>
        <w:t xml:space="preserve"> for arresting five women for promoting women’s rights. And then, of course, </w:t>
      </w:r>
      <w:r w:rsidRPr="00A427E0">
        <w:rPr>
          <w:rStyle w:val="Emphasis"/>
          <w:highlight w:val="cyan"/>
        </w:rPr>
        <w:t>Chinese officials</w:t>
      </w:r>
      <w:r w:rsidRPr="00DE0A3F">
        <w:rPr>
          <w:sz w:val="16"/>
        </w:rPr>
        <w:t xml:space="preserve"> and scholars </w:t>
      </w:r>
      <w:r w:rsidRPr="00A427E0">
        <w:rPr>
          <w:rStyle w:val="Emphasis"/>
          <w:highlight w:val="cyan"/>
        </w:rPr>
        <w:t>did not appreciate her interference in China’s disputes</w:t>
      </w:r>
      <w:r w:rsidRPr="00DE0A3F">
        <w:rPr>
          <w:sz w:val="16"/>
        </w:rPr>
        <w:t xml:space="preserve"> with other Asian countries in the South China Sea. </w:t>
      </w:r>
      <w:r w:rsidRPr="00A427E0">
        <w:rPr>
          <w:rStyle w:val="StyleBoldUnderline"/>
        </w:rPr>
        <w:t>Many in China also acknowledge the United States’ pivot to Asia – or rebalance – strategy as Hillary’s brainchild, for better or worse</w:t>
      </w:r>
      <w:r w:rsidRPr="00DE0A3F">
        <w:rPr>
          <w:sz w:val="16"/>
        </w:rPr>
        <w:t xml:space="preserve">. So most Chinese experts have concluded, perhaps correctly, that </w:t>
      </w:r>
      <w:r w:rsidRPr="00A427E0">
        <w:rPr>
          <w:rStyle w:val="Emphasis"/>
          <w:highlight w:val="cyan"/>
        </w:rPr>
        <w:t>Hillary Clinton</w:t>
      </w:r>
      <w:r w:rsidRPr="00DE0A3F">
        <w:rPr>
          <w:sz w:val="16"/>
        </w:rPr>
        <w:t xml:space="preserve"> is a strong leader who </w:t>
      </w:r>
      <w:r w:rsidRPr="00A427E0">
        <w:rPr>
          <w:rStyle w:val="Emphasis"/>
          <w:highlight w:val="cyan"/>
        </w:rPr>
        <w:t>would do everything possible to maintain American hegemony</w:t>
      </w:r>
      <w:r w:rsidRPr="00DE0A3F">
        <w:rPr>
          <w:sz w:val="16"/>
        </w:rPr>
        <w:t xml:space="preserve"> in the world, a goal increasingly </w:t>
      </w:r>
      <w:r w:rsidRPr="00A427E0">
        <w:rPr>
          <w:rStyle w:val="Emphasis"/>
          <w:highlight w:val="cyan"/>
        </w:rPr>
        <w:t>at odds with China</w:t>
      </w:r>
      <w:r w:rsidRPr="00DE0A3F">
        <w:rPr>
          <w:sz w:val="16"/>
        </w:rPr>
        <w:t xml:space="preserve">’s growing geopolitical desires. Second, if elected, Clinton’s party, the Democratic Party, is traditionally strong on issues like human rights and trade protectionism. Chairman Mao once said jokingly that he would any day prefer to deal with the Republican Party, and that might still be the case of Chinese leaders today. Again, this might be a misperception because the Republican Party is also known for its tendency to flex America’s military muscle, something China wouldn’t prefer. So it remains to be seen whether </w:t>
      </w:r>
      <w:r w:rsidRPr="00A427E0">
        <w:rPr>
          <w:rStyle w:val="Emphasis"/>
          <w:highlight w:val="cyan"/>
        </w:rPr>
        <w:t>another Democratic president would act tough on China</w:t>
      </w:r>
      <w:r w:rsidRPr="00DE0A3F">
        <w:rPr>
          <w:sz w:val="16"/>
        </w:rPr>
        <w:t xml:space="preserve">. Third, and perhaps most importantly, </w:t>
      </w:r>
      <w:r w:rsidRPr="00A427E0">
        <w:rPr>
          <w:rStyle w:val="Emphasis"/>
          <w:highlight w:val="cyan"/>
        </w:rPr>
        <w:t>there is increasing tension between China and the United States</w:t>
      </w:r>
      <w:r w:rsidRPr="00DE0A3F">
        <w:rPr>
          <w:sz w:val="16"/>
        </w:rPr>
        <w:t xml:space="preserve"> from a structural point of view </w:t>
      </w:r>
      <w:r w:rsidRPr="00A427E0">
        <w:rPr>
          <w:rStyle w:val="Emphasis"/>
          <w:highlight w:val="cyan"/>
        </w:rPr>
        <w:t>as China continues to grow stronger economically and militarily</w:t>
      </w:r>
      <w:r w:rsidRPr="00DE0A3F">
        <w:rPr>
          <w:sz w:val="16"/>
        </w:rPr>
        <w:t xml:space="preserve">. </w:t>
      </w:r>
      <w:r w:rsidRPr="00A427E0">
        <w:rPr>
          <w:rStyle w:val="Emphasis"/>
          <w:highlight w:val="cyan"/>
        </w:rPr>
        <w:t>China will demand more powe</w:t>
      </w:r>
      <w:r w:rsidRPr="00DE0A3F">
        <w:rPr>
          <w:sz w:val="16"/>
        </w:rPr>
        <w:t xml:space="preserve">r and respect from the United States, </w:t>
      </w:r>
      <w:r w:rsidRPr="00A427E0">
        <w:rPr>
          <w:rStyle w:val="Emphasis"/>
          <w:highlight w:val="cyan"/>
        </w:rPr>
        <w:t>and the United States will refuse to give in</w:t>
      </w:r>
      <w:r w:rsidRPr="00DE0A3F">
        <w:rPr>
          <w:sz w:val="16"/>
        </w:rPr>
        <w:t xml:space="preserve"> as long as it can sustain the current global system. Such </w:t>
      </w:r>
      <w:r w:rsidRPr="00A427E0">
        <w:rPr>
          <w:rStyle w:val="Emphasis"/>
          <w:highlight w:val="cyan"/>
        </w:rPr>
        <w:t>structural tensions will not disappear</w:t>
      </w:r>
      <w:r w:rsidRPr="00DE0A3F">
        <w:rPr>
          <w:sz w:val="16"/>
        </w:rPr>
        <w:t xml:space="preserve"> if both sides cannot find an effective way to narrow their differences, manage their conflicts carefully, and eventually share power in Asia. It is in this sense that the person to assume the next U.S. presidency probably matters very little. Whether or not the next U.S. president will adopt a tougher approach toward China very much depends on the capabilities and intentions of the United States as a whole. A single individual, even someone as powerful as the U.S. president, might not have a large enough influence on the democratic and fragmented U.S. system to cause real change. Many in China tend to neglect the influence of the U.S. Congress on American foreign policy, but, in reality, Congress can have a huge impact on U.S. foreign policy. It seems that the Republican Party will continue to dominate the Congress in near future, thus putting more constraints on a Democratic president. In the end, the attitude Hillary Clinton, if elected, would adopt toward China is a result of all three factors mentioned above. The bad news, however, is that </w:t>
      </w:r>
      <w:r w:rsidRPr="00A427E0">
        <w:rPr>
          <w:rStyle w:val="Emphasis"/>
          <w:highlight w:val="cyan"/>
        </w:rPr>
        <w:t xml:space="preserve">all three factors </w:t>
      </w:r>
      <w:r w:rsidRPr="00DE0A3F">
        <w:rPr>
          <w:sz w:val="16"/>
        </w:rPr>
        <w:t>seem to converge and</w:t>
      </w:r>
      <w:r w:rsidRPr="00A427E0">
        <w:rPr>
          <w:rStyle w:val="Emphasis"/>
          <w:highlight w:val="cyan"/>
        </w:rPr>
        <w:t xml:space="preserve"> point to a more turbulent relationship between China and the United States.</w:t>
      </w:r>
    </w:p>
    <w:p w:rsidR="00DB09A9" w:rsidRDefault="00DB09A9" w:rsidP="00DB09A9">
      <w:pPr>
        <w:pStyle w:val="Heading4"/>
      </w:pPr>
      <w:r>
        <w:t>Hillary would be weak on combating China</w:t>
      </w:r>
    </w:p>
    <w:p w:rsidR="00DB09A9" w:rsidRPr="00A1399C" w:rsidRDefault="00DB09A9" w:rsidP="00DB09A9">
      <w:pPr>
        <w:rPr>
          <w:rStyle w:val="Emphasis"/>
          <w:b w:val="0"/>
          <w:iCs w:val="0"/>
          <w:sz w:val="20"/>
          <w:u w:val="none"/>
        </w:rPr>
      </w:pPr>
      <w:r w:rsidRPr="00A1399C">
        <w:t xml:space="preserve">Jennifer </w:t>
      </w:r>
      <w:r w:rsidRPr="00A1399C">
        <w:rPr>
          <w:rStyle w:val="StyleStyleBold12pt"/>
        </w:rPr>
        <w:t>Rubin 6/23</w:t>
      </w:r>
      <w:r w:rsidRPr="00A1399C">
        <w:t>,</w:t>
      </w:r>
      <w:r>
        <w:t xml:space="preserve"> [writer for the Washington </w:t>
      </w:r>
      <w:r w:rsidRPr="00A1399C">
        <w:t>P</w:t>
      </w:r>
      <w:r>
        <w:t>ost</w:t>
      </w:r>
      <w:proofErr w:type="gramStart"/>
      <w:r>
        <w:t xml:space="preserve">] </w:t>
      </w:r>
      <w:r w:rsidRPr="00A1399C">
        <w:t xml:space="preserve"> </w:t>
      </w:r>
      <w:r>
        <w:t>6</w:t>
      </w:r>
      <w:proofErr w:type="gramEnd"/>
      <w:r w:rsidRPr="00A1399C">
        <w:t>-</w:t>
      </w:r>
      <w:r>
        <w:t>23</w:t>
      </w:r>
      <w:r w:rsidRPr="00A1399C">
        <w:t>-</w:t>
      </w:r>
      <w:r>
        <w:t>15</w:t>
      </w:r>
      <w:r w:rsidRPr="00A1399C">
        <w:t>, "</w:t>
      </w:r>
      <w:proofErr w:type="spellStart"/>
      <w:r w:rsidRPr="00A1399C">
        <w:t>Cyberterror</w:t>
      </w:r>
      <w:proofErr w:type="spellEnd"/>
      <w:r w:rsidRPr="00A1399C">
        <w:t>, China and the Clinton competency deficit," Washington Post, http://www.washingtonpost.com/blogs/right-turn/wp/2015/06/23/cyberterror-china-and-the-clinton-competency-deficit/</w:t>
      </w:r>
    </w:p>
    <w:p w:rsidR="00DB09A9" w:rsidRPr="004B11F8" w:rsidRDefault="00DB09A9" w:rsidP="00DB09A9">
      <w:pPr>
        <w:rPr>
          <w:sz w:val="16"/>
        </w:rPr>
      </w:pPr>
      <w:r w:rsidRPr="00DE0A3F">
        <w:rPr>
          <w:sz w:val="16"/>
        </w:rPr>
        <w:t xml:space="preserve">Understandably, </w:t>
      </w:r>
      <w:r w:rsidRPr="00A427E0">
        <w:rPr>
          <w:rStyle w:val="Emphasis"/>
        </w:rPr>
        <w:t>much of the focus in the 2016 race</w:t>
      </w:r>
      <w:r w:rsidRPr="00DE0A3F">
        <w:rPr>
          <w:sz w:val="16"/>
        </w:rPr>
        <w:t xml:space="preserve"> and in the media more generally, when it comes to foreign policy, </w:t>
      </w:r>
      <w:r w:rsidRPr="00A427E0">
        <w:rPr>
          <w:rStyle w:val="Emphasis"/>
        </w:rPr>
        <w:t>concern</w:t>
      </w:r>
      <w:r w:rsidRPr="00DE0A3F">
        <w:rPr>
          <w:sz w:val="16"/>
        </w:rPr>
        <w:t xml:space="preserve">s the Middle East, jihadist terrorism and, to some extent, Russia. But it may have taken </w:t>
      </w:r>
      <w:r w:rsidRPr="00A427E0">
        <w:rPr>
          <w:rStyle w:val="Emphasis"/>
        </w:rPr>
        <w:t>a “cyber 9/11″</w:t>
      </w:r>
      <w:r w:rsidRPr="00DE0A3F">
        <w:rPr>
          <w:sz w:val="16"/>
        </w:rPr>
        <w:t xml:space="preserve"> or “cyber Pearl Harbor,” as the recent hack of the Office of Personnel Management is being called, to wake people up to the extraordinary incompetence and dereliction on the Obama administration’s part regarding China. CNN reports: </w:t>
      </w:r>
      <w:r w:rsidRPr="00A427E0">
        <w:rPr>
          <w:rStyle w:val="Emphasis"/>
        </w:rPr>
        <w:t>The personal data of</w:t>
      </w:r>
      <w:r w:rsidRPr="00DE0A3F">
        <w:rPr>
          <w:sz w:val="16"/>
        </w:rPr>
        <w:t xml:space="preserve"> an estimated </w:t>
      </w:r>
      <w:r w:rsidRPr="00A427E0">
        <w:rPr>
          <w:rStyle w:val="Emphasis"/>
        </w:rPr>
        <w:t>18 million</w:t>
      </w:r>
      <w:r w:rsidRPr="00DE0A3F">
        <w:rPr>
          <w:sz w:val="16"/>
        </w:rPr>
        <w:t xml:space="preserve"> current, former and prospective </w:t>
      </w:r>
      <w:r w:rsidRPr="00A427E0">
        <w:rPr>
          <w:rStyle w:val="Emphasis"/>
        </w:rPr>
        <w:t xml:space="preserve">federal employees were affected by a </w:t>
      </w:r>
      <w:proofErr w:type="spellStart"/>
      <w:r w:rsidRPr="00A427E0">
        <w:rPr>
          <w:rStyle w:val="Emphasis"/>
        </w:rPr>
        <w:t>cyber breach</w:t>
      </w:r>
      <w:proofErr w:type="spellEnd"/>
      <w:r w:rsidRPr="00DE0A3F">
        <w:rPr>
          <w:sz w:val="16"/>
        </w:rPr>
        <w:t xml:space="preserve"> at the Office of Personnel Management — more than four times the 4.2 million the agency has publicly acknowledged. </w:t>
      </w:r>
      <w:r w:rsidRPr="00A427E0">
        <w:rPr>
          <w:rStyle w:val="Emphasis"/>
        </w:rPr>
        <w:t>The number is expected to grow,</w:t>
      </w:r>
      <w:r w:rsidRPr="00DE0A3F">
        <w:rPr>
          <w:sz w:val="16"/>
        </w:rPr>
        <w:t xml:space="preserve"> according to U.S. officials briefed on the investigation. FBI Director James </w:t>
      </w:r>
      <w:proofErr w:type="spellStart"/>
      <w:r w:rsidRPr="00DE0A3F">
        <w:rPr>
          <w:sz w:val="16"/>
        </w:rPr>
        <w:t>Comey</w:t>
      </w:r>
      <w:proofErr w:type="spellEnd"/>
      <w:r w:rsidRPr="00DE0A3F">
        <w:rPr>
          <w:sz w:val="16"/>
        </w:rPr>
        <w:t xml:space="preserve"> gave the 18 million </w:t>
      </w:r>
      <w:proofErr w:type="gramStart"/>
      <w:r w:rsidRPr="00DE0A3F">
        <w:rPr>
          <w:sz w:val="16"/>
        </w:rPr>
        <w:t>estimate</w:t>
      </w:r>
      <w:proofErr w:type="gramEnd"/>
      <w:r w:rsidRPr="00DE0A3F">
        <w:rPr>
          <w:sz w:val="16"/>
        </w:rPr>
        <w:t xml:space="preserve"> in a closed-door briefing to Senators in recent weeks, using the OPM’s own internal data, according to U.S. officials briefed on the matter. Those affected could include </w:t>
      </w:r>
      <w:r w:rsidRPr="00DE0A3F">
        <w:rPr>
          <w:sz w:val="16"/>
        </w:rPr>
        <w:lastRenderedPageBreak/>
        <w:t xml:space="preserve">people who applied for government jobs, but never actually ended up working for the government. . . . </w:t>
      </w:r>
      <w:r w:rsidRPr="00A427E0">
        <w:rPr>
          <w:rStyle w:val="Emphasis"/>
        </w:rPr>
        <w:t>U.S. investigators believe the Chinese government is behind the cyber intrusion</w:t>
      </w:r>
      <w:r w:rsidRPr="00DE0A3F">
        <w:rPr>
          <w:sz w:val="16"/>
        </w:rPr>
        <w:t xml:space="preserve">, which are considered the worst ever against the U.S. government. The Post reports on the extent of the internal malfeasance: The computer upgrade that federal officials tout as having detected — although not prevented — a massive breach of information on federal employees is itself at high risk of failure, according to a new internal audit. The independent inspector general’s office within the Office of Personnel Management is conducting a thorough review of the upgrade but issued a “flash audit alert” to top agency leaders “to bring to your immediate attention serious concerns we have” that require “immediate action.” “There is a high risk that this project will fail to meet the objectives of providing a secure operating environment for OPM systems and applications,” the alert says. </w:t>
      </w:r>
      <w:r w:rsidRPr="00A427E0">
        <w:rPr>
          <w:rStyle w:val="Emphasis"/>
        </w:rPr>
        <w:t>This technological failure cannot be separated from</w:t>
      </w:r>
      <w:r w:rsidRPr="00DE0A3F">
        <w:rPr>
          <w:sz w:val="16"/>
        </w:rPr>
        <w:t xml:space="preserve"> yet another foreign policy failure: </w:t>
      </w:r>
      <w:r w:rsidRPr="00A427E0">
        <w:rPr>
          <w:rStyle w:val="Emphasis"/>
        </w:rPr>
        <w:t>the inability of the Obama-Clinton-Kerry team to manage the threat from China</w:t>
      </w:r>
      <w:r w:rsidRPr="00DE0A3F">
        <w:rPr>
          <w:sz w:val="16"/>
        </w:rPr>
        <w:t xml:space="preserve">. You would think, for one thing, that </w:t>
      </w:r>
      <w:r w:rsidRPr="00A427E0">
        <w:rPr>
          <w:rStyle w:val="Emphasis"/>
        </w:rPr>
        <w:t>the attack</w:t>
      </w:r>
      <w:r w:rsidRPr="00DE0A3F">
        <w:rPr>
          <w:sz w:val="16"/>
        </w:rPr>
        <w:t xml:space="preserve"> on the government </w:t>
      </w:r>
      <w:r w:rsidRPr="00A427E0">
        <w:rPr>
          <w:rStyle w:val="Emphasis"/>
        </w:rPr>
        <w:t>would have required a strong response against China</w:t>
      </w:r>
      <w:r w:rsidRPr="00DE0A3F">
        <w:rPr>
          <w:sz w:val="16"/>
        </w:rPr>
        <w:t xml:space="preserve">, </w:t>
      </w:r>
      <w:r w:rsidRPr="00A427E0">
        <w:rPr>
          <w:rStyle w:val="Emphasis"/>
        </w:rPr>
        <w:t>but nothing</w:t>
      </w:r>
      <w:r w:rsidRPr="00DE0A3F">
        <w:rPr>
          <w:sz w:val="16"/>
        </w:rPr>
        <w:t xml:space="preserve"> of the sort </w:t>
      </w:r>
      <w:r w:rsidRPr="00A427E0">
        <w:rPr>
          <w:rStyle w:val="Emphasis"/>
        </w:rPr>
        <w:t>seems to be in the works</w:t>
      </w:r>
      <w:r w:rsidRPr="00DE0A3F">
        <w:rPr>
          <w:sz w:val="16"/>
        </w:rPr>
        <w:t xml:space="preserve">. That’s par for the course for this administration. Wisconsin Gov. Scott Walker (R) issued a statement Tuesday, properly laying blame at the feet of the administration: At this week’s U.S.-China Strategic and Economic Dialogue, </w:t>
      </w:r>
      <w:r w:rsidRPr="00A427E0">
        <w:rPr>
          <w:rStyle w:val="Emphasis"/>
        </w:rPr>
        <w:t>our country must forcefully raise concerns about the Chinese Communist Party’s increasingly aggressive actions</w:t>
      </w:r>
      <w:r w:rsidRPr="00DE0A3F">
        <w:rPr>
          <w:sz w:val="16"/>
        </w:rPr>
        <w:t xml:space="preserve">. </w:t>
      </w:r>
      <w:r w:rsidRPr="00A427E0">
        <w:rPr>
          <w:rStyle w:val="Emphasis"/>
        </w:rPr>
        <w:t>We must confront China</w:t>
      </w:r>
      <w:r w:rsidRPr="00DE0A3F">
        <w:rPr>
          <w:sz w:val="16"/>
        </w:rPr>
        <w:t xml:space="preserve"> about its persistent </w:t>
      </w:r>
      <w:proofErr w:type="spellStart"/>
      <w:r w:rsidRPr="00DE0A3F">
        <w:rPr>
          <w:sz w:val="16"/>
        </w:rPr>
        <w:t>cyber attacks</w:t>
      </w:r>
      <w:proofErr w:type="spellEnd"/>
      <w:r w:rsidRPr="00DE0A3F">
        <w:rPr>
          <w:sz w:val="16"/>
        </w:rPr>
        <w:t xml:space="preserve"> against our government and companies, such as the recent hack of the U.S. Office of Personnel Management, which resulted in the theft of up to four million federal employee’s personal information. The United States needs to establish an effective deterrent, unambiguously signaling to Chinese rulers that the costs of attacking us substantially outweigh the benefits. President Obama’s </w:t>
      </w:r>
      <w:r w:rsidRPr="00A427E0">
        <w:rPr>
          <w:rStyle w:val="Emphasis"/>
        </w:rPr>
        <w:t>inability to defend our networks from these attacks, despite spending $12.7 billion on cybersecurity last year,</w:t>
      </w:r>
      <w:r w:rsidRPr="00DE0A3F">
        <w:rPr>
          <w:sz w:val="16"/>
        </w:rPr>
        <w:t xml:space="preserve"> </w:t>
      </w:r>
      <w:r w:rsidRPr="00A1399C">
        <w:rPr>
          <w:rStyle w:val="Emphasis"/>
        </w:rPr>
        <w:t>is</w:t>
      </w:r>
      <w:r w:rsidRPr="00DE0A3F">
        <w:rPr>
          <w:sz w:val="16"/>
        </w:rPr>
        <w:t xml:space="preserve"> yet </w:t>
      </w:r>
      <w:r w:rsidRPr="00A1399C">
        <w:rPr>
          <w:rStyle w:val="Emphasis"/>
        </w:rPr>
        <w:t>another example of</w:t>
      </w:r>
      <w:r w:rsidRPr="00DE0A3F">
        <w:rPr>
          <w:sz w:val="16"/>
        </w:rPr>
        <w:t xml:space="preserve"> his and Secretary </w:t>
      </w:r>
      <w:r w:rsidRPr="00A1399C">
        <w:rPr>
          <w:rStyle w:val="Emphasis"/>
        </w:rPr>
        <w:t>Clinton’s weakness toward China</w:t>
      </w:r>
      <w:r w:rsidRPr="00DE0A3F">
        <w:rPr>
          <w:sz w:val="16"/>
        </w:rPr>
        <w:t xml:space="preserve">. In order to safeguard freedom of the seas and human rights, which are in our national interest, we must press China to cease its provocations in the South China Sea and support the rights of its people. By contrast, </w:t>
      </w:r>
      <w:r w:rsidRPr="00A1399C">
        <w:rPr>
          <w:rStyle w:val="Emphasis"/>
        </w:rPr>
        <w:t>Hillary Clinton has been mute</w:t>
      </w:r>
      <w:r w:rsidRPr="00DE0A3F">
        <w:rPr>
          <w:sz w:val="16"/>
        </w:rPr>
        <w:t xml:space="preserve">. This is not surprising. As secretary of state she did everything but offer the Chinese a “reset button.” You might recall that in 2009, right out of the box, she traveled to China to assure its people that she wasn’t going to be </w:t>
      </w:r>
      <w:proofErr w:type="gramStart"/>
      <w:r w:rsidRPr="00DE0A3F">
        <w:rPr>
          <w:sz w:val="16"/>
        </w:rPr>
        <w:t>hassling</w:t>
      </w:r>
      <w:proofErr w:type="gramEnd"/>
      <w:r w:rsidRPr="00DE0A3F">
        <w:rPr>
          <w:sz w:val="16"/>
        </w:rPr>
        <w:t xml:space="preserve"> them about human rights. (“Successive administrations and Chinese governments have been poised back and forth on these issues, and we have to continue to press them. But our pressing on those issues can’t interfere with the global economic crisis, the global climate change crisis, and the security crisis.”) Predictably, human rights in China have gotten worse and worse over the course of Obama’s tenure. In 2012, Mitt Romney urged that we take a stronger stance against China’s domestic repression and regional aggression, calling for “a strategy that makes the path of regional hegemony for China far more costly than the alternative path of becoming a responsible partner in the international system.” That never happened, nor did the promised “pivot to Asia” that Clinton talked about ever take concrete form. Instead, we left our allies feeling neglected, and the Chinese continuing to assert their sovereignty in the South China Sea, steal U.S. businesses’ intellectual </w:t>
      </w:r>
      <w:proofErr w:type="gramStart"/>
      <w:r w:rsidRPr="00DE0A3F">
        <w:rPr>
          <w:sz w:val="16"/>
        </w:rPr>
        <w:t>property</w:t>
      </w:r>
      <w:proofErr w:type="gramEnd"/>
      <w:r w:rsidRPr="00DE0A3F">
        <w:rPr>
          <w:sz w:val="16"/>
        </w:rPr>
        <w:t xml:space="preserve"> and engage in cyberterrorism. And we are slashing our navy, demonstrating to friend and foe alike that we do not intend to project U.S. power. </w:t>
      </w:r>
      <w:r w:rsidRPr="00A1399C">
        <w:rPr>
          <w:rStyle w:val="Emphasis"/>
        </w:rPr>
        <w:t>China’s ascendancy is one more legacy of Clinton’s tenure</w:t>
      </w:r>
      <w:r w:rsidRPr="00DE0A3F">
        <w:rPr>
          <w:sz w:val="16"/>
        </w:rPr>
        <w:t xml:space="preserve"> at the State Department. And </w:t>
      </w:r>
      <w:r w:rsidRPr="00A1399C">
        <w:rPr>
          <w:rStyle w:val="Emphasis"/>
        </w:rPr>
        <w:t>don’t expect anything to change if she gets into office</w:t>
      </w:r>
      <w:r w:rsidRPr="00DE0A3F">
        <w:rPr>
          <w:sz w:val="16"/>
        </w:rPr>
        <w:t xml:space="preserve">. Bloomberg reports: A </w:t>
      </w:r>
      <w:r w:rsidRPr="00A1399C">
        <w:rPr>
          <w:rStyle w:val="Emphasis"/>
        </w:rPr>
        <w:t>Hillary Clinton presidency would be “friendly” toward China</w:t>
      </w:r>
      <w:r w:rsidRPr="00DE0A3F">
        <w:rPr>
          <w:sz w:val="16"/>
        </w:rPr>
        <w:t xml:space="preserve"> despite the perception the architect of the U.S. military rebalance to Asia was a combative secretary of state, according to Chinese billionaire Yan </w:t>
      </w:r>
      <w:proofErr w:type="spellStart"/>
      <w:r w:rsidRPr="00DE0A3F">
        <w:rPr>
          <w:sz w:val="16"/>
        </w:rPr>
        <w:t>Jiehe</w:t>
      </w:r>
      <w:proofErr w:type="spellEnd"/>
      <w:r w:rsidRPr="00DE0A3F">
        <w:rPr>
          <w:sz w:val="16"/>
        </w:rPr>
        <w:t xml:space="preserve">. Yan </w:t>
      </w:r>
      <w:proofErr w:type="spellStart"/>
      <w:r w:rsidRPr="00DE0A3F">
        <w:rPr>
          <w:sz w:val="16"/>
        </w:rPr>
        <w:t>Jiehe</w:t>
      </w:r>
      <w:proofErr w:type="spellEnd"/>
      <w:r w:rsidRPr="00DE0A3F">
        <w:rPr>
          <w:sz w:val="16"/>
        </w:rPr>
        <w:t xml:space="preserve"> said he has met former U.S. President Bill Clinton at least five times since 2010, with Clinton attending the Shanghai wedding celebrations for Yan’s son, and met Hillary in the U.S. A sizable donor to the Clinton Foundation, Yan is the founder of China Pacific Construction Group. If she clinches the Democratic Party nomination and then the presidency in 2016, </w:t>
      </w:r>
      <w:r w:rsidRPr="00A1399C">
        <w:rPr>
          <w:rStyle w:val="Emphasis"/>
        </w:rPr>
        <w:t>Hillary Clinton would face a resurgent China that is challenging decades of U.S.-led economic and military order</w:t>
      </w:r>
      <w:r w:rsidRPr="00DE0A3F">
        <w:rPr>
          <w:sz w:val="16"/>
        </w:rPr>
        <w:t xml:space="preserve">. Her time as secretary of state from 2009 to 2013 is already being scrutinized for how she’d confront the prospect of China as a major global power. Maybe Clinton was not influenced by the donations or her husband’s relationship with Chinese moguls. Maybe she was just snookered and entirely clueless as to China’s ambitions, just as she was with Russia. In either case, one has to ask — as with so many other aspects of her record — </w:t>
      </w:r>
      <w:r w:rsidRPr="00A1399C">
        <w:rPr>
          <w:rStyle w:val="Emphasis"/>
        </w:rPr>
        <w:t>why in the world would we give someone with such a rotten record, who let so many American foes grow bolder and more aggressive, a promotion to commander in chief</w:t>
      </w:r>
      <w:r w:rsidRPr="00DE0A3F">
        <w:rPr>
          <w:sz w:val="16"/>
        </w:rPr>
        <w:t>?</w:t>
      </w:r>
    </w:p>
    <w:p w:rsidR="00DB09A9" w:rsidRPr="00D17C4E" w:rsidRDefault="00DB09A9" w:rsidP="00D17C4E"/>
    <w:sectPr w:rsidR="00DB09A9"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12F3" w:rsidRDefault="009612F3" w:rsidP="005F5576">
      <w:r>
        <w:separator/>
      </w:r>
    </w:p>
  </w:endnote>
  <w:endnote w:type="continuationSeparator" w:id="0">
    <w:p w:rsidR="009612F3" w:rsidRDefault="009612F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12F3" w:rsidRDefault="009612F3" w:rsidP="005F5576">
      <w:r>
        <w:separator/>
      </w:r>
    </w:p>
  </w:footnote>
  <w:footnote w:type="continuationSeparator" w:id="0">
    <w:p w:rsidR="009612F3" w:rsidRDefault="009612F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9A9"/>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3C00"/>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12F3"/>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47C3"/>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2965"/>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9A9"/>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3"/>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20"/>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apple-style-span + 6 pt,Kern at 16 pt,Bold,Intense Emphasis1,Intense Emphasis2,HHeading 3 + 12 pt,Cards + Font: 12 pt Char,Style,Bold Cite Char,Citation Char Char Char,ci,c,Minimized Char,Bo"/>
    <w:basedOn w:val="DefaultParagraphFont"/>
    <w:uiPriority w:val="6"/>
    <w:qFormat/>
    <w:rsid w:val="00D176BE"/>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D176BE"/>
    <w:rPr>
      <w:rFonts w:ascii="Calibri" w:eastAsiaTheme="majorEastAsia" w:hAnsi="Calibri" w:cstheme="majorBidi"/>
      <w:b/>
      <w:bCs/>
      <w:iCs/>
      <w:sz w:val="26"/>
    </w:rPr>
  </w:style>
  <w:style w:type="paragraph" w:styleId="NormalWeb">
    <w:name w:val="Normal (Web)"/>
    <w:basedOn w:val="Normal"/>
    <w:uiPriority w:val="99"/>
    <w:semiHidden/>
    <w:unhideWhenUsed/>
    <w:rsid w:val="00DB09A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B09A9"/>
  </w:style>
  <w:style w:type="paragraph" w:customStyle="1" w:styleId="textbold">
    <w:name w:val="text bold"/>
    <w:basedOn w:val="Normal"/>
    <w:link w:val="Emphasis"/>
    <w:uiPriority w:val="7"/>
    <w:qFormat/>
    <w:rsid w:val="00DB09A9"/>
    <w:pPr>
      <w:spacing w:line="259" w:lineRule="auto"/>
      <w:ind w:left="720"/>
      <w:jc w:val="both"/>
    </w:pPr>
    <w:rPr>
      <w:b/>
      <w:iCs/>
      <w:u w:val="single"/>
      <w:bdr w:val="single" w:sz="18" w:space="0" w:color="auto"/>
    </w:rPr>
  </w:style>
  <w:style w:type="character" w:customStyle="1" w:styleId="UnderlineBold">
    <w:name w:val="Underline + Bold"/>
    <w:uiPriority w:val="1"/>
    <w:qFormat/>
    <w:rsid w:val="000E3C00"/>
    <w:rPr>
      <w:b/>
      <w:bCs w:val="0"/>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3"/>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20"/>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apple-style-span + 6 pt,Kern at 16 pt,Bold,Intense Emphasis1,Intense Emphasis2,HHeading 3 + 12 pt,Cards + Font: 12 pt Char,Style,Bold Cite Char,Citation Char Char Char,ci,c,Minimized Char,Bo"/>
    <w:basedOn w:val="DefaultParagraphFont"/>
    <w:uiPriority w:val="6"/>
    <w:qFormat/>
    <w:rsid w:val="00D176BE"/>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D176BE"/>
    <w:rPr>
      <w:rFonts w:ascii="Calibri" w:eastAsiaTheme="majorEastAsia" w:hAnsi="Calibri" w:cstheme="majorBidi"/>
      <w:b/>
      <w:bCs/>
      <w:iCs/>
      <w:sz w:val="26"/>
    </w:rPr>
  </w:style>
  <w:style w:type="paragraph" w:styleId="NormalWeb">
    <w:name w:val="Normal (Web)"/>
    <w:basedOn w:val="Normal"/>
    <w:uiPriority w:val="99"/>
    <w:semiHidden/>
    <w:unhideWhenUsed/>
    <w:rsid w:val="00DB09A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B09A9"/>
  </w:style>
  <w:style w:type="paragraph" w:customStyle="1" w:styleId="textbold">
    <w:name w:val="text bold"/>
    <w:basedOn w:val="Normal"/>
    <w:link w:val="Emphasis"/>
    <w:uiPriority w:val="7"/>
    <w:qFormat/>
    <w:rsid w:val="00DB09A9"/>
    <w:pPr>
      <w:spacing w:line="259" w:lineRule="auto"/>
      <w:ind w:left="720"/>
      <w:jc w:val="both"/>
    </w:pPr>
    <w:rPr>
      <w:b/>
      <w:iCs/>
      <w:u w:val="single"/>
      <w:bdr w:val="single" w:sz="18" w:space="0" w:color="auto"/>
    </w:rPr>
  </w:style>
  <w:style w:type="character" w:customStyle="1" w:styleId="UnderlineBold">
    <w:name w:val="Underline + Bold"/>
    <w:uiPriority w:val="1"/>
    <w:qFormat/>
    <w:rsid w:val="000E3C00"/>
    <w:rPr>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0284843">
      <w:bodyDiv w:val="1"/>
      <w:marLeft w:val="0"/>
      <w:marRight w:val="0"/>
      <w:marTop w:val="0"/>
      <w:marBottom w:val="0"/>
      <w:divBdr>
        <w:top w:val="none" w:sz="0" w:space="0" w:color="auto"/>
        <w:left w:val="none" w:sz="0" w:space="0" w:color="auto"/>
        <w:bottom w:val="none" w:sz="0" w:space="0" w:color="auto"/>
        <w:right w:val="none" w:sz="0" w:space="0" w:color="auto"/>
      </w:divBdr>
    </w:div>
    <w:div w:id="190552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baseballthinkfactory.org/primate_studies/discussion/mccracken_2001-03-20_0" TargetMode="External"/><Relationship Id="rId18" Type="http://schemas.openxmlformats.org/officeDocument/2006/relationships/hyperlink" Target="http://fivethirtyeight.com/features/as-nation-and-parties-change-republicans-are-at-an-electoral-college-disadvantage/" TargetMode="External"/><Relationship Id="rId26" Type="http://schemas.openxmlformats.org/officeDocument/2006/relationships/hyperlink" Target="http://nypost.com/2015/05/17/its-time-to-give-israel-the-means-to-take-out-iranian-nukes/" TargetMode="External"/><Relationship Id="rId3" Type="http://schemas.openxmlformats.org/officeDocument/2006/relationships/customXml" Target="../customXml/item3.xml"/><Relationship Id="rId21" Type="http://schemas.openxmlformats.org/officeDocument/2006/relationships/hyperlink" Target="http://fivethirtyeight.com/features/clinton-begins-the-2016-campaign-and-its-a-toss-up/" TargetMode="External"/><Relationship Id="rId34" Type="http://schemas.openxmlformats.org/officeDocument/2006/relationships/hyperlink" Target="http://www.cnbc.com/id/101068119" TargetMode="External"/><Relationship Id="rId7" Type="http://schemas.openxmlformats.org/officeDocument/2006/relationships/webSettings" Target="webSettings.xml"/><Relationship Id="rId12" Type="http://schemas.openxmlformats.org/officeDocument/2006/relationships/hyperlink" Target="http://fivethirtyeight.com/contributors/nate-silver/" TargetMode="External"/><Relationship Id="rId17" Type="http://schemas.openxmlformats.org/officeDocument/2006/relationships/hyperlink" Target="http://fivethirtyeight.com/datalab/democrats-shouldnt-count-on-an-electoral-college-edge-in-2016/" TargetMode="External"/><Relationship Id="rId25" Type="http://schemas.openxmlformats.org/officeDocument/2006/relationships/hyperlink" Target="http://www.tabletmag.com/jewish-news-and-politics/131868/israel-fights-americas-battles" TargetMode="External"/><Relationship Id="rId33" Type="http://schemas.openxmlformats.org/officeDocument/2006/relationships/hyperlink" Target="http://www.cnbc.com/id/10000432" TargetMode="External"/><Relationship Id="rId2" Type="http://schemas.openxmlformats.org/officeDocument/2006/relationships/customXml" Target="../customXml/item2.xml"/><Relationship Id="rId16" Type="http://schemas.openxmlformats.org/officeDocument/2006/relationships/hyperlink" Target="http://fivethirtyeight.com/features/there-is-no-blue-wall/" TargetMode="External"/><Relationship Id="rId20" Type="http://schemas.openxmlformats.org/officeDocument/2006/relationships/hyperlink" Target="http://fivethirtyeight.com/features/the-white-house-is-not-a-metronome/" TargetMode="External"/><Relationship Id="rId29" Type="http://schemas.openxmlformats.org/officeDocument/2006/relationships/hyperlink" Target="http://www.newsweek.com/understanding-rand-paul-nsa-jujitsu-33777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fivethirtyeight.com/features/there-is-no-blue-wall/" TargetMode="External"/><Relationship Id="rId24" Type="http://schemas.openxmlformats.org/officeDocument/2006/relationships/hyperlink" Target="http://www.israelnationalnews.com/News/News.aspx/196492" TargetMode="External"/><Relationship Id="rId32" Type="http://schemas.openxmlformats.org/officeDocument/2006/relationships/hyperlink" Target="http://www.cnbc.com/id/10000398" TargetMode="External"/><Relationship Id="rId37"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fivethirtyeight.blogs.nytimes.com/fivethirtyeights-2012-forecast/?_r=0" TargetMode="External"/><Relationship Id="rId23" Type="http://schemas.openxmlformats.org/officeDocument/2006/relationships/hyperlink" Target="http://www.wsj.com/articles/new-poll-finds-hillary-clinton-tops-gop-presidential-rivals-1435012049?KEYWORDS=PATRICK+O%27CONNOR" TargetMode="External"/><Relationship Id="rId28" Type="http://schemas.openxmlformats.org/officeDocument/2006/relationships/hyperlink" Target="http://www.newsweek.com/rand-runs-320231" TargetMode="External"/><Relationship Id="rId36" Type="http://schemas.openxmlformats.org/officeDocument/2006/relationships/fontTable" Target="fontTable.xml"/><Relationship Id="rId10" Type="http://schemas.openxmlformats.org/officeDocument/2006/relationships/hyperlink" Target="http://fivethirtyeight.com/tag/2016/" TargetMode="External"/><Relationship Id="rId19" Type="http://schemas.openxmlformats.org/officeDocument/2006/relationships/hyperlink" Target="http://fivethirtyeight.com/features/there-is-no-blue-wall/" TargetMode="External"/><Relationship Id="rId31" Type="http://schemas.openxmlformats.org/officeDocument/2006/relationships/hyperlink" Target="http://thehill.com/policy/technology/240383-cruz-stakes-out-spot-in-2016-patriot-act-fight"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fivethirtyeight.com/features/swing-voters-and-elastic-states/" TargetMode="External"/><Relationship Id="rId22" Type="http://schemas.openxmlformats.org/officeDocument/2006/relationships/hyperlink" Target="http://www.cnn.com/2015/06/25/politics/hillary-clinton-bernie-sanders-martin-omalley-new-hampshire-poll/" TargetMode="External"/><Relationship Id="rId27" Type="http://schemas.openxmlformats.org/officeDocument/2006/relationships/hyperlink" Target="https://medium.com/@JebBush/congress-should-extend-patriot-act-provisions-to-keep-us-safe-e7c77224b3ef" TargetMode="External"/><Relationship Id="rId30" Type="http://schemas.openxmlformats.org/officeDocument/2006/relationships/hyperlink" Target="http://www.tampabay.com/blogs/the-buzz-florida-politics/as-patriot-act-provisions-expire-marco-rubio-rips-rand-paul-for-reckless/2231794" TargetMode="External"/><Relationship Id="rId35" Type="http://schemas.openxmlformats.org/officeDocument/2006/relationships/hyperlink" Target="http://www.cnbc.com/id/100004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dellis\Desktop\WaRu%20Debate\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18</Pages>
  <Words>11490</Words>
  <Characters>65499</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76836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tdellis</dc:creator>
  <cp:lastModifiedBy>tdellis</cp:lastModifiedBy>
  <cp:revision>1</cp:revision>
  <dcterms:created xsi:type="dcterms:W3CDTF">2015-06-29T05:06:00Z</dcterms:created>
  <dcterms:modified xsi:type="dcterms:W3CDTF">2015-06-29T05:35:00Z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